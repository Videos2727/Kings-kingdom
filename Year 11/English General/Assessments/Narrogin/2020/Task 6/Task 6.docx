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2A63" w:rsidRDefault="007E2A63" w:rsidP="003D15A2">
                            <w:pPr>
                              <w:spacing w:before="120"/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="00264937">
                              <w:rPr>
                                <w:b/>
                                <w:sz w:val="24"/>
                                <w:szCs w:val="24"/>
                              </w:rPr>
                              <w:t>Task 6</w:t>
                            </w:r>
                            <w:r w:rsidRPr="00E44914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264937" w:rsidRPr="00264937">
                              <w:rPr>
                                <w:b/>
                                <w:sz w:val="24"/>
                                <w:szCs w:val="24"/>
                              </w:rPr>
                              <w:t>Research Presentation</w:t>
                            </w:r>
                          </w:p>
                          <w:p w:rsidR="007E2A63" w:rsidRPr="00E44914" w:rsidRDefault="007E2A63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7E2A63" w:rsidRDefault="007E2A63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7E2A63" w:rsidRDefault="007E2A63" w:rsidP="003D15A2">
                      <w:pPr>
                        <w:spacing w:before="120"/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</w:t>
                      </w:r>
                      <w:r w:rsidR="00264937">
                        <w:rPr>
                          <w:b/>
                          <w:sz w:val="24"/>
                          <w:szCs w:val="24"/>
                        </w:rPr>
                        <w:t>Task 6</w:t>
                      </w:r>
                      <w:r w:rsidRPr="00E44914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 w:rsidR="00264937" w:rsidRPr="00264937">
                        <w:rPr>
                          <w:b/>
                          <w:sz w:val="24"/>
                          <w:szCs w:val="24"/>
                        </w:rPr>
                        <w:t>Research Presentation</w:t>
                      </w:r>
                    </w:p>
                    <w:p w:rsidR="007E2A63" w:rsidRPr="00E44914" w:rsidRDefault="007E2A63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7E2A63" w:rsidRDefault="007E2A63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 w:rsidR="00264937">
        <w:rPr>
          <w:b/>
          <w:sz w:val="24"/>
          <w:szCs w:val="24"/>
        </w:rPr>
        <w:t>Wednesday, Week 5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264937" w:rsidRDefault="00264937" w:rsidP="00264937">
      <w:pPr>
        <w:jc w:val="center"/>
        <w:rPr>
          <w:b/>
        </w:rPr>
      </w:pPr>
    </w:p>
    <w:p w:rsidR="00264937" w:rsidRPr="00264937" w:rsidRDefault="00264937" w:rsidP="00264937">
      <w:pPr>
        <w:jc w:val="center"/>
        <w:rPr>
          <w:b/>
        </w:rPr>
      </w:pPr>
      <w:r w:rsidRPr="00264937">
        <w:rPr>
          <w:b/>
        </w:rPr>
        <w:t>I declare that the words and ideas in this task are all my own.</w:t>
      </w:r>
    </w:p>
    <w:p w:rsidR="00264937" w:rsidRPr="00264937" w:rsidRDefault="00264937" w:rsidP="00264937">
      <w:pPr>
        <w:rPr>
          <w:b/>
        </w:rPr>
      </w:pPr>
      <w:r w:rsidRPr="00264937">
        <w:rPr>
          <w:b/>
        </w:rPr>
        <w:t xml:space="preserve">                   Student Signature: _________________________________ Date: ________________</w:t>
      </w:r>
    </w:p>
    <w:p w:rsidR="00264937" w:rsidRPr="00264937" w:rsidRDefault="00264937" w:rsidP="007E2A63">
      <w:pPr>
        <w:spacing w:before="240" w:after="240"/>
        <w:rPr>
          <w:b/>
          <w:sz w:val="24"/>
          <w:szCs w:val="24"/>
        </w:rPr>
      </w:pP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General English Year Eleven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>
        <w:rPr>
          <w:sz w:val="24"/>
          <w:szCs w:val="24"/>
        </w:rPr>
        <w:t>Creating</w:t>
      </w:r>
    </w:p>
    <w:p w:rsidR="00AD5922" w:rsidRPr="001D5541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1D5541">
        <w:rPr>
          <w:sz w:val="24"/>
          <w:szCs w:val="24"/>
        </w:rPr>
        <w:t xml:space="preserve">In class </w:t>
      </w:r>
    </w:p>
    <w:p w:rsidR="00AD50DF" w:rsidRDefault="00AD50DF" w:rsidP="003D15A2">
      <w:pPr>
        <w:spacing w:after="240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264937" w:rsidRDefault="00264937" w:rsidP="007E2A63">
            <w:pPr>
              <w:spacing w:before="120" w:after="240"/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6</w:t>
            </w:r>
            <w:r w:rsidR="00AD50DF">
              <w:rPr>
                <w:b/>
                <w:sz w:val="24"/>
                <w:szCs w:val="24"/>
              </w:rPr>
              <w:t xml:space="preserve">: </w:t>
            </w:r>
            <w:r w:rsidRPr="00264937">
              <w:rPr>
                <w:b/>
                <w:sz w:val="24"/>
                <w:szCs w:val="24"/>
              </w:rPr>
              <w:t>Research Presentation</w:t>
            </w:r>
            <w:r w:rsidRPr="00264937">
              <w:rPr>
                <w:bCs/>
                <w:sz w:val="24"/>
                <w:szCs w:val="24"/>
              </w:rPr>
              <w:t xml:space="preserve"> </w:t>
            </w:r>
          </w:p>
          <w:p w:rsidR="00AD50DF" w:rsidRDefault="00264937" w:rsidP="007E2A63">
            <w:pPr>
              <w:spacing w:before="120" w:after="240"/>
              <w:rPr>
                <w:b/>
                <w:sz w:val="24"/>
                <w:szCs w:val="24"/>
              </w:rPr>
            </w:pPr>
            <w:r w:rsidRPr="00264937">
              <w:rPr>
                <w:bCs/>
                <w:sz w:val="24"/>
                <w:szCs w:val="24"/>
              </w:rPr>
              <w:t>Present your research findings/key argument in the form of a multimodal presentation to the class.</w:t>
            </w:r>
          </w:p>
        </w:tc>
      </w:tr>
    </w:tbl>
    <w:p w:rsidR="003D15A2" w:rsidRPr="00E44914" w:rsidRDefault="003D15A2" w:rsidP="003D15A2">
      <w:pPr>
        <w:rPr>
          <w:sz w:val="8"/>
          <w:szCs w:val="8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Pr="002E56DE" w:rsidRDefault="007E2A63" w:rsidP="007E2A63">
      <w:pPr>
        <w:rPr>
          <w:b/>
          <w:sz w:val="24"/>
          <w:szCs w:val="24"/>
        </w:rPr>
      </w:pPr>
    </w:p>
    <w:p w:rsidR="00264937" w:rsidRDefault="00264937">
      <w:pPr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br w:type="page"/>
      </w:r>
    </w:p>
    <w:p w:rsidR="00690B6B" w:rsidRDefault="00690B6B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</w:p>
    <w:p w:rsidR="003D15A2" w:rsidRDefault="003D15A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  <w:r w:rsidRPr="007E2A63">
        <w:rPr>
          <w:rFonts w:eastAsiaTheme="majorEastAsia"/>
          <w:b/>
          <w:bCs/>
          <w:sz w:val="28"/>
          <w:szCs w:val="28"/>
        </w:rPr>
        <w:t>Marking Criteria</w:t>
      </w:r>
    </w:p>
    <w:p w:rsidR="00690B6B" w:rsidRPr="007E2A63" w:rsidRDefault="00690B6B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  <w:bookmarkStart w:id="0" w:name="_GoBack"/>
      <w:bookmarkEnd w:id="0"/>
    </w:p>
    <w:p w:rsidR="003D15A2" w:rsidRPr="00D50F0D" w:rsidRDefault="003D15A2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3"/>
        <w:gridCol w:w="1134"/>
      </w:tblGrid>
      <w:tr w:rsidR="003D15A2" w:rsidRPr="00BC1CA6" w:rsidTr="007E2A63">
        <w:tc>
          <w:tcPr>
            <w:tcW w:w="8533" w:type="dxa"/>
            <w:shd w:val="clear" w:color="auto" w:fill="FFFFFF"/>
          </w:tcPr>
          <w:p w:rsidR="003D15A2" w:rsidRPr="00BC1CA6" w:rsidRDefault="003D15A2" w:rsidP="006C28E9">
            <w:pPr>
              <w:spacing w:before="120"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407F02">
              <w:rPr>
                <w:rFonts w:eastAsia="Times New Roman"/>
                <w:b/>
                <w:sz w:val="24"/>
                <w:szCs w:val="24"/>
                <w:lang w:val="en-US"/>
              </w:rPr>
              <w:t>CRITERIA AND CATEGORIES</w:t>
            </w:r>
          </w:p>
        </w:tc>
        <w:tc>
          <w:tcPr>
            <w:tcW w:w="1134" w:type="dxa"/>
            <w:shd w:val="clear" w:color="auto" w:fill="FFFFFF"/>
          </w:tcPr>
          <w:p w:rsidR="003D15A2" w:rsidRPr="00BC1CA6" w:rsidRDefault="007E2A63" w:rsidP="007E2A63">
            <w:pPr>
              <w:spacing w:before="120"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 xml:space="preserve">Mark </w:t>
            </w:r>
            <w:r w:rsidR="003D15A2">
              <w:rPr>
                <w:rFonts w:eastAsia="Times New Roman"/>
                <w:b/>
                <w:sz w:val="20"/>
                <w:szCs w:val="20"/>
                <w:lang w:val="en-US"/>
              </w:rPr>
              <w:t>/30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9D9D9"/>
          </w:tcPr>
          <w:p w:rsidR="003D15A2" w:rsidRPr="00BC1CA6" w:rsidRDefault="003D15A2" w:rsidP="00AD50DF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 w:rsidRPr="00BC1CA6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Language control </w:t>
            </w:r>
          </w:p>
        </w:tc>
        <w:tc>
          <w:tcPr>
            <w:tcW w:w="1134" w:type="dxa"/>
            <w:shd w:val="clear" w:color="auto" w:fill="D9D9D9"/>
          </w:tcPr>
          <w:p w:rsidR="003D15A2" w:rsidRPr="00BC1CA6" w:rsidRDefault="00264937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264937" w:rsidRPr="00BC1CA6" w:rsidTr="007E2A63">
        <w:tc>
          <w:tcPr>
            <w:tcW w:w="8533" w:type="dxa"/>
            <w:shd w:val="clear" w:color="auto" w:fill="auto"/>
          </w:tcPr>
          <w:p w:rsidR="00264937" w:rsidRPr="006C28E9" w:rsidRDefault="00264937" w:rsidP="00264937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6C28E9">
              <w:rPr>
                <w:rFonts w:eastAsia="Times New Roman"/>
                <w:sz w:val="20"/>
                <w:szCs w:val="20"/>
              </w:rPr>
              <w:t>Always 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264937" w:rsidRPr="00BC1CA6" w:rsidRDefault="00264937" w:rsidP="00264937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264937" w:rsidRPr="00BC1CA6" w:rsidTr="007E2A63">
        <w:tc>
          <w:tcPr>
            <w:tcW w:w="8533" w:type="dxa"/>
            <w:shd w:val="clear" w:color="auto" w:fill="auto"/>
          </w:tcPr>
          <w:p w:rsidR="00264937" w:rsidRPr="006C28E9" w:rsidRDefault="00264937" w:rsidP="00264937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Frequently </w:t>
            </w:r>
            <w:r w:rsidRPr="006C28E9">
              <w:rPr>
                <w:rFonts w:eastAsia="Times New Roman"/>
                <w:sz w:val="20"/>
                <w:szCs w:val="20"/>
              </w:rPr>
              <w:t>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264937" w:rsidRPr="00BC1CA6" w:rsidRDefault="00264937" w:rsidP="00264937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264937" w:rsidRPr="00BC1CA6" w:rsidTr="007E2A63">
        <w:tc>
          <w:tcPr>
            <w:tcW w:w="8533" w:type="dxa"/>
            <w:shd w:val="clear" w:color="auto" w:fill="auto"/>
          </w:tcPr>
          <w:p w:rsidR="00264937" w:rsidRPr="006C28E9" w:rsidRDefault="00264937" w:rsidP="00264937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Often </w:t>
            </w:r>
            <w:r w:rsidRPr="006C28E9">
              <w:rPr>
                <w:rFonts w:eastAsia="Times New Roman"/>
                <w:sz w:val="20"/>
                <w:szCs w:val="20"/>
              </w:rPr>
              <w:t>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264937" w:rsidRPr="00BC1CA6" w:rsidRDefault="00264937" w:rsidP="00264937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264937" w:rsidRPr="00BC1CA6" w:rsidTr="007E2A63">
        <w:tc>
          <w:tcPr>
            <w:tcW w:w="8533" w:type="dxa"/>
            <w:shd w:val="clear" w:color="auto" w:fill="auto"/>
          </w:tcPr>
          <w:p w:rsidR="00264937" w:rsidRPr="006C28E9" w:rsidRDefault="00264937" w:rsidP="00264937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Sometimes </w:t>
            </w:r>
            <w:r w:rsidRPr="006C28E9">
              <w:rPr>
                <w:rFonts w:eastAsia="Times New Roman"/>
                <w:sz w:val="20"/>
                <w:szCs w:val="20"/>
              </w:rPr>
              <w:t>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264937" w:rsidRPr="00BC1CA6" w:rsidRDefault="00264937" w:rsidP="00264937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264937" w:rsidRPr="00BC1CA6" w:rsidTr="007E2A63">
        <w:tc>
          <w:tcPr>
            <w:tcW w:w="8533" w:type="dxa"/>
            <w:shd w:val="clear" w:color="auto" w:fill="auto"/>
          </w:tcPr>
          <w:p w:rsidR="00264937" w:rsidRPr="006C28E9" w:rsidRDefault="00264937" w:rsidP="00264937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Limited use of </w:t>
            </w:r>
            <w:r w:rsidRPr="006C28E9">
              <w:rPr>
                <w:rFonts w:eastAsia="Times New Roman"/>
                <w:sz w:val="20"/>
                <w:szCs w:val="20"/>
              </w:rPr>
              <w:t>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264937" w:rsidRPr="00BC1CA6" w:rsidRDefault="00264937" w:rsidP="00264937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120" w:line="238" w:lineRule="auto"/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</w:pPr>
            <w:r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Using information</w:t>
            </w:r>
            <w:r w:rsidRPr="009962BC"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D9D9D9"/>
          </w:tcPr>
          <w:p w:rsidR="003D15A2" w:rsidRPr="009962BC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Always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Frequently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Often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Sometimes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Limited use of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050D57" w:rsidRPr="00BC1CA6" w:rsidTr="00050D57">
        <w:tc>
          <w:tcPr>
            <w:tcW w:w="8533" w:type="dxa"/>
            <w:shd w:val="clear" w:color="auto" w:fill="BFBFBF" w:themeFill="background1" w:themeFillShade="BF"/>
          </w:tcPr>
          <w:p w:rsidR="00050D57" w:rsidRPr="00050D57" w:rsidRDefault="00D82AAB" w:rsidP="00AD50DF">
            <w:pPr>
              <w:spacing w:before="120" w:after="120" w:line="240" w:lineRule="auto"/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  <w:t>Presentation</w:t>
            </w:r>
            <w:r w:rsidR="00050D57" w:rsidRPr="00050D57"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  <w:t xml:space="preserve"> skills</w:t>
            </w:r>
            <w:r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  <w:t xml:space="preserve"> (verbal and non-verbal language)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050D57" w:rsidRPr="00050D57" w:rsidRDefault="00050D57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050D57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F80BC7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Always speaks clearly and fluently, usin</w:t>
            </w:r>
            <w:r w:rsidR="00F80BC7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g body language, tone and voice.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F80BC7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Frequently speaks clearly and fluently, using body language, tone and voice</w:t>
            </w:r>
            <w:r w:rsidR="00F80BC7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.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F80BC7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Often speaks clearly and fluently, using body language, tone and voice</w:t>
            </w:r>
            <w:r w:rsidR="00F80BC7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.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F80BC7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Sometimes speaks clearly and fluently, using body language, tone and voice</w:t>
            </w:r>
            <w:r w:rsidR="00F80BC7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.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F80BC7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Limited clarity, fluency, use of body language, tone and voice</w:t>
            </w:r>
            <w:r w:rsidR="00F80BC7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.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12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/30</w:t>
            </w:r>
          </w:p>
        </w:tc>
      </w:tr>
    </w:tbl>
    <w:p w:rsidR="00DC5BB9" w:rsidRDefault="00DC5BB9" w:rsidP="004B7743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50D57"/>
    <w:rsid w:val="000D57DB"/>
    <w:rsid w:val="001C7396"/>
    <w:rsid w:val="001D5541"/>
    <w:rsid w:val="00264937"/>
    <w:rsid w:val="002E56DE"/>
    <w:rsid w:val="00327DF0"/>
    <w:rsid w:val="00383DBE"/>
    <w:rsid w:val="003D15A2"/>
    <w:rsid w:val="004B7743"/>
    <w:rsid w:val="00660EC3"/>
    <w:rsid w:val="00690B6B"/>
    <w:rsid w:val="006C28E9"/>
    <w:rsid w:val="007B79B1"/>
    <w:rsid w:val="007E2A63"/>
    <w:rsid w:val="00884ADB"/>
    <w:rsid w:val="00AD50DF"/>
    <w:rsid w:val="00AD5922"/>
    <w:rsid w:val="00CC1B92"/>
    <w:rsid w:val="00D82AAB"/>
    <w:rsid w:val="00DC5BB9"/>
    <w:rsid w:val="00E71D03"/>
    <w:rsid w:val="00F8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8B9C9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B3919BCF</Template>
  <TotalTime>6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6</cp:revision>
  <cp:lastPrinted>2019-02-10T09:06:00Z</cp:lastPrinted>
  <dcterms:created xsi:type="dcterms:W3CDTF">2019-05-08T08:45:00Z</dcterms:created>
  <dcterms:modified xsi:type="dcterms:W3CDTF">2019-05-08T08:50:00Z</dcterms:modified>
</cp:coreProperties>
</file>