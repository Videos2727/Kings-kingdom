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1117"/>
        <w:tblW w:w="15418" w:type="dxa"/>
        <w:tblLook w:val="04A0" w:firstRow="1" w:lastRow="0" w:firstColumn="1" w:lastColumn="0" w:noHBand="0" w:noVBand="1"/>
      </w:tblPr>
      <w:tblGrid>
        <w:gridCol w:w="2376"/>
        <w:gridCol w:w="3154"/>
        <w:gridCol w:w="3296"/>
        <w:gridCol w:w="3296"/>
        <w:gridCol w:w="3296"/>
      </w:tblGrid>
      <w:tr w:rsidR="00ED1785" w:rsidTr="00A32B02">
        <w:trPr>
          <w:trHeight w:val="1343"/>
        </w:trPr>
        <w:tc>
          <w:tcPr>
            <w:tcW w:w="2376" w:type="dxa"/>
          </w:tcPr>
          <w:p w:rsidR="00ED1785" w:rsidRPr="001E3C0D" w:rsidRDefault="00ED1785" w:rsidP="00ED1785">
            <w:pPr>
              <w:rPr>
                <w:b/>
                <w:u w:val="single"/>
              </w:rPr>
            </w:pPr>
            <w:bookmarkStart w:id="0" w:name="_GoBack"/>
            <w:bookmarkEnd w:id="0"/>
            <w:r w:rsidRPr="001E3C0D">
              <w:rPr>
                <w:b/>
                <w:u w:val="single"/>
              </w:rPr>
              <w:t>NEWS SOURCE &amp; Date</w:t>
            </w:r>
          </w:p>
          <w:p w:rsidR="001E3C0D" w:rsidRPr="001E3C0D" w:rsidRDefault="001E3C0D" w:rsidP="00ED1785">
            <w:pPr>
              <w:rPr>
                <w:sz w:val="18"/>
                <w:szCs w:val="18"/>
              </w:rPr>
            </w:pPr>
            <w:r w:rsidRPr="001E3C0D">
              <w:rPr>
                <w:b/>
                <w:sz w:val="18"/>
                <w:szCs w:val="18"/>
              </w:rPr>
              <w:t xml:space="preserve">Name of news source: </w:t>
            </w:r>
            <w:r w:rsidRPr="001E3C0D">
              <w:rPr>
                <w:sz w:val="18"/>
                <w:szCs w:val="18"/>
              </w:rPr>
              <w:t>West Australian, ABC . . .</w:t>
            </w:r>
          </w:p>
          <w:p w:rsidR="00ED1785" w:rsidRPr="001E3C0D" w:rsidRDefault="001E3C0D" w:rsidP="00ED1785">
            <w:pPr>
              <w:rPr>
                <w:sz w:val="18"/>
                <w:szCs w:val="18"/>
              </w:rPr>
            </w:pPr>
            <w:r w:rsidRPr="001E3C0D">
              <w:rPr>
                <w:b/>
                <w:sz w:val="18"/>
                <w:szCs w:val="18"/>
              </w:rPr>
              <w:t>T</w:t>
            </w:r>
            <w:r w:rsidR="00ED1785" w:rsidRPr="001E3C0D">
              <w:rPr>
                <w:b/>
                <w:sz w:val="18"/>
                <w:szCs w:val="18"/>
              </w:rPr>
              <w:t>ype of news:</w:t>
            </w:r>
            <w:r w:rsidR="00ED1785" w:rsidRPr="001E3C0D">
              <w:rPr>
                <w:sz w:val="18"/>
                <w:szCs w:val="18"/>
              </w:rPr>
              <w:t xml:space="preserve"> Internet news, radio</w:t>
            </w:r>
          </w:p>
          <w:p w:rsidR="00ED1785" w:rsidRPr="001E3C0D" w:rsidRDefault="00ED1785" w:rsidP="00ED1785">
            <w:pPr>
              <w:rPr>
                <w:sz w:val="18"/>
                <w:szCs w:val="18"/>
              </w:rPr>
            </w:pPr>
            <w:r w:rsidRPr="001E3C0D">
              <w:rPr>
                <w:sz w:val="18"/>
                <w:szCs w:val="18"/>
              </w:rPr>
              <w:t>News, TV News,</w:t>
            </w:r>
          </w:p>
          <w:p w:rsidR="00ED1785" w:rsidRPr="001E3C0D" w:rsidRDefault="00ED1785" w:rsidP="00ED1785">
            <w:pPr>
              <w:rPr>
                <w:sz w:val="18"/>
                <w:szCs w:val="18"/>
              </w:rPr>
            </w:pPr>
            <w:r w:rsidRPr="001E3C0D">
              <w:rPr>
                <w:sz w:val="18"/>
                <w:szCs w:val="18"/>
              </w:rPr>
              <w:t>Newspapers</w:t>
            </w:r>
            <w:r w:rsidR="001E3C0D" w:rsidRPr="001E3C0D">
              <w:rPr>
                <w:sz w:val="18"/>
                <w:szCs w:val="18"/>
              </w:rPr>
              <w:t>,</w:t>
            </w:r>
          </w:p>
          <w:p w:rsidR="00ED1785" w:rsidRPr="001E3C0D" w:rsidRDefault="001E3C0D" w:rsidP="00ED1785">
            <w:pPr>
              <w:rPr>
                <w:sz w:val="18"/>
                <w:szCs w:val="18"/>
              </w:rPr>
            </w:pPr>
            <w:r w:rsidRPr="001E3C0D">
              <w:rPr>
                <w:sz w:val="18"/>
                <w:szCs w:val="18"/>
              </w:rPr>
              <w:t xml:space="preserve">Yahoo, MSN, Google . . . </w:t>
            </w:r>
          </w:p>
          <w:p w:rsidR="00ED1785" w:rsidRDefault="00ED1785" w:rsidP="00ED1785"/>
        </w:tc>
        <w:tc>
          <w:tcPr>
            <w:tcW w:w="3154" w:type="dxa"/>
          </w:tcPr>
          <w:p w:rsidR="00ED1785" w:rsidRDefault="00ED1785" w:rsidP="00ED1785">
            <w:pPr>
              <w:rPr>
                <w:b/>
                <w:u w:val="single"/>
              </w:rPr>
            </w:pPr>
            <w:r w:rsidRPr="001E3C0D">
              <w:rPr>
                <w:b/>
                <w:u w:val="single"/>
              </w:rPr>
              <w:t xml:space="preserve">TARGET AUDIENCE </w:t>
            </w:r>
          </w:p>
          <w:p w:rsidR="001E3C0D" w:rsidRDefault="001E3C0D" w:rsidP="00ED1785">
            <w:pPr>
              <w:rPr>
                <w:b/>
                <w:sz w:val="20"/>
                <w:szCs w:val="20"/>
              </w:rPr>
            </w:pPr>
          </w:p>
          <w:p w:rsidR="001E3C0D" w:rsidRDefault="001E3C0D" w:rsidP="00ED1785">
            <w:pPr>
              <w:rPr>
                <w:b/>
                <w:sz w:val="20"/>
                <w:szCs w:val="20"/>
              </w:rPr>
            </w:pPr>
            <w:r w:rsidRPr="001E3C0D">
              <w:rPr>
                <w:b/>
                <w:sz w:val="20"/>
                <w:szCs w:val="20"/>
              </w:rPr>
              <w:t>Who will be interested in the news source?</w:t>
            </w:r>
          </w:p>
          <w:p w:rsidR="001E3C0D" w:rsidRPr="001E3C0D" w:rsidRDefault="001E3C0D" w:rsidP="00ED1785">
            <w:pPr>
              <w:rPr>
                <w:b/>
                <w:sz w:val="20"/>
                <w:szCs w:val="20"/>
              </w:rPr>
            </w:pPr>
          </w:p>
          <w:p w:rsidR="001E3C0D" w:rsidRPr="001E3C0D" w:rsidRDefault="001E3C0D" w:rsidP="00ED1785">
            <w:r w:rsidRPr="001E3C0D">
              <w:rPr>
                <w:b/>
                <w:sz w:val="20"/>
                <w:szCs w:val="20"/>
              </w:rPr>
              <w:t>How do you know this news item will interest this audience?</w:t>
            </w:r>
          </w:p>
        </w:tc>
        <w:tc>
          <w:tcPr>
            <w:tcW w:w="3296" w:type="dxa"/>
          </w:tcPr>
          <w:p w:rsidR="00ED1785" w:rsidRDefault="00ED1785" w:rsidP="00ED1785">
            <w:pPr>
              <w:rPr>
                <w:b/>
                <w:u w:val="single"/>
              </w:rPr>
            </w:pPr>
            <w:r w:rsidRPr="001E3C0D">
              <w:rPr>
                <w:b/>
                <w:u w:val="single"/>
              </w:rPr>
              <w:t>INFORMATION</w:t>
            </w:r>
          </w:p>
          <w:p w:rsidR="001E3C0D" w:rsidRDefault="001E3C0D" w:rsidP="00ED1785">
            <w:pPr>
              <w:rPr>
                <w:b/>
                <w:u w:val="single"/>
              </w:rPr>
            </w:pPr>
          </w:p>
          <w:p w:rsidR="001E3C0D" w:rsidRPr="001E3C0D" w:rsidRDefault="001E3C0D" w:rsidP="00ED1785">
            <w:pPr>
              <w:rPr>
                <w:b/>
                <w:sz w:val="20"/>
                <w:szCs w:val="20"/>
              </w:rPr>
            </w:pPr>
            <w:r w:rsidRPr="001E3C0D">
              <w:rPr>
                <w:b/>
                <w:sz w:val="20"/>
                <w:szCs w:val="20"/>
              </w:rPr>
              <w:t xml:space="preserve">List </w:t>
            </w:r>
            <w:r>
              <w:rPr>
                <w:b/>
                <w:sz w:val="20"/>
                <w:szCs w:val="20"/>
              </w:rPr>
              <w:t>key information given in news source.</w:t>
            </w:r>
          </w:p>
        </w:tc>
        <w:tc>
          <w:tcPr>
            <w:tcW w:w="3296" w:type="dxa"/>
          </w:tcPr>
          <w:p w:rsidR="00ED1785" w:rsidRDefault="00ED1785" w:rsidP="00ED1785">
            <w:pPr>
              <w:rPr>
                <w:b/>
                <w:u w:val="single"/>
              </w:rPr>
            </w:pPr>
            <w:r w:rsidRPr="001E3C0D">
              <w:rPr>
                <w:b/>
                <w:u w:val="single"/>
              </w:rPr>
              <w:t>IDEAS &amp; ATTITUDES</w:t>
            </w:r>
          </w:p>
          <w:p w:rsidR="00E46521" w:rsidRDefault="00E46521" w:rsidP="00ED1785">
            <w:pPr>
              <w:rPr>
                <w:b/>
                <w:u w:val="single"/>
              </w:rPr>
            </w:pPr>
          </w:p>
          <w:p w:rsidR="00E46521" w:rsidRPr="00E46521" w:rsidRDefault="00E46521" w:rsidP="00ED1785">
            <w:pPr>
              <w:rPr>
                <w:b/>
                <w:sz w:val="20"/>
                <w:szCs w:val="20"/>
              </w:rPr>
            </w:pPr>
            <w:r w:rsidRPr="00E46521">
              <w:rPr>
                <w:b/>
                <w:sz w:val="20"/>
                <w:szCs w:val="20"/>
              </w:rPr>
              <w:t>What opinions underpin the facts presented</w:t>
            </w:r>
            <w:r>
              <w:rPr>
                <w:b/>
                <w:sz w:val="20"/>
                <w:szCs w:val="20"/>
              </w:rPr>
              <w:t>? What is the purpose of the news item?</w:t>
            </w:r>
          </w:p>
        </w:tc>
        <w:tc>
          <w:tcPr>
            <w:tcW w:w="3296" w:type="dxa"/>
          </w:tcPr>
          <w:p w:rsidR="00ED1785" w:rsidRDefault="00ED1785" w:rsidP="00ED1785">
            <w:pPr>
              <w:rPr>
                <w:b/>
                <w:u w:val="single"/>
              </w:rPr>
            </w:pPr>
            <w:r w:rsidRPr="001E3C0D">
              <w:rPr>
                <w:b/>
                <w:u w:val="single"/>
              </w:rPr>
              <w:t>VALUES</w:t>
            </w:r>
          </w:p>
          <w:p w:rsidR="00E46521" w:rsidRDefault="00E46521" w:rsidP="00ED1785">
            <w:pPr>
              <w:rPr>
                <w:b/>
                <w:u w:val="single"/>
              </w:rPr>
            </w:pPr>
          </w:p>
          <w:p w:rsidR="00E46521" w:rsidRPr="00E46521" w:rsidRDefault="00E46521" w:rsidP="00ED178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What is valued in the article? What is considered important?</w:t>
            </w:r>
          </w:p>
        </w:tc>
      </w:tr>
      <w:tr w:rsidR="00ED1785" w:rsidTr="00A32B02">
        <w:trPr>
          <w:trHeight w:val="1343"/>
        </w:trPr>
        <w:tc>
          <w:tcPr>
            <w:tcW w:w="2376" w:type="dxa"/>
          </w:tcPr>
          <w:p w:rsidR="00ED1785" w:rsidRDefault="00ED1785" w:rsidP="00ED1785">
            <w:r>
              <w:t>(Example)</w:t>
            </w:r>
            <w:r>
              <w:sym w:font="Wingdings" w:char="F0E8"/>
            </w:r>
          </w:p>
          <w:p w:rsidR="00ED1785" w:rsidRDefault="00ED1785" w:rsidP="00ED1785"/>
          <w:p w:rsidR="001E3C0D" w:rsidRDefault="001E3C0D" w:rsidP="00ED1785">
            <w:r>
              <w:t>Channel 7</w:t>
            </w:r>
          </w:p>
          <w:p w:rsidR="00ED1785" w:rsidRDefault="00ED1785" w:rsidP="00ED1785">
            <w:r>
              <w:t>TV News</w:t>
            </w:r>
          </w:p>
          <w:p w:rsidR="00ED1785" w:rsidRDefault="00ED1785" w:rsidP="00ED1785">
            <w:r>
              <w:t>19 July 2015</w:t>
            </w:r>
          </w:p>
          <w:p w:rsidR="00ED1785" w:rsidRDefault="00ED1785" w:rsidP="00ED1785"/>
          <w:p w:rsidR="00ED1785" w:rsidRDefault="00ED1785" w:rsidP="00ED1785"/>
          <w:p w:rsidR="00ED1785" w:rsidRDefault="00ED1785" w:rsidP="00ED1785"/>
          <w:p w:rsidR="00ED1785" w:rsidRDefault="00ED1785" w:rsidP="00ED1785"/>
        </w:tc>
        <w:tc>
          <w:tcPr>
            <w:tcW w:w="3154" w:type="dxa"/>
          </w:tcPr>
          <w:p w:rsidR="00ED1785" w:rsidRDefault="00ED1785" w:rsidP="00ED1785">
            <w:r>
              <w:t>National News Interest</w:t>
            </w:r>
          </w:p>
          <w:p w:rsidR="00ED1785" w:rsidRDefault="00ED1785" w:rsidP="000A77EE">
            <w:r>
              <w:t>Evidence is he is an Australian</w:t>
            </w:r>
            <w:r w:rsidR="001E3C0D">
              <w:t xml:space="preserve"> so Australians in general will want to know what happened to him whereas people from France might find it intriguing but not be as interested as if it was about a French person.</w:t>
            </w:r>
          </w:p>
        </w:tc>
        <w:tc>
          <w:tcPr>
            <w:tcW w:w="3296" w:type="dxa"/>
          </w:tcPr>
          <w:p w:rsidR="001E3C0D" w:rsidRDefault="001E3C0D" w:rsidP="001E3C0D">
            <w:pPr>
              <w:rPr>
                <w:sz w:val="20"/>
                <w:szCs w:val="20"/>
              </w:rPr>
            </w:pPr>
            <w:r w:rsidRPr="001E3C0D">
              <w:rPr>
                <w:sz w:val="20"/>
                <w:szCs w:val="20"/>
              </w:rPr>
              <w:t>1.</w:t>
            </w:r>
            <w:r w:rsidR="000A77EE"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ick Fanning was competing in S</w:t>
            </w:r>
            <w:r w:rsidR="00E46521">
              <w:rPr>
                <w:sz w:val="20"/>
                <w:szCs w:val="20"/>
              </w:rPr>
              <w:t>ou</w:t>
            </w:r>
            <w:r>
              <w:rPr>
                <w:sz w:val="20"/>
                <w:szCs w:val="20"/>
              </w:rPr>
              <w:t>th African surfing competition</w:t>
            </w:r>
          </w:p>
          <w:p w:rsidR="001E3C0D" w:rsidRDefault="001E3C0D" w:rsidP="001E3C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He was filmed live as a shark swam up behind him</w:t>
            </w:r>
          </w:p>
          <w:p w:rsidR="00ED1785" w:rsidRDefault="001E3C0D" w:rsidP="001E3C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He hit the shark on its back to scare  it away</w:t>
            </w:r>
          </w:p>
          <w:p w:rsidR="001E3C0D" w:rsidRDefault="001E3C0D" w:rsidP="001E3C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Spectators were surprised he was not taken when a wave hid him from view.</w:t>
            </w:r>
          </w:p>
          <w:p w:rsidR="001E3C0D" w:rsidRDefault="001E3C0D" w:rsidP="001E3C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Fanning escaped without injury</w:t>
            </w:r>
          </w:p>
          <w:p w:rsidR="001E3C0D" w:rsidRDefault="00E46521" w:rsidP="001E3C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 </w:t>
            </w:r>
            <w:r w:rsidR="001E3C0D">
              <w:rPr>
                <w:sz w:val="20"/>
                <w:szCs w:val="20"/>
              </w:rPr>
              <w:t>The area is known for shark attacks</w:t>
            </w:r>
          </w:p>
          <w:p w:rsidR="001E3C0D" w:rsidRDefault="00E46521" w:rsidP="001E3C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 </w:t>
            </w:r>
            <w:r w:rsidR="001E3C0D">
              <w:rPr>
                <w:sz w:val="20"/>
                <w:szCs w:val="20"/>
              </w:rPr>
              <w:t>Last year a man was bitten in half at this beach.</w:t>
            </w:r>
          </w:p>
          <w:p w:rsidR="00E46521" w:rsidRDefault="00E46521" w:rsidP="001E3C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 Fanning reacted well to the attack.</w:t>
            </w:r>
          </w:p>
          <w:p w:rsidR="00E46521" w:rsidRPr="001E3C0D" w:rsidRDefault="00E46521" w:rsidP="001E3C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 The surfing competition had shark protectors on the water watching for sharks.</w:t>
            </w:r>
          </w:p>
        </w:tc>
        <w:tc>
          <w:tcPr>
            <w:tcW w:w="3296" w:type="dxa"/>
          </w:tcPr>
          <w:p w:rsidR="00ED1785" w:rsidRDefault="00E46521" w:rsidP="00ED1785">
            <w:r>
              <w:t>Shark attacks are usually fatal</w:t>
            </w:r>
          </w:p>
          <w:p w:rsidR="00E46521" w:rsidRDefault="000A77EE" w:rsidP="00ED1785">
            <w:r>
              <w:t>M</w:t>
            </w:r>
            <w:r w:rsidR="00E46521">
              <w:t>ick Fanning was lucky to survive a shark attack basically uninjured.</w:t>
            </w:r>
          </w:p>
          <w:p w:rsidR="00E46521" w:rsidRDefault="00E46521" w:rsidP="00ED1785">
            <w:r>
              <w:t>Predators are to be respected</w:t>
            </w:r>
          </w:p>
        </w:tc>
        <w:tc>
          <w:tcPr>
            <w:tcW w:w="3296" w:type="dxa"/>
          </w:tcPr>
          <w:p w:rsidR="00ED1785" w:rsidRDefault="00E46521" w:rsidP="00ED1785">
            <w:r>
              <w:t>Life</w:t>
            </w:r>
          </w:p>
          <w:p w:rsidR="00E46521" w:rsidRDefault="00E46521" w:rsidP="00ED1785">
            <w:r>
              <w:t>Bravery/courage</w:t>
            </w:r>
          </w:p>
          <w:p w:rsidR="00E46521" w:rsidRDefault="00E46521" w:rsidP="00ED1785">
            <w:r>
              <w:t>Luck</w:t>
            </w:r>
          </w:p>
          <w:p w:rsidR="00E46521" w:rsidRDefault="00E46521" w:rsidP="00ED1785">
            <w:r>
              <w:t>Sport/surfing</w:t>
            </w:r>
          </w:p>
          <w:p w:rsidR="00E46521" w:rsidRDefault="00E46521" w:rsidP="00ED1785">
            <w:r>
              <w:t>Resilience</w:t>
            </w:r>
          </w:p>
          <w:p w:rsidR="00E46521" w:rsidRDefault="00E46521" w:rsidP="00ED1785">
            <w:r>
              <w:t>Nature – dangers of the ocean</w:t>
            </w:r>
          </w:p>
        </w:tc>
      </w:tr>
      <w:tr w:rsidR="00ED1785" w:rsidTr="00A32B02">
        <w:trPr>
          <w:trHeight w:val="1343"/>
        </w:trPr>
        <w:tc>
          <w:tcPr>
            <w:tcW w:w="2376" w:type="dxa"/>
          </w:tcPr>
          <w:p w:rsidR="00ED1785" w:rsidRDefault="00ED1785" w:rsidP="00ED1785"/>
          <w:p w:rsidR="00ED1785" w:rsidRDefault="00ED1785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ED1785" w:rsidRDefault="00ED1785" w:rsidP="00ED1785"/>
          <w:p w:rsidR="00ED1785" w:rsidRDefault="00ED1785" w:rsidP="00ED1785"/>
          <w:p w:rsidR="00ED1785" w:rsidRDefault="00ED1785" w:rsidP="00ED1785"/>
          <w:p w:rsidR="00A32B02" w:rsidRDefault="00A32B02" w:rsidP="00ED1785"/>
          <w:p w:rsidR="00ED1785" w:rsidRDefault="00ED1785" w:rsidP="00ED1785"/>
          <w:p w:rsidR="00A32B02" w:rsidRDefault="00A32B02" w:rsidP="00ED1785"/>
        </w:tc>
        <w:tc>
          <w:tcPr>
            <w:tcW w:w="3154" w:type="dxa"/>
          </w:tcPr>
          <w:p w:rsidR="00ED1785" w:rsidRDefault="00ED1785" w:rsidP="00ED1785"/>
        </w:tc>
        <w:tc>
          <w:tcPr>
            <w:tcW w:w="3296" w:type="dxa"/>
          </w:tcPr>
          <w:p w:rsidR="00ED1785" w:rsidRDefault="00ED1785" w:rsidP="00ED1785"/>
        </w:tc>
        <w:tc>
          <w:tcPr>
            <w:tcW w:w="3296" w:type="dxa"/>
          </w:tcPr>
          <w:p w:rsidR="00ED1785" w:rsidRDefault="00ED1785" w:rsidP="00ED1785"/>
        </w:tc>
        <w:tc>
          <w:tcPr>
            <w:tcW w:w="3296" w:type="dxa"/>
          </w:tcPr>
          <w:p w:rsidR="00ED1785" w:rsidRDefault="00ED1785" w:rsidP="00ED1785"/>
        </w:tc>
      </w:tr>
      <w:tr w:rsidR="00ED1785" w:rsidTr="00A32B02">
        <w:trPr>
          <w:trHeight w:val="699"/>
        </w:trPr>
        <w:tc>
          <w:tcPr>
            <w:tcW w:w="2376" w:type="dxa"/>
          </w:tcPr>
          <w:p w:rsidR="00ED1785" w:rsidRPr="00A32B02" w:rsidRDefault="00A32B02" w:rsidP="00ED178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NEWS SOURCE &amp; Date</w:t>
            </w:r>
          </w:p>
          <w:p w:rsidR="00ED1785" w:rsidRDefault="00ED1785" w:rsidP="00ED1785"/>
        </w:tc>
        <w:tc>
          <w:tcPr>
            <w:tcW w:w="3154" w:type="dxa"/>
          </w:tcPr>
          <w:p w:rsidR="00A32B02" w:rsidRDefault="00A32B02" w:rsidP="00A32B02">
            <w:pPr>
              <w:rPr>
                <w:b/>
                <w:u w:val="single"/>
              </w:rPr>
            </w:pPr>
            <w:r w:rsidRPr="001E3C0D">
              <w:rPr>
                <w:b/>
                <w:u w:val="single"/>
              </w:rPr>
              <w:t xml:space="preserve">TARGET AUDIENCE </w:t>
            </w:r>
          </w:p>
          <w:p w:rsidR="00ED1785" w:rsidRPr="00A32B02" w:rsidRDefault="00ED1785" w:rsidP="00A32B02">
            <w:pPr>
              <w:rPr>
                <w:b/>
                <w:sz w:val="20"/>
                <w:szCs w:val="20"/>
              </w:rPr>
            </w:pPr>
          </w:p>
        </w:tc>
        <w:tc>
          <w:tcPr>
            <w:tcW w:w="3296" w:type="dxa"/>
          </w:tcPr>
          <w:p w:rsidR="00A32B02" w:rsidRDefault="00A32B02" w:rsidP="00A32B02">
            <w:pPr>
              <w:rPr>
                <w:b/>
                <w:u w:val="single"/>
              </w:rPr>
            </w:pPr>
            <w:r w:rsidRPr="001E3C0D">
              <w:rPr>
                <w:b/>
                <w:u w:val="single"/>
              </w:rPr>
              <w:t>INFORMATION</w:t>
            </w:r>
          </w:p>
          <w:p w:rsidR="00ED1785" w:rsidRDefault="00ED1785" w:rsidP="00ED1785"/>
        </w:tc>
        <w:tc>
          <w:tcPr>
            <w:tcW w:w="3296" w:type="dxa"/>
          </w:tcPr>
          <w:p w:rsidR="00ED1785" w:rsidRPr="00A32B02" w:rsidRDefault="00A32B02" w:rsidP="00A32B02">
            <w:pPr>
              <w:rPr>
                <w:b/>
                <w:u w:val="single"/>
              </w:rPr>
            </w:pPr>
            <w:r w:rsidRPr="001E3C0D">
              <w:rPr>
                <w:b/>
                <w:u w:val="single"/>
              </w:rPr>
              <w:t>IDEAS &amp; ATTITUDES</w:t>
            </w:r>
          </w:p>
        </w:tc>
        <w:tc>
          <w:tcPr>
            <w:tcW w:w="3296" w:type="dxa"/>
          </w:tcPr>
          <w:p w:rsidR="00A32B02" w:rsidRDefault="00A32B02" w:rsidP="00A32B02">
            <w:pPr>
              <w:rPr>
                <w:b/>
                <w:u w:val="single"/>
              </w:rPr>
            </w:pPr>
            <w:r w:rsidRPr="001E3C0D">
              <w:rPr>
                <w:b/>
                <w:u w:val="single"/>
              </w:rPr>
              <w:t>VALUES</w:t>
            </w:r>
          </w:p>
          <w:p w:rsidR="00ED1785" w:rsidRDefault="00ED1785" w:rsidP="00ED1785"/>
        </w:tc>
      </w:tr>
      <w:tr w:rsidR="00A32B02" w:rsidTr="00A32B02">
        <w:trPr>
          <w:trHeight w:val="1343"/>
        </w:trPr>
        <w:tc>
          <w:tcPr>
            <w:tcW w:w="2376" w:type="dxa"/>
          </w:tcPr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</w:tc>
        <w:tc>
          <w:tcPr>
            <w:tcW w:w="3154" w:type="dxa"/>
          </w:tcPr>
          <w:p w:rsidR="00A32B02" w:rsidRDefault="00A32B02" w:rsidP="00ED1785"/>
        </w:tc>
        <w:tc>
          <w:tcPr>
            <w:tcW w:w="3296" w:type="dxa"/>
          </w:tcPr>
          <w:p w:rsidR="00A32B02" w:rsidRDefault="00A32B02" w:rsidP="00ED1785"/>
        </w:tc>
        <w:tc>
          <w:tcPr>
            <w:tcW w:w="3296" w:type="dxa"/>
          </w:tcPr>
          <w:p w:rsidR="00A32B02" w:rsidRDefault="00A32B02" w:rsidP="00ED1785"/>
        </w:tc>
        <w:tc>
          <w:tcPr>
            <w:tcW w:w="3296" w:type="dxa"/>
          </w:tcPr>
          <w:p w:rsidR="00A32B02" w:rsidRDefault="00A32B02" w:rsidP="00ED1785"/>
        </w:tc>
      </w:tr>
      <w:tr w:rsidR="00A32B02" w:rsidTr="00A32B02">
        <w:trPr>
          <w:trHeight w:val="1343"/>
        </w:trPr>
        <w:tc>
          <w:tcPr>
            <w:tcW w:w="2376" w:type="dxa"/>
          </w:tcPr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  <w:p w:rsidR="00A32B02" w:rsidRDefault="00A32B02" w:rsidP="00ED1785"/>
        </w:tc>
        <w:tc>
          <w:tcPr>
            <w:tcW w:w="3154" w:type="dxa"/>
          </w:tcPr>
          <w:p w:rsidR="00A32B02" w:rsidRDefault="00A32B02" w:rsidP="00ED1785"/>
        </w:tc>
        <w:tc>
          <w:tcPr>
            <w:tcW w:w="3296" w:type="dxa"/>
          </w:tcPr>
          <w:p w:rsidR="00A32B02" w:rsidRDefault="00A32B02" w:rsidP="00ED1785"/>
        </w:tc>
        <w:tc>
          <w:tcPr>
            <w:tcW w:w="3296" w:type="dxa"/>
          </w:tcPr>
          <w:p w:rsidR="00A32B02" w:rsidRDefault="00A32B02" w:rsidP="00ED1785"/>
        </w:tc>
        <w:tc>
          <w:tcPr>
            <w:tcW w:w="3296" w:type="dxa"/>
          </w:tcPr>
          <w:p w:rsidR="00A32B02" w:rsidRDefault="00A32B02" w:rsidP="00ED1785"/>
        </w:tc>
      </w:tr>
    </w:tbl>
    <w:p w:rsidR="002304DF" w:rsidRPr="00ED1785" w:rsidRDefault="00ED1785" w:rsidP="00ED1785">
      <w:pPr>
        <w:ind w:left="-993"/>
        <w:jc w:val="center"/>
        <w:rPr>
          <w:b/>
          <w:sz w:val="32"/>
          <w:szCs w:val="32"/>
        </w:rPr>
      </w:pPr>
      <w:r w:rsidRPr="00ED1785">
        <w:rPr>
          <w:b/>
          <w:sz w:val="32"/>
          <w:szCs w:val="32"/>
        </w:rPr>
        <w:lastRenderedPageBreak/>
        <w:t>News</w:t>
      </w:r>
      <w:r>
        <w:rPr>
          <w:b/>
          <w:sz w:val="32"/>
          <w:szCs w:val="32"/>
        </w:rPr>
        <w:t xml:space="preserve"> Sources</w:t>
      </w:r>
      <w:r w:rsidRPr="00ED1785">
        <w:rPr>
          <w:b/>
          <w:sz w:val="32"/>
          <w:szCs w:val="32"/>
        </w:rPr>
        <w:t xml:space="preserve"> Comparison: Retrieval Chart</w:t>
      </w:r>
      <w:r w:rsidR="000444B0">
        <w:rPr>
          <w:b/>
          <w:sz w:val="32"/>
          <w:szCs w:val="32"/>
        </w:rPr>
        <w:t xml:space="preserve">            Name_____________________________________</w:t>
      </w:r>
    </w:p>
    <w:sectPr w:rsidR="002304DF" w:rsidRPr="00ED1785" w:rsidSect="00ED1785">
      <w:pgSz w:w="16838" w:h="11906" w:orient="landscape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A4AA9"/>
    <w:multiLevelType w:val="hybridMultilevel"/>
    <w:tmpl w:val="445623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785"/>
    <w:rsid w:val="000444B0"/>
    <w:rsid w:val="000A77EE"/>
    <w:rsid w:val="001E3C0D"/>
    <w:rsid w:val="002304DF"/>
    <w:rsid w:val="003B6EC3"/>
    <w:rsid w:val="00A32B02"/>
    <w:rsid w:val="00E46521"/>
    <w:rsid w:val="00ED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1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3C0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1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3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A19A598C</Template>
  <TotalTime>0</TotalTime>
  <Pages>3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STANEK-SMITH Stephany</dc:creator>
  <cp:lastModifiedBy>COATES Navine</cp:lastModifiedBy>
  <cp:revision>2</cp:revision>
  <cp:lastPrinted>2018-07-16T09:08:00Z</cp:lastPrinted>
  <dcterms:created xsi:type="dcterms:W3CDTF">2018-07-20T03:27:00Z</dcterms:created>
  <dcterms:modified xsi:type="dcterms:W3CDTF">2018-07-20T03:27:00Z</dcterms:modified>
</cp:coreProperties>
</file>