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AC0C5D" w:rsidP="00E44914">
      <w:pPr>
        <w:rPr>
          <w:b/>
          <w:sz w:val="28"/>
          <w:szCs w:val="28"/>
        </w:rPr>
      </w:pPr>
      <w:r>
        <w:rPr>
          <w:noProof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27.65pt;margin-top:7pt;width:267.4pt;height:34.6pt;z-index:251658240">
            <v:textbox>
              <w:txbxContent>
                <w:p w:rsidR="00E44914" w:rsidRPr="00E44914" w:rsidRDefault="00E44914" w:rsidP="00E44914">
                  <w:pPr>
                    <w:spacing w:before="120" w:after="12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E44914">
                    <w:rPr>
                      <w:b/>
                      <w:sz w:val="24"/>
                      <w:szCs w:val="24"/>
                    </w:rPr>
                    <w:t>Task 1: In-class Assessment Task Brief</w:t>
                  </w:r>
                </w:p>
                <w:p w:rsidR="00E44914" w:rsidRDefault="00E44914"/>
              </w:txbxContent>
            </v:textbox>
          </v:shape>
        </w:pic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6927" w:rsidRDefault="005A6927" w:rsidP="005A6927">
      <w:pPr>
        <w:spacing w:after="120"/>
        <w:rPr>
          <w:b/>
          <w:sz w:val="16"/>
          <w:szCs w:val="16"/>
        </w:rPr>
      </w:pPr>
    </w:p>
    <w:p w:rsidR="007B6B7F" w:rsidRPr="00E44914" w:rsidRDefault="007B6B7F" w:rsidP="007B6B7F">
      <w:pPr>
        <w:rPr>
          <w:b/>
          <w:sz w:val="24"/>
          <w:szCs w:val="24"/>
        </w:rPr>
      </w:pPr>
      <w:r w:rsidRPr="00E44914">
        <w:rPr>
          <w:b/>
          <w:sz w:val="24"/>
          <w:szCs w:val="24"/>
        </w:rPr>
        <w:t>DUE DATE: Wednesday 20/2/2019</w:t>
      </w:r>
    </w:p>
    <w:p w:rsidR="007B6B7F" w:rsidRPr="00E44914" w:rsidRDefault="007B6B7F" w:rsidP="005A6927">
      <w:pPr>
        <w:spacing w:after="120"/>
        <w:rPr>
          <w:b/>
          <w:sz w:val="24"/>
          <w:szCs w:val="24"/>
        </w:rPr>
      </w:pPr>
    </w:p>
    <w:p w:rsidR="007B6B7F" w:rsidRPr="00E44914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B823B7" w:rsidRPr="00BD40AB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2A11E7" w:rsidRPr="00BD40AB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E44914" w:rsidRPr="00E44914" w:rsidRDefault="00E44914" w:rsidP="007F0FCF">
      <w:pPr>
        <w:rPr>
          <w:sz w:val="8"/>
          <w:szCs w:val="8"/>
        </w:rPr>
      </w:pPr>
    </w:p>
    <w:p w:rsidR="00AC0C5D" w:rsidRDefault="007F0FCF" w:rsidP="007F0FCF">
      <w:pPr>
        <w:rPr>
          <w:sz w:val="24"/>
          <w:szCs w:val="24"/>
        </w:rPr>
      </w:pPr>
      <w:r w:rsidRPr="00B823B7">
        <w:rPr>
          <w:sz w:val="24"/>
          <w:szCs w:val="24"/>
        </w:rPr>
        <w:t xml:space="preserve">View the </w:t>
      </w:r>
      <w:r w:rsidRPr="00B823B7">
        <w:rPr>
          <w:b/>
          <w:sz w:val="24"/>
          <w:szCs w:val="24"/>
        </w:rPr>
        <w:t xml:space="preserve">Road Safety Commission’s </w:t>
      </w:r>
      <w:r w:rsidRPr="00B823B7">
        <w:rPr>
          <w:b/>
          <w:i/>
          <w:sz w:val="24"/>
          <w:szCs w:val="24"/>
        </w:rPr>
        <w:t>Towards Zero Strategy</w:t>
      </w:r>
      <w:r w:rsidRPr="00B823B7">
        <w:rPr>
          <w:sz w:val="24"/>
          <w:szCs w:val="24"/>
        </w:rPr>
        <w:t xml:space="preserve"> webpage. </w:t>
      </w:r>
      <w:hyperlink r:id="rId6" w:history="1">
        <w:r w:rsidR="00AC0C5D" w:rsidRPr="004D0FC5">
          <w:rPr>
            <w:rStyle w:val="Hyperlink"/>
            <w:sz w:val="24"/>
            <w:szCs w:val="24"/>
          </w:rPr>
          <w:t>https://www.rsc.wa.gov.au/About/Role-of-the-Commission/Towards-Zero-Strategy</w:t>
        </w:r>
      </w:hyperlink>
    </w:p>
    <w:p w:rsidR="00F55982" w:rsidRPr="00B823B7" w:rsidRDefault="007F0FCF" w:rsidP="007F0FCF">
      <w:pPr>
        <w:rPr>
          <w:sz w:val="24"/>
          <w:szCs w:val="24"/>
        </w:rPr>
      </w:pPr>
      <w:r w:rsidRPr="00B823B7">
        <w:rPr>
          <w:sz w:val="24"/>
          <w:szCs w:val="24"/>
        </w:rPr>
        <w:t xml:space="preserve">Answer the following questions on a separate piece of paper in </w:t>
      </w:r>
      <w:r w:rsidRPr="00B823B7">
        <w:rPr>
          <w:b/>
          <w:sz w:val="24"/>
          <w:szCs w:val="24"/>
          <w:u w:val="single"/>
        </w:rPr>
        <w:t>full sentence answers</w:t>
      </w:r>
      <w:r w:rsidRPr="00B823B7">
        <w:rPr>
          <w:sz w:val="24"/>
          <w:szCs w:val="24"/>
        </w:rPr>
        <w:t xml:space="preserve"> under exam conditions. </w:t>
      </w:r>
    </w:p>
    <w:p w:rsidR="007F0FCF" w:rsidRPr="00B823B7" w:rsidRDefault="007F0FCF" w:rsidP="00E44914">
      <w:pPr>
        <w:spacing w:after="120"/>
        <w:rPr>
          <w:sz w:val="24"/>
          <w:szCs w:val="24"/>
        </w:rPr>
      </w:pPr>
      <w:r w:rsidRPr="00B823B7">
        <w:rPr>
          <w:sz w:val="24"/>
          <w:szCs w:val="24"/>
        </w:rPr>
        <w:t>It is important to answer all the questions in the required depth and leave time to proofread your work.</w:t>
      </w:r>
    </w:p>
    <w:p w:rsidR="00275F92" w:rsidRPr="00B823B7" w:rsidRDefault="007F0FCF" w:rsidP="00936683">
      <w:pPr>
        <w:pStyle w:val="ListParagraph"/>
        <w:numPr>
          <w:ilvl w:val="0"/>
          <w:numId w:val="1"/>
        </w:numPr>
        <w:spacing w:before="24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 xml:space="preserve">Describe how to locate and read the </w:t>
      </w:r>
      <w:r w:rsidRPr="00B823B7">
        <w:rPr>
          <w:i/>
          <w:sz w:val="24"/>
          <w:szCs w:val="24"/>
        </w:rPr>
        <w:t>Towards Zero WA Road Safety Strategy for 2008-2020.</w:t>
      </w:r>
    </w:p>
    <w:p w:rsidR="005A6927" w:rsidRPr="00E44914" w:rsidRDefault="005A6927" w:rsidP="005A6927">
      <w:pPr>
        <w:pStyle w:val="ListParagraph"/>
        <w:spacing w:before="240" w:after="120" w:line="276" w:lineRule="auto"/>
        <w:rPr>
          <w:sz w:val="16"/>
          <w:szCs w:val="16"/>
        </w:rPr>
      </w:pPr>
    </w:p>
    <w:p w:rsidR="00F55982" w:rsidRPr="00B823B7" w:rsidRDefault="006053AC" w:rsidP="005A6927">
      <w:pPr>
        <w:pStyle w:val="ListParagraph"/>
        <w:numPr>
          <w:ilvl w:val="0"/>
          <w:numId w:val="1"/>
        </w:numPr>
        <w:spacing w:before="12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>What are</w:t>
      </w:r>
      <w:r w:rsidR="00047D48" w:rsidRPr="00B823B7">
        <w:rPr>
          <w:sz w:val="24"/>
          <w:szCs w:val="24"/>
        </w:rPr>
        <w:t xml:space="preserve"> some of the ways in which people can follow the Road Safety Commission</w:t>
      </w:r>
      <w:r w:rsidR="00275F92" w:rsidRPr="00B823B7">
        <w:rPr>
          <w:sz w:val="24"/>
          <w:szCs w:val="24"/>
        </w:rPr>
        <w:t xml:space="preserve"> on social </w:t>
      </w:r>
      <w:proofErr w:type="gramStart"/>
      <w:r w:rsidR="00275F92" w:rsidRPr="00B823B7">
        <w:rPr>
          <w:sz w:val="24"/>
          <w:szCs w:val="24"/>
        </w:rPr>
        <w:t>media</w:t>
      </w:r>
      <w:r w:rsidR="00047D48" w:rsidRPr="00B823B7">
        <w:rPr>
          <w:sz w:val="24"/>
          <w:szCs w:val="24"/>
        </w:rPr>
        <w:t>.</w:t>
      </w:r>
      <w:proofErr w:type="gramEnd"/>
    </w:p>
    <w:p w:rsidR="005A6927" w:rsidRPr="00E44914" w:rsidRDefault="005A6927" w:rsidP="005A6927">
      <w:pPr>
        <w:pStyle w:val="ListParagraph"/>
        <w:rPr>
          <w:sz w:val="16"/>
          <w:szCs w:val="16"/>
        </w:rPr>
      </w:pPr>
    </w:p>
    <w:p w:rsidR="00226C3D" w:rsidRPr="00B823B7" w:rsidRDefault="007F0FCF" w:rsidP="00936683">
      <w:pPr>
        <w:pStyle w:val="ListParagraph"/>
        <w:numPr>
          <w:ilvl w:val="0"/>
          <w:numId w:val="1"/>
        </w:numPr>
        <w:spacing w:before="24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 xml:space="preserve">What is the vision of the </w:t>
      </w:r>
      <w:r w:rsidRPr="00B823B7">
        <w:rPr>
          <w:i/>
          <w:sz w:val="24"/>
          <w:szCs w:val="24"/>
        </w:rPr>
        <w:t>Towards Zero Strategy</w:t>
      </w:r>
      <w:r w:rsidRPr="00B823B7">
        <w:rPr>
          <w:sz w:val="24"/>
          <w:szCs w:val="24"/>
        </w:rPr>
        <w:t>?</w:t>
      </w:r>
      <w:r w:rsidR="00226C3D" w:rsidRPr="00B823B7">
        <w:rPr>
          <w:sz w:val="24"/>
          <w:szCs w:val="24"/>
        </w:rPr>
        <w:t xml:space="preserve"> Quote from the text in your response.</w:t>
      </w:r>
    </w:p>
    <w:p w:rsidR="005A6927" w:rsidRPr="00E44914" w:rsidRDefault="005A6927" w:rsidP="005A6927">
      <w:pPr>
        <w:pStyle w:val="ListParagraph"/>
        <w:rPr>
          <w:sz w:val="16"/>
          <w:szCs w:val="16"/>
        </w:rPr>
      </w:pPr>
    </w:p>
    <w:p w:rsidR="0081106D" w:rsidRPr="00B823B7" w:rsidRDefault="006053AC" w:rsidP="00936683">
      <w:pPr>
        <w:pStyle w:val="ListParagraph"/>
        <w:numPr>
          <w:ilvl w:val="0"/>
          <w:numId w:val="1"/>
        </w:numPr>
        <w:spacing w:before="24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>What are</w:t>
      </w:r>
      <w:r w:rsidR="007F0FCF" w:rsidRPr="00B823B7">
        <w:rPr>
          <w:sz w:val="24"/>
          <w:szCs w:val="24"/>
        </w:rPr>
        <w:t xml:space="preserve"> the four cornerstones of the </w:t>
      </w:r>
      <w:r w:rsidR="007F0FCF" w:rsidRPr="00B823B7">
        <w:rPr>
          <w:i/>
          <w:sz w:val="24"/>
          <w:szCs w:val="24"/>
        </w:rPr>
        <w:t>Towards Zero</w:t>
      </w:r>
      <w:r w:rsidR="007F0FCF" w:rsidRPr="00B823B7">
        <w:rPr>
          <w:sz w:val="24"/>
          <w:szCs w:val="24"/>
        </w:rPr>
        <w:t xml:space="preserve"> </w:t>
      </w:r>
      <w:proofErr w:type="gramStart"/>
      <w:r w:rsidR="007F0FCF" w:rsidRPr="00B823B7">
        <w:rPr>
          <w:sz w:val="24"/>
          <w:szCs w:val="24"/>
        </w:rPr>
        <w:t>strategy.</w:t>
      </w:r>
      <w:proofErr w:type="gramEnd"/>
      <w:r w:rsidR="007F0FCF" w:rsidRPr="00B823B7">
        <w:rPr>
          <w:sz w:val="24"/>
          <w:szCs w:val="24"/>
        </w:rPr>
        <w:t xml:space="preserve"> </w:t>
      </w:r>
    </w:p>
    <w:p w:rsidR="005A6927" w:rsidRPr="00E44914" w:rsidRDefault="005A6927" w:rsidP="005A6927">
      <w:pPr>
        <w:pStyle w:val="ListParagraph"/>
        <w:rPr>
          <w:sz w:val="16"/>
          <w:szCs w:val="16"/>
        </w:rPr>
      </w:pPr>
    </w:p>
    <w:p w:rsidR="0081106D" w:rsidRPr="00B823B7" w:rsidRDefault="0081106D" w:rsidP="00936683">
      <w:pPr>
        <w:pStyle w:val="ListParagraph"/>
        <w:numPr>
          <w:ilvl w:val="0"/>
          <w:numId w:val="1"/>
        </w:numPr>
        <w:spacing w:before="12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 xml:space="preserve">Does the </w:t>
      </w:r>
      <w:r w:rsidRPr="00B823B7">
        <w:rPr>
          <w:i/>
          <w:sz w:val="24"/>
          <w:szCs w:val="24"/>
        </w:rPr>
        <w:t>Towards Zero Strategy</w:t>
      </w:r>
      <w:r w:rsidRPr="00B823B7">
        <w:rPr>
          <w:sz w:val="24"/>
          <w:szCs w:val="24"/>
        </w:rPr>
        <w:t xml:space="preserve"> expect road fatalities in WA to be zero in 2020? Quote from the text and explain your response.</w:t>
      </w:r>
    </w:p>
    <w:p w:rsidR="005A6927" w:rsidRPr="00E44914" w:rsidRDefault="005A6927" w:rsidP="005A6927">
      <w:pPr>
        <w:pStyle w:val="ListParagraph"/>
        <w:rPr>
          <w:sz w:val="16"/>
          <w:szCs w:val="16"/>
        </w:rPr>
      </w:pPr>
    </w:p>
    <w:p w:rsidR="005A6927" w:rsidRPr="00B823B7" w:rsidRDefault="0081106D" w:rsidP="00936683">
      <w:pPr>
        <w:pStyle w:val="ListParagraph"/>
        <w:numPr>
          <w:ilvl w:val="0"/>
          <w:numId w:val="1"/>
        </w:numPr>
        <w:spacing w:before="24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 xml:space="preserve">Has the number of road fatalities in WA increased or decreased over the last three decades? </w:t>
      </w:r>
      <w:r w:rsidR="00425920" w:rsidRPr="00B823B7">
        <w:rPr>
          <w:sz w:val="24"/>
          <w:szCs w:val="24"/>
        </w:rPr>
        <w:t>Quote from the text</w:t>
      </w:r>
      <w:r w:rsidR="00226C3D" w:rsidRPr="00B823B7">
        <w:rPr>
          <w:sz w:val="24"/>
          <w:szCs w:val="24"/>
        </w:rPr>
        <w:t xml:space="preserve"> in your response</w:t>
      </w:r>
      <w:r w:rsidR="00425920" w:rsidRPr="00B823B7">
        <w:rPr>
          <w:sz w:val="24"/>
          <w:szCs w:val="24"/>
        </w:rPr>
        <w:t>.</w:t>
      </w:r>
    </w:p>
    <w:p w:rsidR="005A6927" w:rsidRPr="00E44914" w:rsidRDefault="005A6927" w:rsidP="005A6927">
      <w:pPr>
        <w:pStyle w:val="ListParagraph"/>
        <w:rPr>
          <w:sz w:val="16"/>
          <w:szCs w:val="16"/>
        </w:rPr>
      </w:pPr>
    </w:p>
    <w:p w:rsidR="00CF1C39" w:rsidRPr="00B823B7" w:rsidRDefault="00CF1C39" w:rsidP="00936683">
      <w:pPr>
        <w:pStyle w:val="ListParagraph"/>
        <w:numPr>
          <w:ilvl w:val="0"/>
          <w:numId w:val="1"/>
        </w:numPr>
        <w:spacing w:before="240" w:after="12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>Explain the purpose of this text and its intended audience.</w:t>
      </w:r>
    </w:p>
    <w:p w:rsidR="00CF1C39" w:rsidRPr="00E44914" w:rsidRDefault="00CF1C39" w:rsidP="00CF1C39">
      <w:pPr>
        <w:pStyle w:val="ListParagraph"/>
        <w:rPr>
          <w:sz w:val="16"/>
          <w:szCs w:val="16"/>
        </w:rPr>
      </w:pPr>
    </w:p>
    <w:p w:rsidR="00E44914" w:rsidRDefault="00F55982" w:rsidP="00E44914">
      <w:pPr>
        <w:pStyle w:val="ListParagraph"/>
        <w:numPr>
          <w:ilvl w:val="0"/>
          <w:numId w:val="1"/>
        </w:numPr>
        <w:spacing w:before="240" w:line="276" w:lineRule="auto"/>
        <w:rPr>
          <w:sz w:val="24"/>
          <w:szCs w:val="24"/>
        </w:rPr>
      </w:pPr>
      <w:r w:rsidRPr="00B823B7">
        <w:rPr>
          <w:sz w:val="24"/>
          <w:szCs w:val="24"/>
        </w:rPr>
        <w:t xml:space="preserve">Discuss how an image from the webpage </w:t>
      </w:r>
      <w:r w:rsidR="00425920" w:rsidRPr="00B823B7">
        <w:rPr>
          <w:sz w:val="24"/>
          <w:szCs w:val="24"/>
        </w:rPr>
        <w:t>is used to</w:t>
      </w:r>
      <w:r w:rsidRPr="00B823B7">
        <w:rPr>
          <w:sz w:val="24"/>
          <w:szCs w:val="24"/>
        </w:rPr>
        <w:t xml:space="preserve"> have a visual impact on the audience</w:t>
      </w:r>
      <w:r w:rsidR="0081106D" w:rsidRPr="00B823B7">
        <w:rPr>
          <w:sz w:val="24"/>
          <w:szCs w:val="24"/>
        </w:rPr>
        <w:t>.</w:t>
      </w:r>
    </w:p>
    <w:p w:rsidR="00E44914" w:rsidRPr="00E44914" w:rsidRDefault="00E44914" w:rsidP="00E44914">
      <w:pPr>
        <w:pStyle w:val="ListParagraph"/>
        <w:rPr>
          <w:sz w:val="24"/>
          <w:szCs w:val="24"/>
        </w:rPr>
      </w:pPr>
    </w:p>
    <w:p w:rsidR="00E44914" w:rsidRDefault="00CF1C39" w:rsidP="00E44914">
      <w:pPr>
        <w:pStyle w:val="ListParagraph"/>
        <w:numPr>
          <w:ilvl w:val="0"/>
          <w:numId w:val="1"/>
        </w:numPr>
        <w:spacing w:before="240" w:line="276" w:lineRule="auto"/>
        <w:rPr>
          <w:sz w:val="24"/>
          <w:szCs w:val="24"/>
        </w:rPr>
      </w:pPr>
      <w:r w:rsidRPr="00E44914">
        <w:rPr>
          <w:sz w:val="24"/>
          <w:szCs w:val="24"/>
        </w:rPr>
        <w:t>Explain how the use of persuasive language on this website would promote a</w:t>
      </w:r>
      <w:r w:rsidR="005A6927" w:rsidRPr="00E44914">
        <w:rPr>
          <w:sz w:val="24"/>
          <w:szCs w:val="24"/>
        </w:rPr>
        <w:t xml:space="preserve"> </w:t>
      </w:r>
      <w:r w:rsidRPr="00E44914">
        <w:rPr>
          <w:sz w:val="24"/>
          <w:szCs w:val="24"/>
        </w:rPr>
        <w:t>desired effect on the reader using examples from the text.</w:t>
      </w:r>
    </w:p>
    <w:p w:rsidR="00E44914" w:rsidRPr="00E44914" w:rsidRDefault="00E44914" w:rsidP="00E44914">
      <w:pPr>
        <w:pStyle w:val="ListParagraph"/>
        <w:rPr>
          <w:sz w:val="24"/>
          <w:szCs w:val="24"/>
        </w:rPr>
      </w:pPr>
    </w:p>
    <w:p w:rsidR="00B823B7" w:rsidRPr="00E44914" w:rsidRDefault="003D109E" w:rsidP="00E44914">
      <w:pPr>
        <w:pStyle w:val="ListParagraph"/>
        <w:numPr>
          <w:ilvl w:val="0"/>
          <w:numId w:val="1"/>
        </w:numPr>
        <w:spacing w:before="240" w:line="276" w:lineRule="auto"/>
        <w:rPr>
          <w:sz w:val="24"/>
          <w:szCs w:val="24"/>
        </w:rPr>
      </w:pPr>
      <w:r w:rsidRPr="00E44914">
        <w:rPr>
          <w:sz w:val="24"/>
          <w:szCs w:val="24"/>
        </w:rPr>
        <w:t>Is this an effective website? Why?</w:t>
      </w:r>
    </w:p>
    <w:p w:rsidR="00BC1CA6" w:rsidRPr="00584122" w:rsidRDefault="00584122" w:rsidP="00B823B7">
      <w:pPr>
        <w:spacing w:before="24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  <w:bookmarkStart w:id="0" w:name="_GoBack"/>
      <w:bookmarkEnd w:id="0"/>
    </w:p>
    <w:p w:rsidR="00BC1CA6" w:rsidRPr="00620055" w:rsidRDefault="00620055" w:rsidP="00620055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 w:rsidRPr="00620055">
        <w:rPr>
          <w:rFonts w:asciiTheme="majorHAnsi" w:eastAsiaTheme="majorEastAsia" w:hAnsiTheme="majorHAnsi" w:cstheme="majorBidi"/>
          <w:b/>
          <w:bCs/>
          <w:sz w:val="40"/>
          <w:szCs w:val="28"/>
        </w:rPr>
        <w:lastRenderedPageBreak/>
        <w:t>Marking Criteria</w:t>
      </w:r>
    </w:p>
    <w:p w:rsidR="00D50F0D" w:rsidRPr="00D50F0D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2"/>
        <w:gridCol w:w="1076"/>
      </w:tblGrid>
      <w:tr w:rsidR="00BC1CA6" w:rsidRPr="00BC1CA6" w:rsidTr="00BC1CA6">
        <w:tc>
          <w:tcPr>
            <w:tcW w:w="7632" w:type="dxa"/>
            <w:shd w:val="clear" w:color="auto" w:fill="FFFFFF"/>
          </w:tcPr>
          <w:p w:rsidR="00BC1CA6" w:rsidRPr="00407F02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  <w:p w:rsidR="00BC1CA6" w:rsidRPr="00BC1CA6" w:rsidRDefault="00BC1CA6" w:rsidP="00BC1CA6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  <w:shd w:val="clear" w:color="auto" w:fill="FFFFFF"/>
          </w:tcPr>
          <w:p w:rsid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  <w:p w:rsidR="00BC1CA6" w:rsidRPr="00BC1CA6" w:rsidRDefault="00BC1CA6" w:rsidP="00407F02">
            <w:pPr>
              <w:spacing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9D9D9"/>
          </w:tcPr>
          <w:p w:rsidR="00BC1CA6" w:rsidRPr="00BC1CA6" w:rsidRDefault="00BC1CA6" w:rsidP="00BC1CA6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</w:p>
        </w:tc>
        <w:tc>
          <w:tcPr>
            <w:tcW w:w="1076" w:type="dxa"/>
            <w:shd w:val="clear" w:color="auto" w:fill="D9D9D9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BC1CA6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5A6927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Controls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spelling, 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>punctuation and grammar and uses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most spelling, punctuation and grammar and often uses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familiar spelling, punctuation and grammar and uses some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Calibri"/>
                <w:color w:val="000000"/>
                <w:sz w:val="20"/>
                <w:szCs w:val="20"/>
                <w:lang w:val="en-US"/>
              </w:rPr>
              <w:t>Demonstrates minimal control of the mechanics of grammar, spelling and punctuation.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9D9D9"/>
          </w:tcPr>
          <w:p w:rsidR="00BC1CA6" w:rsidRPr="009962BC" w:rsidRDefault="00BC1CA6" w:rsidP="00936683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Responding to texts </w:t>
            </w:r>
          </w:p>
        </w:tc>
        <w:tc>
          <w:tcPr>
            <w:tcW w:w="1076" w:type="dxa"/>
            <w:shd w:val="clear" w:color="auto" w:fill="D9D9D9"/>
          </w:tcPr>
          <w:p w:rsidR="00BC1CA6" w:rsidRPr="009962BC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BC1CA6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explains in appropriate detail how texts are constructed to communicate ideas, and persuade and engage audiences;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BC1CA6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often explains how texts are constructed to communic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persuade and engage audiences; often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sometimes explains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cate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sometimes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identifies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Minimal identification of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0CECE" w:themeFill="background2" w:themeFillShade="E6"/>
          </w:tcPr>
          <w:p w:rsidR="00BC1CA6" w:rsidRPr="009962BC" w:rsidRDefault="00BC1CA6" w:rsidP="00BC1CA6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076" w:type="dxa"/>
            <w:shd w:val="clear" w:color="auto" w:fill="D9D9D9"/>
          </w:tcPr>
          <w:p w:rsidR="00BC1CA6" w:rsidRPr="009962BC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relevant information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uses it effectively for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different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relevant information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often uses it effectively for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different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some relevant information and sometimes uses it effectively for different 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limited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minimal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0CECE" w:themeFill="background2" w:themeFillShade="E6"/>
          </w:tcPr>
          <w:p w:rsidR="00BC1CA6" w:rsidRPr="009962BC" w:rsidRDefault="009962BC" w:rsidP="009962BC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:rsidR="00BC1CA6" w:rsidRPr="009962BC" w:rsidRDefault="00BC1CA6" w:rsidP="009962BC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7F0FCF" w:rsidRDefault="007F0FCF" w:rsidP="00F55982">
      <w:pPr>
        <w:spacing w:before="240"/>
      </w:pPr>
    </w:p>
    <w:sectPr w:rsidR="007F0FCF" w:rsidSect="00BC1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0FCF"/>
    <w:rsid w:val="00036510"/>
    <w:rsid w:val="00047D48"/>
    <w:rsid w:val="00082640"/>
    <w:rsid w:val="001D51D1"/>
    <w:rsid w:val="00226C3D"/>
    <w:rsid w:val="00275F92"/>
    <w:rsid w:val="002A11E7"/>
    <w:rsid w:val="002D2FAC"/>
    <w:rsid w:val="0032415D"/>
    <w:rsid w:val="003D109E"/>
    <w:rsid w:val="003F145E"/>
    <w:rsid w:val="00407F02"/>
    <w:rsid w:val="00425920"/>
    <w:rsid w:val="00584122"/>
    <w:rsid w:val="005A2AD1"/>
    <w:rsid w:val="005A6927"/>
    <w:rsid w:val="006053AC"/>
    <w:rsid w:val="00615B58"/>
    <w:rsid w:val="00620055"/>
    <w:rsid w:val="006919D6"/>
    <w:rsid w:val="007B6B7F"/>
    <w:rsid w:val="007F0FCF"/>
    <w:rsid w:val="0081106D"/>
    <w:rsid w:val="00936683"/>
    <w:rsid w:val="009962BC"/>
    <w:rsid w:val="00AC0C5D"/>
    <w:rsid w:val="00B823B7"/>
    <w:rsid w:val="00BC1CA6"/>
    <w:rsid w:val="00BD40AB"/>
    <w:rsid w:val="00C359CF"/>
    <w:rsid w:val="00CB2F09"/>
    <w:rsid w:val="00CF1C39"/>
    <w:rsid w:val="00D50F0D"/>
    <w:rsid w:val="00E35DE3"/>
    <w:rsid w:val="00E44914"/>
    <w:rsid w:val="00E643A0"/>
    <w:rsid w:val="00F36FCE"/>
    <w:rsid w:val="00F5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5FC715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C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sc.wa.gov.au/About/Role-of-the-Commission/Towards-Zero-Strateg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463B8ECC</Template>
  <TotalTime>116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HOBSON Kelli [Narrogin Senior High School]</cp:lastModifiedBy>
  <cp:revision>23</cp:revision>
  <cp:lastPrinted>2019-02-24T02:56:00Z</cp:lastPrinted>
  <dcterms:created xsi:type="dcterms:W3CDTF">2019-02-03T07:23:00Z</dcterms:created>
  <dcterms:modified xsi:type="dcterms:W3CDTF">2019-02-24T02:56:00Z</dcterms:modified>
</cp:coreProperties>
</file>