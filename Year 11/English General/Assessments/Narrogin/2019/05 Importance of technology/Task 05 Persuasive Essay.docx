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5A2" w:rsidRDefault="003D15A2" w:rsidP="003D15A2">
      <w:pPr>
        <w:rPr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DA115" wp14:editId="3DA98EE7">
                <wp:simplePos x="0" y="0"/>
                <wp:positionH relativeFrom="column">
                  <wp:posOffset>1621155</wp:posOffset>
                </wp:positionH>
                <wp:positionV relativeFrom="paragraph">
                  <wp:posOffset>88900</wp:posOffset>
                </wp:positionV>
                <wp:extent cx="3395980" cy="439420"/>
                <wp:effectExtent l="11430" t="12700" r="1206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3C6B" w:rsidRPr="00945972" w:rsidRDefault="004E3C6B" w:rsidP="003D15A2">
                            <w:pPr>
                              <w:spacing w:before="12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Task 5</w:t>
                            </w:r>
                            <w:r w:rsidRPr="0094597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Persuasive Essay</w:t>
                            </w:r>
                          </w:p>
                          <w:p w:rsidR="004E3C6B" w:rsidRPr="00E44914" w:rsidRDefault="004E3C6B" w:rsidP="003D15A2">
                            <w:pPr>
                              <w:spacing w:before="120" w:after="12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4E3C6B" w:rsidRDefault="004E3C6B" w:rsidP="003D15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CDA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65pt;margin-top:7pt;width:267.4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">
                <v:textbox>
                  <w:txbxContent>
                    <w:p w:rsidR="004E3C6B" w:rsidRPr="00945972" w:rsidRDefault="004E3C6B" w:rsidP="003D15A2">
                      <w:pPr>
                        <w:spacing w:before="12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Task 5</w:t>
                      </w:r>
                      <w:r w:rsidRPr="00945972">
                        <w:rPr>
                          <w:b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Persuasive Essay</w:t>
                      </w:r>
                    </w:p>
                    <w:p w:rsidR="004E3C6B" w:rsidRPr="00E44914" w:rsidRDefault="004E3C6B" w:rsidP="003D15A2">
                      <w:pPr>
                        <w:spacing w:before="120" w:after="12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4E3C6B" w:rsidRDefault="004E3C6B" w:rsidP="003D15A2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2CDBF987" wp14:editId="0E008012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5A2" w:rsidRDefault="003D15A2" w:rsidP="003D15A2">
      <w:pPr>
        <w:spacing w:after="120"/>
        <w:rPr>
          <w:b/>
          <w:sz w:val="16"/>
          <w:szCs w:val="16"/>
        </w:rPr>
      </w:pPr>
    </w:p>
    <w:p w:rsidR="003D15A2" w:rsidRPr="00E44914" w:rsidRDefault="007E2A63" w:rsidP="003D15A2">
      <w:pPr>
        <w:rPr>
          <w:b/>
          <w:sz w:val="24"/>
          <w:szCs w:val="24"/>
        </w:rPr>
      </w:pPr>
      <w:r>
        <w:rPr>
          <w:b/>
          <w:sz w:val="24"/>
          <w:szCs w:val="24"/>
        </w:rPr>
        <w:t>DUE</w:t>
      </w:r>
      <w:r w:rsidR="003D15A2" w:rsidRPr="00E44914">
        <w:rPr>
          <w:b/>
          <w:sz w:val="24"/>
          <w:szCs w:val="24"/>
        </w:rPr>
        <w:t xml:space="preserve">: </w:t>
      </w:r>
      <w:r w:rsidR="00C91B5F">
        <w:rPr>
          <w:b/>
          <w:sz w:val="24"/>
          <w:szCs w:val="24"/>
        </w:rPr>
        <w:t>Term 2, Week 3</w:t>
      </w:r>
    </w:p>
    <w:p w:rsidR="003D15A2" w:rsidRPr="003D15A2" w:rsidRDefault="003D15A2" w:rsidP="003D15A2">
      <w:pPr>
        <w:spacing w:after="120"/>
        <w:rPr>
          <w:b/>
          <w:sz w:val="20"/>
          <w:szCs w:val="20"/>
        </w:rPr>
      </w:pPr>
    </w:p>
    <w:p w:rsidR="003D15A2" w:rsidRDefault="003D15A2" w:rsidP="007E2A63">
      <w:pPr>
        <w:spacing w:after="36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 xml:space="preserve">_________________________________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</w:p>
    <w:p w:rsidR="00592BC8" w:rsidRPr="00BD40AB" w:rsidRDefault="00592BC8" w:rsidP="00592BC8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592BC8" w:rsidRPr="00BD40AB" w:rsidRDefault="00592BC8" w:rsidP="00592BC8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               Student Signature: _________________________________ Date: _____________</w:t>
      </w:r>
      <w:r>
        <w:rPr>
          <w:b/>
          <w:sz w:val="20"/>
          <w:szCs w:val="20"/>
        </w:rPr>
        <w:t>___</w:t>
      </w:r>
    </w:p>
    <w:p w:rsidR="00AD5922" w:rsidRDefault="00AD5922" w:rsidP="007E2A6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General English </w:t>
      </w:r>
      <w:r w:rsidR="00945972">
        <w:rPr>
          <w:b/>
          <w:sz w:val="24"/>
          <w:szCs w:val="24"/>
        </w:rPr>
        <w:t xml:space="preserve">Unit 1 </w:t>
      </w:r>
      <w:r>
        <w:rPr>
          <w:b/>
          <w:sz w:val="24"/>
          <w:szCs w:val="24"/>
        </w:rPr>
        <w:t>Year Eleven</w:t>
      </w:r>
      <w:r w:rsidR="00945972">
        <w:rPr>
          <w:b/>
          <w:sz w:val="24"/>
          <w:szCs w:val="24"/>
        </w:rPr>
        <w:t xml:space="preserve"> </w:t>
      </w:r>
    </w:p>
    <w:p w:rsidR="00AD5922" w:rsidRDefault="00AD5922" w:rsidP="003D15A2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 w:rsidR="00C91B5F">
        <w:rPr>
          <w:sz w:val="24"/>
          <w:szCs w:val="24"/>
        </w:rPr>
        <w:t>Responding</w:t>
      </w:r>
    </w:p>
    <w:p w:rsidR="00AD5922" w:rsidRPr="001D5541" w:rsidRDefault="00AD50DF" w:rsidP="00AD50DF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>Conditions:</w:t>
      </w:r>
      <w:r w:rsidR="001D5541">
        <w:rPr>
          <w:b/>
          <w:sz w:val="24"/>
          <w:szCs w:val="24"/>
        </w:rPr>
        <w:t xml:space="preserve"> </w:t>
      </w:r>
      <w:r w:rsidR="00592BC8">
        <w:rPr>
          <w:sz w:val="24"/>
          <w:szCs w:val="24"/>
        </w:rPr>
        <w:t xml:space="preserve">In class </w:t>
      </w:r>
    </w:p>
    <w:p w:rsidR="00945972" w:rsidRDefault="00C91B5F" w:rsidP="00C91B5F">
      <w:pPr>
        <w:spacing w:after="0"/>
        <w:rPr>
          <w:b/>
          <w:sz w:val="24"/>
          <w:szCs w:val="24"/>
        </w:rPr>
      </w:pPr>
      <w:r w:rsidRPr="00C91B5F">
        <w:rPr>
          <w:b/>
          <w:sz w:val="24"/>
          <w:szCs w:val="24"/>
        </w:rPr>
        <w:t>To be handed in:</w:t>
      </w:r>
      <w:r w:rsidR="00945972" w:rsidRPr="00C91B5F">
        <w:rPr>
          <w:b/>
          <w:sz w:val="24"/>
          <w:szCs w:val="24"/>
        </w:rPr>
        <w:t xml:space="preserve"> </w:t>
      </w:r>
    </w:p>
    <w:p w:rsidR="00C91B5F" w:rsidRDefault="00C91B5F" w:rsidP="00C91B5F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Retrieval chart on articles read in class</w:t>
      </w:r>
    </w:p>
    <w:p w:rsidR="00C91B5F" w:rsidRDefault="00C91B5F" w:rsidP="00C91B5F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Research notes on chosen technology set out in dot point form under the following headings:</w:t>
      </w:r>
    </w:p>
    <w:p w:rsidR="00C91B5F" w:rsidRDefault="00C91B5F" w:rsidP="00C91B5F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- what is the technology – describe it</w:t>
      </w:r>
    </w:p>
    <w:p w:rsidR="00C91B5F" w:rsidRDefault="00C91B5F" w:rsidP="00C91B5F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- why do we use the technology?</w:t>
      </w:r>
    </w:p>
    <w:p w:rsidR="00C91B5F" w:rsidRDefault="00C91B5F" w:rsidP="00C91B5F">
      <w:pPr>
        <w:pStyle w:val="ListParagraph"/>
        <w:spacing w:after="0"/>
        <w:rPr>
          <w:b/>
          <w:sz w:val="24"/>
          <w:szCs w:val="24"/>
        </w:rPr>
      </w:pPr>
      <w:r>
        <w:rPr>
          <w:sz w:val="24"/>
          <w:szCs w:val="24"/>
        </w:rPr>
        <w:t xml:space="preserve">     - what are its benefits?  OR what are its detriments </w:t>
      </w:r>
      <w:r w:rsidRPr="00C91B5F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 xml:space="preserve">ONLY </w:t>
      </w:r>
      <w:r w:rsidRPr="00C91B5F">
        <w:rPr>
          <w:b/>
          <w:sz w:val="24"/>
          <w:szCs w:val="24"/>
        </w:rPr>
        <w:t>PICK ONE OF THESE</w:t>
      </w:r>
      <w:r>
        <w:rPr>
          <w:b/>
          <w:sz w:val="24"/>
          <w:szCs w:val="24"/>
        </w:rPr>
        <w:t>)</w:t>
      </w:r>
    </w:p>
    <w:p w:rsidR="00C91B5F" w:rsidRDefault="00C91B5F" w:rsidP="00C91B5F">
      <w:pPr>
        <w:pStyle w:val="ListParagraph"/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>
        <w:rPr>
          <w:sz w:val="24"/>
          <w:szCs w:val="24"/>
        </w:rPr>
        <w:t>- what is the impact of this technology on our daily lives?</w:t>
      </w:r>
    </w:p>
    <w:p w:rsidR="00592BC8" w:rsidRDefault="00C91B5F" w:rsidP="00C91B5F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- what are the future implications of and for this technology?  </w:t>
      </w:r>
    </w:p>
    <w:p w:rsidR="00C91B5F" w:rsidRDefault="00592BC8" w:rsidP="00C91B5F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- should this technology be censored?</w:t>
      </w:r>
      <w:r w:rsidR="00C91B5F">
        <w:rPr>
          <w:sz w:val="24"/>
          <w:szCs w:val="24"/>
        </w:rPr>
        <w:t xml:space="preserve">   </w:t>
      </w:r>
    </w:p>
    <w:p w:rsidR="00C91B5F" w:rsidRDefault="00C91B5F" w:rsidP="00C91B5F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Plan using the template provided</w:t>
      </w:r>
    </w:p>
    <w:p w:rsidR="00C91B5F" w:rsidRDefault="00C91B5F" w:rsidP="00C91B5F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Typed or hand written persuasive essay</w:t>
      </w:r>
    </w:p>
    <w:p w:rsidR="00C91B5F" w:rsidRPr="00C91B5F" w:rsidRDefault="00C91B5F" w:rsidP="00592BC8">
      <w:pPr>
        <w:pStyle w:val="ListParagraph"/>
        <w:spacing w:after="0"/>
        <w:rPr>
          <w:sz w:val="24"/>
          <w:szCs w:val="24"/>
        </w:rPr>
      </w:pPr>
    </w:p>
    <w:p w:rsidR="00C91B5F" w:rsidRPr="00C91B5F" w:rsidRDefault="00C91B5F" w:rsidP="00C91B5F">
      <w:pPr>
        <w:spacing w:after="120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50DF" w:rsidTr="00AD50DF">
        <w:tc>
          <w:tcPr>
            <w:tcW w:w="10456" w:type="dxa"/>
          </w:tcPr>
          <w:p w:rsidR="00592BC8" w:rsidRDefault="00C91B5F" w:rsidP="00AD50DF">
            <w:pPr>
              <w:spacing w:before="240"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5</w:t>
            </w:r>
            <w:r w:rsidR="00AD50DF">
              <w:rPr>
                <w:b/>
                <w:sz w:val="24"/>
                <w:szCs w:val="24"/>
              </w:rPr>
              <w:t xml:space="preserve">: </w:t>
            </w:r>
            <w:r>
              <w:rPr>
                <w:b/>
                <w:sz w:val="24"/>
                <w:szCs w:val="24"/>
              </w:rPr>
              <w:t>Persuasive Essay</w:t>
            </w:r>
          </w:p>
          <w:p w:rsidR="00AD50DF" w:rsidRPr="00592BC8" w:rsidRDefault="00592BC8" w:rsidP="007E2A63">
            <w:pPr>
              <w:spacing w:before="12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an in-class persuasive essay over two lessons, exploring the impact a chosen technology has on an audience.</w:t>
            </w:r>
          </w:p>
        </w:tc>
      </w:tr>
    </w:tbl>
    <w:p w:rsidR="003D15A2" w:rsidRPr="00E44914" w:rsidRDefault="003D15A2" w:rsidP="003D15A2">
      <w:pPr>
        <w:rPr>
          <w:sz w:val="8"/>
          <w:szCs w:val="8"/>
        </w:rPr>
      </w:pPr>
    </w:p>
    <w:p w:rsidR="003D15A2" w:rsidRDefault="002E56DE" w:rsidP="007E2A63">
      <w:pPr>
        <w:rPr>
          <w:b/>
          <w:sz w:val="24"/>
          <w:szCs w:val="24"/>
        </w:rPr>
      </w:pPr>
      <w:r w:rsidRPr="002E56DE">
        <w:rPr>
          <w:b/>
          <w:sz w:val="24"/>
          <w:szCs w:val="24"/>
        </w:rPr>
        <w:t>FE</w:t>
      </w:r>
      <w:r w:rsidR="007E2A63">
        <w:rPr>
          <w:b/>
          <w:sz w:val="24"/>
          <w:szCs w:val="24"/>
        </w:rPr>
        <w:t>EDBACK:</w:t>
      </w: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141403" w:rsidRDefault="0014140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Default="007E2A63" w:rsidP="007E2A63">
      <w:pPr>
        <w:rPr>
          <w:b/>
          <w:sz w:val="24"/>
          <w:szCs w:val="24"/>
        </w:rPr>
      </w:pPr>
    </w:p>
    <w:p w:rsidR="007E2A63" w:rsidRPr="002E56DE" w:rsidRDefault="007E2A63" w:rsidP="007E2A63">
      <w:pPr>
        <w:rPr>
          <w:b/>
          <w:sz w:val="24"/>
          <w:szCs w:val="24"/>
        </w:rPr>
      </w:pPr>
    </w:p>
    <w:p w:rsidR="003D15A2" w:rsidRPr="007E2A63" w:rsidRDefault="003D15A2" w:rsidP="003D15A2">
      <w:pPr>
        <w:keepNext/>
        <w:keepLines/>
        <w:spacing w:after="120" w:line="264" w:lineRule="auto"/>
        <w:ind w:left="567"/>
        <w:contextualSpacing/>
        <w:outlineLvl w:val="0"/>
        <w:rPr>
          <w:rFonts w:eastAsiaTheme="majorEastAsia"/>
          <w:b/>
          <w:bCs/>
          <w:sz w:val="28"/>
          <w:szCs w:val="28"/>
        </w:rPr>
      </w:pPr>
      <w:r w:rsidRPr="007E2A63">
        <w:rPr>
          <w:rFonts w:eastAsiaTheme="majorEastAsia"/>
          <w:b/>
          <w:bCs/>
          <w:sz w:val="28"/>
          <w:szCs w:val="28"/>
        </w:rPr>
        <w:lastRenderedPageBreak/>
        <w:t>Marking Criteria</w:t>
      </w:r>
      <w:r w:rsidR="00D75529">
        <w:rPr>
          <w:rFonts w:eastAsiaTheme="majorEastAsia"/>
          <w:b/>
          <w:bCs/>
          <w:sz w:val="28"/>
          <w:szCs w:val="28"/>
        </w:rPr>
        <w:t xml:space="preserve">: </w:t>
      </w:r>
      <w:r w:rsidR="00592BC8">
        <w:rPr>
          <w:rFonts w:eastAsiaTheme="majorEastAsia"/>
          <w:b/>
          <w:bCs/>
          <w:sz w:val="28"/>
          <w:szCs w:val="28"/>
        </w:rPr>
        <w:t>Responding</w:t>
      </w:r>
    </w:p>
    <w:p w:rsidR="003D15A2" w:rsidRPr="00D50F0D" w:rsidRDefault="003D15A2" w:rsidP="003D15A2">
      <w:pPr>
        <w:keepNext/>
        <w:keepLines/>
        <w:spacing w:before="120" w:after="120" w:line="264" w:lineRule="auto"/>
        <w:contextualSpacing/>
        <w:outlineLvl w:val="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12"/>
          <w:szCs w:val="1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3"/>
        <w:gridCol w:w="1134"/>
      </w:tblGrid>
      <w:tr w:rsidR="003D15A2" w:rsidRPr="00BC1CA6" w:rsidTr="007E2A63">
        <w:tc>
          <w:tcPr>
            <w:tcW w:w="8533" w:type="dxa"/>
            <w:shd w:val="clear" w:color="auto" w:fill="FFFFFF"/>
          </w:tcPr>
          <w:p w:rsidR="003D15A2" w:rsidRPr="004E3C6B" w:rsidRDefault="003D15A2" w:rsidP="006C28E9">
            <w:pPr>
              <w:spacing w:before="120" w:after="12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b/>
                <w:sz w:val="18"/>
                <w:szCs w:val="20"/>
                <w:lang w:val="en-US"/>
              </w:rPr>
              <w:t>CRITERIA AND CATEGORIES</w:t>
            </w:r>
          </w:p>
        </w:tc>
        <w:tc>
          <w:tcPr>
            <w:tcW w:w="1134" w:type="dxa"/>
            <w:shd w:val="clear" w:color="auto" w:fill="FFFFFF"/>
          </w:tcPr>
          <w:p w:rsidR="003D15A2" w:rsidRPr="004E3C6B" w:rsidRDefault="007E2A63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b/>
                <w:sz w:val="18"/>
                <w:szCs w:val="20"/>
                <w:lang w:val="en-US"/>
              </w:rPr>
              <w:t xml:space="preserve">Mark </w:t>
            </w:r>
            <w:r w:rsidR="003D15A2" w:rsidRPr="004E3C6B">
              <w:rPr>
                <w:rFonts w:eastAsia="Times New Roman"/>
                <w:b/>
                <w:sz w:val="18"/>
                <w:szCs w:val="20"/>
                <w:lang w:val="en-US"/>
              </w:rPr>
              <w:t>/30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9D9D9"/>
          </w:tcPr>
          <w:p w:rsidR="00452D28" w:rsidRPr="004E3C6B" w:rsidRDefault="00952752" w:rsidP="009607C2">
            <w:pPr>
              <w:rPr>
                <w:b/>
                <w:sz w:val="18"/>
                <w:szCs w:val="20"/>
              </w:rPr>
            </w:pPr>
            <w:r w:rsidRPr="004E3C6B">
              <w:rPr>
                <w:b/>
                <w:sz w:val="18"/>
                <w:szCs w:val="20"/>
              </w:rPr>
              <w:t>Persuasive language</w:t>
            </w:r>
          </w:p>
        </w:tc>
        <w:tc>
          <w:tcPr>
            <w:tcW w:w="1134" w:type="dxa"/>
            <w:shd w:val="clear" w:color="auto" w:fill="D9D9D9"/>
          </w:tcPr>
          <w:p w:rsidR="00452D28" w:rsidRPr="004E3C6B" w:rsidRDefault="00952752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b/>
                <w:sz w:val="18"/>
                <w:szCs w:val="20"/>
                <w:lang w:val="en-US"/>
              </w:rPr>
              <w:t>/5</w:t>
            </w:r>
          </w:p>
        </w:tc>
      </w:tr>
      <w:tr w:rsidR="004E3C6B" w:rsidRPr="00BC1CA6" w:rsidTr="007E2A63">
        <w:tc>
          <w:tcPr>
            <w:tcW w:w="8533" w:type="dxa"/>
            <w:shd w:val="clear" w:color="auto" w:fill="auto"/>
          </w:tcPr>
          <w:p w:rsidR="004E3C6B" w:rsidRPr="004E3C6B" w:rsidRDefault="004E3C6B" w:rsidP="009607C2">
            <w:pPr>
              <w:spacing w:before="120" w:after="0" w:line="240" w:lineRule="auto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 xml:space="preserve">Develops a well-structured response organised with </w:t>
            </w:r>
            <w:r>
              <w:rPr>
                <w:sz w:val="18"/>
                <w:szCs w:val="20"/>
              </w:rPr>
              <w:t>extensive use of persuasive techniques.</w:t>
            </w:r>
          </w:p>
          <w:p w:rsidR="004E3C6B" w:rsidRPr="004E3C6B" w:rsidRDefault="004E3C6B" w:rsidP="009607C2">
            <w:pPr>
              <w:spacing w:before="120" w:after="0" w:line="240" w:lineRule="auto"/>
              <w:rPr>
                <w:sz w:val="18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:rsidR="004E3C6B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4 - 5</w:t>
            </w:r>
          </w:p>
        </w:tc>
      </w:tr>
      <w:tr w:rsidR="004E3C6B" w:rsidRPr="00BC1CA6" w:rsidTr="007E2A63">
        <w:tc>
          <w:tcPr>
            <w:tcW w:w="8533" w:type="dxa"/>
            <w:shd w:val="clear" w:color="auto" w:fill="auto"/>
          </w:tcPr>
          <w:p w:rsidR="004E3C6B" w:rsidRPr="004E3C6B" w:rsidRDefault="004E3C6B" w:rsidP="009607C2">
            <w:pPr>
              <w:spacing w:before="120" w:after="0" w:line="240" w:lineRule="auto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Organises response clearly with generally</w:t>
            </w:r>
            <w:r>
              <w:rPr>
                <w:sz w:val="18"/>
                <w:szCs w:val="20"/>
              </w:rPr>
              <w:t xml:space="preserve"> detailed</w:t>
            </w:r>
            <w:r w:rsidRPr="004E3C6B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use of persuasive techniques.</w:t>
            </w:r>
          </w:p>
          <w:p w:rsidR="004E3C6B" w:rsidRPr="004E3C6B" w:rsidRDefault="004E3C6B" w:rsidP="009607C2">
            <w:pPr>
              <w:spacing w:before="120" w:after="0" w:line="240" w:lineRule="auto"/>
              <w:rPr>
                <w:sz w:val="18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:rsidR="004E3C6B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3.5</w:t>
            </w:r>
          </w:p>
        </w:tc>
      </w:tr>
      <w:tr w:rsidR="004E3C6B" w:rsidRPr="00BC1CA6" w:rsidTr="007E2A63">
        <w:tc>
          <w:tcPr>
            <w:tcW w:w="8533" w:type="dxa"/>
            <w:shd w:val="clear" w:color="auto" w:fill="auto"/>
          </w:tcPr>
          <w:p w:rsidR="004E3C6B" w:rsidRPr="004E3C6B" w:rsidRDefault="004E3C6B" w:rsidP="009607C2">
            <w:pPr>
              <w:spacing w:before="120" w:after="0" w:line="240" w:lineRule="auto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Attempts to organise ideas into a logical structure and draws on some</w:t>
            </w:r>
            <w:r>
              <w:rPr>
                <w:sz w:val="18"/>
                <w:szCs w:val="20"/>
              </w:rPr>
              <w:t xml:space="preserve"> use of persuasive techniques.</w:t>
            </w:r>
          </w:p>
          <w:p w:rsidR="004E3C6B" w:rsidRPr="004E3C6B" w:rsidRDefault="004E3C6B" w:rsidP="009607C2">
            <w:pPr>
              <w:spacing w:before="120" w:after="0" w:line="240" w:lineRule="auto"/>
              <w:rPr>
                <w:sz w:val="18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:rsidR="004E3C6B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2.5 - 3</w:t>
            </w:r>
          </w:p>
        </w:tc>
      </w:tr>
      <w:tr w:rsidR="004E3C6B" w:rsidRPr="00BC1CA6" w:rsidTr="007E2A63">
        <w:tc>
          <w:tcPr>
            <w:tcW w:w="8533" w:type="dxa"/>
            <w:shd w:val="clear" w:color="auto" w:fill="auto"/>
          </w:tcPr>
          <w:p w:rsidR="004E3C6B" w:rsidRPr="004E3C6B" w:rsidRDefault="004E3C6B" w:rsidP="009607C2">
            <w:pPr>
              <w:spacing w:before="120" w:after="0" w:line="240" w:lineRule="auto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 xml:space="preserve">May attempt to organise ideas, but includes </w:t>
            </w:r>
            <w:r>
              <w:rPr>
                <w:sz w:val="18"/>
                <w:szCs w:val="20"/>
              </w:rPr>
              <w:t>little use of persuasive techniques.</w:t>
            </w:r>
          </w:p>
          <w:p w:rsidR="004E3C6B" w:rsidRPr="004E3C6B" w:rsidRDefault="004E3C6B" w:rsidP="009607C2">
            <w:pPr>
              <w:spacing w:before="120" w:after="0" w:line="240" w:lineRule="auto"/>
              <w:rPr>
                <w:sz w:val="18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:rsidR="004E3C6B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1.5 - 2</w:t>
            </w:r>
          </w:p>
        </w:tc>
      </w:tr>
      <w:tr w:rsidR="004E3C6B" w:rsidRPr="00BC1CA6" w:rsidTr="007E2A63">
        <w:tc>
          <w:tcPr>
            <w:tcW w:w="8533" w:type="dxa"/>
            <w:shd w:val="clear" w:color="auto" w:fill="auto"/>
          </w:tcPr>
          <w:p w:rsidR="004E3C6B" w:rsidRPr="004E3C6B" w:rsidRDefault="009607C2" w:rsidP="009607C2">
            <w:pPr>
              <w:spacing w:before="120"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Offers ideas that are un</w:t>
            </w:r>
            <w:r w:rsidR="004E3C6B" w:rsidRPr="004E3C6B">
              <w:rPr>
                <w:sz w:val="18"/>
                <w:szCs w:val="20"/>
              </w:rPr>
              <w:t>related or are disconnected.</w:t>
            </w:r>
          </w:p>
          <w:p w:rsidR="004E3C6B" w:rsidRPr="004E3C6B" w:rsidRDefault="004E3C6B" w:rsidP="009607C2">
            <w:pPr>
              <w:spacing w:before="120" w:after="0" w:line="240" w:lineRule="auto"/>
              <w:rPr>
                <w:sz w:val="18"/>
                <w:szCs w:val="20"/>
              </w:rPr>
            </w:pPr>
          </w:p>
        </w:tc>
        <w:tc>
          <w:tcPr>
            <w:tcW w:w="1134" w:type="dxa"/>
            <w:shd w:val="clear" w:color="auto" w:fill="auto"/>
          </w:tcPr>
          <w:p w:rsidR="004E3C6B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0 – 1</w:t>
            </w:r>
          </w:p>
        </w:tc>
      </w:tr>
      <w:tr w:rsidR="00452D28" w:rsidRPr="00BC1CA6" w:rsidTr="004E3C6B">
        <w:tc>
          <w:tcPr>
            <w:tcW w:w="8533" w:type="dxa"/>
            <w:shd w:val="clear" w:color="auto" w:fill="D9D9D9" w:themeFill="background1" w:themeFillShade="D9"/>
          </w:tcPr>
          <w:p w:rsidR="00452D28" w:rsidRPr="004E3C6B" w:rsidRDefault="004E3C6B" w:rsidP="009607C2">
            <w:pPr>
              <w:spacing w:before="120"/>
              <w:rPr>
                <w:b/>
                <w:sz w:val="18"/>
                <w:szCs w:val="20"/>
              </w:rPr>
            </w:pPr>
            <w:r w:rsidRPr="004E3C6B">
              <w:rPr>
                <w:b/>
                <w:sz w:val="18"/>
                <w:szCs w:val="20"/>
              </w:rPr>
              <w:t>Retrieval chart &amp; research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452D28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b/>
                <w:sz w:val="18"/>
                <w:szCs w:val="20"/>
                <w:lang w:val="en-US"/>
              </w:rPr>
              <w:t>/10</w:t>
            </w:r>
          </w:p>
        </w:tc>
      </w:tr>
      <w:tr w:rsidR="004E3C6B" w:rsidRPr="00BC1CA6" w:rsidTr="007E2A63">
        <w:tc>
          <w:tcPr>
            <w:tcW w:w="8533" w:type="dxa"/>
            <w:shd w:val="clear" w:color="auto" w:fill="auto"/>
          </w:tcPr>
          <w:p w:rsidR="004E3C6B" w:rsidRPr="004E3C6B" w:rsidRDefault="004E3C6B" w:rsidP="009607C2">
            <w:pPr>
              <w:tabs>
                <w:tab w:val="left" w:pos="2340"/>
              </w:tabs>
              <w:spacing w:before="120" w:after="120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Extensive and detailed retrieval chart and research evident.</w:t>
            </w:r>
          </w:p>
        </w:tc>
        <w:tc>
          <w:tcPr>
            <w:tcW w:w="1134" w:type="dxa"/>
            <w:shd w:val="clear" w:color="auto" w:fill="auto"/>
          </w:tcPr>
          <w:p w:rsidR="004E3C6B" w:rsidRPr="004E3C6B" w:rsidRDefault="004E3C6B" w:rsidP="00AE6512">
            <w:pPr>
              <w:spacing w:before="120" w:after="120"/>
              <w:jc w:val="center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8 - 10</w:t>
            </w:r>
          </w:p>
        </w:tc>
      </w:tr>
      <w:tr w:rsidR="004E3C6B" w:rsidRPr="00BC1CA6" w:rsidTr="007E2A63">
        <w:tc>
          <w:tcPr>
            <w:tcW w:w="8533" w:type="dxa"/>
            <w:shd w:val="clear" w:color="auto" w:fill="auto"/>
          </w:tcPr>
          <w:p w:rsidR="004E3C6B" w:rsidRPr="004E3C6B" w:rsidRDefault="004E3C6B" w:rsidP="009607C2">
            <w:pPr>
              <w:tabs>
                <w:tab w:val="left" w:pos="2340"/>
              </w:tabs>
              <w:spacing w:before="120" w:after="120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Detailed retrieval chart and research evident.</w:t>
            </w:r>
          </w:p>
        </w:tc>
        <w:tc>
          <w:tcPr>
            <w:tcW w:w="1134" w:type="dxa"/>
            <w:shd w:val="clear" w:color="auto" w:fill="auto"/>
          </w:tcPr>
          <w:p w:rsidR="004E3C6B" w:rsidRPr="004E3C6B" w:rsidRDefault="004E3C6B" w:rsidP="00AE6512">
            <w:pPr>
              <w:spacing w:before="120" w:after="120"/>
              <w:jc w:val="center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6.5 - 7.5</w:t>
            </w:r>
          </w:p>
        </w:tc>
      </w:tr>
      <w:tr w:rsidR="004E3C6B" w:rsidRPr="00BC1CA6" w:rsidTr="007E2A63">
        <w:tc>
          <w:tcPr>
            <w:tcW w:w="8533" w:type="dxa"/>
            <w:shd w:val="clear" w:color="auto" w:fill="auto"/>
          </w:tcPr>
          <w:p w:rsidR="004E3C6B" w:rsidRPr="004E3C6B" w:rsidRDefault="004E3C6B" w:rsidP="009607C2">
            <w:pPr>
              <w:tabs>
                <w:tab w:val="left" w:pos="2340"/>
              </w:tabs>
              <w:spacing w:before="120" w:after="120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Satisfactorily completed retrieval chart and research evident.</w:t>
            </w:r>
          </w:p>
        </w:tc>
        <w:tc>
          <w:tcPr>
            <w:tcW w:w="1134" w:type="dxa"/>
            <w:shd w:val="clear" w:color="auto" w:fill="auto"/>
          </w:tcPr>
          <w:p w:rsidR="004E3C6B" w:rsidRPr="004E3C6B" w:rsidRDefault="004E3C6B" w:rsidP="00AE6512">
            <w:pPr>
              <w:spacing w:before="120" w:after="120"/>
              <w:jc w:val="center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5 – 6</w:t>
            </w:r>
          </w:p>
        </w:tc>
      </w:tr>
      <w:tr w:rsidR="004E3C6B" w:rsidRPr="00BC1CA6" w:rsidTr="007E2A63">
        <w:tc>
          <w:tcPr>
            <w:tcW w:w="8533" w:type="dxa"/>
            <w:shd w:val="clear" w:color="auto" w:fill="auto"/>
          </w:tcPr>
          <w:p w:rsidR="004E3C6B" w:rsidRPr="004E3C6B" w:rsidRDefault="004E3C6B" w:rsidP="009607C2">
            <w:pPr>
              <w:tabs>
                <w:tab w:val="left" w:pos="2340"/>
              </w:tabs>
              <w:spacing w:before="120" w:after="120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Limited retrieval chart and research evident.</w:t>
            </w:r>
          </w:p>
        </w:tc>
        <w:tc>
          <w:tcPr>
            <w:tcW w:w="1134" w:type="dxa"/>
            <w:shd w:val="clear" w:color="auto" w:fill="auto"/>
          </w:tcPr>
          <w:p w:rsidR="004E3C6B" w:rsidRPr="004E3C6B" w:rsidRDefault="004E3C6B" w:rsidP="00AE6512">
            <w:pPr>
              <w:spacing w:before="120" w:after="120"/>
              <w:jc w:val="center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3 – 4.5</w:t>
            </w:r>
          </w:p>
        </w:tc>
      </w:tr>
      <w:tr w:rsidR="004E3C6B" w:rsidRPr="00BC1CA6" w:rsidTr="007E2A63">
        <w:tc>
          <w:tcPr>
            <w:tcW w:w="8533" w:type="dxa"/>
            <w:shd w:val="clear" w:color="auto" w:fill="auto"/>
          </w:tcPr>
          <w:p w:rsidR="004E3C6B" w:rsidRPr="004E3C6B" w:rsidRDefault="004E3C6B" w:rsidP="009607C2">
            <w:pPr>
              <w:tabs>
                <w:tab w:val="left" w:pos="2340"/>
              </w:tabs>
              <w:spacing w:before="120" w:after="120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Minimal or no retrieval chart and research evident.</w:t>
            </w:r>
          </w:p>
        </w:tc>
        <w:tc>
          <w:tcPr>
            <w:tcW w:w="1134" w:type="dxa"/>
            <w:shd w:val="clear" w:color="auto" w:fill="auto"/>
          </w:tcPr>
          <w:p w:rsidR="004E3C6B" w:rsidRPr="004E3C6B" w:rsidRDefault="004E3C6B" w:rsidP="00AE6512">
            <w:pPr>
              <w:spacing w:before="120" w:after="120"/>
              <w:jc w:val="center"/>
              <w:rPr>
                <w:sz w:val="18"/>
                <w:szCs w:val="20"/>
              </w:rPr>
            </w:pPr>
            <w:r w:rsidRPr="004E3C6B">
              <w:rPr>
                <w:sz w:val="18"/>
                <w:szCs w:val="20"/>
              </w:rPr>
              <w:t>0 – 2.5</w:t>
            </w:r>
          </w:p>
        </w:tc>
      </w:tr>
      <w:tr w:rsidR="00452D28" w:rsidRPr="00BC1CA6" w:rsidTr="00C91B5F">
        <w:tc>
          <w:tcPr>
            <w:tcW w:w="8533" w:type="dxa"/>
            <w:shd w:val="clear" w:color="auto" w:fill="D0CECE" w:themeFill="background2" w:themeFillShade="E6"/>
          </w:tcPr>
          <w:p w:rsidR="00452D28" w:rsidRPr="004E3C6B" w:rsidRDefault="00452D28" w:rsidP="009607C2">
            <w:pPr>
              <w:spacing w:before="120" w:after="120" w:line="238" w:lineRule="auto"/>
              <w:rPr>
                <w:rFonts w:eastAsia="Times New Roman"/>
                <w:color w:val="000000"/>
                <w:sz w:val="18"/>
                <w:szCs w:val="20"/>
                <w:lang w:val="en-US" w:eastAsia="en-AU"/>
              </w:rPr>
            </w:pPr>
            <w:r w:rsidRPr="004E3C6B">
              <w:rPr>
                <w:rFonts w:eastAsia="Times New Roman"/>
                <w:b/>
                <w:bCs/>
                <w:color w:val="000000"/>
                <w:sz w:val="18"/>
                <w:szCs w:val="20"/>
                <w:lang w:val="en-US" w:eastAsia="en-AU"/>
              </w:rPr>
              <w:t>Using information</w:t>
            </w:r>
            <w:r w:rsidRPr="004E3C6B">
              <w:rPr>
                <w:rFonts w:eastAsia="Times New Roman"/>
                <w:color w:val="000000"/>
                <w:sz w:val="18"/>
                <w:szCs w:val="20"/>
                <w:lang w:val="en-US" w:eastAsia="en-AU"/>
              </w:rPr>
              <w:t xml:space="preserve"> </w:t>
            </w:r>
          </w:p>
        </w:tc>
        <w:tc>
          <w:tcPr>
            <w:tcW w:w="1134" w:type="dxa"/>
            <w:shd w:val="clear" w:color="auto" w:fill="D9D9D9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b/>
                <w:sz w:val="18"/>
                <w:szCs w:val="20"/>
                <w:lang w:val="en-US"/>
              </w:rPr>
              <w:t>/10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E3C6B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Always uses facts and evidence to support an argument, or to inform an audie</w:t>
            </w:r>
            <w:r w:rsidR="009607C2">
              <w:rPr>
                <w:rFonts w:eastAsia="Times New Roman"/>
                <w:sz w:val="18"/>
                <w:szCs w:val="20"/>
                <w:lang w:val="en-US"/>
              </w:rPr>
              <w:t>nce about a technology</w:t>
            </w:r>
            <w:r w:rsidRPr="004E3C6B">
              <w:rPr>
                <w:rFonts w:eastAsia="Times New Roman"/>
                <w:sz w:val="18"/>
                <w:szCs w:val="20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8 - 10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E3C6B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Frequently uses facts and evidence to support an argument, or to inform and audience about a </w:t>
            </w:r>
            <w:r w:rsidR="009607C2">
              <w:rPr>
                <w:rFonts w:eastAsia="Times New Roman"/>
                <w:sz w:val="18"/>
                <w:szCs w:val="20"/>
                <w:lang w:val="en-US"/>
              </w:rPr>
              <w:t>technology</w:t>
            </w:r>
            <w:r w:rsidR="009607C2" w:rsidRPr="004E3C6B">
              <w:rPr>
                <w:rFonts w:eastAsia="Times New Roman"/>
                <w:sz w:val="18"/>
                <w:szCs w:val="20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6.5 - 7.5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E3C6B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Often uses facts and evidence to support an argument, or to inform and audience about a </w:t>
            </w:r>
            <w:r w:rsidR="009607C2">
              <w:rPr>
                <w:rFonts w:eastAsia="Times New Roman"/>
                <w:sz w:val="18"/>
                <w:szCs w:val="20"/>
                <w:lang w:val="en-US"/>
              </w:rPr>
              <w:t>technology</w:t>
            </w:r>
            <w:r w:rsidR="009607C2" w:rsidRPr="004E3C6B">
              <w:rPr>
                <w:rFonts w:eastAsia="Times New Roman"/>
                <w:sz w:val="18"/>
                <w:szCs w:val="20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5 – 6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E3C6B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Sometimes uses facts and evidence to support an argument, or to inform and audience about a </w:t>
            </w:r>
            <w:r w:rsidR="009607C2">
              <w:rPr>
                <w:rFonts w:eastAsia="Times New Roman"/>
                <w:sz w:val="18"/>
                <w:szCs w:val="20"/>
                <w:lang w:val="en-US"/>
              </w:rPr>
              <w:t>technology</w:t>
            </w:r>
            <w:r w:rsidR="009607C2" w:rsidRPr="004E3C6B">
              <w:rPr>
                <w:rFonts w:eastAsia="Times New Roman"/>
                <w:sz w:val="18"/>
                <w:szCs w:val="20"/>
                <w:lang w:val="en-US"/>
              </w:rPr>
              <w:t>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3 – 4.5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E3C6B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Limited use of facts and evidence to support an argument, or to inform and audience about a </w:t>
            </w:r>
            <w:r w:rsidR="009607C2">
              <w:rPr>
                <w:rFonts w:eastAsia="Times New Roman"/>
                <w:sz w:val="18"/>
                <w:szCs w:val="20"/>
                <w:lang w:val="en-US"/>
              </w:rPr>
              <w:t>technology</w:t>
            </w:r>
            <w:r w:rsidR="009607C2" w:rsidRPr="004E3C6B">
              <w:rPr>
                <w:rFonts w:eastAsia="Times New Roman"/>
                <w:sz w:val="18"/>
                <w:szCs w:val="20"/>
                <w:lang w:val="en-US"/>
              </w:rPr>
              <w:t>.</w:t>
            </w:r>
            <w:bookmarkStart w:id="0" w:name="_GoBack"/>
            <w:bookmarkEnd w:id="0"/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0 – 2.5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452D28" w:rsidRPr="004E3C6B" w:rsidRDefault="00452D28" w:rsidP="009607C2">
            <w:pPr>
              <w:spacing w:before="120" w:after="120" w:line="238" w:lineRule="auto"/>
              <w:rPr>
                <w:rFonts w:eastAsia="Times New Roman"/>
                <w:b/>
                <w:color w:val="000000"/>
                <w:sz w:val="18"/>
                <w:szCs w:val="20"/>
                <w:lang w:val="en-US" w:eastAsia="en-AU"/>
              </w:rPr>
            </w:pPr>
            <w:r w:rsidRPr="004E3C6B">
              <w:rPr>
                <w:rFonts w:eastAsia="Times New Roman"/>
                <w:b/>
                <w:color w:val="000000"/>
                <w:sz w:val="18"/>
                <w:szCs w:val="20"/>
                <w:lang w:val="en-US" w:eastAsia="en-AU"/>
              </w:rPr>
              <w:t>Expression</w:t>
            </w:r>
          </w:p>
        </w:tc>
        <w:tc>
          <w:tcPr>
            <w:tcW w:w="1134" w:type="dxa"/>
            <w:shd w:val="clear" w:color="auto" w:fill="D9D9D9"/>
          </w:tcPr>
          <w:p w:rsidR="00452D28" w:rsidRPr="004E3C6B" w:rsidRDefault="00952752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b/>
                <w:sz w:val="18"/>
                <w:szCs w:val="20"/>
                <w:lang w:val="en-US"/>
              </w:rPr>
              <w:t>/5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E3C6B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Theme="minorEastAsia"/>
                <w:sz w:val="18"/>
                <w:szCs w:val="20"/>
              </w:rPr>
              <w:t>Always controls spelling, punctuation and grammar; sentence construction is reliably clear and fluent.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4 - 5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E3C6B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Frequently </w:t>
            </w:r>
            <w:r w:rsidRPr="004E3C6B">
              <w:rPr>
                <w:rFonts w:eastAsiaTheme="minorEastAsia"/>
                <w:sz w:val="18"/>
                <w:szCs w:val="20"/>
              </w:rPr>
              <w:t>controls spelling, punctuation and grammar; sentence construction is often clear and fluent.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3.5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E3C6B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Often </w:t>
            </w:r>
            <w:r w:rsidRPr="004E3C6B">
              <w:rPr>
                <w:rFonts w:eastAsiaTheme="minorEastAsia"/>
                <w:sz w:val="18"/>
                <w:szCs w:val="20"/>
              </w:rPr>
              <w:t>controls spelling, punctuation and grammar; sentence construction is regularly clear and fluent but occasionally is imprecise and unclear.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2.5 - 3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E3C6B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Sometimes </w:t>
            </w:r>
            <w:r w:rsidRPr="004E3C6B">
              <w:rPr>
                <w:rFonts w:eastAsiaTheme="minorEastAsia"/>
                <w:sz w:val="18"/>
                <w:szCs w:val="20"/>
              </w:rPr>
              <w:t>controls spelling, punctuation and grammar; sentence construction is sometimes unclear and not fluent, preventing readers from understanding some of the text.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E3C6B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1.5 - 2</w:t>
            </w:r>
          </w:p>
        </w:tc>
      </w:tr>
      <w:tr w:rsidR="00452D28" w:rsidRPr="00BC1CA6" w:rsidTr="007E2A63">
        <w:tc>
          <w:tcPr>
            <w:tcW w:w="8533" w:type="dxa"/>
            <w:shd w:val="clear" w:color="auto" w:fill="auto"/>
          </w:tcPr>
          <w:p w:rsidR="00452D28" w:rsidRPr="004E3C6B" w:rsidRDefault="00452D28" w:rsidP="009607C2">
            <w:pPr>
              <w:spacing w:before="120" w:after="120" w:line="240" w:lineRule="auto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>Limited control of spelling, punctuation and grammar; sentence structure is inconsistent and/or frequently full of errors which confuses readers and prevents them from understanding most of the text.</w:t>
            </w:r>
          </w:p>
        </w:tc>
        <w:tc>
          <w:tcPr>
            <w:tcW w:w="1134" w:type="dxa"/>
            <w:shd w:val="clear" w:color="auto" w:fill="auto"/>
          </w:tcPr>
          <w:p w:rsidR="00452D28" w:rsidRPr="004E3C6B" w:rsidRDefault="00452D28" w:rsidP="00AE6512">
            <w:pPr>
              <w:spacing w:before="120" w:after="0" w:line="240" w:lineRule="auto"/>
              <w:jc w:val="center"/>
              <w:rPr>
                <w:rFonts w:eastAsia="Times New Roman"/>
                <w:sz w:val="18"/>
                <w:szCs w:val="20"/>
                <w:lang w:val="en-US"/>
              </w:rPr>
            </w:pPr>
            <w:r w:rsidRPr="004E3C6B">
              <w:rPr>
                <w:rFonts w:eastAsia="Times New Roman"/>
                <w:sz w:val="18"/>
                <w:szCs w:val="20"/>
                <w:lang w:val="en-US"/>
              </w:rPr>
              <w:t xml:space="preserve">0 – </w:t>
            </w:r>
            <w:r w:rsidR="004E3C6B" w:rsidRPr="004E3C6B">
              <w:rPr>
                <w:rFonts w:eastAsia="Times New Roman"/>
                <w:sz w:val="18"/>
                <w:szCs w:val="20"/>
                <w:lang w:val="en-US"/>
              </w:rPr>
              <w:t>1</w:t>
            </w:r>
          </w:p>
        </w:tc>
      </w:tr>
      <w:tr w:rsidR="003D15A2" w:rsidRPr="00BC1CA6" w:rsidTr="007E2A63">
        <w:tc>
          <w:tcPr>
            <w:tcW w:w="8533" w:type="dxa"/>
            <w:shd w:val="clear" w:color="auto" w:fill="D0CECE" w:themeFill="background2" w:themeFillShade="E6"/>
          </w:tcPr>
          <w:p w:rsidR="003D15A2" w:rsidRPr="009962BC" w:rsidRDefault="003D15A2" w:rsidP="00AE6512">
            <w:pPr>
              <w:spacing w:before="120" w:after="120" w:line="240" w:lineRule="auto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:rsidR="003D15A2" w:rsidRPr="009962BC" w:rsidRDefault="003D15A2" w:rsidP="00AE6512">
            <w:pPr>
              <w:spacing w:before="12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en-US"/>
              </w:rPr>
            </w:pPr>
            <w:r w:rsidRPr="009962BC">
              <w:rPr>
                <w:rFonts w:eastAsia="Times New Roman"/>
                <w:b/>
                <w:sz w:val="24"/>
                <w:szCs w:val="24"/>
                <w:lang w:val="en-US"/>
              </w:rPr>
              <w:t>/30</w:t>
            </w:r>
          </w:p>
        </w:tc>
      </w:tr>
    </w:tbl>
    <w:p w:rsidR="00DC5BB9" w:rsidRDefault="00DC5BB9" w:rsidP="004B7743"/>
    <w:sectPr w:rsidR="00DC5BB9" w:rsidSect="003D1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7550"/>
    <w:multiLevelType w:val="hybridMultilevel"/>
    <w:tmpl w:val="0E1CBA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A4DE3"/>
    <w:multiLevelType w:val="hybridMultilevel"/>
    <w:tmpl w:val="CE260A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F46874"/>
    <w:multiLevelType w:val="hybridMultilevel"/>
    <w:tmpl w:val="21DECDEC"/>
    <w:lvl w:ilvl="0" w:tplc="C43CE6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A2"/>
    <w:rsid w:val="00050D57"/>
    <w:rsid w:val="000D57DB"/>
    <w:rsid w:val="00141403"/>
    <w:rsid w:val="001C7396"/>
    <w:rsid w:val="001D5541"/>
    <w:rsid w:val="002E56DE"/>
    <w:rsid w:val="00383DBE"/>
    <w:rsid w:val="003D15A2"/>
    <w:rsid w:val="00452D28"/>
    <w:rsid w:val="004B7743"/>
    <w:rsid w:val="004E3C6B"/>
    <w:rsid w:val="00577C77"/>
    <w:rsid w:val="00592BC8"/>
    <w:rsid w:val="00660EC3"/>
    <w:rsid w:val="006C28E9"/>
    <w:rsid w:val="007B79B1"/>
    <w:rsid w:val="007E2A63"/>
    <w:rsid w:val="00884ADB"/>
    <w:rsid w:val="00945972"/>
    <w:rsid w:val="00952752"/>
    <w:rsid w:val="009607C2"/>
    <w:rsid w:val="00AA1010"/>
    <w:rsid w:val="00AD50DF"/>
    <w:rsid w:val="00AD5922"/>
    <w:rsid w:val="00AE6512"/>
    <w:rsid w:val="00C91B5F"/>
    <w:rsid w:val="00CC1B92"/>
    <w:rsid w:val="00CD1664"/>
    <w:rsid w:val="00D14A22"/>
    <w:rsid w:val="00D75529"/>
    <w:rsid w:val="00DC5BB9"/>
    <w:rsid w:val="00E7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01095"/>
  <w15:chartTrackingRefBased/>
  <w15:docId w15:val="{192E7F9C-DCEE-4648-B30A-B85F7DBD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A2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4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DB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B3919BCF</Template>
  <TotalTime>17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4</cp:revision>
  <cp:lastPrinted>2019-02-10T09:06:00Z</cp:lastPrinted>
  <dcterms:created xsi:type="dcterms:W3CDTF">2019-05-08T08:26:00Z</dcterms:created>
  <dcterms:modified xsi:type="dcterms:W3CDTF">2019-05-08T08:43:00Z</dcterms:modified>
</cp:coreProperties>
</file>