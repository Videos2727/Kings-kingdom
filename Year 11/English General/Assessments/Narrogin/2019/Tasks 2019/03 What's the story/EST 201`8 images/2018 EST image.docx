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863" w:rsidRDefault="001F4863"/>
    <w:p w:rsidR="001F4863" w:rsidRDefault="001F4863">
      <w:r>
        <w:t>2018 EST image</w:t>
      </w:r>
      <w:bookmarkStart w:id="0" w:name="_GoBack"/>
      <w:bookmarkEnd w:id="0"/>
    </w:p>
    <w:p w:rsidR="00C66021" w:rsidRDefault="001F4863">
      <w:r>
        <w:rPr>
          <w:noProof/>
          <w:lang w:eastAsia="en-AU"/>
        </w:rPr>
        <w:drawing>
          <wp:inline distT="0" distB="0" distL="0" distR="0" wp14:anchorId="1CA01BAF" wp14:editId="1EB735B2">
            <wp:extent cx="5731510" cy="4183637"/>
            <wp:effectExtent l="0" t="0" r="2540" b="7620"/>
            <wp:docPr id="12" name="Picture 12" descr="http://www-static2.spulsecdn.net/pics/00/03/51/06/3510624_1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-static2.spulsecdn.net/pics/00/03/51/06/3510624_1_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6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863"/>
    <w:rsid w:val="001F4863"/>
    <w:rsid w:val="00C6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557D"/>
  <w15:chartTrackingRefBased/>
  <w15:docId w15:val="{DDEA78DA-0570-4A44-BEAD-2C87A67A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6E652F30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2019-03-14T02:42:00Z</dcterms:created>
  <dcterms:modified xsi:type="dcterms:W3CDTF">2019-03-14T02:43:00Z</dcterms:modified>
</cp:coreProperties>
</file>