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368A" w:rsidRPr="00B7368A" w:rsidRDefault="00B7368A" w:rsidP="00B7368A">
      <w:pPr>
        <w:spacing w:before="150" w:after="375" w:line="645" w:lineRule="atLeast"/>
        <w:ind w:left="120" w:right="120"/>
        <w:textAlignment w:val="center"/>
        <w:outlineLvl w:val="0"/>
        <w:rPr>
          <w:rFonts w:ascii="Unit Slab Pro Bold" w:eastAsia="Times New Roman" w:hAnsi="Unit Slab Pro Bold" w:cs="Arial"/>
          <w:color w:val="292929"/>
          <w:kern w:val="36"/>
          <w:sz w:val="62"/>
          <w:szCs w:val="62"/>
          <w:lang w:eastAsia="en-AU"/>
        </w:rPr>
      </w:pPr>
      <w:r w:rsidRPr="00B7368A">
        <w:rPr>
          <w:rFonts w:ascii="Unit Slab Pro Bold" w:eastAsia="Times New Roman" w:hAnsi="Unit Slab Pro Bold" w:cs="Arial"/>
          <w:color w:val="292929"/>
          <w:kern w:val="36"/>
          <w:sz w:val="62"/>
          <w:szCs w:val="62"/>
          <w:lang w:eastAsia="en-AU"/>
        </w:rPr>
        <w:t>This is what happens when immigrants move to your suburb</w:t>
      </w:r>
    </w:p>
    <w:p w:rsidR="00B7368A" w:rsidRPr="00B7368A" w:rsidRDefault="00B7368A" w:rsidP="00B7368A">
      <w:pPr>
        <w:spacing w:after="150" w:line="345" w:lineRule="atLeast"/>
        <w:ind w:left="120" w:right="120"/>
        <w:rPr>
          <w:rFonts w:ascii="Times New Roman" w:eastAsia="Times New Roman" w:hAnsi="Times New Roman" w:cs="Times New Roman"/>
          <w:b/>
          <w:bCs/>
          <w:color w:val="292929"/>
          <w:sz w:val="29"/>
          <w:szCs w:val="29"/>
          <w:lang w:eastAsia="en-AU"/>
        </w:rPr>
      </w:pPr>
      <w:r w:rsidRPr="00B7368A">
        <w:rPr>
          <w:rFonts w:ascii="Times New Roman" w:eastAsia="Times New Roman" w:hAnsi="Times New Roman" w:cs="Times New Roman"/>
          <w:b/>
          <w:bCs/>
          <w:color w:val="292929"/>
          <w:sz w:val="29"/>
          <w:szCs w:val="29"/>
          <w:lang w:eastAsia="en-AU"/>
        </w:rPr>
        <w:t>AUSTRALIA’S rising population has reignited the immigration debate. This is what happens when they move into your area.</w:t>
      </w:r>
    </w:p>
    <w:p w:rsidR="00B7368A" w:rsidRPr="00B7368A" w:rsidRDefault="00B7368A" w:rsidP="00B7368A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AU"/>
        </w:rPr>
      </w:pPr>
      <w:r w:rsidRPr="00B7368A">
        <w:rPr>
          <w:rFonts w:ascii="Arial" w:eastAsia="Times New Roman" w:hAnsi="Arial" w:cs="Arial"/>
          <w:noProof/>
          <w:color w:val="0373B3"/>
          <w:sz w:val="18"/>
          <w:szCs w:val="18"/>
          <w:lang w:eastAsia="en-AU"/>
        </w:rPr>
        <w:drawing>
          <wp:inline distT="0" distB="0" distL="0" distR="0" wp14:anchorId="7A36259B" wp14:editId="0B332927">
            <wp:extent cx="381000" cy="381000"/>
            <wp:effectExtent l="0" t="0" r="0" b="0"/>
            <wp:docPr id="16" name="Picture 1" descr="https://s.wp.com/wp-content/themes/vip/newscorpau-nca/assets/dist/img/common/headshots/mini/malcolm-farr.png">
              <a:hlinkClick xmlns:a="http://schemas.openxmlformats.org/drawingml/2006/main" r:id="rId5" tooltip="&quot;More stories by Malcolm Far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.wp.com/wp-content/themes/vip/newscorpau-nca/assets/dist/img/common/headshots/mini/malcolm-farr.png">
                      <a:hlinkClick r:id="rId5" tooltip="&quot;More stories by Malcolm Far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68A" w:rsidRPr="00B7368A" w:rsidRDefault="00B7368A" w:rsidP="00B7368A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AU"/>
        </w:rPr>
      </w:pPr>
      <w:hyperlink r:id="rId7" w:tooltip="More stories by Malcolm Farr" w:history="1">
        <w:r w:rsidRPr="00B7368A">
          <w:rPr>
            <w:rFonts w:ascii="Arial" w:eastAsia="Times New Roman" w:hAnsi="Arial" w:cs="Arial"/>
            <w:color w:val="0373B3"/>
            <w:sz w:val="18"/>
            <w:szCs w:val="18"/>
            <w:lang w:eastAsia="en-AU"/>
          </w:rPr>
          <w:t>Malcolm Farr</w:t>
        </w:r>
      </w:hyperlink>
      <w:hyperlink r:id="rId8" w:history="1">
        <w:r w:rsidRPr="00B7368A">
          <w:rPr>
            <w:rFonts w:ascii="Arial" w:eastAsia="Times New Roman" w:hAnsi="Arial" w:cs="Arial"/>
            <w:color w:val="0373B3"/>
            <w:sz w:val="18"/>
            <w:szCs w:val="18"/>
            <w:lang w:eastAsia="en-AU"/>
          </w:rPr>
          <w:t>@farrm51</w:t>
        </w:r>
      </w:hyperlink>
    </w:p>
    <w:p w:rsidR="00B7368A" w:rsidRPr="00B7368A" w:rsidRDefault="00B7368A" w:rsidP="00B7368A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AU"/>
        </w:rPr>
      </w:pPr>
      <w:r w:rsidRPr="00B7368A">
        <w:rPr>
          <w:rFonts w:ascii="Arial" w:eastAsia="Times New Roman" w:hAnsi="Arial" w:cs="Arial"/>
          <w:noProof/>
          <w:sz w:val="18"/>
          <w:szCs w:val="18"/>
          <w:lang w:eastAsia="en-AU"/>
        </w:rPr>
        <w:drawing>
          <wp:inline distT="0" distB="0" distL="0" distR="0" wp14:anchorId="0A4D9E8D" wp14:editId="5D088F53">
            <wp:extent cx="9525" cy="9525"/>
            <wp:effectExtent l="0" t="0" r="0" b="0"/>
            <wp:docPr id="15" name="Picture 2" descr="https://i1.wp.com/pixel.tcog.cp1.news.com.au/track/component/author/374df4c97a7a16df36cc1bc9b3edac46?t_product=tcog&amp;t_template=s3/ncatemp/authorBlock@2.0.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1.wp.com/pixel.tcog.cp1.news.com.au/track/component/author/374df4c97a7a16df36cc1bc9b3edac46?t_product=tcog&amp;t_template=s3/ncatemp/authorBlock@2.0.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68A" w:rsidRPr="00B7368A" w:rsidRDefault="00B7368A" w:rsidP="00B7368A">
      <w:pPr>
        <w:spacing w:line="810" w:lineRule="atLeast"/>
        <w:rPr>
          <w:rFonts w:ascii="Arial" w:eastAsia="Times New Roman" w:hAnsi="Arial" w:cs="Arial"/>
          <w:sz w:val="18"/>
          <w:szCs w:val="18"/>
          <w:lang w:eastAsia="en-AU"/>
        </w:rPr>
      </w:pPr>
      <w:hyperlink r:id="rId10" w:history="1">
        <w:r w:rsidRPr="00B7368A">
          <w:rPr>
            <w:rFonts w:ascii="Arial" w:eastAsia="Times New Roman" w:hAnsi="Arial" w:cs="Arial"/>
            <w:vanish/>
            <w:color w:val="0373B3"/>
            <w:sz w:val="18"/>
            <w:szCs w:val="18"/>
            <w:lang w:eastAsia="en-AU"/>
          </w:rPr>
          <w:t>news.com.au</w:t>
        </w:r>
      </w:hyperlink>
      <w:r w:rsidRPr="00B7368A">
        <w:rPr>
          <w:rFonts w:ascii="Arial" w:eastAsia="Times New Roman" w:hAnsi="Arial" w:cs="Arial"/>
          <w:caps/>
          <w:color w:val="6E6E6E"/>
          <w:sz w:val="18"/>
          <w:szCs w:val="18"/>
          <w:lang w:eastAsia="en-AU"/>
        </w:rPr>
        <w:t>August 13, 2018</w:t>
      </w:r>
      <w:r w:rsidRPr="00B7368A">
        <w:rPr>
          <w:rFonts w:ascii="Arial" w:eastAsia="Times New Roman" w:hAnsi="Arial" w:cs="Arial"/>
          <w:b/>
          <w:bCs/>
          <w:caps/>
          <w:color w:val="6E6E6E"/>
          <w:sz w:val="18"/>
          <w:szCs w:val="18"/>
          <w:lang w:eastAsia="en-AU"/>
        </w:rPr>
        <w:t>7:24am</w:t>
      </w:r>
    </w:p>
    <w:p w:rsidR="00B7368A" w:rsidRPr="00B7368A" w:rsidRDefault="00B7368A" w:rsidP="00B736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AU"/>
        </w:rPr>
      </w:pPr>
      <w:hyperlink r:id="rId11" w:history="1">
        <w:r w:rsidRPr="00B7368A">
          <w:rPr>
            <w:rFonts w:ascii="Arial" w:eastAsia="Times New Roman" w:hAnsi="Arial" w:cs="Arial"/>
            <w:color w:val="0373B3"/>
            <w:sz w:val="24"/>
            <w:szCs w:val="24"/>
            <w:lang w:eastAsia="en-AU"/>
          </w:rPr>
          <w:t>Video</w:t>
        </w:r>
      </w:hyperlink>
    </w:p>
    <w:p w:rsidR="00B7368A" w:rsidRPr="00B7368A" w:rsidRDefault="00B7368A" w:rsidP="00B736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AU"/>
        </w:rPr>
      </w:pPr>
      <w:hyperlink r:id="rId12" w:history="1">
        <w:r w:rsidRPr="00B7368A">
          <w:rPr>
            <w:rFonts w:ascii="Arial" w:eastAsia="Times New Roman" w:hAnsi="Arial" w:cs="Arial"/>
            <w:color w:val="0373B3"/>
            <w:sz w:val="24"/>
            <w:szCs w:val="24"/>
            <w:lang w:eastAsia="en-AU"/>
          </w:rPr>
          <w:t>Image</w:t>
        </w:r>
      </w:hyperlink>
    </w:p>
    <w:p w:rsidR="00B7368A" w:rsidRPr="00B7368A" w:rsidRDefault="00B7368A" w:rsidP="00B7368A">
      <w:pPr>
        <w:shd w:val="clear" w:color="auto" w:fill="000000"/>
        <w:spacing w:after="0" w:line="240" w:lineRule="auto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sz w:val="24"/>
          <w:szCs w:val="24"/>
          <w:lang w:eastAsia="en-AU"/>
        </w:rPr>
        <w:pict/>
      </w: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What happens when migrants break Australian law?</w:t>
      </w:r>
    </w:p>
    <w:p w:rsidR="00B7368A" w:rsidRPr="00B7368A" w:rsidRDefault="00B7368A" w:rsidP="00B7368A">
      <w:pPr>
        <w:shd w:val="clear" w:color="auto" w:fill="000000"/>
        <w:spacing w:after="0" w:line="240" w:lineRule="auto"/>
        <w:textAlignment w:val="top"/>
        <w:rPr>
          <w:rFonts w:ascii="Arial" w:eastAsia="Times New Roman" w:hAnsi="Arial" w:cs="Arial"/>
          <w:vanish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vanish/>
          <w:color w:val="FFFFFF"/>
          <w:sz w:val="15"/>
          <w:szCs w:val="15"/>
          <w:lang w:eastAsia="en-AU"/>
        </w:rPr>
        <w:t>Video Player is loading.</w:t>
      </w:r>
    </w:p>
    <w:p w:rsidR="00B7368A" w:rsidRPr="00B7368A" w:rsidRDefault="00B7368A" w:rsidP="00B7368A">
      <w:pPr>
        <w:shd w:val="clear" w:color="auto" w:fill="000000"/>
        <w:spacing w:after="0" w:line="240" w:lineRule="auto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Play</w:t>
      </w:r>
    </w:p>
    <w:p w:rsidR="00B7368A" w:rsidRPr="00B7368A" w:rsidRDefault="00B7368A" w:rsidP="00B7368A">
      <w:pPr>
        <w:shd w:val="clear" w:color="auto" w:fill="000000"/>
        <w:spacing w:after="0" w:line="240" w:lineRule="auto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Mute</w:t>
      </w:r>
    </w:p>
    <w:p w:rsidR="00B7368A" w:rsidRPr="00B7368A" w:rsidRDefault="00B7368A" w:rsidP="00B7368A">
      <w:pPr>
        <w:shd w:val="clear" w:color="auto" w:fill="000000"/>
        <w:spacing w:after="0" w:line="240" w:lineRule="auto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0:00</w:t>
      </w:r>
    </w:p>
    <w:p w:rsidR="00B7368A" w:rsidRPr="00B7368A" w:rsidRDefault="00B7368A" w:rsidP="00B7368A">
      <w:pPr>
        <w:shd w:val="clear" w:color="auto" w:fill="000000"/>
        <w:spacing w:after="0" w:line="240" w:lineRule="auto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/</w:t>
      </w:r>
    </w:p>
    <w:p w:rsidR="00B7368A" w:rsidRPr="00B7368A" w:rsidRDefault="00B7368A" w:rsidP="00B7368A">
      <w:pPr>
        <w:shd w:val="clear" w:color="auto" w:fill="000000"/>
        <w:spacing w:after="0" w:line="240" w:lineRule="auto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0:52</w:t>
      </w:r>
    </w:p>
    <w:p w:rsidR="00B7368A" w:rsidRPr="00B7368A" w:rsidRDefault="00B7368A" w:rsidP="00B7368A">
      <w:pPr>
        <w:shd w:val="clear" w:color="auto" w:fill="000000"/>
        <w:spacing w:after="0" w:line="240" w:lineRule="auto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Loaded: 0%</w:t>
      </w:r>
    </w:p>
    <w:p w:rsidR="00B7368A" w:rsidRPr="00B7368A" w:rsidRDefault="00B7368A" w:rsidP="00B7368A">
      <w:pPr>
        <w:shd w:val="clear" w:color="auto" w:fill="000000"/>
        <w:spacing w:after="0" w:line="240" w:lineRule="auto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0:00</w:t>
      </w:r>
    </w:p>
    <w:p w:rsidR="00B7368A" w:rsidRPr="00B7368A" w:rsidRDefault="00B7368A" w:rsidP="00B7368A">
      <w:pPr>
        <w:shd w:val="clear" w:color="auto" w:fill="000000"/>
        <w:spacing w:after="0" w:line="240" w:lineRule="auto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Progress: 0%</w:t>
      </w:r>
    </w:p>
    <w:p w:rsidR="00B7368A" w:rsidRPr="00B7368A" w:rsidRDefault="00B7368A" w:rsidP="00B7368A">
      <w:pPr>
        <w:shd w:val="clear" w:color="auto" w:fill="000000"/>
        <w:spacing w:after="0" w:line="240" w:lineRule="auto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 xml:space="preserve">Stream </w:t>
      </w:r>
      <w:proofErr w:type="spellStart"/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TypeLIVE</w:t>
      </w:r>
      <w:proofErr w:type="spellEnd"/>
    </w:p>
    <w:p w:rsidR="00B7368A" w:rsidRPr="00B7368A" w:rsidRDefault="00B7368A" w:rsidP="00B7368A">
      <w:pPr>
        <w:shd w:val="clear" w:color="auto" w:fill="000000"/>
        <w:spacing w:after="0" w:line="240" w:lineRule="auto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-0:52</w:t>
      </w:r>
    </w:p>
    <w:p w:rsidR="00B7368A" w:rsidRPr="00B7368A" w:rsidRDefault="00B7368A" w:rsidP="00B7368A">
      <w:pPr>
        <w:shd w:val="clear" w:color="auto" w:fill="000000"/>
        <w:spacing w:after="0" w:line="240" w:lineRule="auto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 </w:t>
      </w:r>
    </w:p>
    <w:p w:rsidR="00B7368A" w:rsidRPr="00B7368A" w:rsidRDefault="00B7368A" w:rsidP="00B7368A">
      <w:pPr>
        <w:shd w:val="clear" w:color="auto" w:fill="000000"/>
        <w:spacing w:after="0" w:line="240" w:lineRule="auto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Playback Rate</w:t>
      </w:r>
    </w:p>
    <w:p w:rsidR="00B7368A" w:rsidRPr="00B7368A" w:rsidRDefault="00B7368A" w:rsidP="00B7368A">
      <w:pPr>
        <w:shd w:val="clear" w:color="auto" w:fill="000000"/>
        <w:spacing w:after="0" w:line="240" w:lineRule="auto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1x</w:t>
      </w:r>
    </w:p>
    <w:p w:rsidR="00B7368A" w:rsidRPr="00B7368A" w:rsidRDefault="00B7368A" w:rsidP="00B7368A">
      <w:pPr>
        <w:shd w:val="clear" w:color="auto" w:fill="000000"/>
        <w:spacing w:after="0" w:line="240" w:lineRule="auto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Chapters</w:t>
      </w:r>
    </w:p>
    <w:p w:rsidR="00B7368A" w:rsidRPr="00B7368A" w:rsidRDefault="00B7368A" w:rsidP="00B7368A">
      <w:pPr>
        <w:numPr>
          <w:ilvl w:val="0"/>
          <w:numId w:val="2"/>
        </w:numPr>
        <w:shd w:val="clear" w:color="auto" w:fill="000000"/>
        <w:spacing w:after="72" w:line="480" w:lineRule="atLeast"/>
        <w:ind w:left="0"/>
        <w:jc w:val="center"/>
        <w:textAlignment w:val="top"/>
        <w:rPr>
          <w:rFonts w:ascii="Arial" w:eastAsia="Times New Roman" w:hAnsi="Arial" w:cs="Arial"/>
          <w:b/>
          <w:bCs/>
          <w:caps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b/>
          <w:bCs/>
          <w:caps/>
          <w:color w:val="FFFFFF"/>
          <w:sz w:val="15"/>
          <w:szCs w:val="15"/>
          <w:lang w:eastAsia="en-AU"/>
        </w:rPr>
        <w:t>Chapters</w:t>
      </w:r>
    </w:p>
    <w:p w:rsidR="00B7368A" w:rsidRPr="00B7368A" w:rsidRDefault="00B7368A" w:rsidP="00B7368A">
      <w:pPr>
        <w:shd w:val="clear" w:color="auto" w:fill="000000"/>
        <w:spacing w:after="0" w:line="240" w:lineRule="auto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Descriptions</w:t>
      </w:r>
    </w:p>
    <w:p w:rsidR="00B7368A" w:rsidRPr="00B7368A" w:rsidRDefault="00B7368A" w:rsidP="00B7368A">
      <w:pPr>
        <w:numPr>
          <w:ilvl w:val="0"/>
          <w:numId w:val="3"/>
        </w:numPr>
        <w:shd w:val="clear" w:color="auto" w:fill="000000"/>
        <w:spacing w:after="0" w:line="336" w:lineRule="atLeast"/>
        <w:ind w:left="0"/>
        <w:jc w:val="center"/>
        <w:textAlignment w:val="top"/>
        <w:rPr>
          <w:rFonts w:ascii="Arial" w:eastAsia="Times New Roman" w:hAnsi="Arial" w:cs="Arial"/>
          <w:color w:val="FFFFFF"/>
          <w:sz w:val="18"/>
          <w:szCs w:val="18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8"/>
          <w:szCs w:val="18"/>
          <w:lang w:eastAsia="en-AU"/>
        </w:rPr>
        <w:t>descriptions off, selected</w:t>
      </w:r>
    </w:p>
    <w:p w:rsidR="00B7368A" w:rsidRPr="00B7368A" w:rsidRDefault="00B7368A" w:rsidP="00B7368A">
      <w:pPr>
        <w:shd w:val="clear" w:color="auto" w:fill="000000"/>
        <w:spacing w:after="0" w:line="240" w:lineRule="auto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Subtitles</w:t>
      </w:r>
    </w:p>
    <w:p w:rsidR="00B7368A" w:rsidRPr="00B7368A" w:rsidRDefault="00B7368A" w:rsidP="00B7368A">
      <w:pPr>
        <w:numPr>
          <w:ilvl w:val="0"/>
          <w:numId w:val="4"/>
        </w:numPr>
        <w:shd w:val="clear" w:color="auto" w:fill="000000"/>
        <w:spacing w:after="0" w:line="336" w:lineRule="atLeast"/>
        <w:ind w:left="0"/>
        <w:jc w:val="center"/>
        <w:textAlignment w:val="top"/>
        <w:rPr>
          <w:rFonts w:ascii="Arial" w:eastAsia="Times New Roman" w:hAnsi="Arial" w:cs="Arial"/>
          <w:color w:val="FFFFFF"/>
          <w:sz w:val="18"/>
          <w:szCs w:val="18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8"/>
          <w:szCs w:val="18"/>
          <w:lang w:eastAsia="en-AU"/>
        </w:rPr>
        <w:t>subtitles settings, opens subtitles settings dialog</w:t>
      </w:r>
    </w:p>
    <w:p w:rsidR="00B7368A" w:rsidRPr="00B7368A" w:rsidRDefault="00B7368A" w:rsidP="00B7368A">
      <w:pPr>
        <w:numPr>
          <w:ilvl w:val="0"/>
          <w:numId w:val="4"/>
        </w:numPr>
        <w:shd w:val="clear" w:color="auto" w:fill="000000"/>
        <w:spacing w:after="0" w:line="336" w:lineRule="atLeast"/>
        <w:ind w:left="0"/>
        <w:jc w:val="center"/>
        <w:textAlignment w:val="top"/>
        <w:rPr>
          <w:rFonts w:ascii="Arial" w:eastAsia="Times New Roman" w:hAnsi="Arial" w:cs="Arial"/>
          <w:color w:val="FFFFFF"/>
          <w:sz w:val="18"/>
          <w:szCs w:val="18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8"/>
          <w:szCs w:val="18"/>
          <w:lang w:eastAsia="en-AU"/>
        </w:rPr>
        <w:t>subtitles off, selected</w:t>
      </w:r>
    </w:p>
    <w:p w:rsidR="00B7368A" w:rsidRPr="00B7368A" w:rsidRDefault="00B7368A" w:rsidP="00B7368A">
      <w:pPr>
        <w:shd w:val="clear" w:color="auto" w:fill="000000"/>
        <w:spacing w:after="0" w:line="240" w:lineRule="auto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Audio Track</w:t>
      </w:r>
    </w:p>
    <w:p w:rsidR="00B7368A" w:rsidRPr="00B7368A" w:rsidRDefault="00B7368A" w:rsidP="00B7368A">
      <w:pPr>
        <w:numPr>
          <w:ilvl w:val="0"/>
          <w:numId w:val="5"/>
        </w:numPr>
        <w:shd w:val="clear" w:color="auto" w:fill="000000"/>
        <w:spacing w:after="0" w:line="336" w:lineRule="atLeast"/>
        <w:ind w:left="0"/>
        <w:jc w:val="center"/>
        <w:textAlignment w:val="top"/>
        <w:rPr>
          <w:rFonts w:ascii="Arial" w:eastAsia="Times New Roman" w:hAnsi="Arial" w:cs="Arial"/>
          <w:color w:val="FFFFFF"/>
          <w:sz w:val="18"/>
          <w:szCs w:val="18"/>
          <w:lang w:eastAsia="en-AU"/>
        </w:rPr>
      </w:pPr>
      <w:proofErr w:type="spellStart"/>
      <w:r w:rsidRPr="00B7368A">
        <w:rPr>
          <w:rFonts w:ascii="Arial" w:eastAsia="Times New Roman" w:hAnsi="Arial" w:cs="Arial"/>
          <w:color w:val="FFFFFF"/>
          <w:sz w:val="18"/>
          <w:szCs w:val="18"/>
          <w:lang w:eastAsia="en-AU"/>
        </w:rPr>
        <w:t>en</w:t>
      </w:r>
      <w:proofErr w:type="spellEnd"/>
      <w:r w:rsidRPr="00B7368A">
        <w:rPr>
          <w:rFonts w:ascii="Arial" w:eastAsia="Times New Roman" w:hAnsi="Arial" w:cs="Arial"/>
          <w:color w:val="FFFFFF"/>
          <w:sz w:val="18"/>
          <w:szCs w:val="18"/>
          <w:lang w:eastAsia="en-AU"/>
        </w:rPr>
        <w:t xml:space="preserve"> (Main), selected</w:t>
      </w:r>
    </w:p>
    <w:p w:rsidR="00B7368A" w:rsidRPr="00B7368A" w:rsidRDefault="00B7368A" w:rsidP="00B7368A">
      <w:pPr>
        <w:shd w:val="clear" w:color="auto" w:fill="000000"/>
        <w:spacing w:after="0" w:line="240" w:lineRule="auto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proofErr w:type="spellStart"/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Fullscreen</w:t>
      </w:r>
      <w:proofErr w:type="spellEnd"/>
    </w:p>
    <w:p w:rsidR="00B7368A" w:rsidRPr="00B7368A" w:rsidRDefault="00B7368A" w:rsidP="00B7368A">
      <w:pPr>
        <w:shd w:val="clear" w:color="auto" w:fill="000000"/>
        <w:spacing w:before="100" w:beforeAutospacing="1" w:after="100" w:afterAutospacing="1" w:line="240" w:lineRule="auto"/>
        <w:textAlignment w:val="top"/>
        <w:rPr>
          <w:rFonts w:ascii="Helvetica" w:eastAsia="Times New Roman" w:hAnsi="Helvetica" w:cs="Arial"/>
          <w:vanish/>
          <w:color w:val="FFFFFF"/>
          <w:sz w:val="24"/>
          <w:szCs w:val="24"/>
          <w:lang w:eastAsia="en-AU"/>
        </w:rPr>
      </w:pPr>
      <w:r w:rsidRPr="00B7368A">
        <w:rPr>
          <w:rFonts w:ascii="Helvetica" w:eastAsia="Times New Roman" w:hAnsi="Helvetica" w:cs="Arial"/>
          <w:vanish/>
          <w:color w:val="FFFFFF"/>
          <w:sz w:val="24"/>
          <w:szCs w:val="24"/>
          <w:lang w:eastAsia="en-AU"/>
        </w:rPr>
        <w:t>This is a modal window.</w:t>
      </w:r>
    </w:p>
    <w:p w:rsidR="00B7368A" w:rsidRPr="00B7368A" w:rsidRDefault="00B7368A" w:rsidP="00B7368A">
      <w:pPr>
        <w:shd w:val="clear" w:color="auto" w:fill="000000"/>
        <w:spacing w:before="100" w:beforeAutospacing="1" w:after="100" w:afterAutospacing="1" w:line="240" w:lineRule="auto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Beginning of dialog window. Escape will cancel and close the window.</w:t>
      </w:r>
    </w:p>
    <w:p w:rsidR="00B7368A" w:rsidRPr="00B7368A" w:rsidRDefault="00B7368A" w:rsidP="00B7368A">
      <w:pPr>
        <w:shd w:val="clear" w:color="auto" w:fill="000000"/>
        <w:spacing w:after="0" w:line="240" w:lineRule="auto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proofErr w:type="spellStart"/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TextColor</w:t>
      </w:r>
      <w:proofErr w:type="spellEnd"/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0" type="#_x0000_t75" style="width:66pt;height:18pt" o:ole="">
            <v:imagedata r:id="rId13" o:title=""/>
          </v:shape>
          <w:control r:id="rId14" w:name="DefaultOcxName" w:shapeid="_x0000_i1060"/>
        </w:object>
      </w: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Transparency</w:t>
      </w: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object w:dxaOrig="1440" w:dyaOrig="1440">
          <v:shape id="_x0000_i1059" type="#_x0000_t75" style="width:106.5pt;height:18pt" o:ole="">
            <v:imagedata r:id="rId15" o:title=""/>
          </v:shape>
          <w:control r:id="rId16" w:name="DefaultOcxName1" w:shapeid="_x0000_i1059"/>
        </w:object>
      </w:r>
      <w:proofErr w:type="spellStart"/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BackgroundColor</w:t>
      </w:r>
      <w:proofErr w:type="spellEnd"/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object w:dxaOrig="1440" w:dyaOrig="1440">
          <v:shape id="_x0000_i1058" type="#_x0000_t75" style="width:66pt;height:18pt" o:ole="">
            <v:imagedata r:id="rId17" o:title=""/>
          </v:shape>
          <w:control r:id="rId18" w:name="DefaultOcxName2" w:shapeid="_x0000_i1058"/>
        </w:object>
      </w: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Transparency</w:t>
      </w: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object w:dxaOrig="1440" w:dyaOrig="1440">
          <v:shape id="_x0000_i1057" type="#_x0000_t75" style="width:106.5pt;height:18pt" o:ole="">
            <v:imagedata r:id="rId15" o:title=""/>
          </v:shape>
          <w:control r:id="rId19" w:name="DefaultOcxName3" w:shapeid="_x0000_i1057"/>
        </w:object>
      </w:r>
      <w:proofErr w:type="spellStart"/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WindowColor</w:t>
      </w:r>
      <w:proofErr w:type="spellEnd"/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object w:dxaOrig="1440" w:dyaOrig="1440">
          <v:shape id="_x0000_i1056" type="#_x0000_t75" style="width:66pt;height:18pt" o:ole="">
            <v:imagedata r:id="rId20" o:title=""/>
          </v:shape>
          <w:control r:id="rId21" w:name="DefaultOcxName4" w:shapeid="_x0000_i1056"/>
        </w:object>
      </w: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Transparency</w:t>
      </w: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object w:dxaOrig="1440" w:dyaOrig="1440">
          <v:shape id="_x0000_i1055" type="#_x0000_t75" style="width:106.5pt;height:18pt" o:ole="">
            <v:imagedata r:id="rId22" o:title=""/>
          </v:shape>
          <w:control r:id="rId23" w:name="DefaultOcxName5" w:shapeid="_x0000_i1055"/>
        </w:object>
      </w:r>
    </w:p>
    <w:p w:rsidR="00B7368A" w:rsidRPr="00B7368A" w:rsidRDefault="00B7368A" w:rsidP="00B7368A">
      <w:pPr>
        <w:shd w:val="clear" w:color="auto" w:fill="000000"/>
        <w:spacing w:after="0" w:line="240" w:lineRule="auto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Font Size</w:t>
      </w: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object w:dxaOrig="1440" w:dyaOrig="1440">
          <v:shape id="_x0000_i1054" type="#_x0000_t75" style="width:52.5pt;height:18pt" o:ole="">
            <v:imagedata r:id="rId24" o:title=""/>
          </v:shape>
          <w:control r:id="rId25" w:name="DefaultOcxName6" w:shapeid="_x0000_i1054"/>
        </w:object>
      </w: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Text Edge Style</w:t>
      </w: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object w:dxaOrig="1440" w:dyaOrig="1440">
          <v:shape id="_x0000_i1053" type="#_x0000_t75" style="width:79.5pt;height:18pt" o:ole="">
            <v:imagedata r:id="rId26" o:title=""/>
          </v:shape>
          <w:control r:id="rId27" w:name="DefaultOcxName7" w:shapeid="_x0000_i1053"/>
        </w:object>
      </w: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Font Family</w:t>
      </w: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object w:dxaOrig="1440" w:dyaOrig="1440">
          <v:shape id="_x0000_i1052" type="#_x0000_t75" style="width:138pt;height:18pt" o:ole="">
            <v:imagedata r:id="rId28" o:title=""/>
          </v:shape>
          <w:control r:id="rId29" w:name="DefaultOcxName8" w:shapeid="_x0000_i1052"/>
        </w:object>
      </w:r>
    </w:p>
    <w:p w:rsidR="00B7368A" w:rsidRPr="00B7368A" w:rsidRDefault="00B7368A" w:rsidP="00B7368A">
      <w:pPr>
        <w:shd w:val="clear" w:color="auto" w:fill="000000"/>
        <w:spacing w:after="0" w:line="240" w:lineRule="auto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 xml:space="preserve">Reset restore all settings to the default </w:t>
      </w:r>
      <w:proofErr w:type="spellStart"/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valuesDone</w:t>
      </w:r>
      <w:proofErr w:type="spellEnd"/>
    </w:p>
    <w:p w:rsidR="00B7368A" w:rsidRPr="00B7368A" w:rsidRDefault="00B7368A" w:rsidP="00B7368A">
      <w:pPr>
        <w:shd w:val="clear" w:color="auto" w:fill="000000"/>
        <w:spacing w:after="0" w:line="240" w:lineRule="auto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Close Modal Dialog</w:t>
      </w:r>
    </w:p>
    <w:p w:rsidR="00B7368A" w:rsidRPr="00B7368A" w:rsidRDefault="00B7368A" w:rsidP="00B7368A">
      <w:pPr>
        <w:shd w:val="clear" w:color="auto" w:fill="000000"/>
        <w:spacing w:before="100" w:beforeAutospacing="1" w:after="100" w:afterAutospacing="1" w:line="240" w:lineRule="auto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End of dialog window.</w:t>
      </w:r>
    </w:p>
    <w:p w:rsidR="00B7368A" w:rsidRPr="00B7368A" w:rsidRDefault="00B7368A" w:rsidP="00B7368A">
      <w:pPr>
        <w:shd w:val="clear" w:color="auto" w:fill="000000"/>
        <w:spacing w:after="0" w:line="240" w:lineRule="auto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Play</w:t>
      </w:r>
    </w:p>
    <w:p w:rsidR="00B7368A" w:rsidRPr="00B7368A" w:rsidRDefault="00B7368A" w:rsidP="00B7368A">
      <w:pPr>
        <w:shd w:val="clear" w:color="auto" w:fill="000000"/>
        <w:spacing w:after="0" w:line="240" w:lineRule="auto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Mute</w:t>
      </w:r>
    </w:p>
    <w:p w:rsidR="00B7368A" w:rsidRPr="00B7368A" w:rsidRDefault="00B7368A" w:rsidP="00B7368A">
      <w:pPr>
        <w:shd w:val="clear" w:color="auto" w:fill="000000"/>
        <w:spacing w:after="0" w:line="240" w:lineRule="auto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0:00</w:t>
      </w:r>
    </w:p>
    <w:p w:rsidR="00B7368A" w:rsidRPr="00B7368A" w:rsidRDefault="00B7368A" w:rsidP="00B7368A">
      <w:pPr>
        <w:shd w:val="clear" w:color="auto" w:fill="000000"/>
        <w:spacing w:after="0" w:line="240" w:lineRule="auto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/</w:t>
      </w:r>
    </w:p>
    <w:p w:rsidR="00B7368A" w:rsidRPr="00B7368A" w:rsidRDefault="00B7368A" w:rsidP="00B7368A">
      <w:pPr>
        <w:shd w:val="clear" w:color="auto" w:fill="000000"/>
        <w:spacing w:after="0" w:line="240" w:lineRule="auto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0:00</w:t>
      </w:r>
    </w:p>
    <w:p w:rsidR="00B7368A" w:rsidRPr="00B7368A" w:rsidRDefault="00B7368A" w:rsidP="00B7368A">
      <w:pPr>
        <w:shd w:val="clear" w:color="auto" w:fill="000000"/>
        <w:spacing w:after="0" w:line="240" w:lineRule="auto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Loaded: 0%</w:t>
      </w:r>
    </w:p>
    <w:p w:rsidR="00B7368A" w:rsidRPr="00B7368A" w:rsidRDefault="00B7368A" w:rsidP="00B7368A">
      <w:pPr>
        <w:shd w:val="clear" w:color="auto" w:fill="000000"/>
        <w:spacing w:after="0" w:line="240" w:lineRule="auto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Progress: 0%</w:t>
      </w:r>
    </w:p>
    <w:p w:rsidR="00B7368A" w:rsidRPr="00B7368A" w:rsidRDefault="00B7368A" w:rsidP="00B7368A">
      <w:pPr>
        <w:shd w:val="clear" w:color="auto" w:fill="000000"/>
        <w:spacing w:after="0" w:line="240" w:lineRule="auto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 xml:space="preserve">Stream </w:t>
      </w:r>
      <w:proofErr w:type="spellStart"/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TypeLIVE</w:t>
      </w:r>
      <w:proofErr w:type="spellEnd"/>
    </w:p>
    <w:p w:rsidR="00B7368A" w:rsidRPr="00B7368A" w:rsidRDefault="00B7368A" w:rsidP="00B7368A">
      <w:pPr>
        <w:shd w:val="clear" w:color="auto" w:fill="000000"/>
        <w:spacing w:after="0" w:line="240" w:lineRule="auto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lastRenderedPageBreak/>
        <w:t>0:00</w:t>
      </w:r>
    </w:p>
    <w:p w:rsidR="00B7368A" w:rsidRPr="00B7368A" w:rsidRDefault="00B7368A" w:rsidP="00B7368A">
      <w:pPr>
        <w:shd w:val="clear" w:color="auto" w:fill="000000"/>
        <w:spacing w:after="0" w:line="240" w:lineRule="auto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 </w:t>
      </w:r>
    </w:p>
    <w:p w:rsidR="00B7368A" w:rsidRPr="00B7368A" w:rsidRDefault="00B7368A" w:rsidP="00B7368A">
      <w:pPr>
        <w:shd w:val="clear" w:color="auto" w:fill="000000"/>
        <w:spacing w:after="0" w:line="240" w:lineRule="auto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Playback Rate</w:t>
      </w:r>
    </w:p>
    <w:p w:rsidR="00B7368A" w:rsidRPr="00B7368A" w:rsidRDefault="00B7368A" w:rsidP="00B7368A">
      <w:pPr>
        <w:shd w:val="clear" w:color="auto" w:fill="000000"/>
        <w:spacing w:after="0" w:line="240" w:lineRule="auto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1x</w:t>
      </w:r>
    </w:p>
    <w:p w:rsidR="00B7368A" w:rsidRPr="00B7368A" w:rsidRDefault="00B7368A" w:rsidP="00B7368A">
      <w:pPr>
        <w:shd w:val="clear" w:color="auto" w:fill="000000"/>
        <w:spacing w:after="0" w:line="240" w:lineRule="auto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proofErr w:type="spellStart"/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Fullscreen</w:t>
      </w:r>
      <w:proofErr w:type="spellEnd"/>
    </w:p>
    <w:p w:rsidR="00B7368A" w:rsidRPr="00B7368A" w:rsidRDefault="00B7368A" w:rsidP="00B7368A">
      <w:pPr>
        <w:shd w:val="clear" w:color="auto" w:fill="000000"/>
        <w:spacing w:after="0" w:line="240" w:lineRule="auto"/>
        <w:textAlignment w:val="top"/>
        <w:rPr>
          <w:rFonts w:ascii="Arial" w:eastAsia="Times New Roman" w:hAnsi="Arial" w:cs="Arial"/>
          <w:vanish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vanish/>
          <w:color w:val="FFFFFF"/>
          <w:sz w:val="15"/>
          <w:szCs w:val="15"/>
          <w:lang w:eastAsia="en-AU"/>
        </w:rPr>
        <w:t xml:space="preserve">0 </w:t>
      </w:r>
    </w:p>
    <w:p w:rsidR="00B7368A" w:rsidRPr="00B7368A" w:rsidRDefault="00B7368A" w:rsidP="00B7368A">
      <w:pPr>
        <w:shd w:val="clear" w:color="auto" w:fill="000000"/>
        <w:spacing w:after="0" w:line="240" w:lineRule="auto"/>
        <w:textAlignment w:val="top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Autoplay</w:t>
      </w:r>
      <w:proofErr w:type="spellEnd"/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 xml:space="preserve"> </w:t>
      </w:r>
    </w:p>
    <w:p w:rsidR="00B7368A" w:rsidRPr="00B7368A" w:rsidRDefault="00B7368A" w:rsidP="00B7368A">
      <w:pPr>
        <w:shd w:val="clear" w:color="auto" w:fill="000000"/>
        <w:spacing w:after="0" w:line="240" w:lineRule="auto"/>
        <w:textAlignment w:val="top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object w:dxaOrig="1440" w:dyaOrig="1440">
          <v:shape id="_x0000_i1051" type="#_x0000_t75" style="width:20.25pt;height:17.25pt" o:ole="">
            <v:imagedata r:id="rId30" o:title=""/>
          </v:shape>
          <w:control r:id="rId31" w:name="DefaultOcxName9" w:shapeid="_x0000_i1051"/>
        </w:object>
      </w:r>
    </w:p>
    <w:p w:rsidR="00B7368A" w:rsidRPr="00B7368A" w:rsidRDefault="00B7368A" w:rsidP="00B7368A">
      <w:pPr>
        <w:numPr>
          <w:ilvl w:val="0"/>
          <w:numId w:val="6"/>
        </w:numPr>
        <w:shd w:val="clear" w:color="auto" w:fill="000000"/>
        <w:spacing w:before="100" w:beforeAutospacing="1" w:after="100" w:afterAutospacing="1" w:line="240" w:lineRule="auto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noProof/>
          <w:color w:val="FFFFFF"/>
          <w:sz w:val="15"/>
          <w:szCs w:val="15"/>
          <w:lang w:eastAsia="en-AU"/>
        </w:rPr>
        <w:drawing>
          <wp:inline distT="0" distB="0" distL="0" distR="0" wp14:anchorId="604DDF9C" wp14:editId="6430AA6C">
            <wp:extent cx="1524000" cy="857250"/>
            <wp:effectExtent l="0" t="0" r="0" b="0"/>
            <wp:docPr id="14" name="Picture 4" descr="https://content.api.news/v3/images/bin/4f1eaba2740abd9119088f2f71dbb9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content.api.news/v3/images/bin/4f1eaba2740abd9119088f2f71dbb97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68A" w:rsidRPr="00B7368A" w:rsidRDefault="00B7368A" w:rsidP="00B7368A">
      <w:pPr>
        <w:shd w:val="clear" w:color="auto" w:fill="000000"/>
        <w:spacing w:before="100" w:beforeAutospacing="1" w:after="100" w:afterAutospacing="1" w:line="240" w:lineRule="auto"/>
        <w:ind w:left="720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 xml:space="preserve">Dated coal and gas infrastructure to blame for Vic blackouts: Energy Minister </w:t>
      </w:r>
    </w:p>
    <w:p w:rsidR="00B7368A" w:rsidRPr="00B7368A" w:rsidRDefault="00B7368A" w:rsidP="00B7368A">
      <w:pPr>
        <w:shd w:val="clear" w:color="auto" w:fill="000000"/>
        <w:spacing w:before="100" w:beforeAutospacing="1" w:after="100" w:afterAutospacing="1" w:line="240" w:lineRule="auto"/>
        <w:ind w:left="720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7:12</w:t>
      </w:r>
    </w:p>
    <w:p w:rsidR="00B7368A" w:rsidRPr="00B7368A" w:rsidRDefault="00B7368A" w:rsidP="00B7368A">
      <w:pPr>
        <w:numPr>
          <w:ilvl w:val="0"/>
          <w:numId w:val="6"/>
        </w:numPr>
        <w:shd w:val="clear" w:color="auto" w:fill="000000"/>
        <w:spacing w:before="100" w:beforeAutospacing="1" w:after="100" w:afterAutospacing="1" w:line="240" w:lineRule="auto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noProof/>
          <w:color w:val="FFFFFF"/>
          <w:sz w:val="15"/>
          <w:szCs w:val="15"/>
          <w:lang w:eastAsia="en-AU"/>
        </w:rPr>
        <mc:AlternateContent>
          <mc:Choice Requires="wps">
            <w:drawing>
              <wp:inline distT="0" distB="0" distL="0" distR="0" wp14:anchorId="26883F76" wp14:editId="35215E64">
                <wp:extent cx="304800" cy="304800"/>
                <wp:effectExtent l="0" t="0" r="0" b="0"/>
                <wp:docPr id="12" name="AutoShape 5" descr="https://www.news.com.au/lifestyle/real-life/news-life/this-is-what-happens-when-immigrants-move-to-your-suburb/news-story/4153e8dda8ab704c5fd9d9b708bc9ea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EEF8C9" id="AutoShape 5" o:spid="_x0000_s1026" alt="https://www.news.com.au/lifestyle/real-life/news-life/this-is-what-happens-when-immigrants-move-to-your-suburb/news-story/4153e8dda8ab704c5fd9d9b708bc9ea8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L6AxQBkDAABbBgAADgAAAAAAAAAAAAAAAAAuAgAA&#10;ZHJzL2Uyb0RvYy54bWxQSwECLQAUAAYACAAAACEATKDpLNgAAAADAQAADwAAAAAAAAAAAAAAAABz&#10;BQAAZHJzL2Rvd25yZXYueG1sUEsFBgAAAAAEAAQA8wAAAHgGAAAAAA==&#10;" filled="f" stroked="f">
                <o:lock v:ext="edit" aspectratio="t"/>
                <w10:anchorlock/>
              </v:rect>
            </w:pict>
          </mc:Fallback>
        </mc:AlternateContent>
      </w:r>
    </w:p>
    <w:p w:rsidR="00B7368A" w:rsidRPr="00B7368A" w:rsidRDefault="00B7368A" w:rsidP="00B7368A">
      <w:pPr>
        <w:shd w:val="clear" w:color="auto" w:fill="000000"/>
        <w:spacing w:before="100" w:beforeAutospacing="1" w:after="100" w:afterAutospacing="1" w:line="240" w:lineRule="auto"/>
        <w:ind w:left="720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Driver of stolen vehicle arrested in Nerang after ramming police car</w:t>
      </w:r>
    </w:p>
    <w:p w:rsidR="00B7368A" w:rsidRPr="00B7368A" w:rsidRDefault="00B7368A" w:rsidP="00B7368A">
      <w:pPr>
        <w:shd w:val="clear" w:color="auto" w:fill="000000"/>
        <w:spacing w:before="100" w:beforeAutospacing="1" w:after="100" w:afterAutospacing="1" w:line="240" w:lineRule="auto"/>
        <w:ind w:left="720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1:46</w:t>
      </w:r>
    </w:p>
    <w:p w:rsidR="00B7368A" w:rsidRPr="00B7368A" w:rsidRDefault="00B7368A" w:rsidP="00B7368A">
      <w:pPr>
        <w:numPr>
          <w:ilvl w:val="0"/>
          <w:numId w:val="6"/>
        </w:numPr>
        <w:shd w:val="clear" w:color="auto" w:fill="000000"/>
        <w:spacing w:before="100" w:beforeAutospacing="1" w:after="100" w:afterAutospacing="1" w:line="240" w:lineRule="auto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noProof/>
          <w:color w:val="FFFFFF"/>
          <w:sz w:val="15"/>
          <w:szCs w:val="15"/>
          <w:lang w:eastAsia="en-AU"/>
        </w:rPr>
        <mc:AlternateContent>
          <mc:Choice Requires="wps">
            <w:drawing>
              <wp:inline distT="0" distB="0" distL="0" distR="0" wp14:anchorId="53F758E6" wp14:editId="55AC5A62">
                <wp:extent cx="304800" cy="304800"/>
                <wp:effectExtent l="0" t="0" r="0" b="0"/>
                <wp:docPr id="11" name="AutoShape 6" descr="https://www.news.com.au/lifestyle/real-life/news-life/this-is-what-happens-when-immigrants-move-to-your-suburb/news-story/4153e8dda8ab704c5fd9d9b708bc9ea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1224D3" id="AutoShape 6" o:spid="_x0000_s1026" alt="https://www.news.com.au/lifestyle/real-life/news-life/this-is-what-happens-when-immigrants-move-to-your-suburb/news-story/4153e8dda8ab704c5fd9d9b708bc9ea8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XuT8CRkDAABbBgAADgAAAAAAAAAAAAAAAAAuAgAA&#10;ZHJzL2Uyb0RvYy54bWxQSwECLQAUAAYACAAAACEATKDpLNgAAAADAQAADwAAAAAAAAAAAAAAAABz&#10;BQAAZHJzL2Rvd25yZXYueG1sUEsFBgAAAAAEAAQA8wAAAHgGAAAAAA==&#10;" filled="f" stroked="f">
                <o:lock v:ext="edit" aspectratio="t"/>
                <w10:anchorlock/>
              </v:rect>
            </w:pict>
          </mc:Fallback>
        </mc:AlternateContent>
      </w:r>
    </w:p>
    <w:p w:rsidR="00B7368A" w:rsidRPr="00B7368A" w:rsidRDefault="00B7368A" w:rsidP="00B7368A">
      <w:pPr>
        <w:shd w:val="clear" w:color="auto" w:fill="000000"/>
        <w:spacing w:before="100" w:beforeAutospacing="1" w:after="100" w:afterAutospacing="1" w:line="240" w:lineRule="auto"/>
        <w:ind w:left="720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RAW: Cops make arrest after cops make heroin, ice bust</w:t>
      </w:r>
    </w:p>
    <w:p w:rsidR="00B7368A" w:rsidRPr="00B7368A" w:rsidRDefault="00B7368A" w:rsidP="00B7368A">
      <w:pPr>
        <w:shd w:val="clear" w:color="auto" w:fill="000000"/>
        <w:spacing w:before="100" w:beforeAutospacing="1" w:after="100" w:afterAutospacing="1" w:line="240" w:lineRule="auto"/>
        <w:ind w:left="720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1:02</w:t>
      </w:r>
    </w:p>
    <w:p w:rsidR="00B7368A" w:rsidRPr="00B7368A" w:rsidRDefault="00B7368A" w:rsidP="00B7368A">
      <w:pPr>
        <w:numPr>
          <w:ilvl w:val="0"/>
          <w:numId w:val="6"/>
        </w:numPr>
        <w:shd w:val="clear" w:color="auto" w:fill="000000"/>
        <w:spacing w:before="100" w:beforeAutospacing="1" w:after="100" w:afterAutospacing="1" w:line="240" w:lineRule="auto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noProof/>
          <w:color w:val="FFFFFF"/>
          <w:sz w:val="15"/>
          <w:szCs w:val="15"/>
          <w:lang w:eastAsia="en-AU"/>
        </w:rPr>
        <w:drawing>
          <wp:inline distT="0" distB="0" distL="0" distR="0" wp14:anchorId="531A50E3" wp14:editId="4D623822">
            <wp:extent cx="1524000" cy="857250"/>
            <wp:effectExtent l="0" t="0" r="0" b="0"/>
            <wp:docPr id="9" name="Picture 7" descr="https://content.api.news/v3/images/bin/db48aab96997504e33409b9412d56d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content.api.news/v3/images/bin/db48aab96997504e33409b9412d56d6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68A" w:rsidRPr="00B7368A" w:rsidRDefault="00B7368A" w:rsidP="00B7368A">
      <w:pPr>
        <w:shd w:val="clear" w:color="auto" w:fill="000000"/>
        <w:spacing w:before="100" w:beforeAutospacing="1" w:after="100" w:afterAutospacing="1" w:line="240" w:lineRule="auto"/>
        <w:ind w:left="720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 xml:space="preserve">Random blackouts leave 300,000 Victorians powerless </w:t>
      </w:r>
    </w:p>
    <w:p w:rsidR="00B7368A" w:rsidRPr="00B7368A" w:rsidRDefault="00B7368A" w:rsidP="00B7368A">
      <w:pPr>
        <w:shd w:val="clear" w:color="auto" w:fill="000000"/>
        <w:spacing w:before="100" w:beforeAutospacing="1" w:after="100" w:afterAutospacing="1" w:line="240" w:lineRule="auto"/>
        <w:ind w:left="720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3:58</w:t>
      </w:r>
    </w:p>
    <w:p w:rsidR="00B7368A" w:rsidRPr="00B7368A" w:rsidRDefault="00B7368A" w:rsidP="00B7368A">
      <w:pPr>
        <w:numPr>
          <w:ilvl w:val="0"/>
          <w:numId w:val="6"/>
        </w:numPr>
        <w:shd w:val="clear" w:color="auto" w:fill="000000"/>
        <w:spacing w:before="100" w:beforeAutospacing="1" w:after="100" w:afterAutospacing="1" w:line="240" w:lineRule="auto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noProof/>
          <w:color w:val="FFFFFF"/>
          <w:sz w:val="15"/>
          <w:szCs w:val="15"/>
          <w:lang w:eastAsia="en-AU"/>
        </w:rPr>
        <w:drawing>
          <wp:inline distT="0" distB="0" distL="0" distR="0" wp14:anchorId="339DEC6F" wp14:editId="61DCC728">
            <wp:extent cx="1524000" cy="857250"/>
            <wp:effectExtent l="0" t="0" r="0" b="0"/>
            <wp:docPr id="8" name="Picture 8" descr="https://content.api.news/v3/images/bin/65d68dd65037f47c363d3a1820a53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content.api.news/v3/images/bin/65d68dd65037f47c363d3a1820a5345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68A" w:rsidRPr="00B7368A" w:rsidRDefault="00B7368A" w:rsidP="00B7368A">
      <w:pPr>
        <w:shd w:val="clear" w:color="auto" w:fill="000000"/>
        <w:spacing w:before="100" w:beforeAutospacing="1" w:after="100" w:afterAutospacing="1" w:line="240" w:lineRule="auto"/>
        <w:ind w:left="720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 xml:space="preserve">Hundreds of </w:t>
      </w:r>
      <w:proofErr w:type="gramStart"/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firefighters</w:t>
      </w:r>
      <w:proofErr w:type="gramEnd"/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 xml:space="preserve"> battle dozens of uncontrolled fires in </w:t>
      </w:r>
      <w:proofErr w:type="spellStart"/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Tas</w:t>
      </w:r>
      <w:proofErr w:type="spellEnd"/>
    </w:p>
    <w:p w:rsidR="00B7368A" w:rsidRPr="00B7368A" w:rsidRDefault="00B7368A" w:rsidP="00B7368A">
      <w:pPr>
        <w:shd w:val="clear" w:color="auto" w:fill="000000"/>
        <w:spacing w:before="100" w:beforeAutospacing="1" w:after="100" w:afterAutospacing="1" w:line="240" w:lineRule="auto"/>
        <w:ind w:left="720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5:01</w:t>
      </w:r>
    </w:p>
    <w:p w:rsidR="00B7368A" w:rsidRPr="00B7368A" w:rsidRDefault="00B7368A" w:rsidP="00B7368A">
      <w:pPr>
        <w:numPr>
          <w:ilvl w:val="0"/>
          <w:numId w:val="6"/>
        </w:numPr>
        <w:shd w:val="clear" w:color="auto" w:fill="000000"/>
        <w:spacing w:before="100" w:beforeAutospacing="1" w:after="100" w:afterAutospacing="1" w:line="240" w:lineRule="auto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noProof/>
          <w:color w:val="FFFFFF"/>
          <w:sz w:val="15"/>
          <w:szCs w:val="15"/>
          <w:lang w:eastAsia="en-AU"/>
        </w:rPr>
        <mc:AlternateContent>
          <mc:Choice Requires="wps">
            <w:drawing>
              <wp:inline distT="0" distB="0" distL="0" distR="0" wp14:anchorId="4C841B3E" wp14:editId="12B2372D">
                <wp:extent cx="304800" cy="304800"/>
                <wp:effectExtent l="0" t="0" r="0" b="0"/>
                <wp:docPr id="7" name="AutoShape 9" descr="https://www.news.com.au/lifestyle/real-life/news-life/this-is-what-happens-when-immigrants-move-to-your-suburb/news-story/4153e8dda8ab704c5fd9d9b708bc9ea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39DFB3" id="AutoShape 9" o:spid="_x0000_s1026" alt="https://www.news.com.au/lifestyle/real-life/news-life/this-is-what-happens-when-immigrants-move-to-your-suburb/news-story/4153e8dda8ab704c5fd9d9b708bc9ea8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bOB2TxkDAABaBgAADgAAAAAAAAAAAAAAAAAuAgAA&#10;ZHJzL2Uyb0RvYy54bWxQSwECLQAUAAYACAAAACEATKDpLNgAAAADAQAADwAAAAAAAAAAAAAAAABz&#10;BQAAZHJzL2Rvd25yZXYueG1sUEsFBgAAAAAEAAQA8wAAAHgGAAAAAA==&#10;" filled="f" stroked="f">
                <o:lock v:ext="edit" aspectratio="t"/>
                <w10:anchorlock/>
              </v:rect>
            </w:pict>
          </mc:Fallback>
        </mc:AlternateContent>
      </w:r>
    </w:p>
    <w:p w:rsidR="00B7368A" w:rsidRPr="00B7368A" w:rsidRDefault="00B7368A" w:rsidP="00B7368A">
      <w:pPr>
        <w:shd w:val="clear" w:color="auto" w:fill="000000"/>
        <w:spacing w:before="100" w:beforeAutospacing="1" w:after="100" w:afterAutospacing="1" w:line="240" w:lineRule="auto"/>
        <w:ind w:left="720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 xml:space="preserve">RAW: </w:t>
      </w:r>
      <w:proofErr w:type="spellStart"/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Tas</w:t>
      </w:r>
      <w:proofErr w:type="spellEnd"/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 xml:space="preserve"> firefighters work to protect Huon Pine Walk</w:t>
      </w:r>
    </w:p>
    <w:p w:rsidR="00B7368A" w:rsidRPr="00B7368A" w:rsidRDefault="00B7368A" w:rsidP="00B7368A">
      <w:pPr>
        <w:shd w:val="clear" w:color="auto" w:fill="000000"/>
        <w:spacing w:before="100" w:beforeAutospacing="1" w:after="100" w:afterAutospacing="1" w:line="240" w:lineRule="auto"/>
        <w:ind w:left="720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0:58</w:t>
      </w:r>
    </w:p>
    <w:p w:rsidR="00B7368A" w:rsidRPr="00B7368A" w:rsidRDefault="00B7368A" w:rsidP="00B7368A">
      <w:pPr>
        <w:numPr>
          <w:ilvl w:val="0"/>
          <w:numId w:val="6"/>
        </w:numPr>
        <w:shd w:val="clear" w:color="auto" w:fill="000000"/>
        <w:spacing w:before="100" w:beforeAutospacing="1" w:after="100" w:afterAutospacing="1" w:line="240" w:lineRule="auto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noProof/>
          <w:color w:val="FFFFFF"/>
          <w:sz w:val="15"/>
          <w:szCs w:val="15"/>
          <w:lang w:eastAsia="en-AU"/>
        </w:rPr>
        <w:lastRenderedPageBreak/>
        <w:drawing>
          <wp:inline distT="0" distB="0" distL="0" distR="0" wp14:anchorId="0315E6DA" wp14:editId="56065EEC">
            <wp:extent cx="1438275" cy="809625"/>
            <wp:effectExtent l="0" t="0" r="9525" b="9525"/>
            <wp:docPr id="10" name="Picture 10" descr="https://content.api.news/v3/images/bin/0867d25fd955f5f4ee7672d5cfae9b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content.api.news/v3/images/bin/0867d25fd955f5f4ee7672d5cfae9bb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68A" w:rsidRPr="00B7368A" w:rsidRDefault="00B7368A" w:rsidP="00B7368A">
      <w:pPr>
        <w:shd w:val="clear" w:color="auto" w:fill="000000"/>
        <w:spacing w:before="100" w:beforeAutospacing="1" w:after="100" w:afterAutospacing="1" w:line="240" w:lineRule="auto"/>
        <w:ind w:left="720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 xml:space="preserve">RAW: </w:t>
      </w:r>
      <w:proofErr w:type="spellStart"/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Tahune</w:t>
      </w:r>
      <w:proofErr w:type="spellEnd"/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 xml:space="preserve"> fire 'creates own updraft'</w:t>
      </w:r>
    </w:p>
    <w:p w:rsidR="00B7368A" w:rsidRPr="00B7368A" w:rsidRDefault="00B7368A" w:rsidP="00B7368A">
      <w:pPr>
        <w:shd w:val="clear" w:color="auto" w:fill="000000"/>
        <w:spacing w:before="100" w:beforeAutospacing="1" w:after="100" w:afterAutospacing="1" w:line="240" w:lineRule="auto"/>
        <w:ind w:left="720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0:08</w:t>
      </w:r>
    </w:p>
    <w:p w:rsidR="00B7368A" w:rsidRPr="00B7368A" w:rsidRDefault="00B7368A" w:rsidP="00B7368A">
      <w:pPr>
        <w:numPr>
          <w:ilvl w:val="0"/>
          <w:numId w:val="6"/>
        </w:numPr>
        <w:shd w:val="clear" w:color="auto" w:fill="000000"/>
        <w:spacing w:before="100" w:beforeAutospacing="1" w:after="100" w:afterAutospacing="1" w:line="240" w:lineRule="auto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noProof/>
          <w:color w:val="FFFFFF"/>
          <w:sz w:val="15"/>
          <w:szCs w:val="15"/>
          <w:lang w:eastAsia="en-AU"/>
        </w:rPr>
        <mc:AlternateContent>
          <mc:Choice Requires="wps">
            <w:drawing>
              <wp:inline distT="0" distB="0" distL="0" distR="0" wp14:anchorId="7A45FE0D" wp14:editId="4DD24F7E">
                <wp:extent cx="304800" cy="304800"/>
                <wp:effectExtent l="0" t="0" r="0" b="0"/>
                <wp:docPr id="6" name="AutoShape 11" descr="https://www.news.com.au/lifestyle/real-life/news-life/this-is-what-happens-when-immigrants-move-to-your-suburb/news-story/4153e8dda8ab704c5fd9d9b708bc9ea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DECB62" id="AutoShape 11" o:spid="_x0000_s1026" alt="https://www.news.com.au/lifestyle/real-life/news-life/this-is-what-happens-when-immigrants-move-to-your-suburb/news-story/4153e8dda8ab704c5fd9d9b708bc9ea8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" filled="f" stroked="f">
                <o:lock v:ext="edit" aspectratio="t"/>
                <w10:anchorlock/>
              </v:rect>
            </w:pict>
          </mc:Fallback>
        </mc:AlternateContent>
      </w:r>
    </w:p>
    <w:p w:rsidR="00B7368A" w:rsidRPr="00B7368A" w:rsidRDefault="00B7368A" w:rsidP="00B7368A">
      <w:pPr>
        <w:shd w:val="clear" w:color="auto" w:fill="000000"/>
        <w:spacing w:before="100" w:beforeAutospacing="1" w:after="100" w:afterAutospacing="1" w:line="240" w:lineRule="auto"/>
        <w:ind w:left="720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RAW: Fire burns at Tasmania's Celtic River, air tractors fly over Celtic Hills</w:t>
      </w:r>
    </w:p>
    <w:p w:rsidR="00B7368A" w:rsidRPr="00B7368A" w:rsidRDefault="00B7368A" w:rsidP="00B7368A">
      <w:pPr>
        <w:shd w:val="clear" w:color="auto" w:fill="000000"/>
        <w:spacing w:before="100" w:beforeAutospacing="1" w:after="100" w:afterAutospacing="1" w:line="240" w:lineRule="auto"/>
        <w:ind w:left="720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0:50</w:t>
      </w:r>
    </w:p>
    <w:p w:rsidR="00B7368A" w:rsidRPr="00B7368A" w:rsidRDefault="00B7368A" w:rsidP="00B7368A">
      <w:pPr>
        <w:numPr>
          <w:ilvl w:val="0"/>
          <w:numId w:val="6"/>
        </w:numPr>
        <w:shd w:val="clear" w:color="auto" w:fill="000000"/>
        <w:spacing w:before="100" w:beforeAutospacing="1" w:after="100" w:afterAutospacing="1" w:line="240" w:lineRule="auto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noProof/>
          <w:color w:val="FFFFFF"/>
          <w:sz w:val="15"/>
          <w:szCs w:val="15"/>
          <w:lang w:eastAsia="en-AU"/>
        </w:rPr>
        <mc:AlternateContent>
          <mc:Choice Requires="wps">
            <w:drawing>
              <wp:inline distT="0" distB="0" distL="0" distR="0" wp14:anchorId="6A303627" wp14:editId="24D16BEC">
                <wp:extent cx="304800" cy="304800"/>
                <wp:effectExtent l="0" t="0" r="0" b="0"/>
                <wp:docPr id="5" name="AutoShape 12" descr="https://www.news.com.au/lifestyle/real-life/news-life/this-is-what-happens-when-immigrants-move-to-your-suburb/news-story/4153e8dda8ab704c5fd9d9b708bc9ea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4AE30B" id="AutoShape 12" o:spid="_x0000_s1026" alt="https://www.news.com.au/lifestyle/real-life/news-life/this-is-what-happens-when-immigrants-move-to-your-suburb/news-story/4153e8dda8ab704c5fd9d9b708bc9ea8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" filled="f" stroked="f">
                <o:lock v:ext="edit" aspectratio="t"/>
                <w10:anchorlock/>
              </v:rect>
            </w:pict>
          </mc:Fallback>
        </mc:AlternateContent>
      </w:r>
    </w:p>
    <w:p w:rsidR="00B7368A" w:rsidRPr="00B7368A" w:rsidRDefault="00B7368A" w:rsidP="00B7368A">
      <w:pPr>
        <w:shd w:val="clear" w:color="auto" w:fill="000000"/>
        <w:spacing w:before="100" w:beforeAutospacing="1" w:after="100" w:afterAutospacing="1" w:line="240" w:lineRule="auto"/>
        <w:ind w:left="720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PM's morning tea at the Lodge for the 2019 Australian's of the Year</w:t>
      </w:r>
    </w:p>
    <w:p w:rsidR="00B7368A" w:rsidRPr="00B7368A" w:rsidRDefault="00B7368A" w:rsidP="00B7368A">
      <w:pPr>
        <w:shd w:val="clear" w:color="auto" w:fill="000000"/>
        <w:spacing w:before="100" w:beforeAutospacing="1" w:after="100" w:afterAutospacing="1" w:line="240" w:lineRule="auto"/>
        <w:ind w:left="720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2:39</w:t>
      </w:r>
    </w:p>
    <w:p w:rsidR="00B7368A" w:rsidRPr="00B7368A" w:rsidRDefault="00B7368A" w:rsidP="00B7368A">
      <w:pPr>
        <w:numPr>
          <w:ilvl w:val="0"/>
          <w:numId w:val="6"/>
        </w:numPr>
        <w:shd w:val="clear" w:color="auto" w:fill="000000"/>
        <w:spacing w:before="100" w:beforeAutospacing="1" w:after="100" w:afterAutospacing="1" w:line="240" w:lineRule="auto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noProof/>
          <w:color w:val="FFFFFF"/>
          <w:sz w:val="15"/>
          <w:szCs w:val="15"/>
          <w:lang w:eastAsia="en-AU"/>
        </w:rPr>
        <w:drawing>
          <wp:inline distT="0" distB="0" distL="0" distR="0" wp14:anchorId="569A69A2" wp14:editId="5C7A7FE1">
            <wp:extent cx="1438275" cy="809625"/>
            <wp:effectExtent l="0" t="0" r="9525" b="9525"/>
            <wp:docPr id="13" name="Picture 13" descr="https://content.api.news/v3/images/bin/2d072af37c328f8c7406e29207c5ff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content.api.news/v3/images/bin/2d072af37c328f8c7406e29207c5ffd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68A" w:rsidRPr="00B7368A" w:rsidRDefault="00B7368A" w:rsidP="00B7368A">
      <w:pPr>
        <w:shd w:val="clear" w:color="auto" w:fill="000000"/>
        <w:spacing w:before="100" w:beforeAutospacing="1" w:after="100" w:afterAutospacing="1" w:line="240" w:lineRule="auto"/>
        <w:ind w:left="720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Helicopter shot Tasmania fire burning in Central Plateau</w:t>
      </w:r>
    </w:p>
    <w:p w:rsidR="00B7368A" w:rsidRPr="00B7368A" w:rsidRDefault="00B7368A" w:rsidP="00B7368A">
      <w:pPr>
        <w:shd w:val="clear" w:color="auto" w:fill="000000"/>
        <w:spacing w:before="100" w:beforeAutospacing="1" w:after="100" w:afterAutospacing="1" w:line="240" w:lineRule="auto"/>
        <w:ind w:left="720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0:07</w:t>
      </w:r>
    </w:p>
    <w:p w:rsidR="00B7368A" w:rsidRPr="00B7368A" w:rsidRDefault="00B7368A" w:rsidP="00B7368A">
      <w:pPr>
        <w:numPr>
          <w:ilvl w:val="0"/>
          <w:numId w:val="6"/>
        </w:numPr>
        <w:shd w:val="clear" w:color="auto" w:fill="000000"/>
        <w:spacing w:before="100" w:beforeAutospacing="1" w:after="100" w:afterAutospacing="1" w:line="240" w:lineRule="auto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noProof/>
          <w:color w:val="FFFFFF"/>
          <w:sz w:val="15"/>
          <w:szCs w:val="15"/>
          <w:lang w:eastAsia="en-AU"/>
        </w:rPr>
        <mc:AlternateContent>
          <mc:Choice Requires="wps">
            <w:drawing>
              <wp:inline distT="0" distB="0" distL="0" distR="0" wp14:anchorId="7CD3422A" wp14:editId="7002B409">
                <wp:extent cx="304800" cy="304800"/>
                <wp:effectExtent l="0" t="0" r="0" b="0"/>
                <wp:docPr id="4" name="AutoShape 14" descr="https://www.news.com.au/lifestyle/real-life/news-life/this-is-what-happens-when-immigrants-move-to-your-suburb/news-story/4153e8dda8ab704c5fd9d9b708bc9ea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089C29" id="AutoShape 14" o:spid="_x0000_s1026" alt="https://www.news.com.au/lifestyle/real-life/news-life/this-is-what-happens-when-immigrants-move-to-your-suburb/news-story/4153e8dda8ab704c5fd9d9b708bc9ea8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J5HcNxkDAABbBgAADgAAAAAAAAAAAAAAAAAuAgAA&#10;ZHJzL2Uyb0RvYy54bWxQSwECLQAUAAYACAAAACEATKDpLNgAAAADAQAADwAAAAAAAAAAAAAAAABz&#10;BQAAZHJzL2Rvd25yZXYueG1sUEsFBgAAAAAEAAQA8wAAAHgGAAAAAA==&#10;" filled="f" stroked="f">
                <o:lock v:ext="edit" aspectratio="t"/>
                <w10:anchorlock/>
              </v:rect>
            </w:pict>
          </mc:Fallback>
        </mc:AlternateContent>
      </w:r>
    </w:p>
    <w:p w:rsidR="00B7368A" w:rsidRPr="00B7368A" w:rsidRDefault="00B7368A" w:rsidP="00B7368A">
      <w:pPr>
        <w:shd w:val="clear" w:color="auto" w:fill="000000"/>
        <w:spacing w:before="100" w:beforeAutospacing="1" w:after="100" w:afterAutospacing="1" w:line="240" w:lineRule="auto"/>
        <w:ind w:left="720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BOM update: Extreme heat with cool change on the way</w:t>
      </w:r>
    </w:p>
    <w:p w:rsidR="00B7368A" w:rsidRPr="00B7368A" w:rsidRDefault="00B7368A" w:rsidP="00B7368A">
      <w:pPr>
        <w:shd w:val="clear" w:color="auto" w:fill="000000"/>
        <w:spacing w:before="100" w:beforeAutospacing="1" w:after="100" w:afterAutospacing="1" w:line="240" w:lineRule="auto"/>
        <w:ind w:left="720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1:53</w:t>
      </w:r>
    </w:p>
    <w:p w:rsidR="00B7368A" w:rsidRPr="00B7368A" w:rsidRDefault="00B7368A" w:rsidP="00B7368A">
      <w:pPr>
        <w:numPr>
          <w:ilvl w:val="0"/>
          <w:numId w:val="6"/>
        </w:numPr>
        <w:shd w:val="clear" w:color="auto" w:fill="000000"/>
        <w:spacing w:before="100" w:beforeAutospacing="1" w:after="100" w:afterAutospacing="1" w:line="240" w:lineRule="auto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noProof/>
          <w:color w:val="FFFFFF"/>
          <w:sz w:val="15"/>
          <w:szCs w:val="15"/>
          <w:lang w:eastAsia="en-AU"/>
        </w:rPr>
        <mc:AlternateContent>
          <mc:Choice Requires="wps">
            <w:drawing>
              <wp:inline distT="0" distB="0" distL="0" distR="0" wp14:anchorId="4F9E4F0D" wp14:editId="4C2E71BE">
                <wp:extent cx="304800" cy="304800"/>
                <wp:effectExtent l="0" t="0" r="0" b="0"/>
                <wp:docPr id="3" name="AutoShape 15" descr="https://www.news.com.au/lifestyle/real-life/news-life/this-is-what-happens-when-immigrants-move-to-your-suburb/news-story/4153e8dda8ab704c5fd9d9b708bc9ea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55BA32" id="AutoShape 15" o:spid="_x0000_s1026" alt="https://www.news.com.au/lifestyle/real-life/news-life/this-is-what-happens-when-immigrants-move-to-your-suburb/news-story/4153e8dda8ab704c5fd9d9b708bc9ea8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" filled="f" stroked="f">
                <o:lock v:ext="edit" aspectratio="t"/>
                <w10:anchorlock/>
              </v:rect>
            </w:pict>
          </mc:Fallback>
        </mc:AlternateContent>
      </w:r>
    </w:p>
    <w:p w:rsidR="00B7368A" w:rsidRPr="00B7368A" w:rsidRDefault="00B7368A" w:rsidP="00B7368A">
      <w:pPr>
        <w:shd w:val="clear" w:color="auto" w:fill="000000"/>
        <w:spacing w:before="100" w:beforeAutospacing="1" w:after="100" w:afterAutospacing="1" w:line="240" w:lineRule="auto"/>
        <w:ind w:left="720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 xml:space="preserve">Victorian Energy Minister Lily </w:t>
      </w:r>
      <w:proofErr w:type="spellStart"/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D'Ambrosio</w:t>
      </w:r>
      <w:proofErr w:type="spellEnd"/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 xml:space="preserve"> says energy suppliers can meet demand</w:t>
      </w:r>
    </w:p>
    <w:p w:rsidR="00B7368A" w:rsidRPr="00B7368A" w:rsidRDefault="00B7368A" w:rsidP="00B7368A">
      <w:pPr>
        <w:shd w:val="clear" w:color="auto" w:fill="000000"/>
        <w:spacing w:before="100" w:beforeAutospacing="1" w:after="100" w:afterAutospacing="1" w:line="240" w:lineRule="auto"/>
        <w:ind w:left="720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2:51</w:t>
      </w:r>
    </w:p>
    <w:p w:rsidR="00B7368A" w:rsidRPr="00B7368A" w:rsidRDefault="00B7368A" w:rsidP="00B7368A">
      <w:pPr>
        <w:numPr>
          <w:ilvl w:val="0"/>
          <w:numId w:val="6"/>
        </w:numPr>
        <w:shd w:val="clear" w:color="auto" w:fill="000000"/>
        <w:spacing w:before="100" w:beforeAutospacing="1" w:after="100" w:afterAutospacing="1" w:line="240" w:lineRule="auto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noProof/>
          <w:color w:val="FFFFFF"/>
          <w:sz w:val="15"/>
          <w:szCs w:val="15"/>
          <w:lang w:eastAsia="en-AU"/>
        </w:rPr>
        <mc:AlternateContent>
          <mc:Choice Requires="wps">
            <w:drawing>
              <wp:inline distT="0" distB="0" distL="0" distR="0" wp14:anchorId="074B8110" wp14:editId="3C45BDA3">
                <wp:extent cx="304800" cy="304800"/>
                <wp:effectExtent l="0" t="0" r="0" b="0"/>
                <wp:docPr id="2" name="AutoShape 16" descr="https://www.news.com.au/lifestyle/real-life/news-life/this-is-what-happens-when-immigrants-move-to-your-suburb/news-story/4153e8dda8ab704c5fd9d9b708bc9ea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CA594F" id="AutoShape 16" o:spid="_x0000_s1026" alt="https://www.news.com.au/lifestyle/real-life/news-life/this-is-what-happens-when-immigrants-move-to-your-suburb/news-story/4153e8dda8ab704c5fd9d9b708bc9ea8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" filled="f" stroked="f">
                <o:lock v:ext="edit" aspectratio="t"/>
                <w10:anchorlock/>
              </v:rect>
            </w:pict>
          </mc:Fallback>
        </mc:AlternateContent>
      </w:r>
    </w:p>
    <w:p w:rsidR="00B7368A" w:rsidRPr="00B7368A" w:rsidRDefault="00B7368A" w:rsidP="00B7368A">
      <w:pPr>
        <w:shd w:val="clear" w:color="auto" w:fill="000000"/>
        <w:spacing w:before="100" w:beforeAutospacing="1" w:after="100" w:afterAutospacing="1" w:line="240" w:lineRule="auto"/>
        <w:ind w:left="720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Melbourne mum asks politicians to search conscience after handing over pill testing petition</w:t>
      </w:r>
    </w:p>
    <w:p w:rsidR="00B7368A" w:rsidRPr="00B7368A" w:rsidRDefault="00B7368A" w:rsidP="00B7368A">
      <w:pPr>
        <w:shd w:val="clear" w:color="auto" w:fill="000000"/>
        <w:spacing w:before="100" w:beforeAutospacing="1" w:after="100" w:afterAutospacing="1" w:line="240" w:lineRule="auto"/>
        <w:ind w:left="720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1:34</w:t>
      </w:r>
    </w:p>
    <w:p w:rsidR="00B7368A" w:rsidRPr="00B7368A" w:rsidRDefault="00B7368A" w:rsidP="00B7368A">
      <w:pPr>
        <w:numPr>
          <w:ilvl w:val="0"/>
          <w:numId w:val="6"/>
        </w:numPr>
        <w:shd w:val="clear" w:color="auto" w:fill="000000"/>
        <w:spacing w:before="100" w:beforeAutospacing="1" w:after="100" w:afterAutospacing="1" w:line="240" w:lineRule="auto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noProof/>
          <w:color w:val="FFFFFF"/>
          <w:sz w:val="15"/>
          <w:szCs w:val="15"/>
          <w:lang w:eastAsia="en-AU"/>
        </w:rPr>
        <w:drawing>
          <wp:inline distT="0" distB="0" distL="0" distR="0" wp14:anchorId="76A30665" wp14:editId="2F05571D">
            <wp:extent cx="1524000" cy="857250"/>
            <wp:effectExtent l="0" t="0" r="0" b="0"/>
            <wp:docPr id="17" name="Picture 17" descr="https://content.api.news/v3/images/bin/e9a132cbd625d4b5eb56c1cfc3e299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content.api.news/v3/images/bin/e9a132cbd625d4b5eb56c1cfc3e299e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68A" w:rsidRPr="00B7368A" w:rsidRDefault="00B7368A" w:rsidP="00B7368A">
      <w:pPr>
        <w:shd w:val="clear" w:color="auto" w:fill="000000"/>
        <w:spacing w:before="100" w:beforeAutospacing="1" w:after="100" w:afterAutospacing="1" w:line="240" w:lineRule="auto"/>
        <w:ind w:left="720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Blackouts to affect more than 100,000 Victorians at random</w:t>
      </w:r>
    </w:p>
    <w:p w:rsidR="00B7368A" w:rsidRPr="00B7368A" w:rsidRDefault="00B7368A" w:rsidP="00B7368A">
      <w:pPr>
        <w:shd w:val="clear" w:color="auto" w:fill="000000"/>
        <w:spacing w:before="100" w:beforeAutospacing="1" w:after="100" w:afterAutospacing="1" w:line="240" w:lineRule="auto"/>
        <w:ind w:left="720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lastRenderedPageBreak/>
        <w:t>4:59</w:t>
      </w:r>
    </w:p>
    <w:p w:rsidR="00B7368A" w:rsidRPr="00B7368A" w:rsidRDefault="00B7368A" w:rsidP="00B7368A">
      <w:pPr>
        <w:numPr>
          <w:ilvl w:val="0"/>
          <w:numId w:val="6"/>
        </w:numPr>
        <w:shd w:val="clear" w:color="auto" w:fill="000000"/>
        <w:spacing w:before="100" w:beforeAutospacing="1" w:after="100" w:afterAutospacing="1" w:line="240" w:lineRule="auto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noProof/>
          <w:color w:val="FFFFFF"/>
          <w:sz w:val="15"/>
          <w:szCs w:val="15"/>
          <w:lang w:eastAsia="en-AU"/>
        </w:rPr>
        <mc:AlternateContent>
          <mc:Choice Requires="wps">
            <w:drawing>
              <wp:inline distT="0" distB="0" distL="0" distR="0" wp14:anchorId="67394ABF" wp14:editId="5FFE1137">
                <wp:extent cx="304800" cy="304800"/>
                <wp:effectExtent l="0" t="0" r="0" b="0"/>
                <wp:docPr id="1" name="AutoShape 18" descr="https://www.news.com.au/lifestyle/real-life/news-life/this-is-what-happens-when-immigrants-move-to-your-suburb/news-story/4153e8dda8ab704c5fd9d9b708bc9ea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3D5CFC" id="AutoShape 18" o:spid="_x0000_s1026" alt="https://www.news.com.au/lifestyle/real-life/news-life/this-is-what-happens-when-immigrants-move-to-your-suburb/news-story/4153e8dda8ab704c5fd9d9b708bc9ea8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" filled="f" stroked="f">
                <o:lock v:ext="edit" aspectratio="t"/>
                <w10:anchorlock/>
              </v:rect>
            </w:pict>
          </mc:Fallback>
        </mc:AlternateContent>
      </w:r>
    </w:p>
    <w:p w:rsidR="00B7368A" w:rsidRPr="00B7368A" w:rsidRDefault="00B7368A" w:rsidP="00B7368A">
      <w:pPr>
        <w:shd w:val="clear" w:color="auto" w:fill="000000"/>
        <w:spacing w:before="100" w:beforeAutospacing="1" w:after="100" w:afterAutospacing="1" w:line="240" w:lineRule="auto"/>
        <w:ind w:left="720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Daley accepts petition but remains unmoved on pill testing</w:t>
      </w:r>
    </w:p>
    <w:p w:rsidR="00B7368A" w:rsidRPr="00B7368A" w:rsidRDefault="00B7368A" w:rsidP="00B7368A">
      <w:pPr>
        <w:shd w:val="clear" w:color="auto" w:fill="000000"/>
        <w:spacing w:before="100" w:beforeAutospacing="1" w:after="100" w:afterAutospacing="1" w:line="240" w:lineRule="auto"/>
        <w:ind w:left="720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2:53</w:t>
      </w:r>
    </w:p>
    <w:p w:rsidR="00B7368A" w:rsidRPr="00B7368A" w:rsidRDefault="00B7368A" w:rsidP="00B7368A">
      <w:pPr>
        <w:numPr>
          <w:ilvl w:val="0"/>
          <w:numId w:val="6"/>
        </w:numPr>
        <w:shd w:val="clear" w:color="auto" w:fill="000000"/>
        <w:spacing w:before="100" w:beforeAutospacing="1" w:after="100" w:afterAutospacing="1" w:line="240" w:lineRule="auto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noProof/>
          <w:color w:val="FFFFFF"/>
          <w:sz w:val="15"/>
          <w:szCs w:val="15"/>
          <w:lang w:eastAsia="en-AU"/>
        </w:rPr>
        <w:drawing>
          <wp:inline distT="0" distB="0" distL="0" distR="0" wp14:anchorId="1BF57D8C" wp14:editId="7221B2AE">
            <wp:extent cx="1524000" cy="857250"/>
            <wp:effectExtent l="0" t="0" r="0" b="0"/>
            <wp:docPr id="19" name="Picture 19" descr="https://content.api.news/v3/images/bin/112cd9306416c9cf17faa9935ded51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content.api.news/v3/images/bin/112cd9306416c9cf17faa9935ded51fd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68A" w:rsidRPr="00B7368A" w:rsidRDefault="00B7368A" w:rsidP="00B7368A">
      <w:pPr>
        <w:shd w:val="clear" w:color="auto" w:fill="000000"/>
        <w:spacing w:before="100" w:beforeAutospacing="1" w:after="100" w:afterAutospacing="1" w:line="240" w:lineRule="auto"/>
        <w:ind w:left="720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Senator Ernst reveals she was raped in college</w:t>
      </w:r>
    </w:p>
    <w:p w:rsidR="00B7368A" w:rsidRPr="00B7368A" w:rsidRDefault="00B7368A" w:rsidP="00B7368A">
      <w:pPr>
        <w:shd w:val="clear" w:color="auto" w:fill="000000"/>
        <w:spacing w:before="100" w:beforeAutospacing="1" w:after="100" w:afterAutospacing="1" w:line="240" w:lineRule="auto"/>
        <w:ind w:left="720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2:27</w:t>
      </w:r>
    </w:p>
    <w:p w:rsidR="00B7368A" w:rsidRPr="00B7368A" w:rsidRDefault="00B7368A" w:rsidP="00B7368A">
      <w:pPr>
        <w:numPr>
          <w:ilvl w:val="0"/>
          <w:numId w:val="6"/>
        </w:numPr>
        <w:shd w:val="clear" w:color="auto" w:fill="000000"/>
        <w:spacing w:before="100" w:beforeAutospacing="1" w:after="100" w:afterAutospacing="1" w:line="240" w:lineRule="auto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noProof/>
          <w:color w:val="FFFFFF"/>
          <w:sz w:val="15"/>
          <w:szCs w:val="15"/>
          <w:lang w:eastAsia="en-AU"/>
        </w:rPr>
        <w:drawing>
          <wp:inline distT="0" distB="0" distL="0" distR="0" wp14:anchorId="33DE1683" wp14:editId="1AE92E14">
            <wp:extent cx="1524000" cy="857250"/>
            <wp:effectExtent l="0" t="0" r="0" b="0"/>
            <wp:docPr id="20" name="Picture 20" descr="https://content.api.news/v3/images/bin/68e56d60331f3ccfaa6911cc5cb55d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content.api.news/v3/images/bin/68e56d60331f3ccfaa6911cc5cb55d2a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68A" w:rsidRPr="00B7368A" w:rsidRDefault="00B7368A" w:rsidP="00B7368A">
      <w:pPr>
        <w:shd w:val="clear" w:color="auto" w:fill="000000"/>
        <w:spacing w:before="100" w:beforeAutospacing="1" w:after="100" w:afterAutospacing="1" w:line="240" w:lineRule="auto"/>
        <w:ind w:left="720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If Senate leaders reach deal, Trump says would back it</w:t>
      </w:r>
    </w:p>
    <w:p w:rsidR="00B7368A" w:rsidRPr="00B7368A" w:rsidRDefault="00B7368A" w:rsidP="00B7368A">
      <w:pPr>
        <w:shd w:val="clear" w:color="auto" w:fill="000000"/>
        <w:spacing w:before="100" w:beforeAutospacing="1" w:after="100" w:afterAutospacing="1" w:line="240" w:lineRule="auto"/>
        <w:ind w:left="720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1:23</w:t>
      </w:r>
    </w:p>
    <w:p w:rsidR="00B7368A" w:rsidRPr="00B7368A" w:rsidRDefault="00B7368A" w:rsidP="00B7368A">
      <w:pPr>
        <w:numPr>
          <w:ilvl w:val="0"/>
          <w:numId w:val="6"/>
        </w:numPr>
        <w:shd w:val="clear" w:color="auto" w:fill="000000"/>
        <w:spacing w:before="100" w:beforeAutospacing="1" w:after="100" w:afterAutospacing="1" w:line="240" w:lineRule="auto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noProof/>
          <w:color w:val="FFFFFF"/>
          <w:sz w:val="15"/>
          <w:szCs w:val="15"/>
          <w:lang w:eastAsia="en-AU"/>
        </w:rPr>
        <w:drawing>
          <wp:inline distT="0" distB="0" distL="0" distR="0" wp14:anchorId="6A127156" wp14:editId="3D5320D8">
            <wp:extent cx="1524000" cy="857250"/>
            <wp:effectExtent l="0" t="0" r="0" b="0"/>
            <wp:docPr id="21" name="Picture 21" descr="https://content.api.news/v3/images/bin/d58eed0d8380d6f90723554ac48ba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content.api.news/v3/images/bin/d58eed0d8380d6f90723554ac48ba24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68A" w:rsidRPr="00B7368A" w:rsidRDefault="00B7368A" w:rsidP="00B7368A">
      <w:pPr>
        <w:shd w:val="clear" w:color="auto" w:fill="000000"/>
        <w:spacing w:before="100" w:beforeAutospacing="1" w:after="100" w:afterAutospacing="1" w:line="240" w:lineRule="auto"/>
        <w:ind w:left="720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Trump: Pelosi was 'reasonable' on SOTU</w:t>
      </w:r>
    </w:p>
    <w:p w:rsidR="00B7368A" w:rsidRPr="00B7368A" w:rsidRDefault="00B7368A" w:rsidP="00B7368A">
      <w:pPr>
        <w:shd w:val="clear" w:color="auto" w:fill="000000"/>
        <w:spacing w:before="100" w:beforeAutospacing="1" w:after="100" w:afterAutospacing="1" w:line="240" w:lineRule="auto"/>
        <w:ind w:left="720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0:33</w:t>
      </w:r>
    </w:p>
    <w:p w:rsidR="00B7368A" w:rsidRPr="00B7368A" w:rsidRDefault="00B7368A" w:rsidP="00B7368A">
      <w:pPr>
        <w:numPr>
          <w:ilvl w:val="0"/>
          <w:numId w:val="6"/>
        </w:numPr>
        <w:shd w:val="clear" w:color="auto" w:fill="000000"/>
        <w:spacing w:before="100" w:beforeAutospacing="1" w:after="100" w:afterAutospacing="1" w:line="240" w:lineRule="auto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noProof/>
          <w:color w:val="FFFFFF"/>
          <w:sz w:val="15"/>
          <w:szCs w:val="15"/>
          <w:lang w:eastAsia="en-AU"/>
        </w:rPr>
        <w:drawing>
          <wp:inline distT="0" distB="0" distL="0" distR="0" wp14:anchorId="6092D099" wp14:editId="70B8042F">
            <wp:extent cx="1524000" cy="857250"/>
            <wp:effectExtent l="0" t="0" r="0" b="0"/>
            <wp:docPr id="22" name="Picture 22" descr="https://content.api.news/v3/images/bin/343274b0634d589fbddcde832dfdab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content.api.news/v3/images/bin/343274b0634d589fbddcde832dfdabe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68A" w:rsidRPr="00B7368A" w:rsidRDefault="00B7368A" w:rsidP="00B7368A">
      <w:pPr>
        <w:shd w:val="clear" w:color="auto" w:fill="000000"/>
        <w:spacing w:before="100" w:beforeAutospacing="1" w:after="100" w:afterAutospacing="1" w:line="240" w:lineRule="auto"/>
        <w:ind w:left="720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Trump hails new Senate talks after shutdown bills fail</w:t>
      </w:r>
    </w:p>
    <w:p w:rsidR="00B7368A" w:rsidRPr="00B7368A" w:rsidRDefault="00B7368A" w:rsidP="00B7368A">
      <w:pPr>
        <w:shd w:val="clear" w:color="auto" w:fill="000000"/>
        <w:spacing w:before="100" w:beforeAutospacing="1" w:after="100" w:afterAutospacing="1" w:line="240" w:lineRule="auto"/>
        <w:ind w:left="720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1:47</w:t>
      </w:r>
    </w:p>
    <w:p w:rsidR="00B7368A" w:rsidRPr="00B7368A" w:rsidRDefault="00B7368A" w:rsidP="00B7368A">
      <w:pPr>
        <w:numPr>
          <w:ilvl w:val="0"/>
          <w:numId w:val="6"/>
        </w:numPr>
        <w:shd w:val="clear" w:color="auto" w:fill="000000"/>
        <w:spacing w:before="100" w:beforeAutospacing="1" w:after="100" w:afterAutospacing="1" w:line="240" w:lineRule="auto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noProof/>
          <w:color w:val="FFFFFF"/>
          <w:sz w:val="15"/>
          <w:szCs w:val="15"/>
          <w:lang w:eastAsia="en-AU"/>
        </w:rPr>
        <w:drawing>
          <wp:inline distT="0" distB="0" distL="0" distR="0" wp14:anchorId="7B596E0C" wp14:editId="482C804F">
            <wp:extent cx="1524000" cy="857250"/>
            <wp:effectExtent l="0" t="0" r="0" b="0"/>
            <wp:docPr id="23" name="Picture 23" descr="https://content.api.news/v3/images/bin/312a37df8f38e3bcf10f068bebb6fb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content.api.news/v3/images/bin/312a37df8f38e3bcf10f068bebb6fb3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68A" w:rsidRPr="00B7368A" w:rsidRDefault="00B7368A" w:rsidP="00B7368A">
      <w:pPr>
        <w:shd w:val="clear" w:color="auto" w:fill="000000"/>
        <w:spacing w:before="100" w:beforeAutospacing="1" w:after="100" w:afterAutospacing="1" w:line="240" w:lineRule="auto"/>
        <w:ind w:left="720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Florida Governor Ron DeSantis says blackface controversy is 'unfortunate'</w:t>
      </w:r>
    </w:p>
    <w:p w:rsidR="00B7368A" w:rsidRPr="00B7368A" w:rsidRDefault="00B7368A" w:rsidP="00B7368A">
      <w:pPr>
        <w:shd w:val="clear" w:color="auto" w:fill="000000"/>
        <w:spacing w:before="100" w:beforeAutospacing="1" w:after="100" w:afterAutospacing="1" w:line="240" w:lineRule="auto"/>
        <w:ind w:left="720"/>
        <w:textAlignment w:val="top"/>
        <w:rPr>
          <w:rFonts w:ascii="Arial" w:eastAsia="Times New Roman" w:hAnsi="Arial" w:cs="Arial"/>
          <w:color w:val="FFFFFF"/>
          <w:sz w:val="15"/>
          <w:szCs w:val="15"/>
          <w:lang w:eastAsia="en-AU"/>
        </w:rPr>
      </w:pPr>
      <w:r w:rsidRPr="00B7368A">
        <w:rPr>
          <w:rFonts w:ascii="Arial" w:eastAsia="Times New Roman" w:hAnsi="Arial" w:cs="Arial"/>
          <w:color w:val="FFFFFF"/>
          <w:sz w:val="15"/>
          <w:szCs w:val="15"/>
          <w:lang w:eastAsia="en-AU"/>
        </w:rPr>
        <w:t>0:31</w:t>
      </w:r>
    </w:p>
    <w:p w:rsidR="00B7368A" w:rsidRPr="00B7368A" w:rsidRDefault="00B7368A" w:rsidP="00B7368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AU"/>
        </w:rPr>
      </w:pPr>
      <w:r w:rsidRPr="00B7368A">
        <w:rPr>
          <w:rFonts w:ascii="Arial" w:eastAsia="Times New Roman" w:hAnsi="Arial" w:cs="Arial"/>
          <w:b/>
          <w:bCs/>
          <w:color w:val="FFFFFF"/>
          <w:sz w:val="15"/>
          <w:szCs w:val="15"/>
          <w:lang w:eastAsia="en-AU"/>
        </w:rPr>
        <w:pict/>
      </w:r>
      <w:r w:rsidRPr="00B7368A">
        <w:rPr>
          <w:rFonts w:ascii="Arial" w:eastAsia="Times New Roman" w:hAnsi="Arial" w:cs="Arial"/>
          <w:b/>
          <w:bCs/>
          <w:sz w:val="27"/>
          <w:szCs w:val="27"/>
          <w:lang w:eastAsia="en-AU"/>
        </w:rPr>
        <w:t xml:space="preserve">What happens when migrants break Australian </w:t>
      </w:r>
      <w:proofErr w:type="gramStart"/>
      <w:r w:rsidRPr="00B7368A">
        <w:rPr>
          <w:rFonts w:ascii="Arial" w:eastAsia="Times New Roman" w:hAnsi="Arial" w:cs="Arial"/>
          <w:b/>
          <w:bCs/>
          <w:sz w:val="27"/>
          <w:szCs w:val="27"/>
          <w:lang w:eastAsia="en-AU"/>
        </w:rPr>
        <w:t>law?0:52</w:t>
      </w:r>
      <w:proofErr w:type="gramEnd"/>
    </w:p>
    <w:p w:rsidR="00B7368A" w:rsidRPr="00B7368A" w:rsidRDefault="00B7368A" w:rsidP="00B7368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AU"/>
        </w:rPr>
      </w:pPr>
      <w:r w:rsidRPr="00B7368A">
        <w:rPr>
          <w:rFonts w:ascii="Arial" w:eastAsia="Times New Roman" w:hAnsi="Arial" w:cs="Arial"/>
          <w:noProof/>
          <w:sz w:val="24"/>
          <w:szCs w:val="24"/>
          <w:lang w:eastAsia="en-AU"/>
        </w:rPr>
        <w:lastRenderedPageBreak/>
        <w:drawing>
          <wp:inline distT="0" distB="0" distL="0" distR="0" wp14:anchorId="1129D7A7" wp14:editId="25D492E1">
            <wp:extent cx="6181725" cy="3476625"/>
            <wp:effectExtent l="0" t="0" r="9525" b="9525"/>
            <wp:docPr id="25" name="Picture 25" descr="https://cdn.newsapi.com.au/image/v1/a5dbe9c0f9b43ee07a41823396e88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cdn.newsapi.com.au/image/v1/a5dbe9c0f9b43ee07a41823396e8803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68A" w:rsidRPr="00B7368A" w:rsidRDefault="00B7368A" w:rsidP="00B736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AU"/>
        </w:rPr>
      </w:pPr>
      <w:r w:rsidRPr="00B7368A">
        <w:rPr>
          <w:rFonts w:ascii="Arial" w:eastAsia="Times New Roman" w:hAnsi="Arial" w:cs="Arial"/>
          <w:sz w:val="24"/>
          <w:szCs w:val="24"/>
          <w:lang w:eastAsia="en-AU"/>
        </w:rPr>
        <w:t xml:space="preserve">Any foreign national who comes to Australia must abide by Australian laws. So what happens when they don't? </w:t>
      </w:r>
    </w:p>
    <w:p w:rsidR="00B7368A" w:rsidRPr="00B7368A" w:rsidRDefault="00B7368A" w:rsidP="00B736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AU"/>
        </w:rPr>
      </w:pPr>
      <w:r w:rsidRPr="00B7368A">
        <w:rPr>
          <w:rFonts w:ascii="Arial" w:eastAsia="Times New Roman" w:hAnsi="Arial" w:cs="Arial"/>
          <w:sz w:val="24"/>
          <w:szCs w:val="24"/>
          <w:lang w:eastAsia="en-AU"/>
        </w:rPr>
        <w:t>February 27th 2018</w:t>
      </w:r>
    </w:p>
    <w:p w:rsidR="00B7368A" w:rsidRPr="00B7368A" w:rsidRDefault="00B7368A" w:rsidP="00B736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AU"/>
        </w:rPr>
      </w:pPr>
      <w:r w:rsidRPr="00B7368A">
        <w:rPr>
          <w:rFonts w:ascii="Arial" w:eastAsia="Times New Roman" w:hAnsi="Arial" w:cs="Arial"/>
          <w:sz w:val="24"/>
          <w:szCs w:val="24"/>
          <w:lang w:eastAsia="en-AU"/>
        </w:rPr>
        <w:t>a year ago</w:t>
      </w:r>
    </w:p>
    <w:p w:rsidR="00B7368A" w:rsidRPr="00B7368A" w:rsidRDefault="00B7368A" w:rsidP="00B736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AU"/>
        </w:rPr>
      </w:pPr>
      <w:r w:rsidRPr="00B7368A">
        <w:rPr>
          <w:rFonts w:ascii="Arial" w:eastAsia="Times New Roman" w:hAnsi="Arial" w:cs="Arial"/>
          <w:sz w:val="24"/>
          <w:szCs w:val="24"/>
          <w:lang w:eastAsia="en-AU"/>
        </w:rPr>
        <w:t>/display/newscorpaustralia.com/Web/</w:t>
      </w:r>
      <w:proofErr w:type="spellStart"/>
      <w:r w:rsidRPr="00B7368A">
        <w:rPr>
          <w:rFonts w:ascii="Arial" w:eastAsia="Times New Roman" w:hAnsi="Arial" w:cs="Arial"/>
          <w:sz w:val="24"/>
          <w:szCs w:val="24"/>
          <w:lang w:eastAsia="en-AU"/>
        </w:rPr>
        <w:t>NewsNetwork</w:t>
      </w:r>
      <w:proofErr w:type="spellEnd"/>
      <w:r w:rsidRPr="00B7368A">
        <w:rPr>
          <w:rFonts w:ascii="Arial" w:eastAsia="Times New Roman" w:hAnsi="Arial" w:cs="Arial"/>
          <w:sz w:val="24"/>
          <w:szCs w:val="24"/>
          <w:lang w:eastAsia="en-AU"/>
        </w:rPr>
        <w:t>/Network News/National/</w:t>
      </w:r>
    </w:p>
    <w:p w:rsidR="00B7368A" w:rsidRPr="00B7368A" w:rsidRDefault="00B7368A" w:rsidP="00B7368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AU"/>
        </w:rPr>
      </w:pPr>
      <w:r w:rsidRPr="00B7368A">
        <w:rPr>
          <w:rFonts w:ascii="Arial" w:eastAsia="Times New Roman" w:hAnsi="Arial" w:cs="Arial"/>
          <w:noProof/>
          <w:sz w:val="24"/>
          <w:szCs w:val="24"/>
          <w:lang w:eastAsia="en-AU"/>
        </w:rPr>
        <w:drawing>
          <wp:inline distT="0" distB="0" distL="0" distR="0" wp14:anchorId="0D42EDF3" wp14:editId="3C5F9360">
            <wp:extent cx="9525" cy="9525"/>
            <wp:effectExtent l="0" t="0" r="0" b="0"/>
            <wp:docPr id="26" name="Picture 26" descr="https://i1.wp.com/pixel.tcog.cp1.news.com.au/track/news/content/v2/abde618912fefeb16bce3063e0470b90?t_product=newscomau&amp;t_template=../video/play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i1.wp.com/pixel.tcog.cp1.news.com.au/track/news/content/v2/abde618912fefeb16bce3063e0470b90?t_product=newscomau&amp;t_template=../video/player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68A" w:rsidRPr="00B7368A" w:rsidRDefault="00B7368A" w:rsidP="00B7368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AU"/>
        </w:rPr>
      </w:pPr>
      <w:r w:rsidRPr="00B7368A">
        <w:rPr>
          <w:rFonts w:ascii="Arial" w:eastAsia="Times New Roman" w:hAnsi="Arial" w:cs="Arial"/>
          <w:noProof/>
          <w:sz w:val="24"/>
          <w:szCs w:val="24"/>
          <w:lang w:eastAsia="en-AU"/>
        </w:rPr>
        <w:drawing>
          <wp:inline distT="0" distB="0" distL="0" distR="0" wp14:anchorId="5BAF334E" wp14:editId="1D79A167">
            <wp:extent cx="6191250" cy="3476625"/>
            <wp:effectExtent l="0" t="0" r="0" b="9525"/>
            <wp:docPr id="27" name="Picture 27" descr="https://cdn.newsapi.com.au/image/v1/6b1b056779f32aeb7a12899d5cfb4f13?width=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cdn.newsapi.com.au/image/v1/6b1b056779f32aeb7a12899d5cfb4f13?width=65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68A" w:rsidRPr="00B7368A" w:rsidRDefault="00B7368A" w:rsidP="00B736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AU"/>
        </w:rPr>
      </w:pPr>
      <w:r w:rsidRPr="00B7368A">
        <w:rPr>
          <w:rFonts w:ascii="Arial" w:eastAsia="Times New Roman" w:hAnsi="Arial" w:cs="Arial"/>
          <w:sz w:val="24"/>
          <w:szCs w:val="24"/>
          <w:lang w:eastAsia="en-AU"/>
        </w:rPr>
        <w:t xml:space="preserve">Areas have been enriched by </w:t>
      </w:r>
      <w:proofErr w:type="spellStart"/>
      <w:proofErr w:type="gramStart"/>
      <w:r w:rsidRPr="00B7368A">
        <w:rPr>
          <w:rFonts w:ascii="Arial" w:eastAsia="Times New Roman" w:hAnsi="Arial" w:cs="Arial"/>
          <w:sz w:val="24"/>
          <w:szCs w:val="24"/>
          <w:lang w:eastAsia="en-AU"/>
        </w:rPr>
        <w:t>immigrants.</w:t>
      </w:r>
      <w:r w:rsidRPr="00B7368A">
        <w:rPr>
          <w:rFonts w:ascii="Arial" w:eastAsia="Times New Roman" w:hAnsi="Arial" w:cs="Arial"/>
          <w:i/>
          <w:iCs/>
          <w:sz w:val="24"/>
          <w:szCs w:val="24"/>
          <w:lang w:eastAsia="en-AU"/>
        </w:rPr>
        <w:t>Source</w:t>
      </w:r>
      <w:proofErr w:type="gramEnd"/>
      <w:r w:rsidRPr="00B7368A">
        <w:rPr>
          <w:rFonts w:ascii="Arial" w:eastAsia="Times New Roman" w:hAnsi="Arial" w:cs="Arial"/>
          <w:i/>
          <w:iCs/>
          <w:sz w:val="24"/>
          <w:szCs w:val="24"/>
          <w:lang w:eastAsia="en-AU"/>
        </w:rPr>
        <w:t>:istock</w:t>
      </w:r>
      <w:proofErr w:type="spellEnd"/>
    </w:p>
    <w:p w:rsidR="00B7368A" w:rsidRPr="00B7368A" w:rsidRDefault="00B7368A" w:rsidP="00B736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AU"/>
        </w:rPr>
      </w:pPr>
      <w:r w:rsidRPr="00B7368A">
        <w:rPr>
          <w:rFonts w:ascii="Arial" w:eastAsia="Times New Roman" w:hAnsi="Arial" w:cs="Arial"/>
          <w:sz w:val="24"/>
          <w:szCs w:val="24"/>
          <w:lang w:eastAsia="en-AU"/>
        </w:rPr>
        <w:t>MY NEIGHBOURHOOD knows what happens when a large number of immigrants move in.</w:t>
      </w:r>
    </w:p>
    <w:p w:rsidR="00B7368A" w:rsidRPr="00B7368A" w:rsidRDefault="00B7368A" w:rsidP="00B736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AU"/>
        </w:rPr>
      </w:pPr>
      <w:r w:rsidRPr="00B7368A">
        <w:rPr>
          <w:rFonts w:ascii="Arial" w:eastAsia="Times New Roman" w:hAnsi="Arial" w:cs="Arial"/>
          <w:sz w:val="24"/>
          <w:szCs w:val="24"/>
          <w:lang w:eastAsia="en-AU"/>
        </w:rPr>
        <w:t>You just have to go 50m from my house to see the consequences.</w:t>
      </w:r>
    </w:p>
    <w:p w:rsidR="00B7368A" w:rsidRPr="00B7368A" w:rsidRDefault="00B7368A" w:rsidP="00B736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AU"/>
        </w:rPr>
      </w:pPr>
      <w:r w:rsidRPr="00B7368A">
        <w:rPr>
          <w:rFonts w:ascii="Arial" w:eastAsia="Times New Roman" w:hAnsi="Arial" w:cs="Arial"/>
          <w:sz w:val="24"/>
          <w:szCs w:val="24"/>
          <w:lang w:eastAsia="en-AU"/>
        </w:rPr>
        <w:lastRenderedPageBreak/>
        <w:t xml:space="preserve">Australia welcomed its 25 millionth resident on Tuesday, </w:t>
      </w:r>
      <w:hyperlink r:id="rId45" w:tgtFrame="_blank" w:history="1">
        <w:r w:rsidRPr="00B7368A">
          <w:rPr>
            <w:rFonts w:ascii="Arial" w:eastAsia="Times New Roman" w:hAnsi="Arial" w:cs="Arial"/>
            <w:color w:val="0373B3"/>
            <w:sz w:val="24"/>
            <w:szCs w:val="24"/>
            <w:lang w:eastAsia="en-AU"/>
          </w:rPr>
          <w:t>with overseas migration fuelling population growth (accounting for 62 per cent)</w:t>
        </w:r>
      </w:hyperlink>
      <w:r w:rsidRPr="00B7368A">
        <w:rPr>
          <w:rFonts w:ascii="Arial" w:eastAsia="Times New Roman" w:hAnsi="Arial" w:cs="Arial"/>
          <w:sz w:val="24"/>
          <w:szCs w:val="24"/>
          <w:lang w:eastAsia="en-AU"/>
        </w:rPr>
        <w:t>.</w:t>
      </w:r>
    </w:p>
    <w:p w:rsidR="00B7368A" w:rsidRPr="00B7368A" w:rsidRDefault="00B7368A" w:rsidP="00B736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AU"/>
        </w:rPr>
      </w:pPr>
      <w:r w:rsidRPr="00B7368A">
        <w:rPr>
          <w:rFonts w:ascii="Arial" w:eastAsia="Times New Roman" w:hAnsi="Arial" w:cs="Arial"/>
          <w:sz w:val="24"/>
          <w:szCs w:val="24"/>
          <w:lang w:eastAsia="en-AU"/>
        </w:rPr>
        <w:t xml:space="preserve">Reserve Bank governor Philip Lowe this week used the </w:t>
      </w:r>
      <w:hyperlink r:id="rId46" w:tgtFrame="_blank" w:history="1">
        <w:r w:rsidRPr="00B7368A">
          <w:rPr>
            <w:rFonts w:ascii="Arial" w:eastAsia="Times New Roman" w:hAnsi="Arial" w:cs="Arial"/>
            <w:color w:val="0373B3"/>
            <w:sz w:val="24"/>
            <w:szCs w:val="24"/>
            <w:lang w:eastAsia="en-AU"/>
          </w:rPr>
          <w:t>25 million population milestone</w:t>
        </w:r>
      </w:hyperlink>
      <w:r w:rsidRPr="00B7368A">
        <w:rPr>
          <w:rFonts w:ascii="Arial" w:eastAsia="Times New Roman" w:hAnsi="Arial" w:cs="Arial"/>
          <w:sz w:val="24"/>
          <w:szCs w:val="24"/>
          <w:lang w:eastAsia="en-AU"/>
        </w:rPr>
        <w:t xml:space="preserve"> to laud the economic benefits of immigration.</w:t>
      </w:r>
    </w:p>
    <w:p w:rsidR="00B7368A" w:rsidRPr="00B7368A" w:rsidRDefault="00B7368A" w:rsidP="00B736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AU"/>
        </w:rPr>
      </w:pPr>
      <w:r w:rsidRPr="00B7368A">
        <w:rPr>
          <w:rFonts w:ascii="Arial" w:eastAsia="Times New Roman" w:hAnsi="Arial" w:cs="Arial"/>
          <w:sz w:val="24"/>
          <w:szCs w:val="24"/>
          <w:lang w:eastAsia="en-AU"/>
        </w:rPr>
        <w:t xml:space="preserve">It had produced a younger, more economically resilient </w:t>
      </w:r>
      <w:r w:rsidRPr="00B7368A">
        <w:rPr>
          <w:rFonts w:ascii="Arial" w:eastAsia="Times New Roman" w:hAnsi="Arial" w:cs="Arial"/>
          <w:sz w:val="24"/>
          <w:szCs w:val="24"/>
          <w:lang w:eastAsia="en-AU"/>
        </w:rPr>
        <w:softHyphen/>
        <w:t>nation, he told a business lunch in Sydney, adding migration “has helped our economy adjust to large swings in the demand for labour, and helped address some particular skills shortages.”</w:t>
      </w:r>
    </w:p>
    <w:p w:rsidR="00B7368A" w:rsidRPr="00B7368A" w:rsidRDefault="00B7368A" w:rsidP="00B736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AU"/>
        </w:rPr>
      </w:pPr>
      <w:r w:rsidRPr="00B7368A">
        <w:rPr>
          <w:rFonts w:ascii="Arial" w:eastAsia="Times New Roman" w:hAnsi="Arial" w:cs="Arial"/>
          <w:sz w:val="24"/>
          <w:szCs w:val="24"/>
          <w:lang w:eastAsia="en-AU"/>
        </w:rPr>
        <w:t>It came as the Federal government came under pressure to reduce immigration rates, with critics saying it permits population growth that puts pressure on housing and infrastructure.</w:t>
      </w:r>
    </w:p>
    <w:p w:rsidR="00B7368A" w:rsidRPr="00B7368A" w:rsidRDefault="00B7368A" w:rsidP="00B736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AU"/>
        </w:rPr>
      </w:pPr>
      <w:r w:rsidRPr="00B7368A">
        <w:rPr>
          <w:rFonts w:ascii="Arial" w:eastAsia="Times New Roman" w:hAnsi="Arial" w:cs="Arial"/>
          <w:sz w:val="24"/>
          <w:szCs w:val="24"/>
          <w:lang w:eastAsia="en-AU"/>
        </w:rPr>
        <w:t>Mr Lowe has probably has never been to where I live, but he would not be surprised by what has happened to it.</w:t>
      </w:r>
    </w:p>
    <w:p w:rsidR="00B7368A" w:rsidRPr="00B7368A" w:rsidRDefault="00B7368A" w:rsidP="00B736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AU"/>
        </w:rPr>
      </w:pPr>
      <w:r w:rsidRPr="00B7368A">
        <w:rPr>
          <w:rFonts w:ascii="Arial" w:eastAsia="Times New Roman" w:hAnsi="Arial" w:cs="Arial"/>
          <w:sz w:val="24"/>
          <w:szCs w:val="24"/>
          <w:lang w:eastAsia="en-AU"/>
        </w:rPr>
        <w:t>This is what Mr Lowe would find in our little shopping centre:</w:t>
      </w:r>
    </w:p>
    <w:p w:rsidR="00B7368A" w:rsidRPr="00B7368A" w:rsidRDefault="00B7368A" w:rsidP="00B736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AU"/>
        </w:rPr>
      </w:pPr>
      <w:r w:rsidRPr="00B7368A">
        <w:rPr>
          <w:rFonts w:ascii="Arial" w:eastAsia="Times New Roman" w:hAnsi="Arial" w:cs="Arial"/>
          <w:sz w:val="24"/>
          <w:szCs w:val="24"/>
          <w:lang w:eastAsia="en-AU"/>
        </w:rPr>
        <w:t>The pharmacy is run by a smart young woman of Asian extraction. I don’t know her specific heritage because it has never come up.</w:t>
      </w:r>
    </w:p>
    <w:p w:rsidR="00B7368A" w:rsidRPr="00B7368A" w:rsidRDefault="00B7368A" w:rsidP="00B736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AU"/>
        </w:rPr>
      </w:pPr>
      <w:r w:rsidRPr="00B7368A">
        <w:rPr>
          <w:rFonts w:ascii="Arial" w:eastAsia="Times New Roman" w:hAnsi="Arial" w:cs="Arial"/>
          <w:sz w:val="24"/>
          <w:szCs w:val="24"/>
          <w:lang w:eastAsia="en-AU"/>
        </w:rPr>
        <w:t>But I do know the two nearby GPs whose patients rely on her were born in Malaysia.</w:t>
      </w:r>
    </w:p>
    <w:p w:rsidR="00B7368A" w:rsidRPr="00B7368A" w:rsidRDefault="00B7368A" w:rsidP="00B736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AU"/>
        </w:rPr>
      </w:pPr>
      <w:r w:rsidRPr="00B7368A">
        <w:rPr>
          <w:rFonts w:ascii="Arial" w:eastAsia="Times New Roman" w:hAnsi="Arial" w:cs="Arial"/>
          <w:sz w:val="24"/>
          <w:szCs w:val="24"/>
          <w:lang w:eastAsia="en-AU"/>
        </w:rPr>
        <w:t>Next to the pharmacy is the newsagency, run by a family of Vietnamese Australians.</w:t>
      </w:r>
    </w:p>
    <w:p w:rsidR="00B7368A" w:rsidRPr="00B7368A" w:rsidRDefault="00B7368A" w:rsidP="00B736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AU"/>
        </w:rPr>
      </w:pPr>
      <w:r w:rsidRPr="00B7368A">
        <w:rPr>
          <w:rFonts w:ascii="Arial" w:eastAsia="Times New Roman" w:hAnsi="Arial" w:cs="Arial"/>
          <w:sz w:val="24"/>
          <w:szCs w:val="24"/>
          <w:lang w:eastAsia="en-AU"/>
        </w:rPr>
        <w:t>Across from them is a cafe, also run by Australians with a Vietnamese background, as is the next-door bakery.</w:t>
      </w:r>
    </w:p>
    <w:p w:rsidR="00B7368A" w:rsidRPr="00B7368A" w:rsidRDefault="00B7368A" w:rsidP="00B736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AU"/>
        </w:rPr>
      </w:pPr>
      <w:r w:rsidRPr="00B7368A">
        <w:rPr>
          <w:rFonts w:ascii="Arial" w:eastAsia="Times New Roman" w:hAnsi="Arial" w:cs="Arial"/>
          <w:sz w:val="24"/>
          <w:szCs w:val="24"/>
          <w:lang w:eastAsia="en-AU"/>
        </w:rPr>
        <w:t xml:space="preserve">At the end of the row is the barber, who </w:t>
      </w:r>
      <w:proofErr w:type="spellStart"/>
      <w:r w:rsidRPr="00B7368A">
        <w:rPr>
          <w:rFonts w:ascii="Arial" w:eastAsia="Times New Roman" w:hAnsi="Arial" w:cs="Arial"/>
          <w:sz w:val="24"/>
          <w:szCs w:val="24"/>
          <w:lang w:eastAsia="en-AU"/>
        </w:rPr>
        <w:t>ruins</w:t>
      </w:r>
      <w:proofErr w:type="spellEnd"/>
      <w:r w:rsidRPr="00B7368A">
        <w:rPr>
          <w:rFonts w:ascii="Arial" w:eastAsia="Times New Roman" w:hAnsi="Arial" w:cs="Arial"/>
          <w:sz w:val="24"/>
          <w:szCs w:val="24"/>
          <w:lang w:eastAsia="en-AU"/>
        </w:rPr>
        <w:t xml:space="preserve"> the symmetry by not being Vietnamese. He was born in Iran.</w:t>
      </w:r>
    </w:p>
    <w:p w:rsidR="00B7368A" w:rsidRPr="00B7368A" w:rsidRDefault="00B7368A" w:rsidP="00B736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AU"/>
        </w:rPr>
      </w:pPr>
      <w:r w:rsidRPr="00B7368A">
        <w:rPr>
          <w:rFonts w:ascii="Arial" w:eastAsia="Times New Roman" w:hAnsi="Arial" w:cs="Arial"/>
          <w:sz w:val="24"/>
          <w:szCs w:val="24"/>
          <w:lang w:eastAsia="en-AU"/>
        </w:rPr>
        <w:t>There used to be a fish and chip shop run by a woman with a heavy East European accent. Down from her was a restaurant run by Nepalese Australians.</w:t>
      </w:r>
    </w:p>
    <w:p w:rsidR="00B7368A" w:rsidRPr="00B7368A" w:rsidRDefault="00B7368A" w:rsidP="00B7368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AU"/>
        </w:rPr>
      </w:pPr>
      <w:r w:rsidRPr="00B7368A">
        <w:rPr>
          <w:rFonts w:ascii="Arial" w:eastAsia="Times New Roman" w:hAnsi="Arial" w:cs="Arial"/>
          <w:noProof/>
          <w:sz w:val="24"/>
          <w:szCs w:val="24"/>
          <w:lang w:eastAsia="en-AU"/>
        </w:rPr>
        <w:lastRenderedPageBreak/>
        <w:drawing>
          <wp:inline distT="0" distB="0" distL="0" distR="0" wp14:anchorId="6B5021BB" wp14:editId="51D17775">
            <wp:extent cx="6191250" cy="4638675"/>
            <wp:effectExtent l="0" t="0" r="0" b="9525"/>
            <wp:docPr id="28" name="Picture 28" descr="Reserve Bank governor Philip Lowe. Picture: Hollie Adams/The Australi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Reserve Bank governor Philip Lowe. Picture: Hollie Adams/The Australian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63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68A" w:rsidRPr="00B7368A" w:rsidRDefault="00B7368A" w:rsidP="00B736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AU"/>
        </w:rPr>
      </w:pPr>
      <w:r w:rsidRPr="00B7368A">
        <w:rPr>
          <w:rFonts w:ascii="Arial" w:eastAsia="Times New Roman" w:hAnsi="Arial" w:cs="Arial"/>
          <w:sz w:val="24"/>
          <w:szCs w:val="24"/>
          <w:lang w:eastAsia="en-AU"/>
        </w:rPr>
        <w:t xml:space="preserve">Reserve Bank governor Philip Lowe. Picture: Hollie Adams/The </w:t>
      </w:r>
      <w:proofErr w:type="spellStart"/>
      <w:proofErr w:type="gramStart"/>
      <w:r w:rsidRPr="00B7368A">
        <w:rPr>
          <w:rFonts w:ascii="Arial" w:eastAsia="Times New Roman" w:hAnsi="Arial" w:cs="Arial"/>
          <w:sz w:val="24"/>
          <w:szCs w:val="24"/>
          <w:lang w:eastAsia="en-AU"/>
        </w:rPr>
        <w:t>Australian</w:t>
      </w:r>
      <w:r w:rsidRPr="00B7368A">
        <w:rPr>
          <w:rFonts w:ascii="Arial" w:eastAsia="Times New Roman" w:hAnsi="Arial" w:cs="Arial"/>
          <w:i/>
          <w:iCs/>
          <w:sz w:val="24"/>
          <w:szCs w:val="24"/>
          <w:lang w:eastAsia="en-AU"/>
        </w:rPr>
        <w:t>Source:News</w:t>
      </w:r>
      <w:proofErr w:type="spellEnd"/>
      <w:proofErr w:type="gramEnd"/>
      <w:r w:rsidRPr="00B7368A">
        <w:rPr>
          <w:rFonts w:ascii="Arial" w:eastAsia="Times New Roman" w:hAnsi="Arial" w:cs="Arial"/>
          <w:i/>
          <w:iCs/>
          <w:sz w:val="24"/>
          <w:szCs w:val="24"/>
          <w:lang w:eastAsia="en-AU"/>
        </w:rPr>
        <w:t xml:space="preserve"> Corp Australia</w:t>
      </w:r>
    </w:p>
    <w:p w:rsidR="00B7368A" w:rsidRPr="00B7368A" w:rsidRDefault="00B7368A" w:rsidP="00B736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AU"/>
        </w:rPr>
      </w:pPr>
      <w:proofErr w:type="gramStart"/>
      <w:r w:rsidRPr="00B7368A">
        <w:rPr>
          <w:rFonts w:ascii="Arial" w:eastAsia="Times New Roman" w:hAnsi="Arial" w:cs="Arial"/>
          <w:sz w:val="24"/>
          <w:szCs w:val="24"/>
          <w:lang w:eastAsia="en-AU"/>
        </w:rPr>
        <w:t>Unfortunately</w:t>
      </w:r>
      <w:proofErr w:type="gramEnd"/>
      <w:r w:rsidRPr="00B7368A">
        <w:rPr>
          <w:rFonts w:ascii="Arial" w:eastAsia="Times New Roman" w:hAnsi="Arial" w:cs="Arial"/>
          <w:sz w:val="24"/>
          <w:szCs w:val="24"/>
          <w:lang w:eastAsia="en-AU"/>
        </w:rPr>
        <w:t xml:space="preserve"> they were closed in a zoning dispute involving the landlord, a prominent Greek-Australian family.</w:t>
      </w:r>
    </w:p>
    <w:p w:rsidR="00B7368A" w:rsidRPr="00B7368A" w:rsidRDefault="00B7368A" w:rsidP="00B736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AU"/>
        </w:rPr>
      </w:pPr>
      <w:r w:rsidRPr="00B7368A">
        <w:rPr>
          <w:rFonts w:ascii="Arial" w:eastAsia="Times New Roman" w:hAnsi="Arial" w:cs="Arial"/>
          <w:sz w:val="24"/>
          <w:szCs w:val="24"/>
          <w:lang w:eastAsia="en-AU"/>
        </w:rPr>
        <w:t>Now the nearest eatery is a splendid Indian restaurant, just down the main road.</w:t>
      </w:r>
    </w:p>
    <w:p w:rsidR="00B7368A" w:rsidRPr="00B7368A" w:rsidRDefault="00B7368A" w:rsidP="00B736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AU"/>
        </w:rPr>
      </w:pPr>
      <w:r w:rsidRPr="00B7368A">
        <w:rPr>
          <w:rFonts w:ascii="Arial" w:eastAsia="Times New Roman" w:hAnsi="Arial" w:cs="Arial"/>
          <w:sz w:val="24"/>
          <w:szCs w:val="24"/>
          <w:lang w:eastAsia="en-AU"/>
        </w:rPr>
        <w:t xml:space="preserve">Philip Lowe would not only recognise this array of imported energy and </w:t>
      </w:r>
      <w:proofErr w:type="gramStart"/>
      <w:r w:rsidRPr="00B7368A">
        <w:rPr>
          <w:rFonts w:ascii="Arial" w:eastAsia="Times New Roman" w:hAnsi="Arial" w:cs="Arial"/>
          <w:sz w:val="24"/>
          <w:szCs w:val="24"/>
          <w:lang w:eastAsia="en-AU"/>
        </w:rPr>
        <w:t>ambition,</w:t>
      </w:r>
      <w:proofErr w:type="gramEnd"/>
      <w:r w:rsidRPr="00B7368A">
        <w:rPr>
          <w:rFonts w:ascii="Arial" w:eastAsia="Times New Roman" w:hAnsi="Arial" w:cs="Arial"/>
          <w:sz w:val="24"/>
          <w:szCs w:val="24"/>
          <w:lang w:eastAsia="en-AU"/>
        </w:rPr>
        <w:t xml:space="preserve"> he would applaud it.</w:t>
      </w:r>
    </w:p>
    <w:p w:rsidR="00B7368A" w:rsidRPr="00B7368A" w:rsidRDefault="00B7368A" w:rsidP="00B736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AU"/>
        </w:rPr>
      </w:pPr>
      <w:r w:rsidRPr="00B7368A">
        <w:rPr>
          <w:rFonts w:ascii="Arial" w:eastAsia="Times New Roman" w:hAnsi="Arial" w:cs="Arial"/>
          <w:sz w:val="24"/>
          <w:szCs w:val="24"/>
          <w:lang w:eastAsia="en-AU"/>
        </w:rPr>
        <w:t xml:space="preserve">While some hand-wringing commentators pump up alarm over our immigration rate and our </w:t>
      </w:r>
      <w:hyperlink r:id="rId48" w:tgtFrame="_blank" w:history="1">
        <w:r w:rsidRPr="00B7368A">
          <w:rPr>
            <w:rFonts w:ascii="Arial" w:eastAsia="Times New Roman" w:hAnsi="Arial" w:cs="Arial"/>
            <w:color w:val="0373B3"/>
            <w:sz w:val="24"/>
            <w:szCs w:val="24"/>
            <w:lang w:eastAsia="en-AU"/>
          </w:rPr>
          <w:t>25 million population</w:t>
        </w:r>
      </w:hyperlink>
      <w:r w:rsidRPr="00B7368A">
        <w:rPr>
          <w:rFonts w:ascii="Arial" w:eastAsia="Times New Roman" w:hAnsi="Arial" w:cs="Arial"/>
          <w:sz w:val="24"/>
          <w:szCs w:val="24"/>
          <w:lang w:eastAsia="en-AU"/>
        </w:rPr>
        <w:t>, Mr Lowe sees it as an economy-saving injection of freshness and youth.</w:t>
      </w:r>
    </w:p>
    <w:p w:rsidR="00B7368A" w:rsidRPr="00B7368A" w:rsidRDefault="00B7368A" w:rsidP="00B736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AU"/>
        </w:rPr>
      </w:pPr>
      <w:r w:rsidRPr="00B7368A">
        <w:rPr>
          <w:rFonts w:ascii="Arial" w:eastAsia="Times New Roman" w:hAnsi="Arial" w:cs="Arial"/>
          <w:sz w:val="24"/>
          <w:szCs w:val="24"/>
          <w:lang w:eastAsia="en-AU"/>
        </w:rPr>
        <w:t xml:space="preserve">In </w:t>
      </w:r>
      <w:proofErr w:type="gramStart"/>
      <w:r w:rsidRPr="00B7368A">
        <w:rPr>
          <w:rFonts w:ascii="Arial" w:eastAsia="Times New Roman" w:hAnsi="Arial" w:cs="Arial"/>
          <w:sz w:val="24"/>
          <w:szCs w:val="24"/>
          <w:lang w:eastAsia="en-AU"/>
        </w:rPr>
        <w:t>fact</w:t>
      </w:r>
      <w:proofErr w:type="gramEnd"/>
      <w:r w:rsidRPr="00B7368A">
        <w:rPr>
          <w:rFonts w:ascii="Arial" w:eastAsia="Times New Roman" w:hAnsi="Arial" w:cs="Arial"/>
          <w:sz w:val="24"/>
          <w:szCs w:val="24"/>
          <w:lang w:eastAsia="en-AU"/>
        </w:rPr>
        <w:t xml:space="preserve"> he has called immigration a “basis for optimism about the future of our economy”.</w:t>
      </w:r>
    </w:p>
    <w:p w:rsidR="00B7368A" w:rsidRPr="00B7368A" w:rsidRDefault="00B7368A" w:rsidP="00B736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AU"/>
        </w:rPr>
      </w:pPr>
      <w:r w:rsidRPr="00B7368A">
        <w:rPr>
          <w:rFonts w:ascii="Arial" w:eastAsia="Times New Roman" w:hAnsi="Arial" w:cs="Arial"/>
          <w:sz w:val="24"/>
          <w:szCs w:val="24"/>
          <w:lang w:eastAsia="en-AU"/>
        </w:rPr>
        <w:t>My neighbourhood commercial profile demonstrates how immigrants can pay their own way, and the 500,000 overseas students in Australia mean most immigrants on average are better educated than many born here.</w:t>
      </w:r>
    </w:p>
    <w:p w:rsidR="00B7368A" w:rsidRPr="00B7368A" w:rsidRDefault="00B7368A" w:rsidP="00B7368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AU"/>
        </w:rPr>
      </w:pPr>
      <w:r w:rsidRPr="00B7368A">
        <w:rPr>
          <w:rFonts w:ascii="Arial" w:eastAsia="Times New Roman" w:hAnsi="Arial" w:cs="Arial"/>
          <w:sz w:val="24"/>
          <w:szCs w:val="24"/>
          <w:lang w:eastAsia="en-AU"/>
        </w:rPr>
        <w:t>undefined</w:t>
      </w:r>
    </w:p>
    <w:p w:rsidR="00B7368A" w:rsidRPr="00B7368A" w:rsidRDefault="00B7368A" w:rsidP="00B736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AU"/>
        </w:rPr>
      </w:pPr>
      <w:r w:rsidRPr="00B7368A">
        <w:rPr>
          <w:rFonts w:ascii="Arial" w:eastAsia="Times New Roman" w:hAnsi="Arial" w:cs="Arial"/>
          <w:sz w:val="24"/>
          <w:szCs w:val="24"/>
          <w:lang w:eastAsia="en-AU"/>
        </w:rPr>
        <w:pict/>
      </w:r>
      <w:r w:rsidRPr="00B7368A">
        <w:rPr>
          <w:rFonts w:ascii="Arial" w:eastAsia="Times New Roman" w:hAnsi="Arial" w:cs="Arial"/>
          <w:sz w:val="24"/>
          <w:szCs w:val="24"/>
          <w:lang w:eastAsia="en-AU"/>
        </w:rPr>
        <w:t>Another important benefit is they make our population younger.</w:t>
      </w:r>
    </w:p>
    <w:p w:rsidR="00B7368A" w:rsidRPr="00B7368A" w:rsidRDefault="00B7368A" w:rsidP="00B736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AU"/>
        </w:rPr>
      </w:pPr>
      <w:r w:rsidRPr="00B7368A">
        <w:rPr>
          <w:rFonts w:ascii="Arial" w:eastAsia="Times New Roman" w:hAnsi="Arial" w:cs="Arial"/>
          <w:sz w:val="24"/>
          <w:szCs w:val="24"/>
          <w:lang w:eastAsia="en-AU"/>
        </w:rPr>
        <w:t>“The movement to Australia of large numbers of young people over the past decade has changed our demographic profile in a positive way,” Mr Lowe said.</w:t>
      </w:r>
    </w:p>
    <w:p w:rsidR="00B7368A" w:rsidRPr="00B7368A" w:rsidRDefault="00B7368A" w:rsidP="00B736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AU"/>
        </w:rPr>
      </w:pPr>
      <w:r w:rsidRPr="00B7368A">
        <w:rPr>
          <w:rFonts w:ascii="Arial" w:eastAsia="Times New Roman" w:hAnsi="Arial" w:cs="Arial"/>
          <w:sz w:val="24"/>
          <w:szCs w:val="24"/>
          <w:lang w:eastAsia="en-AU"/>
        </w:rPr>
        <w:lastRenderedPageBreak/>
        <w:t>“Of particular importance is the fact that, on average, new immigrants to Australia are younger than the resident population,” Mr Lowe said.</w:t>
      </w:r>
    </w:p>
    <w:p w:rsidR="00B7368A" w:rsidRPr="00B7368A" w:rsidRDefault="00B7368A" w:rsidP="00B736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AU"/>
        </w:rPr>
      </w:pPr>
      <w:r w:rsidRPr="00B7368A">
        <w:rPr>
          <w:rFonts w:ascii="Arial" w:eastAsia="Times New Roman" w:hAnsi="Arial" w:cs="Arial"/>
          <w:sz w:val="24"/>
          <w:szCs w:val="24"/>
          <w:lang w:eastAsia="en-AU"/>
        </w:rPr>
        <w:t>He said the median age of new immigrants is between 20 and 25, which is more than 10 years younger than the median age of the resident population.</w:t>
      </w:r>
    </w:p>
    <w:p w:rsidR="00B7368A" w:rsidRPr="00B7368A" w:rsidRDefault="00B7368A" w:rsidP="00B736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AU"/>
        </w:rPr>
      </w:pPr>
      <w:r w:rsidRPr="00B7368A">
        <w:rPr>
          <w:rFonts w:ascii="Arial" w:eastAsia="Times New Roman" w:hAnsi="Arial" w:cs="Arial"/>
          <w:sz w:val="24"/>
          <w:szCs w:val="24"/>
          <w:lang w:eastAsia="en-AU"/>
        </w:rPr>
        <w:t>Over the past five years, over 80 per cent of net overseas migration has been accounted for by people under the age of 35.</w:t>
      </w:r>
    </w:p>
    <w:p w:rsidR="00CB581D" w:rsidRDefault="00B7368A">
      <w:hyperlink r:id="rId49" w:history="1">
        <w:r w:rsidRPr="00C34BDF">
          <w:rPr>
            <w:rStyle w:val="Hyperlink"/>
          </w:rPr>
          <w:t>https://www.news.com.au/lifestyle/real-life/news-life/this-is-what-happens-when-immigrants-move-to-your-suburb/news-story/4153e8dda8ab704c5fd9d9b708bc9ea8</w:t>
        </w:r>
      </w:hyperlink>
    </w:p>
    <w:p w:rsidR="00B7368A" w:rsidRDefault="00B7368A">
      <w:bookmarkStart w:id="0" w:name="_GoBack"/>
      <w:bookmarkEnd w:id="0"/>
    </w:p>
    <w:sectPr w:rsidR="00B7368A" w:rsidSect="00B7368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Unit Slab Pro Bold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977B97"/>
    <w:multiLevelType w:val="multilevel"/>
    <w:tmpl w:val="346E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E3823"/>
    <w:multiLevelType w:val="multilevel"/>
    <w:tmpl w:val="A210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A23888"/>
    <w:multiLevelType w:val="multilevel"/>
    <w:tmpl w:val="F860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062D7E"/>
    <w:multiLevelType w:val="multilevel"/>
    <w:tmpl w:val="D33A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3F46F4"/>
    <w:multiLevelType w:val="multilevel"/>
    <w:tmpl w:val="978C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10200D"/>
    <w:multiLevelType w:val="multilevel"/>
    <w:tmpl w:val="AE12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2E130F"/>
    <w:multiLevelType w:val="multilevel"/>
    <w:tmpl w:val="BC94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0"/>
  </w:num>
  <w:num w:numId="5">
    <w:abstractNumId w:val="3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68A"/>
    <w:rsid w:val="00B7368A"/>
    <w:rsid w:val="00CB5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0E950"/>
  <w15:chartTrackingRefBased/>
  <w15:docId w15:val="{37AC9F18-A3A4-4A5D-9F50-020AB47A4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7368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086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20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0844">
              <w:marLeft w:val="120"/>
              <w:marRight w:val="120"/>
              <w:marTop w:val="0"/>
              <w:marBottom w:val="300"/>
              <w:divBdr>
                <w:top w:val="single" w:sz="6" w:space="0" w:color="EAEAEA"/>
                <w:left w:val="none" w:sz="0" w:space="0" w:color="auto"/>
                <w:bottom w:val="single" w:sz="6" w:space="0" w:color="EAEAEA"/>
                <w:right w:val="none" w:sz="0" w:space="0" w:color="auto"/>
              </w:divBdr>
              <w:divsChild>
                <w:div w:id="144988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81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54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370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14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9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5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629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458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637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55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72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34636380">
                                      <w:marLeft w:val="-3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13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122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2674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102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3129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840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5648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832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8491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189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895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3751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194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6818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937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573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961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146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7492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625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120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106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929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176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5797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754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4707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62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2047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9724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943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948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9069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292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7197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912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28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135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4720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6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5905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989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9725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137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323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8084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4128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48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4020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296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5600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106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665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084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410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1540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413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378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442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648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8095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2700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6462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5292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2390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9501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2831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5249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9817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3002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7068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3600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6172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9444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8240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7000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2074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8666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3013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3215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9716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7208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83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9982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3819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0365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4628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536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414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4196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3623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0850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5489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5644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6651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7050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240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5413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935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4705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4649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355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6461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154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16524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4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7023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14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281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2673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wmf"/><Relationship Id="rId18" Type="http://schemas.openxmlformats.org/officeDocument/2006/relationships/control" Target="activeX/activeX3.xml"/><Relationship Id="rId26" Type="http://schemas.openxmlformats.org/officeDocument/2006/relationships/image" Target="media/image9.wmf"/><Relationship Id="rId39" Type="http://schemas.openxmlformats.org/officeDocument/2006/relationships/image" Target="media/image19.jpeg"/><Relationship Id="rId3" Type="http://schemas.openxmlformats.org/officeDocument/2006/relationships/settings" Target="settings.xml"/><Relationship Id="rId21" Type="http://schemas.openxmlformats.org/officeDocument/2006/relationships/control" Target="activeX/activeX5.xml"/><Relationship Id="rId34" Type="http://schemas.openxmlformats.org/officeDocument/2006/relationships/image" Target="media/image14.jpeg"/><Relationship Id="rId42" Type="http://schemas.openxmlformats.org/officeDocument/2006/relationships/image" Target="media/image22.jpeg"/><Relationship Id="rId47" Type="http://schemas.openxmlformats.org/officeDocument/2006/relationships/image" Target="media/image25.jpeg"/><Relationship Id="rId50" Type="http://schemas.openxmlformats.org/officeDocument/2006/relationships/fontTable" Target="fontTable.xml"/><Relationship Id="rId7" Type="http://schemas.openxmlformats.org/officeDocument/2006/relationships/hyperlink" Target="https://www.news.com.au/the-team/malcolm-farr" TargetMode="External"/><Relationship Id="rId12" Type="http://schemas.openxmlformats.org/officeDocument/2006/relationships/hyperlink" Target="https://www.news.com.au/lifestyle/real-life/news-life/this-is-what-happens-when-immigrants-move-to-your-suburb/news-story/4153e8dda8ab704c5fd9d9b708bc9ea8" TargetMode="External"/><Relationship Id="rId17" Type="http://schemas.openxmlformats.org/officeDocument/2006/relationships/image" Target="media/image5.wmf"/><Relationship Id="rId25" Type="http://schemas.openxmlformats.org/officeDocument/2006/relationships/control" Target="activeX/activeX7.xml"/><Relationship Id="rId33" Type="http://schemas.openxmlformats.org/officeDocument/2006/relationships/image" Target="media/image13.jpeg"/><Relationship Id="rId38" Type="http://schemas.openxmlformats.org/officeDocument/2006/relationships/image" Target="media/image18.jpeg"/><Relationship Id="rId46" Type="http://schemas.openxmlformats.org/officeDocument/2006/relationships/hyperlink" Target="https://www.news.com.au/technology/environment/australias-population-to-hit-25-million-people-today/news-story/01596f7df543ee8a44a23016338eb641" TargetMode="External"/><Relationship Id="rId2" Type="http://schemas.openxmlformats.org/officeDocument/2006/relationships/styles" Target="styles.xml"/><Relationship Id="rId16" Type="http://schemas.openxmlformats.org/officeDocument/2006/relationships/control" Target="activeX/activeX2.xml"/><Relationship Id="rId20" Type="http://schemas.openxmlformats.org/officeDocument/2006/relationships/image" Target="media/image6.wmf"/><Relationship Id="rId29" Type="http://schemas.openxmlformats.org/officeDocument/2006/relationships/control" Target="activeX/activeX9.xml"/><Relationship Id="rId41" Type="http://schemas.openxmlformats.org/officeDocument/2006/relationships/image" Target="media/image21.jpe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news.com.au/lifestyle/real-life/news-life/this-is-what-happens-when-immigrants-move-to-your-suburb/news-story/4153e8dda8ab704c5fd9d9b708bc9ea8" TargetMode="External"/><Relationship Id="rId24" Type="http://schemas.openxmlformats.org/officeDocument/2006/relationships/image" Target="media/image8.wmf"/><Relationship Id="rId32" Type="http://schemas.openxmlformats.org/officeDocument/2006/relationships/image" Target="media/image12.jpeg"/><Relationship Id="rId37" Type="http://schemas.openxmlformats.org/officeDocument/2006/relationships/image" Target="media/image17.jpeg"/><Relationship Id="rId40" Type="http://schemas.openxmlformats.org/officeDocument/2006/relationships/image" Target="media/image20.jpeg"/><Relationship Id="rId45" Type="http://schemas.openxmlformats.org/officeDocument/2006/relationships/hyperlink" Target="https://www.news.com.au/technology/environment/australias-population-to-hit-25-million-people-today/news-story/01596f7df543ee8a44a23016338eb641" TargetMode="External"/><Relationship Id="rId5" Type="http://schemas.openxmlformats.org/officeDocument/2006/relationships/hyperlink" Target="https://www.news.com.au/the-team/malcolm-farr" TargetMode="External"/><Relationship Id="rId15" Type="http://schemas.openxmlformats.org/officeDocument/2006/relationships/image" Target="media/image4.wmf"/><Relationship Id="rId23" Type="http://schemas.openxmlformats.org/officeDocument/2006/relationships/control" Target="activeX/activeX6.xml"/><Relationship Id="rId28" Type="http://schemas.openxmlformats.org/officeDocument/2006/relationships/image" Target="media/image10.wmf"/><Relationship Id="rId36" Type="http://schemas.openxmlformats.org/officeDocument/2006/relationships/image" Target="media/image16.jpeg"/><Relationship Id="rId49" Type="http://schemas.openxmlformats.org/officeDocument/2006/relationships/hyperlink" Target="https://www.news.com.au/lifestyle/real-life/news-life/this-is-what-happens-when-immigrants-move-to-your-suburb/news-story/4153e8dda8ab704c5fd9d9b708bc9ea8" TargetMode="External"/><Relationship Id="rId10" Type="http://schemas.openxmlformats.org/officeDocument/2006/relationships/hyperlink" Target="http://www.news.com.au/" TargetMode="External"/><Relationship Id="rId19" Type="http://schemas.openxmlformats.org/officeDocument/2006/relationships/control" Target="activeX/activeX4.xml"/><Relationship Id="rId31" Type="http://schemas.openxmlformats.org/officeDocument/2006/relationships/control" Target="activeX/activeX10.xml"/><Relationship Id="rId44" Type="http://schemas.openxmlformats.org/officeDocument/2006/relationships/image" Target="media/image24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control" Target="activeX/activeX1.xml"/><Relationship Id="rId22" Type="http://schemas.openxmlformats.org/officeDocument/2006/relationships/image" Target="media/image7.wmf"/><Relationship Id="rId27" Type="http://schemas.openxmlformats.org/officeDocument/2006/relationships/control" Target="activeX/activeX8.xml"/><Relationship Id="rId30" Type="http://schemas.openxmlformats.org/officeDocument/2006/relationships/image" Target="media/image11.wmf"/><Relationship Id="rId35" Type="http://schemas.openxmlformats.org/officeDocument/2006/relationships/image" Target="media/image15.jpeg"/><Relationship Id="rId43" Type="http://schemas.openxmlformats.org/officeDocument/2006/relationships/image" Target="media/image23.jpeg"/><Relationship Id="rId48" Type="http://schemas.openxmlformats.org/officeDocument/2006/relationships/hyperlink" Target="https://www.news.com.au/finance/economy/australian-economy/the-great-population-race-is-australia-winning/news-story/b8d69b5ece62fa57a4d2c328b9639c04" TargetMode="External"/><Relationship Id="rId8" Type="http://schemas.openxmlformats.org/officeDocument/2006/relationships/hyperlink" Target="http://twitter.com/farrm51" TargetMode="External"/><Relationship Id="rId51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activeX1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22E9DEF1</Template>
  <TotalTime>1</TotalTime>
  <Pages>8</Pages>
  <Words>1137</Words>
  <Characters>6486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7608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LAVAN Denise [Narrogin Senior High School]</cp:lastModifiedBy>
  <cp:revision>1</cp:revision>
  <dcterms:created xsi:type="dcterms:W3CDTF">2019-01-25T05:30:00Z</dcterms:created>
  <dcterms:modified xsi:type="dcterms:W3CDTF">2019-01-25T05:31:00Z</dcterms:modified>
</cp:coreProperties>
</file>