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DE3" w:rsidRDefault="0054420B">
      <w:bookmarkStart w:id="0" w:name="_GoBack"/>
      <w:bookmarkEnd w:id="0"/>
      <w:r>
        <w:t>Year 11 General Retrieval Chart – 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2835"/>
        <w:gridCol w:w="2835"/>
        <w:gridCol w:w="2835"/>
        <w:gridCol w:w="2835"/>
      </w:tblGrid>
      <w:tr w:rsidR="003E3CF1" w:rsidTr="0054420B">
        <w:tc>
          <w:tcPr>
            <w:tcW w:w="2834" w:type="dxa"/>
          </w:tcPr>
          <w:p w:rsidR="003E3CF1" w:rsidRPr="003E3CF1" w:rsidRDefault="003E3CF1">
            <w:pPr>
              <w:rPr>
                <w:b/>
              </w:rPr>
            </w:pPr>
            <w:r w:rsidRPr="003E3CF1">
              <w:rPr>
                <w:b/>
              </w:rPr>
              <w:t>Website</w:t>
            </w:r>
            <w:r w:rsidR="00F15683">
              <w:rPr>
                <w:b/>
              </w:rPr>
              <w:t xml:space="preserve"> name</w:t>
            </w:r>
          </w:p>
        </w:tc>
        <w:tc>
          <w:tcPr>
            <w:tcW w:w="2835" w:type="dxa"/>
          </w:tcPr>
          <w:p w:rsidR="003E3CF1" w:rsidRPr="003E3CF1" w:rsidRDefault="003E3CF1" w:rsidP="00984344">
            <w:pPr>
              <w:rPr>
                <w:b/>
              </w:rPr>
            </w:pPr>
            <w:r w:rsidRPr="003E3CF1">
              <w:rPr>
                <w:b/>
              </w:rPr>
              <w:t>Reading – accessibility, language</w:t>
            </w:r>
            <w:r>
              <w:rPr>
                <w:b/>
              </w:rPr>
              <w:t>, information, etc.</w:t>
            </w:r>
          </w:p>
        </w:tc>
        <w:tc>
          <w:tcPr>
            <w:tcW w:w="2835" w:type="dxa"/>
          </w:tcPr>
          <w:p w:rsidR="003E3CF1" w:rsidRPr="003E3CF1" w:rsidRDefault="003E3CF1" w:rsidP="00984344">
            <w:pPr>
              <w:rPr>
                <w:b/>
              </w:rPr>
            </w:pPr>
            <w:r w:rsidRPr="003E3CF1">
              <w:rPr>
                <w:b/>
              </w:rPr>
              <w:t xml:space="preserve">Viewing – design, images, </w:t>
            </w:r>
            <w:r w:rsidR="001E13AD">
              <w:rPr>
                <w:b/>
              </w:rPr>
              <w:t>appeal, etc.</w:t>
            </w:r>
          </w:p>
        </w:tc>
        <w:tc>
          <w:tcPr>
            <w:tcW w:w="2835" w:type="dxa"/>
          </w:tcPr>
          <w:p w:rsidR="003E3CF1" w:rsidRPr="003E3CF1" w:rsidRDefault="003E3CF1" w:rsidP="00984344">
            <w:pPr>
              <w:rPr>
                <w:b/>
              </w:rPr>
            </w:pPr>
            <w:r w:rsidRPr="003E3CF1">
              <w:rPr>
                <w:b/>
              </w:rPr>
              <w:t>Audience (Who?)</w:t>
            </w:r>
          </w:p>
        </w:tc>
        <w:tc>
          <w:tcPr>
            <w:tcW w:w="2835" w:type="dxa"/>
          </w:tcPr>
          <w:p w:rsidR="003E3CF1" w:rsidRPr="003E3CF1" w:rsidRDefault="003E3CF1" w:rsidP="00984344">
            <w:pPr>
              <w:rPr>
                <w:b/>
              </w:rPr>
            </w:pPr>
            <w:r w:rsidRPr="003E3CF1">
              <w:rPr>
                <w:b/>
              </w:rPr>
              <w:t>Purpose (Why?)</w:t>
            </w:r>
          </w:p>
        </w:tc>
      </w:tr>
      <w:tr w:rsidR="003E3CF1" w:rsidTr="0054420B">
        <w:tc>
          <w:tcPr>
            <w:tcW w:w="2834" w:type="dxa"/>
          </w:tcPr>
          <w:p w:rsidR="003E3CF1" w:rsidRDefault="003E3CF1"/>
          <w:p w:rsidR="003E3CF1" w:rsidRDefault="003E3CF1"/>
          <w:p w:rsidR="003E3CF1" w:rsidRDefault="003E3CF1"/>
          <w:p w:rsidR="003E3CF1" w:rsidRDefault="003E3CF1"/>
          <w:p w:rsidR="003E3CF1" w:rsidRDefault="003E3CF1"/>
          <w:p w:rsidR="003E3CF1" w:rsidRDefault="003E3CF1"/>
          <w:p w:rsidR="003E3CF1" w:rsidRDefault="003E3CF1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</w:tc>
        <w:tc>
          <w:tcPr>
            <w:tcW w:w="2835" w:type="dxa"/>
          </w:tcPr>
          <w:p w:rsidR="003E3CF1" w:rsidRDefault="003E3CF1" w:rsidP="00984344"/>
        </w:tc>
        <w:tc>
          <w:tcPr>
            <w:tcW w:w="2835" w:type="dxa"/>
          </w:tcPr>
          <w:p w:rsidR="003E3CF1" w:rsidRDefault="003E3CF1" w:rsidP="00984344"/>
        </w:tc>
        <w:tc>
          <w:tcPr>
            <w:tcW w:w="2835" w:type="dxa"/>
          </w:tcPr>
          <w:p w:rsidR="003E3CF1" w:rsidRDefault="003E3CF1"/>
        </w:tc>
        <w:tc>
          <w:tcPr>
            <w:tcW w:w="2835" w:type="dxa"/>
          </w:tcPr>
          <w:p w:rsidR="003E3CF1" w:rsidRDefault="003E3CF1"/>
        </w:tc>
      </w:tr>
      <w:tr w:rsidR="0054420B" w:rsidTr="0054420B">
        <w:tc>
          <w:tcPr>
            <w:tcW w:w="2834" w:type="dxa"/>
          </w:tcPr>
          <w:p w:rsidR="0054420B" w:rsidRDefault="0054420B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  <w:p w:rsidR="0089135A" w:rsidRDefault="0089135A"/>
          <w:p w:rsidR="003E3CF1" w:rsidRDefault="003E3CF1"/>
          <w:p w:rsidR="003E3CF1" w:rsidRDefault="003E3CF1"/>
          <w:p w:rsidR="003E3CF1" w:rsidRDefault="003E3CF1"/>
          <w:p w:rsidR="003E3CF1" w:rsidRDefault="003E3CF1"/>
          <w:p w:rsidR="003E3CF1" w:rsidRDefault="003E3CF1"/>
          <w:p w:rsidR="003E3CF1" w:rsidRDefault="003E3CF1"/>
        </w:tc>
        <w:tc>
          <w:tcPr>
            <w:tcW w:w="2835" w:type="dxa"/>
          </w:tcPr>
          <w:p w:rsidR="0054420B" w:rsidRDefault="0054420B"/>
        </w:tc>
        <w:tc>
          <w:tcPr>
            <w:tcW w:w="2835" w:type="dxa"/>
          </w:tcPr>
          <w:p w:rsidR="0054420B" w:rsidRDefault="0054420B"/>
        </w:tc>
        <w:tc>
          <w:tcPr>
            <w:tcW w:w="2835" w:type="dxa"/>
          </w:tcPr>
          <w:p w:rsidR="0054420B" w:rsidRDefault="0054420B"/>
        </w:tc>
        <w:tc>
          <w:tcPr>
            <w:tcW w:w="2835" w:type="dxa"/>
          </w:tcPr>
          <w:p w:rsidR="0054420B" w:rsidRDefault="0054420B"/>
        </w:tc>
      </w:tr>
    </w:tbl>
    <w:p w:rsidR="0089135A" w:rsidRDefault="0089135A" w:rsidP="0089135A">
      <w:r>
        <w:lastRenderedPageBreak/>
        <w:t>Year 11 General Retrieval Chart – 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2835"/>
        <w:gridCol w:w="2835"/>
        <w:gridCol w:w="2835"/>
        <w:gridCol w:w="2835"/>
      </w:tblGrid>
      <w:tr w:rsidR="0089135A" w:rsidTr="00855A99">
        <w:tc>
          <w:tcPr>
            <w:tcW w:w="2834" w:type="dxa"/>
          </w:tcPr>
          <w:p w:rsidR="0089135A" w:rsidRPr="003E3CF1" w:rsidRDefault="0089135A" w:rsidP="00855A99">
            <w:pPr>
              <w:rPr>
                <w:b/>
              </w:rPr>
            </w:pPr>
            <w:r w:rsidRPr="003E3CF1">
              <w:rPr>
                <w:b/>
              </w:rPr>
              <w:t>Website</w:t>
            </w:r>
            <w:r>
              <w:rPr>
                <w:b/>
              </w:rPr>
              <w:t xml:space="preserve"> name</w:t>
            </w:r>
          </w:p>
        </w:tc>
        <w:tc>
          <w:tcPr>
            <w:tcW w:w="2835" w:type="dxa"/>
          </w:tcPr>
          <w:p w:rsidR="0089135A" w:rsidRPr="003E3CF1" w:rsidRDefault="0089135A" w:rsidP="00855A99">
            <w:pPr>
              <w:rPr>
                <w:b/>
              </w:rPr>
            </w:pPr>
            <w:r w:rsidRPr="003E3CF1">
              <w:rPr>
                <w:b/>
              </w:rPr>
              <w:t>Reading – accessibility, language</w:t>
            </w:r>
            <w:r>
              <w:rPr>
                <w:b/>
              </w:rPr>
              <w:t>, information, etc.</w:t>
            </w:r>
          </w:p>
        </w:tc>
        <w:tc>
          <w:tcPr>
            <w:tcW w:w="2835" w:type="dxa"/>
          </w:tcPr>
          <w:p w:rsidR="0089135A" w:rsidRPr="003E3CF1" w:rsidRDefault="0089135A" w:rsidP="00855A99">
            <w:pPr>
              <w:rPr>
                <w:b/>
              </w:rPr>
            </w:pPr>
            <w:r w:rsidRPr="003E3CF1">
              <w:rPr>
                <w:b/>
              </w:rPr>
              <w:t xml:space="preserve">Viewing – design, images, </w:t>
            </w:r>
            <w:r>
              <w:rPr>
                <w:b/>
              </w:rPr>
              <w:t>appeal, etc.</w:t>
            </w:r>
          </w:p>
        </w:tc>
        <w:tc>
          <w:tcPr>
            <w:tcW w:w="2835" w:type="dxa"/>
          </w:tcPr>
          <w:p w:rsidR="0089135A" w:rsidRPr="003E3CF1" w:rsidRDefault="0089135A" w:rsidP="00855A99">
            <w:pPr>
              <w:rPr>
                <w:b/>
              </w:rPr>
            </w:pPr>
            <w:r w:rsidRPr="003E3CF1">
              <w:rPr>
                <w:b/>
              </w:rPr>
              <w:t>Audience (Who?)</w:t>
            </w:r>
          </w:p>
        </w:tc>
        <w:tc>
          <w:tcPr>
            <w:tcW w:w="2835" w:type="dxa"/>
          </w:tcPr>
          <w:p w:rsidR="0089135A" w:rsidRPr="003E3CF1" w:rsidRDefault="0089135A" w:rsidP="00855A99">
            <w:pPr>
              <w:rPr>
                <w:b/>
              </w:rPr>
            </w:pPr>
            <w:r w:rsidRPr="003E3CF1">
              <w:rPr>
                <w:b/>
              </w:rPr>
              <w:t>Purpose (Why?)</w:t>
            </w:r>
          </w:p>
        </w:tc>
      </w:tr>
      <w:tr w:rsidR="0089135A" w:rsidTr="00855A99">
        <w:tc>
          <w:tcPr>
            <w:tcW w:w="2834" w:type="dxa"/>
          </w:tcPr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</w:tr>
      <w:tr w:rsidR="0089135A" w:rsidTr="00855A99">
        <w:tc>
          <w:tcPr>
            <w:tcW w:w="2834" w:type="dxa"/>
          </w:tcPr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  <w:tc>
          <w:tcPr>
            <w:tcW w:w="2835" w:type="dxa"/>
          </w:tcPr>
          <w:p w:rsidR="0089135A" w:rsidRDefault="0089135A" w:rsidP="00855A99"/>
        </w:tc>
      </w:tr>
    </w:tbl>
    <w:p w:rsidR="0054420B" w:rsidRDefault="0054420B"/>
    <w:sectPr w:rsidR="0054420B" w:rsidSect="005442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20B"/>
    <w:rsid w:val="001E13AD"/>
    <w:rsid w:val="00292C38"/>
    <w:rsid w:val="003E3CF1"/>
    <w:rsid w:val="0054420B"/>
    <w:rsid w:val="00844EBC"/>
    <w:rsid w:val="0089135A"/>
    <w:rsid w:val="008F7529"/>
    <w:rsid w:val="00E35DE3"/>
    <w:rsid w:val="00F15683"/>
    <w:rsid w:val="00F7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4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E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4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E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C18A3F-DAF1-4FE0-A181-2496EDF2A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BB74CC48</Template>
  <TotalTime>1</TotalTime>
  <Pages>3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LAVAN Denise</cp:lastModifiedBy>
  <cp:revision>2</cp:revision>
  <cp:lastPrinted>2019-02-21T04:02:00Z</cp:lastPrinted>
  <dcterms:created xsi:type="dcterms:W3CDTF">2019-02-21T04:05:00Z</dcterms:created>
  <dcterms:modified xsi:type="dcterms:W3CDTF">2019-02-21T04:05:00Z</dcterms:modified>
</cp:coreProperties>
</file>