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0761" w:rsidRPr="001C0761" w:rsidRDefault="001C0761">
      <w:pPr>
        <w:rPr>
          <w:b/>
        </w:rPr>
      </w:pPr>
      <w:r w:rsidRPr="001C0761">
        <w:rPr>
          <w:b/>
        </w:rPr>
        <w:t xml:space="preserve">Morrison and </w:t>
      </w:r>
      <w:proofErr w:type="spellStart"/>
      <w:r w:rsidRPr="001C0761">
        <w:rPr>
          <w:b/>
        </w:rPr>
        <w:t>Solomons</w:t>
      </w:r>
      <w:proofErr w:type="spellEnd"/>
      <w:r w:rsidRPr="001C0761">
        <w:rPr>
          <w:b/>
        </w:rPr>
        <w:t xml:space="preserve"> trip – Morrison meets Queen</w:t>
      </w:r>
    </w:p>
    <w:p w:rsidR="001C0761" w:rsidRDefault="001C0761">
      <w:r>
        <w:t>Print version news.com</w:t>
      </w:r>
    </w:p>
    <w:p w:rsidR="001C0761" w:rsidRDefault="001C0761">
      <w:hyperlink r:id="rId4" w:history="1">
        <w:r w:rsidRPr="004405B8">
          <w:rPr>
            <w:rStyle w:val="Hyperlink"/>
          </w:rPr>
          <w:t>https://www.news.com.au/national/breaking-news/morrisons-solomons-trip-has-queen-at-sea/news-story/f6d32e4153e1fa1188568ef63d2822ae</w:t>
        </w:r>
      </w:hyperlink>
    </w:p>
    <w:p w:rsidR="001C0761" w:rsidRDefault="001C0761"/>
    <w:p w:rsidR="001C0761" w:rsidRDefault="001C0761">
      <w:r>
        <w:t>TV News version abc.net.au</w:t>
      </w:r>
    </w:p>
    <w:p w:rsidR="0046147A" w:rsidRDefault="001C0761">
      <w:hyperlink r:id="rId5" w:history="1">
        <w:r w:rsidRPr="004405B8">
          <w:rPr>
            <w:rStyle w:val="Hyperlink"/>
          </w:rPr>
          <w:t>https://www.abc.net.au/news/2019-06-05/pm-and-jenny-welcomed-by-queen/11179950</w:t>
        </w:r>
      </w:hyperlink>
    </w:p>
    <w:p w:rsidR="001C0761" w:rsidRDefault="001C0761"/>
    <w:p w:rsidR="001C0761" w:rsidRPr="001C0761" w:rsidRDefault="001C0761">
      <w:pPr>
        <w:rPr>
          <w:b/>
        </w:rPr>
      </w:pPr>
      <w:r w:rsidRPr="001C0761">
        <w:rPr>
          <w:b/>
        </w:rPr>
        <w:t xml:space="preserve">Missing </w:t>
      </w:r>
      <w:proofErr w:type="gramStart"/>
      <w:r w:rsidRPr="001C0761">
        <w:rPr>
          <w:b/>
        </w:rPr>
        <w:t>2 year old</w:t>
      </w:r>
      <w:proofErr w:type="gramEnd"/>
    </w:p>
    <w:p w:rsidR="001C0761" w:rsidRDefault="001C0761">
      <w:r>
        <w:t>Print version - online</w:t>
      </w:r>
    </w:p>
    <w:p w:rsidR="001C0761" w:rsidRDefault="001C0761">
      <w:hyperlink r:id="rId6" w:history="1">
        <w:r w:rsidRPr="004405B8">
          <w:rPr>
            <w:rStyle w:val="Hyperlink"/>
          </w:rPr>
          <w:t>https://www.news.com.au/national/queensland/news/search-for-twoyearold-boy-missing-from-queensland-property/news-story/236018fd4fb04c55d30bbacec5239055</w:t>
        </w:r>
      </w:hyperlink>
    </w:p>
    <w:p w:rsidR="001C0761" w:rsidRDefault="001C0761"/>
    <w:p w:rsidR="001C0761" w:rsidRDefault="001C0761">
      <w:r>
        <w:t>Print version – online</w:t>
      </w:r>
    </w:p>
    <w:p w:rsidR="001C0761" w:rsidRDefault="001C0761">
      <w:r w:rsidRPr="001C0761">
        <w:t>https://www.abc.net.au/news/2019-06-05/kowanyama-search-for-missing-boy/11180326</w:t>
      </w:r>
      <w:bookmarkStart w:id="0" w:name="_GoBack"/>
      <w:bookmarkEnd w:id="0"/>
    </w:p>
    <w:p w:rsidR="001C0761" w:rsidRDefault="001C0761"/>
    <w:sectPr w:rsidR="001C07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761"/>
    <w:rsid w:val="001C0761"/>
    <w:rsid w:val="00461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5C624"/>
  <w15:chartTrackingRefBased/>
  <w15:docId w15:val="{D956830A-3A89-435A-B326-0A5529FC9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C076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news.com.au/national/queensland/news/search-for-twoyearold-boy-missing-from-queensland-property/news-story/236018fd4fb04c55d30bbacec5239055" TargetMode="External"/><Relationship Id="rId5" Type="http://schemas.openxmlformats.org/officeDocument/2006/relationships/hyperlink" Target="https://www.abc.net.au/news/2019-06-05/pm-and-jenny-welcomed-by-queen/11179950" TargetMode="External"/><Relationship Id="rId4" Type="http://schemas.openxmlformats.org/officeDocument/2006/relationships/hyperlink" Target="https://www.news.com.au/national/breaking-news/morrisons-solomons-trip-has-queen-at-sea/news-story/f6d32e4153e1fa1188568ef63d2822a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DB713D90</Template>
  <TotalTime>5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LAVAN Denise [Narrogin Senior High School]</cp:lastModifiedBy>
  <cp:revision>1</cp:revision>
  <dcterms:created xsi:type="dcterms:W3CDTF">2019-06-05T01:24:00Z</dcterms:created>
  <dcterms:modified xsi:type="dcterms:W3CDTF">2019-06-05T01:29:00Z</dcterms:modified>
</cp:coreProperties>
</file>