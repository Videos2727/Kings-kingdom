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5972" w:rsidRPr="00945972" w:rsidRDefault="00945972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AC4469">
                              <w:rPr>
                                <w:b/>
                                <w:sz w:val="24"/>
                                <w:szCs w:val="24"/>
                              </w:rPr>
                              <w:t>Task 1</w:t>
                            </w:r>
                            <w:r w:rsidR="003B31BA">
                              <w:rPr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>: Journal</w:t>
                            </w:r>
                          </w:p>
                          <w:p w:rsidR="00945972" w:rsidRPr="00E44914" w:rsidRDefault="00945972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45972" w:rsidRDefault="00945972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945972" w:rsidRPr="00945972" w:rsidRDefault="00945972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</w:t>
                      </w:r>
                      <w:r w:rsidR="00AC4469">
                        <w:rPr>
                          <w:b/>
                          <w:sz w:val="24"/>
                          <w:szCs w:val="24"/>
                        </w:rPr>
                        <w:t>Task 1</w:t>
                      </w:r>
                      <w:r w:rsidR="003B31BA">
                        <w:rPr>
                          <w:b/>
                          <w:sz w:val="24"/>
                          <w:szCs w:val="24"/>
                        </w:rPr>
                        <w:t>1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>: Journal</w:t>
                      </w:r>
                    </w:p>
                    <w:p w:rsidR="00945972" w:rsidRPr="00E44914" w:rsidRDefault="00945972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45972" w:rsidRDefault="00945972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AC4469">
        <w:rPr>
          <w:b/>
          <w:sz w:val="24"/>
          <w:szCs w:val="24"/>
        </w:rPr>
        <w:t xml:space="preserve">Term 3, </w:t>
      </w:r>
      <w:r w:rsidR="00945972">
        <w:rPr>
          <w:b/>
          <w:sz w:val="24"/>
          <w:szCs w:val="24"/>
        </w:rPr>
        <w:t>Week 10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945972">
        <w:rPr>
          <w:b/>
          <w:sz w:val="24"/>
          <w:szCs w:val="24"/>
        </w:rPr>
        <w:t xml:space="preserve">Unit 1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1D5541">
        <w:rPr>
          <w:sz w:val="24"/>
          <w:szCs w:val="24"/>
        </w:rPr>
        <w:t>In class and at home</w:t>
      </w:r>
    </w:p>
    <w:p w:rsidR="00AD50DF" w:rsidRDefault="00945972" w:rsidP="003D15A2">
      <w:pPr>
        <w:spacing w:after="240"/>
        <w:rPr>
          <w:sz w:val="24"/>
          <w:szCs w:val="24"/>
        </w:rPr>
      </w:pPr>
      <w:r>
        <w:rPr>
          <w:sz w:val="24"/>
          <w:szCs w:val="24"/>
        </w:rPr>
        <w:t>T</w:t>
      </w:r>
      <w:r w:rsidRPr="00945972">
        <w:rPr>
          <w:sz w:val="24"/>
          <w:szCs w:val="24"/>
        </w:rPr>
        <w:t xml:space="preserve">he following </w:t>
      </w:r>
      <w:r w:rsidRPr="00141403">
        <w:rPr>
          <w:b/>
          <w:sz w:val="24"/>
          <w:szCs w:val="24"/>
        </w:rPr>
        <w:t>compulsory journal activities</w:t>
      </w:r>
      <w:r w:rsidR="00AC4469">
        <w:rPr>
          <w:sz w:val="24"/>
          <w:szCs w:val="24"/>
        </w:rPr>
        <w:t xml:space="preserve"> are to be</w:t>
      </w:r>
      <w:r>
        <w:rPr>
          <w:sz w:val="24"/>
          <w:szCs w:val="24"/>
        </w:rPr>
        <w:t xml:space="preserve"> completed at</w:t>
      </w:r>
      <w:r w:rsidR="00AC4469">
        <w:rPr>
          <w:sz w:val="24"/>
          <w:szCs w:val="24"/>
        </w:rPr>
        <w:t xml:space="preserve"> home and in class during Term 3</w:t>
      </w:r>
      <w:r>
        <w:rPr>
          <w:sz w:val="24"/>
          <w:szCs w:val="24"/>
        </w:rPr>
        <w:t>:</w:t>
      </w:r>
    </w:p>
    <w:p w:rsidR="00945972" w:rsidRPr="00945972" w:rsidRDefault="00AC4469" w:rsidP="00945972">
      <w:pPr>
        <w:pStyle w:val="ListParagraph"/>
        <w:numPr>
          <w:ilvl w:val="0"/>
          <w:numId w:val="4"/>
        </w:num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EST Practise 1</w:t>
      </w:r>
    </w:p>
    <w:p w:rsidR="00945972" w:rsidRDefault="00AC4469" w:rsidP="00945972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EST Practise 2</w:t>
      </w:r>
    </w:p>
    <w:p w:rsidR="00AC4469" w:rsidRPr="00AC4469" w:rsidRDefault="00AC4469" w:rsidP="00AC4469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EST Practise 3</w:t>
      </w:r>
    </w:p>
    <w:p w:rsidR="00945972" w:rsidRPr="00AC4469" w:rsidRDefault="00945972" w:rsidP="00AC4469">
      <w:pPr>
        <w:spacing w:after="240"/>
        <w:rPr>
          <w:sz w:val="24"/>
          <w:szCs w:val="24"/>
        </w:rPr>
      </w:pPr>
      <w:r w:rsidRPr="00AC4469">
        <w:rPr>
          <w:sz w:val="24"/>
          <w:szCs w:val="24"/>
        </w:rPr>
        <w:t xml:space="preserve">The remaining journal activities were </w:t>
      </w:r>
      <w:r w:rsidR="00D75D12">
        <w:rPr>
          <w:sz w:val="24"/>
          <w:szCs w:val="24"/>
        </w:rPr>
        <w:t xml:space="preserve">also </w:t>
      </w:r>
      <w:r w:rsidRPr="00AC4469">
        <w:rPr>
          <w:sz w:val="24"/>
          <w:szCs w:val="24"/>
        </w:rPr>
        <w:t>completed:</w:t>
      </w:r>
    </w:p>
    <w:p w:rsidR="00945972" w:rsidRPr="00AC4469" w:rsidRDefault="00AC4469" w:rsidP="00945972">
      <w:pPr>
        <w:pStyle w:val="ListParagraph"/>
        <w:numPr>
          <w:ilvl w:val="0"/>
          <w:numId w:val="4"/>
        </w:numPr>
        <w:spacing w:after="240"/>
        <w:rPr>
          <w:b/>
          <w:sz w:val="24"/>
          <w:szCs w:val="24"/>
        </w:rPr>
      </w:pPr>
      <w:r w:rsidRPr="00AC4469">
        <w:rPr>
          <w:b/>
          <w:sz w:val="24"/>
          <w:szCs w:val="24"/>
        </w:rPr>
        <w:t>EST Practise 4 OR narrative</w:t>
      </w:r>
      <w:r w:rsidR="00945972" w:rsidRPr="00AC4469">
        <w:rPr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D75D12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11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 w:rsidR="00945972">
              <w:rPr>
                <w:b/>
                <w:sz w:val="24"/>
                <w:szCs w:val="24"/>
              </w:rPr>
              <w:t>Journal</w:t>
            </w:r>
          </w:p>
          <w:p w:rsidR="00AD50DF" w:rsidRDefault="00945972" w:rsidP="00D75D12">
            <w:pPr>
              <w:spacing w:before="120" w:after="24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a journal</w:t>
            </w:r>
            <w:r w:rsidR="00D75D12">
              <w:rPr>
                <w:sz w:val="24"/>
                <w:szCs w:val="24"/>
              </w:rPr>
              <w:t xml:space="preserve"> as directed by your classroom teacher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D75D12" w:rsidRDefault="00D75D1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D75D12" w:rsidRDefault="00D75D1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3D01F2" w:rsidRDefault="003D01F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t>Marking Criteria</w:t>
      </w:r>
      <w:r w:rsidR="00D75529">
        <w:rPr>
          <w:rFonts w:eastAsiaTheme="majorEastAsia"/>
          <w:b/>
          <w:bCs/>
          <w:sz w:val="28"/>
          <w:szCs w:val="28"/>
        </w:rPr>
        <w:t>: Creating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3D15A2"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3D01F2" w:rsidRDefault="00452D28" w:rsidP="00452D28">
            <w:pPr>
              <w:rPr>
                <w:b/>
              </w:rPr>
            </w:pPr>
            <w:r w:rsidRPr="003D01F2">
              <w:rPr>
                <w:b/>
              </w:rPr>
              <w:t>Engages with all aspects of the task</w:t>
            </w:r>
          </w:p>
        </w:tc>
        <w:tc>
          <w:tcPr>
            <w:tcW w:w="1134" w:type="dxa"/>
            <w:shd w:val="clear" w:color="auto" w:fill="D9D9D9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D75D12">
            <w:r w:rsidRPr="003D01F2">
              <w:t>Completes four of the compulsory journal entries; may complete additional journal entries.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Completes three of the compulsory journal activities and partially completes a fourth journal task;</w:t>
            </w:r>
            <w:r w:rsidR="00D75D12" w:rsidRPr="003D01F2">
              <w:t xml:space="preserve"> may complete one or more</w:t>
            </w:r>
            <w:r w:rsidRPr="003D01F2">
              <w:t xml:space="preserve"> additional entries.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Completes two of the compulsory journal activities and partially completes a third journal task.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Completes one compulsory journal activity and partially completes a second task.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Partially completes one compulsory journal activity.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0 – 2.5</w:t>
            </w:r>
          </w:p>
        </w:tc>
      </w:tr>
      <w:tr w:rsidR="00452D28" w:rsidRPr="00BC1CA6" w:rsidTr="00700B7A">
        <w:tc>
          <w:tcPr>
            <w:tcW w:w="8533" w:type="dxa"/>
            <w:shd w:val="clear" w:color="auto" w:fill="D0CECE" w:themeFill="background2" w:themeFillShade="E6"/>
          </w:tcPr>
          <w:p w:rsidR="00452D28" w:rsidRPr="003D01F2" w:rsidRDefault="00452D28" w:rsidP="00452D28">
            <w:pPr>
              <w:spacing w:before="120" w:after="120" w:line="238" w:lineRule="auto"/>
              <w:rPr>
                <w:rFonts w:eastAsia="Times New Roman"/>
                <w:color w:val="000000"/>
                <w:lang w:val="en-US" w:eastAsia="en-AU"/>
              </w:rPr>
            </w:pPr>
            <w:r w:rsidRPr="003D01F2">
              <w:rPr>
                <w:rFonts w:eastAsia="Times New Roman"/>
                <w:b/>
                <w:bCs/>
                <w:color w:val="000000"/>
                <w:lang w:val="en-US" w:eastAsia="en-AU"/>
              </w:rPr>
              <w:t>Using information</w:t>
            </w:r>
            <w:r w:rsidRPr="003D01F2">
              <w:rPr>
                <w:rFonts w:eastAsia="Times New Roman"/>
                <w:color w:val="00000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Always uses facts and evidence to support an argument, or to inform an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0 – 2.5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3D01F2" w:rsidRDefault="00452D28" w:rsidP="00452D28">
            <w:pPr>
              <w:spacing w:before="120" w:after="120" w:line="238" w:lineRule="auto"/>
              <w:rPr>
                <w:rFonts w:eastAsia="Times New Roman"/>
                <w:b/>
                <w:color w:val="000000"/>
                <w:lang w:val="en-US" w:eastAsia="en-AU"/>
              </w:rPr>
            </w:pPr>
            <w:r w:rsidRPr="003D01F2">
              <w:rPr>
                <w:rFonts w:eastAsia="Times New Roman"/>
                <w:b/>
                <w:color w:val="000000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Theme="minorEastAsia"/>
              </w:rPr>
              <w:t>Always controls spelling, punctuation and grammar; sentence construction is reliably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 xml:space="preserve">Frequently </w:t>
            </w:r>
            <w:r w:rsidRPr="003D01F2">
              <w:rPr>
                <w:rFonts w:eastAsiaTheme="minorEastAsia"/>
              </w:rPr>
              <w:t>controls spelling, punctuation and grammar; sentence construction is often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 xml:space="preserve">Often </w:t>
            </w:r>
            <w:r w:rsidRPr="003D01F2">
              <w:rPr>
                <w:rFonts w:eastAsiaTheme="minorEastAsia"/>
              </w:rPr>
              <w:t>controls spelling, punctuation and grammar; sentence construction is regularly clear and fluent but occasionally is imprecise and unclear.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 xml:space="preserve">Sometimes </w:t>
            </w:r>
            <w:r w:rsidRPr="003D01F2">
              <w:rPr>
                <w:rFonts w:eastAsiaTheme="minorEastAsia"/>
              </w:rPr>
              <w:t>controls spelling</w:t>
            </w:r>
            <w:bookmarkStart w:id="0" w:name="_GoBack"/>
            <w:bookmarkEnd w:id="0"/>
            <w:r w:rsidRPr="003D01F2">
              <w:rPr>
                <w:rFonts w:eastAsiaTheme="minorEastAsia"/>
              </w:rPr>
              <w:t>, punctuation and grammar; sentence construction is sometimes unclear and not fluent, preventing readers from understanding some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lastRenderedPageBreak/>
              <w:t>Limited control of spelling, punctuation and grammar; sentence structure is inconsistent and/or frequently full of errors which confuses readers and prevents them from understanding most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3D01F2" w:rsidRDefault="003D15A2" w:rsidP="00AD50DF">
            <w:pPr>
              <w:spacing w:before="120" w:after="120" w:line="240" w:lineRule="auto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3D01F2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41403"/>
    <w:rsid w:val="001C7396"/>
    <w:rsid w:val="001D5541"/>
    <w:rsid w:val="002E56DE"/>
    <w:rsid w:val="00383DBE"/>
    <w:rsid w:val="003B31BA"/>
    <w:rsid w:val="003C555E"/>
    <w:rsid w:val="003D01F2"/>
    <w:rsid w:val="003D15A2"/>
    <w:rsid w:val="00452D28"/>
    <w:rsid w:val="004B7743"/>
    <w:rsid w:val="00577C77"/>
    <w:rsid w:val="00660EC3"/>
    <w:rsid w:val="006C28E9"/>
    <w:rsid w:val="007B79B1"/>
    <w:rsid w:val="007E2A63"/>
    <w:rsid w:val="00884ADB"/>
    <w:rsid w:val="00945972"/>
    <w:rsid w:val="00AA1010"/>
    <w:rsid w:val="00AC4469"/>
    <w:rsid w:val="00AD50DF"/>
    <w:rsid w:val="00AD5922"/>
    <w:rsid w:val="00CC1B92"/>
    <w:rsid w:val="00D75529"/>
    <w:rsid w:val="00D75D12"/>
    <w:rsid w:val="00DC5BB9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37BF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3F45229E.dotm</Template>
  <TotalTime>7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BISHOP Linda [Narrogin Senior High School]</cp:lastModifiedBy>
  <cp:revision>6</cp:revision>
  <cp:lastPrinted>2019-02-10T09:06:00Z</cp:lastPrinted>
  <dcterms:created xsi:type="dcterms:W3CDTF">2019-09-23T04:53:00Z</dcterms:created>
  <dcterms:modified xsi:type="dcterms:W3CDTF">2019-10-20T04:08:00Z</dcterms:modified>
</cp:coreProperties>
</file>