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FF" w:rsidRDefault="00225775">
      <w:bookmarkStart w:id="0" w:name="_GoBack"/>
      <w:r>
        <w:rPr>
          <w:noProof/>
          <w:lang w:eastAsia="en-AU"/>
        </w:rPr>
        <w:drawing>
          <wp:inline distT="0" distB="0" distL="0" distR="0" wp14:anchorId="4B351A45" wp14:editId="6648650B">
            <wp:extent cx="6878208" cy="11209020"/>
            <wp:effectExtent l="0" t="0" r="0" b="0"/>
            <wp:docPr id="2" name="Picture 2" descr="https://www.ponywatches.com/p/2018/02/example-persuasive-essay-outline-outline-persuasive-essay-in-5-paragraph-informative-essay-outl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ponywatches.com/p/2018/02/example-persuasive-essay-outline-outline-persuasive-essay-in-5-paragraph-informative-essay-outlin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800" cy="1127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B63FF" w:rsidSect="002257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775"/>
    <w:rsid w:val="00225775"/>
    <w:rsid w:val="005B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BB3055-BAC1-43DA-805B-7135D445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B06EC4C6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2019-04-27T10:39:00Z</dcterms:created>
  <dcterms:modified xsi:type="dcterms:W3CDTF">2019-04-27T10:40:00Z</dcterms:modified>
</cp:coreProperties>
</file>