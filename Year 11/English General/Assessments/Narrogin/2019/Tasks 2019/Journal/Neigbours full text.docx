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6B1" w:rsidRDefault="001E06B1">
      <w:r>
        <w:rPr>
          <w:noProof/>
          <w:lang w:eastAsia="en-AU"/>
        </w:rPr>
        <w:drawing>
          <wp:inline distT="0" distB="0" distL="0" distR="0" wp14:anchorId="0FE8351F" wp14:editId="10530E79">
            <wp:extent cx="5731510" cy="73621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6B1" w:rsidRDefault="001E06B1">
      <w:r>
        <w:br w:type="page"/>
      </w:r>
    </w:p>
    <w:p w:rsidR="001E06B1" w:rsidRDefault="001E06B1">
      <w:r>
        <w:rPr>
          <w:noProof/>
          <w:lang w:eastAsia="en-AU"/>
        </w:rPr>
        <w:lastRenderedPageBreak/>
        <w:drawing>
          <wp:inline distT="0" distB="0" distL="0" distR="0" wp14:anchorId="47040095" wp14:editId="0A60BA13">
            <wp:extent cx="5731510" cy="79032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6B1" w:rsidRDefault="001E06B1">
      <w:r>
        <w:br w:type="page"/>
      </w:r>
    </w:p>
    <w:p w:rsidR="001E06B1" w:rsidRDefault="001E06B1">
      <w:r>
        <w:rPr>
          <w:noProof/>
          <w:lang w:eastAsia="en-AU"/>
        </w:rPr>
        <w:lastRenderedPageBreak/>
        <w:drawing>
          <wp:inline distT="0" distB="0" distL="0" distR="0" wp14:anchorId="5A251AE9" wp14:editId="3971D3BF">
            <wp:extent cx="7053580" cy="8776729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9839" cy="88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E0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6B1"/>
    <w:rsid w:val="001E06B1"/>
    <w:rsid w:val="004F0565"/>
    <w:rsid w:val="00A623E1"/>
    <w:rsid w:val="00BC26F6"/>
    <w:rsid w:val="00D4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62EC6"/>
  <w15:chartTrackingRefBased/>
  <w15:docId w15:val="{B300ADE0-D296-4ED6-BF92-20C74436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23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3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FAB6BA09</Template>
  <TotalTime>3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PAYNE Hayden [Narrogin Senior High School]</cp:lastModifiedBy>
  <cp:revision>4</cp:revision>
  <cp:lastPrinted>2019-03-25T05:29:00Z</cp:lastPrinted>
  <dcterms:created xsi:type="dcterms:W3CDTF">2019-03-18T01:59:00Z</dcterms:created>
  <dcterms:modified xsi:type="dcterms:W3CDTF">2019-03-25T05:31:00Z</dcterms:modified>
</cp:coreProperties>
</file>