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3556" w:rsidRPr="00E33556" w:rsidRDefault="00E33556" w:rsidP="004011F7">
      <w:pPr>
        <w:shd w:val="clear" w:color="auto" w:fill="FFFFFF"/>
        <w:spacing w:before="100" w:beforeAutospacing="1" w:after="100" w:afterAutospacing="1" w:line="308" w:lineRule="atLeast"/>
        <w:jc w:val="center"/>
        <w:outlineLvl w:val="2"/>
        <w:rPr>
          <w:rFonts w:ascii="ProximaNova" w:eastAsia="Times New Roman" w:hAnsi="ProximaNova" w:cs="Arial"/>
          <w:b/>
          <w:bCs/>
          <w:color w:val="666666"/>
          <w:sz w:val="27"/>
          <w:szCs w:val="27"/>
          <w:lang w:val="en" w:eastAsia="en-AU"/>
        </w:rPr>
      </w:pPr>
      <w:r w:rsidRPr="00E33556">
        <w:rPr>
          <w:rFonts w:ascii="ProximaNova" w:eastAsia="Times New Roman" w:hAnsi="ProximaNova" w:cs="Arial"/>
          <w:b/>
          <w:bCs/>
          <w:color w:val="666666"/>
          <w:sz w:val="27"/>
          <w:szCs w:val="27"/>
          <w:lang w:val="en" w:eastAsia="en-AU"/>
        </w:rPr>
        <w:t xml:space="preserve">Sample </w:t>
      </w:r>
      <w:bookmarkStart w:id="0" w:name="sample"/>
      <w:bookmarkEnd w:id="0"/>
      <w:r>
        <w:rPr>
          <w:rFonts w:ascii="ProximaNova" w:eastAsia="Times New Roman" w:hAnsi="ProximaNova" w:cs="Arial"/>
          <w:b/>
          <w:bCs/>
          <w:color w:val="666666"/>
          <w:sz w:val="27"/>
          <w:szCs w:val="27"/>
          <w:lang w:val="en" w:eastAsia="en-AU"/>
        </w:rPr>
        <w:t>Questions about a Person’s Life and Background</w:t>
      </w:r>
    </w:p>
    <w:p w:rsidR="00E33556" w:rsidRPr="00E33556" w:rsidRDefault="00E33556" w:rsidP="004011F7">
      <w:pPr>
        <w:shd w:val="clear" w:color="auto" w:fill="FFFFFF"/>
        <w:spacing w:before="100" w:beforeAutospacing="1" w:after="0" w:line="308" w:lineRule="atLeast"/>
        <w:outlineLvl w:val="3"/>
        <w:rPr>
          <w:rFonts w:ascii="ProximaNova" w:eastAsia="Times New Roman" w:hAnsi="ProximaNova" w:cs="Arial"/>
          <w:b/>
          <w:bCs/>
          <w:color w:val="666666"/>
          <w:sz w:val="24"/>
          <w:szCs w:val="24"/>
          <w:lang w:val="en" w:eastAsia="en-AU"/>
        </w:rPr>
      </w:pPr>
      <w:r w:rsidRPr="00E33556">
        <w:rPr>
          <w:rFonts w:ascii="ProximaNova" w:eastAsia="Times New Roman" w:hAnsi="ProximaNova" w:cs="Arial"/>
          <w:b/>
          <w:bCs/>
          <w:color w:val="666666"/>
          <w:sz w:val="24"/>
          <w:szCs w:val="24"/>
          <w:lang w:val="en" w:eastAsia="en-AU"/>
        </w:rPr>
        <w:t>I. Early Childhood and Family Background</w:t>
      </w:r>
    </w:p>
    <w:p w:rsidR="00E33556" w:rsidRPr="00E33556" w:rsidRDefault="00E33556" w:rsidP="004011F7">
      <w:pPr>
        <w:shd w:val="clear" w:color="auto" w:fill="FFFFFF"/>
        <w:spacing w:after="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b/>
          <w:bCs/>
          <w:color w:val="666666"/>
          <w:sz w:val="21"/>
          <w:szCs w:val="21"/>
          <w:lang w:val="en" w:eastAsia="en-AU"/>
        </w:rPr>
        <w:t>A. Parents and Family</w:t>
      </w:r>
    </w:p>
    <w:p w:rsidR="00E33556" w:rsidRPr="00E33556" w:rsidRDefault="00E33556" w:rsidP="004011F7">
      <w:pPr>
        <w:numPr>
          <w:ilvl w:val="0"/>
          <w:numId w:val="1"/>
        </w:numPr>
        <w:shd w:val="clear" w:color="auto" w:fill="FFFFFF"/>
        <w:spacing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Ask when and where they were born and then start off with a general question: "Tell me about your parents" or "Tell me about your family background"</w:t>
      </w:r>
    </w:p>
    <w:p w:rsidR="00E33556" w:rsidRPr="00E33556" w:rsidRDefault="00E33556" w:rsidP="00E33556">
      <w:pPr>
        <w:numPr>
          <w:ilvl w:val="0"/>
          <w:numId w:val="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Where was family originally from? What do they know about that place? Have they ever visited it?</w:t>
      </w:r>
    </w:p>
    <w:p w:rsidR="00E33556" w:rsidRPr="00E33556" w:rsidRDefault="00E33556" w:rsidP="00E33556">
      <w:pPr>
        <w:numPr>
          <w:ilvl w:val="0"/>
          <w:numId w:val="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stories did they hear growing up about earlier ancestors whom they never knew?</w:t>
      </w:r>
    </w:p>
    <w:p w:rsidR="00E33556" w:rsidRPr="00E33556" w:rsidRDefault="00E33556" w:rsidP="00E33556">
      <w:pPr>
        <w:numPr>
          <w:ilvl w:val="0"/>
          <w:numId w:val="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parents did for a living? As a child, did they contribute to the family income or help parents in their work in any way?</w:t>
      </w:r>
    </w:p>
    <w:p w:rsidR="00E33556" w:rsidRPr="00E33556" w:rsidRDefault="00E33556" w:rsidP="00E33556">
      <w:pPr>
        <w:numPr>
          <w:ilvl w:val="0"/>
          <w:numId w:val="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was parents' religious background? How was religion observed in their home?</w:t>
      </w:r>
    </w:p>
    <w:p w:rsidR="00E33556" w:rsidRPr="00E33556" w:rsidRDefault="00E33556" w:rsidP="00E33556">
      <w:pPr>
        <w:numPr>
          <w:ilvl w:val="0"/>
          <w:numId w:val="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were parents' political beliefs? What political or other organizations were they involved in?</w:t>
      </w:r>
    </w:p>
    <w:p w:rsidR="00E33556" w:rsidRPr="00E33556" w:rsidRDefault="00E33556" w:rsidP="00E33556">
      <w:pPr>
        <w:numPr>
          <w:ilvl w:val="0"/>
          <w:numId w:val="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other relatives did they have contact with growing up?</w:t>
      </w:r>
    </w:p>
    <w:p w:rsidR="00E33556" w:rsidRPr="00E33556" w:rsidRDefault="00E33556" w:rsidP="00E33556">
      <w:pPr>
        <w:numPr>
          <w:ilvl w:val="0"/>
          <w:numId w:val="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do they remember about their grandparents?</w:t>
      </w:r>
    </w:p>
    <w:p w:rsidR="00E33556" w:rsidRPr="00E33556" w:rsidRDefault="00E33556" w:rsidP="00E33556">
      <w:pPr>
        <w:numPr>
          <w:ilvl w:val="0"/>
          <w:numId w:val="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Describe their siblings and their interactions with when they were young. What did they do together? What conflicts did they have? Who were they closest to?</w:t>
      </w:r>
    </w:p>
    <w:p w:rsidR="00E33556" w:rsidRPr="00E33556" w:rsidRDefault="00E33556" w:rsidP="00E33556">
      <w:pPr>
        <w:numPr>
          <w:ilvl w:val="0"/>
          <w:numId w:val="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Describe the house they grew up in. Describe their room.</w:t>
      </w:r>
    </w:p>
    <w:p w:rsidR="00E33556" w:rsidRPr="00E33556" w:rsidRDefault="00E33556" w:rsidP="00E33556">
      <w:pPr>
        <w:numPr>
          <w:ilvl w:val="0"/>
          <w:numId w:val="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were family's economic circumstances? Do they remember any times when money was tight? Do they remember having to do without things they wanted or needed?</w:t>
      </w:r>
    </w:p>
    <w:p w:rsidR="00E33556" w:rsidRPr="00E33556" w:rsidRDefault="00E33556" w:rsidP="00E33556">
      <w:pPr>
        <w:numPr>
          <w:ilvl w:val="0"/>
          <w:numId w:val="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were their duties around the house as a child? What were the other children's duties? How did duties break down by gender?</w:t>
      </w:r>
    </w:p>
    <w:p w:rsidR="00E33556" w:rsidRPr="00E33556" w:rsidRDefault="00E33556" w:rsidP="00E33556">
      <w:pPr>
        <w:numPr>
          <w:ilvl w:val="0"/>
          <w:numId w:val="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skills did they learn (e.g., cooking, carpentry, crafts) and who taught them? What activities did the family do together?</w:t>
      </w:r>
    </w:p>
    <w:p w:rsidR="00E33556" w:rsidRPr="00E33556" w:rsidRDefault="00E33556" w:rsidP="00E33556">
      <w:pPr>
        <w:numPr>
          <w:ilvl w:val="0"/>
          <w:numId w:val="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Any special food they remember from their childhood? Do they currently make any traditional family foods?</w:t>
      </w:r>
    </w:p>
    <w:p w:rsidR="00E33556" w:rsidRPr="00E33556" w:rsidRDefault="00E33556" w:rsidP="004011F7">
      <w:pPr>
        <w:numPr>
          <w:ilvl w:val="0"/>
          <w:numId w:val="1"/>
        </w:numPr>
        <w:shd w:val="clear" w:color="auto" w:fill="FFFFFF"/>
        <w:spacing w:before="100" w:beforeAutospacing="1" w:after="12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did they do on Christmas? Thanksgiving? Birthdays? Other holidays?</w:t>
      </w:r>
    </w:p>
    <w:p w:rsidR="00E33556" w:rsidRPr="00E33556" w:rsidRDefault="00E33556" w:rsidP="004011F7">
      <w:pPr>
        <w:shd w:val="clear" w:color="auto" w:fill="FFFFFF"/>
        <w:spacing w:after="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b/>
          <w:bCs/>
          <w:color w:val="666666"/>
          <w:sz w:val="21"/>
          <w:szCs w:val="21"/>
          <w:lang w:val="en" w:eastAsia="en-AU"/>
        </w:rPr>
        <w:t>B. Community Grew Up In</w:t>
      </w:r>
    </w:p>
    <w:p w:rsidR="00E33556" w:rsidRPr="00E33556" w:rsidRDefault="00E33556" w:rsidP="004011F7">
      <w:pPr>
        <w:numPr>
          <w:ilvl w:val="0"/>
          <w:numId w:val="2"/>
        </w:numPr>
        <w:shd w:val="clear" w:color="auto" w:fill="FFFFFF"/>
        <w:spacing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Describe the community they grew up in and especially their own neighborhood.</w:t>
      </w:r>
    </w:p>
    <w:p w:rsidR="00E33556" w:rsidRPr="00E33556" w:rsidRDefault="00E33556" w:rsidP="00E33556">
      <w:pPr>
        <w:numPr>
          <w:ilvl w:val="0"/>
          <w:numId w:val="2"/>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Races and ethnicities in neighborhood, what people did for a living, class differences.</w:t>
      </w:r>
    </w:p>
    <w:p w:rsidR="00E33556" w:rsidRPr="00E33556" w:rsidRDefault="00E33556" w:rsidP="004011F7">
      <w:pPr>
        <w:numPr>
          <w:ilvl w:val="0"/>
          <w:numId w:val="2"/>
        </w:numPr>
        <w:shd w:val="clear" w:color="auto" w:fill="FFFFFF"/>
        <w:spacing w:before="100" w:beforeAutospacing="1" w:after="12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Where did they shop? What was the largest town or city they remember visiting when they were young and w</w:t>
      </w:r>
      <w:r w:rsidR="004011F7">
        <w:rPr>
          <w:rFonts w:ascii="ProximaNova" w:eastAsia="Times New Roman" w:hAnsi="ProximaNova" w:cs="Arial"/>
          <w:color w:val="666666"/>
          <w:sz w:val="21"/>
          <w:szCs w:val="21"/>
          <w:lang w:val="en" w:eastAsia="en-AU"/>
        </w:rPr>
        <w:t>hat were their impression of it?</w:t>
      </w:r>
    </w:p>
    <w:p w:rsidR="00E33556" w:rsidRPr="00E33556" w:rsidRDefault="00E33556" w:rsidP="004011F7">
      <w:pPr>
        <w:shd w:val="clear" w:color="auto" w:fill="FFFFFF"/>
        <w:spacing w:after="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b/>
          <w:bCs/>
          <w:color w:val="666666"/>
          <w:sz w:val="21"/>
          <w:szCs w:val="21"/>
          <w:lang w:val="en" w:eastAsia="en-AU"/>
        </w:rPr>
        <w:t>C. Early Schooling</w:t>
      </w:r>
    </w:p>
    <w:p w:rsidR="00E33556" w:rsidRPr="00E33556" w:rsidRDefault="00E33556" w:rsidP="004011F7">
      <w:pPr>
        <w:numPr>
          <w:ilvl w:val="0"/>
          <w:numId w:val="3"/>
        </w:numPr>
        <w:shd w:val="clear" w:color="auto" w:fill="FFFFFF"/>
        <w:spacing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Description of school they attended. What was school like for them? What did they like about it? What was hard about it?</w:t>
      </w:r>
    </w:p>
    <w:p w:rsidR="00E33556" w:rsidRPr="00E33556" w:rsidRDefault="00E33556" w:rsidP="00E33556">
      <w:pPr>
        <w:numPr>
          <w:ilvl w:val="0"/>
          <w:numId w:val="3"/>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Friends. Favorite teachers.</w:t>
      </w:r>
    </w:p>
    <w:p w:rsidR="004011F7" w:rsidRDefault="00E33556" w:rsidP="004B09A2">
      <w:pPr>
        <w:numPr>
          <w:ilvl w:val="0"/>
          <w:numId w:val="3"/>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Favorite subjects.</w:t>
      </w:r>
      <w:r w:rsidR="004011F7" w:rsidRPr="004011F7">
        <w:rPr>
          <w:rFonts w:ascii="ProximaNova" w:eastAsia="Times New Roman" w:hAnsi="ProximaNova" w:cs="Arial"/>
          <w:color w:val="666666"/>
          <w:sz w:val="21"/>
          <w:szCs w:val="21"/>
          <w:lang w:val="en" w:eastAsia="en-AU"/>
        </w:rPr>
        <w:t xml:space="preserve"> </w:t>
      </w:r>
    </w:p>
    <w:p w:rsidR="00E33556" w:rsidRPr="00E33556" w:rsidRDefault="00E33556" w:rsidP="004B09A2">
      <w:pPr>
        <w:numPr>
          <w:ilvl w:val="0"/>
          <w:numId w:val="3"/>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Special activities.</w:t>
      </w:r>
    </w:p>
    <w:p w:rsidR="00E33556" w:rsidRPr="00E33556" w:rsidRDefault="00E33556" w:rsidP="00E33556">
      <w:pPr>
        <w:numPr>
          <w:ilvl w:val="0"/>
          <w:numId w:val="3"/>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Discipline.</w:t>
      </w:r>
    </w:p>
    <w:p w:rsidR="00E33556" w:rsidRPr="00E33556" w:rsidRDefault="00E33556" w:rsidP="004011F7">
      <w:pPr>
        <w:numPr>
          <w:ilvl w:val="0"/>
          <w:numId w:val="3"/>
        </w:numPr>
        <w:shd w:val="clear" w:color="auto" w:fill="FFFFFF"/>
        <w:spacing w:before="100" w:beforeAutospacing="1" w:after="12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Any teasing or bullying.</w:t>
      </w:r>
    </w:p>
    <w:p w:rsidR="00E33556" w:rsidRPr="00E33556" w:rsidRDefault="00E33556" w:rsidP="004011F7">
      <w:pPr>
        <w:shd w:val="clear" w:color="auto" w:fill="FFFFFF"/>
        <w:spacing w:after="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b/>
          <w:bCs/>
          <w:color w:val="666666"/>
          <w:sz w:val="21"/>
          <w:szCs w:val="21"/>
          <w:lang w:val="en" w:eastAsia="en-AU"/>
        </w:rPr>
        <w:t>D. Friends and Interests</w:t>
      </w:r>
    </w:p>
    <w:p w:rsidR="00E33556" w:rsidRPr="00E33556" w:rsidRDefault="00E33556" w:rsidP="004011F7">
      <w:pPr>
        <w:numPr>
          <w:ilvl w:val="0"/>
          <w:numId w:val="4"/>
        </w:numPr>
        <w:shd w:val="clear" w:color="auto" w:fill="FFFFFF"/>
        <w:spacing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did they do in their spare time?</w:t>
      </w:r>
    </w:p>
    <w:p w:rsidR="00E33556" w:rsidRPr="00E33556" w:rsidRDefault="00E33556" w:rsidP="00E33556">
      <w:pPr>
        <w:numPr>
          <w:ilvl w:val="0"/>
          <w:numId w:val="4"/>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Who were their friends and what did they do when they got together?</w:t>
      </w:r>
    </w:p>
    <w:p w:rsidR="00E33556" w:rsidRPr="00E33556" w:rsidRDefault="00E33556" w:rsidP="00E33556">
      <w:pPr>
        <w:numPr>
          <w:ilvl w:val="0"/>
          <w:numId w:val="4"/>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Hobbies? Favorite stories? Favorite games or make-believe?</w:t>
      </w:r>
    </w:p>
    <w:p w:rsidR="00E33556" w:rsidRPr="00E33556" w:rsidRDefault="00E33556" w:rsidP="00E33556">
      <w:pPr>
        <w:numPr>
          <w:ilvl w:val="0"/>
          <w:numId w:val="4"/>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did they want to be when they grew up?</w:t>
      </w:r>
    </w:p>
    <w:p w:rsidR="00E33556" w:rsidRPr="00E33556" w:rsidRDefault="00E33556" w:rsidP="004011F7">
      <w:pPr>
        <w:shd w:val="clear" w:color="auto" w:fill="FFFFFF"/>
        <w:spacing w:before="100" w:beforeAutospacing="1" w:after="0" w:line="308" w:lineRule="atLeast"/>
        <w:outlineLvl w:val="3"/>
        <w:rPr>
          <w:rFonts w:ascii="ProximaNova" w:eastAsia="Times New Roman" w:hAnsi="ProximaNova" w:cs="Arial"/>
          <w:b/>
          <w:bCs/>
          <w:color w:val="666666"/>
          <w:sz w:val="24"/>
          <w:szCs w:val="24"/>
          <w:lang w:val="en" w:eastAsia="en-AU"/>
        </w:rPr>
      </w:pPr>
      <w:r w:rsidRPr="00E33556">
        <w:rPr>
          <w:rFonts w:ascii="ProximaNova" w:eastAsia="Times New Roman" w:hAnsi="ProximaNova" w:cs="Arial"/>
          <w:b/>
          <w:bCs/>
          <w:color w:val="666666"/>
          <w:sz w:val="24"/>
          <w:szCs w:val="24"/>
          <w:lang w:val="en" w:eastAsia="en-AU"/>
        </w:rPr>
        <w:lastRenderedPageBreak/>
        <w:t>II. Teenage Years</w:t>
      </w:r>
    </w:p>
    <w:p w:rsidR="00E33556" w:rsidRPr="00E33556" w:rsidRDefault="00E33556" w:rsidP="004011F7">
      <w:pPr>
        <w:shd w:val="clear" w:color="auto" w:fill="FFFFFF"/>
        <w:spacing w:after="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b/>
          <w:bCs/>
          <w:color w:val="666666"/>
          <w:sz w:val="21"/>
          <w:szCs w:val="21"/>
          <w:lang w:val="en" w:eastAsia="en-AU"/>
        </w:rPr>
        <w:t>A. Changes in Family</w:t>
      </w:r>
    </w:p>
    <w:p w:rsidR="00E33556" w:rsidRPr="00E33556" w:rsidRDefault="00E33556" w:rsidP="004011F7">
      <w:pPr>
        <w:numPr>
          <w:ilvl w:val="0"/>
          <w:numId w:val="5"/>
        </w:numPr>
        <w:shd w:val="clear" w:color="auto" w:fill="FFFFFF"/>
        <w:spacing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How did relationship with parents change when they became a teenager?</w:t>
      </w:r>
    </w:p>
    <w:p w:rsidR="00E33556" w:rsidRPr="00E33556" w:rsidRDefault="00E33556" w:rsidP="00E33556">
      <w:pPr>
        <w:numPr>
          <w:ilvl w:val="0"/>
          <w:numId w:val="5"/>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Additional responsibilities, chores?</w:t>
      </w:r>
    </w:p>
    <w:p w:rsidR="00E33556" w:rsidRPr="00E33556" w:rsidRDefault="00E33556" w:rsidP="004011F7">
      <w:pPr>
        <w:numPr>
          <w:ilvl w:val="0"/>
          <w:numId w:val="5"/>
        </w:numPr>
        <w:shd w:val="clear" w:color="auto" w:fill="FFFFFF"/>
        <w:spacing w:before="100" w:beforeAutospacing="1" w:after="12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If they had conflict with parents, what was it over?</w:t>
      </w:r>
    </w:p>
    <w:p w:rsidR="00E33556" w:rsidRPr="00E33556" w:rsidRDefault="00E33556" w:rsidP="004011F7">
      <w:pPr>
        <w:shd w:val="clear" w:color="auto" w:fill="FFFFFF"/>
        <w:spacing w:after="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b/>
          <w:bCs/>
          <w:color w:val="666666"/>
          <w:sz w:val="21"/>
          <w:szCs w:val="21"/>
          <w:lang w:val="en" w:eastAsia="en-AU"/>
        </w:rPr>
        <w:t>B. School</w:t>
      </w:r>
    </w:p>
    <w:p w:rsidR="00E33556" w:rsidRPr="00E33556" w:rsidRDefault="00E33556" w:rsidP="004011F7">
      <w:pPr>
        <w:numPr>
          <w:ilvl w:val="0"/>
          <w:numId w:val="6"/>
        </w:numPr>
        <w:shd w:val="clear" w:color="auto" w:fill="FFFFFF"/>
        <w:spacing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Favorite subjects? Particular interests?</w:t>
      </w:r>
    </w:p>
    <w:p w:rsidR="00E33556" w:rsidRPr="00E33556" w:rsidRDefault="00E33556" w:rsidP="00E33556">
      <w:pPr>
        <w:numPr>
          <w:ilvl w:val="0"/>
          <w:numId w:val="6"/>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Least favorite subjects?</w:t>
      </w:r>
    </w:p>
    <w:p w:rsidR="00E33556" w:rsidRPr="00E33556" w:rsidRDefault="00E33556" w:rsidP="00E33556">
      <w:pPr>
        <w:numPr>
          <w:ilvl w:val="0"/>
          <w:numId w:val="6"/>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Memorable teachers? Describe their teaching style. How did they influence them?</w:t>
      </w:r>
    </w:p>
    <w:p w:rsidR="00E33556" w:rsidRPr="00E33556" w:rsidRDefault="00E33556" w:rsidP="00E33556">
      <w:pPr>
        <w:numPr>
          <w:ilvl w:val="0"/>
          <w:numId w:val="6"/>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Different groups in school? Which did they belong to? How do they think they were perceived by others?</w:t>
      </w:r>
    </w:p>
    <w:p w:rsidR="00E33556" w:rsidRPr="00E33556" w:rsidRDefault="00E33556" w:rsidP="00E33556">
      <w:pPr>
        <w:numPr>
          <w:ilvl w:val="0"/>
          <w:numId w:val="6"/>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Extracurricular activities.</w:t>
      </w:r>
    </w:p>
    <w:p w:rsidR="00E33556" w:rsidRPr="00E33556" w:rsidRDefault="00E33556" w:rsidP="00E33556">
      <w:pPr>
        <w:numPr>
          <w:ilvl w:val="0"/>
          <w:numId w:val="6"/>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were their plans when they finished school? Education? Work?</w:t>
      </w:r>
    </w:p>
    <w:p w:rsidR="00E33556" w:rsidRPr="00E33556" w:rsidRDefault="00E33556" w:rsidP="00E33556">
      <w:pPr>
        <w:numPr>
          <w:ilvl w:val="0"/>
          <w:numId w:val="6"/>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did their parents think of their plans? What did their friends plan to do?</w:t>
      </w:r>
    </w:p>
    <w:p w:rsidR="00E33556" w:rsidRPr="00E33556" w:rsidRDefault="00E33556" w:rsidP="004011F7">
      <w:pPr>
        <w:numPr>
          <w:ilvl w:val="0"/>
          <w:numId w:val="6"/>
        </w:numPr>
        <w:shd w:val="clear" w:color="auto" w:fill="FFFFFF"/>
        <w:spacing w:before="100" w:beforeAutospacing="1" w:after="12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Did the boys and girls in the family have different plans/expectations?</w:t>
      </w:r>
    </w:p>
    <w:p w:rsidR="00E33556" w:rsidRPr="00E33556" w:rsidRDefault="00E33556" w:rsidP="004011F7">
      <w:pPr>
        <w:shd w:val="clear" w:color="auto" w:fill="FFFFFF"/>
        <w:spacing w:after="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b/>
          <w:bCs/>
          <w:color w:val="666666"/>
          <w:sz w:val="21"/>
          <w:szCs w:val="21"/>
          <w:lang w:val="en" w:eastAsia="en-AU"/>
        </w:rPr>
        <w:t>C. Work</w:t>
      </w:r>
    </w:p>
    <w:p w:rsidR="00E33556" w:rsidRPr="00E33556" w:rsidRDefault="00E33556" w:rsidP="004011F7">
      <w:pPr>
        <w:numPr>
          <w:ilvl w:val="0"/>
          <w:numId w:val="7"/>
        </w:numPr>
        <w:shd w:val="clear" w:color="auto" w:fill="FFFFFF"/>
        <w:spacing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Jobs during teenage years.</w:t>
      </w:r>
    </w:p>
    <w:p w:rsidR="00E33556" w:rsidRPr="00E33556" w:rsidRDefault="00E33556" w:rsidP="004011F7">
      <w:pPr>
        <w:numPr>
          <w:ilvl w:val="0"/>
          <w:numId w:val="7"/>
        </w:numPr>
        <w:shd w:val="clear" w:color="auto" w:fill="FFFFFF"/>
        <w:spacing w:before="100" w:beforeAutospacing="1" w:after="12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Contributing to family income? If not, how spent money?</w:t>
      </w:r>
    </w:p>
    <w:p w:rsidR="00E33556" w:rsidRPr="00E33556" w:rsidRDefault="00E33556" w:rsidP="004011F7">
      <w:pPr>
        <w:shd w:val="clear" w:color="auto" w:fill="FFFFFF"/>
        <w:spacing w:after="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b/>
          <w:bCs/>
          <w:color w:val="666666"/>
          <w:sz w:val="21"/>
          <w:szCs w:val="21"/>
          <w:lang w:val="en" w:eastAsia="en-AU"/>
        </w:rPr>
        <w:t>D. Social Life and Outside Interests</w:t>
      </w:r>
    </w:p>
    <w:p w:rsidR="00E33556" w:rsidRPr="00E33556" w:rsidRDefault="00E33556" w:rsidP="004011F7">
      <w:pPr>
        <w:numPr>
          <w:ilvl w:val="0"/>
          <w:numId w:val="8"/>
        </w:numPr>
        <w:shd w:val="clear" w:color="auto" w:fill="FFFFFF"/>
        <w:spacing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Who were their friends and what backgrounds did they come from? What did they do together?</w:t>
      </w:r>
    </w:p>
    <w:p w:rsidR="00E33556" w:rsidRPr="00E33556" w:rsidRDefault="00E33556" w:rsidP="00E33556">
      <w:pPr>
        <w:numPr>
          <w:ilvl w:val="0"/>
          <w:numId w:val="8"/>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Age began dating? Kind of activities? Describe first date.</w:t>
      </w:r>
    </w:p>
    <w:p w:rsidR="00E33556" w:rsidRPr="00E33556" w:rsidRDefault="00E33556" w:rsidP="00E33556">
      <w:pPr>
        <w:numPr>
          <w:ilvl w:val="0"/>
          <w:numId w:val="8"/>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Parents' advice/rules related to dating/contact with opposite sex? Advice from church or school? Peer group's norms with regard to dating and relationships with opposite sex?</w:t>
      </w:r>
    </w:p>
    <w:p w:rsidR="00E33556" w:rsidRPr="00E33556" w:rsidRDefault="00E33556" w:rsidP="004011F7">
      <w:pPr>
        <w:numPr>
          <w:ilvl w:val="0"/>
          <w:numId w:val="8"/>
        </w:numPr>
        <w:shd w:val="clear" w:color="auto" w:fill="FFFFFF"/>
        <w:spacing w:before="100" w:beforeAutospacing="1" w:after="12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Hobbies/interests? Books read? Music listened to? Sports played? Crafts participated in?</w:t>
      </w:r>
    </w:p>
    <w:p w:rsidR="00E33556" w:rsidRPr="00E33556" w:rsidRDefault="00E33556" w:rsidP="004011F7">
      <w:pPr>
        <w:shd w:val="clear" w:color="auto" w:fill="FFFFFF"/>
        <w:spacing w:after="0" w:line="308" w:lineRule="atLeast"/>
        <w:outlineLvl w:val="3"/>
        <w:rPr>
          <w:rFonts w:ascii="ProximaNova" w:eastAsia="Times New Roman" w:hAnsi="ProximaNova" w:cs="Arial"/>
          <w:b/>
          <w:bCs/>
          <w:color w:val="666666"/>
          <w:sz w:val="24"/>
          <w:szCs w:val="24"/>
          <w:lang w:val="en" w:eastAsia="en-AU"/>
        </w:rPr>
      </w:pPr>
      <w:r w:rsidRPr="00E33556">
        <w:rPr>
          <w:rFonts w:ascii="ProximaNova" w:eastAsia="Times New Roman" w:hAnsi="ProximaNova" w:cs="Arial"/>
          <w:b/>
          <w:bCs/>
          <w:color w:val="666666"/>
          <w:sz w:val="24"/>
          <w:szCs w:val="24"/>
          <w:lang w:val="en" w:eastAsia="en-AU"/>
        </w:rPr>
        <w:t>III. Adulthood</w:t>
      </w:r>
    </w:p>
    <w:p w:rsidR="00E33556" w:rsidRPr="00E33556" w:rsidRDefault="00E33556" w:rsidP="004011F7">
      <w:pPr>
        <w:shd w:val="clear" w:color="auto" w:fill="FFFFFF"/>
        <w:spacing w:after="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b/>
          <w:bCs/>
          <w:color w:val="666666"/>
          <w:sz w:val="21"/>
          <w:szCs w:val="21"/>
          <w:lang w:val="en" w:eastAsia="en-AU"/>
        </w:rPr>
        <w:t>A. Further Education</w:t>
      </w:r>
    </w:p>
    <w:p w:rsidR="00E33556" w:rsidRPr="00E33556" w:rsidRDefault="00E33556" w:rsidP="004011F7">
      <w:pPr>
        <w:shd w:val="clear" w:color="auto" w:fill="FFFFFF"/>
        <w:spacing w:after="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b/>
          <w:bCs/>
          <w:color w:val="666666"/>
          <w:sz w:val="21"/>
          <w:szCs w:val="21"/>
          <w:lang w:val="en" w:eastAsia="en-AU"/>
        </w:rPr>
        <w:t>B. Marriage or Formation of Significant Relationships</w:t>
      </w:r>
    </w:p>
    <w:p w:rsidR="00E33556" w:rsidRPr="00E33556" w:rsidRDefault="00E33556" w:rsidP="004011F7">
      <w:pPr>
        <w:numPr>
          <w:ilvl w:val="0"/>
          <w:numId w:val="9"/>
        </w:numPr>
        <w:shd w:val="clear" w:color="auto" w:fill="FFFFFF"/>
        <w:spacing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How met. What drew them together</w:t>
      </w:r>
    </w:p>
    <w:p w:rsidR="00E33556" w:rsidRPr="00E33556" w:rsidRDefault="00E33556" w:rsidP="00E33556">
      <w:pPr>
        <w:numPr>
          <w:ilvl w:val="0"/>
          <w:numId w:val="9"/>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Describe decision to marry/move in together</w:t>
      </w:r>
    </w:p>
    <w:p w:rsidR="00E33556" w:rsidRPr="00E33556" w:rsidRDefault="00E33556" w:rsidP="00E33556">
      <w:pPr>
        <w:numPr>
          <w:ilvl w:val="0"/>
          <w:numId w:val="9"/>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was most difficult being in a relationship originally? What was most satisfying?</w:t>
      </w:r>
    </w:p>
    <w:p w:rsidR="00E33556" w:rsidRPr="00E33556" w:rsidRDefault="00E33556" w:rsidP="00E33556">
      <w:pPr>
        <w:numPr>
          <w:ilvl w:val="0"/>
          <w:numId w:val="9"/>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Changes in relationship</w:t>
      </w:r>
    </w:p>
    <w:p w:rsidR="00E33556" w:rsidRPr="00E33556" w:rsidRDefault="00E33556" w:rsidP="004011F7">
      <w:pPr>
        <w:numPr>
          <w:ilvl w:val="0"/>
          <w:numId w:val="9"/>
        </w:numPr>
        <w:shd w:val="clear" w:color="auto" w:fill="FFFFFF"/>
        <w:spacing w:after="12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Break-ups, divorces, deaths.</w:t>
      </w:r>
    </w:p>
    <w:p w:rsidR="00E33556" w:rsidRPr="00E33556" w:rsidRDefault="00E33556" w:rsidP="004011F7">
      <w:pPr>
        <w:shd w:val="clear" w:color="auto" w:fill="FFFFFF"/>
        <w:spacing w:after="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b/>
          <w:bCs/>
          <w:color w:val="666666"/>
          <w:sz w:val="21"/>
          <w:szCs w:val="21"/>
          <w:lang w:val="en" w:eastAsia="en-AU"/>
        </w:rPr>
        <w:t>C. Employment</w:t>
      </w:r>
    </w:p>
    <w:p w:rsidR="00E33556" w:rsidRPr="00E33556" w:rsidRDefault="00E33556" w:rsidP="004011F7">
      <w:pPr>
        <w:numPr>
          <w:ilvl w:val="0"/>
          <w:numId w:val="10"/>
        </w:numPr>
        <w:shd w:val="clear" w:color="auto" w:fill="FFFFFF"/>
        <w:spacing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Who worked in the household and how did they support the family?</w:t>
      </w:r>
    </w:p>
    <w:p w:rsidR="00E33556" w:rsidRPr="00E33556" w:rsidRDefault="00E33556" w:rsidP="00E33556">
      <w:pPr>
        <w:numPr>
          <w:ilvl w:val="0"/>
          <w:numId w:val="10"/>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Specifics of their employment: positions they held, duties, part-time employment or self-employment</w:t>
      </w:r>
    </w:p>
    <w:p w:rsidR="00E33556" w:rsidRPr="00E33556" w:rsidRDefault="00E33556" w:rsidP="00E33556">
      <w:pPr>
        <w:numPr>
          <w:ilvl w:val="0"/>
          <w:numId w:val="10"/>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Difficulties and stresses on the job/Rewards</w:t>
      </w:r>
    </w:p>
    <w:p w:rsidR="00E33556" w:rsidRPr="00E33556" w:rsidRDefault="00E33556" w:rsidP="004B09A2">
      <w:pPr>
        <w:numPr>
          <w:ilvl w:val="0"/>
          <w:numId w:val="10"/>
        </w:numPr>
        <w:shd w:val="clear" w:color="auto" w:fill="FFFFFF"/>
        <w:spacing w:after="12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Balancing work and family</w:t>
      </w:r>
    </w:p>
    <w:p w:rsidR="00E33556" w:rsidRPr="00E33556" w:rsidRDefault="00E33556" w:rsidP="004B09A2">
      <w:pPr>
        <w:shd w:val="clear" w:color="auto" w:fill="FFFFFF"/>
        <w:spacing w:after="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b/>
          <w:bCs/>
          <w:color w:val="666666"/>
          <w:sz w:val="21"/>
          <w:szCs w:val="21"/>
          <w:lang w:val="en" w:eastAsia="en-AU"/>
        </w:rPr>
        <w:t>D. Children</w:t>
      </w:r>
    </w:p>
    <w:p w:rsidR="00E33556" w:rsidRPr="00E33556" w:rsidRDefault="00E33556" w:rsidP="004B09A2">
      <w:pPr>
        <w:numPr>
          <w:ilvl w:val="0"/>
          <w:numId w:val="11"/>
        </w:numPr>
        <w:shd w:val="clear" w:color="auto" w:fill="FFFFFF"/>
        <w:spacing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Describe the birth of children.</w:t>
      </w:r>
    </w:p>
    <w:p w:rsidR="00E33556" w:rsidRPr="00E33556" w:rsidRDefault="00E33556" w:rsidP="00E33556">
      <w:pPr>
        <w:numPr>
          <w:ilvl w:val="0"/>
          <w:numId w:val="1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they were each like when they were young. How they have changed or not changed.</w:t>
      </w:r>
    </w:p>
    <w:p w:rsidR="00E33556" w:rsidRPr="00E33556" w:rsidRDefault="00E33556" w:rsidP="00E33556">
      <w:pPr>
        <w:numPr>
          <w:ilvl w:val="0"/>
          <w:numId w:val="1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Relationships with when young and now</w:t>
      </w:r>
    </w:p>
    <w:p w:rsidR="00E33556" w:rsidRPr="00E33556" w:rsidRDefault="00E33556" w:rsidP="00E33556">
      <w:pPr>
        <w:numPr>
          <w:ilvl w:val="0"/>
          <w:numId w:val="1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activities did the family do together?</w:t>
      </w:r>
    </w:p>
    <w:p w:rsidR="00E33556" w:rsidRPr="00E33556" w:rsidRDefault="00E33556" w:rsidP="00E33556">
      <w:pPr>
        <w:numPr>
          <w:ilvl w:val="0"/>
          <w:numId w:val="1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Family traditions.</w:t>
      </w:r>
    </w:p>
    <w:p w:rsidR="004B09A2" w:rsidRPr="004B09A2" w:rsidRDefault="004B09A2" w:rsidP="004B09A2">
      <w:pPr>
        <w:shd w:val="clear" w:color="auto" w:fill="FFFFFF"/>
        <w:spacing w:after="0" w:line="343" w:lineRule="atLeast"/>
        <w:rPr>
          <w:rFonts w:ascii="ProximaNova" w:eastAsia="Times New Roman" w:hAnsi="ProximaNova" w:cs="Arial"/>
          <w:color w:val="666666"/>
          <w:sz w:val="21"/>
          <w:szCs w:val="21"/>
          <w:lang w:val="en" w:eastAsia="en-AU"/>
        </w:rPr>
      </w:pPr>
      <w:r w:rsidRPr="004B09A2">
        <w:rPr>
          <w:rFonts w:ascii="ProximaNova" w:eastAsia="Times New Roman" w:hAnsi="ProximaNova" w:cs="Arial"/>
          <w:b/>
          <w:bCs/>
          <w:color w:val="666666"/>
          <w:sz w:val="21"/>
          <w:szCs w:val="21"/>
          <w:lang w:val="en" w:eastAsia="en-AU"/>
        </w:rPr>
        <w:lastRenderedPageBreak/>
        <w:t>D. Children</w:t>
      </w:r>
    </w:p>
    <w:p w:rsidR="00E33556" w:rsidRPr="00E33556" w:rsidRDefault="00E33556" w:rsidP="004B09A2">
      <w:pPr>
        <w:numPr>
          <w:ilvl w:val="0"/>
          <w:numId w:val="11"/>
        </w:numPr>
        <w:shd w:val="clear" w:color="auto" w:fill="FFFFFF"/>
        <w:spacing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was most satisfying to them about raising children? What was most difficult?</w:t>
      </w:r>
    </w:p>
    <w:p w:rsidR="00E33556" w:rsidRPr="00E33556" w:rsidRDefault="00E33556" w:rsidP="00E33556">
      <w:pPr>
        <w:numPr>
          <w:ilvl w:val="0"/>
          <w:numId w:val="11"/>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values did they try to raise their children with? How did they go about doing that?</w:t>
      </w:r>
    </w:p>
    <w:p w:rsidR="00E33556" w:rsidRPr="00E33556" w:rsidRDefault="00E33556" w:rsidP="002A19E2">
      <w:pPr>
        <w:numPr>
          <w:ilvl w:val="0"/>
          <w:numId w:val="11"/>
        </w:numPr>
        <w:shd w:val="clear" w:color="auto" w:fill="FFFFFF"/>
        <w:spacing w:before="100" w:beforeAutospacing="1" w:after="12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forms of discipline did they use and why?</w:t>
      </w:r>
      <w:r w:rsidR="00271D06">
        <w:rPr>
          <w:rFonts w:ascii="ProximaNova" w:eastAsia="Times New Roman" w:hAnsi="ProximaNova" w:cs="Arial"/>
          <w:color w:val="666666"/>
          <w:sz w:val="21"/>
          <w:szCs w:val="21"/>
          <w:lang w:val="en" w:eastAsia="en-AU"/>
        </w:rPr>
        <w:t xml:space="preserve"> </w:t>
      </w:r>
    </w:p>
    <w:p w:rsidR="00E33556" w:rsidRPr="00E33556" w:rsidRDefault="00E33556" w:rsidP="002A19E2">
      <w:pPr>
        <w:shd w:val="clear" w:color="auto" w:fill="FFFFFF"/>
        <w:spacing w:after="12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b/>
          <w:bCs/>
          <w:color w:val="666666"/>
          <w:sz w:val="21"/>
          <w:szCs w:val="21"/>
          <w:lang w:val="en" w:eastAsia="en-AU"/>
        </w:rPr>
        <w:t>E. Church, political and other involvement: specifics of, reasons for and passions behind</w:t>
      </w:r>
    </w:p>
    <w:p w:rsidR="00E33556" w:rsidRPr="00E33556" w:rsidRDefault="00E33556" w:rsidP="002A19E2">
      <w:pPr>
        <w:shd w:val="clear" w:color="auto" w:fill="FFFFFF"/>
        <w:spacing w:after="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b/>
          <w:bCs/>
          <w:color w:val="666666"/>
          <w:sz w:val="21"/>
          <w:szCs w:val="21"/>
          <w:lang w:val="en" w:eastAsia="en-AU"/>
        </w:rPr>
        <w:t>F. Ongoing interests and hobbies</w:t>
      </w:r>
    </w:p>
    <w:p w:rsidR="00E33556" w:rsidRPr="00E33556" w:rsidRDefault="00E33556" w:rsidP="002A19E2">
      <w:pPr>
        <w:shd w:val="clear" w:color="auto" w:fill="FFFFFF"/>
        <w:spacing w:before="100" w:beforeAutospacing="1" w:after="120" w:line="308" w:lineRule="atLeast"/>
        <w:outlineLvl w:val="3"/>
        <w:rPr>
          <w:rFonts w:ascii="ProximaNova" w:eastAsia="Times New Roman" w:hAnsi="ProximaNova" w:cs="Arial"/>
          <w:b/>
          <w:bCs/>
          <w:color w:val="666666"/>
          <w:sz w:val="24"/>
          <w:szCs w:val="24"/>
          <w:lang w:val="en" w:eastAsia="en-AU"/>
        </w:rPr>
      </w:pPr>
      <w:r w:rsidRPr="00E33556">
        <w:rPr>
          <w:rFonts w:ascii="ProximaNova" w:eastAsia="Times New Roman" w:hAnsi="ProximaNova" w:cs="Arial"/>
          <w:b/>
          <w:bCs/>
          <w:color w:val="666666"/>
          <w:sz w:val="24"/>
          <w:szCs w:val="24"/>
          <w:lang w:val="en" w:eastAsia="en-AU"/>
        </w:rPr>
        <w:t>IV. Overview and Evaluation</w:t>
      </w:r>
    </w:p>
    <w:p w:rsidR="00E33556" w:rsidRPr="00E33556" w:rsidRDefault="00E33556" w:rsidP="002A19E2">
      <w:pPr>
        <w:numPr>
          <w:ilvl w:val="0"/>
          <w:numId w:val="12"/>
        </w:numPr>
        <w:shd w:val="clear" w:color="auto" w:fill="FFFFFF"/>
        <w:spacing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What has provided them the greatest satisfaction in their life?</w:t>
      </w:r>
    </w:p>
    <w:p w:rsidR="00E33556" w:rsidRPr="00E33556" w:rsidRDefault="00E33556" w:rsidP="002A19E2">
      <w:pPr>
        <w:numPr>
          <w:ilvl w:val="0"/>
          <w:numId w:val="12"/>
        </w:numPr>
        <w:shd w:val="clear" w:color="auto" w:fill="FFFFFF"/>
        <w:spacing w:before="100" w:beforeAutospacing="1" w:after="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How would they say the world has changed since they were young?</w:t>
      </w:r>
    </w:p>
    <w:p w:rsidR="002A19E2" w:rsidRDefault="002A19E2" w:rsidP="002A19E2">
      <w:pPr>
        <w:shd w:val="clear" w:color="auto" w:fill="FFFFFF"/>
        <w:spacing w:after="0" w:line="343" w:lineRule="atLeast"/>
        <w:rPr>
          <w:rFonts w:ascii="ProximaNova" w:eastAsia="Times New Roman" w:hAnsi="ProximaNova" w:cs="Arial"/>
          <w:color w:val="666666"/>
          <w:sz w:val="21"/>
          <w:szCs w:val="21"/>
          <w:lang w:val="en" w:eastAsia="en-AU"/>
        </w:rPr>
      </w:pPr>
    </w:p>
    <w:p w:rsidR="00E33556" w:rsidRPr="00E33556" w:rsidRDefault="00E33556" w:rsidP="002A19E2">
      <w:pPr>
        <w:shd w:val="clear" w:color="auto" w:fill="FFFFFF"/>
        <w:spacing w:after="120"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In addition, don't forget to ask people about historically significant events they lived through:</w:t>
      </w:r>
    </w:p>
    <w:p w:rsidR="00E33556" w:rsidRPr="00E33556" w:rsidRDefault="00E33556" w:rsidP="00E33556">
      <w:pPr>
        <w:numPr>
          <w:ilvl w:val="0"/>
          <w:numId w:val="13"/>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Did they support or were they opposed to the war in Vietnam or the wars in Afghanistan and Iraq and how did they express their political opinions?</w:t>
      </w:r>
    </w:p>
    <w:p w:rsidR="00E33556" w:rsidRPr="00E33556" w:rsidRDefault="00E33556" w:rsidP="00E33556">
      <w:pPr>
        <w:numPr>
          <w:ilvl w:val="0"/>
          <w:numId w:val="13"/>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Did they participate in or do they have any memories of any of the movements that came out of the fifties, sixties, and seventies-the civil rights movement, the women's liberation movement, the gay liberation movement, and so forth?</w:t>
      </w:r>
    </w:p>
    <w:p w:rsidR="00E33556" w:rsidRPr="00E33556" w:rsidRDefault="00E33556" w:rsidP="00E33556">
      <w:pPr>
        <w:numPr>
          <w:ilvl w:val="0"/>
          <w:numId w:val="13"/>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If the interviewee belongs to a group that has traditionally been discriminated against, ask them what they were told, both positive and negative, about their group inside their family and outside of it. Ask them about discrimination they experienced and also who their role models were.</w:t>
      </w:r>
    </w:p>
    <w:p w:rsidR="00E33556" w:rsidRPr="00E33556" w:rsidRDefault="00E33556" w:rsidP="00E33556">
      <w:pPr>
        <w:numPr>
          <w:ilvl w:val="0"/>
          <w:numId w:val="13"/>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If the interviewee is an immigrant or their parents or grandparents were immigrants, ask them to describe what they know of the country they came from, why they immigrated, how they immigrated, and the specifics and difficulties of beginning a life in a new country.</w:t>
      </w:r>
    </w:p>
    <w:p w:rsidR="00E33556" w:rsidRDefault="00E33556" w:rsidP="00E33556">
      <w:pPr>
        <w:numPr>
          <w:ilvl w:val="0"/>
          <w:numId w:val="13"/>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sidRPr="00E33556">
        <w:rPr>
          <w:rFonts w:ascii="ProximaNova" w:eastAsia="Times New Roman" w:hAnsi="ProximaNova" w:cs="Arial"/>
          <w:color w:val="666666"/>
          <w:sz w:val="21"/>
          <w:szCs w:val="21"/>
          <w:lang w:val="en" w:eastAsia="en-AU"/>
        </w:rPr>
        <w:t>Do they remember their first contact with such significant inventions as radio, television, personal computers, etc.? When did their family first buy them and how did the family use them?</w:t>
      </w:r>
    </w:p>
    <w:p w:rsidR="00D103BB" w:rsidRPr="00E33556" w:rsidRDefault="00D103BB" w:rsidP="00E33556">
      <w:pPr>
        <w:numPr>
          <w:ilvl w:val="0"/>
          <w:numId w:val="13"/>
        </w:numPr>
        <w:shd w:val="clear" w:color="auto" w:fill="FFFFFF"/>
        <w:spacing w:before="100" w:beforeAutospacing="1" w:after="100" w:afterAutospacing="1" w:line="343" w:lineRule="atLeast"/>
        <w:rPr>
          <w:rFonts w:ascii="ProximaNova" w:eastAsia="Times New Roman" w:hAnsi="ProximaNova" w:cs="Arial"/>
          <w:color w:val="666666"/>
          <w:sz w:val="21"/>
          <w:szCs w:val="21"/>
          <w:lang w:val="en" w:eastAsia="en-AU"/>
        </w:rPr>
      </w:pPr>
      <w:r>
        <w:rPr>
          <w:rFonts w:ascii="ProximaNova" w:eastAsia="Times New Roman" w:hAnsi="ProximaNova" w:cs="Arial"/>
          <w:color w:val="666666"/>
          <w:sz w:val="21"/>
          <w:szCs w:val="21"/>
          <w:lang w:val="en" w:eastAsia="en-AU"/>
        </w:rPr>
        <w:t>Where were they when the twin towers fell?</w:t>
      </w:r>
    </w:p>
    <w:p w:rsidR="00D96997" w:rsidRDefault="00D96997">
      <w:bookmarkStart w:id="1" w:name="_GoBack"/>
      <w:bookmarkEnd w:id="1"/>
    </w:p>
    <w:sectPr w:rsidR="00D96997" w:rsidSect="00E3355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roxima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A6D76"/>
    <w:multiLevelType w:val="multilevel"/>
    <w:tmpl w:val="0CF2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C6C67"/>
    <w:multiLevelType w:val="multilevel"/>
    <w:tmpl w:val="18DC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81A8B"/>
    <w:multiLevelType w:val="multilevel"/>
    <w:tmpl w:val="11B4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529D7"/>
    <w:multiLevelType w:val="multilevel"/>
    <w:tmpl w:val="932C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45B3A"/>
    <w:multiLevelType w:val="multilevel"/>
    <w:tmpl w:val="1E8A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96E36"/>
    <w:multiLevelType w:val="multilevel"/>
    <w:tmpl w:val="D45E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24315"/>
    <w:multiLevelType w:val="multilevel"/>
    <w:tmpl w:val="91D2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D58F4"/>
    <w:multiLevelType w:val="multilevel"/>
    <w:tmpl w:val="9AF0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364773"/>
    <w:multiLevelType w:val="multilevel"/>
    <w:tmpl w:val="84E0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036B44"/>
    <w:multiLevelType w:val="multilevel"/>
    <w:tmpl w:val="A038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C2381"/>
    <w:multiLevelType w:val="multilevel"/>
    <w:tmpl w:val="7C58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E205C"/>
    <w:multiLevelType w:val="multilevel"/>
    <w:tmpl w:val="2D22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85531"/>
    <w:multiLevelType w:val="multilevel"/>
    <w:tmpl w:val="2400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0"/>
  </w:num>
  <w:num w:numId="4">
    <w:abstractNumId w:val="4"/>
  </w:num>
  <w:num w:numId="5">
    <w:abstractNumId w:val="9"/>
  </w:num>
  <w:num w:numId="6">
    <w:abstractNumId w:val="7"/>
  </w:num>
  <w:num w:numId="7">
    <w:abstractNumId w:val="12"/>
  </w:num>
  <w:num w:numId="8">
    <w:abstractNumId w:val="6"/>
  </w:num>
  <w:num w:numId="9">
    <w:abstractNumId w:val="3"/>
  </w:num>
  <w:num w:numId="10">
    <w:abstractNumId w:val="10"/>
  </w:num>
  <w:num w:numId="11">
    <w:abstractNumId w:val="1"/>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556"/>
    <w:rsid w:val="00271D06"/>
    <w:rsid w:val="002A19E2"/>
    <w:rsid w:val="004011F7"/>
    <w:rsid w:val="004B09A2"/>
    <w:rsid w:val="00D103BB"/>
    <w:rsid w:val="00D96997"/>
    <w:rsid w:val="00E335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0AEFB"/>
  <w15:chartTrackingRefBased/>
  <w15:docId w15:val="{DA008449-CD15-46AE-A30C-D6F418943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09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4913887">
      <w:bodyDiv w:val="1"/>
      <w:marLeft w:val="0"/>
      <w:marRight w:val="0"/>
      <w:marTop w:val="0"/>
      <w:marBottom w:val="0"/>
      <w:divBdr>
        <w:top w:val="none" w:sz="0" w:space="0" w:color="auto"/>
        <w:left w:val="none" w:sz="0" w:space="0" w:color="auto"/>
        <w:bottom w:val="none" w:sz="0" w:space="0" w:color="auto"/>
        <w:right w:val="none" w:sz="0" w:space="0" w:color="auto"/>
      </w:divBdr>
      <w:divsChild>
        <w:div w:id="227620590">
          <w:marLeft w:val="0"/>
          <w:marRight w:val="0"/>
          <w:marTop w:val="0"/>
          <w:marBottom w:val="0"/>
          <w:divBdr>
            <w:top w:val="none" w:sz="0" w:space="0" w:color="auto"/>
            <w:left w:val="none" w:sz="0" w:space="0" w:color="auto"/>
            <w:bottom w:val="none" w:sz="0" w:space="0" w:color="auto"/>
            <w:right w:val="none" w:sz="0" w:space="0" w:color="auto"/>
          </w:divBdr>
          <w:divsChild>
            <w:div w:id="1512178418">
              <w:marLeft w:val="0"/>
              <w:marRight w:val="0"/>
              <w:marTop w:val="0"/>
              <w:marBottom w:val="0"/>
              <w:divBdr>
                <w:top w:val="none" w:sz="0" w:space="0" w:color="auto"/>
                <w:left w:val="none" w:sz="0" w:space="0" w:color="auto"/>
                <w:bottom w:val="none" w:sz="0" w:space="0" w:color="auto"/>
                <w:right w:val="none" w:sz="0" w:space="0" w:color="auto"/>
              </w:divBdr>
              <w:divsChild>
                <w:div w:id="1928810120">
                  <w:marLeft w:val="0"/>
                  <w:marRight w:val="0"/>
                  <w:marTop w:val="0"/>
                  <w:marBottom w:val="0"/>
                  <w:divBdr>
                    <w:top w:val="none" w:sz="0" w:space="0" w:color="auto"/>
                    <w:left w:val="none" w:sz="0" w:space="0" w:color="auto"/>
                    <w:bottom w:val="none" w:sz="0" w:space="0" w:color="auto"/>
                    <w:right w:val="none" w:sz="0" w:space="0" w:color="auto"/>
                  </w:divBdr>
                  <w:divsChild>
                    <w:div w:id="166865889">
                      <w:marLeft w:val="0"/>
                      <w:marRight w:val="0"/>
                      <w:marTop w:val="0"/>
                      <w:marBottom w:val="0"/>
                      <w:divBdr>
                        <w:top w:val="none" w:sz="0" w:space="0" w:color="auto"/>
                        <w:left w:val="none" w:sz="0" w:space="0" w:color="auto"/>
                        <w:bottom w:val="none" w:sz="0" w:space="0" w:color="auto"/>
                        <w:right w:val="none" w:sz="0" w:space="0" w:color="auto"/>
                      </w:divBdr>
                      <w:divsChild>
                        <w:div w:id="2123837804">
                          <w:marLeft w:val="0"/>
                          <w:marRight w:val="0"/>
                          <w:marTop w:val="0"/>
                          <w:marBottom w:val="0"/>
                          <w:divBdr>
                            <w:top w:val="none" w:sz="0" w:space="0" w:color="auto"/>
                            <w:left w:val="none" w:sz="0" w:space="0" w:color="auto"/>
                            <w:bottom w:val="none" w:sz="0" w:space="0" w:color="auto"/>
                            <w:right w:val="none" w:sz="0" w:space="0" w:color="auto"/>
                          </w:divBdr>
                          <w:divsChild>
                            <w:div w:id="1738279506">
                              <w:marLeft w:val="0"/>
                              <w:marRight w:val="0"/>
                              <w:marTop w:val="0"/>
                              <w:marBottom w:val="0"/>
                              <w:divBdr>
                                <w:top w:val="none" w:sz="0" w:space="0" w:color="auto"/>
                                <w:left w:val="none" w:sz="0" w:space="0" w:color="auto"/>
                                <w:bottom w:val="none" w:sz="0" w:space="0" w:color="auto"/>
                                <w:right w:val="none" w:sz="0" w:space="0" w:color="auto"/>
                              </w:divBdr>
                              <w:divsChild>
                                <w:div w:id="1006981775">
                                  <w:marLeft w:val="0"/>
                                  <w:marRight w:val="0"/>
                                  <w:marTop w:val="0"/>
                                  <w:marBottom w:val="0"/>
                                  <w:divBdr>
                                    <w:top w:val="none" w:sz="0" w:space="0" w:color="auto"/>
                                    <w:left w:val="none" w:sz="0" w:space="0" w:color="auto"/>
                                    <w:bottom w:val="none" w:sz="0" w:space="0" w:color="auto"/>
                                    <w:right w:val="none" w:sz="0" w:space="0" w:color="auto"/>
                                  </w:divBdr>
                                  <w:divsChild>
                                    <w:div w:id="261689910">
                                      <w:marLeft w:val="0"/>
                                      <w:marRight w:val="0"/>
                                      <w:marTop w:val="0"/>
                                      <w:marBottom w:val="0"/>
                                      <w:divBdr>
                                        <w:top w:val="none" w:sz="0" w:space="0" w:color="auto"/>
                                        <w:left w:val="none" w:sz="0" w:space="0" w:color="auto"/>
                                        <w:bottom w:val="none" w:sz="0" w:space="0" w:color="auto"/>
                                        <w:right w:val="none" w:sz="0" w:space="0" w:color="auto"/>
                                      </w:divBdr>
                                      <w:divsChild>
                                        <w:div w:id="1182667541">
                                          <w:marLeft w:val="0"/>
                                          <w:marRight w:val="0"/>
                                          <w:marTop w:val="0"/>
                                          <w:marBottom w:val="0"/>
                                          <w:divBdr>
                                            <w:top w:val="none" w:sz="0" w:space="0" w:color="auto"/>
                                            <w:left w:val="none" w:sz="0" w:space="0" w:color="auto"/>
                                            <w:bottom w:val="none" w:sz="0" w:space="0" w:color="auto"/>
                                            <w:right w:val="none" w:sz="0" w:space="0" w:color="auto"/>
                                          </w:divBdr>
                                          <w:divsChild>
                                            <w:div w:id="568803378">
                                              <w:marLeft w:val="0"/>
                                              <w:marRight w:val="0"/>
                                              <w:marTop w:val="0"/>
                                              <w:marBottom w:val="0"/>
                                              <w:divBdr>
                                                <w:top w:val="none" w:sz="0" w:space="0" w:color="auto"/>
                                                <w:left w:val="none" w:sz="0" w:space="0" w:color="auto"/>
                                                <w:bottom w:val="none" w:sz="0" w:space="0" w:color="auto"/>
                                                <w:right w:val="none" w:sz="0" w:space="0" w:color="auto"/>
                                              </w:divBdr>
                                              <w:divsChild>
                                                <w:div w:id="1093283540">
                                                  <w:marLeft w:val="0"/>
                                                  <w:marRight w:val="0"/>
                                                  <w:marTop w:val="0"/>
                                                  <w:marBottom w:val="0"/>
                                                  <w:divBdr>
                                                    <w:top w:val="none" w:sz="0" w:space="0" w:color="auto"/>
                                                    <w:left w:val="none" w:sz="0" w:space="0" w:color="auto"/>
                                                    <w:bottom w:val="none" w:sz="0" w:space="0" w:color="auto"/>
                                                    <w:right w:val="none" w:sz="0" w:space="0" w:color="auto"/>
                                                  </w:divBdr>
                                                  <w:divsChild>
                                                    <w:div w:id="1309631116">
                                                      <w:marLeft w:val="0"/>
                                                      <w:marRight w:val="0"/>
                                                      <w:marTop w:val="0"/>
                                                      <w:marBottom w:val="0"/>
                                                      <w:divBdr>
                                                        <w:top w:val="none" w:sz="0" w:space="0" w:color="auto"/>
                                                        <w:left w:val="none" w:sz="0" w:space="0" w:color="auto"/>
                                                        <w:bottom w:val="none" w:sz="0" w:space="0" w:color="auto"/>
                                                        <w:right w:val="none" w:sz="0" w:space="0" w:color="auto"/>
                                                      </w:divBdr>
                                                      <w:divsChild>
                                                        <w:div w:id="1218202354">
                                                          <w:marLeft w:val="0"/>
                                                          <w:marRight w:val="0"/>
                                                          <w:marTop w:val="0"/>
                                                          <w:marBottom w:val="0"/>
                                                          <w:divBdr>
                                                            <w:top w:val="none" w:sz="0" w:space="0" w:color="auto"/>
                                                            <w:left w:val="none" w:sz="0" w:space="0" w:color="auto"/>
                                                            <w:bottom w:val="none" w:sz="0" w:space="0" w:color="auto"/>
                                                            <w:right w:val="none" w:sz="0" w:space="0" w:color="auto"/>
                                                          </w:divBdr>
                                                          <w:divsChild>
                                                            <w:div w:id="9487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8BB16B88</Template>
  <TotalTime>27</TotalTime>
  <Pages>3</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4</cp:revision>
  <dcterms:created xsi:type="dcterms:W3CDTF">2019-08-13T02:28:00Z</dcterms:created>
  <dcterms:modified xsi:type="dcterms:W3CDTF">2019-08-13T02:55:00Z</dcterms:modified>
</cp:coreProperties>
</file>