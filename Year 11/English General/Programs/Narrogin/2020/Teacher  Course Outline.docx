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D8B" w:rsidRDefault="00DB1D8B" w:rsidP="001262B3">
      <w:pPr>
        <w:widowControl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1262B3" w:rsidRPr="00EC0149" w:rsidRDefault="001262B3" w:rsidP="001262B3">
      <w:pPr>
        <w:widowControl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EC0149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518615" cy="530293"/>
            <wp:effectExtent l="0" t="0" r="0" b="3175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0149">
        <w:rPr>
          <w:rFonts w:ascii="Arial" w:hAnsi="Arial" w:cs="Arial"/>
          <w:b/>
          <w:sz w:val="20"/>
          <w:szCs w:val="20"/>
        </w:rPr>
        <w:tab/>
      </w:r>
      <w:r w:rsidRPr="00EC0149">
        <w:rPr>
          <w:rFonts w:ascii="Arial" w:hAnsi="Arial" w:cs="Arial"/>
          <w:b/>
          <w:sz w:val="20"/>
          <w:szCs w:val="20"/>
        </w:rPr>
        <w:tab/>
        <w:t xml:space="preserve">NARROGIN SENIOR HIGH SCHOOL   </w:t>
      </w:r>
      <w:r w:rsidRPr="00EC0149">
        <w:rPr>
          <w:rFonts w:ascii="Arial" w:hAnsi="Arial" w:cs="Arial"/>
          <w:b/>
          <w:sz w:val="20"/>
          <w:szCs w:val="20"/>
        </w:rPr>
        <w:tab/>
      </w:r>
      <w:r w:rsidRPr="00EC0149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518615" cy="530293"/>
            <wp:effectExtent l="0" t="0" r="0" b="3175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C3C" w:rsidRPr="00EC0149" w:rsidRDefault="00620C3C" w:rsidP="00620C3C">
      <w:pPr>
        <w:jc w:val="center"/>
        <w:rPr>
          <w:rFonts w:ascii="Arial" w:hAnsi="Arial" w:cs="Arial"/>
          <w:b/>
          <w:sz w:val="20"/>
          <w:szCs w:val="20"/>
        </w:rPr>
      </w:pPr>
    </w:p>
    <w:p w:rsidR="00620C3C" w:rsidRPr="00EC0149" w:rsidRDefault="00620C3C" w:rsidP="00620C3C">
      <w:pPr>
        <w:jc w:val="center"/>
        <w:rPr>
          <w:rFonts w:ascii="Arial" w:hAnsi="Arial" w:cs="Arial"/>
          <w:b/>
          <w:sz w:val="20"/>
          <w:szCs w:val="20"/>
        </w:rPr>
      </w:pPr>
      <w:r w:rsidRPr="00EC0149">
        <w:rPr>
          <w:rFonts w:ascii="Arial" w:hAnsi="Arial" w:cs="Arial"/>
          <w:b/>
          <w:sz w:val="20"/>
          <w:szCs w:val="20"/>
        </w:rPr>
        <w:t xml:space="preserve">WACE Year </w:t>
      </w:r>
      <w:r w:rsidR="007B7966">
        <w:rPr>
          <w:rFonts w:ascii="Arial" w:hAnsi="Arial" w:cs="Arial"/>
          <w:b/>
          <w:sz w:val="20"/>
          <w:szCs w:val="20"/>
        </w:rPr>
        <w:t xml:space="preserve">11 General </w:t>
      </w:r>
      <w:r w:rsidR="007B7966" w:rsidRPr="00EC0149">
        <w:rPr>
          <w:rFonts w:ascii="Arial" w:hAnsi="Arial" w:cs="Arial"/>
          <w:b/>
          <w:sz w:val="20"/>
          <w:szCs w:val="20"/>
        </w:rPr>
        <w:t>English</w:t>
      </w:r>
      <w:r w:rsidR="007B7966">
        <w:rPr>
          <w:rFonts w:ascii="Arial" w:hAnsi="Arial" w:cs="Arial"/>
          <w:b/>
          <w:sz w:val="20"/>
          <w:szCs w:val="20"/>
        </w:rPr>
        <w:t xml:space="preserve"> </w:t>
      </w:r>
      <w:r w:rsidR="00B77035">
        <w:rPr>
          <w:rFonts w:ascii="Arial" w:hAnsi="Arial" w:cs="Arial"/>
          <w:b/>
          <w:sz w:val="20"/>
          <w:szCs w:val="20"/>
        </w:rPr>
        <w:t xml:space="preserve">2020 </w:t>
      </w:r>
      <w:r w:rsidR="007B7966">
        <w:rPr>
          <w:rFonts w:ascii="Arial" w:hAnsi="Arial" w:cs="Arial"/>
          <w:b/>
          <w:sz w:val="20"/>
          <w:szCs w:val="20"/>
        </w:rPr>
        <w:t>(GEENG)</w:t>
      </w:r>
    </w:p>
    <w:p w:rsidR="00145130" w:rsidRPr="00EC0149" w:rsidRDefault="00145130" w:rsidP="00145130">
      <w:pPr>
        <w:jc w:val="center"/>
        <w:rPr>
          <w:rFonts w:ascii="Arial" w:hAnsi="Arial" w:cs="Arial"/>
          <w:b/>
          <w:sz w:val="20"/>
          <w:szCs w:val="20"/>
        </w:rPr>
      </w:pPr>
      <w:r w:rsidRPr="00EC0149">
        <w:rPr>
          <w:rFonts w:ascii="Arial" w:hAnsi="Arial" w:cs="Arial"/>
          <w:b/>
          <w:sz w:val="20"/>
          <w:szCs w:val="20"/>
        </w:rPr>
        <w:t>Course Outline: Teacher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2"/>
        <w:gridCol w:w="4647"/>
        <w:gridCol w:w="4649"/>
      </w:tblGrid>
      <w:tr w:rsidR="00145130" w:rsidRPr="00EC0149" w:rsidTr="004E5D7E">
        <w:tc>
          <w:tcPr>
            <w:tcW w:w="4724" w:type="dxa"/>
          </w:tcPr>
          <w:p w:rsidR="00145130" w:rsidRPr="00EC0149" w:rsidRDefault="00365C85" w:rsidP="004E5D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General </w:t>
            </w:r>
            <w:r w:rsidR="00145130" w:rsidRPr="00EC0149">
              <w:rPr>
                <w:rFonts w:ascii="Arial" w:hAnsi="Arial" w:cs="Arial"/>
                <w:b/>
                <w:sz w:val="20"/>
                <w:szCs w:val="20"/>
              </w:rPr>
              <w:t xml:space="preserve">English </w:t>
            </w:r>
          </w:p>
        </w:tc>
        <w:tc>
          <w:tcPr>
            <w:tcW w:w="4725" w:type="dxa"/>
          </w:tcPr>
          <w:p w:rsidR="00145130" w:rsidRPr="00EC0149" w:rsidRDefault="00145130" w:rsidP="004E5D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Year </w:t>
            </w:r>
            <w:r w:rsidR="00365C85" w:rsidRPr="00EC0149">
              <w:rPr>
                <w:rFonts w:ascii="Arial" w:hAnsi="Arial" w:cs="Arial"/>
                <w:b/>
                <w:sz w:val="20"/>
                <w:szCs w:val="20"/>
              </w:rPr>
              <w:t>11</w:t>
            </w:r>
          </w:p>
        </w:tc>
        <w:tc>
          <w:tcPr>
            <w:tcW w:w="4725" w:type="dxa"/>
          </w:tcPr>
          <w:p w:rsidR="00145130" w:rsidRPr="00EC0149" w:rsidRDefault="00145130" w:rsidP="004E5D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Units </w:t>
            </w:r>
            <w:r w:rsidR="00365C85" w:rsidRPr="00EC0149">
              <w:rPr>
                <w:rFonts w:ascii="Arial" w:hAnsi="Arial" w:cs="Arial"/>
                <w:b/>
                <w:sz w:val="20"/>
                <w:szCs w:val="20"/>
              </w:rPr>
              <w:t>1 and 2</w:t>
            </w:r>
          </w:p>
        </w:tc>
      </w:tr>
      <w:tr w:rsidR="00145130" w:rsidRPr="00EC0149" w:rsidTr="004E5D7E">
        <w:tc>
          <w:tcPr>
            <w:tcW w:w="14174" w:type="dxa"/>
            <w:gridSpan w:val="3"/>
          </w:tcPr>
          <w:p w:rsidR="00145130" w:rsidRPr="00EC0149" w:rsidRDefault="00145130" w:rsidP="004E5D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Unit </w:t>
            </w:r>
            <w:r w:rsidR="00365C85" w:rsidRPr="00EC0149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  <w:p w:rsidR="00365C85" w:rsidRPr="00EC0149" w:rsidRDefault="00365C85" w:rsidP="004E5D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  <w:p w:rsidR="00365C85" w:rsidRPr="00EC0149" w:rsidRDefault="00365C85" w:rsidP="00365C85">
            <w:pPr>
              <w:pStyle w:val="Paragraph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Unit 1 focuses on students comprehending and responding to the ideas and information presented in texts. Students: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employ a variety of strategies to assist comprehension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read, view and listen to texts to connect, interpret and visualise ideas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learn how to respond personally and logically to texts by questioning, using inferential reasoning and determining the importance of content and structure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consider how organisational features of texts help the audience to understand the text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learn to interact with others in a range of contexts, including </w:t>
            </w:r>
            <w:proofErr w:type="spellStart"/>
            <w:r w:rsidRPr="00EC0149">
              <w:rPr>
                <w:rFonts w:ascii="Arial" w:hAnsi="Arial" w:cs="Arial"/>
                <w:sz w:val="20"/>
                <w:szCs w:val="20"/>
              </w:rPr>
              <w:t>everyday</w:t>
            </w:r>
            <w:proofErr w:type="spellEnd"/>
            <w:r w:rsidRPr="00EC0149">
              <w:rPr>
                <w:rFonts w:ascii="Arial" w:hAnsi="Arial" w:cs="Arial"/>
                <w:sz w:val="20"/>
                <w:szCs w:val="20"/>
              </w:rPr>
              <w:t>, community, social, further education, training and workplace contexts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communicate ideas and information clearly and correctly in a range of contexts</w:t>
            </w:r>
            <w:r w:rsidRPr="00EC0149">
              <w:rPr>
                <w:rFonts w:ascii="Arial" w:hAnsi="Arial" w:cs="Arial"/>
                <w:strike/>
                <w:sz w:val="20"/>
                <w:szCs w:val="20"/>
              </w:rPr>
              <w:t xml:space="preserve"> </w:t>
            </w:r>
          </w:p>
          <w:p w:rsidR="00365C85" w:rsidRPr="00EC0149" w:rsidRDefault="00365C85" w:rsidP="004E5D7E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apply their understanding of language through the creation of texts for different purposes.</w:t>
            </w:r>
          </w:p>
          <w:p w:rsidR="00145130" w:rsidRPr="00EC0149" w:rsidRDefault="00145130" w:rsidP="004E5D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Learning Outcomes</w:t>
            </w:r>
          </w:p>
          <w:p w:rsidR="00365C85" w:rsidRPr="00EC0149" w:rsidRDefault="00365C85" w:rsidP="00365C85">
            <w:pPr>
              <w:pStyle w:val="Paragraph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By the end of this unit, students: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comprehend information, ideas and language in texts selected from everyday contexts 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understand language choices and the likely or intended effect of these choices in a range of texts</w:t>
            </w:r>
          </w:p>
          <w:p w:rsidR="00365C85" w:rsidRPr="00EC0149" w:rsidRDefault="00365C85" w:rsidP="004E5D7E">
            <w:pPr>
              <w:pStyle w:val="ListItem"/>
              <w:spacing w:before="0" w:after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create oral, written and multimodal texts appropriate for audience and purpose in everyday, community, social, further education, training and workplace contexts. </w:t>
            </w:r>
          </w:p>
        </w:tc>
      </w:tr>
      <w:tr w:rsidR="00145130" w:rsidRPr="00EC0149" w:rsidTr="004E5D7E">
        <w:tc>
          <w:tcPr>
            <w:tcW w:w="14174" w:type="dxa"/>
            <w:gridSpan w:val="3"/>
          </w:tcPr>
          <w:p w:rsidR="00145130" w:rsidRPr="00EC0149" w:rsidRDefault="00145130" w:rsidP="004E5D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Unit </w:t>
            </w:r>
            <w:r w:rsidR="00365C85" w:rsidRPr="00EC0149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  <w:p w:rsidR="00365C85" w:rsidRPr="00EC0149" w:rsidRDefault="00365C85" w:rsidP="004E5D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  <w:p w:rsidR="00365C85" w:rsidRPr="00EC0149" w:rsidRDefault="00365C85" w:rsidP="00365C85">
            <w:pPr>
              <w:pStyle w:val="Paragraph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Unit 2 focuses on interpreting ideas and arguments in a range of texts and contexts. </w:t>
            </w:r>
          </w:p>
          <w:p w:rsidR="00365C85" w:rsidRPr="00EC0149" w:rsidRDefault="00365C85" w:rsidP="00365C85">
            <w:pPr>
              <w:pStyle w:val="Paragraph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Students: 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analyse text structures and language features and identify the ideas, arguments and values expressed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consider the purposes and possible audiences of texts 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 xml:space="preserve">examine the connections between purpose and structure and how a text’s meaning is influenced by the context in which it is created and received 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 integrate relevant information and ideas from texts to develop their own interpretations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 learn to interact effectively in a range of contexts</w:t>
            </w:r>
          </w:p>
          <w:p w:rsidR="00365C85" w:rsidRPr="00EC0149" w:rsidRDefault="00365C85" w:rsidP="004E5D7E">
            <w:pPr>
              <w:pStyle w:val="ListItem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create texts using persuasive, visual and literary techniques to engage audiences in a range of modes and media. </w:t>
            </w:r>
          </w:p>
          <w:p w:rsidR="00145130" w:rsidRPr="00EC0149" w:rsidRDefault="00145130" w:rsidP="004E5D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Learning Outcomes</w:t>
            </w:r>
          </w:p>
          <w:p w:rsidR="00365C85" w:rsidRPr="00EC0149" w:rsidRDefault="00365C85" w:rsidP="00365C85">
            <w:pPr>
              <w:pStyle w:val="Paragraph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By the end of this unit, students: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examine how the structure and language of texts varies in different modes and media</w:t>
            </w:r>
          </w:p>
          <w:p w:rsidR="00365C85" w:rsidRPr="00EC01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understand reasons for language choices and their effects on audiences in a variety of texts and contexts</w:t>
            </w:r>
          </w:p>
          <w:p w:rsidR="00365C85" w:rsidRPr="00EC0149" w:rsidRDefault="00365C85" w:rsidP="004E5D7E">
            <w:pPr>
              <w:pStyle w:val="ListItem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create oral, written and multimodal texts for different purposes using appropriate communication strategies for interaction with others. </w:t>
            </w:r>
          </w:p>
        </w:tc>
      </w:tr>
    </w:tbl>
    <w:p w:rsidR="00145130" w:rsidRPr="00EC0149" w:rsidRDefault="00145130" w:rsidP="00145130">
      <w:pPr>
        <w:rPr>
          <w:rFonts w:ascii="Arial" w:hAnsi="Arial" w:cs="Arial"/>
          <w:sz w:val="20"/>
          <w:szCs w:val="20"/>
        </w:rPr>
      </w:pPr>
      <w:r w:rsidRPr="00EC0149">
        <w:rPr>
          <w:rFonts w:ascii="Arial" w:hAnsi="Arial" w:cs="Arial"/>
          <w:sz w:val="20"/>
          <w:szCs w:val="20"/>
        </w:rPr>
        <w:lastRenderedPageBreak/>
        <w:t xml:space="preserve">    </w:t>
      </w:r>
    </w:p>
    <w:p w:rsidR="00365C85" w:rsidRPr="00EC0149" w:rsidRDefault="00365C85" w:rsidP="00145130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3624"/>
        <w:gridCol w:w="2731"/>
        <w:gridCol w:w="2259"/>
        <w:gridCol w:w="2213"/>
        <w:gridCol w:w="2219"/>
      </w:tblGrid>
      <w:tr w:rsidR="001262B3" w:rsidRPr="00EC0149" w:rsidTr="003C67D9">
        <w:trPr>
          <w:tblHeader/>
        </w:trPr>
        <w:tc>
          <w:tcPr>
            <w:tcW w:w="906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Term</w:t>
            </w: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714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Focus</w:t>
            </w:r>
          </w:p>
        </w:tc>
        <w:tc>
          <w:tcPr>
            <w:tcW w:w="2753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Strategies</w:t>
            </w:r>
            <w:r w:rsidR="00B732C5" w:rsidRPr="00EC0149">
              <w:rPr>
                <w:rFonts w:ascii="Arial" w:hAnsi="Arial" w:cs="Arial"/>
                <w:b/>
                <w:sz w:val="20"/>
                <w:szCs w:val="20"/>
              </w:rPr>
              <w:t>/Content</w:t>
            </w:r>
          </w:p>
        </w:tc>
        <w:tc>
          <w:tcPr>
            <w:tcW w:w="2286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Syllabus</w:t>
            </w:r>
          </w:p>
        </w:tc>
        <w:tc>
          <w:tcPr>
            <w:tcW w:w="2255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Resources</w:t>
            </w:r>
          </w:p>
        </w:tc>
        <w:tc>
          <w:tcPr>
            <w:tcW w:w="2260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</w:tr>
      <w:tr w:rsidR="001262B3" w:rsidRPr="00EC0149" w:rsidTr="003C67D9">
        <w:tc>
          <w:tcPr>
            <w:tcW w:w="906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1–5</w:t>
            </w:r>
          </w:p>
        </w:tc>
        <w:tc>
          <w:tcPr>
            <w:tcW w:w="3714" w:type="dxa"/>
          </w:tcPr>
          <w:p w:rsidR="00DD650B" w:rsidRPr="00EC0149" w:rsidRDefault="00DD650B" w:rsidP="00DD650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>Know how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:rsidR="00DD650B" w:rsidRPr="00EC0149" w:rsidRDefault="00DD650B" w:rsidP="00DD650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Students locate, comprehend and critically appraise relevant information and ideas from a range of texts found in everyday and workplace contexts and discuss its functionality for the intended audience. </w:t>
            </w:r>
          </w:p>
          <w:p w:rsidR="00DD650B" w:rsidRDefault="00DD650B" w:rsidP="00DD650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Websites studied in class may include:</w:t>
            </w:r>
          </w:p>
          <w:p w:rsidR="00DD650B" w:rsidRPr="00EC0149" w:rsidRDefault="00DD650B" w:rsidP="00DD650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Personal interest/persuasive</w:t>
            </w:r>
          </w:p>
          <w:p w:rsidR="00DD650B" w:rsidRPr="00EC0149" w:rsidRDefault="00DD650B" w:rsidP="00DD650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Amnesty International</w:t>
            </w:r>
          </w:p>
          <w:p w:rsidR="00DD650B" w:rsidRPr="00EC0149" w:rsidRDefault="00DD650B" w:rsidP="00DD650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Environmental organisations</w:t>
            </w:r>
          </w:p>
          <w:p w:rsidR="00DD650B" w:rsidRPr="00EC0149" w:rsidRDefault="00DD650B" w:rsidP="00DD650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Volunteer Abroad</w:t>
            </w:r>
          </w:p>
          <w:p w:rsidR="00DD650B" w:rsidRPr="00EC0149" w:rsidRDefault="00DD650B" w:rsidP="00DD650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AIME</w:t>
            </w:r>
          </w:p>
          <w:p w:rsidR="00DD650B" w:rsidRDefault="00DD650B" w:rsidP="00DD650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</w:p>
          <w:p w:rsidR="00DD650B" w:rsidRDefault="00DD650B" w:rsidP="00DD650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Persuasive/informative</w:t>
            </w:r>
          </w:p>
          <w:p w:rsidR="00DD650B" w:rsidRPr="00EC0149" w:rsidRDefault="00DD650B" w:rsidP="00DD650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Political Party websites</w:t>
            </w:r>
          </w:p>
          <w:p w:rsidR="00DD650B" w:rsidRPr="00EC0149" w:rsidRDefault="00DD650B" w:rsidP="00DD650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Triple J</w:t>
            </w:r>
          </w:p>
          <w:p w:rsidR="00DD650B" w:rsidRDefault="00DD650B" w:rsidP="00DD650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</w:p>
          <w:p w:rsidR="00DD650B" w:rsidRPr="006B3CDB" w:rsidRDefault="00DD650B" w:rsidP="00DD650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Functional</w:t>
            </w:r>
          </w:p>
          <w:p w:rsidR="00DD650B" w:rsidRPr="00EC0149" w:rsidRDefault="00DD650B" w:rsidP="00DD650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Centrelink</w:t>
            </w:r>
          </w:p>
          <w:p w:rsidR="00DD650B" w:rsidRPr="00EC0149" w:rsidRDefault="00DD650B" w:rsidP="00DD650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C0149">
              <w:rPr>
                <w:rFonts w:ascii="Arial" w:hAnsi="Arial" w:cs="Arial"/>
                <w:sz w:val="20"/>
                <w:szCs w:val="20"/>
              </w:rPr>
              <w:t>MyGov</w:t>
            </w:r>
            <w:proofErr w:type="spellEnd"/>
          </w:p>
          <w:p w:rsidR="00DD650B" w:rsidRPr="00EC0149" w:rsidRDefault="00DD650B" w:rsidP="00DD650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WACE Tracker</w:t>
            </w:r>
          </w:p>
          <w:p w:rsidR="00DD650B" w:rsidRDefault="00DD650B" w:rsidP="00DD650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Department of Transport</w:t>
            </w:r>
          </w:p>
          <w:p w:rsidR="00DD650B" w:rsidRPr="00EC0149" w:rsidRDefault="00DD650B" w:rsidP="00DD650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</w:p>
          <w:p w:rsidR="00DD650B" w:rsidRPr="00EC0149" w:rsidRDefault="00DD650B" w:rsidP="00DD650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Students answer unseen questions in timed conditions, focusing on their literal, inferential and complex comprehension of an unseen website or text. </w:t>
            </w:r>
          </w:p>
          <w:p w:rsidR="001262B3" w:rsidRPr="00EC0149" w:rsidRDefault="00DD650B" w:rsidP="00DD650B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Students create a presentation to communicate ideas and information for a specified purpose, context and audience.</w:t>
            </w:r>
          </w:p>
        </w:tc>
        <w:tc>
          <w:tcPr>
            <w:tcW w:w="2753" w:type="dxa"/>
          </w:tcPr>
          <w:p w:rsidR="001262B3" w:rsidRPr="00EC0149" w:rsidRDefault="00207B88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>Reading strategies:</w:t>
            </w:r>
          </w:p>
          <w:p w:rsidR="00207B88" w:rsidRPr="00EC0149" w:rsidRDefault="00207B88" w:rsidP="00207B8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Highlighting</w:t>
            </w:r>
          </w:p>
          <w:p w:rsidR="00207B88" w:rsidRPr="00EC0149" w:rsidRDefault="00207B88" w:rsidP="00207B8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Annotating</w:t>
            </w:r>
          </w:p>
          <w:p w:rsidR="00207B88" w:rsidRPr="00EC0149" w:rsidRDefault="00207B88" w:rsidP="00C82117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Note-taking</w:t>
            </w:r>
          </w:p>
          <w:p w:rsidR="00C82117" w:rsidRPr="00EC0149" w:rsidRDefault="00C82117" w:rsidP="00C82117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Close reading</w:t>
            </w:r>
          </w:p>
          <w:p w:rsidR="00C82117" w:rsidRPr="00EC0149" w:rsidRDefault="00C82117" w:rsidP="00C82117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Skim-reading</w:t>
            </w:r>
          </w:p>
          <w:p w:rsidR="006627B5" w:rsidRPr="00EC0149" w:rsidRDefault="006627B5" w:rsidP="006627B5">
            <w:pPr>
              <w:rPr>
                <w:rFonts w:ascii="Arial" w:hAnsi="Arial" w:cs="Arial"/>
                <w:sz w:val="20"/>
                <w:szCs w:val="20"/>
              </w:rPr>
            </w:pPr>
          </w:p>
          <w:p w:rsidR="00034F51" w:rsidRPr="00EC0149" w:rsidRDefault="00034F51" w:rsidP="006627B5">
            <w:p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Viewing strategies</w:t>
            </w:r>
          </w:p>
          <w:p w:rsidR="00034F51" w:rsidRPr="00EC0149" w:rsidRDefault="00034F51" w:rsidP="00034F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image analysis</w:t>
            </w:r>
          </w:p>
          <w:p w:rsidR="00034F51" w:rsidRPr="00EC0149" w:rsidRDefault="00034F51" w:rsidP="00034F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placement</w:t>
            </w:r>
          </w:p>
          <w:p w:rsidR="00034F51" w:rsidRPr="00EC0149" w:rsidRDefault="00034F51" w:rsidP="00034F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representation</w:t>
            </w:r>
          </w:p>
          <w:p w:rsidR="00034F51" w:rsidRPr="00EC0149" w:rsidRDefault="001B1E17" w:rsidP="00034F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composition</w:t>
            </w:r>
          </w:p>
          <w:p w:rsidR="004E5D7E" w:rsidRPr="00EC0149" w:rsidRDefault="004E5D7E" w:rsidP="00034F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interpreting design, </w:t>
            </w:r>
          </w:p>
          <w:p w:rsidR="004E5D7E" w:rsidRPr="00EC0149" w:rsidRDefault="004E5D7E" w:rsidP="004E5D7E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:rsidR="004E5D7E" w:rsidRPr="00EC0149" w:rsidRDefault="004E5D7E" w:rsidP="004E5D7E">
            <w:p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Interpreting how:</w:t>
            </w:r>
          </w:p>
          <w:p w:rsidR="004E5D7E" w:rsidRPr="00EC0149" w:rsidRDefault="004E5D7E" w:rsidP="004E5D7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information</w:t>
            </w:r>
          </w:p>
          <w:p w:rsidR="004E5D7E" w:rsidRPr="00EC0149" w:rsidRDefault="004E5D7E" w:rsidP="004E5D7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language</w:t>
            </w:r>
          </w:p>
          <w:p w:rsidR="004E5D7E" w:rsidRPr="00EC0149" w:rsidRDefault="004E5D7E" w:rsidP="004E5D7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design</w:t>
            </w:r>
          </w:p>
          <w:p w:rsidR="004E5D7E" w:rsidRPr="00EC0149" w:rsidRDefault="004E5D7E" w:rsidP="004E5D7E">
            <w:p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can be interpreted in different ways. </w:t>
            </w:r>
          </w:p>
          <w:p w:rsidR="006627B5" w:rsidRPr="00EC0149" w:rsidRDefault="006627B5" w:rsidP="006627B5">
            <w:pPr>
              <w:rPr>
                <w:rFonts w:ascii="Arial" w:hAnsi="Arial" w:cs="Arial"/>
                <w:sz w:val="20"/>
                <w:szCs w:val="20"/>
              </w:rPr>
            </w:pPr>
          </w:p>
          <w:p w:rsidR="00C82117" w:rsidRPr="00EC0149" w:rsidRDefault="004F29D5" w:rsidP="00C82117">
            <w:p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 xml:space="preserve">Using quotes to support an argument. </w:t>
            </w:r>
          </w:p>
          <w:p w:rsidR="00C82117" w:rsidRPr="00EC0149" w:rsidRDefault="00C82117" w:rsidP="00C82117">
            <w:pPr>
              <w:rPr>
                <w:rFonts w:ascii="Arial" w:hAnsi="Arial" w:cs="Arial"/>
                <w:sz w:val="20"/>
                <w:szCs w:val="20"/>
              </w:rPr>
            </w:pPr>
          </w:p>
          <w:p w:rsidR="004E5D7E" w:rsidRPr="00EC0149" w:rsidRDefault="004E5D7E" w:rsidP="00C8211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C0149">
              <w:rPr>
                <w:rFonts w:ascii="Arial" w:hAnsi="Arial" w:cs="Arial"/>
                <w:sz w:val="20"/>
                <w:szCs w:val="20"/>
              </w:rPr>
              <w:t>AfL</w:t>
            </w:r>
            <w:proofErr w:type="spellEnd"/>
            <w:r w:rsidRPr="00EC0149">
              <w:rPr>
                <w:rFonts w:ascii="Arial" w:hAnsi="Arial" w:cs="Arial"/>
                <w:sz w:val="20"/>
                <w:szCs w:val="20"/>
              </w:rPr>
              <w:t xml:space="preserve"> for journal activities and practise questions.</w:t>
            </w:r>
          </w:p>
        </w:tc>
        <w:tc>
          <w:tcPr>
            <w:tcW w:w="2286" w:type="dxa"/>
          </w:tcPr>
          <w:p w:rsidR="00207B88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>how social, community and workplace texts are constructed for particular purposes, audiences and contexts</w:t>
            </w:r>
          </w:p>
          <w:p w:rsidR="00207B88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the ways text structures and written and visual language features are used to communicate information and influence audiences</w:t>
            </w:r>
          </w:p>
          <w:p w:rsidR="00207B88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locating and extracting information and ideas from texts, for example, skimming and scanning</w:t>
            </w:r>
          </w:p>
          <w:p w:rsidR="00207B88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>understanding how texts are structured to organise and communicate information</w:t>
            </w:r>
          </w:p>
          <w:p w:rsidR="00207B88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using appropriate language, content and mode for different purposes and audiences in everyday, community, social, further education, training and workplace contexts </w:t>
            </w:r>
          </w:p>
          <w:p w:rsidR="00207B88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adapting listening behaviours to different contexts</w:t>
            </w:r>
          </w:p>
          <w:p w:rsidR="001262B3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working collaboratively and cooperatively.</w:t>
            </w:r>
          </w:p>
        </w:tc>
        <w:tc>
          <w:tcPr>
            <w:tcW w:w="2255" w:type="dxa"/>
          </w:tcPr>
          <w:p w:rsidR="001262B3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>Computers</w:t>
            </w:r>
          </w:p>
          <w:p w:rsidR="00C82117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C82117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Bank of websites on Connect</w:t>
            </w:r>
            <w:r w:rsidR="001B1E17" w:rsidRPr="00EC0149">
              <w:rPr>
                <w:rFonts w:ascii="Arial" w:hAnsi="Arial" w:cs="Arial"/>
                <w:sz w:val="20"/>
                <w:szCs w:val="20"/>
              </w:rPr>
              <w:t>/Media drive</w:t>
            </w:r>
          </w:p>
          <w:p w:rsidR="00C82117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C82117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Definitions of purpose, audience, context (notes taken in class)</w:t>
            </w:r>
          </w:p>
          <w:p w:rsidR="006627B5" w:rsidRPr="00EC0149" w:rsidRDefault="006627B5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6627B5" w:rsidRPr="00EC0149" w:rsidRDefault="006627B5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Text structure analysis</w:t>
            </w:r>
          </w:p>
          <w:p w:rsidR="00C82117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C82117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Retrieval charts</w:t>
            </w:r>
          </w:p>
          <w:p w:rsidR="006627B5" w:rsidRPr="00EC0149" w:rsidRDefault="006627B5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C0149" w:rsidRDefault="001B1E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Week 2: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1B1E17" w:rsidRPr="008C315E" w:rsidRDefault="001B1E17" w:rsidP="00207B88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C315E">
              <w:rPr>
                <w:rFonts w:ascii="Arial" w:hAnsi="Arial" w:cs="Arial"/>
                <w:b/>
                <w:sz w:val="20"/>
                <w:szCs w:val="20"/>
              </w:rPr>
              <w:t>text: non-profit website - review</w:t>
            </w:r>
          </w:p>
          <w:p w:rsidR="001B1E17" w:rsidRPr="008C315E" w:rsidRDefault="001B1E17" w:rsidP="00207B88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EC0149" w:rsidRPr="008C315E" w:rsidRDefault="001B1E17" w:rsidP="001B1E17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C315E">
              <w:rPr>
                <w:rFonts w:ascii="Arial" w:hAnsi="Arial" w:cs="Arial"/>
                <w:b/>
                <w:sz w:val="20"/>
                <w:szCs w:val="20"/>
              </w:rPr>
              <w:t xml:space="preserve">Week 4: Journal </w:t>
            </w:r>
          </w:p>
          <w:p w:rsidR="001B1E17" w:rsidRPr="008C315E" w:rsidRDefault="001B1E17" w:rsidP="001B1E17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C315E">
              <w:rPr>
                <w:rFonts w:ascii="Arial" w:hAnsi="Arial" w:cs="Arial"/>
                <w:b/>
                <w:sz w:val="20"/>
                <w:szCs w:val="20"/>
              </w:rPr>
              <w:t xml:space="preserve">text: news story on a non-profit organisation – letter to the editor (p. 196, </w:t>
            </w:r>
            <w:r w:rsidRPr="008C315E">
              <w:rPr>
                <w:rFonts w:ascii="Arial" w:hAnsi="Arial" w:cs="Arial"/>
                <w:b/>
                <w:i/>
                <w:sz w:val="20"/>
                <w:szCs w:val="20"/>
              </w:rPr>
              <w:lastRenderedPageBreak/>
              <w:t>Writing and Responding</w:t>
            </w:r>
            <w:r w:rsidRPr="008C315E">
              <w:rPr>
                <w:rFonts w:ascii="Arial" w:hAnsi="Arial" w:cs="Arial"/>
                <w:b/>
                <w:sz w:val="20"/>
                <w:szCs w:val="20"/>
              </w:rPr>
              <w:t>).</w:t>
            </w:r>
          </w:p>
          <w:p w:rsidR="001B1E17" w:rsidRPr="00EC0149" w:rsidRDefault="001B1E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6627B5" w:rsidRPr="00EC0149" w:rsidRDefault="006627B5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Practise questions</w:t>
            </w:r>
          </w:p>
          <w:p w:rsidR="004E5D7E" w:rsidRPr="00EC0149" w:rsidRDefault="004E5D7E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4E5D7E" w:rsidRPr="00EC0149" w:rsidRDefault="004E5D7E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Panel discussion examples</w:t>
            </w:r>
            <w:r w:rsidR="00B732C5" w:rsidRPr="00EC0149">
              <w:rPr>
                <w:rFonts w:ascii="Arial" w:hAnsi="Arial" w:cs="Arial"/>
                <w:sz w:val="20"/>
                <w:szCs w:val="20"/>
              </w:rPr>
              <w:t xml:space="preserve"> (video), notes taken in class.</w:t>
            </w:r>
          </w:p>
        </w:tc>
        <w:tc>
          <w:tcPr>
            <w:tcW w:w="2260" w:type="dxa"/>
          </w:tcPr>
          <w:p w:rsidR="00207B88" w:rsidRPr="00EC0149" w:rsidRDefault="00207B88" w:rsidP="00207B8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Task 1: 5%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(Set Week 1, due Week 3) 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C0149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Pr="00EC0149">
              <w:rPr>
                <w:rFonts w:ascii="Arial" w:hAnsi="Arial" w:cs="Arial"/>
                <w:sz w:val="20"/>
                <w:szCs w:val="20"/>
              </w:rPr>
              <w:t>: In class.</w:t>
            </w:r>
          </w:p>
          <w:p w:rsidR="00207B88" w:rsidRPr="00EC0149" w:rsidRDefault="00207B88" w:rsidP="00207B8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View an unseen, complex, informational text and answer questions which assess literal and inferential comprehension skills and basic critical literacy.</w:t>
            </w:r>
          </w:p>
          <w:p w:rsidR="00207B88" w:rsidRPr="00EC0149" w:rsidRDefault="00207B88" w:rsidP="00207B88">
            <w:pPr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rPr>
                <w:rFonts w:ascii="Arial" w:hAnsi="Arial" w:cs="Arial"/>
                <w:sz w:val="20"/>
                <w:szCs w:val="20"/>
              </w:rPr>
            </w:pPr>
          </w:p>
          <w:p w:rsidR="00DD650B" w:rsidRPr="00EC0149" w:rsidRDefault="00DD650B" w:rsidP="00DD650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Task 2: 5% 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(Set Week 1, due Week 5) 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C0149"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 w:rsidRPr="00EC0149">
              <w:rPr>
                <w:rFonts w:ascii="Arial" w:hAnsi="Arial" w:cs="Arial"/>
                <w:sz w:val="20"/>
                <w:szCs w:val="20"/>
              </w:rPr>
              <w:t>: In class and at home. Small groups.</w:t>
            </w:r>
          </w:p>
          <w:p w:rsidR="00DD650B" w:rsidRDefault="00DD650B" w:rsidP="00DD650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1262B3" w:rsidRPr="00EC0149" w:rsidRDefault="00DD650B" w:rsidP="00DD650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CF8">
              <w:rPr>
                <w:rFonts w:ascii="Arial" w:hAnsi="Arial" w:cs="Arial"/>
                <w:sz w:val="20"/>
                <w:szCs w:val="20"/>
              </w:rPr>
              <w:t>Create an analysis of visual techniques, attitudes, values and perspective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0C0CF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0C0CF8">
              <w:rPr>
                <w:rFonts w:ascii="Arial" w:hAnsi="Arial" w:cs="Arial"/>
                <w:sz w:val="20"/>
                <w:szCs w:val="20"/>
              </w:rPr>
              <w:t xml:space="preserve"> your chosen website studied in class and present to the class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207B88" w:rsidRPr="00554CAB">
              <w:rPr>
                <w:rFonts w:ascii="Arial" w:hAnsi="Arial" w:cs="Arial"/>
                <w:strike/>
                <w:sz w:val="20"/>
                <w:szCs w:val="20"/>
              </w:rPr>
              <w:br/>
            </w:r>
          </w:p>
        </w:tc>
      </w:tr>
      <w:tr w:rsidR="00620C3C" w:rsidRPr="00EC0149" w:rsidTr="003C67D9">
        <w:tc>
          <w:tcPr>
            <w:tcW w:w="906" w:type="dxa"/>
          </w:tcPr>
          <w:p w:rsidR="00620C3C" w:rsidRPr="00EC0149" w:rsidRDefault="00620C3C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Weeks</w:t>
            </w:r>
          </w:p>
          <w:p w:rsidR="00B732C5" w:rsidRPr="00EC0149" w:rsidRDefault="00B732C5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6-9</w:t>
            </w:r>
          </w:p>
        </w:tc>
        <w:tc>
          <w:tcPr>
            <w:tcW w:w="3714" w:type="dxa"/>
          </w:tcPr>
          <w:p w:rsidR="00B732C5" w:rsidRPr="00EC0149" w:rsidRDefault="00B732C5" w:rsidP="00B732C5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>What’s the Story?</w:t>
            </w:r>
          </w:p>
          <w:p w:rsidR="00620C3C" w:rsidRPr="00EC0149" w:rsidRDefault="00DD650B" w:rsidP="00DD650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Students read and view a range of texts to explore how narrative techniques shape audience response in a range of modes and mediums. Text choice could include some of the following: short stories, picture books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53" w:type="dxa"/>
          </w:tcPr>
          <w:p w:rsidR="00620C3C" w:rsidRPr="00EC0149" w:rsidRDefault="00EC0149" w:rsidP="00EC0149">
            <w:p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Cover elements of narrative:</w:t>
            </w:r>
          </w:p>
          <w:p w:rsidR="00EC0149" w:rsidRPr="00EC0149" w:rsidRDefault="00EC0149" w:rsidP="00EC014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Characterisation</w:t>
            </w:r>
          </w:p>
          <w:p w:rsidR="00EC0149" w:rsidRPr="00EC0149" w:rsidRDefault="00EC0149" w:rsidP="00EC014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Plot</w:t>
            </w:r>
          </w:p>
          <w:p w:rsidR="00EC0149" w:rsidRPr="00EC0149" w:rsidRDefault="00EC0149" w:rsidP="00EC014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Setting</w:t>
            </w:r>
          </w:p>
          <w:p w:rsidR="00EC0149" w:rsidRPr="00EC0149" w:rsidRDefault="00EC0149" w:rsidP="00EC014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POV</w:t>
            </w:r>
          </w:p>
          <w:p w:rsidR="00EC0149" w:rsidRPr="00EC0149" w:rsidRDefault="00EC0149" w:rsidP="00EC014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Theme</w:t>
            </w:r>
          </w:p>
          <w:p w:rsidR="00EC0149" w:rsidRPr="00EC0149" w:rsidRDefault="00EC0149" w:rsidP="00EC014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Values and attitudes</w:t>
            </w:r>
          </w:p>
          <w:p w:rsidR="00EC0149" w:rsidRPr="00EC0149" w:rsidRDefault="00EC0149" w:rsidP="00EC014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Symbolism</w:t>
            </w:r>
          </w:p>
          <w:p w:rsidR="00EC0149" w:rsidRDefault="00EC0149" w:rsidP="00EC014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Techniques</w:t>
            </w:r>
          </w:p>
          <w:p w:rsidR="00EC0149" w:rsidRDefault="00EC0149" w:rsidP="00EC0149">
            <w:pPr>
              <w:rPr>
                <w:rFonts w:ascii="Arial" w:hAnsi="Arial" w:cs="Arial"/>
                <w:sz w:val="20"/>
                <w:szCs w:val="20"/>
              </w:rPr>
            </w:pPr>
          </w:p>
          <w:p w:rsidR="00EC0149" w:rsidRDefault="00EC0149" w:rsidP="00EC01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Audience positioning</w:t>
            </w:r>
          </w:p>
          <w:p w:rsidR="00EC0149" w:rsidRPr="00EC0149" w:rsidRDefault="00EC0149" w:rsidP="00EC014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>AfL</w:t>
            </w:r>
            <w:proofErr w:type="spellEnd"/>
            <w:r w:rsidRPr="00EC0149">
              <w:rPr>
                <w:rFonts w:ascii="Arial" w:hAnsi="Arial" w:cs="Arial"/>
                <w:sz w:val="20"/>
                <w:szCs w:val="20"/>
              </w:rPr>
              <w:t xml:space="preserve"> for journal activities and practise questions.</w:t>
            </w:r>
          </w:p>
        </w:tc>
        <w:tc>
          <w:tcPr>
            <w:tcW w:w="2286" w:type="dxa"/>
          </w:tcPr>
          <w:p w:rsidR="00B732C5" w:rsidRPr="00EC0149" w:rsidRDefault="00B732C5" w:rsidP="00B732C5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>predicting meaning by interpreting text structures, language features and aural and visual cues</w:t>
            </w:r>
          </w:p>
          <w:p w:rsidR="00B732C5" w:rsidRPr="00EC0149" w:rsidRDefault="00B732C5" w:rsidP="00B732C5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how written and visual language shape audience response</w:t>
            </w:r>
          </w:p>
          <w:p w:rsidR="00620C3C" w:rsidRPr="00EC0149" w:rsidRDefault="00B732C5" w:rsidP="00B732C5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the use of narrative techniques, for example, characterisation and narrative point of view.</w:t>
            </w:r>
          </w:p>
        </w:tc>
        <w:tc>
          <w:tcPr>
            <w:tcW w:w="2255" w:type="dxa"/>
          </w:tcPr>
          <w:p w:rsidR="00620C3C" w:rsidRDefault="00B732C5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Short stories</w:t>
            </w:r>
          </w:p>
          <w:p w:rsidR="007B7966" w:rsidRPr="007B7966" w:rsidRDefault="007B7966" w:rsidP="00207B88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Australian</w:t>
            </w:r>
          </w:p>
          <w:p w:rsidR="00A96DE0" w:rsidRDefault="00A96DE0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 Winton: ‘Neighbours’</w:t>
            </w:r>
          </w:p>
          <w:p w:rsidR="00B732C5" w:rsidRDefault="00554CAB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‘At Seventeen’ by Sheila Morehead</w:t>
            </w:r>
          </w:p>
          <w:p w:rsidR="00554CAB" w:rsidRDefault="00554CAB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554CAB" w:rsidRPr="00554CAB" w:rsidRDefault="00554CAB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B732C5" w:rsidRDefault="00B732C5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‘Menace in the Mulga’ - </w:t>
            </w:r>
            <w:r w:rsidRPr="00EC0149">
              <w:rPr>
                <w:rFonts w:ascii="Arial" w:hAnsi="Arial" w:cs="Arial"/>
                <w:i/>
                <w:sz w:val="20"/>
                <w:szCs w:val="20"/>
              </w:rPr>
              <w:t>Writing and Responding</w:t>
            </w:r>
            <w:r w:rsidRPr="00EC014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CAB" w:rsidRDefault="00554CAB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C0149" w:rsidRDefault="00EC0149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C0149" w:rsidRDefault="00EC0149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Practise questions</w:t>
            </w:r>
          </w:p>
          <w:p w:rsidR="00EC0149" w:rsidRDefault="00EC0149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C0149" w:rsidRDefault="00EC0149" w:rsidP="00EC014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6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>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554CAB" w:rsidRPr="008C315E" w:rsidRDefault="00EC0149" w:rsidP="00554CA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C315E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text: Short story </w:t>
            </w:r>
            <w:r w:rsidR="00554CAB" w:rsidRPr="008C315E">
              <w:rPr>
                <w:rFonts w:ascii="Arial" w:hAnsi="Arial" w:cs="Arial"/>
                <w:b/>
                <w:sz w:val="20"/>
                <w:szCs w:val="20"/>
              </w:rPr>
              <w:t>‘</w:t>
            </w:r>
            <w:proofErr w:type="spellStart"/>
            <w:r w:rsidR="00554CAB" w:rsidRPr="008C315E">
              <w:rPr>
                <w:rFonts w:ascii="Arial" w:hAnsi="Arial" w:cs="Arial"/>
                <w:b/>
                <w:sz w:val="20"/>
                <w:szCs w:val="20"/>
              </w:rPr>
              <w:t>Bombies</w:t>
            </w:r>
            <w:proofErr w:type="spellEnd"/>
            <w:r w:rsidR="00554CAB" w:rsidRPr="008C315E">
              <w:rPr>
                <w:rFonts w:ascii="Arial" w:hAnsi="Arial" w:cs="Arial"/>
                <w:b/>
                <w:sz w:val="20"/>
                <w:szCs w:val="20"/>
              </w:rPr>
              <w:t>, blowies and dodge the barnacles’ by Chris Tate -</w:t>
            </w:r>
          </w:p>
          <w:p w:rsidR="00EC0149" w:rsidRPr="008C315E" w:rsidRDefault="00EC0149" w:rsidP="00EC0149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C315E">
              <w:rPr>
                <w:rFonts w:ascii="Arial" w:hAnsi="Arial" w:cs="Arial"/>
                <w:b/>
                <w:sz w:val="20"/>
                <w:szCs w:val="20"/>
              </w:rPr>
              <w:t>students answer questions modelled on how the author positions readers through narrative conventions.</w:t>
            </w:r>
          </w:p>
          <w:p w:rsidR="00EC0149" w:rsidRPr="008C315E" w:rsidRDefault="00EC0149" w:rsidP="00EC0149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EC0149" w:rsidRPr="008C315E" w:rsidRDefault="00EC0149" w:rsidP="00EC0149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C315E">
              <w:rPr>
                <w:rFonts w:ascii="Arial" w:hAnsi="Arial" w:cs="Arial"/>
                <w:b/>
                <w:sz w:val="20"/>
                <w:szCs w:val="20"/>
              </w:rPr>
              <w:t xml:space="preserve">Week 8: Journal </w:t>
            </w:r>
          </w:p>
          <w:p w:rsidR="00EC0149" w:rsidRPr="00EC0149" w:rsidRDefault="00554CAB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315E">
              <w:rPr>
                <w:rFonts w:ascii="Arial" w:hAnsi="Arial" w:cs="Arial"/>
                <w:b/>
                <w:sz w:val="20"/>
                <w:szCs w:val="20"/>
              </w:rPr>
              <w:t>Practise response on a chosen short story studied in class.</w:t>
            </w:r>
            <w:r w:rsidRPr="008C315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0" w:type="dxa"/>
          </w:tcPr>
          <w:p w:rsidR="00951BB0" w:rsidRDefault="00B732C5" w:rsidP="00B732C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Task 3: 10% </w:t>
            </w:r>
          </w:p>
          <w:p w:rsidR="00B732C5" w:rsidRPr="00951BB0" w:rsidRDefault="00951BB0" w:rsidP="00B732C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(Week 9)</w:t>
            </w:r>
            <w:r w:rsidR="00B732C5"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B732C5" w:rsidRPr="00EC0149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="00B732C5" w:rsidRPr="00EC0149">
              <w:rPr>
                <w:rFonts w:ascii="Arial" w:hAnsi="Arial" w:cs="Arial"/>
                <w:sz w:val="20"/>
                <w:szCs w:val="20"/>
              </w:rPr>
              <w:t xml:space="preserve">: In-class short answer responses. </w:t>
            </w:r>
          </w:p>
          <w:p w:rsidR="00620C3C" w:rsidRPr="00EC0149" w:rsidRDefault="00B732C5" w:rsidP="00B732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Students are provided with an unseen written text and respond to these in exam conditions.</w:t>
            </w:r>
          </w:p>
        </w:tc>
      </w:tr>
      <w:tr w:rsidR="00620C3C" w:rsidRPr="00EC0149" w:rsidTr="003C67D9">
        <w:tc>
          <w:tcPr>
            <w:tcW w:w="906" w:type="dxa"/>
          </w:tcPr>
          <w:p w:rsidR="00620C3C" w:rsidRDefault="00A96DE0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A96DE0" w:rsidRPr="00A96DE0" w:rsidRDefault="00A96DE0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714" w:type="dxa"/>
          </w:tcPr>
          <w:p w:rsidR="00DD650B" w:rsidRPr="00FB7B09" w:rsidRDefault="00DD650B" w:rsidP="00DD650B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Response Journal</w:t>
            </w:r>
          </w:p>
          <w:p w:rsidR="00620C3C" w:rsidRPr="00EC0149" w:rsidRDefault="00B3000F" w:rsidP="00B3000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read a variety of different texts, short stories, graphic novels, autobiographies or novels.  Students can also view short texts that highlight the intertextuality between different mediums.</w:t>
            </w:r>
          </w:p>
        </w:tc>
        <w:tc>
          <w:tcPr>
            <w:tcW w:w="2753" w:type="dxa"/>
          </w:tcPr>
          <w:p w:rsidR="00620C3C" w:rsidRPr="00EC0149" w:rsidRDefault="00B3000F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AfL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over term. </w:t>
            </w:r>
          </w:p>
        </w:tc>
        <w:tc>
          <w:tcPr>
            <w:tcW w:w="2286" w:type="dxa"/>
          </w:tcPr>
          <w:p w:rsidR="00B3000F" w:rsidRPr="008C7717" w:rsidRDefault="00B3000F" w:rsidP="00B3000F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 xml:space="preserve">developing appropriate vocabulary and sentence structures and using accurate spelling, punctuation and grammar </w:t>
            </w:r>
          </w:p>
          <w:p w:rsidR="00B3000F" w:rsidRPr="008C7717" w:rsidRDefault="00B3000F" w:rsidP="00B3000F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 xml:space="preserve">consolidating literacy skills for the workforce or further training </w:t>
            </w:r>
          </w:p>
          <w:p w:rsidR="00B3000F" w:rsidRDefault="00B3000F" w:rsidP="00B3000F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using strategies and tools for collecting and processing information, for example, informational organisers.</w:t>
            </w:r>
          </w:p>
          <w:p w:rsidR="00620C3C" w:rsidRPr="00B3000F" w:rsidRDefault="00B3000F" w:rsidP="00B3000F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B3000F">
              <w:rPr>
                <w:rFonts w:ascii="Arial" w:hAnsi="Arial" w:cs="Arial"/>
                <w:sz w:val="20"/>
                <w:szCs w:val="20"/>
              </w:rPr>
              <w:lastRenderedPageBreak/>
              <w:t>posing and answering questions that clarify meaning and promote deeper understanding of the text.</w:t>
            </w:r>
          </w:p>
        </w:tc>
        <w:tc>
          <w:tcPr>
            <w:tcW w:w="2255" w:type="dxa"/>
          </w:tcPr>
          <w:p w:rsidR="00620C3C" w:rsidRPr="00B3000F" w:rsidRDefault="00B3000F" w:rsidP="00B3000F">
            <w:pPr>
              <w:pStyle w:val="ListItem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Time in class.</w:t>
            </w:r>
          </w:p>
        </w:tc>
        <w:tc>
          <w:tcPr>
            <w:tcW w:w="2260" w:type="dxa"/>
          </w:tcPr>
          <w:p w:rsidR="007726BC" w:rsidRDefault="00B3000F" w:rsidP="00B3000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Task 4: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(Set Week 1, due Week 10) </w:t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 w:rsidRPr="008A4211">
              <w:rPr>
                <w:rFonts w:ascii="Arial" w:hAnsi="Arial" w:cs="Arial"/>
                <w:sz w:val="20"/>
                <w:szCs w:val="20"/>
              </w:rPr>
              <w:t>: In class and at home.</w:t>
            </w:r>
          </w:p>
          <w:p w:rsidR="00B3000F" w:rsidRDefault="00B3000F" w:rsidP="00B3000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Maintain a journal based on your </w:t>
            </w:r>
            <w:r w:rsidR="00554CAB">
              <w:rPr>
                <w:rFonts w:ascii="Arial" w:hAnsi="Arial" w:cs="Arial"/>
                <w:sz w:val="20"/>
                <w:szCs w:val="20"/>
              </w:rPr>
              <w:t xml:space="preserve">short </w:t>
            </w:r>
            <w:r w:rsidRPr="008A4211">
              <w:rPr>
                <w:rFonts w:ascii="Arial" w:hAnsi="Arial" w:cs="Arial"/>
                <w:sz w:val="20"/>
                <w:szCs w:val="20"/>
              </w:rPr>
              <w:t>Class and homework time allocated.</w:t>
            </w:r>
          </w:p>
          <w:p w:rsidR="00620C3C" w:rsidRPr="00EC0149" w:rsidRDefault="00620C3C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20C3C" w:rsidRDefault="00620C3C" w:rsidP="003C67D9">
      <w:pPr>
        <w:spacing w:after="0"/>
        <w:rPr>
          <w:rFonts w:ascii="Arial" w:hAnsi="Arial" w:cs="Arial"/>
          <w:b/>
          <w:sz w:val="20"/>
          <w:szCs w:val="20"/>
        </w:rPr>
      </w:pPr>
    </w:p>
    <w:p w:rsidR="007B7966" w:rsidRDefault="007B7966" w:rsidP="003C67D9">
      <w:pPr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3597"/>
        <w:gridCol w:w="2715"/>
        <w:gridCol w:w="2268"/>
        <w:gridCol w:w="2243"/>
        <w:gridCol w:w="2222"/>
      </w:tblGrid>
      <w:tr w:rsidR="003C67D9" w:rsidRPr="00EC0149" w:rsidTr="00EB121E">
        <w:trPr>
          <w:tblHeader/>
        </w:trPr>
        <w:tc>
          <w:tcPr>
            <w:tcW w:w="906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Term</w:t>
            </w:r>
          </w:p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714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Focus</w:t>
            </w:r>
          </w:p>
        </w:tc>
        <w:tc>
          <w:tcPr>
            <w:tcW w:w="2753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Strategies/Content</w:t>
            </w:r>
          </w:p>
        </w:tc>
        <w:tc>
          <w:tcPr>
            <w:tcW w:w="2286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Syllabus</w:t>
            </w:r>
          </w:p>
        </w:tc>
        <w:tc>
          <w:tcPr>
            <w:tcW w:w="2255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Resources</w:t>
            </w:r>
          </w:p>
        </w:tc>
        <w:tc>
          <w:tcPr>
            <w:tcW w:w="2260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</w:tr>
      <w:tr w:rsidR="003C67D9" w:rsidRPr="00EC0149" w:rsidTr="00EB121E">
        <w:tc>
          <w:tcPr>
            <w:tcW w:w="906" w:type="dxa"/>
          </w:tcPr>
          <w:p w:rsidR="003C67D9" w:rsidRPr="003C67D9" w:rsidRDefault="003C67D9" w:rsidP="003C67D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3C67D9" w:rsidRDefault="003C67D9" w:rsidP="00EB121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1–</w:t>
            </w:r>
            <w:r w:rsidR="007B7966">
              <w:rPr>
                <w:rFonts w:ascii="Arial" w:hAnsi="Arial" w:cs="Arial"/>
                <w:sz w:val="20"/>
                <w:szCs w:val="20"/>
              </w:rPr>
              <w:t>5</w:t>
            </w:r>
          </w:p>
          <w:p w:rsidR="00A5460B" w:rsidRDefault="00A5460B" w:rsidP="00EB121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A5460B" w:rsidRPr="00A5460B" w:rsidRDefault="00A5460B" w:rsidP="00EB121E">
            <w:pPr>
              <w:spacing w:after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Week 3 Non-asses. Week for ATAR</w:t>
            </w:r>
          </w:p>
        </w:tc>
        <w:tc>
          <w:tcPr>
            <w:tcW w:w="3714" w:type="dxa"/>
          </w:tcPr>
          <w:p w:rsidR="003C67D9" w:rsidRPr="008A4211" w:rsidRDefault="003C67D9" w:rsidP="003C67D9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Tech savvy?</w:t>
            </w:r>
          </w:p>
          <w:p w:rsidR="003C67D9" w:rsidRPr="008A4211" w:rsidRDefault="003C67D9" w:rsidP="003C67D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examine the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role of technology in our daily lives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including how we use technology, why we use technology and the impact that technology usage has on our daily lives. 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:rsidR="003C67D9" w:rsidRDefault="003C67D9" w:rsidP="003C67D9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3C67D9" w:rsidRDefault="003C67D9" w:rsidP="003C67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Students will view </w:t>
            </w:r>
            <w:r w:rsidR="007B7966">
              <w:rPr>
                <w:rFonts w:ascii="Arial" w:hAnsi="Arial" w:cs="Arial"/>
                <w:bCs/>
                <w:sz w:val="20"/>
                <w:szCs w:val="20"/>
              </w:rPr>
              <w:t xml:space="preserve">and research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websites 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>exploring argum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ents for and against censorship and use of technology 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>across a range of written, multimodal, visual texts and/or computer-video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games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apps.</w:t>
            </w:r>
          </w:p>
          <w:p w:rsidR="003C67D9" w:rsidRDefault="003C67D9" w:rsidP="003C67D9">
            <w:pPr>
              <w:rPr>
                <w:rFonts w:ascii="Arial" w:hAnsi="Arial" w:cs="Arial"/>
                <w:sz w:val="20"/>
                <w:szCs w:val="20"/>
              </w:rPr>
            </w:pPr>
          </w:p>
          <w:p w:rsidR="003C67D9" w:rsidRPr="00EC0149" w:rsidRDefault="003C67D9" w:rsidP="003C67D9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will present their research to the class through a multimodal presentation.</w:t>
            </w:r>
          </w:p>
        </w:tc>
        <w:tc>
          <w:tcPr>
            <w:tcW w:w="2753" w:type="dxa"/>
          </w:tcPr>
          <w:p w:rsidR="003C67D9" w:rsidRDefault="007B7966" w:rsidP="00EB12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Persuasive essay structure</w:t>
            </w:r>
            <w:r w:rsidR="00EB121E">
              <w:rPr>
                <w:rFonts w:ascii="Arial" w:hAnsi="Arial" w:cs="Arial"/>
                <w:sz w:val="20"/>
                <w:szCs w:val="20"/>
              </w:rPr>
              <w:t>/language features</w:t>
            </w:r>
          </w:p>
          <w:p w:rsidR="00EB121E" w:rsidRDefault="00EB121E" w:rsidP="00EB121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AfL</w:t>
            </w:r>
            <w:proofErr w:type="spellEnd"/>
          </w:p>
          <w:p w:rsidR="00EB121E" w:rsidRDefault="00EB121E" w:rsidP="00EB12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Revise note taking procedures</w:t>
            </w:r>
          </w:p>
          <w:p w:rsidR="007B7966" w:rsidRDefault="007B7966" w:rsidP="00EB12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Students choose a technology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and  research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the impact and usage of technology on our daily lives</w:t>
            </w:r>
            <w:r w:rsidR="00EB121E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EB121E" w:rsidRDefault="00EB121E" w:rsidP="00EB12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will:</w:t>
            </w:r>
          </w:p>
          <w:p w:rsidR="00EB121E" w:rsidRDefault="00EB121E" w:rsidP="00EB121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research information to include in their essay</w:t>
            </w:r>
          </w:p>
          <w:p w:rsidR="00EB121E" w:rsidRDefault="00EB121E" w:rsidP="00EB121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compile information in dot point form</w:t>
            </w:r>
          </w:p>
          <w:p w:rsidR="00EB121E" w:rsidRDefault="00EB121E" w:rsidP="00EB121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or write a practise essay in timed conditions</w:t>
            </w:r>
          </w:p>
          <w:p w:rsidR="00EB121E" w:rsidRDefault="00EB121E" w:rsidP="00EB121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receive feedback from their teacher</w:t>
            </w:r>
          </w:p>
          <w:p w:rsidR="00EB121E" w:rsidRPr="00EB121E" w:rsidRDefault="00EB121E" w:rsidP="00EB121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compose a good copy under timed conditions.</w:t>
            </w:r>
          </w:p>
        </w:tc>
        <w:tc>
          <w:tcPr>
            <w:tcW w:w="2286" w:type="dxa"/>
          </w:tcPr>
          <w:p w:rsidR="003C67D9" w:rsidRPr="008C7717" w:rsidRDefault="003C67D9" w:rsidP="003C67D9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lastRenderedPageBreak/>
              <w:t>using text structures and language features to communicate ideas and information in a range of media and digital technologies</w:t>
            </w:r>
          </w:p>
          <w:p w:rsidR="003C67D9" w:rsidRDefault="003C67D9" w:rsidP="003C67D9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using strategies for planning, recording sources of information and proofreading.</w:t>
            </w:r>
          </w:p>
          <w:p w:rsidR="003C67D9" w:rsidRPr="008C7717" w:rsidRDefault="003C67D9" w:rsidP="003C67D9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relating texts to personal life and other texts</w:t>
            </w:r>
          </w:p>
          <w:p w:rsidR="003C67D9" w:rsidRPr="008C7717" w:rsidRDefault="003C67D9" w:rsidP="003C67D9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communicating ideas and information clearly</w:t>
            </w:r>
          </w:p>
          <w:p w:rsidR="003C67D9" w:rsidRPr="00EC0149" w:rsidRDefault="003C67D9" w:rsidP="00554CAB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36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5" w:type="dxa"/>
          </w:tcPr>
          <w:p w:rsidR="003C67D9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Persuasive essay template</w:t>
            </w:r>
          </w:p>
          <w:p w:rsidR="005F51A1" w:rsidRDefault="005F51A1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58014B" w:rsidRDefault="005F51A1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Persuasive essay scaffold</w:t>
            </w: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Persuasive language features puzzle game</w:t>
            </w: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58014B" w:rsidRDefault="0058014B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Opinion articles/news articles on technology (Facebook, Snapchat, “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Insta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”-celebs, R-rated gaming controversy/law, violence in video games,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griefers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B93C5F">
              <w:rPr>
                <w:rFonts w:ascii="Arial" w:hAnsi="Arial" w:cs="Arial"/>
                <w:sz w:val="20"/>
                <w:szCs w:val="20"/>
              </w:rPr>
              <w:t>addiction</w:t>
            </w:r>
            <w:r w:rsidR="00554CAB">
              <w:rPr>
                <w:rFonts w:ascii="Arial" w:hAnsi="Arial" w:cs="Arial"/>
                <w:sz w:val="20"/>
                <w:szCs w:val="20"/>
              </w:rPr>
              <w:t xml:space="preserve">, transhumanism, technological </w:t>
            </w:r>
            <w:proofErr w:type="spellStart"/>
            <w:r w:rsidR="00554CAB">
              <w:rPr>
                <w:rFonts w:ascii="Arial" w:hAnsi="Arial" w:cs="Arial"/>
                <w:sz w:val="20"/>
                <w:szCs w:val="20"/>
              </w:rPr>
              <w:t>impants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58014B" w:rsidRDefault="0058014B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Computers</w:t>
            </w: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B121E" w:rsidRPr="00EC0149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</w:tcPr>
          <w:p w:rsidR="00951BB0" w:rsidRDefault="003C67D9" w:rsidP="00951BB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Task 5: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</w:p>
          <w:p w:rsidR="003C67D9" w:rsidRPr="008A4211" w:rsidRDefault="00951BB0" w:rsidP="00951BB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(Week 3)</w:t>
            </w:r>
            <w:r w:rsidR="003C67D9"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3C67D9"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="003C67D9" w:rsidRPr="008A4211">
              <w:rPr>
                <w:rFonts w:ascii="Arial" w:hAnsi="Arial" w:cs="Arial"/>
                <w:sz w:val="20"/>
                <w:szCs w:val="20"/>
              </w:rPr>
              <w:t xml:space="preserve">: Home and in class. </w:t>
            </w:r>
          </w:p>
          <w:p w:rsidR="003C67D9" w:rsidRDefault="003C67D9" w:rsidP="003C67D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Write an in-class persuasive essay on the impact a chosen technology has on an audience. </w:t>
            </w:r>
          </w:p>
          <w:p w:rsidR="003C67D9" w:rsidRDefault="003C67D9" w:rsidP="003C67D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3C67D9" w:rsidRDefault="003C67D9" w:rsidP="00951BB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6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10%</w:t>
            </w:r>
          </w:p>
          <w:p w:rsidR="00951BB0" w:rsidRDefault="00951BB0" w:rsidP="00951BB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(Week 5)</w:t>
            </w:r>
          </w:p>
          <w:p w:rsidR="003C67D9" w:rsidRDefault="003C67D9" w:rsidP="00951BB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sz w:val="20"/>
                <w:szCs w:val="20"/>
              </w:rPr>
              <w:t>Creating</w:t>
            </w:r>
            <w:r>
              <w:rPr>
                <w:rFonts w:ascii="Arial" w:hAnsi="Arial" w:cs="Arial"/>
                <w:bCs/>
                <w:sz w:val="20"/>
                <w:szCs w:val="20"/>
              </w:rPr>
              <w:t>: In class and at home.</w:t>
            </w:r>
          </w:p>
          <w:p w:rsidR="007726BC" w:rsidRDefault="007726BC" w:rsidP="00951BB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3C67D9" w:rsidRPr="00EC0149" w:rsidRDefault="00554CAB" w:rsidP="00554CA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</w:t>
            </w:r>
            <w:r w:rsidR="003C67D9">
              <w:rPr>
                <w:rFonts w:ascii="Arial" w:hAnsi="Arial" w:cs="Arial"/>
                <w:bCs/>
                <w:sz w:val="20"/>
                <w:szCs w:val="20"/>
              </w:rPr>
              <w:t>esearch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your chosen technology and in groups, create and deliver a panel discussion which offers multiple perspectives. Present your </w:t>
            </w:r>
            <w:r w:rsidR="003C67D9">
              <w:rPr>
                <w:rFonts w:ascii="Arial" w:hAnsi="Arial" w:cs="Arial"/>
                <w:bCs/>
                <w:sz w:val="20"/>
                <w:szCs w:val="20"/>
              </w:rPr>
              <w:t>findings</w:t>
            </w:r>
            <w:r w:rsidR="00EB121E">
              <w:rPr>
                <w:rFonts w:ascii="Arial" w:hAnsi="Arial" w:cs="Arial"/>
                <w:bCs/>
                <w:sz w:val="20"/>
                <w:szCs w:val="20"/>
              </w:rPr>
              <w:t>/key argument</w:t>
            </w:r>
            <w:r w:rsidR="003C67D9">
              <w:rPr>
                <w:rFonts w:ascii="Arial" w:hAnsi="Arial" w:cs="Arial"/>
                <w:bCs/>
                <w:sz w:val="20"/>
                <w:szCs w:val="20"/>
              </w:rPr>
              <w:t xml:space="preserve"> to the class.</w:t>
            </w:r>
          </w:p>
        </w:tc>
      </w:tr>
      <w:tr w:rsidR="003C67D9" w:rsidRPr="00EC0149" w:rsidTr="00EB121E">
        <w:tc>
          <w:tcPr>
            <w:tcW w:w="906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6-9</w:t>
            </w:r>
          </w:p>
        </w:tc>
        <w:tc>
          <w:tcPr>
            <w:tcW w:w="3714" w:type="dxa"/>
          </w:tcPr>
          <w:p w:rsidR="00EB121E" w:rsidRPr="008A4211" w:rsidRDefault="00EB121E" w:rsidP="00EB121E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>News to me</w:t>
            </w:r>
          </w:p>
          <w:p w:rsidR="003C67D9" w:rsidRPr="00EB121E" w:rsidRDefault="00EB121E" w:rsidP="00EB121E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read and view news bulletins and publications from local, national and international news sources across a range of media. They compare how any two news sources communicate information, ideas and values to their audiences.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53" w:type="dxa"/>
          </w:tcPr>
          <w:p w:rsidR="00ED06CF" w:rsidRDefault="00ED06CF" w:rsidP="00ED06C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Letter to the editor conventions</w:t>
            </w:r>
          </w:p>
          <w:p w:rsidR="003C67D9" w:rsidRDefault="003C67D9" w:rsidP="00EB121E">
            <w:pPr>
              <w:rPr>
                <w:rFonts w:ascii="Arial" w:hAnsi="Arial" w:cs="Arial"/>
                <w:sz w:val="20"/>
                <w:szCs w:val="20"/>
              </w:rPr>
            </w:pPr>
          </w:p>
          <w:p w:rsidR="00ED06CF" w:rsidRDefault="00ED06CF" w:rsidP="00EB12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Explicit teaching of values, attitudes and ideas; facts, opinions and bias. How language features used in news media influence a desired audience response.</w:t>
            </w:r>
          </w:p>
          <w:p w:rsidR="00ED06CF" w:rsidRPr="00EC0149" w:rsidRDefault="00ED06CF" w:rsidP="00EB1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6" w:type="dxa"/>
          </w:tcPr>
          <w:p w:rsidR="00EB121E" w:rsidRPr="008A4211" w:rsidRDefault="00EB121E" w:rsidP="00EB121E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ways in which main ideas, values and supporting details are presented in everyday texts.</w:t>
            </w:r>
          </w:p>
          <w:p w:rsidR="00EB121E" w:rsidRPr="002E65D7" w:rsidRDefault="00EB121E" w:rsidP="00EB121E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 xml:space="preserve">identifying facts, opinions, supporting evidence and bias </w:t>
            </w:r>
          </w:p>
          <w:p w:rsidR="00EB121E" w:rsidRPr="002E65D7" w:rsidRDefault="00EB121E" w:rsidP="00EB121E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>making inferences from content, text structures and language features</w:t>
            </w:r>
          </w:p>
          <w:p w:rsidR="00EB121E" w:rsidRPr="002E65D7" w:rsidRDefault="00EB121E" w:rsidP="00EB121E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>summarising ideas and information presented in texts</w:t>
            </w:r>
          </w:p>
          <w:p w:rsidR="003C67D9" w:rsidRPr="00EC0149" w:rsidRDefault="00EB121E" w:rsidP="00EB121E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effects of media, types of texts and text structures on audiences.</w:t>
            </w:r>
          </w:p>
        </w:tc>
        <w:tc>
          <w:tcPr>
            <w:tcW w:w="2255" w:type="dxa"/>
          </w:tcPr>
          <w:p w:rsidR="003C67D9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Letter to the editor conventions</w:t>
            </w:r>
          </w:p>
          <w:p w:rsidR="00ED06CF" w:rsidRDefault="00ED06CF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D06CF" w:rsidRDefault="00ED06CF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Facts, opinions, evidence and bias notes - classwork</w:t>
            </w: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Taped news stories (GWN/ABC</w:t>
            </w:r>
            <w:r w:rsidR="008C315E">
              <w:rPr>
                <w:rFonts w:ascii="Arial" w:hAnsi="Arial" w:cs="Arial"/>
                <w:sz w:val="20"/>
                <w:szCs w:val="20"/>
              </w:rPr>
              <w:t>/SBS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5F51A1" w:rsidRDefault="005F51A1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Retrieval charts</w:t>
            </w:r>
          </w:p>
          <w:p w:rsidR="005F51A1" w:rsidRDefault="00ED06CF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Comprehension questions</w:t>
            </w:r>
          </w:p>
          <w:p w:rsidR="00ED06CF" w:rsidRDefault="00ED06CF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B121E" w:rsidRDefault="005F51A1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The West Australian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i/>
                <w:sz w:val="20"/>
                <w:szCs w:val="20"/>
              </w:rPr>
              <w:t>NT News</w:t>
            </w:r>
            <w:r w:rsidR="008C315E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and </w:t>
            </w:r>
            <w:r>
              <w:rPr>
                <w:rFonts w:ascii="Arial" w:hAnsi="Arial" w:cs="Arial"/>
                <w:i/>
                <w:sz w:val="20"/>
                <w:szCs w:val="20"/>
              </w:rPr>
              <w:t>Australian</w:t>
            </w:r>
            <w:r w:rsidR="008C315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F51A1">
              <w:rPr>
                <w:rFonts w:ascii="Arial" w:hAnsi="Arial" w:cs="Arial"/>
                <w:sz w:val="20"/>
                <w:szCs w:val="20"/>
              </w:rPr>
              <w:t>letter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5F51A1">
              <w:rPr>
                <w:rFonts w:ascii="Arial" w:hAnsi="Arial" w:cs="Arial"/>
                <w:sz w:val="20"/>
                <w:szCs w:val="20"/>
              </w:rPr>
              <w:t xml:space="preserve"> to the editor columns</w:t>
            </w:r>
          </w:p>
          <w:p w:rsidR="005F51A1" w:rsidRDefault="005F51A1" w:rsidP="005F51A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Opinion pieces, editorials from newspapers</w:t>
            </w:r>
          </w:p>
          <w:p w:rsidR="005F51A1" w:rsidRDefault="005F51A1" w:rsidP="005F51A1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5F51A1" w:rsidRPr="005F51A1" w:rsidRDefault="005F51A1" w:rsidP="005F51A1">
            <w:pPr>
              <w:rPr>
                <w:rFonts w:ascii="Arial" w:hAnsi="Arial" w:cs="Arial"/>
                <w:sz w:val="20"/>
                <w:szCs w:val="20"/>
              </w:rPr>
            </w:pPr>
            <w:r w:rsidRPr="005F51A1">
              <w:rPr>
                <w:rFonts w:ascii="Arial" w:hAnsi="Arial" w:cs="Arial"/>
                <w:sz w:val="20"/>
                <w:szCs w:val="20"/>
              </w:rPr>
              <w:t>Computers</w:t>
            </w:r>
          </w:p>
        </w:tc>
        <w:tc>
          <w:tcPr>
            <w:tcW w:w="2260" w:type="dxa"/>
          </w:tcPr>
          <w:p w:rsidR="00951BB0" w:rsidRDefault="00EB121E" w:rsidP="00EB121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7: 5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% </w:t>
            </w:r>
          </w:p>
          <w:p w:rsidR="00EB121E" w:rsidRPr="008A4211" w:rsidRDefault="00951BB0" w:rsidP="00EB121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6, due Week 9)</w:t>
            </w:r>
            <w:r w:rsidR="00EB121E"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EB121E"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>
              <w:rPr>
                <w:rFonts w:ascii="Arial" w:hAnsi="Arial" w:cs="Arial"/>
                <w:sz w:val="20"/>
                <w:szCs w:val="20"/>
              </w:rPr>
              <w:t>: In-class.</w:t>
            </w:r>
          </w:p>
          <w:p w:rsidR="003C67D9" w:rsidRPr="00EC0149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Write a letter to the editor presenting a perspective on a news item and how the media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communicate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information, ideas and values to their audiences.</w:t>
            </w:r>
          </w:p>
        </w:tc>
      </w:tr>
      <w:tr w:rsidR="005F51A1" w:rsidRPr="00EC0149" w:rsidTr="008E79C9">
        <w:tc>
          <w:tcPr>
            <w:tcW w:w="906" w:type="dxa"/>
          </w:tcPr>
          <w:p w:rsidR="005F51A1" w:rsidRDefault="005F51A1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5F51A1" w:rsidRPr="00A96DE0" w:rsidRDefault="005F51A1" w:rsidP="00EB121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3268" w:type="dxa"/>
            <w:gridSpan w:val="5"/>
          </w:tcPr>
          <w:p w:rsidR="005F51A1" w:rsidRPr="005F51A1" w:rsidRDefault="005F51A1" w:rsidP="005F51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F51A1">
              <w:rPr>
                <w:rFonts w:ascii="Arial" w:hAnsi="Arial" w:cs="Arial"/>
                <w:b/>
                <w:sz w:val="20"/>
                <w:szCs w:val="20"/>
              </w:rPr>
              <w:t>Country Week</w:t>
            </w:r>
          </w:p>
        </w:tc>
      </w:tr>
    </w:tbl>
    <w:p w:rsidR="003C67D9" w:rsidRDefault="003C67D9" w:rsidP="003C67D9">
      <w:pPr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3598"/>
        <w:gridCol w:w="2718"/>
        <w:gridCol w:w="2259"/>
        <w:gridCol w:w="2252"/>
        <w:gridCol w:w="2219"/>
      </w:tblGrid>
      <w:tr w:rsidR="00ED06CF" w:rsidRPr="00EC0149" w:rsidTr="008E79C9">
        <w:trPr>
          <w:tblHeader/>
        </w:trPr>
        <w:tc>
          <w:tcPr>
            <w:tcW w:w="90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Term</w:t>
            </w:r>
          </w:p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714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Focus</w:t>
            </w:r>
          </w:p>
        </w:tc>
        <w:tc>
          <w:tcPr>
            <w:tcW w:w="2753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Strategies/Content</w:t>
            </w:r>
          </w:p>
        </w:tc>
        <w:tc>
          <w:tcPr>
            <w:tcW w:w="228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Syllabus</w:t>
            </w:r>
          </w:p>
        </w:tc>
        <w:tc>
          <w:tcPr>
            <w:tcW w:w="2255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Resources</w:t>
            </w:r>
          </w:p>
        </w:tc>
        <w:tc>
          <w:tcPr>
            <w:tcW w:w="2260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</w:tr>
      <w:tr w:rsidR="00ED06CF" w:rsidRPr="00EC0149" w:rsidTr="008E79C9">
        <w:tc>
          <w:tcPr>
            <w:tcW w:w="90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D06CF" w:rsidRPr="00EC0149" w:rsidRDefault="00ED06CF" w:rsidP="00ED06C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1–3</w:t>
            </w:r>
          </w:p>
        </w:tc>
        <w:tc>
          <w:tcPr>
            <w:tcW w:w="3714" w:type="dxa"/>
          </w:tcPr>
          <w:p w:rsidR="00ED06CF" w:rsidRPr="008A4211" w:rsidRDefault="00ED06CF" w:rsidP="00ED06CF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Skilling Me Softly</w:t>
            </w:r>
          </w:p>
          <w:p w:rsidR="00ED06CF" w:rsidRPr="00EC0149" w:rsidRDefault="00ED06CF" w:rsidP="00ED06CF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Students research the employability skills and attributes required for </w:t>
            </w:r>
            <w:r w:rsidRPr="008A4211">
              <w:rPr>
                <w:rFonts w:ascii="Arial" w:hAnsi="Arial" w:cs="Arial"/>
                <w:sz w:val="20"/>
                <w:szCs w:val="20"/>
              </w:rPr>
              <w:lastRenderedPageBreak/>
              <w:t>employment and further learning.</w:t>
            </w:r>
          </w:p>
        </w:tc>
        <w:tc>
          <w:tcPr>
            <w:tcW w:w="2753" w:type="dxa"/>
          </w:tcPr>
          <w:p w:rsidR="00B93C5F" w:rsidRDefault="00B93C5F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Soft skills required for employment</w:t>
            </w:r>
          </w:p>
          <w:p w:rsidR="00B93C5F" w:rsidRDefault="00B93C5F" w:rsidP="00B93C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Synthesising real life </w:t>
            </w:r>
            <w:r w:rsidR="00DD650B">
              <w:rPr>
                <w:rFonts w:ascii="Arial" w:hAnsi="Arial" w:cs="Arial"/>
                <w:sz w:val="20"/>
                <w:szCs w:val="20"/>
              </w:rPr>
              <w:t>experience into</w:t>
            </w:r>
            <w:r>
              <w:rPr>
                <w:rFonts w:ascii="Arial" w:hAnsi="Arial" w:cs="Arial"/>
                <w:sz w:val="20"/>
                <w:szCs w:val="20"/>
              </w:rPr>
              <w:t xml:space="preserve"> employability skills</w:t>
            </w:r>
          </w:p>
          <w:p w:rsidR="00B93C5F" w:rsidRPr="00EC0149" w:rsidRDefault="00B93C5F" w:rsidP="00B93C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Research skills</w:t>
            </w:r>
          </w:p>
        </w:tc>
        <w:tc>
          <w:tcPr>
            <w:tcW w:w="2286" w:type="dxa"/>
          </w:tcPr>
          <w:p w:rsidR="00ED06CF" w:rsidRPr="002E65D7" w:rsidRDefault="00ED06CF" w:rsidP="00ED06C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lastRenderedPageBreak/>
              <w:t>Locate and select information from a range of sources.</w:t>
            </w:r>
          </w:p>
          <w:p w:rsidR="00ED06CF" w:rsidRPr="008A4211" w:rsidRDefault="00ED06CF" w:rsidP="00ED06C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Identify the relevance and </w:t>
            </w:r>
            <w:r w:rsidRPr="008A4211">
              <w:rPr>
                <w:rFonts w:ascii="Arial" w:hAnsi="Arial" w:cs="Arial"/>
                <w:sz w:val="20"/>
                <w:szCs w:val="20"/>
              </w:rPr>
              <w:lastRenderedPageBreak/>
              <w:t>usefulness of each source depending on the context in which used.</w:t>
            </w:r>
          </w:p>
          <w:p w:rsidR="00ED06CF" w:rsidRPr="00EC0149" w:rsidRDefault="00ED06CF" w:rsidP="00ED06CF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Use a range of strategies for finding information.</w:t>
            </w:r>
          </w:p>
        </w:tc>
        <w:tc>
          <w:tcPr>
            <w:tcW w:w="2255" w:type="dxa"/>
          </w:tcPr>
          <w:p w:rsidR="00B93C5F" w:rsidRDefault="00B93C5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Computers</w:t>
            </w:r>
          </w:p>
          <w:p w:rsidR="00B93C5F" w:rsidRDefault="00B93C5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D06CF" w:rsidRDefault="00B93C5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Seek</w:t>
            </w:r>
          </w:p>
          <w:p w:rsidR="00B93C5F" w:rsidRDefault="00B93C5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Gov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jobs online</w:t>
            </w:r>
          </w:p>
          <w:p w:rsidR="00B93C5F" w:rsidRDefault="00B93C5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B93C5F" w:rsidRDefault="00B93C5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Cover letter and resumes template</w:t>
            </w:r>
          </w:p>
          <w:p w:rsidR="00554CAB" w:rsidRDefault="00554CAB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340880" w:rsidRDefault="00340880" w:rsidP="0034088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2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>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40880" w:rsidRPr="00034218" w:rsidRDefault="00340880" w:rsidP="00340880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034218">
              <w:rPr>
                <w:rFonts w:ascii="Arial" w:hAnsi="Arial" w:cs="Arial"/>
                <w:b/>
                <w:sz w:val="20"/>
                <w:szCs w:val="20"/>
              </w:rPr>
              <w:t>text: opinion article</w:t>
            </w:r>
          </w:p>
          <w:p w:rsidR="00340880" w:rsidRPr="00034218" w:rsidRDefault="00340880" w:rsidP="00340880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034218">
              <w:rPr>
                <w:rFonts w:ascii="Arial" w:hAnsi="Arial" w:cs="Arial"/>
                <w:b/>
                <w:sz w:val="20"/>
                <w:szCs w:val="20"/>
              </w:rPr>
              <w:t>EST practise</w:t>
            </w:r>
          </w:p>
          <w:p w:rsidR="00340880" w:rsidRPr="00034218" w:rsidRDefault="00BE0EDD" w:rsidP="00340880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034218">
              <w:rPr>
                <w:rFonts w:ascii="Arial" w:hAnsi="Arial" w:cs="Arial"/>
                <w:b/>
                <w:sz w:val="20"/>
                <w:szCs w:val="20"/>
              </w:rPr>
              <w:t>*introduction to EST writing using online examples of strong and satisfactory responses from SCSA</w:t>
            </w:r>
          </w:p>
          <w:p w:rsidR="00BE0EDD" w:rsidRDefault="00BE0EDD" w:rsidP="0034088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340880" w:rsidRDefault="00340880" w:rsidP="0034088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4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>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40880" w:rsidRPr="00034218" w:rsidRDefault="00340880" w:rsidP="00340880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034218">
              <w:rPr>
                <w:rFonts w:ascii="Arial" w:hAnsi="Arial" w:cs="Arial"/>
                <w:b/>
                <w:sz w:val="20"/>
                <w:szCs w:val="20"/>
              </w:rPr>
              <w:t xml:space="preserve">text: </w:t>
            </w:r>
            <w:r w:rsidR="00BE0EDD" w:rsidRPr="00034218">
              <w:rPr>
                <w:rFonts w:ascii="Arial" w:hAnsi="Arial" w:cs="Arial"/>
                <w:b/>
                <w:sz w:val="20"/>
                <w:szCs w:val="20"/>
              </w:rPr>
              <w:t>EST practise, question from previous year/current year.</w:t>
            </w:r>
          </w:p>
        </w:tc>
        <w:tc>
          <w:tcPr>
            <w:tcW w:w="2260" w:type="dxa"/>
          </w:tcPr>
          <w:p w:rsidR="00951BB0" w:rsidRDefault="00ED06CF" w:rsidP="00ED06C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Task 8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66DE5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951BB0" w:rsidRPr="00951BB0">
              <w:rPr>
                <w:rFonts w:ascii="Arial" w:hAnsi="Arial" w:cs="Arial"/>
                <w:b/>
                <w:iCs/>
                <w:sz w:val="20"/>
                <w:szCs w:val="20"/>
              </w:rPr>
              <w:t>(Set Week 1, due Week 3)</w:t>
            </w:r>
          </w:p>
          <w:p w:rsidR="00ED06CF" w:rsidRDefault="00ED06CF" w:rsidP="00ED06C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>
              <w:rPr>
                <w:rFonts w:ascii="Arial" w:hAnsi="Arial" w:cs="Arial"/>
                <w:sz w:val="20"/>
                <w:szCs w:val="20"/>
              </w:rPr>
              <w:t xml:space="preserve">: In class and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at home with evidence of planning and drafting required.</w:t>
            </w:r>
          </w:p>
          <w:p w:rsidR="00ED06CF" w:rsidRPr="00EC0149" w:rsidRDefault="00ED06CF" w:rsidP="00554CA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Write a resume an</w:t>
            </w:r>
            <w:r w:rsidR="00554CAB">
              <w:rPr>
                <w:rFonts w:ascii="Arial" w:hAnsi="Arial" w:cs="Arial"/>
                <w:sz w:val="20"/>
                <w:szCs w:val="20"/>
              </w:rPr>
              <w:t xml:space="preserve">d cover letter for a specific job advertisement. </w:t>
            </w:r>
            <w:r w:rsidRPr="008A4211">
              <w:rPr>
                <w:rFonts w:ascii="Arial" w:hAnsi="Arial" w:cs="Arial"/>
                <w:sz w:val="20"/>
                <w:szCs w:val="20"/>
              </w:rPr>
              <w:br/>
            </w:r>
          </w:p>
        </w:tc>
      </w:tr>
      <w:tr w:rsidR="00ED06CF" w:rsidRPr="00EC0149" w:rsidTr="008E79C9">
        <w:tc>
          <w:tcPr>
            <w:tcW w:w="90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Weeks</w:t>
            </w:r>
          </w:p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EC0149">
              <w:rPr>
                <w:rFonts w:ascii="Arial" w:hAnsi="Arial" w:cs="Arial"/>
                <w:sz w:val="20"/>
                <w:szCs w:val="20"/>
              </w:rPr>
              <w:t>-9</w:t>
            </w:r>
          </w:p>
        </w:tc>
        <w:tc>
          <w:tcPr>
            <w:tcW w:w="3714" w:type="dxa"/>
          </w:tcPr>
          <w:p w:rsidR="00ED06CF" w:rsidRPr="008A4211" w:rsidRDefault="00ED06CF" w:rsidP="00ED06CF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Oral History</w:t>
            </w:r>
          </w:p>
          <w:p w:rsidR="00ED06CF" w:rsidRPr="00EC0149" w:rsidRDefault="00ED06CF" w:rsidP="00ED06C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Students </w:t>
            </w:r>
            <w:r>
              <w:rPr>
                <w:rFonts w:ascii="Arial" w:hAnsi="Arial" w:cs="Arial"/>
                <w:sz w:val="20"/>
                <w:szCs w:val="20"/>
              </w:rPr>
              <w:t>will interview members of the community about their life history. Students will compose a series of questions for their interviews that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foster their critical thinking and inquiry skills. They analyse and evaluate ideas and information and aim to communicate their findings logically and clearly.</w:t>
            </w:r>
          </w:p>
        </w:tc>
        <w:tc>
          <w:tcPr>
            <w:tcW w:w="2753" w:type="dxa"/>
          </w:tcPr>
          <w:p w:rsidR="00ED06CF" w:rsidRDefault="008E79C9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Transcript writing</w:t>
            </w:r>
          </w:p>
          <w:p w:rsidR="008E79C9" w:rsidRDefault="008E79C9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Questioning:</w:t>
            </w:r>
          </w:p>
          <w:p w:rsidR="008E79C9" w:rsidRDefault="008E79C9" w:rsidP="008E79C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Interview skills</w:t>
            </w:r>
          </w:p>
          <w:p w:rsidR="008E79C9" w:rsidRDefault="008E79C9" w:rsidP="008E79C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Open and closed questions</w:t>
            </w:r>
          </w:p>
          <w:p w:rsidR="008E79C9" w:rsidRDefault="008E79C9" w:rsidP="008E79C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Paraphrasing</w:t>
            </w:r>
          </w:p>
          <w:p w:rsidR="008E79C9" w:rsidRDefault="008E79C9" w:rsidP="008E79C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Deep questioning</w:t>
            </w:r>
          </w:p>
          <w:p w:rsidR="008E79C9" w:rsidRDefault="008E79C9" w:rsidP="008E79C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Questioning tactics</w:t>
            </w:r>
          </w:p>
          <w:p w:rsidR="008E79C9" w:rsidRDefault="008E79C9" w:rsidP="008E79C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Active listening skills</w:t>
            </w:r>
          </w:p>
          <w:p w:rsidR="008E79C9" w:rsidRDefault="008E79C9" w:rsidP="008E79C9">
            <w:pPr>
              <w:rPr>
                <w:rFonts w:ascii="Arial" w:hAnsi="Arial" w:cs="Arial"/>
                <w:sz w:val="20"/>
                <w:szCs w:val="20"/>
              </w:rPr>
            </w:pPr>
          </w:p>
          <w:p w:rsidR="008E79C9" w:rsidRDefault="008E79C9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Biographical writing</w:t>
            </w:r>
          </w:p>
          <w:p w:rsidR="008E79C9" w:rsidRDefault="008E79C9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Feature article writing</w:t>
            </w:r>
          </w:p>
          <w:p w:rsidR="008E79C9" w:rsidRDefault="00340880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Journalistic principals</w:t>
            </w:r>
          </w:p>
          <w:p w:rsidR="00340880" w:rsidRPr="008E79C9" w:rsidRDefault="00340880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Ethics in journalism</w:t>
            </w:r>
          </w:p>
        </w:tc>
        <w:tc>
          <w:tcPr>
            <w:tcW w:w="2286" w:type="dxa"/>
          </w:tcPr>
          <w:p w:rsidR="00ED06CF" w:rsidRPr="008A4211" w:rsidRDefault="00ED06CF" w:rsidP="00ED06C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lastRenderedPageBreak/>
              <w:t>Identify facts, opinions, supporting evidence and bias.</w:t>
            </w:r>
          </w:p>
          <w:p w:rsidR="00ED06CF" w:rsidRPr="008A4211" w:rsidRDefault="00ED06CF" w:rsidP="00ED06C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Select text structures, including introductions and conclusions, paragraphs, topic sentences, connectives, and logical sequencing of ideas and events to communicate ideas in written texts.</w:t>
            </w:r>
          </w:p>
          <w:p w:rsidR="00ED06CF" w:rsidRPr="008A4211" w:rsidRDefault="00ED06CF" w:rsidP="00ED06C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Plan, organise, draft and present information or arguments for particular purposes </w:t>
            </w:r>
            <w:r w:rsidRPr="008A4211">
              <w:rPr>
                <w:rFonts w:ascii="Arial" w:hAnsi="Arial" w:cs="Arial"/>
                <w:sz w:val="20"/>
                <w:szCs w:val="20"/>
              </w:rPr>
              <w:lastRenderedPageBreak/>
              <w:t>and audiences.</w:t>
            </w:r>
          </w:p>
          <w:p w:rsidR="00ED06CF" w:rsidRDefault="00ED06CF" w:rsidP="00ED06C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Interact confidently with others.</w:t>
            </w:r>
          </w:p>
          <w:p w:rsidR="00ED06CF" w:rsidRDefault="00ED06CF" w:rsidP="00ED06CF">
            <w:pPr>
              <w:pStyle w:val="ListItem"/>
              <w:spacing w:before="0" w:after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>speaking coherently and with confidence for different audiences and purposes</w:t>
            </w:r>
          </w:p>
          <w:p w:rsidR="00ED06CF" w:rsidRPr="00ED06CF" w:rsidRDefault="00ED06CF" w:rsidP="00ED06CF">
            <w:pPr>
              <w:pStyle w:val="ListItem"/>
              <w:spacing w:before="0" w:after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ED06CF">
              <w:rPr>
                <w:rFonts w:ascii="Arial" w:hAnsi="Arial" w:cs="Arial"/>
                <w:sz w:val="20"/>
                <w:szCs w:val="20"/>
              </w:rPr>
              <w:t>being receptive to others’ ways of thinking and learning</w:t>
            </w:r>
          </w:p>
        </w:tc>
        <w:tc>
          <w:tcPr>
            <w:tcW w:w="2255" w:type="dxa"/>
          </w:tcPr>
          <w:p w:rsidR="00ED06CF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Community members</w:t>
            </w:r>
          </w:p>
          <w:p w:rsidR="008E79C9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8E79C9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Biography examples</w:t>
            </w:r>
          </w:p>
          <w:p w:rsidR="008E79C9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Feature article examples/conventions</w:t>
            </w:r>
          </w:p>
          <w:p w:rsidR="008E79C9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340880" w:rsidRDefault="00340880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Example questions students can use as a basis for their questions</w:t>
            </w:r>
          </w:p>
          <w:p w:rsidR="00340880" w:rsidRDefault="00340880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8E79C9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Student phones/recording equipment (Dictaphone, Minidisc player,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).</w:t>
            </w:r>
          </w:p>
          <w:p w:rsidR="008E79C9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BE0EDD" w:rsidRDefault="00BE0EDD" w:rsidP="00BE0E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6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>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8E79C9" w:rsidRPr="00034218" w:rsidRDefault="00BE0EDD" w:rsidP="00BE0ED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034218">
              <w:rPr>
                <w:rFonts w:ascii="Arial" w:hAnsi="Arial" w:cs="Arial"/>
                <w:b/>
                <w:sz w:val="20"/>
                <w:szCs w:val="20"/>
              </w:rPr>
              <w:lastRenderedPageBreak/>
              <w:t>text: EST practise, question from previous year/current year.</w:t>
            </w:r>
          </w:p>
          <w:p w:rsidR="00BE0EDD" w:rsidRDefault="00BE0EDD" w:rsidP="00BE0E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BE0EDD" w:rsidRDefault="00BE0EDD" w:rsidP="00BE0E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8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>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BE0EDD" w:rsidRPr="00034218" w:rsidRDefault="00BE0EDD" w:rsidP="00BE0ED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034218">
              <w:rPr>
                <w:rFonts w:ascii="Arial" w:hAnsi="Arial" w:cs="Arial"/>
                <w:b/>
                <w:sz w:val="20"/>
                <w:szCs w:val="20"/>
              </w:rPr>
              <w:t>text: EST practise, question from previous year/current year.</w:t>
            </w:r>
          </w:p>
        </w:tc>
        <w:tc>
          <w:tcPr>
            <w:tcW w:w="2260" w:type="dxa"/>
          </w:tcPr>
          <w:p w:rsidR="00C222A0" w:rsidRDefault="00034218" w:rsidP="00C222A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Task 9</w:t>
            </w:r>
            <w:r w:rsidR="00ED06CF"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ED06CF">
              <w:rPr>
                <w:rFonts w:ascii="Arial" w:hAnsi="Arial" w:cs="Arial"/>
                <w:b/>
                <w:bCs/>
                <w:sz w:val="20"/>
                <w:szCs w:val="20"/>
              </w:rPr>
              <w:t>5%</w:t>
            </w:r>
          </w:p>
          <w:p w:rsidR="00ED06CF" w:rsidRPr="008A4211" w:rsidRDefault="00034218" w:rsidP="00C222A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4, due Week 7</w:t>
            </w:r>
            <w:r w:rsidR="00C222A0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="00ED06CF"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ED06CF"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Responding:</w:t>
            </w:r>
            <w:r w:rsidR="00ED06CF" w:rsidRPr="008A4211">
              <w:rPr>
                <w:rFonts w:ascii="Arial" w:hAnsi="Arial" w:cs="Arial"/>
                <w:sz w:val="20"/>
                <w:szCs w:val="20"/>
              </w:rPr>
              <w:t xml:space="preserve"> In class and at home. </w:t>
            </w:r>
          </w:p>
          <w:p w:rsidR="00ED06CF" w:rsidRDefault="00ED06CF" w:rsidP="00ED06CF">
            <w:pPr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Write a series of questions and record </w:t>
            </w:r>
            <w:r w:rsidR="008E79C9">
              <w:rPr>
                <w:rFonts w:ascii="Arial" w:hAnsi="Arial" w:cs="Arial"/>
                <w:bCs/>
                <w:sz w:val="20"/>
                <w:szCs w:val="20"/>
              </w:rPr>
              <w:t xml:space="preserve">and transcribe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your conversation with your chosen member of the community</w:t>
            </w:r>
            <w:r w:rsidR="00034218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:rsidR="00034218" w:rsidRDefault="00034218" w:rsidP="00ED06CF">
            <w:pPr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034218" w:rsidRDefault="00034218" w:rsidP="0003421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10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</w:p>
          <w:p w:rsidR="00034218" w:rsidRPr="008A4211" w:rsidRDefault="00034218" w:rsidP="0003421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4, due Week 9)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Creating: </w:t>
            </w:r>
            <w:r w:rsidRPr="008A4211">
              <w:rPr>
                <w:rFonts w:ascii="Arial" w:hAnsi="Arial" w:cs="Arial"/>
                <w:iCs/>
                <w:sz w:val="20"/>
                <w:szCs w:val="20"/>
              </w:rPr>
              <w:t xml:space="preserve">In class and at home with evidence of original work </w:t>
            </w:r>
            <w:r w:rsidRPr="008A4211">
              <w:rPr>
                <w:rFonts w:ascii="Arial" w:hAnsi="Arial" w:cs="Arial"/>
                <w:iCs/>
                <w:sz w:val="20"/>
                <w:szCs w:val="20"/>
              </w:rPr>
              <w:lastRenderedPageBreak/>
              <w:t xml:space="preserve">required. </w:t>
            </w:r>
          </w:p>
          <w:p w:rsidR="00034218" w:rsidRPr="008A4211" w:rsidRDefault="00034218" w:rsidP="0003421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Create an engaging </w:t>
            </w:r>
            <w:r>
              <w:rPr>
                <w:rFonts w:ascii="Arial" w:hAnsi="Arial" w:cs="Arial"/>
                <w:sz w:val="20"/>
                <w:szCs w:val="20"/>
              </w:rPr>
              <w:t xml:space="preserve">biographical narrative or feature article based on your interactions with a member of the community. </w:t>
            </w:r>
          </w:p>
          <w:p w:rsidR="00034218" w:rsidRPr="00EC0149" w:rsidRDefault="00034218" w:rsidP="00ED06C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06CF" w:rsidRPr="00EC0149" w:rsidTr="008E79C9">
        <w:tc>
          <w:tcPr>
            <w:tcW w:w="906" w:type="dxa"/>
          </w:tcPr>
          <w:p w:rsidR="00ED06CF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Week</w:t>
            </w:r>
          </w:p>
          <w:p w:rsidR="00ED06CF" w:rsidRPr="00A96DE0" w:rsidRDefault="00ED06CF" w:rsidP="008E79C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714" w:type="dxa"/>
          </w:tcPr>
          <w:p w:rsidR="00ED06CF" w:rsidRDefault="00ED06CF" w:rsidP="00ED06CF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Response Journal</w:t>
            </w:r>
          </w:p>
          <w:p w:rsidR="00ED06CF" w:rsidRPr="00EC0149" w:rsidRDefault="00ED06CF" w:rsidP="00ED06C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read a variety of different texts, short stories, graphic novels, autobiographies or novels.  Students can also view short texts that highlight the intertextuality between different mediums.</w:t>
            </w:r>
          </w:p>
        </w:tc>
        <w:tc>
          <w:tcPr>
            <w:tcW w:w="2753" w:type="dxa"/>
          </w:tcPr>
          <w:p w:rsidR="00ED06CF" w:rsidRPr="00EC0149" w:rsidRDefault="00ED06C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6" w:type="dxa"/>
          </w:tcPr>
          <w:p w:rsidR="00ED06CF" w:rsidRDefault="00ED06CF" w:rsidP="00ED06CF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using appropriate vocabulary, sentence structures, accurate spelling, punctuation and grammar </w:t>
            </w:r>
          </w:p>
          <w:p w:rsidR="00ED06CF" w:rsidRPr="002E65D7" w:rsidRDefault="00ED06CF" w:rsidP="00ED06CF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consolidating comprehension strategies </w:t>
            </w:r>
          </w:p>
          <w:p w:rsidR="00ED06CF" w:rsidRDefault="00ED06CF" w:rsidP="00ED06CF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using persuasive, visual and literary techniques to engage audiences in a range of modes and media </w:t>
            </w:r>
          </w:p>
          <w:p w:rsidR="00ED06CF" w:rsidRPr="00ED06CF" w:rsidRDefault="00ED06CF" w:rsidP="00ED06CF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Consider </w:t>
            </w:r>
            <w:r w:rsidRPr="00921663">
              <w:rPr>
                <w:rFonts w:ascii="Arial" w:hAnsi="Arial" w:cs="Arial"/>
                <w:sz w:val="20"/>
                <w:szCs w:val="20"/>
              </w:rPr>
              <w:t>the use of language features, such as tone, register and style to influence responses</w:t>
            </w:r>
          </w:p>
        </w:tc>
        <w:tc>
          <w:tcPr>
            <w:tcW w:w="2255" w:type="dxa"/>
          </w:tcPr>
          <w:p w:rsidR="00ED06CF" w:rsidRPr="00B3000F" w:rsidRDefault="00ED06CF" w:rsidP="008E79C9">
            <w:pPr>
              <w:pStyle w:val="ListItem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</w:tcPr>
          <w:p w:rsidR="00086DD0" w:rsidRDefault="00086DD0" w:rsidP="00086DD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11: 10%</w:t>
            </w:r>
          </w:p>
          <w:p w:rsidR="00ED06CF" w:rsidRPr="00EC0149" w:rsidRDefault="00086DD0" w:rsidP="00DD650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(Set Week 1, due Week 10)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Pr="008A4211">
              <w:rPr>
                <w:rFonts w:ascii="Arial" w:hAnsi="Arial" w:cs="Arial"/>
                <w:sz w:val="20"/>
                <w:szCs w:val="20"/>
              </w:rPr>
              <w:t>: In class and at home.</w:t>
            </w:r>
            <w:r w:rsidRPr="008A4211">
              <w:rPr>
                <w:rFonts w:ascii="Arial" w:hAnsi="Arial" w:cs="Arial"/>
                <w:sz w:val="20"/>
                <w:szCs w:val="20"/>
              </w:rPr>
              <w:br/>
              <w:t xml:space="preserve">Maintain a journal based on your </w:t>
            </w:r>
            <w:r w:rsidR="00DD650B">
              <w:rPr>
                <w:rFonts w:ascii="Arial" w:hAnsi="Arial" w:cs="Arial"/>
                <w:sz w:val="20"/>
                <w:szCs w:val="20"/>
              </w:rPr>
              <w:t xml:space="preserve">EST practises completed in class. </w:t>
            </w:r>
            <w:r w:rsidRPr="008A4211">
              <w:rPr>
                <w:rFonts w:ascii="Arial" w:hAnsi="Arial" w:cs="Arial"/>
                <w:sz w:val="20"/>
                <w:szCs w:val="20"/>
              </w:rPr>
              <w:t>Class and homework time allocated.</w:t>
            </w:r>
            <w:r>
              <w:rPr>
                <w:rFonts w:ascii="Arial" w:hAnsi="Arial" w:cs="Arial"/>
                <w:sz w:val="20"/>
                <w:szCs w:val="20"/>
              </w:rPr>
              <w:t xml:space="preserve"> Responses should be 200-300 words long.</w:t>
            </w:r>
          </w:p>
        </w:tc>
      </w:tr>
    </w:tbl>
    <w:p w:rsidR="00ED06CF" w:rsidRDefault="00ED06CF" w:rsidP="003C67D9">
      <w:pPr>
        <w:spacing w:after="0"/>
        <w:rPr>
          <w:rFonts w:ascii="Arial" w:hAnsi="Arial" w:cs="Arial"/>
          <w:b/>
          <w:sz w:val="20"/>
          <w:szCs w:val="20"/>
        </w:rPr>
      </w:pPr>
    </w:p>
    <w:p w:rsidR="00086DD0" w:rsidRDefault="00086DD0" w:rsidP="003C67D9">
      <w:pPr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3603"/>
        <w:gridCol w:w="2728"/>
        <w:gridCol w:w="2254"/>
        <w:gridCol w:w="2227"/>
        <w:gridCol w:w="2233"/>
      </w:tblGrid>
      <w:tr w:rsidR="00ED06CF" w:rsidRPr="00EC0149" w:rsidTr="008E79C9">
        <w:trPr>
          <w:tblHeader/>
        </w:trPr>
        <w:tc>
          <w:tcPr>
            <w:tcW w:w="90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lastRenderedPageBreak/>
              <w:t>Term</w:t>
            </w:r>
          </w:p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714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Focus</w:t>
            </w:r>
          </w:p>
        </w:tc>
        <w:tc>
          <w:tcPr>
            <w:tcW w:w="2753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Strategies/Content</w:t>
            </w:r>
          </w:p>
        </w:tc>
        <w:tc>
          <w:tcPr>
            <w:tcW w:w="228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Syllabus</w:t>
            </w:r>
          </w:p>
        </w:tc>
        <w:tc>
          <w:tcPr>
            <w:tcW w:w="2255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Resources</w:t>
            </w:r>
          </w:p>
        </w:tc>
        <w:tc>
          <w:tcPr>
            <w:tcW w:w="2260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</w:tr>
      <w:tr w:rsidR="00ED06CF" w:rsidRPr="00EC0149" w:rsidTr="008E79C9">
        <w:tc>
          <w:tcPr>
            <w:tcW w:w="90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3156EE" w:rsidRDefault="003156EE" w:rsidP="003156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D06CF" w:rsidRDefault="00BE0EDD" w:rsidP="00315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1–4</w:t>
            </w:r>
          </w:p>
          <w:p w:rsidR="003156EE" w:rsidRDefault="003156EE" w:rsidP="00315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3156EE" w:rsidRPr="00EC0149" w:rsidRDefault="003156EE" w:rsidP="003156E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Week 1 Non-asses. Week for ATAR</w:t>
            </w:r>
          </w:p>
        </w:tc>
        <w:tc>
          <w:tcPr>
            <w:tcW w:w="3714" w:type="dxa"/>
          </w:tcPr>
          <w:p w:rsidR="00BE0EDD" w:rsidRPr="008A4211" w:rsidRDefault="00BE0EDD" w:rsidP="00BE0EDD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Australian Super-heroes</w:t>
            </w:r>
          </w:p>
          <w:p w:rsidR="00ED06CF" w:rsidRPr="00EC0149" w:rsidRDefault="00BE0EDD" w:rsidP="00BE0EDD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Students read and view a range of </w:t>
            </w:r>
            <w:r>
              <w:rPr>
                <w:rFonts w:ascii="Arial" w:hAnsi="Arial" w:cs="Arial"/>
                <w:sz w:val="20"/>
                <w:szCs w:val="20"/>
              </w:rPr>
              <w:t>Australian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texts/text extracts across a number of genres and consider how </w:t>
            </w:r>
            <w:r>
              <w:rPr>
                <w:rFonts w:ascii="Arial" w:hAnsi="Arial" w:cs="Arial"/>
                <w:sz w:val="20"/>
                <w:szCs w:val="20"/>
              </w:rPr>
              <w:t>characters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are constructed to engage their audiences. They explore the ways in which their main ideas and values are presented and examine how </w:t>
            </w:r>
            <w:r>
              <w:rPr>
                <w:rFonts w:ascii="Arial" w:hAnsi="Arial" w:cs="Arial"/>
                <w:sz w:val="20"/>
                <w:szCs w:val="20"/>
              </w:rPr>
              <w:t xml:space="preserve">protagonists and antagonists </w:t>
            </w:r>
            <w:r w:rsidRPr="008A4211">
              <w:rPr>
                <w:rFonts w:ascii="Arial" w:hAnsi="Arial" w:cs="Arial"/>
                <w:sz w:val="20"/>
                <w:szCs w:val="20"/>
              </w:rPr>
              <w:t>have been constructed to generate a</w:t>
            </w:r>
            <w:r>
              <w:rPr>
                <w:rFonts w:ascii="Arial" w:hAnsi="Arial" w:cs="Arial"/>
                <w:sz w:val="20"/>
                <w:szCs w:val="20"/>
              </w:rPr>
              <w:t>n audience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response.</w:t>
            </w:r>
          </w:p>
        </w:tc>
        <w:tc>
          <w:tcPr>
            <w:tcW w:w="2753" w:type="dxa"/>
          </w:tcPr>
          <w:p w:rsidR="00ED06CF" w:rsidRDefault="00715253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Conventions of TV drama</w:t>
            </w:r>
          </w:p>
          <w:p w:rsidR="003156EE" w:rsidRDefault="003156EE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Note-taking skills</w:t>
            </w:r>
          </w:p>
          <w:p w:rsidR="00A5460B" w:rsidRDefault="00A5460B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Representations of Indigenous Australians in fiction</w:t>
            </w:r>
          </w:p>
          <w:p w:rsidR="00A5460B" w:rsidRDefault="00A5460B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Protagonist/Antagonist archetypes</w:t>
            </w:r>
          </w:p>
          <w:p w:rsidR="00A5460B" w:rsidRDefault="00A5460B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Attitudes and values in media</w:t>
            </w:r>
          </w:p>
          <w:p w:rsidR="00A5460B" w:rsidRDefault="00A5460B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Character construction – audience response</w:t>
            </w:r>
          </w:p>
          <w:p w:rsidR="003156EE" w:rsidRDefault="003156EE" w:rsidP="008E79C9">
            <w:pPr>
              <w:rPr>
                <w:rFonts w:ascii="Arial" w:hAnsi="Arial" w:cs="Arial"/>
                <w:sz w:val="20"/>
                <w:szCs w:val="20"/>
              </w:rPr>
            </w:pPr>
          </w:p>
          <w:p w:rsidR="003156EE" w:rsidRPr="00EC0149" w:rsidRDefault="003156EE" w:rsidP="008E79C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AfL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Socratic circles for practise</w:t>
            </w:r>
          </w:p>
        </w:tc>
        <w:tc>
          <w:tcPr>
            <w:tcW w:w="2286" w:type="dxa"/>
          </w:tcPr>
          <w:p w:rsidR="00BE0EDD" w:rsidRPr="008A4211" w:rsidRDefault="00BE0EDD" w:rsidP="00BE0ED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ways in which context, purpose and audience influence meaning.</w:t>
            </w:r>
          </w:p>
          <w:p w:rsidR="00BE0EDD" w:rsidRPr="008A4211" w:rsidRDefault="00BE0EDD" w:rsidP="00BE0ED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Identify similarities and differences between own responses to texts and responses of others.</w:t>
            </w:r>
          </w:p>
          <w:p w:rsidR="00BE0EDD" w:rsidRPr="008A4211" w:rsidRDefault="00BE0EDD" w:rsidP="00BE0ED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Make inferences from content, text structures and language features.</w:t>
            </w:r>
          </w:p>
          <w:p w:rsidR="00BE0EDD" w:rsidRDefault="00BE0EDD" w:rsidP="00BE0ED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use of language features, such as tone, register and style to influence responses.</w:t>
            </w:r>
          </w:p>
          <w:p w:rsidR="00BE0EDD" w:rsidRPr="00921663" w:rsidRDefault="00BE0EDD" w:rsidP="00BE0EDD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>evaluating the effectiveness of their own contribution to group tasks and activities</w:t>
            </w:r>
          </w:p>
          <w:p w:rsidR="00ED06CF" w:rsidRPr="00EC0149" w:rsidRDefault="00BE0EDD" w:rsidP="00BE0EDD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>interacting confidently with others.</w:t>
            </w:r>
          </w:p>
        </w:tc>
        <w:tc>
          <w:tcPr>
            <w:tcW w:w="2255" w:type="dxa"/>
          </w:tcPr>
          <w:p w:rsidR="00ED06CF" w:rsidRDefault="00715253" w:rsidP="008E79C9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Mystery Road </w:t>
            </w:r>
          </w:p>
          <w:p w:rsidR="00715253" w:rsidRDefault="00715253" w:rsidP="008E79C9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715253" w:rsidRDefault="00715253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Extracts/reviews</w:t>
            </w:r>
          </w:p>
          <w:p w:rsidR="00A5460B" w:rsidRDefault="00A5460B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A5460B" w:rsidRDefault="00A5460B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Retrieval charts</w:t>
            </w:r>
          </w:p>
          <w:p w:rsidR="00A5460B" w:rsidRDefault="00A5460B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A5460B" w:rsidRDefault="00A5460B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Superheroes handouts</w:t>
            </w:r>
          </w:p>
          <w:p w:rsidR="00A5460B" w:rsidRDefault="00A5460B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3156EE" w:rsidRDefault="003156EE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Notes on how to prepare for a group discuss</w:t>
            </w:r>
            <w:r w:rsidR="00034218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on on how characters have been constructed to generate an audience response.</w:t>
            </w:r>
          </w:p>
          <w:p w:rsidR="00A5460B" w:rsidRDefault="00A5460B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156EE" w:rsidRDefault="003156EE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How to write focus questions for group discussion (drafting with teacher feedback)</w:t>
            </w:r>
          </w:p>
          <w:p w:rsidR="00715253" w:rsidRPr="00715253" w:rsidRDefault="00715253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</w:tcPr>
          <w:p w:rsidR="00C222A0" w:rsidRPr="00C222A0" w:rsidRDefault="00BE0EDD" w:rsidP="00BE0ED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12A: 5%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C222A0" w:rsidRPr="00C222A0">
              <w:rPr>
                <w:rFonts w:ascii="Arial" w:hAnsi="Arial" w:cs="Arial"/>
                <w:b/>
                <w:bCs/>
                <w:sz w:val="20"/>
                <w:szCs w:val="20"/>
              </w:rPr>
              <w:t>(Set Week 1, due Week 4)</w:t>
            </w:r>
          </w:p>
          <w:p w:rsidR="00BE0EDD" w:rsidRPr="00BE0EDD" w:rsidRDefault="00BE0EDD" w:rsidP="00BE0ED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sz w:val="20"/>
                <w:szCs w:val="20"/>
              </w:rPr>
              <w:t>Creating</w:t>
            </w:r>
            <w:r w:rsidRPr="008A4211">
              <w:rPr>
                <w:rFonts w:ascii="Arial" w:hAnsi="Arial" w:cs="Arial"/>
                <w:bCs/>
                <w:i/>
                <w:sz w:val="20"/>
                <w:szCs w:val="20"/>
              </w:rPr>
              <w:t>: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 In class and at home. E</w:t>
            </w:r>
            <w:r w:rsidRPr="008A4211">
              <w:rPr>
                <w:rFonts w:ascii="Arial" w:hAnsi="Arial" w:cs="Arial"/>
                <w:sz w:val="20"/>
                <w:szCs w:val="20"/>
              </w:rPr>
              <w:t>vidence of planning, drafting and editing must be included.</w:t>
            </w:r>
          </w:p>
          <w:p w:rsidR="00BE0EDD" w:rsidRPr="008A4211" w:rsidRDefault="00BE0EDD" w:rsidP="00BE0ED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Write an autobiographical extract from the point of view of </w:t>
            </w:r>
            <w:r>
              <w:rPr>
                <w:rFonts w:ascii="Arial" w:hAnsi="Arial" w:cs="Arial"/>
                <w:sz w:val="20"/>
                <w:szCs w:val="20"/>
              </w:rPr>
              <w:t>a character for a text studied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which provides an insight into their character. </w:t>
            </w:r>
          </w:p>
          <w:p w:rsidR="00BE0EDD" w:rsidRDefault="00BE0EDD" w:rsidP="00BE0ED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BE0EDD" w:rsidRDefault="00BE0EDD" w:rsidP="00C222A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9D186E">
              <w:rPr>
                <w:rFonts w:ascii="Arial" w:hAnsi="Arial" w:cs="Arial"/>
                <w:b/>
                <w:sz w:val="20"/>
                <w:szCs w:val="20"/>
              </w:rPr>
              <w:t>Task 12B: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5%</w:t>
            </w:r>
          </w:p>
          <w:p w:rsidR="00C222A0" w:rsidRDefault="00C222A0" w:rsidP="00C222A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22A0">
              <w:rPr>
                <w:rFonts w:ascii="Arial" w:hAnsi="Arial" w:cs="Arial"/>
                <w:b/>
                <w:bCs/>
                <w:sz w:val="20"/>
                <w:szCs w:val="20"/>
              </w:rPr>
              <w:t>(Set Week 1, due Week 4)</w:t>
            </w:r>
          </w:p>
          <w:p w:rsidR="00ED06CF" w:rsidRPr="00EC0149" w:rsidRDefault="00BE0EDD" w:rsidP="00C222A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Creating: </w:t>
            </w:r>
            <w:r>
              <w:rPr>
                <w:rFonts w:ascii="Arial" w:hAnsi="Arial" w:cs="Arial"/>
                <w:sz w:val="20"/>
                <w:szCs w:val="20"/>
              </w:rPr>
              <w:t xml:space="preserve">Write a series of focus questions and present them to the class in the form of a group discussion based on the construction of character values and attitudes in texts studied.  </w:t>
            </w:r>
          </w:p>
        </w:tc>
      </w:tr>
      <w:tr w:rsidR="00ED06CF" w:rsidRPr="00EC0149" w:rsidTr="008E79C9">
        <w:tc>
          <w:tcPr>
            <w:tcW w:w="90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ED06CF" w:rsidRPr="00EC0149" w:rsidRDefault="00DD650B" w:rsidP="008E79C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5-8</w:t>
            </w:r>
          </w:p>
        </w:tc>
        <w:tc>
          <w:tcPr>
            <w:tcW w:w="3714" w:type="dxa"/>
          </w:tcPr>
          <w:p w:rsidR="00ED06CF" w:rsidRPr="00BE0EDD" w:rsidRDefault="00BE0EDD" w:rsidP="008E79C9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BE0EDD">
              <w:rPr>
                <w:rFonts w:ascii="Arial" w:hAnsi="Arial" w:cs="Arial"/>
                <w:b/>
                <w:sz w:val="20"/>
                <w:szCs w:val="20"/>
              </w:rPr>
              <w:t>Introduction to Year 12 Content</w:t>
            </w:r>
          </w:p>
        </w:tc>
        <w:tc>
          <w:tcPr>
            <w:tcW w:w="2753" w:type="dxa"/>
          </w:tcPr>
          <w:p w:rsidR="00ED06CF" w:rsidRPr="00EC0149" w:rsidRDefault="00ED06CF" w:rsidP="008E79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6" w:type="dxa"/>
          </w:tcPr>
          <w:p w:rsidR="00ED06CF" w:rsidRPr="00EC0149" w:rsidRDefault="00ED06CF" w:rsidP="00715253">
            <w:pPr>
              <w:pStyle w:val="ListItem"/>
              <w:numPr>
                <w:ilvl w:val="0"/>
                <w:numId w:val="0"/>
              </w:numPr>
              <w:spacing w:before="100" w:after="100" w:line="240" w:lineRule="auto"/>
              <w:ind w:left="426" w:hanging="426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5" w:type="dxa"/>
          </w:tcPr>
          <w:p w:rsidR="00ED06CF" w:rsidRPr="00EC0149" w:rsidRDefault="00ED06C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</w:tcPr>
          <w:p w:rsidR="00ED06CF" w:rsidRPr="00EC0149" w:rsidRDefault="00ED06C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D06CF" w:rsidRPr="00EC0149" w:rsidRDefault="00ED06CF" w:rsidP="003C67D9">
      <w:pPr>
        <w:spacing w:after="0"/>
        <w:rPr>
          <w:rFonts w:ascii="Arial" w:hAnsi="Arial" w:cs="Arial"/>
          <w:b/>
          <w:sz w:val="20"/>
          <w:szCs w:val="20"/>
        </w:rPr>
      </w:pPr>
    </w:p>
    <w:sectPr w:rsidR="00ED06CF" w:rsidRPr="00EC0149" w:rsidSect="00620C3C">
      <w:footerReference w:type="default" r:id="rId9"/>
      <w:pgSz w:w="16838" w:h="11906" w:orient="landscape"/>
      <w:pgMar w:top="543" w:right="1440" w:bottom="1440" w:left="1440" w:header="708" w:footer="47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1D8B" w:rsidRDefault="00DB1D8B" w:rsidP="00145130">
      <w:pPr>
        <w:spacing w:after="0" w:line="240" w:lineRule="auto"/>
      </w:pPr>
      <w:r>
        <w:separator/>
      </w:r>
    </w:p>
  </w:endnote>
  <w:endnote w:type="continuationSeparator" w:id="0">
    <w:p w:rsidR="00DB1D8B" w:rsidRDefault="00DB1D8B" w:rsidP="00145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8879355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:rsidR="00DB1D8B" w:rsidRPr="00620C3C" w:rsidRDefault="00DB1D8B">
        <w:pPr>
          <w:pStyle w:val="Footer"/>
          <w:jc w:val="right"/>
          <w:rPr>
            <w:rFonts w:ascii="Arial" w:hAnsi="Arial" w:cs="Arial"/>
          </w:rPr>
        </w:pPr>
        <w:r w:rsidRPr="00620C3C">
          <w:rPr>
            <w:rFonts w:ascii="Arial" w:hAnsi="Arial" w:cs="Arial"/>
          </w:rPr>
          <w:fldChar w:fldCharType="begin"/>
        </w:r>
        <w:r w:rsidRPr="00620C3C">
          <w:rPr>
            <w:rFonts w:ascii="Arial" w:hAnsi="Arial" w:cs="Arial"/>
          </w:rPr>
          <w:instrText xml:space="preserve"> PAGE   \* MERGEFORMAT </w:instrText>
        </w:r>
        <w:r w:rsidRPr="00620C3C">
          <w:rPr>
            <w:rFonts w:ascii="Arial" w:hAnsi="Arial" w:cs="Arial"/>
          </w:rPr>
          <w:fldChar w:fldCharType="separate"/>
        </w:r>
        <w:r w:rsidR="00B2742E">
          <w:rPr>
            <w:rFonts w:ascii="Arial" w:hAnsi="Arial" w:cs="Arial"/>
            <w:noProof/>
          </w:rPr>
          <w:t>9</w:t>
        </w:r>
        <w:r w:rsidRPr="00620C3C">
          <w:rPr>
            <w:rFonts w:ascii="Arial" w:hAnsi="Arial" w:cs="Arial"/>
            <w:noProof/>
          </w:rPr>
          <w:fldChar w:fldCharType="end"/>
        </w:r>
      </w:p>
    </w:sdtContent>
  </w:sdt>
  <w:p w:rsidR="00DB1D8B" w:rsidRDefault="00DB1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1D8B" w:rsidRDefault="00DB1D8B" w:rsidP="00145130">
      <w:pPr>
        <w:spacing w:after="0" w:line="240" w:lineRule="auto"/>
      </w:pPr>
      <w:r>
        <w:separator/>
      </w:r>
    </w:p>
  </w:footnote>
  <w:footnote w:type="continuationSeparator" w:id="0">
    <w:p w:rsidR="00DB1D8B" w:rsidRDefault="00DB1D8B" w:rsidP="00145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A26A6"/>
    <w:multiLevelType w:val="hybridMultilevel"/>
    <w:tmpl w:val="AC4ED2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535A7"/>
    <w:multiLevelType w:val="hybridMultilevel"/>
    <w:tmpl w:val="8C0895A2"/>
    <w:lvl w:ilvl="0" w:tplc="4BDC97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75D70"/>
    <w:multiLevelType w:val="hybridMultilevel"/>
    <w:tmpl w:val="807C7FC4"/>
    <w:lvl w:ilvl="0" w:tplc="DF2C506E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852D8"/>
    <w:multiLevelType w:val="hybridMultilevel"/>
    <w:tmpl w:val="8C5AEB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96DC1"/>
    <w:multiLevelType w:val="hybridMultilevel"/>
    <w:tmpl w:val="A18845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130"/>
    <w:rsid w:val="00034218"/>
    <w:rsid w:val="00034F51"/>
    <w:rsid w:val="00086DD0"/>
    <w:rsid w:val="000D3CDC"/>
    <w:rsid w:val="001262B3"/>
    <w:rsid w:val="00145130"/>
    <w:rsid w:val="001B1E17"/>
    <w:rsid w:val="00207B88"/>
    <w:rsid w:val="002B1D01"/>
    <w:rsid w:val="003156EE"/>
    <w:rsid w:val="00340880"/>
    <w:rsid w:val="00355A18"/>
    <w:rsid w:val="00365C85"/>
    <w:rsid w:val="003C67D9"/>
    <w:rsid w:val="004C620F"/>
    <w:rsid w:val="004E5D7E"/>
    <w:rsid w:val="004F29D5"/>
    <w:rsid w:val="00523C35"/>
    <w:rsid w:val="00554CAB"/>
    <w:rsid w:val="0058014B"/>
    <w:rsid w:val="005F51A1"/>
    <w:rsid w:val="00620C3C"/>
    <w:rsid w:val="006627B5"/>
    <w:rsid w:val="00715253"/>
    <w:rsid w:val="007726BC"/>
    <w:rsid w:val="007B7966"/>
    <w:rsid w:val="008C315E"/>
    <w:rsid w:val="008E79C9"/>
    <w:rsid w:val="00951BB0"/>
    <w:rsid w:val="009C12E9"/>
    <w:rsid w:val="00A3171E"/>
    <w:rsid w:val="00A5460B"/>
    <w:rsid w:val="00A96DE0"/>
    <w:rsid w:val="00AC450F"/>
    <w:rsid w:val="00B2742E"/>
    <w:rsid w:val="00B3000F"/>
    <w:rsid w:val="00B732C5"/>
    <w:rsid w:val="00B77035"/>
    <w:rsid w:val="00B93C5F"/>
    <w:rsid w:val="00BE0EDD"/>
    <w:rsid w:val="00C222A0"/>
    <w:rsid w:val="00C412EE"/>
    <w:rsid w:val="00C66DE5"/>
    <w:rsid w:val="00C82117"/>
    <w:rsid w:val="00DB1D8B"/>
    <w:rsid w:val="00DD650B"/>
    <w:rsid w:val="00EB121E"/>
    <w:rsid w:val="00EC0149"/>
    <w:rsid w:val="00ED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89D86"/>
  <w15:docId w15:val="{376C2B9F-ABA1-44B6-A732-98218AD1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130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5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130"/>
  </w:style>
  <w:style w:type="paragraph" w:styleId="Footer">
    <w:name w:val="footer"/>
    <w:basedOn w:val="Normal"/>
    <w:link w:val="FooterChar"/>
    <w:uiPriority w:val="99"/>
    <w:unhideWhenUsed/>
    <w:rsid w:val="00145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130"/>
  </w:style>
  <w:style w:type="paragraph" w:styleId="BalloonText">
    <w:name w:val="Balloon Text"/>
    <w:basedOn w:val="Normal"/>
    <w:link w:val="BalloonTextChar"/>
    <w:uiPriority w:val="99"/>
    <w:semiHidden/>
    <w:unhideWhenUsed/>
    <w:rsid w:val="00145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130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Normal"/>
    <w:link w:val="ParagraphChar"/>
    <w:qFormat/>
    <w:rsid w:val="00365C85"/>
    <w:pPr>
      <w:spacing w:before="120" w:after="120" w:line="276" w:lineRule="auto"/>
    </w:pPr>
    <w:rPr>
      <w:rFonts w:ascii="Calibri" w:hAnsi="Calibr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365C85"/>
    <w:rPr>
      <w:rFonts w:ascii="Calibri" w:hAnsi="Calibri" w:cs="Calibri"/>
      <w:lang w:eastAsia="en-AU"/>
    </w:rPr>
  </w:style>
  <w:style w:type="paragraph" w:customStyle="1" w:styleId="ListItem">
    <w:name w:val="List Item"/>
    <w:basedOn w:val="Paragraph"/>
    <w:link w:val="ListItemChar"/>
    <w:qFormat/>
    <w:rsid w:val="00365C85"/>
    <w:pPr>
      <w:numPr>
        <w:numId w:val="1"/>
      </w:numPr>
      <w:ind w:left="426" w:hanging="426"/>
    </w:pPr>
  </w:style>
  <w:style w:type="character" w:customStyle="1" w:styleId="ListItemChar">
    <w:name w:val="List Item Char"/>
    <w:basedOn w:val="DefaultParagraphFont"/>
    <w:link w:val="ListItem"/>
    <w:rsid w:val="00365C85"/>
    <w:rPr>
      <w:rFonts w:ascii="Calibri" w:hAnsi="Calibri" w:cs="Calibri"/>
      <w:lang w:eastAsia="en-AU"/>
    </w:rPr>
  </w:style>
  <w:style w:type="paragraph" w:styleId="ListParagraph">
    <w:name w:val="List Paragraph"/>
    <w:basedOn w:val="Normal"/>
    <w:uiPriority w:val="34"/>
    <w:qFormat/>
    <w:rsid w:val="00207B8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097B2-AED5-4BBA-BD16-9557A9B80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5AB451F4</Template>
  <TotalTime>66</TotalTime>
  <Pages>9</Pages>
  <Words>2415</Words>
  <Characters>13768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DATTA ROY Sushmita [Narrogin Senior High School]</cp:lastModifiedBy>
  <cp:revision>6</cp:revision>
  <dcterms:created xsi:type="dcterms:W3CDTF">2019-12-05T05:17:00Z</dcterms:created>
  <dcterms:modified xsi:type="dcterms:W3CDTF">2020-03-09T02:48:00Z</dcterms:modified>
</cp:coreProperties>
</file>