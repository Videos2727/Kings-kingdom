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703" w:rsidRDefault="002A471E" w:rsidP="00630C74">
      <w:pPr>
        <w:pStyle w:val="Title"/>
        <w:rPr>
          <w:rFonts w:ascii="Calibri" w:hAnsi="Calibri"/>
          <w:sz w:val="28"/>
          <w:szCs w:val="28"/>
        </w:rPr>
      </w:pPr>
      <w:r w:rsidRPr="00042703">
        <w:rPr>
          <w:noProof/>
          <w:lang w:eastAsia="en-AU"/>
        </w:rPr>
        <w:drawing>
          <wp:anchor distT="0" distB="0" distL="114300" distR="114300" simplePos="0" relativeHeight="251658240" behindDoc="1" locked="0" layoutInCell="1" allowOverlap="1" wp14:anchorId="4385BBFB" wp14:editId="7C8962F2">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849">
        <w:t>English</w:t>
      </w:r>
    </w:p>
    <w:p w:rsidR="00630C74" w:rsidRPr="00042703" w:rsidRDefault="00630C74" w:rsidP="00630C74">
      <w:pPr>
        <w:pStyle w:val="Title"/>
      </w:pPr>
      <w:r w:rsidRPr="00042703">
        <w:rPr>
          <w:sz w:val="28"/>
          <w:szCs w:val="28"/>
        </w:rPr>
        <w:t>General course</w:t>
      </w:r>
    </w:p>
    <w:p w:rsidR="00C51F9A" w:rsidRPr="00042703" w:rsidRDefault="0002336A" w:rsidP="00C51F9A">
      <w:pPr>
        <w:pStyle w:val="Subtitle"/>
        <w:rPr>
          <w:rFonts w:asciiTheme="minorHAnsi" w:hAnsiTheme="minorHAnsi"/>
        </w:rPr>
      </w:pPr>
      <w:r w:rsidRPr="00042703">
        <w:rPr>
          <w:rFonts w:asciiTheme="minorHAnsi" w:hAnsiTheme="minorHAnsi"/>
        </w:rPr>
        <w:t>Year 11</w:t>
      </w:r>
      <w:r w:rsidR="00D0711B" w:rsidRPr="00042703">
        <w:rPr>
          <w:rFonts w:asciiTheme="minorHAnsi" w:hAnsiTheme="minorHAnsi"/>
        </w:rPr>
        <w:t xml:space="preserve"> syllabus</w:t>
      </w:r>
    </w:p>
    <w:p w:rsidR="002C05E5" w:rsidRPr="00042703" w:rsidRDefault="002C05E5">
      <w:r w:rsidRPr="00042703">
        <w:br w:type="page"/>
      </w:r>
    </w:p>
    <w:p w:rsidR="005B1629" w:rsidRPr="00042703" w:rsidRDefault="005B1629" w:rsidP="005B1629">
      <w:pPr>
        <w:spacing w:before="7000" w:after="80"/>
        <w:ind w:right="68"/>
        <w:jc w:val="both"/>
        <w:rPr>
          <w:b/>
          <w:bCs/>
          <w:sz w:val="20"/>
          <w:szCs w:val="20"/>
        </w:rPr>
      </w:pPr>
    </w:p>
    <w:p w:rsidR="009D4A6D" w:rsidRPr="00042703" w:rsidRDefault="009D4A6D" w:rsidP="005B1629">
      <w:pPr>
        <w:spacing w:before="11000" w:after="80"/>
        <w:ind w:right="68"/>
        <w:jc w:val="both"/>
        <w:rPr>
          <w:b/>
          <w:bCs/>
          <w:sz w:val="20"/>
          <w:szCs w:val="20"/>
        </w:rPr>
      </w:pPr>
      <w:r w:rsidRPr="00042703">
        <w:rPr>
          <w:b/>
          <w:bCs/>
          <w:sz w:val="20"/>
          <w:szCs w:val="20"/>
        </w:rPr>
        <w:t>IMPORTANT INFORMATION</w:t>
      </w:r>
    </w:p>
    <w:p w:rsidR="006171DF" w:rsidRPr="003E121B" w:rsidRDefault="006171DF" w:rsidP="006171DF">
      <w:pPr>
        <w:spacing w:before="80" w:after="80"/>
        <w:ind w:right="68"/>
        <w:jc w:val="both"/>
        <w:rPr>
          <w:rFonts w:eastAsia="Times New Roman" w:cs="Times New Roman"/>
          <w:bCs/>
          <w:sz w:val="16"/>
          <w:szCs w:val="16"/>
        </w:rPr>
      </w:pPr>
      <w:r w:rsidRPr="003E121B">
        <w:rPr>
          <w:rFonts w:eastAsia="Times New Roman" w:cs="Times New Roman"/>
          <w:bCs/>
          <w:sz w:val="16"/>
          <w:szCs w:val="16"/>
        </w:rPr>
        <w:t>This syllabus is effective from 1 January 2017.</w:t>
      </w:r>
    </w:p>
    <w:p w:rsidR="006171DF" w:rsidRPr="003E121B" w:rsidRDefault="006171DF" w:rsidP="006171DF">
      <w:pPr>
        <w:spacing w:after="80"/>
        <w:ind w:right="68"/>
        <w:jc w:val="both"/>
        <w:rPr>
          <w:rFonts w:eastAsia="Times New Roman" w:cs="Times New Roman"/>
          <w:sz w:val="16"/>
        </w:rPr>
      </w:pPr>
      <w:r w:rsidRPr="003E121B">
        <w:rPr>
          <w:rFonts w:eastAsia="Times New Roman" w:cs="Times New Roman"/>
          <w:sz w:val="16"/>
        </w:rPr>
        <w:t xml:space="preserve">Users of this syllabus are responsible for checking its currency. </w:t>
      </w:r>
    </w:p>
    <w:p w:rsidR="006171DF" w:rsidRPr="003E121B" w:rsidRDefault="006171DF" w:rsidP="006171DF">
      <w:pPr>
        <w:spacing w:after="80"/>
        <w:ind w:right="68"/>
        <w:jc w:val="both"/>
        <w:rPr>
          <w:rFonts w:eastAsia="Times New Roman" w:cs="Arial"/>
          <w:sz w:val="16"/>
          <w:szCs w:val="16"/>
          <w:lang w:eastAsia="en-AU"/>
        </w:rPr>
      </w:pPr>
      <w:r w:rsidRPr="003E121B">
        <w:rPr>
          <w:rFonts w:eastAsia="Times New Roman" w:cs="Arial"/>
          <w:sz w:val="16"/>
          <w:szCs w:val="16"/>
          <w:lang w:eastAsia="en-AU"/>
        </w:rPr>
        <w:t xml:space="preserve">Syllabuses are formally reviewed by the School Curriculum and Standards Authority on a cyclical basis, typically every five years. </w:t>
      </w:r>
    </w:p>
    <w:p w:rsidR="006171DF" w:rsidRPr="003E121B" w:rsidRDefault="006171DF" w:rsidP="006171DF">
      <w:pPr>
        <w:spacing w:after="40"/>
        <w:ind w:right="68"/>
        <w:jc w:val="both"/>
        <w:rPr>
          <w:rFonts w:eastAsia="Times New Roman" w:cs="Arial"/>
          <w:b/>
          <w:sz w:val="12"/>
          <w:szCs w:val="12"/>
          <w:lang w:eastAsia="en-AU"/>
        </w:rPr>
      </w:pPr>
      <w:r w:rsidRPr="003E121B">
        <w:rPr>
          <w:rFonts w:eastAsia="Times New Roman" w:cs="Arial"/>
          <w:b/>
          <w:sz w:val="12"/>
          <w:szCs w:val="12"/>
          <w:lang w:eastAsia="en-AU"/>
        </w:rPr>
        <w:t>Copyright</w:t>
      </w:r>
    </w:p>
    <w:p w:rsidR="006171DF" w:rsidRPr="003E121B" w:rsidRDefault="006171DF" w:rsidP="006171DF">
      <w:pPr>
        <w:spacing w:after="0"/>
        <w:ind w:right="68"/>
        <w:jc w:val="both"/>
        <w:rPr>
          <w:rFonts w:eastAsia="Times New Roman" w:cs="Arial"/>
          <w:sz w:val="12"/>
          <w:szCs w:val="12"/>
          <w:lang w:eastAsia="en-AU"/>
        </w:rPr>
      </w:pPr>
      <w:r w:rsidRPr="003E121B">
        <w:rPr>
          <w:rFonts w:eastAsia="Times New Roman" w:cs="Arial"/>
          <w:sz w:val="12"/>
          <w:szCs w:val="12"/>
          <w:lang w:eastAsia="en-AU"/>
        </w:rPr>
        <w:t>© School Curriculum and Standards Authority, 2017</w:t>
      </w:r>
    </w:p>
    <w:p w:rsidR="006171DF" w:rsidRPr="003E121B" w:rsidRDefault="006171DF" w:rsidP="006171DF">
      <w:pPr>
        <w:spacing w:after="80"/>
        <w:ind w:right="68"/>
        <w:jc w:val="both"/>
        <w:rPr>
          <w:rFonts w:eastAsia="Times New Roman" w:cs="Arial"/>
          <w:sz w:val="12"/>
          <w:szCs w:val="12"/>
          <w:lang w:eastAsia="en-AU"/>
        </w:rPr>
      </w:pPr>
      <w:r w:rsidRPr="003E121B">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171DF" w:rsidRPr="003E121B" w:rsidRDefault="006171DF" w:rsidP="006171DF">
      <w:pPr>
        <w:spacing w:after="80"/>
        <w:ind w:right="68"/>
        <w:jc w:val="both"/>
        <w:rPr>
          <w:rFonts w:eastAsia="Times New Roman" w:cs="Arial"/>
          <w:sz w:val="12"/>
          <w:szCs w:val="12"/>
          <w:lang w:eastAsia="en-AU"/>
        </w:rPr>
      </w:pPr>
      <w:r w:rsidRPr="003E121B">
        <w:rPr>
          <w:rFonts w:eastAsia="Times New Roman" w:cs="Arial"/>
          <w:sz w:val="12"/>
          <w:szCs w:val="12"/>
          <w:lang w:eastAsia="en-AU"/>
        </w:rPr>
        <w:t xml:space="preserve">Copying or communication for any other purpose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permission of the copyright owners.</w:t>
      </w:r>
    </w:p>
    <w:p w:rsidR="006171DF" w:rsidRPr="003E121B" w:rsidRDefault="006171DF" w:rsidP="006171DF">
      <w:pPr>
        <w:spacing w:after="0"/>
        <w:ind w:right="68"/>
        <w:jc w:val="both"/>
        <w:rPr>
          <w:rFonts w:eastAsia="Times New Roman" w:cs="Arial"/>
          <w:b/>
          <w:bCs/>
          <w:sz w:val="12"/>
          <w:szCs w:val="12"/>
          <w:lang w:eastAsia="en-AU"/>
        </w:rPr>
      </w:pPr>
      <w:r w:rsidRPr="003E121B">
        <w:rPr>
          <w:rFonts w:eastAsia="Times New Roman" w:cs="Arial"/>
          <w:sz w:val="12"/>
          <w:szCs w:val="12"/>
          <w:lang w:eastAsia="en-AU"/>
        </w:rPr>
        <w:t xml:space="preserve">Any content in this document that has been derived from the Australian Curriculum may be used under the terms of the </w:t>
      </w:r>
      <w:r w:rsidRPr="003E121B">
        <w:rPr>
          <w:rFonts w:eastAsia="Times New Roman" w:cs="Arial"/>
          <w:iCs/>
          <w:sz w:val="12"/>
          <w:szCs w:val="12"/>
          <w:lang w:eastAsia="en-AU"/>
        </w:rPr>
        <w:t>Creative Commons</w:t>
      </w:r>
      <w:r w:rsidRPr="003E121B">
        <w:rPr>
          <w:rFonts w:eastAsia="Times New Roman" w:cs="Arial"/>
          <w:iCs/>
          <w:color w:val="1F497D"/>
          <w:sz w:val="12"/>
          <w:szCs w:val="12"/>
          <w:lang w:eastAsia="en-AU"/>
        </w:rPr>
        <w:t xml:space="preserve"> </w:t>
      </w:r>
      <w:hyperlink r:id="rId9" w:history="1">
        <w:r w:rsidRPr="003E121B">
          <w:rPr>
            <w:rFonts w:eastAsia="Times New Roman" w:cs="Arial"/>
            <w:iCs/>
            <w:color w:val="3333CC"/>
            <w:sz w:val="12"/>
            <w:szCs w:val="12"/>
            <w:u w:val="single"/>
            <w:lang w:eastAsia="en-AU"/>
          </w:rPr>
          <w:t>Attribution 4.0 International (CC BY)</w:t>
        </w:r>
      </w:hyperlink>
      <w:r w:rsidRPr="003E121B">
        <w:rPr>
          <w:rFonts w:ascii="Arial" w:eastAsia="Times New Roman" w:hAnsi="Arial" w:cs="Arial"/>
          <w:i/>
          <w:iCs/>
          <w:color w:val="1F497D"/>
          <w:szCs w:val="16"/>
          <w:lang w:eastAsia="en-AU"/>
        </w:rPr>
        <w:t xml:space="preserve"> </w:t>
      </w:r>
      <w:r w:rsidRPr="003E121B">
        <w:rPr>
          <w:rFonts w:eastAsia="Times New Roman" w:cs="Arial"/>
          <w:iCs/>
          <w:sz w:val="12"/>
          <w:szCs w:val="12"/>
          <w:lang w:eastAsia="en-AU"/>
        </w:rPr>
        <w:t>licence. </w:t>
      </w:r>
    </w:p>
    <w:p w:rsidR="006171DF" w:rsidRPr="00042703" w:rsidRDefault="006171DF" w:rsidP="009D4A6D">
      <w:pPr>
        <w:rPr>
          <w:sz w:val="14"/>
        </w:rPr>
        <w:sectPr w:rsidR="006171DF" w:rsidRPr="00042703" w:rsidSect="00955E93">
          <w:footerReference w:type="even" r:id="rId10"/>
          <w:headerReference w:type="first" r:id="rId11"/>
          <w:pgSz w:w="11906" w:h="16838"/>
          <w:pgMar w:top="1440" w:right="1080" w:bottom="1440" w:left="1080" w:header="794" w:footer="708" w:gutter="0"/>
          <w:cols w:space="708"/>
          <w:titlePg/>
          <w:docGrid w:linePitch="360"/>
        </w:sectPr>
      </w:pPr>
    </w:p>
    <w:p w:rsidR="00416C3D" w:rsidRPr="00042703" w:rsidRDefault="002B6A0F" w:rsidP="009C7C11">
      <w:pPr>
        <w:pBdr>
          <w:bottom w:val="single" w:sz="8" w:space="1" w:color="5C815C" w:themeColor="accent3" w:themeShade="BF"/>
        </w:pBdr>
        <w:rPr>
          <w:rFonts w:asciiTheme="minorHAnsi" w:hAnsiTheme="minorHAnsi"/>
          <w:b/>
          <w:color w:val="342568" w:themeColor="accent1" w:themeShade="BF"/>
          <w:sz w:val="40"/>
          <w:szCs w:val="40"/>
        </w:rPr>
      </w:pPr>
      <w:r w:rsidRPr="00042703">
        <w:rPr>
          <w:rFonts w:asciiTheme="minorHAnsi" w:hAnsiTheme="minorHAnsi"/>
          <w:b/>
          <w:color w:val="342568" w:themeColor="accent1" w:themeShade="BF"/>
          <w:sz w:val="40"/>
          <w:szCs w:val="40"/>
        </w:rPr>
        <w:lastRenderedPageBreak/>
        <w:t>Content</w:t>
      </w:r>
    </w:p>
    <w:p w:rsidR="002B6A0F" w:rsidRPr="00042703" w:rsidRDefault="002B6A0F" w:rsidP="00416C3D">
      <w:pPr>
        <w:rPr>
          <w:b/>
          <w:color w:val="342568" w:themeColor="accent1" w:themeShade="BF"/>
          <w:sz w:val="40"/>
          <w:szCs w:val="40"/>
        </w:rPr>
      </w:pPr>
    </w:p>
    <w:p w:rsidR="00C3118C" w:rsidRDefault="0038541F">
      <w:pPr>
        <w:pStyle w:val="TOC1"/>
        <w:rPr>
          <w:rFonts w:asciiTheme="minorHAnsi" w:hAnsiTheme="minorHAnsi"/>
          <w:b w:val="0"/>
          <w:noProof/>
          <w:sz w:val="22"/>
          <w:lang w:eastAsia="en-AU"/>
        </w:rPr>
      </w:pPr>
      <w:r>
        <w:rPr>
          <w:b w:val="0"/>
          <w:color w:val="342568" w:themeColor="accent1" w:themeShade="BF"/>
          <w:sz w:val="40"/>
          <w:szCs w:val="40"/>
        </w:rPr>
        <w:fldChar w:fldCharType="begin"/>
      </w:r>
      <w:r>
        <w:rPr>
          <w:b w:val="0"/>
          <w:color w:val="342568" w:themeColor="accent1" w:themeShade="BF"/>
          <w:sz w:val="40"/>
          <w:szCs w:val="40"/>
        </w:rPr>
        <w:instrText xml:space="preserve"> TOC \o "1-2" \h \z \u </w:instrText>
      </w:r>
      <w:r>
        <w:rPr>
          <w:b w:val="0"/>
          <w:color w:val="342568" w:themeColor="accent1" w:themeShade="BF"/>
          <w:sz w:val="40"/>
          <w:szCs w:val="40"/>
        </w:rPr>
        <w:fldChar w:fldCharType="separate"/>
      </w:r>
      <w:hyperlink w:anchor="_Toc381795157" w:history="1">
        <w:r w:rsidR="00C3118C" w:rsidRPr="00F76985">
          <w:rPr>
            <w:rStyle w:val="Hyperlink"/>
            <w:noProof/>
          </w:rPr>
          <w:t>Rationale</w:t>
        </w:r>
        <w:r w:rsidR="00C3118C">
          <w:rPr>
            <w:noProof/>
            <w:webHidden/>
          </w:rPr>
          <w:tab/>
        </w:r>
        <w:r w:rsidR="00C3118C">
          <w:rPr>
            <w:noProof/>
            <w:webHidden/>
          </w:rPr>
          <w:fldChar w:fldCharType="begin"/>
        </w:r>
        <w:r w:rsidR="00C3118C">
          <w:rPr>
            <w:noProof/>
            <w:webHidden/>
          </w:rPr>
          <w:instrText xml:space="preserve"> PAGEREF _Toc381795157 \h </w:instrText>
        </w:r>
        <w:r w:rsidR="00C3118C">
          <w:rPr>
            <w:noProof/>
            <w:webHidden/>
          </w:rPr>
        </w:r>
        <w:r w:rsidR="00C3118C">
          <w:rPr>
            <w:noProof/>
            <w:webHidden/>
          </w:rPr>
          <w:fldChar w:fldCharType="separate"/>
        </w:r>
        <w:r w:rsidR="006171DF">
          <w:rPr>
            <w:noProof/>
            <w:webHidden/>
          </w:rPr>
          <w:t>1</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58" w:history="1">
        <w:r w:rsidR="00C3118C" w:rsidRPr="00F76985">
          <w:rPr>
            <w:rStyle w:val="Hyperlink"/>
            <w:noProof/>
          </w:rPr>
          <w:t>Aims</w:t>
        </w:r>
        <w:r w:rsidR="00C3118C">
          <w:rPr>
            <w:noProof/>
            <w:webHidden/>
          </w:rPr>
          <w:tab/>
        </w:r>
        <w:r w:rsidR="00C3118C">
          <w:rPr>
            <w:noProof/>
            <w:webHidden/>
          </w:rPr>
          <w:fldChar w:fldCharType="begin"/>
        </w:r>
        <w:r w:rsidR="00C3118C">
          <w:rPr>
            <w:noProof/>
            <w:webHidden/>
          </w:rPr>
          <w:instrText xml:space="preserve"> PAGEREF _Toc381795158 \h </w:instrText>
        </w:r>
        <w:r w:rsidR="00C3118C">
          <w:rPr>
            <w:noProof/>
            <w:webHidden/>
          </w:rPr>
        </w:r>
        <w:r w:rsidR="00C3118C">
          <w:rPr>
            <w:noProof/>
            <w:webHidden/>
          </w:rPr>
          <w:fldChar w:fldCharType="separate"/>
        </w:r>
        <w:r w:rsidR="006171DF">
          <w:rPr>
            <w:noProof/>
            <w:webHidden/>
          </w:rPr>
          <w:t>2</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59" w:history="1">
        <w:r w:rsidR="00C3118C" w:rsidRPr="00F76985">
          <w:rPr>
            <w:rStyle w:val="Hyperlink"/>
            <w:noProof/>
          </w:rPr>
          <w:t>Organisation</w:t>
        </w:r>
        <w:r w:rsidR="00C3118C">
          <w:rPr>
            <w:noProof/>
            <w:webHidden/>
          </w:rPr>
          <w:tab/>
        </w:r>
        <w:r w:rsidR="00C3118C">
          <w:rPr>
            <w:noProof/>
            <w:webHidden/>
          </w:rPr>
          <w:fldChar w:fldCharType="begin"/>
        </w:r>
        <w:r w:rsidR="00C3118C">
          <w:rPr>
            <w:noProof/>
            <w:webHidden/>
          </w:rPr>
          <w:instrText xml:space="preserve"> PAGEREF _Toc381795159 \h </w:instrText>
        </w:r>
        <w:r w:rsidR="00C3118C">
          <w:rPr>
            <w:noProof/>
            <w:webHidden/>
          </w:rPr>
        </w:r>
        <w:r w:rsidR="00C3118C">
          <w:rPr>
            <w:noProof/>
            <w:webHidden/>
          </w:rPr>
          <w:fldChar w:fldCharType="separate"/>
        </w:r>
        <w:r w:rsidR="006171DF">
          <w:rPr>
            <w:noProof/>
            <w:webHidden/>
          </w:rPr>
          <w:t>3</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0" w:history="1">
        <w:r w:rsidR="00C3118C" w:rsidRPr="00F76985">
          <w:rPr>
            <w:rStyle w:val="Hyperlink"/>
            <w:noProof/>
          </w:rPr>
          <w:t>Structure of the syllabus</w:t>
        </w:r>
        <w:r w:rsidR="00C3118C">
          <w:rPr>
            <w:noProof/>
            <w:webHidden/>
          </w:rPr>
          <w:tab/>
        </w:r>
        <w:r w:rsidR="00C3118C">
          <w:rPr>
            <w:noProof/>
            <w:webHidden/>
          </w:rPr>
          <w:fldChar w:fldCharType="begin"/>
        </w:r>
        <w:r w:rsidR="00C3118C">
          <w:rPr>
            <w:noProof/>
            <w:webHidden/>
          </w:rPr>
          <w:instrText xml:space="preserve"> PAGEREF _Toc381795160 \h </w:instrText>
        </w:r>
        <w:r w:rsidR="00C3118C">
          <w:rPr>
            <w:noProof/>
            <w:webHidden/>
          </w:rPr>
        </w:r>
        <w:r w:rsidR="00C3118C">
          <w:rPr>
            <w:noProof/>
            <w:webHidden/>
          </w:rPr>
          <w:fldChar w:fldCharType="separate"/>
        </w:r>
        <w:r w:rsidR="006171DF">
          <w:rPr>
            <w:noProof/>
            <w:webHidden/>
          </w:rPr>
          <w:t>3</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1" w:history="1">
        <w:r w:rsidR="00C3118C" w:rsidRPr="00F76985">
          <w:rPr>
            <w:rStyle w:val="Hyperlink"/>
            <w:noProof/>
          </w:rPr>
          <w:t>Organisation of content</w:t>
        </w:r>
        <w:r w:rsidR="00C3118C">
          <w:rPr>
            <w:noProof/>
            <w:webHidden/>
          </w:rPr>
          <w:tab/>
        </w:r>
        <w:r w:rsidR="00C3118C">
          <w:rPr>
            <w:noProof/>
            <w:webHidden/>
          </w:rPr>
          <w:fldChar w:fldCharType="begin"/>
        </w:r>
        <w:r w:rsidR="00C3118C">
          <w:rPr>
            <w:noProof/>
            <w:webHidden/>
          </w:rPr>
          <w:instrText xml:space="preserve"> PAGEREF _Toc381795161 \h </w:instrText>
        </w:r>
        <w:r w:rsidR="00C3118C">
          <w:rPr>
            <w:noProof/>
            <w:webHidden/>
          </w:rPr>
        </w:r>
        <w:r w:rsidR="00C3118C">
          <w:rPr>
            <w:noProof/>
            <w:webHidden/>
          </w:rPr>
          <w:fldChar w:fldCharType="separate"/>
        </w:r>
        <w:r w:rsidR="006171DF">
          <w:rPr>
            <w:noProof/>
            <w:webHidden/>
          </w:rPr>
          <w:t>4</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2" w:history="1">
        <w:r w:rsidR="00C3118C" w:rsidRPr="00F76985">
          <w:rPr>
            <w:rStyle w:val="Hyperlink"/>
            <w:noProof/>
          </w:rPr>
          <w:t>Progression from the Year 7–10 curriculum</w:t>
        </w:r>
        <w:r w:rsidR="00C3118C">
          <w:rPr>
            <w:noProof/>
            <w:webHidden/>
          </w:rPr>
          <w:tab/>
        </w:r>
        <w:r w:rsidR="00C3118C">
          <w:rPr>
            <w:noProof/>
            <w:webHidden/>
          </w:rPr>
          <w:fldChar w:fldCharType="begin"/>
        </w:r>
        <w:r w:rsidR="00C3118C">
          <w:rPr>
            <w:noProof/>
            <w:webHidden/>
          </w:rPr>
          <w:instrText xml:space="preserve"> PAGEREF _Toc381795162 \h </w:instrText>
        </w:r>
        <w:r w:rsidR="00C3118C">
          <w:rPr>
            <w:noProof/>
            <w:webHidden/>
          </w:rPr>
        </w:r>
        <w:r w:rsidR="00C3118C">
          <w:rPr>
            <w:noProof/>
            <w:webHidden/>
          </w:rPr>
          <w:fldChar w:fldCharType="separate"/>
        </w:r>
        <w:r w:rsidR="006171DF">
          <w:rPr>
            <w:noProof/>
            <w:webHidden/>
          </w:rPr>
          <w:t>5</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3" w:history="1">
        <w:r w:rsidR="00C3118C" w:rsidRPr="00F76985">
          <w:rPr>
            <w:rStyle w:val="Hyperlink"/>
            <w:noProof/>
          </w:rPr>
          <w:t>Representation of the general capabilities</w:t>
        </w:r>
        <w:r w:rsidR="00C3118C">
          <w:rPr>
            <w:noProof/>
            <w:webHidden/>
          </w:rPr>
          <w:tab/>
        </w:r>
        <w:r w:rsidR="00C3118C">
          <w:rPr>
            <w:noProof/>
            <w:webHidden/>
          </w:rPr>
          <w:fldChar w:fldCharType="begin"/>
        </w:r>
        <w:r w:rsidR="00C3118C">
          <w:rPr>
            <w:noProof/>
            <w:webHidden/>
          </w:rPr>
          <w:instrText xml:space="preserve"> PAGEREF _Toc381795163 \h </w:instrText>
        </w:r>
        <w:r w:rsidR="00C3118C">
          <w:rPr>
            <w:noProof/>
            <w:webHidden/>
          </w:rPr>
        </w:r>
        <w:r w:rsidR="00C3118C">
          <w:rPr>
            <w:noProof/>
            <w:webHidden/>
          </w:rPr>
          <w:fldChar w:fldCharType="separate"/>
        </w:r>
        <w:r w:rsidR="006171DF">
          <w:rPr>
            <w:noProof/>
            <w:webHidden/>
          </w:rPr>
          <w:t>5</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4" w:history="1">
        <w:r w:rsidR="00C3118C" w:rsidRPr="00F76985">
          <w:rPr>
            <w:rStyle w:val="Hyperlink"/>
            <w:noProof/>
          </w:rPr>
          <w:t>Representation of the cross-curriculum priorities</w:t>
        </w:r>
        <w:r w:rsidR="00C3118C">
          <w:rPr>
            <w:noProof/>
            <w:webHidden/>
          </w:rPr>
          <w:tab/>
        </w:r>
        <w:r w:rsidR="00C3118C">
          <w:rPr>
            <w:noProof/>
            <w:webHidden/>
          </w:rPr>
          <w:fldChar w:fldCharType="begin"/>
        </w:r>
        <w:r w:rsidR="00C3118C">
          <w:rPr>
            <w:noProof/>
            <w:webHidden/>
          </w:rPr>
          <w:instrText xml:space="preserve"> PAGEREF _Toc381795164 \h </w:instrText>
        </w:r>
        <w:r w:rsidR="00C3118C">
          <w:rPr>
            <w:noProof/>
            <w:webHidden/>
          </w:rPr>
        </w:r>
        <w:r w:rsidR="00C3118C">
          <w:rPr>
            <w:noProof/>
            <w:webHidden/>
          </w:rPr>
          <w:fldChar w:fldCharType="separate"/>
        </w:r>
        <w:r w:rsidR="006171DF">
          <w:rPr>
            <w:noProof/>
            <w:webHidden/>
          </w:rPr>
          <w:t>7</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65" w:history="1">
        <w:r w:rsidR="00C3118C" w:rsidRPr="00F76985">
          <w:rPr>
            <w:rStyle w:val="Hyperlink"/>
            <w:noProof/>
          </w:rPr>
          <w:t>Unit 1</w:t>
        </w:r>
        <w:r w:rsidR="00C3118C">
          <w:rPr>
            <w:noProof/>
            <w:webHidden/>
          </w:rPr>
          <w:tab/>
        </w:r>
        <w:r w:rsidR="00C3118C">
          <w:rPr>
            <w:noProof/>
            <w:webHidden/>
          </w:rPr>
          <w:fldChar w:fldCharType="begin"/>
        </w:r>
        <w:r w:rsidR="00C3118C">
          <w:rPr>
            <w:noProof/>
            <w:webHidden/>
          </w:rPr>
          <w:instrText xml:space="preserve"> PAGEREF _Toc381795165 \h </w:instrText>
        </w:r>
        <w:r w:rsidR="00C3118C">
          <w:rPr>
            <w:noProof/>
            <w:webHidden/>
          </w:rPr>
        </w:r>
        <w:r w:rsidR="00C3118C">
          <w:rPr>
            <w:noProof/>
            <w:webHidden/>
          </w:rPr>
          <w:fldChar w:fldCharType="separate"/>
        </w:r>
        <w:r w:rsidR="006171DF">
          <w:rPr>
            <w:noProof/>
            <w:webHidden/>
          </w:rPr>
          <w:t>8</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6" w:history="1">
        <w:r w:rsidR="00C3118C" w:rsidRPr="00F76985">
          <w:rPr>
            <w:rStyle w:val="Hyperlink"/>
            <w:noProof/>
          </w:rPr>
          <w:t>Unit description</w:t>
        </w:r>
        <w:r w:rsidR="00C3118C">
          <w:rPr>
            <w:noProof/>
            <w:webHidden/>
          </w:rPr>
          <w:tab/>
        </w:r>
        <w:r w:rsidR="00C3118C">
          <w:rPr>
            <w:noProof/>
            <w:webHidden/>
          </w:rPr>
          <w:fldChar w:fldCharType="begin"/>
        </w:r>
        <w:r w:rsidR="00C3118C">
          <w:rPr>
            <w:noProof/>
            <w:webHidden/>
          </w:rPr>
          <w:instrText xml:space="preserve"> PAGEREF _Toc381795166 \h </w:instrText>
        </w:r>
        <w:r w:rsidR="00C3118C">
          <w:rPr>
            <w:noProof/>
            <w:webHidden/>
          </w:rPr>
        </w:r>
        <w:r w:rsidR="00C3118C">
          <w:rPr>
            <w:noProof/>
            <w:webHidden/>
          </w:rPr>
          <w:fldChar w:fldCharType="separate"/>
        </w:r>
        <w:r w:rsidR="006171DF">
          <w:rPr>
            <w:noProof/>
            <w:webHidden/>
          </w:rPr>
          <w:t>8</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7" w:history="1">
        <w:r w:rsidR="00C3118C" w:rsidRPr="00F76985">
          <w:rPr>
            <w:rStyle w:val="Hyperlink"/>
            <w:noProof/>
          </w:rPr>
          <w:t>Unit content</w:t>
        </w:r>
        <w:r w:rsidR="00C3118C">
          <w:rPr>
            <w:noProof/>
            <w:webHidden/>
          </w:rPr>
          <w:tab/>
        </w:r>
        <w:r w:rsidR="00C3118C">
          <w:rPr>
            <w:noProof/>
            <w:webHidden/>
          </w:rPr>
          <w:fldChar w:fldCharType="begin"/>
        </w:r>
        <w:r w:rsidR="00C3118C">
          <w:rPr>
            <w:noProof/>
            <w:webHidden/>
          </w:rPr>
          <w:instrText xml:space="preserve"> PAGEREF _Toc381795167 \h </w:instrText>
        </w:r>
        <w:r w:rsidR="00C3118C">
          <w:rPr>
            <w:noProof/>
            <w:webHidden/>
          </w:rPr>
        </w:r>
        <w:r w:rsidR="00C3118C">
          <w:rPr>
            <w:noProof/>
            <w:webHidden/>
          </w:rPr>
          <w:fldChar w:fldCharType="separate"/>
        </w:r>
        <w:r w:rsidR="006171DF">
          <w:rPr>
            <w:noProof/>
            <w:webHidden/>
          </w:rPr>
          <w:t>8</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68" w:history="1">
        <w:r w:rsidR="00C3118C" w:rsidRPr="00F76985">
          <w:rPr>
            <w:rStyle w:val="Hyperlink"/>
            <w:noProof/>
          </w:rPr>
          <w:t>Unit 2</w:t>
        </w:r>
        <w:r w:rsidR="00C3118C">
          <w:rPr>
            <w:noProof/>
            <w:webHidden/>
          </w:rPr>
          <w:tab/>
        </w:r>
        <w:r w:rsidR="00C3118C">
          <w:rPr>
            <w:noProof/>
            <w:webHidden/>
          </w:rPr>
          <w:fldChar w:fldCharType="begin"/>
        </w:r>
        <w:r w:rsidR="00C3118C">
          <w:rPr>
            <w:noProof/>
            <w:webHidden/>
          </w:rPr>
          <w:instrText xml:space="preserve"> PAGEREF _Toc381795168 \h </w:instrText>
        </w:r>
        <w:r w:rsidR="00C3118C">
          <w:rPr>
            <w:noProof/>
            <w:webHidden/>
          </w:rPr>
        </w:r>
        <w:r w:rsidR="00C3118C">
          <w:rPr>
            <w:noProof/>
            <w:webHidden/>
          </w:rPr>
          <w:fldChar w:fldCharType="separate"/>
        </w:r>
        <w:r w:rsidR="006171DF">
          <w:rPr>
            <w:noProof/>
            <w:webHidden/>
          </w:rPr>
          <w:t>10</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69" w:history="1">
        <w:r w:rsidR="00C3118C" w:rsidRPr="00F76985">
          <w:rPr>
            <w:rStyle w:val="Hyperlink"/>
            <w:noProof/>
          </w:rPr>
          <w:t>Unit description</w:t>
        </w:r>
        <w:r w:rsidR="00C3118C">
          <w:rPr>
            <w:noProof/>
            <w:webHidden/>
          </w:rPr>
          <w:tab/>
        </w:r>
        <w:r w:rsidR="00C3118C">
          <w:rPr>
            <w:noProof/>
            <w:webHidden/>
          </w:rPr>
          <w:fldChar w:fldCharType="begin"/>
        </w:r>
        <w:r w:rsidR="00C3118C">
          <w:rPr>
            <w:noProof/>
            <w:webHidden/>
          </w:rPr>
          <w:instrText xml:space="preserve"> PAGEREF _Toc381795169 \h </w:instrText>
        </w:r>
        <w:r w:rsidR="00C3118C">
          <w:rPr>
            <w:noProof/>
            <w:webHidden/>
          </w:rPr>
        </w:r>
        <w:r w:rsidR="00C3118C">
          <w:rPr>
            <w:noProof/>
            <w:webHidden/>
          </w:rPr>
          <w:fldChar w:fldCharType="separate"/>
        </w:r>
        <w:r w:rsidR="006171DF">
          <w:rPr>
            <w:noProof/>
            <w:webHidden/>
          </w:rPr>
          <w:t>10</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70" w:history="1">
        <w:r w:rsidR="00C3118C" w:rsidRPr="00F76985">
          <w:rPr>
            <w:rStyle w:val="Hyperlink"/>
            <w:noProof/>
          </w:rPr>
          <w:t>Unit content</w:t>
        </w:r>
        <w:r w:rsidR="00C3118C">
          <w:rPr>
            <w:noProof/>
            <w:webHidden/>
          </w:rPr>
          <w:tab/>
        </w:r>
        <w:r w:rsidR="00C3118C">
          <w:rPr>
            <w:noProof/>
            <w:webHidden/>
          </w:rPr>
          <w:fldChar w:fldCharType="begin"/>
        </w:r>
        <w:r w:rsidR="00C3118C">
          <w:rPr>
            <w:noProof/>
            <w:webHidden/>
          </w:rPr>
          <w:instrText xml:space="preserve"> PAGEREF _Toc381795170 \h </w:instrText>
        </w:r>
        <w:r w:rsidR="00C3118C">
          <w:rPr>
            <w:noProof/>
            <w:webHidden/>
          </w:rPr>
        </w:r>
        <w:r w:rsidR="00C3118C">
          <w:rPr>
            <w:noProof/>
            <w:webHidden/>
          </w:rPr>
          <w:fldChar w:fldCharType="separate"/>
        </w:r>
        <w:r w:rsidR="006171DF">
          <w:rPr>
            <w:noProof/>
            <w:webHidden/>
          </w:rPr>
          <w:t>10</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71" w:history="1">
        <w:r w:rsidR="00C3118C" w:rsidRPr="00F76985">
          <w:rPr>
            <w:rStyle w:val="Hyperlink"/>
            <w:noProof/>
          </w:rPr>
          <w:t>School-based assessment</w:t>
        </w:r>
        <w:r w:rsidR="00C3118C">
          <w:rPr>
            <w:noProof/>
            <w:webHidden/>
          </w:rPr>
          <w:tab/>
        </w:r>
        <w:r w:rsidR="00C3118C">
          <w:rPr>
            <w:noProof/>
            <w:webHidden/>
          </w:rPr>
          <w:fldChar w:fldCharType="begin"/>
        </w:r>
        <w:r w:rsidR="00C3118C">
          <w:rPr>
            <w:noProof/>
            <w:webHidden/>
          </w:rPr>
          <w:instrText xml:space="preserve"> PAGEREF _Toc381795171 \h </w:instrText>
        </w:r>
        <w:r w:rsidR="00C3118C">
          <w:rPr>
            <w:noProof/>
            <w:webHidden/>
          </w:rPr>
        </w:r>
        <w:r w:rsidR="00C3118C">
          <w:rPr>
            <w:noProof/>
            <w:webHidden/>
          </w:rPr>
          <w:fldChar w:fldCharType="separate"/>
        </w:r>
        <w:r w:rsidR="006171DF">
          <w:rPr>
            <w:noProof/>
            <w:webHidden/>
          </w:rPr>
          <w:t>12</w:t>
        </w:r>
        <w:r w:rsidR="00C3118C">
          <w:rPr>
            <w:noProof/>
            <w:webHidden/>
          </w:rPr>
          <w:fldChar w:fldCharType="end"/>
        </w:r>
      </w:hyperlink>
    </w:p>
    <w:p w:rsidR="00C3118C" w:rsidRDefault="00A85E01">
      <w:pPr>
        <w:pStyle w:val="TOC2"/>
        <w:tabs>
          <w:tab w:val="right" w:leader="dot" w:pos="9736"/>
        </w:tabs>
        <w:rPr>
          <w:rFonts w:asciiTheme="minorHAnsi" w:hAnsiTheme="minorHAnsi"/>
          <w:noProof/>
          <w:sz w:val="22"/>
          <w:lang w:eastAsia="en-AU"/>
        </w:rPr>
      </w:pPr>
      <w:hyperlink w:anchor="_Toc381795172" w:history="1">
        <w:r w:rsidR="00C3118C" w:rsidRPr="00F76985">
          <w:rPr>
            <w:rStyle w:val="Hyperlink"/>
            <w:noProof/>
          </w:rPr>
          <w:t>Grading</w:t>
        </w:r>
        <w:r w:rsidR="00C3118C">
          <w:rPr>
            <w:noProof/>
            <w:webHidden/>
          </w:rPr>
          <w:tab/>
        </w:r>
        <w:r w:rsidR="00C3118C">
          <w:rPr>
            <w:noProof/>
            <w:webHidden/>
          </w:rPr>
          <w:fldChar w:fldCharType="begin"/>
        </w:r>
        <w:r w:rsidR="00C3118C">
          <w:rPr>
            <w:noProof/>
            <w:webHidden/>
          </w:rPr>
          <w:instrText xml:space="preserve"> PAGEREF _Toc381795172 \h </w:instrText>
        </w:r>
        <w:r w:rsidR="00C3118C">
          <w:rPr>
            <w:noProof/>
            <w:webHidden/>
          </w:rPr>
        </w:r>
        <w:r w:rsidR="00C3118C">
          <w:rPr>
            <w:noProof/>
            <w:webHidden/>
          </w:rPr>
          <w:fldChar w:fldCharType="separate"/>
        </w:r>
        <w:r w:rsidR="006171DF">
          <w:rPr>
            <w:noProof/>
            <w:webHidden/>
          </w:rPr>
          <w:t>13</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73" w:history="1">
        <w:r w:rsidR="00C3118C" w:rsidRPr="00F76985">
          <w:rPr>
            <w:rStyle w:val="Hyperlink"/>
            <w:noProof/>
          </w:rPr>
          <w:t>Appendix 1 – Grade descriptions Year 11</w:t>
        </w:r>
        <w:r w:rsidR="00C3118C">
          <w:rPr>
            <w:noProof/>
            <w:webHidden/>
          </w:rPr>
          <w:tab/>
        </w:r>
        <w:r w:rsidR="00C3118C">
          <w:rPr>
            <w:noProof/>
            <w:webHidden/>
          </w:rPr>
          <w:fldChar w:fldCharType="begin"/>
        </w:r>
        <w:r w:rsidR="00C3118C">
          <w:rPr>
            <w:noProof/>
            <w:webHidden/>
          </w:rPr>
          <w:instrText xml:space="preserve"> PAGEREF _Toc381795173 \h </w:instrText>
        </w:r>
        <w:r w:rsidR="00C3118C">
          <w:rPr>
            <w:noProof/>
            <w:webHidden/>
          </w:rPr>
        </w:r>
        <w:r w:rsidR="00C3118C">
          <w:rPr>
            <w:noProof/>
            <w:webHidden/>
          </w:rPr>
          <w:fldChar w:fldCharType="separate"/>
        </w:r>
        <w:r w:rsidR="006171DF">
          <w:rPr>
            <w:noProof/>
            <w:webHidden/>
          </w:rPr>
          <w:t>14</w:t>
        </w:r>
        <w:r w:rsidR="00C3118C">
          <w:rPr>
            <w:noProof/>
            <w:webHidden/>
          </w:rPr>
          <w:fldChar w:fldCharType="end"/>
        </w:r>
      </w:hyperlink>
    </w:p>
    <w:p w:rsidR="00C3118C" w:rsidRDefault="00A85E01">
      <w:pPr>
        <w:pStyle w:val="TOC1"/>
        <w:rPr>
          <w:rFonts w:asciiTheme="minorHAnsi" w:hAnsiTheme="minorHAnsi"/>
          <w:b w:val="0"/>
          <w:noProof/>
          <w:sz w:val="22"/>
          <w:lang w:eastAsia="en-AU"/>
        </w:rPr>
      </w:pPr>
      <w:hyperlink w:anchor="_Toc381795174" w:history="1">
        <w:r w:rsidR="00C3118C" w:rsidRPr="00F76985">
          <w:rPr>
            <w:rStyle w:val="Hyperlink"/>
            <w:noProof/>
          </w:rPr>
          <w:t>Appendix 2 – Glossary</w:t>
        </w:r>
        <w:r w:rsidR="00C3118C">
          <w:rPr>
            <w:noProof/>
            <w:webHidden/>
          </w:rPr>
          <w:tab/>
        </w:r>
        <w:r w:rsidR="00C3118C">
          <w:rPr>
            <w:noProof/>
            <w:webHidden/>
          </w:rPr>
          <w:fldChar w:fldCharType="begin"/>
        </w:r>
        <w:r w:rsidR="00C3118C">
          <w:rPr>
            <w:noProof/>
            <w:webHidden/>
          </w:rPr>
          <w:instrText xml:space="preserve"> PAGEREF _Toc381795174 \h </w:instrText>
        </w:r>
        <w:r w:rsidR="00C3118C">
          <w:rPr>
            <w:noProof/>
            <w:webHidden/>
          </w:rPr>
        </w:r>
        <w:r w:rsidR="00C3118C">
          <w:rPr>
            <w:noProof/>
            <w:webHidden/>
          </w:rPr>
          <w:fldChar w:fldCharType="separate"/>
        </w:r>
        <w:r w:rsidR="006171DF">
          <w:rPr>
            <w:noProof/>
            <w:webHidden/>
          </w:rPr>
          <w:t>16</w:t>
        </w:r>
        <w:r w:rsidR="00C3118C">
          <w:rPr>
            <w:noProof/>
            <w:webHidden/>
          </w:rPr>
          <w:fldChar w:fldCharType="end"/>
        </w:r>
      </w:hyperlink>
    </w:p>
    <w:p w:rsidR="009C7C11" w:rsidRPr="00042703" w:rsidRDefault="0038541F" w:rsidP="00E265EC">
      <w:pPr>
        <w:sectPr w:rsidR="009C7C11" w:rsidRPr="00042703" w:rsidSect="00C5718F">
          <w:headerReference w:type="even" r:id="rId12"/>
          <w:headerReference w:type="default" r:id="rId13"/>
          <w:footerReference w:type="even" r:id="rId14"/>
          <w:headerReference w:type="first" r:id="rId15"/>
          <w:pgSz w:w="11906" w:h="16838"/>
          <w:pgMar w:top="1440" w:right="1080" w:bottom="1440" w:left="1080" w:header="708" w:footer="708" w:gutter="0"/>
          <w:cols w:space="709"/>
          <w:docGrid w:linePitch="360"/>
        </w:sectPr>
      </w:pPr>
      <w:r>
        <w:rPr>
          <w:b/>
          <w:color w:val="342568" w:themeColor="accent1" w:themeShade="BF"/>
          <w:sz w:val="40"/>
          <w:szCs w:val="40"/>
        </w:rPr>
        <w:fldChar w:fldCharType="end"/>
      </w:r>
      <w:bookmarkStart w:id="0" w:name="_Toc347908199"/>
    </w:p>
    <w:p w:rsidR="00416C3D" w:rsidRPr="00042703" w:rsidRDefault="00416C3D" w:rsidP="00C96B8B">
      <w:pPr>
        <w:pStyle w:val="Heading1"/>
        <w:spacing w:before="0"/>
      </w:pPr>
      <w:bookmarkStart w:id="1" w:name="_Toc381795157"/>
      <w:r w:rsidRPr="00042703">
        <w:lastRenderedPageBreak/>
        <w:t>Rationale</w:t>
      </w:r>
      <w:bookmarkEnd w:id="0"/>
      <w:bookmarkEnd w:id="1"/>
    </w:p>
    <w:p w:rsidR="00E25849" w:rsidRPr="00E25849" w:rsidRDefault="00B61362" w:rsidP="00E25849">
      <w:pPr>
        <w:pStyle w:val="Paragraph"/>
      </w:pPr>
      <w:bookmarkStart w:id="2" w:name="_Toc347908200"/>
      <w:r>
        <w:t xml:space="preserve">The </w:t>
      </w:r>
      <w:r w:rsidRPr="00E25849">
        <w:t xml:space="preserve">English </w:t>
      </w:r>
      <w:r w:rsidR="00E25849" w:rsidRPr="00E25849">
        <w:t xml:space="preserve">General </w:t>
      </w:r>
      <w:r>
        <w:t xml:space="preserve">course </w:t>
      </w:r>
      <w:r w:rsidR="00E25849" w:rsidRPr="00E25849">
        <w:t xml:space="preserve">focuses on consolidating and refining the skills and knowledge needed by students to become competent, confident and engaged users of English in everyday, community, social, further education, training and workplace contexts. </w:t>
      </w:r>
      <w:r w:rsidR="00D56BD2">
        <w:t xml:space="preserve">The </w:t>
      </w:r>
      <w:r>
        <w:t>English General</w:t>
      </w:r>
      <w:r w:rsidR="00E25849" w:rsidRPr="00E25849">
        <w:t xml:space="preserve"> </w:t>
      </w:r>
      <w:r w:rsidR="00D56BD2">
        <w:t xml:space="preserve">course </w:t>
      </w:r>
      <w:r w:rsidR="00E25849" w:rsidRPr="00E25849">
        <w:t xml:space="preserve">is designed to provide students with the skills that will empower them to succeed in a wide range of post-secondary pathways. </w:t>
      </w:r>
    </w:p>
    <w:p w:rsidR="00E25849" w:rsidRPr="00E25849" w:rsidRDefault="00E25849" w:rsidP="00E25849">
      <w:pPr>
        <w:pStyle w:val="Paragraph"/>
      </w:pPr>
      <w:r w:rsidRPr="00E25849">
        <w:t xml:space="preserve">The course develops students’ language, literacy and literary skills to enable them to communicate successfully both orally and in writing and to enjoy and value using language for both imaginative and practical purposes. </w:t>
      </w:r>
    </w:p>
    <w:p w:rsidR="00E25849" w:rsidRPr="00E25849" w:rsidRDefault="00E25849" w:rsidP="00E25849">
      <w:pPr>
        <w:pStyle w:val="Paragraph"/>
      </w:pPr>
      <w:r w:rsidRPr="00E25849">
        <w:t>Students comprehend, analyse, interpret and evaluate the content, structure and style of a wide variety of oral, written, multimodal, digital and media texts. Students learn how the interaction of structure, language, audience and context helps to shape how the audience makes meaning. Both independently and collaboratively, they apply their knowledge to create analytical, imaginative, interpretive and persuasive texts</w:t>
      </w:r>
      <w:r w:rsidR="00421528">
        <w:t xml:space="preserve"> in different modes and media</w:t>
      </w:r>
      <w:r w:rsidRPr="00E25849">
        <w:t>.</w:t>
      </w:r>
    </w:p>
    <w:p w:rsidR="00E25849" w:rsidRPr="00E25849" w:rsidRDefault="00E25849" w:rsidP="00E25849">
      <w:pPr>
        <w:pStyle w:val="Paragraph"/>
      </w:pPr>
      <w:r w:rsidRPr="00E25849">
        <w:br w:type="page"/>
      </w:r>
    </w:p>
    <w:p w:rsidR="00416C3D" w:rsidRPr="00042703" w:rsidRDefault="00E25849" w:rsidP="00042703">
      <w:pPr>
        <w:pStyle w:val="Heading1"/>
      </w:pPr>
      <w:bookmarkStart w:id="3" w:name="_Toc381795158"/>
      <w:bookmarkEnd w:id="2"/>
      <w:r>
        <w:lastRenderedPageBreak/>
        <w:t>Aims</w:t>
      </w:r>
      <w:bookmarkEnd w:id="3"/>
    </w:p>
    <w:p w:rsidR="00E25849" w:rsidRPr="005E471B" w:rsidRDefault="00E25849" w:rsidP="00E25849">
      <w:pPr>
        <w:pStyle w:val="Paragraph"/>
      </w:pPr>
      <w:bookmarkStart w:id="4" w:name="_Toc359483727"/>
      <w:bookmarkStart w:id="5" w:name="_Toc359503786"/>
      <w:bookmarkStart w:id="6" w:name="_Toc347908207"/>
      <w:bookmarkStart w:id="7" w:name="_Toc347908206"/>
      <w:r w:rsidRPr="005E471B">
        <w:t xml:space="preserve">All senior secondary English courses aim to develop students’ ability to: </w:t>
      </w:r>
    </w:p>
    <w:p w:rsidR="00E25849" w:rsidRPr="005E471B" w:rsidRDefault="00E25849" w:rsidP="007E5337">
      <w:pPr>
        <w:pStyle w:val="ListItem"/>
      </w:pPr>
      <w:r w:rsidRPr="005E471B">
        <w:t xml:space="preserve">listen, speak, </w:t>
      </w:r>
      <w:r w:rsidRPr="00E25849">
        <w:t>read</w:t>
      </w:r>
      <w:r w:rsidRPr="005E471B">
        <w:t>, view and write</w:t>
      </w:r>
    </w:p>
    <w:p w:rsidR="00E25849" w:rsidRPr="005E471B" w:rsidRDefault="00E25849" w:rsidP="007E5337">
      <w:pPr>
        <w:pStyle w:val="ListItem"/>
      </w:pPr>
      <w:r w:rsidRPr="005E471B">
        <w:t>create texts for a range of purposes, audiences and contexts</w:t>
      </w:r>
    </w:p>
    <w:p w:rsidR="00E25849" w:rsidRPr="005E471B" w:rsidRDefault="00E25849" w:rsidP="007E5337">
      <w:pPr>
        <w:pStyle w:val="ListItem"/>
        <w:rPr>
          <w:iCs/>
        </w:rPr>
      </w:pPr>
      <w:r w:rsidRPr="005E471B">
        <w:t>understand and appreciate different uses of language.</w:t>
      </w:r>
    </w:p>
    <w:p w:rsidR="00E25849" w:rsidRPr="005E471B" w:rsidRDefault="00E25849" w:rsidP="00E25849">
      <w:pPr>
        <w:pStyle w:val="Paragraph"/>
      </w:pPr>
      <w:r w:rsidRPr="005E471B">
        <w:t xml:space="preserve">In </w:t>
      </w:r>
      <w:r w:rsidRPr="000B3223">
        <w:t xml:space="preserve">addition, </w:t>
      </w:r>
      <w:r w:rsidR="00C96B8B">
        <w:t xml:space="preserve">the </w:t>
      </w:r>
      <w:r w:rsidRPr="000B3223">
        <w:t xml:space="preserve">English </w:t>
      </w:r>
      <w:r w:rsidR="00C96B8B" w:rsidRPr="000B3223">
        <w:t xml:space="preserve">General </w:t>
      </w:r>
      <w:r w:rsidR="00C96B8B">
        <w:t xml:space="preserve">course </w:t>
      </w:r>
      <w:r w:rsidRPr="000B3223">
        <w:t>aims</w:t>
      </w:r>
      <w:r w:rsidRPr="005E471B">
        <w:t xml:space="preserve"> to develop students’ ability to: </w:t>
      </w:r>
    </w:p>
    <w:p w:rsidR="00E25849" w:rsidRPr="005E471B" w:rsidRDefault="00E25849" w:rsidP="007E5337">
      <w:pPr>
        <w:pStyle w:val="ListItem"/>
      </w:pPr>
      <w:r w:rsidRPr="005E471B">
        <w:t xml:space="preserve">use and apply language and information effectively, confidently and creatively in vocational, community and academic contexts and enhance their broader communication skills </w:t>
      </w:r>
    </w:p>
    <w:p w:rsidR="00E25849" w:rsidRPr="005E471B" w:rsidRDefault="00E25849" w:rsidP="007E5337">
      <w:pPr>
        <w:pStyle w:val="ListItem"/>
      </w:pPr>
      <w:r w:rsidRPr="005E471B">
        <w:t>understand the ways in which text structure, stylistic features and register combine to make meaning and influence responses</w:t>
      </w:r>
    </w:p>
    <w:p w:rsidR="00E25849" w:rsidRPr="005E471B" w:rsidRDefault="00E25849" w:rsidP="007E5337">
      <w:pPr>
        <w:pStyle w:val="ListItem"/>
      </w:pPr>
      <w:r w:rsidRPr="005E471B">
        <w:t>be proficient in</w:t>
      </w:r>
      <w:r w:rsidR="009544F0">
        <w:t xml:space="preserve"> </w:t>
      </w:r>
      <w:r w:rsidRPr="005E471B">
        <w:t>comprehending and creating a range of written, oral, multimodal and digital forms</w:t>
      </w:r>
    </w:p>
    <w:p w:rsidR="00E25849" w:rsidRPr="005E471B" w:rsidRDefault="00E25849" w:rsidP="007E5337">
      <w:pPr>
        <w:pStyle w:val="ListItem"/>
      </w:pPr>
      <w:r w:rsidRPr="005E471B">
        <w:t xml:space="preserve">work collaboratively, interacting </w:t>
      </w:r>
      <w:r w:rsidRPr="005E471B">
        <w:rPr>
          <w:lang w:val="en-US"/>
        </w:rPr>
        <w:t>confidently and effectively with others in everyday, community, social and applied learning contexts.</w:t>
      </w:r>
    </w:p>
    <w:p w:rsidR="00E25849" w:rsidRDefault="00E25849">
      <w:pPr>
        <w:spacing w:line="276" w:lineRule="auto"/>
        <w:rPr>
          <w:rFonts w:asciiTheme="majorHAnsi" w:eastAsiaTheme="majorEastAsia" w:hAnsiTheme="majorHAnsi" w:cstheme="majorBidi"/>
          <w:b/>
          <w:bCs/>
          <w:color w:val="342568" w:themeColor="accent1" w:themeShade="BF"/>
          <w:sz w:val="40"/>
          <w:szCs w:val="28"/>
        </w:rPr>
      </w:pPr>
      <w:r>
        <w:br w:type="page"/>
      </w:r>
    </w:p>
    <w:p w:rsidR="009D4A6D" w:rsidRPr="00042703" w:rsidRDefault="009D4A6D" w:rsidP="00042703">
      <w:pPr>
        <w:pStyle w:val="Heading1"/>
      </w:pPr>
      <w:bookmarkStart w:id="8" w:name="_Toc381795159"/>
      <w:r w:rsidRPr="00042703">
        <w:lastRenderedPageBreak/>
        <w:t>Organisation</w:t>
      </w:r>
      <w:bookmarkEnd w:id="4"/>
      <w:bookmarkEnd w:id="5"/>
      <w:bookmarkEnd w:id="8"/>
    </w:p>
    <w:p w:rsidR="00716474" w:rsidRPr="00042703" w:rsidRDefault="004F7DA2" w:rsidP="00E25849">
      <w:pPr>
        <w:pStyle w:val="Paragraph"/>
      </w:pPr>
      <w:bookmarkStart w:id="9" w:name="_Toc359483728"/>
      <w:bookmarkStart w:id="10" w:name="_Toc359503787"/>
      <w:r w:rsidRPr="00042703">
        <w:t>This course is organised into a Year 11 syllabus and a Year 12 syllabus.</w:t>
      </w:r>
      <w:r w:rsidR="00716474" w:rsidRPr="00042703">
        <w:t xml:space="preserve"> The cognitive complexity of the syllabus content increases from Year 11 to Year 12.</w:t>
      </w:r>
    </w:p>
    <w:p w:rsidR="009D4A6D" w:rsidRPr="002F41D0" w:rsidRDefault="009D4A6D" w:rsidP="002F41D0">
      <w:pPr>
        <w:pStyle w:val="Heading2"/>
      </w:pPr>
      <w:bookmarkStart w:id="11" w:name="_Toc381795160"/>
      <w:r w:rsidRPr="002F41D0">
        <w:t>Structure of the syllabus</w:t>
      </w:r>
      <w:bookmarkEnd w:id="9"/>
      <w:bookmarkEnd w:id="10"/>
      <w:bookmarkEnd w:id="11"/>
      <w:r w:rsidRPr="002F41D0">
        <w:t xml:space="preserve"> </w:t>
      </w:r>
    </w:p>
    <w:p w:rsidR="005E4338" w:rsidRPr="00042703" w:rsidRDefault="009D4A6D" w:rsidP="009E3A3C">
      <w:pPr>
        <w:spacing w:before="120" w:line="276" w:lineRule="auto"/>
      </w:pPr>
      <w:r w:rsidRPr="00042703">
        <w:t>The Year 11 syllabus is divided into two units</w:t>
      </w:r>
      <w:r w:rsidR="00D56BD2">
        <w:t>,</w:t>
      </w:r>
      <w:r w:rsidRPr="00042703">
        <w:t xml:space="preserve"> each of one semester duration</w:t>
      </w:r>
      <w:r w:rsidR="00D56BD2">
        <w:t>,</w:t>
      </w:r>
      <w:r w:rsidRPr="00042703">
        <w:t xml:space="preserve"> which are typically delivered as a pair.</w:t>
      </w:r>
      <w:r w:rsidR="005E4338" w:rsidRPr="00042703">
        <w:t xml:space="preserve"> The notional </w:t>
      </w:r>
      <w:r w:rsidR="005335D5" w:rsidRPr="00042703">
        <w:t>time</w:t>
      </w:r>
      <w:r w:rsidR="005E4338" w:rsidRPr="00042703">
        <w:t xml:space="preserve"> for each unit </w:t>
      </w:r>
      <w:r w:rsidR="005335D5" w:rsidRPr="00042703">
        <w:t>is</w:t>
      </w:r>
      <w:r w:rsidR="005E4338" w:rsidRPr="00042703">
        <w:t xml:space="preserve"> 55 class contact hours. </w:t>
      </w:r>
    </w:p>
    <w:p w:rsidR="009D4A6D" w:rsidRPr="00042703" w:rsidRDefault="00E25849" w:rsidP="00F91F14">
      <w:pPr>
        <w:pStyle w:val="Heading3"/>
      </w:pPr>
      <w:r>
        <w:t>Unit 1</w:t>
      </w:r>
    </w:p>
    <w:p w:rsidR="00E25849" w:rsidRPr="0010741F" w:rsidRDefault="00E25849" w:rsidP="00E25849">
      <w:pPr>
        <w:pStyle w:val="Paragraph"/>
      </w:pPr>
      <w:r w:rsidRPr="0010741F">
        <w:t xml:space="preserve">Unit 1 focuses on students comprehending and responding to the ideas and information presented in texts. </w:t>
      </w:r>
      <w:r w:rsidR="00012DC4">
        <w:t>S</w:t>
      </w:r>
      <w:r w:rsidRPr="0010741F">
        <w:t>tudents:</w:t>
      </w:r>
    </w:p>
    <w:p w:rsidR="00E25849" w:rsidRPr="0010741F" w:rsidRDefault="00E25849" w:rsidP="007E5337">
      <w:pPr>
        <w:pStyle w:val="ListItem"/>
      </w:pPr>
      <w:r w:rsidRPr="0010741F">
        <w:t>employ a variety of strategies to assist comprehension</w:t>
      </w:r>
    </w:p>
    <w:p w:rsidR="00E25849" w:rsidRPr="0010741F" w:rsidRDefault="00E25849" w:rsidP="007E5337">
      <w:pPr>
        <w:pStyle w:val="ListItem"/>
        <w:rPr>
          <w:b/>
          <w:bCs/>
        </w:rPr>
      </w:pPr>
      <w:r w:rsidRPr="0010741F">
        <w:t>read, view and listen to texts to connect, interpret and visualise ideas</w:t>
      </w:r>
    </w:p>
    <w:p w:rsidR="00E25849" w:rsidRPr="0010741F" w:rsidRDefault="00E25849" w:rsidP="007E5337">
      <w:pPr>
        <w:pStyle w:val="ListItem"/>
        <w:rPr>
          <w:b/>
          <w:bCs/>
        </w:rPr>
      </w:pPr>
      <w:r w:rsidRPr="0010741F">
        <w:t>learn how to respond pe</w:t>
      </w:r>
      <w:r w:rsidR="001A77B1">
        <w:t>rsonally and logically to texts</w:t>
      </w:r>
      <w:r w:rsidRPr="0010741F">
        <w:t xml:space="preserve"> by questioning, using inferential reasoning and determining the impor</w:t>
      </w:r>
      <w:r>
        <w:t>tance of content and structure</w:t>
      </w:r>
    </w:p>
    <w:p w:rsidR="00E25849" w:rsidRPr="0010741F" w:rsidRDefault="00E25849" w:rsidP="007E5337">
      <w:pPr>
        <w:pStyle w:val="ListItem"/>
        <w:rPr>
          <w:b/>
          <w:bCs/>
        </w:rPr>
      </w:pPr>
      <w:r w:rsidRPr="0010741F">
        <w:t>consider how organisational features of texts help the audience to understand the text</w:t>
      </w:r>
    </w:p>
    <w:p w:rsidR="00E25849" w:rsidRPr="0010741F" w:rsidRDefault="00E25849" w:rsidP="007E5337">
      <w:pPr>
        <w:pStyle w:val="ListItem"/>
        <w:rPr>
          <w:b/>
          <w:bCs/>
        </w:rPr>
      </w:pPr>
      <w:r w:rsidRPr="0010741F">
        <w:t>learn to interact with others in a range of contexts</w:t>
      </w:r>
      <w:r w:rsidR="00D56BD2">
        <w:t>,</w:t>
      </w:r>
      <w:r w:rsidRPr="0010741F">
        <w:t xml:space="preserve"> including everyday, community, social, further education, training and workplace contexts</w:t>
      </w:r>
    </w:p>
    <w:p w:rsidR="00E25849" w:rsidRPr="0010741F" w:rsidRDefault="00E25849" w:rsidP="007E5337">
      <w:pPr>
        <w:pStyle w:val="ListItem"/>
        <w:rPr>
          <w:b/>
          <w:bCs/>
        </w:rPr>
      </w:pPr>
      <w:r w:rsidRPr="0010741F">
        <w:t>communicate ideas and information clearly and correctly in a range of contexts</w:t>
      </w:r>
      <w:r w:rsidRPr="0010741F">
        <w:rPr>
          <w:strike/>
        </w:rPr>
        <w:t xml:space="preserve"> </w:t>
      </w:r>
    </w:p>
    <w:p w:rsidR="00E25849" w:rsidRPr="0010741F" w:rsidRDefault="00E25849" w:rsidP="007E5337">
      <w:pPr>
        <w:pStyle w:val="ListItem"/>
        <w:rPr>
          <w:b/>
          <w:bCs/>
        </w:rPr>
      </w:pPr>
      <w:r w:rsidRPr="0010741F">
        <w:t>apply their understanding of language through the creation of texts for different purposes.</w:t>
      </w:r>
    </w:p>
    <w:p w:rsidR="009D4A6D" w:rsidRPr="00042703" w:rsidRDefault="00E25849" w:rsidP="00F91F14">
      <w:pPr>
        <w:pStyle w:val="Heading3"/>
      </w:pPr>
      <w:r>
        <w:t>Unit 2</w:t>
      </w:r>
    </w:p>
    <w:p w:rsidR="00E25849" w:rsidRPr="0010741F" w:rsidRDefault="00E25849" w:rsidP="00E25849">
      <w:pPr>
        <w:pStyle w:val="Paragraph"/>
      </w:pPr>
      <w:r w:rsidRPr="0010741F">
        <w:t>Unit 2 focuses on interpreting ideas and arguments in a range of texts and contexts.</w:t>
      </w:r>
      <w:r w:rsidR="009544F0">
        <w:t xml:space="preserve"> </w:t>
      </w:r>
      <w:r w:rsidRPr="0010741F">
        <w:t xml:space="preserve">Students: </w:t>
      </w:r>
    </w:p>
    <w:p w:rsidR="00E25849" w:rsidRPr="0010741F" w:rsidRDefault="00E25849" w:rsidP="007E5337">
      <w:pPr>
        <w:pStyle w:val="ListItem"/>
      </w:pPr>
      <w:r w:rsidRPr="0010741F">
        <w:t>analyse text structures and language features and identify the ideas, arguments and values expressed</w:t>
      </w:r>
    </w:p>
    <w:p w:rsidR="00E25849" w:rsidRPr="0010741F" w:rsidRDefault="00E25849" w:rsidP="007E5337">
      <w:pPr>
        <w:pStyle w:val="ListItem"/>
      </w:pPr>
      <w:r w:rsidRPr="0010741F">
        <w:t xml:space="preserve">consider the purposes and possible audiences of texts </w:t>
      </w:r>
    </w:p>
    <w:p w:rsidR="00E25849" w:rsidRPr="0010741F" w:rsidRDefault="00E25849" w:rsidP="007E5337">
      <w:pPr>
        <w:pStyle w:val="ListItem"/>
      </w:pPr>
      <w:r w:rsidRPr="0010741F">
        <w:t xml:space="preserve">examine the connections between purpose and structure and how a text’s meaning is influenced by the context in which it is created and received </w:t>
      </w:r>
    </w:p>
    <w:p w:rsidR="00E25849" w:rsidRPr="0010741F" w:rsidRDefault="00E25849" w:rsidP="007E5337">
      <w:pPr>
        <w:pStyle w:val="ListItem"/>
      </w:pPr>
      <w:r w:rsidRPr="0010741F">
        <w:t xml:space="preserve"> integrate relevant information and ideas from texts to develop their own interpretations</w:t>
      </w:r>
    </w:p>
    <w:p w:rsidR="00E25849" w:rsidRPr="0010741F" w:rsidRDefault="00E25849" w:rsidP="007E5337">
      <w:pPr>
        <w:pStyle w:val="ListItem"/>
      </w:pPr>
      <w:r w:rsidRPr="0010741F">
        <w:t xml:space="preserve"> learn to interact effectively in a range of contexts</w:t>
      </w:r>
    </w:p>
    <w:p w:rsidR="00E25849" w:rsidRPr="0010741F" w:rsidRDefault="00E25849" w:rsidP="007E5337">
      <w:pPr>
        <w:pStyle w:val="ListItem"/>
      </w:pPr>
      <w:r w:rsidRPr="0010741F">
        <w:t>create texts using persuasive, visual and literary techniques to engage audiences</w:t>
      </w:r>
      <w:r w:rsidR="00421528">
        <w:t xml:space="preserve"> in a range of modes and media</w:t>
      </w:r>
      <w:r w:rsidRPr="0010741F">
        <w:t>.</w:t>
      </w:r>
      <w:r w:rsidR="009544F0">
        <w:t xml:space="preserve"> </w:t>
      </w:r>
    </w:p>
    <w:p w:rsidR="004D2A71" w:rsidRDefault="004D2A71" w:rsidP="00E25849">
      <w:pPr>
        <w:pStyle w:val="Paragraph"/>
      </w:pPr>
      <w:r w:rsidRPr="00042703">
        <w:t>Each unit includes:</w:t>
      </w:r>
    </w:p>
    <w:p w:rsidR="00BD4A79" w:rsidRPr="003566C9" w:rsidRDefault="00BD4A79" w:rsidP="00C130EC">
      <w:pPr>
        <w:pStyle w:val="ListItem"/>
        <w:numPr>
          <w:ilvl w:val="0"/>
          <w:numId w:val="3"/>
        </w:numPr>
        <w:rPr>
          <w:iCs/>
        </w:rPr>
      </w:pPr>
      <w:r w:rsidRPr="003566C9">
        <w:t>a unit description – a short description of the focus of the unit</w:t>
      </w:r>
    </w:p>
    <w:p w:rsidR="00E25849" w:rsidRPr="00E47314" w:rsidRDefault="00E25849" w:rsidP="00C130EC">
      <w:pPr>
        <w:pStyle w:val="ListItem"/>
        <w:numPr>
          <w:ilvl w:val="0"/>
          <w:numId w:val="3"/>
        </w:numPr>
        <w:rPr>
          <w:iCs/>
        </w:rPr>
      </w:pPr>
      <w:r w:rsidRPr="00E47314">
        <w:t>learning outcomes – a set of statements describing the learning expected as a result of studying the unit</w:t>
      </w:r>
    </w:p>
    <w:p w:rsidR="00BD4A79" w:rsidRPr="003566C9" w:rsidRDefault="00BD4A79" w:rsidP="00C130EC">
      <w:pPr>
        <w:pStyle w:val="ListItem"/>
        <w:numPr>
          <w:ilvl w:val="0"/>
          <w:numId w:val="3"/>
        </w:numPr>
        <w:rPr>
          <w:iCs/>
        </w:rPr>
      </w:pPr>
      <w:r w:rsidRPr="003566C9">
        <w:t>unit content – the content to be taught and learned.</w:t>
      </w:r>
    </w:p>
    <w:p w:rsidR="009D4A6D" w:rsidRPr="00042703" w:rsidRDefault="009D4A6D" w:rsidP="002F41D0">
      <w:pPr>
        <w:pStyle w:val="Heading2"/>
      </w:pPr>
      <w:bookmarkStart w:id="12" w:name="_Toc359483729"/>
      <w:bookmarkStart w:id="13" w:name="_Toc359503788"/>
      <w:bookmarkStart w:id="14" w:name="_Toc381795161"/>
      <w:r w:rsidRPr="00042703">
        <w:lastRenderedPageBreak/>
        <w:t>Organisation of content</w:t>
      </w:r>
      <w:bookmarkEnd w:id="12"/>
      <w:bookmarkEnd w:id="13"/>
      <w:bookmarkEnd w:id="14"/>
    </w:p>
    <w:p w:rsidR="00E25849" w:rsidRDefault="00E25849" w:rsidP="00380BEA">
      <w:pPr>
        <w:spacing w:before="120" w:after="80" w:line="276" w:lineRule="auto"/>
        <w:rPr>
          <w:rFonts w:eastAsiaTheme="minorHAnsi" w:cs="Calibri"/>
          <w:lang w:eastAsia="en-AU"/>
        </w:rPr>
      </w:pPr>
      <w:bookmarkStart w:id="15" w:name="_Toc359503795"/>
      <w:bookmarkEnd w:id="6"/>
      <w:bookmarkEnd w:id="7"/>
      <w:r w:rsidRPr="006820C2">
        <w:rPr>
          <w:rFonts w:eastAsiaTheme="minorHAnsi" w:cs="Calibri"/>
          <w:lang w:eastAsia="en-AU"/>
        </w:rPr>
        <w:t xml:space="preserve">Content descriptions in each unit in </w:t>
      </w:r>
      <w:r w:rsidR="00D56BD2">
        <w:rPr>
          <w:rFonts w:eastAsiaTheme="minorHAnsi" w:cs="Calibri"/>
          <w:lang w:eastAsia="en-AU"/>
        </w:rPr>
        <w:t xml:space="preserve">the </w:t>
      </w:r>
      <w:r w:rsidR="00B61362">
        <w:rPr>
          <w:rFonts w:eastAsiaTheme="minorHAnsi" w:cs="Calibri"/>
          <w:lang w:eastAsia="en-AU"/>
        </w:rPr>
        <w:t>English General</w:t>
      </w:r>
      <w:r w:rsidRPr="006820C2">
        <w:rPr>
          <w:rFonts w:eastAsiaTheme="minorHAnsi" w:cs="Calibri"/>
          <w:lang w:eastAsia="en-AU"/>
        </w:rPr>
        <w:t xml:space="preserve"> </w:t>
      </w:r>
      <w:r w:rsidR="00D56BD2">
        <w:rPr>
          <w:rFonts w:eastAsiaTheme="minorHAnsi" w:cs="Calibri"/>
          <w:lang w:eastAsia="en-AU"/>
        </w:rPr>
        <w:t xml:space="preserve">course </w:t>
      </w:r>
      <w:r w:rsidRPr="006820C2">
        <w:rPr>
          <w:rFonts w:eastAsiaTheme="minorHAnsi" w:cs="Calibri"/>
          <w:lang w:eastAsia="en-AU"/>
        </w:rPr>
        <w:t xml:space="preserve">are grouped under an organising framework </w:t>
      </w:r>
      <w:r>
        <w:rPr>
          <w:rFonts w:eastAsiaTheme="minorHAnsi" w:cs="Calibri"/>
          <w:lang w:eastAsia="en-AU"/>
        </w:rPr>
        <w:t>consisting of:</w:t>
      </w:r>
    </w:p>
    <w:p w:rsidR="00E25849" w:rsidRPr="005E471B" w:rsidRDefault="00E25849" w:rsidP="00380BEA">
      <w:pPr>
        <w:pStyle w:val="ListItem"/>
        <w:spacing w:before="80" w:after="80"/>
      </w:pPr>
      <w:r w:rsidRPr="005E471B">
        <w:t>comprehension strategies</w:t>
      </w:r>
    </w:p>
    <w:p w:rsidR="00E25849" w:rsidRPr="005E471B" w:rsidRDefault="00E25849" w:rsidP="00380BEA">
      <w:pPr>
        <w:pStyle w:val="ListItem"/>
        <w:spacing w:before="80" w:after="80"/>
      </w:pPr>
      <w:r w:rsidRPr="005E471B">
        <w:t>language and textual analysis</w:t>
      </w:r>
    </w:p>
    <w:p w:rsidR="00E25849" w:rsidRPr="005E471B" w:rsidRDefault="00E25849" w:rsidP="00380BEA">
      <w:pPr>
        <w:pStyle w:val="ListItem"/>
        <w:spacing w:before="80" w:after="80"/>
      </w:pPr>
      <w:r w:rsidRPr="005E471B">
        <w:t xml:space="preserve">using information </w:t>
      </w:r>
    </w:p>
    <w:p w:rsidR="00E25849" w:rsidRDefault="00E25849" w:rsidP="00380BEA">
      <w:pPr>
        <w:pStyle w:val="ListItem"/>
        <w:spacing w:before="80" w:after="80"/>
      </w:pPr>
      <w:r w:rsidRPr="005E471B">
        <w:t>creating texts</w:t>
      </w:r>
    </w:p>
    <w:p w:rsidR="00E25849" w:rsidRPr="005E471B" w:rsidRDefault="00E25849" w:rsidP="00380BEA">
      <w:pPr>
        <w:pStyle w:val="ListItem"/>
        <w:spacing w:before="80"/>
      </w:pPr>
      <w:r w:rsidRPr="005E471B">
        <w:t xml:space="preserve">communicating and interacting </w:t>
      </w:r>
      <w:r w:rsidRPr="005E471B">
        <w:rPr>
          <w:lang w:val="en-US"/>
        </w:rPr>
        <w:t>with others.</w:t>
      </w:r>
    </w:p>
    <w:p w:rsidR="00E25849" w:rsidRPr="00380BEA" w:rsidRDefault="00E25849" w:rsidP="00380BEA">
      <w:pPr>
        <w:pStyle w:val="Heading3"/>
        <w:spacing w:before="200"/>
        <w:rPr>
          <w:rStyle w:val="Heading3Char"/>
          <w:b/>
          <w:bCs/>
        </w:rPr>
      </w:pPr>
      <w:r w:rsidRPr="00380BEA">
        <w:rPr>
          <w:rStyle w:val="Heading3Char"/>
          <w:b/>
          <w:bCs/>
        </w:rPr>
        <w:t xml:space="preserve">The language modes </w:t>
      </w:r>
    </w:p>
    <w:p w:rsidR="00E25849" w:rsidRPr="00E25849" w:rsidRDefault="00E25849" w:rsidP="00E25849">
      <w:pPr>
        <w:pStyle w:val="Paragraph"/>
      </w:pPr>
      <w:r w:rsidRPr="00E25849">
        <w:rPr>
          <w:rStyle w:val="Heading3Char"/>
          <w:b w:val="0"/>
          <w:bCs w:val="0"/>
          <w:color w:val="auto"/>
          <w:sz w:val="22"/>
          <w:szCs w:val="22"/>
        </w:rPr>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r>
        <w:rPr>
          <w:rStyle w:val="Heading3Char"/>
          <w:b w:val="0"/>
          <w:bCs w:val="0"/>
          <w:color w:val="auto"/>
          <w:sz w:val="22"/>
          <w:szCs w:val="22"/>
        </w:rPr>
        <w:t>.</w:t>
      </w:r>
    </w:p>
    <w:p w:rsidR="00102AB4" w:rsidRPr="00380BEA" w:rsidRDefault="00E25849" w:rsidP="00380BEA">
      <w:pPr>
        <w:pStyle w:val="Heading3"/>
        <w:spacing w:before="200"/>
      </w:pPr>
      <w:r w:rsidRPr="00380BEA">
        <w:rPr>
          <w:rStyle w:val="Heading3Char"/>
          <w:b/>
          <w:bCs/>
        </w:rPr>
        <w:t xml:space="preserve">Texts </w:t>
      </w:r>
    </w:p>
    <w:p w:rsidR="00E25849" w:rsidRPr="005E471B" w:rsidRDefault="00E25849" w:rsidP="00C764F8">
      <w:pPr>
        <w:pStyle w:val="Paragraph"/>
        <w:spacing w:after="60"/>
      </w:pPr>
      <w:r w:rsidRPr="005E471B">
        <w:t xml:space="preserve">Teachers will use an array of material in class. Texts include literary texts, fiction and non-fiction, media texts, everyday texts and workplace texts, from increasingly complex and unfamiliar settings, ranging from the everyday language of personal experience to more abstract, specialised and technical language drawn from a range of contexts. </w:t>
      </w:r>
    </w:p>
    <w:p w:rsidR="00E25849" w:rsidRPr="005E471B" w:rsidRDefault="00E25849" w:rsidP="00C764F8">
      <w:pPr>
        <w:pStyle w:val="Paragraph"/>
        <w:spacing w:after="60"/>
        <w:rPr>
          <w:bCs/>
          <w:sz w:val="24"/>
          <w:szCs w:val="24"/>
        </w:rPr>
      </w:pPr>
      <w:r w:rsidRPr="005E471B">
        <w:t xml:space="preserve">Texts provide important opportunities for learning about aspects of human experience and about aesthetic appeal. Texts can be written, spoken (dialogues, speeches, monologues, conversations, radio programs, interviews, lectures), multimodal (picture books, graphic novels, web pages, films, television programs, performances, advertisements, cartoons, music videos, computer games, maps) and in print or digital/online (books, CD-ROMs, websites, computer games, social networking sites, email, SMS, </w:t>
      </w:r>
      <w:r w:rsidR="00D56BD2">
        <w:t>a</w:t>
      </w:r>
      <w:r w:rsidRPr="005E471B">
        <w:t>pps).</w:t>
      </w:r>
    </w:p>
    <w:p w:rsidR="00E25849" w:rsidRPr="000A5EE7" w:rsidRDefault="00E25849" w:rsidP="00C764F8">
      <w:pPr>
        <w:pStyle w:val="Paragraph"/>
        <w:spacing w:after="60"/>
      </w:pPr>
      <w:r w:rsidRPr="005E471B">
        <w:t xml:space="preserve">Texts are structured for particular purposes, for example, to retell, to instruct, to entertain, to explain and to argue. Teachers may select whole texts and/or parts of texts depending on units of study, cohorts and level of </w:t>
      </w:r>
      <w:r w:rsidRPr="000A5EE7">
        <w:t>difficulty.</w:t>
      </w:r>
      <w:r w:rsidR="009544F0">
        <w:t xml:space="preserve"> </w:t>
      </w:r>
    </w:p>
    <w:p w:rsidR="00E25849" w:rsidRPr="000A5EE7" w:rsidRDefault="00E25849" w:rsidP="00380BEA">
      <w:pPr>
        <w:pStyle w:val="Paragraph"/>
        <w:spacing w:after="60"/>
        <w:rPr>
          <w:lang w:val="en-US"/>
        </w:rPr>
      </w:pPr>
      <w:r w:rsidRPr="000A5EE7">
        <w:rPr>
          <w:lang w:val="en-US"/>
        </w:rPr>
        <w:t>Texts include:</w:t>
      </w:r>
    </w:p>
    <w:p w:rsidR="00E25849" w:rsidRPr="000A5EE7" w:rsidRDefault="00C764F8" w:rsidP="00C764F8">
      <w:pPr>
        <w:pStyle w:val="ListItem"/>
        <w:spacing w:before="60" w:after="60"/>
        <w:ind w:left="425" w:hanging="425"/>
      </w:pPr>
      <w:r>
        <w:rPr>
          <w:lang w:val="en-US"/>
        </w:rPr>
        <w:t>f</w:t>
      </w:r>
      <w:r w:rsidR="00012DC4">
        <w:rPr>
          <w:lang w:val="en-US"/>
        </w:rPr>
        <w:t xml:space="preserve">iction – </w:t>
      </w:r>
      <w:r w:rsidR="00E25849" w:rsidRPr="000A5EE7">
        <w:rPr>
          <w:lang w:val="en-US"/>
        </w:rPr>
        <w:t>novels, short stories, fables, fairy tales, plays, poems, song lyrics, films, television programs, comic books, computer games</w:t>
      </w:r>
    </w:p>
    <w:p w:rsidR="00E25849" w:rsidRPr="000A5EE7" w:rsidRDefault="00C764F8" w:rsidP="00C764F8">
      <w:pPr>
        <w:pStyle w:val="ListItem"/>
        <w:spacing w:before="60" w:after="60"/>
        <w:ind w:left="425" w:hanging="425"/>
      </w:pPr>
      <w:r>
        <w:rPr>
          <w:lang w:val="en-US"/>
        </w:rPr>
        <w:t>n</w:t>
      </w:r>
      <w:r w:rsidR="00012DC4">
        <w:rPr>
          <w:lang w:val="en-US"/>
        </w:rPr>
        <w:t xml:space="preserve">on-fiction – </w:t>
      </w:r>
      <w:r w:rsidR="00E25849" w:rsidRPr="000A5EE7">
        <w:rPr>
          <w:lang w:val="en-US"/>
        </w:rPr>
        <w:t>biographies, journals, essays, speeches, reference books, news</w:t>
      </w:r>
      <w:r w:rsidR="00E25849" w:rsidRPr="000A5EE7">
        <w:t xml:space="preserve"> reports, </w:t>
      </w:r>
      <w:r w:rsidR="00E25849" w:rsidRPr="000A5EE7">
        <w:rPr>
          <w:lang w:val="en-US"/>
        </w:rPr>
        <w:t>documentaries</w:t>
      </w:r>
      <w:r w:rsidR="00E25849" w:rsidRPr="000A5EE7">
        <w:t>, photographs, diagrams</w:t>
      </w:r>
    </w:p>
    <w:p w:rsidR="00E25849" w:rsidRPr="000A5EE7" w:rsidRDefault="00C764F8" w:rsidP="00C764F8">
      <w:pPr>
        <w:pStyle w:val="ListItem"/>
        <w:spacing w:before="60" w:after="60"/>
        <w:ind w:left="425" w:hanging="425"/>
      </w:pPr>
      <w:r>
        <w:t>m</w:t>
      </w:r>
      <w:r w:rsidR="00012DC4">
        <w:t xml:space="preserve">edia texts – </w:t>
      </w:r>
      <w:r w:rsidR="00E25849" w:rsidRPr="000A5EE7">
        <w:t>newspaper articles, magazine articles, editorials, websites, CD-ROMs, advertisements, documentaries, photographs, television programs, radio programs</w:t>
      </w:r>
    </w:p>
    <w:p w:rsidR="00E25849" w:rsidRPr="000A5EE7" w:rsidRDefault="00C764F8" w:rsidP="00C764F8">
      <w:pPr>
        <w:pStyle w:val="ListItem"/>
        <w:spacing w:before="60" w:after="60"/>
        <w:ind w:left="425" w:hanging="425"/>
      </w:pPr>
      <w:r>
        <w:t>e</w:t>
      </w:r>
      <w:r w:rsidR="00E25849" w:rsidRPr="000A5EE7">
        <w:t>veryday texts – brochures,</w:t>
      </w:r>
      <w:r w:rsidR="009544F0">
        <w:t xml:space="preserve"> </w:t>
      </w:r>
      <w:r w:rsidR="00E25849" w:rsidRPr="000A5EE7">
        <w:t>recipes,</w:t>
      </w:r>
      <w:r w:rsidR="009544F0">
        <w:t xml:space="preserve"> </w:t>
      </w:r>
      <w:r w:rsidR="00E25849" w:rsidRPr="000A5EE7">
        <w:t>instructions, diagrams, timetables, notices, blogs,</w:t>
      </w:r>
      <w:r w:rsidR="009544F0">
        <w:t xml:space="preserve"> </w:t>
      </w:r>
      <w:r w:rsidR="00E265EC">
        <w:t>films</w:t>
      </w:r>
      <w:r w:rsidR="00E25849" w:rsidRPr="000A5EE7">
        <w:t>, television</w:t>
      </w:r>
      <w:r w:rsidR="009544F0">
        <w:t xml:space="preserve"> </w:t>
      </w:r>
      <w:r w:rsidR="00E25849" w:rsidRPr="000A5EE7">
        <w:t>programs, comic books, computer games, manuals</w:t>
      </w:r>
    </w:p>
    <w:p w:rsidR="00E25849" w:rsidRPr="000A5EE7" w:rsidRDefault="00C764F8" w:rsidP="00C764F8">
      <w:pPr>
        <w:pStyle w:val="ListItem"/>
        <w:spacing w:before="60" w:after="60"/>
        <w:ind w:left="425" w:hanging="425"/>
      </w:pPr>
      <w:r>
        <w:t>w</w:t>
      </w:r>
      <w:r w:rsidR="00012DC4">
        <w:t xml:space="preserve">orkplace texts – </w:t>
      </w:r>
      <w:r w:rsidR="00E25849" w:rsidRPr="000A5EE7">
        <w:t>reports, minutes, application forms, safety regulations, technical manuals, pamphlets, memos, letters and on-line digital texts.</w:t>
      </w:r>
    </w:p>
    <w:p w:rsidR="00E25849" w:rsidRPr="0011780E" w:rsidRDefault="00E25849" w:rsidP="0011780E">
      <w:pPr>
        <w:pStyle w:val="Heading3"/>
        <w:rPr>
          <w:rStyle w:val="Heading3Char"/>
          <w:b/>
          <w:bCs/>
        </w:rPr>
      </w:pPr>
      <w:r w:rsidRPr="0011780E">
        <w:rPr>
          <w:rStyle w:val="Heading3Char"/>
          <w:b/>
          <w:bCs/>
        </w:rPr>
        <w:lastRenderedPageBreak/>
        <w:t xml:space="preserve">Suggested text list </w:t>
      </w:r>
    </w:p>
    <w:p w:rsidR="00E25849" w:rsidRPr="00E25849" w:rsidRDefault="00E25849" w:rsidP="00E25849">
      <w:pPr>
        <w:pStyle w:val="Paragraph"/>
      </w:pPr>
      <w:r w:rsidRPr="00E25849">
        <w:rPr>
          <w:rStyle w:val="Heading3Char"/>
          <w:b w:val="0"/>
          <w:bCs w:val="0"/>
          <w:color w:val="auto"/>
          <w:sz w:val="22"/>
          <w:szCs w:val="22"/>
        </w:rPr>
        <w:t xml:space="preserve">This course has a suggested text list which can be found at </w:t>
      </w:r>
      <w:hyperlink r:id="rId16" w:history="1">
        <w:r w:rsidR="008B73B6">
          <w:rPr>
            <w:rStyle w:val="Hyperlink"/>
          </w:rPr>
          <w:t>http://wace1516.scsa.wa.edu.au/english/</w:t>
        </w:r>
      </w:hyperlink>
      <w:r w:rsidR="00380BEA">
        <w:rPr>
          <w:rStyle w:val="Hyperlink"/>
        </w:rPr>
        <w:t xml:space="preserve"> </w:t>
      </w:r>
      <w:r w:rsidRPr="00E25849">
        <w:rPr>
          <w:rStyle w:val="Heading3Char"/>
          <w:b w:val="0"/>
          <w:bCs w:val="0"/>
          <w:color w:val="auto"/>
          <w:sz w:val="22"/>
          <w:szCs w:val="22"/>
        </w:rPr>
        <w:t>Teachers may substitute comparable works for any of these.</w:t>
      </w:r>
    </w:p>
    <w:p w:rsidR="009D4A6D" w:rsidRPr="009544F0" w:rsidRDefault="006C085D" w:rsidP="009544F0">
      <w:pPr>
        <w:pStyle w:val="Heading2"/>
      </w:pPr>
      <w:bookmarkStart w:id="16" w:name="_Toc381795162"/>
      <w:bookmarkEnd w:id="15"/>
      <w:r w:rsidRPr="009544F0">
        <w:t xml:space="preserve">Progression from </w:t>
      </w:r>
      <w:r w:rsidR="001F18AB">
        <w:t xml:space="preserve">the </w:t>
      </w:r>
      <w:r w:rsidR="00B0469B" w:rsidRPr="009544F0">
        <w:t xml:space="preserve">Year </w:t>
      </w:r>
      <w:r w:rsidRPr="009544F0">
        <w:t>7–1</w:t>
      </w:r>
      <w:r w:rsidR="001F18AB">
        <w:t>0 c</w:t>
      </w:r>
      <w:r w:rsidR="00B20776" w:rsidRPr="009544F0">
        <w:t>urriculum</w:t>
      </w:r>
      <w:bookmarkEnd w:id="16"/>
    </w:p>
    <w:p w:rsidR="00E25849" w:rsidRPr="003F50F3" w:rsidRDefault="0098147B" w:rsidP="00E25849">
      <w:pPr>
        <w:pStyle w:val="Paragraph"/>
      </w:pPr>
      <w:r>
        <w:rPr>
          <w:rFonts w:eastAsiaTheme="minorEastAsia" w:cs="Times New Roman"/>
          <w:lang w:eastAsia="en-US"/>
        </w:rPr>
        <w:t>This syllabus</w:t>
      </w:r>
      <w:r w:rsidR="00E25849" w:rsidRPr="009544F0">
        <w:rPr>
          <w:rFonts w:eastAsiaTheme="minorEastAsia" w:cs="Times New Roman"/>
          <w:lang w:eastAsia="en-US"/>
        </w:rPr>
        <w:t xml:space="preserve"> draws upon, develops and emphasises different knowledge, understandings, skills and processes related to the strands of Language, Literature and Literacy used in the </w:t>
      </w:r>
      <w:r w:rsidR="001F18AB">
        <w:rPr>
          <w:rFonts w:eastAsiaTheme="minorEastAsia" w:cs="Times New Roman"/>
          <w:lang w:eastAsia="en-US"/>
        </w:rPr>
        <w:t>Year 7</w:t>
      </w:r>
      <w:r w:rsidR="006F5F26" w:rsidRPr="009544F0">
        <w:rPr>
          <w:rFonts w:eastAsiaTheme="minorEastAsia" w:cs="Times New Roman"/>
          <w:lang w:eastAsia="en-US"/>
        </w:rPr>
        <w:t>–10</w:t>
      </w:r>
      <w:r w:rsidR="00E25849" w:rsidRPr="009544F0">
        <w:rPr>
          <w:rFonts w:eastAsiaTheme="minorEastAsia" w:cs="Times New Roman"/>
          <w:lang w:eastAsia="en-US"/>
        </w:rPr>
        <w:t xml:space="preserve"> curriculum. The emphasis differs according to the nature of each course. While each </w:t>
      </w:r>
      <w:r w:rsidR="00B16C8B">
        <w:rPr>
          <w:rFonts w:eastAsiaTheme="minorEastAsia" w:cs="Times New Roman"/>
          <w:lang w:eastAsia="en-US"/>
        </w:rPr>
        <w:t xml:space="preserve">English </w:t>
      </w:r>
      <w:r>
        <w:rPr>
          <w:rFonts w:eastAsiaTheme="minorEastAsia" w:cs="Times New Roman"/>
          <w:lang w:eastAsia="en-US"/>
        </w:rPr>
        <w:t>syllabus</w:t>
      </w:r>
      <w:r w:rsidR="00E25849" w:rsidRPr="009544F0">
        <w:rPr>
          <w:rFonts w:eastAsiaTheme="minorEastAsia" w:cs="Times New Roman"/>
          <w:lang w:eastAsia="en-US"/>
        </w:rPr>
        <w:t xml:space="preserve"> places a different emphasis on the three strands, each </w:t>
      </w:r>
      <w:r>
        <w:rPr>
          <w:rFonts w:eastAsiaTheme="minorEastAsia" w:cs="Times New Roman"/>
          <w:lang w:eastAsia="en-US"/>
        </w:rPr>
        <w:t>syllabus</w:t>
      </w:r>
      <w:r w:rsidR="00E25849" w:rsidRPr="009544F0">
        <w:rPr>
          <w:rFonts w:eastAsiaTheme="minorEastAsia" w:cs="Times New Roman"/>
          <w:lang w:eastAsia="en-US"/>
        </w:rPr>
        <w:t xml:space="preserve"> is expected to advance skills in</w:t>
      </w:r>
      <w:r w:rsidR="001A77B1">
        <w:t xml:space="preserve"> each of the strands</w:t>
      </w:r>
      <w:r w:rsidR="00E25849" w:rsidRPr="003F50F3">
        <w:t>.</w:t>
      </w:r>
      <w:r w:rsidR="001A77B1">
        <w:t xml:space="preserve"> I</w:t>
      </w:r>
      <w:r w:rsidR="00E25849" w:rsidRPr="003F50F3">
        <w:t xml:space="preserve">n </w:t>
      </w:r>
      <w:r w:rsidR="00D56BD2">
        <w:t>the English General</w:t>
      </w:r>
      <w:r w:rsidR="00D56BD2" w:rsidRPr="006820C2">
        <w:t xml:space="preserve"> </w:t>
      </w:r>
      <w:r w:rsidR="00D56BD2">
        <w:t>course</w:t>
      </w:r>
      <w:r w:rsidR="00E25849" w:rsidRPr="003F50F3">
        <w:t>, although literary texts remain an important component of the course, the primary focus is on the development and demonstration of literacy and language skills in everyday, social and community contexts</w:t>
      </w:r>
      <w:r w:rsidR="00E25849">
        <w:t>.</w:t>
      </w:r>
    </w:p>
    <w:p w:rsidR="00B935B0" w:rsidRPr="00042703" w:rsidRDefault="008F1102" w:rsidP="002F41D0">
      <w:pPr>
        <w:pStyle w:val="Heading2"/>
      </w:pPr>
      <w:bookmarkStart w:id="17" w:name="_Toc381795163"/>
      <w:r w:rsidRPr="00042703">
        <w:t xml:space="preserve">Representation of </w:t>
      </w:r>
      <w:r w:rsidR="001F18AB">
        <w:t xml:space="preserve">the </w:t>
      </w:r>
      <w:r w:rsidRPr="00042703">
        <w:t>g</w:t>
      </w:r>
      <w:r w:rsidR="00B935B0" w:rsidRPr="00042703">
        <w:t>eneral capabilities</w:t>
      </w:r>
      <w:bookmarkEnd w:id="17"/>
    </w:p>
    <w:p w:rsidR="006D2B4A" w:rsidRPr="00042703" w:rsidRDefault="006D2B4A" w:rsidP="00845C33">
      <w:pPr>
        <w:rPr>
          <w:rFonts w:cs="Times New Roman"/>
        </w:rPr>
      </w:pPr>
      <w:r w:rsidRPr="00042703">
        <w:rPr>
          <w:rFonts w:cs="Times New Roman"/>
        </w:rPr>
        <w:t xml:space="preserve">The general capabilities encompass the knowledge, skills, behaviours and dispositions that will assist students to live and work successfully in the twenty-first century. Teachers </w:t>
      </w:r>
      <w:r w:rsidR="00845C33">
        <w:rPr>
          <w:rFonts w:cs="Times New Roman"/>
        </w:rPr>
        <w:t>may</w:t>
      </w:r>
      <w:r w:rsidRPr="00042703">
        <w:rPr>
          <w:rFonts w:cs="Times New Roman"/>
        </w:rPr>
        <w:t xml:space="preserve"> find opportunities to incorporate the capabilities into the teaching and learning program for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Pr="00042703">
        <w:rPr>
          <w:rFonts w:cs="Times New Roman"/>
        </w:rPr>
        <w:t>.</w:t>
      </w:r>
      <w:r w:rsidR="00845C33" w:rsidRPr="00845C33">
        <w:rPr>
          <w:rFonts w:cs="Times New Roman"/>
        </w:rPr>
        <w:t xml:space="preserve"> </w:t>
      </w:r>
      <w:r w:rsidR="00845C33">
        <w:rPr>
          <w:rFonts w:cs="Times New Roman"/>
        </w:rPr>
        <w:t>The general capabilities are not assessed unless they are identified within the specified unit content.</w:t>
      </w:r>
    </w:p>
    <w:p w:rsidR="00B935B0" w:rsidRPr="00042703" w:rsidRDefault="00B935B0" w:rsidP="00F91F14">
      <w:pPr>
        <w:pStyle w:val="Heading3"/>
      </w:pPr>
      <w:r w:rsidRPr="00042703">
        <w:t>Literacy</w:t>
      </w:r>
      <w:r w:rsidR="006D2B4A" w:rsidRPr="00042703">
        <w:t xml:space="preserve"> </w:t>
      </w:r>
    </w:p>
    <w:p w:rsidR="006F5F26" w:rsidRPr="005E471B" w:rsidRDefault="006F5F26" w:rsidP="006F5F26">
      <w:pPr>
        <w:pStyle w:val="Paragraph"/>
      </w:pPr>
      <w:r w:rsidRPr="005E471B">
        <w:t xml:space="preserve">Literacy is important in the development of the skills and strategies needed to express, interpret, and communicate complex information and ideas. In </w:t>
      </w:r>
      <w:r w:rsidR="00D56BD2">
        <w:t>the English General</w:t>
      </w:r>
      <w:r w:rsidR="00D56BD2" w:rsidRPr="006820C2">
        <w:t xml:space="preserve"> </w:t>
      </w:r>
      <w:r w:rsidR="00D56BD2">
        <w:t>course</w:t>
      </w:r>
      <w:r w:rsidR="00954568">
        <w:rPr>
          <w:rFonts w:eastAsia="Calibri"/>
        </w:rPr>
        <w:t>,</w:t>
      </w:r>
      <w:r w:rsidRPr="005E471B">
        <w:t xml:space="preserve"> 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 </w:t>
      </w:r>
    </w:p>
    <w:p w:rsidR="006056D8" w:rsidRPr="00042703" w:rsidRDefault="006056D8" w:rsidP="000D1019">
      <w:pPr>
        <w:spacing w:before="240" w:after="60"/>
        <w:rPr>
          <w:b/>
          <w:bCs/>
          <w:color w:val="595959" w:themeColor="text1" w:themeTint="A6"/>
          <w:sz w:val="26"/>
          <w:szCs w:val="26"/>
        </w:rPr>
      </w:pPr>
      <w:r w:rsidRPr="00F91F14">
        <w:rPr>
          <w:rStyle w:val="Heading3Char"/>
        </w:rPr>
        <w:t>Numeracy</w:t>
      </w:r>
      <w:r w:rsidR="006D2B4A" w:rsidRPr="00F91F14">
        <w:rPr>
          <w:rStyle w:val="Heading3Char"/>
        </w:rPr>
        <w:t xml:space="preserve"> </w:t>
      </w:r>
    </w:p>
    <w:p w:rsidR="006F5F26" w:rsidRPr="005E471B" w:rsidRDefault="006F5F26" w:rsidP="006F5F26">
      <w:pPr>
        <w:pStyle w:val="Paragraph"/>
      </w:pPr>
      <w:r w:rsidRPr="005E471B">
        <w:t xml:space="preserve">Students use numeracy in </w:t>
      </w:r>
      <w:r w:rsidR="00D56BD2">
        <w:t>the English General</w:t>
      </w:r>
      <w:r w:rsidR="00D56BD2" w:rsidRPr="006820C2">
        <w:t xml:space="preserve"> </w:t>
      </w:r>
      <w:r w:rsidR="00D56BD2">
        <w:t xml:space="preserve">course </w:t>
      </w:r>
      <w:r w:rsidRPr="005E471B">
        <w:t xml:space="preserve">when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statistics in media and other reports. </w:t>
      </w:r>
    </w:p>
    <w:p w:rsidR="00B935B0" w:rsidRPr="00042703" w:rsidRDefault="00B935B0" w:rsidP="000D1019">
      <w:pPr>
        <w:spacing w:before="240" w:after="60"/>
        <w:rPr>
          <w:b/>
          <w:bCs/>
          <w:color w:val="595959" w:themeColor="text1" w:themeTint="A6"/>
          <w:sz w:val="26"/>
          <w:szCs w:val="26"/>
        </w:rPr>
      </w:pPr>
      <w:r w:rsidRPr="00F91F14">
        <w:rPr>
          <w:rStyle w:val="Heading3Char"/>
        </w:rPr>
        <w:t>Informatio</w:t>
      </w:r>
      <w:r w:rsidR="00F472AA">
        <w:rPr>
          <w:rStyle w:val="Heading3Char"/>
        </w:rPr>
        <w:t xml:space="preserve">n and communication technology </w:t>
      </w:r>
      <w:r w:rsidRPr="00F91F14">
        <w:rPr>
          <w:rStyle w:val="Heading3Char"/>
        </w:rPr>
        <w:t>capability</w:t>
      </w:r>
      <w:r w:rsidR="006D2B4A" w:rsidRPr="00042703">
        <w:rPr>
          <w:b/>
          <w:bCs/>
          <w:color w:val="595959" w:themeColor="text1" w:themeTint="A6"/>
          <w:sz w:val="26"/>
          <w:szCs w:val="26"/>
        </w:rPr>
        <w:t xml:space="preserve"> </w:t>
      </w:r>
    </w:p>
    <w:p w:rsidR="006F5F26" w:rsidRPr="005E471B" w:rsidRDefault="00C8601F" w:rsidP="006F5F26">
      <w:pPr>
        <w:pStyle w:val="Paragraph"/>
      </w:pPr>
      <w:r>
        <w:t xml:space="preserve">There are opportunities in </w:t>
      </w:r>
      <w:r w:rsidR="00D56BD2">
        <w:t>the English General</w:t>
      </w:r>
      <w:r w:rsidR="00D56BD2" w:rsidRPr="006820C2">
        <w:t xml:space="preserve"> </w:t>
      </w:r>
      <w:r w:rsidR="00D56BD2">
        <w:t xml:space="preserve">course </w:t>
      </w:r>
      <w:r>
        <w:t xml:space="preserve">to engage with </w:t>
      </w:r>
      <w:r w:rsidRPr="0006200E">
        <w:t>information and communication technology (ICT)</w:t>
      </w:r>
      <w:r>
        <w:t xml:space="preserve"> through digital and multimodal texts. </w:t>
      </w:r>
      <w:r w:rsidRPr="00BD460F">
        <w:t xml:space="preserve">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 of the use of different </w:t>
      </w:r>
      <w:r w:rsidR="00421528">
        <w:t>media</w:t>
      </w:r>
      <w:r w:rsidRPr="00BD460F">
        <w:t xml:space="preserve"> on meaning and interpretation.</w:t>
      </w:r>
      <w:r w:rsidR="009E3A3C">
        <w:t xml:space="preserve"> </w:t>
      </w:r>
    </w:p>
    <w:p w:rsidR="00B935B0" w:rsidRPr="00042703" w:rsidRDefault="00B935B0" w:rsidP="000D1019">
      <w:pPr>
        <w:spacing w:before="240" w:after="60"/>
        <w:rPr>
          <w:b/>
          <w:bCs/>
          <w:color w:val="595959" w:themeColor="text1" w:themeTint="A6"/>
          <w:sz w:val="26"/>
          <w:szCs w:val="26"/>
        </w:rPr>
      </w:pPr>
      <w:r w:rsidRPr="00F91F14">
        <w:rPr>
          <w:rStyle w:val="Heading3Char"/>
        </w:rPr>
        <w:lastRenderedPageBreak/>
        <w:t>Critical and creative thinking</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Critical and creative thin</w:t>
      </w:r>
      <w:r w:rsidR="00954568">
        <w:t>king is integral to the study</w:t>
      </w:r>
      <w:r w:rsidRPr="005E471B">
        <w:t xml:space="preserve"> and creation of texts in </w:t>
      </w:r>
      <w:r w:rsidR="00D56BD2">
        <w:t>the English General</w:t>
      </w:r>
      <w:r w:rsidR="00D56BD2" w:rsidRPr="006820C2">
        <w:t xml:space="preserve"> </w:t>
      </w:r>
      <w:r w:rsidR="00D56BD2">
        <w:t>course</w:t>
      </w:r>
      <w:r w:rsidRPr="005E471B">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B935B0" w:rsidRPr="00042703" w:rsidRDefault="00B935B0" w:rsidP="000D1019">
      <w:pPr>
        <w:spacing w:before="240" w:after="60"/>
        <w:rPr>
          <w:b/>
          <w:bCs/>
          <w:color w:val="595959" w:themeColor="text1" w:themeTint="A6"/>
          <w:sz w:val="26"/>
          <w:szCs w:val="26"/>
        </w:rPr>
      </w:pPr>
      <w:r w:rsidRPr="00042703">
        <w:rPr>
          <w:b/>
          <w:bCs/>
          <w:color w:val="595959" w:themeColor="text1" w:themeTint="A6"/>
          <w:sz w:val="26"/>
          <w:szCs w:val="26"/>
        </w:rPr>
        <w:t>Personal and social capability</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 xml:space="preserve">Students develop personal and social capability in </w:t>
      </w:r>
      <w:r w:rsidR="00D56BD2">
        <w:t>the English General</w:t>
      </w:r>
      <w:r w:rsidR="00D56BD2" w:rsidRPr="006820C2">
        <w:t xml:space="preserve"> </w:t>
      </w:r>
      <w:r w:rsidR="00D56BD2">
        <w:t xml:space="preserve">course </w:t>
      </w:r>
      <w:r w:rsidRPr="005E471B">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D56BD2">
        <w:t>The English General</w:t>
      </w:r>
      <w:r w:rsidR="00D56BD2" w:rsidRPr="006820C2">
        <w:t xml:space="preserve"> </w:t>
      </w:r>
      <w:r w:rsidR="00D56BD2">
        <w:t xml:space="preserve">course </w:t>
      </w:r>
      <w:r w:rsidRPr="005E471B">
        <w:t xml:space="preserve">actively assists students in the development of communication skills needed for analysis, research and the expression of viewpoints and arguments. Students work collaboratively in teams and also independently as part of their learning and research endeavours. </w:t>
      </w:r>
    </w:p>
    <w:p w:rsidR="00B935B0" w:rsidRPr="00042703" w:rsidRDefault="002B5EC8" w:rsidP="000D1019">
      <w:pPr>
        <w:spacing w:before="240" w:after="60"/>
        <w:rPr>
          <w:b/>
          <w:bCs/>
          <w:color w:val="595959" w:themeColor="text1" w:themeTint="A6"/>
          <w:sz w:val="26"/>
          <w:szCs w:val="26"/>
        </w:rPr>
      </w:pPr>
      <w:r>
        <w:rPr>
          <w:rStyle w:val="Heading3Char"/>
        </w:rPr>
        <w:t>Ethical understanding</w:t>
      </w:r>
      <w:r w:rsidR="006D2B4A" w:rsidRPr="00042703">
        <w:rPr>
          <w:b/>
          <w:bCs/>
          <w:color w:val="595959" w:themeColor="text1" w:themeTint="A6"/>
          <w:sz w:val="26"/>
          <w:szCs w:val="26"/>
        </w:rPr>
        <w:t xml:space="preserve"> </w:t>
      </w:r>
    </w:p>
    <w:p w:rsidR="006F5F26" w:rsidRPr="005E471B" w:rsidRDefault="006F5F26" w:rsidP="006F5F26">
      <w:pPr>
        <w:spacing w:before="120" w:line="276" w:lineRule="auto"/>
        <w:rPr>
          <w:rFonts w:eastAsiaTheme="minorHAnsi" w:cs="Calibri"/>
          <w:lang w:eastAsia="en-AU"/>
        </w:rPr>
      </w:pPr>
      <w:r w:rsidRPr="005E471B">
        <w:rPr>
          <w:rFonts w:eastAsiaTheme="minorHAnsi" w:cs="Calibri"/>
          <w:lang w:eastAsia="en-AU"/>
        </w:rPr>
        <w:t xml:space="preserve">In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954568">
        <w:rPr>
          <w:rFonts w:eastAsia="Calibri" w:cs="Calibri"/>
          <w:lang w:eastAsia="en-AU"/>
        </w:rPr>
        <w:t>,</w:t>
      </w:r>
      <w:r>
        <w:rPr>
          <w:rFonts w:eastAsiaTheme="minorHAnsi" w:cs="Calibri"/>
          <w:lang w:eastAsia="en-AU"/>
        </w:rPr>
        <w:t xml:space="preserve"> ethical understanding</w:t>
      </w:r>
      <w:r w:rsidR="009544F0">
        <w:rPr>
          <w:rFonts w:eastAsiaTheme="minorHAnsi" w:cs="Calibri"/>
          <w:lang w:eastAsia="en-AU"/>
        </w:rPr>
        <w:t xml:space="preserve"> </w:t>
      </w:r>
      <w:r w:rsidRPr="005E471B">
        <w:rPr>
          <w:rFonts w:eastAsiaTheme="minorHAnsi" w:cs="Calibri"/>
          <w:lang w:eastAsia="en-AU"/>
        </w:rPr>
        <w:t xml:space="preserve">is explored through the selection of texts for study, for example, when students engage with ethical dilemmas presented in texts, considering reasons for actions and the implications of decisions. They explore and question values, attitudes, perspectives and assumptions in texts, examining how they are presented, their impact on audiences and how they are reflected in their own responses. Through the study of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7C47EE">
        <w:rPr>
          <w:rFonts w:eastAsia="Calibri" w:cs="Calibri"/>
          <w:lang w:eastAsia="en-AU"/>
        </w:rPr>
        <w:t>,</w:t>
      </w:r>
      <w:r w:rsidRPr="005E471B">
        <w:rPr>
          <w:rFonts w:eastAsiaTheme="minorHAnsi" w:cs="Calibri"/>
          <w:lang w:eastAsia="en-AU"/>
        </w:rPr>
        <w:t xml:space="preserve"> students come to appreciate and develop greater empathy for the rights and opinions of others. They develop increasingly advanced communication, research and presentation skills to express viewpoints. </w:t>
      </w:r>
    </w:p>
    <w:p w:rsidR="00B935B0" w:rsidRPr="00042703" w:rsidRDefault="00B935B0" w:rsidP="000D1019">
      <w:pPr>
        <w:spacing w:before="240" w:after="60"/>
        <w:rPr>
          <w:b/>
          <w:bCs/>
          <w:color w:val="595959" w:themeColor="text1" w:themeTint="A6"/>
          <w:sz w:val="26"/>
          <w:szCs w:val="26"/>
        </w:rPr>
      </w:pPr>
      <w:r w:rsidRPr="00F91F14">
        <w:rPr>
          <w:rStyle w:val="Heading3Char"/>
        </w:rPr>
        <w:t>Intercultural understanding</w:t>
      </w:r>
      <w:r w:rsidR="006D2B4A" w:rsidRPr="00042703">
        <w:rPr>
          <w:b/>
          <w:bCs/>
          <w:color w:val="595959" w:themeColor="text1" w:themeTint="A6"/>
          <w:sz w:val="26"/>
          <w:szCs w:val="26"/>
        </w:rPr>
        <w:t xml:space="preserve"> </w:t>
      </w:r>
    </w:p>
    <w:p w:rsidR="00C96B8B" w:rsidRDefault="006F5F26" w:rsidP="00D4682C">
      <w:pPr>
        <w:pStyle w:val="Paragraph"/>
        <w:rPr>
          <w:rFonts w:asciiTheme="majorHAnsi" w:eastAsiaTheme="majorEastAsia" w:hAnsiTheme="majorHAnsi" w:cstheme="majorBidi"/>
          <w:b/>
          <w:bCs/>
          <w:color w:val="595959" w:themeColor="text1" w:themeTint="A6"/>
          <w:sz w:val="32"/>
          <w:szCs w:val="26"/>
        </w:rPr>
      </w:pPr>
      <w:bookmarkStart w:id="18" w:name="_Toc347908213"/>
      <w:r w:rsidRPr="005E471B">
        <w:t xml:space="preserve">In </w:t>
      </w:r>
      <w:r w:rsidR="00D56BD2">
        <w:t>the English General</w:t>
      </w:r>
      <w:r w:rsidR="00D56BD2" w:rsidRPr="006820C2">
        <w:t xml:space="preserve"> </w:t>
      </w:r>
      <w:r w:rsidR="00D56BD2">
        <w:t>course</w:t>
      </w:r>
      <w:r w:rsidRPr="005E471B">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Peoples and Asian cultures to literature and other media in Australia.</w:t>
      </w:r>
      <w:r w:rsidR="009544F0">
        <w:t xml:space="preserve"> </w:t>
      </w:r>
    </w:p>
    <w:p w:rsidR="006171DF" w:rsidRDefault="006171DF">
      <w:pPr>
        <w:spacing w:line="276" w:lineRule="auto"/>
        <w:rPr>
          <w:rFonts w:asciiTheme="majorHAnsi" w:eastAsiaTheme="majorEastAsia" w:hAnsiTheme="majorHAnsi" w:cstheme="majorBidi"/>
          <w:b/>
          <w:bCs/>
          <w:color w:val="595959" w:themeColor="text1" w:themeTint="A6"/>
          <w:sz w:val="32"/>
          <w:szCs w:val="26"/>
        </w:rPr>
      </w:pPr>
      <w:bookmarkStart w:id="19" w:name="_Toc381795164"/>
      <w:r>
        <w:br w:type="page"/>
      </w:r>
    </w:p>
    <w:p w:rsidR="00E5522A" w:rsidRPr="00042703" w:rsidRDefault="00C858E6" w:rsidP="002F41D0">
      <w:pPr>
        <w:pStyle w:val="Heading2"/>
      </w:pPr>
      <w:r w:rsidRPr="00042703">
        <w:lastRenderedPageBreak/>
        <w:t xml:space="preserve">Representation of </w:t>
      </w:r>
      <w:r w:rsidR="001F18AB">
        <w:t xml:space="preserve">the </w:t>
      </w:r>
      <w:r w:rsidRPr="00042703">
        <w:t>c</w:t>
      </w:r>
      <w:r w:rsidR="007F70C7" w:rsidRPr="00042703">
        <w:t>ross-c</w:t>
      </w:r>
      <w:r w:rsidR="00E5522A" w:rsidRPr="00042703">
        <w:t xml:space="preserve">urriculum </w:t>
      </w:r>
      <w:r w:rsidR="00387500" w:rsidRPr="00042703">
        <w:t>p</w:t>
      </w:r>
      <w:r w:rsidR="00E5522A" w:rsidRPr="00042703">
        <w:t>riorities</w:t>
      </w:r>
      <w:bookmarkEnd w:id="19"/>
    </w:p>
    <w:p w:rsidR="00D0093B" w:rsidRPr="00845C33" w:rsidRDefault="00151DC5" w:rsidP="00845C33">
      <w:r w:rsidRPr="00042703">
        <w:rPr>
          <w:rFonts w:cs="Times New Roman"/>
        </w:rPr>
        <w:t>The c</w:t>
      </w:r>
      <w:r w:rsidR="00D0093B" w:rsidRPr="00042703">
        <w:rPr>
          <w:rFonts w:cs="Times New Roman"/>
        </w:rPr>
        <w:t xml:space="preserve">ross-curriculum priorities address contemporary issues which students face in a globalised world. Teachers </w:t>
      </w:r>
      <w:r w:rsidR="00845C33">
        <w:rPr>
          <w:rFonts w:cs="Times New Roman"/>
        </w:rPr>
        <w:t>may</w:t>
      </w:r>
      <w:r w:rsidR="00D0093B" w:rsidRPr="00042703">
        <w:rPr>
          <w:rFonts w:cs="Times New Roman"/>
        </w:rPr>
        <w:t xml:space="preserve"> find opportunities to incorporate the priorities into the teaching and learning program for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D0093B" w:rsidRPr="00E265EC">
        <w:rPr>
          <w:rFonts w:eastAsiaTheme="minorHAnsi" w:cs="Calibri"/>
          <w:lang w:eastAsia="en-AU"/>
        </w:rPr>
        <w:t xml:space="preserve">. </w:t>
      </w:r>
      <w:r w:rsidR="00845C33">
        <w:t>The cross-curriculum priorities are not assessed unless they are identified within the specified unit content.</w:t>
      </w:r>
    </w:p>
    <w:p w:rsidR="00890076" w:rsidRPr="00042703" w:rsidRDefault="00890076" w:rsidP="000D1019">
      <w:pPr>
        <w:spacing w:before="240" w:after="60"/>
        <w:rPr>
          <w:b/>
          <w:bCs/>
          <w:color w:val="595959" w:themeColor="text1" w:themeTint="A6"/>
          <w:sz w:val="26"/>
          <w:szCs w:val="26"/>
        </w:rPr>
      </w:pPr>
      <w:r w:rsidRPr="00F91F14">
        <w:rPr>
          <w:rStyle w:val="Heading3Char"/>
        </w:rPr>
        <w:t>Aboriginal and Torres Strait Islander histories and cultures</w:t>
      </w:r>
      <w:r w:rsidR="006D2B4A" w:rsidRPr="00042703">
        <w:rPr>
          <w:b/>
          <w:bCs/>
          <w:color w:val="595959" w:themeColor="text1" w:themeTint="A6"/>
          <w:sz w:val="26"/>
          <w:szCs w:val="26"/>
        </w:rPr>
        <w:t xml:space="preserve"> </w:t>
      </w:r>
    </w:p>
    <w:p w:rsidR="006F5F26" w:rsidRPr="005E471B" w:rsidRDefault="00D56BD2" w:rsidP="006F5F26">
      <w:pPr>
        <w:pStyle w:val="Paragraph"/>
      </w:pPr>
      <w:r>
        <w:t>The English General</w:t>
      </w:r>
      <w:r w:rsidRPr="006820C2">
        <w:t xml:space="preserve"> </w:t>
      </w:r>
      <w:r>
        <w:t xml:space="preserve">course </w:t>
      </w:r>
      <w:r w:rsidR="006F5F26" w:rsidRPr="005E471B">
        <w:t xml:space="preserve">values the histories, cultures, traditions and languages of Aboriginal and Torres Strait Islander Peoples, and their central place in contemporary Australian society and culture. Through the study of texts, students </w:t>
      </w:r>
      <w:r w:rsidR="00284595">
        <w:t>may be</w:t>
      </w:r>
      <w:r w:rsidR="006F5F26" w:rsidRPr="005E471B">
        <w:t xml:space="preserve"> provided with opportunities to develop their understanding and appreciation of the diversity of cultures and histories of Aboriginal and Torres Strait Islander Peoples and their contribution to Australian society. The suggested text list</w:t>
      </w:r>
      <w:r w:rsidR="006F5F26">
        <w:t xml:space="preserve"> for </w:t>
      </w:r>
      <w:r>
        <w:t>the English General</w:t>
      </w:r>
      <w:r w:rsidRPr="006820C2">
        <w:t xml:space="preserve"> </w:t>
      </w:r>
      <w:r>
        <w:t xml:space="preserve">course </w:t>
      </w:r>
      <w:r w:rsidR="006F5F26" w:rsidRPr="005E471B">
        <w:t xml:space="preserve">includes a selection of Aboriginal and Torres Strait Islander literature. </w:t>
      </w:r>
    </w:p>
    <w:p w:rsidR="00890076" w:rsidRPr="00042703" w:rsidRDefault="00890076" w:rsidP="000D1019">
      <w:pPr>
        <w:spacing w:before="240" w:after="60"/>
        <w:rPr>
          <w:b/>
          <w:bCs/>
          <w:color w:val="595959" w:themeColor="text1" w:themeTint="A6"/>
          <w:sz w:val="26"/>
          <w:szCs w:val="26"/>
        </w:rPr>
      </w:pPr>
      <w:r w:rsidRPr="00F91F14">
        <w:rPr>
          <w:rStyle w:val="Heading3Char"/>
        </w:rPr>
        <w:t>Asia and Australia's engagement with Asia</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There are strong social, cultural and economic reasons for Australian students to engage with Asia and with the contribution of Asian Australians to our society and heritage. It is through the study of texts from A</w:t>
      </w:r>
      <w:r w:rsidR="00954568">
        <w:t xml:space="preserve">sia that a creative and forward </w:t>
      </w:r>
      <w:r w:rsidRPr="005E471B">
        <w:t>looking Australia can engage with our place in the region.</w:t>
      </w:r>
      <w:r w:rsidR="009544F0">
        <w:t xml:space="preserve"> </w:t>
      </w:r>
      <w:r w:rsidRPr="005E471B">
        <w:t>Through story a</w:t>
      </w:r>
      <w:r w:rsidR="00421528">
        <w:t>rticulated in a range of media</w:t>
      </w:r>
      <w:r w:rsidRPr="005E471B">
        <w:t xml:space="preserve">, students </w:t>
      </w:r>
      <w:r w:rsidR="00284595">
        <w:t>may be</w:t>
      </w:r>
      <w:r w:rsidRPr="005E471B">
        <w:t xml:space="preserve"> provided with opportunities to develop understanding of the diversity of Asia’s peoples, environments and traditional and contemporary cultures. Texts relevant to this priority are incl</w:t>
      </w:r>
      <w:r>
        <w:t>uded in the suggested text list</w:t>
      </w:r>
      <w:r w:rsidRPr="005E471B">
        <w:t xml:space="preserve">. </w:t>
      </w:r>
    </w:p>
    <w:p w:rsidR="00890076" w:rsidRPr="00042703" w:rsidRDefault="00890076" w:rsidP="000D1019">
      <w:pPr>
        <w:spacing w:before="240" w:after="60"/>
        <w:rPr>
          <w:b/>
          <w:bCs/>
          <w:color w:val="595959" w:themeColor="text1" w:themeTint="A6"/>
          <w:sz w:val="26"/>
          <w:szCs w:val="26"/>
        </w:rPr>
      </w:pPr>
      <w:r w:rsidRPr="00F91F14">
        <w:rPr>
          <w:rStyle w:val="Heading3Char"/>
        </w:rPr>
        <w:t>Sustainability</w:t>
      </w:r>
      <w:r w:rsidR="006D2B4A" w:rsidRPr="00042703">
        <w:rPr>
          <w:b/>
          <w:bCs/>
          <w:color w:val="595959" w:themeColor="text1" w:themeTint="A6"/>
          <w:sz w:val="26"/>
          <w:szCs w:val="26"/>
        </w:rPr>
        <w:t xml:space="preserve"> </w:t>
      </w:r>
    </w:p>
    <w:p w:rsidR="006F5F26" w:rsidRPr="005E471B" w:rsidRDefault="00D56BD2" w:rsidP="006F5F26">
      <w:pPr>
        <w:pStyle w:val="Paragraph"/>
      </w:pPr>
      <w:bookmarkStart w:id="20" w:name="_Toc359503799"/>
      <w:bookmarkEnd w:id="18"/>
      <w:r>
        <w:t>The English General</w:t>
      </w:r>
      <w:r w:rsidRPr="006820C2">
        <w:t xml:space="preserve"> </w:t>
      </w:r>
      <w:r>
        <w:t xml:space="preserve">course </w:t>
      </w:r>
      <w:r w:rsidR="006F5F26" w:rsidRPr="005E471B">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 have the opportunity to research and discuss this global issue and learn the importance of respecting and valuing a wide range of world views.</w:t>
      </w:r>
    </w:p>
    <w:p w:rsidR="00516CCF" w:rsidRPr="007C47EE" w:rsidRDefault="00516CCF" w:rsidP="007C47EE">
      <w:pPr>
        <w:pStyle w:val="Paragraph"/>
      </w:pPr>
      <w:r w:rsidRPr="00042703">
        <w:br w:type="page"/>
      </w:r>
    </w:p>
    <w:p w:rsidR="008669DF" w:rsidRPr="00042703" w:rsidRDefault="008669DF" w:rsidP="00042703">
      <w:pPr>
        <w:pStyle w:val="Heading1"/>
      </w:pPr>
      <w:bookmarkStart w:id="21" w:name="_Toc381795165"/>
      <w:r w:rsidRPr="00042703">
        <w:lastRenderedPageBreak/>
        <w:t>Unit 1</w:t>
      </w:r>
      <w:bookmarkEnd w:id="21"/>
      <w:r w:rsidRPr="00042703">
        <w:t xml:space="preserve"> </w:t>
      </w:r>
    </w:p>
    <w:p w:rsidR="009D4A6D" w:rsidRPr="00042703" w:rsidRDefault="009D4A6D" w:rsidP="00684141">
      <w:pPr>
        <w:pStyle w:val="Heading2"/>
        <w:spacing w:before="120"/>
      </w:pPr>
      <w:bookmarkStart w:id="22" w:name="_Toc381795166"/>
      <w:r w:rsidRPr="00042703">
        <w:t>Unit description</w:t>
      </w:r>
      <w:bookmarkEnd w:id="20"/>
      <w:bookmarkEnd w:id="22"/>
    </w:p>
    <w:p w:rsidR="007E5337" w:rsidRPr="00D1445F" w:rsidRDefault="007E5337" w:rsidP="007E5337">
      <w:pPr>
        <w:pStyle w:val="Paragraph"/>
      </w:pPr>
      <w:bookmarkStart w:id="23" w:name="_Toc359503800"/>
      <w:bookmarkStart w:id="24" w:name="_Toc347908214"/>
      <w:r w:rsidRPr="00D1445F">
        <w:t>Unit 1 focuses on students comprehending and responding to the ideas and information presented in texts. Students:</w:t>
      </w:r>
    </w:p>
    <w:p w:rsidR="007E5337" w:rsidRPr="00D1445F" w:rsidRDefault="007E5337" w:rsidP="00200CE6">
      <w:pPr>
        <w:pStyle w:val="ListItem"/>
        <w:spacing w:before="100" w:after="100"/>
      </w:pPr>
      <w:r w:rsidRPr="00D1445F">
        <w:t>employ a variety of strategies to assist comprehension</w:t>
      </w:r>
    </w:p>
    <w:p w:rsidR="007E5337" w:rsidRPr="00D1445F" w:rsidRDefault="007E5337" w:rsidP="00200CE6">
      <w:pPr>
        <w:pStyle w:val="ListItem"/>
        <w:spacing w:before="100" w:after="100"/>
        <w:rPr>
          <w:b/>
          <w:bCs/>
        </w:rPr>
      </w:pPr>
      <w:r w:rsidRPr="00D1445F">
        <w:t>read, view and listen to texts to connect, interpret and visualise ideas</w:t>
      </w:r>
    </w:p>
    <w:p w:rsidR="007E5337" w:rsidRPr="00D1445F" w:rsidRDefault="007E5337" w:rsidP="00200CE6">
      <w:pPr>
        <w:pStyle w:val="ListItem"/>
        <w:spacing w:before="100" w:after="100"/>
        <w:rPr>
          <w:b/>
          <w:bCs/>
        </w:rPr>
      </w:pPr>
      <w:r w:rsidRPr="00D1445F">
        <w:t>learn how to respond pe</w:t>
      </w:r>
      <w:r w:rsidR="001A77B1">
        <w:t>rsonally and logically to texts</w:t>
      </w:r>
      <w:r w:rsidRPr="00D1445F">
        <w:t xml:space="preserve"> by questioning, using inferential reasoning and determining the impor</w:t>
      </w:r>
      <w:r>
        <w:t>tance of content and structure</w:t>
      </w:r>
    </w:p>
    <w:p w:rsidR="007E5337" w:rsidRPr="00D1445F" w:rsidRDefault="007E5337" w:rsidP="00200CE6">
      <w:pPr>
        <w:pStyle w:val="ListItem"/>
        <w:spacing w:before="100" w:after="100"/>
        <w:rPr>
          <w:b/>
          <w:bCs/>
        </w:rPr>
      </w:pPr>
      <w:r w:rsidRPr="00D1445F">
        <w:t>consider how organisational features of texts help the audience to understand the text</w:t>
      </w:r>
    </w:p>
    <w:p w:rsidR="007E5337" w:rsidRPr="00D1445F" w:rsidRDefault="007E5337" w:rsidP="00200CE6">
      <w:pPr>
        <w:pStyle w:val="ListItem"/>
        <w:spacing w:before="100" w:after="100"/>
        <w:rPr>
          <w:b/>
          <w:bCs/>
        </w:rPr>
      </w:pPr>
      <w:r w:rsidRPr="00D1445F">
        <w:t>learn to interact with others in a range of contexts</w:t>
      </w:r>
      <w:r w:rsidR="00D56BD2">
        <w:t>,</w:t>
      </w:r>
      <w:r w:rsidRPr="00D1445F">
        <w:t xml:space="preserve"> including everyday, community, social, further education, training and workplace contexts</w:t>
      </w:r>
    </w:p>
    <w:p w:rsidR="007E5337" w:rsidRPr="00D1445F" w:rsidRDefault="007E5337" w:rsidP="00200CE6">
      <w:pPr>
        <w:pStyle w:val="ListItem"/>
        <w:spacing w:before="100" w:after="100"/>
        <w:rPr>
          <w:b/>
          <w:bCs/>
        </w:rPr>
      </w:pPr>
      <w:r w:rsidRPr="00D1445F">
        <w:t>communicate ideas and information clearly and correctly in a range of contexts</w:t>
      </w:r>
      <w:r w:rsidRPr="00D1445F">
        <w:rPr>
          <w:strike/>
        </w:rPr>
        <w:t xml:space="preserve"> </w:t>
      </w:r>
    </w:p>
    <w:p w:rsidR="007E5337" w:rsidRPr="00D1445F" w:rsidRDefault="007E5337" w:rsidP="007E5337">
      <w:pPr>
        <w:pStyle w:val="ListItem"/>
        <w:rPr>
          <w:b/>
          <w:bCs/>
        </w:rPr>
      </w:pPr>
      <w:r w:rsidRPr="00D1445F">
        <w:t xml:space="preserve">apply their understanding of language through the creation </w:t>
      </w:r>
      <w:r>
        <w:t>of texts for different purposes.</w:t>
      </w:r>
    </w:p>
    <w:p w:rsidR="007E5337" w:rsidRPr="007E5337" w:rsidRDefault="007E5337" w:rsidP="009E3A3C">
      <w:pPr>
        <w:pStyle w:val="Heading3"/>
      </w:pPr>
      <w:r w:rsidRPr="007E5337">
        <w:t xml:space="preserve">Learning outcomes </w:t>
      </w:r>
    </w:p>
    <w:p w:rsidR="007E5337" w:rsidRPr="00D1445F" w:rsidRDefault="007E5337" w:rsidP="007E5337">
      <w:pPr>
        <w:pStyle w:val="Paragraph"/>
      </w:pPr>
      <w:r w:rsidRPr="00D1445F">
        <w:t>By the end of this unit, students:</w:t>
      </w:r>
    </w:p>
    <w:p w:rsidR="007E5337" w:rsidRPr="00D1445F" w:rsidRDefault="007E5337" w:rsidP="00200CE6">
      <w:pPr>
        <w:pStyle w:val="ListItem"/>
        <w:spacing w:before="100" w:after="100"/>
        <w:rPr>
          <w:b/>
          <w:i/>
        </w:rPr>
      </w:pPr>
      <w:r w:rsidRPr="00D1445F">
        <w:t xml:space="preserve">comprehend information, ideas and language in texts selected from everyday contexts </w:t>
      </w:r>
    </w:p>
    <w:p w:rsidR="007E5337" w:rsidRPr="00D1445F" w:rsidRDefault="007E5337" w:rsidP="00200CE6">
      <w:pPr>
        <w:pStyle w:val="ListItem"/>
        <w:spacing w:before="100" w:after="100"/>
        <w:rPr>
          <w:b/>
          <w:i/>
        </w:rPr>
      </w:pPr>
      <w:r w:rsidRPr="00D1445F">
        <w:t>understand language choices and the likely or intended effect of these choices in a range of texts</w:t>
      </w:r>
    </w:p>
    <w:p w:rsidR="007E5337" w:rsidRPr="00D1445F" w:rsidRDefault="007E5337" w:rsidP="00200CE6">
      <w:pPr>
        <w:pStyle w:val="ListItem"/>
        <w:spacing w:before="100" w:after="100"/>
        <w:rPr>
          <w:b/>
          <w:i/>
        </w:rPr>
      </w:pPr>
      <w:r w:rsidRPr="00D1445F">
        <w:t xml:space="preserve">create oral, written and multimodal texts appropriate for audience and purpose in everyday, community, social, further education, training and workplace contexts. </w:t>
      </w:r>
    </w:p>
    <w:p w:rsidR="009D4A6D" w:rsidRPr="00042703" w:rsidRDefault="009D4A6D" w:rsidP="002F41D0">
      <w:pPr>
        <w:pStyle w:val="Heading2"/>
      </w:pPr>
      <w:bookmarkStart w:id="25" w:name="_Toc358372276"/>
      <w:bookmarkStart w:id="26" w:name="_Toc359503802"/>
      <w:bookmarkStart w:id="27" w:name="_Toc381795167"/>
      <w:bookmarkEnd w:id="23"/>
      <w:bookmarkEnd w:id="24"/>
      <w:r w:rsidRPr="00042703">
        <w:t>Unit content</w:t>
      </w:r>
      <w:bookmarkEnd w:id="25"/>
      <w:bookmarkEnd w:id="26"/>
      <w:bookmarkEnd w:id="27"/>
    </w:p>
    <w:p w:rsidR="009D4A6D" w:rsidRPr="00042703" w:rsidRDefault="009D4A6D" w:rsidP="00DF0EC8">
      <w:pPr>
        <w:spacing w:after="200" w:line="276" w:lineRule="auto"/>
      </w:pPr>
      <w:r w:rsidRPr="00042703">
        <w:t>This unit includes the knowledge, understandings and skills described below.</w:t>
      </w:r>
    </w:p>
    <w:p w:rsidR="00516CCF" w:rsidRPr="00042703" w:rsidRDefault="007E5337" w:rsidP="00F91F14">
      <w:pPr>
        <w:pStyle w:val="Heading3"/>
      </w:pPr>
      <w:r w:rsidRPr="007E5337">
        <w:t>Use strategies and skills for comprehending texts</w:t>
      </w:r>
      <w:r w:rsidR="00D56BD2">
        <w:t>,</w:t>
      </w:r>
      <w:r w:rsidRPr="007E5337">
        <w:t xml:space="preserve"> including:</w:t>
      </w:r>
    </w:p>
    <w:p w:rsidR="007E5337" w:rsidRPr="00D1445F" w:rsidRDefault="007E5337" w:rsidP="00200CE6">
      <w:pPr>
        <w:pStyle w:val="ListItem"/>
        <w:spacing w:before="100" w:after="100"/>
      </w:pPr>
      <w:r w:rsidRPr="00D1445F">
        <w:t>predicting meaning by interpreting text structures, language features and aural and visual cues</w:t>
      </w:r>
    </w:p>
    <w:p w:rsidR="007E5337" w:rsidRPr="00D1445F" w:rsidRDefault="007E5337" w:rsidP="00200CE6">
      <w:pPr>
        <w:pStyle w:val="ListItem"/>
        <w:spacing w:before="100" w:after="100"/>
      </w:pPr>
      <w:r w:rsidRPr="00D1445F">
        <w:t>relating texts to personal life and other texts</w:t>
      </w:r>
    </w:p>
    <w:p w:rsidR="007E5337" w:rsidRPr="00D1445F" w:rsidRDefault="007E5337" w:rsidP="00200CE6">
      <w:pPr>
        <w:pStyle w:val="ListItem"/>
        <w:spacing w:before="100" w:after="100"/>
      </w:pPr>
      <w:r w:rsidRPr="00D1445F">
        <w:t>posing and answering questions that clarify meaning and promote deeper understanding of the text.</w:t>
      </w:r>
    </w:p>
    <w:p w:rsidR="00516CCF" w:rsidRPr="00042703" w:rsidRDefault="007E5337" w:rsidP="00F91F14">
      <w:pPr>
        <w:pStyle w:val="Heading3"/>
      </w:pPr>
      <w:r w:rsidRPr="007E5337">
        <w:t>Consider the ways in which texts communicate ideas, attitudes and values</w:t>
      </w:r>
      <w:r w:rsidR="00D56BD2">
        <w:t>,</w:t>
      </w:r>
      <w:r w:rsidRPr="007E5337">
        <w:t xml:space="preserve"> including:</w:t>
      </w:r>
    </w:p>
    <w:p w:rsidR="007E5337" w:rsidRPr="00D1445F" w:rsidRDefault="007E5337" w:rsidP="00200CE6">
      <w:pPr>
        <w:pStyle w:val="ListItem"/>
        <w:spacing w:before="100" w:after="100"/>
      </w:pPr>
      <w:r w:rsidRPr="00D1445F">
        <w:t>how social, community and workplace texts are constructed for particular purposes, audiences and contexts</w:t>
      </w:r>
    </w:p>
    <w:p w:rsidR="007E5337" w:rsidRPr="00D1445F" w:rsidRDefault="007E5337" w:rsidP="00200CE6">
      <w:pPr>
        <w:pStyle w:val="ListItem"/>
        <w:spacing w:before="100" w:after="100"/>
      </w:pPr>
      <w:r w:rsidRPr="00D1445F">
        <w:t>the ways text structures and written and visual</w:t>
      </w:r>
      <w:r w:rsidR="009544F0">
        <w:t xml:space="preserve"> </w:t>
      </w:r>
      <w:r w:rsidRPr="00D1445F">
        <w:t>language features are used to communicate information and influence audiences</w:t>
      </w:r>
    </w:p>
    <w:p w:rsidR="007E5337" w:rsidRPr="00D1445F" w:rsidRDefault="007E5337" w:rsidP="00200CE6">
      <w:pPr>
        <w:pStyle w:val="ListItem"/>
        <w:spacing w:before="100" w:after="100"/>
      </w:pPr>
      <w:r w:rsidRPr="00D1445F">
        <w:t>how conventions of written and visual language shape audience response</w:t>
      </w:r>
    </w:p>
    <w:p w:rsidR="007E5337" w:rsidRPr="00D1445F" w:rsidRDefault="007E5337" w:rsidP="00200CE6">
      <w:pPr>
        <w:pStyle w:val="ListItem"/>
        <w:spacing w:before="100" w:after="100"/>
      </w:pPr>
      <w:r w:rsidRPr="00D1445F">
        <w:t>the use of narrative techniques, for example</w:t>
      </w:r>
      <w:r w:rsidR="00CC4748">
        <w:t>,</w:t>
      </w:r>
      <w:r w:rsidRPr="00D1445F">
        <w:t xml:space="preserve"> characterisation and narrative point of view.</w:t>
      </w:r>
    </w:p>
    <w:p w:rsidR="00516CCF" w:rsidRPr="00042703" w:rsidRDefault="007E5337" w:rsidP="00F91F14">
      <w:pPr>
        <w:pStyle w:val="Heading3"/>
      </w:pPr>
      <w:r w:rsidRPr="007E5337">
        <w:lastRenderedPageBreak/>
        <w:t xml:space="preserve">Use information for specific purposes and contexts by: </w:t>
      </w:r>
    </w:p>
    <w:p w:rsidR="007E5337" w:rsidRPr="00D1445F" w:rsidRDefault="007E5337" w:rsidP="007E5337">
      <w:pPr>
        <w:pStyle w:val="ListItem"/>
      </w:pPr>
      <w:r w:rsidRPr="00D1445F">
        <w:t>locating and extracting information and ideas from texts, for example</w:t>
      </w:r>
      <w:r w:rsidR="00954568">
        <w:t>,</w:t>
      </w:r>
      <w:r w:rsidRPr="00D1445F">
        <w:t xml:space="preserve"> skimming and scanning</w:t>
      </w:r>
    </w:p>
    <w:p w:rsidR="007E5337" w:rsidRPr="00D1445F" w:rsidRDefault="007E5337" w:rsidP="007E5337">
      <w:pPr>
        <w:pStyle w:val="ListItem"/>
      </w:pPr>
      <w:r w:rsidRPr="00D1445F">
        <w:t>understanding how texts are structured to organise and communicate information</w:t>
      </w:r>
    </w:p>
    <w:p w:rsidR="007E5337" w:rsidRPr="007E5337" w:rsidRDefault="007E5337" w:rsidP="007E5337">
      <w:pPr>
        <w:pStyle w:val="ListItem"/>
      </w:pPr>
      <w:r w:rsidRPr="007E5337">
        <w:t>using strategies and tools for collecting and processing information, for example</w:t>
      </w:r>
      <w:r w:rsidR="00954568">
        <w:t>,</w:t>
      </w:r>
      <w:r w:rsidRPr="007E5337">
        <w:t xml:space="preserve"> informational organisers.</w:t>
      </w:r>
    </w:p>
    <w:p w:rsidR="00516CCF" w:rsidRPr="00042703" w:rsidRDefault="007E5337" w:rsidP="00F91F14">
      <w:pPr>
        <w:pStyle w:val="Heading3"/>
      </w:pPr>
      <w:r w:rsidRPr="007E5337">
        <w:t>Create a range of texts</w:t>
      </w:r>
      <w:r w:rsidR="001A77B1">
        <w:t xml:space="preserve"> by</w:t>
      </w:r>
      <w:r w:rsidRPr="007E5337">
        <w:t>:</w:t>
      </w:r>
    </w:p>
    <w:p w:rsidR="007E5337" w:rsidRPr="007E5337" w:rsidRDefault="007E5337" w:rsidP="007E5337">
      <w:pPr>
        <w:pStyle w:val="ListItem"/>
      </w:pPr>
      <w:bookmarkStart w:id="28" w:name="_Toc347908227"/>
      <w:r w:rsidRPr="007E5337">
        <w:t xml:space="preserve">developing appropriate vocabulary and sentence structures and using accurate spelling, punctuation and grammar </w:t>
      </w:r>
    </w:p>
    <w:p w:rsidR="007E5337" w:rsidRPr="007E5337" w:rsidRDefault="007E5337" w:rsidP="007E5337">
      <w:pPr>
        <w:pStyle w:val="ListItem"/>
      </w:pPr>
      <w:r w:rsidRPr="007E5337">
        <w:t xml:space="preserve">consolidating literacy skills for the workforce or further training </w:t>
      </w:r>
    </w:p>
    <w:p w:rsidR="007E5337" w:rsidRPr="007E5337" w:rsidRDefault="007E5337" w:rsidP="007E5337">
      <w:pPr>
        <w:pStyle w:val="ListItem"/>
      </w:pPr>
      <w:r w:rsidRPr="007E5337">
        <w:t>using appropriate language, content and mode for different purposes and audiences in</w:t>
      </w:r>
      <w:r w:rsidR="009544F0">
        <w:t xml:space="preserve"> </w:t>
      </w:r>
      <w:r w:rsidRPr="007E5337">
        <w:t xml:space="preserve">everyday, community, social, further education, training and workplace contexts </w:t>
      </w:r>
    </w:p>
    <w:p w:rsidR="007E5337" w:rsidRPr="007E5337" w:rsidRDefault="007E5337" w:rsidP="007E5337">
      <w:pPr>
        <w:pStyle w:val="ListItem"/>
      </w:pPr>
      <w:r w:rsidRPr="007E5337">
        <w:t>using text structures and language features to communicate ideas and i</w:t>
      </w:r>
      <w:r w:rsidR="00421528">
        <w:t>nformation in a range of media</w:t>
      </w:r>
      <w:r w:rsidRPr="007E5337">
        <w:t xml:space="preserve"> and digital technologies</w:t>
      </w:r>
    </w:p>
    <w:p w:rsidR="007E5337" w:rsidRPr="007E5337" w:rsidRDefault="007E5337" w:rsidP="007E5337">
      <w:pPr>
        <w:pStyle w:val="ListItem"/>
      </w:pPr>
      <w:r w:rsidRPr="007E5337">
        <w:t>using strategies for planning, recording sources of information and proofreading.</w:t>
      </w:r>
    </w:p>
    <w:p w:rsidR="007E5337" w:rsidRDefault="007E5337" w:rsidP="007E5337">
      <w:pPr>
        <w:pStyle w:val="Heading3"/>
      </w:pPr>
      <w:r>
        <w:t>Communicating and interacting with others by:</w:t>
      </w:r>
    </w:p>
    <w:p w:rsidR="007E5337" w:rsidRDefault="007E5337" w:rsidP="007E5337">
      <w:pPr>
        <w:pStyle w:val="ListItem"/>
      </w:pPr>
      <w:r>
        <w:t>communicating ideas and information clearly</w:t>
      </w:r>
    </w:p>
    <w:p w:rsidR="007E5337" w:rsidRDefault="007E5337" w:rsidP="007E5337">
      <w:pPr>
        <w:pStyle w:val="ListItem"/>
      </w:pPr>
      <w:r>
        <w:t>adapting listening behaviours to different contexts</w:t>
      </w:r>
    </w:p>
    <w:p w:rsidR="00A415FD" w:rsidRPr="007E5337" w:rsidRDefault="007E5337" w:rsidP="007E5337">
      <w:pPr>
        <w:pStyle w:val="ListItem"/>
      </w:pPr>
      <w:r>
        <w:t xml:space="preserve">working collaboratively and cooperatively. </w:t>
      </w:r>
      <w:r w:rsidR="00A415FD" w:rsidRPr="00042703">
        <w:br w:type="page"/>
      </w:r>
    </w:p>
    <w:p w:rsidR="00540775" w:rsidRPr="00042703" w:rsidRDefault="00540775" w:rsidP="00042703">
      <w:pPr>
        <w:pStyle w:val="Heading1"/>
      </w:pPr>
      <w:bookmarkStart w:id="29" w:name="_Toc381795168"/>
      <w:r w:rsidRPr="00042703">
        <w:lastRenderedPageBreak/>
        <w:t>Unit 2</w:t>
      </w:r>
      <w:bookmarkEnd w:id="29"/>
      <w:r w:rsidR="008669DF" w:rsidRPr="00042703">
        <w:t xml:space="preserve"> </w:t>
      </w:r>
    </w:p>
    <w:p w:rsidR="00167B95" w:rsidRPr="00042703" w:rsidRDefault="00167B95" w:rsidP="00684141">
      <w:pPr>
        <w:pStyle w:val="Heading2"/>
        <w:spacing w:before="120"/>
      </w:pPr>
      <w:bookmarkStart w:id="30" w:name="_Toc359503804"/>
      <w:bookmarkStart w:id="31" w:name="_Toc381795169"/>
      <w:r w:rsidRPr="00042703">
        <w:t>Unit description</w:t>
      </w:r>
      <w:bookmarkEnd w:id="30"/>
      <w:bookmarkEnd w:id="31"/>
    </w:p>
    <w:p w:rsidR="007E5337" w:rsidRPr="00D1445F" w:rsidRDefault="007E5337" w:rsidP="0083199F">
      <w:pPr>
        <w:pStyle w:val="Paragraph"/>
      </w:pPr>
      <w:bookmarkStart w:id="32" w:name="_Toc359503805"/>
      <w:r w:rsidRPr="00D1445F">
        <w:t xml:space="preserve">Unit 2 focuses on interpreting ideas and arguments in a range of texts and contexts. </w:t>
      </w:r>
    </w:p>
    <w:p w:rsidR="007E5337" w:rsidRPr="00D1445F" w:rsidRDefault="007E5337" w:rsidP="0083199F">
      <w:pPr>
        <w:pStyle w:val="Paragraph"/>
      </w:pPr>
      <w:r w:rsidRPr="00D1445F">
        <w:t xml:space="preserve">Students: </w:t>
      </w:r>
    </w:p>
    <w:p w:rsidR="007E5337" w:rsidRPr="00D1445F" w:rsidRDefault="007E5337" w:rsidP="0083199F">
      <w:pPr>
        <w:pStyle w:val="ListItem"/>
      </w:pPr>
      <w:r w:rsidRPr="00D1445F">
        <w:t>analyse text structures and language features and identify the ideas, arguments and values expressed</w:t>
      </w:r>
    </w:p>
    <w:p w:rsidR="007E5337" w:rsidRPr="00D1445F" w:rsidRDefault="007E5337" w:rsidP="0083199F">
      <w:pPr>
        <w:pStyle w:val="ListItem"/>
      </w:pPr>
      <w:r w:rsidRPr="00D1445F">
        <w:t xml:space="preserve">consider the purposes and possible audiences of texts </w:t>
      </w:r>
    </w:p>
    <w:p w:rsidR="007E5337" w:rsidRPr="00D1445F" w:rsidRDefault="007E5337" w:rsidP="0083199F">
      <w:pPr>
        <w:pStyle w:val="ListItem"/>
      </w:pPr>
      <w:r w:rsidRPr="00D1445F">
        <w:t xml:space="preserve">examine the connections between purpose and structure and how a text’s meaning is influenced by the context in which it is created and received </w:t>
      </w:r>
    </w:p>
    <w:p w:rsidR="007E5337" w:rsidRPr="00D1445F" w:rsidRDefault="007E5337" w:rsidP="0083199F">
      <w:pPr>
        <w:pStyle w:val="ListItem"/>
      </w:pPr>
      <w:r w:rsidRPr="00D1445F">
        <w:t xml:space="preserve"> </w:t>
      </w:r>
      <w:r w:rsidRPr="00A85E01">
        <w:rPr>
          <w:highlight w:val="green"/>
        </w:rPr>
        <w:t>integrate relevant information and ideas from texts to develop their own interpretations</w:t>
      </w:r>
    </w:p>
    <w:p w:rsidR="007E5337" w:rsidRPr="00D1445F" w:rsidRDefault="007E5337" w:rsidP="0083199F">
      <w:pPr>
        <w:pStyle w:val="ListItem"/>
      </w:pPr>
      <w:r w:rsidRPr="00D1445F">
        <w:t xml:space="preserve"> learn to interact effectively in a range of contexts</w:t>
      </w:r>
    </w:p>
    <w:p w:rsidR="007E5337" w:rsidRPr="00D1445F" w:rsidRDefault="007E5337" w:rsidP="0083199F">
      <w:pPr>
        <w:pStyle w:val="ListItem"/>
      </w:pPr>
      <w:r w:rsidRPr="00D1445F">
        <w:t>create texts using persuasive, visual and literary techniques to engage audiences</w:t>
      </w:r>
      <w:r w:rsidR="00421528">
        <w:t xml:space="preserve"> in a range of modes and media</w:t>
      </w:r>
      <w:r w:rsidRPr="00D1445F">
        <w:t>.</w:t>
      </w:r>
      <w:r w:rsidR="009544F0">
        <w:t xml:space="preserve"> </w:t>
      </w:r>
    </w:p>
    <w:p w:rsidR="007E5337" w:rsidRPr="0083199F" w:rsidRDefault="007E5337" w:rsidP="009E3A3C">
      <w:pPr>
        <w:pStyle w:val="Heading3"/>
      </w:pPr>
      <w:r w:rsidRPr="0083199F">
        <w:t xml:space="preserve">Learning outcomes </w:t>
      </w:r>
    </w:p>
    <w:p w:rsidR="007E5337" w:rsidRPr="00D1445F" w:rsidRDefault="007E5337" w:rsidP="0083199F">
      <w:pPr>
        <w:pStyle w:val="Paragraph"/>
      </w:pPr>
      <w:r w:rsidRPr="00D1445F">
        <w:t>By the end of this unit, students:</w:t>
      </w:r>
    </w:p>
    <w:p w:rsidR="007E5337" w:rsidRPr="00D1445F" w:rsidRDefault="007E5337" w:rsidP="0083199F">
      <w:pPr>
        <w:pStyle w:val="ListItem"/>
      </w:pPr>
      <w:r w:rsidRPr="00D1445F">
        <w:t>examine how the structure and language of texts varie</w:t>
      </w:r>
      <w:r w:rsidR="00421528">
        <w:t>s in different modes and media</w:t>
      </w:r>
    </w:p>
    <w:p w:rsidR="007E5337" w:rsidRPr="00D1445F" w:rsidRDefault="007E5337" w:rsidP="0083199F">
      <w:pPr>
        <w:pStyle w:val="ListItem"/>
      </w:pPr>
      <w:r w:rsidRPr="00D1445F">
        <w:t>understand reasons for language choices and their effects on audiences in a variety of texts and contexts</w:t>
      </w:r>
    </w:p>
    <w:p w:rsidR="007E5337" w:rsidRPr="00D1445F" w:rsidRDefault="007E5337" w:rsidP="0083199F">
      <w:pPr>
        <w:pStyle w:val="ListItem"/>
      </w:pPr>
      <w:r w:rsidRPr="00D1445F">
        <w:t>create oral, written and multimodal texts for different purposes using appropriate communication strategies for interaction with others.</w:t>
      </w:r>
      <w:r w:rsidR="009544F0">
        <w:t xml:space="preserve"> </w:t>
      </w:r>
    </w:p>
    <w:p w:rsidR="00167B95" w:rsidRPr="00042703" w:rsidRDefault="00167B95" w:rsidP="002F41D0">
      <w:pPr>
        <w:pStyle w:val="Heading2"/>
      </w:pPr>
      <w:bookmarkStart w:id="33" w:name="_Toc359503807"/>
      <w:bookmarkStart w:id="34" w:name="_Toc381795170"/>
      <w:bookmarkEnd w:id="32"/>
      <w:r w:rsidRPr="00042703">
        <w:t>Unit content</w:t>
      </w:r>
      <w:bookmarkEnd w:id="33"/>
      <w:bookmarkEnd w:id="34"/>
    </w:p>
    <w:p w:rsidR="00D4682C" w:rsidRDefault="00D4682C" w:rsidP="00DF0EC8">
      <w:pPr>
        <w:spacing w:after="200" w:line="276" w:lineRule="auto"/>
      </w:pPr>
      <w:r>
        <w:t>This unit builds on the content covered in Unit 1.</w:t>
      </w:r>
    </w:p>
    <w:p w:rsidR="00167B95" w:rsidRPr="00042703" w:rsidRDefault="00167B95" w:rsidP="00DF0EC8">
      <w:pPr>
        <w:spacing w:after="200" w:line="276" w:lineRule="auto"/>
      </w:pPr>
      <w:r w:rsidRPr="00042703">
        <w:t>This unit includes the knowledge, understandings and skills described below.</w:t>
      </w:r>
    </w:p>
    <w:p w:rsidR="00516CCF" w:rsidRPr="00042703" w:rsidRDefault="0083199F" w:rsidP="00F91F14">
      <w:pPr>
        <w:pStyle w:val="Heading3"/>
      </w:pPr>
      <w:r w:rsidRPr="0083199F">
        <w:t>Use strategies and skills for comprehending texts</w:t>
      </w:r>
      <w:r w:rsidR="00D4682C">
        <w:t>,</w:t>
      </w:r>
      <w:r w:rsidRPr="0083199F">
        <w:t xml:space="preserve"> including:</w:t>
      </w:r>
    </w:p>
    <w:p w:rsidR="0083199F" w:rsidRPr="00D1445F" w:rsidRDefault="0083199F" w:rsidP="0083199F">
      <w:pPr>
        <w:pStyle w:val="ListItem"/>
      </w:pPr>
      <w:r w:rsidRPr="00D1445F">
        <w:t xml:space="preserve">consolidating comprehension strategies </w:t>
      </w:r>
    </w:p>
    <w:p w:rsidR="0083199F" w:rsidRPr="00D1445F" w:rsidRDefault="0083199F" w:rsidP="0083199F">
      <w:pPr>
        <w:pStyle w:val="ListItem"/>
      </w:pPr>
      <w:r w:rsidRPr="00D1445F">
        <w:t xml:space="preserve">identifying facts, opinions, supporting evidence and bias </w:t>
      </w:r>
    </w:p>
    <w:p w:rsidR="0083199F" w:rsidRPr="00D1445F" w:rsidRDefault="0083199F" w:rsidP="0083199F">
      <w:pPr>
        <w:pStyle w:val="ListItem"/>
      </w:pPr>
      <w:r w:rsidRPr="00D1445F">
        <w:t>making inferences from content, text structures and language features</w:t>
      </w:r>
    </w:p>
    <w:p w:rsidR="0083199F" w:rsidRPr="00D1445F" w:rsidRDefault="0083199F" w:rsidP="0083199F">
      <w:pPr>
        <w:pStyle w:val="ListItem"/>
      </w:pPr>
      <w:r w:rsidRPr="00D1445F">
        <w:t>summarising ideas and information presented in texts</w:t>
      </w:r>
    </w:p>
    <w:p w:rsidR="0083199F" w:rsidRPr="00D1445F" w:rsidRDefault="0083199F" w:rsidP="0083199F">
      <w:pPr>
        <w:pStyle w:val="ListItem"/>
      </w:pPr>
      <w:r w:rsidRPr="00D1445F">
        <w:t>identifying similarities and differences between own response to texts and responses of others.</w:t>
      </w:r>
    </w:p>
    <w:p w:rsidR="00D4682C" w:rsidRDefault="00D4682C">
      <w:pPr>
        <w:spacing w:line="276" w:lineRule="auto"/>
        <w:rPr>
          <w:b/>
          <w:bCs/>
          <w:color w:val="595959" w:themeColor="text1" w:themeTint="A6"/>
          <w:sz w:val="26"/>
          <w:szCs w:val="26"/>
        </w:rPr>
      </w:pPr>
      <w:r>
        <w:br w:type="page"/>
      </w:r>
    </w:p>
    <w:p w:rsidR="00516CCF" w:rsidRPr="00042703" w:rsidRDefault="0083199F" w:rsidP="009E3A3C">
      <w:pPr>
        <w:pStyle w:val="Heading3"/>
      </w:pPr>
      <w:r w:rsidRPr="0083199F">
        <w:lastRenderedPageBreak/>
        <w:t>Consider the ways in which context, purpose and audien</w:t>
      </w:r>
      <w:r>
        <w:t>ce influence meaning</w:t>
      </w:r>
      <w:r w:rsidR="00D4682C">
        <w:t>,</w:t>
      </w:r>
      <w:r>
        <w:t xml:space="preserve"> including:</w:t>
      </w:r>
    </w:p>
    <w:p w:rsidR="0083199F" w:rsidRPr="00D1445F" w:rsidRDefault="0083199F" w:rsidP="0083199F">
      <w:pPr>
        <w:pStyle w:val="ListItem"/>
      </w:pPr>
      <w:r w:rsidRPr="00D1445F">
        <w:t xml:space="preserve">the ways in which </w:t>
      </w:r>
      <w:r w:rsidRPr="007D32B6">
        <w:rPr>
          <w:highlight w:val="cyan"/>
        </w:rPr>
        <w:t>main ideas, values and supporting details are presented in social, community</w:t>
      </w:r>
      <w:r w:rsidRPr="00D1445F">
        <w:t xml:space="preserve"> and workplace texts </w:t>
      </w:r>
    </w:p>
    <w:p w:rsidR="0083199F" w:rsidRPr="00D1445F" w:rsidRDefault="00421528" w:rsidP="0083199F">
      <w:pPr>
        <w:pStyle w:val="ListItem"/>
      </w:pPr>
      <w:r>
        <w:t>the effects of media</w:t>
      </w:r>
      <w:r w:rsidR="0083199F" w:rsidRPr="00D1445F">
        <w:t>, types of texts and text structures on audiences</w:t>
      </w:r>
    </w:p>
    <w:p w:rsidR="0083199F" w:rsidRPr="00D1445F" w:rsidRDefault="0083199F" w:rsidP="0083199F">
      <w:pPr>
        <w:pStyle w:val="ListItem"/>
      </w:pPr>
      <w:r w:rsidRPr="00D1445F">
        <w:t>the use of</w:t>
      </w:r>
      <w:r w:rsidR="009544F0">
        <w:t xml:space="preserve"> </w:t>
      </w:r>
      <w:r w:rsidRPr="00D1445F">
        <w:t>language features</w:t>
      </w:r>
      <w:r w:rsidR="00D56BD2">
        <w:t>,</w:t>
      </w:r>
      <w:r w:rsidRPr="00D1445F">
        <w:t xml:space="preserve"> such as tone, register and style to influence responses.</w:t>
      </w:r>
    </w:p>
    <w:p w:rsidR="00516CCF" w:rsidRPr="00042703" w:rsidRDefault="0083199F" w:rsidP="00F91F14">
      <w:pPr>
        <w:pStyle w:val="Heading3"/>
      </w:pPr>
      <w:r w:rsidRPr="0083199F">
        <w:t xml:space="preserve">Using information for specific purposes and contexts by: </w:t>
      </w:r>
    </w:p>
    <w:p w:rsidR="0083199F" w:rsidRPr="00D1445F" w:rsidRDefault="0083199F" w:rsidP="0083199F">
      <w:pPr>
        <w:pStyle w:val="ListItem"/>
      </w:pPr>
      <w:r w:rsidRPr="007D32B6">
        <w:rPr>
          <w:highlight w:val="cyan"/>
        </w:rPr>
        <w:t>locating and selecting information</w:t>
      </w:r>
      <w:r w:rsidRPr="00D1445F">
        <w:t xml:space="preserve"> from a range of sources</w:t>
      </w:r>
    </w:p>
    <w:p w:rsidR="0083199F" w:rsidRPr="00D1445F" w:rsidRDefault="0083199F" w:rsidP="0083199F">
      <w:pPr>
        <w:pStyle w:val="ListItem"/>
        <w:rPr>
          <w:b/>
          <w:i/>
        </w:rPr>
      </w:pPr>
      <w:r w:rsidRPr="00D1445F">
        <w:t>identifying the relevance and usefulness of each source depending on the context in which used</w:t>
      </w:r>
    </w:p>
    <w:p w:rsidR="0083199F" w:rsidRPr="00D1445F" w:rsidRDefault="0083199F" w:rsidP="0083199F">
      <w:pPr>
        <w:pStyle w:val="ListItem"/>
      </w:pPr>
      <w:r w:rsidRPr="00D1445F">
        <w:t>using a range of strategies for finding information.</w:t>
      </w:r>
    </w:p>
    <w:p w:rsidR="00516CCF" w:rsidRPr="00042703" w:rsidRDefault="0083199F" w:rsidP="00F91F14">
      <w:pPr>
        <w:pStyle w:val="Heading3"/>
      </w:pPr>
      <w:r w:rsidRPr="0083199F">
        <w:t>Create a range of texts:</w:t>
      </w:r>
    </w:p>
    <w:p w:rsidR="0083199F" w:rsidRPr="00D1445F" w:rsidRDefault="0083199F" w:rsidP="0083199F">
      <w:pPr>
        <w:pStyle w:val="ListItem"/>
      </w:pPr>
      <w:r w:rsidRPr="00D1445F">
        <w:t xml:space="preserve">using appropriate </w:t>
      </w:r>
      <w:r w:rsidRPr="007D32B6">
        <w:rPr>
          <w:b/>
          <w:highlight w:val="yellow"/>
        </w:rPr>
        <w:t>vocabulary, sentence structures,</w:t>
      </w:r>
      <w:r w:rsidR="009544F0" w:rsidRPr="007D32B6">
        <w:rPr>
          <w:b/>
          <w:highlight w:val="yellow"/>
        </w:rPr>
        <w:t xml:space="preserve"> </w:t>
      </w:r>
      <w:r w:rsidRPr="007D32B6">
        <w:rPr>
          <w:b/>
          <w:highlight w:val="yellow"/>
        </w:rPr>
        <w:t>accurate spelling, punctuation and grammar</w:t>
      </w:r>
      <w:r w:rsidRPr="00D1445F">
        <w:t xml:space="preserve"> </w:t>
      </w:r>
    </w:p>
    <w:p w:rsidR="0083199F" w:rsidRPr="00D1445F" w:rsidRDefault="0083199F" w:rsidP="0083199F">
      <w:pPr>
        <w:pStyle w:val="ListItem"/>
      </w:pPr>
      <w:r w:rsidRPr="00D1445F">
        <w:t xml:space="preserve">using </w:t>
      </w:r>
      <w:r w:rsidRPr="00A85E01">
        <w:rPr>
          <w:highlight w:val="yellow"/>
        </w:rPr>
        <w:t>persuasive</w:t>
      </w:r>
      <w:r w:rsidRPr="00D1445F">
        <w:t xml:space="preserve">, </w:t>
      </w:r>
      <w:r w:rsidRPr="007D32B6">
        <w:rPr>
          <w:highlight w:val="yellow"/>
        </w:rPr>
        <w:t>visual</w:t>
      </w:r>
      <w:r w:rsidRPr="00D1445F">
        <w:t xml:space="preserve"> and </w:t>
      </w:r>
      <w:r w:rsidRPr="00A85E01">
        <w:rPr>
          <w:highlight w:val="yellow"/>
        </w:rPr>
        <w:t>literary techniques</w:t>
      </w:r>
      <w:r w:rsidRPr="00D1445F">
        <w:t xml:space="preserve"> </w:t>
      </w:r>
      <w:r w:rsidRPr="00A85E01">
        <w:rPr>
          <w:highlight w:val="yellow"/>
        </w:rPr>
        <w:t>to engage audiences</w:t>
      </w:r>
      <w:r w:rsidR="00421528">
        <w:t xml:space="preserve"> in a range of modes and media</w:t>
      </w:r>
      <w:r w:rsidRPr="00D1445F">
        <w:t xml:space="preserve"> </w:t>
      </w:r>
    </w:p>
    <w:p w:rsidR="0083199F" w:rsidRPr="00A85E01" w:rsidRDefault="0083199F" w:rsidP="0083199F">
      <w:pPr>
        <w:pStyle w:val="ListItem"/>
        <w:rPr>
          <w:rFonts w:eastAsia="Times New Roman"/>
          <w:color w:val="000000"/>
          <w:highlight w:val="green"/>
          <w:lang w:val="en-US"/>
        </w:rPr>
      </w:pPr>
      <w:r w:rsidRPr="00A85E01">
        <w:rPr>
          <w:highlight w:val="green"/>
        </w:rPr>
        <w:t xml:space="preserve">selecting </w:t>
      </w:r>
      <w:r w:rsidRPr="007D32B6">
        <w:rPr>
          <w:b/>
          <w:highlight w:val="green"/>
        </w:rPr>
        <w:t>text structures</w:t>
      </w:r>
      <w:r w:rsidR="007D32B6">
        <w:rPr>
          <w:highlight w:val="green"/>
        </w:rPr>
        <w:t xml:space="preserve"> </w:t>
      </w:r>
      <w:bookmarkStart w:id="35" w:name="_GoBack"/>
      <w:r w:rsidR="007D32B6" w:rsidRPr="007D32B6">
        <w:rPr>
          <w:b/>
          <w:highlight w:val="green"/>
        </w:rPr>
        <w:t>(appropriate to genre)</w:t>
      </w:r>
      <w:r w:rsidRPr="007D32B6">
        <w:rPr>
          <w:b/>
          <w:highlight w:val="green"/>
        </w:rPr>
        <w:t xml:space="preserve">, </w:t>
      </w:r>
      <w:bookmarkEnd w:id="35"/>
      <w:r w:rsidRPr="00A85E01">
        <w:rPr>
          <w:highlight w:val="green"/>
        </w:rPr>
        <w:t xml:space="preserve">including introductions and conclusions, paragraphs, topic sentences, connectives, and </w:t>
      </w:r>
      <w:r w:rsidRPr="007D32B6">
        <w:rPr>
          <w:b/>
          <w:highlight w:val="green"/>
        </w:rPr>
        <w:t xml:space="preserve">logical sequencing of ideas </w:t>
      </w:r>
      <w:r w:rsidRPr="00A85E01">
        <w:rPr>
          <w:highlight w:val="green"/>
        </w:rPr>
        <w:t xml:space="preserve">and events to communicate ideas in written texts </w:t>
      </w:r>
    </w:p>
    <w:p w:rsidR="0083199F" w:rsidRPr="00A85E01" w:rsidRDefault="0083199F" w:rsidP="0083199F">
      <w:pPr>
        <w:pStyle w:val="ListItem"/>
        <w:rPr>
          <w:rFonts w:eastAsia="Times New Roman"/>
          <w:color w:val="000000"/>
          <w:highlight w:val="cyan"/>
          <w:lang w:val="en-US"/>
        </w:rPr>
      </w:pPr>
      <w:r w:rsidRPr="00A85E01">
        <w:rPr>
          <w:rFonts w:eastAsia="Times New Roman"/>
          <w:color w:val="000000"/>
          <w:highlight w:val="cyan"/>
          <w:lang w:val="en-US"/>
        </w:rPr>
        <w:t>planning, organising, drafting and presenting information or arguments for pa</w:t>
      </w:r>
      <w:r w:rsidR="009E3A3C" w:rsidRPr="00A85E01">
        <w:rPr>
          <w:rFonts w:eastAsia="Times New Roman"/>
          <w:color w:val="000000"/>
          <w:highlight w:val="cyan"/>
          <w:lang w:val="en-US"/>
        </w:rPr>
        <w:t>rticular purposes and audiences.</w:t>
      </w:r>
    </w:p>
    <w:p w:rsidR="0083199F" w:rsidRDefault="0083199F" w:rsidP="0083199F">
      <w:pPr>
        <w:pStyle w:val="Heading3"/>
      </w:pPr>
      <w:r>
        <w:t>Communicating and interacting with others by:</w:t>
      </w:r>
    </w:p>
    <w:p w:rsidR="0083199F" w:rsidRDefault="0083199F" w:rsidP="0083199F">
      <w:pPr>
        <w:pStyle w:val="ListItem"/>
      </w:pPr>
      <w:r>
        <w:t>speaking coherently and with confidence for different audiences and purposes</w:t>
      </w:r>
    </w:p>
    <w:p w:rsidR="0083199F" w:rsidRDefault="0083199F" w:rsidP="0083199F">
      <w:pPr>
        <w:pStyle w:val="ListItem"/>
      </w:pPr>
      <w:r>
        <w:t>being receptive to others’ ways of thinking and learning</w:t>
      </w:r>
    </w:p>
    <w:p w:rsidR="0083199F" w:rsidRDefault="0083199F" w:rsidP="0083199F">
      <w:pPr>
        <w:pStyle w:val="ListItem"/>
      </w:pPr>
      <w:r>
        <w:t>evaluating the effectiveness of their own contribution to group tasks and activities</w:t>
      </w:r>
    </w:p>
    <w:p w:rsidR="00167B95" w:rsidRPr="00042703" w:rsidRDefault="0083199F" w:rsidP="0083199F">
      <w:pPr>
        <w:pStyle w:val="ListItem"/>
      </w:pPr>
      <w:r>
        <w:t>inte</w:t>
      </w:r>
      <w:r w:rsidR="009E3A3C">
        <w:t>racting confidently with others.</w:t>
      </w:r>
      <w:r w:rsidR="00167B95" w:rsidRPr="00042703">
        <w:br w:type="page"/>
      </w:r>
    </w:p>
    <w:p w:rsidR="00C10457" w:rsidRPr="00042703" w:rsidRDefault="00C10457" w:rsidP="00042703">
      <w:pPr>
        <w:pStyle w:val="Heading1"/>
      </w:pPr>
      <w:bookmarkStart w:id="36" w:name="_Toc347908209"/>
      <w:bookmarkStart w:id="37" w:name="_Toc381795171"/>
      <w:bookmarkStart w:id="38" w:name="_Toc360457894"/>
      <w:bookmarkStart w:id="39" w:name="_Toc359503808"/>
      <w:r w:rsidRPr="00042703">
        <w:lastRenderedPageBreak/>
        <w:t>School-based assessment</w:t>
      </w:r>
      <w:bookmarkEnd w:id="36"/>
      <w:bookmarkEnd w:id="37"/>
    </w:p>
    <w:p w:rsidR="00C10457" w:rsidRPr="00042703" w:rsidRDefault="00C10457" w:rsidP="00E13A1C">
      <w:pPr>
        <w:spacing w:before="120" w:line="276" w:lineRule="auto"/>
      </w:pPr>
      <w:bookmarkStart w:id="40" w:name="_Toc347908210"/>
      <w:r w:rsidRPr="00042703">
        <w:t xml:space="preserve">The </w:t>
      </w:r>
      <w:r w:rsidR="00D56BD2">
        <w:t>Western Australian Certificate of Education (</w:t>
      </w:r>
      <w:r w:rsidRPr="00042703">
        <w:t>WACE</w:t>
      </w:r>
      <w:r w:rsidR="00D56BD2">
        <w:t>)</w:t>
      </w:r>
      <w:r w:rsidRPr="00042703">
        <w:t xml:space="preserve"> Manual contains essential information on principles, policies and procedures for school-based assessment that needs to be read in conjunction with this syllabus.</w:t>
      </w:r>
    </w:p>
    <w:bookmarkEnd w:id="40"/>
    <w:p w:rsidR="00C10457" w:rsidRPr="00042703" w:rsidRDefault="00C10457" w:rsidP="00E13A1C">
      <w:pPr>
        <w:spacing w:before="120" w:line="276" w:lineRule="auto"/>
      </w:pPr>
      <w:r w:rsidRPr="00042703">
        <w:t xml:space="preserve">Teachers design school-based assessment tasks to meet the needs of students. The table below provides details of the assessment types </w:t>
      </w:r>
      <w:r w:rsidR="004D2A71" w:rsidRPr="00D77A50">
        <w:t xml:space="preserve">for </w:t>
      </w:r>
      <w:r w:rsidR="002C234E" w:rsidRPr="00D77A50">
        <w:t xml:space="preserve">the </w:t>
      </w:r>
      <w:r w:rsidR="006813AD" w:rsidRPr="00D77A50">
        <w:t>English</w:t>
      </w:r>
      <w:r w:rsidR="004D2A71" w:rsidRPr="00D77A50">
        <w:t xml:space="preserve"> </w:t>
      </w:r>
      <w:r w:rsidR="00D77A50" w:rsidRPr="00D77A50">
        <w:t xml:space="preserve">General </w:t>
      </w:r>
      <w:r w:rsidR="00D77A50" w:rsidRPr="00042703">
        <w:t xml:space="preserve">Year 11 </w:t>
      </w:r>
      <w:r w:rsidR="006E4008" w:rsidRPr="006E4008">
        <w:t xml:space="preserve">syllabus </w:t>
      </w:r>
      <w:r w:rsidRPr="006E4008">
        <w:t xml:space="preserve">and </w:t>
      </w:r>
      <w:r w:rsidRPr="00042703">
        <w:t>the weighting for each assessment type.</w:t>
      </w:r>
    </w:p>
    <w:p w:rsidR="00C10457" w:rsidRPr="00042703" w:rsidRDefault="00C10457" w:rsidP="000C4662">
      <w:pPr>
        <w:pStyle w:val="Heading3"/>
        <w:spacing w:before="120"/>
      </w:pPr>
      <w:bookmarkStart w:id="41" w:name="_Toc359503791"/>
      <w:r w:rsidRPr="00042703">
        <w:t>Assessment table</w:t>
      </w:r>
      <w:bookmarkEnd w:id="41"/>
      <w:r w:rsidR="00F27434" w:rsidRPr="00042703">
        <w:t xml:space="preserve"> </w:t>
      </w:r>
      <w:r w:rsidR="00116223" w:rsidRPr="00042703">
        <w:t>–</w:t>
      </w:r>
      <w:r w:rsidR="00F27434" w:rsidRPr="00042703">
        <w:t xml:space="preserve"> Year 11</w:t>
      </w:r>
    </w:p>
    <w:tbl>
      <w:tblPr>
        <w:tblStyle w:val="LightList-Accent4"/>
        <w:tblW w:w="9889" w:type="dxa"/>
        <w:tblLayout w:type="fixed"/>
        <w:tblLook w:val="00A0" w:firstRow="1" w:lastRow="0" w:firstColumn="1" w:lastColumn="0" w:noHBand="0" w:noVBand="0"/>
      </w:tblPr>
      <w:tblGrid>
        <w:gridCol w:w="8188"/>
        <w:gridCol w:w="1701"/>
      </w:tblGrid>
      <w:tr w:rsidR="00C10457" w:rsidRPr="00042703" w:rsidTr="004D2A7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spacing w:before="0" w:after="0"/>
              <w:rPr>
                <w:rFonts w:ascii="Calibri" w:hAnsi="Calibri"/>
              </w:rPr>
            </w:pPr>
            <w:r w:rsidRPr="00042703">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C10457" w:rsidRPr="00042703" w:rsidRDefault="00C10457" w:rsidP="004D2A71">
            <w:pPr>
              <w:spacing w:before="0" w:after="0"/>
              <w:jc w:val="center"/>
              <w:rPr>
                <w:rFonts w:ascii="Calibri" w:hAnsi="Calibri"/>
              </w:rPr>
            </w:pPr>
            <w:r w:rsidRPr="00042703">
              <w:rPr>
                <w:rFonts w:ascii="Calibri" w:hAnsi="Calibri"/>
              </w:rPr>
              <w:t>Weighting</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6813AD" w:rsidRPr="005E471B" w:rsidRDefault="006813AD" w:rsidP="009E3A3C">
            <w:pPr>
              <w:spacing w:before="20" w:after="20"/>
              <w:jc w:val="left"/>
              <w:rPr>
                <w:rFonts w:ascii="Calibri" w:hAnsi="Calibri" w:cs="Calibri"/>
              </w:rPr>
            </w:pPr>
            <w:r>
              <w:rPr>
                <w:rFonts w:ascii="Calibri" w:hAnsi="Calibri" w:cs="Calibri"/>
              </w:rPr>
              <w:t>Responding</w:t>
            </w:r>
          </w:p>
          <w:p w:rsidR="00EB5893" w:rsidRPr="00EB5893" w:rsidRDefault="00EB5893" w:rsidP="009E3A3C">
            <w:pPr>
              <w:spacing w:before="20" w:after="20"/>
              <w:jc w:val="left"/>
              <w:rPr>
                <w:rFonts w:ascii="Calibri" w:hAnsi="Calibri" w:cs="Calibri"/>
                <w:b w:val="0"/>
              </w:rPr>
            </w:pPr>
            <w:r w:rsidRPr="00EB5893">
              <w:rPr>
                <w:rFonts w:ascii="Calibri" w:hAnsi="Calibri" w:cs="Calibri"/>
                <w:b w:val="0"/>
              </w:rPr>
              <w:t xml:space="preserve">Types of assessment will involve tasks in which students comprehend, engage with, interpret, analyse, compare, contrast, reflect on, appreciate and evaluate a range of texts and text forms for a variety of purposes and audiences. </w:t>
            </w:r>
          </w:p>
          <w:p w:rsidR="00C10457" w:rsidRPr="006813AD" w:rsidRDefault="00EB5893" w:rsidP="009E3A3C">
            <w:pPr>
              <w:spacing w:before="20" w:after="20"/>
              <w:jc w:val="left"/>
              <w:rPr>
                <w:rFonts w:ascii="Calibri" w:hAnsi="Calibri" w:cs="Calibri"/>
                <w:b w:val="0"/>
              </w:rPr>
            </w:pPr>
            <w:r w:rsidRPr="00EB5893">
              <w:rPr>
                <w:rFonts w:ascii="Calibri" w:hAnsi="Calibri" w:cs="Calibri"/>
                <w:b w:val="0"/>
              </w:rPr>
              <w:t>Students can respond in a range of text forms</w:t>
            </w:r>
            <w:r>
              <w:rPr>
                <w:rFonts w:ascii="Calibri" w:hAnsi="Calibri" w:cs="Calibri"/>
                <w:b w:val="0"/>
              </w:rPr>
              <w:t>,</w:t>
            </w:r>
            <w:r w:rsidRPr="00EB589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C10457" w:rsidRPr="00042703" w:rsidRDefault="00D62B7E" w:rsidP="009E3A3C">
            <w:pPr>
              <w:spacing w:before="20" w:after="20"/>
              <w:jc w:val="center"/>
              <w:rPr>
                <w:rFonts w:ascii="Calibri" w:hAnsi="Calibri"/>
              </w:rPr>
            </w:pPr>
            <w:r>
              <w:rPr>
                <w:rFonts w:ascii="Calibri" w:hAnsi="Calibri"/>
              </w:rPr>
              <w:t>4</w:t>
            </w:r>
            <w:r w:rsidR="006813AD">
              <w:rPr>
                <w:rFonts w:ascii="Calibri" w:hAnsi="Calibri"/>
              </w:rPr>
              <w:t>0</w:t>
            </w:r>
            <w:r w:rsidR="00E13A1C">
              <w:rPr>
                <w:rFonts w:ascii="Calibri" w:hAnsi="Calibri"/>
              </w:rPr>
              <w:t>–</w:t>
            </w:r>
            <w:r w:rsidR="00DE3849">
              <w:rPr>
                <w:rFonts w:ascii="Calibri" w:hAnsi="Calibri"/>
              </w:rPr>
              <w:t>60</w:t>
            </w:r>
            <w:r w:rsidR="006813AD">
              <w:rPr>
                <w:rFonts w:ascii="Calibri" w:hAnsi="Calibri"/>
              </w:rPr>
              <w:t>%</w:t>
            </w:r>
          </w:p>
        </w:tc>
      </w:tr>
      <w:tr w:rsidR="004D2A71"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6813AD" w:rsidRPr="005E471B" w:rsidRDefault="006813AD" w:rsidP="009E3A3C">
            <w:pPr>
              <w:spacing w:before="20" w:after="20"/>
              <w:jc w:val="left"/>
              <w:rPr>
                <w:rFonts w:ascii="Calibri" w:hAnsi="Calibri" w:cs="Calibri"/>
              </w:rPr>
            </w:pPr>
            <w:r>
              <w:rPr>
                <w:rFonts w:ascii="Calibri" w:hAnsi="Calibri" w:cs="Calibri"/>
              </w:rPr>
              <w:t>Creating</w:t>
            </w:r>
          </w:p>
          <w:p w:rsidR="00EB5893" w:rsidRPr="00EB5893" w:rsidRDefault="00EB5893" w:rsidP="009E3A3C">
            <w:pPr>
              <w:spacing w:before="20" w:after="20"/>
              <w:jc w:val="left"/>
              <w:rPr>
                <w:rFonts w:ascii="Calibri" w:hAnsi="Calibri" w:cs="Calibri"/>
                <w:b w:val="0"/>
              </w:rPr>
            </w:pPr>
            <w:r w:rsidRPr="00EB5893">
              <w:rPr>
                <w:rFonts w:ascii="Calibri" w:hAnsi="Calibri" w:cs="Calibri"/>
                <w:b w:val="0"/>
              </w:rPr>
              <w:t>Students create sustained imaginative, interpretive and persuasive texts in a range of modes for a variety of purposes and audiences.</w:t>
            </w:r>
          </w:p>
          <w:p w:rsidR="004D2A71" w:rsidRPr="006813AD" w:rsidRDefault="00EB5893" w:rsidP="009E3A3C">
            <w:pPr>
              <w:spacing w:before="20" w:after="20"/>
              <w:jc w:val="left"/>
              <w:rPr>
                <w:rFonts w:ascii="Calibri" w:hAnsi="Calibri" w:cs="Calibri"/>
                <w:b w:val="0"/>
              </w:rPr>
            </w:pPr>
            <w:r w:rsidRPr="00EB5893">
              <w:rPr>
                <w:rFonts w:ascii="Calibri" w:hAnsi="Calibri" w:cs="Calibri"/>
                <w:b w:val="0"/>
              </w:rPr>
              <w:t>Students can create a range of text forms</w:t>
            </w:r>
            <w:r>
              <w:rPr>
                <w:rFonts w:ascii="Calibri" w:hAnsi="Calibri" w:cs="Calibri"/>
                <w:b w:val="0"/>
              </w:rPr>
              <w:t>,</w:t>
            </w:r>
            <w:r w:rsidRPr="00EB589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4D2A71" w:rsidRPr="00042703" w:rsidRDefault="00DE3849" w:rsidP="00DE3849">
            <w:pPr>
              <w:spacing w:before="20" w:after="20"/>
              <w:jc w:val="center"/>
              <w:rPr>
                <w:rFonts w:ascii="Calibri" w:hAnsi="Calibri"/>
              </w:rPr>
            </w:pPr>
            <w:r>
              <w:rPr>
                <w:rFonts w:ascii="Calibri" w:hAnsi="Calibri"/>
              </w:rPr>
              <w:t>40</w:t>
            </w:r>
            <w:r w:rsidR="009544F0">
              <w:rPr>
                <w:rFonts w:ascii="Calibri" w:hAnsi="Calibri"/>
              </w:rPr>
              <w:t>–</w:t>
            </w:r>
            <w:r>
              <w:rPr>
                <w:rFonts w:ascii="Calibri" w:hAnsi="Calibri"/>
              </w:rPr>
              <w:t>6</w:t>
            </w:r>
            <w:r w:rsidR="006813AD">
              <w:rPr>
                <w:rFonts w:ascii="Calibri" w:hAnsi="Calibri"/>
              </w:rPr>
              <w:t>0%</w:t>
            </w:r>
          </w:p>
        </w:tc>
      </w:tr>
    </w:tbl>
    <w:p w:rsidR="000C4662" w:rsidRPr="007D70DB" w:rsidRDefault="00DE3849" w:rsidP="00E13A1C">
      <w:pPr>
        <w:spacing w:before="240" w:line="276" w:lineRule="auto"/>
        <w:rPr>
          <w:rFonts w:eastAsia="Times New Roman" w:cs="Calibri"/>
          <w:color w:val="000000" w:themeColor="text1"/>
        </w:rPr>
      </w:pPr>
      <w:r>
        <w:rPr>
          <w:rFonts w:eastAsia="Times New Roman" w:cs="Calibri"/>
          <w:color w:val="000000" w:themeColor="text1"/>
        </w:rPr>
        <w:t>T</w:t>
      </w:r>
      <w:r w:rsidR="000C4662" w:rsidRPr="007D70DB">
        <w:rPr>
          <w:rFonts w:eastAsia="Times New Roman" w:cs="Calibri"/>
          <w:color w:val="000000" w:themeColor="text1"/>
        </w:rPr>
        <w:t xml:space="preserve">eachers are required to use the assessment table to develop an assessment outline for the pair of units </w:t>
      </w:r>
      <w:r w:rsidR="000C4662" w:rsidRPr="007D70DB">
        <w:rPr>
          <w:rFonts w:eastAsia="Times New Roman" w:cs="Calibri"/>
          <w:color w:val="000000" w:themeColor="text1"/>
        </w:rPr>
        <w:br/>
        <w:t>(or for a single unit where only one is being studied).</w:t>
      </w:r>
    </w:p>
    <w:p w:rsidR="000C4662" w:rsidRPr="007D70DB"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The assessment outline must:</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a set of assessment tasks</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a general description of each task</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indicate the unit content to be assessed</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indicate a weighting for each task and each assessment type</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the approximate timing of each task (for example, the week the task is conducted, or the issue and submission dates for an extended ta</w:t>
      </w:r>
      <w:r w:rsidR="00B16C8B">
        <w:rPr>
          <w:color w:val="000000" w:themeColor="text1"/>
        </w:rPr>
        <w:t>sk)</w:t>
      </w:r>
    </w:p>
    <w:p w:rsidR="003B1C29" w:rsidRPr="003B1C29" w:rsidRDefault="003B1C29" w:rsidP="00E13A1C">
      <w:pPr>
        <w:numPr>
          <w:ilvl w:val="0"/>
          <w:numId w:val="3"/>
        </w:numPr>
        <w:spacing w:before="120" w:line="276" w:lineRule="auto"/>
        <w:ind w:left="357" w:hanging="357"/>
        <w:rPr>
          <w:rFonts w:eastAsia="Times New Roman" w:cs="Calibri"/>
        </w:rPr>
      </w:pPr>
      <w:r w:rsidRPr="003B1C29">
        <w:rPr>
          <w:rFonts w:eastAsia="Times New Roman" w:cs="Calibri"/>
        </w:rPr>
        <w:t>include a speaking/listening assessment at least twice for the pair of units (or once for a single unit where only one is being studied).</w:t>
      </w:r>
    </w:p>
    <w:p w:rsidR="000C4662" w:rsidRPr="007D70DB"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In the assessment outline for the pair of units, each assessment type must be included at least twice. In the assessment outline where a single unit is being studied, each assessment type must be included at least once.</w:t>
      </w:r>
    </w:p>
    <w:p w:rsidR="000C4662" w:rsidRPr="000C4662" w:rsidRDefault="000C4662" w:rsidP="00E13A1C">
      <w:pPr>
        <w:spacing w:before="120" w:line="276" w:lineRule="auto"/>
        <w:rPr>
          <w:rFonts w:eastAsia="Times New Roman" w:cs="Calibri"/>
          <w:color w:val="000000" w:themeColor="text1"/>
        </w:rPr>
      </w:pPr>
      <w:r w:rsidRPr="000C4662">
        <w:rPr>
          <w:rFonts w:eastAsia="Times New Roman" w:cs="Calibri"/>
          <w:color w:val="000000" w:themeColor="text1"/>
        </w:rPr>
        <w:t xml:space="preserve">The set of assessment tasks must provide a representative sampling of the content for Unit 1 and Unit 2. </w:t>
      </w:r>
    </w:p>
    <w:p w:rsidR="003B1C29" w:rsidRPr="000C4662"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Assessment tasks not administered under test/controlled conditions require appropriate validation/authentication processes.</w:t>
      </w:r>
      <w:r>
        <w:rPr>
          <w:rFonts w:eastAsia="Times New Roman" w:cs="Calibri"/>
          <w:color w:val="000000" w:themeColor="text1"/>
        </w:rPr>
        <w:t xml:space="preserve"> </w:t>
      </w:r>
      <w:r w:rsidR="003B1C29" w:rsidRPr="000C4662">
        <w:rPr>
          <w:rFonts w:eastAsia="Times New Roman" w:cs="Calibri"/>
          <w:color w:val="000000" w:themeColor="text1"/>
        </w:rPr>
        <w:t>Student work submitted to demonstrate achievement should only be accepted if the teacher can attest that, to the best of his/her knowledge, all uncited work is the student’s own.</w:t>
      </w:r>
    </w:p>
    <w:p w:rsidR="00C10457" w:rsidRPr="00042703" w:rsidRDefault="00C10457" w:rsidP="002F41D0">
      <w:pPr>
        <w:pStyle w:val="Heading2"/>
      </w:pPr>
      <w:bookmarkStart w:id="42" w:name="_Toc359503792"/>
      <w:bookmarkStart w:id="43" w:name="_Toc381795172"/>
      <w:r w:rsidRPr="00042703">
        <w:lastRenderedPageBreak/>
        <w:t>Grading</w:t>
      </w:r>
      <w:bookmarkEnd w:id="42"/>
      <w:bookmarkEnd w:id="43"/>
    </w:p>
    <w:p w:rsidR="004D2A71" w:rsidRPr="00042703" w:rsidRDefault="004D2A71" w:rsidP="008E5456">
      <w:pPr>
        <w:spacing w:after="200"/>
      </w:pPr>
      <w:r w:rsidRPr="00042703">
        <w:t>Schools report student achievement in terms of the following grades</w:t>
      </w:r>
      <w:r w:rsidR="00954568">
        <w:t>.</w:t>
      </w:r>
    </w:p>
    <w:tbl>
      <w:tblPr>
        <w:tblStyle w:val="LightList-Accent4"/>
        <w:tblW w:w="0" w:type="auto"/>
        <w:tblInd w:w="284" w:type="dxa"/>
        <w:tblLook w:val="00A0" w:firstRow="1" w:lastRow="0" w:firstColumn="1" w:lastColumn="0" w:noHBand="0" w:noVBand="0"/>
      </w:tblPr>
      <w:tblGrid>
        <w:gridCol w:w="722"/>
        <w:gridCol w:w="2267"/>
      </w:tblGrid>
      <w:tr w:rsidR="00C10457" w:rsidRPr="00042703" w:rsidTr="004D2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rPr>
                <w:rFonts w:ascii="Calibri" w:hAnsi="Calibri"/>
                <w:szCs w:val="20"/>
              </w:rPr>
            </w:pPr>
            <w:r w:rsidRPr="00042703">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C10457" w:rsidRPr="00042703" w:rsidRDefault="00C10457" w:rsidP="004D2A71">
            <w:pPr>
              <w:rPr>
                <w:rFonts w:ascii="Calibri" w:hAnsi="Calibri"/>
                <w:szCs w:val="20"/>
              </w:rPr>
            </w:pPr>
            <w:r w:rsidRPr="00042703">
              <w:rPr>
                <w:rFonts w:ascii="Calibri" w:hAnsi="Calibri"/>
                <w:szCs w:val="20"/>
              </w:rPr>
              <w:t>Interpretation</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Excellent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High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Satisfactory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Limited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Very low achievement</w:t>
            </w:r>
          </w:p>
        </w:tc>
      </w:tr>
    </w:tbl>
    <w:p w:rsidR="008A0C3D" w:rsidRPr="00BC6981" w:rsidRDefault="00745E9B" w:rsidP="00E13A1C">
      <w:pPr>
        <w:spacing w:before="120" w:line="276" w:lineRule="auto"/>
        <w:rPr>
          <w:rFonts w:cs="Calibri"/>
        </w:rPr>
      </w:pPr>
      <w:r w:rsidRPr="00042703">
        <w:t xml:space="preserve">The teacher </w:t>
      </w:r>
      <w:r w:rsidR="00BC6981">
        <w:rPr>
          <w:rFonts w:cs="Calibri"/>
        </w:rPr>
        <w:t>p</w:t>
      </w:r>
      <w:r w:rsidR="00BC6981" w:rsidRPr="000702A2">
        <w:rPr>
          <w:rFonts w:cs="Calibri"/>
        </w:rPr>
        <w:t xml:space="preserve">repares </w:t>
      </w:r>
      <w:r w:rsidR="00BC6981">
        <w:rPr>
          <w:rFonts w:cs="Calibri"/>
        </w:rPr>
        <w:t xml:space="preserve">a ranked list and </w:t>
      </w:r>
      <w:r w:rsidRPr="00042703">
        <w:t>assigns the student a grade for the</w:t>
      </w:r>
      <w:r w:rsidR="004D2A71" w:rsidRPr="00042703">
        <w:t xml:space="preserve"> pair of units</w:t>
      </w:r>
      <w:r w:rsidR="00D46EA0" w:rsidRPr="00042703">
        <w:t xml:space="preserve"> (or for </w:t>
      </w:r>
      <w:r w:rsidR="00EE1227">
        <w:t>a</w:t>
      </w:r>
      <w:r w:rsidR="00D46EA0" w:rsidRPr="00042703">
        <w:t xml:space="preserve"> unit where only one unit is being studied)</w:t>
      </w:r>
      <w:r w:rsidR="004D2A71" w:rsidRPr="00042703">
        <w:t xml:space="preserve">. </w:t>
      </w:r>
      <w:r w:rsidRPr="00042703">
        <w:t>The</w:t>
      </w:r>
      <w:r w:rsidR="00A44A86" w:rsidRPr="00042703">
        <w:t xml:space="preserve"> grade is based on the student’s overall performance as judged by reference to a set of</w:t>
      </w:r>
      <w:r w:rsidR="009544F0">
        <w:t xml:space="preserve"> </w:t>
      </w:r>
      <w:r w:rsidR="00A44A86" w:rsidRPr="00042703">
        <w:t xml:space="preserve">pre-determined standards. These standards are defined by grade descriptions and annotated work samples. </w:t>
      </w:r>
      <w:r w:rsidR="008A0C3D" w:rsidRPr="00042703">
        <w:rPr>
          <w:rFonts w:cs="Times New Roman"/>
        </w:rPr>
        <w:t xml:space="preserve">The grade descriptions for </w:t>
      </w:r>
      <w:r w:rsidR="002C234E">
        <w:rPr>
          <w:rFonts w:cs="Times New Roman"/>
        </w:rPr>
        <w:t xml:space="preserve">the </w:t>
      </w:r>
      <w:r w:rsidR="00C96B8B" w:rsidRPr="00D77A50">
        <w:t xml:space="preserve">English General </w:t>
      </w:r>
      <w:r w:rsidR="00C96B8B" w:rsidRPr="00042703">
        <w:t xml:space="preserve">Year 11 </w:t>
      </w:r>
      <w:r w:rsidR="006E4008" w:rsidRPr="006E4008">
        <w:rPr>
          <w:rFonts w:cs="Times New Roman"/>
        </w:rPr>
        <w:t xml:space="preserve">syllabus </w:t>
      </w:r>
      <w:r w:rsidR="008A0C3D" w:rsidRPr="006E4008">
        <w:rPr>
          <w:rFonts w:cs="Times New Roman"/>
        </w:rPr>
        <w:t xml:space="preserve">are </w:t>
      </w:r>
      <w:r w:rsidR="008A0C3D" w:rsidRPr="00042703">
        <w:rPr>
          <w:rFonts w:cs="Times New Roman"/>
        </w:rPr>
        <w:t xml:space="preserve">provided </w:t>
      </w:r>
      <w:r w:rsidR="00ED7457">
        <w:rPr>
          <w:rFonts w:cs="Times New Roman"/>
        </w:rPr>
        <w:t>in Appendix 1</w:t>
      </w:r>
      <w:r w:rsidR="008A0C3D" w:rsidRPr="00042703">
        <w:rPr>
          <w:rFonts w:cs="Times New Roman"/>
        </w:rPr>
        <w:t xml:space="preserve">. They can also be accessed, together with annotated work samples, through the Guide to Grades link on the course page of the Authority website at </w:t>
      </w:r>
      <w:hyperlink r:id="rId17" w:history="1">
        <w:r w:rsidR="008A0C3D" w:rsidRPr="00042703">
          <w:rPr>
            <w:rFonts w:cs="Times New Roman"/>
            <w:color w:val="46328C"/>
          </w:rPr>
          <w:t>www.scsa.wa.edu.au</w:t>
        </w:r>
      </w:hyperlink>
    </w:p>
    <w:p w:rsidR="00A44A86" w:rsidRPr="00042703" w:rsidRDefault="00A44A86" w:rsidP="00E13A1C">
      <w:pPr>
        <w:spacing w:before="120" w:line="276" w:lineRule="auto"/>
      </w:pPr>
      <w:r w:rsidRPr="00042703">
        <w:t>To be assigned a grade, a student must have had the opportunity to complete the education program</w:t>
      </w:r>
      <w:r w:rsidR="00D56BD2">
        <w:t>,</w:t>
      </w:r>
      <w:r w:rsidRPr="00042703">
        <w:t xml:space="preserve"> including the assessment program (unless the school accepts that there are exceptional and justifiable circumstances).</w:t>
      </w:r>
    </w:p>
    <w:p w:rsidR="00BC6981" w:rsidRDefault="00A44A86" w:rsidP="00E13A1C">
      <w:pPr>
        <w:spacing w:before="120" w:line="276" w:lineRule="auto"/>
      </w:pPr>
      <w:r w:rsidRPr="00042703">
        <w:t>Refer to the WACE</w:t>
      </w:r>
      <w:r w:rsidR="00BC6981">
        <w:t xml:space="preserve"> Manual for further information</w:t>
      </w:r>
      <w:r w:rsidR="00BC6981" w:rsidRPr="00BC6981">
        <w:t xml:space="preserve"> </w:t>
      </w:r>
      <w:r w:rsidR="00BC6981">
        <w:t>about the use of a ranked list in the process of assigning grades.</w:t>
      </w:r>
    </w:p>
    <w:p w:rsidR="00A44A86" w:rsidRPr="00042703" w:rsidRDefault="00A44A86" w:rsidP="009E3A3C">
      <w:pPr>
        <w:spacing w:before="120" w:line="276" w:lineRule="auto"/>
      </w:pPr>
    </w:p>
    <w:p w:rsidR="00C10457" w:rsidRPr="00042703" w:rsidRDefault="00C10457">
      <w:pPr>
        <w:spacing w:line="276" w:lineRule="auto"/>
        <w:rPr>
          <w:rFonts w:eastAsiaTheme="majorEastAsia" w:cstheme="majorBidi"/>
          <w:b/>
          <w:bCs/>
          <w:color w:val="595959" w:themeColor="text1" w:themeTint="A6"/>
          <w:sz w:val="32"/>
          <w:szCs w:val="26"/>
        </w:rPr>
      </w:pPr>
      <w:r w:rsidRPr="00042703">
        <w:br w:type="page"/>
      </w:r>
    </w:p>
    <w:p w:rsidR="00C10457" w:rsidRPr="00ED7457" w:rsidRDefault="00ED7457" w:rsidP="00EC2376">
      <w:pPr>
        <w:pStyle w:val="Heading1"/>
        <w:spacing w:before="0" w:after="80"/>
      </w:pPr>
      <w:bookmarkStart w:id="44" w:name="_Toc381795173"/>
      <w:r>
        <w:lastRenderedPageBreak/>
        <w:t xml:space="preserve">Appendix 1 – </w:t>
      </w:r>
      <w:r w:rsidR="00C10457" w:rsidRPr="001A2944">
        <w:t xml:space="preserve">Grade descriptions </w:t>
      </w:r>
      <w:r w:rsidR="00C10457" w:rsidRPr="00ED7457">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E265EC"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A</w:t>
            </w: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421937">
              <w:rPr>
                <w:rFonts w:eastAsia="Times New Roman" w:cs="Times New Roman"/>
                <w:b/>
                <w:bCs/>
                <w:color w:val="000000"/>
                <w:sz w:val="20"/>
                <w:szCs w:val="20"/>
                <w:lang w:eastAsia="en-AU"/>
              </w:rPr>
              <w:t>Language control</w:t>
            </w:r>
            <w:r>
              <w:rPr>
                <w:rFonts w:eastAsia="Times New Roman" w:cs="Times New Roman"/>
                <w:b/>
                <w:bCs/>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sz w:val="20"/>
                <w:szCs w:val="20"/>
                <w:lang w:eastAsia="en-AU"/>
              </w:rPr>
              <w:t xml:space="preserve">Controls </w:t>
            </w:r>
            <w:r w:rsidRPr="00BD1582">
              <w:rPr>
                <w:rFonts w:eastAsia="Times New Roman" w:cs="Times New Roman"/>
                <w:color w:val="000000"/>
                <w:sz w:val="20"/>
                <w:szCs w:val="20"/>
                <w:lang w:eastAsia="en-AU"/>
              </w:rPr>
              <w:t xml:space="preserve">spelling, </w:t>
            </w:r>
            <w:r w:rsidRPr="00BD1582">
              <w:rPr>
                <w:rFonts w:eastAsia="Times New Roman" w:cs="Times New Roman"/>
                <w:sz w:val="20"/>
                <w:szCs w:val="20"/>
                <w:lang w:eastAsia="en-AU"/>
              </w:rPr>
              <w:t>punctuation and grammar and uses appropriate vocabulary and sentence structures</w:t>
            </w:r>
            <w:r>
              <w:rPr>
                <w:rFonts w:eastAsia="Times New Roman" w:cs="Times New Roman"/>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EC2376">
            <w:pPr>
              <w:spacing w:after="0" w:line="238"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ses text structures and language</w:t>
            </w:r>
            <w:r>
              <w:rPr>
                <w:rFonts w:eastAsia="Calibri" w:cs="Arial"/>
                <w:color w:val="000000"/>
                <w:sz w:val="20"/>
                <w:szCs w:val="20"/>
              </w:rPr>
              <w:t xml:space="preserve"> features</w:t>
            </w:r>
            <w:r w:rsidRPr="00AF1A2C">
              <w:rPr>
                <w:rFonts w:eastAsia="Calibri" w:cs="Arial"/>
                <w:color w:val="000000"/>
                <w:sz w:val="20"/>
                <w:szCs w:val="20"/>
              </w:rPr>
              <w:t xml:space="preserv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all aspects of the task and</w:t>
            </w:r>
            <w:r w:rsidRPr="00AF1A2C">
              <w:rPr>
                <w:rFonts w:eastAsia="Calibri" w:cs="Arial"/>
                <w:color w:val="000000"/>
                <w:sz w:val="20"/>
                <w:szCs w:val="20"/>
              </w:rPr>
              <w:t xml:space="preserve"> </w:t>
            </w:r>
            <w:r>
              <w:rPr>
                <w:rFonts w:eastAsia="Calibri" w:cs="Arial"/>
                <w:color w:val="000000"/>
                <w:sz w:val="20"/>
                <w:szCs w:val="20"/>
              </w:rPr>
              <w:t xml:space="preserve">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EC2376" w:rsidRDefault="008E1CCB" w:rsidP="00EC2376">
            <w:pPr>
              <w:spacing w:after="0" w:line="238" w:lineRule="auto"/>
              <w:rPr>
                <w:rFonts w:eastAsia="Times New Roman" w:cs="Times New Roman"/>
                <w:b/>
                <w:bCs/>
                <w:color w:val="000000"/>
                <w:sz w:val="20"/>
                <w:szCs w:val="20"/>
                <w:lang w:eastAsia="en-AU"/>
              </w:rPr>
            </w:pPr>
            <w:r w:rsidRPr="00421937">
              <w:rPr>
                <w:rFonts w:eastAsia="Times New Roman" w:cs="Times New Roman"/>
                <w:b/>
                <w:bCs/>
                <w:color w:val="000000"/>
                <w:sz w:val="20"/>
                <w:szCs w:val="20"/>
                <w:lang w:eastAsia="en-AU"/>
              </w:rPr>
              <w:t>Responding to texts</w:t>
            </w:r>
            <w:r>
              <w:rPr>
                <w:rFonts w:eastAsia="Times New Roman" w:cs="Times New Roman"/>
                <w:b/>
                <w:bCs/>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Identifies </w:t>
            </w:r>
            <w:r w:rsidRPr="00D43DE4">
              <w:rPr>
                <w:rFonts w:eastAsia="Times New Roman" w:cs="Times New Roman"/>
                <w:color w:val="000000"/>
                <w:sz w:val="20"/>
                <w:szCs w:val="20"/>
                <w:lang w:eastAsia="en-AU"/>
              </w:rPr>
              <w:t>and explains in</w:t>
            </w:r>
            <w:r>
              <w:rPr>
                <w:rFonts w:eastAsia="Times New Roman" w:cs="Times New Roman"/>
                <w:color w:val="000000"/>
                <w:sz w:val="20"/>
                <w:szCs w:val="20"/>
                <w:lang w:eastAsia="en-AU"/>
              </w:rPr>
              <w:t xml:space="preserve"> appropriate detail </w:t>
            </w:r>
            <w:r w:rsidRPr="00BD1582">
              <w:rPr>
                <w:rFonts w:eastAsia="Times New Roman" w:cs="Times New Roman"/>
                <w:color w:val="000000"/>
                <w:sz w:val="20"/>
                <w:szCs w:val="20"/>
                <w:lang w:eastAsia="en-AU"/>
              </w:rPr>
              <w:t xml:space="preserve">how texts are constructed to communicate ideas, attitudes and values and persuade and engage audiences; supports opinion, argument and analysis with appropriate evidence. </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b/>
                <w:bCs/>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Uses written, visual and multimodal techniques effectively for a variety of purposes</w:t>
            </w:r>
            <w:r w:rsidRPr="00327A6F">
              <w:rPr>
                <w:rFonts w:eastAsia="Times New Roman" w:cs="Times New Roman"/>
                <w:color w:val="000000"/>
                <w:sz w:val="20"/>
                <w:szCs w:val="20"/>
                <w:lang w:eastAsia="en-AU"/>
              </w:rPr>
              <w:t>, audiences and cont</w:t>
            </w:r>
            <w:r>
              <w:rPr>
                <w:rFonts w:eastAsia="Times New Roman" w:cs="Times New Roman"/>
                <w:color w:val="000000"/>
                <w:sz w:val="20"/>
                <w:szCs w:val="20"/>
                <w:lang w:eastAsia="en-AU"/>
              </w:rPr>
              <w:t>exts and provides some 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Using information</w:t>
            </w:r>
            <w:r>
              <w:rPr>
                <w:rFonts w:eastAsia="Times New Roman" w:cs="Times New Roman"/>
                <w:b/>
                <w:bCs/>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Pr>
                <w:rFonts w:eastAsia="Times New Roman" w:cs="Times New Roman"/>
                <w:color w:val="000000"/>
                <w:sz w:val="20"/>
                <w:szCs w:val="20"/>
                <w:lang w:eastAsia="en-AU"/>
              </w:rPr>
              <w:t>Locates relevant information</w:t>
            </w:r>
            <w:r w:rsidRPr="00BD1582">
              <w:rPr>
                <w:rFonts w:eastAsia="Times New Roman" w:cs="Times New Roman"/>
                <w:color w:val="000000"/>
                <w:sz w:val="20"/>
                <w:szCs w:val="20"/>
                <w:lang w:eastAsia="en-AU"/>
              </w:rPr>
              <w:t xml:space="preserve"> and </w:t>
            </w:r>
            <w:r w:rsidRPr="00BF3C03">
              <w:rPr>
                <w:rFonts w:eastAsia="Times New Roman" w:cs="Times New Roman"/>
                <w:color w:val="000000"/>
                <w:sz w:val="20"/>
                <w:szCs w:val="20"/>
                <w:lang w:eastAsia="en-AU"/>
              </w:rPr>
              <w:t xml:space="preserve">uses </w:t>
            </w:r>
            <w:r>
              <w:rPr>
                <w:rFonts w:eastAsia="Times New Roman" w:cs="Times New Roman"/>
                <w:color w:val="000000"/>
                <w:sz w:val="20"/>
                <w:szCs w:val="20"/>
                <w:lang w:eastAsia="en-AU"/>
              </w:rPr>
              <w:t xml:space="preserve">it </w:t>
            </w:r>
            <w:r w:rsidRPr="00BF3C03">
              <w:rPr>
                <w:rFonts w:eastAsia="Times New Roman" w:cs="Times New Roman"/>
                <w:color w:val="000000"/>
                <w:sz w:val="20"/>
                <w:szCs w:val="20"/>
                <w:lang w:eastAsia="en-AU"/>
              </w:rPr>
              <w:t>effectively</w:t>
            </w:r>
            <w:r w:rsidRPr="00BD1582">
              <w:rPr>
                <w:rFonts w:eastAsia="Times New Roman" w:cs="Times New Roman"/>
                <w:color w:val="000000"/>
                <w:sz w:val="20"/>
                <w:szCs w:val="20"/>
                <w:lang w:eastAsia="en-AU"/>
              </w:rPr>
              <w:t xml:space="preserve"> for different 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Works collab</w:t>
            </w:r>
            <w:r>
              <w:rPr>
                <w:rFonts w:eastAsia="Times New Roman" w:cs="Times New Roman"/>
                <w:color w:val="000000"/>
                <w:sz w:val="20"/>
                <w:szCs w:val="20"/>
                <w:lang w:eastAsia="en-AU"/>
              </w:rPr>
              <w:t xml:space="preserve">oratively and cooperatively; </w:t>
            </w:r>
            <w:r w:rsidRPr="00BD1582">
              <w:rPr>
                <w:rFonts w:eastAsia="Times New Roman" w:cs="Times New Roman"/>
                <w:color w:val="000000"/>
                <w:sz w:val="20"/>
                <w:szCs w:val="20"/>
                <w:lang w:eastAsia="en-AU"/>
              </w:rPr>
              <w:t>communicates ideas and information clearly</w:t>
            </w:r>
            <w:r>
              <w:rPr>
                <w:rFonts w:eastAsia="Times New Roman" w:cs="Times New Roman"/>
                <w:color w:val="000000"/>
                <w:sz w:val="20"/>
                <w:szCs w:val="20"/>
                <w:lang w:eastAsia="en-AU"/>
              </w:rPr>
              <w:t>.</w:t>
            </w:r>
          </w:p>
        </w:tc>
      </w:tr>
    </w:tbl>
    <w:p w:rsidR="00C10457" w:rsidRPr="00EC2376" w:rsidRDefault="00C10457" w:rsidP="005335D5">
      <w:pPr>
        <w:spacing w:after="0"/>
        <w:rPr>
          <w:sz w:val="12"/>
          <w:szCs w:val="12"/>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B</w:t>
            </w: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w:t>
            </w:r>
            <w:r w:rsidRPr="00787C8B">
              <w:rPr>
                <w:rFonts w:eastAsia="Times New Roman" w:cs="Times New Roman"/>
                <w:b/>
                <w:bCs/>
                <w:color w:val="000000"/>
                <w:sz w:val="20"/>
                <w:szCs w:val="20"/>
                <w:lang w:eastAsia="en-AU"/>
              </w:rPr>
              <w:t>e</w:t>
            </w:r>
            <w:r w:rsidRPr="008564C6">
              <w:rPr>
                <w:rFonts w:eastAsia="Times New Roman" w:cs="Times New Roman"/>
                <w:b/>
                <w:bCs/>
                <w:color w:val="000000"/>
                <w:sz w:val="20"/>
                <w:szCs w:val="20"/>
                <w:lang w:eastAsia="en-AU"/>
              </w:rPr>
              <w:t xml:space="preserve"> control</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Controls most spelling, punctuation and grammar and </w:t>
            </w:r>
            <w:r>
              <w:rPr>
                <w:rFonts w:eastAsia="Times New Roman" w:cs="Times New Roman"/>
                <w:color w:val="000000"/>
                <w:sz w:val="20"/>
                <w:szCs w:val="20"/>
                <w:lang w:eastAsia="en-AU"/>
              </w:rPr>
              <w:t>often</w:t>
            </w:r>
            <w:r w:rsidRPr="00BD1582">
              <w:rPr>
                <w:rFonts w:eastAsia="Times New Roman" w:cs="Times New Roman"/>
                <w:color w:val="000000"/>
                <w:sz w:val="20"/>
                <w:szCs w:val="20"/>
                <w:lang w:eastAsia="en-AU"/>
              </w:rPr>
              <w:t xml:space="preserve"> uses 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Pr>
                <w:rFonts w:eastAsia="Calibri" w:cs="Arial"/>
                <w:color w:val="000000"/>
                <w:sz w:val="20"/>
                <w:szCs w:val="20"/>
              </w:rPr>
              <w:t>U</w:t>
            </w:r>
            <w:r w:rsidRPr="00AF1A2C">
              <w:rPr>
                <w:rFonts w:eastAsia="Calibri" w:cs="Arial"/>
                <w:color w:val="000000"/>
                <w:sz w:val="20"/>
                <w:szCs w:val="20"/>
              </w:rPr>
              <w:t xml:space="preserve">ses text structures and language </w:t>
            </w:r>
            <w:r>
              <w:rPr>
                <w:rFonts w:eastAsia="Calibri" w:cs="Arial"/>
                <w:color w:val="000000"/>
                <w:sz w:val="20"/>
                <w:szCs w:val="20"/>
              </w:rPr>
              <w:t>features 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 xml:space="preserve">most aspects of the task and 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Responding to texts</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 xml:space="preserve">often explains </w:t>
            </w:r>
            <w:r w:rsidRPr="00BD1582">
              <w:rPr>
                <w:rFonts w:eastAsia="Times New Roman" w:cs="Times New Roman"/>
                <w:color w:val="000000"/>
                <w:sz w:val="20"/>
                <w:szCs w:val="20"/>
                <w:lang w:eastAsia="en-AU"/>
              </w:rPr>
              <w:t>how texts are constructed to communicate ideas, attitudes and values and persuade</w:t>
            </w:r>
            <w:r>
              <w:rPr>
                <w:rFonts w:eastAsia="Times New Roman" w:cs="Times New Roman"/>
                <w:color w:val="000000"/>
                <w:sz w:val="20"/>
                <w:szCs w:val="20"/>
                <w:lang w:eastAsia="en-AU"/>
              </w:rPr>
              <w:t xml:space="preserve"> and engage audiences; often</w:t>
            </w:r>
            <w:r w:rsidRPr="00BD1582">
              <w:rPr>
                <w:rFonts w:eastAsia="Times New Roman" w:cs="Times New Roman"/>
                <w:color w:val="000000"/>
                <w:sz w:val="20"/>
                <w:szCs w:val="20"/>
                <w:lang w:eastAsia="en-AU"/>
              </w:rPr>
              <w:t xml:space="preserve"> supports opinion, argument and analysis with appropriate 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color w:val="000000"/>
                <w:sz w:val="20"/>
                <w:szCs w:val="20"/>
                <w:lang w:eastAsia="en-AU"/>
              </w:rPr>
              <w:t xml:space="preserve"> </w:t>
            </w:r>
          </w:p>
          <w:p w:rsidR="008E1CCB" w:rsidRPr="0013601D"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Often</w:t>
            </w:r>
            <w:r w:rsidRPr="00042019">
              <w:rPr>
                <w:rFonts w:eastAsia="Times New Roman" w:cs="Times New Roman"/>
                <w:color w:val="000000"/>
                <w:sz w:val="20"/>
                <w:szCs w:val="20"/>
                <w:lang w:eastAsia="en-AU"/>
              </w:rPr>
              <w:t xml:space="preserve"> uses written, visual and multimodal techniques effectively</w:t>
            </w:r>
            <w:r w:rsidRPr="00042019">
              <w:rPr>
                <w:rFonts w:eastAsia="Times New Roman" w:cs="Times New Roman"/>
                <w:i/>
                <w:color w:val="000000"/>
                <w:sz w:val="20"/>
                <w:szCs w:val="20"/>
                <w:lang w:eastAsia="en-AU"/>
              </w:rPr>
              <w:t xml:space="preserve"> </w:t>
            </w:r>
            <w:r w:rsidRPr="00042019">
              <w:rPr>
                <w:rFonts w:eastAsia="Times New Roman" w:cs="Times New Roman"/>
                <w:color w:val="000000"/>
                <w:sz w:val="20"/>
                <w:szCs w:val="20"/>
                <w:lang w:eastAsia="en-AU"/>
              </w:rPr>
              <w:t xml:space="preserve">for a variety of purposes, audiences and contexts and </w:t>
            </w:r>
            <w:r>
              <w:rPr>
                <w:rFonts w:eastAsia="Times New Roman" w:cs="Times New Roman"/>
                <w:color w:val="000000"/>
                <w:sz w:val="20"/>
                <w:szCs w:val="20"/>
                <w:lang w:eastAsia="en-AU"/>
              </w:rPr>
              <w:t>often provides</w:t>
            </w:r>
            <w:r w:rsidRPr="00042019">
              <w:rPr>
                <w:rFonts w:eastAsia="Times New Roman" w:cs="Times New Roman"/>
                <w:color w:val="000000"/>
                <w:sz w:val="20"/>
                <w:szCs w:val="20"/>
                <w:lang w:eastAsia="en-AU"/>
              </w:rPr>
              <w:t xml:space="preserve"> a 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r w:rsidRPr="0013601D">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13601D">
              <w:rPr>
                <w:rFonts w:eastAsia="Times New Roman" w:cs="Times New Roman"/>
                <w:color w:val="000000"/>
                <w:sz w:val="20"/>
                <w:szCs w:val="20"/>
                <w:lang w:eastAsia="en-AU"/>
              </w:rPr>
              <w:t>Locates relevant information</w:t>
            </w:r>
            <w:r w:rsidRPr="00D02E85">
              <w:rPr>
                <w:rFonts w:eastAsia="Times New Roman" w:cs="Times New Roman"/>
                <w:sz w:val="20"/>
                <w:szCs w:val="20"/>
                <w:lang w:eastAsia="en-AU"/>
              </w:rPr>
              <w:t xml:space="preserve"> </w:t>
            </w:r>
            <w:r>
              <w:rPr>
                <w:rFonts w:eastAsia="Times New Roman" w:cs="Times New Roman"/>
                <w:color w:val="000000"/>
                <w:sz w:val="20"/>
                <w:szCs w:val="20"/>
                <w:lang w:eastAsia="en-AU"/>
              </w:rPr>
              <w:t>and often uses it effectively</w:t>
            </w:r>
            <w:r w:rsidRPr="0013601D">
              <w:rPr>
                <w:rFonts w:eastAsia="Times New Roman" w:cs="Times New Roman"/>
                <w:color w:val="000000"/>
                <w:sz w:val="20"/>
                <w:szCs w:val="20"/>
                <w:lang w:eastAsia="en-AU"/>
              </w:rPr>
              <w:t xml:space="preserve"> for</w:t>
            </w:r>
            <w:r w:rsidRPr="0013601D">
              <w:rPr>
                <w:rFonts w:eastAsia="Times New Roman" w:cs="Times New Roman"/>
                <w:sz w:val="20"/>
                <w:szCs w:val="20"/>
                <w:lang w:eastAsia="en-AU"/>
              </w:rPr>
              <w:t xml:space="preserve"> </w:t>
            </w:r>
            <w:r w:rsidRPr="005B78AB">
              <w:rPr>
                <w:rFonts w:eastAsia="Times New Roman" w:cs="Times New Roman"/>
                <w:sz w:val="20"/>
                <w:szCs w:val="20"/>
                <w:lang w:eastAsia="en-AU"/>
              </w:rPr>
              <w:t xml:space="preserve">different </w:t>
            </w:r>
            <w:r w:rsidRPr="005B78AB">
              <w:rPr>
                <w:rFonts w:eastAsia="Times New Roman" w:cs="Times New Roman"/>
                <w:color w:val="000000"/>
                <w:sz w:val="20"/>
                <w:szCs w:val="20"/>
                <w:lang w:eastAsia="en-AU"/>
              </w:rPr>
              <w:t>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b/>
                <w:bCs/>
                <w:color w:val="000000"/>
                <w:sz w:val="20"/>
                <w:szCs w:val="20"/>
                <w:lang w:eastAsia="en-AU"/>
              </w:rPr>
              <w:t xml:space="preserve"> </w:t>
            </w:r>
          </w:p>
          <w:p w:rsidR="008E1CCB" w:rsidRPr="0013601D" w:rsidRDefault="008E1CCB" w:rsidP="00EC2376">
            <w:pPr>
              <w:spacing w:after="0" w:line="238" w:lineRule="auto"/>
              <w:rPr>
                <w:rFonts w:eastAsia="Times New Roman" w:cs="Times New Roman"/>
                <w:color w:val="000000"/>
                <w:sz w:val="20"/>
                <w:szCs w:val="20"/>
                <w:lang w:eastAsia="en-AU"/>
              </w:rPr>
            </w:pPr>
            <w:r w:rsidRPr="0013601D">
              <w:rPr>
                <w:rFonts w:eastAsia="Times New Roman" w:cs="Times New Roman"/>
                <w:color w:val="000000"/>
                <w:sz w:val="20"/>
                <w:szCs w:val="20"/>
                <w:lang w:eastAsia="en-AU"/>
              </w:rPr>
              <w:t>Often works collab</w:t>
            </w:r>
            <w:r>
              <w:rPr>
                <w:rFonts w:eastAsia="Times New Roman" w:cs="Times New Roman"/>
                <w:color w:val="000000"/>
                <w:sz w:val="20"/>
                <w:szCs w:val="20"/>
                <w:lang w:eastAsia="en-AU"/>
              </w:rPr>
              <w:t>oratively and cooperatively; often</w:t>
            </w:r>
            <w:r w:rsidRPr="0013601D">
              <w:rPr>
                <w:rFonts w:eastAsia="Times New Roman" w:cs="Times New Roman"/>
                <w:color w:val="000000"/>
                <w:sz w:val="20"/>
                <w:szCs w:val="20"/>
                <w:lang w:eastAsia="en-AU"/>
              </w:rPr>
              <w:t xml:space="preserve"> communicates ideas and information clearly.</w:t>
            </w:r>
          </w:p>
        </w:tc>
      </w:tr>
    </w:tbl>
    <w:p w:rsidR="00C10457" w:rsidRPr="00EC2376" w:rsidRDefault="00C10457" w:rsidP="005335D5">
      <w:pPr>
        <w:spacing w:after="0"/>
        <w:rPr>
          <w:sz w:val="12"/>
          <w:szCs w:val="12"/>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C</w:t>
            </w: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r>
              <w:rPr>
                <w:rFonts w:eastAsia="Times New Roman" w:cs="Times New Roman"/>
                <w:color w:val="000000"/>
                <w:sz w:val="20"/>
                <w:szCs w:val="20"/>
                <w:lang w:eastAsia="en-AU"/>
              </w:rPr>
              <w:t xml:space="preserve"> </w:t>
            </w:r>
          </w:p>
          <w:p w:rsidR="008E1CCB" w:rsidRPr="008564C6"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C</w:t>
            </w:r>
            <w:r w:rsidRPr="008564C6">
              <w:rPr>
                <w:rFonts w:eastAsia="Times New Roman" w:cs="Times New Roman"/>
                <w:color w:val="000000"/>
                <w:sz w:val="20"/>
                <w:szCs w:val="20"/>
                <w:lang w:eastAsia="en-AU"/>
              </w:rPr>
              <w:t>ontrols</w:t>
            </w:r>
            <w:r>
              <w:rPr>
                <w:rFonts w:eastAsia="Times New Roman" w:cs="Times New Roman"/>
                <w:color w:val="000000"/>
                <w:sz w:val="20"/>
                <w:szCs w:val="20"/>
                <w:lang w:eastAsia="en-AU"/>
              </w:rPr>
              <w:t xml:space="preserve"> familiar </w:t>
            </w:r>
            <w:r w:rsidRPr="008564C6">
              <w:rPr>
                <w:rFonts w:eastAsia="Times New Roman" w:cs="Times New Roman"/>
                <w:color w:val="000000"/>
                <w:sz w:val="20"/>
                <w:szCs w:val="20"/>
                <w:lang w:eastAsia="en-AU"/>
              </w:rPr>
              <w:t xml:space="preserve">spelling, punctuation and grammar and uses </w:t>
            </w:r>
            <w:r>
              <w:rPr>
                <w:rFonts w:eastAsia="Times New Roman" w:cs="Times New Roman"/>
                <w:color w:val="000000"/>
                <w:sz w:val="20"/>
                <w:szCs w:val="20"/>
                <w:lang w:eastAsia="en-AU"/>
              </w:rPr>
              <w:t xml:space="preserve">some </w:t>
            </w:r>
            <w:r w:rsidRPr="008564C6">
              <w:rPr>
                <w:rFonts w:eastAsia="Times New Roman" w:cs="Times New Roman"/>
                <w:color w:val="000000"/>
                <w:sz w:val="20"/>
                <w:szCs w:val="20"/>
                <w:lang w:eastAsia="en-AU"/>
              </w:rPr>
              <w:t>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EC2376">
            <w:pPr>
              <w:spacing w:after="0" w:line="238"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 xml:space="preserve">ses </w:t>
            </w:r>
            <w:r>
              <w:rPr>
                <w:rFonts w:eastAsia="Calibri" w:cs="Arial"/>
                <w:color w:val="000000"/>
                <w:sz w:val="20"/>
                <w:szCs w:val="20"/>
              </w:rPr>
              <w:t xml:space="preserve">some </w:t>
            </w:r>
            <w:r w:rsidRPr="00AF1A2C">
              <w:rPr>
                <w:rFonts w:eastAsia="Calibri" w:cs="Arial"/>
                <w:color w:val="000000"/>
                <w:sz w:val="20"/>
                <w:szCs w:val="20"/>
              </w:rPr>
              <w:t xml:space="preserve">text structures and language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aspects of the task</w:t>
            </w:r>
            <w:r>
              <w:rPr>
                <w:rFonts w:eastAsia="Calibri" w:cs="Arial"/>
                <w:sz w:val="20"/>
                <w:szCs w:val="20"/>
              </w:rPr>
              <w:t xml:space="preserve"> and </w:t>
            </w:r>
            <w:r w:rsidRPr="00AF1A2C">
              <w:rPr>
                <w:rFonts w:eastAsia="Calibri" w:cs="Arial"/>
                <w:sz w:val="20"/>
                <w:szCs w:val="20"/>
              </w:rPr>
              <w:t>communicate ideas and information</w:t>
            </w:r>
            <w:r w:rsidRPr="00BD1582">
              <w:rPr>
                <w:rFonts w:eastAsia="Calibri" w:cs="Arial"/>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sometimes explains</w:t>
            </w:r>
            <w:r w:rsidRPr="00BD1582">
              <w:rPr>
                <w:rFonts w:eastAsia="Times New Roman" w:cs="Times New Roman"/>
                <w:color w:val="000000"/>
                <w:sz w:val="20"/>
                <w:szCs w:val="20"/>
                <w:lang w:eastAsia="en-AU"/>
              </w:rPr>
              <w:t xml:space="preserve"> how texts are constructed to communicate ideas, attitudes and values and persuade and engage audiences; sometimes supports opinion, argument and analysis with appropriate 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Creating texts</w:t>
            </w:r>
            <w:r w:rsidRPr="00BD1582">
              <w:rPr>
                <w:rFonts w:eastAsia="Times New Roman" w:cs="Times New Roman"/>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Sometimes uses written, visual and </w:t>
            </w:r>
            <w:r w:rsidRPr="00042019">
              <w:rPr>
                <w:rFonts w:eastAsia="Times New Roman" w:cs="Times New Roman"/>
                <w:color w:val="000000"/>
                <w:sz w:val="20"/>
                <w:szCs w:val="20"/>
                <w:lang w:eastAsia="en-AU"/>
              </w:rPr>
              <w:t xml:space="preserve">multimodal techniques effectively for a variety of purposes, audiences and contexts and </w:t>
            </w:r>
            <w:r>
              <w:rPr>
                <w:rFonts w:eastAsia="Times New Roman" w:cs="Times New Roman"/>
                <w:color w:val="000000"/>
                <w:sz w:val="20"/>
                <w:szCs w:val="20"/>
                <w:lang w:eastAsia="en-AU"/>
              </w:rPr>
              <w:t xml:space="preserve">sometimes provides a </w:t>
            </w:r>
            <w:r w:rsidRPr="00042019">
              <w:rPr>
                <w:rFonts w:eastAsia="Times New Roman" w:cs="Times New Roman"/>
                <w:color w:val="000000"/>
                <w:sz w:val="20"/>
                <w:szCs w:val="20"/>
                <w:lang w:eastAsia="en-AU"/>
              </w:rPr>
              <w:t>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AF1A2C">
              <w:rPr>
                <w:rFonts w:eastAsia="Times New Roman" w:cs="Times New Roman"/>
                <w:b/>
                <w:bCs/>
                <w:color w:val="000000"/>
                <w:sz w:val="20"/>
                <w:szCs w:val="20"/>
                <w:lang w:eastAsia="en-AU"/>
              </w:rPr>
              <w:t>Using information</w:t>
            </w:r>
            <w:r w:rsidRPr="00AF1A2C">
              <w:rPr>
                <w:rFonts w:eastAsia="Times New Roman" w:cs="Times New Roman"/>
                <w:color w:val="000000"/>
                <w:sz w:val="20"/>
                <w:szCs w:val="20"/>
                <w:lang w:eastAsia="en-AU"/>
              </w:rPr>
              <w:t xml:space="preserve"> </w:t>
            </w:r>
          </w:p>
          <w:p w:rsidR="008E1CCB" w:rsidRPr="00AF1A2C" w:rsidRDefault="008E1CCB" w:rsidP="00EC2376">
            <w:pPr>
              <w:spacing w:after="0" w:line="238"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 xml:space="preserve">Locates </w:t>
            </w:r>
            <w:r>
              <w:rPr>
                <w:rFonts w:eastAsia="Times New Roman" w:cs="Times New Roman"/>
                <w:color w:val="000000"/>
                <w:sz w:val="20"/>
                <w:szCs w:val="20"/>
                <w:lang w:eastAsia="en-AU"/>
              </w:rPr>
              <w:t xml:space="preserve">some relevant </w:t>
            </w:r>
            <w:r w:rsidRPr="00AF1A2C">
              <w:rPr>
                <w:rFonts w:eastAsia="Times New Roman" w:cs="Times New Roman"/>
                <w:color w:val="000000"/>
                <w:sz w:val="20"/>
                <w:szCs w:val="20"/>
                <w:lang w:eastAsia="en-AU"/>
              </w:rPr>
              <w:t>inf</w:t>
            </w:r>
            <w:r>
              <w:rPr>
                <w:rFonts w:eastAsia="Times New Roman" w:cs="Times New Roman"/>
                <w:color w:val="000000"/>
                <w:sz w:val="20"/>
                <w:szCs w:val="20"/>
                <w:lang w:eastAsia="en-AU"/>
              </w:rPr>
              <w:t xml:space="preserve">ormation and sometimes uses it effectively </w:t>
            </w:r>
            <w:r w:rsidRPr="00AF1A2C">
              <w:rPr>
                <w:rFonts w:eastAsia="Times New Roman" w:cs="Times New Roman"/>
                <w:color w:val="000000"/>
                <w:sz w:val="20"/>
                <w:szCs w:val="20"/>
                <w:lang w:eastAsia="en-AU"/>
              </w:rPr>
              <w:t xml:space="preserve">for </w:t>
            </w:r>
            <w:r>
              <w:rPr>
                <w:rFonts w:eastAsia="Times New Roman" w:cs="Times New Roman"/>
                <w:color w:val="000000"/>
                <w:sz w:val="20"/>
                <w:szCs w:val="20"/>
                <w:lang w:eastAsia="en-AU"/>
              </w:rPr>
              <w:t>different</w:t>
            </w:r>
            <w:r w:rsidRPr="00AF1A2C">
              <w:rPr>
                <w:rFonts w:eastAsia="Times New Roman" w:cs="Times New Roman"/>
                <w:color w:val="000000"/>
                <w:sz w:val="20"/>
                <w:szCs w:val="20"/>
                <w:lang w:eastAsia="en-AU"/>
              </w:rPr>
              <w:t xml:space="preserve"> 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color w:val="000000"/>
                <w:sz w:val="20"/>
                <w:szCs w:val="20"/>
                <w:lang w:eastAsia="en-AU"/>
              </w:rPr>
              <w:t xml:space="preserve"> </w:t>
            </w:r>
          </w:p>
          <w:p w:rsidR="008E1CCB" w:rsidRPr="008564C6"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Sometimes w</w:t>
            </w:r>
            <w:r w:rsidRPr="008564C6">
              <w:rPr>
                <w:rFonts w:eastAsia="Times New Roman" w:cs="Times New Roman"/>
                <w:color w:val="000000"/>
                <w:sz w:val="20"/>
                <w:szCs w:val="20"/>
                <w:lang w:eastAsia="en-AU"/>
              </w:rPr>
              <w:t>orks collab</w:t>
            </w:r>
            <w:r>
              <w:rPr>
                <w:rFonts w:eastAsia="Times New Roman" w:cs="Times New Roman"/>
                <w:color w:val="000000"/>
                <w:sz w:val="20"/>
                <w:szCs w:val="20"/>
                <w:lang w:eastAsia="en-AU"/>
              </w:rPr>
              <w:t>oratively and cooperatively; sometimes communicates ideas and information clearly.</w:t>
            </w:r>
          </w:p>
        </w:tc>
      </w:tr>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lastRenderedPageBreak/>
              <w:t>D</w:t>
            </w: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r w:rsidRPr="008564C6">
              <w:rPr>
                <w:rFonts w:eastAsia="Times New Roman" w:cs="Times New Roman"/>
                <w:color w:val="000000"/>
                <w:sz w:val="20"/>
                <w:szCs w:val="20"/>
                <w:lang w:eastAsia="en-AU"/>
              </w:rPr>
              <w:t xml:space="preserve"> </w:t>
            </w:r>
          </w:p>
          <w:p w:rsidR="008E1CCB" w:rsidRPr="008564C6"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color w:val="000000"/>
                <w:sz w:val="20"/>
                <w:szCs w:val="20"/>
                <w:lang w:eastAsia="en-AU"/>
              </w:rPr>
              <w:t>Demonstrates limited control of spelling, punctuation and grammar and limited use of 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8E1CCB">
            <w:pPr>
              <w:spacing w:after="0" w:line="240" w:lineRule="auto"/>
              <w:rPr>
                <w:rFonts w:eastAsia="Calibri" w:cs="Arial"/>
                <w:color w:val="000000"/>
                <w:sz w:val="20"/>
                <w:szCs w:val="20"/>
              </w:rPr>
            </w:pPr>
            <w:r>
              <w:rPr>
                <w:rFonts w:eastAsia="Calibri" w:cs="Arial"/>
                <w:color w:val="000000"/>
                <w:sz w:val="20"/>
                <w:szCs w:val="20"/>
              </w:rPr>
              <w:t xml:space="preserve">Uses limited </w:t>
            </w:r>
            <w:r w:rsidRPr="00AF1A2C">
              <w:rPr>
                <w:rFonts w:eastAsia="Calibri" w:cs="Arial"/>
                <w:color w:val="000000"/>
                <w:sz w:val="20"/>
                <w:szCs w:val="20"/>
              </w:rPr>
              <w:t>text structures and language features to</w:t>
            </w:r>
            <w:r>
              <w:rPr>
                <w:rFonts w:eastAsia="Calibri" w:cs="Arial"/>
                <w:color w:val="000000"/>
                <w:sz w:val="20"/>
                <w:szCs w:val="20"/>
              </w:rPr>
              <w:t xml:space="preserve"> engage with the </w:t>
            </w:r>
            <w:r w:rsidRPr="005B4EEE">
              <w:rPr>
                <w:rFonts w:eastAsia="Calibri" w:cs="Arial"/>
                <w:color w:val="000000"/>
                <w:sz w:val="20"/>
                <w:szCs w:val="20"/>
              </w:rPr>
              <w:t>task and communicate</w:t>
            </w:r>
            <w:r w:rsidRPr="00AF1A2C">
              <w:rPr>
                <w:rFonts w:eastAsia="Calibri" w:cs="Arial"/>
                <w:color w:val="000000"/>
                <w:sz w:val="20"/>
                <w:szCs w:val="20"/>
              </w:rPr>
              <w:t xml:space="preserv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r>
              <w:rPr>
                <w:rFonts w:eastAsia="Times New Roman" w:cs="Times New Roman"/>
                <w:color w:val="000000"/>
                <w:sz w:val="20"/>
                <w:szCs w:val="20"/>
                <w:lang w:eastAsia="en-AU"/>
              </w:rPr>
              <w:t xml:space="preserve"> </w:t>
            </w:r>
          </w:p>
          <w:p w:rsidR="008E1CCB" w:rsidRPr="00BD1582" w:rsidRDefault="008E1CCB" w:rsidP="008E1CCB">
            <w:pPr>
              <w:spacing w:after="0" w:line="240" w:lineRule="auto"/>
              <w:rPr>
                <w:rFonts w:eastAsia="Times New Roman" w:cs="Times New Roman"/>
                <w:color w:val="000000"/>
                <w:sz w:val="20"/>
                <w:szCs w:val="20"/>
                <w:lang w:eastAsia="en-AU"/>
              </w:rPr>
            </w:pPr>
            <w:r>
              <w:rPr>
                <w:rFonts w:eastAsia="Times New Roman" w:cs="Times New Roman"/>
                <w:color w:val="000000"/>
                <w:sz w:val="20"/>
                <w:szCs w:val="20"/>
                <w:lang w:eastAsia="en-AU"/>
              </w:rPr>
              <w:t xml:space="preserve">Sometimes identifies </w:t>
            </w:r>
            <w:r w:rsidRPr="00BD1582">
              <w:rPr>
                <w:rFonts w:eastAsia="Times New Roman" w:cs="Times New Roman"/>
                <w:color w:val="000000"/>
                <w:sz w:val="20"/>
                <w:szCs w:val="20"/>
                <w:lang w:eastAsia="en-AU"/>
              </w:rPr>
              <w:t xml:space="preserve">how texts are constructed to communicate ideas, attitudes and values and persuade and engage audiences; </w:t>
            </w:r>
            <w:r>
              <w:rPr>
                <w:rFonts w:eastAsia="Times New Roman" w:cs="Times New Roman"/>
                <w:color w:val="000000"/>
                <w:sz w:val="20"/>
                <w:szCs w:val="20"/>
                <w:lang w:eastAsia="en-AU"/>
              </w:rPr>
              <w:t xml:space="preserve">provides limited appropriate </w:t>
            </w:r>
            <w:r w:rsidRPr="00BD1582">
              <w:rPr>
                <w:rFonts w:eastAsia="Times New Roman" w:cs="Times New Roman"/>
                <w:color w:val="000000"/>
                <w:sz w:val="20"/>
                <w:szCs w:val="20"/>
                <w:lang w:eastAsia="en-AU"/>
              </w:rPr>
              <w:t>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color w:val="000000"/>
                <w:sz w:val="20"/>
                <w:szCs w:val="20"/>
                <w:lang w:eastAsia="en-AU"/>
              </w:rPr>
              <w:t xml:space="preserve"> </w:t>
            </w:r>
          </w:p>
          <w:p w:rsidR="008E1CCB" w:rsidRPr="00E039D9" w:rsidRDefault="008E1CCB" w:rsidP="008E1CCB">
            <w:pPr>
              <w:spacing w:after="0"/>
              <w:rPr>
                <w:sz w:val="20"/>
                <w:szCs w:val="20"/>
              </w:rPr>
            </w:pPr>
            <w:r>
              <w:rPr>
                <w:rFonts w:eastAsia="Times New Roman" w:cs="Times New Roman"/>
                <w:color w:val="000000"/>
                <w:sz w:val="20"/>
                <w:szCs w:val="20"/>
                <w:lang w:eastAsia="en-AU"/>
              </w:rPr>
              <w:t xml:space="preserve">Makes limited use of </w:t>
            </w:r>
            <w:r w:rsidRPr="00273DE6">
              <w:rPr>
                <w:rFonts w:eastAsia="Times New Roman" w:cs="Times New Roman"/>
                <w:color w:val="000000"/>
                <w:sz w:val="20"/>
                <w:szCs w:val="20"/>
                <w:lang w:eastAsia="en-AU"/>
              </w:rPr>
              <w:t>written, v</w:t>
            </w:r>
            <w:r>
              <w:rPr>
                <w:rFonts w:eastAsia="Times New Roman" w:cs="Times New Roman"/>
                <w:color w:val="000000"/>
                <w:sz w:val="20"/>
                <w:szCs w:val="20"/>
                <w:lang w:eastAsia="en-AU"/>
              </w:rPr>
              <w:t>isual and multimodal techniques.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AF1A2C">
              <w:rPr>
                <w:rFonts w:eastAsia="Times New Roman" w:cs="Times New Roman"/>
                <w:b/>
                <w:bCs/>
                <w:color w:val="000000"/>
                <w:sz w:val="20"/>
                <w:szCs w:val="20"/>
                <w:lang w:eastAsia="en-AU"/>
              </w:rPr>
              <w:t>Using information</w:t>
            </w:r>
            <w:r w:rsidRPr="00AF1A2C">
              <w:rPr>
                <w:rFonts w:eastAsia="Times New Roman" w:cs="Times New Roman"/>
                <w:color w:val="000000"/>
                <w:sz w:val="20"/>
                <w:szCs w:val="20"/>
                <w:lang w:eastAsia="en-AU"/>
              </w:rPr>
              <w:t xml:space="preserve"> </w:t>
            </w:r>
          </w:p>
          <w:p w:rsidR="008E1CCB" w:rsidRPr="00AF1A2C" w:rsidRDefault="008E1CCB" w:rsidP="008E1CCB">
            <w:pPr>
              <w:spacing w:after="0" w:line="240"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Locates limited</w:t>
            </w:r>
            <w:r>
              <w:rPr>
                <w:rFonts w:eastAsia="Times New Roman" w:cs="Times New Roman"/>
                <w:color w:val="000000"/>
                <w:sz w:val="20"/>
                <w:szCs w:val="20"/>
                <w:lang w:eastAsia="en-AU"/>
              </w:rPr>
              <w:t xml:space="preserve"> relevant</w:t>
            </w:r>
            <w:r w:rsidRPr="00AF1A2C">
              <w:rPr>
                <w:rFonts w:eastAsia="Times New Roman" w:cs="Times New Roman"/>
                <w:color w:val="000000"/>
                <w:sz w:val="20"/>
                <w:szCs w:val="20"/>
                <w:lang w:eastAsia="en-AU"/>
              </w:rPr>
              <w:t xml:space="preserve"> information and </w:t>
            </w:r>
            <w:r>
              <w:rPr>
                <w:rFonts w:eastAsia="Times New Roman" w:cs="Times New Roman"/>
                <w:color w:val="000000"/>
                <w:sz w:val="20"/>
                <w:szCs w:val="20"/>
                <w:lang w:eastAsia="en-AU"/>
              </w:rPr>
              <w:t>seldom uses it effectively.</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color w:val="000000"/>
                <w:sz w:val="20"/>
                <w:szCs w:val="20"/>
                <w:lang w:eastAsia="en-AU"/>
              </w:rPr>
              <w:t xml:space="preserve"> </w:t>
            </w:r>
          </w:p>
          <w:p w:rsidR="008E1CCB" w:rsidRPr="00B41E87" w:rsidRDefault="008E1CCB" w:rsidP="008E1CCB">
            <w:pPr>
              <w:spacing w:after="0" w:line="240" w:lineRule="auto"/>
              <w:rPr>
                <w:rFonts w:eastAsia="Times New Roman" w:cs="Times New Roman"/>
                <w:color w:val="000000"/>
                <w:sz w:val="20"/>
                <w:szCs w:val="20"/>
                <w:lang w:eastAsia="en-AU"/>
              </w:rPr>
            </w:pPr>
            <w:r>
              <w:rPr>
                <w:rFonts w:eastAsia="Times New Roman" w:cs="Times New Roman"/>
                <w:color w:val="000000"/>
                <w:sz w:val="20"/>
                <w:szCs w:val="20"/>
                <w:lang w:eastAsia="en-AU"/>
              </w:rPr>
              <w:t>Seldom works</w:t>
            </w:r>
            <w:r w:rsidRPr="008564C6">
              <w:rPr>
                <w:rFonts w:eastAsia="Times New Roman" w:cs="Times New Roman"/>
                <w:color w:val="000000"/>
                <w:sz w:val="20"/>
                <w:szCs w:val="20"/>
                <w:lang w:eastAsia="en-AU"/>
              </w:rPr>
              <w:t xml:space="preserve"> collab</w:t>
            </w:r>
            <w:r>
              <w:rPr>
                <w:rFonts w:eastAsia="Times New Roman" w:cs="Times New Roman"/>
                <w:color w:val="000000"/>
                <w:sz w:val="20"/>
                <w:szCs w:val="20"/>
                <w:lang w:eastAsia="en-AU"/>
              </w:rPr>
              <w:t>oratively and cooperatively; infrequently communicates ideas and information clearly.</w:t>
            </w:r>
          </w:p>
        </w:tc>
      </w:tr>
    </w:tbl>
    <w:p w:rsidR="00C10457" w:rsidRPr="007B3E89" w:rsidRDefault="00C10457" w:rsidP="005335D5">
      <w:pPr>
        <w:spacing w:after="0"/>
        <w:rPr>
          <w:sz w:val="16"/>
          <w:szCs w:val="16"/>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rPr>
          <w:trHeight w:val="850"/>
        </w:trPr>
        <w:tc>
          <w:tcPr>
            <w:tcW w:w="993" w:type="dxa"/>
            <w:shd w:val="clear" w:color="auto" w:fill="9688BE" w:themeFill="accent4"/>
            <w:vAlign w:val="center"/>
          </w:tcPr>
          <w:p w:rsidR="008E1CCB" w:rsidRPr="00322578" w:rsidRDefault="008E1CCB" w:rsidP="004D2A71">
            <w:pPr>
              <w:spacing w:after="0"/>
              <w:jc w:val="center"/>
              <w:rPr>
                <w:rFonts w:cs="Arial"/>
                <w:b/>
                <w:color w:val="FFFFFF" w:themeColor="background1"/>
                <w:sz w:val="40"/>
                <w:szCs w:val="40"/>
              </w:rPr>
            </w:pPr>
            <w:r w:rsidRPr="00322578">
              <w:rPr>
                <w:rFonts w:cs="Arial"/>
                <w:b/>
                <w:color w:val="FFFFFF" w:themeColor="background1"/>
                <w:sz w:val="40"/>
                <w:szCs w:val="40"/>
              </w:rPr>
              <w:t>E</w:t>
            </w:r>
          </w:p>
        </w:tc>
        <w:tc>
          <w:tcPr>
            <w:tcW w:w="8788" w:type="dxa"/>
            <w:vAlign w:val="center"/>
          </w:tcPr>
          <w:p w:rsidR="008E1CCB" w:rsidRPr="00042703" w:rsidRDefault="008E1CCB" w:rsidP="008E1CCB">
            <w:pPr>
              <w:spacing w:after="0"/>
              <w:rPr>
                <w:rFonts w:cs="Arial"/>
                <w:color w:val="000000"/>
                <w:sz w:val="20"/>
                <w:szCs w:val="20"/>
              </w:rPr>
            </w:pPr>
            <w:r>
              <w:rPr>
                <w:rFonts w:eastAsia="Times New Roman" w:cs="Calibri"/>
                <w:sz w:val="20"/>
              </w:rPr>
              <w:t>Does not meet the requirements of a D grade and/or has completed insufficient assessment tasks to be assigned a higher grade.</w:t>
            </w:r>
          </w:p>
        </w:tc>
      </w:tr>
    </w:tbl>
    <w:p w:rsidR="00E57A9E" w:rsidRPr="00E562E1" w:rsidRDefault="00E57A9E">
      <w:pPr>
        <w:spacing w:line="276" w:lineRule="auto"/>
        <w:rPr>
          <w:rFonts w:eastAsiaTheme="majorEastAsia" w:cstheme="majorBidi"/>
          <w:b/>
          <w:bCs/>
          <w:color w:val="342568" w:themeColor="accent1" w:themeShade="BF"/>
        </w:rPr>
      </w:pPr>
      <w:bookmarkStart w:id="45" w:name="_Toc360700429"/>
      <w:bookmarkEnd w:id="38"/>
      <w:bookmarkEnd w:id="39"/>
      <w:r w:rsidRPr="00042703">
        <w:br w:type="page"/>
      </w:r>
    </w:p>
    <w:p w:rsidR="00042703" w:rsidRDefault="007E00F4" w:rsidP="00042703">
      <w:pPr>
        <w:pStyle w:val="Heading1"/>
      </w:pPr>
      <w:bookmarkStart w:id="46" w:name="_Toc381795174"/>
      <w:r>
        <w:lastRenderedPageBreak/>
        <w:t>Appendix</w:t>
      </w:r>
      <w:r w:rsidR="004D2A71" w:rsidRPr="00042703">
        <w:t xml:space="preserve"> </w:t>
      </w:r>
      <w:r w:rsidR="00ED7457">
        <w:t xml:space="preserve">2 </w:t>
      </w:r>
      <w:r w:rsidR="00116223" w:rsidRPr="00042703">
        <w:t>–</w:t>
      </w:r>
      <w:r w:rsidR="004D2A71" w:rsidRPr="00042703">
        <w:t xml:space="preserve"> Glossary</w:t>
      </w:r>
      <w:bookmarkEnd w:id="46"/>
      <w:r w:rsidR="004D2A71" w:rsidRPr="00042703">
        <w:t xml:space="preserve"> </w:t>
      </w:r>
    </w:p>
    <w:bookmarkEnd w:id="45"/>
    <w:p w:rsidR="004D2A71" w:rsidRPr="00042703" w:rsidRDefault="004D2A71" w:rsidP="00263730">
      <w:pPr>
        <w:pStyle w:val="NoSpacing"/>
        <w:keepNext w:val="0"/>
        <w:spacing w:after="200" w:line="276" w:lineRule="auto"/>
      </w:pPr>
      <w:r w:rsidRPr="00042703">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B6921" w:rsidRPr="00042703" w:rsidTr="004D2A71">
        <w:tc>
          <w:tcPr>
            <w:tcW w:w="2830" w:type="dxa"/>
            <w:tcBorders>
              <w:top w:val="single" w:sz="18" w:space="0" w:color="FFFFFF"/>
              <w:left w:val="single" w:sz="8" w:space="0" w:color="FFFFFF"/>
              <w:right w:val="single" w:sz="8" w:space="0" w:color="FFFFFF"/>
            </w:tcBorders>
            <w:shd w:val="clear" w:color="auto" w:fill="B2A1C7"/>
          </w:tcPr>
          <w:p w:rsidR="005B6921" w:rsidRPr="00E265EC" w:rsidRDefault="007E00F4" w:rsidP="00E265EC">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E265EC">
              <w:rPr>
                <w:rFonts w:ascii="Calibri" w:hAnsi="Calibri" w:cs="Arial"/>
                <w:b/>
                <w:bCs/>
                <w:noProof/>
                <w:sz w:val="20"/>
                <w:lang w:val="en-US"/>
              </w:rPr>
              <w:t>Aesthetic</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NoSpacing"/>
              <w:rPr>
                <w:sz w:val="20"/>
                <w:szCs w:val="20"/>
              </w:rPr>
            </w:pPr>
            <w:r w:rsidRPr="007E00F4">
              <w:rPr>
                <w:sz w:val="20"/>
                <w:szCs w:val="20"/>
              </w:rPr>
              <w:t>A sense of beauty or an appreciation of artistic expression.</w:t>
            </w:r>
          </w:p>
        </w:tc>
      </w:tr>
      <w:tr w:rsidR="005B6921" w:rsidRPr="00042703" w:rsidTr="009E2A22">
        <w:tc>
          <w:tcPr>
            <w:tcW w:w="2830" w:type="dxa"/>
            <w:tcBorders>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Analyse</w:t>
            </w:r>
          </w:p>
        </w:tc>
        <w:tc>
          <w:tcPr>
            <w:tcW w:w="6951" w:type="dxa"/>
            <w:tcBorders>
              <w:left w:val="single" w:sz="8" w:space="0" w:color="FFFFFF"/>
              <w:right w:val="single" w:sz="8" w:space="0" w:color="FFFFFF"/>
            </w:tcBorders>
            <w:shd w:val="clear" w:color="auto" w:fill="E9E7F2" w:themeFill="accent4" w:themeFillTint="33"/>
          </w:tcPr>
          <w:p w:rsidR="005B6921" w:rsidRPr="00042703" w:rsidRDefault="007E00F4" w:rsidP="00684141">
            <w:pPr>
              <w:pStyle w:val="NoSpacing"/>
              <w:rPr>
                <w:rFonts w:cs="Arial"/>
                <w:bCs/>
                <w:noProof/>
                <w:sz w:val="20"/>
                <w:lang w:val="en-US"/>
              </w:rPr>
            </w:pPr>
            <w:r w:rsidRPr="007E00F4">
              <w:rPr>
                <w:sz w:val="20"/>
                <w:szCs w:val="20"/>
              </w:rPr>
              <w:t>Consider in detail for the purpose of finding meaning or relationships, and identifying patterns, similarities and differences.</w:t>
            </w:r>
          </w:p>
        </w:tc>
      </w:tr>
      <w:tr w:rsidR="005B6921" w:rsidRPr="00042703" w:rsidTr="004D2A71">
        <w:tc>
          <w:tcPr>
            <w:tcW w:w="2830" w:type="dxa"/>
            <w:tcBorders>
              <w:top w:val="single" w:sz="8" w:space="0" w:color="FFFFFF"/>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Appreciation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act of discerning quality and value of literary texts.</w:t>
            </w:r>
          </w:p>
        </w:tc>
      </w:tr>
      <w:tr w:rsidR="005B6921" w:rsidRPr="00042703" w:rsidTr="009E2A22">
        <w:tc>
          <w:tcPr>
            <w:tcW w:w="2830" w:type="dxa"/>
            <w:tcBorders>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Attitudes</w:t>
            </w:r>
          </w:p>
        </w:tc>
        <w:tc>
          <w:tcPr>
            <w:tcW w:w="6951" w:type="dxa"/>
            <w:tcBorders>
              <w:left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An outlook or a specific feeling about something. Our values underlie our attitudes. Attitudes can be expressed by what we say, do and wear.</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Audience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group of readers, listeners or viewers that the writer, designer, filmmaker or speaker is addressing. Audience includes students in the classroom, an individual, the wider community, review writers, critics and the implied audience.</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Author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composer or originator of a work (for example, a novel, film, website, speech, essay, autobiography).</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Comprehension strategies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7E00F4" w:rsidRDefault="007E00F4" w:rsidP="007E00F4">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 xml:space="preserve">Strategies and processes used by readers to make meaning from texts. Key comprehension strategies include: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activating and using prior knowledge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identifying literal information explicitly stated in the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making inferences based on information in the text and their own prior knowledge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predicting likely future events in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visualising by creating mental images of elements in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summarising and organising information from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integrating ideas and information in texts </w:t>
            </w:r>
          </w:p>
          <w:p w:rsidR="005B6921" w:rsidRPr="00042703"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critically reflecting on content, structure, language and images used to construct meaning in a text</w:t>
            </w:r>
            <w:r w:rsidR="00684141">
              <w:rPr>
                <w:rFonts w:ascii="Calibri" w:hAnsi="Calibri" w:cs="Arial"/>
                <w:bCs/>
                <w:noProof/>
                <w:sz w:val="20"/>
                <w:lang w:val="en-US"/>
              </w:rPr>
              <w:t>.</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Context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 xml:space="preserve">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 </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Convention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An accepted practice that has developed over time and is generally used and understood (for example, the use of specific structural aspects of texts</w:t>
            </w:r>
            <w:r w:rsidR="00D56BD2">
              <w:rPr>
                <w:rFonts w:ascii="Calibri" w:hAnsi="Calibri" w:cs="Arial"/>
                <w:bCs/>
                <w:noProof/>
                <w:sz w:val="20"/>
                <w:lang w:val="en-US"/>
              </w:rPr>
              <w:t>,</w:t>
            </w:r>
            <w:r w:rsidRPr="007A46A9">
              <w:rPr>
                <w:rFonts w:ascii="Calibri" w:hAnsi="Calibri" w:cs="Arial"/>
                <w:bCs/>
                <w:noProof/>
                <w:sz w:val="20"/>
                <w:lang w:val="en-US"/>
              </w:rPr>
              <w:t xml:space="preserve"> such as in report writing with sections for introduction, background, discussion and recommendations).</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Digital technologies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use of digital resources to effectively find, analyse, create, communicate, and use information in a digital context and incorporates the hardware of mobile phones, cameras, tablets, laptops and computers and the software to power these devices.</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Digital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Audio, visual or multimodal texts produced through digital or electronic technology</w:t>
            </w:r>
            <w:r w:rsidR="009544F0">
              <w:rPr>
                <w:rFonts w:ascii="Calibri" w:hAnsi="Calibri" w:cs="Arial"/>
                <w:bCs/>
                <w:noProof/>
                <w:sz w:val="20"/>
                <w:lang w:val="en-US"/>
              </w:rPr>
              <w:t xml:space="preserve"> </w:t>
            </w:r>
            <w:r w:rsidRPr="007A46A9">
              <w:rPr>
                <w:rFonts w:ascii="Calibri" w:hAnsi="Calibri" w:cs="Arial"/>
                <w:bCs/>
                <w:noProof/>
                <w:sz w:val="20"/>
                <w:lang w:val="en-US"/>
              </w:rPr>
              <w:t xml:space="preserve">which may be interactive and include animations and hyperlinks </w:t>
            </w:r>
            <w:r w:rsidR="00E265EC">
              <w:rPr>
                <w:rFonts w:ascii="Calibri" w:hAnsi="Calibri" w:cs="Arial"/>
                <w:bCs/>
                <w:noProof/>
                <w:sz w:val="20"/>
                <w:lang w:val="en-US"/>
              </w:rPr>
              <w:br/>
            </w:r>
            <w:r w:rsidRPr="007A46A9">
              <w:rPr>
                <w:rFonts w:ascii="Calibri" w:hAnsi="Calibri" w:cs="Arial"/>
                <w:bCs/>
                <w:noProof/>
                <w:sz w:val="20"/>
                <w:lang w:val="en-US"/>
              </w:rPr>
              <w:t>(for example, DVDs, websites and e-literature).</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Evaluate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7A46A9">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Evaluation of an issue or information that includes considering important factors and available evidence in making judgement</w:t>
            </w:r>
            <w:r w:rsidR="00954568">
              <w:rPr>
                <w:rFonts w:ascii="Calibri" w:hAnsi="Calibri" w:cs="Arial"/>
                <w:bCs/>
                <w:noProof/>
                <w:sz w:val="20"/>
                <w:lang w:val="en-US"/>
              </w:rPr>
              <w:t>s</w:t>
            </w:r>
            <w:r w:rsidRPr="007A46A9">
              <w:rPr>
                <w:rFonts w:ascii="Calibri" w:hAnsi="Calibri" w:cs="Arial"/>
                <w:bCs/>
                <w:noProof/>
                <w:sz w:val="20"/>
                <w:lang w:val="en-US"/>
              </w:rPr>
              <w:t xml:space="preserve"> that can be justified.</w:t>
            </w:r>
          </w:p>
        </w:tc>
      </w:tr>
    </w:tbl>
    <w:p w:rsidR="00684141" w:rsidRDefault="00684141">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lastRenderedPageBreak/>
              <w:t>Everyday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Texts that are encountered in daily life (for example</w:t>
            </w:r>
            <w:r w:rsidR="00954568">
              <w:rPr>
                <w:rFonts w:ascii="Calibri" w:hAnsi="Calibri" w:cs="Arial"/>
                <w:bCs/>
                <w:noProof/>
                <w:sz w:val="20"/>
                <w:lang w:val="en-US"/>
              </w:rPr>
              <w:t>,</w:t>
            </w:r>
            <w:r w:rsidRPr="007A46A9">
              <w:rPr>
                <w:rFonts w:ascii="Calibri" w:hAnsi="Calibri" w:cs="Arial"/>
                <w:bCs/>
                <w:noProof/>
                <w:sz w:val="20"/>
                <w:lang w:val="en-US"/>
              </w:rPr>
              <w:t xml:space="preserve"> recipes,</w:t>
            </w:r>
            <w:r w:rsidR="009544F0">
              <w:rPr>
                <w:rFonts w:ascii="Calibri" w:hAnsi="Calibri" w:cs="Arial"/>
                <w:bCs/>
                <w:noProof/>
                <w:sz w:val="20"/>
                <w:lang w:val="en-US"/>
              </w:rPr>
              <w:t xml:space="preserve"> </w:t>
            </w:r>
            <w:r w:rsidRPr="007A46A9">
              <w:rPr>
                <w:rFonts w:ascii="Calibri" w:hAnsi="Calibri" w:cs="Arial"/>
                <w:bCs/>
                <w:noProof/>
                <w:sz w:val="20"/>
                <w:lang w:val="en-US"/>
              </w:rPr>
              <w:t>instructions, diagrams, timetables, notices , blogs , films , television shows, comic books, computer games, manuals).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Form;</w:t>
            </w:r>
            <w:r w:rsidR="009544F0">
              <w:rPr>
                <w:rFonts w:ascii="Calibri" w:hAnsi="Calibri" w:cs="Arial"/>
                <w:b/>
                <w:bCs/>
                <w:noProof/>
                <w:sz w:val="20"/>
                <w:lang w:val="en-US"/>
              </w:rPr>
              <w:t xml:space="preserve"> </w:t>
            </w:r>
            <w:r w:rsidRPr="007A46A9">
              <w:rPr>
                <w:rFonts w:ascii="Calibri" w:hAnsi="Calibri" w:cs="Arial"/>
                <w:b/>
                <w:bCs/>
                <w:noProof/>
                <w:sz w:val="20"/>
                <w:lang w:val="en-US"/>
              </w:rPr>
              <w:t>forms of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shape and structure of texts.</w:t>
            </w:r>
            <w:r w:rsidR="009544F0">
              <w:rPr>
                <w:rFonts w:ascii="Calibri" w:hAnsi="Calibri" w:cs="Arial"/>
                <w:bCs/>
                <w:noProof/>
                <w:sz w:val="20"/>
                <w:lang w:val="en-US"/>
              </w:rPr>
              <w:t xml:space="preserve"> </w:t>
            </w:r>
            <w:r w:rsidRPr="007A46A9">
              <w:rPr>
                <w:rFonts w:ascii="Calibri" w:hAnsi="Calibri" w:cs="Arial"/>
                <w:bCs/>
                <w:noProof/>
                <w:sz w:val="20"/>
                <w:lang w:val="en-US"/>
              </w:rPr>
              <w:t>Literary texts for example include a broad range of forms</w:t>
            </w:r>
            <w:r w:rsidR="00D56BD2">
              <w:rPr>
                <w:rFonts w:ascii="Calibri" w:hAnsi="Calibri" w:cs="Arial"/>
                <w:bCs/>
                <w:noProof/>
                <w:sz w:val="20"/>
                <w:lang w:val="en-US"/>
              </w:rPr>
              <w:t>,</w:t>
            </w:r>
            <w:r w:rsidRPr="007A46A9">
              <w:rPr>
                <w:rFonts w:ascii="Calibri" w:hAnsi="Calibri" w:cs="Arial"/>
                <w:bCs/>
                <w:noProof/>
                <w:sz w:val="20"/>
                <w:lang w:val="en-US"/>
              </w:rPr>
              <w:t xml:space="preserve"> such as novels, poetry, short stories, plays, fiction, multimodal tex</w:t>
            </w:r>
            <w:r w:rsidR="00954568">
              <w:rPr>
                <w:rFonts w:ascii="Calibri" w:hAnsi="Calibri" w:cs="Arial"/>
                <w:bCs/>
                <w:noProof/>
                <w:sz w:val="20"/>
                <w:lang w:val="en-US"/>
              </w:rPr>
              <w:t>ts, and non-fiction. (See Texts under Organisation of content</w:t>
            </w:r>
            <w:r w:rsidRPr="007A46A9">
              <w:rPr>
                <w:rFonts w:ascii="Calibri" w:hAnsi="Calibri" w:cs="Arial"/>
                <w:bCs/>
                <w:noProof/>
                <w:sz w:val="20"/>
                <w:lang w:val="en-US"/>
              </w:rPr>
              <w:t>)</w:t>
            </w:r>
            <w:r w:rsidR="00954568">
              <w:rPr>
                <w:rFonts w:ascii="Calibri" w:hAnsi="Calibri" w:cs="Arial"/>
                <w:bCs/>
                <w:noProof/>
                <w:sz w:val="20"/>
                <w:lang w:val="en-US"/>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Grammar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language we use and the description of language as a system. In describing language, attention is paid to both structure (form) and meaning (function) at the level of the word, the sentence and the text.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Ideas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In this course</w:t>
            </w:r>
            <w:r w:rsidR="00E562E1">
              <w:rPr>
                <w:rFonts w:ascii="Calibri" w:hAnsi="Calibri" w:cs="Arial"/>
                <w:bCs/>
                <w:noProof/>
                <w:sz w:val="20"/>
                <w:lang w:val="en-US"/>
              </w:rPr>
              <w:t>,</w:t>
            </w:r>
            <w:r w:rsidRPr="007A46A9">
              <w:rPr>
                <w:rFonts w:ascii="Calibri" w:hAnsi="Calibri" w:cs="Arial"/>
                <w:bCs/>
                <w:noProof/>
                <w:sz w:val="20"/>
                <w:lang w:val="en-US"/>
              </w:rPr>
              <w:t xml:space="preserve"> the word has an open meaning and can be interpreted as understandings, thoughts, notions, opinions, views or beliefs.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Interpretation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See Reading and Readings.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Intonation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rise and fall of one’s voice when speaking; sometimes used for emphasis.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Issues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Matters of personal or public concern that are in dispute; things which directly or indirectly affect a person or members of a society and are considered to be problems.</w:t>
            </w:r>
            <w:r w:rsidR="009544F0">
              <w:rPr>
                <w:rFonts w:ascii="Calibri" w:hAnsi="Calibri" w:cs="Arial"/>
                <w:bCs/>
                <w:noProof/>
                <w:sz w:val="20"/>
                <w:lang w:val="en-US"/>
              </w:rPr>
              <w:t xml:space="preserve"> </w:t>
            </w:r>
            <w:r w:rsidRPr="007A46A9">
              <w:rPr>
                <w:rFonts w:ascii="Calibri" w:hAnsi="Calibri" w:cs="Arial"/>
                <w:bCs/>
                <w:noProof/>
                <w:sz w:val="20"/>
                <w:lang w:val="en-US"/>
              </w:rPr>
              <w:t>Many issues are raised in texts and it is for the reader/audience to identify these.</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Language features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features of language that support meaning (for example, sentence structure, noun group/phrase, vocabulary, punctuation, figurative language</w:t>
            </w:r>
            <w:r w:rsidR="0061520C">
              <w:rPr>
                <w:rFonts w:ascii="Calibri" w:hAnsi="Calibri" w:cs="Arial"/>
                <w:bCs/>
                <w:noProof/>
                <w:sz w:val="20"/>
                <w:lang w:val="en-US"/>
              </w:rPr>
              <w:t>)</w:t>
            </w:r>
            <w:r w:rsidRPr="003642D3">
              <w:rPr>
                <w:rFonts w:ascii="Calibri" w:hAnsi="Calibri" w:cs="Arial"/>
                <w:bCs/>
                <w:noProof/>
                <w:sz w:val="20"/>
                <w:lang w:val="en-US"/>
              </w:rPr>
              <w:t>. Choices in language features and text structures together define a type of text and shape its meaning. These choices vary according to the purpose of a text, its subject matter, audience, and mode or medium of production.</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Language patterns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451BE5"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51BE5" w:rsidRPr="007E00F4" w:rsidRDefault="00451BE5"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Literary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51BE5" w:rsidRPr="00A925BE" w:rsidRDefault="00451BE5" w:rsidP="00FD5EFF">
            <w:pPr>
              <w:pStyle w:val="csbullet"/>
              <w:numPr>
                <w:ilvl w:val="0"/>
                <w:numId w:val="0"/>
              </w:numPr>
              <w:tabs>
                <w:tab w:val="clear" w:pos="-851"/>
              </w:tabs>
              <w:spacing w:before="0" w:after="0" w:line="264" w:lineRule="auto"/>
              <w:ind w:right="175"/>
              <w:rPr>
                <w:rFonts w:ascii="Calibri" w:hAnsi="Calibri" w:cs="Calibri"/>
                <w:bCs/>
                <w:noProof/>
                <w:sz w:val="20"/>
                <w:lang w:val="en-US"/>
              </w:rPr>
            </w:pPr>
            <w:r w:rsidRPr="00A925BE">
              <w:rPr>
                <w:rFonts w:ascii="Calibri" w:eastAsiaTheme="minorHAnsi" w:hAnsi="Calibri" w:cs="Calibri"/>
                <w:sz w:val="20"/>
              </w:rPr>
              <w:t>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ascii="Calibri" w:eastAsiaTheme="minorHAnsi" w:hAnsi="Calibri" w:cs="Calibri"/>
                <w:sz w:val="20"/>
              </w:rPr>
              <w:t>,</w:t>
            </w:r>
            <w:r w:rsidRPr="00A925BE">
              <w:rPr>
                <w:rFonts w:ascii="Calibri" w:eastAsiaTheme="minorHAnsi" w:hAnsi="Calibri" w:cs="Calibri"/>
                <w:sz w:val="20"/>
              </w:rPr>
              <w:t xml:space="preserve"> such as novels, poetry, short stories, plays, fiction, </w:t>
            </w:r>
            <w:r w:rsidR="00FD5EFF">
              <w:rPr>
                <w:rFonts w:ascii="Calibri" w:eastAsiaTheme="minorHAnsi" w:hAnsi="Calibri" w:cs="Calibri"/>
                <w:sz w:val="20"/>
              </w:rPr>
              <w:br/>
            </w:r>
            <w:r w:rsidR="00FD5EFF" w:rsidRPr="00A925BE">
              <w:rPr>
                <w:rFonts w:ascii="Calibri" w:eastAsiaTheme="minorHAnsi" w:hAnsi="Calibri" w:cs="Calibri"/>
                <w:sz w:val="20"/>
              </w:rPr>
              <w:t>non-fiction</w:t>
            </w:r>
            <w:r w:rsidR="00FD5EFF">
              <w:rPr>
                <w:rFonts w:ascii="Calibri" w:eastAsiaTheme="minorHAnsi" w:hAnsi="Calibri" w:cs="Calibri"/>
                <w:sz w:val="20"/>
              </w:rPr>
              <w:t xml:space="preserve"> </w:t>
            </w:r>
            <w:r>
              <w:rPr>
                <w:rFonts w:ascii="Calibri" w:eastAsiaTheme="minorHAnsi" w:hAnsi="Calibri" w:cs="Calibri"/>
                <w:sz w:val="20"/>
              </w:rPr>
              <w:t xml:space="preserve">and </w:t>
            </w:r>
            <w:r w:rsidRPr="00A925BE">
              <w:rPr>
                <w:rFonts w:ascii="Calibri" w:eastAsiaTheme="minorHAnsi" w:hAnsi="Calibri" w:cs="Calibri"/>
                <w:sz w:val="20"/>
              </w:rPr>
              <w:t>mu</w:t>
            </w:r>
            <w:r w:rsidR="00FD5EFF">
              <w:rPr>
                <w:rFonts w:ascii="Calibri" w:eastAsiaTheme="minorHAnsi" w:hAnsi="Calibri" w:cs="Calibri"/>
                <w:sz w:val="20"/>
              </w:rPr>
              <w:t>ltimodal texts</w:t>
            </w:r>
            <w:r w:rsidRPr="00A925BE">
              <w:rPr>
                <w:rFonts w:ascii="Calibri" w:eastAsiaTheme="minorHAnsi" w:hAnsi="Calibri" w:cs="Calibri"/>
                <w:sz w:val="20"/>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 xml:space="preserve">Spoken, print, graphic or electronic communications with a public audience. They often involve numerous people in their construction and are usually shaped by the technology used in their production. The media texts studied in English </w:t>
            </w:r>
            <w:r w:rsidR="00FD5EFF">
              <w:rPr>
                <w:rFonts w:ascii="Calibri" w:hAnsi="Calibri" w:cs="Arial"/>
                <w:bCs/>
                <w:noProof/>
                <w:sz w:val="20"/>
                <w:lang w:val="en-US"/>
              </w:rPr>
              <w:t xml:space="preserve">courses </w:t>
            </w:r>
            <w:r w:rsidRPr="003642D3">
              <w:rPr>
                <w:rFonts w:ascii="Calibri" w:hAnsi="Calibri" w:cs="Arial"/>
                <w:bCs/>
                <w:noProof/>
                <w:sz w:val="20"/>
                <w:lang w:val="en-US"/>
              </w:rPr>
              <w:t xml:space="preserve">can be found in newspapers and magazines and on television, film, radio, computer software and the internet. Media is </w:t>
            </w:r>
            <w:r w:rsidR="00FD5EFF">
              <w:rPr>
                <w:rFonts w:ascii="Calibri" w:hAnsi="Calibri" w:cs="Arial"/>
                <w:bCs/>
                <w:noProof/>
                <w:sz w:val="20"/>
                <w:lang w:val="en-US"/>
              </w:rPr>
              <w:t>the plural of medium</w:t>
            </w:r>
            <w:r w:rsidRPr="003642D3">
              <w:rPr>
                <w:rFonts w:ascii="Calibri" w:hAnsi="Calibri" w:cs="Arial"/>
                <w:bCs/>
                <w:noProof/>
                <w:sz w:val="20"/>
                <w:lang w:val="en-US"/>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Medium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3642D3" w:rsidP="00AE1A27">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means or channel of communication</w:t>
            </w:r>
            <w:r w:rsidR="00D56BD2">
              <w:rPr>
                <w:rFonts w:ascii="Calibri" w:hAnsi="Calibri" w:cs="Arial"/>
                <w:bCs/>
                <w:noProof/>
                <w:sz w:val="20"/>
                <w:lang w:val="en-US"/>
              </w:rPr>
              <w:t>,</w:t>
            </w:r>
            <w:r w:rsidRPr="003642D3">
              <w:rPr>
                <w:rFonts w:ascii="Calibri" w:hAnsi="Calibri" w:cs="Arial"/>
                <w:bCs/>
                <w:noProof/>
                <w:sz w:val="20"/>
                <w:lang w:val="en-US"/>
              </w:rPr>
              <w:t xml:space="preserve"> such as the spoken word, print, graphics, electronic/digital forms.</w:t>
            </w:r>
          </w:p>
        </w:tc>
      </w:tr>
      <w:tr w:rsidR="00FD5EFF"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D5EFF" w:rsidRPr="007E00F4" w:rsidRDefault="00FD5EFF"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lastRenderedPageBreak/>
              <w:t>Metalanguage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FD5EFF" w:rsidRPr="00A925BE" w:rsidRDefault="00FD5EFF" w:rsidP="00FD5EFF">
            <w:pPr>
              <w:pStyle w:val="Default"/>
              <w:spacing w:line="264" w:lineRule="auto"/>
              <w:ind w:right="175"/>
              <w:rPr>
                <w:bCs/>
                <w:noProof/>
                <w:sz w:val="20"/>
                <w:szCs w:val="20"/>
                <w:lang w:val="en-US"/>
              </w:rPr>
            </w:pPr>
            <w:r w:rsidRPr="00A925BE">
              <w:rPr>
                <w:color w:val="auto"/>
                <w:sz w:val="20"/>
                <w:szCs w:val="20"/>
              </w:rPr>
              <w:t>Language used to discuss language (for example, language used to discuss film or literary study</w:t>
            </w:r>
            <w:r>
              <w:rPr>
                <w:color w:val="auto"/>
                <w:sz w:val="20"/>
                <w:szCs w:val="20"/>
              </w:rPr>
              <w:t>,</w:t>
            </w:r>
            <w:r w:rsidRPr="00A925BE">
              <w:rPr>
                <w:color w:val="auto"/>
                <w:sz w:val="20"/>
                <w:szCs w:val="20"/>
              </w:rPr>
              <w:t xml:space="preserve"> such as mise-en-scène, symbolism, characterisation</w:t>
            </w:r>
            <w:r>
              <w:rPr>
                <w:color w:val="auto"/>
                <w:sz w:val="20"/>
                <w:szCs w:val="20"/>
              </w:rPr>
              <w:t>,</w:t>
            </w:r>
            <w:r w:rsidRPr="00A925BE">
              <w:rPr>
                <w:color w:val="auto"/>
                <w:sz w:val="20"/>
                <w:szCs w:val="20"/>
              </w:rPr>
              <w:t xml:space="preserve"> or language used to talk about grammatical terms</w:t>
            </w:r>
            <w:r>
              <w:rPr>
                <w:color w:val="auto"/>
                <w:sz w:val="20"/>
                <w:szCs w:val="20"/>
              </w:rPr>
              <w:t>,</w:t>
            </w:r>
            <w:r w:rsidRPr="00A925BE">
              <w:rPr>
                <w:color w:val="auto"/>
                <w:sz w:val="20"/>
                <w:szCs w:val="20"/>
              </w:rPr>
              <w:t xml:space="preserve"> such as ‘sentence’, </w:t>
            </w:r>
            <w:r w:rsidR="006F6AAC">
              <w:rPr>
                <w:color w:val="auto"/>
                <w:sz w:val="20"/>
                <w:szCs w:val="20"/>
              </w:rPr>
              <w:t>‘</w:t>
            </w:r>
            <w:r w:rsidRPr="00A925BE">
              <w:rPr>
                <w:color w:val="auto"/>
                <w:sz w:val="20"/>
                <w:szCs w:val="20"/>
              </w:rPr>
              <w:t xml:space="preserve">clause’, ‘conjunction’). </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 xml:space="preserve">The various processes of communication: listening, speaking, reading/viewing and writing/creating. Modes are also used to refer to the </w:t>
            </w:r>
            <w:r w:rsidR="00FD5EFF">
              <w:rPr>
                <w:rFonts w:ascii="Calibri" w:hAnsi="Calibri" w:cs="Arial"/>
                <w:bCs/>
                <w:noProof/>
                <w:sz w:val="20"/>
                <w:lang w:val="en-US"/>
              </w:rPr>
              <w:t>semiotic (meaning-</w:t>
            </w:r>
            <w:r w:rsidRPr="00C130EC">
              <w:rPr>
                <w:rFonts w:ascii="Calibri" w:hAnsi="Calibri" w:cs="Arial"/>
                <w:bCs/>
                <w:noProof/>
                <w:sz w:val="20"/>
                <w:lang w:val="en-US"/>
              </w:rPr>
              <w:t>making) resources associated with these communicative processes, such as sound, print, image and gesture.</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Mood</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atmosphere or feeling in a particular text. For example, a text might create a sombre, reflective, exhilarating or menacing mood or atmosphere depending on the imagery or other language used.</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Multimodal text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Combination of two or more communication modes (for example, print, image and spoken text, as in film or computer presentations).</w:t>
            </w:r>
          </w:p>
        </w:tc>
      </w:tr>
      <w:tr w:rsidR="007E00F4" w:rsidRPr="00042703" w:rsidTr="00FD5EFF">
        <w:tc>
          <w:tcPr>
            <w:tcW w:w="2830" w:type="dxa"/>
            <w:tcBorders>
              <w:left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Narrative</w:t>
            </w:r>
          </w:p>
        </w:tc>
        <w:tc>
          <w:tcPr>
            <w:tcW w:w="6951" w:type="dxa"/>
            <w:tcBorders>
              <w:left w:val="single" w:sz="8" w:space="0" w:color="FFFFFF"/>
              <w:right w:val="single" w:sz="8" w:space="0" w:color="FFFFFF"/>
            </w:tcBorders>
            <w:shd w:val="clear" w:color="auto" w:fill="E9E7F2" w:themeFill="accent4" w:themeFillTint="33"/>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A story of events or experiences, real or imagined. In literary theory, narrative includes the story (what is narrated) and the discourse (how it is narrated).</w:t>
            </w:r>
          </w:p>
        </w:tc>
      </w:tr>
      <w:tr w:rsidR="007E00F4" w:rsidRPr="00042703" w:rsidTr="00FD5EFF">
        <w:tc>
          <w:tcPr>
            <w:tcW w:w="2830" w:type="dxa"/>
            <w:tcBorders>
              <w:top w:val="single" w:sz="8" w:space="0" w:color="FFFFFF"/>
              <w:left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Narrative 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ways in which a narrator may be related to the story. For example, the narrator might take the role of first or third person, omniscient or restricted in knowledge of events, reliable or unreliable in interpreting what happens.</w:t>
            </w:r>
          </w:p>
        </w:tc>
      </w:tr>
      <w:tr w:rsidR="00631E8B" w:rsidRPr="00042703" w:rsidTr="00FD5EFF">
        <w:tc>
          <w:tcPr>
            <w:tcW w:w="2830" w:type="dxa"/>
            <w:tcBorders>
              <w:left w:val="single" w:sz="8" w:space="0" w:color="FFFFFF"/>
              <w:right w:val="single" w:sz="8" w:space="0" w:color="FFFFFF"/>
            </w:tcBorders>
            <w:shd w:val="clear" w:color="auto" w:fill="B2A1C7"/>
          </w:tcPr>
          <w:p w:rsidR="00631E8B" w:rsidRPr="007E00F4" w:rsidRDefault="00631E8B"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Perspective</w:t>
            </w:r>
          </w:p>
        </w:tc>
        <w:tc>
          <w:tcPr>
            <w:tcW w:w="6951" w:type="dxa"/>
            <w:tcBorders>
              <w:left w:val="single" w:sz="8" w:space="0" w:color="FFFFFF"/>
              <w:right w:val="single" w:sz="8" w:space="0" w:color="FFFFFF"/>
            </w:tcBorders>
            <w:shd w:val="clear" w:color="auto" w:fill="E9E7F2" w:themeFill="accent4" w:themeFillTint="33"/>
          </w:tcPr>
          <w:p w:rsidR="00631E8B" w:rsidRPr="00F3233A" w:rsidRDefault="00C1118C" w:rsidP="00C1118C">
            <w:pPr>
              <w:pStyle w:val="Default"/>
              <w:spacing w:line="264" w:lineRule="auto"/>
              <w:ind w:right="176"/>
              <w:rPr>
                <w:color w:val="auto"/>
                <w:sz w:val="20"/>
                <w:szCs w:val="20"/>
              </w:rPr>
            </w:pPr>
            <w:r w:rsidRPr="00C1118C">
              <w:rPr>
                <w:color w:val="auto"/>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While a pregnant woman, a ho</w:t>
            </w:r>
            <w:r>
              <w:rPr>
                <w:color w:val="auto"/>
                <w:sz w:val="20"/>
                <w:szCs w:val="20"/>
              </w:rPr>
              <w:t>meless man and a police officer,</w:t>
            </w:r>
            <w:r w:rsidR="009352A5">
              <w:rPr>
                <w:color w:val="auto"/>
                <w:sz w:val="20"/>
                <w:szCs w:val="20"/>
              </w:rPr>
              <w:t xml:space="preserve"> for example, </w:t>
            </w:r>
            <w:r w:rsidRPr="00C1118C">
              <w:rPr>
                <w:color w:val="auto"/>
                <w:sz w:val="20"/>
                <w:szCs w:val="20"/>
              </w:rPr>
              <w:t>view the world from different perspectives, they may still share the same opinion about something. Texts through an embedded ideology can also present a particular perspective.</w:t>
            </w:r>
          </w:p>
        </w:tc>
      </w:tr>
      <w:tr w:rsidR="007E00F4"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opinion or viewpoint expressed by an individual in a text (for example an author, a narrator, a character or an implied reader). See Narrative point of view.</w:t>
            </w:r>
          </w:p>
        </w:tc>
      </w:tr>
      <w:tr w:rsidR="00FD5EFF" w:rsidRPr="00F92705"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D5EFF" w:rsidRPr="00457667" w:rsidRDefault="00FD5EFF" w:rsidP="00FD5EFF">
            <w:pPr>
              <w:pStyle w:val="Default"/>
              <w:rPr>
                <w:b/>
                <w:bCs/>
                <w:color w:val="auto"/>
                <w:sz w:val="20"/>
                <w:szCs w:val="20"/>
              </w:rPr>
            </w:pPr>
            <w:r>
              <w:rPr>
                <w:b/>
                <w:bCs/>
                <w:color w:val="auto"/>
                <w:sz w:val="20"/>
                <w:szCs w:val="20"/>
              </w:rPr>
              <w:t>Prose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background2" w:themeFillTint="33"/>
          </w:tcPr>
          <w:p w:rsidR="00FD5EFF" w:rsidRPr="00F3233A" w:rsidRDefault="00FD5EFF" w:rsidP="00FD5EFF">
            <w:pPr>
              <w:pStyle w:val="Default"/>
              <w:spacing w:line="264" w:lineRule="auto"/>
              <w:ind w:right="176"/>
              <w:rPr>
                <w:sz w:val="20"/>
              </w:rPr>
            </w:pPr>
            <w:r w:rsidRPr="00F3233A">
              <w:rPr>
                <w:color w:val="auto"/>
                <w:sz w:val="20"/>
                <w:szCs w:val="20"/>
              </w:rPr>
              <w:t>Ordinary language used in speaking or writing, distinguished from poetry by its lack of a marked metrical structure. Many modern genres</w:t>
            </w:r>
            <w:r>
              <w:rPr>
                <w:color w:val="auto"/>
                <w:sz w:val="20"/>
                <w:szCs w:val="20"/>
              </w:rPr>
              <w:t>,</w:t>
            </w:r>
            <w:r w:rsidRPr="00F3233A">
              <w:rPr>
                <w:color w:val="auto"/>
                <w:sz w:val="20"/>
                <w:szCs w:val="20"/>
              </w:rPr>
              <w:t xml:space="preserve"> such as short stories, novels in fiction, for example, and letters, essays, and other types of non-fiction writing are typically written in prose.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7E00F4" w:rsidRPr="00042703" w:rsidTr="00C1118C">
        <w:trPr>
          <w:trHeight w:val="661"/>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C130EC" w:rsidRPr="00C130EC" w:rsidRDefault="00C130EC" w:rsidP="00C130EC">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Readings are particular interpretations of a text. The classification of readings into alternative, resistant or dominant is quite arbitrary, depending on the ideology held by the reader.</w:t>
            </w:r>
          </w:p>
          <w:p w:rsidR="00C130EC" w:rsidRPr="00C130EC" w:rsidRDefault="00C130EC" w:rsidP="009544F0">
            <w:pPr>
              <w:pStyle w:val="csbullet"/>
              <w:numPr>
                <w:ilvl w:val="0"/>
                <w:numId w:val="0"/>
              </w:numPr>
              <w:spacing w:before="0" w:after="0"/>
              <w:rPr>
                <w:rFonts w:ascii="Calibri" w:hAnsi="Calibri" w:cs="Arial"/>
                <w:bCs/>
                <w:noProof/>
                <w:sz w:val="20"/>
                <w:lang w:val="en-US"/>
              </w:rPr>
            </w:pPr>
            <w:r w:rsidRPr="00597465">
              <w:rPr>
                <w:rFonts w:ascii="Calibri" w:hAnsi="Calibri" w:cs="Arial"/>
                <w:b/>
                <w:bCs/>
                <w:noProof/>
                <w:sz w:val="20"/>
                <w:lang w:val="en-US"/>
              </w:rPr>
              <w:t>Alternative readings</w:t>
            </w:r>
            <w:r w:rsidRPr="00C130EC">
              <w:rPr>
                <w:rFonts w:ascii="Calibri" w:hAnsi="Calibri" w:cs="Arial"/>
                <w:bCs/>
                <w:noProof/>
                <w:sz w:val="20"/>
                <w:lang w:val="en-US"/>
              </w:rPr>
              <w:t xml:space="preserve">: readings that focus on the gaps and silences in texts to create meanings that vary from those meanings that seem to be foregrounded by the text. </w:t>
            </w:r>
          </w:p>
          <w:p w:rsidR="007E00F4" w:rsidRPr="00C130EC" w:rsidRDefault="00C130EC" w:rsidP="009544F0">
            <w:pPr>
              <w:pStyle w:val="csbullet"/>
              <w:numPr>
                <w:ilvl w:val="0"/>
                <w:numId w:val="0"/>
              </w:numPr>
              <w:spacing w:before="0" w:after="0"/>
              <w:rPr>
                <w:rFonts w:ascii="Calibri" w:hAnsi="Calibri" w:cs="Arial"/>
                <w:bCs/>
                <w:noProof/>
                <w:sz w:val="20"/>
                <w:lang w:val="en-US"/>
              </w:rPr>
            </w:pPr>
            <w:r w:rsidRPr="00597465">
              <w:rPr>
                <w:rFonts w:ascii="Calibri" w:hAnsi="Calibri" w:cs="Arial"/>
                <w:b/>
                <w:bCs/>
                <w:noProof/>
                <w:sz w:val="20"/>
                <w:lang w:val="en-US"/>
              </w:rPr>
              <w:t>Dominant reading</w:t>
            </w:r>
            <w:r w:rsidRPr="00C130EC">
              <w:rPr>
                <w:rFonts w:ascii="Calibri" w:hAnsi="Calibri" w:cs="Arial"/>
                <w:bCs/>
                <w:noProof/>
                <w:sz w:val="20"/>
                <w:lang w:val="en-US"/>
              </w:rPr>
              <w:t xml:space="preserve">: is the reading that seems to be, for the majority of people in society, the natural or normal way to interpret a text. In a society where there are strongly competing discourses (i.e. most societies), the definition of what is a dominant reading depends on the ideology of the person making the decision. </w:t>
            </w:r>
          </w:p>
        </w:tc>
      </w:tr>
      <w:tr w:rsidR="00E13A1C" w:rsidRPr="00042703" w:rsidTr="00C1118C">
        <w:trPr>
          <w:trHeight w:val="661"/>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13A1C" w:rsidRPr="00C130EC" w:rsidRDefault="00E13A1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13A1C" w:rsidRPr="00C130EC" w:rsidRDefault="00E13A1C" w:rsidP="00C130EC">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
                <w:bCs/>
                <w:noProof/>
                <w:sz w:val="20"/>
                <w:lang w:val="en-US"/>
              </w:rPr>
              <w:t>Resistant reading</w:t>
            </w:r>
            <w:r w:rsidRPr="00C130EC">
              <w:rPr>
                <w:rFonts w:ascii="Calibri" w:hAnsi="Calibri" w:cs="Arial"/>
                <w:bCs/>
                <w:noProof/>
                <w:sz w:val="20"/>
                <w:lang w:val="en-US"/>
              </w:rPr>
              <w:t>: a way of reading or making meaning from a text which challenges or questions the assumptions underlying the text. Resistant readings employ a discourse different from the discourse that produces the dominant reading.</w:t>
            </w:r>
          </w:p>
        </w:tc>
      </w:tr>
      <w:tr w:rsidR="007E00F4" w:rsidRPr="00042703" w:rsidTr="00C96B8B">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Register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The style of language, grammar, and words used for particular situations. The appropriate language register depends upon the audience (who), the topic (what), purpose (why) and location (where).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593E9F">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Representation refers to the way people, events, issues or subjects are presented in a text. The term implies that texts are not mirrors of the real wo</w:t>
            </w:r>
            <w:r w:rsidR="00593E9F">
              <w:rPr>
                <w:rFonts w:ascii="Calibri" w:hAnsi="Calibri" w:cs="Arial"/>
                <w:bCs/>
                <w:noProof/>
                <w:sz w:val="20"/>
                <w:lang w:val="en-US"/>
              </w:rPr>
              <w:t xml:space="preserve">rld; they are constructions of </w:t>
            </w:r>
            <w:r w:rsidRPr="00056711">
              <w:rPr>
                <w:rFonts w:ascii="Calibri" w:hAnsi="Calibri" w:cs="Arial"/>
                <w:bCs/>
                <w:noProof/>
                <w:sz w:val="20"/>
                <w:lang w:val="en-US"/>
              </w:rPr>
              <w:t>reality. These constructions are partially shaped through the writer’s use of conventions and techniques.</w:t>
            </w:r>
            <w:r w:rsidR="009544F0">
              <w:rPr>
                <w:rFonts w:ascii="Calibri" w:hAnsi="Calibri" w:cs="Arial"/>
                <w:bCs/>
                <w:noProof/>
                <w:sz w:val="20"/>
                <w:lang w:val="en-US"/>
              </w:rPr>
              <w:t xml:space="preserve"> </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Rhetorical devices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 xml:space="preserve">Language techniques used in argument to persuade audiences </w:t>
            </w:r>
            <w:r w:rsidR="00E265EC">
              <w:rPr>
                <w:rFonts w:ascii="Calibri" w:hAnsi="Calibri" w:cs="Arial"/>
                <w:bCs/>
                <w:noProof/>
                <w:sz w:val="20"/>
                <w:lang w:val="en-US"/>
              </w:rPr>
              <w:br/>
            </w:r>
            <w:r w:rsidRPr="00056711">
              <w:rPr>
                <w:rFonts w:ascii="Calibri" w:hAnsi="Calibri" w:cs="Arial"/>
                <w:bCs/>
                <w:noProof/>
                <w:sz w:val="20"/>
                <w:lang w:val="en-US"/>
              </w:rPr>
              <w:t>(for example, rhetorical questions, repetition, propositions, figurative language).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Scanning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When reading, moving the eyes quickly down the page seeking specific words and phrases. Scanning is also used when readers first find a resource to determine whether it will answer their questions.</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0077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Short answer responses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Well developed paragraph or paragraphs in Standard Australian English which include supporting detail and typically range between 200-300 words depending on time allocation. While not required to conform to the conventions of formal essay writing, short answer responses should be succinct and directly address the question</w:t>
            </w:r>
            <w:r>
              <w:rPr>
                <w:rFonts w:ascii="Calibri" w:hAnsi="Calibri" w:cs="Arial"/>
                <w:bCs/>
                <w:noProof/>
                <w:sz w:val="20"/>
                <w:lang w:val="en-US"/>
              </w:rPr>
              <w:t>.</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Skimming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To read quickly for main ideas in a text in order to provide a broad understanding or overview.</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0077A9"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Standard Australian English</w:t>
            </w:r>
            <w:r w:rsidR="000077A9">
              <w:rPr>
                <w:rFonts w:ascii="Calibri" w:hAnsi="Calibri" w:cs="Arial"/>
                <w:b/>
                <w:bCs/>
                <w:noProof/>
                <w:sz w:val="20"/>
                <w:lang w:val="en-US"/>
              </w:rPr>
              <w:t xml:space="preserve"> </w:t>
            </w:r>
          </w:p>
          <w:p w:rsidR="007E00F4" w:rsidRPr="007E00F4" w:rsidRDefault="000077A9"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Pr>
                <w:rFonts w:ascii="Calibri" w:hAnsi="Calibri" w:cs="Arial"/>
                <w:b/>
                <w:bCs/>
                <w:noProof/>
                <w:sz w:val="20"/>
                <w:lang w:val="en-US"/>
              </w:rPr>
              <w:t>(SAE)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The variety of spoken and written English language in Australia used in more formal settings</w:t>
            </w:r>
            <w:r w:rsidR="00D56BD2">
              <w:rPr>
                <w:rFonts w:ascii="Calibri" w:hAnsi="Calibri" w:cs="Arial"/>
                <w:bCs/>
                <w:noProof/>
                <w:sz w:val="20"/>
                <w:lang w:val="en-US"/>
              </w:rPr>
              <w:t>,</w:t>
            </w:r>
            <w:r w:rsidRPr="00B07213">
              <w:rPr>
                <w:rFonts w:ascii="Calibri" w:hAnsi="Calibri" w:cs="Arial"/>
                <w:bCs/>
                <w:noProof/>
                <w:sz w:val="20"/>
                <w:lang w:val="en-US"/>
              </w:rPr>
              <w:t xml:space="preserve"> such as for official or public purposes, and recorded in dictionaries, style guides and grammars. While it is always dynamic and evolving, it is recognised as the ‘common language’ of Australians.</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Style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The ways in which aspects of texts (such as words, sentences, images) are arranged and how they affect meaning.</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Synthesise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Combine elements (information/ideas/components) into a coherent whole.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Text structure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The ways in which information is organised in different types of texts </w:t>
            </w:r>
            <w:r w:rsidR="00E265EC">
              <w:rPr>
                <w:rFonts w:ascii="Calibri" w:hAnsi="Calibri" w:cs="Arial"/>
                <w:bCs/>
                <w:noProof/>
                <w:sz w:val="20"/>
                <w:lang w:val="en-US"/>
              </w:rPr>
              <w:br/>
            </w:r>
            <w:r w:rsidRPr="00B07213">
              <w:rPr>
                <w:rFonts w:ascii="Calibri" w:hAnsi="Calibri" w:cs="Arial"/>
                <w:bCs/>
                <w:noProof/>
                <w:sz w:val="20"/>
                <w:lang w:val="en-US"/>
              </w:rP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w:t>
            </w:r>
            <w:r w:rsidR="009544F0">
              <w:rPr>
                <w:rFonts w:ascii="Calibri" w:hAnsi="Calibri" w:cs="Arial"/>
                <w:bCs/>
                <w:noProof/>
                <w:sz w:val="20"/>
                <w:lang w:val="en-US"/>
              </w:rPr>
              <w:t xml:space="preserve"> </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Theme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An idea, concern or argument developed in a text; a recurring element </w:t>
            </w:r>
            <w:r w:rsidR="00684141">
              <w:rPr>
                <w:rFonts w:ascii="Calibri" w:hAnsi="Calibri" w:cs="Arial"/>
                <w:bCs/>
                <w:noProof/>
                <w:sz w:val="20"/>
                <w:lang w:val="en-US"/>
              </w:rPr>
              <w:br/>
            </w:r>
            <w:r w:rsidRPr="00B07213">
              <w:rPr>
                <w:rFonts w:ascii="Calibri" w:hAnsi="Calibri" w:cs="Arial"/>
                <w:bCs/>
                <w:noProof/>
                <w:sz w:val="20"/>
                <w:lang w:val="en-US"/>
              </w:rPr>
              <w:t>(for example</w:t>
            </w:r>
            <w:r w:rsidR="00593E9F">
              <w:rPr>
                <w:rFonts w:ascii="Calibri" w:hAnsi="Calibri" w:cs="Arial"/>
                <w:bCs/>
                <w:noProof/>
                <w:sz w:val="20"/>
                <w:lang w:val="en-US"/>
              </w:rPr>
              <w:t>,</w:t>
            </w:r>
            <w:r w:rsidRPr="00B07213">
              <w:rPr>
                <w:rFonts w:ascii="Calibri" w:hAnsi="Calibri" w:cs="Arial"/>
                <w:bCs/>
                <w:noProof/>
                <w:sz w:val="20"/>
                <w:lang w:val="en-US"/>
              </w:rPr>
              <w:t xml:space="preserve"> the subject of a text may be love, and its theme could be how love involves sacrifice). A work may have more than one theme.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Tone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Tone describes the way the ‘voice’ is delivered (for example, the tone of a voice or the tone in a passage of writing could be friendly or angry or persuasive).</w:t>
            </w:r>
          </w:p>
        </w:tc>
      </w:tr>
    </w:tbl>
    <w:p w:rsidR="009352A5" w:rsidRDefault="009352A5"/>
    <w:p w:rsidR="009352A5" w:rsidRDefault="009352A5" w:rsidP="009352A5">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695BF4" w:rsidRPr="00042703" w:rsidTr="008E1CCB">
        <w:trPr>
          <w:trHeight w:val="7636"/>
        </w:trPr>
        <w:tc>
          <w:tcPr>
            <w:tcW w:w="2830" w:type="dxa"/>
            <w:tcBorders>
              <w:top w:val="single" w:sz="8" w:space="0" w:color="FFFFFF"/>
              <w:left w:val="single" w:sz="8" w:space="0" w:color="FFFFFF"/>
              <w:right w:val="single" w:sz="8" w:space="0" w:color="FFFFFF"/>
            </w:tcBorders>
            <w:shd w:val="clear" w:color="auto" w:fill="B2A1C7"/>
          </w:tcPr>
          <w:p w:rsidR="00695BF4" w:rsidRPr="007E00F4" w:rsidRDefault="00695BF4"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lastRenderedPageBreak/>
              <w:t>Types of texts</w:t>
            </w:r>
          </w:p>
        </w:tc>
        <w:tc>
          <w:tcPr>
            <w:tcW w:w="6951" w:type="dxa"/>
            <w:tcBorders>
              <w:top w:val="single" w:sz="8" w:space="0" w:color="FFFFFF"/>
              <w:left w:val="single" w:sz="8" w:space="0" w:color="FFFFFF"/>
              <w:right w:val="single" w:sz="8" w:space="0" w:color="FFFFFF"/>
            </w:tcBorders>
            <w:shd w:val="clear" w:color="auto" w:fill="CCC0D9"/>
          </w:tcPr>
          <w:p w:rsidR="00695BF4" w:rsidRDefault="00695BF4" w:rsidP="00B07213">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Classifications of texts according to the particular purposes they are designed to achieve. In general, in the senior</w:t>
            </w:r>
            <w:r>
              <w:rPr>
                <w:rFonts w:ascii="Calibri" w:hAnsi="Calibri" w:cs="Arial"/>
                <w:bCs/>
                <w:noProof/>
                <w:sz w:val="20"/>
                <w:lang w:val="en-US"/>
              </w:rPr>
              <w:t xml:space="preserve"> courses in the English c</w:t>
            </w:r>
            <w:r w:rsidRPr="00B07213">
              <w:rPr>
                <w:rFonts w:ascii="Calibri" w:hAnsi="Calibri" w:cs="Arial"/>
                <w:bCs/>
                <w:noProof/>
                <w:sz w:val="20"/>
                <w:lang w:val="en-US"/>
              </w:rPr>
              <w:t xml:space="preserve">urriculum, texts are classified as </w:t>
            </w:r>
            <w:r w:rsidRPr="003F7A81">
              <w:rPr>
                <w:rFonts w:ascii="Calibri" w:hAnsi="Calibri" w:cs="Arial"/>
                <w:bCs/>
                <w:noProof/>
                <w:sz w:val="20"/>
                <w:lang w:val="en-US"/>
              </w:rPr>
              <w:t xml:space="preserve">imaginative, interpretive, persuasive or analytical types of texts, </w:t>
            </w:r>
            <w:r w:rsidRPr="00B07213">
              <w:rPr>
                <w:rFonts w:ascii="Calibri" w:hAnsi="Calibri" w:cs="Arial"/>
                <w:bCs/>
                <w:noProof/>
                <w:sz w:val="20"/>
                <w:lang w:val="en-US"/>
              </w:rPr>
              <w:t>although these distinctions are neither static nor discrete and particular texts can belong to more than one category.</w:t>
            </w:r>
            <w:r w:rsidRPr="00321C53">
              <w:rPr>
                <w:rFonts w:eastAsiaTheme="minorHAnsi" w:cs="Calibri"/>
              </w:rPr>
              <w:t xml:space="preserve"> </w:t>
            </w:r>
            <w:r w:rsidRPr="00321C53">
              <w:rPr>
                <w:rFonts w:eastAsiaTheme="minorHAnsi" w:cs="Calibri"/>
              </w:rPr>
              <w:br/>
            </w:r>
            <w:r w:rsidRPr="00597465">
              <w:rPr>
                <w:rFonts w:ascii="Calibri" w:hAnsi="Calibri" w:cs="Arial"/>
                <w:b/>
                <w:bCs/>
                <w:noProof/>
                <w:sz w:val="20"/>
                <w:lang w:val="en-US"/>
              </w:rPr>
              <w:t>Analytical texts</w:t>
            </w:r>
            <w:r w:rsidRPr="00B07213">
              <w:rPr>
                <w:rFonts w:ascii="Calibri" w:hAnsi="Calibri" w:cs="Arial"/>
                <w:bCs/>
                <w:noProof/>
                <w:sz w:val="20"/>
                <w:lang w:val="en-US"/>
              </w:rPr>
              <w:t xml:space="preserve"> </w:t>
            </w:r>
          </w:p>
          <w:p w:rsidR="00695BF4" w:rsidRPr="00042703" w:rsidRDefault="00695BF4" w:rsidP="00B07213">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695BF4" w:rsidRPr="00597465" w:rsidRDefault="00695BF4" w:rsidP="009544F0">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Imaginative texts </w:t>
            </w:r>
          </w:p>
          <w:p w:rsidR="00695BF4" w:rsidRPr="00B07213" w:rsidRDefault="00695BF4" w:rsidP="009544F0">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rFonts w:ascii="Calibri" w:hAnsi="Calibri" w:cs="Arial"/>
                <w:bCs/>
                <w:noProof/>
                <w:sz w:val="20"/>
                <w:lang w:val="en-US"/>
              </w:rPr>
              <w:t>,</w:t>
            </w:r>
            <w:r w:rsidRPr="00B07213">
              <w:rPr>
                <w:rFonts w:ascii="Calibri" w:hAnsi="Calibri" w:cs="Arial"/>
                <w:bCs/>
                <w:noProof/>
                <w:sz w:val="20"/>
                <w:lang w:val="en-US"/>
              </w:rPr>
              <w:t xml:space="preserve"> including picture books, and multimodal texts</w:t>
            </w:r>
            <w:r>
              <w:rPr>
                <w:rFonts w:ascii="Calibri" w:hAnsi="Calibri" w:cs="Arial"/>
                <w:bCs/>
                <w:noProof/>
                <w:sz w:val="20"/>
                <w:lang w:val="en-US"/>
              </w:rPr>
              <w:t>,</w:t>
            </w:r>
            <w:r w:rsidRPr="00B07213">
              <w:rPr>
                <w:rFonts w:ascii="Calibri" w:hAnsi="Calibri" w:cs="Arial"/>
                <w:bCs/>
                <w:noProof/>
                <w:sz w:val="20"/>
                <w:lang w:val="en-US"/>
              </w:rPr>
              <w:t xml:space="preserve"> such as film. </w:t>
            </w:r>
          </w:p>
          <w:p w:rsidR="00695BF4" w:rsidRPr="00597465" w:rsidRDefault="00695BF4" w:rsidP="009544F0">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Interpretive texts </w:t>
            </w:r>
          </w:p>
          <w:p w:rsidR="00695BF4" w:rsidRPr="00B07213" w:rsidRDefault="00695BF4" w:rsidP="009544F0">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 xml:space="preserve">Texts whose primary purpose is to explain and interpret personalities, events, ideas, representations or concepts. They include autobiography, biography, media feature articles, documentary film and other non-fiction texts. There is a focus on interpretive rather than informative texts in the senior years of schooling. </w:t>
            </w:r>
          </w:p>
          <w:p w:rsidR="00695BF4" w:rsidRPr="00597465" w:rsidRDefault="00695BF4" w:rsidP="009544F0">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Persuasive texts </w:t>
            </w:r>
          </w:p>
          <w:p w:rsidR="00695BF4" w:rsidRPr="00042703" w:rsidRDefault="00695BF4" w:rsidP="00C3118C">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present a perspective and persuade a reader, viewer or listener. They form a significant part of modern communication in both print and digital environments. They include advertising, debates, arguments, discussions, polemics and essays and articles.</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597465"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Visual elements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597465" w:rsidP="007A46A9">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Visual components of a text</w:t>
            </w:r>
            <w:r w:rsidR="00D56BD2">
              <w:rPr>
                <w:rFonts w:ascii="Calibri" w:hAnsi="Calibri" w:cs="Arial"/>
                <w:bCs/>
                <w:noProof/>
                <w:sz w:val="20"/>
                <w:lang w:val="en-US"/>
              </w:rPr>
              <w:t>,</w:t>
            </w:r>
            <w:r w:rsidRPr="00597465">
              <w:rPr>
                <w:rFonts w:ascii="Calibri" w:hAnsi="Calibri" w:cs="Arial"/>
                <w:bCs/>
                <w:noProof/>
                <w:sz w:val="20"/>
                <w:lang w:val="en-US"/>
              </w:rPr>
              <w:t xml:space="preserve"> such as composition, framing, representation of action or reaction, shot size, social distance and camera angle.</w:t>
            </w:r>
          </w:p>
        </w:tc>
      </w:tr>
      <w:tr w:rsidR="0048304F"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8304F" w:rsidRPr="007018FC" w:rsidRDefault="0048304F" w:rsidP="00D56BD2">
            <w:pPr>
              <w:pStyle w:val="Default"/>
              <w:rPr>
                <w:b/>
                <w:bCs/>
                <w:noProof/>
                <w:color w:val="FFFFFF"/>
                <w:sz w:val="20"/>
                <w:szCs w:val="20"/>
                <w:lang w:val="en-US"/>
              </w:rPr>
            </w:pPr>
            <w:r>
              <w:rPr>
                <w:rFonts w:eastAsiaTheme="minorEastAsia" w:cstheme="minorBidi"/>
                <w:szCs w:val="22"/>
              </w:rPr>
              <w:br w:type="page"/>
            </w:r>
            <w:r>
              <w:br w:type="page"/>
            </w:r>
            <w:r>
              <w:rPr>
                <w:b/>
                <w:bCs/>
                <w:color w:val="auto"/>
                <w:sz w:val="20"/>
                <w:szCs w:val="20"/>
              </w:rPr>
              <w:t>Voice/</w:t>
            </w:r>
            <w:r w:rsidRPr="007018FC">
              <w:rPr>
                <w:b/>
                <w:bCs/>
                <w:color w:val="auto"/>
                <w:sz w:val="20"/>
                <w:szCs w:val="20"/>
              </w:rPr>
              <w:t>Voices in texts</w:t>
            </w:r>
            <w:r>
              <w:rPr>
                <w:b/>
                <w:bCs/>
                <w:color w:val="auto"/>
                <w:sz w:val="20"/>
                <w:szCs w:val="20"/>
              </w:rPr>
              <w:br/>
              <w:t>(see also Narrative point of view and Tone)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8304F" w:rsidRPr="00597465" w:rsidRDefault="0048304F" w:rsidP="00597465">
            <w:pPr>
              <w:pStyle w:val="csbullet"/>
              <w:numPr>
                <w:ilvl w:val="0"/>
                <w:numId w:val="0"/>
              </w:numPr>
              <w:tabs>
                <w:tab w:val="clear" w:pos="-851"/>
              </w:tabs>
              <w:spacing w:before="0" w:after="0" w:line="264" w:lineRule="auto"/>
              <w:rPr>
                <w:rFonts w:ascii="Calibri" w:hAnsi="Calibri" w:cs="Arial"/>
                <w:b/>
                <w:bCs/>
                <w:noProof/>
                <w:sz w:val="20"/>
                <w:lang w:val="en-US"/>
              </w:rPr>
            </w:pPr>
            <w:r w:rsidRPr="00597465">
              <w:rPr>
                <w:rFonts w:ascii="Calibri" w:hAnsi="Calibri" w:cs="Arial"/>
                <w:b/>
                <w:bCs/>
                <w:noProof/>
                <w:sz w:val="20"/>
                <w:lang w:val="en-US"/>
              </w:rPr>
              <w:t>Authorial</w:t>
            </w:r>
            <w:r>
              <w:rPr>
                <w:rFonts w:ascii="Calibri" w:hAnsi="Calibri" w:cs="Arial"/>
                <w:b/>
                <w:bCs/>
                <w:noProof/>
                <w:sz w:val="20"/>
                <w:lang w:val="en-US"/>
              </w:rPr>
              <w:t xml:space="preserve"> </w:t>
            </w:r>
            <w:r w:rsidRPr="00597465">
              <w:rPr>
                <w:rFonts w:ascii="Calibri" w:hAnsi="Calibri" w:cs="Arial"/>
                <w:b/>
                <w:bCs/>
                <w:noProof/>
                <w:sz w:val="20"/>
                <w:lang w:val="en-US"/>
              </w:rPr>
              <w:t>voice</w:t>
            </w:r>
          </w:p>
          <w:p w:rsidR="0048304F" w:rsidRPr="00597465" w:rsidRDefault="0048304F" w:rsidP="00597465">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In the literary sense, voice can be used to refer to the nature of the voice projected in a text by an author; the persona, role or character adopted by an author</w:t>
            </w:r>
            <w:r>
              <w:rPr>
                <w:rFonts w:ascii="Calibri" w:hAnsi="Calibri" w:cs="Arial"/>
                <w:bCs/>
                <w:noProof/>
                <w:sz w:val="20"/>
                <w:lang w:val="en-US"/>
              </w:rPr>
              <w:t>.</w:t>
            </w:r>
          </w:p>
          <w:p w:rsidR="0048304F" w:rsidRPr="00597465" w:rsidRDefault="0048304F" w:rsidP="00597465">
            <w:pPr>
              <w:pStyle w:val="csbullet"/>
              <w:numPr>
                <w:ilvl w:val="0"/>
                <w:numId w:val="0"/>
              </w:numPr>
              <w:tabs>
                <w:tab w:val="clear" w:pos="-851"/>
              </w:tabs>
              <w:spacing w:before="0" w:after="0" w:line="264" w:lineRule="auto"/>
              <w:rPr>
                <w:rFonts w:ascii="Calibri" w:hAnsi="Calibri" w:cs="Arial"/>
                <w:b/>
                <w:bCs/>
                <w:noProof/>
                <w:sz w:val="20"/>
                <w:lang w:val="en-US"/>
              </w:rPr>
            </w:pPr>
            <w:r w:rsidRPr="00597465">
              <w:rPr>
                <w:rFonts w:ascii="Calibri" w:hAnsi="Calibri" w:cs="Arial"/>
                <w:b/>
                <w:bCs/>
                <w:noProof/>
                <w:sz w:val="20"/>
                <w:lang w:val="en-US"/>
              </w:rPr>
              <w:t>Narrative voice</w:t>
            </w:r>
          </w:p>
          <w:p w:rsidR="0048304F" w:rsidRPr="00042703" w:rsidRDefault="0048304F" w:rsidP="00597465">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The ways in which a narrator may be related to the story. For example, the narrator might take the role of first or third person, omniscient or restricted in knowledge of events, reliable or unreliable in interpreting what happens.</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597465"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Voices in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597465" w:rsidP="007A46A9">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As well as an author’s voice, texts often contain ‘multiple voices’. These are the views, positions, ideas and perspectives of other individuals or groups. It is important to recognise the various voices in a text, how they relate to one another, and how the creator of a text uses these to shape audience response.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597465"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Workplace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597465" w:rsidP="00593E9F">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 xml:space="preserve">Texts that are typically used in the workplace for communication. These may include phone calls, informal and formal meetings, discussions, interviews, SMS, emails, memos, faxes, letters, pamphlets, diagrams, brochures, agendas, meeting minutes, instruction sheets, instructional videos, instructional presentations, circulars, advertising materials, instruction manuals, short reports, long reports, workplace contracts, workplace agreements, industrial agreements, industrial awards, industrial legislation and legal advice documents. </w:t>
            </w:r>
          </w:p>
        </w:tc>
      </w:tr>
      <w:bookmarkEnd w:id="28"/>
    </w:tbl>
    <w:p w:rsidR="005B6921" w:rsidRPr="00042703" w:rsidRDefault="005B6921" w:rsidP="005B6921"/>
    <w:sectPr w:rsidR="005B6921" w:rsidRPr="00042703" w:rsidSect="009C7C11">
      <w:headerReference w:type="default" r:id="rId18"/>
      <w:footerReference w:type="default" r:id="rId19"/>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32B6" w:rsidRDefault="007D32B6" w:rsidP="00742128">
      <w:pPr>
        <w:spacing w:after="0" w:line="240" w:lineRule="auto"/>
      </w:pPr>
      <w:r>
        <w:separator/>
      </w:r>
    </w:p>
    <w:p w:rsidR="007D32B6" w:rsidRDefault="007D32B6"/>
  </w:endnote>
  <w:endnote w:type="continuationSeparator" w:id="0">
    <w:p w:rsidR="007D32B6" w:rsidRDefault="007D32B6" w:rsidP="00742128">
      <w:pPr>
        <w:spacing w:after="0" w:line="240" w:lineRule="auto"/>
      </w:pPr>
      <w:r>
        <w:continuationSeparator/>
      </w:r>
    </w:p>
    <w:p w:rsidR="007D32B6" w:rsidRDefault="007D32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Pr="008324A6" w:rsidRDefault="007D32B6"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2013/42046v3</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Pr="008548F9" w:rsidRDefault="007D32B6" w:rsidP="008548F9">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11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Pr="009C7C11" w:rsidRDefault="007D32B6" w:rsidP="009C7C11">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32B6" w:rsidRDefault="007D32B6" w:rsidP="00742128">
      <w:pPr>
        <w:spacing w:after="0" w:line="240" w:lineRule="auto"/>
      </w:pPr>
      <w:r>
        <w:separator/>
      </w:r>
    </w:p>
    <w:p w:rsidR="007D32B6" w:rsidRDefault="007D32B6"/>
  </w:footnote>
  <w:footnote w:type="continuationSeparator" w:id="0">
    <w:p w:rsidR="007D32B6" w:rsidRDefault="007D32B6" w:rsidP="00742128">
      <w:pPr>
        <w:spacing w:after="0" w:line="240" w:lineRule="auto"/>
      </w:pPr>
      <w:r>
        <w:continuationSeparator/>
      </w:r>
    </w:p>
    <w:p w:rsidR="007D32B6" w:rsidRDefault="007D32B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66" w:type="dxa"/>
      <w:tblLook w:val="04A0" w:firstRow="1" w:lastRow="0" w:firstColumn="1" w:lastColumn="0" w:noHBand="0" w:noVBand="1"/>
    </w:tblPr>
    <w:tblGrid>
      <w:gridCol w:w="9966"/>
    </w:tblGrid>
    <w:tr w:rsidR="007D32B6" w:rsidRPr="00F35D7C" w:rsidTr="00917653">
      <w:tc>
        <w:tcPr>
          <w:tcW w:w="9966" w:type="dxa"/>
          <w:shd w:val="clear" w:color="auto" w:fill="auto"/>
        </w:tcPr>
        <w:p w:rsidR="007D32B6" w:rsidRPr="00F35D7C" w:rsidRDefault="007D32B6" w:rsidP="004D2A71">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fldChar w:fldCharType="begin"/>
          </w:r>
          <w:r>
            <w:instrText xml:space="preserve"> INCLUDEPICTURE "http://intranetcc/BusinessTools/Logos/SCSA%20and%20Government%20WA%20(purple).jpg" \* MERGEFORMATINET </w:instrText>
          </w:r>
          <w:r>
            <w:fldChar w:fldCharType="separate"/>
          </w:r>
          <w:r>
            <w:fldChar w:fldCharType="begin"/>
          </w:r>
          <w:r>
            <w:instrText xml:space="preserve"> INCLUDEPICTURE  "http://intranetcc/BusinessTools/Logos/SCSA and Government WA (purple).jpg" \* MERGEFORMATINET </w:instrText>
          </w:r>
          <w:r>
            <w:fldChar w:fldCharType="separate"/>
          </w:r>
          <w:r>
            <w:fldChar w:fldCharType="begin"/>
          </w:r>
          <w:r>
            <w:instrText xml:space="preserve"> INCLUDEPICTURE  "http://intranetcc/BusinessTools/Logos/SCSA and Government WA (purple).jpg" \* MERGEFORMATINET </w:instrText>
          </w:r>
          <w:r>
            <w:fldChar w:fldCharType="separate"/>
          </w:r>
          <w:r>
            <w:fldChar w:fldCharType="begin"/>
          </w:r>
          <w:r>
            <w:instrText xml:space="preserve"> INCLUDEPICTURE  "http://intranetcc/BusinessTools/Logos/SCSA and Government WA (purple).jpg" \* MERGEFORMATINET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8pt;height:50.4pt">
                <v:imagedata r:id="rId1" r:href="rId2"/>
              </v:shape>
            </w:pict>
          </w:r>
          <w:r>
            <w:fldChar w:fldCharType="end"/>
          </w:r>
          <w:r>
            <w:fldChar w:fldCharType="end"/>
          </w:r>
          <w:r>
            <w:fldChar w:fldCharType="end"/>
          </w:r>
          <w:r>
            <w:fldChar w:fldCharType="end"/>
          </w:r>
        </w:p>
      </w:tc>
    </w:tr>
  </w:tbl>
  <w:p w:rsidR="007D32B6" w:rsidRDefault="007D32B6" w:rsidP="004D2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Pr="001567D0" w:rsidRDefault="007D32B6"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E3332C">
      <w:rPr>
        <w:rFonts w:ascii="Franklin Gothic Book" w:hAnsi="Franklin Gothic Book"/>
        <w:b/>
        <w:noProof/>
        <w:color w:val="46328C" w:themeColor="accent1"/>
        <w:sz w:val="32"/>
      </w:rPr>
      <w:t>10</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Pr="009C7C11" w:rsidRDefault="007D32B6" w:rsidP="009C7C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Default="007D32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32B6" w:rsidRPr="00C96B8B" w:rsidRDefault="007D32B6" w:rsidP="00C96B8B">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E3332C">
      <w:rPr>
        <w:rFonts w:ascii="Franklin Gothic Book" w:hAnsi="Franklin Gothic Book"/>
        <w:b/>
        <w:noProof/>
        <w:color w:val="46328C" w:themeColor="accent1"/>
        <w:sz w:val="32"/>
      </w:rPr>
      <w:t>11</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416FEF"/>
    <w:multiLevelType w:val="multilevel"/>
    <w:tmpl w:val="A844A4C6"/>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2" w15:restartNumberingAfterBreak="0">
    <w:nsid w:val="4C162B00"/>
    <w:multiLevelType w:val="singleLevel"/>
    <w:tmpl w:val="FB26AA9E"/>
    <w:lvl w:ilvl="0">
      <w:numFmt w:val="decimal"/>
      <w:pStyle w:val="csbullet"/>
      <w:lvlText w:val=""/>
      <w:lvlJc w:val="left"/>
    </w:lvl>
  </w:abstractNum>
  <w:abstractNum w:abstractNumId="3" w15:restartNumberingAfterBreak="0">
    <w:nsid w:val="62720355"/>
    <w:multiLevelType w:val="hybridMultilevel"/>
    <w:tmpl w:val="B38C84BE"/>
    <w:lvl w:ilvl="0" w:tplc="E4F897E4">
      <w:start w:val="1"/>
      <w:numFmt w:val="bullet"/>
      <w:lvlText w:val=""/>
      <w:lvlJc w:val="left"/>
      <w:pPr>
        <w:ind w:left="360" w:hanging="360"/>
      </w:pPr>
      <w:rPr>
        <w:rFonts w:ascii="Symbol" w:hAnsi="Symbol" w:hint="default"/>
        <w:sz w:val="16"/>
        <w:szCs w:val="16"/>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6CBF2513"/>
    <w:multiLevelType w:val="hybridMultilevel"/>
    <w:tmpl w:val="6916ED02"/>
    <w:lvl w:ilvl="0" w:tplc="82EE603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 w:numId="6">
    <w:abstractNumId w:val="2"/>
  </w:num>
  <w:num w:numId="7">
    <w:abstractNumId w:val="2"/>
  </w:num>
  <w:num w:numId="8">
    <w:abstractNumId w:val="2"/>
  </w:num>
  <w:num w:numId="9">
    <w:abstractNumId w:val="2"/>
  </w:num>
  <w:num w:numId="10">
    <w:abstractNumId w:val="2"/>
  </w:num>
  <w:num w:numId="1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43010"/>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77A9"/>
    <w:rsid w:val="00012DC4"/>
    <w:rsid w:val="00017D9C"/>
    <w:rsid w:val="0002244C"/>
    <w:rsid w:val="0002336A"/>
    <w:rsid w:val="00042703"/>
    <w:rsid w:val="000434FB"/>
    <w:rsid w:val="000439B5"/>
    <w:rsid w:val="00056711"/>
    <w:rsid w:val="000764A0"/>
    <w:rsid w:val="0009024C"/>
    <w:rsid w:val="000A023F"/>
    <w:rsid w:val="000A4006"/>
    <w:rsid w:val="000A6ABE"/>
    <w:rsid w:val="000B07ED"/>
    <w:rsid w:val="000C4029"/>
    <w:rsid w:val="000C4662"/>
    <w:rsid w:val="000C56BF"/>
    <w:rsid w:val="000C6AF1"/>
    <w:rsid w:val="000D1019"/>
    <w:rsid w:val="000F404F"/>
    <w:rsid w:val="000F62AA"/>
    <w:rsid w:val="00102AB4"/>
    <w:rsid w:val="00112C23"/>
    <w:rsid w:val="00116223"/>
    <w:rsid w:val="0011780E"/>
    <w:rsid w:val="0013465E"/>
    <w:rsid w:val="001451B9"/>
    <w:rsid w:val="00151DC5"/>
    <w:rsid w:val="001567D0"/>
    <w:rsid w:val="00157E06"/>
    <w:rsid w:val="00167B95"/>
    <w:rsid w:val="00181895"/>
    <w:rsid w:val="0019340B"/>
    <w:rsid w:val="001A2944"/>
    <w:rsid w:val="001A77B1"/>
    <w:rsid w:val="001A7DBB"/>
    <w:rsid w:val="001D1413"/>
    <w:rsid w:val="001D3559"/>
    <w:rsid w:val="001D76C5"/>
    <w:rsid w:val="001F18AB"/>
    <w:rsid w:val="001F6467"/>
    <w:rsid w:val="00200CE6"/>
    <w:rsid w:val="0021393C"/>
    <w:rsid w:val="0024211B"/>
    <w:rsid w:val="002509D1"/>
    <w:rsid w:val="00263730"/>
    <w:rsid w:val="00270163"/>
    <w:rsid w:val="00284595"/>
    <w:rsid w:val="00285893"/>
    <w:rsid w:val="0029038D"/>
    <w:rsid w:val="00290C4A"/>
    <w:rsid w:val="00296FE8"/>
    <w:rsid w:val="002A471E"/>
    <w:rsid w:val="002B57DA"/>
    <w:rsid w:val="002B5EC8"/>
    <w:rsid w:val="002B6A0F"/>
    <w:rsid w:val="002B6FEE"/>
    <w:rsid w:val="002C05E5"/>
    <w:rsid w:val="002C234E"/>
    <w:rsid w:val="002C386C"/>
    <w:rsid w:val="002E5BC0"/>
    <w:rsid w:val="002E78F4"/>
    <w:rsid w:val="002F41D0"/>
    <w:rsid w:val="002F52CA"/>
    <w:rsid w:val="00304E41"/>
    <w:rsid w:val="00306C56"/>
    <w:rsid w:val="00317D45"/>
    <w:rsid w:val="00322578"/>
    <w:rsid w:val="003642D3"/>
    <w:rsid w:val="0036440F"/>
    <w:rsid w:val="00380BEA"/>
    <w:rsid w:val="0038541F"/>
    <w:rsid w:val="00387500"/>
    <w:rsid w:val="00397DE8"/>
    <w:rsid w:val="003A0A64"/>
    <w:rsid w:val="003A732B"/>
    <w:rsid w:val="003B1C29"/>
    <w:rsid w:val="003B6930"/>
    <w:rsid w:val="003C4992"/>
    <w:rsid w:val="003D3CBD"/>
    <w:rsid w:val="003F14E7"/>
    <w:rsid w:val="003F32E0"/>
    <w:rsid w:val="003F54AC"/>
    <w:rsid w:val="003F7A81"/>
    <w:rsid w:val="00403078"/>
    <w:rsid w:val="00412F94"/>
    <w:rsid w:val="00413C8C"/>
    <w:rsid w:val="00416C3D"/>
    <w:rsid w:val="00421528"/>
    <w:rsid w:val="0042774A"/>
    <w:rsid w:val="0043620D"/>
    <w:rsid w:val="00442824"/>
    <w:rsid w:val="0044627A"/>
    <w:rsid w:val="00451BE5"/>
    <w:rsid w:val="00466D3C"/>
    <w:rsid w:val="0048304F"/>
    <w:rsid w:val="00492C50"/>
    <w:rsid w:val="004B14BE"/>
    <w:rsid w:val="004B7DB5"/>
    <w:rsid w:val="004D2A71"/>
    <w:rsid w:val="004F7DA2"/>
    <w:rsid w:val="00504046"/>
    <w:rsid w:val="00516CCF"/>
    <w:rsid w:val="005335D5"/>
    <w:rsid w:val="005371C1"/>
    <w:rsid w:val="00540775"/>
    <w:rsid w:val="00554AC8"/>
    <w:rsid w:val="005779B0"/>
    <w:rsid w:val="00590B91"/>
    <w:rsid w:val="00592F9D"/>
    <w:rsid w:val="00593E9F"/>
    <w:rsid w:val="00597465"/>
    <w:rsid w:val="005A780F"/>
    <w:rsid w:val="005B1629"/>
    <w:rsid w:val="005B6921"/>
    <w:rsid w:val="005C74DE"/>
    <w:rsid w:val="005E18DA"/>
    <w:rsid w:val="005E26A0"/>
    <w:rsid w:val="005E4338"/>
    <w:rsid w:val="005E6287"/>
    <w:rsid w:val="005F2103"/>
    <w:rsid w:val="0060245A"/>
    <w:rsid w:val="006056D8"/>
    <w:rsid w:val="0061520C"/>
    <w:rsid w:val="006171DF"/>
    <w:rsid w:val="00630C3D"/>
    <w:rsid w:val="00630C74"/>
    <w:rsid w:val="00631769"/>
    <w:rsid w:val="00631E8B"/>
    <w:rsid w:val="00632A0E"/>
    <w:rsid w:val="00637F0D"/>
    <w:rsid w:val="00665738"/>
    <w:rsid w:val="00666FEB"/>
    <w:rsid w:val="006748E6"/>
    <w:rsid w:val="006813AD"/>
    <w:rsid w:val="00683E64"/>
    <w:rsid w:val="00684141"/>
    <w:rsid w:val="006852EA"/>
    <w:rsid w:val="00691A72"/>
    <w:rsid w:val="00693261"/>
    <w:rsid w:val="00695BF4"/>
    <w:rsid w:val="006A0088"/>
    <w:rsid w:val="006C085D"/>
    <w:rsid w:val="006D2B4A"/>
    <w:rsid w:val="006E1D80"/>
    <w:rsid w:val="006E27F0"/>
    <w:rsid w:val="006E4008"/>
    <w:rsid w:val="006F5F26"/>
    <w:rsid w:val="006F6AAC"/>
    <w:rsid w:val="00716474"/>
    <w:rsid w:val="00737E63"/>
    <w:rsid w:val="00742128"/>
    <w:rsid w:val="00745E9B"/>
    <w:rsid w:val="0076655C"/>
    <w:rsid w:val="00792029"/>
    <w:rsid w:val="00793207"/>
    <w:rsid w:val="007A4519"/>
    <w:rsid w:val="007A46A9"/>
    <w:rsid w:val="007B19D2"/>
    <w:rsid w:val="007B3E89"/>
    <w:rsid w:val="007C47EE"/>
    <w:rsid w:val="007D32B6"/>
    <w:rsid w:val="007E00F4"/>
    <w:rsid w:val="007E5337"/>
    <w:rsid w:val="007E5A37"/>
    <w:rsid w:val="007F70C7"/>
    <w:rsid w:val="008079E9"/>
    <w:rsid w:val="0083199F"/>
    <w:rsid w:val="008324A6"/>
    <w:rsid w:val="0084478A"/>
    <w:rsid w:val="00845C33"/>
    <w:rsid w:val="00846AF5"/>
    <w:rsid w:val="008548E0"/>
    <w:rsid w:val="008548F9"/>
    <w:rsid w:val="008669DF"/>
    <w:rsid w:val="0088053A"/>
    <w:rsid w:val="00890076"/>
    <w:rsid w:val="00894ABF"/>
    <w:rsid w:val="008A0C3D"/>
    <w:rsid w:val="008A7555"/>
    <w:rsid w:val="008B73B6"/>
    <w:rsid w:val="008D39C9"/>
    <w:rsid w:val="008E144B"/>
    <w:rsid w:val="008E1CCB"/>
    <w:rsid w:val="008E5456"/>
    <w:rsid w:val="008E6F07"/>
    <w:rsid w:val="008F1102"/>
    <w:rsid w:val="008F15C7"/>
    <w:rsid w:val="008F4769"/>
    <w:rsid w:val="00904BFC"/>
    <w:rsid w:val="00912FE8"/>
    <w:rsid w:val="00917653"/>
    <w:rsid w:val="009352A5"/>
    <w:rsid w:val="009356D1"/>
    <w:rsid w:val="0094007F"/>
    <w:rsid w:val="00945408"/>
    <w:rsid w:val="009544F0"/>
    <w:rsid w:val="00954568"/>
    <w:rsid w:val="00955E93"/>
    <w:rsid w:val="00964696"/>
    <w:rsid w:val="009732C7"/>
    <w:rsid w:val="0098147B"/>
    <w:rsid w:val="0099315B"/>
    <w:rsid w:val="009C4F8C"/>
    <w:rsid w:val="009C7C11"/>
    <w:rsid w:val="009D4A6D"/>
    <w:rsid w:val="009D4A76"/>
    <w:rsid w:val="009E2A22"/>
    <w:rsid w:val="009E3A3C"/>
    <w:rsid w:val="00A24944"/>
    <w:rsid w:val="00A258EF"/>
    <w:rsid w:val="00A31D25"/>
    <w:rsid w:val="00A415FD"/>
    <w:rsid w:val="00A44A86"/>
    <w:rsid w:val="00A743FD"/>
    <w:rsid w:val="00A85E01"/>
    <w:rsid w:val="00AB0204"/>
    <w:rsid w:val="00AC7868"/>
    <w:rsid w:val="00AE0CDE"/>
    <w:rsid w:val="00AE1A27"/>
    <w:rsid w:val="00AE57D9"/>
    <w:rsid w:val="00AE585A"/>
    <w:rsid w:val="00B005E7"/>
    <w:rsid w:val="00B04173"/>
    <w:rsid w:val="00B0469B"/>
    <w:rsid w:val="00B04F11"/>
    <w:rsid w:val="00B07213"/>
    <w:rsid w:val="00B13C8F"/>
    <w:rsid w:val="00B16772"/>
    <w:rsid w:val="00B16C8B"/>
    <w:rsid w:val="00B20454"/>
    <w:rsid w:val="00B20776"/>
    <w:rsid w:val="00B22F69"/>
    <w:rsid w:val="00B27149"/>
    <w:rsid w:val="00B44993"/>
    <w:rsid w:val="00B46973"/>
    <w:rsid w:val="00B5583F"/>
    <w:rsid w:val="00B5784E"/>
    <w:rsid w:val="00B61362"/>
    <w:rsid w:val="00B73C23"/>
    <w:rsid w:val="00B935B0"/>
    <w:rsid w:val="00BA591F"/>
    <w:rsid w:val="00BB4454"/>
    <w:rsid w:val="00BB621D"/>
    <w:rsid w:val="00BB6A63"/>
    <w:rsid w:val="00BC1F96"/>
    <w:rsid w:val="00BC6981"/>
    <w:rsid w:val="00BD0125"/>
    <w:rsid w:val="00BD4A79"/>
    <w:rsid w:val="00C10457"/>
    <w:rsid w:val="00C1118C"/>
    <w:rsid w:val="00C130EC"/>
    <w:rsid w:val="00C1764E"/>
    <w:rsid w:val="00C24F89"/>
    <w:rsid w:val="00C3118C"/>
    <w:rsid w:val="00C370B6"/>
    <w:rsid w:val="00C4097A"/>
    <w:rsid w:val="00C43A9A"/>
    <w:rsid w:val="00C51F9A"/>
    <w:rsid w:val="00C56B3A"/>
    <w:rsid w:val="00C5718F"/>
    <w:rsid w:val="00C57CDD"/>
    <w:rsid w:val="00C72B95"/>
    <w:rsid w:val="00C75795"/>
    <w:rsid w:val="00C764F8"/>
    <w:rsid w:val="00C858E6"/>
    <w:rsid w:val="00C8601F"/>
    <w:rsid w:val="00C96B8B"/>
    <w:rsid w:val="00CA51CE"/>
    <w:rsid w:val="00CC4748"/>
    <w:rsid w:val="00CE0E01"/>
    <w:rsid w:val="00CE4CE1"/>
    <w:rsid w:val="00CF6AB8"/>
    <w:rsid w:val="00D0093B"/>
    <w:rsid w:val="00D0711B"/>
    <w:rsid w:val="00D17A5D"/>
    <w:rsid w:val="00D17E1F"/>
    <w:rsid w:val="00D4682C"/>
    <w:rsid w:val="00D46EA0"/>
    <w:rsid w:val="00D56BD2"/>
    <w:rsid w:val="00D62B7E"/>
    <w:rsid w:val="00D65B57"/>
    <w:rsid w:val="00D77A50"/>
    <w:rsid w:val="00D964B7"/>
    <w:rsid w:val="00DB1A86"/>
    <w:rsid w:val="00DB4B3C"/>
    <w:rsid w:val="00DC3A58"/>
    <w:rsid w:val="00DD03EE"/>
    <w:rsid w:val="00DD1D21"/>
    <w:rsid w:val="00DD51A8"/>
    <w:rsid w:val="00DE3849"/>
    <w:rsid w:val="00DF0EC8"/>
    <w:rsid w:val="00E01252"/>
    <w:rsid w:val="00E13A1C"/>
    <w:rsid w:val="00E25849"/>
    <w:rsid w:val="00E265EC"/>
    <w:rsid w:val="00E327A3"/>
    <w:rsid w:val="00E32D95"/>
    <w:rsid w:val="00E3332C"/>
    <w:rsid w:val="00E343C2"/>
    <w:rsid w:val="00E41C0A"/>
    <w:rsid w:val="00E516CA"/>
    <w:rsid w:val="00E5522A"/>
    <w:rsid w:val="00E562E1"/>
    <w:rsid w:val="00E57A9E"/>
    <w:rsid w:val="00E67F43"/>
    <w:rsid w:val="00E71B62"/>
    <w:rsid w:val="00E721B6"/>
    <w:rsid w:val="00E924D6"/>
    <w:rsid w:val="00E95C87"/>
    <w:rsid w:val="00EB3C04"/>
    <w:rsid w:val="00EB5893"/>
    <w:rsid w:val="00EC2376"/>
    <w:rsid w:val="00ED3A00"/>
    <w:rsid w:val="00ED7457"/>
    <w:rsid w:val="00EE1227"/>
    <w:rsid w:val="00EF0533"/>
    <w:rsid w:val="00F27434"/>
    <w:rsid w:val="00F46490"/>
    <w:rsid w:val="00F472AA"/>
    <w:rsid w:val="00F651A4"/>
    <w:rsid w:val="00F74D9B"/>
    <w:rsid w:val="00F8096C"/>
    <w:rsid w:val="00F81088"/>
    <w:rsid w:val="00F83152"/>
    <w:rsid w:val="00F91F14"/>
    <w:rsid w:val="00F9285B"/>
    <w:rsid w:val="00FA0805"/>
    <w:rsid w:val="00FA6BA5"/>
    <w:rsid w:val="00FC2705"/>
    <w:rsid w:val="00FD29FE"/>
    <w:rsid w:val="00FD5EFF"/>
    <w:rsid w:val="00FE5B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14:docId w14:val="406EA60A"/>
  <w15:docId w15:val="{C790C0C4-682B-4CBB-A8F1-FB0C2B23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042703"/>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F41D0"/>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F91F14"/>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2703"/>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F41D0"/>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F91F14"/>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0F62AA"/>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DB1A86"/>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890076"/>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89007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link w:val="ParagraphChar"/>
    <w:qFormat/>
    <w:rsid w:val="00E25849"/>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E25849"/>
    <w:rPr>
      <w:rFonts w:eastAsiaTheme="minorHAnsi" w:cs="Calibri"/>
      <w:lang w:eastAsia="en-AU"/>
    </w:rPr>
  </w:style>
  <w:style w:type="paragraph" w:customStyle="1" w:styleId="ListItem">
    <w:name w:val="List Item"/>
    <w:basedOn w:val="Paragraph"/>
    <w:link w:val="ListItemChar"/>
    <w:qFormat/>
    <w:rsid w:val="007E5337"/>
    <w:pPr>
      <w:numPr>
        <w:numId w:val="4"/>
      </w:numPr>
      <w:ind w:left="426" w:hanging="426"/>
    </w:pPr>
  </w:style>
  <w:style w:type="character" w:customStyle="1" w:styleId="ListItemChar">
    <w:name w:val="List Item Char"/>
    <w:basedOn w:val="DefaultParagraphFont"/>
    <w:link w:val="ListItem"/>
    <w:rsid w:val="007E5337"/>
    <w:rPr>
      <w:rFonts w:eastAsiaTheme="minorHAnsi" w:cs="Calibri"/>
      <w:lang w:eastAsia="en-AU"/>
    </w:rPr>
  </w:style>
  <w:style w:type="paragraph" w:customStyle="1" w:styleId="Default">
    <w:name w:val="Default"/>
    <w:rsid w:val="00FD5EFF"/>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46235">
      <w:bodyDiv w:val="1"/>
      <w:marLeft w:val="0"/>
      <w:marRight w:val="0"/>
      <w:marTop w:val="0"/>
      <w:marBottom w:val="0"/>
      <w:divBdr>
        <w:top w:val="none" w:sz="0" w:space="0" w:color="auto"/>
        <w:left w:val="none" w:sz="0" w:space="0" w:color="auto"/>
        <w:bottom w:val="none" w:sz="0" w:space="0" w:color="auto"/>
        <w:right w:val="none" w:sz="0" w:space="0" w:color="auto"/>
      </w:divBdr>
    </w:div>
    <w:div w:id="1352760461">
      <w:bodyDiv w:val="1"/>
      <w:marLeft w:val="0"/>
      <w:marRight w:val="0"/>
      <w:marTop w:val="0"/>
      <w:marBottom w:val="0"/>
      <w:divBdr>
        <w:top w:val="none" w:sz="0" w:space="0" w:color="auto"/>
        <w:left w:val="none" w:sz="0" w:space="0" w:color="auto"/>
        <w:bottom w:val="none" w:sz="0" w:space="0" w:color="auto"/>
        <w:right w:val="none" w:sz="0" w:space="0" w:color="auto"/>
      </w:divBdr>
    </w:div>
    <w:div w:id="1378239550">
      <w:bodyDiv w:val="1"/>
      <w:marLeft w:val="0"/>
      <w:marRight w:val="0"/>
      <w:marTop w:val="0"/>
      <w:marBottom w:val="0"/>
      <w:divBdr>
        <w:top w:val="none" w:sz="0" w:space="0" w:color="auto"/>
        <w:left w:val="none" w:sz="0" w:space="0" w:color="auto"/>
        <w:bottom w:val="none" w:sz="0" w:space="0" w:color="auto"/>
        <w:right w:val="none" w:sz="0" w:space="0" w:color="auto"/>
      </w:divBdr>
    </w:div>
    <w:div w:id="183260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yperlink" Target="http://wace1516.scsa.wa.edu.au/engli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http://intranetcc/BusinessTools/Logos/SCSA%20and%20Government%20WA%20(purple).jp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9F4159-7EA0-438E-96F7-138828890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70B84F9D</Template>
  <TotalTime>2159</TotalTime>
  <Pages>24</Pages>
  <Words>7166</Words>
  <Characters>40849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Calvert</dc:creator>
  <cp:keywords/>
  <dc:description/>
  <cp:lastModifiedBy>LAVAN Denise [Narrogin Senior High School]</cp:lastModifiedBy>
  <cp:revision>72</cp:revision>
  <cp:lastPrinted>2017-01-11T05:23:00Z</cp:lastPrinted>
  <dcterms:created xsi:type="dcterms:W3CDTF">2013-10-29T00:38:00Z</dcterms:created>
  <dcterms:modified xsi:type="dcterms:W3CDTF">2019-08-20T08:35:00Z</dcterms:modified>
</cp:coreProperties>
</file>