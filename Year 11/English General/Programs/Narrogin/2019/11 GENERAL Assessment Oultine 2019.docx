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6E5" w:rsidRPr="00A016FA" w:rsidRDefault="001B16E5" w:rsidP="001B16E5">
      <w:pPr>
        <w:suppressAutoHyphens w:val="0"/>
        <w:rPr>
          <w:rFonts w:ascii="Times New Roman" w:hAnsi="Times New Roman"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sz w:val="24"/>
          <w:lang w:eastAsia="en-AU"/>
        </w:rPr>
      </w:pPr>
    </w:p>
    <w:p w:rsidR="001B16E5" w:rsidRPr="00A016FA" w:rsidRDefault="00F36F9E" w:rsidP="001B16E5">
      <w:pPr>
        <w:suppressAutoHyphens w:val="0"/>
        <w:rPr>
          <w:rFonts w:ascii="Times New Roman" w:hAnsi="Times New Roman"/>
          <w:sz w:val="24"/>
          <w:lang w:eastAsia="en-AU"/>
        </w:rPr>
      </w:pPr>
      <w:r>
        <w:rPr>
          <w:noProof/>
          <w:lang w:eastAsia="en-AU"/>
        </w:rPr>
        <w:drawing>
          <wp:anchor distT="36576" distB="36576" distL="36576" distR="36576" simplePos="0" relativeHeight="251659264" behindDoc="1" locked="0" layoutInCell="1" allowOverlap="1" wp14:anchorId="5078E16E" wp14:editId="486D0E4E">
            <wp:simplePos x="0" y="0"/>
            <wp:positionH relativeFrom="column">
              <wp:posOffset>1152525</wp:posOffset>
            </wp:positionH>
            <wp:positionV relativeFrom="paragraph">
              <wp:posOffset>154305</wp:posOffset>
            </wp:positionV>
            <wp:extent cx="4424680" cy="4562475"/>
            <wp:effectExtent l="0" t="0" r="0" b="9525"/>
            <wp:wrapNone/>
            <wp:docPr id="1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6E5" w:rsidRPr="00A016FA" w:rsidRDefault="001B16E5" w:rsidP="001B16E5">
      <w:pPr>
        <w:suppressAutoHyphens w:val="0"/>
        <w:rPr>
          <w:rFonts w:ascii="Times New Roman" w:hAnsi="Times New Roman"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1B16E5" w:rsidRPr="00A016FA" w:rsidRDefault="001B16E5" w:rsidP="001B16E5">
      <w:pPr>
        <w:suppressAutoHyphens w:val="0"/>
        <w:rPr>
          <w:rFonts w:ascii="Times New Roman" w:hAnsi="Times New Roman"/>
          <w:noProof/>
          <w:sz w:val="24"/>
          <w:lang w:eastAsia="en-AU"/>
        </w:rPr>
      </w:pPr>
    </w:p>
    <w:p w:rsidR="00F36F9E" w:rsidRDefault="00F36F9E" w:rsidP="00F36F9E">
      <w:pPr>
        <w:suppressAutoHyphens w:val="0"/>
        <w:jc w:val="center"/>
        <w:rPr>
          <w:rFonts w:cs="Arial"/>
          <w:b/>
          <w:noProof/>
          <w:sz w:val="44"/>
          <w:szCs w:val="44"/>
          <w:lang w:eastAsia="en-AU"/>
        </w:rPr>
      </w:pPr>
      <w:r>
        <w:rPr>
          <w:rFonts w:cs="Arial"/>
          <w:b/>
          <w:noProof/>
          <w:sz w:val="44"/>
          <w:szCs w:val="44"/>
          <w:lang w:eastAsia="en-AU"/>
        </w:rPr>
        <w:t>U</w:t>
      </w:r>
      <w:r w:rsidRPr="00424056">
        <w:rPr>
          <w:rFonts w:cs="Arial"/>
          <w:b/>
          <w:noProof/>
          <w:sz w:val="44"/>
          <w:szCs w:val="44"/>
          <w:lang w:eastAsia="en-AU"/>
        </w:rPr>
        <w:t>NIT</w:t>
      </w:r>
      <w:r w:rsidR="00A45285">
        <w:rPr>
          <w:rFonts w:cs="Arial"/>
          <w:b/>
          <w:noProof/>
          <w:sz w:val="44"/>
          <w:szCs w:val="44"/>
          <w:lang w:eastAsia="en-AU"/>
        </w:rPr>
        <w:t>S</w:t>
      </w:r>
      <w:r w:rsidR="00B32FF1">
        <w:rPr>
          <w:rFonts w:cs="Arial"/>
          <w:b/>
          <w:noProof/>
          <w:sz w:val="44"/>
          <w:szCs w:val="44"/>
          <w:lang w:eastAsia="en-AU"/>
        </w:rPr>
        <w:t xml:space="preserve"> 1 &amp; 2</w:t>
      </w:r>
    </w:p>
    <w:p w:rsidR="00F36F9E" w:rsidRPr="00424056" w:rsidRDefault="00F36F9E" w:rsidP="00F36F9E">
      <w:pPr>
        <w:suppressAutoHyphens w:val="0"/>
        <w:jc w:val="center"/>
        <w:rPr>
          <w:rFonts w:cs="Arial"/>
          <w:b/>
          <w:noProof/>
          <w:sz w:val="44"/>
          <w:szCs w:val="44"/>
          <w:lang w:eastAsia="en-AU"/>
        </w:rPr>
      </w:pPr>
    </w:p>
    <w:p w:rsidR="00F36F9E" w:rsidRPr="00424056" w:rsidRDefault="00B32FF1" w:rsidP="00F36F9E">
      <w:pPr>
        <w:suppressAutoHyphens w:val="0"/>
        <w:jc w:val="center"/>
        <w:rPr>
          <w:rFonts w:cs="Arial"/>
          <w:b/>
          <w:noProof/>
          <w:sz w:val="44"/>
          <w:szCs w:val="44"/>
          <w:lang w:eastAsia="en-AU"/>
        </w:rPr>
      </w:pPr>
      <w:r>
        <w:rPr>
          <w:rFonts w:cs="Arial"/>
          <w:b/>
          <w:noProof/>
          <w:sz w:val="44"/>
          <w:szCs w:val="44"/>
          <w:lang w:eastAsia="en-AU"/>
        </w:rPr>
        <w:t>YEAR 11</w:t>
      </w:r>
      <w:r w:rsidR="00810CF8">
        <w:rPr>
          <w:rFonts w:cs="Arial"/>
          <w:b/>
          <w:noProof/>
          <w:sz w:val="44"/>
          <w:szCs w:val="44"/>
          <w:lang w:eastAsia="en-AU"/>
        </w:rPr>
        <w:t xml:space="preserve"> </w:t>
      </w:r>
      <w:r w:rsidR="00F36F9E" w:rsidRPr="00424056">
        <w:rPr>
          <w:rFonts w:cs="Arial"/>
          <w:b/>
          <w:noProof/>
          <w:sz w:val="44"/>
          <w:szCs w:val="44"/>
          <w:lang w:eastAsia="en-AU"/>
        </w:rPr>
        <w:t>GENERAL ENGLISH</w:t>
      </w:r>
      <w:r w:rsidR="006D4950">
        <w:rPr>
          <w:rFonts w:cs="Arial"/>
          <w:b/>
          <w:noProof/>
          <w:sz w:val="44"/>
          <w:szCs w:val="44"/>
          <w:lang w:eastAsia="en-AU"/>
        </w:rPr>
        <w:t xml:space="preserve">- </w:t>
      </w:r>
    </w:p>
    <w:p w:rsidR="00F36F9E" w:rsidRPr="00424056" w:rsidRDefault="00F36F9E" w:rsidP="00F36F9E">
      <w:pPr>
        <w:suppressAutoHyphens w:val="0"/>
        <w:jc w:val="center"/>
        <w:rPr>
          <w:rFonts w:cs="Arial"/>
          <w:b/>
          <w:noProof/>
          <w:sz w:val="44"/>
          <w:szCs w:val="44"/>
          <w:lang w:eastAsia="en-AU"/>
        </w:rPr>
      </w:pPr>
      <w:r w:rsidRPr="00424056">
        <w:rPr>
          <w:rFonts w:cs="Arial"/>
          <w:b/>
          <w:noProof/>
          <w:sz w:val="44"/>
          <w:szCs w:val="44"/>
          <w:lang w:eastAsia="en-AU"/>
        </w:rPr>
        <w:t>201</w:t>
      </w:r>
      <w:r w:rsidR="005C3062">
        <w:rPr>
          <w:rFonts w:cs="Arial"/>
          <w:b/>
          <w:noProof/>
          <w:sz w:val="44"/>
          <w:szCs w:val="44"/>
          <w:lang w:eastAsia="en-AU"/>
        </w:rPr>
        <w:t>9</w:t>
      </w:r>
      <w:r w:rsidRPr="00424056">
        <w:rPr>
          <w:rFonts w:cs="Arial"/>
          <w:b/>
          <w:noProof/>
          <w:sz w:val="44"/>
          <w:szCs w:val="44"/>
          <w:lang w:eastAsia="en-AU"/>
        </w:rPr>
        <w:t xml:space="preserve"> ASSESSMENT OUTLINE</w:t>
      </w:r>
    </w:p>
    <w:p w:rsidR="00F36F9E" w:rsidRDefault="00F36F9E">
      <w:pPr>
        <w:suppressAutoHyphens w:val="0"/>
        <w:rPr>
          <w:b/>
          <w:bCs/>
          <w:sz w:val="32"/>
          <w:szCs w:val="32"/>
        </w:rPr>
      </w:pPr>
    </w:p>
    <w:p w:rsidR="00F36F9E" w:rsidRDefault="00F36F9E" w:rsidP="00A70133">
      <w:pPr>
        <w:rPr>
          <w:b/>
          <w:bCs/>
          <w:sz w:val="32"/>
          <w:szCs w:val="32"/>
        </w:rPr>
      </w:pPr>
    </w:p>
    <w:p w:rsidR="00F36F9E" w:rsidRDefault="00F36F9E" w:rsidP="00A70133">
      <w:pPr>
        <w:rPr>
          <w:b/>
          <w:bCs/>
          <w:sz w:val="32"/>
          <w:szCs w:val="32"/>
        </w:rPr>
      </w:pPr>
    </w:p>
    <w:p w:rsidR="00F36F9E" w:rsidRDefault="00F36F9E" w:rsidP="00A70133">
      <w:pPr>
        <w:rPr>
          <w:b/>
          <w:bCs/>
          <w:sz w:val="32"/>
          <w:szCs w:val="32"/>
        </w:rPr>
      </w:pPr>
    </w:p>
    <w:p w:rsidR="00F36F9E" w:rsidRDefault="00F36F9E" w:rsidP="00A70133">
      <w:pPr>
        <w:rPr>
          <w:b/>
          <w:bCs/>
          <w:sz w:val="32"/>
          <w:szCs w:val="32"/>
        </w:rPr>
      </w:pPr>
    </w:p>
    <w:p w:rsidR="00E25FD7" w:rsidRDefault="00E25FD7" w:rsidP="00A70133">
      <w:pPr>
        <w:rPr>
          <w:b/>
          <w:bCs/>
          <w:sz w:val="32"/>
          <w:szCs w:val="32"/>
        </w:rPr>
      </w:pPr>
    </w:p>
    <w:p w:rsidR="00E25FD7" w:rsidRDefault="00E25FD7" w:rsidP="00A70133">
      <w:pPr>
        <w:rPr>
          <w:b/>
          <w:bCs/>
          <w:sz w:val="32"/>
          <w:szCs w:val="32"/>
        </w:rPr>
      </w:pPr>
    </w:p>
    <w:p w:rsidR="00E25FD7" w:rsidRDefault="00E25FD7" w:rsidP="00A70133">
      <w:pPr>
        <w:rPr>
          <w:b/>
          <w:bCs/>
          <w:sz w:val="32"/>
          <w:szCs w:val="32"/>
        </w:rPr>
      </w:pPr>
    </w:p>
    <w:p w:rsidR="00E25FD7" w:rsidRDefault="00E25FD7" w:rsidP="00A70133">
      <w:pPr>
        <w:rPr>
          <w:b/>
          <w:bCs/>
          <w:sz w:val="32"/>
          <w:szCs w:val="32"/>
        </w:rPr>
      </w:pPr>
    </w:p>
    <w:p w:rsidR="00E25FD7" w:rsidRDefault="00E25FD7" w:rsidP="00A70133">
      <w:pPr>
        <w:rPr>
          <w:b/>
          <w:bCs/>
          <w:sz w:val="32"/>
          <w:szCs w:val="32"/>
        </w:rPr>
      </w:pPr>
    </w:p>
    <w:tbl>
      <w:tblPr>
        <w:tblW w:w="107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"/>
        <w:gridCol w:w="1112"/>
        <w:gridCol w:w="710"/>
        <w:gridCol w:w="425"/>
        <w:gridCol w:w="851"/>
        <w:gridCol w:w="5667"/>
        <w:gridCol w:w="1357"/>
        <w:gridCol w:w="629"/>
      </w:tblGrid>
      <w:tr w:rsidR="00E25FD7" w:rsidRPr="00E25FD7" w:rsidTr="00E345F3">
        <w:tc>
          <w:tcPr>
            <w:tcW w:w="1843" w:type="dxa"/>
            <w:gridSpan w:val="3"/>
            <w:shd w:val="clear" w:color="auto" w:fill="auto"/>
          </w:tcPr>
          <w:p w:rsidR="00E25FD7" w:rsidRPr="00E25FD7" w:rsidRDefault="00E25FD7" w:rsidP="00E25FD7">
            <w:pPr>
              <w:suppressLineNumbers/>
              <w:rPr>
                <w:b/>
                <w:bCs/>
                <w:sz w:val="24"/>
              </w:rPr>
            </w:pPr>
          </w:p>
        </w:tc>
        <w:tc>
          <w:tcPr>
            <w:tcW w:w="6943" w:type="dxa"/>
            <w:gridSpan w:val="3"/>
            <w:shd w:val="clear" w:color="auto" w:fill="auto"/>
          </w:tcPr>
          <w:p w:rsidR="00E25FD7" w:rsidRPr="00E25FD7" w:rsidRDefault="00E25FD7" w:rsidP="00E25FD7">
            <w:pPr>
              <w:tabs>
                <w:tab w:val="center" w:pos="4153"/>
                <w:tab w:val="right" w:pos="8306"/>
              </w:tabs>
              <w:jc w:val="center"/>
              <w:rPr>
                <w:b/>
                <w:bCs/>
              </w:rPr>
            </w:pPr>
            <w:r w:rsidRPr="00E25FD7">
              <w:rPr>
                <w:b/>
                <w:bCs/>
                <w:sz w:val="24"/>
              </w:rPr>
              <w:t>Narrogin Senior High School</w:t>
            </w:r>
          </w:p>
          <w:p w:rsidR="00E25FD7" w:rsidRPr="00E25FD7" w:rsidRDefault="00761920" w:rsidP="00E25FD7">
            <w:pPr>
              <w:tabs>
                <w:tab w:val="center" w:pos="4153"/>
                <w:tab w:val="right" w:pos="830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 Outline Report: 2019</w:t>
            </w:r>
          </w:p>
          <w:p w:rsidR="00E25FD7" w:rsidRDefault="00B32FF1" w:rsidP="00E345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 Outline: 11</w:t>
            </w:r>
            <w:r w:rsidR="00E25FD7" w:rsidRPr="00E25FD7">
              <w:rPr>
                <w:b/>
                <w:bCs/>
              </w:rPr>
              <w:t xml:space="preserve"> GENERAL ENGLISH </w:t>
            </w:r>
          </w:p>
          <w:p w:rsidR="00EC2402" w:rsidRPr="00E25FD7" w:rsidRDefault="00EC2402" w:rsidP="00E345F3">
            <w:pPr>
              <w:jc w:val="center"/>
            </w:pPr>
          </w:p>
        </w:tc>
        <w:tc>
          <w:tcPr>
            <w:tcW w:w="1986" w:type="dxa"/>
            <w:gridSpan w:val="2"/>
            <w:shd w:val="clear" w:color="auto" w:fill="auto"/>
          </w:tcPr>
          <w:p w:rsidR="00E25FD7" w:rsidRPr="00E25FD7" w:rsidRDefault="00E25FD7" w:rsidP="00E25FD7">
            <w:pPr>
              <w:suppressLineNumbers/>
            </w:pPr>
          </w:p>
        </w:tc>
      </w:tr>
      <w:tr w:rsidR="00E345F3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E25FD7" w:rsidRPr="00E25FD7" w:rsidRDefault="00E25FD7" w:rsidP="00C5062D">
            <w:pPr>
              <w:tabs>
                <w:tab w:val="left" w:pos="6379"/>
              </w:tabs>
              <w:snapToGrid w:val="0"/>
              <w:spacing w:before="120"/>
              <w:rPr>
                <w:b/>
              </w:rPr>
            </w:pPr>
            <w:r w:rsidRPr="00E25FD7">
              <w:rPr>
                <w:b/>
              </w:rPr>
              <w:t>Type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E25FD7" w:rsidRPr="00E25FD7" w:rsidRDefault="00E25FD7" w:rsidP="00C5062D">
            <w:pPr>
              <w:tabs>
                <w:tab w:val="left" w:pos="6379"/>
              </w:tabs>
              <w:snapToGrid w:val="0"/>
              <w:spacing w:before="120"/>
              <w:jc w:val="center"/>
              <w:rPr>
                <w:b/>
              </w:rPr>
            </w:pPr>
            <w:r w:rsidRPr="00E25FD7">
              <w:rPr>
                <w:b/>
              </w:rPr>
              <w:t>W</w:t>
            </w:r>
            <w:r w:rsidR="00261C89">
              <w:rPr>
                <w:b/>
              </w:rPr>
              <w:t>ri</w:t>
            </w:r>
            <w:r w:rsidRPr="00E25FD7">
              <w:rPr>
                <w:b/>
              </w:rPr>
              <w:t>ting</w:t>
            </w:r>
          </w:p>
          <w:p w:rsidR="00E25FD7" w:rsidRPr="00E25FD7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b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E25FD7" w:rsidRDefault="00E25FD7" w:rsidP="00C5062D">
            <w:pPr>
              <w:tabs>
                <w:tab w:val="left" w:pos="6379"/>
              </w:tabs>
              <w:snapToGrid w:val="0"/>
              <w:spacing w:before="120"/>
              <w:jc w:val="center"/>
              <w:rPr>
                <w:b/>
              </w:rPr>
            </w:pPr>
            <w:r w:rsidRPr="00E25FD7">
              <w:rPr>
                <w:b/>
              </w:rPr>
              <w:t xml:space="preserve">% </w:t>
            </w:r>
          </w:p>
          <w:p w:rsidR="00E25FD7" w:rsidRPr="00E25FD7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E25FD7" w:rsidRPr="00E25FD7" w:rsidRDefault="00E25FD7" w:rsidP="00C5062D">
            <w:pPr>
              <w:tabs>
                <w:tab w:val="left" w:pos="6379"/>
              </w:tabs>
              <w:snapToGrid w:val="0"/>
              <w:spacing w:before="120"/>
              <w:jc w:val="center"/>
              <w:rPr>
                <w:b/>
              </w:rPr>
            </w:pPr>
            <w:r w:rsidRPr="00E25FD7">
              <w:rPr>
                <w:b/>
              </w:rPr>
              <w:t>When</w:t>
            </w:r>
          </w:p>
        </w:tc>
        <w:tc>
          <w:tcPr>
            <w:tcW w:w="7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E25FD7" w:rsidRPr="00E25FD7" w:rsidRDefault="00E25FD7" w:rsidP="00C5062D">
            <w:pPr>
              <w:tabs>
                <w:tab w:val="left" w:pos="6379"/>
              </w:tabs>
              <w:snapToGrid w:val="0"/>
              <w:spacing w:before="120"/>
              <w:rPr>
                <w:b/>
              </w:rPr>
            </w:pPr>
            <w:r w:rsidRPr="00E25FD7">
              <w:rPr>
                <w:b/>
              </w:rPr>
              <w:t>Task Description and Content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E25FD7" w:rsidRPr="00E25FD7" w:rsidRDefault="00E25FD7" w:rsidP="00C5062D">
            <w:pPr>
              <w:tabs>
                <w:tab w:val="left" w:pos="6379"/>
              </w:tabs>
              <w:snapToGrid w:val="0"/>
              <w:spacing w:before="120" w:after="120"/>
              <w:jc w:val="center"/>
            </w:pPr>
            <w:r w:rsidRPr="00E25FD7">
              <w:rPr>
                <w:b/>
              </w:rPr>
              <w:t>Max Score</w:t>
            </w:r>
          </w:p>
        </w:tc>
      </w:tr>
      <w:tr w:rsidR="00E345F3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E25FD7" w:rsidRPr="002351A2" w:rsidRDefault="00E25FD7" w:rsidP="008E089F">
            <w:pPr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>Responding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926C59" w:rsidP="008E089F">
            <w:pPr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45</w:t>
            </w:r>
            <w:r w:rsidR="00E25FD7" w:rsidRPr="002351A2">
              <w:rPr>
                <w:szCs w:val="18"/>
              </w:rPr>
              <w:t>%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926C59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926C59">
              <w:rPr>
                <w:b/>
                <w:szCs w:val="18"/>
              </w:rPr>
              <w:t>5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345F3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T1,W</w:t>
            </w:r>
            <w:r w:rsidR="009969F5" w:rsidRPr="002351A2">
              <w:rPr>
                <w:szCs w:val="18"/>
              </w:rPr>
              <w:t>3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2351A2" w:rsidRDefault="00B32FF1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>1</w:t>
            </w:r>
          </w:p>
          <w:p w:rsidR="00C84B45" w:rsidRPr="002351A2" w:rsidRDefault="00B32FF1" w:rsidP="00C70759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eastAsiaTheme="minorHAnsi" w:cs="Arial"/>
                <w:szCs w:val="18"/>
                <w:lang w:eastAsia="en-US"/>
              </w:rPr>
            </w:pPr>
            <w:r w:rsidRPr="002351A2">
              <w:rPr>
                <w:rFonts w:cs="Arial"/>
                <w:szCs w:val="18"/>
              </w:rPr>
              <w:t>View an unseen, complex, informational text and answer questions which assess literal and inferential comprehension skills and basic critical literacy.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</w:tc>
      </w:tr>
      <w:tr w:rsidR="00E345F3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926C59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926C59">
              <w:rPr>
                <w:b/>
                <w:szCs w:val="18"/>
              </w:rPr>
              <w:t>10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345F3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T1, W</w:t>
            </w:r>
            <w:r w:rsidR="006B0370">
              <w:rPr>
                <w:szCs w:val="18"/>
              </w:rPr>
              <w:t>5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2351A2" w:rsidRDefault="00E25FD7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 xml:space="preserve">2 </w:t>
            </w:r>
          </w:p>
          <w:p w:rsidR="00E25FD7" w:rsidRPr="002351A2" w:rsidRDefault="00B32FF1" w:rsidP="002351A2">
            <w:pPr>
              <w:suppressAutoHyphens w:val="0"/>
              <w:spacing w:after="120" w:line="259" w:lineRule="auto"/>
              <w:rPr>
                <w:rFonts w:eastAsiaTheme="minorHAnsi" w:cs="Arial"/>
                <w:szCs w:val="18"/>
                <w:lang w:eastAsia="en-US"/>
              </w:rPr>
            </w:pPr>
            <w:r w:rsidRPr="002351A2">
              <w:rPr>
                <w:rFonts w:cs="Arial"/>
                <w:szCs w:val="18"/>
              </w:rPr>
              <w:t>Create a panel discussion using appropriate language and content to communicate to your peers the ideas and information presented on a website studied in class. You may prepare a multimodal presentation, infographic or poster.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062D" w:rsidRPr="002351A2" w:rsidRDefault="00C5062D" w:rsidP="00C5062D">
            <w:pPr>
              <w:tabs>
                <w:tab w:val="left" w:pos="6379"/>
              </w:tabs>
              <w:snapToGrid w:val="0"/>
              <w:spacing w:before="120"/>
              <w:jc w:val="center"/>
              <w:rPr>
                <w:szCs w:val="18"/>
              </w:rPr>
            </w:pPr>
          </w:p>
          <w:p w:rsidR="00E25FD7" w:rsidRPr="002351A2" w:rsidRDefault="00E25FD7" w:rsidP="00C5062D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E345F3" w:rsidRPr="00E25FD7" w:rsidTr="003B505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  <w:trHeight w:val="776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926C59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926C59">
              <w:rPr>
                <w:b/>
                <w:szCs w:val="18"/>
              </w:rPr>
              <w:t>5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345F3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T2</w:t>
            </w:r>
            <w:r w:rsidR="00563FAF">
              <w:rPr>
                <w:szCs w:val="18"/>
              </w:rPr>
              <w:t>,</w:t>
            </w:r>
            <w:r w:rsidRPr="002351A2">
              <w:rPr>
                <w:szCs w:val="18"/>
              </w:rPr>
              <w:t xml:space="preserve"> W</w:t>
            </w:r>
            <w:r w:rsidR="00926C59">
              <w:rPr>
                <w:szCs w:val="18"/>
              </w:rPr>
              <w:t>2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2351A2" w:rsidRDefault="00DC1533" w:rsidP="008E089F">
            <w:pPr>
              <w:widowControl w:val="0"/>
              <w:suppressAutoHyphens w:val="0"/>
              <w:autoSpaceDE w:val="0"/>
              <w:autoSpaceDN w:val="0"/>
              <w:adjustRightInd w:val="0"/>
              <w:spacing w:before="120" w:line="259" w:lineRule="auto"/>
              <w:rPr>
                <w:szCs w:val="18"/>
              </w:rPr>
            </w:pPr>
            <w:r w:rsidRPr="002351A2">
              <w:rPr>
                <w:szCs w:val="18"/>
              </w:rPr>
              <w:t>5</w:t>
            </w:r>
          </w:p>
          <w:p w:rsidR="00DC1533" w:rsidRPr="002351A2" w:rsidRDefault="00DC1533" w:rsidP="008E089F">
            <w:pPr>
              <w:widowControl w:val="0"/>
              <w:suppressAutoHyphens w:val="0"/>
              <w:autoSpaceDE w:val="0"/>
              <w:autoSpaceDN w:val="0"/>
              <w:adjustRightInd w:val="0"/>
              <w:spacing w:after="120" w:line="259" w:lineRule="auto"/>
              <w:rPr>
                <w:rFonts w:eastAsiaTheme="minorHAnsi" w:cs="Arial"/>
                <w:szCs w:val="18"/>
                <w:lang w:eastAsia="en-US"/>
              </w:rPr>
            </w:pPr>
            <w:r w:rsidRPr="00DC1533">
              <w:rPr>
                <w:rFonts w:eastAsiaTheme="minorHAnsi" w:cs="Arial"/>
                <w:szCs w:val="18"/>
                <w:lang w:eastAsia="en-US"/>
              </w:rPr>
              <w:t xml:space="preserve">Write an in-class persuasive essay on the impact a chosen technology has on an audience. 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E345F3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E25FD7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FD7" w:rsidRPr="00926C59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926C59">
              <w:rPr>
                <w:b/>
                <w:szCs w:val="18"/>
              </w:rPr>
              <w:t>10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345F3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>Due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T2, W</w:t>
            </w:r>
            <w:r w:rsidR="00761920" w:rsidRPr="002351A2">
              <w:rPr>
                <w:szCs w:val="18"/>
              </w:rPr>
              <w:t>6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1533" w:rsidRPr="002351A2" w:rsidRDefault="00DC1533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 xml:space="preserve">7 </w:t>
            </w:r>
          </w:p>
          <w:p w:rsidR="00E25FD7" w:rsidRPr="002351A2" w:rsidRDefault="00DC1533" w:rsidP="002351A2">
            <w:pPr>
              <w:tabs>
                <w:tab w:val="left" w:pos="6379"/>
              </w:tabs>
              <w:spacing w:after="120"/>
              <w:rPr>
                <w:szCs w:val="18"/>
              </w:rPr>
            </w:pPr>
            <w:r w:rsidRPr="002351A2">
              <w:rPr>
                <w:rFonts w:cs="Arial"/>
                <w:szCs w:val="18"/>
              </w:rPr>
              <w:t>Write a letter to the editor presenting a perspective on a news item and how the media communicates information, ideas and values to their audiences.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25FD7" w:rsidRPr="002351A2" w:rsidRDefault="00E25FD7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  <w:p w:rsidR="00E25FD7" w:rsidRPr="002351A2" w:rsidRDefault="00E25FD7" w:rsidP="00E25FD7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EC5156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156" w:rsidRPr="002351A2" w:rsidRDefault="00EC5156" w:rsidP="00E25FD7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5156" w:rsidRPr="002351A2" w:rsidRDefault="00EC5156" w:rsidP="00E25FD7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156" w:rsidRPr="00CC0E70" w:rsidRDefault="00CC0E70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8377D" w:rsidRPr="002351A2" w:rsidRDefault="0048377D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>Due</w:t>
            </w:r>
          </w:p>
          <w:p w:rsidR="00EC5156" w:rsidRPr="002351A2" w:rsidRDefault="0048377D" w:rsidP="0048377D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>
              <w:rPr>
                <w:szCs w:val="18"/>
              </w:rPr>
              <w:t>T3, W9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156" w:rsidRPr="002351A2" w:rsidRDefault="00EC5156" w:rsidP="008E089F">
            <w:pPr>
              <w:tabs>
                <w:tab w:val="left" w:pos="6379"/>
              </w:tabs>
              <w:snapToGrid w:val="0"/>
              <w:spacing w:before="120"/>
              <w:rPr>
                <w:b/>
                <w:szCs w:val="18"/>
              </w:rPr>
            </w:pPr>
            <w:r w:rsidRPr="002351A2">
              <w:rPr>
                <w:b/>
                <w:szCs w:val="18"/>
              </w:rPr>
              <w:t>10</w:t>
            </w:r>
          </w:p>
          <w:p w:rsidR="00EC5156" w:rsidRPr="002351A2" w:rsidRDefault="00EC5156" w:rsidP="00C70759">
            <w:pPr>
              <w:tabs>
                <w:tab w:val="left" w:pos="6379"/>
              </w:tabs>
              <w:snapToGrid w:val="0"/>
              <w:spacing w:after="120"/>
              <w:rPr>
                <w:b/>
                <w:szCs w:val="18"/>
              </w:rPr>
            </w:pPr>
            <w:r w:rsidRPr="002351A2">
              <w:rPr>
                <w:rFonts w:cs="Arial"/>
                <w:bCs/>
                <w:szCs w:val="18"/>
              </w:rPr>
              <w:t>Write a series of questions and record and transcribe your conversation with your chosen member of the community.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5156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3B505B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B505B" w:rsidRPr="002351A2" w:rsidRDefault="003B505B" w:rsidP="00E25FD7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05B" w:rsidRPr="002351A2" w:rsidRDefault="003B505B" w:rsidP="00E25FD7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B505B" w:rsidRPr="00CC0E70" w:rsidRDefault="00CC0E70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10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8377D" w:rsidRPr="002351A2" w:rsidRDefault="0048377D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>Due</w:t>
            </w:r>
          </w:p>
          <w:p w:rsidR="003B505B" w:rsidRPr="002351A2" w:rsidRDefault="0048377D" w:rsidP="0048377D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>
              <w:rPr>
                <w:szCs w:val="18"/>
              </w:rPr>
              <w:t>T3, W</w:t>
            </w:r>
            <w:r w:rsidR="00926C59">
              <w:rPr>
                <w:szCs w:val="18"/>
              </w:rPr>
              <w:t>10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B505B" w:rsidRPr="002351A2" w:rsidRDefault="003B505B" w:rsidP="008E089F">
            <w:pPr>
              <w:tabs>
                <w:tab w:val="left" w:pos="6379"/>
              </w:tabs>
              <w:snapToGrid w:val="0"/>
              <w:spacing w:before="120"/>
              <w:rPr>
                <w:b/>
                <w:szCs w:val="18"/>
              </w:rPr>
            </w:pPr>
            <w:r w:rsidRPr="002351A2">
              <w:rPr>
                <w:b/>
                <w:szCs w:val="18"/>
              </w:rPr>
              <w:t>11</w:t>
            </w:r>
          </w:p>
          <w:p w:rsidR="003B505B" w:rsidRPr="002351A2" w:rsidRDefault="003B505B" w:rsidP="00C70759">
            <w:pPr>
              <w:tabs>
                <w:tab w:val="left" w:pos="6379"/>
              </w:tabs>
              <w:snapToGrid w:val="0"/>
              <w:spacing w:after="120"/>
              <w:rPr>
                <w:b/>
                <w:szCs w:val="18"/>
              </w:rPr>
            </w:pPr>
            <w:r w:rsidRPr="002351A2">
              <w:rPr>
                <w:rFonts w:cs="Arial"/>
                <w:szCs w:val="18"/>
              </w:rPr>
              <w:t>Maintain a journal based on your reading and viewing in class. Class and homework time allocated. Responses should be 200-300 words long.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B505B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B32FF1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B32FF1" w:rsidRPr="002351A2" w:rsidRDefault="000426DC" w:rsidP="000426DC">
            <w:pPr>
              <w:spacing w:before="340"/>
              <w:rPr>
                <w:szCs w:val="18"/>
              </w:rPr>
            </w:pPr>
            <w:r>
              <w:rPr>
                <w:szCs w:val="18"/>
              </w:rPr>
              <w:t>Creating</w:t>
            </w: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0426DC" w:rsidP="000426DC">
            <w:pPr>
              <w:spacing w:before="340"/>
              <w:jc w:val="center"/>
              <w:rPr>
                <w:szCs w:val="18"/>
              </w:rPr>
            </w:pPr>
            <w:bookmarkStart w:id="0" w:name="_GoBack"/>
            <w:bookmarkEnd w:id="0"/>
            <w:r>
              <w:rPr>
                <w:szCs w:val="18"/>
              </w:rPr>
              <w:t>55%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926C59" w:rsidRDefault="00926C59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10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B32FF1" w:rsidRPr="002351A2" w:rsidRDefault="006B0370" w:rsidP="00B32FF1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>
              <w:rPr>
                <w:szCs w:val="18"/>
              </w:rPr>
              <w:t>T1</w:t>
            </w:r>
            <w:r w:rsidR="00B32FF1" w:rsidRPr="002351A2">
              <w:rPr>
                <w:szCs w:val="18"/>
              </w:rPr>
              <w:t>, W</w:t>
            </w:r>
            <w:r>
              <w:rPr>
                <w:szCs w:val="18"/>
              </w:rPr>
              <w:t>9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70759" w:rsidRDefault="00B32FF1" w:rsidP="008E089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cs="Arial"/>
                <w:b/>
                <w:bCs/>
                <w:szCs w:val="18"/>
              </w:rPr>
            </w:pPr>
            <w:r w:rsidRPr="002351A2">
              <w:rPr>
                <w:rFonts w:cs="Arial"/>
                <w:b/>
                <w:bCs/>
                <w:szCs w:val="18"/>
              </w:rPr>
              <w:t>3</w:t>
            </w:r>
          </w:p>
          <w:p w:rsidR="00B32FF1" w:rsidRPr="002351A2" w:rsidRDefault="00B32FF1" w:rsidP="00C70759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="Arial"/>
                <w:b/>
                <w:szCs w:val="18"/>
              </w:rPr>
            </w:pPr>
            <w:r w:rsidRPr="002351A2">
              <w:rPr>
                <w:rFonts w:cs="Arial"/>
                <w:szCs w:val="18"/>
              </w:rPr>
              <w:t>In-class short answer responses. Students are provided with an unseen written text and respond to these in exam conditions.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0220B3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0220B3" w:rsidRPr="002351A2" w:rsidRDefault="000220B3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0220B3" w:rsidRPr="002351A2" w:rsidRDefault="000220B3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0B3" w:rsidRPr="00926C59" w:rsidRDefault="00926C59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926C59">
              <w:rPr>
                <w:b/>
                <w:szCs w:val="18"/>
              </w:rPr>
              <w:t>10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26C59" w:rsidRPr="002351A2" w:rsidRDefault="00926C59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>Due</w:t>
            </w:r>
          </w:p>
          <w:p w:rsidR="000220B3" w:rsidRPr="002351A2" w:rsidRDefault="00926C59" w:rsidP="00926C59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>
              <w:rPr>
                <w:szCs w:val="18"/>
              </w:rPr>
              <w:t>T1, W10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0B3" w:rsidRPr="002351A2" w:rsidRDefault="000220B3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>4</w:t>
            </w:r>
          </w:p>
          <w:p w:rsidR="000220B3" w:rsidRPr="002351A2" w:rsidRDefault="000220B3" w:rsidP="002351A2">
            <w:pPr>
              <w:widowControl w:val="0"/>
              <w:suppressAutoHyphens w:val="0"/>
              <w:autoSpaceDE w:val="0"/>
              <w:autoSpaceDN w:val="0"/>
              <w:adjustRightInd w:val="0"/>
              <w:spacing w:after="160" w:line="259" w:lineRule="auto"/>
              <w:rPr>
                <w:rFonts w:eastAsiaTheme="minorHAnsi" w:cs="Arial"/>
                <w:szCs w:val="18"/>
                <w:lang w:eastAsia="en-US"/>
              </w:rPr>
            </w:pPr>
            <w:r w:rsidRPr="000220B3">
              <w:rPr>
                <w:rFonts w:eastAsiaTheme="minorHAnsi" w:cs="Arial"/>
                <w:szCs w:val="18"/>
                <w:lang w:eastAsia="en-US"/>
              </w:rPr>
              <w:t>Maintain a journal based on your reading and viewing in class. Class and homework time allocated.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0B3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B32FF1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B32FF1" w:rsidRPr="002351A2" w:rsidRDefault="00B32FF1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B32FF1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48377D" w:rsidRDefault="0048377D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48377D">
              <w:rPr>
                <w:b/>
                <w:szCs w:val="18"/>
              </w:rPr>
              <w:t>10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T2, W9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1533" w:rsidRPr="002351A2" w:rsidRDefault="00DC1533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 xml:space="preserve">6 </w:t>
            </w:r>
          </w:p>
          <w:p w:rsidR="00B32FF1" w:rsidRPr="002351A2" w:rsidRDefault="00DC1533" w:rsidP="0048377D">
            <w:pPr>
              <w:tabs>
                <w:tab w:val="left" w:pos="6379"/>
              </w:tabs>
              <w:snapToGrid w:val="0"/>
              <w:spacing w:after="120"/>
              <w:rPr>
                <w:rFonts w:cs="Arial"/>
                <w:bCs/>
                <w:szCs w:val="18"/>
              </w:rPr>
            </w:pPr>
            <w:r w:rsidRPr="002351A2">
              <w:rPr>
                <w:rFonts w:cs="Arial"/>
                <w:bCs/>
                <w:szCs w:val="18"/>
              </w:rPr>
              <w:t>Present your research findings/key argument in the form of a multimodal presentation to the class.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 w:rsidRPr="002351A2">
              <w:rPr>
                <w:szCs w:val="18"/>
              </w:rPr>
              <w:t>30.0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121955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</w:tcBorders>
            <w:shd w:val="clear" w:color="auto" w:fill="auto"/>
          </w:tcPr>
          <w:p w:rsidR="00121955" w:rsidRPr="002351A2" w:rsidRDefault="00121955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121955" w:rsidRPr="002351A2" w:rsidRDefault="00121955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1955" w:rsidRPr="0048377D" w:rsidRDefault="0048377D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C0E70" w:rsidRPr="002351A2" w:rsidRDefault="00CC0E70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121955" w:rsidRPr="002351A2" w:rsidRDefault="00CC0E70" w:rsidP="00CC0E70">
            <w:pPr>
              <w:tabs>
                <w:tab w:val="left" w:pos="6379"/>
              </w:tabs>
              <w:snapToGrid w:val="0"/>
              <w:spacing w:after="120"/>
              <w:rPr>
                <w:szCs w:val="18"/>
              </w:rPr>
            </w:pPr>
            <w:r w:rsidRPr="002351A2">
              <w:rPr>
                <w:szCs w:val="18"/>
              </w:rPr>
              <w:t>T3, W</w:t>
            </w:r>
            <w:r>
              <w:rPr>
                <w:szCs w:val="18"/>
              </w:rPr>
              <w:t>3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1955" w:rsidRPr="002351A2" w:rsidRDefault="00121955" w:rsidP="008E089F">
            <w:pPr>
              <w:tabs>
                <w:tab w:val="left" w:pos="6379"/>
              </w:tabs>
              <w:snapToGrid w:val="0"/>
              <w:spacing w:before="120"/>
              <w:rPr>
                <w:rFonts w:cs="Arial"/>
                <w:b/>
                <w:szCs w:val="18"/>
              </w:rPr>
            </w:pPr>
            <w:r w:rsidRPr="002351A2">
              <w:rPr>
                <w:rFonts w:cs="Arial"/>
                <w:b/>
                <w:szCs w:val="18"/>
              </w:rPr>
              <w:t>8</w:t>
            </w:r>
          </w:p>
          <w:p w:rsidR="00121955" w:rsidRPr="002351A2" w:rsidRDefault="00121955" w:rsidP="002351A2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 w:rsidRPr="002351A2">
              <w:rPr>
                <w:rFonts w:cs="Arial"/>
                <w:szCs w:val="18"/>
              </w:rPr>
              <w:t>Write a resume and cover letter for a chosen job or career pathway.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1955" w:rsidRPr="002351A2" w:rsidRDefault="00E04305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B32FF1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2351A2" w:rsidRDefault="00B32FF1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B32FF1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CC0E70" w:rsidRDefault="00CC0E70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10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  <w:r w:rsidRPr="002351A2">
              <w:rPr>
                <w:szCs w:val="18"/>
              </w:rPr>
              <w:t>T3, W</w:t>
            </w:r>
            <w:r w:rsidR="00CC0E70">
              <w:rPr>
                <w:szCs w:val="18"/>
              </w:rPr>
              <w:t>9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2FF1" w:rsidRPr="002351A2" w:rsidRDefault="00B32FF1" w:rsidP="008E089F">
            <w:pPr>
              <w:tabs>
                <w:tab w:val="left" w:pos="6379"/>
              </w:tabs>
              <w:snapToGrid w:val="0"/>
              <w:spacing w:before="120"/>
              <w:rPr>
                <w:szCs w:val="18"/>
              </w:rPr>
            </w:pPr>
            <w:r w:rsidRPr="002351A2">
              <w:rPr>
                <w:b/>
                <w:szCs w:val="18"/>
              </w:rPr>
              <w:t xml:space="preserve">9 </w:t>
            </w:r>
          </w:p>
          <w:p w:rsidR="00B32FF1" w:rsidRPr="002351A2" w:rsidRDefault="00121955" w:rsidP="00C70759">
            <w:pPr>
              <w:widowControl w:val="0"/>
              <w:suppressAutoHyphens w:val="0"/>
              <w:autoSpaceDE w:val="0"/>
              <w:autoSpaceDN w:val="0"/>
              <w:adjustRightInd w:val="0"/>
              <w:spacing w:after="120" w:line="259" w:lineRule="auto"/>
              <w:rPr>
                <w:rFonts w:eastAsiaTheme="minorHAnsi" w:cs="Arial"/>
                <w:szCs w:val="18"/>
                <w:lang w:eastAsia="en-US"/>
              </w:rPr>
            </w:pPr>
            <w:r w:rsidRPr="00121955">
              <w:rPr>
                <w:rFonts w:eastAsiaTheme="minorHAnsi" w:cs="Arial"/>
                <w:szCs w:val="18"/>
                <w:lang w:eastAsia="en-US"/>
              </w:rPr>
              <w:t>Create an engaging biographical narrative or feature article based on your interactions with a member of the community.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2FF1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</w:t>
            </w:r>
            <w:r w:rsidR="00B32FF1" w:rsidRPr="002351A2">
              <w:rPr>
                <w:szCs w:val="18"/>
              </w:rPr>
              <w:t>0.0</w:t>
            </w:r>
          </w:p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</w:tr>
      <w:tr w:rsidR="00EC5156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156" w:rsidRPr="002351A2" w:rsidRDefault="00EC5156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5156" w:rsidRPr="002351A2" w:rsidRDefault="00EC5156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156" w:rsidRPr="00CC0E70" w:rsidRDefault="00CC0E70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C0E70" w:rsidRPr="002351A2" w:rsidRDefault="00CC0E70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EC5156" w:rsidRPr="002351A2" w:rsidRDefault="00CC0E70" w:rsidP="00CC0E70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>
              <w:rPr>
                <w:szCs w:val="18"/>
              </w:rPr>
              <w:t>T4</w:t>
            </w:r>
            <w:r w:rsidRPr="002351A2">
              <w:rPr>
                <w:szCs w:val="18"/>
              </w:rPr>
              <w:t>, W</w:t>
            </w:r>
            <w:r>
              <w:rPr>
                <w:szCs w:val="18"/>
              </w:rPr>
              <w:t>3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51A2" w:rsidRPr="002351A2" w:rsidRDefault="002351A2" w:rsidP="008E089F">
            <w:pPr>
              <w:tabs>
                <w:tab w:val="left" w:pos="6379"/>
              </w:tabs>
              <w:snapToGrid w:val="0"/>
              <w:spacing w:before="120"/>
              <w:rPr>
                <w:b/>
                <w:szCs w:val="18"/>
              </w:rPr>
            </w:pPr>
            <w:r w:rsidRPr="002351A2">
              <w:rPr>
                <w:b/>
                <w:szCs w:val="18"/>
              </w:rPr>
              <w:t>12a</w:t>
            </w:r>
          </w:p>
          <w:p w:rsidR="00EC5156" w:rsidRPr="002351A2" w:rsidRDefault="002351A2" w:rsidP="00C70759">
            <w:pPr>
              <w:widowControl w:val="0"/>
              <w:suppressAutoHyphens w:val="0"/>
              <w:autoSpaceDE w:val="0"/>
              <w:autoSpaceDN w:val="0"/>
              <w:adjustRightInd w:val="0"/>
              <w:spacing w:after="120" w:line="259" w:lineRule="auto"/>
              <w:rPr>
                <w:rFonts w:eastAsiaTheme="minorHAnsi" w:cs="Arial"/>
                <w:szCs w:val="18"/>
                <w:lang w:eastAsia="en-US"/>
              </w:rPr>
            </w:pPr>
            <w:r w:rsidRPr="002351A2">
              <w:rPr>
                <w:rFonts w:eastAsiaTheme="minorHAnsi" w:cs="Arial"/>
                <w:szCs w:val="18"/>
                <w:lang w:eastAsia="en-US"/>
              </w:rPr>
              <w:t xml:space="preserve">Write an autobiographical extract from the point of view of a character for a text studied which provides an insight into their character. 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5156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2351A2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51A2" w:rsidRPr="002351A2" w:rsidRDefault="002351A2" w:rsidP="00B32FF1">
            <w:pPr>
              <w:rPr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1A2" w:rsidRPr="002351A2" w:rsidRDefault="002351A2" w:rsidP="00B32FF1">
            <w:pPr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51A2" w:rsidRPr="00CC0E70" w:rsidRDefault="00CC0E70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b/>
                <w:szCs w:val="18"/>
              </w:rPr>
            </w:pPr>
            <w:r w:rsidRPr="00CC0E70">
              <w:rPr>
                <w:b/>
                <w:szCs w:val="18"/>
              </w:rPr>
              <w:t>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C0E70" w:rsidRPr="002351A2" w:rsidRDefault="00CC0E70" w:rsidP="008E089F">
            <w:pPr>
              <w:tabs>
                <w:tab w:val="left" w:pos="6379"/>
              </w:tabs>
              <w:snapToGrid w:val="0"/>
              <w:spacing w:before="340"/>
              <w:rPr>
                <w:szCs w:val="18"/>
              </w:rPr>
            </w:pPr>
            <w:r w:rsidRPr="002351A2">
              <w:rPr>
                <w:szCs w:val="18"/>
              </w:rPr>
              <w:t xml:space="preserve">Due </w:t>
            </w:r>
          </w:p>
          <w:p w:rsidR="002351A2" w:rsidRPr="002351A2" w:rsidRDefault="00CC0E70" w:rsidP="00CC0E70">
            <w:pPr>
              <w:tabs>
                <w:tab w:val="left" w:pos="6379"/>
              </w:tabs>
              <w:snapToGrid w:val="0"/>
              <w:rPr>
                <w:szCs w:val="18"/>
              </w:rPr>
            </w:pPr>
            <w:r>
              <w:rPr>
                <w:szCs w:val="18"/>
              </w:rPr>
              <w:t>T4</w:t>
            </w:r>
            <w:r w:rsidRPr="002351A2">
              <w:rPr>
                <w:szCs w:val="18"/>
              </w:rPr>
              <w:t>, W</w:t>
            </w:r>
            <w:r>
              <w:rPr>
                <w:szCs w:val="18"/>
              </w:rPr>
              <w:t>4</w:t>
            </w: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51A2" w:rsidRDefault="002351A2" w:rsidP="008E089F">
            <w:pPr>
              <w:tabs>
                <w:tab w:val="left" w:pos="6379"/>
              </w:tabs>
              <w:snapToGrid w:val="0"/>
              <w:spacing w:before="120"/>
              <w:rPr>
                <w:b/>
                <w:szCs w:val="18"/>
              </w:rPr>
            </w:pPr>
            <w:r>
              <w:rPr>
                <w:b/>
                <w:szCs w:val="18"/>
              </w:rPr>
              <w:t>12b</w:t>
            </w:r>
          </w:p>
          <w:p w:rsidR="002351A2" w:rsidRPr="002351A2" w:rsidRDefault="002351A2" w:rsidP="00C70759">
            <w:pPr>
              <w:tabs>
                <w:tab w:val="left" w:pos="6379"/>
              </w:tabs>
              <w:snapToGrid w:val="0"/>
              <w:spacing w:after="120"/>
              <w:rPr>
                <w:b/>
                <w:szCs w:val="18"/>
              </w:rPr>
            </w:pPr>
            <w:r>
              <w:rPr>
                <w:rFonts w:cs="Arial"/>
                <w:sz w:val="20"/>
                <w:szCs w:val="20"/>
              </w:rPr>
              <w:t xml:space="preserve">Write a series of focus questions and present them to the class in the form of a group discussion based on the construction of character values and attitudes in texts studied.  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1A2" w:rsidRPr="002351A2" w:rsidRDefault="002351A2" w:rsidP="008E089F">
            <w:pPr>
              <w:tabs>
                <w:tab w:val="left" w:pos="6379"/>
              </w:tabs>
              <w:snapToGrid w:val="0"/>
              <w:spacing w:before="340"/>
              <w:jc w:val="center"/>
              <w:rPr>
                <w:szCs w:val="18"/>
              </w:rPr>
            </w:pPr>
            <w:r>
              <w:rPr>
                <w:szCs w:val="18"/>
              </w:rPr>
              <w:t>30.0</w:t>
            </w:r>
          </w:p>
        </w:tc>
      </w:tr>
      <w:tr w:rsidR="00B32FF1" w:rsidRPr="00E25FD7" w:rsidTr="00E345F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Before w:val="1"/>
          <w:wBefore w:w="21" w:type="dxa"/>
        </w:trPr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spacing w:before="120" w:after="120"/>
              <w:rPr>
                <w:szCs w:val="18"/>
              </w:rPr>
            </w:pPr>
            <w:r w:rsidRPr="002351A2">
              <w:rPr>
                <w:b/>
                <w:bCs/>
                <w:szCs w:val="18"/>
              </w:rPr>
              <w:t>Total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spacing w:before="120" w:after="120"/>
              <w:jc w:val="center"/>
              <w:rPr>
                <w:b/>
                <w:szCs w:val="18"/>
              </w:rPr>
            </w:pPr>
            <w:r w:rsidRPr="002351A2">
              <w:rPr>
                <w:b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</w:p>
        </w:tc>
        <w:tc>
          <w:tcPr>
            <w:tcW w:w="702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rPr>
                <w:b/>
                <w:szCs w:val="18"/>
              </w:rPr>
            </w:pP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B32FF1" w:rsidRPr="002351A2" w:rsidRDefault="00B32FF1" w:rsidP="00B32FF1">
            <w:pPr>
              <w:tabs>
                <w:tab w:val="left" w:pos="6379"/>
              </w:tabs>
              <w:snapToGrid w:val="0"/>
              <w:jc w:val="center"/>
              <w:rPr>
                <w:b/>
                <w:szCs w:val="18"/>
              </w:rPr>
            </w:pPr>
          </w:p>
        </w:tc>
      </w:tr>
    </w:tbl>
    <w:p w:rsidR="008B5207" w:rsidRDefault="008B5207" w:rsidP="00C5062D">
      <w:pPr>
        <w:suppressAutoHyphens w:val="0"/>
        <w:rPr>
          <w:rFonts w:cs="Arial"/>
          <w:b/>
          <w:noProof/>
          <w:sz w:val="40"/>
          <w:szCs w:val="40"/>
          <w:lang w:eastAsia="en-AU"/>
        </w:rPr>
      </w:pPr>
    </w:p>
    <w:sectPr w:rsidR="008B5207" w:rsidSect="00A45285">
      <w:pgSz w:w="11906" w:h="16838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FAF" w:rsidRDefault="00563FAF">
      <w:r>
        <w:separator/>
      </w:r>
    </w:p>
  </w:endnote>
  <w:endnote w:type="continuationSeparator" w:id="0">
    <w:p w:rsidR="00563FAF" w:rsidRDefault="0056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FAF" w:rsidRDefault="00563FAF">
      <w:r>
        <w:separator/>
      </w:r>
    </w:p>
  </w:footnote>
  <w:footnote w:type="continuationSeparator" w:id="0">
    <w:p w:rsidR="00563FAF" w:rsidRDefault="00563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144C7"/>
    <w:multiLevelType w:val="hybridMultilevel"/>
    <w:tmpl w:val="AFAE4264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20D6606D"/>
    <w:multiLevelType w:val="hybridMultilevel"/>
    <w:tmpl w:val="D674AF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316D9"/>
    <w:multiLevelType w:val="hybridMultilevel"/>
    <w:tmpl w:val="8BF22E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0039F"/>
    <w:multiLevelType w:val="hybridMultilevel"/>
    <w:tmpl w:val="1FCE8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10071"/>
    <w:multiLevelType w:val="hybridMultilevel"/>
    <w:tmpl w:val="1C1E26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D1A39"/>
    <w:multiLevelType w:val="hybridMultilevel"/>
    <w:tmpl w:val="76982304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3A662975"/>
    <w:multiLevelType w:val="hybridMultilevel"/>
    <w:tmpl w:val="6C603E7C"/>
    <w:lvl w:ilvl="0" w:tplc="0C09000B">
      <w:start w:val="1"/>
      <w:numFmt w:val="bullet"/>
      <w:lvlText w:val=""/>
      <w:lvlJc w:val="left"/>
      <w:pPr>
        <w:ind w:left="62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7" w15:restartNumberingAfterBreak="0">
    <w:nsid w:val="411D32E5"/>
    <w:multiLevelType w:val="hybridMultilevel"/>
    <w:tmpl w:val="589A81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5407A"/>
    <w:multiLevelType w:val="hybridMultilevel"/>
    <w:tmpl w:val="AFDE59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F4656"/>
    <w:multiLevelType w:val="hybridMultilevel"/>
    <w:tmpl w:val="49FEF1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B22BF"/>
    <w:multiLevelType w:val="hybridMultilevel"/>
    <w:tmpl w:val="83445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B3856"/>
    <w:multiLevelType w:val="hybridMultilevel"/>
    <w:tmpl w:val="094E6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B6DC4"/>
    <w:multiLevelType w:val="hybridMultilevel"/>
    <w:tmpl w:val="AB08F06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55022"/>
    <w:multiLevelType w:val="hybridMultilevel"/>
    <w:tmpl w:val="D980B6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84EDB"/>
    <w:multiLevelType w:val="hybridMultilevel"/>
    <w:tmpl w:val="EAF416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21EC1"/>
    <w:multiLevelType w:val="hybridMultilevel"/>
    <w:tmpl w:val="BEE61A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30400"/>
    <w:multiLevelType w:val="hybridMultilevel"/>
    <w:tmpl w:val="3D4A95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13263"/>
    <w:multiLevelType w:val="hybridMultilevel"/>
    <w:tmpl w:val="7004A7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0"/>
  </w:num>
  <w:num w:numId="5">
    <w:abstractNumId w:val="18"/>
  </w:num>
  <w:num w:numId="6">
    <w:abstractNumId w:val="17"/>
  </w:num>
  <w:num w:numId="7">
    <w:abstractNumId w:val="8"/>
  </w:num>
  <w:num w:numId="8">
    <w:abstractNumId w:val="2"/>
  </w:num>
  <w:num w:numId="9">
    <w:abstractNumId w:val="7"/>
  </w:num>
  <w:num w:numId="10">
    <w:abstractNumId w:val="11"/>
  </w:num>
  <w:num w:numId="11">
    <w:abstractNumId w:val="13"/>
  </w:num>
  <w:num w:numId="12">
    <w:abstractNumId w:val="15"/>
  </w:num>
  <w:num w:numId="13">
    <w:abstractNumId w:val="1"/>
  </w:num>
  <w:num w:numId="14">
    <w:abstractNumId w:val="9"/>
  </w:num>
  <w:num w:numId="15">
    <w:abstractNumId w:val="10"/>
  </w:num>
  <w:num w:numId="16">
    <w:abstractNumId w:val="14"/>
  </w:num>
  <w:num w:numId="17">
    <w:abstractNumId w:val="4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E5"/>
    <w:rsid w:val="000220B3"/>
    <w:rsid w:val="000426DC"/>
    <w:rsid w:val="000B66D0"/>
    <w:rsid w:val="00115A1A"/>
    <w:rsid w:val="00121955"/>
    <w:rsid w:val="00140979"/>
    <w:rsid w:val="00163BDD"/>
    <w:rsid w:val="00187BE9"/>
    <w:rsid w:val="001A1CBE"/>
    <w:rsid w:val="001B16E5"/>
    <w:rsid w:val="002351A2"/>
    <w:rsid w:val="00261C89"/>
    <w:rsid w:val="002A57C1"/>
    <w:rsid w:val="002B7D9A"/>
    <w:rsid w:val="00324DBD"/>
    <w:rsid w:val="0038786C"/>
    <w:rsid w:val="003B505B"/>
    <w:rsid w:val="003E4155"/>
    <w:rsid w:val="00424056"/>
    <w:rsid w:val="0048377D"/>
    <w:rsid w:val="00494E8F"/>
    <w:rsid w:val="00497761"/>
    <w:rsid w:val="004C618D"/>
    <w:rsid w:val="004D36C3"/>
    <w:rsid w:val="00550549"/>
    <w:rsid w:val="00563FAF"/>
    <w:rsid w:val="005739CE"/>
    <w:rsid w:val="005A7F3C"/>
    <w:rsid w:val="005C3062"/>
    <w:rsid w:val="005D277D"/>
    <w:rsid w:val="005E5896"/>
    <w:rsid w:val="005F1369"/>
    <w:rsid w:val="006764DE"/>
    <w:rsid w:val="006B0370"/>
    <w:rsid w:val="006D4950"/>
    <w:rsid w:val="006E0282"/>
    <w:rsid w:val="007075E3"/>
    <w:rsid w:val="007117A2"/>
    <w:rsid w:val="00761920"/>
    <w:rsid w:val="007961F8"/>
    <w:rsid w:val="007B6E5D"/>
    <w:rsid w:val="00810CF8"/>
    <w:rsid w:val="00890362"/>
    <w:rsid w:val="008B5207"/>
    <w:rsid w:val="008C2923"/>
    <w:rsid w:val="008C52BF"/>
    <w:rsid w:val="008E089F"/>
    <w:rsid w:val="008E2764"/>
    <w:rsid w:val="00913921"/>
    <w:rsid w:val="009170BA"/>
    <w:rsid w:val="00926C59"/>
    <w:rsid w:val="00933D80"/>
    <w:rsid w:val="009626A0"/>
    <w:rsid w:val="00964B84"/>
    <w:rsid w:val="009969F5"/>
    <w:rsid w:val="009C2FFD"/>
    <w:rsid w:val="009D395E"/>
    <w:rsid w:val="009E2B3F"/>
    <w:rsid w:val="00A258CD"/>
    <w:rsid w:val="00A45285"/>
    <w:rsid w:val="00A642A0"/>
    <w:rsid w:val="00A70133"/>
    <w:rsid w:val="00AA02CC"/>
    <w:rsid w:val="00AA452B"/>
    <w:rsid w:val="00AE67CE"/>
    <w:rsid w:val="00B172F3"/>
    <w:rsid w:val="00B2519F"/>
    <w:rsid w:val="00B32FF1"/>
    <w:rsid w:val="00B35865"/>
    <w:rsid w:val="00B442F7"/>
    <w:rsid w:val="00B809C4"/>
    <w:rsid w:val="00B952BE"/>
    <w:rsid w:val="00C10812"/>
    <w:rsid w:val="00C40DB4"/>
    <w:rsid w:val="00C5062D"/>
    <w:rsid w:val="00C70759"/>
    <w:rsid w:val="00C84B45"/>
    <w:rsid w:val="00C96B15"/>
    <w:rsid w:val="00CB5D97"/>
    <w:rsid w:val="00CC0E70"/>
    <w:rsid w:val="00D00BEC"/>
    <w:rsid w:val="00D16AD6"/>
    <w:rsid w:val="00D64BD8"/>
    <w:rsid w:val="00DA2E9A"/>
    <w:rsid w:val="00DA61DD"/>
    <w:rsid w:val="00DC1533"/>
    <w:rsid w:val="00E04305"/>
    <w:rsid w:val="00E05C2A"/>
    <w:rsid w:val="00E25FD7"/>
    <w:rsid w:val="00E345F3"/>
    <w:rsid w:val="00E41CE8"/>
    <w:rsid w:val="00E6216F"/>
    <w:rsid w:val="00E869D0"/>
    <w:rsid w:val="00EA7DC8"/>
    <w:rsid w:val="00EC2402"/>
    <w:rsid w:val="00EC5156"/>
    <w:rsid w:val="00F36F9E"/>
    <w:rsid w:val="00F37877"/>
    <w:rsid w:val="00F47D20"/>
    <w:rsid w:val="00F50D58"/>
    <w:rsid w:val="00FC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4F9BD"/>
  <w15:docId w15:val="{6E8D6531-DF04-46BA-9295-A1F5BFD8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6E5"/>
    <w:pPr>
      <w:suppressAutoHyphens/>
    </w:pPr>
    <w:rPr>
      <w:rFonts w:ascii="Arial" w:hAnsi="Arial"/>
      <w:sz w:val="1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B16E5"/>
  </w:style>
  <w:style w:type="paragraph" w:styleId="Footer">
    <w:name w:val="footer"/>
    <w:basedOn w:val="Normal"/>
    <w:link w:val="FooterChar"/>
    <w:rsid w:val="001B16E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B16E5"/>
    <w:rPr>
      <w:rFonts w:ascii="Arial" w:hAnsi="Arial"/>
      <w:sz w:val="18"/>
      <w:szCs w:val="24"/>
      <w:lang w:eastAsia="ar-SA"/>
    </w:rPr>
  </w:style>
  <w:style w:type="table" w:styleId="TableGrid">
    <w:name w:val="Table Grid"/>
    <w:basedOn w:val="TableNormal"/>
    <w:rsid w:val="00DA2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277D"/>
    <w:pPr>
      <w:ind w:left="720"/>
      <w:contextualSpacing/>
    </w:pPr>
  </w:style>
  <w:style w:type="paragraph" w:customStyle="1" w:styleId="Default">
    <w:name w:val="Default"/>
    <w:rsid w:val="00E05C2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240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4056"/>
    <w:rPr>
      <w:rFonts w:ascii="Tahoma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rsid w:val="006D49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D4950"/>
    <w:rPr>
      <w:rFonts w:ascii="Arial" w:hAnsi="Arial"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5278DE70</Template>
  <TotalTime>0</TotalTime>
  <Pages>2</Pages>
  <Words>386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 [Narrogin Senior High School]</cp:lastModifiedBy>
  <cp:revision>2</cp:revision>
  <cp:lastPrinted>2019-02-03T11:26:00Z</cp:lastPrinted>
  <dcterms:created xsi:type="dcterms:W3CDTF">2019-02-03T11:26:00Z</dcterms:created>
  <dcterms:modified xsi:type="dcterms:W3CDTF">2019-02-03T11:26:00Z</dcterms:modified>
</cp:coreProperties>
</file>