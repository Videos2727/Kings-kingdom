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331E91" w14:textId="3811C1CB" w:rsidR="00B74ACE" w:rsidRDefault="002604B1">
      <w:bookmarkStart w:id="0" w:name="_GoBack"/>
      <w:bookmarkEnd w:id="0"/>
      <w:r w:rsidRPr="002604B1"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24BC157D" wp14:editId="17936EDE">
            <wp:simplePos x="0" y="0"/>
            <wp:positionH relativeFrom="column">
              <wp:posOffset>-273685</wp:posOffset>
            </wp:positionH>
            <wp:positionV relativeFrom="paragraph">
              <wp:posOffset>6350</wp:posOffset>
            </wp:positionV>
            <wp:extent cx="7221855" cy="9184005"/>
            <wp:effectExtent l="0" t="0" r="4445" b="0"/>
            <wp:wrapTight wrapText="bothSides">
              <wp:wrapPolygon edited="0">
                <wp:start x="0" y="0"/>
                <wp:lineTo x="0" y="21566"/>
                <wp:lineTo x="21575" y="21566"/>
                <wp:lineTo x="21575" y="0"/>
                <wp:lineTo x="0" y="0"/>
              </wp:wrapPolygon>
            </wp:wrapTight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79" t="3672" r="7442"/>
                    <a:stretch/>
                  </pic:blipFill>
                  <pic:spPr bwMode="auto">
                    <a:xfrm>
                      <a:off x="0" y="0"/>
                      <a:ext cx="7221855" cy="918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 marks)</w:t>
      </w:r>
    </w:p>
    <w:p w14:paraId="1C446D01" w14:textId="08167431" w:rsidR="002604B1" w:rsidRDefault="002604B1"/>
    <w:p w14:paraId="60743173" w14:textId="020CF55C" w:rsidR="002604B1" w:rsidRDefault="002604B1"/>
    <w:p w14:paraId="462D87DD" w14:textId="240E3D60" w:rsidR="003A530F" w:rsidRDefault="00D161A7">
      <w:r w:rsidRPr="00D161A7">
        <w:rPr>
          <w:noProof/>
          <w:lang w:eastAsia="en-AU"/>
        </w:rPr>
        <w:lastRenderedPageBreak/>
        <w:drawing>
          <wp:anchor distT="0" distB="0" distL="114300" distR="114300" simplePos="0" relativeHeight="251659264" behindDoc="1" locked="0" layoutInCell="1" allowOverlap="1" wp14:anchorId="2CD52E6D" wp14:editId="3AB445D4">
            <wp:simplePos x="0" y="0"/>
            <wp:positionH relativeFrom="column">
              <wp:posOffset>-175895</wp:posOffset>
            </wp:positionH>
            <wp:positionV relativeFrom="paragraph">
              <wp:posOffset>26670</wp:posOffset>
            </wp:positionV>
            <wp:extent cx="7103745" cy="8638540"/>
            <wp:effectExtent l="0" t="0" r="0" b="0"/>
            <wp:wrapTight wrapText="bothSides">
              <wp:wrapPolygon edited="0">
                <wp:start x="0" y="0"/>
                <wp:lineTo x="0" y="21562"/>
                <wp:lineTo x="21548" y="21562"/>
                <wp:lineTo x="21548" y="0"/>
                <wp:lineTo x="0" y="0"/>
              </wp:wrapPolygon>
            </wp:wrapTight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863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E81572" w14:textId="11B33BEA" w:rsidR="002604B1" w:rsidRDefault="002604B1"/>
    <w:sectPr w:rsidR="002604B1" w:rsidSect="002604B1">
      <w:pgSz w:w="11900" w:h="16840"/>
      <w:pgMar w:top="49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4B1"/>
    <w:rsid w:val="002604B1"/>
    <w:rsid w:val="003A530F"/>
    <w:rsid w:val="008F4A74"/>
    <w:rsid w:val="00950ADF"/>
    <w:rsid w:val="009B4E86"/>
    <w:rsid w:val="00D161A7"/>
    <w:rsid w:val="00D60179"/>
    <w:rsid w:val="00F9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8D3F"/>
  <w15:chartTrackingRefBased/>
  <w15:docId w15:val="{06582052-621A-3547-A772-AAD84021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95B552D7</Template>
  <TotalTime>0</TotalTime>
  <Pages>2</Pages>
  <Words>4</Words>
  <Characters>25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FRASER-JONES Laura [Rossmoyne Senior High School]</dc:creator>
  <cp:keywords/>
  <dc:description/>
  <cp:lastModifiedBy>FRASER-JONES Laura [Rossmoyne Senior High School]</cp:lastModifiedBy>
  <cp:revision>2</cp:revision>
  <dcterms:created xsi:type="dcterms:W3CDTF">2020-03-18T02:24:00Z</dcterms:created>
  <dcterms:modified xsi:type="dcterms:W3CDTF">2020-03-18T02:24:00Z</dcterms:modified>
</cp:coreProperties>
</file>