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A848F" w14:textId="77777777" w:rsidR="00AA4378" w:rsidRDefault="00AA4378">
      <w:pPr>
        <w:jc w:val="center"/>
        <w:rPr>
          <w:rFonts w:ascii="Palatino" w:hAnsi="Palatino"/>
          <w:b/>
        </w:rPr>
      </w:pPr>
      <w:r>
        <w:rPr>
          <w:rFonts w:ascii="Palatino" w:hAnsi="Palatino"/>
          <w:b/>
        </w:rPr>
        <w:t>ENERGY</w:t>
      </w:r>
    </w:p>
    <w:p w14:paraId="7C9C21A3" w14:textId="77777777" w:rsidR="00AA4378" w:rsidRDefault="00AA4378">
      <w:pPr>
        <w:rPr>
          <w:rFonts w:ascii="Palatino" w:hAnsi="Palatino"/>
        </w:rPr>
      </w:pPr>
    </w:p>
    <w:p w14:paraId="0CC35331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Energy is a measure of a body or system's ability to do work.</w:t>
      </w:r>
    </w:p>
    <w:p w14:paraId="3C5B44B6" w14:textId="77777777" w:rsidR="00AA4378" w:rsidRDefault="00AA4378">
      <w:pPr>
        <w:rPr>
          <w:rFonts w:ascii="Palatino" w:hAnsi="Palatino"/>
        </w:rPr>
      </w:pPr>
    </w:p>
    <w:p w14:paraId="1467BFA7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There are various types of mechanical energy which are applied to movement.</w:t>
      </w:r>
    </w:p>
    <w:p w14:paraId="6B3032B9" w14:textId="77777777" w:rsidR="00AA4378" w:rsidRDefault="00AA4378">
      <w:pPr>
        <w:rPr>
          <w:rFonts w:ascii="Palatino" w:hAnsi="Palatino"/>
        </w:rPr>
      </w:pPr>
    </w:p>
    <w:p w14:paraId="3316C0DE" w14:textId="77777777" w:rsidR="00AA4378" w:rsidRDefault="00AA4378">
      <w:pPr>
        <w:rPr>
          <w:rFonts w:ascii="Palatino" w:hAnsi="Palatino"/>
        </w:rPr>
      </w:pPr>
    </w:p>
    <w:p w14:paraId="0AF1E097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KINETIC ENERGY</w:t>
      </w:r>
    </w:p>
    <w:p w14:paraId="7C41AF75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This is the energy possessed by a body when it is moving.</w:t>
      </w:r>
    </w:p>
    <w:p w14:paraId="7EF51AF4" w14:textId="77777777" w:rsidR="00AA4378" w:rsidRDefault="00AA4378">
      <w:pPr>
        <w:rPr>
          <w:rFonts w:ascii="Palatino" w:hAnsi="Palatino"/>
        </w:rPr>
      </w:pPr>
    </w:p>
    <w:p w14:paraId="1C1801CC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6C08BAFE" wp14:editId="25FA9E0F">
                <wp:simplePos x="0" y="0"/>
                <wp:positionH relativeFrom="column">
                  <wp:posOffset>2505710</wp:posOffset>
                </wp:positionH>
                <wp:positionV relativeFrom="paragraph">
                  <wp:posOffset>115570</wp:posOffset>
                </wp:positionV>
                <wp:extent cx="1079500" cy="419100"/>
                <wp:effectExtent l="0" t="0" r="0" b="0"/>
                <wp:wrapNone/>
                <wp:docPr id="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95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25932" id="Rectangle 2" o:spid="_x0000_s1026" style="position:absolute;margin-left:197.3pt;margin-top:9.1pt;width:85pt;height:33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" o:allowincell="f">
                <v:path arrowok="t"/>
              </v:rect>
            </w:pict>
          </mc:Fallback>
        </mc:AlternateContent>
      </w:r>
      <w:r w:rsidR="00AA4378">
        <w:rPr>
          <w:rFonts w:ascii="Palatino" w:hAnsi="Palatino"/>
        </w:rPr>
        <w:t>It is given by:</w:t>
      </w:r>
    </w:p>
    <w:p w14:paraId="6009AC06" w14:textId="77777777" w:rsidR="00AA4378" w:rsidRDefault="00A9763A">
      <w:pPr>
        <w:jc w:val="center"/>
        <w:rPr>
          <w:rFonts w:ascii="Palatino" w:hAnsi="Palatino"/>
        </w:rPr>
      </w:pPr>
      <w:r>
        <w:rPr>
          <w:rFonts w:ascii="Palatino" w:hAnsi="Palatino"/>
          <w:position w:val="-16"/>
        </w:rPr>
        <w:object w:dxaOrig="1560" w:dyaOrig="460" w14:anchorId="1A8E5B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8pt;height:22.8pt;mso-width-percent:0;mso-height-percent:0;mso-width-percent:0;mso-height-percent:0" o:ole="" fillcolor="window">
            <v:imagedata r:id="rId4" o:title=""/>
          </v:shape>
          <o:OLEObject Type="Embed" ProgID="Equation.3" ShapeID="_x0000_i1025" DrawAspect="Content" ObjectID="_1605958993" r:id="rId5"/>
        </w:object>
      </w:r>
    </w:p>
    <w:p w14:paraId="6E1955DE" w14:textId="77777777" w:rsidR="00AA4378" w:rsidRDefault="00AA4378">
      <w:pPr>
        <w:rPr>
          <w:rFonts w:ascii="Palatino" w:hAnsi="Palatino"/>
        </w:rPr>
      </w:pPr>
    </w:p>
    <w:p w14:paraId="5D0010DF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where</w:t>
      </w:r>
      <w:r>
        <w:rPr>
          <w:rFonts w:ascii="Palatino" w:hAnsi="Palatino"/>
        </w:rPr>
        <w:tab/>
        <w:t>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 =  the kinetic energy (J)</w:t>
      </w:r>
    </w:p>
    <w:p w14:paraId="66941227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m  =  the mass of the object (kg)</w:t>
      </w:r>
    </w:p>
    <w:p w14:paraId="59894586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 xml:space="preserve"> v  =  the velocity of the mass (ms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>)</w:t>
      </w:r>
    </w:p>
    <w:p w14:paraId="023CF9FA" w14:textId="77777777" w:rsidR="00AA4378" w:rsidRDefault="00AA4378">
      <w:pPr>
        <w:rPr>
          <w:rFonts w:ascii="Palatino" w:hAnsi="Palatino"/>
        </w:rPr>
      </w:pPr>
    </w:p>
    <w:p w14:paraId="784EAC8E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If a force acts on a nett body, it does work on it.  In doing so there is a change in the kinetic energy of the body.</w:t>
      </w:r>
    </w:p>
    <w:p w14:paraId="7D3EC164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2F93C05" wp14:editId="6E806787">
                <wp:simplePos x="0" y="0"/>
                <wp:positionH relativeFrom="column">
                  <wp:posOffset>2023110</wp:posOffset>
                </wp:positionH>
                <wp:positionV relativeFrom="paragraph">
                  <wp:posOffset>69850</wp:posOffset>
                </wp:positionV>
                <wp:extent cx="2476500" cy="444500"/>
                <wp:effectExtent l="0" t="0" r="0" b="0"/>
                <wp:wrapNone/>
                <wp:docPr id="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7650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5651C" id="Rectangle 4" o:spid="_x0000_s1026" style="position:absolute;margin-left:159.3pt;margin-top:5.5pt;width:195pt;height: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" o:allowincell="f">
                <v:path arrowok="t"/>
              </v:rect>
            </w:pict>
          </mc:Fallback>
        </mc:AlternateContent>
      </w:r>
    </w:p>
    <w:p w14:paraId="6B8E0932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i.e.</w:t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 w:rsidR="00A9763A">
        <w:rPr>
          <w:rFonts w:ascii="Palatino" w:hAnsi="Palatino"/>
          <w:position w:val="-14"/>
        </w:rPr>
        <w:object w:dxaOrig="3500" w:dyaOrig="440" w14:anchorId="4F108C78">
          <v:shape id="_x0000_i1026" type="#_x0000_t75" alt="" style="width:175.2pt;height:22.2pt;mso-width-percent:0;mso-height-percent:0;mso-width-percent:0;mso-height-percent:0" o:ole="" fillcolor="window">
            <v:imagedata r:id="rId6" o:title=""/>
          </v:shape>
          <o:OLEObject Type="Embed" ProgID="Equation.3" ShapeID="_x0000_i1026" DrawAspect="Content" ObjectID="_1605958994" r:id="rId7"/>
        </w:object>
      </w:r>
    </w:p>
    <w:p w14:paraId="4303A459" w14:textId="77777777" w:rsidR="00AA4378" w:rsidRDefault="00AA4378">
      <w:pPr>
        <w:rPr>
          <w:rFonts w:ascii="Palatino" w:hAnsi="Palatino"/>
        </w:rPr>
      </w:pPr>
    </w:p>
    <w:p w14:paraId="7DC4B46F" w14:textId="77777777" w:rsidR="00AA4378" w:rsidRDefault="00AA4378">
      <w:pPr>
        <w:rPr>
          <w:rFonts w:ascii="Palatino" w:hAnsi="Palatino"/>
        </w:rPr>
      </w:pPr>
    </w:p>
    <w:p w14:paraId="7E4AF8D0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where</w:t>
      </w:r>
      <w:r>
        <w:rPr>
          <w:rFonts w:ascii="Palatino" w:hAnsi="Palatino"/>
        </w:rPr>
        <w:tab/>
      </w:r>
      <w:r>
        <w:rPr>
          <w:rFonts w:ascii="Palatino" w:hAnsi="Palatino"/>
          <w:vertAlign w:val="superscript"/>
        </w:rPr>
        <w:t>1</w:t>
      </w:r>
      <w:r>
        <w:rPr>
          <w:rFonts w:ascii="Palatino" w:hAnsi="Palatino"/>
        </w:rPr>
        <w:t>/</w:t>
      </w:r>
      <w:r>
        <w:rPr>
          <w:rFonts w:ascii="Palatino" w:hAnsi="Palatino"/>
          <w:vertAlign w:val="subscript"/>
        </w:rPr>
        <w:t xml:space="preserve">2 </w:t>
      </w:r>
      <w:r>
        <w:rPr>
          <w:rFonts w:ascii="Palatino" w:hAnsi="Palatino"/>
        </w:rPr>
        <w:t>mv</w:t>
      </w:r>
      <w:r>
        <w:rPr>
          <w:rFonts w:ascii="Palatino" w:hAnsi="Palatino"/>
          <w:vertAlign w:val="superscript"/>
        </w:rPr>
        <w:t>2</w:t>
      </w:r>
      <w:r>
        <w:rPr>
          <w:rFonts w:ascii="Palatino" w:hAnsi="Palatino"/>
        </w:rPr>
        <w:t xml:space="preserve">  =  the final kinetic energy of the body.</w:t>
      </w:r>
    </w:p>
    <w:p w14:paraId="1D383262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  <w:vertAlign w:val="superscript"/>
        </w:rPr>
        <w:t>1</w:t>
      </w:r>
      <w:r>
        <w:rPr>
          <w:rFonts w:ascii="Palatino" w:hAnsi="Palatino"/>
        </w:rPr>
        <w:t>/</w:t>
      </w:r>
      <w:r>
        <w:rPr>
          <w:rFonts w:ascii="Palatino" w:hAnsi="Palatino"/>
          <w:vertAlign w:val="subscript"/>
        </w:rPr>
        <w:t xml:space="preserve">2 </w:t>
      </w:r>
      <w:r>
        <w:rPr>
          <w:rFonts w:ascii="Palatino" w:hAnsi="Palatino"/>
        </w:rPr>
        <w:t>mu</w:t>
      </w:r>
      <w:r>
        <w:rPr>
          <w:rFonts w:ascii="Palatino" w:hAnsi="Palatino"/>
          <w:vertAlign w:val="superscript"/>
        </w:rPr>
        <w:t>2</w:t>
      </w:r>
      <w:r>
        <w:rPr>
          <w:rFonts w:ascii="Palatino" w:hAnsi="Palatino"/>
        </w:rPr>
        <w:t xml:space="preserve">  =  the initial kinetic energy of the body.</w:t>
      </w:r>
    </w:p>
    <w:p w14:paraId="0FF1A5F5" w14:textId="77777777" w:rsidR="00AA4378" w:rsidRDefault="00AA4378">
      <w:pPr>
        <w:rPr>
          <w:rFonts w:ascii="Palatino" w:hAnsi="Palatino"/>
        </w:rPr>
      </w:pPr>
    </w:p>
    <w:p w14:paraId="44785F00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NOTE</w:t>
      </w:r>
    </w:p>
    <w:p w14:paraId="58E16947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If the final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is smaller than the initial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of the object because it is slowing down, reverse the equation to produce a positive vale for </w:t>
      </w:r>
      <w:r>
        <w:rPr>
          <w:rFonts w:ascii="Symbol" w:hAnsi="Symbol"/>
        </w:rPr>
        <w:t></w:t>
      </w:r>
      <w:r>
        <w:rPr>
          <w:rFonts w:ascii="Palatino" w:hAnsi="Palatino"/>
        </w:rPr>
        <w:t>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>.</w:t>
      </w:r>
    </w:p>
    <w:p w14:paraId="5A90A04F" w14:textId="77777777" w:rsidR="00AA4378" w:rsidRDefault="00AA4378">
      <w:pPr>
        <w:rPr>
          <w:rFonts w:ascii="Palatino" w:hAnsi="Palatino"/>
        </w:rPr>
      </w:pPr>
    </w:p>
    <w:p w14:paraId="7962D688" w14:textId="77777777" w:rsidR="00AA4378" w:rsidRDefault="00AA4378">
      <w:pPr>
        <w:jc w:val="center"/>
        <w:rPr>
          <w:rFonts w:ascii="Palatino" w:hAnsi="Palatino"/>
        </w:rPr>
      </w:pPr>
      <w:r>
        <w:rPr>
          <w:rFonts w:ascii="Palatino" w:hAnsi="Palatino"/>
        </w:rPr>
        <w:t>i.e.</w:t>
      </w:r>
      <w:r>
        <w:rPr>
          <w:rFonts w:ascii="Palatino" w:hAnsi="Palatino"/>
        </w:rPr>
        <w:tab/>
        <w:t xml:space="preserve">W = </w:t>
      </w:r>
      <w:r>
        <w:rPr>
          <w:rFonts w:ascii="Symbol" w:hAnsi="Symbol"/>
        </w:rPr>
        <w:t></w:t>
      </w:r>
      <w:r>
        <w:rPr>
          <w:rFonts w:ascii="Palatino" w:hAnsi="Palatino"/>
        </w:rPr>
        <w:t>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= </w:t>
      </w:r>
      <w:r>
        <w:rPr>
          <w:rFonts w:ascii="Palatino" w:hAnsi="Palatino"/>
          <w:vertAlign w:val="superscript"/>
        </w:rPr>
        <w:t>1</w:t>
      </w:r>
      <w:r>
        <w:rPr>
          <w:rFonts w:ascii="Palatino" w:hAnsi="Palatino"/>
        </w:rPr>
        <w:t>/</w:t>
      </w:r>
      <w:r>
        <w:rPr>
          <w:rFonts w:ascii="Palatino" w:hAnsi="Palatino"/>
          <w:vertAlign w:val="subscript"/>
        </w:rPr>
        <w:t>2</w:t>
      </w:r>
      <w:r>
        <w:rPr>
          <w:rFonts w:ascii="Palatino" w:hAnsi="Palatino"/>
        </w:rPr>
        <w:t xml:space="preserve"> mu</w:t>
      </w:r>
      <w:r>
        <w:rPr>
          <w:rFonts w:ascii="Palatino" w:hAnsi="Palatino"/>
          <w:vertAlign w:val="superscript"/>
        </w:rPr>
        <w:t>2</w:t>
      </w:r>
      <w:r>
        <w:rPr>
          <w:rFonts w:ascii="Palatino" w:hAnsi="Palatino"/>
        </w:rPr>
        <w:t xml:space="preserve"> - </w:t>
      </w:r>
      <w:r>
        <w:rPr>
          <w:rFonts w:ascii="Palatino" w:hAnsi="Palatino"/>
          <w:vertAlign w:val="superscript"/>
        </w:rPr>
        <w:t>1</w:t>
      </w:r>
      <w:r>
        <w:rPr>
          <w:rFonts w:ascii="Palatino" w:hAnsi="Palatino"/>
        </w:rPr>
        <w:t>/</w:t>
      </w:r>
      <w:r>
        <w:rPr>
          <w:rFonts w:ascii="Palatino" w:hAnsi="Palatino"/>
          <w:vertAlign w:val="subscript"/>
        </w:rPr>
        <w:t>2</w:t>
      </w:r>
      <w:r>
        <w:rPr>
          <w:rFonts w:ascii="Palatino" w:hAnsi="Palatino"/>
        </w:rPr>
        <w:t xml:space="preserve"> mv</w:t>
      </w:r>
      <w:r>
        <w:rPr>
          <w:rFonts w:ascii="Palatino" w:hAnsi="Palatino"/>
          <w:vertAlign w:val="superscript"/>
        </w:rPr>
        <w:t>2</w:t>
      </w:r>
    </w:p>
    <w:p w14:paraId="5FCD0575" w14:textId="77777777" w:rsidR="00AA4378" w:rsidRDefault="00AA4378">
      <w:pPr>
        <w:rPr>
          <w:rFonts w:ascii="Palatino" w:hAnsi="Palatino"/>
        </w:rPr>
      </w:pPr>
    </w:p>
    <w:p w14:paraId="575742A1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Like all forms of energy,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is a scalar and has no direction associated with it.</w:t>
      </w:r>
    </w:p>
    <w:p w14:paraId="49A3EE42" w14:textId="77777777" w:rsidR="00AA4378" w:rsidRDefault="00AA4378">
      <w:pPr>
        <w:rPr>
          <w:rFonts w:ascii="Palatino" w:hAnsi="Palatino"/>
        </w:rPr>
      </w:pPr>
    </w:p>
    <w:p w14:paraId="30F836AA" w14:textId="77777777" w:rsidR="00AA4378" w:rsidRDefault="00AA4378">
      <w:pPr>
        <w:rPr>
          <w:rFonts w:ascii="Palatino" w:hAnsi="Palatino"/>
        </w:rPr>
      </w:pPr>
    </w:p>
    <w:p w14:paraId="3D55E5AF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EXAMPLE</w:t>
      </w:r>
    </w:p>
    <w:p w14:paraId="235940D2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A car of mass 1.30 x 10</w:t>
      </w:r>
      <w:r>
        <w:rPr>
          <w:rFonts w:ascii="Palatino" w:hAnsi="Palatino"/>
          <w:vertAlign w:val="superscript"/>
        </w:rPr>
        <w:t>3</w:t>
      </w:r>
      <w:r>
        <w:rPr>
          <w:rFonts w:ascii="Palatino" w:hAnsi="Palatino"/>
        </w:rPr>
        <w:t xml:space="preserve"> kg is moving along a road at 70.0 kmh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 xml:space="preserve"> when it brakes sharply to avoid a person on a skateboard coming out of a driveway.  The speed is reduced to </w:t>
      </w:r>
    </w:p>
    <w:p w14:paraId="32186E63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30.0 kmh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 xml:space="preserve"> as the car swerves around the person.  Calculate the work done by the brakes on the car.</w:t>
      </w:r>
    </w:p>
    <w:p w14:paraId="6E4FAB59" w14:textId="77777777" w:rsidR="00AA4378" w:rsidRDefault="00AA4378">
      <w:pPr>
        <w:rPr>
          <w:rFonts w:ascii="Palatino" w:hAnsi="Palatino"/>
        </w:rPr>
      </w:pPr>
    </w:p>
    <w:p w14:paraId="016D57F1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</w:rPr>
        <w:br w:type="page"/>
      </w:r>
      <w:r>
        <w:rPr>
          <w:rFonts w:ascii="Palatino" w:hAnsi="Palatino"/>
          <w:b/>
        </w:rPr>
        <w:lastRenderedPageBreak/>
        <w:t>GRAVITATIONAL POTENTIAL ENERGY</w:t>
      </w:r>
    </w:p>
    <w:p w14:paraId="5AD36D86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This is the energy possessed by a body due to its height above a given level.</w:t>
      </w:r>
    </w:p>
    <w:p w14:paraId="7C1D97A0" w14:textId="77777777" w:rsidR="00AA4378" w:rsidRDefault="00AA4378">
      <w:pPr>
        <w:rPr>
          <w:rFonts w:ascii="Palatino" w:hAnsi="Palatino"/>
        </w:rPr>
      </w:pPr>
    </w:p>
    <w:p w14:paraId="164EDAA6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Any object above a given "zero" level has the ability to release this energy as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as it falls to this "zero" level.</w:t>
      </w:r>
    </w:p>
    <w:p w14:paraId="6A26E027" w14:textId="77777777" w:rsidR="00AA4378" w:rsidRDefault="00AA4378">
      <w:pPr>
        <w:rPr>
          <w:rFonts w:ascii="Palatino" w:hAnsi="Palatino"/>
        </w:rPr>
      </w:pPr>
    </w:p>
    <w:p w14:paraId="70722DCE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A092CD2" wp14:editId="5D0956F8">
                <wp:simplePos x="0" y="0"/>
                <wp:positionH relativeFrom="column">
                  <wp:posOffset>2175510</wp:posOffset>
                </wp:positionH>
                <wp:positionV relativeFrom="paragraph">
                  <wp:posOffset>102870</wp:posOffset>
                </wp:positionV>
                <wp:extent cx="2171700" cy="558800"/>
                <wp:effectExtent l="0" t="0" r="0" b="0"/>
                <wp:wrapNone/>
                <wp:docPr id="2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717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9E579" w14:textId="77777777" w:rsidR="00D66F7C" w:rsidRDefault="00D66F7C">
                            <w:pPr>
                              <w:rPr>
                                <w:rFonts w:ascii="Palatino" w:hAnsi="Palatino"/>
                                <w:sz w:val="20"/>
                              </w:rPr>
                            </w:pPr>
                            <w:r>
                              <w:rPr>
                                <w:rFonts w:ascii="Palatino" w:hAnsi="Palatino"/>
                                <w:sz w:val="20"/>
                              </w:rPr>
                              <w:t>A child in a soap-box cart has E</w:t>
                            </w:r>
                            <w:r>
                              <w:rPr>
                                <w:rFonts w:ascii="Palatino" w:hAnsi="Palatino"/>
                                <w:sz w:val="20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Palatino" w:hAnsi="Palatino"/>
                                <w:sz w:val="20"/>
                              </w:rPr>
                              <w:t xml:space="preserve"> when stationary at the top of the hill.  It is above the "zero" level.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092CD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71.3pt;margin-top:8.1pt;width:171pt;height:4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" o:allowincell="f" stroked="f">
                <v:path arrowok="t"/>
                <v:textbox>
                  <w:txbxContent>
                    <w:p w14:paraId="5629E579" w14:textId="77777777" w:rsidR="00D66F7C" w:rsidRDefault="00D66F7C">
                      <w:pPr>
                        <w:rPr>
                          <w:rFonts w:ascii="Palatino" w:hAnsi="Palatino"/>
                          <w:sz w:val="20"/>
                        </w:rPr>
                      </w:pPr>
                      <w:r>
                        <w:rPr>
                          <w:rFonts w:ascii="Palatino" w:hAnsi="Palatino"/>
                          <w:sz w:val="20"/>
                        </w:rPr>
                        <w:t>A child in a soap-box cart has E</w:t>
                      </w:r>
                      <w:r>
                        <w:rPr>
                          <w:rFonts w:ascii="Palatino" w:hAnsi="Palatino"/>
                          <w:sz w:val="20"/>
                          <w:vertAlign w:val="subscript"/>
                        </w:rPr>
                        <w:t>p</w:t>
                      </w:r>
                      <w:r>
                        <w:rPr>
                          <w:rFonts w:ascii="Palatino" w:hAnsi="Palatino"/>
                          <w:sz w:val="20"/>
                        </w:rPr>
                        <w:t xml:space="preserve"> when stationary at the top of the hill.  It is above the "zero" level.</w:t>
                      </w:r>
                    </w:p>
                  </w:txbxContent>
                </v:textbox>
              </v:shape>
            </w:pict>
          </mc:Fallback>
        </mc:AlternateContent>
      </w:r>
    </w:p>
    <w:p w14:paraId="6754186B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g">
            <w:drawing>
              <wp:anchor distT="0" distB="0" distL="114300" distR="114300" simplePos="0" relativeHeight="251649024" behindDoc="0" locked="0" layoutInCell="0" allowOverlap="1" wp14:anchorId="4A5A4A66" wp14:editId="04E510E3">
                <wp:simplePos x="0" y="0"/>
                <wp:positionH relativeFrom="column">
                  <wp:posOffset>994410</wp:posOffset>
                </wp:positionH>
                <wp:positionV relativeFrom="paragraph">
                  <wp:posOffset>36830</wp:posOffset>
                </wp:positionV>
                <wp:extent cx="102235" cy="304800"/>
                <wp:effectExtent l="0" t="0" r="0" b="0"/>
                <wp:wrapNone/>
                <wp:docPr id="2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235" cy="304800"/>
                          <a:chOff x="4700" y="3000"/>
                          <a:chExt cx="161" cy="480"/>
                        </a:xfrm>
                      </wpg:grpSpPr>
                      <wps:wsp>
                        <wps:cNvPr id="21" name="Oval 14"/>
                        <wps:cNvSpPr>
                          <a:spLocks/>
                        </wps:cNvSpPr>
                        <wps:spPr bwMode="auto">
                          <a:xfrm>
                            <a:off x="4700" y="3160"/>
                            <a:ext cx="141" cy="3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15"/>
                        <wps:cNvSpPr>
                          <a:spLocks/>
                        </wps:cNvSpPr>
                        <wps:spPr bwMode="auto">
                          <a:xfrm>
                            <a:off x="4720" y="3000"/>
                            <a:ext cx="141" cy="1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E7E24" id="Group 16" o:spid="_x0000_s1026" style="position:absolute;margin-left:78.3pt;margin-top:2.9pt;width:8.05pt;height:24pt;z-index:251649024" coordorigin="4700,3000" coordsize="161,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" o:allowincell="f">
                <v:oval id="Oval 14" o:spid="_x0000_s1027" style="position:absolute;left:4700;top:3160;width:141;height: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">
                  <v:path arrowok="t"/>
                </v:oval>
                <v:oval id="Oval 15" o:spid="_x0000_s1028" style="position:absolute;left:4720;top:3000;width:141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">
                  <v:path arrowok="t"/>
                </v:oval>
              </v:group>
            </w:pict>
          </mc:Fallback>
        </mc:AlternateContent>
      </w:r>
    </w:p>
    <w:p w14:paraId="20399FF5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62C5822B" wp14:editId="4E1FA42E">
                <wp:simplePos x="0" y="0"/>
                <wp:positionH relativeFrom="column">
                  <wp:posOffset>778510</wp:posOffset>
                </wp:positionH>
                <wp:positionV relativeFrom="paragraph">
                  <wp:posOffset>135890</wp:posOffset>
                </wp:positionV>
                <wp:extent cx="495300" cy="89535"/>
                <wp:effectExtent l="0" t="0" r="0" b="0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89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FC601" id="Rectangle 11" o:spid="_x0000_s1026" style="position:absolute;margin-left:61.3pt;margin-top:10.7pt;width:39pt;height:7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" o:allowincell="f">
                <v:path arrowok="t"/>
              </v:rect>
            </w:pict>
          </mc:Fallback>
        </mc:AlternateContent>
      </w:r>
    </w:p>
    <w:p w14:paraId="5DBA40BC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EEA5C84" wp14:editId="6FEC0BB1">
                <wp:simplePos x="0" y="0"/>
                <wp:positionH relativeFrom="column">
                  <wp:posOffset>1045210</wp:posOffset>
                </wp:positionH>
                <wp:positionV relativeFrom="paragraph">
                  <wp:posOffset>158750</wp:posOffset>
                </wp:positionV>
                <wp:extent cx="0" cy="571500"/>
                <wp:effectExtent l="63500" t="25400" r="25400" b="0"/>
                <wp:wrapNone/>
                <wp:docPr id="1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D5EE3" id="Line 2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3pt,12.5pt" to="82.3pt,5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&#13;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4D897A0A" wp14:editId="2E1BAB79">
                <wp:simplePos x="0" y="0"/>
                <wp:positionH relativeFrom="column">
                  <wp:posOffset>791210</wp:posOffset>
                </wp:positionH>
                <wp:positionV relativeFrom="paragraph">
                  <wp:posOffset>69850</wp:posOffset>
                </wp:positionV>
                <wp:extent cx="89535" cy="89535"/>
                <wp:effectExtent l="0" t="0" r="0" b="0"/>
                <wp:wrapNone/>
                <wp:docPr id="17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98160E" id="Oval 12" o:spid="_x0000_s1026" style="position:absolute;margin-left:62.3pt;margin-top:5.5pt;width:7.05pt;height:7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" o:allowincell="f">
                <v:path arrowok="t"/>
              </v:oval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68E12A0" wp14:editId="436D83E1">
                <wp:simplePos x="0" y="0"/>
                <wp:positionH relativeFrom="column">
                  <wp:posOffset>1146810</wp:posOffset>
                </wp:positionH>
                <wp:positionV relativeFrom="paragraph">
                  <wp:posOffset>69850</wp:posOffset>
                </wp:positionV>
                <wp:extent cx="89535" cy="89535"/>
                <wp:effectExtent l="0" t="0" r="0" b="0"/>
                <wp:wrapNone/>
                <wp:docPr id="16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B4C49C" id="Oval 13" o:spid="_x0000_s1026" style="position:absolute;margin-left:90.3pt;margin-top:5.5pt;width:7.05pt;height: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" o:allowincell="f">
                <v:path arrowok="t"/>
              </v:oval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5B691D09" wp14:editId="6A8BDB5A">
                <wp:simplePos x="0" y="0"/>
                <wp:positionH relativeFrom="column">
                  <wp:posOffset>1413510</wp:posOffset>
                </wp:positionH>
                <wp:positionV relativeFrom="paragraph">
                  <wp:posOffset>158750</wp:posOffset>
                </wp:positionV>
                <wp:extent cx="2692400" cy="1493520"/>
                <wp:effectExtent l="0" t="0" r="0" b="0"/>
                <wp:wrapNone/>
                <wp:docPr id="1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92400" cy="1493520"/>
                        </a:xfrm>
                        <a:custGeom>
                          <a:avLst/>
                          <a:gdLst>
                            <a:gd name="T0" fmla="*/ 0 w 4240"/>
                            <a:gd name="T1" fmla="*/ 0 h 2352"/>
                            <a:gd name="T2" fmla="*/ 260 w 4240"/>
                            <a:gd name="T3" fmla="*/ 60 h 2352"/>
                            <a:gd name="T4" fmla="*/ 340 w 4240"/>
                            <a:gd name="T5" fmla="*/ 100 h 2352"/>
                            <a:gd name="T6" fmla="*/ 420 w 4240"/>
                            <a:gd name="T7" fmla="*/ 120 h 2352"/>
                            <a:gd name="T8" fmla="*/ 520 w 4240"/>
                            <a:gd name="T9" fmla="*/ 200 h 2352"/>
                            <a:gd name="T10" fmla="*/ 580 w 4240"/>
                            <a:gd name="T11" fmla="*/ 260 h 2352"/>
                            <a:gd name="T12" fmla="*/ 660 w 4240"/>
                            <a:gd name="T13" fmla="*/ 320 h 2352"/>
                            <a:gd name="T14" fmla="*/ 720 w 4240"/>
                            <a:gd name="T15" fmla="*/ 360 h 2352"/>
                            <a:gd name="T16" fmla="*/ 780 w 4240"/>
                            <a:gd name="T17" fmla="*/ 420 h 2352"/>
                            <a:gd name="T18" fmla="*/ 1040 w 4240"/>
                            <a:gd name="T19" fmla="*/ 640 h 2352"/>
                            <a:gd name="T20" fmla="*/ 1240 w 4240"/>
                            <a:gd name="T21" fmla="*/ 920 h 2352"/>
                            <a:gd name="T22" fmla="*/ 1300 w 4240"/>
                            <a:gd name="T23" fmla="*/ 980 h 2352"/>
                            <a:gd name="T24" fmla="*/ 1380 w 4240"/>
                            <a:gd name="T25" fmla="*/ 1140 h 2352"/>
                            <a:gd name="T26" fmla="*/ 1560 w 4240"/>
                            <a:gd name="T27" fmla="*/ 1400 h 2352"/>
                            <a:gd name="T28" fmla="*/ 1580 w 4240"/>
                            <a:gd name="T29" fmla="*/ 1460 h 2352"/>
                            <a:gd name="T30" fmla="*/ 1800 w 4240"/>
                            <a:gd name="T31" fmla="*/ 1620 h 2352"/>
                            <a:gd name="T32" fmla="*/ 1900 w 4240"/>
                            <a:gd name="T33" fmla="*/ 1740 h 2352"/>
                            <a:gd name="T34" fmla="*/ 1980 w 4240"/>
                            <a:gd name="T35" fmla="*/ 1780 h 2352"/>
                            <a:gd name="T36" fmla="*/ 2140 w 4240"/>
                            <a:gd name="T37" fmla="*/ 1920 h 2352"/>
                            <a:gd name="T38" fmla="*/ 2260 w 4240"/>
                            <a:gd name="T39" fmla="*/ 1980 h 2352"/>
                            <a:gd name="T40" fmla="*/ 2520 w 4240"/>
                            <a:gd name="T41" fmla="*/ 2080 h 2352"/>
                            <a:gd name="T42" fmla="*/ 4240 w 4240"/>
                            <a:gd name="T43" fmla="*/ 2280 h 23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240" h="2352">
                              <a:moveTo>
                                <a:pt x="0" y="0"/>
                              </a:moveTo>
                              <a:cubicBezTo>
                                <a:pt x="86" y="20"/>
                                <a:pt x="174" y="34"/>
                                <a:pt x="260" y="60"/>
                              </a:cubicBezTo>
                              <a:cubicBezTo>
                                <a:pt x="288" y="68"/>
                                <a:pt x="312" y="89"/>
                                <a:pt x="340" y="100"/>
                              </a:cubicBezTo>
                              <a:cubicBezTo>
                                <a:pt x="365" y="109"/>
                                <a:pt x="393" y="113"/>
                                <a:pt x="420" y="120"/>
                              </a:cubicBezTo>
                              <a:cubicBezTo>
                                <a:pt x="509" y="254"/>
                                <a:pt x="404" y="122"/>
                                <a:pt x="520" y="200"/>
                              </a:cubicBezTo>
                              <a:cubicBezTo>
                                <a:pt x="543" y="215"/>
                                <a:pt x="558" y="241"/>
                                <a:pt x="580" y="260"/>
                              </a:cubicBezTo>
                              <a:cubicBezTo>
                                <a:pt x="605" y="281"/>
                                <a:pt x="632" y="300"/>
                                <a:pt x="660" y="320"/>
                              </a:cubicBezTo>
                              <a:cubicBezTo>
                                <a:pt x="679" y="333"/>
                                <a:pt x="701" y="344"/>
                                <a:pt x="720" y="360"/>
                              </a:cubicBezTo>
                              <a:cubicBezTo>
                                <a:pt x="741" y="378"/>
                                <a:pt x="757" y="402"/>
                                <a:pt x="780" y="420"/>
                              </a:cubicBezTo>
                              <a:cubicBezTo>
                                <a:pt x="894" y="508"/>
                                <a:pt x="949" y="504"/>
                                <a:pt x="1040" y="640"/>
                              </a:cubicBezTo>
                              <a:cubicBezTo>
                                <a:pt x="1102" y="734"/>
                                <a:pt x="1167" y="832"/>
                                <a:pt x="1240" y="920"/>
                              </a:cubicBezTo>
                              <a:cubicBezTo>
                                <a:pt x="1258" y="941"/>
                                <a:pt x="1283" y="957"/>
                                <a:pt x="1300" y="980"/>
                              </a:cubicBezTo>
                              <a:cubicBezTo>
                                <a:pt x="1492" y="1237"/>
                                <a:pt x="1281" y="967"/>
                                <a:pt x="1380" y="1140"/>
                              </a:cubicBezTo>
                              <a:cubicBezTo>
                                <a:pt x="1440" y="1246"/>
                                <a:pt x="1513" y="1259"/>
                                <a:pt x="1560" y="1400"/>
                              </a:cubicBezTo>
                              <a:cubicBezTo>
                                <a:pt x="1566" y="1420"/>
                                <a:pt x="1568" y="1442"/>
                                <a:pt x="1580" y="1460"/>
                              </a:cubicBezTo>
                              <a:cubicBezTo>
                                <a:pt x="1634" y="1541"/>
                                <a:pt x="1732" y="1552"/>
                                <a:pt x="1800" y="1620"/>
                              </a:cubicBezTo>
                              <a:cubicBezTo>
                                <a:pt x="1887" y="1707"/>
                                <a:pt x="1785" y="1658"/>
                                <a:pt x="1900" y="1740"/>
                              </a:cubicBezTo>
                              <a:cubicBezTo>
                                <a:pt x="1924" y="1757"/>
                                <a:pt x="1955" y="1763"/>
                                <a:pt x="1980" y="1780"/>
                              </a:cubicBezTo>
                              <a:cubicBezTo>
                                <a:pt x="2140" y="1887"/>
                                <a:pt x="2024" y="1823"/>
                                <a:pt x="2140" y="1920"/>
                              </a:cubicBezTo>
                              <a:cubicBezTo>
                                <a:pt x="2207" y="1976"/>
                                <a:pt x="2185" y="1948"/>
                                <a:pt x="2260" y="1980"/>
                              </a:cubicBezTo>
                              <a:cubicBezTo>
                                <a:pt x="2347" y="2017"/>
                                <a:pt x="2426" y="2056"/>
                                <a:pt x="2520" y="2080"/>
                              </a:cubicBezTo>
                              <a:cubicBezTo>
                                <a:pt x="2974" y="2352"/>
                                <a:pt x="3808" y="2280"/>
                                <a:pt x="4240" y="228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A38AF" id="Freeform 10" o:spid="_x0000_s1026" style="position:absolute;margin-left:111.3pt;margin-top:12.5pt;width:212pt;height:117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240,2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" o:allowincell="f" path="m,c86,20,174,34,260,60v28,8,52,29,80,40c365,109,393,113,420,120v89,134,-16,2,100,80c543,215,558,241,580,260v25,21,52,40,80,60c679,333,701,344,720,360v21,18,37,42,60,60c894,508,949,504,1040,640v62,94,127,192,200,280c1258,941,1283,957,1300,980v192,257,-19,-13,80,160c1440,1246,1513,1259,1560,1400v6,20,8,42,20,60c1634,1541,1732,1552,1800,1620v87,87,-15,38,100,120c1924,1757,1955,1763,1980,1780v160,107,44,43,160,140c2207,1976,2185,1948,2260,1980v87,37,166,76,260,100c2974,2352,3808,2280,4240,2280e" filled="f">
                <v:path arrowok="t" o:connecttype="custom" o:connectlocs="0,0;165100,38100;215900,63500;266700,76200;330200,127000;368300,165100;419100,203200;457200,228600;495300,266700;660400,406400;787400,584200;825500,622300;876300,723900;990600,889000;1003300,927100;1143000,1028700;1206500,1104900;1257300,1130300;1358900,1219200;1435100,1257300;1600200,1320800;2692400,1447800" o:connectangles="0,0,0,0,0,0,0,0,0,0,0,0,0,0,0,0,0,0,0,0,0,0"/>
              </v:shape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126AF9EB" wp14:editId="2D026744">
                <wp:simplePos x="0" y="0"/>
                <wp:positionH relativeFrom="column">
                  <wp:posOffset>689610</wp:posOffset>
                </wp:positionH>
                <wp:positionV relativeFrom="paragraph">
                  <wp:posOffset>158750</wp:posOffset>
                </wp:positionV>
                <wp:extent cx="723900" cy="0"/>
                <wp:effectExtent l="0" t="0" r="0" b="0"/>
                <wp:wrapNone/>
                <wp:docPr id="1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D6DEC0" id="Line 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3pt,12.5pt" to="111.3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" o:allowincell="f">
                <o:lock v:ext="edit" shapetype="f"/>
              </v:line>
            </w:pict>
          </mc:Fallback>
        </mc:AlternateContent>
      </w:r>
    </w:p>
    <w:p w14:paraId="4D52581E" w14:textId="77777777" w:rsidR="00AA4378" w:rsidRDefault="00AA4378">
      <w:pPr>
        <w:rPr>
          <w:rFonts w:ascii="Palatino" w:hAnsi="Palatino"/>
        </w:rPr>
      </w:pPr>
    </w:p>
    <w:p w14:paraId="6B0B5F59" w14:textId="77777777" w:rsidR="00AA4378" w:rsidRDefault="00AA4378">
      <w:pPr>
        <w:rPr>
          <w:rFonts w:ascii="Palatino" w:hAnsi="Palatino"/>
        </w:rPr>
      </w:pPr>
    </w:p>
    <w:p w14:paraId="2E55BB1D" w14:textId="77777777" w:rsidR="00AA4378" w:rsidRDefault="00AA4378">
      <w:pPr>
        <w:rPr>
          <w:rFonts w:ascii="Palatino" w:hAnsi="Palatino"/>
        </w:rPr>
      </w:pPr>
    </w:p>
    <w:p w14:paraId="29F82306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0406CB3" wp14:editId="5296F66D">
                <wp:simplePos x="0" y="0"/>
                <wp:positionH relativeFrom="column">
                  <wp:posOffset>1032510</wp:posOffset>
                </wp:positionH>
                <wp:positionV relativeFrom="paragraph">
                  <wp:posOffset>389890</wp:posOffset>
                </wp:positionV>
                <wp:extent cx="0" cy="546100"/>
                <wp:effectExtent l="0" t="0" r="0" b="0"/>
                <wp:wrapNone/>
                <wp:docPr id="13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546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21E3E" id="Line 2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3pt,30.7pt" to="81.3pt,7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" o:allowincell="f">
                <o:lock v:ext="edit" shapetype="f"/>
              </v:line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478A6EB" wp14:editId="23A82764">
                <wp:simplePos x="0" y="0"/>
                <wp:positionH relativeFrom="column">
                  <wp:posOffset>892810</wp:posOffset>
                </wp:positionH>
                <wp:positionV relativeFrom="paragraph">
                  <wp:posOffset>85090</wp:posOffset>
                </wp:positionV>
                <wp:extent cx="482600" cy="317500"/>
                <wp:effectExtent l="0" t="0" r="0" b="0"/>
                <wp:wrapNone/>
                <wp:docPr id="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26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9F402" w14:textId="77777777" w:rsidR="00D66F7C" w:rsidRDefault="00D66F7C">
                            <w:pPr>
                              <w:rPr>
                                <w:rFonts w:ascii="Palatino" w:hAnsi="Palatino"/>
                              </w:rPr>
                            </w:pPr>
                            <w:r>
                              <w:rPr>
                                <w:rFonts w:ascii="Palatino" w:hAnsi="Palatino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8A6EB" id="Text Box 21" o:spid="_x0000_s1027" type="#_x0000_t202" style="position:absolute;margin-left:70.3pt;margin-top:6.7pt;width:38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" o:allowincell="f" stroked="f">
                <v:path arrowok="t"/>
                <v:textbox>
                  <w:txbxContent>
                    <w:p w14:paraId="7FA9F402" w14:textId="77777777" w:rsidR="00D66F7C" w:rsidRDefault="00D66F7C">
                      <w:pPr>
                        <w:rPr>
                          <w:rFonts w:ascii="Palatino" w:hAnsi="Palatino"/>
                        </w:rPr>
                      </w:pPr>
                      <w:r>
                        <w:rPr>
                          <w:rFonts w:ascii="Palatino" w:hAnsi="Palatino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2F646EB4" w14:textId="77777777" w:rsidR="00AA4378" w:rsidRDefault="00AA4378">
      <w:pPr>
        <w:rPr>
          <w:rFonts w:ascii="Palatino" w:hAnsi="Palatino"/>
        </w:rPr>
      </w:pPr>
    </w:p>
    <w:p w14:paraId="3AF7BAD8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4FBECA4" wp14:editId="4FB203BA">
                <wp:simplePos x="0" y="0"/>
                <wp:positionH relativeFrom="column">
                  <wp:posOffset>1477010</wp:posOffset>
                </wp:positionH>
                <wp:positionV relativeFrom="paragraph">
                  <wp:posOffset>-1164590</wp:posOffset>
                </wp:positionV>
                <wp:extent cx="698500" cy="50800"/>
                <wp:effectExtent l="25400" t="25400" r="0" b="50800"/>
                <wp:wrapNone/>
                <wp:docPr id="1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98500" cy="50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5AC1C" id="Line 19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3pt,-91.7pt" to="171.3pt,-8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&#13;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B45E097" wp14:editId="42C601E2">
                <wp:simplePos x="0" y="0"/>
                <wp:positionH relativeFrom="column">
                  <wp:posOffset>3813810</wp:posOffset>
                </wp:positionH>
                <wp:positionV relativeFrom="paragraph">
                  <wp:posOffset>3810</wp:posOffset>
                </wp:positionV>
                <wp:extent cx="1905000" cy="508000"/>
                <wp:effectExtent l="0" t="0" r="0" b="0"/>
                <wp:wrapNone/>
                <wp:docPr id="1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050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AFE0A" w14:textId="77777777" w:rsidR="00D66F7C" w:rsidRDefault="00D66F7C">
                            <w:pPr>
                              <w:rPr>
                                <w:rFonts w:ascii="Palatino" w:hAnsi="Palatino"/>
                                <w:sz w:val="20"/>
                              </w:rPr>
                            </w:pPr>
                            <w:r>
                              <w:rPr>
                                <w:rFonts w:ascii="Palatino" w:hAnsi="Palatino"/>
                                <w:sz w:val="20"/>
                              </w:rPr>
                              <w:t>At the bottom of the hill (the "zero" level), the cart has no E</w:t>
                            </w:r>
                            <w:r>
                              <w:rPr>
                                <w:rFonts w:ascii="Palatino" w:hAnsi="Palatino"/>
                                <w:sz w:val="20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Palatino" w:hAnsi="Palatino"/>
                                <w:sz w:val="20"/>
                              </w:rPr>
                              <w:t xml:space="preserve"> but has maximum E</w:t>
                            </w:r>
                            <w:r>
                              <w:rPr>
                                <w:rFonts w:ascii="Palatino" w:hAnsi="Palatino"/>
                                <w:sz w:val="20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Palatino" w:hAnsi="Palatino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5E097" id="Text Box 18" o:spid="_x0000_s1028" type="#_x0000_t202" style="position:absolute;margin-left:300.3pt;margin-top:.3pt;width:150pt;height: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" o:allowincell="f" stroked="f">
                <v:path arrowok="t"/>
                <v:textbox>
                  <w:txbxContent>
                    <w:p w14:paraId="2B1AFE0A" w14:textId="77777777" w:rsidR="00D66F7C" w:rsidRDefault="00D66F7C">
                      <w:pPr>
                        <w:rPr>
                          <w:rFonts w:ascii="Palatino" w:hAnsi="Palatino"/>
                          <w:sz w:val="20"/>
                        </w:rPr>
                      </w:pPr>
                      <w:r>
                        <w:rPr>
                          <w:rFonts w:ascii="Palatino" w:hAnsi="Palatino"/>
                          <w:sz w:val="20"/>
                        </w:rPr>
                        <w:t>At the bottom of the hill (the "zero" level), the cart has no E</w:t>
                      </w:r>
                      <w:r>
                        <w:rPr>
                          <w:rFonts w:ascii="Palatino" w:hAnsi="Palatino"/>
                          <w:sz w:val="20"/>
                          <w:vertAlign w:val="subscript"/>
                        </w:rPr>
                        <w:t>p</w:t>
                      </w:r>
                      <w:r>
                        <w:rPr>
                          <w:rFonts w:ascii="Palatino" w:hAnsi="Palatino"/>
                          <w:sz w:val="20"/>
                        </w:rPr>
                        <w:t xml:space="preserve"> but has maximum E</w:t>
                      </w:r>
                      <w:r>
                        <w:rPr>
                          <w:rFonts w:ascii="Palatino" w:hAnsi="Palatino"/>
                          <w:sz w:val="20"/>
                          <w:vertAlign w:val="subscript"/>
                        </w:rPr>
                        <w:t>k</w:t>
                      </w:r>
                      <w:r>
                        <w:rPr>
                          <w:rFonts w:ascii="Palatino" w:hAnsi="Palatino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C7C6EF" w14:textId="77777777" w:rsidR="00AA4378" w:rsidRDefault="00AA4378">
      <w:pPr>
        <w:rPr>
          <w:rFonts w:ascii="Palatino" w:hAnsi="Palatino"/>
        </w:rPr>
      </w:pPr>
    </w:p>
    <w:p w14:paraId="2727B031" w14:textId="77777777" w:rsidR="00AA4378" w:rsidRDefault="00AA4378">
      <w:pPr>
        <w:rPr>
          <w:rFonts w:ascii="Palatino" w:hAnsi="Palatino"/>
        </w:rPr>
      </w:pPr>
    </w:p>
    <w:p w14:paraId="389F1AD2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1430CD9" wp14:editId="4450C131">
                <wp:simplePos x="0" y="0"/>
                <wp:positionH relativeFrom="column">
                  <wp:posOffset>613410</wp:posOffset>
                </wp:positionH>
                <wp:positionV relativeFrom="paragraph">
                  <wp:posOffset>110490</wp:posOffset>
                </wp:positionV>
                <wp:extent cx="2476500" cy="0"/>
                <wp:effectExtent l="0" t="0" r="0" b="0"/>
                <wp:wrapNone/>
                <wp:docPr id="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47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BFF4B" id="Line 2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3pt,8.7pt" to="243.3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" o:allowincell="f">
                <v:stroke dashstyle="1 1"/>
                <o:lock v:ext="edit" shapetype="f"/>
              </v:line>
            </w:pict>
          </mc:Fallback>
        </mc:AlternateContent>
      </w:r>
    </w:p>
    <w:p w14:paraId="4AD4CE05" w14:textId="77777777" w:rsidR="00AA4378" w:rsidRDefault="00AA4378">
      <w:pPr>
        <w:rPr>
          <w:rFonts w:ascii="Palatino" w:hAnsi="Palatino"/>
        </w:rPr>
      </w:pPr>
    </w:p>
    <w:p w14:paraId="60F06696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The amount of potential energy is given by:</w:t>
      </w:r>
    </w:p>
    <w:p w14:paraId="019C815B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9103EE7" wp14:editId="2F4A1669">
                <wp:simplePos x="0" y="0"/>
                <wp:positionH relativeFrom="column">
                  <wp:posOffset>2581910</wp:posOffset>
                </wp:positionH>
                <wp:positionV relativeFrom="paragraph">
                  <wp:posOffset>77470</wp:posOffset>
                </wp:positionV>
                <wp:extent cx="939800" cy="330200"/>
                <wp:effectExtent l="0" t="0" r="0" b="0"/>
                <wp:wrapNone/>
                <wp:docPr id="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98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39FC08" id="Rectangle 24" o:spid="_x0000_s1026" style="position:absolute;margin-left:203.3pt;margin-top:6.1pt;width:74pt;height:2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" o:allowincell="f">
                <v:path arrowok="t"/>
              </v:rect>
            </w:pict>
          </mc:Fallback>
        </mc:AlternateContent>
      </w:r>
    </w:p>
    <w:p w14:paraId="6C1B3302" w14:textId="77777777" w:rsidR="00AA4378" w:rsidRDefault="00AA4378">
      <w:pPr>
        <w:jc w:val="center"/>
        <w:rPr>
          <w:rFonts w:ascii="Palatino" w:hAnsi="Palatino"/>
          <w:b/>
        </w:rPr>
      </w:pPr>
      <w:r>
        <w:rPr>
          <w:rFonts w:ascii="Palatino" w:hAnsi="Palatino"/>
          <w:b/>
        </w:rPr>
        <w:t>E</w:t>
      </w:r>
      <w:r>
        <w:rPr>
          <w:rFonts w:ascii="Palatino" w:hAnsi="Palatino"/>
          <w:b/>
          <w:vertAlign w:val="subscript"/>
        </w:rPr>
        <w:t>p</w:t>
      </w:r>
      <w:r>
        <w:rPr>
          <w:rFonts w:ascii="Palatino" w:hAnsi="Palatino"/>
          <w:b/>
        </w:rPr>
        <w:t xml:space="preserve">  =  mgh</w:t>
      </w:r>
    </w:p>
    <w:p w14:paraId="6A80C158" w14:textId="77777777" w:rsidR="00AA4378" w:rsidRDefault="00AA4378">
      <w:pPr>
        <w:rPr>
          <w:rFonts w:ascii="Palatino" w:hAnsi="Palatino"/>
        </w:rPr>
      </w:pPr>
    </w:p>
    <w:p w14:paraId="68864ED1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</w:p>
    <w:p w14:paraId="038A9FD1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where</w:t>
      </w:r>
      <w:r>
        <w:rPr>
          <w:rFonts w:ascii="Palatino" w:hAnsi="Palatino"/>
        </w:rPr>
        <w:tab/>
        <w:t>E</w:t>
      </w:r>
      <w:r>
        <w:rPr>
          <w:rFonts w:ascii="Palatino" w:hAnsi="Palatino"/>
          <w:vertAlign w:val="subscript"/>
        </w:rPr>
        <w:t>p</w:t>
      </w:r>
      <w:r>
        <w:rPr>
          <w:rFonts w:ascii="Palatino" w:hAnsi="Palatino"/>
        </w:rPr>
        <w:t xml:space="preserve"> = the potential energy of the body (J)</w:t>
      </w:r>
    </w:p>
    <w:p w14:paraId="7821BA03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m = the mass of the body (kg)</w:t>
      </w:r>
    </w:p>
    <w:p w14:paraId="40EA01EC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g = the acceleration due to gravity (ms</w:t>
      </w:r>
      <w:r>
        <w:rPr>
          <w:rFonts w:ascii="Palatino" w:hAnsi="Palatino"/>
          <w:vertAlign w:val="superscript"/>
        </w:rPr>
        <w:t>-2</w:t>
      </w:r>
      <w:r>
        <w:rPr>
          <w:rFonts w:ascii="Palatino" w:hAnsi="Palatino"/>
        </w:rPr>
        <w:t>)</w:t>
      </w:r>
    </w:p>
    <w:p w14:paraId="6C5885E3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h = the height above the "zero" level (m)</w:t>
      </w:r>
    </w:p>
    <w:p w14:paraId="1B15366D" w14:textId="77777777" w:rsidR="00AA4378" w:rsidRDefault="00AA4378">
      <w:pPr>
        <w:rPr>
          <w:rFonts w:ascii="Palatino" w:hAnsi="Palatino"/>
        </w:rPr>
      </w:pPr>
    </w:p>
    <w:p w14:paraId="17D5A8E0" w14:textId="77777777" w:rsidR="00AA4378" w:rsidRDefault="00AA4378">
      <w:pPr>
        <w:rPr>
          <w:rFonts w:ascii="Palatino" w:hAnsi="Palatino"/>
        </w:rPr>
      </w:pPr>
    </w:p>
    <w:p w14:paraId="7ABC5278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If an object is raised up to a height in the Earth's gravitational field, work must be done against the force of gravity.</w:t>
      </w:r>
    </w:p>
    <w:p w14:paraId="25B4AF2B" w14:textId="77777777" w:rsidR="00AA4378" w:rsidRDefault="00AA4378">
      <w:pPr>
        <w:rPr>
          <w:rFonts w:ascii="Palatino" w:hAnsi="Palatino"/>
        </w:rPr>
      </w:pPr>
    </w:p>
    <w:p w14:paraId="1FB0DBEA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84A829A" wp14:editId="6D811A38">
                <wp:simplePos x="0" y="0"/>
                <wp:positionH relativeFrom="column">
                  <wp:posOffset>2404110</wp:posOffset>
                </wp:positionH>
                <wp:positionV relativeFrom="paragraph">
                  <wp:posOffset>94615</wp:posOffset>
                </wp:positionV>
                <wp:extent cx="1295400" cy="292100"/>
                <wp:effectExtent l="0" t="0" r="0" b="0"/>
                <wp:wrapNone/>
                <wp:docPr id="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D22E1" id="Rectangle 25" o:spid="_x0000_s1026" style="position:absolute;margin-left:189.3pt;margin-top:7.45pt;width:102pt;height:2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" o:allowincell="f">
                <v:path arrowok="t"/>
              </v:rect>
            </w:pict>
          </mc:Fallback>
        </mc:AlternateContent>
      </w:r>
      <w:r w:rsidR="00AA4378">
        <w:rPr>
          <w:rFonts w:ascii="Palatino" w:hAnsi="Palatino"/>
        </w:rPr>
        <w:t>This work is given by:</w:t>
      </w:r>
    </w:p>
    <w:p w14:paraId="5EF16AEF" w14:textId="77777777" w:rsidR="00AA4378" w:rsidRDefault="00AA4378">
      <w:pPr>
        <w:jc w:val="center"/>
        <w:rPr>
          <w:rFonts w:ascii="Palatino" w:hAnsi="Palatino"/>
        </w:rPr>
      </w:pPr>
      <w:r>
        <w:rPr>
          <w:rFonts w:ascii="Palatino" w:hAnsi="Palatino"/>
        </w:rPr>
        <w:t xml:space="preserve">W = </w:t>
      </w:r>
      <w:r>
        <w:rPr>
          <w:rFonts w:ascii="Symbol" w:hAnsi="Symbol"/>
        </w:rPr>
        <w:t></w:t>
      </w:r>
      <w:r>
        <w:rPr>
          <w:rFonts w:ascii="Palatino" w:hAnsi="Palatino"/>
        </w:rPr>
        <w:t>E</w:t>
      </w:r>
      <w:r>
        <w:rPr>
          <w:rFonts w:ascii="Palatino" w:hAnsi="Palatino"/>
          <w:vertAlign w:val="subscript"/>
        </w:rPr>
        <w:t>p</w:t>
      </w:r>
      <w:r>
        <w:rPr>
          <w:rFonts w:ascii="Palatino" w:hAnsi="Palatino"/>
        </w:rPr>
        <w:t xml:space="preserve"> = mg</w:t>
      </w:r>
      <w:r>
        <w:rPr>
          <w:rFonts w:ascii="Symbol" w:hAnsi="Symbol"/>
        </w:rPr>
        <w:t></w:t>
      </w:r>
      <w:r>
        <w:rPr>
          <w:rFonts w:ascii="Palatino" w:hAnsi="Palatino"/>
        </w:rPr>
        <w:t>h</w:t>
      </w:r>
    </w:p>
    <w:p w14:paraId="6EA0453D" w14:textId="77777777" w:rsidR="00AA4378" w:rsidRDefault="00AA4378">
      <w:pPr>
        <w:rPr>
          <w:rFonts w:ascii="Palatino" w:hAnsi="Palatino"/>
        </w:rPr>
      </w:pPr>
    </w:p>
    <w:p w14:paraId="158D1D04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</w:p>
    <w:p w14:paraId="619ECCA3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>where</w:t>
      </w:r>
      <w:r>
        <w:rPr>
          <w:rFonts w:ascii="Palatino" w:hAnsi="Palatino"/>
        </w:rPr>
        <w:tab/>
      </w:r>
      <w:r>
        <w:rPr>
          <w:rFonts w:ascii="Symbol" w:hAnsi="Symbol"/>
        </w:rPr>
        <w:t></w:t>
      </w:r>
      <w:r>
        <w:rPr>
          <w:rFonts w:ascii="Palatino" w:hAnsi="Palatino"/>
        </w:rPr>
        <w:t>h = the height through which the object is raised.</w:t>
      </w:r>
    </w:p>
    <w:p w14:paraId="241D6D2C" w14:textId="77777777" w:rsidR="00AA4378" w:rsidRDefault="00AA4378">
      <w:pPr>
        <w:rPr>
          <w:rFonts w:ascii="Palatino" w:hAnsi="Palatino"/>
        </w:rPr>
      </w:pPr>
    </w:p>
    <w:p w14:paraId="17F1F04D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EXAMPLE</w:t>
      </w:r>
    </w:p>
    <w:p w14:paraId="379C801B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A cable car of combined mass 4.30 x 10</w:t>
      </w:r>
      <w:r>
        <w:rPr>
          <w:rFonts w:ascii="Palatino" w:hAnsi="Palatino"/>
          <w:vertAlign w:val="superscript"/>
        </w:rPr>
        <w:t>3</w:t>
      </w:r>
      <w:r>
        <w:rPr>
          <w:rFonts w:ascii="Palatino" w:hAnsi="Palatino"/>
        </w:rPr>
        <w:t xml:space="preserve"> kg is used to transport 22 people from the carpark to the top of Grouse Mountain in Vancouver, a vertical rise of 457 m.  Calculate the work done by the motors operating the car.</w:t>
      </w:r>
    </w:p>
    <w:p w14:paraId="09EB6640" w14:textId="77777777" w:rsidR="00AA4378" w:rsidRDefault="00AA4378">
      <w:pPr>
        <w:rPr>
          <w:rFonts w:ascii="Palatino" w:hAnsi="Palatino"/>
        </w:rPr>
      </w:pPr>
    </w:p>
    <w:p w14:paraId="26BE61F2" w14:textId="77777777" w:rsidR="00AA4378" w:rsidRDefault="00AA4378">
      <w:pPr>
        <w:jc w:val="center"/>
        <w:rPr>
          <w:rFonts w:ascii="Palatino" w:hAnsi="Palatino"/>
          <w:b/>
        </w:rPr>
      </w:pPr>
      <w:r>
        <w:rPr>
          <w:rFonts w:ascii="Palatino" w:hAnsi="Palatino"/>
        </w:rPr>
        <w:br w:type="page"/>
      </w:r>
      <w:r>
        <w:rPr>
          <w:rFonts w:ascii="Palatino" w:hAnsi="Palatino"/>
          <w:b/>
        </w:rPr>
        <w:lastRenderedPageBreak/>
        <w:t>CONSERVATION OF MECHANICAL ENERGY</w:t>
      </w:r>
    </w:p>
    <w:p w14:paraId="70C03955" w14:textId="77777777" w:rsidR="00AA4378" w:rsidRDefault="00AA4378">
      <w:pPr>
        <w:rPr>
          <w:rFonts w:ascii="Palatino" w:hAnsi="Palatino"/>
        </w:rPr>
      </w:pPr>
    </w:p>
    <w:p w14:paraId="19646978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In all situations, energy must be conserved - it can be transformed from one form to another, but the total amount stays the same.</w:t>
      </w:r>
    </w:p>
    <w:p w14:paraId="3C2ED02C" w14:textId="77777777" w:rsidR="00AA4378" w:rsidRDefault="00AA4378">
      <w:pPr>
        <w:rPr>
          <w:rFonts w:ascii="Palatino" w:hAnsi="Palatino"/>
        </w:rPr>
      </w:pPr>
    </w:p>
    <w:p w14:paraId="6AF50EEF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EXAMPLE</w:t>
      </w:r>
    </w:p>
    <w:p w14:paraId="564AD6B1" w14:textId="77777777" w:rsidR="00A9763A" w:rsidRDefault="00AA4378">
      <w:pPr>
        <w:rPr>
          <w:rFonts w:ascii="Palatino" w:hAnsi="Palatino"/>
        </w:rPr>
      </w:pPr>
      <w:r>
        <w:rPr>
          <w:rFonts w:ascii="Palatino" w:hAnsi="Palatino"/>
        </w:rPr>
        <w:t>Consider an object dropped from a height onto a hard surface.</w:t>
      </w:r>
    </w:p>
    <w:p w14:paraId="101B257C" w14:textId="77777777" w:rsidR="00AA4378" w:rsidRDefault="00AA4378">
      <w:pPr>
        <w:rPr>
          <w:rFonts w:ascii="Palatino" w:hAnsi="Palatino"/>
        </w:rPr>
      </w:pPr>
    </w:p>
    <w:p w14:paraId="7C79D013" w14:textId="77777777" w:rsidR="00AA4378" w:rsidRDefault="00A9763A">
      <w:pPr>
        <w:jc w:val="center"/>
        <w:rPr>
          <w:rFonts w:ascii="Palatino" w:hAnsi="Palatino"/>
        </w:rPr>
      </w:pPr>
      <w:r>
        <w:rPr>
          <w:rFonts w:ascii="Palatino" w:hAnsi="Palatino"/>
        </w:rPr>
        <w:drawing>
          <wp:inline distT="0" distB="0" distL="0" distR="0" wp14:anchorId="0CD7D31A" wp14:editId="4ECA508E">
            <wp:extent cx="3101340" cy="25443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18-12-10 at 2.42.50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963" cy="25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546C" w14:textId="77777777" w:rsidR="00AA4378" w:rsidRDefault="00AA4378">
      <w:pPr>
        <w:rPr>
          <w:rFonts w:ascii="Palatino" w:hAnsi="Palatino"/>
        </w:rPr>
      </w:pPr>
    </w:p>
    <w:p w14:paraId="2123A640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The above situation describes a particular case where the total mechanical energy is conserved.</w:t>
      </w:r>
    </w:p>
    <w:p w14:paraId="6FADB81E" w14:textId="77777777" w:rsidR="00AA4378" w:rsidRDefault="00A9763A">
      <w:pPr>
        <w:rPr>
          <w:rFonts w:ascii="Palatino" w:hAnsi="Palatino"/>
        </w:rPr>
      </w:pPr>
      <w:r>
        <w:rPr>
          <w:rFonts w:ascii="Palatino" w:hAnsi="Palatino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28135B2" wp14:editId="71F5CCE5">
                <wp:simplePos x="0" y="0"/>
                <wp:positionH relativeFrom="column">
                  <wp:posOffset>1997710</wp:posOffset>
                </wp:positionH>
                <wp:positionV relativeFrom="paragraph">
                  <wp:posOffset>41910</wp:posOffset>
                </wp:positionV>
                <wp:extent cx="2159000" cy="635000"/>
                <wp:effectExtent l="0" t="0" r="0" b="0"/>
                <wp:wrapNone/>
                <wp:docPr id="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025AA" id="Rectangle 26" o:spid="_x0000_s1026" style="position:absolute;margin-left:157.3pt;margin-top:3.3pt;width:170pt;height:50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" o:allowincell="f">
                <v:path arrowok="t"/>
              </v:rect>
            </w:pict>
          </mc:Fallback>
        </mc:AlternateContent>
      </w:r>
    </w:p>
    <w:p w14:paraId="767D530D" w14:textId="77777777" w:rsidR="00AA4378" w:rsidRDefault="00A9763A">
      <w:pPr>
        <w:jc w:val="center"/>
        <w:rPr>
          <w:rFonts w:ascii="Palatino" w:hAnsi="Palatino"/>
        </w:rPr>
      </w:pPr>
      <w:r>
        <w:rPr>
          <w:rFonts w:ascii="Palatino" w:hAnsi="Palatino"/>
          <w:b/>
          <w:position w:val="-32"/>
        </w:rPr>
        <w:object w:dxaOrig="2900" w:dyaOrig="820" w14:anchorId="7DC26838">
          <v:shape id="_x0000_i1028" type="#_x0000_t75" alt="" style="width:145.2pt;height:40.8pt;mso-width-percent:0;mso-height-percent:0;mso-width-percent:0;mso-height-percent:0" o:ole="" fillcolor="window">
            <v:imagedata r:id="rId9" o:title=""/>
          </v:shape>
          <o:OLEObject Type="Embed" ProgID="Equation.3" ShapeID="_x0000_i1028" DrawAspect="Content" ObjectID="_1605958995" r:id="rId10"/>
        </w:object>
      </w:r>
    </w:p>
    <w:p w14:paraId="40E8192D" w14:textId="77777777" w:rsidR="00AA4378" w:rsidRDefault="00AA4378">
      <w:pPr>
        <w:rPr>
          <w:rFonts w:ascii="Palatino" w:hAnsi="Palatino"/>
        </w:rPr>
      </w:pPr>
    </w:p>
    <w:p w14:paraId="231AAC24" w14:textId="77777777" w:rsidR="00AA4378" w:rsidRDefault="00AA4378">
      <w:pPr>
        <w:rPr>
          <w:rFonts w:ascii="Palatino" w:hAnsi="Palatino"/>
          <w:b/>
        </w:rPr>
      </w:pPr>
      <w:bookmarkStart w:id="0" w:name="_GoBack"/>
      <w:bookmarkEnd w:id="0"/>
    </w:p>
    <w:p w14:paraId="514A9DEB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NOTE</w:t>
      </w:r>
    </w:p>
    <w:p w14:paraId="36992D18" w14:textId="77777777" w:rsidR="00AA4378" w:rsidRDefault="00AA4378">
      <w:pPr>
        <w:rPr>
          <w:rFonts w:ascii="Palatino" w:hAnsi="Palatino"/>
          <w:b/>
        </w:rPr>
      </w:pPr>
    </w:p>
    <w:p w14:paraId="2D63BAB3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 xml:space="preserve">In calculations, it will generally be considered that friction is not acting.  </w:t>
      </w:r>
    </w:p>
    <w:p w14:paraId="65FE3BB8" w14:textId="77777777" w:rsidR="00AA4378" w:rsidRDefault="00AA4378">
      <w:pPr>
        <w:rPr>
          <w:rFonts w:ascii="Palatino" w:hAnsi="Palatino"/>
        </w:rPr>
      </w:pPr>
    </w:p>
    <w:p w14:paraId="6545E1C0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br w:type="page"/>
      </w:r>
      <w:r>
        <w:rPr>
          <w:rFonts w:ascii="Palatino" w:hAnsi="Palatino"/>
          <w:b/>
        </w:rPr>
        <w:lastRenderedPageBreak/>
        <w:t>EXAMPLE</w:t>
      </w:r>
    </w:p>
    <w:p w14:paraId="44F26FC5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A roller coaster of mass 3.70 x 10</w:t>
      </w:r>
      <w:r>
        <w:rPr>
          <w:rFonts w:ascii="Palatino" w:hAnsi="Palatino"/>
          <w:vertAlign w:val="superscript"/>
        </w:rPr>
        <w:t>3</w:t>
      </w:r>
      <w:r>
        <w:rPr>
          <w:rFonts w:ascii="Palatino" w:hAnsi="Palatino"/>
        </w:rPr>
        <w:t xml:space="preserve"> kg is moving at 8.00 ms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 xml:space="preserve"> at point A as shown below.</w:t>
      </w:r>
    </w:p>
    <w:p w14:paraId="23B6BD6C" w14:textId="77777777" w:rsidR="00AA4378" w:rsidRDefault="00AA4378">
      <w:pPr>
        <w:rPr>
          <w:rFonts w:ascii="Palatino" w:hAnsi="Palatino"/>
        </w:rPr>
      </w:pPr>
    </w:p>
    <w:p w14:paraId="348D9E71" w14:textId="77777777" w:rsidR="00AA4378" w:rsidRDefault="00A9763A">
      <w:pPr>
        <w:jc w:val="center"/>
        <w:rPr>
          <w:rFonts w:ascii="Palatino" w:hAnsi="Palatino"/>
        </w:rPr>
      </w:pPr>
      <w:r w:rsidRPr="00D66F7C">
        <w:rPr>
          <w:rFonts w:ascii="Palatino" w:hAnsi="Palatino"/>
        </w:rPr>
        <w:drawing>
          <wp:inline distT="0" distB="0" distL="0" distR="0" wp14:anchorId="7CA63788" wp14:editId="0FAD5C3D">
            <wp:extent cx="4137660" cy="243840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3675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(a)</w:t>
      </w:r>
      <w:r>
        <w:rPr>
          <w:rFonts w:ascii="Palatino" w:hAnsi="Palatino"/>
        </w:rPr>
        <w:tab/>
        <w:t>Determine the total energy of the coaster at A.</w:t>
      </w:r>
    </w:p>
    <w:p w14:paraId="14AA0571" w14:textId="77777777" w:rsidR="00AA4378" w:rsidRDefault="00AA4378">
      <w:pPr>
        <w:rPr>
          <w:rFonts w:ascii="Palatino" w:hAnsi="Palatino"/>
        </w:rPr>
      </w:pPr>
    </w:p>
    <w:p w14:paraId="599F78D8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(b)</w:t>
      </w:r>
      <w:r>
        <w:rPr>
          <w:rFonts w:ascii="Palatino" w:hAnsi="Palatino"/>
        </w:rPr>
        <w:tab/>
        <w:t>Calculate the speed achieved at point B.</w:t>
      </w:r>
    </w:p>
    <w:p w14:paraId="55EBEA88" w14:textId="77777777" w:rsidR="00AA4378" w:rsidRDefault="00AA4378">
      <w:pPr>
        <w:rPr>
          <w:rFonts w:ascii="Palatino" w:hAnsi="Palatino"/>
        </w:rPr>
      </w:pPr>
    </w:p>
    <w:p w14:paraId="56914B1B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(c)</w:t>
      </w:r>
      <w:r>
        <w:rPr>
          <w:rFonts w:ascii="Palatino" w:hAnsi="Palatino"/>
        </w:rPr>
        <w:tab/>
        <w:t xml:space="preserve">Does the coaster safely make it through the loop if the minimum speed to do so is </w:t>
      </w:r>
      <w:r>
        <w:rPr>
          <w:rFonts w:ascii="Palatino" w:hAnsi="Palatino"/>
        </w:rPr>
        <w:tab/>
        <w:t>6.64 ms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>?  Justify your answer by calculation.</w:t>
      </w:r>
    </w:p>
    <w:p w14:paraId="1EFB33A3" w14:textId="77777777" w:rsidR="00AA4378" w:rsidRDefault="00AA4378">
      <w:pPr>
        <w:rPr>
          <w:rFonts w:ascii="Palatino" w:hAnsi="Palatino"/>
        </w:rPr>
      </w:pPr>
    </w:p>
    <w:p w14:paraId="25F8AC1D" w14:textId="77777777" w:rsidR="00AA4378" w:rsidRDefault="00AA4378">
      <w:pPr>
        <w:jc w:val="center"/>
        <w:rPr>
          <w:rFonts w:ascii="Palatino" w:hAnsi="Palatino"/>
          <w:b/>
        </w:rPr>
      </w:pPr>
      <w:r>
        <w:rPr>
          <w:rFonts w:ascii="Palatino" w:hAnsi="Palatino"/>
        </w:rPr>
        <w:br w:type="page"/>
      </w:r>
      <w:r>
        <w:rPr>
          <w:rFonts w:ascii="Palatino" w:hAnsi="Palatino"/>
          <w:b/>
        </w:rPr>
        <w:lastRenderedPageBreak/>
        <w:t>ELASTIC AND INELASTIC COLLISIONS</w:t>
      </w:r>
    </w:p>
    <w:p w14:paraId="4FEF9B57" w14:textId="77777777" w:rsidR="00AA4378" w:rsidRDefault="00AA4378">
      <w:pPr>
        <w:rPr>
          <w:rFonts w:ascii="Palatino" w:hAnsi="Palatino"/>
        </w:rPr>
      </w:pPr>
    </w:p>
    <w:p w14:paraId="36274B66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In all collisions, momentum is conserved.  So too is energy (in all its different forms).  However, it is unusual for a particular type of energy to be conserved during a collision.</w:t>
      </w:r>
    </w:p>
    <w:p w14:paraId="1C844606" w14:textId="77777777" w:rsidR="00AA4378" w:rsidRDefault="00AA4378">
      <w:pPr>
        <w:rPr>
          <w:rFonts w:ascii="Palatino" w:hAnsi="Palatino"/>
        </w:rPr>
      </w:pPr>
    </w:p>
    <w:p w14:paraId="197F0FFA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  <w:b/>
        </w:rPr>
        <w:t>ELASTIC COLLISION</w:t>
      </w:r>
      <w:r>
        <w:rPr>
          <w:rFonts w:ascii="Palatino" w:hAnsi="Palatino"/>
        </w:rPr>
        <w:t xml:space="preserve"> - one where no kinetic energy is lost, and the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and momentum </w:t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 xml:space="preserve">        of the system are both conserved.</w:t>
      </w:r>
    </w:p>
    <w:p w14:paraId="3A949B59" w14:textId="77777777" w:rsidR="00AA4378" w:rsidRDefault="00AA4378">
      <w:pPr>
        <w:rPr>
          <w:rFonts w:ascii="Palatino" w:hAnsi="Palatino"/>
        </w:rPr>
      </w:pPr>
    </w:p>
    <w:p w14:paraId="721881A4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  <w:t>e.g.</w:t>
      </w:r>
      <w:r>
        <w:rPr>
          <w:rFonts w:ascii="Palatino" w:hAnsi="Palatino"/>
        </w:rPr>
        <w:tab/>
        <w:t>In the interaction between atoms and sub-atomic particles.</w:t>
      </w:r>
    </w:p>
    <w:p w14:paraId="31326864" w14:textId="77777777" w:rsidR="00AA4378" w:rsidRDefault="00AA4378">
      <w:pPr>
        <w:rPr>
          <w:rFonts w:ascii="Palatino" w:hAnsi="Palatino"/>
        </w:rPr>
      </w:pPr>
    </w:p>
    <w:p w14:paraId="75DB88E2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</w:r>
      <w:r>
        <w:rPr>
          <w:rFonts w:ascii="Palatino" w:hAnsi="Palatino"/>
        </w:rPr>
        <w:tab/>
        <w:t>Elastic collisions do not exist in everyday situations -  only the sub-atomic.</w:t>
      </w:r>
    </w:p>
    <w:p w14:paraId="021F4E07" w14:textId="77777777" w:rsidR="00AA4378" w:rsidRDefault="00AA4378">
      <w:pPr>
        <w:rPr>
          <w:rFonts w:ascii="Palatino" w:hAnsi="Palatino"/>
        </w:rPr>
      </w:pPr>
    </w:p>
    <w:p w14:paraId="060102D7" w14:textId="77777777" w:rsidR="00AA4378" w:rsidRDefault="00AA4378">
      <w:pPr>
        <w:rPr>
          <w:rFonts w:ascii="Palatino" w:hAnsi="Palatino"/>
        </w:rPr>
      </w:pPr>
    </w:p>
    <w:p w14:paraId="6FD6B098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  <w:b/>
        </w:rPr>
        <w:t>INELASTIC COLLISION</w:t>
      </w:r>
      <w:r>
        <w:rPr>
          <w:rFonts w:ascii="Palatino" w:hAnsi="Palatino"/>
        </w:rPr>
        <w:t xml:space="preserve"> - one where momentum is conserved but not E</w:t>
      </w:r>
      <w:r>
        <w:rPr>
          <w:rFonts w:ascii="Palatino" w:hAnsi="Palatino"/>
          <w:vertAlign w:val="subscript"/>
        </w:rPr>
        <w:t>k</w:t>
      </w:r>
      <w:r>
        <w:rPr>
          <w:rFonts w:ascii="Palatino" w:hAnsi="Palatino"/>
        </w:rPr>
        <w:t xml:space="preserve"> (which is </w:t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</w:r>
      <w:r>
        <w:rPr>
          <w:rFonts w:ascii="Palatino" w:hAnsi="Palatino"/>
        </w:rPr>
        <w:tab/>
        <w:t xml:space="preserve">            transformed into other forms of energy).</w:t>
      </w:r>
    </w:p>
    <w:p w14:paraId="1A41BAC9" w14:textId="77777777" w:rsidR="00AA4378" w:rsidRDefault="00AA4378">
      <w:pPr>
        <w:rPr>
          <w:rFonts w:ascii="Palatino" w:hAnsi="Palatino"/>
        </w:rPr>
      </w:pPr>
    </w:p>
    <w:p w14:paraId="66A77A39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ab/>
        <w:t>e.g.</w:t>
      </w:r>
      <w:r>
        <w:rPr>
          <w:rFonts w:ascii="Palatino" w:hAnsi="Palatino"/>
        </w:rPr>
        <w:tab/>
        <w:t>Collisions between billiard balls, cars, football players, etc.</w:t>
      </w:r>
    </w:p>
    <w:p w14:paraId="4208C84E" w14:textId="77777777" w:rsidR="00AA4378" w:rsidRDefault="00AA4378">
      <w:pPr>
        <w:rPr>
          <w:rFonts w:ascii="Palatino" w:hAnsi="Palatino"/>
        </w:rPr>
      </w:pPr>
    </w:p>
    <w:p w14:paraId="65F92BE1" w14:textId="77777777" w:rsidR="00AA4378" w:rsidRDefault="00AA4378">
      <w:pPr>
        <w:rPr>
          <w:rFonts w:ascii="Palatino" w:hAnsi="Palatino"/>
        </w:rPr>
      </w:pPr>
    </w:p>
    <w:p w14:paraId="231544E3" w14:textId="77777777" w:rsidR="00AA4378" w:rsidRDefault="00AA4378">
      <w:pPr>
        <w:rPr>
          <w:rFonts w:ascii="Palatino" w:hAnsi="Palatino"/>
          <w:b/>
        </w:rPr>
      </w:pPr>
      <w:r>
        <w:rPr>
          <w:rFonts w:ascii="Palatino" w:hAnsi="Palatino"/>
          <w:b/>
        </w:rPr>
        <w:t>EXAMPLE</w:t>
      </w:r>
    </w:p>
    <w:p w14:paraId="02006C65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A billiard ball of mass 0.150 kg moving at 1.20 ms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 xml:space="preserve"> collides head-on with a similar ball moving at 0.900 ms</w:t>
      </w:r>
      <w:r>
        <w:rPr>
          <w:rFonts w:ascii="Palatino" w:hAnsi="Palatino"/>
          <w:vertAlign w:val="superscript"/>
        </w:rPr>
        <w:t>-1</w:t>
      </w:r>
      <w:r>
        <w:rPr>
          <w:rFonts w:ascii="Palatino" w:hAnsi="Palatino"/>
        </w:rPr>
        <w:t xml:space="preserve"> in the opposite direction.  After the collision the first ball becomes stationary.</w:t>
      </w:r>
    </w:p>
    <w:p w14:paraId="654B0D72" w14:textId="77777777" w:rsidR="00AA4378" w:rsidRDefault="00AA4378">
      <w:pPr>
        <w:rPr>
          <w:rFonts w:ascii="Palatino" w:hAnsi="Palatino"/>
        </w:rPr>
      </w:pPr>
    </w:p>
    <w:p w14:paraId="0B4FB572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(a)</w:t>
      </w:r>
      <w:r>
        <w:rPr>
          <w:rFonts w:ascii="Palatino" w:hAnsi="Palatino"/>
        </w:rPr>
        <w:tab/>
        <w:t>Calculate the final velocity of the second ball.</w:t>
      </w:r>
    </w:p>
    <w:p w14:paraId="0BF09788" w14:textId="77777777" w:rsidR="00AA4378" w:rsidRDefault="00AA4378">
      <w:pPr>
        <w:rPr>
          <w:rFonts w:ascii="Palatino" w:hAnsi="Palatino"/>
        </w:rPr>
      </w:pPr>
    </w:p>
    <w:p w14:paraId="27F1E9F7" w14:textId="77777777" w:rsidR="00AA4378" w:rsidRDefault="00AA4378">
      <w:pPr>
        <w:rPr>
          <w:rFonts w:ascii="Palatino" w:hAnsi="Palatino"/>
        </w:rPr>
      </w:pPr>
      <w:r>
        <w:rPr>
          <w:rFonts w:ascii="Palatino" w:hAnsi="Palatino"/>
        </w:rPr>
        <w:t>(b)</w:t>
      </w:r>
      <w:r>
        <w:rPr>
          <w:rFonts w:ascii="Palatino" w:hAnsi="Palatino"/>
        </w:rPr>
        <w:tab/>
        <w:t>Compare the sum total of the initial and final kinetic energies.</w:t>
      </w:r>
    </w:p>
    <w:p w14:paraId="06A96CFE" w14:textId="77777777" w:rsidR="00AA4378" w:rsidRDefault="00AA4378">
      <w:pPr>
        <w:rPr>
          <w:rFonts w:ascii="Palatino" w:hAnsi="Palatino"/>
        </w:rPr>
      </w:pPr>
    </w:p>
    <w:p w14:paraId="2CC711F5" w14:textId="77777777" w:rsidR="00AA4378" w:rsidRDefault="00AA4378">
      <w:pPr>
        <w:rPr>
          <w:rFonts w:ascii="Palatino" w:hAnsi="Palatino"/>
        </w:rPr>
      </w:pPr>
    </w:p>
    <w:sectPr w:rsidR="00AA4378">
      <w:pgSz w:w="11879" w:h="1680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activeWritingStyle w:appName="MSWord" w:lang="en-US" w:vendorID="8" w:dllVersion="513" w:checkStyle="1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B7"/>
    <w:rsid w:val="004551CC"/>
    <w:rsid w:val="00A9763A"/>
    <w:rsid w:val="00AA4378"/>
    <w:rsid w:val="00D279B7"/>
    <w:rsid w:val="00D47973"/>
    <w:rsid w:val="00D6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A524625"/>
  <w14:defaultImageDpi w14:val="300"/>
  <w15:chartTrackingRefBased/>
  <w15:docId w15:val="{4DA2D1CA-9AD2-DA4D-9BD4-A50ADEAE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3.bin"/><Relationship Id="rId4" Type="http://schemas.openxmlformats.org/officeDocument/2006/relationships/image" Target="media/image1.emf"/><Relationship Id="rId9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ard%20Disk:Microsoft%20Office%2098:Templates:WP%20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Hard Disk:Microsoft Office 98:Templates:WP template</Template>
  <TotalTime>0</TotalTime>
  <Pages>5</Pages>
  <Words>695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</vt:lpstr>
    </vt:vector>
  </TitlesOfParts>
  <Company>PRIVATE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</dc:title>
  <dc:subject/>
  <dc:creator>WILLOW</dc:creator>
  <cp:keywords/>
  <cp:lastModifiedBy>Ian Wilson (Holy Cross College - Ellenbrook)</cp:lastModifiedBy>
  <cp:revision>2</cp:revision>
  <cp:lastPrinted>2002-02-25T12:32:00Z</cp:lastPrinted>
  <dcterms:created xsi:type="dcterms:W3CDTF">2018-12-10T06:45:00Z</dcterms:created>
  <dcterms:modified xsi:type="dcterms:W3CDTF">2018-12-10T06:45:00Z</dcterms:modified>
</cp:coreProperties>
</file>