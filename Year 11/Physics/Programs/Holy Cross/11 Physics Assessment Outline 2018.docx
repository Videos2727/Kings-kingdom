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877DE0" w14:textId="7777777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47D1B6FC" wp14:editId="5365B59E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Picture 1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9F7">
        <w:rPr>
          <w:rFonts w:ascii="Arial" w:hAnsi="Arial"/>
          <w:b/>
        </w:rPr>
        <w:t>11</w:t>
      </w:r>
      <w:r w:rsidR="00AA157F" w:rsidRPr="00AA157F">
        <w:rPr>
          <w:rFonts w:ascii="Arial" w:hAnsi="Arial"/>
          <w:b/>
        </w:rPr>
        <w:t xml:space="preserve"> PHYSICS</w:t>
      </w:r>
    </w:p>
    <w:p w14:paraId="15F4ADC7" w14:textId="0499DB8A" w:rsidR="00AA157F" w:rsidRDefault="008E40DB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ASSESSMENT OUTLINE 2018</w:t>
      </w:r>
      <w:r w:rsidR="005A0E2A">
        <w:rPr>
          <w:rFonts w:ascii="Arial" w:hAnsi="Arial"/>
          <w:b/>
        </w:rPr>
        <w:t xml:space="preserve"> </w:t>
      </w:r>
    </w:p>
    <w:p w14:paraId="66BB75FF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1438"/>
        <w:gridCol w:w="1390"/>
        <w:gridCol w:w="1659"/>
        <w:gridCol w:w="9970"/>
      </w:tblGrid>
      <w:tr w:rsidR="00037A33" w:rsidRPr="0017191C" w14:paraId="7D148A61" w14:textId="77777777" w:rsidTr="00662529">
        <w:trPr>
          <w:trHeight w:val="340"/>
        </w:trPr>
        <w:tc>
          <w:tcPr>
            <w:tcW w:w="487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40AA95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6B28A0A7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0A81C4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1C52BD12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2D2C221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125DD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2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74A1C52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9C4E08" w:rsidRPr="0017191C" w14:paraId="5E5782A8" w14:textId="77777777" w:rsidTr="00662529">
        <w:trPr>
          <w:trHeight w:val="340"/>
        </w:trPr>
        <w:tc>
          <w:tcPr>
            <w:tcW w:w="487" w:type="pct"/>
            <w:vMerge w:val="restart"/>
            <w:vAlign w:val="center"/>
          </w:tcPr>
          <w:p w14:paraId="52EE1646" w14:textId="13F19D90" w:rsidR="009C4E08" w:rsidRDefault="008E40DB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Science Enquiry</w:t>
            </w:r>
          </w:p>
        </w:tc>
        <w:tc>
          <w:tcPr>
            <w:tcW w:w="449" w:type="pct"/>
            <w:vMerge w:val="restart"/>
            <w:vAlign w:val="center"/>
          </w:tcPr>
          <w:p w14:paraId="12D95B7E" w14:textId="37364C25" w:rsidR="009C4E08" w:rsidRDefault="008E40DB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30%</w:t>
            </w:r>
          </w:p>
        </w:tc>
        <w:tc>
          <w:tcPr>
            <w:tcW w:w="434" w:type="pct"/>
            <w:vAlign w:val="center"/>
          </w:tcPr>
          <w:p w14:paraId="37979F01" w14:textId="21185C00" w:rsidR="009C4E08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E3C431E" w14:textId="77777777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Spring Term </w:t>
            </w:r>
          </w:p>
          <w:p w14:paraId="4EBBC5F9" w14:textId="3E7F5A77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190376">
              <w:rPr>
                <w:rFonts w:asciiTheme="minorHAnsi" w:hAnsiTheme="minorHAnsi" w:cs="Arial"/>
                <w:sz w:val="20"/>
                <w:szCs w:val="20"/>
              </w:rPr>
              <w:t>7</w:t>
            </w:r>
          </w:p>
        </w:tc>
        <w:tc>
          <w:tcPr>
            <w:tcW w:w="3112" w:type="pct"/>
            <w:vAlign w:val="center"/>
          </w:tcPr>
          <w:p w14:paraId="14A6CEC8" w14:textId="14D6FD6F" w:rsidR="009C4E08" w:rsidRDefault="00190376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</w:t>
            </w:r>
            <w:r w:rsidR="009C4E08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- determining "g"</w:t>
            </w:r>
            <w:r w:rsidR="0066252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using Ga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lileo's pendulum method.</w:t>
            </w:r>
          </w:p>
        </w:tc>
      </w:tr>
      <w:tr w:rsidR="00B1207A" w:rsidRPr="0017191C" w14:paraId="65EC77D4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627C631C" w14:textId="48E7B8CE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58F3022F" w14:textId="7E7C6139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7DA7BD2E" w14:textId="53B08265" w:rsidR="00B1207A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0D3294E4" w14:textId="77777777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2711946F" w14:textId="0FBCDFA2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2" w:type="pct"/>
            <w:vAlign w:val="center"/>
          </w:tcPr>
          <w:p w14:paraId="68783093" w14:textId="685AA5F5" w:rsidR="00B1207A" w:rsidRDefault="00B1207A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Evaluation and analysis – airbags.</w:t>
            </w:r>
          </w:p>
        </w:tc>
      </w:tr>
      <w:tr w:rsidR="00DC5C03" w:rsidRPr="0017191C" w14:paraId="6AC64149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7C960588" w14:textId="77777777" w:rsidR="00DC5C03" w:rsidRDefault="00DC5C03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225F3023" w14:textId="77777777" w:rsidR="00DC5C03" w:rsidRDefault="00DC5C03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8C680C3" w14:textId="665803A2" w:rsidR="00DC5C03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2C36E40" w14:textId="77777777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32468EB5" w14:textId="1F848DEC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2" w:type="pct"/>
            <w:vAlign w:val="center"/>
          </w:tcPr>
          <w:p w14:paraId="57DD95BC" w14:textId="2E94E4C0" w:rsidR="00DC5C03" w:rsidRDefault="00190376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</w:t>
            </w:r>
            <w:r w:rsidR="00DC5C03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- specific heat of an unknown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(practical skills test).</w:t>
            </w:r>
          </w:p>
        </w:tc>
      </w:tr>
      <w:tr w:rsidR="00B1207A" w:rsidRPr="0017191C" w14:paraId="5AA637E9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60C450CB" w14:textId="2E697A46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665C70C8" w14:textId="5B6EF2EF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035F9E39" w14:textId="77777777" w:rsidR="00B1207A" w:rsidRDefault="00B1207A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645A3F6" w14:textId="74DD0D7B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8AFD123" w14:textId="4383EA56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C4E08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112" w:type="pct"/>
            <w:vAlign w:val="center"/>
          </w:tcPr>
          <w:p w14:paraId="4BF6EB1B" w14:textId="172970A6" w:rsidR="00B1207A" w:rsidRDefault="008E40DB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</w:t>
            </w:r>
            <w:r w:rsidR="00B1207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– </w:t>
            </w:r>
            <w:r w:rsidR="009C4E08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value of unknown resistor</w:t>
            </w:r>
            <w:r w:rsidR="00190376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(practical skills test).</w:t>
            </w:r>
          </w:p>
        </w:tc>
      </w:tr>
      <w:tr w:rsidR="00B1207A" w:rsidRPr="0017191C" w14:paraId="2FF2D481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35BBBBF6" w14:textId="77777777" w:rsidR="00B1207A" w:rsidRPr="0017191C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7E26AFCB" w14:textId="77777777" w:rsidR="00B1207A" w:rsidRPr="0017191C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2D330060" w14:textId="617960BC" w:rsidR="00B1207A" w:rsidRPr="0017191C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18A21FA5" w14:textId="3170BF6F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Winter 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>Term</w:t>
            </w:r>
          </w:p>
          <w:p w14:paraId="1EA4BC55" w14:textId="25D534CD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C4E08"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3112" w:type="pct"/>
            <w:vAlign w:val="center"/>
            <w:hideMark/>
          </w:tcPr>
          <w:p w14:paraId="30D9D5FB" w14:textId="2B638CD0" w:rsidR="00B1207A" w:rsidRPr="0017191C" w:rsidRDefault="009C4E08" w:rsidP="008E40DB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Experiment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- </w:t>
            </w:r>
            <w:r>
              <w:rPr>
                <w:rFonts w:asciiTheme="minorHAnsi" w:hAnsiTheme="minorHAnsi" w:cs="Arial"/>
                <w:sz w:val="20"/>
                <w:szCs w:val="20"/>
              </w:rPr>
              <w:t>resonance in closed pipes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</w:tr>
      <w:tr w:rsidR="00B1207A" w:rsidRPr="0017191C" w14:paraId="10963ECC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57117FB3" w14:textId="77777777" w:rsidR="00B1207A" w:rsidRPr="0017191C" w:rsidRDefault="00B1207A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9" w:type="pct"/>
            <w:vMerge/>
            <w:vAlign w:val="center"/>
          </w:tcPr>
          <w:p w14:paraId="555CD543" w14:textId="77777777" w:rsidR="00B1207A" w:rsidRPr="0017191C" w:rsidRDefault="00B1207A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56E4002" w14:textId="4CC77841" w:rsidR="00B1207A" w:rsidRPr="0017191C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19A704E" w14:textId="7613A4DA" w:rsidR="00B1207A" w:rsidRDefault="00070E4E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2CD34989" w14:textId="77777777" w:rsidR="00B1207A" w:rsidRPr="0017191C" w:rsidRDefault="00B1207A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2" w:type="pct"/>
            <w:vAlign w:val="center"/>
          </w:tcPr>
          <w:p w14:paraId="40B8E782" w14:textId="53FC7925" w:rsidR="00B1207A" w:rsidRPr="003222C7" w:rsidRDefault="00B1207A" w:rsidP="00070E4E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Evaluation and analysis – </w:t>
            </w:r>
            <w:r w:rsidR="00070E4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fission and fusion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190376" w:rsidRPr="0017191C" w14:paraId="360B05E4" w14:textId="77777777" w:rsidTr="00662529">
        <w:trPr>
          <w:trHeight w:val="340"/>
        </w:trPr>
        <w:tc>
          <w:tcPr>
            <w:tcW w:w="487" w:type="pct"/>
            <w:vMerge w:val="restart"/>
            <w:vAlign w:val="center"/>
          </w:tcPr>
          <w:p w14:paraId="4FA91DEC" w14:textId="59643BC4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Tests</w:t>
            </w:r>
          </w:p>
        </w:tc>
        <w:tc>
          <w:tcPr>
            <w:tcW w:w="449" w:type="pct"/>
            <w:vMerge w:val="restart"/>
            <w:vAlign w:val="center"/>
          </w:tcPr>
          <w:p w14:paraId="181B5F15" w14:textId="7555B155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6D1B707C" w14:textId="4FB18DC8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BE712FA" w14:textId="77777777" w:rsidR="00190376" w:rsidRDefault="00190376" w:rsidP="00BA33E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1D454F7C" w14:textId="77146014" w:rsidR="00190376" w:rsidRPr="0017191C" w:rsidRDefault="00190376" w:rsidP="00BA33E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2" w:type="pct"/>
            <w:vAlign w:val="center"/>
          </w:tcPr>
          <w:p w14:paraId="07071706" w14:textId="63B6D833" w:rsidR="00190376" w:rsidRPr="003222C7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Motion.</w:t>
            </w:r>
          </w:p>
        </w:tc>
      </w:tr>
      <w:tr w:rsidR="00190376" w:rsidRPr="0017191C" w14:paraId="44B1DD64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3C02E41B" w14:textId="77777777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9" w:type="pct"/>
            <w:vMerge/>
            <w:vAlign w:val="center"/>
          </w:tcPr>
          <w:p w14:paraId="3FA9CFA2" w14:textId="77420D3D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708F5184" w14:textId="30189046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701A9F2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6F3BF117" w14:textId="65E15558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6</w:t>
            </w:r>
          </w:p>
        </w:tc>
        <w:tc>
          <w:tcPr>
            <w:tcW w:w="3112" w:type="pct"/>
            <w:vAlign w:val="center"/>
          </w:tcPr>
          <w:p w14:paraId="699CF00C" w14:textId="6D453A70" w:rsidR="00190376" w:rsidRPr="003222C7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Forces and Energy.</w:t>
            </w:r>
          </w:p>
        </w:tc>
      </w:tr>
      <w:tr w:rsidR="00190376" w:rsidRPr="0017191C" w14:paraId="4EA22C93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71417568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3A0E176C" w14:textId="765D3830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9A55623" w14:textId="28EDE3A8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83BBF7E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2D963721" w14:textId="672E1ED6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10</w:t>
            </w:r>
          </w:p>
        </w:tc>
        <w:tc>
          <w:tcPr>
            <w:tcW w:w="3112" w:type="pct"/>
            <w:vAlign w:val="center"/>
          </w:tcPr>
          <w:p w14:paraId="76CDC241" w14:textId="189ABCD1" w:rsidR="00190376" w:rsidRPr="00AD5659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Heating and cooling.</w:t>
            </w:r>
          </w:p>
        </w:tc>
      </w:tr>
      <w:tr w:rsidR="00190376" w:rsidRPr="0017191C" w14:paraId="4129FE71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431777D6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7317813D" w14:textId="4709192C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7C60628" w14:textId="594EFDFB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D02ED0C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664DA0C4" w14:textId="644CA259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2" w:type="pct"/>
            <w:vAlign w:val="center"/>
          </w:tcPr>
          <w:p w14:paraId="4B1D6149" w14:textId="0D671304" w:rsidR="00190376" w:rsidRPr="00AD5659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Electricity.</w:t>
            </w:r>
          </w:p>
        </w:tc>
      </w:tr>
      <w:tr w:rsidR="00190376" w:rsidRPr="0017191C" w14:paraId="24E2F85B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70B76776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0E2C071F" w14:textId="6500F4AC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A19F845" w14:textId="33E60746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1F528C3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471DB39B" w14:textId="25298A32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2</w:t>
            </w:r>
          </w:p>
        </w:tc>
        <w:tc>
          <w:tcPr>
            <w:tcW w:w="3112" w:type="pct"/>
            <w:vAlign w:val="center"/>
          </w:tcPr>
          <w:p w14:paraId="59802A48" w14:textId="4400758C" w:rsidR="00190376" w:rsidRPr="00AD5659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Waves.</w:t>
            </w:r>
          </w:p>
        </w:tc>
      </w:tr>
      <w:tr w:rsidR="00190376" w:rsidRPr="0017191C" w14:paraId="4841D293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0AAE8A6C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113B7D7F" w14:textId="2D0DEFA0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24A2789" w14:textId="20382D44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62D57B5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1DB87A9" w14:textId="348A719A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2" w:type="pct"/>
            <w:vAlign w:val="center"/>
          </w:tcPr>
          <w:p w14:paraId="3DF056E1" w14:textId="3E34F949" w:rsidR="00190376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Nuclear energy.</w:t>
            </w:r>
          </w:p>
        </w:tc>
      </w:tr>
    </w:tbl>
    <w:p w14:paraId="68F1ED2F" w14:textId="0EC6348D" w:rsidR="00B26E84" w:rsidRDefault="00B26E84"/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416"/>
        <w:gridCol w:w="1390"/>
        <w:gridCol w:w="1659"/>
        <w:gridCol w:w="9973"/>
      </w:tblGrid>
      <w:tr w:rsidR="005A0E2A" w:rsidRPr="0017191C" w14:paraId="69BB323C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3BD6431" w14:textId="0715C34C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23B98485" w14:textId="77777777" w:rsidR="005A0E2A" w:rsidRPr="0017191C" w:rsidRDefault="00FC39F7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0%</w:t>
            </w:r>
          </w:p>
        </w:tc>
        <w:tc>
          <w:tcPr>
            <w:tcW w:w="434" w:type="pct"/>
            <w:vAlign w:val="center"/>
          </w:tcPr>
          <w:p w14:paraId="1F1D9831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15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4D645A47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1DE844C4" w14:textId="77777777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4-5</w:t>
            </w:r>
          </w:p>
        </w:tc>
        <w:tc>
          <w:tcPr>
            <w:tcW w:w="3113" w:type="pct"/>
            <w:vAlign w:val="center"/>
            <w:hideMark/>
          </w:tcPr>
          <w:p w14:paraId="72A2C70D" w14:textId="77777777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5A0E2A" w:rsidRPr="0017191C" w14:paraId="776FC525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D831305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387D7DE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4153237D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2D854AD4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D946760" w14:textId="77777777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714ECF33" w14:textId="77777777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.</w:t>
            </w:r>
          </w:p>
        </w:tc>
      </w:tr>
      <w:tr w:rsidR="005A0E2A" w:rsidRPr="0017191C" w14:paraId="3CA7D142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15EB12C2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763B48C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5B6321BA" w14:textId="77777777" w:rsidR="005A0E2A" w:rsidRPr="0017191C" w:rsidRDefault="005A0E2A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0511C21A" w14:textId="77777777" w:rsidR="005A0E2A" w:rsidRPr="0017191C" w:rsidRDefault="005A0E2A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155017A5" w14:textId="77777777" w:rsidR="005A0E2A" w:rsidRPr="0017191C" w:rsidRDefault="005A0E2A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D13B349" w14:textId="77777777" w:rsidR="00AA157F" w:rsidRPr="00AB79EE" w:rsidRDefault="00AA157F" w:rsidP="00190376">
      <w:pPr>
        <w:rPr>
          <w:rFonts w:ascii="Arial" w:hAnsi="Arial"/>
          <w:sz w:val="20"/>
          <w:szCs w:val="20"/>
        </w:rPr>
      </w:pPr>
      <w:bookmarkStart w:id="0" w:name="_GoBack"/>
      <w:bookmarkEnd w:id="0"/>
    </w:p>
    <w:sectPr w:rsidR="00AA157F" w:rsidRPr="00AB79EE" w:rsidSect="00AB79EE">
      <w:pgSz w:w="16820" w:h="1190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57F"/>
    <w:rsid w:val="00037A33"/>
    <w:rsid w:val="00070E4E"/>
    <w:rsid w:val="00190376"/>
    <w:rsid w:val="00204B7F"/>
    <w:rsid w:val="00222BC9"/>
    <w:rsid w:val="003222C7"/>
    <w:rsid w:val="003D11C3"/>
    <w:rsid w:val="00467C43"/>
    <w:rsid w:val="005872A5"/>
    <w:rsid w:val="005A0E2A"/>
    <w:rsid w:val="00662529"/>
    <w:rsid w:val="007035AE"/>
    <w:rsid w:val="00767130"/>
    <w:rsid w:val="007D3512"/>
    <w:rsid w:val="008E40DB"/>
    <w:rsid w:val="009667D8"/>
    <w:rsid w:val="00967719"/>
    <w:rsid w:val="009C4E08"/>
    <w:rsid w:val="00AA157F"/>
    <w:rsid w:val="00AB79EE"/>
    <w:rsid w:val="00AD5659"/>
    <w:rsid w:val="00B1207A"/>
    <w:rsid w:val="00B26E84"/>
    <w:rsid w:val="00BA33EC"/>
    <w:rsid w:val="00BF67FC"/>
    <w:rsid w:val="00D95CC8"/>
    <w:rsid w:val="00DA5783"/>
    <w:rsid w:val="00DC5C03"/>
    <w:rsid w:val="00FC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BEB0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 Support:Microsoft:Office:User Templates:My Templates:My Templates:Word Processing (docx).dotx</Template>
  <TotalTime>10</TotalTime>
  <Pages>2</Pages>
  <Words>150</Words>
  <Characters>855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3</cp:revision>
  <cp:lastPrinted>2016-01-30T10:06:00Z</cp:lastPrinted>
  <dcterms:created xsi:type="dcterms:W3CDTF">2017-10-21T04:10:00Z</dcterms:created>
  <dcterms:modified xsi:type="dcterms:W3CDTF">2017-10-21T04:25:00Z</dcterms:modified>
</cp:coreProperties>
</file>