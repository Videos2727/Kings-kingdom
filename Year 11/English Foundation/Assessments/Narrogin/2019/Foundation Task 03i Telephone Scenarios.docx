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F47ED5" w14:textId="77777777" w:rsidR="00107FC5" w:rsidRPr="007148E1" w:rsidRDefault="00935F35" w:rsidP="00A54A77">
      <w:pPr>
        <w:ind w:right="-472"/>
        <w:jc w:val="center"/>
        <w:rPr>
          <w:rFonts w:ascii="Arial Black" w:hAnsi="Arial Black"/>
          <w:b/>
          <w:sz w:val="28"/>
          <w:szCs w:val="28"/>
          <w:u w:val="single"/>
        </w:rPr>
      </w:pPr>
      <w:bookmarkStart w:id="0" w:name="_GoBack"/>
      <w:bookmarkEnd w:id="0"/>
      <w:proofErr w:type="gramStart"/>
      <w:r w:rsidRPr="007148E1">
        <w:rPr>
          <w:rFonts w:ascii="Arial Black" w:hAnsi="Arial Black"/>
          <w:b/>
          <w:sz w:val="28"/>
          <w:szCs w:val="28"/>
          <w:u w:val="single"/>
        </w:rPr>
        <w:t>TEACHER  COPY</w:t>
      </w:r>
      <w:proofErr w:type="gramEnd"/>
      <w:r w:rsidRPr="007148E1">
        <w:rPr>
          <w:rFonts w:ascii="Arial Black" w:hAnsi="Arial Black"/>
          <w:b/>
          <w:sz w:val="28"/>
          <w:szCs w:val="28"/>
          <w:u w:val="single"/>
        </w:rPr>
        <w:t xml:space="preserve"> = </w:t>
      </w:r>
      <w:r w:rsidR="00107FC5" w:rsidRPr="007148E1">
        <w:rPr>
          <w:rFonts w:ascii="Arial Black" w:hAnsi="Arial Black"/>
          <w:b/>
          <w:sz w:val="28"/>
          <w:szCs w:val="28"/>
          <w:u w:val="single"/>
        </w:rPr>
        <w:t>TELEPHONE  SCENARIOS  FOR  TASK  3 – TAKING  A  TELEPHONE  MESSAGE</w:t>
      </w:r>
    </w:p>
    <w:tbl>
      <w:tblPr>
        <w:tblStyle w:val="TableGrid"/>
        <w:tblW w:w="5000" w:type="pct"/>
        <w:tblLook w:val="04A0" w:firstRow="1" w:lastRow="0" w:firstColumn="1" w:lastColumn="0" w:noHBand="0" w:noVBand="1"/>
      </w:tblPr>
      <w:tblGrid>
        <w:gridCol w:w="5036"/>
        <w:gridCol w:w="322"/>
        <w:gridCol w:w="9428"/>
      </w:tblGrid>
      <w:tr w:rsidR="0006637D" w14:paraId="1CDEA560" w14:textId="77777777" w:rsidTr="0006637D">
        <w:tc>
          <w:tcPr>
            <w:tcW w:w="1703" w:type="pct"/>
            <w:tcBorders>
              <w:right w:val="single" w:sz="4" w:space="0" w:color="auto"/>
            </w:tcBorders>
          </w:tcPr>
          <w:p w14:paraId="48B27424" w14:textId="77777777" w:rsidR="0006637D" w:rsidRDefault="0006637D">
            <w:r>
              <w:t>Scenario 1</w:t>
            </w:r>
          </w:p>
          <w:p w14:paraId="011E5CDA" w14:textId="77777777" w:rsidR="0006637D" w:rsidRDefault="0006637D"/>
          <w:p w14:paraId="04DCCD86" w14:textId="77777777" w:rsidR="0006637D" w:rsidRDefault="0006637D" w:rsidP="000662D6">
            <w:pPr>
              <w:rPr>
                <w:b/>
                <w:sz w:val="28"/>
                <w:szCs w:val="28"/>
              </w:rPr>
            </w:pPr>
            <w:r>
              <w:rPr>
                <w:b/>
                <w:sz w:val="28"/>
                <w:szCs w:val="28"/>
              </w:rPr>
              <w:t>STUDENT  NAME:</w:t>
            </w:r>
          </w:p>
          <w:p w14:paraId="25C5353F" w14:textId="77777777" w:rsidR="0006637D" w:rsidRPr="00A54A77" w:rsidRDefault="0006637D" w:rsidP="000662D6">
            <w:pPr>
              <w:rPr>
                <w:b/>
                <w:sz w:val="16"/>
                <w:szCs w:val="16"/>
              </w:rPr>
            </w:pPr>
          </w:p>
          <w:p w14:paraId="19986D44" w14:textId="77777777" w:rsidR="0006637D" w:rsidRDefault="0006637D" w:rsidP="000662D6">
            <w:pPr>
              <w:rPr>
                <w:b/>
                <w:sz w:val="28"/>
                <w:szCs w:val="28"/>
                <w:u w:val="single"/>
              </w:rPr>
            </w:pPr>
            <w:r w:rsidRPr="00FD371F">
              <w:rPr>
                <w:b/>
                <w:sz w:val="28"/>
                <w:szCs w:val="28"/>
                <w:u w:val="single"/>
              </w:rPr>
              <w:t>You are working at Simpsons Washing Service.</w:t>
            </w:r>
          </w:p>
          <w:p w14:paraId="07A486D0" w14:textId="77777777" w:rsidR="0006637D" w:rsidRDefault="0006637D" w:rsidP="000662D6">
            <w:pPr>
              <w:rPr>
                <w:b/>
                <w:sz w:val="28"/>
                <w:szCs w:val="28"/>
                <w:u w:val="single"/>
              </w:rPr>
            </w:pPr>
          </w:p>
          <w:p w14:paraId="4DD47EC4" w14:textId="77777777" w:rsidR="0006637D" w:rsidRPr="00A54A77" w:rsidRDefault="0006637D" w:rsidP="000662D6">
            <w:pPr>
              <w:rPr>
                <w:b/>
                <w:sz w:val="16"/>
                <w:szCs w:val="16"/>
                <w:u w:val="single"/>
              </w:rPr>
            </w:pPr>
          </w:p>
          <w:p w14:paraId="6C0FF2F0" w14:textId="77777777" w:rsidR="0006637D" w:rsidRPr="00A54A77" w:rsidRDefault="0006637D" w:rsidP="00A54A77">
            <w:pPr>
              <w:pStyle w:val="ListParagraph"/>
              <w:numPr>
                <w:ilvl w:val="0"/>
                <w:numId w:val="1"/>
              </w:numPr>
              <w:rPr>
                <w:sz w:val="24"/>
                <w:szCs w:val="24"/>
              </w:rPr>
            </w:pPr>
            <w:r w:rsidRPr="00A54A77">
              <w:rPr>
                <w:sz w:val="24"/>
                <w:szCs w:val="24"/>
              </w:rPr>
              <w:t>You take a call for a colleague who is NOT available.</w:t>
            </w:r>
          </w:p>
          <w:p w14:paraId="3AE7DF84" w14:textId="77777777" w:rsidR="0006637D" w:rsidRPr="00A54A77" w:rsidRDefault="0006637D" w:rsidP="00A54A77">
            <w:pPr>
              <w:pStyle w:val="ListParagraph"/>
              <w:numPr>
                <w:ilvl w:val="0"/>
                <w:numId w:val="1"/>
              </w:numPr>
              <w:rPr>
                <w:sz w:val="24"/>
                <w:szCs w:val="24"/>
              </w:rPr>
            </w:pPr>
            <w:r w:rsidRPr="00A54A77">
              <w:rPr>
                <w:sz w:val="24"/>
                <w:szCs w:val="24"/>
              </w:rPr>
              <w:t>Listen to the caller carefully and take the message</w:t>
            </w:r>
          </w:p>
          <w:p w14:paraId="6C76AE61" w14:textId="77777777" w:rsidR="0006637D" w:rsidRPr="00A54A77" w:rsidRDefault="0006637D" w:rsidP="00A54A77">
            <w:pPr>
              <w:pStyle w:val="ListParagraph"/>
              <w:numPr>
                <w:ilvl w:val="0"/>
                <w:numId w:val="1"/>
              </w:numPr>
              <w:rPr>
                <w:sz w:val="24"/>
                <w:szCs w:val="24"/>
              </w:rPr>
            </w:pPr>
            <w:r w:rsidRPr="00A54A77">
              <w:rPr>
                <w:sz w:val="24"/>
                <w:szCs w:val="24"/>
              </w:rPr>
              <w:t xml:space="preserve">Ask questions if not sure and clarify information  </w:t>
            </w:r>
          </w:p>
          <w:p w14:paraId="200CC0DE" w14:textId="77777777" w:rsidR="0006637D" w:rsidRDefault="0006637D" w:rsidP="000662D6"/>
          <w:p w14:paraId="244FC16B" w14:textId="77777777" w:rsidR="0006637D" w:rsidRDefault="0006637D" w:rsidP="000662D6"/>
        </w:tc>
        <w:tc>
          <w:tcPr>
            <w:tcW w:w="109" w:type="pct"/>
            <w:tcBorders>
              <w:top w:val="nil"/>
              <w:left w:val="single" w:sz="4" w:space="0" w:color="auto"/>
              <w:bottom w:val="nil"/>
              <w:right w:val="single" w:sz="4" w:space="0" w:color="auto"/>
            </w:tcBorders>
          </w:tcPr>
          <w:p w14:paraId="22BBE543" w14:textId="77777777" w:rsidR="0006637D" w:rsidRDefault="0006637D"/>
        </w:tc>
        <w:tc>
          <w:tcPr>
            <w:tcW w:w="3188" w:type="pct"/>
            <w:tcBorders>
              <w:left w:val="single" w:sz="4" w:space="0" w:color="auto"/>
            </w:tcBorders>
          </w:tcPr>
          <w:p w14:paraId="1D570872" w14:textId="77777777" w:rsidR="0006637D" w:rsidRPr="00BE4F28" w:rsidRDefault="0006637D">
            <w:pPr>
              <w:rPr>
                <w:sz w:val="28"/>
                <w:szCs w:val="28"/>
              </w:rPr>
            </w:pPr>
            <w:r w:rsidRPr="00BE4F28">
              <w:rPr>
                <w:sz w:val="28"/>
                <w:szCs w:val="28"/>
              </w:rPr>
              <w:t>1</w:t>
            </w:r>
          </w:p>
          <w:p w14:paraId="2EEBAD5F" w14:textId="77777777" w:rsidR="0006637D" w:rsidRPr="00BE4F28" w:rsidRDefault="0006637D">
            <w:pPr>
              <w:rPr>
                <w:sz w:val="28"/>
                <w:szCs w:val="28"/>
              </w:rPr>
            </w:pPr>
          </w:p>
          <w:p w14:paraId="2266D295" w14:textId="77777777" w:rsidR="0006637D" w:rsidRPr="00BE4F28" w:rsidRDefault="0006637D">
            <w:pPr>
              <w:rPr>
                <w:sz w:val="28"/>
                <w:szCs w:val="28"/>
                <w:u w:val="single"/>
              </w:rPr>
            </w:pPr>
            <w:r w:rsidRPr="00BE4F28">
              <w:rPr>
                <w:sz w:val="28"/>
                <w:szCs w:val="28"/>
                <w:u w:val="single"/>
              </w:rPr>
              <w:t xml:space="preserve">Message for Mary </w:t>
            </w:r>
            <w:proofErr w:type="spellStart"/>
            <w:r w:rsidRPr="00BE4F28">
              <w:rPr>
                <w:sz w:val="28"/>
                <w:szCs w:val="28"/>
                <w:u w:val="single"/>
              </w:rPr>
              <w:t>Landish</w:t>
            </w:r>
            <w:proofErr w:type="spellEnd"/>
          </w:p>
          <w:p w14:paraId="5DA95307" w14:textId="77777777" w:rsidR="0006637D" w:rsidRPr="00BE4F28" w:rsidRDefault="0006637D">
            <w:pPr>
              <w:rPr>
                <w:sz w:val="28"/>
                <w:szCs w:val="28"/>
              </w:rPr>
            </w:pPr>
          </w:p>
          <w:p w14:paraId="43E31686" w14:textId="77777777" w:rsidR="0006637D" w:rsidRPr="00BE4F28" w:rsidRDefault="0006637D">
            <w:pPr>
              <w:rPr>
                <w:sz w:val="28"/>
                <w:szCs w:val="28"/>
              </w:rPr>
            </w:pPr>
            <w:r w:rsidRPr="00BE4F28">
              <w:rPr>
                <w:sz w:val="28"/>
                <w:szCs w:val="28"/>
              </w:rPr>
              <w:t>Caller’s name:  Joan Feverish</w:t>
            </w:r>
          </w:p>
          <w:p w14:paraId="79E3EA7E" w14:textId="77777777" w:rsidR="0006637D" w:rsidRDefault="0006637D">
            <w:pPr>
              <w:rPr>
                <w:sz w:val="28"/>
                <w:szCs w:val="28"/>
              </w:rPr>
            </w:pPr>
          </w:p>
          <w:p w14:paraId="37A7DF7B" w14:textId="77777777" w:rsidR="0006637D" w:rsidRPr="00BE4F28" w:rsidRDefault="0006637D">
            <w:pPr>
              <w:rPr>
                <w:sz w:val="28"/>
                <w:szCs w:val="28"/>
              </w:rPr>
            </w:pPr>
            <w:r w:rsidRPr="00BE4F28">
              <w:rPr>
                <w:sz w:val="28"/>
                <w:szCs w:val="28"/>
              </w:rPr>
              <w:t>You are calling from Joe’s Fish Shack</w:t>
            </w:r>
          </w:p>
          <w:p w14:paraId="3E354754" w14:textId="77777777" w:rsidR="0006637D" w:rsidRPr="00BE4F28" w:rsidRDefault="0006637D">
            <w:pPr>
              <w:rPr>
                <w:sz w:val="28"/>
                <w:szCs w:val="28"/>
              </w:rPr>
            </w:pPr>
          </w:p>
          <w:p w14:paraId="1CFE2C99" w14:textId="77777777" w:rsidR="0006637D" w:rsidRPr="00BE4F28" w:rsidRDefault="0006637D">
            <w:pPr>
              <w:rPr>
                <w:sz w:val="28"/>
                <w:szCs w:val="28"/>
              </w:rPr>
            </w:pPr>
            <w:r w:rsidRPr="00BE4F28">
              <w:rPr>
                <w:sz w:val="28"/>
                <w:szCs w:val="28"/>
              </w:rPr>
              <w:t>Ringing to confirm a booking for Tuesday 5</w:t>
            </w:r>
            <w:r w:rsidRPr="00BE4F28">
              <w:rPr>
                <w:sz w:val="28"/>
                <w:szCs w:val="28"/>
                <w:vertAlign w:val="superscript"/>
              </w:rPr>
              <w:t>th</w:t>
            </w:r>
            <w:r w:rsidRPr="00BE4F28">
              <w:rPr>
                <w:sz w:val="28"/>
                <w:szCs w:val="28"/>
              </w:rPr>
              <w:t xml:space="preserve"> May 12:20 pm.  Needs to call 24 hours beforehand to confirm booking.</w:t>
            </w:r>
          </w:p>
          <w:p w14:paraId="5E019D35" w14:textId="77777777" w:rsidR="0006637D" w:rsidRPr="00BE4F28" w:rsidRDefault="0006637D">
            <w:pPr>
              <w:rPr>
                <w:sz w:val="28"/>
                <w:szCs w:val="28"/>
              </w:rPr>
            </w:pPr>
          </w:p>
          <w:p w14:paraId="7EF8D9DC" w14:textId="77777777" w:rsidR="0006637D" w:rsidRDefault="0006637D" w:rsidP="0006637D">
            <w:pPr>
              <w:rPr>
                <w:sz w:val="28"/>
                <w:szCs w:val="28"/>
              </w:rPr>
            </w:pPr>
            <w:r w:rsidRPr="00BE4F28">
              <w:rPr>
                <w:sz w:val="28"/>
                <w:szCs w:val="28"/>
              </w:rPr>
              <w:t>Your number is 9345 8909</w:t>
            </w:r>
          </w:p>
          <w:p w14:paraId="2BCAC46F" w14:textId="77777777" w:rsidR="0006637D" w:rsidRPr="00BE4F28" w:rsidRDefault="0006637D" w:rsidP="00A54A77">
            <w:pPr>
              <w:pStyle w:val="NoSpacing"/>
              <w:rPr>
                <w:sz w:val="28"/>
                <w:szCs w:val="28"/>
              </w:rPr>
            </w:pPr>
          </w:p>
        </w:tc>
      </w:tr>
      <w:tr w:rsidR="0006637D" w14:paraId="03461476" w14:textId="77777777" w:rsidTr="0006637D">
        <w:tc>
          <w:tcPr>
            <w:tcW w:w="1703" w:type="pct"/>
            <w:tcBorders>
              <w:right w:val="single" w:sz="4" w:space="0" w:color="auto"/>
            </w:tcBorders>
          </w:tcPr>
          <w:p w14:paraId="247B1F8E" w14:textId="77777777" w:rsidR="0006637D" w:rsidRDefault="0006637D"/>
          <w:p w14:paraId="22764F99" w14:textId="77777777" w:rsidR="0006637D" w:rsidRDefault="0006637D">
            <w:r>
              <w:t>Scenario 2</w:t>
            </w:r>
          </w:p>
          <w:p w14:paraId="2FD85F39" w14:textId="77777777" w:rsidR="0006637D" w:rsidRDefault="0006637D"/>
          <w:p w14:paraId="1AC9E1DB" w14:textId="77777777" w:rsidR="0006637D" w:rsidRDefault="0006637D" w:rsidP="000662D6">
            <w:pPr>
              <w:rPr>
                <w:b/>
                <w:sz w:val="28"/>
                <w:szCs w:val="28"/>
              </w:rPr>
            </w:pPr>
            <w:r>
              <w:rPr>
                <w:b/>
                <w:sz w:val="28"/>
                <w:szCs w:val="28"/>
              </w:rPr>
              <w:t>STUDENT  NAME:</w:t>
            </w:r>
          </w:p>
          <w:p w14:paraId="4DEA415C" w14:textId="77777777" w:rsidR="0006637D" w:rsidRPr="00A54A77" w:rsidRDefault="0006637D" w:rsidP="000662D6">
            <w:pPr>
              <w:rPr>
                <w:b/>
                <w:sz w:val="16"/>
                <w:szCs w:val="16"/>
              </w:rPr>
            </w:pPr>
          </w:p>
          <w:p w14:paraId="2EDA461B" w14:textId="77777777" w:rsidR="0006637D" w:rsidRDefault="0006637D" w:rsidP="000662D6">
            <w:pPr>
              <w:rPr>
                <w:b/>
                <w:sz w:val="28"/>
                <w:szCs w:val="28"/>
              </w:rPr>
            </w:pPr>
            <w:r w:rsidRPr="000662D6">
              <w:rPr>
                <w:b/>
                <w:sz w:val="28"/>
                <w:szCs w:val="28"/>
              </w:rPr>
              <w:t xml:space="preserve">You are working at </w:t>
            </w:r>
            <w:r>
              <w:rPr>
                <w:b/>
                <w:sz w:val="28"/>
                <w:szCs w:val="28"/>
              </w:rPr>
              <w:t>Golden Book Store</w:t>
            </w:r>
          </w:p>
          <w:p w14:paraId="06C051EE" w14:textId="77777777" w:rsidR="0006637D" w:rsidRPr="00A54A77" w:rsidRDefault="0006637D" w:rsidP="000662D6">
            <w:pPr>
              <w:rPr>
                <w:b/>
                <w:sz w:val="16"/>
                <w:szCs w:val="16"/>
              </w:rPr>
            </w:pPr>
          </w:p>
          <w:p w14:paraId="1B13BBF4" w14:textId="77777777" w:rsidR="0006637D" w:rsidRPr="00A54A77" w:rsidRDefault="0006637D" w:rsidP="00A54A77">
            <w:pPr>
              <w:pStyle w:val="ListParagraph"/>
              <w:numPr>
                <w:ilvl w:val="0"/>
                <w:numId w:val="2"/>
              </w:numPr>
              <w:rPr>
                <w:sz w:val="24"/>
                <w:szCs w:val="24"/>
              </w:rPr>
            </w:pPr>
            <w:r w:rsidRPr="00A54A77">
              <w:rPr>
                <w:sz w:val="24"/>
                <w:szCs w:val="24"/>
              </w:rPr>
              <w:t>You take a call for a colleague who is NOT available.</w:t>
            </w:r>
          </w:p>
          <w:p w14:paraId="5F1E44B9" w14:textId="77777777" w:rsidR="0006637D" w:rsidRPr="00A54A77" w:rsidRDefault="0006637D" w:rsidP="00A54A77">
            <w:pPr>
              <w:pStyle w:val="ListParagraph"/>
              <w:numPr>
                <w:ilvl w:val="0"/>
                <w:numId w:val="2"/>
              </w:numPr>
              <w:rPr>
                <w:sz w:val="24"/>
                <w:szCs w:val="24"/>
              </w:rPr>
            </w:pPr>
            <w:r w:rsidRPr="00A54A77">
              <w:rPr>
                <w:sz w:val="24"/>
                <w:szCs w:val="24"/>
              </w:rPr>
              <w:t>Listen to the caller carefully and take the message</w:t>
            </w:r>
          </w:p>
          <w:p w14:paraId="273F592E" w14:textId="77777777" w:rsidR="0006637D" w:rsidRPr="008A3CF4" w:rsidRDefault="0006637D" w:rsidP="008A3CF4">
            <w:pPr>
              <w:pStyle w:val="ListParagraph"/>
              <w:numPr>
                <w:ilvl w:val="0"/>
                <w:numId w:val="2"/>
              </w:numPr>
              <w:rPr>
                <w:sz w:val="24"/>
                <w:szCs w:val="24"/>
              </w:rPr>
            </w:pPr>
            <w:r w:rsidRPr="00A54A77">
              <w:rPr>
                <w:sz w:val="24"/>
                <w:szCs w:val="24"/>
              </w:rPr>
              <w:t>Ask questions if not sure and clar</w:t>
            </w:r>
            <w:r>
              <w:rPr>
                <w:sz w:val="24"/>
                <w:szCs w:val="24"/>
              </w:rPr>
              <w:t xml:space="preserve">ify information </w:t>
            </w:r>
          </w:p>
        </w:tc>
        <w:tc>
          <w:tcPr>
            <w:tcW w:w="109" w:type="pct"/>
            <w:tcBorders>
              <w:top w:val="nil"/>
              <w:left w:val="single" w:sz="4" w:space="0" w:color="auto"/>
              <w:bottom w:val="nil"/>
              <w:right w:val="single" w:sz="4" w:space="0" w:color="auto"/>
            </w:tcBorders>
          </w:tcPr>
          <w:p w14:paraId="444D09BC" w14:textId="77777777" w:rsidR="0006637D" w:rsidRDefault="0006637D"/>
        </w:tc>
        <w:tc>
          <w:tcPr>
            <w:tcW w:w="3188" w:type="pct"/>
            <w:tcBorders>
              <w:left w:val="single" w:sz="4" w:space="0" w:color="auto"/>
            </w:tcBorders>
          </w:tcPr>
          <w:p w14:paraId="5A7B4AD6" w14:textId="77777777" w:rsidR="0006637D" w:rsidRPr="00BE4F28" w:rsidRDefault="0006637D">
            <w:pPr>
              <w:rPr>
                <w:sz w:val="28"/>
                <w:szCs w:val="28"/>
              </w:rPr>
            </w:pPr>
            <w:r w:rsidRPr="00BE4F28">
              <w:rPr>
                <w:sz w:val="28"/>
                <w:szCs w:val="28"/>
              </w:rPr>
              <w:t>2</w:t>
            </w:r>
          </w:p>
          <w:p w14:paraId="46F2CFE7" w14:textId="77777777" w:rsidR="0006637D" w:rsidRPr="00317BBB" w:rsidRDefault="0006637D">
            <w:pPr>
              <w:rPr>
                <w:sz w:val="16"/>
                <w:szCs w:val="16"/>
              </w:rPr>
            </w:pPr>
          </w:p>
          <w:p w14:paraId="6C1EBACA" w14:textId="77777777" w:rsidR="0006637D" w:rsidRPr="00BE4F28" w:rsidRDefault="0006637D" w:rsidP="00BE4F28">
            <w:pPr>
              <w:rPr>
                <w:sz w:val="28"/>
                <w:szCs w:val="28"/>
                <w:u w:val="single"/>
              </w:rPr>
            </w:pPr>
            <w:r w:rsidRPr="00BE4F28">
              <w:rPr>
                <w:sz w:val="28"/>
                <w:szCs w:val="28"/>
                <w:u w:val="single"/>
              </w:rPr>
              <w:t>Message for Stephen Arnall</w:t>
            </w:r>
          </w:p>
          <w:p w14:paraId="71F0CA78" w14:textId="77777777" w:rsidR="0006637D" w:rsidRPr="00317BBB" w:rsidRDefault="0006637D" w:rsidP="00BE4F28">
            <w:pPr>
              <w:rPr>
                <w:sz w:val="16"/>
                <w:szCs w:val="16"/>
              </w:rPr>
            </w:pPr>
          </w:p>
          <w:p w14:paraId="3D945DCC" w14:textId="77777777" w:rsidR="0006637D" w:rsidRPr="00BE4F28" w:rsidRDefault="0006637D" w:rsidP="00BE4F28">
            <w:pPr>
              <w:rPr>
                <w:sz w:val="28"/>
                <w:szCs w:val="28"/>
              </w:rPr>
            </w:pPr>
            <w:r>
              <w:rPr>
                <w:sz w:val="28"/>
                <w:szCs w:val="28"/>
              </w:rPr>
              <w:t xml:space="preserve">Caller’s name:  Abby </w:t>
            </w:r>
            <w:proofErr w:type="spellStart"/>
            <w:r>
              <w:rPr>
                <w:sz w:val="28"/>
                <w:szCs w:val="28"/>
              </w:rPr>
              <w:t>Snobbler</w:t>
            </w:r>
            <w:proofErr w:type="spellEnd"/>
          </w:p>
          <w:p w14:paraId="7FDF2CDA" w14:textId="77777777" w:rsidR="0006637D" w:rsidRDefault="0006637D" w:rsidP="00BE4F28">
            <w:pPr>
              <w:rPr>
                <w:sz w:val="28"/>
                <w:szCs w:val="28"/>
              </w:rPr>
            </w:pPr>
          </w:p>
          <w:p w14:paraId="2FC8ADEB" w14:textId="77777777" w:rsidR="0006637D" w:rsidRPr="00BE4F28" w:rsidRDefault="0006637D" w:rsidP="00BE4F28">
            <w:pPr>
              <w:rPr>
                <w:sz w:val="28"/>
                <w:szCs w:val="28"/>
              </w:rPr>
            </w:pPr>
            <w:r w:rsidRPr="00BE4F28">
              <w:rPr>
                <w:sz w:val="28"/>
                <w:szCs w:val="28"/>
              </w:rPr>
              <w:t>You are calling from Gold’s Car Museum</w:t>
            </w:r>
          </w:p>
          <w:p w14:paraId="40C4DAA0" w14:textId="77777777" w:rsidR="0006637D" w:rsidRPr="00BE4F28" w:rsidRDefault="0006637D" w:rsidP="00BE4F28">
            <w:pPr>
              <w:rPr>
                <w:sz w:val="28"/>
                <w:szCs w:val="28"/>
              </w:rPr>
            </w:pPr>
          </w:p>
          <w:p w14:paraId="5B040630" w14:textId="77777777" w:rsidR="0006637D" w:rsidRPr="00BE4F28" w:rsidRDefault="0006637D" w:rsidP="00BE4F28">
            <w:pPr>
              <w:rPr>
                <w:sz w:val="28"/>
                <w:szCs w:val="28"/>
              </w:rPr>
            </w:pPr>
            <w:r w:rsidRPr="00BE4F28">
              <w:rPr>
                <w:sz w:val="28"/>
                <w:szCs w:val="28"/>
              </w:rPr>
              <w:t xml:space="preserve">Ringing to </w:t>
            </w:r>
            <w:proofErr w:type="gramStart"/>
            <w:r w:rsidRPr="00BE4F28">
              <w:rPr>
                <w:sz w:val="28"/>
                <w:szCs w:val="28"/>
              </w:rPr>
              <w:t>inform  her</w:t>
            </w:r>
            <w:proofErr w:type="gramEnd"/>
            <w:r w:rsidRPr="00BE4F28">
              <w:rPr>
                <w:sz w:val="28"/>
                <w:szCs w:val="28"/>
              </w:rPr>
              <w:t xml:space="preserve"> 1978 Edition of Holden Commodore Service Manual is no longer available.  They do have the 1979 Edition.  Please </w:t>
            </w:r>
            <w:proofErr w:type="gramStart"/>
            <w:r w:rsidRPr="00BE4F28">
              <w:rPr>
                <w:sz w:val="28"/>
                <w:szCs w:val="28"/>
              </w:rPr>
              <w:t>call  -</w:t>
            </w:r>
            <w:proofErr w:type="gramEnd"/>
            <w:r w:rsidRPr="00BE4F28">
              <w:rPr>
                <w:sz w:val="28"/>
                <w:szCs w:val="28"/>
              </w:rPr>
              <w:t xml:space="preserve"> only one in stock.</w:t>
            </w:r>
          </w:p>
          <w:p w14:paraId="446E4604" w14:textId="77777777" w:rsidR="0006637D" w:rsidRPr="008A3CF4" w:rsidRDefault="0006637D" w:rsidP="00BE4F28">
            <w:pPr>
              <w:rPr>
                <w:sz w:val="16"/>
                <w:szCs w:val="16"/>
              </w:rPr>
            </w:pPr>
          </w:p>
          <w:p w14:paraId="5580D47A" w14:textId="77777777" w:rsidR="0006637D" w:rsidRDefault="0006637D" w:rsidP="0006637D">
            <w:pPr>
              <w:rPr>
                <w:sz w:val="28"/>
                <w:szCs w:val="28"/>
              </w:rPr>
            </w:pPr>
            <w:r w:rsidRPr="00BE4F28">
              <w:rPr>
                <w:sz w:val="28"/>
                <w:szCs w:val="28"/>
              </w:rPr>
              <w:t>Your number is 9345 8765</w:t>
            </w:r>
          </w:p>
          <w:p w14:paraId="4A644208" w14:textId="77777777" w:rsidR="0006637D" w:rsidRPr="00BE4F28" w:rsidRDefault="0006637D" w:rsidP="0006637D">
            <w:pPr>
              <w:rPr>
                <w:sz w:val="28"/>
                <w:szCs w:val="28"/>
              </w:rPr>
            </w:pPr>
          </w:p>
        </w:tc>
      </w:tr>
      <w:tr w:rsidR="0006637D" w14:paraId="7CE6DB17" w14:textId="77777777" w:rsidTr="0006637D">
        <w:tc>
          <w:tcPr>
            <w:tcW w:w="1703" w:type="pct"/>
            <w:tcBorders>
              <w:right w:val="single" w:sz="4" w:space="0" w:color="auto"/>
            </w:tcBorders>
          </w:tcPr>
          <w:p w14:paraId="328BA765" w14:textId="77777777" w:rsidR="0006637D" w:rsidRDefault="0006637D"/>
          <w:p w14:paraId="32A18DD5" w14:textId="77777777" w:rsidR="0006637D" w:rsidRDefault="0006637D"/>
          <w:p w14:paraId="7ACB0170" w14:textId="77777777" w:rsidR="0006637D" w:rsidRDefault="0006637D">
            <w:r w:rsidRPr="003858ED">
              <w:t>Scenario</w:t>
            </w:r>
            <w:r>
              <w:t xml:space="preserve"> </w:t>
            </w:r>
            <w:r w:rsidRPr="003858ED">
              <w:t xml:space="preserve"> </w:t>
            </w:r>
            <w:r>
              <w:t>3</w:t>
            </w:r>
          </w:p>
          <w:p w14:paraId="59031674" w14:textId="77777777" w:rsidR="0006637D" w:rsidRDefault="0006637D"/>
          <w:p w14:paraId="66814837" w14:textId="77777777" w:rsidR="0006637D" w:rsidRDefault="0006637D" w:rsidP="000662D6">
            <w:pPr>
              <w:rPr>
                <w:b/>
                <w:sz w:val="28"/>
                <w:szCs w:val="28"/>
              </w:rPr>
            </w:pPr>
            <w:r>
              <w:rPr>
                <w:b/>
                <w:sz w:val="28"/>
                <w:szCs w:val="28"/>
              </w:rPr>
              <w:t>STUDENT  NAME:</w:t>
            </w:r>
          </w:p>
          <w:p w14:paraId="08BC4B4A" w14:textId="77777777" w:rsidR="0006637D" w:rsidRDefault="0006637D" w:rsidP="000662D6">
            <w:pPr>
              <w:rPr>
                <w:b/>
                <w:sz w:val="28"/>
                <w:szCs w:val="28"/>
              </w:rPr>
            </w:pPr>
          </w:p>
          <w:p w14:paraId="3AA0F92D" w14:textId="77777777" w:rsidR="0006637D" w:rsidRDefault="0006637D" w:rsidP="000662D6">
            <w:pPr>
              <w:rPr>
                <w:b/>
                <w:sz w:val="28"/>
                <w:szCs w:val="28"/>
              </w:rPr>
            </w:pPr>
            <w:r w:rsidRPr="000662D6">
              <w:rPr>
                <w:b/>
                <w:sz w:val="28"/>
                <w:szCs w:val="28"/>
              </w:rPr>
              <w:t xml:space="preserve">You are working at </w:t>
            </w:r>
            <w:r>
              <w:rPr>
                <w:b/>
                <w:sz w:val="28"/>
                <w:szCs w:val="28"/>
              </w:rPr>
              <w:t>Joseph’s Chemist</w:t>
            </w:r>
          </w:p>
          <w:p w14:paraId="4C83FC07" w14:textId="77777777" w:rsidR="0006637D" w:rsidRPr="000662D6" w:rsidRDefault="0006637D" w:rsidP="000662D6">
            <w:pPr>
              <w:rPr>
                <w:b/>
                <w:sz w:val="28"/>
                <w:szCs w:val="28"/>
              </w:rPr>
            </w:pPr>
          </w:p>
          <w:p w14:paraId="7E6879B9" w14:textId="77777777" w:rsidR="0006637D" w:rsidRPr="00A54A77" w:rsidRDefault="0006637D" w:rsidP="00A54A77">
            <w:pPr>
              <w:pStyle w:val="ListParagraph"/>
              <w:numPr>
                <w:ilvl w:val="0"/>
                <w:numId w:val="3"/>
              </w:numPr>
              <w:rPr>
                <w:sz w:val="24"/>
                <w:szCs w:val="24"/>
              </w:rPr>
            </w:pPr>
            <w:r w:rsidRPr="00A54A77">
              <w:rPr>
                <w:sz w:val="24"/>
                <w:szCs w:val="24"/>
              </w:rPr>
              <w:t>You take a call for a colleague who is NOT available.</w:t>
            </w:r>
          </w:p>
          <w:p w14:paraId="09129E9A" w14:textId="77777777" w:rsidR="0006637D" w:rsidRPr="00A54A77" w:rsidRDefault="0006637D" w:rsidP="00A54A77">
            <w:pPr>
              <w:pStyle w:val="ListParagraph"/>
              <w:numPr>
                <w:ilvl w:val="0"/>
                <w:numId w:val="3"/>
              </w:numPr>
              <w:rPr>
                <w:sz w:val="24"/>
                <w:szCs w:val="24"/>
              </w:rPr>
            </w:pPr>
            <w:r w:rsidRPr="00A54A77">
              <w:rPr>
                <w:sz w:val="24"/>
                <w:szCs w:val="24"/>
              </w:rPr>
              <w:t>Listen to the caller carefully and take the message</w:t>
            </w:r>
          </w:p>
          <w:p w14:paraId="2A5B3F1B" w14:textId="77777777" w:rsidR="0006637D" w:rsidRPr="00A54A77" w:rsidRDefault="0006637D" w:rsidP="00A54A77">
            <w:pPr>
              <w:pStyle w:val="ListParagraph"/>
              <w:numPr>
                <w:ilvl w:val="0"/>
                <w:numId w:val="3"/>
              </w:numPr>
              <w:rPr>
                <w:sz w:val="24"/>
                <w:szCs w:val="24"/>
              </w:rPr>
            </w:pPr>
            <w:r w:rsidRPr="00A54A77">
              <w:rPr>
                <w:sz w:val="24"/>
                <w:szCs w:val="24"/>
              </w:rPr>
              <w:t xml:space="preserve">Ask questions if not sure and clarify information  </w:t>
            </w:r>
          </w:p>
          <w:p w14:paraId="0990BB64" w14:textId="77777777" w:rsidR="0006637D" w:rsidRPr="00FD371F" w:rsidRDefault="0006637D" w:rsidP="000662D6">
            <w:pPr>
              <w:rPr>
                <w:sz w:val="24"/>
                <w:szCs w:val="24"/>
              </w:rPr>
            </w:pPr>
          </w:p>
          <w:p w14:paraId="107190DF" w14:textId="77777777" w:rsidR="0006637D" w:rsidRPr="00FD371F" w:rsidRDefault="0006637D">
            <w:pPr>
              <w:rPr>
                <w:sz w:val="24"/>
                <w:szCs w:val="24"/>
              </w:rPr>
            </w:pPr>
          </w:p>
          <w:p w14:paraId="6FCF6E8F" w14:textId="77777777" w:rsidR="0006637D" w:rsidRDefault="0006637D"/>
        </w:tc>
        <w:tc>
          <w:tcPr>
            <w:tcW w:w="109" w:type="pct"/>
            <w:tcBorders>
              <w:top w:val="nil"/>
              <w:left w:val="single" w:sz="4" w:space="0" w:color="auto"/>
              <w:bottom w:val="nil"/>
              <w:right w:val="single" w:sz="4" w:space="0" w:color="auto"/>
            </w:tcBorders>
          </w:tcPr>
          <w:p w14:paraId="03D162F5" w14:textId="77777777" w:rsidR="0006637D" w:rsidRDefault="0006637D"/>
        </w:tc>
        <w:tc>
          <w:tcPr>
            <w:tcW w:w="3188" w:type="pct"/>
            <w:tcBorders>
              <w:left w:val="single" w:sz="4" w:space="0" w:color="auto"/>
            </w:tcBorders>
          </w:tcPr>
          <w:p w14:paraId="12CDFFFD" w14:textId="77777777" w:rsidR="0006637D" w:rsidRPr="00BE4F28" w:rsidRDefault="0006637D">
            <w:pPr>
              <w:rPr>
                <w:sz w:val="28"/>
                <w:szCs w:val="28"/>
              </w:rPr>
            </w:pPr>
            <w:r w:rsidRPr="00BE4F28">
              <w:rPr>
                <w:sz w:val="28"/>
                <w:szCs w:val="28"/>
              </w:rPr>
              <w:t>3</w:t>
            </w:r>
          </w:p>
          <w:p w14:paraId="03E23C1E" w14:textId="77777777" w:rsidR="0006637D" w:rsidRPr="008A3CF4" w:rsidRDefault="0006637D">
            <w:pPr>
              <w:rPr>
                <w:sz w:val="16"/>
                <w:szCs w:val="16"/>
              </w:rPr>
            </w:pPr>
          </w:p>
          <w:p w14:paraId="19290F03" w14:textId="77777777" w:rsidR="0006637D" w:rsidRDefault="0006637D" w:rsidP="00BE4F28">
            <w:pPr>
              <w:rPr>
                <w:sz w:val="28"/>
                <w:szCs w:val="28"/>
                <w:u w:val="single"/>
              </w:rPr>
            </w:pPr>
            <w:r w:rsidRPr="00BE4F28">
              <w:rPr>
                <w:sz w:val="28"/>
                <w:szCs w:val="28"/>
                <w:u w:val="single"/>
              </w:rPr>
              <w:t xml:space="preserve">Message for </w:t>
            </w:r>
            <w:r>
              <w:rPr>
                <w:sz w:val="28"/>
                <w:szCs w:val="28"/>
                <w:u w:val="single"/>
              </w:rPr>
              <w:t xml:space="preserve">Bob </w:t>
            </w:r>
            <w:proofErr w:type="spellStart"/>
            <w:r>
              <w:rPr>
                <w:sz w:val="28"/>
                <w:szCs w:val="28"/>
                <w:u w:val="single"/>
              </w:rPr>
              <w:t>Snodown</w:t>
            </w:r>
            <w:proofErr w:type="spellEnd"/>
          </w:p>
          <w:p w14:paraId="57319DD6" w14:textId="77777777" w:rsidR="0006637D" w:rsidRPr="00BE4F28" w:rsidRDefault="0006637D" w:rsidP="00BE4F28">
            <w:pPr>
              <w:rPr>
                <w:sz w:val="28"/>
                <w:szCs w:val="28"/>
              </w:rPr>
            </w:pPr>
          </w:p>
          <w:p w14:paraId="2580F9FA" w14:textId="77777777" w:rsidR="0006637D" w:rsidRPr="00BE4F28" w:rsidRDefault="0006637D" w:rsidP="00BE4F28">
            <w:pPr>
              <w:rPr>
                <w:sz w:val="28"/>
                <w:szCs w:val="28"/>
              </w:rPr>
            </w:pPr>
            <w:r w:rsidRPr="00BE4F28">
              <w:rPr>
                <w:sz w:val="28"/>
                <w:szCs w:val="28"/>
              </w:rPr>
              <w:t xml:space="preserve">Caller’s name:  </w:t>
            </w:r>
            <w:r>
              <w:rPr>
                <w:sz w:val="28"/>
                <w:szCs w:val="28"/>
              </w:rPr>
              <w:t xml:space="preserve">Daniel </w:t>
            </w:r>
            <w:proofErr w:type="spellStart"/>
            <w:r>
              <w:rPr>
                <w:sz w:val="28"/>
                <w:szCs w:val="28"/>
              </w:rPr>
              <w:t>Gerrisher</w:t>
            </w:r>
            <w:proofErr w:type="spellEnd"/>
          </w:p>
          <w:p w14:paraId="6002C07D" w14:textId="77777777" w:rsidR="0006637D" w:rsidRPr="00BE4F28" w:rsidRDefault="0006637D" w:rsidP="00BE4F28">
            <w:pPr>
              <w:rPr>
                <w:sz w:val="28"/>
                <w:szCs w:val="28"/>
              </w:rPr>
            </w:pPr>
            <w:r w:rsidRPr="00BE4F28">
              <w:rPr>
                <w:sz w:val="28"/>
                <w:szCs w:val="28"/>
              </w:rPr>
              <w:t xml:space="preserve">You are calling from </w:t>
            </w:r>
            <w:r>
              <w:rPr>
                <w:sz w:val="28"/>
                <w:szCs w:val="28"/>
              </w:rPr>
              <w:t xml:space="preserve">St John’s </w:t>
            </w:r>
            <w:proofErr w:type="spellStart"/>
            <w:r>
              <w:rPr>
                <w:sz w:val="28"/>
                <w:szCs w:val="28"/>
              </w:rPr>
              <w:t>Abulance</w:t>
            </w:r>
            <w:proofErr w:type="spellEnd"/>
          </w:p>
          <w:p w14:paraId="649F5EFD" w14:textId="77777777" w:rsidR="0006637D" w:rsidRPr="00BE4F28" w:rsidRDefault="0006637D" w:rsidP="00BE4F28">
            <w:pPr>
              <w:rPr>
                <w:sz w:val="28"/>
                <w:szCs w:val="28"/>
              </w:rPr>
            </w:pPr>
          </w:p>
          <w:p w14:paraId="510BF91C" w14:textId="77777777" w:rsidR="0006637D" w:rsidRPr="00BE4F28" w:rsidRDefault="0006637D" w:rsidP="00BE4F28">
            <w:pPr>
              <w:rPr>
                <w:sz w:val="28"/>
                <w:szCs w:val="28"/>
              </w:rPr>
            </w:pPr>
            <w:r>
              <w:rPr>
                <w:sz w:val="28"/>
                <w:szCs w:val="28"/>
              </w:rPr>
              <w:t xml:space="preserve">Booked in for a </w:t>
            </w:r>
            <w:proofErr w:type="spellStart"/>
            <w:r>
              <w:rPr>
                <w:sz w:val="28"/>
                <w:szCs w:val="28"/>
              </w:rPr>
              <w:t>SFAid</w:t>
            </w:r>
            <w:proofErr w:type="spellEnd"/>
            <w:r>
              <w:rPr>
                <w:sz w:val="28"/>
                <w:szCs w:val="28"/>
              </w:rPr>
              <w:t xml:space="preserve"> Course at Greenwood Health Centre May 20</w:t>
            </w:r>
            <w:r w:rsidRPr="008A3CF4">
              <w:rPr>
                <w:sz w:val="28"/>
                <w:szCs w:val="28"/>
                <w:vertAlign w:val="superscript"/>
              </w:rPr>
              <w:t>th</w:t>
            </w:r>
            <w:r>
              <w:rPr>
                <w:sz w:val="28"/>
                <w:szCs w:val="28"/>
              </w:rPr>
              <w:t>.  Course starts at 9:30 am.  All training material will be provided.  Need to make payment of $250 by May 10</w:t>
            </w:r>
            <w:r w:rsidRPr="008A3CF4">
              <w:rPr>
                <w:sz w:val="28"/>
                <w:szCs w:val="28"/>
                <w:vertAlign w:val="superscript"/>
              </w:rPr>
              <w:t>th</w:t>
            </w:r>
            <w:r>
              <w:rPr>
                <w:sz w:val="28"/>
                <w:szCs w:val="28"/>
              </w:rPr>
              <w:t>. If any questions, please call.</w:t>
            </w:r>
          </w:p>
          <w:p w14:paraId="536081E9" w14:textId="77777777" w:rsidR="0006637D" w:rsidRPr="00BE4F28" w:rsidRDefault="0006637D" w:rsidP="00BE4F28">
            <w:pPr>
              <w:rPr>
                <w:sz w:val="28"/>
                <w:szCs w:val="28"/>
              </w:rPr>
            </w:pPr>
          </w:p>
          <w:p w14:paraId="3864A036" w14:textId="77777777" w:rsidR="0006637D" w:rsidRPr="00BE4F28" w:rsidRDefault="0006637D" w:rsidP="00BE4F28">
            <w:pPr>
              <w:rPr>
                <w:sz w:val="28"/>
                <w:szCs w:val="28"/>
              </w:rPr>
            </w:pPr>
            <w:r w:rsidRPr="00BE4F28">
              <w:rPr>
                <w:sz w:val="28"/>
                <w:szCs w:val="28"/>
              </w:rPr>
              <w:t xml:space="preserve">Your </w:t>
            </w:r>
            <w:r>
              <w:rPr>
                <w:sz w:val="28"/>
                <w:szCs w:val="28"/>
              </w:rPr>
              <w:t>number is 93645 88</w:t>
            </w:r>
            <w:r w:rsidRPr="00BE4F28">
              <w:rPr>
                <w:sz w:val="28"/>
                <w:szCs w:val="28"/>
              </w:rPr>
              <w:t>09</w:t>
            </w:r>
          </w:p>
          <w:p w14:paraId="076305EC" w14:textId="77777777" w:rsidR="0006637D" w:rsidRPr="00BE4F28" w:rsidRDefault="0006637D">
            <w:pPr>
              <w:rPr>
                <w:sz w:val="28"/>
                <w:szCs w:val="28"/>
              </w:rPr>
            </w:pPr>
          </w:p>
        </w:tc>
      </w:tr>
      <w:tr w:rsidR="0006637D" w14:paraId="7C0B249D" w14:textId="77777777" w:rsidTr="0006637D">
        <w:tc>
          <w:tcPr>
            <w:tcW w:w="1703" w:type="pct"/>
            <w:tcBorders>
              <w:right w:val="single" w:sz="4" w:space="0" w:color="auto"/>
            </w:tcBorders>
          </w:tcPr>
          <w:p w14:paraId="3F6FEF93" w14:textId="77777777" w:rsidR="0006637D" w:rsidRDefault="0006637D"/>
          <w:p w14:paraId="4446BBBC" w14:textId="77777777" w:rsidR="0006637D" w:rsidRDefault="0006637D">
            <w:r w:rsidRPr="003858ED">
              <w:t>Scenario</w:t>
            </w:r>
            <w:r>
              <w:t xml:space="preserve"> </w:t>
            </w:r>
            <w:r w:rsidRPr="003858ED">
              <w:t xml:space="preserve"> </w:t>
            </w:r>
            <w:r>
              <w:t>4</w:t>
            </w:r>
          </w:p>
          <w:p w14:paraId="689CF343" w14:textId="77777777" w:rsidR="0006637D" w:rsidRDefault="0006637D"/>
          <w:p w14:paraId="682D349E" w14:textId="77777777" w:rsidR="0006637D" w:rsidRDefault="0006637D" w:rsidP="000662D6">
            <w:pPr>
              <w:rPr>
                <w:b/>
                <w:sz w:val="28"/>
                <w:szCs w:val="28"/>
              </w:rPr>
            </w:pPr>
            <w:r>
              <w:rPr>
                <w:b/>
                <w:sz w:val="28"/>
                <w:szCs w:val="28"/>
              </w:rPr>
              <w:t>STUDENT  NAME:</w:t>
            </w:r>
          </w:p>
          <w:p w14:paraId="29488517" w14:textId="77777777" w:rsidR="0006637D" w:rsidRDefault="0006637D" w:rsidP="000662D6">
            <w:pPr>
              <w:rPr>
                <w:b/>
                <w:sz w:val="28"/>
                <w:szCs w:val="28"/>
              </w:rPr>
            </w:pPr>
          </w:p>
          <w:p w14:paraId="5E268837" w14:textId="77777777" w:rsidR="0006637D" w:rsidRDefault="0006637D" w:rsidP="000662D6">
            <w:pPr>
              <w:rPr>
                <w:b/>
                <w:sz w:val="28"/>
                <w:szCs w:val="28"/>
              </w:rPr>
            </w:pPr>
            <w:r>
              <w:rPr>
                <w:b/>
                <w:sz w:val="28"/>
                <w:szCs w:val="28"/>
              </w:rPr>
              <w:t>You are working at Kaleb’s Office Hardware</w:t>
            </w:r>
          </w:p>
          <w:p w14:paraId="07447D0D" w14:textId="77777777" w:rsidR="0006637D" w:rsidRPr="00A54A77" w:rsidRDefault="0006637D" w:rsidP="00A54A77">
            <w:pPr>
              <w:pStyle w:val="ListParagraph"/>
              <w:numPr>
                <w:ilvl w:val="0"/>
                <w:numId w:val="4"/>
              </w:numPr>
              <w:rPr>
                <w:sz w:val="24"/>
                <w:szCs w:val="24"/>
              </w:rPr>
            </w:pPr>
            <w:r w:rsidRPr="00A54A77">
              <w:rPr>
                <w:sz w:val="24"/>
                <w:szCs w:val="24"/>
              </w:rPr>
              <w:t>You take a call for a colleague who is NOT available.</w:t>
            </w:r>
          </w:p>
          <w:p w14:paraId="697E11BE" w14:textId="77777777" w:rsidR="0006637D" w:rsidRPr="00A54A77" w:rsidRDefault="0006637D" w:rsidP="00A54A77">
            <w:pPr>
              <w:pStyle w:val="ListParagraph"/>
              <w:numPr>
                <w:ilvl w:val="0"/>
                <w:numId w:val="4"/>
              </w:numPr>
              <w:rPr>
                <w:sz w:val="24"/>
                <w:szCs w:val="24"/>
              </w:rPr>
            </w:pPr>
            <w:r w:rsidRPr="00A54A77">
              <w:rPr>
                <w:sz w:val="24"/>
                <w:szCs w:val="24"/>
              </w:rPr>
              <w:t>Listen to the caller carefully and take the message</w:t>
            </w:r>
          </w:p>
          <w:p w14:paraId="247BA4CE" w14:textId="77777777" w:rsidR="0006637D" w:rsidRPr="0006637D" w:rsidRDefault="0006637D" w:rsidP="0006637D">
            <w:pPr>
              <w:pStyle w:val="ListParagraph"/>
              <w:numPr>
                <w:ilvl w:val="0"/>
                <w:numId w:val="4"/>
              </w:numPr>
              <w:rPr>
                <w:sz w:val="24"/>
                <w:szCs w:val="24"/>
              </w:rPr>
            </w:pPr>
            <w:r w:rsidRPr="00A54A77">
              <w:rPr>
                <w:sz w:val="24"/>
                <w:szCs w:val="24"/>
              </w:rPr>
              <w:t xml:space="preserve">Ask questions if not sure and clarify information  </w:t>
            </w:r>
          </w:p>
        </w:tc>
        <w:tc>
          <w:tcPr>
            <w:tcW w:w="109" w:type="pct"/>
            <w:tcBorders>
              <w:top w:val="nil"/>
              <w:left w:val="single" w:sz="4" w:space="0" w:color="auto"/>
              <w:bottom w:val="nil"/>
              <w:right w:val="single" w:sz="4" w:space="0" w:color="auto"/>
            </w:tcBorders>
          </w:tcPr>
          <w:p w14:paraId="366E3333" w14:textId="77777777" w:rsidR="0006637D" w:rsidRDefault="0006637D"/>
        </w:tc>
        <w:tc>
          <w:tcPr>
            <w:tcW w:w="3188" w:type="pct"/>
            <w:tcBorders>
              <w:left w:val="single" w:sz="4" w:space="0" w:color="auto"/>
            </w:tcBorders>
          </w:tcPr>
          <w:p w14:paraId="3CAF067E" w14:textId="77777777" w:rsidR="0006637D" w:rsidRPr="00BE4F28" w:rsidRDefault="0006637D">
            <w:pPr>
              <w:rPr>
                <w:sz w:val="28"/>
                <w:szCs w:val="28"/>
              </w:rPr>
            </w:pPr>
            <w:r w:rsidRPr="00BE4F28">
              <w:rPr>
                <w:sz w:val="28"/>
                <w:szCs w:val="28"/>
              </w:rPr>
              <w:t>4</w:t>
            </w:r>
          </w:p>
          <w:p w14:paraId="2198D6E2" w14:textId="77777777" w:rsidR="0006637D" w:rsidRPr="008A3CF4" w:rsidRDefault="0006637D">
            <w:pPr>
              <w:rPr>
                <w:sz w:val="16"/>
                <w:szCs w:val="16"/>
              </w:rPr>
            </w:pPr>
          </w:p>
          <w:p w14:paraId="7F785E09"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 xml:space="preserve">Andrew </w:t>
            </w:r>
            <w:proofErr w:type="spellStart"/>
            <w:r>
              <w:rPr>
                <w:sz w:val="28"/>
                <w:szCs w:val="28"/>
                <w:u w:val="single"/>
              </w:rPr>
              <w:t>Friffiths</w:t>
            </w:r>
            <w:proofErr w:type="spellEnd"/>
          </w:p>
          <w:p w14:paraId="47BC797A" w14:textId="77777777" w:rsidR="0006637D" w:rsidRPr="00BE4F28" w:rsidRDefault="0006637D" w:rsidP="00BE4F28">
            <w:pPr>
              <w:rPr>
                <w:sz w:val="28"/>
                <w:szCs w:val="28"/>
              </w:rPr>
            </w:pPr>
          </w:p>
          <w:p w14:paraId="248D210D" w14:textId="77777777" w:rsidR="0006637D" w:rsidRPr="00BE4F28" w:rsidRDefault="0006637D" w:rsidP="00BE4F28">
            <w:pPr>
              <w:rPr>
                <w:sz w:val="28"/>
                <w:szCs w:val="28"/>
              </w:rPr>
            </w:pPr>
            <w:r w:rsidRPr="00BE4F28">
              <w:rPr>
                <w:sz w:val="28"/>
                <w:szCs w:val="28"/>
              </w:rPr>
              <w:t xml:space="preserve">Caller’s name:  </w:t>
            </w:r>
            <w:r>
              <w:rPr>
                <w:sz w:val="28"/>
                <w:szCs w:val="28"/>
              </w:rPr>
              <w:t xml:space="preserve">Eric </w:t>
            </w:r>
            <w:proofErr w:type="spellStart"/>
            <w:r>
              <w:rPr>
                <w:sz w:val="28"/>
                <w:szCs w:val="28"/>
              </w:rPr>
              <w:t>Tompolini</w:t>
            </w:r>
            <w:proofErr w:type="spellEnd"/>
          </w:p>
          <w:p w14:paraId="5539C07F" w14:textId="77777777" w:rsidR="0006637D" w:rsidRPr="00BE4F28" w:rsidRDefault="0006637D" w:rsidP="00BE4F28">
            <w:pPr>
              <w:rPr>
                <w:sz w:val="28"/>
                <w:szCs w:val="28"/>
              </w:rPr>
            </w:pPr>
            <w:r>
              <w:rPr>
                <w:sz w:val="28"/>
                <w:szCs w:val="28"/>
              </w:rPr>
              <w:t>You are calling from Big Rock Toyota</w:t>
            </w:r>
          </w:p>
          <w:p w14:paraId="239A9AA3" w14:textId="77777777" w:rsidR="0006637D" w:rsidRPr="008A3CF4" w:rsidRDefault="0006637D" w:rsidP="00BE4F28">
            <w:pPr>
              <w:rPr>
                <w:sz w:val="16"/>
                <w:szCs w:val="16"/>
              </w:rPr>
            </w:pPr>
          </w:p>
          <w:p w14:paraId="7D2B122A" w14:textId="77777777" w:rsidR="0006637D" w:rsidRPr="00BE4F28" w:rsidRDefault="0006637D" w:rsidP="00BE4F28">
            <w:pPr>
              <w:rPr>
                <w:sz w:val="28"/>
                <w:szCs w:val="28"/>
              </w:rPr>
            </w:pPr>
            <w:r>
              <w:rPr>
                <w:sz w:val="28"/>
                <w:szCs w:val="28"/>
              </w:rPr>
              <w:t>Ringing re car repairs currently in for a service – problem with rear wheel axle. Needs to be replaced and will cost $200.  Please ring asap if wish to have it repaired.  Car will be ready for pick up at 4:30 pm.</w:t>
            </w:r>
          </w:p>
          <w:p w14:paraId="7864C2E0" w14:textId="77777777" w:rsidR="0006637D" w:rsidRPr="008A3CF4" w:rsidRDefault="0006637D" w:rsidP="00BE4F28">
            <w:pPr>
              <w:rPr>
                <w:sz w:val="16"/>
                <w:szCs w:val="16"/>
              </w:rPr>
            </w:pPr>
          </w:p>
          <w:p w14:paraId="4C9501B0" w14:textId="77777777" w:rsidR="0006637D" w:rsidRDefault="0006637D">
            <w:pPr>
              <w:rPr>
                <w:sz w:val="28"/>
                <w:szCs w:val="28"/>
              </w:rPr>
            </w:pPr>
            <w:r>
              <w:rPr>
                <w:sz w:val="28"/>
                <w:szCs w:val="28"/>
              </w:rPr>
              <w:t>Your number is 9345 45</w:t>
            </w:r>
            <w:r w:rsidRPr="00BE4F28">
              <w:rPr>
                <w:sz w:val="28"/>
                <w:szCs w:val="28"/>
              </w:rPr>
              <w:t>09</w:t>
            </w:r>
          </w:p>
          <w:p w14:paraId="0B6E8F96" w14:textId="77777777" w:rsidR="0006637D" w:rsidRDefault="0006637D">
            <w:pPr>
              <w:rPr>
                <w:sz w:val="28"/>
                <w:szCs w:val="28"/>
              </w:rPr>
            </w:pPr>
          </w:p>
          <w:p w14:paraId="2B872E62" w14:textId="77777777" w:rsidR="0006637D" w:rsidRPr="00BE4F28" w:rsidRDefault="0006637D">
            <w:pPr>
              <w:rPr>
                <w:sz w:val="28"/>
                <w:szCs w:val="28"/>
              </w:rPr>
            </w:pPr>
          </w:p>
        </w:tc>
      </w:tr>
      <w:tr w:rsidR="0006637D" w14:paraId="1F5468CE" w14:textId="77777777" w:rsidTr="0006637D">
        <w:trPr>
          <w:trHeight w:val="2579"/>
        </w:trPr>
        <w:tc>
          <w:tcPr>
            <w:tcW w:w="1703" w:type="pct"/>
            <w:tcBorders>
              <w:right w:val="single" w:sz="4" w:space="0" w:color="auto"/>
            </w:tcBorders>
          </w:tcPr>
          <w:p w14:paraId="52889205" w14:textId="77777777" w:rsidR="0006637D" w:rsidRDefault="0006637D">
            <w:proofErr w:type="gramStart"/>
            <w:r w:rsidRPr="003858ED">
              <w:lastRenderedPageBreak/>
              <w:t>Scenario</w:t>
            </w:r>
            <w:r>
              <w:t xml:space="preserve"> </w:t>
            </w:r>
            <w:r w:rsidRPr="003858ED">
              <w:t xml:space="preserve"> </w:t>
            </w:r>
            <w:r>
              <w:t>5</w:t>
            </w:r>
            <w:proofErr w:type="gramEnd"/>
          </w:p>
          <w:p w14:paraId="5C56B4BD" w14:textId="77777777" w:rsidR="0006637D" w:rsidRDefault="0006637D" w:rsidP="000662D6">
            <w:pPr>
              <w:rPr>
                <w:b/>
                <w:sz w:val="28"/>
                <w:szCs w:val="28"/>
              </w:rPr>
            </w:pPr>
          </w:p>
          <w:p w14:paraId="05609838" w14:textId="77777777" w:rsidR="0006637D" w:rsidRDefault="0006637D" w:rsidP="000662D6">
            <w:pPr>
              <w:rPr>
                <w:b/>
                <w:sz w:val="28"/>
                <w:szCs w:val="28"/>
              </w:rPr>
            </w:pPr>
            <w:r>
              <w:rPr>
                <w:b/>
                <w:sz w:val="28"/>
                <w:szCs w:val="28"/>
              </w:rPr>
              <w:t>STUDENT  NAME:</w:t>
            </w:r>
          </w:p>
          <w:p w14:paraId="65BC62D9" w14:textId="77777777" w:rsidR="0006637D" w:rsidRDefault="0006637D" w:rsidP="000662D6">
            <w:pPr>
              <w:rPr>
                <w:b/>
                <w:sz w:val="28"/>
                <w:szCs w:val="28"/>
              </w:rPr>
            </w:pPr>
          </w:p>
          <w:p w14:paraId="07291C1E" w14:textId="77777777" w:rsidR="0006637D" w:rsidRDefault="0006637D" w:rsidP="000662D6">
            <w:pPr>
              <w:rPr>
                <w:b/>
                <w:sz w:val="28"/>
                <w:szCs w:val="28"/>
              </w:rPr>
            </w:pPr>
            <w:r w:rsidRPr="000662D6">
              <w:rPr>
                <w:b/>
                <w:sz w:val="28"/>
                <w:szCs w:val="28"/>
              </w:rPr>
              <w:t>You are working at</w:t>
            </w:r>
            <w:r>
              <w:rPr>
                <w:b/>
                <w:sz w:val="28"/>
                <w:szCs w:val="28"/>
              </w:rPr>
              <w:t xml:space="preserve"> Bob’s Roofing Service</w:t>
            </w:r>
          </w:p>
          <w:p w14:paraId="4F2852FC" w14:textId="77777777" w:rsidR="0006637D" w:rsidRPr="000662D6" w:rsidRDefault="0006637D" w:rsidP="000662D6">
            <w:pPr>
              <w:rPr>
                <w:b/>
                <w:sz w:val="28"/>
                <w:szCs w:val="28"/>
              </w:rPr>
            </w:pPr>
          </w:p>
          <w:p w14:paraId="59046E34" w14:textId="77777777" w:rsidR="0006637D" w:rsidRPr="00386D6E" w:rsidRDefault="0006637D" w:rsidP="00386D6E">
            <w:pPr>
              <w:pStyle w:val="ListParagraph"/>
              <w:numPr>
                <w:ilvl w:val="0"/>
                <w:numId w:val="6"/>
              </w:numPr>
              <w:rPr>
                <w:sz w:val="24"/>
                <w:szCs w:val="24"/>
              </w:rPr>
            </w:pPr>
            <w:r w:rsidRPr="00386D6E">
              <w:rPr>
                <w:sz w:val="24"/>
                <w:szCs w:val="24"/>
              </w:rPr>
              <w:t>You take a call for a colleague who is NOT available.</w:t>
            </w:r>
          </w:p>
          <w:p w14:paraId="1A04A6DF" w14:textId="77777777" w:rsidR="0006637D" w:rsidRPr="00386D6E" w:rsidRDefault="0006637D" w:rsidP="00386D6E">
            <w:pPr>
              <w:pStyle w:val="ListParagraph"/>
              <w:numPr>
                <w:ilvl w:val="0"/>
                <w:numId w:val="6"/>
              </w:numPr>
              <w:rPr>
                <w:sz w:val="24"/>
                <w:szCs w:val="24"/>
              </w:rPr>
            </w:pPr>
            <w:r w:rsidRPr="00386D6E">
              <w:rPr>
                <w:sz w:val="24"/>
                <w:szCs w:val="24"/>
              </w:rPr>
              <w:t>Listen to the caller carefully and take the message</w:t>
            </w:r>
          </w:p>
          <w:p w14:paraId="3F8274A8" w14:textId="77777777" w:rsidR="0006637D" w:rsidRPr="00386D6E" w:rsidRDefault="0006637D" w:rsidP="00386D6E">
            <w:pPr>
              <w:pStyle w:val="ListParagraph"/>
              <w:numPr>
                <w:ilvl w:val="0"/>
                <w:numId w:val="6"/>
              </w:numPr>
              <w:rPr>
                <w:sz w:val="24"/>
                <w:szCs w:val="24"/>
              </w:rPr>
            </w:pPr>
            <w:r w:rsidRPr="00386D6E">
              <w:rPr>
                <w:sz w:val="24"/>
                <w:szCs w:val="24"/>
              </w:rPr>
              <w:t xml:space="preserve">Ask questions if not sure and clarify information  </w:t>
            </w:r>
          </w:p>
          <w:p w14:paraId="0AC21AFD" w14:textId="77777777" w:rsidR="0006637D" w:rsidRDefault="0006637D" w:rsidP="000662D6"/>
          <w:p w14:paraId="53921A1A" w14:textId="77777777" w:rsidR="0006637D" w:rsidRDefault="0006637D"/>
          <w:p w14:paraId="27002825" w14:textId="77777777" w:rsidR="0006637D" w:rsidRDefault="0006637D"/>
        </w:tc>
        <w:tc>
          <w:tcPr>
            <w:tcW w:w="109" w:type="pct"/>
            <w:tcBorders>
              <w:top w:val="nil"/>
              <w:left w:val="single" w:sz="4" w:space="0" w:color="auto"/>
              <w:bottom w:val="nil"/>
              <w:right w:val="single" w:sz="4" w:space="0" w:color="auto"/>
            </w:tcBorders>
          </w:tcPr>
          <w:p w14:paraId="4C10DEF8" w14:textId="77777777" w:rsidR="0006637D" w:rsidRDefault="0006637D"/>
        </w:tc>
        <w:tc>
          <w:tcPr>
            <w:tcW w:w="3188" w:type="pct"/>
            <w:tcBorders>
              <w:left w:val="single" w:sz="4" w:space="0" w:color="auto"/>
            </w:tcBorders>
          </w:tcPr>
          <w:p w14:paraId="3E46AD88" w14:textId="77777777" w:rsidR="0006637D" w:rsidRPr="00BE4F28" w:rsidRDefault="0006637D">
            <w:pPr>
              <w:rPr>
                <w:sz w:val="28"/>
                <w:szCs w:val="28"/>
              </w:rPr>
            </w:pPr>
            <w:r w:rsidRPr="00BE4F28">
              <w:rPr>
                <w:sz w:val="28"/>
                <w:szCs w:val="28"/>
              </w:rPr>
              <w:t>5</w:t>
            </w:r>
          </w:p>
          <w:p w14:paraId="387C014A" w14:textId="77777777" w:rsidR="0006637D" w:rsidRPr="00BE4F28" w:rsidRDefault="0006637D">
            <w:pPr>
              <w:rPr>
                <w:sz w:val="28"/>
                <w:szCs w:val="28"/>
              </w:rPr>
            </w:pPr>
          </w:p>
          <w:p w14:paraId="084A4748" w14:textId="77777777" w:rsidR="0006637D" w:rsidRDefault="0006637D" w:rsidP="00BE4F28">
            <w:pPr>
              <w:rPr>
                <w:sz w:val="28"/>
                <w:szCs w:val="28"/>
                <w:u w:val="single"/>
              </w:rPr>
            </w:pPr>
            <w:r w:rsidRPr="00BE4F28">
              <w:rPr>
                <w:sz w:val="28"/>
                <w:szCs w:val="28"/>
                <w:u w:val="single"/>
              </w:rPr>
              <w:t xml:space="preserve">Message for </w:t>
            </w:r>
            <w:r>
              <w:rPr>
                <w:sz w:val="28"/>
                <w:szCs w:val="28"/>
                <w:u w:val="single"/>
              </w:rPr>
              <w:t>Joe Melling</w:t>
            </w:r>
          </w:p>
          <w:p w14:paraId="249D4F01" w14:textId="77777777" w:rsidR="0006637D" w:rsidRPr="00BE4F28" w:rsidRDefault="0006637D" w:rsidP="00BE4F28">
            <w:pPr>
              <w:rPr>
                <w:sz w:val="28"/>
                <w:szCs w:val="28"/>
              </w:rPr>
            </w:pPr>
          </w:p>
          <w:p w14:paraId="41EC9588" w14:textId="77777777" w:rsidR="0006637D" w:rsidRPr="00BE4F28" w:rsidRDefault="0006637D" w:rsidP="00BE4F28">
            <w:pPr>
              <w:rPr>
                <w:sz w:val="28"/>
                <w:szCs w:val="28"/>
              </w:rPr>
            </w:pPr>
            <w:r w:rsidRPr="00BE4F28">
              <w:rPr>
                <w:sz w:val="28"/>
                <w:szCs w:val="28"/>
              </w:rPr>
              <w:t xml:space="preserve">Caller’s name: </w:t>
            </w:r>
            <w:r>
              <w:rPr>
                <w:sz w:val="28"/>
                <w:szCs w:val="28"/>
              </w:rPr>
              <w:t xml:space="preserve">Barbara </w:t>
            </w:r>
            <w:proofErr w:type="spellStart"/>
            <w:r>
              <w:rPr>
                <w:sz w:val="28"/>
                <w:szCs w:val="28"/>
              </w:rPr>
              <w:t>Skittisher</w:t>
            </w:r>
            <w:proofErr w:type="spellEnd"/>
          </w:p>
          <w:p w14:paraId="2C3156C7" w14:textId="77777777" w:rsidR="0006637D" w:rsidRPr="00386D6E" w:rsidRDefault="0006637D" w:rsidP="00BE4F28">
            <w:pPr>
              <w:rPr>
                <w:sz w:val="16"/>
                <w:szCs w:val="16"/>
              </w:rPr>
            </w:pPr>
          </w:p>
          <w:p w14:paraId="7BDAD7FF" w14:textId="77777777" w:rsidR="0006637D" w:rsidRPr="00BE4F28" w:rsidRDefault="0006637D" w:rsidP="00BE4F28">
            <w:pPr>
              <w:rPr>
                <w:sz w:val="28"/>
                <w:szCs w:val="28"/>
              </w:rPr>
            </w:pPr>
            <w:r w:rsidRPr="00BE4F28">
              <w:rPr>
                <w:sz w:val="28"/>
                <w:szCs w:val="28"/>
              </w:rPr>
              <w:t xml:space="preserve">You are calling from </w:t>
            </w:r>
            <w:r>
              <w:rPr>
                <w:sz w:val="28"/>
                <w:szCs w:val="28"/>
              </w:rPr>
              <w:t>Officeworks</w:t>
            </w:r>
          </w:p>
          <w:p w14:paraId="159D4B53" w14:textId="77777777" w:rsidR="0006637D" w:rsidRPr="00386D6E" w:rsidRDefault="0006637D" w:rsidP="00BE4F28">
            <w:pPr>
              <w:rPr>
                <w:sz w:val="16"/>
                <w:szCs w:val="16"/>
              </w:rPr>
            </w:pPr>
          </w:p>
          <w:p w14:paraId="4E5F6207" w14:textId="77777777" w:rsidR="0006637D" w:rsidRDefault="0006637D" w:rsidP="00BE4F28">
            <w:pPr>
              <w:rPr>
                <w:sz w:val="28"/>
                <w:szCs w:val="28"/>
              </w:rPr>
            </w:pPr>
            <w:r>
              <w:rPr>
                <w:sz w:val="28"/>
                <w:szCs w:val="28"/>
              </w:rPr>
              <w:t>Ringing to inform quote on roofing for new house - $4,448 including painting and replacing gutters.  20% discount offered if job confirmed by 3:30 pm tomorrow.</w:t>
            </w:r>
          </w:p>
          <w:p w14:paraId="3C408D32" w14:textId="77777777" w:rsidR="0006637D" w:rsidRPr="00BE4F28" w:rsidRDefault="0006637D" w:rsidP="00BE4F28">
            <w:pPr>
              <w:rPr>
                <w:sz w:val="28"/>
                <w:szCs w:val="28"/>
              </w:rPr>
            </w:pPr>
          </w:p>
          <w:p w14:paraId="13758B29" w14:textId="77777777" w:rsidR="0006637D" w:rsidRPr="00BE4F28" w:rsidRDefault="0006637D" w:rsidP="00BE4F28">
            <w:pPr>
              <w:rPr>
                <w:sz w:val="28"/>
                <w:szCs w:val="28"/>
              </w:rPr>
            </w:pPr>
            <w:r>
              <w:rPr>
                <w:sz w:val="28"/>
                <w:szCs w:val="28"/>
              </w:rPr>
              <w:t>Your number is 9408 4</w:t>
            </w:r>
            <w:r w:rsidRPr="00BE4F28">
              <w:rPr>
                <w:sz w:val="28"/>
                <w:szCs w:val="28"/>
              </w:rPr>
              <w:t>909</w:t>
            </w:r>
          </w:p>
          <w:p w14:paraId="1F686F20" w14:textId="77777777" w:rsidR="0006637D" w:rsidRDefault="0006637D">
            <w:pPr>
              <w:rPr>
                <w:sz w:val="28"/>
                <w:szCs w:val="28"/>
              </w:rPr>
            </w:pPr>
          </w:p>
          <w:p w14:paraId="047BE031" w14:textId="77777777" w:rsidR="0006637D" w:rsidRPr="00BE4F28" w:rsidRDefault="0006637D">
            <w:pPr>
              <w:rPr>
                <w:sz w:val="28"/>
                <w:szCs w:val="28"/>
              </w:rPr>
            </w:pPr>
          </w:p>
        </w:tc>
      </w:tr>
      <w:tr w:rsidR="0006637D" w14:paraId="0C5A1B1A" w14:textId="77777777" w:rsidTr="0006637D">
        <w:tc>
          <w:tcPr>
            <w:tcW w:w="1703" w:type="pct"/>
            <w:tcBorders>
              <w:right w:val="single" w:sz="4" w:space="0" w:color="auto"/>
            </w:tcBorders>
          </w:tcPr>
          <w:p w14:paraId="044578BD" w14:textId="77777777" w:rsidR="0006637D" w:rsidRDefault="0006637D"/>
          <w:p w14:paraId="78358C3A" w14:textId="77777777" w:rsidR="0006637D" w:rsidRDefault="0006637D">
            <w:r w:rsidRPr="003858ED">
              <w:t xml:space="preserve">Scenario </w:t>
            </w:r>
            <w:r>
              <w:t xml:space="preserve"> 6</w:t>
            </w:r>
          </w:p>
          <w:p w14:paraId="3951754C" w14:textId="77777777" w:rsidR="0006637D" w:rsidRDefault="0006637D"/>
          <w:p w14:paraId="050DB191" w14:textId="77777777" w:rsidR="0006637D" w:rsidRDefault="0006637D" w:rsidP="000662D6">
            <w:pPr>
              <w:rPr>
                <w:b/>
                <w:sz w:val="28"/>
                <w:szCs w:val="28"/>
              </w:rPr>
            </w:pPr>
            <w:r>
              <w:rPr>
                <w:b/>
                <w:sz w:val="28"/>
                <w:szCs w:val="28"/>
              </w:rPr>
              <w:t>STUDENT  NAME:</w:t>
            </w:r>
          </w:p>
          <w:p w14:paraId="7961A9B1" w14:textId="77777777" w:rsidR="0006637D" w:rsidRDefault="0006637D" w:rsidP="000662D6">
            <w:pPr>
              <w:rPr>
                <w:b/>
                <w:sz w:val="28"/>
                <w:szCs w:val="28"/>
              </w:rPr>
            </w:pPr>
          </w:p>
          <w:p w14:paraId="32B7D6F9" w14:textId="77777777" w:rsidR="0006637D" w:rsidRDefault="0006637D" w:rsidP="000662D6">
            <w:pPr>
              <w:rPr>
                <w:b/>
                <w:sz w:val="28"/>
                <w:szCs w:val="28"/>
              </w:rPr>
            </w:pPr>
            <w:r w:rsidRPr="000662D6">
              <w:rPr>
                <w:b/>
                <w:sz w:val="28"/>
                <w:szCs w:val="28"/>
              </w:rPr>
              <w:t xml:space="preserve">You are working at </w:t>
            </w:r>
            <w:r>
              <w:rPr>
                <w:b/>
                <w:sz w:val="28"/>
                <w:szCs w:val="28"/>
              </w:rPr>
              <w:t>Candid Motors</w:t>
            </w:r>
          </w:p>
          <w:p w14:paraId="51BEE90B" w14:textId="77777777" w:rsidR="0006637D" w:rsidRDefault="0006637D" w:rsidP="000662D6">
            <w:pPr>
              <w:rPr>
                <w:b/>
                <w:sz w:val="28"/>
                <w:szCs w:val="28"/>
              </w:rPr>
            </w:pPr>
          </w:p>
          <w:p w14:paraId="23FF3BFD" w14:textId="77777777" w:rsidR="0006637D" w:rsidRPr="00386D6E" w:rsidRDefault="0006637D" w:rsidP="00386D6E">
            <w:pPr>
              <w:pStyle w:val="ListParagraph"/>
              <w:numPr>
                <w:ilvl w:val="0"/>
                <w:numId w:val="7"/>
              </w:numPr>
              <w:rPr>
                <w:sz w:val="24"/>
                <w:szCs w:val="24"/>
              </w:rPr>
            </w:pPr>
            <w:r w:rsidRPr="00386D6E">
              <w:rPr>
                <w:sz w:val="24"/>
                <w:szCs w:val="24"/>
              </w:rPr>
              <w:t>You take a call for a colleague who is NOT available.</w:t>
            </w:r>
          </w:p>
          <w:p w14:paraId="11AD2F75" w14:textId="77777777" w:rsidR="0006637D" w:rsidRPr="00386D6E" w:rsidRDefault="0006637D" w:rsidP="00386D6E">
            <w:pPr>
              <w:pStyle w:val="ListParagraph"/>
              <w:numPr>
                <w:ilvl w:val="0"/>
                <w:numId w:val="7"/>
              </w:numPr>
              <w:rPr>
                <w:sz w:val="24"/>
                <w:szCs w:val="24"/>
              </w:rPr>
            </w:pPr>
            <w:r w:rsidRPr="00386D6E">
              <w:rPr>
                <w:sz w:val="24"/>
                <w:szCs w:val="24"/>
              </w:rPr>
              <w:t>Listen to the caller carefully and take the message</w:t>
            </w:r>
          </w:p>
          <w:p w14:paraId="3C02471D" w14:textId="77777777" w:rsidR="0006637D" w:rsidRPr="00386D6E" w:rsidRDefault="0006637D" w:rsidP="00386D6E">
            <w:pPr>
              <w:pStyle w:val="ListParagraph"/>
              <w:numPr>
                <w:ilvl w:val="0"/>
                <w:numId w:val="7"/>
              </w:numPr>
              <w:rPr>
                <w:sz w:val="24"/>
                <w:szCs w:val="24"/>
              </w:rPr>
            </w:pPr>
            <w:r w:rsidRPr="00386D6E">
              <w:rPr>
                <w:sz w:val="24"/>
                <w:szCs w:val="24"/>
              </w:rPr>
              <w:t xml:space="preserve">Ask questions if not sure and clarify information  </w:t>
            </w:r>
          </w:p>
          <w:p w14:paraId="3E6EF26F" w14:textId="77777777" w:rsidR="0006637D" w:rsidRDefault="0006637D"/>
        </w:tc>
        <w:tc>
          <w:tcPr>
            <w:tcW w:w="109" w:type="pct"/>
            <w:tcBorders>
              <w:top w:val="nil"/>
              <w:left w:val="single" w:sz="4" w:space="0" w:color="auto"/>
              <w:bottom w:val="nil"/>
              <w:right w:val="single" w:sz="4" w:space="0" w:color="auto"/>
            </w:tcBorders>
          </w:tcPr>
          <w:p w14:paraId="4157706E" w14:textId="77777777" w:rsidR="0006637D" w:rsidRDefault="0006637D"/>
        </w:tc>
        <w:tc>
          <w:tcPr>
            <w:tcW w:w="3188" w:type="pct"/>
            <w:tcBorders>
              <w:left w:val="single" w:sz="4" w:space="0" w:color="auto"/>
            </w:tcBorders>
          </w:tcPr>
          <w:p w14:paraId="5280F936" w14:textId="77777777" w:rsidR="0006637D" w:rsidRDefault="0006637D">
            <w:pPr>
              <w:rPr>
                <w:sz w:val="28"/>
                <w:szCs w:val="28"/>
              </w:rPr>
            </w:pPr>
          </w:p>
          <w:p w14:paraId="38E570DF" w14:textId="77777777" w:rsidR="0006637D" w:rsidRPr="00BE4F28" w:rsidRDefault="0006637D">
            <w:pPr>
              <w:rPr>
                <w:sz w:val="28"/>
                <w:szCs w:val="28"/>
              </w:rPr>
            </w:pPr>
            <w:r w:rsidRPr="00BE4F28">
              <w:rPr>
                <w:sz w:val="28"/>
                <w:szCs w:val="28"/>
              </w:rPr>
              <w:t>6</w:t>
            </w:r>
          </w:p>
          <w:p w14:paraId="5527F633" w14:textId="77777777" w:rsidR="0006637D" w:rsidRPr="00386D6E" w:rsidRDefault="0006637D">
            <w:pPr>
              <w:rPr>
                <w:sz w:val="16"/>
                <w:szCs w:val="16"/>
              </w:rPr>
            </w:pPr>
          </w:p>
          <w:p w14:paraId="791CDE89"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 xml:space="preserve">Sam </w:t>
            </w:r>
            <w:proofErr w:type="spellStart"/>
            <w:r>
              <w:rPr>
                <w:sz w:val="28"/>
                <w:szCs w:val="28"/>
                <w:u w:val="single"/>
              </w:rPr>
              <w:t>Stopperhead</w:t>
            </w:r>
            <w:proofErr w:type="spellEnd"/>
          </w:p>
          <w:p w14:paraId="63923011" w14:textId="77777777" w:rsidR="0006637D" w:rsidRPr="00BE4F28" w:rsidRDefault="0006637D" w:rsidP="00BE4F28">
            <w:pPr>
              <w:rPr>
                <w:sz w:val="28"/>
                <w:szCs w:val="28"/>
              </w:rPr>
            </w:pPr>
          </w:p>
          <w:p w14:paraId="7A4AF794" w14:textId="77777777" w:rsidR="0006637D" w:rsidRDefault="0006637D" w:rsidP="00BE4F28">
            <w:pPr>
              <w:rPr>
                <w:sz w:val="28"/>
                <w:szCs w:val="28"/>
              </w:rPr>
            </w:pPr>
            <w:r w:rsidRPr="00BE4F28">
              <w:rPr>
                <w:sz w:val="28"/>
                <w:szCs w:val="28"/>
              </w:rPr>
              <w:t xml:space="preserve">Caller’s name:  </w:t>
            </w:r>
            <w:r>
              <w:rPr>
                <w:sz w:val="28"/>
                <w:szCs w:val="28"/>
              </w:rPr>
              <w:t xml:space="preserve">Tina </w:t>
            </w:r>
            <w:proofErr w:type="spellStart"/>
            <w:r>
              <w:rPr>
                <w:sz w:val="28"/>
                <w:szCs w:val="28"/>
              </w:rPr>
              <w:t>Meltrosh</w:t>
            </w:r>
            <w:proofErr w:type="spellEnd"/>
          </w:p>
          <w:p w14:paraId="2908EF30" w14:textId="77777777" w:rsidR="0006637D" w:rsidRPr="00386D6E" w:rsidRDefault="0006637D" w:rsidP="00BE4F28">
            <w:pPr>
              <w:rPr>
                <w:sz w:val="16"/>
                <w:szCs w:val="16"/>
              </w:rPr>
            </w:pPr>
          </w:p>
          <w:p w14:paraId="56CCD92E" w14:textId="77777777" w:rsidR="0006637D" w:rsidRDefault="0006637D" w:rsidP="00BE4F28">
            <w:pPr>
              <w:rPr>
                <w:sz w:val="28"/>
                <w:szCs w:val="28"/>
              </w:rPr>
            </w:pPr>
            <w:r w:rsidRPr="00BE4F28">
              <w:rPr>
                <w:sz w:val="28"/>
                <w:szCs w:val="28"/>
              </w:rPr>
              <w:t xml:space="preserve">You are calling </w:t>
            </w:r>
            <w:r>
              <w:rPr>
                <w:sz w:val="28"/>
                <w:szCs w:val="28"/>
              </w:rPr>
              <w:t>from the OHS Board.  H&amp;</w:t>
            </w:r>
            <w:proofErr w:type="gramStart"/>
            <w:r>
              <w:rPr>
                <w:sz w:val="28"/>
                <w:szCs w:val="28"/>
              </w:rPr>
              <w:t>S  inspector</w:t>
            </w:r>
            <w:proofErr w:type="gramEnd"/>
            <w:r>
              <w:rPr>
                <w:sz w:val="28"/>
                <w:szCs w:val="28"/>
              </w:rPr>
              <w:t xml:space="preserve">, James Harm, inspecting workplace Friday 6 April.  Would also like to inspect all accident books and policy documents for H&amp;S at Candid Motors.  </w:t>
            </w:r>
          </w:p>
          <w:p w14:paraId="0BB4A443" w14:textId="77777777" w:rsidR="0006637D" w:rsidRDefault="0006637D" w:rsidP="00BE4F28">
            <w:pPr>
              <w:rPr>
                <w:sz w:val="28"/>
                <w:szCs w:val="28"/>
              </w:rPr>
            </w:pPr>
          </w:p>
          <w:p w14:paraId="2C0E5D0E" w14:textId="77777777" w:rsidR="0006637D" w:rsidRDefault="0006637D" w:rsidP="00BE4F28">
            <w:pPr>
              <w:rPr>
                <w:sz w:val="28"/>
                <w:szCs w:val="28"/>
              </w:rPr>
            </w:pPr>
            <w:r>
              <w:rPr>
                <w:sz w:val="28"/>
                <w:szCs w:val="28"/>
              </w:rPr>
              <w:t>Your number is 9343 3337</w:t>
            </w:r>
          </w:p>
          <w:p w14:paraId="3E14BD33" w14:textId="77777777" w:rsidR="0006637D" w:rsidRDefault="0006637D">
            <w:pPr>
              <w:rPr>
                <w:sz w:val="28"/>
                <w:szCs w:val="28"/>
              </w:rPr>
            </w:pPr>
          </w:p>
          <w:p w14:paraId="3CAB2292" w14:textId="77777777" w:rsidR="0006637D" w:rsidRPr="00BE4F28" w:rsidRDefault="0006637D">
            <w:pPr>
              <w:rPr>
                <w:sz w:val="28"/>
                <w:szCs w:val="28"/>
              </w:rPr>
            </w:pPr>
          </w:p>
        </w:tc>
      </w:tr>
      <w:tr w:rsidR="0006637D" w14:paraId="19EA3D84" w14:textId="77777777" w:rsidTr="0006637D">
        <w:tc>
          <w:tcPr>
            <w:tcW w:w="1703" w:type="pct"/>
            <w:tcBorders>
              <w:right w:val="single" w:sz="4" w:space="0" w:color="auto"/>
            </w:tcBorders>
          </w:tcPr>
          <w:p w14:paraId="77CE62AC" w14:textId="77777777" w:rsidR="0006637D" w:rsidRDefault="0006637D"/>
          <w:p w14:paraId="43AC6376" w14:textId="77777777" w:rsidR="0006637D" w:rsidRDefault="0006637D">
            <w:r w:rsidRPr="003858ED">
              <w:t xml:space="preserve">Scenario </w:t>
            </w:r>
            <w:r>
              <w:t xml:space="preserve"> 7</w:t>
            </w:r>
          </w:p>
          <w:p w14:paraId="47706CD3" w14:textId="77777777" w:rsidR="0006637D" w:rsidRDefault="0006637D"/>
          <w:p w14:paraId="3F0BB504" w14:textId="77777777" w:rsidR="0006637D" w:rsidRDefault="0006637D" w:rsidP="000662D6">
            <w:pPr>
              <w:rPr>
                <w:b/>
                <w:sz w:val="28"/>
                <w:szCs w:val="28"/>
              </w:rPr>
            </w:pPr>
            <w:r>
              <w:rPr>
                <w:b/>
                <w:sz w:val="28"/>
                <w:szCs w:val="28"/>
              </w:rPr>
              <w:t>STUDENT  NAME:</w:t>
            </w:r>
          </w:p>
          <w:p w14:paraId="3F2C368A" w14:textId="77777777" w:rsidR="0006637D" w:rsidRDefault="0006637D" w:rsidP="000662D6">
            <w:pPr>
              <w:rPr>
                <w:b/>
                <w:sz w:val="28"/>
                <w:szCs w:val="28"/>
              </w:rPr>
            </w:pPr>
          </w:p>
          <w:p w14:paraId="1E352F0A" w14:textId="77777777" w:rsidR="0006637D" w:rsidRDefault="0006637D" w:rsidP="000662D6">
            <w:pPr>
              <w:rPr>
                <w:b/>
                <w:sz w:val="28"/>
                <w:szCs w:val="28"/>
              </w:rPr>
            </w:pPr>
            <w:r w:rsidRPr="000662D6">
              <w:rPr>
                <w:b/>
                <w:sz w:val="28"/>
                <w:szCs w:val="28"/>
              </w:rPr>
              <w:t xml:space="preserve">You are working at </w:t>
            </w:r>
            <w:r>
              <w:rPr>
                <w:b/>
                <w:sz w:val="28"/>
                <w:szCs w:val="28"/>
              </w:rPr>
              <w:t>Ed and May’s Restoration</w:t>
            </w:r>
          </w:p>
          <w:p w14:paraId="795A637A" w14:textId="77777777" w:rsidR="0006637D" w:rsidRDefault="0006637D" w:rsidP="000662D6">
            <w:pPr>
              <w:rPr>
                <w:b/>
                <w:sz w:val="28"/>
                <w:szCs w:val="28"/>
              </w:rPr>
            </w:pPr>
          </w:p>
          <w:p w14:paraId="1BA73F27" w14:textId="77777777" w:rsidR="0006637D" w:rsidRPr="00386D6E" w:rsidRDefault="0006637D" w:rsidP="00386D6E">
            <w:pPr>
              <w:pStyle w:val="ListParagraph"/>
              <w:numPr>
                <w:ilvl w:val="0"/>
                <w:numId w:val="5"/>
              </w:numPr>
              <w:rPr>
                <w:sz w:val="24"/>
                <w:szCs w:val="24"/>
              </w:rPr>
            </w:pPr>
            <w:r w:rsidRPr="00386D6E">
              <w:rPr>
                <w:sz w:val="24"/>
                <w:szCs w:val="24"/>
              </w:rPr>
              <w:t>You take a call for a colleague who is NOT available.</w:t>
            </w:r>
          </w:p>
          <w:p w14:paraId="7A2E6A25" w14:textId="77777777" w:rsidR="0006637D" w:rsidRPr="00386D6E" w:rsidRDefault="0006637D" w:rsidP="00386D6E">
            <w:pPr>
              <w:pStyle w:val="ListParagraph"/>
              <w:numPr>
                <w:ilvl w:val="0"/>
                <w:numId w:val="5"/>
              </w:numPr>
              <w:rPr>
                <w:sz w:val="24"/>
                <w:szCs w:val="24"/>
              </w:rPr>
            </w:pPr>
            <w:r w:rsidRPr="00386D6E">
              <w:rPr>
                <w:sz w:val="24"/>
                <w:szCs w:val="24"/>
              </w:rPr>
              <w:t>Listen to the caller carefully and take the message</w:t>
            </w:r>
          </w:p>
          <w:p w14:paraId="61AB095F" w14:textId="77777777" w:rsidR="0006637D" w:rsidRPr="00386D6E" w:rsidRDefault="0006637D" w:rsidP="00386D6E">
            <w:pPr>
              <w:pStyle w:val="ListParagraph"/>
              <w:numPr>
                <w:ilvl w:val="0"/>
                <w:numId w:val="5"/>
              </w:numPr>
              <w:rPr>
                <w:sz w:val="24"/>
                <w:szCs w:val="24"/>
              </w:rPr>
            </w:pPr>
            <w:r w:rsidRPr="00386D6E">
              <w:rPr>
                <w:sz w:val="24"/>
                <w:szCs w:val="24"/>
              </w:rPr>
              <w:t xml:space="preserve">Ask questions if not sure and clarify information  </w:t>
            </w:r>
          </w:p>
          <w:p w14:paraId="79936C22" w14:textId="77777777" w:rsidR="0006637D" w:rsidRDefault="0006637D" w:rsidP="000662D6"/>
          <w:p w14:paraId="27A84066" w14:textId="77777777" w:rsidR="0006637D" w:rsidRDefault="0006637D"/>
        </w:tc>
        <w:tc>
          <w:tcPr>
            <w:tcW w:w="109" w:type="pct"/>
            <w:tcBorders>
              <w:top w:val="nil"/>
              <w:left w:val="single" w:sz="4" w:space="0" w:color="auto"/>
              <w:bottom w:val="nil"/>
              <w:right w:val="single" w:sz="4" w:space="0" w:color="auto"/>
            </w:tcBorders>
          </w:tcPr>
          <w:p w14:paraId="7CBB6031" w14:textId="77777777" w:rsidR="0006637D" w:rsidRDefault="0006637D"/>
        </w:tc>
        <w:tc>
          <w:tcPr>
            <w:tcW w:w="3188" w:type="pct"/>
            <w:tcBorders>
              <w:left w:val="single" w:sz="4" w:space="0" w:color="auto"/>
            </w:tcBorders>
          </w:tcPr>
          <w:p w14:paraId="3B664185" w14:textId="77777777" w:rsidR="0006637D" w:rsidRPr="00BE4F28" w:rsidRDefault="0006637D">
            <w:pPr>
              <w:rPr>
                <w:sz w:val="28"/>
                <w:szCs w:val="28"/>
              </w:rPr>
            </w:pPr>
            <w:r w:rsidRPr="00BE4F28">
              <w:rPr>
                <w:sz w:val="28"/>
                <w:szCs w:val="28"/>
              </w:rPr>
              <w:t>7</w:t>
            </w:r>
          </w:p>
          <w:p w14:paraId="5CEC5FC2" w14:textId="77777777" w:rsidR="0006637D" w:rsidRPr="006C3D70" w:rsidRDefault="0006637D">
            <w:pPr>
              <w:rPr>
                <w:sz w:val="16"/>
                <w:szCs w:val="16"/>
              </w:rPr>
            </w:pPr>
          </w:p>
          <w:p w14:paraId="73228A83"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Sam Knight</w:t>
            </w:r>
          </w:p>
          <w:p w14:paraId="0F28B928" w14:textId="77777777" w:rsidR="0006637D" w:rsidRPr="006C3D70" w:rsidRDefault="0006637D" w:rsidP="00BE4F28">
            <w:pPr>
              <w:rPr>
                <w:sz w:val="16"/>
                <w:szCs w:val="16"/>
              </w:rPr>
            </w:pPr>
          </w:p>
          <w:p w14:paraId="2853E6DC" w14:textId="77777777" w:rsidR="0006637D" w:rsidRPr="00BE4F28" w:rsidRDefault="0006637D" w:rsidP="00BE4F28">
            <w:pPr>
              <w:rPr>
                <w:sz w:val="28"/>
                <w:szCs w:val="28"/>
              </w:rPr>
            </w:pPr>
            <w:r w:rsidRPr="00BE4F28">
              <w:rPr>
                <w:sz w:val="28"/>
                <w:szCs w:val="28"/>
              </w:rPr>
              <w:t xml:space="preserve">Caller’s name:  </w:t>
            </w:r>
            <w:r>
              <w:rPr>
                <w:sz w:val="28"/>
                <w:szCs w:val="28"/>
              </w:rPr>
              <w:t>John Kettering</w:t>
            </w:r>
          </w:p>
          <w:p w14:paraId="35CC49A8" w14:textId="77777777" w:rsidR="0006637D" w:rsidRPr="006C3D70" w:rsidRDefault="0006637D" w:rsidP="00BE4F28">
            <w:pPr>
              <w:rPr>
                <w:sz w:val="16"/>
                <w:szCs w:val="16"/>
              </w:rPr>
            </w:pPr>
          </w:p>
          <w:p w14:paraId="793293A9" w14:textId="77777777" w:rsidR="0006637D" w:rsidRPr="00BE4F28" w:rsidRDefault="0006637D" w:rsidP="00BE4F28">
            <w:pPr>
              <w:rPr>
                <w:sz w:val="28"/>
                <w:szCs w:val="28"/>
              </w:rPr>
            </w:pPr>
            <w:r w:rsidRPr="00BE4F28">
              <w:rPr>
                <w:sz w:val="28"/>
                <w:szCs w:val="28"/>
              </w:rPr>
              <w:t xml:space="preserve">You are calling from </w:t>
            </w:r>
            <w:r>
              <w:rPr>
                <w:sz w:val="28"/>
                <w:szCs w:val="28"/>
              </w:rPr>
              <w:t>Coventry Motors</w:t>
            </w:r>
          </w:p>
          <w:p w14:paraId="2457AE3C" w14:textId="77777777" w:rsidR="0006637D" w:rsidRPr="006C3D70" w:rsidRDefault="0006637D" w:rsidP="00BE4F28">
            <w:pPr>
              <w:rPr>
                <w:sz w:val="16"/>
                <w:szCs w:val="16"/>
              </w:rPr>
            </w:pPr>
          </w:p>
          <w:p w14:paraId="52C406BE" w14:textId="77777777" w:rsidR="0006637D" w:rsidRDefault="0006637D" w:rsidP="00BE4F28">
            <w:pPr>
              <w:rPr>
                <w:sz w:val="28"/>
                <w:szCs w:val="28"/>
              </w:rPr>
            </w:pPr>
            <w:r w:rsidRPr="00BE4F28">
              <w:rPr>
                <w:sz w:val="28"/>
                <w:szCs w:val="28"/>
              </w:rPr>
              <w:t xml:space="preserve">Ringing to </w:t>
            </w:r>
            <w:r>
              <w:rPr>
                <w:sz w:val="28"/>
                <w:szCs w:val="28"/>
              </w:rPr>
              <w:t>confirm spare parts ordered for his Toyota Landcruiser.</w:t>
            </w:r>
          </w:p>
          <w:p w14:paraId="454383C9" w14:textId="77777777" w:rsidR="0006637D" w:rsidRPr="00BE4F28" w:rsidRDefault="0006637D" w:rsidP="00BE4F28">
            <w:pPr>
              <w:rPr>
                <w:sz w:val="28"/>
                <w:szCs w:val="28"/>
              </w:rPr>
            </w:pPr>
            <w:r>
              <w:rPr>
                <w:sz w:val="28"/>
                <w:szCs w:val="28"/>
              </w:rPr>
              <w:t>Exhaust pipe will cost $180 and head gasket $300.  None in stock. Have to order parts in. Please phone to place order.</w:t>
            </w:r>
          </w:p>
          <w:p w14:paraId="4A238AEA" w14:textId="77777777" w:rsidR="0006637D" w:rsidRPr="006C3D70" w:rsidRDefault="0006637D" w:rsidP="00BE4F28">
            <w:pPr>
              <w:rPr>
                <w:sz w:val="16"/>
                <w:szCs w:val="16"/>
              </w:rPr>
            </w:pPr>
          </w:p>
          <w:p w14:paraId="50950521" w14:textId="77777777" w:rsidR="0006637D" w:rsidRPr="00BE4F28" w:rsidRDefault="0006637D" w:rsidP="00BE4F28">
            <w:pPr>
              <w:rPr>
                <w:sz w:val="28"/>
                <w:szCs w:val="28"/>
              </w:rPr>
            </w:pPr>
            <w:r>
              <w:rPr>
                <w:sz w:val="28"/>
                <w:szCs w:val="28"/>
              </w:rPr>
              <w:t>Your number is 9489</w:t>
            </w:r>
            <w:r w:rsidRPr="00BE4F28">
              <w:rPr>
                <w:sz w:val="28"/>
                <w:szCs w:val="28"/>
              </w:rPr>
              <w:t>5 8909</w:t>
            </w:r>
          </w:p>
          <w:p w14:paraId="7FF29FD2" w14:textId="77777777" w:rsidR="0006637D" w:rsidRPr="00BE4F28" w:rsidRDefault="0006637D">
            <w:pPr>
              <w:rPr>
                <w:sz w:val="28"/>
                <w:szCs w:val="28"/>
              </w:rPr>
            </w:pPr>
          </w:p>
        </w:tc>
      </w:tr>
      <w:tr w:rsidR="0006637D" w14:paraId="1F2B7BE2" w14:textId="77777777" w:rsidTr="0006637D">
        <w:tc>
          <w:tcPr>
            <w:tcW w:w="1703" w:type="pct"/>
            <w:tcBorders>
              <w:right w:val="single" w:sz="4" w:space="0" w:color="auto"/>
            </w:tcBorders>
          </w:tcPr>
          <w:p w14:paraId="4A46BF1A" w14:textId="77777777" w:rsidR="0006637D" w:rsidRDefault="0006637D"/>
          <w:p w14:paraId="171E3398" w14:textId="77777777" w:rsidR="0006637D" w:rsidRDefault="0006637D">
            <w:r w:rsidRPr="003858ED">
              <w:t xml:space="preserve">Scenario </w:t>
            </w:r>
            <w:r>
              <w:t xml:space="preserve"> 8</w:t>
            </w:r>
          </w:p>
          <w:p w14:paraId="7CAE1E50" w14:textId="77777777" w:rsidR="0006637D" w:rsidRDefault="0006637D"/>
          <w:p w14:paraId="3ECDE9EF" w14:textId="77777777" w:rsidR="0006637D" w:rsidRDefault="0006637D" w:rsidP="000662D6">
            <w:pPr>
              <w:rPr>
                <w:b/>
                <w:sz w:val="28"/>
                <w:szCs w:val="28"/>
              </w:rPr>
            </w:pPr>
            <w:r>
              <w:rPr>
                <w:b/>
                <w:sz w:val="28"/>
                <w:szCs w:val="28"/>
              </w:rPr>
              <w:t>STUDENT  NAME:</w:t>
            </w:r>
          </w:p>
          <w:p w14:paraId="7C944DDD" w14:textId="77777777" w:rsidR="0006637D" w:rsidRDefault="0006637D" w:rsidP="000662D6">
            <w:pPr>
              <w:rPr>
                <w:b/>
                <w:sz w:val="28"/>
                <w:szCs w:val="28"/>
              </w:rPr>
            </w:pPr>
          </w:p>
          <w:p w14:paraId="607C0188" w14:textId="77777777" w:rsidR="0006637D" w:rsidRDefault="0006637D" w:rsidP="000662D6">
            <w:pPr>
              <w:rPr>
                <w:b/>
                <w:sz w:val="28"/>
                <w:szCs w:val="28"/>
              </w:rPr>
            </w:pPr>
            <w:r w:rsidRPr="000662D6">
              <w:rPr>
                <w:b/>
                <w:sz w:val="28"/>
                <w:szCs w:val="28"/>
              </w:rPr>
              <w:t xml:space="preserve">You are working at </w:t>
            </w:r>
            <w:r>
              <w:rPr>
                <w:b/>
                <w:sz w:val="28"/>
                <w:szCs w:val="28"/>
              </w:rPr>
              <w:t xml:space="preserve">Joondalup Travel </w:t>
            </w:r>
          </w:p>
          <w:p w14:paraId="1053AE21" w14:textId="77777777" w:rsidR="0006637D" w:rsidRPr="000662D6" w:rsidRDefault="0006637D" w:rsidP="000662D6">
            <w:pPr>
              <w:rPr>
                <w:b/>
                <w:sz w:val="28"/>
                <w:szCs w:val="28"/>
              </w:rPr>
            </w:pPr>
          </w:p>
          <w:p w14:paraId="754BD4CB" w14:textId="77777777" w:rsidR="0006637D" w:rsidRPr="00386D6E" w:rsidRDefault="0006637D" w:rsidP="00386D6E">
            <w:pPr>
              <w:pStyle w:val="ListParagraph"/>
              <w:numPr>
                <w:ilvl w:val="0"/>
                <w:numId w:val="8"/>
              </w:numPr>
              <w:rPr>
                <w:sz w:val="24"/>
                <w:szCs w:val="24"/>
              </w:rPr>
            </w:pPr>
            <w:r w:rsidRPr="00386D6E">
              <w:rPr>
                <w:sz w:val="24"/>
                <w:szCs w:val="24"/>
              </w:rPr>
              <w:t>You take a call for a colleague who is NOT available.</w:t>
            </w:r>
          </w:p>
          <w:p w14:paraId="792F6169" w14:textId="77777777" w:rsidR="0006637D" w:rsidRPr="00386D6E" w:rsidRDefault="0006637D" w:rsidP="00386D6E">
            <w:pPr>
              <w:pStyle w:val="ListParagraph"/>
              <w:numPr>
                <w:ilvl w:val="0"/>
                <w:numId w:val="8"/>
              </w:numPr>
              <w:rPr>
                <w:sz w:val="24"/>
                <w:szCs w:val="24"/>
              </w:rPr>
            </w:pPr>
            <w:r w:rsidRPr="00386D6E">
              <w:rPr>
                <w:sz w:val="24"/>
                <w:szCs w:val="24"/>
              </w:rPr>
              <w:t>Listen to the caller carefully and take the message</w:t>
            </w:r>
          </w:p>
          <w:p w14:paraId="29B8E81D" w14:textId="77777777" w:rsidR="0006637D" w:rsidRPr="0006637D" w:rsidRDefault="0006637D" w:rsidP="0006637D">
            <w:pPr>
              <w:pStyle w:val="ListParagraph"/>
              <w:numPr>
                <w:ilvl w:val="0"/>
                <w:numId w:val="8"/>
              </w:numPr>
              <w:rPr>
                <w:sz w:val="24"/>
                <w:szCs w:val="24"/>
              </w:rPr>
            </w:pPr>
            <w:r w:rsidRPr="00386D6E">
              <w:rPr>
                <w:sz w:val="24"/>
                <w:szCs w:val="24"/>
              </w:rPr>
              <w:t xml:space="preserve">Ask questions if not sure and clarify information  </w:t>
            </w:r>
          </w:p>
          <w:p w14:paraId="35AD7AD3" w14:textId="77777777" w:rsidR="0006637D" w:rsidRDefault="0006637D"/>
        </w:tc>
        <w:tc>
          <w:tcPr>
            <w:tcW w:w="109" w:type="pct"/>
            <w:tcBorders>
              <w:top w:val="nil"/>
              <w:left w:val="single" w:sz="4" w:space="0" w:color="auto"/>
              <w:bottom w:val="nil"/>
              <w:right w:val="single" w:sz="4" w:space="0" w:color="auto"/>
            </w:tcBorders>
          </w:tcPr>
          <w:p w14:paraId="5B4DC5C5" w14:textId="77777777" w:rsidR="0006637D" w:rsidRDefault="0006637D"/>
        </w:tc>
        <w:tc>
          <w:tcPr>
            <w:tcW w:w="3188" w:type="pct"/>
            <w:tcBorders>
              <w:left w:val="single" w:sz="4" w:space="0" w:color="auto"/>
            </w:tcBorders>
          </w:tcPr>
          <w:p w14:paraId="51A8FD98" w14:textId="77777777" w:rsidR="0006637D" w:rsidRPr="00BE4F28" w:rsidRDefault="0006637D">
            <w:pPr>
              <w:rPr>
                <w:sz w:val="28"/>
                <w:szCs w:val="28"/>
              </w:rPr>
            </w:pPr>
            <w:r w:rsidRPr="00BE4F28">
              <w:rPr>
                <w:sz w:val="28"/>
                <w:szCs w:val="28"/>
              </w:rPr>
              <w:t>8</w:t>
            </w:r>
          </w:p>
          <w:p w14:paraId="5B1580B1" w14:textId="77777777" w:rsidR="0006637D" w:rsidRPr="006C3D70" w:rsidRDefault="0006637D">
            <w:pPr>
              <w:rPr>
                <w:sz w:val="16"/>
                <w:szCs w:val="16"/>
              </w:rPr>
            </w:pPr>
          </w:p>
          <w:p w14:paraId="62F6E349" w14:textId="77777777" w:rsidR="0006637D" w:rsidRPr="00BE4F28" w:rsidRDefault="0006637D" w:rsidP="00BE4F28">
            <w:pPr>
              <w:rPr>
                <w:sz w:val="28"/>
                <w:szCs w:val="28"/>
                <w:u w:val="single"/>
              </w:rPr>
            </w:pPr>
            <w:r w:rsidRPr="00BE4F28">
              <w:rPr>
                <w:sz w:val="28"/>
                <w:szCs w:val="28"/>
                <w:u w:val="single"/>
              </w:rPr>
              <w:t xml:space="preserve">Message for </w:t>
            </w:r>
            <w:r>
              <w:rPr>
                <w:sz w:val="28"/>
                <w:szCs w:val="28"/>
                <w:u w:val="single"/>
              </w:rPr>
              <w:t xml:space="preserve">Tina </w:t>
            </w:r>
            <w:proofErr w:type="spellStart"/>
            <w:r>
              <w:rPr>
                <w:sz w:val="28"/>
                <w:szCs w:val="28"/>
                <w:u w:val="single"/>
              </w:rPr>
              <w:t>Chocktop</w:t>
            </w:r>
            <w:proofErr w:type="spellEnd"/>
          </w:p>
          <w:p w14:paraId="347A5152" w14:textId="77777777" w:rsidR="0006637D" w:rsidRPr="00BE4F28" w:rsidRDefault="0006637D" w:rsidP="00BE4F28">
            <w:pPr>
              <w:rPr>
                <w:sz w:val="28"/>
                <w:szCs w:val="28"/>
              </w:rPr>
            </w:pPr>
          </w:p>
          <w:p w14:paraId="538E7C8C" w14:textId="77777777" w:rsidR="0006637D" w:rsidRDefault="0006637D" w:rsidP="00BE4F28">
            <w:pPr>
              <w:rPr>
                <w:sz w:val="28"/>
                <w:szCs w:val="28"/>
              </w:rPr>
            </w:pPr>
            <w:r w:rsidRPr="00BE4F28">
              <w:rPr>
                <w:sz w:val="28"/>
                <w:szCs w:val="28"/>
              </w:rPr>
              <w:t xml:space="preserve">Caller’s name:  </w:t>
            </w:r>
            <w:r>
              <w:rPr>
                <w:sz w:val="28"/>
                <w:szCs w:val="28"/>
              </w:rPr>
              <w:t>Terri Lyons</w:t>
            </w:r>
          </w:p>
          <w:p w14:paraId="1C4CE4D2" w14:textId="77777777" w:rsidR="0006637D" w:rsidRPr="006C3D70" w:rsidRDefault="0006637D" w:rsidP="00BE4F28">
            <w:pPr>
              <w:rPr>
                <w:sz w:val="16"/>
                <w:szCs w:val="16"/>
              </w:rPr>
            </w:pPr>
          </w:p>
          <w:p w14:paraId="4CF31D96" w14:textId="77777777" w:rsidR="0006637D" w:rsidRDefault="0006637D" w:rsidP="00BE4F28">
            <w:pPr>
              <w:rPr>
                <w:sz w:val="28"/>
                <w:szCs w:val="28"/>
              </w:rPr>
            </w:pPr>
            <w:r w:rsidRPr="00BE4F28">
              <w:rPr>
                <w:sz w:val="28"/>
                <w:szCs w:val="28"/>
              </w:rPr>
              <w:t>You are calling from</w:t>
            </w:r>
            <w:r>
              <w:rPr>
                <w:sz w:val="28"/>
                <w:szCs w:val="28"/>
              </w:rPr>
              <w:t xml:space="preserve"> Ed’s Bookstore</w:t>
            </w:r>
            <w:r w:rsidRPr="00BE4F28">
              <w:rPr>
                <w:sz w:val="28"/>
                <w:szCs w:val="28"/>
              </w:rPr>
              <w:t xml:space="preserve"> </w:t>
            </w:r>
          </w:p>
          <w:p w14:paraId="25C2E068" w14:textId="77777777" w:rsidR="0006637D" w:rsidRPr="006C3D70" w:rsidRDefault="0006637D" w:rsidP="00BE4F28">
            <w:pPr>
              <w:rPr>
                <w:sz w:val="16"/>
                <w:szCs w:val="16"/>
              </w:rPr>
            </w:pPr>
          </w:p>
          <w:p w14:paraId="4027B240" w14:textId="77777777" w:rsidR="0006637D" w:rsidRPr="00BE4F28" w:rsidRDefault="0006637D" w:rsidP="00BE4F28">
            <w:pPr>
              <w:rPr>
                <w:sz w:val="28"/>
                <w:szCs w:val="28"/>
              </w:rPr>
            </w:pPr>
            <w:r>
              <w:rPr>
                <w:sz w:val="28"/>
                <w:szCs w:val="28"/>
              </w:rPr>
              <w:t>Terri promised to send brochures re: cruises to the Pacific Islands.  This was 3 weeks ago, still haven’t rec’d anything. Would also like to know how much 5 day cruise to Darwin will cost on board the Howdy Cruises.</w:t>
            </w:r>
          </w:p>
          <w:p w14:paraId="4DEE0B21" w14:textId="77777777" w:rsidR="0006637D" w:rsidRPr="006C3D70" w:rsidRDefault="0006637D" w:rsidP="00BE4F28">
            <w:pPr>
              <w:rPr>
                <w:sz w:val="16"/>
                <w:szCs w:val="16"/>
              </w:rPr>
            </w:pPr>
          </w:p>
          <w:p w14:paraId="402DCE93" w14:textId="77777777" w:rsidR="0006637D" w:rsidRPr="00BE4F28" w:rsidRDefault="0006637D" w:rsidP="00BE4F28">
            <w:pPr>
              <w:rPr>
                <w:sz w:val="28"/>
                <w:szCs w:val="28"/>
              </w:rPr>
            </w:pPr>
            <w:r w:rsidRPr="00BE4F28">
              <w:rPr>
                <w:sz w:val="28"/>
                <w:szCs w:val="28"/>
              </w:rPr>
              <w:t>Your number is 9345 8909</w:t>
            </w:r>
          </w:p>
          <w:p w14:paraId="385AB239" w14:textId="77777777" w:rsidR="0006637D" w:rsidRDefault="0006637D">
            <w:pPr>
              <w:rPr>
                <w:sz w:val="28"/>
                <w:szCs w:val="28"/>
              </w:rPr>
            </w:pPr>
          </w:p>
          <w:p w14:paraId="0A73FFDD" w14:textId="77777777" w:rsidR="0006637D" w:rsidRPr="00BE4F28" w:rsidRDefault="0006637D">
            <w:pPr>
              <w:rPr>
                <w:sz w:val="28"/>
                <w:szCs w:val="28"/>
              </w:rPr>
            </w:pPr>
          </w:p>
        </w:tc>
      </w:tr>
      <w:tr w:rsidR="0006637D" w14:paraId="245B4ABE" w14:textId="77777777" w:rsidTr="0006637D">
        <w:tc>
          <w:tcPr>
            <w:tcW w:w="1703" w:type="pct"/>
            <w:tcBorders>
              <w:right w:val="single" w:sz="4" w:space="0" w:color="auto"/>
            </w:tcBorders>
          </w:tcPr>
          <w:p w14:paraId="623C4239" w14:textId="77777777" w:rsidR="0006637D" w:rsidRDefault="0006637D"/>
          <w:p w14:paraId="3CC57C98" w14:textId="77777777" w:rsidR="0006637D" w:rsidRDefault="0006637D">
            <w:r w:rsidRPr="003858ED">
              <w:t xml:space="preserve">Scenario </w:t>
            </w:r>
            <w:r>
              <w:t xml:space="preserve">  9</w:t>
            </w:r>
          </w:p>
          <w:p w14:paraId="7F499EAB" w14:textId="77777777" w:rsidR="0006637D" w:rsidRDefault="0006637D"/>
          <w:p w14:paraId="465902F4" w14:textId="77777777" w:rsidR="0006637D" w:rsidRDefault="0006637D" w:rsidP="000662D6">
            <w:pPr>
              <w:rPr>
                <w:b/>
                <w:sz w:val="28"/>
                <w:szCs w:val="28"/>
              </w:rPr>
            </w:pPr>
            <w:r>
              <w:rPr>
                <w:b/>
                <w:sz w:val="28"/>
                <w:szCs w:val="28"/>
              </w:rPr>
              <w:t>STUDENT  NAME:</w:t>
            </w:r>
          </w:p>
          <w:p w14:paraId="5FD315CB" w14:textId="77777777" w:rsidR="0006637D" w:rsidRDefault="0006637D" w:rsidP="000662D6">
            <w:pPr>
              <w:rPr>
                <w:b/>
                <w:sz w:val="28"/>
                <w:szCs w:val="28"/>
              </w:rPr>
            </w:pPr>
          </w:p>
          <w:p w14:paraId="3FF7EDB4" w14:textId="77777777" w:rsidR="0006637D" w:rsidRDefault="0006637D" w:rsidP="000662D6">
            <w:pPr>
              <w:rPr>
                <w:b/>
                <w:sz w:val="28"/>
                <w:szCs w:val="28"/>
              </w:rPr>
            </w:pPr>
            <w:r w:rsidRPr="000662D6">
              <w:rPr>
                <w:b/>
                <w:sz w:val="28"/>
                <w:szCs w:val="28"/>
              </w:rPr>
              <w:t xml:space="preserve">You are working at </w:t>
            </w:r>
            <w:r>
              <w:rPr>
                <w:b/>
                <w:sz w:val="28"/>
                <w:szCs w:val="28"/>
              </w:rPr>
              <w:t>Mandy’s Fruit Company</w:t>
            </w:r>
          </w:p>
          <w:p w14:paraId="2566EDE1" w14:textId="77777777" w:rsidR="0006637D" w:rsidRDefault="0006637D" w:rsidP="000662D6">
            <w:pPr>
              <w:rPr>
                <w:b/>
                <w:sz w:val="28"/>
                <w:szCs w:val="28"/>
              </w:rPr>
            </w:pPr>
          </w:p>
          <w:p w14:paraId="78C0A242" w14:textId="77777777" w:rsidR="0006637D" w:rsidRPr="006C3D70" w:rsidRDefault="0006637D" w:rsidP="006C3D70">
            <w:pPr>
              <w:pStyle w:val="ListParagraph"/>
              <w:numPr>
                <w:ilvl w:val="0"/>
                <w:numId w:val="9"/>
              </w:numPr>
              <w:rPr>
                <w:sz w:val="24"/>
                <w:szCs w:val="24"/>
              </w:rPr>
            </w:pPr>
            <w:r w:rsidRPr="006C3D70">
              <w:rPr>
                <w:sz w:val="24"/>
                <w:szCs w:val="24"/>
              </w:rPr>
              <w:t>You take a call for a colleague who is NOT available.</w:t>
            </w:r>
          </w:p>
          <w:p w14:paraId="111DAFCC" w14:textId="77777777" w:rsidR="0006637D" w:rsidRPr="006C3D70" w:rsidRDefault="0006637D" w:rsidP="006C3D70">
            <w:pPr>
              <w:pStyle w:val="ListParagraph"/>
              <w:numPr>
                <w:ilvl w:val="0"/>
                <w:numId w:val="9"/>
              </w:numPr>
              <w:rPr>
                <w:sz w:val="24"/>
                <w:szCs w:val="24"/>
              </w:rPr>
            </w:pPr>
            <w:r w:rsidRPr="006C3D70">
              <w:rPr>
                <w:sz w:val="24"/>
                <w:szCs w:val="24"/>
              </w:rPr>
              <w:t>Listen to the caller carefully and take the message</w:t>
            </w:r>
          </w:p>
          <w:p w14:paraId="3AEDD54A" w14:textId="77777777" w:rsidR="0006637D" w:rsidRPr="006C3D70" w:rsidRDefault="0006637D" w:rsidP="006C3D70">
            <w:pPr>
              <w:pStyle w:val="ListParagraph"/>
              <w:numPr>
                <w:ilvl w:val="0"/>
                <w:numId w:val="9"/>
              </w:numPr>
              <w:rPr>
                <w:sz w:val="24"/>
                <w:szCs w:val="24"/>
              </w:rPr>
            </w:pPr>
            <w:r w:rsidRPr="006C3D70">
              <w:rPr>
                <w:sz w:val="24"/>
                <w:szCs w:val="24"/>
              </w:rPr>
              <w:t xml:space="preserve">Ask questions if not sure and clarify information  </w:t>
            </w:r>
          </w:p>
          <w:p w14:paraId="511C49DB" w14:textId="77777777" w:rsidR="0006637D" w:rsidRDefault="0006637D" w:rsidP="000662D6"/>
          <w:p w14:paraId="454A2575" w14:textId="77777777" w:rsidR="0006637D" w:rsidRDefault="0006637D"/>
        </w:tc>
        <w:tc>
          <w:tcPr>
            <w:tcW w:w="109" w:type="pct"/>
            <w:tcBorders>
              <w:top w:val="nil"/>
              <w:left w:val="single" w:sz="4" w:space="0" w:color="auto"/>
              <w:bottom w:val="nil"/>
              <w:right w:val="single" w:sz="4" w:space="0" w:color="auto"/>
            </w:tcBorders>
          </w:tcPr>
          <w:p w14:paraId="488BDD9C" w14:textId="77777777" w:rsidR="0006637D" w:rsidRDefault="0006637D"/>
        </w:tc>
        <w:tc>
          <w:tcPr>
            <w:tcW w:w="3188" w:type="pct"/>
            <w:tcBorders>
              <w:left w:val="single" w:sz="4" w:space="0" w:color="auto"/>
            </w:tcBorders>
          </w:tcPr>
          <w:p w14:paraId="38C176EC" w14:textId="77777777" w:rsidR="0006637D" w:rsidRPr="00BE4F28" w:rsidRDefault="0006637D">
            <w:pPr>
              <w:rPr>
                <w:sz w:val="28"/>
                <w:szCs w:val="28"/>
              </w:rPr>
            </w:pPr>
            <w:r w:rsidRPr="00BE4F28">
              <w:rPr>
                <w:sz w:val="28"/>
                <w:szCs w:val="28"/>
              </w:rPr>
              <w:t>9</w:t>
            </w:r>
          </w:p>
          <w:p w14:paraId="70FC1FFC" w14:textId="77777777" w:rsidR="0006637D" w:rsidRPr="006C3D70" w:rsidRDefault="0006637D">
            <w:pPr>
              <w:rPr>
                <w:sz w:val="16"/>
                <w:szCs w:val="16"/>
              </w:rPr>
            </w:pPr>
          </w:p>
          <w:p w14:paraId="1364081A" w14:textId="77777777" w:rsidR="0006637D" w:rsidRDefault="0006637D" w:rsidP="00BE4F28">
            <w:pPr>
              <w:rPr>
                <w:sz w:val="28"/>
                <w:szCs w:val="28"/>
                <w:u w:val="single"/>
              </w:rPr>
            </w:pPr>
            <w:r w:rsidRPr="00BE4F28">
              <w:rPr>
                <w:sz w:val="28"/>
                <w:szCs w:val="28"/>
                <w:u w:val="single"/>
              </w:rPr>
              <w:t xml:space="preserve">Message for </w:t>
            </w:r>
            <w:r>
              <w:rPr>
                <w:sz w:val="28"/>
                <w:szCs w:val="28"/>
                <w:u w:val="single"/>
              </w:rPr>
              <w:t>Andrew Potter</w:t>
            </w:r>
          </w:p>
          <w:p w14:paraId="7F97832A" w14:textId="77777777" w:rsidR="0006637D" w:rsidRPr="006C3D70" w:rsidRDefault="0006637D" w:rsidP="00BE4F28">
            <w:pPr>
              <w:rPr>
                <w:sz w:val="16"/>
                <w:szCs w:val="16"/>
              </w:rPr>
            </w:pPr>
          </w:p>
          <w:p w14:paraId="728FEB86" w14:textId="77777777" w:rsidR="0006637D" w:rsidRPr="00BE4F28" w:rsidRDefault="0006637D" w:rsidP="00BE4F28">
            <w:pPr>
              <w:rPr>
                <w:sz w:val="28"/>
                <w:szCs w:val="28"/>
              </w:rPr>
            </w:pPr>
            <w:r w:rsidRPr="00BE4F28">
              <w:rPr>
                <w:sz w:val="28"/>
                <w:szCs w:val="28"/>
              </w:rPr>
              <w:t xml:space="preserve">Caller’s name:  </w:t>
            </w:r>
            <w:r>
              <w:rPr>
                <w:sz w:val="28"/>
                <w:szCs w:val="28"/>
              </w:rPr>
              <w:t>Pam Fleeting</w:t>
            </w:r>
          </w:p>
          <w:p w14:paraId="164B6AE5" w14:textId="77777777" w:rsidR="0006637D" w:rsidRPr="006C3D70" w:rsidRDefault="0006637D" w:rsidP="00BE4F28">
            <w:pPr>
              <w:rPr>
                <w:sz w:val="16"/>
                <w:szCs w:val="16"/>
              </w:rPr>
            </w:pPr>
          </w:p>
          <w:p w14:paraId="6650865E" w14:textId="77777777" w:rsidR="0006637D" w:rsidRPr="00BE4F28" w:rsidRDefault="0006637D" w:rsidP="00BE4F28">
            <w:pPr>
              <w:rPr>
                <w:sz w:val="28"/>
                <w:szCs w:val="28"/>
              </w:rPr>
            </w:pPr>
            <w:r w:rsidRPr="00BE4F28">
              <w:rPr>
                <w:sz w:val="28"/>
                <w:szCs w:val="28"/>
              </w:rPr>
              <w:t xml:space="preserve">You are calling from </w:t>
            </w:r>
            <w:r>
              <w:rPr>
                <w:sz w:val="28"/>
                <w:szCs w:val="28"/>
              </w:rPr>
              <w:t>Tom’ s Tyres</w:t>
            </w:r>
          </w:p>
          <w:p w14:paraId="3A3FA050" w14:textId="77777777" w:rsidR="0006637D" w:rsidRPr="006C3D70" w:rsidRDefault="0006637D" w:rsidP="00BE4F28">
            <w:pPr>
              <w:rPr>
                <w:sz w:val="16"/>
                <w:szCs w:val="16"/>
              </w:rPr>
            </w:pPr>
          </w:p>
          <w:p w14:paraId="35F5E093" w14:textId="77777777" w:rsidR="0006637D" w:rsidRDefault="0006637D" w:rsidP="00BE4F28">
            <w:pPr>
              <w:rPr>
                <w:sz w:val="28"/>
                <w:szCs w:val="28"/>
              </w:rPr>
            </w:pPr>
            <w:r w:rsidRPr="00BE4F28">
              <w:rPr>
                <w:sz w:val="28"/>
                <w:szCs w:val="28"/>
              </w:rPr>
              <w:t xml:space="preserve">Ringing to </w:t>
            </w:r>
            <w:r>
              <w:rPr>
                <w:sz w:val="28"/>
                <w:szCs w:val="28"/>
              </w:rPr>
              <w:t xml:space="preserve">say there is a problem with wheel alignment.  Will take longer to fix.  Also need a new black left rear tyre – tread almost gone and tyre quite bald and dangerous.  Please call urgently.  </w:t>
            </w:r>
          </w:p>
          <w:p w14:paraId="34B53421" w14:textId="77777777" w:rsidR="0006637D" w:rsidRPr="006C3D70" w:rsidRDefault="0006637D" w:rsidP="00BE4F28">
            <w:pPr>
              <w:rPr>
                <w:sz w:val="18"/>
                <w:szCs w:val="18"/>
              </w:rPr>
            </w:pPr>
          </w:p>
          <w:p w14:paraId="269DAFD4" w14:textId="77777777" w:rsidR="0006637D" w:rsidRPr="00BE4F28" w:rsidRDefault="0006637D" w:rsidP="00BE4F28">
            <w:pPr>
              <w:rPr>
                <w:sz w:val="28"/>
                <w:szCs w:val="28"/>
              </w:rPr>
            </w:pPr>
            <w:r w:rsidRPr="00BE4F28">
              <w:rPr>
                <w:sz w:val="28"/>
                <w:szCs w:val="28"/>
              </w:rPr>
              <w:t>Y</w:t>
            </w:r>
            <w:r>
              <w:rPr>
                <w:sz w:val="28"/>
                <w:szCs w:val="28"/>
              </w:rPr>
              <w:t>our number is 9409 7878</w:t>
            </w:r>
          </w:p>
          <w:p w14:paraId="0A6F29B1" w14:textId="77777777" w:rsidR="0006637D" w:rsidRDefault="0006637D">
            <w:pPr>
              <w:rPr>
                <w:sz w:val="28"/>
                <w:szCs w:val="28"/>
              </w:rPr>
            </w:pPr>
          </w:p>
          <w:p w14:paraId="659F1E53" w14:textId="77777777" w:rsidR="0006637D" w:rsidRPr="00BE4F28" w:rsidRDefault="0006637D">
            <w:pPr>
              <w:rPr>
                <w:sz w:val="28"/>
                <w:szCs w:val="28"/>
              </w:rPr>
            </w:pPr>
          </w:p>
        </w:tc>
      </w:tr>
      <w:tr w:rsidR="0006637D" w14:paraId="68FCFAAF" w14:textId="77777777" w:rsidTr="0006637D">
        <w:tc>
          <w:tcPr>
            <w:tcW w:w="1703" w:type="pct"/>
            <w:tcBorders>
              <w:right w:val="single" w:sz="4" w:space="0" w:color="auto"/>
            </w:tcBorders>
          </w:tcPr>
          <w:p w14:paraId="5D4F26C6" w14:textId="77777777" w:rsidR="0006637D" w:rsidRDefault="0006637D"/>
          <w:p w14:paraId="408F6C45" w14:textId="77777777" w:rsidR="0006637D" w:rsidRDefault="0006637D"/>
          <w:p w14:paraId="593973F3" w14:textId="77777777" w:rsidR="0006637D" w:rsidRDefault="0006637D">
            <w:r w:rsidRPr="003858ED">
              <w:t xml:space="preserve">Scenario </w:t>
            </w:r>
            <w:r>
              <w:t xml:space="preserve"> 10</w:t>
            </w:r>
          </w:p>
          <w:p w14:paraId="0C2205CD" w14:textId="77777777" w:rsidR="0006637D" w:rsidRDefault="0006637D"/>
          <w:p w14:paraId="104538C1" w14:textId="77777777" w:rsidR="0006637D" w:rsidRDefault="0006637D" w:rsidP="000662D6">
            <w:pPr>
              <w:rPr>
                <w:b/>
                <w:sz w:val="28"/>
                <w:szCs w:val="28"/>
              </w:rPr>
            </w:pPr>
            <w:r>
              <w:rPr>
                <w:b/>
                <w:sz w:val="28"/>
                <w:szCs w:val="28"/>
              </w:rPr>
              <w:t>STUDENT  NAME:</w:t>
            </w:r>
          </w:p>
          <w:p w14:paraId="4A9F0F31" w14:textId="77777777" w:rsidR="0006637D" w:rsidRDefault="0006637D" w:rsidP="000662D6">
            <w:pPr>
              <w:rPr>
                <w:b/>
                <w:sz w:val="28"/>
                <w:szCs w:val="28"/>
              </w:rPr>
            </w:pPr>
          </w:p>
          <w:p w14:paraId="5316A4CA" w14:textId="77777777" w:rsidR="0006637D" w:rsidRDefault="0006637D" w:rsidP="000662D6">
            <w:pPr>
              <w:rPr>
                <w:b/>
                <w:sz w:val="28"/>
                <w:szCs w:val="28"/>
              </w:rPr>
            </w:pPr>
            <w:r w:rsidRPr="000662D6">
              <w:rPr>
                <w:b/>
                <w:sz w:val="28"/>
                <w:szCs w:val="28"/>
              </w:rPr>
              <w:t xml:space="preserve">You are working at </w:t>
            </w:r>
            <w:r>
              <w:rPr>
                <w:b/>
                <w:sz w:val="28"/>
                <w:szCs w:val="28"/>
              </w:rPr>
              <w:t>Rose and Crown Hotel</w:t>
            </w:r>
          </w:p>
          <w:p w14:paraId="26BCB8FE" w14:textId="77777777" w:rsidR="0006637D" w:rsidRPr="006C3D70" w:rsidRDefault="0006637D" w:rsidP="006C3D70">
            <w:pPr>
              <w:pStyle w:val="ListParagraph"/>
              <w:numPr>
                <w:ilvl w:val="0"/>
                <w:numId w:val="10"/>
              </w:numPr>
              <w:rPr>
                <w:sz w:val="24"/>
                <w:szCs w:val="24"/>
              </w:rPr>
            </w:pPr>
            <w:r w:rsidRPr="006C3D70">
              <w:rPr>
                <w:sz w:val="24"/>
                <w:szCs w:val="24"/>
              </w:rPr>
              <w:t>You take a call for a colleague who is NOT available.</w:t>
            </w:r>
          </w:p>
          <w:p w14:paraId="3111B96C" w14:textId="77777777" w:rsidR="0006637D" w:rsidRPr="006C3D70" w:rsidRDefault="0006637D" w:rsidP="006C3D70">
            <w:pPr>
              <w:pStyle w:val="ListParagraph"/>
              <w:numPr>
                <w:ilvl w:val="0"/>
                <w:numId w:val="10"/>
              </w:numPr>
              <w:rPr>
                <w:sz w:val="24"/>
                <w:szCs w:val="24"/>
              </w:rPr>
            </w:pPr>
            <w:r w:rsidRPr="006C3D70">
              <w:rPr>
                <w:sz w:val="24"/>
                <w:szCs w:val="24"/>
              </w:rPr>
              <w:t>Listen to the caller carefully and take the message</w:t>
            </w:r>
          </w:p>
          <w:p w14:paraId="10033336" w14:textId="77777777" w:rsidR="0006637D" w:rsidRPr="0006637D" w:rsidRDefault="0006637D" w:rsidP="0006637D">
            <w:pPr>
              <w:pStyle w:val="ListParagraph"/>
              <w:numPr>
                <w:ilvl w:val="0"/>
                <w:numId w:val="10"/>
              </w:numPr>
              <w:rPr>
                <w:sz w:val="24"/>
                <w:szCs w:val="24"/>
              </w:rPr>
            </w:pPr>
            <w:r w:rsidRPr="006C3D70">
              <w:rPr>
                <w:sz w:val="24"/>
                <w:szCs w:val="24"/>
              </w:rPr>
              <w:t xml:space="preserve">Ask questions if not sure and clarify information  </w:t>
            </w:r>
          </w:p>
        </w:tc>
        <w:tc>
          <w:tcPr>
            <w:tcW w:w="109" w:type="pct"/>
            <w:tcBorders>
              <w:top w:val="nil"/>
              <w:left w:val="single" w:sz="4" w:space="0" w:color="auto"/>
              <w:bottom w:val="nil"/>
              <w:right w:val="single" w:sz="4" w:space="0" w:color="auto"/>
            </w:tcBorders>
          </w:tcPr>
          <w:p w14:paraId="65D06353" w14:textId="77777777" w:rsidR="0006637D" w:rsidRDefault="0006637D"/>
        </w:tc>
        <w:tc>
          <w:tcPr>
            <w:tcW w:w="3188" w:type="pct"/>
            <w:tcBorders>
              <w:left w:val="single" w:sz="4" w:space="0" w:color="auto"/>
            </w:tcBorders>
          </w:tcPr>
          <w:p w14:paraId="067F56A6" w14:textId="77777777" w:rsidR="0006637D" w:rsidRPr="00C72A1D" w:rsidRDefault="0006637D">
            <w:pPr>
              <w:rPr>
                <w:sz w:val="28"/>
                <w:szCs w:val="28"/>
              </w:rPr>
            </w:pPr>
            <w:r w:rsidRPr="00C72A1D">
              <w:rPr>
                <w:sz w:val="28"/>
                <w:szCs w:val="28"/>
              </w:rPr>
              <w:t>10</w:t>
            </w:r>
          </w:p>
          <w:p w14:paraId="5E2BDC92" w14:textId="77777777" w:rsidR="0006637D" w:rsidRPr="00BE6A06" w:rsidRDefault="0006637D">
            <w:pPr>
              <w:rPr>
                <w:sz w:val="16"/>
                <w:szCs w:val="16"/>
              </w:rPr>
            </w:pPr>
          </w:p>
          <w:p w14:paraId="53B9A4B4" w14:textId="77777777" w:rsidR="0006637D" w:rsidRPr="00C72A1D" w:rsidRDefault="0006637D" w:rsidP="00BE4F28">
            <w:pPr>
              <w:rPr>
                <w:sz w:val="28"/>
                <w:szCs w:val="28"/>
                <w:u w:val="single"/>
              </w:rPr>
            </w:pPr>
            <w:r w:rsidRPr="00C72A1D">
              <w:rPr>
                <w:sz w:val="28"/>
                <w:szCs w:val="28"/>
                <w:u w:val="single"/>
              </w:rPr>
              <w:t xml:space="preserve">Message for </w:t>
            </w:r>
            <w:r>
              <w:rPr>
                <w:sz w:val="28"/>
                <w:szCs w:val="28"/>
                <w:u w:val="single"/>
              </w:rPr>
              <w:t xml:space="preserve">Peter </w:t>
            </w:r>
            <w:proofErr w:type="spellStart"/>
            <w:r>
              <w:rPr>
                <w:sz w:val="28"/>
                <w:szCs w:val="28"/>
                <w:u w:val="single"/>
              </w:rPr>
              <w:t>Mobilish</w:t>
            </w:r>
            <w:proofErr w:type="spellEnd"/>
          </w:p>
          <w:p w14:paraId="13F07B2A" w14:textId="77777777" w:rsidR="0006637D" w:rsidRPr="00C72A1D" w:rsidRDefault="0006637D" w:rsidP="00BE4F28">
            <w:pPr>
              <w:rPr>
                <w:sz w:val="28"/>
                <w:szCs w:val="28"/>
              </w:rPr>
            </w:pPr>
          </w:p>
          <w:p w14:paraId="0BB1B1B5" w14:textId="77777777" w:rsidR="0006637D" w:rsidRPr="00C72A1D" w:rsidRDefault="0006637D" w:rsidP="00BE4F28">
            <w:pPr>
              <w:rPr>
                <w:sz w:val="28"/>
                <w:szCs w:val="28"/>
              </w:rPr>
            </w:pPr>
            <w:r w:rsidRPr="00C72A1D">
              <w:rPr>
                <w:sz w:val="28"/>
                <w:szCs w:val="28"/>
              </w:rPr>
              <w:t>Caller’s name:  Joan Feverish</w:t>
            </w:r>
          </w:p>
          <w:p w14:paraId="3AFB301D" w14:textId="77777777" w:rsidR="0006637D" w:rsidRDefault="0006637D" w:rsidP="00BE4F28">
            <w:pPr>
              <w:rPr>
                <w:sz w:val="28"/>
                <w:szCs w:val="28"/>
              </w:rPr>
            </w:pPr>
          </w:p>
          <w:p w14:paraId="5171ADB0" w14:textId="77777777" w:rsidR="0006637D" w:rsidRPr="00C72A1D" w:rsidRDefault="0006637D" w:rsidP="00BE4F28">
            <w:pPr>
              <w:rPr>
                <w:sz w:val="28"/>
                <w:szCs w:val="28"/>
              </w:rPr>
            </w:pPr>
            <w:r w:rsidRPr="00C72A1D">
              <w:rPr>
                <w:sz w:val="28"/>
                <w:szCs w:val="28"/>
              </w:rPr>
              <w:t xml:space="preserve">You are calling from </w:t>
            </w:r>
            <w:r>
              <w:rPr>
                <w:sz w:val="28"/>
                <w:szCs w:val="28"/>
              </w:rPr>
              <w:t>Officeworks</w:t>
            </w:r>
          </w:p>
          <w:p w14:paraId="11211B06" w14:textId="77777777" w:rsidR="0006637D" w:rsidRPr="00C72A1D" w:rsidRDefault="0006637D" w:rsidP="00BE4F28">
            <w:pPr>
              <w:rPr>
                <w:sz w:val="28"/>
                <w:szCs w:val="28"/>
              </w:rPr>
            </w:pPr>
          </w:p>
          <w:p w14:paraId="3E165FBD" w14:textId="77777777" w:rsidR="0006637D" w:rsidRPr="00C72A1D" w:rsidRDefault="0006637D" w:rsidP="00BE4F28">
            <w:pPr>
              <w:rPr>
                <w:sz w:val="28"/>
                <w:szCs w:val="28"/>
              </w:rPr>
            </w:pPr>
            <w:r w:rsidRPr="00C72A1D">
              <w:rPr>
                <w:sz w:val="28"/>
                <w:szCs w:val="28"/>
              </w:rPr>
              <w:t xml:space="preserve">Ringing to confirm a booking </w:t>
            </w:r>
            <w:proofErr w:type="gramStart"/>
            <w:r w:rsidRPr="00C72A1D">
              <w:rPr>
                <w:sz w:val="28"/>
                <w:szCs w:val="28"/>
              </w:rPr>
              <w:t xml:space="preserve">for </w:t>
            </w:r>
            <w:r>
              <w:rPr>
                <w:sz w:val="28"/>
                <w:szCs w:val="28"/>
              </w:rPr>
              <w:t xml:space="preserve"> table</w:t>
            </w:r>
            <w:proofErr w:type="gramEnd"/>
            <w:r>
              <w:rPr>
                <w:sz w:val="28"/>
                <w:szCs w:val="28"/>
              </w:rPr>
              <w:t xml:space="preserve"> for 24 persons, </w:t>
            </w:r>
            <w:r w:rsidRPr="00C72A1D">
              <w:rPr>
                <w:sz w:val="28"/>
                <w:szCs w:val="28"/>
              </w:rPr>
              <w:t>Tuesday 5</w:t>
            </w:r>
            <w:r w:rsidRPr="00C72A1D">
              <w:rPr>
                <w:sz w:val="28"/>
                <w:szCs w:val="28"/>
                <w:vertAlign w:val="superscript"/>
              </w:rPr>
              <w:t>th</w:t>
            </w:r>
            <w:r w:rsidRPr="00C72A1D">
              <w:rPr>
                <w:sz w:val="28"/>
                <w:szCs w:val="28"/>
              </w:rPr>
              <w:t xml:space="preserve"> May 12:20 pm.  Needs to call 24 hours beforehand to confirm booking.</w:t>
            </w:r>
            <w:r>
              <w:rPr>
                <w:sz w:val="28"/>
                <w:szCs w:val="28"/>
              </w:rPr>
              <w:t xml:space="preserve">  Must be seated by 12 noon.</w:t>
            </w:r>
          </w:p>
          <w:p w14:paraId="7B63B617" w14:textId="77777777" w:rsidR="0006637D" w:rsidRPr="00C72A1D" w:rsidRDefault="0006637D" w:rsidP="00BE4F28">
            <w:pPr>
              <w:rPr>
                <w:sz w:val="28"/>
                <w:szCs w:val="28"/>
              </w:rPr>
            </w:pPr>
          </w:p>
          <w:p w14:paraId="3B4D87CB" w14:textId="77777777" w:rsidR="0006637D" w:rsidRDefault="0006637D" w:rsidP="0006637D">
            <w:pPr>
              <w:rPr>
                <w:sz w:val="28"/>
                <w:szCs w:val="28"/>
              </w:rPr>
            </w:pPr>
            <w:r w:rsidRPr="00C72A1D">
              <w:rPr>
                <w:sz w:val="28"/>
                <w:szCs w:val="28"/>
              </w:rPr>
              <w:t>Your number is 9345 8909</w:t>
            </w:r>
          </w:p>
          <w:p w14:paraId="285F3EE7" w14:textId="77777777" w:rsidR="0006637D" w:rsidRPr="00C72A1D" w:rsidRDefault="0006637D" w:rsidP="0006637D">
            <w:pPr>
              <w:rPr>
                <w:sz w:val="28"/>
                <w:szCs w:val="28"/>
              </w:rPr>
            </w:pPr>
          </w:p>
        </w:tc>
      </w:tr>
      <w:tr w:rsidR="0006637D" w14:paraId="167F8217" w14:textId="77777777" w:rsidTr="0006637D">
        <w:tc>
          <w:tcPr>
            <w:tcW w:w="1703" w:type="pct"/>
            <w:tcBorders>
              <w:right w:val="single" w:sz="4" w:space="0" w:color="auto"/>
            </w:tcBorders>
          </w:tcPr>
          <w:p w14:paraId="4C29F273" w14:textId="77777777" w:rsidR="0006637D" w:rsidRDefault="0006637D"/>
          <w:p w14:paraId="00470EAE" w14:textId="77777777" w:rsidR="0006637D" w:rsidRDefault="0006637D"/>
          <w:p w14:paraId="410AE813" w14:textId="77777777" w:rsidR="0006637D" w:rsidRDefault="0006637D">
            <w:r w:rsidRPr="003858ED">
              <w:t>Scenario</w:t>
            </w:r>
            <w:r>
              <w:t xml:space="preserve"> </w:t>
            </w:r>
            <w:r w:rsidRPr="003858ED">
              <w:t xml:space="preserve"> </w:t>
            </w:r>
            <w:r>
              <w:t>11</w:t>
            </w:r>
          </w:p>
          <w:p w14:paraId="5A7609F4" w14:textId="77777777" w:rsidR="0006637D" w:rsidRDefault="0006637D"/>
          <w:p w14:paraId="7D68B0D3" w14:textId="77777777" w:rsidR="0006637D" w:rsidRDefault="0006637D" w:rsidP="000662D6">
            <w:pPr>
              <w:rPr>
                <w:b/>
                <w:sz w:val="28"/>
                <w:szCs w:val="28"/>
              </w:rPr>
            </w:pPr>
            <w:r>
              <w:rPr>
                <w:b/>
                <w:sz w:val="28"/>
                <w:szCs w:val="28"/>
              </w:rPr>
              <w:t>STUDENT  NAME:</w:t>
            </w:r>
          </w:p>
          <w:p w14:paraId="34549107" w14:textId="77777777" w:rsidR="0006637D" w:rsidRDefault="0006637D" w:rsidP="000662D6">
            <w:pPr>
              <w:rPr>
                <w:b/>
                <w:sz w:val="28"/>
                <w:szCs w:val="28"/>
              </w:rPr>
            </w:pPr>
          </w:p>
          <w:p w14:paraId="2B4C957B" w14:textId="77777777" w:rsidR="0006637D" w:rsidRDefault="0006637D" w:rsidP="000662D6">
            <w:pPr>
              <w:rPr>
                <w:b/>
                <w:sz w:val="28"/>
                <w:szCs w:val="28"/>
              </w:rPr>
            </w:pPr>
            <w:r w:rsidRPr="000662D6">
              <w:rPr>
                <w:b/>
                <w:sz w:val="28"/>
                <w:szCs w:val="28"/>
              </w:rPr>
              <w:t xml:space="preserve">You are working at </w:t>
            </w:r>
            <w:r>
              <w:rPr>
                <w:b/>
                <w:sz w:val="28"/>
                <w:szCs w:val="28"/>
              </w:rPr>
              <w:t>Friendship Cafe</w:t>
            </w:r>
          </w:p>
          <w:p w14:paraId="340F64A7" w14:textId="77777777" w:rsidR="0006637D" w:rsidRPr="00FD371F" w:rsidRDefault="0006637D" w:rsidP="000662D6">
            <w:pPr>
              <w:rPr>
                <w:b/>
                <w:sz w:val="24"/>
                <w:szCs w:val="24"/>
              </w:rPr>
            </w:pPr>
          </w:p>
          <w:p w14:paraId="4D9533C2" w14:textId="77777777" w:rsidR="0006637D" w:rsidRPr="00C72A1D" w:rsidRDefault="0006637D" w:rsidP="00BE6A06">
            <w:pPr>
              <w:pStyle w:val="ListParagraph"/>
              <w:numPr>
                <w:ilvl w:val="0"/>
                <w:numId w:val="15"/>
              </w:numPr>
              <w:rPr>
                <w:sz w:val="24"/>
                <w:szCs w:val="24"/>
              </w:rPr>
            </w:pPr>
            <w:r w:rsidRPr="00C72A1D">
              <w:rPr>
                <w:sz w:val="24"/>
                <w:szCs w:val="24"/>
              </w:rPr>
              <w:t>You take a call for a colleague who is NOT available.</w:t>
            </w:r>
          </w:p>
          <w:p w14:paraId="6FEF7230" w14:textId="77777777" w:rsidR="0006637D" w:rsidRPr="00C72A1D" w:rsidRDefault="0006637D" w:rsidP="00BE6A06">
            <w:pPr>
              <w:pStyle w:val="ListParagraph"/>
              <w:numPr>
                <w:ilvl w:val="0"/>
                <w:numId w:val="15"/>
              </w:numPr>
              <w:rPr>
                <w:sz w:val="24"/>
                <w:szCs w:val="24"/>
              </w:rPr>
            </w:pPr>
            <w:r w:rsidRPr="00C72A1D">
              <w:rPr>
                <w:sz w:val="24"/>
                <w:szCs w:val="24"/>
              </w:rPr>
              <w:t>Listen to the caller carefully and take the message</w:t>
            </w:r>
          </w:p>
          <w:p w14:paraId="4FFC9E09" w14:textId="77777777" w:rsidR="0006637D" w:rsidRPr="006C3D70" w:rsidRDefault="0006637D" w:rsidP="00BE6A06">
            <w:pPr>
              <w:pStyle w:val="ListParagraph"/>
              <w:numPr>
                <w:ilvl w:val="0"/>
                <w:numId w:val="15"/>
              </w:numPr>
              <w:rPr>
                <w:sz w:val="24"/>
                <w:szCs w:val="24"/>
              </w:rPr>
            </w:pPr>
            <w:r w:rsidRPr="006C3D70">
              <w:rPr>
                <w:sz w:val="24"/>
                <w:szCs w:val="24"/>
              </w:rPr>
              <w:t xml:space="preserve">Ask questions if not sure and clarify information  </w:t>
            </w:r>
          </w:p>
          <w:p w14:paraId="2947B030" w14:textId="77777777" w:rsidR="0006637D" w:rsidRDefault="0006637D" w:rsidP="000662D6"/>
          <w:p w14:paraId="3E3EF103" w14:textId="77777777" w:rsidR="0006637D" w:rsidRDefault="0006637D"/>
        </w:tc>
        <w:tc>
          <w:tcPr>
            <w:tcW w:w="109" w:type="pct"/>
            <w:tcBorders>
              <w:top w:val="nil"/>
              <w:left w:val="single" w:sz="4" w:space="0" w:color="auto"/>
              <w:bottom w:val="nil"/>
              <w:right w:val="single" w:sz="4" w:space="0" w:color="auto"/>
            </w:tcBorders>
          </w:tcPr>
          <w:p w14:paraId="0FB0D630" w14:textId="77777777" w:rsidR="0006637D" w:rsidRDefault="0006637D"/>
        </w:tc>
        <w:tc>
          <w:tcPr>
            <w:tcW w:w="3188" w:type="pct"/>
            <w:tcBorders>
              <w:left w:val="single" w:sz="4" w:space="0" w:color="auto"/>
            </w:tcBorders>
          </w:tcPr>
          <w:p w14:paraId="0E15979A" w14:textId="77777777" w:rsidR="0006637D" w:rsidRDefault="0006637D" w:rsidP="00BE6A06">
            <w:pPr>
              <w:rPr>
                <w:sz w:val="28"/>
                <w:szCs w:val="28"/>
              </w:rPr>
            </w:pPr>
            <w:r w:rsidRPr="00C72A1D">
              <w:rPr>
                <w:sz w:val="28"/>
                <w:szCs w:val="28"/>
              </w:rPr>
              <w:t>11</w:t>
            </w:r>
          </w:p>
          <w:p w14:paraId="6D65B035" w14:textId="77777777" w:rsidR="0006637D" w:rsidRDefault="0006637D" w:rsidP="00BE6A06">
            <w:pPr>
              <w:rPr>
                <w:sz w:val="28"/>
                <w:szCs w:val="28"/>
              </w:rPr>
            </w:pPr>
          </w:p>
          <w:p w14:paraId="7125C31C"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Peter </w:t>
            </w:r>
            <w:proofErr w:type="spellStart"/>
            <w:r>
              <w:rPr>
                <w:sz w:val="28"/>
                <w:szCs w:val="28"/>
                <w:u w:val="single"/>
              </w:rPr>
              <w:t>McComish</w:t>
            </w:r>
            <w:proofErr w:type="spellEnd"/>
          </w:p>
          <w:p w14:paraId="50BAEBB4" w14:textId="77777777" w:rsidR="0006637D" w:rsidRPr="00C72A1D" w:rsidRDefault="0006637D" w:rsidP="00BE6A06">
            <w:pPr>
              <w:rPr>
                <w:sz w:val="28"/>
                <w:szCs w:val="28"/>
              </w:rPr>
            </w:pPr>
          </w:p>
          <w:p w14:paraId="2DF12CD6" w14:textId="77777777" w:rsidR="0006637D" w:rsidRDefault="0006637D" w:rsidP="00BE6A06">
            <w:pPr>
              <w:rPr>
                <w:sz w:val="28"/>
                <w:szCs w:val="28"/>
              </w:rPr>
            </w:pPr>
            <w:r w:rsidRPr="00C72A1D">
              <w:rPr>
                <w:sz w:val="28"/>
                <w:szCs w:val="28"/>
              </w:rPr>
              <w:t xml:space="preserve">Caller’s name:  </w:t>
            </w:r>
            <w:r>
              <w:rPr>
                <w:sz w:val="28"/>
                <w:szCs w:val="28"/>
              </w:rPr>
              <w:t>Maria Shriver</w:t>
            </w:r>
          </w:p>
          <w:p w14:paraId="1851DC6B" w14:textId="77777777" w:rsidR="0006637D" w:rsidRPr="00BE6A06" w:rsidRDefault="0006637D" w:rsidP="00BE6A06">
            <w:pPr>
              <w:rPr>
                <w:sz w:val="16"/>
                <w:szCs w:val="16"/>
              </w:rPr>
            </w:pPr>
          </w:p>
          <w:p w14:paraId="1781C413" w14:textId="77777777" w:rsidR="0006637D" w:rsidRPr="00C72A1D" w:rsidRDefault="0006637D" w:rsidP="00BE6A06">
            <w:pPr>
              <w:rPr>
                <w:sz w:val="28"/>
                <w:szCs w:val="28"/>
              </w:rPr>
            </w:pPr>
            <w:r w:rsidRPr="00C72A1D">
              <w:rPr>
                <w:sz w:val="28"/>
                <w:szCs w:val="28"/>
              </w:rPr>
              <w:t xml:space="preserve">You are calling from </w:t>
            </w:r>
            <w:r>
              <w:rPr>
                <w:sz w:val="28"/>
                <w:szCs w:val="28"/>
              </w:rPr>
              <w:t>Tennis W.A.</w:t>
            </w:r>
          </w:p>
          <w:p w14:paraId="684BC027" w14:textId="77777777" w:rsidR="0006637D" w:rsidRPr="00BE6A06" w:rsidRDefault="0006637D" w:rsidP="00BE6A06">
            <w:pPr>
              <w:rPr>
                <w:sz w:val="16"/>
                <w:szCs w:val="16"/>
              </w:rPr>
            </w:pPr>
          </w:p>
          <w:p w14:paraId="3D177B4C" w14:textId="77777777" w:rsidR="0006637D" w:rsidRDefault="0006637D" w:rsidP="00BE6A06">
            <w:pPr>
              <w:rPr>
                <w:sz w:val="28"/>
                <w:szCs w:val="28"/>
              </w:rPr>
            </w:pPr>
            <w:r>
              <w:rPr>
                <w:sz w:val="28"/>
                <w:szCs w:val="28"/>
              </w:rPr>
              <w:t xml:space="preserve">Ringing to book function centre for North Perth Tennis Club, for </w:t>
            </w:r>
            <w:proofErr w:type="gramStart"/>
            <w:r>
              <w:rPr>
                <w:sz w:val="28"/>
                <w:szCs w:val="28"/>
              </w:rPr>
              <w:t>approx..</w:t>
            </w:r>
            <w:proofErr w:type="gramEnd"/>
            <w:r>
              <w:rPr>
                <w:sz w:val="28"/>
                <w:szCs w:val="28"/>
              </w:rPr>
              <w:t xml:space="preserve"> 36 people – Sat 30 Nov. starting 6:30 pm.  Would like to know cost to hire venue and how much </w:t>
            </w:r>
            <w:proofErr w:type="gramStart"/>
            <w:r>
              <w:rPr>
                <w:sz w:val="28"/>
                <w:szCs w:val="28"/>
              </w:rPr>
              <w:t>for  finger</w:t>
            </w:r>
            <w:proofErr w:type="gramEnd"/>
            <w:r>
              <w:rPr>
                <w:sz w:val="28"/>
                <w:szCs w:val="28"/>
              </w:rPr>
              <w:t xml:space="preserve"> food.  Please call asap.</w:t>
            </w:r>
          </w:p>
          <w:p w14:paraId="48E1F85D" w14:textId="77777777" w:rsidR="0006637D" w:rsidRDefault="0006637D" w:rsidP="00BE6A06">
            <w:pPr>
              <w:rPr>
                <w:sz w:val="28"/>
                <w:szCs w:val="28"/>
              </w:rPr>
            </w:pPr>
          </w:p>
          <w:p w14:paraId="2001D4E3" w14:textId="77777777" w:rsidR="0006637D" w:rsidRPr="00C72A1D" w:rsidRDefault="0006637D" w:rsidP="00BE6A06">
            <w:pPr>
              <w:rPr>
                <w:sz w:val="28"/>
                <w:szCs w:val="28"/>
              </w:rPr>
            </w:pPr>
            <w:r>
              <w:rPr>
                <w:sz w:val="28"/>
                <w:szCs w:val="28"/>
              </w:rPr>
              <w:t>Your number is 9395 8911</w:t>
            </w:r>
          </w:p>
          <w:p w14:paraId="0150DEC9" w14:textId="77777777" w:rsidR="0006637D" w:rsidRPr="00C72A1D" w:rsidRDefault="0006637D" w:rsidP="00BE6A06">
            <w:pPr>
              <w:rPr>
                <w:sz w:val="28"/>
                <w:szCs w:val="28"/>
              </w:rPr>
            </w:pPr>
          </w:p>
        </w:tc>
      </w:tr>
      <w:tr w:rsidR="0006637D" w14:paraId="1937E12E" w14:textId="77777777" w:rsidTr="0006637D">
        <w:tc>
          <w:tcPr>
            <w:tcW w:w="1703" w:type="pct"/>
            <w:tcBorders>
              <w:right w:val="single" w:sz="4" w:space="0" w:color="auto"/>
            </w:tcBorders>
          </w:tcPr>
          <w:p w14:paraId="34AE6142" w14:textId="77777777" w:rsidR="0006637D" w:rsidRDefault="0006637D"/>
          <w:p w14:paraId="20D5E919" w14:textId="77777777" w:rsidR="0006637D" w:rsidRDefault="0006637D"/>
          <w:p w14:paraId="495C242F" w14:textId="77777777" w:rsidR="0006637D" w:rsidRDefault="0006637D">
            <w:r w:rsidRPr="003858ED">
              <w:t xml:space="preserve">Scenario </w:t>
            </w:r>
            <w:r>
              <w:t xml:space="preserve"> 12</w:t>
            </w:r>
          </w:p>
          <w:p w14:paraId="6EE4F4D4" w14:textId="77777777" w:rsidR="0006637D" w:rsidRDefault="0006637D"/>
          <w:p w14:paraId="609151C4" w14:textId="77777777" w:rsidR="0006637D" w:rsidRDefault="0006637D" w:rsidP="000662D6">
            <w:pPr>
              <w:rPr>
                <w:b/>
                <w:sz w:val="28"/>
                <w:szCs w:val="28"/>
              </w:rPr>
            </w:pPr>
            <w:r>
              <w:rPr>
                <w:b/>
                <w:sz w:val="28"/>
                <w:szCs w:val="28"/>
              </w:rPr>
              <w:t>STUDENT  NAME:</w:t>
            </w:r>
          </w:p>
          <w:p w14:paraId="41FAA3A5" w14:textId="77777777" w:rsidR="0006637D" w:rsidRDefault="0006637D" w:rsidP="000662D6">
            <w:pPr>
              <w:rPr>
                <w:b/>
                <w:sz w:val="28"/>
                <w:szCs w:val="28"/>
              </w:rPr>
            </w:pPr>
          </w:p>
          <w:p w14:paraId="4764C9CE" w14:textId="77777777" w:rsidR="0006637D" w:rsidRDefault="0006637D" w:rsidP="000662D6">
            <w:pPr>
              <w:rPr>
                <w:b/>
                <w:sz w:val="28"/>
                <w:szCs w:val="28"/>
              </w:rPr>
            </w:pPr>
            <w:r w:rsidRPr="000662D6">
              <w:rPr>
                <w:b/>
                <w:sz w:val="28"/>
                <w:szCs w:val="28"/>
              </w:rPr>
              <w:t xml:space="preserve">You are working at </w:t>
            </w:r>
            <w:r>
              <w:rPr>
                <w:b/>
                <w:sz w:val="28"/>
                <w:szCs w:val="28"/>
              </w:rPr>
              <w:t>BC Camping</w:t>
            </w:r>
          </w:p>
          <w:p w14:paraId="009ECE03" w14:textId="77777777" w:rsidR="0006637D" w:rsidRPr="00FD371F" w:rsidRDefault="0006637D" w:rsidP="000662D6">
            <w:pPr>
              <w:rPr>
                <w:b/>
                <w:sz w:val="24"/>
                <w:szCs w:val="24"/>
              </w:rPr>
            </w:pPr>
          </w:p>
          <w:p w14:paraId="67520B53" w14:textId="77777777" w:rsidR="0006637D" w:rsidRPr="00C72A1D" w:rsidRDefault="0006637D" w:rsidP="00C72A1D">
            <w:pPr>
              <w:pStyle w:val="ListParagraph"/>
              <w:numPr>
                <w:ilvl w:val="0"/>
                <w:numId w:val="14"/>
              </w:numPr>
              <w:rPr>
                <w:sz w:val="24"/>
                <w:szCs w:val="24"/>
              </w:rPr>
            </w:pPr>
            <w:r w:rsidRPr="00C72A1D">
              <w:rPr>
                <w:sz w:val="24"/>
                <w:szCs w:val="24"/>
              </w:rPr>
              <w:t>You take a call for a colleague who is NOT available.</w:t>
            </w:r>
          </w:p>
          <w:p w14:paraId="51895EDF" w14:textId="77777777" w:rsidR="0006637D" w:rsidRPr="00C72A1D" w:rsidRDefault="0006637D" w:rsidP="00C72A1D">
            <w:pPr>
              <w:pStyle w:val="ListParagraph"/>
              <w:numPr>
                <w:ilvl w:val="0"/>
                <w:numId w:val="14"/>
              </w:numPr>
              <w:rPr>
                <w:sz w:val="24"/>
                <w:szCs w:val="24"/>
              </w:rPr>
            </w:pPr>
            <w:r w:rsidRPr="00C72A1D">
              <w:rPr>
                <w:sz w:val="24"/>
                <w:szCs w:val="24"/>
              </w:rPr>
              <w:t>Listen to the caller carefully and take the message</w:t>
            </w:r>
          </w:p>
          <w:p w14:paraId="1E096FA6" w14:textId="77777777" w:rsidR="0006637D" w:rsidRPr="00C72A1D" w:rsidRDefault="0006637D" w:rsidP="00C72A1D">
            <w:pPr>
              <w:pStyle w:val="ListParagraph"/>
              <w:numPr>
                <w:ilvl w:val="0"/>
                <w:numId w:val="14"/>
              </w:numPr>
              <w:rPr>
                <w:sz w:val="24"/>
                <w:szCs w:val="24"/>
              </w:rPr>
            </w:pPr>
            <w:r w:rsidRPr="00C72A1D">
              <w:rPr>
                <w:sz w:val="24"/>
                <w:szCs w:val="24"/>
              </w:rPr>
              <w:t xml:space="preserve">Ask questions if not sure and clarify information  </w:t>
            </w:r>
          </w:p>
          <w:p w14:paraId="6B0CF697" w14:textId="77777777" w:rsidR="0006637D" w:rsidRDefault="0006637D"/>
        </w:tc>
        <w:tc>
          <w:tcPr>
            <w:tcW w:w="109" w:type="pct"/>
            <w:tcBorders>
              <w:top w:val="nil"/>
              <w:left w:val="single" w:sz="4" w:space="0" w:color="auto"/>
              <w:bottom w:val="nil"/>
              <w:right w:val="single" w:sz="4" w:space="0" w:color="auto"/>
            </w:tcBorders>
          </w:tcPr>
          <w:p w14:paraId="6B5CDD0A" w14:textId="77777777" w:rsidR="0006637D" w:rsidRDefault="0006637D"/>
        </w:tc>
        <w:tc>
          <w:tcPr>
            <w:tcW w:w="3188" w:type="pct"/>
            <w:tcBorders>
              <w:left w:val="single" w:sz="4" w:space="0" w:color="auto"/>
            </w:tcBorders>
          </w:tcPr>
          <w:p w14:paraId="6498AEE8" w14:textId="77777777" w:rsidR="0006637D" w:rsidRDefault="0006637D" w:rsidP="00C14FD8">
            <w:pPr>
              <w:ind w:left="-533" w:firstLine="533"/>
              <w:rPr>
                <w:sz w:val="28"/>
                <w:szCs w:val="28"/>
                <w:u w:val="single"/>
              </w:rPr>
            </w:pPr>
            <w:r w:rsidRPr="00C72A1D">
              <w:rPr>
                <w:sz w:val="28"/>
                <w:szCs w:val="28"/>
              </w:rPr>
              <w:t>12</w:t>
            </w:r>
            <w:r w:rsidRPr="00C72A1D">
              <w:rPr>
                <w:sz w:val="28"/>
                <w:szCs w:val="28"/>
                <w:u w:val="single"/>
              </w:rPr>
              <w:t xml:space="preserve"> </w:t>
            </w:r>
          </w:p>
          <w:p w14:paraId="507AF83C" w14:textId="77777777" w:rsidR="0006637D" w:rsidRPr="000E5674" w:rsidRDefault="0006637D" w:rsidP="00BE6A06">
            <w:pPr>
              <w:rPr>
                <w:sz w:val="16"/>
                <w:szCs w:val="16"/>
                <w:u w:val="single"/>
              </w:rPr>
            </w:pPr>
          </w:p>
          <w:p w14:paraId="1891FC9A"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Josh Whitehorse</w:t>
            </w:r>
          </w:p>
          <w:p w14:paraId="33945B84" w14:textId="77777777" w:rsidR="0006637D" w:rsidRPr="000E5674" w:rsidRDefault="0006637D" w:rsidP="00BE6A06">
            <w:pPr>
              <w:rPr>
                <w:sz w:val="16"/>
                <w:szCs w:val="16"/>
              </w:rPr>
            </w:pPr>
          </w:p>
          <w:p w14:paraId="5D8799F0" w14:textId="77777777" w:rsidR="0006637D" w:rsidRPr="00C72A1D" w:rsidRDefault="0006637D" w:rsidP="00BE6A06">
            <w:pPr>
              <w:rPr>
                <w:sz w:val="28"/>
                <w:szCs w:val="28"/>
              </w:rPr>
            </w:pPr>
            <w:r w:rsidRPr="00C72A1D">
              <w:rPr>
                <w:sz w:val="28"/>
                <w:szCs w:val="28"/>
              </w:rPr>
              <w:t xml:space="preserve">Caller’s name:  </w:t>
            </w:r>
            <w:r>
              <w:rPr>
                <w:sz w:val="28"/>
                <w:szCs w:val="28"/>
              </w:rPr>
              <w:t>Kim Skiles</w:t>
            </w:r>
          </w:p>
          <w:p w14:paraId="362974DD" w14:textId="77777777" w:rsidR="0006637D" w:rsidRPr="000E5674" w:rsidRDefault="0006637D" w:rsidP="00BE6A06">
            <w:pPr>
              <w:rPr>
                <w:sz w:val="16"/>
                <w:szCs w:val="16"/>
              </w:rPr>
            </w:pPr>
          </w:p>
          <w:p w14:paraId="6F75129B" w14:textId="77777777" w:rsidR="0006637D" w:rsidRPr="00C72A1D" w:rsidRDefault="0006637D" w:rsidP="00BE6A06">
            <w:pPr>
              <w:rPr>
                <w:sz w:val="28"/>
                <w:szCs w:val="28"/>
              </w:rPr>
            </w:pPr>
            <w:r w:rsidRPr="00C72A1D">
              <w:rPr>
                <w:sz w:val="28"/>
                <w:szCs w:val="28"/>
              </w:rPr>
              <w:t>You are calling from Joe’s Fish Shack</w:t>
            </w:r>
          </w:p>
          <w:p w14:paraId="7957B9B8" w14:textId="77777777" w:rsidR="0006637D" w:rsidRPr="00C14FD8" w:rsidRDefault="0006637D" w:rsidP="00BE6A06">
            <w:pPr>
              <w:rPr>
                <w:sz w:val="16"/>
                <w:szCs w:val="16"/>
              </w:rPr>
            </w:pPr>
          </w:p>
          <w:p w14:paraId="357CB9F6" w14:textId="77777777" w:rsidR="0006637D" w:rsidRPr="00C72A1D" w:rsidRDefault="0006637D" w:rsidP="00BE6A06">
            <w:pPr>
              <w:rPr>
                <w:sz w:val="28"/>
                <w:szCs w:val="28"/>
              </w:rPr>
            </w:pPr>
            <w:r w:rsidRPr="00C72A1D">
              <w:rPr>
                <w:sz w:val="28"/>
                <w:szCs w:val="28"/>
              </w:rPr>
              <w:t xml:space="preserve">Ringing to confirm a booking </w:t>
            </w:r>
            <w:proofErr w:type="gramStart"/>
            <w:r w:rsidRPr="00C72A1D">
              <w:rPr>
                <w:sz w:val="28"/>
                <w:szCs w:val="28"/>
              </w:rPr>
              <w:t xml:space="preserve">for </w:t>
            </w:r>
            <w:r>
              <w:rPr>
                <w:sz w:val="28"/>
                <w:szCs w:val="28"/>
              </w:rPr>
              <w:t xml:space="preserve"> table</w:t>
            </w:r>
            <w:proofErr w:type="gramEnd"/>
            <w:r>
              <w:rPr>
                <w:sz w:val="28"/>
                <w:szCs w:val="28"/>
              </w:rPr>
              <w:t xml:space="preserve"> for 12 persons, </w:t>
            </w:r>
            <w:r w:rsidRPr="00C72A1D">
              <w:rPr>
                <w:sz w:val="28"/>
                <w:szCs w:val="28"/>
              </w:rPr>
              <w:t>Tuesday 5</w:t>
            </w:r>
            <w:r w:rsidRPr="00C72A1D">
              <w:rPr>
                <w:sz w:val="28"/>
                <w:szCs w:val="28"/>
                <w:vertAlign w:val="superscript"/>
              </w:rPr>
              <w:t>th</w:t>
            </w:r>
            <w:r w:rsidRPr="00C72A1D">
              <w:rPr>
                <w:sz w:val="28"/>
                <w:szCs w:val="28"/>
              </w:rPr>
              <w:t xml:space="preserve"> May 12:20 pm.  Needs to call 24 hours beforehand to confirm booking.</w:t>
            </w:r>
            <w:r>
              <w:rPr>
                <w:sz w:val="28"/>
                <w:szCs w:val="28"/>
              </w:rPr>
              <w:t xml:space="preserve">  Would also like to know if you require personalised table service for your guests.</w:t>
            </w:r>
          </w:p>
          <w:p w14:paraId="0CF6DE6C" w14:textId="77777777" w:rsidR="0006637D" w:rsidRPr="000E5674" w:rsidRDefault="0006637D" w:rsidP="00BE6A06">
            <w:pPr>
              <w:rPr>
                <w:sz w:val="16"/>
                <w:szCs w:val="16"/>
              </w:rPr>
            </w:pPr>
          </w:p>
          <w:p w14:paraId="75BF96B8" w14:textId="77777777" w:rsidR="0006637D" w:rsidRDefault="0006637D">
            <w:pPr>
              <w:rPr>
                <w:sz w:val="28"/>
                <w:szCs w:val="28"/>
              </w:rPr>
            </w:pPr>
            <w:r w:rsidRPr="00C72A1D">
              <w:rPr>
                <w:sz w:val="28"/>
                <w:szCs w:val="28"/>
              </w:rPr>
              <w:t>Your number is 9345 8909</w:t>
            </w:r>
          </w:p>
          <w:p w14:paraId="5206079B" w14:textId="77777777" w:rsidR="0006637D" w:rsidRDefault="0006637D">
            <w:pPr>
              <w:rPr>
                <w:sz w:val="28"/>
                <w:szCs w:val="28"/>
              </w:rPr>
            </w:pPr>
          </w:p>
          <w:p w14:paraId="4C5E9B67" w14:textId="77777777" w:rsidR="0006637D" w:rsidRDefault="0006637D">
            <w:pPr>
              <w:rPr>
                <w:sz w:val="28"/>
                <w:szCs w:val="28"/>
              </w:rPr>
            </w:pPr>
          </w:p>
          <w:p w14:paraId="647C8CF1" w14:textId="77777777" w:rsidR="0006637D" w:rsidRPr="00C72A1D" w:rsidRDefault="0006637D">
            <w:pPr>
              <w:rPr>
                <w:sz w:val="28"/>
                <w:szCs w:val="28"/>
              </w:rPr>
            </w:pPr>
          </w:p>
        </w:tc>
      </w:tr>
      <w:tr w:rsidR="0006637D" w14:paraId="060E5852" w14:textId="77777777" w:rsidTr="0006637D">
        <w:tc>
          <w:tcPr>
            <w:tcW w:w="1703" w:type="pct"/>
            <w:tcBorders>
              <w:right w:val="single" w:sz="4" w:space="0" w:color="auto"/>
            </w:tcBorders>
          </w:tcPr>
          <w:p w14:paraId="0FC65D35" w14:textId="77777777" w:rsidR="0006637D" w:rsidRDefault="0006637D">
            <w:proofErr w:type="gramStart"/>
            <w:r w:rsidRPr="003858ED">
              <w:lastRenderedPageBreak/>
              <w:t xml:space="preserve">Scenario </w:t>
            </w:r>
            <w:r>
              <w:t xml:space="preserve"> 13</w:t>
            </w:r>
            <w:proofErr w:type="gramEnd"/>
          </w:p>
          <w:p w14:paraId="47F27645" w14:textId="77777777" w:rsidR="0006637D" w:rsidRDefault="0006637D"/>
          <w:p w14:paraId="3BB021DD" w14:textId="77777777" w:rsidR="0006637D" w:rsidRDefault="0006637D" w:rsidP="000662D6">
            <w:pPr>
              <w:rPr>
                <w:b/>
                <w:sz w:val="28"/>
                <w:szCs w:val="28"/>
              </w:rPr>
            </w:pPr>
            <w:r>
              <w:rPr>
                <w:b/>
                <w:sz w:val="28"/>
                <w:szCs w:val="28"/>
              </w:rPr>
              <w:t>STUDENT  NAME:</w:t>
            </w:r>
          </w:p>
          <w:p w14:paraId="6F0FEB3B" w14:textId="77777777" w:rsidR="0006637D" w:rsidRDefault="0006637D" w:rsidP="000662D6">
            <w:pPr>
              <w:rPr>
                <w:b/>
                <w:sz w:val="28"/>
                <w:szCs w:val="28"/>
              </w:rPr>
            </w:pPr>
          </w:p>
          <w:p w14:paraId="50C02F5E" w14:textId="77777777" w:rsidR="0006637D" w:rsidRDefault="0006637D" w:rsidP="000662D6">
            <w:pPr>
              <w:rPr>
                <w:b/>
                <w:sz w:val="28"/>
                <w:szCs w:val="28"/>
              </w:rPr>
            </w:pPr>
            <w:r w:rsidRPr="000662D6">
              <w:rPr>
                <w:b/>
                <w:sz w:val="28"/>
                <w:szCs w:val="28"/>
              </w:rPr>
              <w:t xml:space="preserve">You are working at </w:t>
            </w:r>
            <w:r>
              <w:rPr>
                <w:b/>
                <w:sz w:val="28"/>
                <w:szCs w:val="28"/>
              </w:rPr>
              <w:t>JB HI Morley</w:t>
            </w:r>
          </w:p>
          <w:p w14:paraId="77E60994" w14:textId="77777777" w:rsidR="0006637D" w:rsidRPr="00FD371F" w:rsidRDefault="0006637D" w:rsidP="000662D6">
            <w:pPr>
              <w:rPr>
                <w:b/>
                <w:sz w:val="24"/>
                <w:szCs w:val="24"/>
              </w:rPr>
            </w:pPr>
          </w:p>
          <w:p w14:paraId="4F0A6A33" w14:textId="77777777" w:rsidR="0006637D" w:rsidRPr="00C72A1D" w:rsidRDefault="0006637D" w:rsidP="00C72A1D">
            <w:pPr>
              <w:pStyle w:val="ListParagraph"/>
              <w:numPr>
                <w:ilvl w:val="0"/>
                <w:numId w:val="13"/>
              </w:numPr>
              <w:rPr>
                <w:sz w:val="24"/>
                <w:szCs w:val="24"/>
              </w:rPr>
            </w:pPr>
            <w:r w:rsidRPr="00C72A1D">
              <w:rPr>
                <w:sz w:val="24"/>
                <w:szCs w:val="24"/>
              </w:rPr>
              <w:t>You take a call for a colleague who is NOT available.</w:t>
            </w:r>
          </w:p>
          <w:p w14:paraId="5D99150C" w14:textId="77777777" w:rsidR="0006637D" w:rsidRPr="00C72A1D" w:rsidRDefault="0006637D" w:rsidP="00C72A1D">
            <w:pPr>
              <w:pStyle w:val="ListParagraph"/>
              <w:numPr>
                <w:ilvl w:val="0"/>
                <w:numId w:val="13"/>
              </w:numPr>
              <w:rPr>
                <w:sz w:val="24"/>
                <w:szCs w:val="24"/>
              </w:rPr>
            </w:pPr>
            <w:r w:rsidRPr="00C72A1D">
              <w:rPr>
                <w:sz w:val="24"/>
                <w:szCs w:val="24"/>
              </w:rPr>
              <w:t>Listen to the caller carefully and take the message</w:t>
            </w:r>
          </w:p>
          <w:p w14:paraId="54C94420" w14:textId="77777777" w:rsidR="0006637D" w:rsidRPr="00C72A1D" w:rsidRDefault="0006637D" w:rsidP="00C72A1D">
            <w:pPr>
              <w:pStyle w:val="ListParagraph"/>
              <w:numPr>
                <w:ilvl w:val="0"/>
                <w:numId w:val="13"/>
              </w:numPr>
              <w:rPr>
                <w:sz w:val="24"/>
                <w:szCs w:val="24"/>
              </w:rPr>
            </w:pPr>
            <w:r w:rsidRPr="00C72A1D">
              <w:rPr>
                <w:sz w:val="24"/>
                <w:szCs w:val="24"/>
              </w:rPr>
              <w:t xml:space="preserve">Ask questions if not sure and clarify information  </w:t>
            </w:r>
          </w:p>
          <w:p w14:paraId="48476680" w14:textId="77777777" w:rsidR="0006637D" w:rsidRDefault="0006637D" w:rsidP="000662D6"/>
          <w:p w14:paraId="76342566" w14:textId="77777777" w:rsidR="0006637D" w:rsidRDefault="0006637D"/>
        </w:tc>
        <w:tc>
          <w:tcPr>
            <w:tcW w:w="109" w:type="pct"/>
            <w:tcBorders>
              <w:top w:val="nil"/>
              <w:left w:val="single" w:sz="4" w:space="0" w:color="auto"/>
              <w:bottom w:val="nil"/>
              <w:right w:val="single" w:sz="4" w:space="0" w:color="auto"/>
            </w:tcBorders>
          </w:tcPr>
          <w:p w14:paraId="498B9F48" w14:textId="77777777" w:rsidR="0006637D" w:rsidRDefault="0006637D"/>
        </w:tc>
        <w:tc>
          <w:tcPr>
            <w:tcW w:w="3188" w:type="pct"/>
            <w:tcBorders>
              <w:left w:val="single" w:sz="4" w:space="0" w:color="auto"/>
            </w:tcBorders>
          </w:tcPr>
          <w:p w14:paraId="0C6A7649" w14:textId="77777777" w:rsidR="0006637D" w:rsidRDefault="0006637D" w:rsidP="00BE6A06">
            <w:pPr>
              <w:rPr>
                <w:sz w:val="28"/>
                <w:szCs w:val="28"/>
                <w:u w:val="single"/>
              </w:rPr>
            </w:pPr>
            <w:r w:rsidRPr="00C72A1D">
              <w:rPr>
                <w:sz w:val="28"/>
                <w:szCs w:val="28"/>
              </w:rPr>
              <w:t>13</w:t>
            </w:r>
            <w:r w:rsidRPr="00C72A1D">
              <w:rPr>
                <w:sz w:val="28"/>
                <w:szCs w:val="28"/>
                <w:u w:val="single"/>
              </w:rPr>
              <w:t xml:space="preserve"> </w:t>
            </w:r>
          </w:p>
          <w:p w14:paraId="6B487BEC" w14:textId="77777777" w:rsidR="0006637D" w:rsidRPr="00EB54EA" w:rsidRDefault="0006637D" w:rsidP="00BE6A06">
            <w:pPr>
              <w:rPr>
                <w:sz w:val="28"/>
                <w:szCs w:val="28"/>
                <w:u w:val="single"/>
              </w:rPr>
            </w:pPr>
          </w:p>
          <w:p w14:paraId="56C70FC8"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Molly Lavinia</w:t>
            </w:r>
          </w:p>
          <w:p w14:paraId="2DB56005" w14:textId="77777777" w:rsidR="0006637D" w:rsidRPr="00EB54EA" w:rsidRDefault="0006637D" w:rsidP="00BE6A06">
            <w:pPr>
              <w:rPr>
                <w:sz w:val="16"/>
                <w:szCs w:val="16"/>
              </w:rPr>
            </w:pPr>
          </w:p>
          <w:p w14:paraId="22317D08" w14:textId="77777777" w:rsidR="0006637D" w:rsidRPr="00C72A1D" w:rsidRDefault="0006637D" w:rsidP="00BE6A06">
            <w:pPr>
              <w:rPr>
                <w:sz w:val="28"/>
                <w:szCs w:val="28"/>
              </w:rPr>
            </w:pPr>
            <w:r w:rsidRPr="00C72A1D">
              <w:rPr>
                <w:sz w:val="28"/>
                <w:szCs w:val="28"/>
              </w:rPr>
              <w:t xml:space="preserve">Caller’s name:  </w:t>
            </w:r>
            <w:r>
              <w:rPr>
                <w:sz w:val="28"/>
                <w:szCs w:val="28"/>
              </w:rPr>
              <w:t>Damon Woodhouse</w:t>
            </w:r>
          </w:p>
          <w:p w14:paraId="5F964DE2" w14:textId="77777777" w:rsidR="0006637D" w:rsidRPr="00EB54EA" w:rsidRDefault="0006637D" w:rsidP="00BE6A06">
            <w:pPr>
              <w:rPr>
                <w:sz w:val="16"/>
                <w:szCs w:val="16"/>
              </w:rPr>
            </w:pPr>
          </w:p>
          <w:p w14:paraId="2436B6DD" w14:textId="77777777" w:rsidR="0006637D" w:rsidRPr="00C72A1D" w:rsidRDefault="0006637D" w:rsidP="00BE6A06">
            <w:pPr>
              <w:rPr>
                <w:sz w:val="28"/>
                <w:szCs w:val="28"/>
              </w:rPr>
            </w:pPr>
            <w:r w:rsidRPr="00C72A1D">
              <w:rPr>
                <w:sz w:val="28"/>
                <w:szCs w:val="28"/>
              </w:rPr>
              <w:t xml:space="preserve">You are calling from </w:t>
            </w:r>
            <w:r>
              <w:rPr>
                <w:sz w:val="28"/>
                <w:szCs w:val="28"/>
              </w:rPr>
              <w:t xml:space="preserve">Roofing </w:t>
            </w:r>
            <w:proofErr w:type="spellStart"/>
            <w:r>
              <w:rPr>
                <w:sz w:val="28"/>
                <w:szCs w:val="28"/>
              </w:rPr>
              <w:t>PLus</w:t>
            </w:r>
            <w:proofErr w:type="spellEnd"/>
          </w:p>
          <w:p w14:paraId="6211F501" w14:textId="77777777" w:rsidR="0006637D" w:rsidRPr="00EB54EA" w:rsidRDefault="0006637D" w:rsidP="00BE6A06">
            <w:pPr>
              <w:rPr>
                <w:sz w:val="16"/>
                <w:szCs w:val="16"/>
              </w:rPr>
            </w:pPr>
          </w:p>
          <w:p w14:paraId="65F11475" w14:textId="77777777" w:rsidR="0006637D" w:rsidRPr="00C72A1D" w:rsidRDefault="0006637D" w:rsidP="00BE6A06">
            <w:pPr>
              <w:rPr>
                <w:sz w:val="28"/>
                <w:szCs w:val="28"/>
              </w:rPr>
            </w:pPr>
            <w:r>
              <w:rPr>
                <w:sz w:val="28"/>
                <w:szCs w:val="28"/>
              </w:rPr>
              <w:t>Ringing to get price on a  Samsung</w:t>
            </w:r>
          </w:p>
          <w:p w14:paraId="6CAAB853" w14:textId="77777777" w:rsidR="0006637D" w:rsidRDefault="0006637D" w:rsidP="00BE6A06">
            <w:pPr>
              <w:rPr>
                <w:sz w:val="28"/>
                <w:szCs w:val="28"/>
              </w:rPr>
            </w:pPr>
            <w:proofErr w:type="spellStart"/>
            <w:r>
              <w:rPr>
                <w:sz w:val="28"/>
                <w:szCs w:val="28"/>
              </w:rPr>
              <w:t>Labtop</w:t>
            </w:r>
            <w:proofErr w:type="spellEnd"/>
            <w:r>
              <w:rPr>
                <w:sz w:val="28"/>
                <w:szCs w:val="28"/>
              </w:rPr>
              <w:t xml:space="preserve"> hard case</w:t>
            </w:r>
            <w:r w:rsidRPr="00C72A1D">
              <w:rPr>
                <w:sz w:val="28"/>
                <w:szCs w:val="28"/>
              </w:rPr>
              <w:t xml:space="preserve"> </w:t>
            </w:r>
            <w:r>
              <w:rPr>
                <w:sz w:val="28"/>
                <w:szCs w:val="28"/>
              </w:rPr>
              <w:t>(30cm by 80cm).</w:t>
            </w:r>
          </w:p>
          <w:p w14:paraId="6C6E309A" w14:textId="77777777" w:rsidR="0006637D" w:rsidRDefault="0006637D" w:rsidP="00BE6A06">
            <w:pPr>
              <w:rPr>
                <w:sz w:val="28"/>
                <w:szCs w:val="28"/>
              </w:rPr>
            </w:pPr>
            <w:r>
              <w:rPr>
                <w:sz w:val="28"/>
                <w:szCs w:val="28"/>
              </w:rPr>
              <w:t>Also need to find out how much overhead projector will cost with audio and 500 black DVD discs.</w:t>
            </w:r>
          </w:p>
          <w:p w14:paraId="5A4B65E0" w14:textId="77777777" w:rsidR="0006637D" w:rsidRDefault="0006637D" w:rsidP="00BE6A06">
            <w:pPr>
              <w:rPr>
                <w:sz w:val="28"/>
                <w:szCs w:val="28"/>
              </w:rPr>
            </w:pPr>
          </w:p>
          <w:p w14:paraId="19902BCD" w14:textId="77777777" w:rsidR="0006637D" w:rsidRDefault="0006637D" w:rsidP="00BE6A06">
            <w:pPr>
              <w:rPr>
                <w:sz w:val="28"/>
                <w:szCs w:val="28"/>
              </w:rPr>
            </w:pPr>
            <w:r>
              <w:rPr>
                <w:sz w:val="28"/>
                <w:szCs w:val="28"/>
              </w:rPr>
              <w:t>Your number is 9245 11</w:t>
            </w:r>
            <w:r w:rsidRPr="00C72A1D">
              <w:rPr>
                <w:sz w:val="28"/>
                <w:szCs w:val="28"/>
              </w:rPr>
              <w:t>09</w:t>
            </w:r>
          </w:p>
          <w:p w14:paraId="4AED20C1" w14:textId="77777777" w:rsidR="0006637D" w:rsidRPr="00C72A1D" w:rsidRDefault="0006637D">
            <w:pPr>
              <w:rPr>
                <w:sz w:val="28"/>
                <w:szCs w:val="28"/>
              </w:rPr>
            </w:pPr>
          </w:p>
        </w:tc>
      </w:tr>
      <w:tr w:rsidR="0006637D" w14:paraId="20562FAC" w14:textId="77777777" w:rsidTr="0006637D">
        <w:tc>
          <w:tcPr>
            <w:tcW w:w="1703" w:type="pct"/>
            <w:tcBorders>
              <w:right w:val="single" w:sz="4" w:space="0" w:color="auto"/>
            </w:tcBorders>
          </w:tcPr>
          <w:p w14:paraId="6F5EEAD9" w14:textId="77777777" w:rsidR="0006637D" w:rsidRDefault="0006637D">
            <w:proofErr w:type="gramStart"/>
            <w:r w:rsidRPr="003858ED">
              <w:t xml:space="preserve">Scenario </w:t>
            </w:r>
            <w:r>
              <w:t xml:space="preserve"> 14</w:t>
            </w:r>
            <w:proofErr w:type="gramEnd"/>
          </w:p>
          <w:p w14:paraId="2764755A" w14:textId="77777777" w:rsidR="0006637D" w:rsidRDefault="0006637D"/>
          <w:p w14:paraId="53F6D489" w14:textId="77777777" w:rsidR="0006637D" w:rsidRDefault="0006637D" w:rsidP="000662D6">
            <w:pPr>
              <w:rPr>
                <w:b/>
                <w:sz w:val="28"/>
                <w:szCs w:val="28"/>
              </w:rPr>
            </w:pPr>
            <w:r>
              <w:rPr>
                <w:b/>
                <w:sz w:val="28"/>
                <w:szCs w:val="28"/>
              </w:rPr>
              <w:t>STUDENT  NAME:</w:t>
            </w:r>
          </w:p>
          <w:p w14:paraId="3F44799D" w14:textId="77777777" w:rsidR="0006637D" w:rsidRDefault="0006637D" w:rsidP="000662D6">
            <w:pPr>
              <w:rPr>
                <w:b/>
                <w:sz w:val="28"/>
                <w:szCs w:val="28"/>
              </w:rPr>
            </w:pPr>
          </w:p>
          <w:p w14:paraId="40FA60D0" w14:textId="77777777" w:rsidR="0006637D" w:rsidRDefault="0006637D" w:rsidP="000662D6">
            <w:pPr>
              <w:rPr>
                <w:b/>
                <w:sz w:val="28"/>
                <w:szCs w:val="28"/>
              </w:rPr>
            </w:pPr>
            <w:r w:rsidRPr="000662D6">
              <w:rPr>
                <w:b/>
                <w:sz w:val="28"/>
                <w:szCs w:val="28"/>
              </w:rPr>
              <w:t xml:space="preserve">You are working at </w:t>
            </w:r>
            <w:r>
              <w:rPr>
                <w:b/>
                <w:sz w:val="28"/>
                <w:szCs w:val="28"/>
              </w:rPr>
              <w:t>Tuck’s Plumbing</w:t>
            </w:r>
          </w:p>
          <w:p w14:paraId="6060F12A" w14:textId="77777777" w:rsidR="0006637D" w:rsidRPr="000662D6" w:rsidRDefault="0006637D" w:rsidP="000662D6">
            <w:pPr>
              <w:rPr>
                <w:b/>
                <w:sz w:val="28"/>
                <w:szCs w:val="28"/>
              </w:rPr>
            </w:pPr>
          </w:p>
          <w:p w14:paraId="0210BDCA" w14:textId="77777777" w:rsidR="0006637D" w:rsidRPr="00C72A1D" w:rsidRDefault="0006637D" w:rsidP="00C72A1D">
            <w:pPr>
              <w:pStyle w:val="ListParagraph"/>
              <w:numPr>
                <w:ilvl w:val="0"/>
                <w:numId w:val="12"/>
              </w:numPr>
              <w:rPr>
                <w:sz w:val="24"/>
                <w:szCs w:val="24"/>
              </w:rPr>
            </w:pPr>
            <w:r w:rsidRPr="00C72A1D">
              <w:rPr>
                <w:sz w:val="24"/>
                <w:szCs w:val="24"/>
              </w:rPr>
              <w:t>You take a call for a colleague who is NOT available.</w:t>
            </w:r>
          </w:p>
          <w:p w14:paraId="574DA694" w14:textId="77777777" w:rsidR="0006637D" w:rsidRPr="00C72A1D" w:rsidRDefault="0006637D" w:rsidP="00C72A1D">
            <w:pPr>
              <w:pStyle w:val="ListParagraph"/>
              <w:numPr>
                <w:ilvl w:val="0"/>
                <w:numId w:val="12"/>
              </w:numPr>
              <w:rPr>
                <w:sz w:val="24"/>
                <w:szCs w:val="24"/>
              </w:rPr>
            </w:pPr>
            <w:r w:rsidRPr="00C72A1D">
              <w:rPr>
                <w:sz w:val="24"/>
                <w:szCs w:val="24"/>
              </w:rPr>
              <w:t>Listen to the caller carefully and take the message</w:t>
            </w:r>
          </w:p>
          <w:p w14:paraId="58FC5E73" w14:textId="77777777" w:rsidR="0006637D" w:rsidRPr="00C72A1D" w:rsidRDefault="0006637D" w:rsidP="00C72A1D">
            <w:pPr>
              <w:pStyle w:val="ListParagraph"/>
              <w:numPr>
                <w:ilvl w:val="0"/>
                <w:numId w:val="12"/>
              </w:numPr>
              <w:rPr>
                <w:sz w:val="24"/>
                <w:szCs w:val="24"/>
              </w:rPr>
            </w:pPr>
            <w:r w:rsidRPr="00C72A1D">
              <w:rPr>
                <w:sz w:val="24"/>
                <w:szCs w:val="24"/>
              </w:rPr>
              <w:t xml:space="preserve">Ask questions if not sure and clarify information  </w:t>
            </w:r>
          </w:p>
          <w:p w14:paraId="64C034B9" w14:textId="77777777" w:rsidR="0006637D" w:rsidRDefault="0006637D" w:rsidP="000662D6"/>
          <w:p w14:paraId="3CB379F8" w14:textId="77777777" w:rsidR="0006637D" w:rsidRDefault="0006637D"/>
          <w:p w14:paraId="4C5AF3FD" w14:textId="77777777" w:rsidR="0006637D" w:rsidRDefault="0006637D"/>
          <w:p w14:paraId="584F0308" w14:textId="77777777" w:rsidR="0006637D" w:rsidRDefault="0006637D"/>
        </w:tc>
        <w:tc>
          <w:tcPr>
            <w:tcW w:w="109" w:type="pct"/>
            <w:tcBorders>
              <w:top w:val="nil"/>
              <w:left w:val="single" w:sz="4" w:space="0" w:color="auto"/>
              <w:bottom w:val="nil"/>
              <w:right w:val="single" w:sz="4" w:space="0" w:color="auto"/>
            </w:tcBorders>
          </w:tcPr>
          <w:p w14:paraId="6A3426BD" w14:textId="77777777" w:rsidR="0006637D" w:rsidRDefault="0006637D"/>
        </w:tc>
        <w:tc>
          <w:tcPr>
            <w:tcW w:w="3188" w:type="pct"/>
            <w:tcBorders>
              <w:left w:val="single" w:sz="4" w:space="0" w:color="auto"/>
            </w:tcBorders>
          </w:tcPr>
          <w:p w14:paraId="6DBF22E2" w14:textId="77777777" w:rsidR="0006637D" w:rsidRDefault="0006637D" w:rsidP="00BE6A06">
            <w:pPr>
              <w:rPr>
                <w:sz w:val="28"/>
                <w:szCs w:val="28"/>
                <w:u w:val="single"/>
              </w:rPr>
            </w:pPr>
            <w:r w:rsidRPr="00C72A1D">
              <w:rPr>
                <w:sz w:val="28"/>
                <w:szCs w:val="28"/>
              </w:rPr>
              <w:t>14</w:t>
            </w:r>
            <w:r w:rsidRPr="00C72A1D">
              <w:rPr>
                <w:sz w:val="28"/>
                <w:szCs w:val="28"/>
                <w:u w:val="single"/>
              </w:rPr>
              <w:t xml:space="preserve"> </w:t>
            </w:r>
          </w:p>
          <w:p w14:paraId="58AA2C77" w14:textId="77777777" w:rsidR="0006637D" w:rsidRPr="00EB54EA" w:rsidRDefault="0006637D" w:rsidP="00BE6A06">
            <w:pPr>
              <w:rPr>
                <w:sz w:val="16"/>
                <w:szCs w:val="16"/>
                <w:u w:val="single"/>
              </w:rPr>
            </w:pPr>
          </w:p>
          <w:p w14:paraId="1378AE85"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 Billy Baggins</w:t>
            </w:r>
          </w:p>
          <w:p w14:paraId="17CBDD44" w14:textId="77777777" w:rsidR="0006637D" w:rsidRPr="00C72A1D" w:rsidRDefault="0006637D" w:rsidP="00BE6A06">
            <w:pPr>
              <w:rPr>
                <w:sz w:val="28"/>
                <w:szCs w:val="28"/>
              </w:rPr>
            </w:pPr>
          </w:p>
          <w:p w14:paraId="02F42EFB" w14:textId="77777777" w:rsidR="0006637D" w:rsidRPr="00C72A1D" w:rsidRDefault="0006637D" w:rsidP="00BE6A06">
            <w:pPr>
              <w:rPr>
                <w:sz w:val="28"/>
                <w:szCs w:val="28"/>
              </w:rPr>
            </w:pPr>
            <w:r w:rsidRPr="00C72A1D">
              <w:rPr>
                <w:sz w:val="28"/>
                <w:szCs w:val="28"/>
              </w:rPr>
              <w:t xml:space="preserve">Caller’s name:  </w:t>
            </w:r>
            <w:r>
              <w:rPr>
                <w:sz w:val="28"/>
                <w:szCs w:val="28"/>
              </w:rPr>
              <w:t>Josephine Miller</w:t>
            </w:r>
          </w:p>
          <w:p w14:paraId="6CBB0C47" w14:textId="77777777" w:rsidR="0006637D" w:rsidRPr="00EB54EA" w:rsidRDefault="0006637D" w:rsidP="00BE6A06">
            <w:pPr>
              <w:rPr>
                <w:sz w:val="16"/>
                <w:szCs w:val="16"/>
              </w:rPr>
            </w:pPr>
          </w:p>
          <w:p w14:paraId="5ED2E95E" w14:textId="77777777" w:rsidR="0006637D" w:rsidRPr="00C72A1D" w:rsidRDefault="0006637D" w:rsidP="00BE6A06">
            <w:pPr>
              <w:rPr>
                <w:sz w:val="28"/>
                <w:szCs w:val="28"/>
              </w:rPr>
            </w:pPr>
            <w:r>
              <w:rPr>
                <w:sz w:val="28"/>
                <w:szCs w:val="28"/>
              </w:rPr>
              <w:t>You are calling from Mount Hospital</w:t>
            </w:r>
          </w:p>
          <w:p w14:paraId="5C4FA95E" w14:textId="77777777" w:rsidR="0006637D" w:rsidRPr="00C72A1D" w:rsidRDefault="0006637D" w:rsidP="00BE6A06">
            <w:pPr>
              <w:rPr>
                <w:sz w:val="28"/>
                <w:szCs w:val="28"/>
              </w:rPr>
            </w:pPr>
          </w:p>
          <w:p w14:paraId="77215C67" w14:textId="77777777" w:rsidR="0006637D" w:rsidRDefault="0006637D" w:rsidP="00BE6A06">
            <w:pPr>
              <w:rPr>
                <w:sz w:val="28"/>
                <w:szCs w:val="28"/>
              </w:rPr>
            </w:pPr>
            <w:r w:rsidRPr="00C72A1D">
              <w:rPr>
                <w:sz w:val="28"/>
                <w:szCs w:val="28"/>
              </w:rPr>
              <w:t xml:space="preserve">Ringing to </w:t>
            </w:r>
            <w:r>
              <w:rPr>
                <w:sz w:val="28"/>
                <w:szCs w:val="28"/>
              </w:rPr>
              <w:t>get maintenance work done for kitchen at hospital. Taps are leaking and need new hot water system. Job needs to be done urgently.  Please phone urgently when he can do the job.  Also need quote for a new Rinnai 200 litre hot water system.</w:t>
            </w:r>
          </w:p>
          <w:p w14:paraId="55E2D2C7" w14:textId="77777777" w:rsidR="0006637D" w:rsidRPr="00EB54EA" w:rsidRDefault="0006637D" w:rsidP="00BE6A06">
            <w:pPr>
              <w:rPr>
                <w:sz w:val="16"/>
                <w:szCs w:val="16"/>
              </w:rPr>
            </w:pPr>
          </w:p>
          <w:p w14:paraId="79BD03C4" w14:textId="77777777" w:rsidR="0006637D" w:rsidRPr="00C72A1D" w:rsidRDefault="0006637D" w:rsidP="00BE6A06">
            <w:pPr>
              <w:rPr>
                <w:sz w:val="28"/>
                <w:szCs w:val="28"/>
              </w:rPr>
            </w:pPr>
            <w:r>
              <w:rPr>
                <w:sz w:val="28"/>
                <w:szCs w:val="28"/>
              </w:rPr>
              <w:t xml:space="preserve">Your number is 9348 </w:t>
            </w:r>
            <w:r w:rsidRPr="00C72A1D">
              <w:rPr>
                <w:sz w:val="28"/>
                <w:szCs w:val="28"/>
              </w:rPr>
              <w:t>9</w:t>
            </w:r>
            <w:r>
              <w:rPr>
                <w:sz w:val="28"/>
                <w:szCs w:val="28"/>
              </w:rPr>
              <w:t>6</w:t>
            </w:r>
            <w:r w:rsidRPr="00C72A1D">
              <w:rPr>
                <w:sz w:val="28"/>
                <w:szCs w:val="28"/>
              </w:rPr>
              <w:t>09</w:t>
            </w:r>
          </w:p>
          <w:p w14:paraId="6346707C" w14:textId="77777777" w:rsidR="0006637D" w:rsidRPr="00C72A1D" w:rsidRDefault="0006637D">
            <w:pPr>
              <w:rPr>
                <w:sz w:val="28"/>
                <w:szCs w:val="28"/>
              </w:rPr>
            </w:pPr>
          </w:p>
        </w:tc>
      </w:tr>
      <w:tr w:rsidR="0006637D" w14:paraId="091A7E09" w14:textId="77777777" w:rsidTr="0006637D">
        <w:tc>
          <w:tcPr>
            <w:tcW w:w="1703" w:type="pct"/>
            <w:tcBorders>
              <w:right w:val="single" w:sz="4" w:space="0" w:color="auto"/>
            </w:tcBorders>
          </w:tcPr>
          <w:p w14:paraId="256F9F2B" w14:textId="77777777" w:rsidR="0006637D" w:rsidRDefault="0006637D">
            <w:proofErr w:type="gramStart"/>
            <w:r w:rsidRPr="003858ED">
              <w:lastRenderedPageBreak/>
              <w:t>Scenario</w:t>
            </w:r>
            <w:r>
              <w:t xml:space="preserve"> </w:t>
            </w:r>
            <w:r w:rsidRPr="003858ED">
              <w:t xml:space="preserve"> </w:t>
            </w:r>
            <w:r>
              <w:t>15</w:t>
            </w:r>
            <w:proofErr w:type="gramEnd"/>
          </w:p>
          <w:p w14:paraId="463A0B9D" w14:textId="77777777" w:rsidR="0006637D" w:rsidRDefault="0006637D"/>
          <w:p w14:paraId="3BDC5B74" w14:textId="77777777" w:rsidR="0006637D" w:rsidRDefault="0006637D" w:rsidP="000662D6">
            <w:pPr>
              <w:rPr>
                <w:b/>
                <w:sz w:val="28"/>
                <w:szCs w:val="28"/>
              </w:rPr>
            </w:pPr>
            <w:r>
              <w:rPr>
                <w:b/>
                <w:sz w:val="28"/>
                <w:szCs w:val="28"/>
              </w:rPr>
              <w:t>STUDENT  NAME:</w:t>
            </w:r>
          </w:p>
          <w:p w14:paraId="0FAD4DAE" w14:textId="77777777" w:rsidR="0006637D" w:rsidRDefault="0006637D" w:rsidP="000662D6">
            <w:pPr>
              <w:rPr>
                <w:b/>
                <w:sz w:val="28"/>
                <w:szCs w:val="28"/>
              </w:rPr>
            </w:pPr>
          </w:p>
          <w:p w14:paraId="0689CC34" w14:textId="77777777" w:rsidR="0006637D" w:rsidRDefault="0006637D" w:rsidP="000662D6">
            <w:pPr>
              <w:rPr>
                <w:b/>
                <w:sz w:val="28"/>
                <w:szCs w:val="28"/>
              </w:rPr>
            </w:pPr>
            <w:r w:rsidRPr="000662D6">
              <w:rPr>
                <w:b/>
                <w:sz w:val="28"/>
                <w:szCs w:val="28"/>
              </w:rPr>
              <w:t xml:space="preserve">You are working at </w:t>
            </w:r>
            <w:r>
              <w:rPr>
                <w:b/>
                <w:sz w:val="28"/>
                <w:szCs w:val="28"/>
              </w:rPr>
              <w:t>Entertainment Plus</w:t>
            </w:r>
          </w:p>
          <w:p w14:paraId="6F6B9F02" w14:textId="77777777" w:rsidR="0006637D" w:rsidRDefault="0006637D" w:rsidP="000662D6">
            <w:pPr>
              <w:rPr>
                <w:b/>
                <w:sz w:val="28"/>
                <w:szCs w:val="28"/>
              </w:rPr>
            </w:pPr>
          </w:p>
          <w:p w14:paraId="0EC011CE" w14:textId="77777777" w:rsidR="0006637D" w:rsidRPr="00FD371F" w:rsidRDefault="0006637D" w:rsidP="000662D6">
            <w:pPr>
              <w:rPr>
                <w:b/>
                <w:sz w:val="24"/>
                <w:szCs w:val="24"/>
              </w:rPr>
            </w:pPr>
          </w:p>
          <w:p w14:paraId="7977CBE5" w14:textId="77777777" w:rsidR="0006637D" w:rsidRPr="00C72A1D" w:rsidRDefault="0006637D" w:rsidP="00C72A1D">
            <w:pPr>
              <w:pStyle w:val="ListParagraph"/>
              <w:numPr>
                <w:ilvl w:val="0"/>
                <w:numId w:val="11"/>
              </w:numPr>
              <w:rPr>
                <w:sz w:val="24"/>
                <w:szCs w:val="24"/>
              </w:rPr>
            </w:pPr>
            <w:r w:rsidRPr="00C72A1D">
              <w:rPr>
                <w:sz w:val="24"/>
                <w:szCs w:val="24"/>
              </w:rPr>
              <w:t>You take a call for a colleague who is NOT available.</w:t>
            </w:r>
          </w:p>
          <w:p w14:paraId="03D61C03" w14:textId="77777777" w:rsidR="0006637D" w:rsidRPr="00C72A1D" w:rsidRDefault="0006637D" w:rsidP="00C72A1D">
            <w:pPr>
              <w:pStyle w:val="ListParagraph"/>
              <w:numPr>
                <w:ilvl w:val="0"/>
                <w:numId w:val="11"/>
              </w:numPr>
              <w:rPr>
                <w:sz w:val="24"/>
                <w:szCs w:val="24"/>
              </w:rPr>
            </w:pPr>
            <w:r w:rsidRPr="00C72A1D">
              <w:rPr>
                <w:sz w:val="24"/>
                <w:szCs w:val="24"/>
              </w:rPr>
              <w:t>Listen to the caller carefully and take the message</w:t>
            </w:r>
          </w:p>
          <w:p w14:paraId="47FD5078" w14:textId="77777777" w:rsidR="0006637D" w:rsidRPr="00C72A1D" w:rsidRDefault="0006637D" w:rsidP="00C72A1D">
            <w:pPr>
              <w:pStyle w:val="ListParagraph"/>
              <w:numPr>
                <w:ilvl w:val="0"/>
                <w:numId w:val="11"/>
              </w:numPr>
              <w:rPr>
                <w:sz w:val="24"/>
                <w:szCs w:val="24"/>
              </w:rPr>
            </w:pPr>
            <w:r w:rsidRPr="00C72A1D">
              <w:rPr>
                <w:sz w:val="24"/>
                <w:szCs w:val="24"/>
              </w:rPr>
              <w:t xml:space="preserve">Ask questions if not sure and clarify information  </w:t>
            </w:r>
          </w:p>
          <w:p w14:paraId="5C04D9F8" w14:textId="77777777" w:rsidR="0006637D" w:rsidRDefault="0006637D" w:rsidP="000662D6"/>
          <w:p w14:paraId="412AD8C8" w14:textId="77777777" w:rsidR="0006637D" w:rsidRDefault="0006637D"/>
        </w:tc>
        <w:tc>
          <w:tcPr>
            <w:tcW w:w="109" w:type="pct"/>
            <w:tcBorders>
              <w:top w:val="nil"/>
              <w:left w:val="single" w:sz="4" w:space="0" w:color="auto"/>
              <w:bottom w:val="nil"/>
              <w:right w:val="single" w:sz="4" w:space="0" w:color="auto"/>
            </w:tcBorders>
          </w:tcPr>
          <w:p w14:paraId="23CB5AC2" w14:textId="77777777" w:rsidR="0006637D" w:rsidRDefault="0006637D"/>
        </w:tc>
        <w:tc>
          <w:tcPr>
            <w:tcW w:w="3188" w:type="pct"/>
            <w:tcBorders>
              <w:left w:val="single" w:sz="4" w:space="0" w:color="auto"/>
            </w:tcBorders>
          </w:tcPr>
          <w:p w14:paraId="4B657FBF" w14:textId="77777777" w:rsidR="0006637D" w:rsidRDefault="0006637D">
            <w:pPr>
              <w:rPr>
                <w:sz w:val="28"/>
                <w:szCs w:val="28"/>
              </w:rPr>
            </w:pPr>
            <w:r w:rsidRPr="00C72A1D">
              <w:rPr>
                <w:sz w:val="28"/>
                <w:szCs w:val="28"/>
              </w:rPr>
              <w:t>15</w:t>
            </w:r>
          </w:p>
          <w:p w14:paraId="0FE28FDE" w14:textId="77777777" w:rsidR="0006637D" w:rsidRPr="00C72A1D" w:rsidRDefault="0006637D" w:rsidP="00EB54EA">
            <w:pPr>
              <w:rPr>
                <w:sz w:val="28"/>
                <w:szCs w:val="28"/>
                <w:u w:val="single"/>
              </w:rPr>
            </w:pPr>
            <w:r w:rsidRPr="00C72A1D">
              <w:rPr>
                <w:sz w:val="28"/>
                <w:szCs w:val="28"/>
                <w:u w:val="single"/>
              </w:rPr>
              <w:t xml:space="preserve">Message for </w:t>
            </w:r>
            <w:r>
              <w:rPr>
                <w:sz w:val="28"/>
                <w:szCs w:val="28"/>
                <w:u w:val="single"/>
              </w:rPr>
              <w:t xml:space="preserve"> Maria Carey</w:t>
            </w:r>
          </w:p>
          <w:p w14:paraId="01B5E416" w14:textId="77777777" w:rsidR="0006637D" w:rsidRPr="00C72A1D" w:rsidRDefault="0006637D" w:rsidP="00EB54EA">
            <w:pPr>
              <w:rPr>
                <w:sz w:val="28"/>
                <w:szCs w:val="28"/>
              </w:rPr>
            </w:pPr>
          </w:p>
          <w:p w14:paraId="39FBC874" w14:textId="77777777" w:rsidR="0006637D" w:rsidRPr="00C72A1D" w:rsidRDefault="0006637D" w:rsidP="00EB54EA">
            <w:pPr>
              <w:rPr>
                <w:sz w:val="28"/>
                <w:szCs w:val="28"/>
              </w:rPr>
            </w:pPr>
            <w:r w:rsidRPr="00C72A1D">
              <w:rPr>
                <w:sz w:val="28"/>
                <w:szCs w:val="28"/>
              </w:rPr>
              <w:t xml:space="preserve">Caller’s name:  </w:t>
            </w:r>
            <w:r>
              <w:rPr>
                <w:sz w:val="28"/>
                <w:szCs w:val="28"/>
              </w:rPr>
              <w:t xml:space="preserve">Josephine </w:t>
            </w:r>
            <w:proofErr w:type="spellStart"/>
            <w:r>
              <w:rPr>
                <w:sz w:val="28"/>
                <w:szCs w:val="28"/>
              </w:rPr>
              <w:t>Milander</w:t>
            </w:r>
            <w:proofErr w:type="spellEnd"/>
          </w:p>
          <w:p w14:paraId="0B45E748" w14:textId="77777777" w:rsidR="0006637D" w:rsidRPr="00EB54EA" w:rsidRDefault="0006637D" w:rsidP="00EB54EA">
            <w:pPr>
              <w:rPr>
                <w:sz w:val="16"/>
                <w:szCs w:val="16"/>
              </w:rPr>
            </w:pPr>
          </w:p>
          <w:p w14:paraId="13C6772C" w14:textId="77777777" w:rsidR="0006637D" w:rsidRPr="00C72A1D" w:rsidRDefault="0006637D" w:rsidP="00EB54EA">
            <w:pPr>
              <w:rPr>
                <w:sz w:val="28"/>
                <w:szCs w:val="28"/>
              </w:rPr>
            </w:pPr>
            <w:r>
              <w:rPr>
                <w:sz w:val="28"/>
                <w:szCs w:val="28"/>
              </w:rPr>
              <w:t xml:space="preserve">You are calling from Ted’s </w:t>
            </w:r>
            <w:proofErr w:type="spellStart"/>
            <w:r>
              <w:rPr>
                <w:sz w:val="28"/>
                <w:szCs w:val="28"/>
              </w:rPr>
              <w:t>Photographics</w:t>
            </w:r>
            <w:proofErr w:type="spellEnd"/>
          </w:p>
          <w:p w14:paraId="3FD6876F" w14:textId="77777777" w:rsidR="0006637D" w:rsidRPr="0000092E" w:rsidRDefault="0006637D" w:rsidP="00EB54EA">
            <w:pPr>
              <w:rPr>
                <w:strike/>
                <w:sz w:val="28"/>
                <w:szCs w:val="28"/>
              </w:rPr>
            </w:pPr>
          </w:p>
          <w:p w14:paraId="24168CDC" w14:textId="77777777" w:rsidR="0006637D" w:rsidRDefault="0006637D" w:rsidP="00EB54EA">
            <w:pPr>
              <w:rPr>
                <w:sz w:val="28"/>
                <w:szCs w:val="28"/>
              </w:rPr>
            </w:pPr>
            <w:r>
              <w:rPr>
                <w:sz w:val="28"/>
                <w:szCs w:val="28"/>
              </w:rPr>
              <w:t xml:space="preserve">Maria’s photos are ready from photo shoot May 2. 55 photos in total made to poster size.  Do they want photos to be couriered over or will they pick up?  Total cost $2,345.  Delivery $50 extra. Please phone ASAP.  </w:t>
            </w:r>
          </w:p>
          <w:p w14:paraId="10269E1B" w14:textId="77777777" w:rsidR="0006637D" w:rsidRPr="0000092E" w:rsidRDefault="0006637D" w:rsidP="00EB54EA">
            <w:pPr>
              <w:rPr>
                <w:sz w:val="16"/>
                <w:szCs w:val="16"/>
              </w:rPr>
            </w:pPr>
          </w:p>
          <w:p w14:paraId="348C1E8B" w14:textId="77777777" w:rsidR="0006637D" w:rsidRPr="00C72A1D" w:rsidRDefault="0006637D" w:rsidP="00EB54EA">
            <w:pPr>
              <w:rPr>
                <w:sz w:val="28"/>
                <w:szCs w:val="28"/>
              </w:rPr>
            </w:pPr>
            <w:r>
              <w:rPr>
                <w:sz w:val="28"/>
                <w:szCs w:val="28"/>
              </w:rPr>
              <w:t xml:space="preserve">Your number is 9348 </w:t>
            </w:r>
            <w:r w:rsidRPr="00C72A1D">
              <w:rPr>
                <w:sz w:val="28"/>
                <w:szCs w:val="28"/>
              </w:rPr>
              <w:t>9</w:t>
            </w:r>
            <w:r>
              <w:rPr>
                <w:sz w:val="28"/>
                <w:szCs w:val="28"/>
              </w:rPr>
              <w:t>6</w:t>
            </w:r>
            <w:r w:rsidRPr="00C72A1D">
              <w:rPr>
                <w:sz w:val="28"/>
                <w:szCs w:val="28"/>
              </w:rPr>
              <w:t>09</w:t>
            </w:r>
          </w:p>
          <w:p w14:paraId="7E7C7ED4" w14:textId="77777777" w:rsidR="0006637D" w:rsidRPr="00C72A1D" w:rsidRDefault="0006637D">
            <w:pPr>
              <w:rPr>
                <w:sz w:val="28"/>
                <w:szCs w:val="28"/>
              </w:rPr>
            </w:pPr>
          </w:p>
        </w:tc>
      </w:tr>
      <w:tr w:rsidR="0006637D" w14:paraId="6CA4F860" w14:textId="77777777" w:rsidTr="0006637D">
        <w:tc>
          <w:tcPr>
            <w:tcW w:w="1703" w:type="pct"/>
            <w:tcBorders>
              <w:right w:val="single" w:sz="4" w:space="0" w:color="auto"/>
            </w:tcBorders>
          </w:tcPr>
          <w:p w14:paraId="5861CBDA" w14:textId="77777777" w:rsidR="0006637D" w:rsidRDefault="0006637D">
            <w:proofErr w:type="gramStart"/>
            <w:r w:rsidRPr="003858ED">
              <w:t>Scenario</w:t>
            </w:r>
            <w:r>
              <w:t xml:space="preserve"> </w:t>
            </w:r>
            <w:r w:rsidRPr="003858ED">
              <w:t xml:space="preserve"> </w:t>
            </w:r>
            <w:r>
              <w:t>16</w:t>
            </w:r>
            <w:proofErr w:type="gramEnd"/>
          </w:p>
          <w:p w14:paraId="3AD646F5" w14:textId="77777777" w:rsidR="0006637D" w:rsidRDefault="0006637D"/>
          <w:p w14:paraId="496CF9E6" w14:textId="77777777" w:rsidR="0006637D" w:rsidRDefault="0006637D" w:rsidP="000662D6">
            <w:pPr>
              <w:rPr>
                <w:b/>
                <w:sz w:val="28"/>
                <w:szCs w:val="28"/>
              </w:rPr>
            </w:pPr>
            <w:r>
              <w:rPr>
                <w:b/>
                <w:sz w:val="28"/>
                <w:szCs w:val="28"/>
              </w:rPr>
              <w:t>STUDENT  NAME:</w:t>
            </w:r>
          </w:p>
          <w:p w14:paraId="74BBBEAC" w14:textId="77777777" w:rsidR="0006637D" w:rsidRDefault="0006637D" w:rsidP="000662D6">
            <w:pPr>
              <w:rPr>
                <w:b/>
                <w:sz w:val="28"/>
                <w:szCs w:val="28"/>
              </w:rPr>
            </w:pPr>
          </w:p>
          <w:p w14:paraId="618ECFAF" w14:textId="77777777" w:rsidR="0006637D" w:rsidRDefault="0006637D" w:rsidP="000662D6">
            <w:pPr>
              <w:rPr>
                <w:b/>
                <w:sz w:val="28"/>
                <w:szCs w:val="28"/>
              </w:rPr>
            </w:pPr>
            <w:r w:rsidRPr="000662D6">
              <w:rPr>
                <w:b/>
                <w:sz w:val="28"/>
                <w:szCs w:val="28"/>
              </w:rPr>
              <w:t xml:space="preserve">You are working at </w:t>
            </w:r>
            <w:r>
              <w:rPr>
                <w:b/>
                <w:sz w:val="28"/>
                <w:szCs w:val="28"/>
              </w:rPr>
              <w:t>Buck’s Beauty Salon</w:t>
            </w:r>
          </w:p>
          <w:p w14:paraId="3EC24883" w14:textId="77777777" w:rsidR="0006637D" w:rsidRPr="000662D6" w:rsidRDefault="0006637D" w:rsidP="000662D6">
            <w:pPr>
              <w:rPr>
                <w:b/>
                <w:sz w:val="28"/>
                <w:szCs w:val="28"/>
              </w:rPr>
            </w:pPr>
          </w:p>
          <w:p w14:paraId="3E649E8F" w14:textId="77777777" w:rsidR="0006637D" w:rsidRPr="0000092E" w:rsidRDefault="0006637D" w:rsidP="0000092E">
            <w:pPr>
              <w:pStyle w:val="ListParagraph"/>
              <w:numPr>
                <w:ilvl w:val="0"/>
                <w:numId w:val="16"/>
              </w:numPr>
              <w:rPr>
                <w:sz w:val="24"/>
                <w:szCs w:val="24"/>
              </w:rPr>
            </w:pPr>
            <w:r w:rsidRPr="0000092E">
              <w:rPr>
                <w:sz w:val="24"/>
                <w:szCs w:val="24"/>
              </w:rPr>
              <w:t>You take a call for a colleague who is NOT available.</w:t>
            </w:r>
          </w:p>
          <w:p w14:paraId="3523AD0A" w14:textId="77777777" w:rsidR="0006637D" w:rsidRPr="0000092E" w:rsidRDefault="0006637D" w:rsidP="0000092E">
            <w:pPr>
              <w:pStyle w:val="ListParagraph"/>
              <w:numPr>
                <w:ilvl w:val="0"/>
                <w:numId w:val="16"/>
              </w:numPr>
              <w:rPr>
                <w:sz w:val="24"/>
                <w:szCs w:val="24"/>
              </w:rPr>
            </w:pPr>
            <w:r w:rsidRPr="0000092E">
              <w:rPr>
                <w:sz w:val="24"/>
                <w:szCs w:val="24"/>
              </w:rPr>
              <w:t>Listen to the caller carefully and take the message</w:t>
            </w:r>
          </w:p>
          <w:p w14:paraId="34B23159" w14:textId="77777777" w:rsidR="0006637D" w:rsidRPr="0000092E" w:rsidRDefault="0006637D" w:rsidP="0000092E">
            <w:pPr>
              <w:pStyle w:val="ListParagraph"/>
              <w:numPr>
                <w:ilvl w:val="0"/>
                <w:numId w:val="16"/>
              </w:numPr>
              <w:rPr>
                <w:sz w:val="24"/>
                <w:szCs w:val="24"/>
              </w:rPr>
            </w:pPr>
            <w:r w:rsidRPr="0000092E">
              <w:rPr>
                <w:sz w:val="24"/>
                <w:szCs w:val="24"/>
              </w:rPr>
              <w:t xml:space="preserve">Ask questions if not sure and clarify information  </w:t>
            </w:r>
          </w:p>
          <w:p w14:paraId="331BFF92" w14:textId="77777777" w:rsidR="0006637D" w:rsidRDefault="0006637D" w:rsidP="000662D6"/>
          <w:p w14:paraId="54284E84" w14:textId="77777777" w:rsidR="0006637D" w:rsidRDefault="0006637D"/>
        </w:tc>
        <w:tc>
          <w:tcPr>
            <w:tcW w:w="109" w:type="pct"/>
            <w:tcBorders>
              <w:top w:val="nil"/>
              <w:left w:val="single" w:sz="4" w:space="0" w:color="auto"/>
              <w:bottom w:val="nil"/>
              <w:right w:val="single" w:sz="4" w:space="0" w:color="auto"/>
            </w:tcBorders>
          </w:tcPr>
          <w:p w14:paraId="29590CEC" w14:textId="77777777" w:rsidR="0006637D" w:rsidRDefault="0006637D"/>
        </w:tc>
        <w:tc>
          <w:tcPr>
            <w:tcW w:w="3188" w:type="pct"/>
            <w:tcBorders>
              <w:left w:val="single" w:sz="4" w:space="0" w:color="auto"/>
            </w:tcBorders>
          </w:tcPr>
          <w:p w14:paraId="585193F2" w14:textId="77777777" w:rsidR="0006637D" w:rsidRDefault="0006637D" w:rsidP="00BE6A06">
            <w:pPr>
              <w:rPr>
                <w:sz w:val="28"/>
                <w:szCs w:val="28"/>
              </w:rPr>
            </w:pPr>
            <w:r w:rsidRPr="00C72A1D">
              <w:rPr>
                <w:sz w:val="28"/>
                <w:szCs w:val="28"/>
              </w:rPr>
              <w:t>16</w:t>
            </w:r>
          </w:p>
          <w:p w14:paraId="4CA59F6D" w14:textId="77777777" w:rsidR="0006637D" w:rsidRPr="0000092E" w:rsidRDefault="0006637D" w:rsidP="00BE6A06">
            <w:pPr>
              <w:rPr>
                <w:sz w:val="16"/>
                <w:szCs w:val="16"/>
              </w:rPr>
            </w:pPr>
          </w:p>
          <w:p w14:paraId="08E203C0" w14:textId="77777777" w:rsidR="0006637D" w:rsidRPr="00C72A1D" w:rsidRDefault="0006637D" w:rsidP="00BE6A06">
            <w:pPr>
              <w:rPr>
                <w:sz w:val="28"/>
                <w:szCs w:val="28"/>
                <w:u w:val="single"/>
              </w:rPr>
            </w:pPr>
            <w:r w:rsidRPr="00C72A1D">
              <w:rPr>
                <w:sz w:val="28"/>
                <w:szCs w:val="28"/>
                <w:u w:val="single"/>
              </w:rPr>
              <w:t xml:space="preserve"> Message for </w:t>
            </w:r>
            <w:r>
              <w:rPr>
                <w:sz w:val="28"/>
                <w:szCs w:val="28"/>
                <w:u w:val="single"/>
              </w:rPr>
              <w:t xml:space="preserve">Nicole </w:t>
            </w:r>
            <w:proofErr w:type="spellStart"/>
            <w:r>
              <w:rPr>
                <w:sz w:val="28"/>
                <w:szCs w:val="28"/>
                <w:u w:val="single"/>
              </w:rPr>
              <w:t>Kinderish</w:t>
            </w:r>
            <w:proofErr w:type="spellEnd"/>
          </w:p>
          <w:p w14:paraId="61B6867C" w14:textId="77777777" w:rsidR="0006637D" w:rsidRPr="00C72A1D" w:rsidRDefault="0006637D" w:rsidP="00BE6A06">
            <w:pPr>
              <w:rPr>
                <w:sz w:val="28"/>
                <w:szCs w:val="28"/>
              </w:rPr>
            </w:pPr>
          </w:p>
          <w:p w14:paraId="3252238E" w14:textId="77777777" w:rsidR="0006637D" w:rsidRPr="00C72A1D" w:rsidRDefault="0006637D" w:rsidP="00BE6A06">
            <w:pPr>
              <w:rPr>
                <w:sz w:val="28"/>
                <w:szCs w:val="28"/>
              </w:rPr>
            </w:pPr>
            <w:r w:rsidRPr="00C72A1D">
              <w:rPr>
                <w:sz w:val="28"/>
                <w:szCs w:val="28"/>
              </w:rPr>
              <w:t xml:space="preserve">Caller’s name:  </w:t>
            </w:r>
            <w:r>
              <w:rPr>
                <w:sz w:val="28"/>
                <w:szCs w:val="28"/>
              </w:rPr>
              <w:t>Tom Cruising</w:t>
            </w:r>
          </w:p>
          <w:p w14:paraId="142AD6A1" w14:textId="77777777" w:rsidR="0006637D" w:rsidRPr="0000092E" w:rsidRDefault="0006637D" w:rsidP="00BE6A06">
            <w:pPr>
              <w:rPr>
                <w:sz w:val="16"/>
                <w:szCs w:val="16"/>
              </w:rPr>
            </w:pPr>
          </w:p>
          <w:p w14:paraId="4A78A25F" w14:textId="77777777" w:rsidR="0006637D" w:rsidRPr="00C72A1D" w:rsidRDefault="0006637D" w:rsidP="00BE6A06">
            <w:pPr>
              <w:rPr>
                <w:sz w:val="28"/>
                <w:szCs w:val="28"/>
              </w:rPr>
            </w:pPr>
            <w:r w:rsidRPr="00C72A1D">
              <w:rPr>
                <w:sz w:val="28"/>
                <w:szCs w:val="28"/>
              </w:rPr>
              <w:t xml:space="preserve">You are calling from </w:t>
            </w:r>
            <w:proofErr w:type="spellStart"/>
            <w:r>
              <w:rPr>
                <w:sz w:val="28"/>
                <w:szCs w:val="28"/>
              </w:rPr>
              <w:t>Hooner</w:t>
            </w:r>
            <w:proofErr w:type="spellEnd"/>
            <w:r>
              <w:rPr>
                <w:sz w:val="28"/>
                <w:szCs w:val="28"/>
              </w:rPr>
              <w:t xml:space="preserve"> Pools</w:t>
            </w:r>
          </w:p>
          <w:p w14:paraId="10FA0615" w14:textId="77777777" w:rsidR="0006637D" w:rsidRPr="0000092E" w:rsidRDefault="0006637D" w:rsidP="00BE6A06">
            <w:pPr>
              <w:rPr>
                <w:sz w:val="16"/>
                <w:szCs w:val="16"/>
              </w:rPr>
            </w:pPr>
          </w:p>
          <w:p w14:paraId="62C818DC" w14:textId="77777777" w:rsidR="0006637D" w:rsidRPr="00C72A1D" w:rsidRDefault="0006637D" w:rsidP="00BE6A06">
            <w:pPr>
              <w:rPr>
                <w:sz w:val="28"/>
                <w:szCs w:val="28"/>
              </w:rPr>
            </w:pPr>
            <w:r w:rsidRPr="00C72A1D">
              <w:rPr>
                <w:sz w:val="28"/>
                <w:szCs w:val="28"/>
              </w:rPr>
              <w:t xml:space="preserve">Ringing to </w:t>
            </w:r>
            <w:r>
              <w:rPr>
                <w:sz w:val="28"/>
                <w:szCs w:val="28"/>
              </w:rPr>
              <w:t xml:space="preserve">inform Nicole’s Pool installation will cost $5,600.  Ready to start excavation next week.  Will need access to property next door to get excavation equipment through.   Please call before 4pm today to confirm starting date.  </w:t>
            </w:r>
          </w:p>
          <w:p w14:paraId="316EA9D5" w14:textId="77777777" w:rsidR="0006637D" w:rsidRPr="0000092E" w:rsidRDefault="0006637D" w:rsidP="00BE6A06">
            <w:pPr>
              <w:rPr>
                <w:sz w:val="16"/>
                <w:szCs w:val="16"/>
              </w:rPr>
            </w:pPr>
          </w:p>
          <w:p w14:paraId="7D761828" w14:textId="77777777" w:rsidR="0006637D" w:rsidRPr="00C72A1D" w:rsidRDefault="0006637D" w:rsidP="00BE6A06">
            <w:pPr>
              <w:rPr>
                <w:sz w:val="28"/>
                <w:szCs w:val="28"/>
              </w:rPr>
            </w:pPr>
            <w:r w:rsidRPr="00C72A1D">
              <w:rPr>
                <w:sz w:val="28"/>
                <w:szCs w:val="28"/>
              </w:rPr>
              <w:t>Your number is 9345 8909</w:t>
            </w:r>
          </w:p>
          <w:p w14:paraId="3689B72F" w14:textId="77777777" w:rsidR="0006637D" w:rsidRDefault="0006637D">
            <w:pPr>
              <w:rPr>
                <w:sz w:val="28"/>
                <w:szCs w:val="28"/>
              </w:rPr>
            </w:pPr>
          </w:p>
          <w:p w14:paraId="5C455B44" w14:textId="77777777" w:rsidR="0006637D" w:rsidRDefault="0006637D">
            <w:pPr>
              <w:rPr>
                <w:sz w:val="28"/>
                <w:szCs w:val="28"/>
              </w:rPr>
            </w:pPr>
          </w:p>
          <w:p w14:paraId="6BCB2DB2" w14:textId="77777777" w:rsidR="0006637D" w:rsidRPr="00C72A1D" w:rsidRDefault="0006637D">
            <w:pPr>
              <w:rPr>
                <w:sz w:val="28"/>
                <w:szCs w:val="28"/>
              </w:rPr>
            </w:pPr>
          </w:p>
        </w:tc>
      </w:tr>
      <w:tr w:rsidR="0006637D" w14:paraId="5264163D" w14:textId="77777777" w:rsidTr="0006637D">
        <w:tc>
          <w:tcPr>
            <w:tcW w:w="1703" w:type="pct"/>
            <w:tcBorders>
              <w:right w:val="single" w:sz="4" w:space="0" w:color="auto"/>
            </w:tcBorders>
          </w:tcPr>
          <w:p w14:paraId="0FD97EAD" w14:textId="77777777" w:rsidR="0006637D" w:rsidRDefault="0006637D">
            <w:r>
              <w:lastRenderedPageBreak/>
              <w:t>Scenario 17</w:t>
            </w:r>
          </w:p>
          <w:p w14:paraId="25DD79CF" w14:textId="77777777" w:rsidR="0006637D" w:rsidRDefault="0006637D"/>
          <w:p w14:paraId="3C96AE33" w14:textId="77777777" w:rsidR="0006637D" w:rsidRDefault="0006637D" w:rsidP="000662D6">
            <w:pPr>
              <w:rPr>
                <w:b/>
                <w:sz w:val="28"/>
                <w:szCs w:val="28"/>
              </w:rPr>
            </w:pPr>
            <w:r>
              <w:rPr>
                <w:b/>
                <w:sz w:val="28"/>
                <w:szCs w:val="28"/>
              </w:rPr>
              <w:t>STUDENT  NAME:</w:t>
            </w:r>
          </w:p>
          <w:p w14:paraId="7BA5B69C" w14:textId="77777777" w:rsidR="0006637D" w:rsidRDefault="0006637D" w:rsidP="000662D6">
            <w:pPr>
              <w:rPr>
                <w:b/>
                <w:sz w:val="28"/>
                <w:szCs w:val="28"/>
              </w:rPr>
            </w:pPr>
          </w:p>
          <w:p w14:paraId="1F5B87F1" w14:textId="77777777" w:rsidR="0006637D" w:rsidRDefault="0006637D" w:rsidP="000662D6">
            <w:pPr>
              <w:rPr>
                <w:b/>
                <w:sz w:val="28"/>
                <w:szCs w:val="28"/>
              </w:rPr>
            </w:pPr>
            <w:r w:rsidRPr="000662D6">
              <w:rPr>
                <w:b/>
                <w:sz w:val="28"/>
                <w:szCs w:val="28"/>
              </w:rPr>
              <w:t xml:space="preserve">You are working at </w:t>
            </w:r>
            <w:r>
              <w:rPr>
                <w:b/>
                <w:sz w:val="28"/>
                <w:szCs w:val="28"/>
              </w:rPr>
              <w:t>Dance the Night Away Studios</w:t>
            </w:r>
          </w:p>
          <w:p w14:paraId="157AF967" w14:textId="77777777" w:rsidR="0006637D" w:rsidRPr="000662D6" w:rsidRDefault="0006637D" w:rsidP="000662D6">
            <w:pPr>
              <w:rPr>
                <w:b/>
                <w:sz w:val="28"/>
                <w:szCs w:val="28"/>
              </w:rPr>
            </w:pPr>
          </w:p>
          <w:p w14:paraId="29BE9785" w14:textId="77777777" w:rsidR="0006637D" w:rsidRPr="0000092E" w:rsidRDefault="0006637D" w:rsidP="0000092E">
            <w:pPr>
              <w:pStyle w:val="ListParagraph"/>
              <w:numPr>
                <w:ilvl w:val="0"/>
                <w:numId w:val="18"/>
              </w:numPr>
              <w:rPr>
                <w:sz w:val="24"/>
                <w:szCs w:val="24"/>
              </w:rPr>
            </w:pPr>
            <w:r w:rsidRPr="0000092E">
              <w:rPr>
                <w:sz w:val="24"/>
                <w:szCs w:val="24"/>
              </w:rPr>
              <w:t>You take a call for a colleague who is NOT available.</w:t>
            </w:r>
          </w:p>
          <w:p w14:paraId="0FC79E83" w14:textId="77777777" w:rsidR="0006637D" w:rsidRPr="0000092E" w:rsidRDefault="0006637D" w:rsidP="0000092E">
            <w:pPr>
              <w:pStyle w:val="ListParagraph"/>
              <w:numPr>
                <w:ilvl w:val="0"/>
                <w:numId w:val="18"/>
              </w:numPr>
              <w:rPr>
                <w:sz w:val="24"/>
                <w:szCs w:val="24"/>
              </w:rPr>
            </w:pPr>
            <w:r w:rsidRPr="0000092E">
              <w:rPr>
                <w:sz w:val="24"/>
                <w:szCs w:val="24"/>
              </w:rPr>
              <w:t>Listen to the caller carefully and take the message</w:t>
            </w:r>
          </w:p>
          <w:p w14:paraId="7818CF38" w14:textId="77777777" w:rsidR="0006637D" w:rsidRPr="0000092E" w:rsidRDefault="0006637D" w:rsidP="0000092E">
            <w:pPr>
              <w:pStyle w:val="ListParagraph"/>
              <w:numPr>
                <w:ilvl w:val="0"/>
                <w:numId w:val="18"/>
              </w:numPr>
              <w:rPr>
                <w:sz w:val="24"/>
                <w:szCs w:val="24"/>
              </w:rPr>
            </w:pPr>
            <w:r w:rsidRPr="0000092E">
              <w:rPr>
                <w:sz w:val="24"/>
                <w:szCs w:val="24"/>
              </w:rPr>
              <w:t xml:space="preserve">Ask questions if not sure and clarify information  </w:t>
            </w:r>
          </w:p>
          <w:p w14:paraId="6AD28A0F" w14:textId="77777777" w:rsidR="0006637D" w:rsidRDefault="0006637D" w:rsidP="000662D6"/>
          <w:p w14:paraId="2A073EE3" w14:textId="77777777" w:rsidR="0006637D" w:rsidRDefault="0006637D"/>
          <w:p w14:paraId="7304516B" w14:textId="77777777" w:rsidR="0006637D" w:rsidRDefault="0006637D"/>
          <w:p w14:paraId="07B4769A" w14:textId="77777777" w:rsidR="0006637D" w:rsidRPr="003858ED" w:rsidRDefault="0006637D"/>
        </w:tc>
        <w:tc>
          <w:tcPr>
            <w:tcW w:w="109" w:type="pct"/>
            <w:tcBorders>
              <w:top w:val="nil"/>
              <w:left w:val="single" w:sz="4" w:space="0" w:color="auto"/>
              <w:bottom w:val="nil"/>
              <w:right w:val="single" w:sz="4" w:space="0" w:color="auto"/>
            </w:tcBorders>
          </w:tcPr>
          <w:p w14:paraId="3136A7D2" w14:textId="77777777" w:rsidR="0006637D" w:rsidRDefault="0006637D"/>
        </w:tc>
        <w:tc>
          <w:tcPr>
            <w:tcW w:w="3188" w:type="pct"/>
            <w:tcBorders>
              <w:left w:val="single" w:sz="4" w:space="0" w:color="auto"/>
            </w:tcBorders>
          </w:tcPr>
          <w:p w14:paraId="18D0EDC5" w14:textId="77777777" w:rsidR="0006637D" w:rsidRDefault="0006637D">
            <w:pPr>
              <w:rPr>
                <w:sz w:val="28"/>
                <w:szCs w:val="28"/>
              </w:rPr>
            </w:pPr>
            <w:r w:rsidRPr="00C72A1D">
              <w:rPr>
                <w:sz w:val="28"/>
                <w:szCs w:val="28"/>
              </w:rPr>
              <w:t>17</w:t>
            </w:r>
          </w:p>
          <w:p w14:paraId="223E672D" w14:textId="77777777" w:rsidR="0006637D" w:rsidRPr="0000092E" w:rsidRDefault="0006637D">
            <w:pPr>
              <w:rPr>
                <w:sz w:val="16"/>
                <w:szCs w:val="16"/>
              </w:rPr>
            </w:pPr>
          </w:p>
          <w:p w14:paraId="4F08DD33"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Tia </w:t>
            </w:r>
            <w:proofErr w:type="spellStart"/>
            <w:r>
              <w:rPr>
                <w:sz w:val="28"/>
                <w:szCs w:val="28"/>
                <w:u w:val="single"/>
              </w:rPr>
              <w:t>Matell</w:t>
            </w:r>
            <w:proofErr w:type="spellEnd"/>
          </w:p>
          <w:p w14:paraId="221ABBAE" w14:textId="77777777" w:rsidR="0006637D" w:rsidRPr="005A3F82" w:rsidRDefault="0006637D" w:rsidP="00BE6A06">
            <w:pPr>
              <w:rPr>
                <w:sz w:val="16"/>
                <w:szCs w:val="16"/>
              </w:rPr>
            </w:pPr>
          </w:p>
          <w:p w14:paraId="769EC6FE" w14:textId="77777777" w:rsidR="0006637D" w:rsidRPr="00C72A1D" w:rsidRDefault="0006637D" w:rsidP="00BE6A06">
            <w:pPr>
              <w:rPr>
                <w:sz w:val="28"/>
                <w:szCs w:val="28"/>
              </w:rPr>
            </w:pPr>
            <w:r w:rsidRPr="00C72A1D">
              <w:rPr>
                <w:sz w:val="28"/>
                <w:szCs w:val="28"/>
              </w:rPr>
              <w:t xml:space="preserve">Caller’s name:  </w:t>
            </w:r>
            <w:r>
              <w:rPr>
                <w:sz w:val="28"/>
                <w:szCs w:val="28"/>
              </w:rPr>
              <w:t>Mike Michelin</w:t>
            </w:r>
          </w:p>
          <w:p w14:paraId="4444F4BC" w14:textId="77777777" w:rsidR="0006637D" w:rsidRPr="0000092E" w:rsidRDefault="0006637D" w:rsidP="00BE6A06">
            <w:pPr>
              <w:rPr>
                <w:sz w:val="16"/>
                <w:szCs w:val="16"/>
              </w:rPr>
            </w:pPr>
          </w:p>
          <w:p w14:paraId="246DB0E2" w14:textId="77777777" w:rsidR="0006637D" w:rsidRPr="00C72A1D" w:rsidRDefault="0006637D" w:rsidP="00BE6A06">
            <w:pPr>
              <w:rPr>
                <w:sz w:val="28"/>
                <w:szCs w:val="28"/>
              </w:rPr>
            </w:pPr>
            <w:r w:rsidRPr="00C72A1D">
              <w:rPr>
                <w:sz w:val="28"/>
                <w:szCs w:val="28"/>
              </w:rPr>
              <w:t xml:space="preserve">You are calling from </w:t>
            </w:r>
            <w:r>
              <w:rPr>
                <w:sz w:val="28"/>
                <w:szCs w:val="28"/>
              </w:rPr>
              <w:t>Entertainment Plus</w:t>
            </w:r>
          </w:p>
          <w:p w14:paraId="1F2786C0" w14:textId="77777777" w:rsidR="0006637D" w:rsidRPr="0000092E" w:rsidRDefault="0006637D" w:rsidP="00BE6A06">
            <w:pPr>
              <w:rPr>
                <w:sz w:val="16"/>
                <w:szCs w:val="16"/>
              </w:rPr>
            </w:pPr>
          </w:p>
          <w:p w14:paraId="4A693383" w14:textId="77777777" w:rsidR="0006637D" w:rsidRPr="00C72A1D" w:rsidRDefault="0006637D" w:rsidP="00BE6A06">
            <w:pPr>
              <w:rPr>
                <w:sz w:val="28"/>
                <w:szCs w:val="28"/>
              </w:rPr>
            </w:pPr>
            <w:r w:rsidRPr="00C72A1D">
              <w:rPr>
                <w:sz w:val="28"/>
                <w:szCs w:val="28"/>
              </w:rPr>
              <w:t xml:space="preserve">Ringing to </w:t>
            </w:r>
            <w:r>
              <w:rPr>
                <w:sz w:val="28"/>
                <w:szCs w:val="28"/>
              </w:rPr>
              <w:t xml:space="preserve">find out how much will be charged to teach 25 actors and entertainers to dance for upcoming movie – tango, waltz and some hip hop moves.  Instructor </w:t>
            </w:r>
            <w:proofErr w:type="gramStart"/>
            <w:r>
              <w:rPr>
                <w:sz w:val="28"/>
                <w:szCs w:val="28"/>
              </w:rPr>
              <w:t>needed  from</w:t>
            </w:r>
            <w:proofErr w:type="gramEnd"/>
            <w:r>
              <w:rPr>
                <w:sz w:val="28"/>
                <w:szCs w:val="28"/>
              </w:rPr>
              <w:t xml:space="preserve"> 12 – 30 April. Please return call urgently.</w:t>
            </w:r>
          </w:p>
          <w:p w14:paraId="40EA1888" w14:textId="77777777" w:rsidR="0006637D" w:rsidRPr="005A3F82" w:rsidRDefault="0006637D" w:rsidP="00BE6A06">
            <w:pPr>
              <w:rPr>
                <w:sz w:val="16"/>
                <w:szCs w:val="16"/>
              </w:rPr>
            </w:pPr>
          </w:p>
          <w:p w14:paraId="6FBC017B" w14:textId="77777777" w:rsidR="0006637D" w:rsidRPr="00C72A1D" w:rsidRDefault="0006637D" w:rsidP="00BE6A06">
            <w:pPr>
              <w:rPr>
                <w:sz w:val="28"/>
                <w:szCs w:val="28"/>
              </w:rPr>
            </w:pPr>
            <w:r>
              <w:rPr>
                <w:sz w:val="28"/>
                <w:szCs w:val="28"/>
              </w:rPr>
              <w:t>Your number is 9408  1001</w:t>
            </w:r>
          </w:p>
          <w:p w14:paraId="1A91B0FD" w14:textId="77777777" w:rsidR="0006637D" w:rsidRDefault="0006637D">
            <w:pPr>
              <w:rPr>
                <w:sz w:val="16"/>
                <w:szCs w:val="16"/>
              </w:rPr>
            </w:pPr>
          </w:p>
          <w:p w14:paraId="623FA390" w14:textId="77777777" w:rsidR="0006637D" w:rsidRDefault="0006637D">
            <w:pPr>
              <w:rPr>
                <w:sz w:val="16"/>
                <w:szCs w:val="16"/>
              </w:rPr>
            </w:pPr>
          </w:p>
          <w:p w14:paraId="3E72BA5B" w14:textId="77777777" w:rsidR="0006637D" w:rsidRPr="001E5DD5" w:rsidRDefault="0006637D">
            <w:pPr>
              <w:rPr>
                <w:sz w:val="16"/>
                <w:szCs w:val="16"/>
              </w:rPr>
            </w:pPr>
          </w:p>
        </w:tc>
      </w:tr>
      <w:tr w:rsidR="0006637D" w14:paraId="7341671A" w14:textId="77777777" w:rsidTr="0006637D">
        <w:tc>
          <w:tcPr>
            <w:tcW w:w="1703" w:type="pct"/>
            <w:tcBorders>
              <w:right w:val="single" w:sz="4" w:space="0" w:color="auto"/>
            </w:tcBorders>
          </w:tcPr>
          <w:p w14:paraId="64B6128D" w14:textId="77777777" w:rsidR="0006637D" w:rsidRDefault="0006637D">
            <w:proofErr w:type="gramStart"/>
            <w:r w:rsidRPr="00B46E0D">
              <w:t xml:space="preserve">Scenario </w:t>
            </w:r>
            <w:r>
              <w:t xml:space="preserve"> 18</w:t>
            </w:r>
            <w:proofErr w:type="gramEnd"/>
          </w:p>
          <w:p w14:paraId="37F296BF" w14:textId="77777777" w:rsidR="0006637D" w:rsidRDefault="0006637D"/>
          <w:p w14:paraId="708DE9F6" w14:textId="77777777" w:rsidR="0006637D" w:rsidRDefault="0006637D" w:rsidP="000662D6">
            <w:pPr>
              <w:rPr>
                <w:b/>
                <w:sz w:val="28"/>
                <w:szCs w:val="28"/>
              </w:rPr>
            </w:pPr>
            <w:r>
              <w:rPr>
                <w:b/>
                <w:sz w:val="28"/>
                <w:szCs w:val="28"/>
              </w:rPr>
              <w:t>STUDENT  NAME:</w:t>
            </w:r>
          </w:p>
          <w:p w14:paraId="0F5574A3" w14:textId="77777777" w:rsidR="0006637D" w:rsidRDefault="0006637D" w:rsidP="000662D6">
            <w:pPr>
              <w:rPr>
                <w:b/>
                <w:sz w:val="28"/>
                <w:szCs w:val="28"/>
              </w:rPr>
            </w:pPr>
          </w:p>
          <w:p w14:paraId="5C6844D7" w14:textId="77777777" w:rsidR="0006637D" w:rsidRDefault="0006637D" w:rsidP="000662D6">
            <w:pPr>
              <w:rPr>
                <w:b/>
                <w:sz w:val="28"/>
                <w:szCs w:val="28"/>
              </w:rPr>
            </w:pPr>
            <w:r w:rsidRPr="000662D6">
              <w:rPr>
                <w:b/>
                <w:sz w:val="28"/>
                <w:szCs w:val="28"/>
              </w:rPr>
              <w:t xml:space="preserve">You are working at </w:t>
            </w:r>
            <w:r>
              <w:rPr>
                <w:b/>
                <w:sz w:val="28"/>
                <w:szCs w:val="28"/>
              </w:rPr>
              <w:t>Star Computing</w:t>
            </w:r>
          </w:p>
          <w:p w14:paraId="2725CBB7" w14:textId="77777777" w:rsidR="0006637D" w:rsidRPr="000662D6" w:rsidRDefault="0006637D" w:rsidP="000662D6">
            <w:pPr>
              <w:rPr>
                <w:b/>
                <w:sz w:val="28"/>
                <w:szCs w:val="28"/>
              </w:rPr>
            </w:pPr>
          </w:p>
          <w:p w14:paraId="7004FCA0" w14:textId="77777777" w:rsidR="0006637D" w:rsidRPr="0000092E" w:rsidRDefault="0006637D" w:rsidP="0000092E">
            <w:pPr>
              <w:pStyle w:val="ListParagraph"/>
              <w:numPr>
                <w:ilvl w:val="0"/>
                <w:numId w:val="19"/>
              </w:numPr>
              <w:rPr>
                <w:sz w:val="24"/>
                <w:szCs w:val="24"/>
              </w:rPr>
            </w:pPr>
            <w:r w:rsidRPr="0000092E">
              <w:rPr>
                <w:sz w:val="24"/>
                <w:szCs w:val="24"/>
              </w:rPr>
              <w:t>You take a call for a colleague who is NOT available.</w:t>
            </w:r>
          </w:p>
          <w:p w14:paraId="0A5C7B77" w14:textId="77777777" w:rsidR="0006637D" w:rsidRPr="0000092E" w:rsidRDefault="0006637D" w:rsidP="0000092E">
            <w:pPr>
              <w:pStyle w:val="ListParagraph"/>
              <w:numPr>
                <w:ilvl w:val="0"/>
                <w:numId w:val="19"/>
              </w:numPr>
              <w:rPr>
                <w:sz w:val="24"/>
                <w:szCs w:val="24"/>
              </w:rPr>
            </w:pPr>
            <w:r w:rsidRPr="0000092E">
              <w:rPr>
                <w:sz w:val="24"/>
                <w:szCs w:val="24"/>
              </w:rPr>
              <w:t>Listen to the caller carefully and take the message</w:t>
            </w:r>
          </w:p>
          <w:p w14:paraId="18F94918" w14:textId="77777777" w:rsidR="0006637D" w:rsidRPr="0000092E" w:rsidRDefault="0006637D" w:rsidP="0000092E">
            <w:pPr>
              <w:pStyle w:val="ListParagraph"/>
              <w:numPr>
                <w:ilvl w:val="0"/>
                <w:numId w:val="19"/>
              </w:numPr>
              <w:rPr>
                <w:sz w:val="24"/>
                <w:szCs w:val="24"/>
              </w:rPr>
            </w:pPr>
            <w:r w:rsidRPr="0000092E">
              <w:rPr>
                <w:sz w:val="24"/>
                <w:szCs w:val="24"/>
              </w:rPr>
              <w:t xml:space="preserve">Ask questions if not sure and clarify information  </w:t>
            </w:r>
          </w:p>
          <w:p w14:paraId="2E75CE6C" w14:textId="77777777" w:rsidR="0006637D" w:rsidRDefault="0006637D" w:rsidP="000662D6"/>
          <w:p w14:paraId="787CE19E" w14:textId="77777777" w:rsidR="0006637D" w:rsidRDefault="0006637D"/>
        </w:tc>
        <w:tc>
          <w:tcPr>
            <w:tcW w:w="109" w:type="pct"/>
            <w:tcBorders>
              <w:top w:val="nil"/>
              <w:left w:val="single" w:sz="4" w:space="0" w:color="auto"/>
              <w:bottom w:val="nil"/>
              <w:right w:val="single" w:sz="4" w:space="0" w:color="auto"/>
            </w:tcBorders>
          </w:tcPr>
          <w:p w14:paraId="69E8692D" w14:textId="77777777" w:rsidR="0006637D" w:rsidRDefault="0006637D"/>
        </w:tc>
        <w:tc>
          <w:tcPr>
            <w:tcW w:w="3188" w:type="pct"/>
            <w:tcBorders>
              <w:left w:val="single" w:sz="4" w:space="0" w:color="auto"/>
            </w:tcBorders>
          </w:tcPr>
          <w:p w14:paraId="1417CA14" w14:textId="77777777" w:rsidR="0006637D" w:rsidRDefault="0006637D">
            <w:pPr>
              <w:rPr>
                <w:sz w:val="28"/>
                <w:szCs w:val="28"/>
              </w:rPr>
            </w:pPr>
            <w:r w:rsidRPr="00C72A1D">
              <w:rPr>
                <w:sz w:val="28"/>
                <w:szCs w:val="28"/>
              </w:rPr>
              <w:t>18</w:t>
            </w:r>
          </w:p>
          <w:p w14:paraId="6FB015DD" w14:textId="77777777" w:rsidR="0006637D" w:rsidRPr="005A3F82" w:rsidRDefault="0006637D" w:rsidP="00BE6A06">
            <w:pPr>
              <w:rPr>
                <w:sz w:val="16"/>
                <w:szCs w:val="16"/>
                <w:u w:val="single"/>
              </w:rPr>
            </w:pPr>
          </w:p>
          <w:p w14:paraId="5143ACC1"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 xml:space="preserve">Joan </w:t>
            </w:r>
            <w:proofErr w:type="spellStart"/>
            <w:r>
              <w:rPr>
                <w:sz w:val="28"/>
                <w:szCs w:val="28"/>
                <w:u w:val="single"/>
              </w:rPr>
              <w:t>Pagnolini</w:t>
            </w:r>
            <w:proofErr w:type="spellEnd"/>
          </w:p>
          <w:p w14:paraId="2C47507D" w14:textId="77777777" w:rsidR="0006637D" w:rsidRPr="001E5DD5" w:rsidRDefault="0006637D" w:rsidP="00BE6A06">
            <w:pPr>
              <w:rPr>
                <w:sz w:val="16"/>
                <w:szCs w:val="16"/>
              </w:rPr>
            </w:pPr>
          </w:p>
          <w:p w14:paraId="46E7A639" w14:textId="77777777" w:rsidR="0006637D" w:rsidRPr="00C72A1D" w:rsidRDefault="0006637D" w:rsidP="00BE6A06">
            <w:pPr>
              <w:rPr>
                <w:sz w:val="28"/>
                <w:szCs w:val="28"/>
              </w:rPr>
            </w:pPr>
            <w:r w:rsidRPr="00C72A1D">
              <w:rPr>
                <w:sz w:val="28"/>
                <w:szCs w:val="28"/>
              </w:rPr>
              <w:t xml:space="preserve">Caller’s name:  </w:t>
            </w:r>
            <w:r>
              <w:rPr>
                <w:sz w:val="28"/>
                <w:szCs w:val="28"/>
              </w:rPr>
              <w:t xml:space="preserve">Rita </w:t>
            </w:r>
            <w:proofErr w:type="spellStart"/>
            <w:r>
              <w:rPr>
                <w:sz w:val="28"/>
                <w:szCs w:val="28"/>
              </w:rPr>
              <w:t>Holditz</w:t>
            </w:r>
            <w:proofErr w:type="spellEnd"/>
          </w:p>
          <w:p w14:paraId="3FE0B83E" w14:textId="77777777" w:rsidR="0006637D" w:rsidRPr="0000092E" w:rsidRDefault="0006637D" w:rsidP="00BE6A06">
            <w:pPr>
              <w:rPr>
                <w:sz w:val="16"/>
                <w:szCs w:val="16"/>
              </w:rPr>
            </w:pPr>
          </w:p>
          <w:p w14:paraId="2B08ECB4" w14:textId="77777777" w:rsidR="0006637D" w:rsidRPr="00C72A1D" w:rsidRDefault="0006637D" w:rsidP="00BE6A06">
            <w:pPr>
              <w:rPr>
                <w:sz w:val="28"/>
                <w:szCs w:val="28"/>
              </w:rPr>
            </w:pPr>
            <w:r w:rsidRPr="00C72A1D">
              <w:rPr>
                <w:sz w:val="28"/>
                <w:szCs w:val="28"/>
              </w:rPr>
              <w:t xml:space="preserve">You are calling from </w:t>
            </w:r>
            <w:r>
              <w:rPr>
                <w:sz w:val="28"/>
                <w:szCs w:val="28"/>
              </w:rPr>
              <w:t>Poseidon Adventure Travel</w:t>
            </w:r>
          </w:p>
          <w:p w14:paraId="106D887D" w14:textId="77777777" w:rsidR="0006637D" w:rsidRPr="005A3F82" w:rsidRDefault="0006637D" w:rsidP="00BE6A06">
            <w:pPr>
              <w:rPr>
                <w:sz w:val="16"/>
                <w:szCs w:val="16"/>
              </w:rPr>
            </w:pPr>
          </w:p>
          <w:p w14:paraId="5519E7BE" w14:textId="77777777" w:rsidR="0006637D" w:rsidRPr="001E5DD5" w:rsidRDefault="0006637D" w:rsidP="00BE6A06">
            <w:pPr>
              <w:rPr>
                <w:sz w:val="24"/>
                <w:szCs w:val="24"/>
              </w:rPr>
            </w:pPr>
            <w:r w:rsidRPr="001E5DD5">
              <w:rPr>
                <w:sz w:val="24"/>
                <w:szCs w:val="24"/>
              </w:rPr>
              <w:t xml:space="preserve">Ringing to give quote on P &amp; O cruise requested to Jamaica for 16 July - Cost $3,500 per person. </w:t>
            </w:r>
          </w:p>
          <w:p w14:paraId="5DDC5709" w14:textId="77777777" w:rsidR="0006637D" w:rsidRPr="00C72A1D" w:rsidRDefault="0006637D" w:rsidP="00BE6A06">
            <w:pPr>
              <w:rPr>
                <w:sz w:val="28"/>
                <w:szCs w:val="28"/>
              </w:rPr>
            </w:pPr>
            <w:r w:rsidRPr="001E5DD5">
              <w:rPr>
                <w:sz w:val="24"/>
                <w:szCs w:val="24"/>
              </w:rPr>
              <w:t xml:space="preserve">Cruise on </w:t>
            </w:r>
            <w:proofErr w:type="gramStart"/>
            <w:r w:rsidRPr="001E5DD5">
              <w:rPr>
                <w:sz w:val="24"/>
                <w:szCs w:val="24"/>
              </w:rPr>
              <w:t>board  Princess</w:t>
            </w:r>
            <w:proofErr w:type="gramEnd"/>
            <w:r w:rsidRPr="001E5DD5">
              <w:rPr>
                <w:sz w:val="24"/>
                <w:szCs w:val="24"/>
              </w:rPr>
              <w:t xml:space="preserve"> line to Jamaica via Hawaii will cost $4,600 per person.  Please call in next two days to confirm either booking as selling fast</w:t>
            </w:r>
            <w:r>
              <w:rPr>
                <w:sz w:val="28"/>
                <w:szCs w:val="28"/>
              </w:rPr>
              <w:t>.</w:t>
            </w:r>
          </w:p>
          <w:p w14:paraId="6903ED80" w14:textId="77777777" w:rsidR="0006637D" w:rsidRPr="0000092E" w:rsidRDefault="0006637D" w:rsidP="00BE6A06">
            <w:pPr>
              <w:rPr>
                <w:sz w:val="16"/>
                <w:szCs w:val="16"/>
              </w:rPr>
            </w:pPr>
          </w:p>
          <w:p w14:paraId="56BB43A8" w14:textId="77777777" w:rsidR="0006637D" w:rsidRDefault="0006637D" w:rsidP="001E5DD5">
            <w:pPr>
              <w:rPr>
                <w:sz w:val="28"/>
                <w:szCs w:val="28"/>
              </w:rPr>
            </w:pPr>
            <w:r w:rsidRPr="00C72A1D">
              <w:rPr>
                <w:sz w:val="28"/>
                <w:szCs w:val="28"/>
              </w:rPr>
              <w:t>Your number is 9</w:t>
            </w:r>
            <w:r>
              <w:rPr>
                <w:sz w:val="28"/>
                <w:szCs w:val="28"/>
              </w:rPr>
              <w:t>699 0011</w:t>
            </w:r>
          </w:p>
          <w:p w14:paraId="691F5D0B" w14:textId="77777777" w:rsidR="0006637D" w:rsidRPr="00C72A1D" w:rsidRDefault="0006637D" w:rsidP="001E5DD5">
            <w:pPr>
              <w:rPr>
                <w:sz w:val="28"/>
                <w:szCs w:val="28"/>
              </w:rPr>
            </w:pPr>
          </w:p>
        </w:tc>
      </w:tr>
      <w:tr w:rsidR="0006637D" w14:paraId="00C36BD3" w14:textId="77777777" w:rsidTr="0006637D">
        <w:tc>
          <w:tcPr>
            <w:tcW w:w="1703" w:type="pct"/>
            <w:tcBorders>
              <w:right w:val="single" w:sz="4" w:space="0" w:color="auto"/>
            </w:tcBorders>
          </w:tcPr>
          <w:p w14:paraId="2F1D572B" w14:textId="77777777" w:rsidR="0006637D" w:rsidRDefault="0006637D">
            <w:proofErr w:type="gramStart"/>
            <w:r w:rsidRPr="00B46E0D">
              <w:lastRenderedPageBreak/>
              <w:t>Scenario</w:t>
            </w:r>
            <w:r>
              <w:t xml:space="preserve"> </w:t>
            </w:r>
            <w:r w:rsidRPr="00B46E0D">
              <w:t xml:space="preserve"> </w:t>
            </w:r>
            <w:r>
              <w:t>19</w:t>
            </w:r>
            <w:proofErr w:type="gramEnd"/>
          </w:p>
          <w:p w14:paraId="13A5D6E1" w14:textId="77777777" w:rsidR="0006637D" w:rsidRDefault="0006637D"/>
          <w:p w14:paraId="5C312970" w14:textId="77777777" w:rsidR="0006637D" w:rsidRDefault="0006637D" w:rsidP="000662D6">
            <w:pPr>
              <w:rPr>
                <w:b/>
                <w:sz w:val="28"/>
                <w:szCs w:val="28"/>
              </w:rPr>
            </w:pPr>
            <w:r>
              <w:rPr>
                <w:b/>
                <w:sz w:val="28"/>
                <w:szCs w:val="28"/>
              </w:rPr>
              <w:t>STUDENT  NAME:</w:t>
            </w:r>
          </w:p>
          <w:p w14:paraId="650F9443" w14:textId="77777777" w:rsidR="0006637D" w:rsidRDefault="0006637D" w:rsidP="000662D6">
            <w:pPr>
              <w:rPr>
                <w:b/>
                <w:sz w:val="28"/>
                <w:szCs w:val="28"/>
              </w:rPr>
            </w:pPr>
          </w:p>
          <w:p w14:paraId="21B7C1BB" w14:textId="77777777" w:rsidR="0006637D" w:rsidRDefault="0006637D" w:rsidP="000662D6">
            <w:pPr>
              <w:rPr>
                <w:b/>
                <w:sz w:val="28"/>
                <w:szCs w:val="28"/>
              </w:rPr>
            </w:pPr>
            <w:r w:rsidRPr="000662D6">
              <w:rPr>
                <w:b/>
                <w:sz w:val="28"/>
                <w:szCs w:val="28"/>
              </w:rPr>
              <w:t xml:space="preserve">You are working at </w:t>
            </w:r>
            <w:r>
              <w:rPr>
                <w:b/>
                <w:sz w:val="28"/>
                <w:szCs w:val="28"/>
              </w:rPr>
              <w:t>Hot Spot Lighting</w:t>
            </w:r>
          </w:p>
          <w:p w14:paraId="218FF249" w14:textId="77777777" w:rsidR="0006637D" w:rsidRDefault="0006637D" w:rsidP="000662D6">
            <w:pPr>
              <w:rPr>
                <w:b/>
                <w:sz w:val="28"/>
                <w:szCs w:val="28"/>
              </w:rPr>
            </w:pPr>
          </w:p>
          <w:p w14:paraId="2A4E9BB5" w14:textId="77777777" w:rsidR="0006637D" w:rsidRPr="0000092E" w:rsidRDefault="0006637D" w:rsidP="0000092E">
            <w:pPr>
              <w:pStyle w:val="ListParagraph"/>
              <w:numPr>
                <w:ilvl w:val="0"/>
                <w:numId w:val="20"/>
              </w:numPr>
              <w:rPr>
                <w:sz w:val="24"/>
                <w:szCs w:val="24"/>
              </w:rPr>
            </w:pPr>
            <w:r w:rsidRPr="0000092E">
              <w:rPr>
                <w:sz w:val="24"/>
                <w:szCs w:val="24"/>
              </w:rPr>
              <w:t>You take a call for a colleague who is NOT available.</w:t>
            </w:r>
          </w:p>
          <w:p w14:paraId="24B849A5" w14:textId="77777777" w:rsidR="0006637D" w:rsidRPr="0000092E" w:rsidRDefault="0006637D" w:rsidP="0000092E">
            <w:pPr>
              <w:pStyle w:val="ListParagraph"/>
              <w:numPr>
                <w:ilvl w:val="0"/>
                <w:numId w:val="20"/>
              </w:numPr>
              <w:rPr>
                <w:sz w:val="24"/>
                <w:szCs w:val="24"/>
              </w:rPr>
            </w:pPr>
            <w:r w:rsidRPr="0000092E">
              <w:rPr>
                <w:sz w:val="24"/>
                <w:szCs w:val="24"/>
              </w:rPr>
              <w:t>Listen to the caller carefully and take the message</w:t>
            </w:r>
          </w:p>
          <w:p w14:paraId="4CEDFF14" w14:textId="77777777" w:rsidR="0006637D" w:rsidRPr="0000092E" w:rsidRDefault="0006637D" w:rsidP="0000092E">
            <w:pPr>
              <w:pStyle w:val="ListParagraph"/>
              <w:numPr>
                <w:ilvl w:val="0"/>
                <w:numId w:val="20"/>
              </w:numPr>
              <w:rPr>
                <w:sz w:val="24"/>
                <w:szCs w:val="24"/>
              </w:rPr>
            </w:pPr>
            <w:r w:rsidRPr="0000092E">
              <w:rPr>
                <w:sz w:val="24"/>
                <w:szCs w:val="24"/>
              </w:rPr>
              <w:t xml:space="preserve">Ask questions if not sure and clarify information  </w:t>
            </w:r>
          </w:p>
          <w:p w14:paraId="615F8EAF" w14:textId="77777777" w:rsidR="0006637D" w:rsidRDefault="0006637D" w:rsidP="000662D6"/>
          <w:p w14:paraId="29F1C969" w14:textId="77777777" w:rsidR="0006637D" w:rsidRDefault="0006637D"/>
          <w:p w14:paraId="3BC881F5" w14:textId="77777777" w:rsidR="0006637D" w:rsidRDefault="0006637D"/>
        </w:tc>
        <w:tc>
          <w:tcPr>
            <w:tcW w:w="109" w:type="pct"/>
            <w:tcBorders>
              <w:top w:val="nil"/>
              <w:left w:val="single" w:sz="4" w:space="0" w:color="auto"/>
              <w:bottom w:val="nil"/>
              <w:right w:val="single" w:sz="4" w:space="0" w:color="auto"/>
            </w:tcBorders>
          </w:tcPr>
          <w:p w14:paraId="162E726B" w14:textId="77777777" w:rsidR="0006637D" w:rsidRDefault="0006637D"/>
        </w:tc>
        <w:tc>
          <w:tcPr>
            <w:tcW w:w="3188" w:type="pct"/>
            <w:tcBorders>
              <w:left w:val="single" w:sz="4" w:space="0" w:color="auto"/>
            </w:tcBorders>
          </w:tcPr>
          <w:p w14:paraId="0EE82141" w14:textId="77777777" w:rsidR="0006637D" w:rsidRDefault="0006637D">
            <w:pPr>
              <w:rPr>
                <w:sz w:val="28"/>
                <w:szCs w:val="28"/>
              </w:rPr>
            </w:pPr>
            <w:r w:rsidRPr="00C72A1D">
              <w:rPr>
                <w:sz w:val="28"/>
                <w:szCs w:val="28"/>
              </w:rPr>
              <w:t>19</w:t>
            </w:r>
          </w:p>
          <w:p w14:paraId="7A507ECB" w14:textId="77777777" w:rsidR="0006637D" w:rsidRPr="001E5DD5" w:rsidRDefault="0006637D">
            <w:pPr>
              <w:rPr>
                <w:sz w:val="16"/>
                <w:szCs w:val="16"/>
              </w:rPr>
            </w:pPr>
          </w:p>
          <w:p w14:paraId="7D1D3D2F" w14:textId="77777777" w:rsidR="0006637D" w:rsidRPr="00C72A1D" w:rsidRDefault="0006637D" w:rsidP="00BE6A06">
            <w:pPr>
              <w:rPr>
                <w:sz w:val="28"/>
                <w:szCs w:val="28"/>
                <w:u w:val="single"/>
              </w:rPr>
            </w:pPr>
            <w:r w:rsidRPr="00C72A1D">
              <w:rPr>
                <w:sz w:val="28"/>
                <w:szCs w:val="28"/>
                <w:u w:val="single"/>
              </w:rPr>
              <w:t xml:space="preserve">Message for </w:t>
            </w:r>
            <w:r>
              <w:rPr>
                <w:sz w:val="28"/>
                <w:szCs w:val="28"/>
                <w:u w:val="single"/>
              </w:rPr>
              <w:t>Jill Claydon</w:t>
            </w:r>
          </w:p>
          <w:p w14:paraId="65C135A0" w14:textId="77777777" w:rsidR="0006637D" w:rsidRPr="001E5DD5" w:rsidRDefault="0006637D" w:rsidP="00BE6A06">
            <w:pPr>
              <w:rPr>
                <w:sz w:val="16"/>
                <w:szCs w:val="16"/>
              </w:rPr>
            </w:pPr>
          </w:p>
          <w:p w14:paraId="40331736" w14:textId="77777777" w:rsidR="0006637D" w:rsidRDefault="0006637D" w:rsidP="00BE6A06">
            <w:pPr>
              <w:rPr>
                <w:sz w:val="28"/>
                <w:szCs w:val="28"/>
              </w:rPr>
            </w:pPr>
            <w:r w:rsidRPr="00C72A1D">
              <w:rPr>
                <w:sz w:val="28"/>
                <w:szCs w:val="28"/>
              </w:rPr>
              <w:t xml:space="preserve">Caller’s name:  </w:t>
            </w:r>
            <w:r>
              <w:rPr>
                <w:sz w:val="28"/>
                <w:szCs w:val="28"/>
              </w:rPr>
              <w:t xml:space="preserve">James </w:t>
            </w:r>
            <w:proofErr w:type="spellStart"/>
            <w:r>
              <w:rPr>
                <w:sz w:val="28"/>
                <w:szCs w:val="28"/>
              </w:rPr>
              <w:t>Tiberious</w:t>
            </w:r>
            <w:proofErr w:type="spellEnd"/>
          </w:p>
          <w:p w14:paraId="030E5587" w14:textId="77777777" w:rsidR="0006637D" w:rsidRPr="001E5DD5" w:rsidRDefault="0006637D" w:rsidP="00BE6A06">
            <w:pPr>
              <w:rPr>
                <w:sz w:val="16"/>
                <w:szCs w:val="16"/>
              </w:rPr>
            </w:pPr>
          </w:p>
          <w:p w14:paraId="57F3C687" w14:textId="77777777" w:rsidR="0006637D" w:rsidRPr="00C72A1D" w:rsidRDefault="0006637D" w:rsidP="00BE6A06">
            <w:pPr>
              <w:rPr>
                <w:sz w:val="28"/>
                <w:szCs w:val="28"/>
              </w:rPr>
            </w:pPr>
            <w:r w:rsidRPr="00C72A1D">
              <w:rPr>
                <w:sz w:val="28"/>
                <w:szCs w:val="28"/>
              </w:rPr>
              <w:t xml:space="preserve">You are calling from </w:t>
            </w:r>
            <w:r>
              <w:rPr>
                <w:sz w:val="28"/>
                <w:szCs w:val="28"/>
              </w:rPr>
              <w:t xml:space="preserve">Hamish’s Tutoring </w:t>
            </w:r>
          </w:p>
          <w:p w14:paraId="3E140283" w14:textId="77777777" w:rsidR="0006637D" w:rsidRPr="001E5DD5" w:rsidRDefault="0006637D" w:rsidP="00BE6A06">
            <w:pPr>
              <w:rPr>
                <w:sz w:val="18"/>
                <w:szCs w:val="18"/>
              </w:rPr>
            </w:pPr>
          </w:p>
          <w:p w14:paraId="20B1216D" w14:textId="77777777" w:rsidR="0006637D" w:rsidRPr="00E70E40" w:rsidRDefault="0006637D" w:rsidP="00BE6A06">
            <w:pPr>
              <w:rPr>
                <w:sz w:val="24"/>
                <w:szCs w:val="24"/>
              </w:rPr>
            </w:pPr>
            <w:r w:rsidRPr="00E70E40">
              <w:rPr>
                <w:sz w:val="24"/>
                <w:szCs w:val="24"/>
              </w:rPr>
              <w:t xml:space="preserve">Ringing to let Jill know that Julie will not be able to make tutoring tonight.  Is very ill and will not be able to tutor Brent for another 2 weeks.  Have made arrangements for another tutor </w:t>
            </w:r>
            <w:proofErr w:type="gramStart"/>
            <w:r w:rsidRPr="00E70E40">
              <w:rPr>
                <w:sz w:val="24"/>
                <w:szCs w:val="24"/>
              </w:rPr>
              <w:t>Warren  to</w:t>
            </w:r>
            <w:proofErr w:type="gramEnd"/>
            <w:r w:rsidRPr="00E70E40">
              <w:rPr>
                <w:sz w:val="24"/>
                <w:szCs w:val="24"/>
              </w:rPr>
              <w:t xml:space="preserve"> take her place.  Please call to confirm if this is okay.</w:t>
            </w:r>
          </w:p>
          <w:p w14:paraId="465C112A" w14:textId="77777777" w:rsidR="0006637D" w:rsidRPr="001E5DD5" w:rsidRDefault="0006637D" w:rsidP="00BE6A06">
            <w:pPr>
              <w:rPr>
                <w:sz w:val="16"/>
                <w:szCs w:val="16"/>
              </w:rPr>
            </w:pPr>
          </w:p>
          <w:p w14:paraId="550B456F" w14:textId="77777777" w:rsidR="0006637D" w:rsidRPr="00C72A1D" w:rsidRDefault="0006637D" w:rsidP="00BE6A06">
            <w:pPr>
              <w:rPr>
                <w:sz w:val="28"/>
                <w:szCs w:val="28"/>
              </w:rPr>
            </w:pPr>
            <w:r w:rsidRPr="00C72A1D">
              <w:rPr>
                <w:sz w:val="28"/>
                <w:szCs w:val="28"/>
              </w:rPr>
              <w:t xml:space="preserve">Your number is </w:t>
            </w:r>
            <w:r>
              <w:rPr>
                <w:sz w:val="28"/>
                <w:szCs w:val="28"/>
              </w:rPr>
              <w:t>9345 7777</w:t>
            </w:r>
          </w:p>
          <w:p w14:paraId="2C73909D" w14:textId="77777777" w:rsidR="0006637D" w:rsidRDefault="0006637D">
            <w:pPr>
              <w:rPr>
                <w:sz w:val="28"/>
                <w:szCs w:val="28"/>
              </w:rPr>
            </w:pPr>
          </w:p>
          <w:p w14:paraId="687F8FFB" w14:textId="77777777" w:rsidR="0006637D" w:rsidRPr="00C72A1D" w:rsidRDefault="0006637D">
            <w:pPr>
              <w:rPr>
                <w:sz w:val="28"/>
                <w:szCs w:val="28"/>
              </w:rPr>
            </w:pPr>
          </w:p>
        </w:tc>
      </w:tr>
      <w:tr w:rsidR="0006637D" w14:paraId="40714EC8" w14:textId="77777777" w:rsidTr="0006637D">
        <w:tc>
          <w:tcPr>
            <w:tcW w:w="1703" w:type="pct"/>
            <w:tcBorders>
              <w:right w:val="single" w:sz="4" w:space="0" w:color="auto"/>
            </w:tcBorders>
          </w:tcPr>
          <w:p w14:paraId="640C36BF" w14:textId="77777777" w:rsidR="0006637D" w:rsidRDefault="0006637D">
            <w:proofErr w:type="gramStart"/>
            <w:r w:rsidRPr="00B46E0D">
              <w:t xml:space="preserve">Scenario </w:t>
            </w:r>
            <w:r>
              <w:t xml:space="preserve"> 20</w:t>
            </w:r>
            <w:proofErr w:type="gramEnd"/>
          </w:p>
          <w:p w14:paraId="439D26F6" w14:textId="77777777" w:rsidR="0006637D" w:rsidRDefault="0006637D"/>
          <w:p w14:paraId="7EEC8E0B" w14:textId="77777777" w:rsidR="0006637D" w:rsidRDefault="0006637D" w:rsidP="000662D6">
            <w:pPr>
              <w:rPr>
                <w:b/>
                <w:sz w:val="28"/>
                <w:szCs w:val="28"/>
              </w:rPr>
            </w:pPr>
            <w:r>
              <w:rPr>
                <w:b/>
                <w:sz w:val="28"/>
                <w:szCs w:val="28"/>
              </w:rPr>
              <w:t>STUDENT  NAME:</w:t>
            </w:r>
          </w:p>
          <w:p w14:paraId="541244AA" w14:textId="77777777" w:rsidR="0006637D" w:rsidRDefault="0006637D" w:rsidP="000662D6">
            <w:pPr>
              <w:rPr>
                <w:b/>
                <w:sz w:val="28"/>
                <w:szCs w:val="28"/>
              </w:rPr>
            </w:pPr>
          </w:p>
          <w:p w14:paraId="5BE11395" w14:textId="77777777" w:rsidR="0006637D" w:rsidRDefault="0006637D" w:rsidP="000662D6">
            <w:pPr>
              <w:rPr>
                <w:b/>
                <w:sz w:val="28"/>
                <w:szCs w:val="28"/>
              </w:rPr>
            </w:pPr>
            <w:r w:rsidRPr="000662D6">
              <w:rPr>
                <w:b/>
                <w:sz w:val="28"/>
                <w:szCs w:val="28"/>
              </w:rPr>
              <w:t xml:space="preserve">You are working at </w:t>
            </w:r>
            <w:r>
              <w:rPr>
                <w:b/>
                <w:sz w:val="28"/>
                <w:szCs w:val="28"/>
              </w:rPr>
              <w:t>Nina’s Fish and Chips</w:t>
            </w:r>
          </w:p>
          <w:p w14:paraId="64B9358F" w14:textId="77777777" w:rsidR="0006637D" w:rsidRPr="000662D6" w:rsidRDefault="0006637D" w:rsidP="000662D6">
            <w:pPr>
              <w:rPr>
                <w:b/>
                <w:sz w:val="28"/>
                <w:szCs w:val="28"/>
              </w:rPr>
            </w:pPr>
          </w:p>
          <w:p w14:paraId="3048A783" w14:textId="77777777" w:rsidR="0006637D" w:rsidRDefault="0006637D" w:rsidP="0000092E">
            <w:pPr>
              <w:pStyle w:val="ListParagraph"/>
              <w:numPr>
                <w:ilvl w:val="0"/>
                <w:numId w:val="21"/>
              </w:numPr>
            </w:pPr>
            <w:r>
              <w:t>You take a call for a colleague who is NOT available.</w:t>
            </w:r>
          </w:p>
          <w:p w14:paraId="6E4F0A07" w14:textId="77777777" w:rsidR="0006637D" w:rsidRDefault="0006637D" w:rsidP="0000092E">
            <w:pPr>
              <w:pStyle w:val="ListParagraph"/>
              <w:numPr>
                <w:ilvl w:val="0"/>
                <w:numId w:val="21"/>
              </w:numPr>
            </w:pPr>
            <w:r>
              <w:t>Listen to the caller carefully and take the message</w:t>
            </w:r>
          </w:p>
          <w:p w14:paraId="6940ACA5" w14:textId="77777777" w:rsidR="0006637D" w:rsidRPr="0000092E" w:rsidRDefault="0006637D" w:rsidP="0000092E">
            <w:pPr>
              <w:pStyle w:val="ListParagraph"/>
              <w:numPr>
                <w:ilvl w:val="0"/>
                <w:numId w:val="21"/>
              </w:numPr>
              <w:rPr>
                <w:sz w:val="24"/>
                <w:szCs w:val="24"/>
              </w:rPr>
            </w:pPr>
            <w:r w:rsidRPr="0000092E">
              <w:rPr>
                <w:sz w:val="24"/>
                <w:szCs w:val="24"/>
              </w:rPr>
              <w:t xml:space="preserve">Ask questions if not sure and clarify information  </w:t>
            </w:r>
          </w:p>
          <w:p w14:paraId="712C2AC0" w14:textId="77777777" w:rsidR="0006637D" w:rsidRDefault="0006637D" w:rsidP="000662D6"/>
          <w:p w14:paraId="46710EC5" w14:textId="77777777" w:rsidR="0006637D" w:rsidRDefault="0006637D"/>
        </w:tc>
        <w:tc>
          <w:tcPr>
            <w:tcW w:w="109" w:type="pct"/>
            <w:tcBorders>
              <w:top w:val="nil"/>
              <w:left w:val="single" w:sz="4" w:space="0" w:color="auto"/>
              <w:bottom w:val="nil"/>
              <w:right w:val="single" w:sz="4" w:space="0" w:color="auto"/>
            </w:tcBorders>
          </w:tcPr>
          <w:p w14:paraId="7A5081B1" w14:textId="77777777" w:rsidR="0006637D" w:rsidRDefault="0006637D"/>
        </w:tc>
        <w:tc>
          <w:tcPr>
            <w:tcW w:w="3188" w:type="pct"/>
            <w:tcBorders>
              <w:left w:val="single" w:sz="4" w:space="0" w:color="auto"/>
            </w:tcBorders>
          </w:tcPr>
          <w:p w14:paraId="7D8C533D" w14:textId="77777777" w:rsidR="0006637D" w:rsidRDefault="0006637D">
            <w:pPr>
              <w:rPr>
                <w:sz w:val="24"/>
                <w:szCs w:val="24"/>
              </w:rPr>
            </w:pPr>
            <w:r w:rsidRPr="00A54A77">
              <w:rPr>
                <w:sz w:val="24"/>
                <w:szCs w:val="24"/>
              </w:rPr>
              <w:t>20</w:t>
            </w:r>
          </w:p>
          <w:p w14:paraId="0B6259C1" w14:textId="77777777" w:rsidR="0006637D" w:rsidRPr="00E70E40" w:rsidRDefault="0006637D">
            <w:pPr>
              <w:rPr>
                <w:sz w:val="16"/>
                <w:szCs w:val="16"/>
              </w:rPr>
            </w:pPr>
          </w:p>
          <w:p w14:paraId="5719E7B3" w14:textId="77777777" w:rsidR="0006637D" w:rsidRDefault="0006637D" w:rsidP="00BE6A06">
            <w:pPr>
              <w:rPr>
                <w:sz w:val="28"/>
                <w:szCs w:val="28"/>
                <w:u w:val="single"/>
              </w:rPr>
            </w:pPr>
            <w:r>
              <w:rPr>
                <w:sz w:val="28"/>
                <w:szCs w:val="28"/>
                <w:u w:val="single"/>
              </w:rPr>
              <w:t xml:space="preserve">Message for Carlo </w:t>
            </w:r>
            <w:proofErr w:type="spellStart"/>
            <w:r>
              <w:rPr>
                <w:sz w:val="28"/>
                <w:szCs w:val="28"/>
                <w:u w:val="single"/>
              </w:rPr>
              <w:t>Kravitz</w:t>
            </w:r>
            <w:proofErr w:type="spellEnd"/>
          </w:p>
          <w:p w14:paraId="17DAACC6" w14:textId="77777777" w:rsidR="0006637D" w:rsidRPr="00E70E40" w:rsidRDefault="0006637D" w:rsidP="00BE6A06">
            <w:pPr>
              <w:rPr>
                <w:sz w:val="16"/>
                <w:szCs w:val="16"/>
              </w:rPr>
            </w:pPr>
          </w:p>
          <w:p w14:paraId="3B22ED3D" w14:textId="77777777" w:rsidR="0006637D" w:rsidRPr="00C72A1D" w:rsidRDefault="0006637D" w:rsidP="00BE6A06">
            <w:pPr>
              <w:rPr>
                <w:sz w:val="28"/>
                <w:szCs w:val="28"/>
              </w:rPr>
            </w:pPr>
            <w:r w:rsidRPr="00C72A1D">
              <w:rPr>
                <w:sz w:val="28"/>
                <w:szCs w:val="28"/>
              </w:rPr>
              <w:t xml:space="preserve">Caller’s name:  </w:t>
            </w:r>
            <w:r>
              <w:rPr>
                <w:sz w:val="28"/>
                <w:szCs w:val="28"/>
              </w:rPr>
              <w:t xml:space="preserve">Dino </w:t>
            </w:r>
            <w:proofErr w:type="spellStart"/>
            <w:r>
              <w:rPr>
                <w:sz w:val="28"/>
                <w:szCs w:val="28"/>
              </w:rPr>
              <w:t>Martinos</w:t>
            </w:r>
            <w:proofErr w:type="spellEnd"/>
          </w:p>
          <w:p w14:paraId="45F417AC" w14:textId="77777777" w:rsidR="0006637D" w:rsidRPr="00E70E40" w:rsidRDefault="0006637D" w:rsidP="00BE6A06">
            <w:pPr>
              <w:rPr>
                <w:sz w:val="16"/>
                <w:szCs w:val="16"/>
              </w:rPr>
            </w:pPr>
          </w:p>
          <w:p w14:paraId="403D0B82" w14:textId="77777777" w:rsidR="0006637D" w:rsidRPr="00C72A1D" w:rsidRDefault="0006637D" w:rsidP="00BE6A06">
            <w:pPr>
              <w:rPr>
                <w:sz w:val="28"/>
                <w:szCs w:val="28"/>
              </w:rPr>
            </w:pPr>
            <w:r w:rsidRPr="00C72A1D">
              <w:rPr>
                <w:sz w:val="28"/>
                <w:szCs w:val="28"/>
              </w:rPr>
              <w:t xml:space="preserve">You are calling from </w:t>
            </w:r>
            <w:r>
              <w:rPr>
                <w:sz w:val="28"/>
                <w:szCs w:val="28"/>
              </w:rPr>
              <w:t>Maylands Health Club</w:t>
            </w:r>
          </w:p>
          <w:p w14:paraId="00EF54E5" w14:textId="77777777" w:rsidR="0006637D" w:rsidRPr="00E70E40" w:rsidRDefault="0006637D" w:rsidP="00BE6A06">
            <w:pPr>
              <w:rPr>
                <w:sz w:val="16"/>
                <w:szCs w:val="16"/>
              </w:rPr>
            </w:pPr>
          </w:p>
          <w:p w14:paraId="7898806C" w14:textId="77777777" w:rsidR="0006637D" w:rsidRPr="00E70E40" w:rsidRDefault="0006637D" w:rsidP="00BE6A06">
            <w:pPr>
              <w:rPr>
                <w:sz w:val="24"/>
                <w:szCs w:val="24"/>
              </w:rPr>
            </w:pPr>
            <w:r w:rsidRPr="00E70E40">
              <w:rPr>
                <w:sz w:val="24"/>
                <w:szCs w:val="24"/>
              </w:rPr>
              <w:t>Ringing to order Fish and chips – 3 snapper</w:t>
            </w:r>
            <w:r>
              <w:rPr>
                <w:sz w:val="24"/>
                <w:szCs w:val="24"/>
              </w:rPr>
              <w:t xml:space="preserve"> battered, 2 cobbler grilled</w:t>
            </w:r>
            <w:r w:rsidRPr="00E70E40">
              <w:rPr>
                <w:sz w:val="24"/>
                <w:szCs w:val="24"/>
              </w:rPr>
              <w:t xml:space="preserve">, large </w:t>
            </w:r>
            <w:r>
              <w:rPr>
                <w:sz w:val="24"/>
                <w:szCs w:val="24"/>
              </w:rPr>
              <w:t>serve chips, 5</w:t>
            </w:r>
            <w:r w:rsidRPr="00E70E40">
              <w:rPr>
                <w:sz w:val="24"/>
                <w:szCs w:val="24"/>
              </w:rPr>
              <w:t xml:space="preserve"> squid rings, </w:t>
            </w:r>
            <w:r>
              <w:rPr>
                <w:sz w:val="24"/>
                <w:szCs w:val="24"/>
              </w:rPr>
              <w:t>12 pineapple fritters, 10</w:t>
            </w:r>
            <w:r w:rsidRPr="00E70E40">
              <w:rPr>
                <w:sz w:val="24"/>
                <w:szCs w:val="24"/>
              </w:rPr>
              <w:t xml:space="preserve"> crumbe</w:t>
            </w:r>
            <w:r>
              <w:rPr>
                <w:sz w:val="24"/>
                <w:szCs w:val="24"/>
              </w:rPr>
              <w:t>d prawns and 8 packs of tartare sauce with 2 large bottles of mineral water.</w:t>
            </w:r>
            <w:r w:rsidRPr="00E70E40">
              <w:rPr>
                <w:sz w:val="24"/>
                <w:szCs w:val="24"/>
              </w:rPr>
              <w:t xml:space="preserve">  To be ready for pick-up at 5:30 pm</w:t>
            </w:r>
            <w:r>
              <w:rPr>
                <w:sz w:val="24"/>
                <w:szCs w:val="24"/>
              </w:rPr>
              <w:t>.</w:t>
            </w:r>
          </w:p>
          <w:p w14:paraId="0D83A806" w14:textId="77777777" w:rsidR="0006637D" w:rsidRDefault="0006637D" w:rsidP="00BE6A06">
            <w:pPr>
              <w:rPr>
                <w:sz w:val="28"/>
                <w:szCs w:val="28"/>
              </w:rPr>
            </w:pPr>
          </w:p>
          <w:p w14:paraId="0ED1A5B4" w14:textId="77777777" w:rsidR="0006637D" w:rsidRPr="00C72A1D" w:rsidRDefault="0006637D" w:rsidP="00BE6A06">
            <w:pPr>
              <w:rPr>
                <w:sz w:val="28"/>
                <w:szCs w:val="28"/>
              </w:rPr>
            </w:pPr>
            <w:r w:rsidRPr="00C72A1D">
              <w:rPr>
                <w:sz w:val="28"/>
                <w:szCs w:val="28"/>
              </w:rPr>
              <w:t>Your number is 9345 8909</w:t>
            </w:r>
          </w:p>
          <w:p w14:paraId="1BCEB4B9" w14:textId="77777777" w:rsidR="0006637D" w:rsidRDefault="0006637D">
            <w:pPr>
              <w:rPr>
                <w:sz w:val="24"/>
                <w:szCs w:val="24"/>
              </w:rPr>
            </w:pPr>
          </w:p>
          <w:p w14:paraId="63F7D7E0" w14:textId="77777777" w:rsidR="0006637D" w:rsidRDefault="0006637D">
            <w:pPr>
              <w:rPr>
                <w:sz w:val="24"/>
                <w:szCs w:val="24"/>
              </w:rPr>
            </w:pPr>
          </w:p>
          <w:p w14:paraId="36218ED5" w14:textId="77777777" w:rsidR="0006637D" w:rsidRPr="00A54A77" w:rsidRDefault="0006637D">
            <w:pPr>
              <w:rPr>
                <w:sz w:val="24"/>
                <w:szCs w:val="24"/>
              </w:rPr>
            </w:pPr>
          </w:p>
        </w:tc>
      </w:tr>
    </w:tbl>
    <w:p w14:paraId="55E81A7C" w14:textId="77777777" w:rsidR="00107FC5" w:rsidRPr="003C5DEB" w:rsidRDefault="00107FC5">
      <w:pPr>
        <w:rPr>
          <w:rFonts w:ascii="Arial Black" w:hAnsi="Arial Black"/>
        </w:rPr>
      </w:pPr>
    </w:p>
    <w:p w14:paraId="444CD9FE" w14:textId="77777777" w:rsidR="0006637D" w:rsidRDefault="0006637D" w:rsidP="003C5DEB">
      <w:pPr>
        <w:pStyle w:val="ListParagraph"/>
        <w:numPr>
          <w:ilvl w:val="0"/>
          <w:numId w:val="23"/>
        </w:numPr>
        <w:rPr>
          <w:rFonts w:ascii="Arial Black" w:hAnsi="Arial Black"/>
          <w:b/>
          <w:sz w:val="32"/>
          <w:szCs w:val="32"/>
          <w:u w:val="single"/>
        </w:rPr>
        <w:sectPr w:rsidR="0006637D" w:rsidSect="0006637D">
          <w:pgSz w:w="16838" w:h="11906" w:orient="landscape"/>
          <w:pgMar w:top="1134" w:right="1134" w:bottom="1134" w:left="1134" w:header="709" w:footer="709" w:gutter="0"/>
          <w:cols w:space="708"/>
          <w:docGrid w:linePitch="360"/>
        </w:sectPr>
      </w:pPr>
    </w:p>
    <w:p w14:paraId="5353C209" w14:textId="77777777" w:rsidR="00121488" w:rsidRPr="003C5DEB" w:rsidRDefault="00121488" w:rsidP="003C5DEB">
      <w:pPr>
        <w:pStyle w:val="ListParagraph"/>
        <w:numPr>
          <w:ilvl w:val="0"/>
          <w:numId w:val="23"/>
        </w:numPr>
        <w:rPr>
          <w:rFonts w:ascii="Arial Black" w:hAnsi="Arial Black"/>
          <w:b/>
          <w:sz w:val="32"/>
          <w:szCs w:val="32"/>
          <w:u w:val="single"/>
        </w:rPr>
      </w:pPr>
      <w:proofErr w:type="gramStart"/>
      <w:r w:rsidRPr="003C5DEB">
        <w:rPr>
          <w:rFonts w:ascii="Arial Black" w:hAnsi="Arial Black"/>
          <w:b/>
          <w:sz w:val="32"/>
          <w:szCs w:val="32"/>
          <w:u w:val="single"/>
        </w:rPr>
        <w:lastRenderedPageBreak/>
        <w:t>STUDENT  COPY</w:t>
      </w:r>
      <w:proofErr w:type="gramEnd"/>
      <w:r w:rsidRPr="003C5DEB">
        <w:rPr>
          <w:rFonts w:ascii="Arial Black" w:hAnsi="Arial Black"/>
          <w:b/>
          <w:sz w:val="32"/>
          <w:szCs w:val="32"/>
          <w:u w:val="single"/>
        </w:rPr>
        <w:t xml:space="preserve">  OF  TELEPHONE  SCENARIO:  Give copy of scenario to student </w:t>
      </w:r>
    </w:p>
    <w:tbl>
      <w:tblPr>
        <w:tblStyle w:val="TableGrid"/>
        <w:tblW w:w="5000" w:type="pct"/>
        <w:tblLook w:val="04A0" w:firstRow="1" w:lastRow="0" w:firstColumn="1" w:lastColumn="0" w:noHBand="0" w:noVBand="1"/>
      </w:tblPr>
      <w:tblGrid>
        <w:gridCol w:w="9854"/>
      </w:tblGrid>
      <w:tr w:rsidR="00121488" w14:paraId="274EBE5D" w14:textId="77777777" w:rsidTr="0006637D">
        <w:trPr>
          <w:trHeight w:val="3969"/>
        </w:trPr>
        <w:tc>
          <w:tcPr>
            <w:tcW w:w="5000" w:type="pct"/>
            <w:tcBorders>
              <w:right w:val="single" w:sz="4" w:space="0" w:color="auto"/>
            </w:tcBorders>
          </w:tcPr>
          <w:p w14:paraId="4F47A82A" w14:textId="77777777" w:rsidR="00121488" w:rsidRDefault="00121488" w:rsidP="00121488"/>
          <w:p w14:paraId="0B0B2562" w14:textId="77777777" w:rsidR="00121488" w:rsidRDefault="00121488" w:rsidP="00121488">
            <w:r>
              <w:t>Scenario 1</w:t>
            </w:r>
          </w:p>
          <w:p w14:paraId="45A5D713" w14:textId="77777777" w:rsidR="00121488" w:rsidRDefault="00121488" w:rsidP="00121488"/>
          <w:p w14:paraId="0638CFC5" w14:textId="77777777" w:rsidR="00121488" w:rsidRDefault="00121488" w:rsidP="00121488">
            <w:pPr>
              <w:rPr>
                <w:b/>
                <w:sz w:val="28"/>
                <w:szCs w:val="28"/>
              </w:rPr>
            </w:pPr>
            <w:r>
              <w:rPr>
                <w:b/>
                <w:sz w:val="28"/>
                <w:szCs w:val="28"/>
              </w:rPr>
              <w:t>STUDENT  NAME:</w:t>
            </w:r>
          </w:p>
          <w:p w14:paraId="4C876034" w14:textId="77777777" w:rsidR="00121488" w:rsidRPr="00A54A77" w:rsidRDefault="00121488" w:rsidP="00121488">
            <w:pPr>
              <w:rPr>
                <w:b/>
                <w:sz w:val="16"/>
                <w:szCs w:val="16"/>
              </w:rPr>
            </w:pPr>
          </w:p>
          <w:p w14:paraId="0082881B" w14:textId="77777777" w:rsidR="00121488" w:rsidRDefault="00121488" w:rsidP="00121488">
            <w:pPr>
              <w:rPr>
                <w:b/>
                <w:sz w:val="28"/>
                <w:szCs w:val="28"/>
                <w:u w:val="single"/>
              </w:rPr>
            </w:pPr>
            <w:r w:rsidRPr="00FD371F">
              <w:rPr>
                <w:b/>
                <w:sz w:val="28"/>
                <w:szCs w:val="28"/>
                <w:u w:val="single"/>
              </w:rPr>
              <w:t>You are working at Simpsons Washing Service.</w:t>
            </w:r>
          </w:p>
          <w:p w14:paraId="2AAC25CA" w14:textId="77777777" w:rsidR="00121488" w:rsidRPr="00A54A77" w:rsidRDefault="00121488" w:rsidP="00121488">
            <w:pPr>
              <w:rPr>
                <w:b/>
                <w:sz w:val="16"/>
                <w:szCs w:val="16"/>
                <w:u w:val="single"/>
              </w:rPr>
            </w:pPr>
          </w:p>
          <w:p w14:paraId="29326FC8" w14:textId="77777777" w:rsidR="00121488" w:rsidRPr="00A54A77" w:rsidRDefault="00121488" w:rsidP="00121488">
            <w:pPr>
              <w:pStyle w:val="ListParagraph"/>
              <w:numPr>
                <w:ilvl w:val="0"/>
                <w:numId w:val="1"/>
              </w:numPr>
              <w:rPr>
                <w:sz w:val="24"/>
                <w:szCs w:val="24"/>
              </w:rPr>
            </w:pPr>
            <w:r w:rsidRPr="00A54A77">
              <w:rPr>
                <w:sz w:val="24"/>
                <w:szCs w:val="24"/>
              </w:rPr>
              <w:t>You take a call for a colleague who is NOT available.</w:t>
            </w:r>
          </w:p>
          <w:p w14:paraId="0EF70FE2" w14:textId="77777777" w:rsidR="00121488" w:rsidRPr="00A54A77" w:rsidRDefault="00121488" w:rsidP="00121488">
            <w:pPr>
              <w:pStyle w:val="ListParagraph"/>
              <w:numPr>
                <w:ilvl w:val="0"/>
                <w:numId w:val="1"/>
              </w:numPr>
              <w:rPr>
                <w:sz w:val="24"/>
                <w:szCs w:val="24"/>
              </w:rPr>
            </w:pPr>
            <w:r w:rsidRPr="00A54A77">
              <w:rPr>
                <w:sz w:val="24"/>
                <w:szCs w:val="24"/>
              </w:rPr>
              <w:t>Listen to the caller carefully and take the message</w:t>
            </w:r>
          </w:p>
          <w:p w14:paraId="3729001F" w14:textId="77777777" w:rsidR="00121488" w:rsidRDefault="00121488" w:rsidP="00121488">
            <w:pPr>
              <w:pStyle w:val="ListParagraph"/>
              <w:numPr>
                <w:ilvl w:val="0"/>
                <w:numId w:val="1"/>
              </w:numPr>
              <w:rPr>
                <w:sz w:val="24"/>
                <w:szCs w:val="24"/>
              </w:rPr>
            </w:pPr>
            <w:r w:rsidRPr="00A54A77">
              <w:rPr>
                <w:sz w:val="24"/>
                <w:szCs w:val="24"/>
              </w:rPr>
              <w:t xml:space="preserve">Ask questions if not sure and clarify information </w:t>
            </w:r>
          </w:p>
          <w:p w14:paraId="3AF66B22" w14:textId="77777777" w:rsidR="00121488" w:rsidRPr="00A54A77" w:rsidRDefault="00121488" w:rsidP="00121488">
            <w:pPr>
              <w:pStyle w:val="ListParagraph"/>
              <w:rPr>
                <w:sz w:val="24"/>
                <w:szCs w:val="24"/>
              </w:rPr>
            </w:pPr>
            <w:r w:rsidRPr="00A54A77">
              <w:rPr>
                <w:sz w:val="24"/>
                <w:szCs w:val="24"/>
              </w:rPr>
              <w:t xml:space="preserve"> </w:t>
            </w:r>
          </w:p>
          <w:p w14:paraId="1A78CC9F" w14:textId="77777777" w:rsidR="00121488" w:rsidRDefault="00121488" w:rsidP="00121488"/>
        </w:tc>
      </w:tr>
      <w:tr w:rsidR="00121488" w:rsidRPr="008A3CF4" w14:paraId="7956C0AF" w14:textId="77777777" w:rsidTr="0006637D">
        <w:trPr>
          <w:trHeight w:val="3969"/>
        </w:trPr>
        <w:tc>
          <w:tcPr>
            <w:tcW w:w="5000" w:type="pct"/>
            <w:tcBorders>
              <w:right w:val="single" w:sz="4" w:space="0" w:color="auto"/>
            </w:tcBorders>
          </w:tcPr>
          <w:p w14:paraId="12E9BE05" w14:textId="77777777" w:rsidR="00121488" w:rsidRDefault="00121488" w:rsidP="00121488"/>
          <w:p w14:paraId="2C2B7D31" w14:textId="77777777" w:rsidR="00121488" w:rsidRDefault="00121488" w:rsidP="00121488">
            <w:r>
              <w:t>Scenario 2</w:t>
            </w:r>
          </w:p>
          <w:p w14:paraId="1B6E7D32" w14:textId="77777777" w:rsidR="00121488" w:rsidRDefault="00121488" w:rsidP="00121488"/>
          <w:p w14:paraId="78C5AA12" w14:textId="77777777" w:rsidR="00121488" w:rsidRDefault="00121488" w:rsidP="00121488">
            <w:pPr>
              <w:rPr>
                <w:b/>
                <w:sz w:val="28"/>
                <w:szCs w:val="28"/>
              </w:rPr>
            </w:pPr>
            <w:r>
              <w:rPr>
                <w:b/>
                <w:sz w:val="28"/>
                <w:szCs w:val="28"/>
              </w:rPr>
              <w:t>STUDENT  NAME:</w:t>
            </w:r>
          </w:p>
          <w:p w14:paraId="521A7C9C" w14:textId="77777777" w:rsidR="00121488" w:rsidRPr="00A54A77" w:rsidRDefault="00121488" w:rsidP="00121488">
            <w:pPr>
              <w:rPr>
                <w:b/>
                <w:sz w:val="16"/>
                <w:szCs w:val="16"/>
              </w:rPr>
            </w:pPr>
          </w:p>
          <w:p w14:paraId="5D2B411D" w14:textId="77777777" w:rsidR="00121488" w:rsidRDefault="00121488" w:rsidP="00121488">
            <w:pPr>
              <w:rPr>
                <w:b/>
                <w:sz w:val="28"/>
                <w:szCs w:val="28"/>
              </w:rPr>
            </w:pPr>
            <w:r w:rsidRPr="000662D6">
              <w:rPr>
                <w:b/>
                <w:sz w:val="28"/>
                <w:szCs w:val="28"/>
              </w:rPr>
              <w:t xml:space="preserve">You are working at </w:t>
            </w:r>
            <w:r>
              <w:rPr>
                <w:b/>
                <w:sz w:val="28"/>
                <w:szCs w:val="28"/>
              </w:rPr>
              <w:t>Golden Book Store</w:t>
            </w:r>
          </w:p>
          <w:p w14:paraId="5F6DEA92" w14:textId="77777777" w:rsidR="00121488" w:rsidRPr="00A54A77" w:rsidRDefault="00121488" w:rsidP="00121488">
            <w:pPr>
              <w:rPr>
                <w:b/>
                <w:sz w:val="16"/>
                <w:szCs w:val="16"/>
              </w:rPr>
            </w:pPr>
          </w:p>
          <w:p w14:paraId="16CCD89B" w14:textId="77777777" w:rsidR="00121488" w:rsidRPr="00A54A77" w:rsidRDefault="00121488" w:rsidP="00121488">
            <w:pPr>
              <w:pStyle w:val="ListParagraph"/>
              <w:numPr>
                <w:ilvl w:val="0"/>
                <w:numId w:val="2"/>
              </w:numPr>
              <w:rPr>
                <w:sz w:val="24"/>
                <w:szCs w:val="24"/>
              </w:rPr>
            </w:pPr>
            <w:r w:rsidRPr="00A54A77">
              <w:rPr>
                <w:sz w:val="24"/>
                <w:szCs w:val="24"/>
              </w:rPr>
              <w:t>You take a call for a colleague who is NOT available.</w:t>
            </w:r>
          </w:p>
          <w:p w14:paraId="4B9E658F" w14:textId="77777777" w:rsidR="00121488" w:rsidRPr="00A54A77" w:rsidRDefault="00121488" w:rsidP="00121488">
            <w:pPr>
              <w:pStyle w:val="ListParagraph"/>
              <w:numPr>
                <w:ilvl w:val="0"/>
                <w:numId w:val="2"/>
              </w:numPr>
              <w:rPr>
                <w:sz w:val="24"/>
                <w:szCs w:val="24"/>
              </w:rPr>
            </w:pPr>
            <w:r w:rsidRPr="00A54A77">
              <w:rPr>
                <w:sz w:val="24"/>
                <w:szCs w:val="24"/>
              </w:rPr>
              <w:t>Listen to the caller carefully and take the message</w:t>
            </w:r>
          </w:p>
          <w:p w14:paraId="16AB0215" w14:textId="77777777" w:rsidR="00121488" w:rsidRDefault="00121488" w:rsidP="00121488">
            <w:pPr>
              <w:pStyle w:val="ListParagraph"/>
              <w:numPr>
                <w:ilvl w:val="0"/>
                <w:numId w:val="2"/>
              </w:numPr>
              <w:rPr>
                <w:sz w:val="24"/>
                <w:szCs w:val="24"/>
              </w:rPr>
            </w:pPr>
            <w:r w:rsidRPr="00A54A77">
              <w:rPr>
                <w:sz w:val="24"/>
                <w:szCs w:val="24"/>
              </w:rPr>
              <w:t>Ask questions if not sure and clar</w:t>
            </w:r>
            <w:r>
              <w:rPr>
                <w:sz w:val="24"/>
                <w:szCs w:val="24"/>
              </w:rPr>
              <w:t xml:space="preserve">ify information </w:t>
            </w:r>
          </w:p>
          <w:p w14:paraId="397B9F05" w14:textId="77777777" w:rsidR="00121488" w:rsidRDefault="00121488" w:rsidP="00121488">
            <w:pPr>
              <w:rPr>
                <w:sz w:val="24"/>
                <w:szCs w:val="24"/>
              </w:rPr>
            </w:pPr>
          </w:p>
          <w:p w14:paraId="56904FEB" w14:textId="77777777" w:rsidR="00121488" w:rsidRPr="00121488" w:rsidRDefault="00121488" w:rsidP="00121488">
            <w:pPr>
              <w:rPr>
                <w:sz w:val="24"/>
                <w:szCs w:val="24"/>
              </w:rPr>
            </w:pPr>
          </w:p>
        </w:tc>
      </w:tr>
      <w:tr w:rsidR="00121488" w14:paraId="2816407E" w14:textId="77777777" w:rsidTr="0006637D">
        <w:trPr>
          <w:trHeight w:val="3969"/>
        </w:trPr>
        <w:tc>
          <w:tcPr>
            <w:tcW w:w="5000" w:type="pct"/>
            <w:tcBorders>
              <w:right w:val="single" w:sz="4" w:space="0" w:color="auto"/>
            </w:tcBorders>
          </w:tcPr>
          <w:p w14:paraId="102B035F" w14:textId="77777777" w:rsidR="00121488" w:rsidRDefault="00121488" w:rsidP="00121488"/>
          <w:p w14:paraId="5D2D087C" w14:textId="77777777" w:rsidR="00121488" w:rsidRDefault="00121488" w:rsidP="00121488">
            <w:r w:rsidRPr="003858ED">
              <w:t>Scenario</w:t>
            </w:r>
            <w:r>
              <w:t xml:space="preserve"> </w:t>
            </w:r>
            <w:r w:rsidRPr="003858ED">
              <w:t xml:space="preserve"> </w:t>
            </w:r>
            <w:r>
              <w:t>3</w:t>
            </w:r>
          </w:p>
          <w:p w14:paraId="23AB66FF" w14:textId="77777777" w:rsidR="00121488" w:rsidRDefault="00121488" w:rsidP="00121488"/>
          <w:p w14:paraId="019B1856" w14:textId="77777777" w:rsidR="00121488" w:rsidRDefault="00121488" w:rsidP="00121488">
            <w:pPr>
              <w:rPr>
                <w:b/>
                <w:sz w:val="28"/>
                <w:szCs w:val="28"/>
              </w:rPr>
            </w:pPr>
            <w:r>
              <w:rPr>
                <w:b/>
                <w:sz w:val="28"/>
                <w:szCs w:val="28"/>
              </w:rPr>
              <w:t>STUDENT  NAME:</w:t>
            </w:r>
          </w:p>
          <w:p w14:paraId="36014A99" w14:textId="77777777" w:rsidR="00121488" w:rsidRPr="00121488" w:rsidRDefault="00121488" w:rsidP="00121488">
            <w:pPr>
              <w:rPr>
                <w:b/>
                <w:sz w:val="16"/>
                <w:szCs w:val="16"/>
              </w:rPr>
            </w:pPr>
          </w:p>
          <w:p w14:paraId="6A97A1A1" w14:textId="77777777" w:rsidR="00121488" w:rsidRDefault="00121488" w:rsidP="00121488">
            <w:pPr>
              <w:rPr>
                <w:b/>
                <w:sz w:val="28"/>
                <w:szCs w:val="28"/>
              </w:rPr>
            </w:pPr>
            <w:r w:rsidRPr="000662D6">
              <w:rPr>
                <w:b/>
                <w:sz w:val="28"/>
                <w:szCs w:val="28"/>
              </w:rPr>
              <w:t xml:space="preserve">You are working at </w:t>
            </w:r>
            <w:r>
              <w:rPr>
                <w:b/>
                <w:sz w:val="28"/>
                <w:szCs w:val="28"/>
              </w:rPr>
              <w:t>Joseph’s Chemist</w:t>
            </w:r>
          </w:p>
          <w:p w14:paraId="56207ED2" w14:textId="77777777" w:rsidR="00121488" w:rsidRPr="003C5DEB" w:rsidRDefault="00121488" w:rsidP="00121488">
            <w:pPr>
              <w:rPr>
                <w:b/>
                <w:sz w:val="16"/>
                <w:szCs w:val="16"/>
              </w:rPr>
            </w:pPr>
          </w:p>
          <w:p w14:paraId="37AE1641" w14:textId="77777777" w:rsidR="00121488" w:rsidRPr="00A54A77" w:rsidRDefault="00121488" w:rsidP="00121488">
            <w:pPr>
              <w:pStyle w:val="ListParagraph"/>
              <w:numPr>
                <w:ilvl w:val="0"/>
                <w:numId w:val="3"/>
              </w:numPr>
              <w:rPr>
                <w:sz w:val="24"/>
                <w:szCs w:val="24"/>
              </w:rPr>
            </w:pPr>
            <w:r w:rsidRPr="00A54A77">
              <w:rPr>
                <w:sz w:val="24"/>
                <w:szCs w:val="24"/>
              </w:rPr>
              <w:t>You take a call for a colleague who is NOT available.</w:t>
            </w:r>
          </w:p>
          <w:p w14:paraId="2C989EE5" w14:textId="77777777" w:rsidR="00121488" w:rsidRPr="00A54A77" w:rsidRDefault="00121488" w:rsidP="00121488">
            <w:pPr>
              <w:pStyle w:val="ListParagraph"/>
              <w:numPr>
                <w:ilvl w:val="0"/>
                <w:numId w:val="3"/>
              </w:numPr>
              <w:rPr>
                <w:sz w:val="24"/>
                <w:szCs w:val="24"/>
              </w:rPr>
            </w:pPr>
            <w:r w:rsidRPr="00A54A77">
              <w:rPr>
                <w:sz w:val="24"/>
                <w:szCs w:val="24"/>
              </w:rPr>
              <w:t>Listen to the caller carefully and take the message</w:t>
            </w:r>
          </w:p>
          <w:p w14:paraId="76148484" w14:textId="77777777" w:rsidR="00121488" w:rsidRPr="00A54A77" w:rsidRDefault="00121488" w:rsidP="00121488">
            <w:pPr>
              <w:pStyle w:val="ListParagraph"/>
              <w:numPr>
                <w:ilvl w:val="0"/>
                <w:numId w:val="3"/>
              </w:numPr>
              <w:rPr>
                <w:sz w:val="24"/>
                <w:szCs w:val="24"/>
              </w:rPr>
            </w:pPr>
            <w:r w:rsidRPr="00A54A77">
              <w:rPr>
                <w:sz w:val="24"/>
                <w:szCs w:val="24"/>
              </w:rPr>
              <w:t xml:space="preserve">Ask questions if not sure and clarify information  </w:t>
            </w:r>
          </w:p>
          <w:p w14:paraId="0C2CA72E" w14:textId="77777777" w:rsidR="00121488" w:rsidRDefault="00121488" w:rsidP="00121488"/>
        </w:tc>
      </w:tr>
      <w:tr w:rsidR="00121488" w14:paraId="4EC64F0B" w14:textId="77777777" w:rsidTr="0006637D">
        <w:trPr>
          <w:trHeight w:val="3969"/>
        </w:trPr>
        <w:tc>
          <w:tcPr>
            <w:tcW w:w="5000" w:type="pct"/>
            <w:tcBorders>
              <w:right w:val="single" w:sz="4" w:space="0" w:color="auto"/>
            </w:tcBorders>
          </w:tcPr>
          <w:p w14:paraId="78B4DEC3" w14:textId="77777777" w:rsidR="003C5DEB" w:rsidRDefault="003C5DEB" w:rsidP="00121488"/>
          <w:p w14:paraId="4DD2D97F" w14:textId="77777777" w:rsidR="00121488" w:rsidRDefault="00121488" w:rsidP="00121488">
            <w:r w:rsidRPr="003858ED">
              <w:t>Scenario</w:t>
            </w:r>
            <w:r>
              <w:t xml:space="preserve"> </w:t>
            </w:r>
            <w:r w:rsidRPr="003858ED">
              <w:t xml:space="preserve"> </w:t>
            </w:r>
            <w:r>
              <w:t>4</w:t>
            </w:r>
          </w:p>
          <w:p w14:paraId="2CEEC451" w14:textId="77777777" w:rsidR="00121488" w:rsidRDefault="00121488" w:rsidP="00121488"/>
          <w:p w14:paraId="5EEE0F78" w14:textId="77777777" w:rsidR="00121488" w:rsidRDefault="00121488" w:rsidP="00121488">
            <w:pPr>
              <w:rPr>
                <w:b/>
                <w:sz w:val="28"/>
                <w:szCs w:val="28"/>
              </w:rPr>
            </w:pPr>
            <w:r>
              <w:rPr>
                <w:b/>
                <w:sz w:val="28"/>
                <w:szCs w:val="28"/>
              </w:rPr>
              <w:t>STUDENT  NAME:</w:t>
            </w:r>
          </w:p>
          <w:p w14:paraId="6DD469B3" w14:textId="77777777" w:rsidR="00121488" w:rsidRPr="00121488" w:rsidRDefault="00121488" w:rsidP="00121488">
            <w:pPr>
              <w:rPr>
                <w:b/>
                <w:sz w:val="16"/>
                <w:szCs w:val="16"/>
              </w:rPr>
            </w:pPr>
          </w:p>
          <w:p w14:paraId="08E7E294" w14:textId="77777777" w:rsidR="00121488" w:rsidRDefault="00121488" w:rsidP="00121488">
            <w:pPr>
              <w:rPr>
                <w:b/>
                <w:sz w:val="28"/>
                <w:szCs w:val="28"/>
              </w:rPr>
            </w:pPr>
            <w:r>
              <w:rPr>
                <w:b/>
                <w:sz w:val="28"/>
                <w:szCs w:val="28"/>
              </w:rPr>
              <w:t>You are working at Kaleb’s Office Hardware</w:t>
            </w:r>
          </w:p>
          <w:p w14:paraId="42EC06A1" w14:textId="77777777" w:rsidR="00121488" w:rsidRPr="003C5DEB" w:rsidRDefault="00121488" w:rsidP="00121488">
            <w:pPr>
              <w:rPr>
                <w:b/>
                <w:sz w:val="16"/>
                <w:szCs w:val="16"/>
              </w:rPr>
            </w:pPr>
          </w:p>
          <w:p w14:paraId="73C73789" w14:textId="77777777" w:rsidR="00121488" w:rsidRPr="00A54A77" w:rsidRDefault="00121488" w:rsidP="00121488">
            <w:pPr>
              <w:pStyle w:val="ListParagraph"/>
              <w:numPr>
                <w:ilvl w:val="0"/>
                <w:numId w:val="4"/>
              </w:numPr>
              <w:rPr>
                <w:sz w:val="24"/>
                <w:szCs w:val="24"/>
              </w:rPr>
            </w:pPr>
            <w:r w:rsidRPr="00A54A77">
              <w:rPr>
                <w:sz w:val="24"/>
                <w:szCs w:val="24"/>
              </w:rPr>
              <w:t>You take a call for a colleague who is NOT available.</w:t>
            </w:r>
          </w:p>
          <w:p w14:paraId="3CAA75EF" w14:textId="77777777" w:rsidR="00121488" w:rsidRPr="00A54A77" w:rsidRDefault="00121488" w:rsidP="00121488">
            <w:pPr>
              <w:pStyle w:val="ListParagraph"/>
              <w:numPr>
                <w:ilvl w:val="0"/>
                <w:numId w:val="4"/>
              </w:numPr>
              <w:rPr>
                <w:sz w:val="24"/>
                <w:szCs w:val="24"/>
              </w:rPr>
            </w:pPr>
            <w:r w:rsidRPr="00A54A77">
              <w:rPr>
                <w:sz w:val="24"/>
                <w:szCs w:val="24"/>
              </w:rPr>
              <w:t>Listen to the caller carefully and take the message</w:t>
            </w:r>
          </w:p>
          <w:p w14:paraId="727B32B4" w14:textId="77777777" w:rsidR="00121488" w:rsidRPr="00A54A77" w:rsidRDefault="00121488" w:rsidP="00121488">
            <w:pPr>
              <w:pStyle w:val="ListParagraph"/>
              <w:numPr>
                <w:ilvl w:val="0"/>
                <w:numId w:val="4"/>
              </w:numPr>
              <w:rPr>
                <w:sz w:val="24"/>
                <w:szCs w:val="24"/>
              </w:rPr>
            </w:pPr>
            <w:r w:rsidRPr="00A54A77">
              <w:rPr>
                <w:sz w:val="24"/>
                <w:szCs w:val="24"/>
              </w:rPr>
              <w:t xml:space="preserve">Ask questions if not sure and clarify information  </w:t>
            </w:r>
          </w:p>
          <w:p w14:paraId="7B551E45" w14:textId="77777777" w:rsidR="00121488" w:rsidRPr="00FD371F" w:rsidRDefault="00121488" w:rsidP="00121488">
            <w:pPr>
              <w:rPr>
                <w:sz w:val="24"/>
                <w:szCs w:val="24"/>
              </w:rPr>
            </w:pPr>
          </w:p>
          <w:p w14:paraId="0B773914" w14:textId="77777777" w:rsidR="00121488" w:rsidRDefault="00121488" w:rsidP="00121488"/>
          <w:p w14:paraId="77D5590D" w14:textId="77777777" w:rsidR="00121488" w:rsidRDefault="00121488" w:rsidP="00121488"/>
        </w:tc>
      </w:tr>
      <w:tr w:rsidR="00121488" w14:paraId="7CEA33F2" w14:textId="77777777" w:rsidTr="0006637D">
        <w:trPr>
          <w:trHeight w:val="3969"/>
        </w:trPr>
        <w:tc>
          <w:tcPr>
            <w:tcW w:w="5000" w:type="pct"/>
            <w:tcBorders>
              <w:right w:val="single" w:sz="4" w:space="0" w:color="auto"/>
            </w:tcBorders>
          </w:tcPr>
          <w:p w14:paraId="28D334A3" w14:textId="77777777" w:rsidR="003C5DEB" w:rsidRDefault="003C5DEB" w:rsidP="00121488"/>
          <w:p w14:paraId="49970A4F" w14:textId="77777777" w:rsidR="00121488" w:rsidRDefault="00121488" w:rsidP="00121488">
            <w:r w:rsidRPr="003858ED">
              <w:t>Scenario</w:t>
            </w:r>
            <w:r>
              <w:t xml:space="preserve"> </w:t>
            </w:r>
            <w:r w:rsidRPr="003858ED">
              <w:t xml:space="preserve"> </w:t>
            </w:r>
            <w:r>
              <w:t>5</w:t>
            </w:r>
          </w:p>
          <w:p w14:paraId="42736246" w14:textId="77777777" w:rsidR="00121488" w:rsidRDefault="00121488" w:rsidP="00121488">
            <w:pPr>
              <w:rPr>
                <w:b/>
                <w:sz w:val="28"/>
                <w:szCs w:val="28"/>
              </w:rPr>
            </w:pPr>
          </w:p>
          <w:p w14:paraId="5F8DEEA5" w14:textId="77777777" w:rsidR="00121488" w:rsidRDefault="00121488" w:rsidP="00121488">
            <w:pPr>
              <w:rPr>
                <w:b/>
                <w:sz w:val="28"/>
                <w:szCs w:val="28"/>
              </w:rPr>
            </w:pPr>
            <w:r>
              <w:rPr>
                <w:b/>
                <w:sz w:val="28"/>
                <w:szCs w:val="28"/>
              </w:rPr>
              <w:t>STUDENT  NAME:</w:t>
            </w:r>
          </w:p>
          <w:p w14:paraId="63091A43" w14:textId="77777777" w:rsidR="00121488" w:rsidRPr="003C5DEB" w:rsidRDefault="00121488" w:rsidP="00121488">
            <w:pPr>
              <w:rPr>
                <w:b/>
                <w:sz w:val="16"/>
                <w:szCs w:val="16"/>
              </w:rPr>
            </w:pPr>
          </w:p>
          <w:p w14:paraId="6F4172E0" w14:textId="77777777" w:rsidR="00121488" w:rsidRDefault="00121488" w:rsidP="00121488">
            <w:pPr>
              <w:rPr>
                <w:b/>
                <w:sz w:val="28"/>
                <w:szCs w:val="28"/>
              </w:rPr>
            </w:pPr>
            <w:r w:rsidRPr="000662D6">
              <w:rPr>
                <w:b/>
                <w:sz w:val="28"/>
                <w:szCs w:val="28"/>
              </w:rPr>
              <w:t>You are working at</w:t>
            </w:r>
            <w:r>
              <w:rPr>
                <w:b/>
                <w:sz w:val="28"/>
                <w:szCs w:val="28"/>
              </w:rPr>
              <w:t xml:space="preserve"> Bob’s Roofing Service</w:t>
            </w:r>
          </w:p>
          <w:p w14:paraId="3CE0E2DA" w14:textId="77777777" w:rsidR="00121488" w:rsidRPr="003C5DEB" w:rsidRDefault="00121488" w:rsidP="00121488">
            <w:pPr>
              <w:rPr>
                <w:b/>
                <w:sz w:val="16"/>
                <w:szCs w:val="16"/>
              </w:rPr>
            </w:pPr>
          </w:p>
          <w:p w14:paraId="1A6B9931" w14:textId="77777777" w:rsidR="00121488" w:rsidRPr="00386D6E" w:rsidRDefault="00121488" w:rsidP="00121488">
            <w:pPr>
              <w:pStyle w:val="ListParagraph"/>
              <w:numPr>
                <w:ilvl w:val="0"/>
                <w:numId w:val="6"/>
              </w:numPr>
              <w:rPr>
                <w:sz w:val="24"/>
                <w:szCs w:val="24"/>
              </w:rPr>
            </w:pPr>
            <w:r w:rsidRPr="00386D6E">
              <w:rPr>
                <w:sz w:val="24"/>
                <w:szCs w:val="24"/>
              </w:rPr>
              <w:t>You take a call for a colleague who is NOT available.</w:t>
            </w:r>
          </w:p>
          <w:p w14:paraId="2CE0B808" w14:textId="77777777" w:rsidR="00121488" w:rsidRPr="00386D6E" w:rsidRDefault="00121488" w:rsidP="00121488">
            <w:pPr>
              <w:pStyle w:val="ListParagraph"/>
              <w:numPr>
                <w:ilvl w:val="0"/>
                <w:numId w:val="6"/>
              </w:numPr>
              <w:rPr>
                <w:sz w:val="24"/>
                <w:szCs w:val="24"/>
              </w:rPr>
            </w:pPr>
            <w:r w:rsidRPr="00386D6E">
              <w:rPr>
                <w:sz w:val="24"/>
                <w:szCs w:val="24"/>
              </w:rPr>
              <w:t>Listen to the caller carefully and take the message</w:t>
            </w:r>
          </w:p>
          <w:p w14:paraId="4400CC78" w14:textId="77777777" w:rsidR="00121488" w:rsidRPr="00386D6E" w:rsidRDefault="00121488" w:rsidP="00121488">
            <w:pPr>
              <w:pStyle w:val="ListParagraph"/>
              <w:numPr>
                <w:ilvl w:val="0"/>
                <w:numId w:val="6"/>
              </w:numPr>
              <w:rPr>
                <w:sz w:val="24"/>
                <w:szCs w:val="24"/>
              </w:rPr>
            </w:pPr>
            <w:r w:rsidRPr="00386D6E">
              <w:rPr>
                <w:sz w:val="24"/>
                <w:szCs w:val="24"/>
              </w:rPr>
              <w:t xml:space="preserve">Ask questions if not sure and clarify information  </w:t>
            </w:r>
          </w:p>
          <w:p w14:paraId="6DB0EEF5" w14:textId="77777777" w:rsidR="00121488" w:rsidRDefault="00121488" w:rsidP="00121488"/>
          <w:p w14:paraId="37CC2544" w14:textId="77777777" w:rsidR="00121488" w:rsidRDefault="00121488" w:rsidP="00121488"/>
          <w:p w14:paraId="2DBE69B6" w14:textId="77777777" w:rsidR="00121488" w:rsidRDefault="00121488" w:rsidP="00121488"/>
        </w:tc>
      </w:tr>
      <w:tr w:rsidR="00121488" w14:paraId="419E3D78" w14:textId="77777777" w:rsidTr="0006637D">
        <w:trPr>
          <w:trHeight w:val="3969"/>
        </w:trPr>
        <w:tc>
          <w:tcPr>
            <w:tcW w:w="5000" w:type="pct"/>
            <w:tcBorders>
              <w:right w:val="single" w:sz="4" w:space="0" w:color="auto"/>
            </w:tcBorders>
          </w:tcPr>
          <w:p w14:paraId="3FD7BA08" w14:textId="77777777" w:rsidR="00121488" w:rsidRDefault="00121488" w:rsidP="00121488"/>
          <w:p w14:paraId="5208AD21" w14:textId="77777777" w:rsidR="00121488" w:rsidRDefault="00121488" w:rsidP="00121488">
            <w:r w:rsidRPr="003858ED">
              <w:t xml:space="preserve">Scenario </w:t>
            </w:r>
            <w:r>
              <w:t xml:space="preserve"> 6</w:t>
            </w:r>
          </w:p>
          <w:p w14:paraId="31E6BE3B" w14:textId="77777777" w:rsidR="00121488" w:rsidRDefault="00121488" w:rsidP="00121488"/>
          <w:p w14:paraId="7C1C9ED8" w14:textId="77777777" w:rsidR="00121488" w:rsidRDefault="00121488" w:rsidP="00121488">
            <w:pPr>
              <w:rPr>
                <w:b/>
                <w:sz w:val="28"/>
                <w:szCs w:val="28"/>
              </w:rPr>
            </w:pPr>
            <w:r>
              <w:rPr>
                <w:b/>
                <w:sz w:val="28"/>
                <w:szCs w:val="28"/>
              </w:rPr>
              <w:t>STUDENT  NAME:</w:t>
            </w:r>
          </w:p>
          <w:p w14:paraId="7106B442" w14:textId="77777777" w:rsidR="00121488" w:rsidRPr="003C5DEB" w:rsidRDefault="00121488" w:rsidP="00121488">
            <w:pPr>
              <w:rPr>
                <w:b/>
                <w:sz w:val="16"/>
                <w:szCs w:val="16"/>
              </w:rPr>
            </w:pPr>
          </w:p>
          <w:p w14:paraId="293E487B" w14:textId="77777777" w:rsidR="00121488" w:rsidRDefault="00121488" w:rsidP="00121488">
            <w:pPr>
              <w:rPr>
                <w:b/>
                <w:sz w:val="28"/>
                <w:szCs w:val="28"/>
              </w:rPr>
            </w:pPr>
            <w:r w:rsidRPr="000662D6">
              <w:rPr>
                <w:b/>
                <w:sz w:val="28"/>
                <w:szCs w:val="28"/>
              </w:rPr>
              <w:t xml:space="preserve">You are working at </w:t>
            </w:r>
            <w:r>
              <w:rPr>
                <w:b/>
                <w:sz w:val="28"/>
                <w:szCs w:val="28"/>
              </w:rPr>
              <w:t>Candid Motors</w:t>
            </w:r>
          </w:p>
          <w:p w14:paraId="556F5DF0" w14:textId="77777777" w:rsidR="00121488" w:rsidRDefault="00121488" w:rsidP="00121488">
            <w:pPr>
              <w:rPr>
                <w:b/>
                <w:sz w:val="28"/>
                <w:szCs w:val="28"/>
              </w:rPr>
            </w:pPr>
          </w:p>
          <w:p w14:paraId="2C73B66D" w14:textId="77777777" w:rsidR="00121488" w:rsidRPr="00386D6E" w:rsidRDefault="00121488" w:rsidP="00121488">
            <w:pPr>
              <w:pStyle w:val="ListParagraph"/>
              <w:numPr>
                <w:ilvl w:val="0"/>
                <w:numId w:val="7"/>
              </w:numPr>
              <w:rPr>
                <w:sz w:val="24"/>
                <w:szCs w:val="24"/>
              </w:rPr>
            </w:pPr>
            <w:r w:rsidRPr="00386D6E">
              <w:rPr>
                <w:sz w:val="24"/>
                <w:szCs w:val="24"/>
              </w:rPr>
              <w:t>You take a call for a colleague who is NOT available.</w:t>
            </w:r>
          </w:p>
          <w:p w14:paraId="6E2A3F33" w14:textId="77777777" w:rsidR="00121488" w:rsidRPr="00386D6E" w:rsidRDefault="00121488" w:rsidP="00121488">
            <w:pPr>
              <w:pStyle w:val="ListParagraph"/>
              <w:numPr>
                <w:ilvl w:val="0"/>
                <w:numId w:val="7"/>
              </w:numPr>
              <w:rPr>
                <w:sz w:val="24"/>
                <w:szCs w:val="24"/>
              </w:rPr>
            </w:pPr>
            <w:r w:rsidRPr="00386D6E">
              <w:rPr>
                <w:sz w:val="24"/>
                <w:szCs w:val="24"/>
              </w:rPr>
              <w:t>Listen to the caller carefully and take the message</w:t>
            </w:r>
          </w:p>
          <w:p w14:paraId="65C76BEE" w14:textId="77777777" w:rsidR="00121488" w:rsidRPr="00386D6E" w:rsidRDefault="00121488" w:rsidP="00121488">
            <w:pPr>
              <w:pStyle w:val="ListParagraph"/>
              <w:numPr>
                <w:ilvl w:val="0"/>
                <w:numId w:val="7"/>
              </w:numPr>
              <w:rPr>
                <w:sz w:val="24"/>
                <w:szCs w:val="24"/>
              </w:rPr>
            </w:pPr>
            <w:r w:rsidRPr="00386D6E">
              <w:rPr>
                <w:sz w:val="24"/>
                <w:szCs w:val="24"/>
              </w:rPr>
              <w:t xml:space="preserve">Ask questions if not sure and clarify information  </w:t>
            </w:r>
          </w:p>
          <w:p w14:paraId="2E847296" w14:textId="77777777" w:rsidR="00121488" w:rsidRDefault="00121488" w:rsidP="00121488"/>
          <w:p w14:paraId="2A2CB844" w14:textId="77777777" w:rsidR="003C5DEB" w:rsidRDefault="003C5DEB" w:rsidP="00121488"/>
          <w:p w14:paraId="10A5BF08" w14:textId="77777777" w:rsidR="003C5DEB" w:rsidRDefault="003C5DEB" w:rsidP="00121488"/>
        </w:tc>
      </w:tr>
      <w:tr w:rsidR="00121488" w14:paraId="10B07731" w14:textId="77777777" w:rsidTr="0006637D">
        <w:trPr>
          <w:trHeight w:val="3969"/>
        </w:trPr>
        <w:tc>
          <w:tcPr>
            <w:tcW w:w="5000" w:type="pct"/>
            <w:tcBorders>
              <w:right w:val="single" w:sz="4" w:space="0" w:color="auto"/>
            </w:tcBorders>
          </w:tcPr>
          <w:p w14:paraId="6EA8FAD5" w14:textId="77777777" w:rsidR="00121488" w:rsidRDefault="00121488" w:rsidP="00121488"/>
          <w:p w14:paraId="63ABC034" w14:textId="77777777" w:rsidR="00121488" w:rsidRDefault="00121488" w:rsidP="00121488">
            <w:r w:rsidRPr="003858ED">
              <w:t xml:space="preserve">Scenario </w:t>
            </w:r>
            <w:r>
              <w:t xml:space="preserve"> 7</w:t>
            </w:r>
          </w:p>
          <w:p w14:paraId="4EF96A6C" w14:textId="77777777" w:rsidR="00121488" w:rsidRDefault="00121488" w:rsidP="00121488"/>
          <w:p w14:paraId="5174A1C7" w14:textId="77777777" w:rsidR="00121488" w:rsidRDefault="00121488" w:rsidP="00121488">
            <w:pPr>
              <w:rPr>
                <w:b/>
                <w:sz w:val="28"/>
                <w:szCs w:val="28"/>
              </w:rPr>
            </w:pPr>
            <w:r>
              <w:rPr>
                <w:b/>
                <w:sz w:val="28"/>
                <w:szCs w:val="28"/>
              </w:rPr>
              <w:t>STUDENT  NAME:</w:t>
            </w:r>
          </w:p>
          <w:p w14:paraId="026F2264" w14:textId="77777777" w:rsidR="00121488" w:rsidRPr="003C5DEB" w:rsidRDefault="00121488" w:rsidP="00121488">
            <w:pPr>
              <w:rPr>
                <w:b/>
                <w:sz w:val="16"/>
                <w:szCs w:val="16"/>
              </w:rPr>
            </w:pPr>
          </w:p>
          <w:p w14:paraId="7C871AA9" w14:textId="77777777" w:rsidR="00121488" w:rsidRDefault="00121488" w:rsidP="00121488">
            <w:pPr>
              <w:rPr>
                <w:b/>
                <w:sz w:val="28"/>
                <w:szCs w:val="28"/>
              </w:rPr>
            </w:pPr>
            <w:r w:rsidRPr="000662D6">
              <w:rPr>
                <w:b/>
                <w:sz w:val="28"/>
                <w:szCs w:val="28"/>
              </w:rPr>
              <w:t xml:space="preserve">You are working at </w:t>
            </w:r>
            <w:r>
              <w:rPr>
                <w:b/>
                <w:sz w:val="28"/>
                <w:szCs w:val="28"/>
              </w:rPr>
              <w:t>Ed and May’s Restoration</w:t>
            </w:r>
          </w:p>
          <w:p w14:paraId="6616B869" w14:textId="77777777" w:rsidR="00121488" w:rsidRDefault="00121488" w:rsidP="00121488">
            <w:pPr>
              <w:rPr>
                <w:b/>
                <w:sz w:val="28"/>
                <w:szCs w:val="28"/>
              </w:rPr>
            </w:pPr>
          </w:p>
          <w:p w14:paraId="10AD7E05" w14:textId="77777777" w:rsidR="00121488" w:rsidRPr="00386D6E" w:rsidRDefault="00121488" w:rsidP="00121488">
            <w:pPr>
              <w:pStyle w:val="ListParagraph"/>
              <w:numPr>
                <w:ilvl w:val="0"/>
                <w:numId w:val="5"/>
              </w:numPr>
              <w:rPr>
                <w:sz w:val="24"/>
                <w:szCs w:val="24"/>
              </w:rPr>
            </w:pPr>
            <w:r w:rsidRPr="00386D6E">
              <w:rPr>
                <w:sz w:val="24"/>
                <w:szCs w:val="24"/>
              </w:rPr>
              <w:t>You take a call for a colleague who is NOT available.</w:t>
            </w:r>
          </w:p>
          <w:p w14:paraId="6AC8528A" w14:textId="77777777" w:rsidR="00121488" w:rsidRPr="00386D6E" w:rsidRDefault="00121488" w:rsidP="00121488">
            <w:pPr>
              <w:pStyle w:val="ListParagraph"/>
              <w:numPr>
                <w:ilvl w:val="0"/>
                <w:numId w:val="5"/>
              </w:numPr>
              <w:rPr>
                <w:sz w:val="24"/>
                <w:szCs w:val="24"/>
              </w:rPr>
            </w:pPr>
            <w:r w:rsidRPr="00386D6E">
              <w:rPr>
                <w:sz w:val="24"/>
                <w:szCs w:val="24"/>
              </w:rPr>
              <w:t>Listen to the caller carefully and take the message</w:t>
            </w:r>
          </w:p>
          <w:p w14:paraId="22137856" w14:textId="77777777" w:rsidR="00121488" w:rsidRPr="00386D6E" w:rsidRDefault="00121488" w:rsidP="00121488">
            <w:pPr>
              <w:pStyle w:val="ListParagraph"/>
              <w:numPr>
                <w:ilvl w:val="0"/>
                <w:numId w:val="5"/>
              </w:numPr>
              <w:rPr>
                <w:sz w:val="24"/>
                <w:szCs w:val="24"/>
              </w:rPr>
            </w:pPr>
            <w:r w:rsidRPr="00386D6E">
              <w:rPr>
                <w:sz w:val="24"/>
                <w:szCs w:val="24"/>
              </w:rPr>
              <w:t xml:space="preserve">Ask questions if not sure and clarify information  </w:t>
            </w:r>
          </w:p>
          <w:p w14:paraId="5FFC4CFD" w14:textId="77777777" w:rsidR="00121488" w:rsidRDefault="00121488" w:rsidP="00121488"/>
          <w:p w14:paraId="6D226644" w14:textId="77777777" w:rsidR="00121488" w:rsidRDefault="00121488" w:rsidP="00121488"/>
          <w:p w14:paraId="5BBA2F2B" w14:textId="77777777" w:rsidR="003C5DEB" w:rsidRDefault="003C5DEB" w:rsidP="00121488"/>
        </w:tc>
      </w:tr>
      <w:tr w:rsidR="00121488" w14:paraId="16A51780" w14:textId="77777777" w:rsidTr="0006637D">
        <w:trPr>
          <w:trHeight w:val="3969"/>
        </w:trPr>
        <w:tc>
          <w:tcPr>
            <w:tcW w:w="5000" w:type="pct"/>
            <w:tcBorders>
              <w:right w:val="single" w:sz="4" w:space="0" w:color="auto"/>
            </w:tcBorders>
          </w:tcPr>
          <w:p w14:paraId="5CD93BDC" w14:textId="77777777" w:rsidR="00121488" w:rsidRDefault="00121488" w:rsidP="00121488"/>
          <w:p w14:paraId="14DA5572" w14:textId="77777777" w:rsidR="00121488" w:rsidRDefault="00121488" w:rsidP="00121488">
            <w:r w:rsidRPr="003858ED">
              <w:t xml:space="preserve">Scenario </w:t>
            </w:r>
            <w:r>
              <w:t xml:space="preserve"> 8</w:t>
            </w:r>
          </w:p>
          <w:p w14:paraId="170CA6D2" w14:textId="77777777" w:rsidR="00121488" w:rsidRDefault="00121488" w:rsidP="00121488"/>
          <w:p w14:paraId="5B6886CD" w14:textId="77777777" w:rsidR="00121488" w:rsidRDefault="00121488" w:rsidP="00121488">
            <w:pPr>
              <w:rPr>
                <w:b/>
                <w:sz w:val="28"/>
                <w:szCs w:val="28"/>
              </w:rPr>
            </w:pPr>
            <w:r>
              <w:rPr>
                <w:b/>
                <w:sz w:val="28"/>
                <w:szCs w:val="28"/>
              </w:rPr>
              <w:t>STUDENT  NAME:</w:t>
            </w:r>
          </w:p>
          <w:p w14:paraId="54084F5F" w14:textId="77777777" w:rsidR="00121488" w:rsidRPr="003C5DEB" w:rsidRDefault="00121488" w:rsidP="00121488">
            <w:pPr>
              <w:rPr>
                <w:b/>
                <w:sz w:val="16"/>
                <w:szCs w:val="16"/>
              </w:rPr>
            </w:pPr>
          </w:p>
          <w:p w14:paraId="5DD9D4BD" w14:textId="77777777" w:rsidR="00121488" w:rsidRDefault="00121488" w:rsidP="00121488">
            <w:pPr>
              <w:rPr>
                <w:b/>
                <w:sz w:val="28"/>
                <w:szCs w:val="28"/>
              </w:rPr>
            </w:pPr>
            <w:r w:rsidRPr="000662D6">
              <w:rPr>
                <w:b/>
                <w:sz w:val="28"/>
                <w:szCs w:val="28"/>
              </w:rPr>
              <w:t xml:space="preserve">You are working at </w:t>
            </w:r>
            <w:r>
              <w:rPr>
                <w:b/>
                <w:sz w:val="28"/>
                <w:szCs w:val="28"/>
              </w:rPr>
              <w:t xml:space="preserve">Joondalup Travel </w:t>
            </w:r>
          </w:p>
          <w:p w14:paraId="08C33FB7" w14:textId="77777777" w:rsidR="00121488" w:rsidRPr="000662D6" w:rsidRDefault="00121488" w:rsidP="00121488">
            <w:pPr>
              <w:rPr>
                <w:b/>
                <w:sz w:val="28"/>
                <w:szCs w:val="28"/>
              </w:rPr>
            </w:pPr>
          </w:p>
          <w:p w14:paraId="456FF5EB" w14:textId="77777777" w:rsidR="00121488" w:rsidRPr="00386D6E" w:rsidRDefault="00121488" w:rsidP="00121488">
            <w:pPr>
              <w:pStyle w:val="ListParagraph"/>
              <w:numPr>
                <w:ilvl w:val="0"/>
                <w:numId w:val="8"/>
              </w:numPr>
              <w:rPr>
                <w:sz w:val="24"/>
                <w:szCs w:val="24"/>
              </w:rPr>
            </w:pPr>
            <w:r w:rsidRPr="00386D6E">
              <w:rPr>
                <w:sz w:val="24"/>
                <w:szCs w:val="24"/>
              </w:rPr>
              <w:t>You take a call for a colleague who is NOT available.</w:t>
            </w:r>
          </w:p>
          <w:p w14:paraId="733A192D" w14:textId="77777777" w:rsidR="00121488" w:rsidRPr="00386D6E" w:rsidRDefault="00121488" w:rsidP="00121488">
            <w:pPr>
              <w:pStyle w:val="ListParagraph"/>
              <w:numPr>
                <w:ilvl w:val="0"/>
                <w:numId w:val="8"/>
              </w:numPr>
              <w:rPr>
                <w:sz w:val="24"/>
                <w:szCs w:val="24"/>
              </w:rPr>
            </w:pPr>
            <w:r w:rsidRPr="00386D6E">
              <w:rPr>
                <w:sz w:val="24"/>
                <w:szCs w:val="24"/>
              </w:rPr>
              <w:t>Listen to the caller carefully and take the message</w:t>
            </w:r>
          </w:p>
          <w:p w14:paraId="16E4C744" w14:textId="77777777" w:rsidR="00121488" w:rsidRPr="00386D6E" w:rsidRDefault="00121488" w:rsidP="00121488">
            <w:pPr>
              <w:pStyle w:val="ListParagraph"/>
              <w:numPr>
                <w:ilvl w:val="0"/>
                <w:numId w:val="8"/>
              </w:numPr>
              <w:rPr>
                <w:sz w:val="24"/>
                <w:szCs w:val="24"/>
              </w:rPr>
            </w:pPr>
            <w:r w:rsidRPr="00386D6E">
              <w:rPr>
                <w:sz w:val="24"/>
                <w:szCs w:val="24"/>
              </w:rPr>
              <w:t xml:space="preserve">Ask questions if not sure and clarify information  </w:t>
            </w:r>
          </w:p>
          <w:p w14:paraId="61BD2F2D" w14:textId="77777777" w:rsidR="00121488" w:rsidRDefault="00121488" w:rsidP="00121488"/>
          <w:p w14:paraId="31C7C962" w14:textId="77777777" w:rsidR="00121488" w:rsidRDefault="00121488" w:rsidP="00121488"/>
          <w:p w14:paraId="58858DFD" w14:textId="77777777" w:rsidR="00121488" w:rsidRDefault="00121488" w:rsidP="00121488"/>
        </w:tc>
      </w:tr>
      <w:tr w:rsidR="00121488" w14:paraId="348913AC" w14:textId="77777777" w:rsidTr="0006637D">
        <w:trPr>
          <w:trHeight w:val="3969"/>
        </w:trPr>
        <w:tc>
          <w:tcPr>
            <w:tcW w:w="5000" w:type="pct"/>
            <w:tcBorders>
              <w:right w:val="single" w:sz="4" w:space="0" w:color="auto"/>
            </w:tcBorders>
          </w:tcPr>
          <w:p w14:paraId="56835540" w14:textId="77777777" w:rsidR="003C5DEB" w:rsidRDefault="003C5DEB" w:rsidP="00121488"/>
          <w:p w14:paraId="076A6A98" w14:textId="77777777" w:rsidR="00121488" w:rsidRDefault="00121488" w:rsidP="00121488">
            <w:r w:rsidRPr="003858ED">
              <w:t xml:space="preserve">Scenario </w:t>
            </w:r>
            <w:r>
              <w:t xml:space="preserve">  9</w:t>
            </w:r>
          </w:p>
          <w:p w14:paraId="188803BE" w14:textId="77777777" w:rsidR="00121488" w:rsidRDefault="00121488" w:rsidP="00121488"/>
          <w:p w14:paraId="35043E2E" w14:textId="77777777" w:rsidR="00121488" w:rsidRDefault="00121488" w:rsidP="00121488">
            <w:pPr>
              <w:rPr>
                <w:b/>
                <w:sz w:val="28"/>
                <w:szCs w:val="28"/>
              </w:rPr>
            </w:pPr>
            <w:r>
              <w:rPr>
                <w:b/>
                <w:sz w:val="28"/>
                <w:szCs w:val="28"/>
              </w:rPr>
              <w:t>STUDENT  NAME:</w:t>
            </w:r>
          </w:p>
          <w:p w14:paraId="7ED2405A" w14:textId="77777777" w:rsidR="00121488" w:rsidRPr="003C5DEB" w:rsidRDefault="00121488" w:rsidP="00121488">
            <w:pPr>
              <w:rPr>
                <w:b/>
                <w:sz w:val="16"/>
                <w:szCs w:val="16"/>
              </w:rPr>
            </w:pPr>
          </w:p>
          <w:p w14:paraId="62FBAE23" w14:textId="77777777" w:rsidR="00121488" w:rsidRDefault="00121488" w:rsidP="00121488">
            <w:pPr>
              <w:rPr>
                <w:b/>
                <w:sz w:val="28"/>
                <w:szCs w:val="28"/>
              </w:rPr>
            </w:pPr>
            <w:r w:rsidRPr="000662D6">
              <w:rPr>
                <w:b/>
                <w:sz w:val="28"/>
                <w:szCs w:val="28"/>
              </w:rPr>
              <w:t xml:space="preserve">You are working at </w:t>
            </w:r>
            <w:r>
              <w:rPr>
                <w:b/>
                <w:sz w:val="28"/>
                <w:szCs w:val="28"/>
              </w:rPr>
              <w:t>Mandy’s Fruit Company</w:t>
            </w:r>
          </w:p>
          <w:p w14:paraId="6C544EDA" w14:textId="77777777" w:rsidR="00121488" w:rsidRDefault="00121488" w:rsidP="00121488">
            <w:pPr>
              <w:rPr>
                <w:b/>
                <w:sz w:val="28"/>
                <w:szCs w:val="28"/>
              </w:rPr>
            </w:pPr>
          </w:p>
          <w:p w14:paraId="7961EEBD" w14:textId="77777777" w:rsidR="00121488" w:rsidRPr="006C3D70" w:rsidRDefault="00121488" w:rsidP="00121488">
            <w:pPr>
              <w:pStyle w:val="ListParagraph"/>
              <w:numPr>
                <w:ilvl w:val="0"/>
                <w:numId w:val="9"/>
              </w:numPr>
              <w:rPr>
                <w:sz w:val="24"/>
                <w:szCs w:val="24"/>
              </w:rPr>
            </w:pPr>
            <w:r w:rsidRPr="006C3D70">
              <w:rPr>
                <w:sz w:val="24"/>
                <w:szCs w:val="24"/>
              </w:rPr>
              <w:t>You take a call for a colleague who is NOT available.</w:t>
            </w:r>
          </w:p>
          <w:p w14:paraId="3D10B814" w14:textId="77777777" w:rsidR="00121488" w:rsidRPr="006C3D70" w:rsidRDefault="00121488" w:rsidP="00121488">
            <w:pPr>
              <w:pStyle w:val="ListParagraph"/>
              <w:numPr>
                <w:ilvl w:val="0"/>
                <w:numId w:val="9"/>
              </w:numPr>
              <w:rPr>
                <w:sz w:val="24"/>
                <w:szCs w:val="24"/>
              </w:rPr>
            </w:pPr>
            <w:r w:rsidRPr="006C3D70">
              <w:rPr>
                <w:sz w:val="24"/>
                <w:szCs w:val="24"/>
              </w:rPr>
              <w:t>Listen to the caller carefully and take the message</w:t>
            </w:r>
          </w:p>
          <w:p w14:paraId="4572B500" w14:textId="77777777" w:rsidR="00121488" w:rsidRPr="006C3D70" w:rsidRDefault="00121488" w:rsidP="00121488">
            <w:pPr>
              <w:pStyle w:val="ListParagraph"/>
              <w:numPr>
                <w:ilvl w:val="0"/>
                <w:numId w:val="9"/>
              </w:numPr>
              <w:rPr>
                <w:sz w:val="24"/>
                <w:szCs w:val="24"/>
              </w:rPr>
            </w:pPr>
            <w:r w:rsidRPr="006C3D70">
              <w:rPr>
                <w:sz w:val="24"/>
                <w:szCs w:val="24"/>
              </w:rPr>
              <w:t xml:space="preserve">Ask questions if not sure and clarify information  </w:t>
            </w:r>
          </w:p>
          <w:p w14:paraId="5C96A3C1" w14:textId="77777777" w:rsidR="00121488" w:rsidRDefault="00121488" w:rsidP="00121488"/>
          <w:p w14:paraId="1A150C64" w14:textId="77777777" w:rsidR="003C5DEB" w:rsidRDefault="003C5DEB" w:rsidP="00121488"/>
        </w:tc>
      </w:tr>
      <w:tr w:rsidR="00121488" w14:paraId="3164791D" w14:textId="77777777" w:rsidTr="0006637D">
        <w:trPr>
          <w:trHeight w:val="3969"/>
        </w:trPr>
        <w:tc>
          <w:tcPr>
            <w:tcW w:w="5000" w:type="pct"/>
            <w:tcBorders>
              <w:right w:val="single" w:sz="4" w:space="0" w:color="auto"/>
            </w:tcBorders>
          </w:tcPr>
          <w:p w14:paraId="09C481EF" w14:textId="77777777" w:rsidR="00121488" w:rsidRDefault="00121488" w:rsidP="00121488">
            <w:r w:rsidRPr="003858ED">
              <w:lastRenderedPageBreak/>
              <w:t xml:space="preserve">Scenario </w:t>
            </w:r>
            <w:r>
              <w:t xml:space="preserve"> 10</w:t>
            </w:r>
          </w:p>
          <w:p w14:paraId="52B95623" w14:textId="77777777" w:rsidR="00121488" w:rsidRDefault="00121488" w:rsidP="00121488"/>
          <w:p w14:paraId="2B2A4BEA" w14:textId="77777777" w:rsidR="00121488" w:rsidRDefault="00121488" w:rsidP="00121488">
            <w:pPr>
              <w:rPr>
                <w:b/>
                <w:sz w:val="28"/>
                <w:szCs w:val="28"/>
              </w:rPr>
            </w:pPr>
            <w:r>
              <w:rPr>
                <w:b/>
                <w:sz w:val="28"/>
                <w:szCs w:val="28"/>
              </w:rPr>
              <w:t>STUDENT  NAME:</w:t>
            </w:r>
          </w:p>
          <w:p w14:paraId="10AF29A0" w14:textId="77777777" w:rsidR="00121488" w:rsidRPr="003C5DEB" w:rsidRDefault="00121488" w:rsidP="00121488">
            <w:pPr>
              <w:rPr>
                <w:b/>
                <w:sz w:val="16"/>
                <w:szCs w:val="16"/>
              </w:rPr>
            </w:pPr>
          </w:p>
          <w:p w14:paraId="2ADC9BE5" w14:textId="77777777" w:rsidR="00121488" w:rsidRDefault="00121488" w:rsidP="00121488">
            <w:pPr>
              <w:rPr>
                <w:b/>
                <w:sz w:val="28"/>
                <w:szCs w:val="28"/>
              </w:rPr>
            </w:pPr>
            <w:r w:rsidRPr="000662D6">
              <w:rPr>
                <w:b/>
                <w:sz w:val="28"/>
                <w:szCs w:val="28"/>
              </w:rPr>
              <w:t xml:space="preserve">You are working at </w:t>
            </w:r>
            <w:r>
              <w:rPr>
                <w:b/>
                <w:sz w:val="28"/>
                <w:szCs w:val="28"/>
              </w:rPr>
              <w:t>Rose and Crown Hotel</w:t>
            </w:r>
          </w:p>
          <w:p w14:paraId="6C555F94" w14:textId="77777777" w:rsidR="00121488" w:rsidRPr="003C5DEB" w:rsidRDefault="00121488" w:rsidP="00121488">
            <w:pPr>
              <w:rPr>
                <w:b/>
                <w:sz w:val="16"/>
                <w:szCs w:val="16"/>
              </w:rPr>
            </w:pPr>
          </w:p>
          <w:p w14:paraId="2240A43B" w14:textId="77777777" w:rsidR="00121488" w:rsidRPr="006C3D70" w:rsidRDefault="00121488" w:rsidP="00121488">
            <w:pPr>
              <w:pStyle w:val="ListParagraph"/>
              <w:numPr>
                <w:ilvl w:val="0"/>
                <w:numId w:val="10"/>
              </w:numPr>
              <w:rPr>
                <w:sz w:val="24"/>
                <w:szCs w:val="24"/>
              </w:rPr>
            </w:pPr>
            <w:r w:rsidRPr="006C3D70">
              <w:rPr>
                <w:sz w:val="24"/>
                <w:szCs w:val="24"/>
              </w:rPr>
              <w:t>You take a call for a colleague who is NOT available.</w:t>
            </w:r>
          </w:p>
          <w:p w14:paraId="24E941D4" w14:textId="77777777" w:rsidR="00121488" w:rsidRPr="006C3D70" w:rsidRDefault="00121488" w:rsidP="00121488">
            <w:pPr>
              <w:pStyle w:val="ListParagraph"/>
              <w:numPr>
                <w:ilvl w:val="0"/>
                <w:numId w:val="10"/>
              </w:numPr>
              <w:rPr>
                <w:sz w:val="24"/>
                <w:szCs w:val="24"/>
              </w:rPr>
            </w:pPr>
            <w:r w:rsidRPr="006C3D70">
              <w:rPr>
                <w:sz w:val="24"/>
                <w:szCs w:val="24"/>
              </w:rPr>
              <w:t>Listen to the caller carefully and take the message</w:t>
            </w:r>
          </w:p>
          <w:p w14:paraId="238F260D" w14:textId="77777777" w:rsidR="00121488" w:rsidRPr="006C3D70" w:rsidRDefault="00121488" w:rsidP="00121488">
            <w:pPr>
              <w:pStyle w:val="ListParagraph"/>
              <w:numPr>
                <w:ilvl w:val="0"/>
                <w:numId w:val="10"/>
              </w:numPr>
              <w:rPr>
                <w:sz w:val="24"/>
                <w:szCs w:val="24"/>
              </w:rPr>
            </w:pPr>
            <w:r w:rsidRPr="006C3D70">
              <w:rPr>
                <w:sz w:val="24"/>
                <w:szCs w:val="24"/>
              </w:rPr>
              <w:t xml:space="preserve">Ask questions if not sure and clarify information  </w:t>
            </w:r>
          </w:p>
          <w:p w14:paraId="45B397DD" w14:textId="77777777" w:rsidR="00121488" w:rsidRDefault="00121488" w:rsidP="00121488"/>
          <w:p w14:paraId="15D5DCA5" w14:textId="77777777" w:rsidR="00121488" w:rsidRDefault="00121488" w:rsidP="00121488"/>
          <w:p w14:paraId="487E53DF" w14:textId="77777777" w:rsidR="003C5DEB" w:rsidRDefault="003C5DEB" w:rsidP="00121488"/>
        </w:tc>
      </w:tr>
      <w:tr w:rsidR="00121488" w14:paraId="3FE034A0" w14:textId="77777777" w:rsidTr="0006637D">
        <w:trPr>
          <w:trHeight w:val="3969"/>
        </w:trPr>
        <w:tc>
          <w:tcPr>
            <w:tcW w:w="5000" w:type="pct"/>
            <w:tcBorders>
              <w:right w:val="single" w:sz="4" w:space="0" w:color="auto"/>
            </w:tcBorders>
          </w:tcPr>
          <w:p w14:paraId="768724F9" w14:textId="77777777" w:rsidR="00121488" w:rsidRDefault="00121488" w:rsidP="00121488"/>
          <w:p w14:paraId="39A263B0" w14:textId="77777777" w:rsidR="00121488" w:rsidRDefault="00121488" w:rsidP="00121488">
            <w:r w:rsidRPr="003858ED">
              <w:t>Scenario</w:t>
            </w:r>
            <w:r>
              <w:t xml:space="preserve"> </w:t>
            </w:r>
            <w:r w:rsidRPr="003858ED">
              <w:t xml:space="preserve"> </w:t>
            </w:r>
            <w:r>
              <w:t>11</w:t>
            </w:r>
          </w:p>
          <w:p w14:paraId="25D71AE6" w14:textId="77777777" w:rsidR="00121488" w:rsidRDefault="00121488" w:rsidP="00121488"/>
          <w:p w14:paraId="482FB9BA" w14:textId="77777777" w:rsidR="00121488" w:rsidRDefault="00121488" w:rsidP="00121488">
            <w:pPr>
              <w:rPr>
                <w:b/>
                <w:sz w:val="28"/>
                <w:szCs w:val="28"/>
              </w:rPr>
            </w:pPr>
            <w:r>
              <w:rPr>
                <w:b/>
                <w:sz w:val="28"/>
                <w:szCs w:val="28"/>
              </w:rPr>
              <w:t>STUDENT  NAME:</w:t>
            </w:r>
          </w:p>
          <w:p w14:paraId="69F4FC0B" w14:textId="77777777" w:rsidR="00121488" w:rsidRPr="003C5DEB" w:rsidRDefault="00121488" w:rsidP="00121488">
            <w:pPr>
              <w:rPr>
                <w:b/>
                <w:sz w:val="16"/>
                <w:szCs w:val="16"/>
              </w:rPr>
            </w:pPr>
          </w:p>
          <w:p w14:paraId="76762C47" w14:textId="77777777" w:rsidR="00121488" w:rsidRDefault="00121488" w:rsidP="00121488">
            <w:pPr>
              <w:rPr>
                <w:b/>
                <w:sz w:val="28"/>
                <w:szCs w:val="28"/>
              </w:rPr>
            </w:pPr>
            <w:r w:rsidRPr="000662D6">
              <w:rPr>
                <w:b/>
                <w:sz w:val="28"/>
                <w:szCs w:val="28"/>
              </w:rPr>
              <w:t xml:space="preserve">You are working at </w:t>
            </w:r>
            <w:r>
              <w:rPr>
                <w:b/>
                <w:sz w:val="28"/>
                <w:szCs w:val="28"/>
              </w:rPr>
              <w:t>Friendship Cafe</w:t>
            </w:r>
          </w:p>
          <w:p w14:paraId="2E8D8A6B" w14:textId="77777777" w:rsidR="00121488" w:rsidRPr="003C5DEB" w:rsidRDefault="00121488" w:rsidP="00121488">
            <w:pPr>
              <w:rPr>
                <w:b/>
                <w:sz w:val="16"/>
                <w:szCs w:val="16"/>
              </w:rPr>
            </w:pPr>
          </w:p>
          <w:p w14:paraId="0703F0A2" w14:textId="77777777" w:rsidR="00121488" w:rsidRPr="00C72A1D" w:rsidRDefault="00121488" w:rsidP="00121488">
            <w:pPr>
              <w:pStyle w:val="ListParagraph"/>
              <w:numPr>
                <w:ilvl w:val="0"/>
                <w:numId w:val="15"/>
              </w:numPr>
              <w:rPr>
                <w:sz w:val="24"/>
                <w:szCs w:val="24"/>
              </w:rPr>
            </w:pPr>
            <w:r w:rsidRPr="00C72A1D">
              <w:rPr>
                <w:sz w:val="24"/>
                <w:szCs w:val="24"/>
              </w:rPr>
              <w:t>You take a call for a colleague who is NOT available.</w:t>
            </w:r>
          </w:p>
          <w:p w14:paraId="3D332E73" w14:textId="77777777" w:rsidR="00121488" w:rsidRPr="00C72A1D" w:rsidRDefault="00121488" w:rsidP="00121488">
            <w:pPr>
              <w:pStyle w:val="ListParagraph"/>
              <w:numPr>
                <w:ilvl w:val="0"/>
                <w:numId w:val="15"/>
              </w:numPr>
              <w:rPr>
                <w:sz w:val="24"/>
                <w:szCs w:val="24"/>
              </w:rPr>
            </w:pPr>
            <w:r w:rsidRPr="00C72A1D">
              <w:rPr>
                <w:sz w:val="24"/>
                <w:szCs w:val="24"/>
              </w:rPr>
              <w:t>Listen to the caller carefully and take the message</w:t>
            </w:r>
          </w:p>
          <w:p w14:paraId="6F89C312" w14:textId="77777777" w:rsidR="00121488" w:rsidRPr="006C3D70" w:rsidRDefault="00121488" w:rsidP="00121488">
            <w:pPr>
              <w:pStyle w:val="ListParagraph"/>
              <w:numPr>
                <w:ilvl w:val="0"/>
                <w:numId w:val="15"/>
              </w:numPr>
              <w:rPr>
                <w:sz w:val="24"/>
                <w:szCs w:val="24"/>
              </w:rPr>
            </w:pPr>
            <w:r w:rsidRPr="006C3D70">
              <w:rPr>
                <w:sz w:val="24"/>
                <w:szCs w:val="24"/>
              </w:rPr>
              <w:t xml:space="preserve">Ask questions if not sure and clarify information  </w:t>
            </w:r>
          </w:p>
          <w:p w14:paraId="130D8CD1" w14:textId="77777777" w:rsidR="00121488" w:rsidRDefault="00121488" w:rsidP="00121488"/>
          <w:p w14:paraId="09DFEA66" w14:textId="77777777" w:rsidR="00121488" w:rsidRDefault="00121488" w:rsidP="00121488"/>
          <w:p w14:paraId="6E2FEE91" w14:textId="77777777" w:rsidR="003C5DEB" w:rsidRDefault="003C5DEB" w:rsidP="00121488"/>
        </w:tc>
      </w:tr>
      <w:tr w:rsidR="00121488" w14:paraId="65656C4B" w14:textId="77777777" w:rsidTr="0006637D">
        <w:trPr>
          <w:trHeight w:val="3969"/>
        </w:trPr>
        <w:tc>
          <w:tcPr>
            <w:tcW w:w="5000" w:type="pct"/>
            <w:tcBorders>
              <w:right w:val="single" w:sz="4" w:space="0" w:color="auto"/>
            </w:tcBorders>
          </w:tcPr>
          <w:p w14:paraId="174FB306" w14:textId="77777777" w:rsidR="00121488" w:rsidRDefault="00121488" w:rsidP="00121488"/>
          <w:p w14:paraId="679398F0" w14:textId="77777777" w:rsidR="00121488" w:rsidRDefault="00121488" w:rsidP="00121488">
            <w:r w:rsidRPr="003858ED">
              <w:t xml:space="preserve">Scenario </w:t>
            </w:r>
            <w:r>
              <w:t xml:space="preserve"> 12</w:t>
            </w:r>
          </w:p>
          <w:p w14:paraId="245F0C07" w14:textId="77777777" w:rsidR="00121488" w:rsidRDefault="00121488" w:rsidP="00121488"/>
          <w:p w14:paraId="6D5D1E0A" w14:textId="77777777" w:rsidR="00121488" w:rsidRDefault="00121488" w:rsidP="00121488">
            <w:pPr>
              <w:rPr>
                <w:b/>
                <w:sz w:val="28"/>
                <w:szCs w:val="28"/>
              </w:rPr>
            </w:pPr>
            <w:r>
              <w:rPr>
                <w:b/>
                <w:sz w:val="28"/>
                <w:szCs w:val="28"/>
              </w:rPr>
              <w:t>STUDENT  NAME:</w:t>
            </w:r>
          </w:p>
          <w:p w14:paraId="28565A00" w14:textId="77777777" w:rsidR="00121488" w:rsidRPr="003C5DEB" w:rsidRDefault="00121488" w:rsidP="00121488">
            <w:pPr>
              <w:rPr>
                <w:b/>
                <w:sz w:val="16"/>
                <w:szCs w:val="16"/>
              </w:rPr>
            </w:pPr>
          </w:p>
          <w:p w14:paraId="13C768ED" w14:textId="77777777" w:rsidR="00121488" w:rsidRDefault="00121488" w:rsidP="00121488">
            <w:pPr>
              <w:rPr>
                <w:b/>
                <w:sz w:val="28"/>
                <w:szCs w:val="28"/>
              </w:rPr>
            </w:pPr>
            <w:r w:rsidRPr="000662D6">
              <w:rPr>
                <w:b/>
                <w:sz w:val="28"/>
                <w:szCs w:val="28"/>
              </w:rPr>
              <w:t xml:space="preserve">You are working at </w:t>
            </w:r>
            <w:r>
              <w:rPr>
                <w:b/>
                <w:sz w:val="28"/>
                <w:szCs w:val="28"/>
              </w:rPr>
              <w:t>BC Camping</w:t>
            </w:r>
          </w:p>
          <w:p w14:paraId="6411050B" w14:textId="77777777" w:rsidR="00121488" w:rsidRPr="00FD371F" w:rsidRDefault="00121488" w:rsidP="00121488">
            <w:pPr>
              <w:rPr>
                <w:b/>
                <w:sz w:val="24"/>
                <w:szCs w:val="24"/>
              </w:rPr>
            </w:pPr>
          </w:p>
          <w:p w14:paraId="7BFB52A1" w14:textId="77777777" w:rsidR="00121488" w:rsidRPr="00C72A1D" w:rsidRDefault="00121488" w:rsidP="00121488">
            <w:pPr>
              <w:pStyle w:val="ListParagraph"/>
              <w:numPr>
                <w:ilvl w:val="0"/>
                <w:numId w:val="14"/>
              </w:numPr>
              <w:rPr>
                <w:sz w:val="24"/>
                <w:szCs w:val="24"/>
              </w:rPr>
            </w:pPr>
            <w:r w:rsidRPr="00C72A1D">
              <w:rPr>
                <w:sz w:val="24"/>
                <w:szCs w:val="24"/>
              </w:rPr>
              <w:t>You take a call for a colleague who is NOT available.</w:t>
            </w:r>
          </w:p>
          <w:p w14:paraId="739DF04F" w14:textId="77777777" w:rsidR="00121488" w:rsidRPr="00C72A1D" w:rsidRDefault="00121488" w:rsidP="00121488">
            <w:pPr>
              <w:pStyle w:val="ListParagraph"/>
              <w:numPr>
                <w:ilvl w:val="0"/>
                <w:numId w:val="14"/>
              </w:numPr>
              <w:rPr>
                <w:sz w:val="24"/>
                <w:szCs w:val="24"/>
              </w:rPr>
            </w:pPr>
            <w:r w:rsidRPr="00C72A1D">
              <w:rPr>
                <w:sz w:val="24"/>
                <w:szCs w:val="24"/>
              </w:rPr>
              <w:t>Listen to the caller carefully and take the message</w:t>
            </w:r>
          </w:p>
          <w:p w14:paraId="0D18F06D" w14:textId="77777777" w:rsidR="00121488" w:rsidRPr="00C72A1D" w:rsidRDefault="00121488" w:rsidP="00121488">
            <w:pPr>
              <w:pStyle w:val="ListParagraph"/>
              <w:numPr>
                <w:ilvl w:val="0"/>
                <w:numId w:val="14"/>
              </w:numPr>
              <w:rPr>
                <w:sz w:val="24"/>
                <w:szCs w:val="24"/>
              </w:rPr>
            </w:pPr>
            <w:r w:rsidRPr="00C72A1D">
              <w:rPr>
                <w:sz w:val="24"/>
                <w:szCs w:val="24"/>
              </w:rPr>
              <w:t xml:space="preserve">Ask questions if not sure and clarify information  </w:t>
            </w:r>
          </w:p>
          <w:p w14:paraId="10CC4477" w14:textId="77777777" w:rsidR="00121488" w:rsidRDefault="00121488" w:rsidP="00121488"/>
          <w:p w14:paraId="076B4BEC" w14:textId="77777777" w:rsidR="00121488" w:rsidRDefault="00121488" w:rsidP="00121488"/>
          <w:p w14:paraId="3A4C432C" w14:textId="77777777" w:rsidR="003C5DEB" w:rsidRDefault="003C5DEB" w:rsidP="00121488"/>
          <w:p w14:paraId="1AB9CFCB" w14:textId="77777777" w:rsidR="00121488" w:rsidRDefault="00121488" w:rsidP="00121488"/>
        </w:tc>
      </w:tr>
      <w:tr w:rsidR="00121488" w14:paraId="605EC205" w14:textId="77777777" w:rsidTr="0006637D">
        <w:trPr>
          <w:trHeight w:val="3969"/>
        </w:trPr>
        <w:tc>
          <w:tcPr>
            <w:tcW w:w="5000" w:type="pct"/>
            <w:tcBorders>
              <w:right w:val="single" w:sz="4" w:space="0" w:color="auto"/>
            </w:tcBorders>
          </w:tcPr>
          <w:p w14:paraId="7EF8795F" w14:textId="77777777" w:rsidR="00121488" w:rsidRDefault="00121488" w:rsidP="00121488"/>
          <w:p w14:paraId="1D552295" w14:textId="77777777" w:rsidR="00121488" w:rsidRDefault="00121488" w:rsidP="00121488">
            <w:r w:rsidRPr="003858ED">
              <w:t xml:space="preserve">Scenario </w:t>
            </w:r>
            <w:r>
              <w:t xml:space="preserve"> 13</w:t>
            </w:r>
          </w:p>
          <w:p w14:paraId="661C6559" w14:textId="77777777" w:rsidR="00121488" w:rsidRDefault="00121488" w:rsidP="00121488"/>
          <w:p w14:paraId="6A690283" w14:textId="77777777" w:rsidR="00121488" w:rsidRDefault="00121488" w:rsidP="00121488">
            <w:pPr>
              <w:rPr>
                <w:b/>
                <w:sz w:val="28"/>
                <w:szCs w:val="28"/>
              </w:rPr>
            </w:pPr>
            <w:r>
              <w:rPr>
                <w:b/>
                <w:sz w:val="28"/>
                <w:szCs w:val="28"/>
              </w:rPr>
              <w:t>STUDENT  NAME:</w:t>
            </w:r>
          </w:p>
          <w:p w14:paraId="59924D1B" w14:textId="77777777" w:rsidR="00121488" w:rsidRPr="003C5DEB" w:rsidRDefault="00121488" w:rsidP="00121488">
            <w:pPr>
              <w:rPr>
                <w:b/>
                <w:sz w:val="16"/>
                <w:szCs w:val="16"/>
              </w:rPr>
            </w:pPr>
          </w:p>
          <w:p w14:paraId="5CA4E5C4" w14:textId="77777777" w:rsidR="00121488" w:rsidRDefault="00121488" w:rsidP="00121488">
            <w:pPr>
              <w:rPr>
                <w:b/>
                <w:sz w:val="28"/>
                <w:szCs w:val="28"/>
              </w:rPr>
            </w:pPr>
            <w:r w:rsidRPr="000662D6">
              <w:rPr>
                <w:b/>
                <w:sz w:val="28"/>
                <w:szCs w:val="28"/>
              </w:rPr>
              <w:t xml:space="preserve">You are working at </w:t>
            </w:r>
            <w:r>
              <w:rPr>
                <w:b/>
                <w:sz w:val="28"/>
                <w:szCs w:val="28"/>
              </w:rPr>
              <w:t>JB HI Morley</w:t>
            </w:r>
          </w:p>
          <w:p w14:paraId="3D0F6BB1" w14:textId="77777777" w:rsidR="00121488" w:rsidRPr="003C5DEB" w:rsidRDefault="00121488" w:rsidP="00121488">
            <w:pPr>
              <w:rPr>
                <w:b/>
                <w:sz w:val="16"/>
                <w:szCs w:val="16"/>
              </w:rPr>
            </w:pPr>
          </w:p>
          <w:p w14:paraId="13A336D3" w14:textId="77777777" w:rsidR="00121488" w:rsidRPr="00C72A1D" w:rsidRDefault="00121488" w:rsidP="00121488">
            <w:pPr>
              <w:pStyle w:val="ListParagraph"/>
              <w:numPr>
                <w:ilvl w:val="0"/>
                <w:numId w:val="13"/>
              </w:numPr>
              <w:rPr>
                <w:sz w:val="24"/>
                <w:szCs w:val="24"/>
              </w:rPr>
            </w:pPr>
            <w:r w:rsidRPr="00C72A1D">
              <w:rPr>
                <w:sz w:val="24"/>
                <w:szCs w:val="24"/>
              </w:rPr>
              <w:t>You take a call for a colleague who is NOT available.</w:t>
            </w:r>
          </w:p>
          <w:p w14:paraId="777B081A" w14:textId="77777777" w:rsidR="00121488" w:rsidRPr="00C72A1D" w:rsidRDefault="00121488" w:rsidP="00121488">
            <w:pPr>
              <w:pStyle w:val="ListParagraph"/>
              <w:numPr>
                <w:ilvl w:val="0"/>
                <w:numId w:val="13"/>
              </w:numPr>
              <w:rPr>
                <w:sz w:val="24"/>
                <w:szCs w:val="24"/>
              </w:rPr>
            </w:pPr>
            <w:r w:rsidRPr="00C72A1D">
              <w:rPr>
                <w:sz w:val="24"/>
                <w:szCs w:val="24"/>
              </w:rPr>
              <w:t>Listen to the caller carefully and take the message</w:t>
            </w:r>
          </w:p>
          <w:p w14:paraId="45F2CA47" w14:textId="77777777" w:rsidR="00121488" w:rsidRPr="00C72A1D" w:rsidRDefault="00121488" w:rsidP="00121488">
            <w:pPr>
              <w:pStyle w:val="ListParagraph"/>
              <w:numPr>
                <w:ilvl w:val="0"/>
                <w:numId w:val="13"/>
              </w:numPr>
              <w:rPr>
                <w:sz w:val="24"/>
                <w:szCs w:val="24"/>
              </w:rPr>
            </w:pPr>
            <w:r w:rsidRPr="00C72A1D">
              <w:rPr>
                <w:sz w:val="24"/>
                <w:szCs w:val="24"/>
              </w:rPr>
              <w:t xml:space="preserve">Ask questions if not sure and clarify information  </w:t>
            </w:r>
          </w:p>
          <w:p w14:paraId="0E46D0F3" w14:textId="77777777" w:rsidR="00121488" w:rsidRDefault="00121488" w:rsidP="00121488"/>
          <w:p w14:paraId="4DCAB4DF" w14:textId="77777777" w:rsidR="00121488" w:rsidRDefault="00121488" w:rsidP="00121488"/>
          <w:p w14:paraId="7489AA7F" w14:textId="77777777" w:rsidR="003C5DEB" w:rsidRDefault="003C5DEB" w:rsidP="00121488"/>
        </w:tc>
      </w:tr>
      <w:tr w:rsidR="00121488" w14:paraId="6249CDA5" w14:textId="77777777" w:rsidTr="0006637D">
        <w:trPr>
          <w:trHeight w:val="3969"/>
        </w:trPr>
        <w:tc>
          <w:tcPr>
            <w:tcW w:w="5000" w:type="pct"/>
            <w:tcBorders>
              <w:right w:val="single" w:sz="4" w:space="0" w:color="auto"/>
            </w:tcBorders>
          </w:tcPr>
          <w:p w14:paraId="2E462BA2" w14:textId="77777777" w:rsidR="00121488" w:rsidRDefault="00121488" w:rsidP="00121488"/>
          <w:p w14:paraId="5504BC51" w14:textId="77777777" w:rsidR="00121488" w:rsidRDefault="00121488" w:rsidP="00121488">
            <w:r w:rsidRPr="003858ED">
              <w:t xml:space="preserve">Scenario </w:t>
            </w:r>
            <w:r>
              <w:t xml:space="preserve"> 14</w:t>
            </w:r>
          </w:p>
          <w:p w14:paraId="31B960CB" w14:textId="77777777" w:rsidR="00121488" w:rsidRDefault="00121488" w:rsidP="00121488"/>
          <w:p w14:paraId="2FC31EC5" w14:textId="77777777" w:rsidR="00121488" w:rsidRDefault="00121488" w:rsidP="00121488">
            <w:pPr>
              <w:rPr>
                <w:b/>
                <w:sz w:val="28"/>
                <w:szCs w:val="28"/>
              </w:rPr>
            </w:pPr>
            <w:r>
              <w:rPr>
                <w:b/>
                <w:sz w:val="28"/>
                <w:szCs w:val="28"/>
              </w:rPr>
              <w:t>STUDENT  NAME:</w:t>
            </w:r>
          </w:p>
          <w:p w14:paraId="6B8028EE" w14:textId="77777777" w:rsidR="00121488" w:rsidRPr="003C5DEB" w:rsidRDefault="00121488" w:rsidP="00121488">
            <w:pPr>
              <w:rPr>
                <w:b/>
                <w:sz w:val="16"/>
                <w:szCs w:val="16"/>
              </w:rPr>
            </w:pPr>
          </w:p>
          <w:p w14:paraId="2EAF2999" w14:textId="77777777" w:rsidR="00121488" w:rsidRDefault="00121488" w:rsidP="00121488">
            <w:pPr>
              <w:rPr>
                <w:b/>
                <w:sz w:val="28"/>
                <w:szCs w:val="28"/>
              </w:rPr>
            </w:pPr>
            <w:r w:rsidRPr="000662D6">
              <w:rPr>
                <w:b/>
                <w:sz w:val="28"/>
                <w:szCs w:val="28"/>
              </w:rPr>
              <w:t xml:space="preserve">You are working at </w:t>
            </w:r>
            <w:r>
              <w:rPr>
                <w:b/>
                <w:sz w:val="28"/>
                <w:szCs w:val="28"/>
              </w:rPr>
              <w:t>Tuck’s Plumbing</w:t>
            </w:r>
          </w:p>
          <w:p w14:paraId="10DBA53B" w14:textId="77777777" w:rsidR="00121488" w:rsidRPr="000662D6" w:rsidRDefault="00121488" w:rsidP="00121488">
            <w:pPr>
              <w:rPr>
                <w:b/>
                <w:sz w:val="28"/>
                <w:szCs w:val="28"/>
              </w:rPr>
            </w:pPr>
          </w:p>
          <w:p w14:paraId="555E8952" w14:textId="77777777" w:rsidR="00121488" w:rsidRPr="00C72A1D" w:rsidRDefault="00121488" w:rsidP="00121488">
            <w:pPr>
              <w:pStyle w:val="ListParagraph"/>
              <w:numPr>
                <w:ilvl w:val="0"/>
                <w:numId w:val="12"/>
              </w:numPr>
              <w:rPr>
                <w:sz w:val="24"/>
                <w:szCs w:val="24"/>
              </w:rPr>
            </w:pPr>
            <w:r w:rsidRPr="00C72A1D">
              <w:rPr>
                <w:sz w:val="24"/>
                <w:szCs w:val="24"/>
              </w:rPr>
              <w:t>You take a call for a colleague who is NOT available.</w:t>
            </w:r>
          </w:p>
          <w:p w14:paraId="26C6F42B" w14:textId="77777777" w:rsidR="00121488" w:rsidRPr="00C72A1D" w:rsidRDefault="00121488" w:rsidP="00121488">
            <w:pPr>
              <w:pStyle w:val="ListParagraph"/>
              <w:numPr>
                <w:ilvl w:val="0"/>
                <w:numId w:val="12"/>
              </w:numPr>
              <w:rPr>
                <w:sz w:val="24"/>
                <w:szCs w:val="24"/>
              </w:rPr>
            </w:pPr>
            <w:r w:rsidRPr="00C72A1D">
              <w:rPr>
                <w:sz w:val="24"/>
                <w:szCs w:val="24"/>
              </w:rPr>
              <w:t>Listen to the caller carefully and take the message</w:t>
            </w:r>
          </w:p>
          <w:p w14:paraId="3991E63F" w14:textId="77777777" w:rsidR="00121488" w:rsidRPr="00C72A1D" w:rsidRDefault="00121488" w:rsidP="00121488">
            <w:pPr>
              <w:pStyle w:val="ListParagraph"/>
              <w:numPr>
                <w:ilvl w:val="0"/>
                <w:numId w:val="12"/>
              </w:numPr>
              <w:rPr>
                <w:sz w:val="24"/>
                <w:szCs w:val="24"/>
              </w:rPr>
            </w:pPr>
            <w:r w:rsidRPr="00C72A1D">
              <w:rPr>
                <w:sz w:val="24"/>
                <w:szCs w:val="24"/>
              </w:rPr>
              <w:t xml:space="preserve">Ask questions if not sure and clarify information  </w:t>
            </w:r>
          </w:p>
          <w:p w14:paraId="2D3AC373" w14:textId="77777777" w:rsidR="00121488" w:rsidRDefault="00121488" w:rsidP="00121488"/>
          <w:p w14:paraId="4268CDF9" w14:textId="77777777" w:rsidR="00121488" w:rsidRDefault="00121488" w:rsidP="00121488"/>
          <w:p w14:paraId="49B28FF7" w14:textId="77777777" w:rsidR="00121488" w:rsidRDefault="00121488" w:rsidP="00121488"/>
        </w:tc>
      </w:tr>
      <w:tr w:rsidR="00121488" w14:paraId="32A07AE6" w14:textId="77777777" w:rsidTr="0006637D">
        <w:trPr>
          <w:trHeight w:val="3969"/>
        </w:trPr>
        <w:tc>
          <w:tcPr>
            <w:tcW w:w="5000" w:type="pct"/>
            <w:tcBorders>
              <w:right w:val="single" w:sz="4" w:space="0" w:color="auto"/>
            </w:tcBorders>
          </w:tcPr>
          <w:p w14:paraId="446327C1" w14:textId="77777777" w:rsidR="003C5DEB" w:rsidRDefault="003C5DEB" w:rsidP="00121488"/>
          <w:p w14:paraId="2AF8F7C6" w14:textId="77777777" w:rsidR="00121488" w:rsidRDefault="00121488" w:rsidP="00121488">
            <w:r w:rsidRPr="003858ED">
              <w:t>Scenario</w:t>
            </w:r>
            <w:r>
              <w:t xml:space="preserve"> </w:t>
            </w:r>
            <w:r w:rsidRPr="003858ED">
              <w:t xml:space="preserve"> </w:t>
            </w:r>
            <w:r>
              <w:t>15</w:t>
            </w:r>
          </w:p>
          <w:p w14:paraId="2C46268C" w14:textId="77777777" w:rsidR="00121488" w:rsidRDefault="00121488" w:rsidP="00121488"/>
          <w:p w14:paraId="1A418481" w14:textId="77777777" w:rsidR="00121488" w:rsidRDefault="00121488" w:rsidP="00121488">
            <w:pPr>
              <w:rPr>
                <w:b/>
                <w:sz w:val="28"/>
                <w:szCs w:val="28"/>
              </w:rPr>
            </w:pPr>
            <w:r>
              <w:rPr>
                <w:b/>
                <w:sz w:val="28"/>
                <w:szCs w:val="28"/>
              </w:rPr>
              <w:t>STUDENT  NAME:</w:t>
            </w:r>
          </w:p>
          <w:p w14:paraId="5E8512D1" w14:textId="77777777" w:rsidR="00121488" w:rsidRPr="003C5DEB" w:rsidRDefault="00121488" w:rsidP="00121488">
            <w:pPr>
              <w:rPr>
                <w:b/>
                <w:sz w:val="16"/>
                <w:szCs w:val="16"/>
              </w:rPr>
            </w:pPr>
          </w:p>
          <w:p w14:paraId="322FC07B" w14:textId="77777777" w:rsidR="00121488" w:rsidRDefault="00121488" w:rsidP="00121488">
            <w:pPr>
              <w:rPr>
                <w:b/>
                <w:sz w:val="28"/>
                <w:szCs w:val="28"/>
              </w:rPr>
            </w:pPr>
            <w:r w:rsidRPr="000662D6">
              <w:rPr>
                <w:b/>
                <w:sz w:val="28"/>
                <w:szCs w:val="28"/>
              </w:rPr>
              <w:t xml:space="preserve">You are working at </w:t>
            </w:r>
            <w:r>
              <w:rPr>
                <w:b/>
                <w:sz w:val="28"/>
                <w:szCs w:val="28"/>
              </w:rPr>
              <w:t>Entertainment Plus</w:t>
            </w:r>
          </w:p>
          <w:p w14:paraId="6CF7FF61" w14:textId="77777777" w:rsidR="00121488" w:rsidRDefault="00121488" w:rsidP="00121488">
            <w:pPr>
              <w:rPr>
                <w:b/>
                <w:sz w:val="28"/>
                <w:szCs w:val="28"/>
              </w:rPr>
            </w:pPr>
          </w:p>
          <w:p w14:paraId="010D1E22" w14:textId="77777777" w:rsidR="00121488" w:rsidRPr="00FD371F" w:rsidRDefault="00121488" w:rsidP="00121488">
            <w:pPr>
              <w:rPr>
                <w:b/>
                <w:sz w:val="24"/>
                <w:szCs w:val="24"/>
              </w:rPr>
            </w:pPr>
          </w:p>
          <w:p w14:paraId="6F49B56C" w14:textId="77777777" w:rsidR="00121488" w:rsidRPr="00C72A1D" w:rsidRDefault="00121488" w:rsidP="00121488">
            <w:pPr>
              <w:pStyle w:val="ListParagraph"/>
              <w:numPr>
                <w:ilvl w:val="0"/>
                <w:numId w:val="11"/>
              </w:numPr>
              <w:rPr>
                <w:sz w:val="24"/>
                <w:szCs w:val="24"/>
              </w:rPr>
            </w:pPr>
            <w:r w:rsidRPr="00C72A1D">
              <w:rPr>
                <w:sz w:val="24"/>
                <w:szCs w:val="24"/>
              </w:rPr>
              <w:t>You take a call for a colleague who is NOT available.</w:t>
            </w:r>
          </w:p>
          <w:p w14:paraId="79C1DD7A" w14:textId="77777777" w:rsidR="00121488" w:rsidRPr="00C72A1D" w:rsidRDefault="00121488" w:rsidP="00121488">
            <w:pPr>
              <w:pStyle w:val="ListParagraph"/>
              <w:numPr>
                <w:ilvl w:val="0"/>
                <w:numId w:val="11"/>
              </w:numPr>
              <w:rPr>
                <w:sz w:val="24"/>
                <w:szCs w:val="24"/>
              </w:rPr>
            </w:pPr>
            <w:r w:rsidRPr="00C72A1D">
              <w:rPr>
                <w:sz w:val="24"/>
                <w:szCs w:val="24"/>
              </w:rPr>
              <w:t>Listen to the caller carefully and take the message</w:t>
            </w:r>
          </w:p>
          <w:p w14:paraId="1D5A969F" w14:textId="77777777" w:rsidR="00121488" w:rsidRPr="00C72A1D" w:rsidRDefault="00121488" w:rsidP="00121488">
            <w:pPr>
              <w:pStyle w:val="ListParagraph"/>
              <w:numPr>
                <w:ilvl w:val="0"/>
                <w:numId w:val="11"/>
              </w:numPr>
              <w:rPr>
                <w:sz w:val="24"/>
                <w:szCs w:val="24"/>
              </w:rPr>
            </w:pPr>
            <w:r w:rsidRPr="00C72A1D">
              <w:rPr>
                <w:sz w:val="24"/>
                <w:szCs w:val="24"/>
              </w:rPr>
              <w:t xml:space="preserve">Ask questions if not sure and clarify information  </w:t>
            </w:r>
          </w:p>
          <w:p w14:paraId="37510AA2" w14:textId="77777777" w:rsidR="00121488" w:rsidRDefault="00121488" w:rsidP="00121488"/>
          <w:p w14:paraId="3B11BD85" w14:textId="77777777" w:rsidR="003C5DEB" w:rsidRDefault="003C5DEB" w:rsidP="00121488"/>
        </w:tc>
      </w:tr>
      <w:tr w:rsidR="00121488" w14:paraId="27CF86C1" w14:textId="77777777" w:rsidTr="0006637D">
        <w:trPr>
          <w:trHeight w:val="3969"/>
        </w:trPr>
        <w:tc>
          <w:tcPr>
            <w:tcW w:w="5000" w:type="pct"/>
            <w:tcBorders>
              <w:right w:val="single" w:sz="4" w:space="0" w:color="auto"/>
            </w:tcBorders>
          </w:tcPr>
          <w:p w14:paraId="51978C64" w14:textId="77777777" w:rsidR="00121488" w:rsidRDefault="00121488" w:rsidP="00121488"/>
          <w:p w14:paraId="3DF1B311" w14:textId="77777777" w:rsidR="00121488" w:rsidRDefault="00121488" w:rsidP="00121488">
            <w:r w:rsidRPr="003858ED">
              <w:t>Scenario</w:t>
            </w:r>
            <w:r>
              <w:t xml:space="preserve"> </w:t>
            </w:r>
            <w:r w:rsidRPr="003858ED">
              <w:t xml:space="preserve"> </w:t>
            </w:r>
            <w:r>
              <w:t>16</w:t>
            </w:r>
          </w:p>
          <w:p w14:paraId="7C6F6BBD" w14:textId="77777777" w:rsidR="00121488" w:rsidRDefault="00121488" w:rsidP="00121488"/>
          <w:p w14:paraId="59852653" w14:textId="77777777" w:rsidR="00121488" w:rsidRDefault="00121488" w:rsidP="00121488">
            <w:pPr>
              <w:rPr>
                <w:b/>
                <w:sz w:val="28"/>
                <w:szCs w:val="28"/>
              </w:rPr>
            </w:pPr>
            <w:r>
              <w:rPr>
                <w:b/>
                <w:sz w:val="28"/>
                <w:szCs w:val="28"/>
              </w:rPr>
              <w:t>STUDENT  NAME:</w:t>
            </w:r>
          </w:p>
          <w:p w14:paraId="641C10F2" w14:textId="77777777" w:rsidR="00121488" w:rsidRPr="003C5DEB" w:rsidRDefault="00121488" w:rsidP="00121488">
            <w:pPr>
              <w:rPr>
                <w:b/>
                <w:sz w:val="16"/>
                <w:szCs w:val="16"/>
              </w:rPr>
            </w:pPr>
          </w:p>
          <w:p w14:paraId="23C3091B" w14:textId="77777777" w:rsidR="00121488" w:rsidRDefault="00121488" w:rsidP="00121488">
            <w:pPr>
              <w:rPr>
                <w:b/>
                <w:sz w:val="28"/>
                <w:szCs w:val="28"/>
              </w:rPr>
            </w:pPr>
            <w:r w:rsidRPr="000662D6">
              <w:rPr>
                <w:b/>
                <w:sz w:val="28"/>
                <w:szCs w:val="28"/>
              </w:rPr>
              <w:t xml:space="preserve">You are working at </w:t>
            </w:r>
            <w:r>
              <w:rPr>
                <w:b/>
                <w:sz w:val="28"/>
                <w:szCs w:val="28"/>
              </w:rPr>
              <w:t>Buck’s Beauty Salon</w:t>
            </w:r>
          </w:p>
          <w:p w14:paraId="0C410796" w14:textId="77777777" w:rsidR="00121488" w:rsidRPr="000662D6" w:rsidRDefault="00121488" w:rsidP="00121488">
            <w:pPr>
              <w:rPr>
                <w:b/>
                <w:sz w:val="28"/>
                <w:szCs w:val="28"/>
              </w:rPr>
            </w:pPr>
          </w:p>
          <w:p w14:paraId="35CCB081" w14:textId="77777777" w:rsidR="00121488" w:rsidRPr="0000092E" w:rsidRDefault="00121488" w:rsidP="00121488">
            <w:pPr>
              <w:pStyle w:val="ListParagraph"/>
              <w:numPr>
                <w:ilvl w:val="0"/>
                <w:numId w:val="16"/>
              </w:numPr>
              <w:rPr>
                <w:sz w:val="24"/>
                <w:szCs w:val="24"/>
              </w:rPr>
            </w:pPr>
            <w:r w:rsidRPr="0000092E">
              <w:rPr>
                <w:sz w:val="24"/>
                <w:szCs w:val="24"/>
              </w:rPr>
              <w:t>You take a call for a colleague who is NOT available.</w:t>
            </w:r>
          </w:p>
          <w:p w14:paraId="089C0262" w14:textId="77777777" w:rsidR="00121488" w:rsidRPr="0000092E" w:rsidRDefault="00121488" w:rsidP="00121488">
            <w:pPr>
              <w:pStyle w:val="ListParagraph"/>
              <w:numPr>
                <w:ilvl w:val="0"/>
                <w:numId w:val="16"/>
              </w:numPr>
              <w:rPr>
                <w:sz w:val="24"/>
                <w:szCs w:val="24"/>
              </w:rPr>
            </w:pPr>
            <w:r w:rsidRPr="0000092E">
              <w:rPr>
                <w:sz w:val="24"/>
                <w:szCs w:val="24"/>
              </w:rPr>
              <w:t>Listen to the caller carefully and take the message</w:t>
            </w:r>
          </w:p>
          <w:p w14:paraId="641421F2" w14:textId="77777777" w:rsidR="00121488" w:rsidRPr="0000092E" w:rsidRDefault="00121488" w:rsidP="00121488">
            <w:pPr>
              <w:pStyle w:val="ListParagraph"/>
              <w:numPr>
                <w:ilvl w:val="0"/>
                <w:numId w:val="16"/>
              </w:numPr>
              <w:rPr>
                <w:sz w:val="24"/>
                <w:szCs w:val="24"/>
              </w:rPr>
            </w:pPr>
            <w:r w:rsidRPr="0000092E">
              <w:rPr>
                <w:sz w:val="24"/>
                <w:szCs w:val="24"/>
              </w:rPr>
              <w:t xml:space="preserve">Ask questions if not sure and clarify information  </w:t>
            </w:r>
          </w:p>
          <w:p w14:paraId="73673187" w14:textId="77777777" w:rsidR="00121488" w:rsidRDefault="00121488" w:rsidP="00121488"/>
          <w:p w14:paraId="58E40878" w14:textId="77777777" w:rsidR="00121488" w:rsidRDefault="00121488" w:rsidP="00121488"/>
          <w:p w14:paraId="3F25CA52" w14:textId="77777777" w:rsidR="00121488" w:rsidRDefault="00121488" w:rsidP="00121488"/>
        </w:tc>
      </w:tr>
      <w:tr w:rsidR="00121488" w:rsidRPr="003858ED" w14:paraId="68BA0C94" w14:textId="77777777" w:rsidTr="0006637D">
        <w:trPr>
          <w:trHeight w:val="3969"/>
        </w:trPr>
        <w:tc>
          <w:tcPr>
            <w:tcW w:w="5000" w:type="pct"/>
            <w:tcBorders>
              <w:right w:val="single" w:sz="4" w:space="0" w:color="auto"/>
            </w:tcBorders>
          </w:tcPr>
          <w:p w14:paraId="5F716138" w14:textId="77777777" w:rsidR="00121488" w:rsidRDefault="00121488" w:rsidP="00121488"/>
          <w:p w14:paraId="1BAB89A5" w14:textId="77777777" w:rsidR="00121488" w:rsidRDefault="00121488" w:rsidP="00121488">
            <w:r>
              <w:t>Scenario 17</w:t>
            </w:r>
          </w:p>
          <w:p w14:paraId="1ECC52CA" w14:textId="77777777" w:rsidR="00121488" w:rsidRDefault="00121488" w:rsidP="00121488"/>
          <w:p w14:paraId="1F90CCAD" w14:textId="77777777" w:rsidR="00121488" w:rsidRDefault="00121488" w:rsidP="00121488">
            <w:pPr>
              <w:rPr>
                <w:b/>
                <w:sz w:val="28"/>
                <w:szCs w:val="28"/>
              </w:rPr>
            </w:pPr>
            <w:r>
              <w:rPr>
                <w:b/>
                <w:sz w:val="28"/>
                <w:szCs w:val="28"/>
              </w:rPr>
              <w:t>STUDENT  NAME:</w:t>
            </w:r>
          </w:p>
          <w:p w14:paraId="1108D2A8" w14:textId="77777777" w:rsidR="00121488" w:rsidRPr="003C5DEB" w:rsidRDefault="00121488" w:rsidP="00121488">
            <w:pPr>
              <w:rPr>
                <w:b/>
                <w:strike/>
                <w:sz w:val="28"/>
                <w:szCs w:val="28"/>
              </w:rPr>
            </w:pPr>
          </w:p>
          <w:p w14:paraId="1A86274A" w14:textId="77777777" w:rsidR="00121488" w:rsidRDefault="00121488" w:rsidP="00121488">
            <w:pPr>
              <w:rPr>
                <w:b/>
                <w:sz w:val="28"/>
                <w:szCs w:val="28"/>
              </w:rPr>
            </w:pPr>
            <w:r w:rsidRPr="000662D6">
              <w:rPr>
                <w:b/>
                <w:sz w:val="28"/>
                <w:szCs w:val="28"/>
              </w:rPr>
              <w:t xml:space="preserve">You are working at </w:t>
            </w:r>
            <w:r>
              <w:rPr>
                <w:b/>
                <w:sz w:val="28"/>
                <w:szCs w:val="28"/>
              </w:rPr>
              <w:t>Dance the Night Away Studios</w:t>
            </w:r>
          </w:p>
          <w:p w14:paraId="279DF476" w14:textId="77777777" w:rsidR="00121488" w:rsidRPr="000662D6" w:rsidRDefault="00121488" w:rsidP="00121488">
            <w:pPr>
              <w:rPr>
                <w:b/>
                <w:sz w:val="28"/>
                <w:szCs w:val="28"/>
              </w:rPr>
            </w:pPr>
          </w:p>
          <w:p w14:paraId="71B81DA5" w14:textId="77777777" w:rsidR="00121488" w:rsidRPr="0000092E" w:rsidRDefault="00121488" w:rsidP="00121488">
            <w:pPr>
              <w:pStyle w:val="ListParagraph"/>
              <w:numPr>
                <w:ilvl w:val="0"/>
                <w:numId w:val="18"/>
              </w:numPr>
              <w:rPr>
                <w:sz w:val="24"/>
                <w:szCs w:val="24"/>
              </w:rPr>
            </w:pPr>
            <w:r w:rsidRPr="0000092E">
              <w:rPr>
                <w:sz w:val="24"/>
                <w:szCs w:val="24"/>
              </w:rPr>
              <w:t>You take a call for a colleague who is NOT available.</w:t>
            </w:r>
          </w:p>
          <w:p w14:paraId="3F56276C" w14:textId="77777777" w:rsidR="00121488" w:rsidRPr="0000092E" w:rsidRDefault="00121488" w:rsidP="00121488">
            <w:pPr>
              <w:pStyle w:val="ListParagraph"/>
              <w:numPr>
                <w:ilvl w:val="0"/>
                <w:numId w:val="18"/>
              </w:numPr>
              <w:rPr>
                <w:sz w:val="24"/>
                <w:szCs w:val="24"/>
              </w:rPr>
            </w:pPr>
            <w:r w:rsidRPr="0000092E">
              <w:rPr>
                <w:sz w:val="24"/>
                <w:szCs w:val="24"/>
              </w:rPr>
              <w:t>Listen to the caller carefully and take the message</w:t>
            </w:r>
          </w:p>
          <w:p w14:paraId="67332409" w14:textId="77777777" w:rsidR="00121488" w:rsidRPr="0000092E" w:rsidRDefault="00121488" w:rsidP="00121488">
            <w:pPr>
              <w:pStyle w:val="ListParagraph"/>
              <w:numPr>
                <w:ilvl w:val="0"/>
                <w:numId w:val="18"/>
              </w:numPr>
              <w:rPr>
                <w:sz w:val="24"/>
                <w:szCs w:val="24"/>
              </w:rPr>
            </w:pPr>
            <w:r w:rsidRPr="0000092E">
              <w:rPr>
                <w:sz w:val="24"/>
                <w:szCs w:val="24"/>
              </w:rPr>
              <w:t xml:space="preserve">Ask questions if not sure and clarify information  </w:t>
            </w:r>
          </w:p>
          <w:p w14:paraId="2FFA6A40" w14:textId="77777777" w:rsidR="00121488" w:rsidRDefault="00121488" w:rsidP="00121488"/>
          <w:p w14:paraId="34CAF231" w14:textId="77777777" w:rsidR="00121488" w:rsidRPr="003858ED" w:rsidRDefault="00121488" w:rsidP="00121488"/>
        </w:tc>
      </w:tr>
      <w:tr w:rsidR="00121488" w14:paraId="53DDF8F7" w14:textId="77777777" w:rsidTr="0006637D">
        <w:trPr>
          <w:trHeight w:val="3969"/>
        </w:trPr>
        <w:tc>
          <w:tcPr>
            <w:tcW w:w="5000" w:type="pct"/>
            <w:tcBorders>
              <w:right w:val="single" w:sz="4" w:space="0" w:color="auto"/>
            </w:tcBorders>
          </w:tcPr>
          <w:p w14:paraId="44816E3F" w14:textId="77777777" w:rsidR="00121488" w:rsidRDefault="00121488" w:rsidP="00121488"/>
          <w:p w14:paraId="346F309E" w14:textId="77777777" w:rsidR="00121488" w:rsidRDefault="00121488" w:rsidP="00121488">
            <w:r w:rsidRPr="00B46E0D">
              <w:t xml:space="preserve">Scenario </w:t>
            </w:r>
            <w:r>
              <w:t xml:space="preserve"> 18</w:t>
            </w:r>
          </w:p>
          <w:p w14:paraId="28A8ED0D" w14:textId="77777777" w:rsidR="00121488" w:rsidRDefault="00121488" w:rsidP="00121488"/>
          <w:p w14:paraId="739AC26B" w14:textId="77777777" w:rsidR="00121488" w:rsidRDefault="00121488" w:rsidP="00121488">
            <w:pPr>
              <w:rPr>
                <w:b/>
                <w:sz w:val="28"/>
                <w:szCs w:val="28"/>
              </w:rPr>
            </w:pPr>
            <w:r>
              <w:rPr>
                <w:b/>
                <w:sz w:val="28"/>
                <w:szCs w:val="28"/>
              </w:rPr>
              <w:t>STUDENT  NAME:</w:t>
            </w:r>
          </w:p>
          <w:p w14:paraId="132173A4" w14:textId="77777777" w:rsidR="00121488" w:rsidRPr="003C5DEB" w:rsidRDefault="00121488" w:rsidP="00121488">
            <w:pPr>
              <w:rPr>
                <w:b/>
                <w:sz w:val="16"/>
                <w:szCs w:val="16"/>
              </w:rPr>
            </w:pPr>
          </w:p>
          <w:p w14:paraId="055E1C4B" w14:textId="77777777" w:rsidR="00121488" w:rsidRDefault="00121488" w:rsidP="00121488">
            <w:pPr>
              <w:rPr>
                <w:b/>
                <w:sz w:val="28"/>
                <w:szCs w:val="28"/>
              </w:rPr>
            </w:pPr>
            <w:r w:rsidRPr="000662D6">
              <w:rPr>
                <w:b/>
                <w:sz w:val="28"/>
                <w:szCs w:val="28"/>
              </w:rPr>
              <w:t xml:space="preserve">You are working at </w:t>
            </w:r>
            <w:r>
              <w:rPr>
                <w:b/>
                <w:sz w:val="28"/>
                <w:szCs w:val="28"/>
              </w:rPr>
              <w:t>Star Computing</w:t>
            </w:r>
          </w:p>
          <w:p w14:paraId="06702831" w14:textId="77777777" w:rsidR="00121488" w:rsidRPr="000662D6" w:rsidRDefault="00121488" w:rsidP="00121488">
            <w:pPr>
              <w:rPr>
                <w:b/>
                <w:sz w:val="28"/>
                <w:szCs w:val="28"/>
              </w:rPr>
            </w:pPr>
          </w:p>
          <w:p w14:paraId="17C28318" w14:textId="77777777" w:rsidR="00121488" w:rsidRPr="0000092E" w:rsidRDefault="00121488" w:rsidP="00121488">
            <w:pPr>
              <w:pStyle w:val="ListParagraph"/>
              <w:numPr>
                <w:ilvl w:val="0"/>
                <w:numId w:val="19"/>
              </w:numPr>
              <w:rPr>
                <w:sz w:val="24"/>
                <w:szCs w:val="24"/>
              </w:rPr>
            </w:pPr>
            <w:r w:rsidRPr="0000092E">
              <w:rPr>
                <w:sz w:val="24"/>
                <w:szCs w:val="24"/>
              </w:rPr>
              <w:t>You take a call for a colleague who is NOT available.</w:t>
            </w:r>
          </w:p>
          <w:p w14:paraId="1C2BF867" w14:textId="77777777" w:rsidR="00121488" w:rsidRPr="0000092E" w:rsidRDefault="00121488" w:rsidP="00121488">
            <w:pPr>
              <w:pStyle w:val="ListParagraph"/>
              <w:numPr>
                <w:ilvl w:val="0"/>
                <w:numId w:val="19"/>
              </w:numPr>
              <w:rPr>
                <w:sz w:val="24"/>
                <w:szCs w:val="24"/>
              </w:rPr>
            </w:pPr>
            <w:r w:rsidRPr="0000092E">
              <w:rPr>
                <w:sz w:val="24"/>
                <w:szCs w:val="24"/>
              </w:rPr>
              <w:t>Listen to the caller carefully and take the message</w:t>
            </w:r>
          </w:p>
          <w:p w14:paraId="5DE5423C" w14:textId="77777777" w:rsidR="00121488" w:rsidRPr="0000092E" w:rsidRDefault="00121488" w:rsidP="00121488">
            <w:pPr>
              <w:pStyle w:val="ListParagraph"/>
              <w:numPr>
                <w:ilvl w:val="0"/>
                <w:numId w:val="19"/>
              </w:numPr>
              <w:rPr>
                <w:sz w:val="24"/>
                <w:szCs w:val="24"/>
              </w:rPr>
            </w:pPr>
            <w:r w:rsidRPr="0000092E">
              <w:rPr>
                <w:sz w:val="24"/>
                <w:szCs w:val="24"/>
              </w:rPr>
              <w:t xml:space="preserve">Ask questions if not sure and clarify information  </w:t>
            </w:r>
          </w:p>
          <w:p w14:paraId="3F2AE831" w14:textId="77777777" w:rsidR="00121488" w:rsidRDefault="00121488" w:rsidP="00121488"/>
          <w:p w14:paraId="6C1A64F5" w14:textId="77777777" w:rsidR="00121488" w:rsidRDefault="00121488" w:rsidP="00121488"/>
          <w:p w14:paraId="4B9FFDF2" w14:textId="77777777" w:rsidR="003C5DEB" w:rsidRDefault="003C5DEB" w:rsidP="00121488"/>
        </w:tc>
      </w:tr>
      <w:tr w:rsidR="00121488" w14:paraId="3CA09306" w14:textId="77777777" w:rsidTr="0006637D">
        <w:trPr>
          <w:trHeight w:val="3969"/>
        </w:trPr>
        <w:tc>
          <w:tcPr>
            <w:tcW w:w="5000" w:type="pct"/>
            <w:tcBorders>
              <w:right w:val="single" w:sz="4" w:space="0" w:color="auto"/>
            </w:tcBorders>
          </w:tcPr>
          <w:p w14:paraId="05A50396" w14:textId="77777777" w:rsidR="00121488" w:rsidRDefault="00121488" w:rsidP="00121488"/>
          <w:p w14:paraId="26873B87" w14:textId="77777777" w:rsidR="00121488" w:rsidRDefault="00121488" w:rsidP="00121488">
            <w:r w:rsidRPr="00B46E0D">
              <w:t>Scenario</w:t>
            </w:r>
            <w:r>
              <w:t xml:space="preserve"> </w:t>
            </w:r>
            <w:r w:rsidRPr="00B46E0D">
              <w:t xml:space="preserve"> </w:t>
            </w:r>
            <w:r>
              <w:t>19</w:t>
            </w:r>
          </w:p>
          <w:p w14:paraId="2D038010" w14:textId="77777777" w:rsidR="00121488" w:rsidRDefault="00121488" w:rsidP="00121488"/>
          <w:p w14:paraId="7A54AD5E" w14:textId="77777777" w:rsidR="00121488" w:rsidRDefault="00121488" w:rsidP="00121488">
            <w:pPr>
              <w:rPr>
                <w:b/>
                <w:sz w:val="28"/>
                <w:szCs w:val="28"/>
              </w:rPr>
            </w:pPr>
            <w:r>
              <w:rPr>
                <w:b/>
                <w:sz w:val="28"/>
                <w:szCs w:val="28"/>
              </w:rPr>
              <w:t>STUDENT  NAME:</w:t>
            </w:r>
          </w:p>
          <w:p w14:paraId="1D8BDAE6" w14:textId="77777777" w:rsidR="00121488" w:rsidRDefault="00121488" w:rsidP="00121488">
            <w:pPr>
              <w:rPr>
                <w:b/>
                <w:sz w:val="28"/>
                <w:szCs w:val="28"/>
              </w:rPr>
            </w:pPr>
          </w:p>
          <w:p w14:paraId="195964D3" w14:textId="77777777" w:rsidR="00121488" w:rsidRDefault="00121488" w:rsidP="00121488">
            <w:pPr>
              <w:rPr>
                <w:b/>
                <w:sz w:val="28"/>
                <w:szCs w:val="28"/>
              </w:rPr>
            </w:pPr>
            <w:r w:rsidRPr="000662D6">
              <w:rPr>
                <w:b/>
                <w:sz w:val="28"/>
                <w:szCs w:val="28"/>
              </w:rPr>
              <w:t xml:space="preserve">You are working at </w:t>
            </w:r>
            <w:r>
              <w:rPr>
                <w:b/>
                <w:sz w:val="28"/>
                <w:szCs w:val="28"/>
              </w:rPr>
              <w:t>Hot Spot Lighting</w:t>
            </w:r>
          </w:p>
          <w:p w14:paraId="157DC022" w14:textId="77777777" w:rsidR="00121488" w:rsidRPr="003C5DEB" w:rsidRDefault="00121488" w:rsidP="00121488">
            <w:pPr>
              <w:rPr>
                <w:b/>
                <w:sz w:val="16"/>
                <w:szCs w:val="16"/>
              </w:rPr>
            </w:pPr>
          </w:p>
          <w:p w14:paraId="144084C9" w14:textId="77777777" w:rsidR="00121488" w:rsidRPr="0000092E" w:rsidRDefault="00121488" w:rsidP="00121488">
            <w:pPr>
              <w:pStyle w:val="ListParagraph"/>
              <w:numPr>
                <w:ilvl w:val="0"/>
                <w:numId w:val="20"/>
              </w:numPr>
              <w:rPr>
                <w:sz w:val="24"/>
                <w:szCs w:val="24"/>
              </w:rPr>
            </w:pPr>
            <w:r w:rsidRPr="0000092E">
              <w:rPr>
                <w:sz w:val="24"/>
                <w:szCs w:val="24"/>
              </w:rPr>
              <w:t>You take a call for a colleague who is NOT available.</w:t>
            </w:r>
          </w:p>
          <w:p w14:paraId="0A32E1D9" w14:textId="77777777" w:rsidR="00121488" w:rsidRPr="0000092E" w:rsidRDefault="00121488" w:rsidP="00121488">
            <w:pPr>
              <w:pStyle w:val="ListParagraph"/>
              <w:numPr>
                <w:ilvl w:val="0"/>
                <w:numId w:val="20"/>
              </w:numPr>
              <w:rPr>
                <w:sz w:val="24"/>
                <w:szCs w:val="24"/>
              </w:rPr>
            </w:pPr>
            <w:r w:rsidRPr="0000092E">
              <w:rPr>
                <w:sz w:val="24"/>
                <w:szCs w:val="24"/>
              </w:rPr>
              <w:t>Listen to the caller carefully and take the message</w:t>
            </w:r>
          </w:p>
          <w:p w14:paraId="5D0EF89A" w14:textId="77777777" w:rsidR="00121488" w:rsidRPr="0000092E" w:rsidRDefault="00121488" w:rsidP="00121488">
            <w:pPr>
              <w:pStyle w:val="ListParagraph"/>
              <w:numPr>
                <w:ilvl w:val="0"/>
                <w:numId w:val="20"/>
              </w:numPr>
              <w:rPr>
                <w:sz w:val="24"/>
                <w:szCs w:val="24"/>
              </w:rPr>
            </w:pPr>
            <w:r w:rsidRPr="0000092E">
              <w:rPr>
                <w:sz w:val="24"/>
                <w:szCs w:val="24"/>
              </w:rPr>
              <w:t xml:space="preserve">Ask questions if not sure and clarify information  </w:t>
            </w:r>
          </w:p>
          <w:p w14:paraId="226423AF" w14:textId="77777777" w:rsidR="00121488" w:rsidRDefault="00121488" w:rsidP="00121488"/>
          <w:p w14:paraId="76B9AE16" w14:textId="77777777" w:rsidR="00121488" w:rsidRDefault="00121488" w:rsidP="00121488"/>
          <w:p w14:paraId="4C588710" w14:textId="77777777" w:rsidR="00121488" w:rsidRDefault="00121488" w:rsidP="00121488"/>
          <w:p w14:paraId="7B42616D" w14:textId="77777777" w:rsidR="00121488" w:rsidRDefault="00121488" w:rsidP="00121488"/>
        </w:tc>
      </w:tr>
      <w:tr w:rsidR="00121488" w14:paraId="013380D0" w14:textId="77777777" w:rsidTr="0006637D">
        <w:trPr>
          <w:trHeight w:val="3969"/>
        </w:trPr>
        <w:tc>
          <w:tcPr>
            <w:tcW w:w="5000" w:type="pct"/>
            <w:tcBorders>
              <w:right w:val="single" w:sz="4" w:space="0" w:color="auto"/>
            </w:tcBorders>
          </w:tcPr>
          <w:p w14:paraId="773533E7" w14:textId="77777777" w:rsidR="00121488" w:rsidRDefault="00121488" w:rsidP="00121488"/>
          <w:p w14:paraId="4F15263E" w14:textId="77777777" w:rsidR="00121488" w:rsidRDefault="00121488" w:rsidP="00121488">
            <w:r w:rsidRPr="00B46E0D">
              <w:t xml:space="preserve">Scenario </w:t>
            </w:r>
            <w:r>
              <w:t xml:space="preserve"> 20</w:t>
            </w:r>
          </w:p>
          <w:p w14:paraId="79690624" w14:textId="77777777" w:rsidR="00121488" w:rsidRDefault="00121488" w:rsidP="00121488"/>
          <w:p w14:paraId="4D1D8951" w14:textId="77777777" w:rsidR="00121488" w:rsidRDefault="00121488" w:rsidP="00121488">
            <w:pPr>
              <w:rPr>
                <w:b/>
                <w:sz w:val="28"/>
                <w:szCs w:val="28"/>
              </w:rPr>
            </w:pPr>
            <w:r>
              <w:rPr>
                <w:b/>
                <w:sz w:val="28"/>
                <w:szCs w:val="28"/>
              </w:rPr>
              <w:t>STUDENT  NAME:</w:t>
            </w:r>
          </w:p>
          <w:p w14:paraId="0129B42F" w14:textId="77777777" w:rsidR="00121488" w:rsidRPr="003C5DEB" w:rsidRDefault="00121488" w:rsidP="00121488">
            <w:pPr>
              <w:rPr>
                <w:b/>
                <w:sz w:val="16"/>
                <w:szCs w:val="16"/>
              </w:rPr>
            </w:pPr>
          </w:p>
          <w:p w14:paraId="37F214B0" w14:textId="77777777" w:rsidR="00121488" w:rsidRDefault="00121488" w:rsidP="00121488">
            <w:pPr>
              <w:rPr>
                <w:b/>
                <w:sz w:val="28"/>
                <w:szCs w:val="28"/>
              </w:rPr>
            </w:pPr>
            <w:r w:rsidRPr="000662D6">
              <w:rPr>
                <w:b/>
                <w:sz w:val="28"/>
                <w:szCs w:val="28"/>
              </w:rPr>
              <w:t xml:space="preserve">You are working at </w:t>
            </w:r>
            <w:r>
              <w:rPr>
                <w:b/>
                <w:sz w:val="28"/>
                <w:szCs w:val="28"/>
              </w:rPr>
              <w:t>Nina’s Fish and Chips</w:t>
            </w:r>
          </w:p>
          <w:p w14:paraId="5D1084D2" w14:textId="77777777" w:rsidR="00121488" w:rsidRPr="000662D6" w:rsidRDefault="00121488" w:rsidP="00121488">
            <w:pPr>
              <w:rPr>
                <w:b/>
                <w:sz w:val="28"/>
                <w:szCs w:val="28"/>
              </w:rPr>
            </w:pPr>
          </w:p>
          <w:p w14:paraId="5DC44C45" w14:textId="77777777" w:rsidR="00121488" w:rsidRDefault="00121488" w:rsidP="00121488">
            <w:pPr>
              <w:pStyle w:val="ListParagraph"/>
              <w:numPr>
                <w:ilvl w:val="0"/>
                <w:numId w:val="21"/>
              </w:numPr>
            </w:pPr>
            <w:r>
              <w:t>You take a call for a colleague who is NOT available.</w:t>
            </w:r>
          </w:p>
          <w:p w14:paraId="4EAEE70E" w14:textId="77777777" w:rsidR="00121488" w:rsidRDefault="00121488" w:rsidP="00121488">
            <w:pPr>
              <w:pStyle w:val="ListParagraph"/>
              <w:numPr>
                <w:ilvl w:val="0"/>
                <w:numId w:val="21"/>
              </w:numPr>
            </w:pPr>
            <w:r>
              <w:t>Listen to the caller carefully and take the message</w:t>
            </w:r>
          </w:p>
          <w:p w14:paraId="26E2E4D2" w14:textId="77777777" w:rsidR="00121488" w:rsidRPr="0000092E" w:rsidRDefault="00121488" w:rsidP="00121488">
            <w:pPr>
              <w:pStyle w:val="ListParagraph"/>
              <w:numPr>
                <w:ilvl w:val="0"/>
                <w:numId w:val="21"/>
              </w:numPr>
              <w:rPr>
                <w:sz w:val="24"/>
                <w:szCs w:val="24"/>
              </w:rPr>
            </w:pPr>
            <w:r w:rsidRPr="0000092E">
              <w:rPr>
                <w:sz w:val="24"/>
                <w:szCs w:val="24"/>
              </w:rPr>
              <w:t xml:space="preserve">Ask questions if not sure and clarify information  </w:t>
            </w:r>
          </w:p>
          <w:p w14:paraId="697112DF" w14:textId="77777777" w:rsidR="00121488" w:rsidRDefault="00121488" w:rsidP="00121488"/>
          <w:p w14:paraId="31EDD2E6" w14:textId="77777777" w:rsidR="00121488" w:rsidRDefault="00121488" w:rsidP="00121488"/>
          <w:p w14:paraId="0BC08BE3" w14:textId="77777777" w:rsidR="003C5DEB" w:rsidRDefault="003C5DEB" w:rsidP="00121488"/>
          <w:p w14:paraId="74C33E21" w14:textId="77777777" w:rsidR="00121488" w:rsidRDefault="00121488" w:rsidP="00121488"/>
        </w:tc>
      </w:tr>
    </w:tbl>
    <w:p w14:paraId="2FE152C0" w14:textId="77777777" w:rsidR="00121488" w:rsidRDefault="00121488"/>
    <w:sectPr w:rsidR="00121488" w:rsidSect="0006637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175D"/>
    <w:multiLevelType w:val="hybridMultilevel"/>
    <w:tmpl w:val="EA00B6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8C4575"/>
    <w:multiLevelType w:val="hybridMultilevel"/>
    <w:tmpl w:val="A16C16CC"/>
    <w:lvl w:ilvl="0" w:tplc="0C090001">
      <w:start w:val="1"/>
      <w:numFmt w:val="bullet"/>
      <w:lvlText w:val=""/>
      <w:lvlJc w:val="left"/>
      <w:pPr>
        <w:ind w:left="862" w:hanging="360"/>
      </w:pPr>
      <w:rPr>
        <w:rFonts w:ascii="Symbol" w:hAnsi="Symbol" w:hint="default"/>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abstractNum w:abstractNumId="2" w15:restartNumberingAfterBreak="0">
    <w:nsid w:val="07AD3228"/>
    <w:multiLevelType w:val="hybridMultilevel"/>
    <w:tmpl w:val="EBD27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1179E5"/>
    <w:multiLevelType w:val="hybridMultilevel"/>
    <w:tmpl w:val="1C2623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657EBF"/>
    <w:multiLevelType w:val="hybridMultilevel"/>
    <w:tmpl w:val="78E2FF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FF1E21"/>
    <w:multiLevelType w:val="hybridMultilevel"/>
    <w:tmpl w:val="1DB04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3E407E"/>
    <w:multiLevelType w:val="hybridMultilevel"/>
    <w:tmpl w:val="A2122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8B7A09"/>
    <w:multiLevelType w:val="hybridMultilevel"/>
    <w:tmpl w:val="16C01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3A20D7"/>
    <w:multiLevelType w:val="hybridMultilevel"/>
    <w:tmpl w:val="303A9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A61A12"/>
    <w:multiLevelType w:val="hybridMultilevel"/>
    <w:tmpl w:val="C8B426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BA38F5"/>
    <w:multiLevelType w:val="hybridMultilevel"/>
    <w:tmpl w:val="923CB3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5E4C2A"/>
    <w:multiLevelType w:val="hybridMultilevel"/>
    <w:tmpl w:val="54CED0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967464"/>
    <w:multiLevelType w:val="hybridMultilevel"/>
    <w:tmpl w:val="D61EE4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367D52"/>
    <w:multiLevelType w:val="hybridMultilevel"/>
    <w:tmpl w:val="2B2E0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5AF3A89"/>
    <w:multiLevelType w:val="hybridMultilevel"/>
    <w:tmpl w:val="A7305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7531A02"/>
    <w:multiLevelType w:val="hybridMultilevel"/>
    <w:tmpl w:val="05169E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9355443"/>
    <w:multiLevelType w:val="hybridMultilevel"/>
    <w:tmpl w:val="C3E49C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B338D9"/>
    <w:multiLevelType w:val="hybridMultilevel"/>
    <w:tmpl w:val="4328C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32631B"/>
    <w:multiLevelType w:val="hybridMultilevel"/>
    <w:tmpl w:val="C2F83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B6523DF"/>
    <w:multiLevelType w:val="hybridMultilevel"/>
    <w:tmpl w:val="BCE29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5F1359"/>
    <w:multiLevelType w:val="hybridMultilevel"/>
    <w:tmpl w:val="C1D47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8363B0C"/>
    <w:multiLevelType w:val="hybridMultilevel"/>
    <w:tmpl w:val="FE721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06356CF"/>
    <w:multiLevelType w:val="hybridMultilevel"/>
    <w:tmpl w:val="0C4033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3"/>
  </w:num>
  <w:num w:numId="4">
    <w:abstractNumId w:val="10"/>
  </w:num>
  <w:num w:numId="5">
    <w:abstractNumId w:val="17"/>
  </w:num>
  <w:num w:numId="6">
    <w:abstractNumId w:val="11"/>
  </w:num>
  <w:num w:numId="7">
    <w:abstractNumId w:val="14"/>
  </w:num>
  <w:num w:numId="8">
    <w:abstractNumId w:val="20"/>
  </w:num>
  <w:num w:numId="9">
    <w:abstractNumId w:val="18"/>
  </w:num>
  <w:num w:numId="10">
    <w:abstractNumId w:val="0"/>
  </w:num>
  <w:num w:numId="11">
    <w:abstractNumId w:val="15"/>
  </w:num>
  <w:num w:numId="12">
    <w:abstractNumId w:val="7"/>
  </w:num>
  <w:num w:numId="13">
    <w:abstractNumId w:val="8"/>
  </w:num>
  <w:num w:numId="14">
    <w:abstractNumId w:val="6"/>
  </w:num>
  <w:num w:numId="15">
    <w:abstractNumId w:val="5"/>
  </w:num>
  <w:num w:numId="16">
    <w:abstractNumId w:val="4"/>
  </w:num>
  <w:num w:numId="17">
    <w:abstractNumId w:val="2"/>
  </w:num>
  <w:num w:numId="18">
    <w:abstractNumId w:val="22"/>
  </w:num>
  <w:num w:numId="19">
    <w:abstractNumId w:val="21"/>
  </w:num>
  <w:num w:numId="20">
    <w:abstractNumId w:val="16"/>
  </w:num>
  <w:num w:numId="21">
    <w:abstractNumId w:val="12"/>
  </w:num>
  <w:num w:numId="22">
    <w:abstractNumId w:val="3"/>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FC5"/>
    <w:rsid w:val="0000092E"/>
    <w:rsid w:val="00027AEC"/>
    <w:rsid w:val="000662D6"/>
    <w:rsid w:val="0006637D"/>
    <w:rsid w:val="000E5674"/>
    <w:rsid w:val="00107FC5"/>
    <w:rsid w:val="00121488"/>
    <w:rsid w:val="001E5DD5"/>
    <w:rsid w:val="00297414"/>
    <w:rsid w:val="00317BBB"/>
    <w:rsid w:val="00386D6E"/>
    <w:rsid w:val="003C5DEB"/>
    <w:rsid w:val="005A3F82"/>
    <w:rsid w:val="005F6FA8"/>
    <w:rsid w:val="00617456"/>
    <w:rsid w:val="006C3D70"/>
    <w:rsid w:val="007148E1"/>
    <w:rsid w:val="008A3CF4"/>
    <w:rsid w:val="008E5D0D"/>
    <w:rsid w:val="00935F35"/>
    <w:rsid w:val="009D6F5E"/>
    <w:rsid w:val="00A54A77"/>
    <w:rsid w:val="00BE4F28"/>
    <w:rsid w:val="00BE6A06"/>
    <w:rsid w:val="00C14FD8"/>
    <w:rsid w:val="00C72A1D"/>
    <w:rsid w:val="00E70E40"/>
    <w:rsid w:val="00EB54EA"/>
    <w:rsid w:val="00FD37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2524"/>
  <w15:docId w15:val="{5D07FEE7-9A25-4881-9135-D20D8D35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7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4A77"/>
    <w:pPr>
      <w:ind w:left="720"/>
      <w:contextualSpacing/>
    </w:pPr>
  </w:style>
  <w:style w:type="paragraph" w:styleId="NoSpacing">
    <w:name w:val="No Spacing"/>
    <w:uiPriority w:val="1"/>
    <w:qFormat/>
    <w:rsid w:val="00A54A77"/>
    <w:pPr>
      <w:spacing w:after="0" w:line="240" w:lineRule="auto"/>
    </w:pPr>
  </w:style>
  <w:style w:type="paragraph" w:styleId="BalloonText">
    <w:name w:val="Balloon Text"/>
    <w:basedOn w:val="Normal"/>
    <w:link w:val="BalloonTextChar"/>
    <w:uiPriority w:val="99"/>
    <w:semiHidden/>
    <w:unhideWhenUsed/>
    <w:rsid w:val="007148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48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108C333</Template>
  <TotalTime>0</TotalTime>
  <Pages>17</Pages>
  <Words>2395</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RUDAKS Anita</dc:creator>
  <cp:lastModifiedBy>PAYNE Hayden [Narrogin Senior High School]</cp:lastModifiedBy>
  <cp:revision>2</cp:revision>
  <cp:lastPrinted>2017-03-26T23:20:00Z</cp:lastPrinted>
  <dcterms:created xsi:type="dcterms:W3CDTF">2019-05-01T03:19:00Z</dcterms:created>
  <dcterms:modified xsi:type="dcterms:W3CDTF">2019-05-01T03:19:00Z</dcterms:modified>
</cp:coreProperties>
</file>