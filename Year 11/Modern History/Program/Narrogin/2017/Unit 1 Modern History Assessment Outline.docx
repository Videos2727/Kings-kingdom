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1145"/>
        <w:tblW w:w="5551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1610"/>
        <w:gridCol w:w="881"/>
        <w:gridCol w:w="2190"/>
        <w:gridCol w:w="8777"/>
      </w:tblGrid>
      <w:tr w:rsidR="00D91753" w:rsidRPr="0017191C" w14:paraId="20F278FD" w14:textId="77777777" w:rsidTr="00B04730">
        <w:trPr>
          <w:trHeight w:val="989"/>
        </w:trPr>
        <w:tc>
          <w:tcPr>
            <w:tcW w:w="661" w:type="pct"/>
            <w:tcBorders>
              <w:right w:val="single" w:sz="4" w:space="0" w:color="FFFFFF" w:themeColor="background1"/>
            </w:tcBorders>
            <w:shd w:val="clear" w:color="auto" w:fill="BD9FCF" w:themeFill="accent4"/>
            <w:vAlign w:val="center"/>
            <w:hideMark/>
          </w:tcPr>
          <w:p w14:paraId="25A73606" w14:textId="77777777" w:rsidR="00D91753" w:rsidRPr="0017191C" w:rsidRDefault="00D91753" w:rsidP="00B04730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  <w:r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(from syllabus)</w:t>
            </w:r>
          </w:p>
        </w:tc>
        <w:tc>
          <w:tcPr>
            <w:tcW w:w="51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1AD0575A" w14:textId="77777777" w:rsidR="00D91753" w:rsidRPr="0017191C" w:rsidRDefault="00D91753" w:rsidP="00B04730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type weighting 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(from syllabus)</w:t>
            </w:r>
          </w:p>
        </w:tc>
        <w:tc>
          <w:tcPr>
            <w:tcW w:w="28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45B3E300" w14:textId="77777777" w:rsidR="00D91753" w:rsidRPr="0017191C" w:rsidRDefault="00D91753" w:rsidP="00B04730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Assessment </w:t>
            </w:r>
          </w:p>
          <w:p w14:paraId="21183F88" w14:textId="77777777" w:rsidR="00D91753" w:rsidRPr="0017191C" w:rsidRDefault="00D91753" w:rsidP="00B04730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task </w:t>
            </w:r>
          </w:p>
          <w:p w14:paraId="3A4A17A7" w14:textId="77777777" w:rsidR="00D91753" w:rsidRPr="0017191C" w:rsidRDefault="00D91753" w:rsidP="00B04730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70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477A33F0" w14:textId="77777777" w:rsidR="00D91753" w:rsidRPr="0017191C" w:rsidRDefault="00D91753" w:rsidP="00B04730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When/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start and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submission date</w:t>
            </w:r>
          </w:p>
        </w:tc>
        <w:tc>
          <w:tcPr>
            <w:tcW w:w="2830" w:type="pct"/>
            <w:tcBorders>
              <w:left w:val="single" w:sz="4" w:space="0" w:color="FFFFFF" w:themeColor="background1"/>
            </w:tcBorders>
            <w:shd w:val="clear" w:color="auto" w:fill="BD9FCF" w:themeFill="accent4"/>
            <w:vAlign w:val="center"/>
            <w:hideMark/>
          </w:tcPr>
          <w:p w14:paraId="362768F6" w14:textId="77777777" w:rsidR="00D91753" w:rsidRPr="0017191C" w:rsidRDefault="00D91753" w:rsidP="00B04730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D91753" w:rsidRPr="0017191C" w14:paraId="74D838F1" w14:textId="77777777" w:rsidTr="00B04730">
        <w:trPr>
          <w:trHeight w:val="662"/>
        </w:trPr>
        <w:tc>
          <w:tcPr>
            <w:tcW w:w="661" w:type="pct"/>
            <w:vMerge w:val="restart"/>
            <w:vAlign w:val="center"/>
          </w:tcPr>
          <w:p w14:paraId="111850AA" w14:textId="77777777" w:rsidR="00D91753" w:rsidRPr="00AF32FD" w:rsidRDefault="00D91753" w:rsidP="00B04730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AF32FD">
              <w:rPr>
                <w:rFonts w:asciiTheme="minorHAnsi" w:hAnsiTheme="minorHAnsi"/>
                <w:sz w:val="20"/>
                <w:szCs w:val="20"/>
              </w:rPr>
              <w:t>Historical inquiry</w:t>
            </w:r>
          </w:p>
          <w:p w14:paraId="6CDB398F" w14:textId="77777777" w:rsidR="00D91753" w:rsidRPr="00AF32FD" w:rsidRDefault="00D91753" w:rsidP="00B04730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 w:val="restart"/>
            <w:vAlign w:val="center"/>
          </w:tcPr>
          <w:p w14:paraId="313C1ECF" w14:textId="77777777" w:rsidR="00D91753" w:rsidRPr="00A233EF" w:rsidRDefault="00D91753" w:rsidP="00B0473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  <w:p w14:paraId="6A76A86A" w14:textId="77777777" w:rsidR="00D91753" w:rsidRPr="00A233EF" w:rsidRDefault="00D91753" w:rsidP="00B0473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527D3B5" w14:textId="77777777" w:rsidR="00D91753" w:rsidRPr="00AF32FD" w:rsidRDefault="00D91753" w:rsidP="00B04730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706" w:type="pct"/>
            <w:vAlign w:val="center"/>
          </w:tcPr>
          <w:p w14:paraId="43F1A17E" w14:textId="77777777" w:rsidR="00D91753" w:rsidRPr="00AF32FD" w:rsidRDefault="00D91753" w:rsidP="00B0473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</w:p>
          <w:p w14:paraId="27CD3757" w14:textId="77777777" w:rsidR="00D91753" w:rsidRPr="00AF32FD" w:rsidRDefault="00D91753" w:rsidP="00B0473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10</w:t>
            </w:r>
          </w:p>
        </w:tc>
        <w:tc>
          <w:tcPr>
            <w:tcW w:w="2830" w:type="pct"/>
            <w:vAlign w:val="center"/>
            <w:hideMark/>
          </w:tcPr>
          <w:p w14:paraId="06D0D2E9" w14:textId="77777777" w:rsidR="00D91753" w:rsidRPr="006B16F2" w:rsidRDefault="00D91753" w:rsidP="00B04730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</w:pPr>
            <w:r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1: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Topic: </w:t>
            </w:r>
            <w:r w:rsidRPr="00F34F9C">
              <w:rPr>
                <w:rFonts w:asciiTheme="minorHAnsi" w:hAnsiTheme="minorHAnsi" w:cs="Arial"/>
                <w:bCs/>
                <w:sz w:val="20"/>
                <w:szCs w:val="20"/>
              </w:rPr>
              <w:t>The Age of Imperialism 1848 - 1914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. Major </w:t>
            </w:r>
            <w:r w:rsidRPr="006B16F2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Research Essay (historical inquiry)</w:t>
            </w:r>
          </w:p>
          <w:p w14:paraId="1437E101" w14:textId="77777777" w:rsidR="00D91753" w:rsidRDefault="00D91753" w:rsidP="00B0473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</w:pPr>
            <w:r w:rsidRPr="006B16F2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 xml:space="preserve">A general research on a </w:t>
            </w:r>
            <w:r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>prominent figure</w:t>
            </w:r>
            <w:r w:rsidRPr="006B16F2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 xml:space="preserve"> related to the period of study</w:t>
            </w: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 xml:space="preserve">. </w:t>
            </w:r>
          </w:p>
          <w:p w14:paraId="5A186499" w14:textId="5C9BF923" w:rsidR="00D91753" w:rsidRPr="00D91753" w:rsidRDefault="00D91753" w:rsidP="00B0473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</w:pPr>
            <w:r w:rsidRPr="003E2A6C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>Research begins during Week 1</w:t>
            </w: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>.</w:t>
            </w:r>
          </w:p>
        </w:tc>
      </w:tr>
      <w:tr w:rsidR="00D91753" w:rsidRPr="0017191C" w14:paraId="5C9CCFB0" w14:textId="77777777" w:rsidTr="00B04730">
        <w:trPr>
          <w:trHeight w:val="965"/>
        </w:trPr>
        <w:tc>
          <w:tcPr>
            <w:tcW w:w="661" w:type="pct"/>
            <w:vMerge/>
            <w:vAlign w:val="center"/>
          </w:tcPr>
          <w:p w14:paraId="260D5CF4" w14:textId="77777777" w:rsidR="00D91753" w:rsidRPr="00AF32FD" w:rsidRDefault="00D91753" w:rsidP="00B04730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14:paraId="69B3C997" w14:textId="77777777" w:rsidR="00D91753" w:rsidRPr="00AF32FD" w:rsidRDefault="00D91753" w:rsidP="00B04730">
            <w:pPr>
              <w:pStyle w:val="Title"/>
              <w:ind w:left="93" w:right="71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149949A" w14:textId="77777777" w:rsidR="00D91753" w:rsidRPr="00AF32FD" w:rsidRDefault="00D91753" w:rsidP="00B04730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  <w:t>10%</w:t>
            </w:r>
          </w:p>
        </w:tc>
        <w:tc>
          <w:tcPr>
            <w:tcW w:w="706" w:type="pct"/>
            <w:vAlign w:val="center"/>
          </w:tcPr>
          <w:p w14:paraId="6ED69D40" w14:textId="77777777" w:rsidR="00D91753" w:rsidRPr="00AF32FD" w:rsidRDefault="00D91753" w:rsidP="00B0473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</w:p>
          <w:p w14:paraId="3A5BA121" w14:textId="77777777" w:rsidR="00D91753" w:rsidRPr="00AF32FD" w:rsidRDefault="00D91753" w:rsidP="00B0473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2, Week 2</w:t>
            </w:r>
          </w:p>
        </w:tc>
        <w:tc>
          <w:tcPr>
            <w:tcW w:w="2830" w:type="pct"/>
            <w:vAlign w:val="center"/>
          </w:tcPr>
          <w:p w14:paraId="684132A5" w14:textId="77777777" w:rsidR="00D91753" w:rsidRPr="007266A9" w:rsidRDefault="00D91753" w:rsidP="00B04730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</w:pPr>
            <w:r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11: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Topic:</w:t>
            </w:r>
            <w:r w:rsidRPr="00F34F9C">
              <w:rPr>
                <w:rFonts w:asciiTheme="minorHAnsi" w:hAnsiTheme="minorHAnsi" w:cs="Arial"/>
                <w:bCs/>
                <w:sz w:val="20"/>
                <w:szCs w:val="20"/>
              </w:rPr>
              <w:t xml:space="preserve"> The Age of Imperialism 1848 - 1914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Validation</w:t>
            </w:r>
            <w:r w:rsidRPr="007266A9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 xml:space="preserve"> (historical inquiry)</w:t>
            </w:r>
          </w:p>
          <w:p w14:paraId="2840E4F8" w14:textId="77777777" w:rsidR="00D91753" w:rsidRPr="007D69BA" w:rsidRDefault="00D91753" w:rsidP="00B0473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 w:eastAsia="en-AU"/>
              </w:rPr>
              <w:t>A closed book, in-class essay task, to assess historical understanding gained through the inquiry process undertaken during the major research essay.</w:t>
            </w:r>
          </w:p>
        </w:tc>
      </w:tr>
      <w:tr w:rsidR="00D91753" w:rsidRPr="0017191C" w14:paraId="169DA774" w14:textId="77777777" w:rsidTr="00B04730">
        <w:trPr>
          <w:trHeight w:val="20"/>
        </w:trPr>
        <w:tc>
          <w:tcPr>
            <w:tcW w:w="661" w:type="pct"/>
            <w:vMerge w:val="restart"/>
            <w:vAlign w:val="center"/>
          </w:tcPr>
          <w:p w14:paraId="06D88BBA" w14:textId="77777777" w:rsidR="00D91753" w:rsidRPr="00AF32FD" w:rsidRDefault="00D91753" w:rsidP="00B04730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AF32FD">
              <w:rPr>
                <w:rFonts w:asciiTheme="minorHAnsi" w:hAnsiTheme="minorHAnsi"/>
                <w:sz w:val="20"/>
                <w:szCs w:val="20"/>
              </w:rPr>
              <w:t>Explanation</w:t>
            </w:r>
          </w:p>
        </w:tc>
        <w:tc>
          <w:tcPr>
            <w:tcW w:w="519" w:type="pct"/>
            <w:vMerge w:val="restart"/>
            <w:vAlign w:val="center"/>
          </w:tcPr>
          <w:p w14:paraId="3C750A8E" w14:textId="019AC1DC" w:rsidR="00D91753" w:rsidRPr="00A233EF" w:rsidRDefault="00A61F19" w:rsidP="00B0473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30</w:t>
            </w:r>
            <w:r w:rsidR="00D91753"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  <w:bookmarkStart w:id="0" w:name="_GoBack"/>
            <w:bookmarkEnd w:id="0"/>
            <w:r w:rsidR="00D91753"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284" w:type="pct"/>
            <w:vAlign w:val="center"/>
          </w:tcPr>
          <w:p w14:paraId="7122B4F6" w14:textId="2400AA76" w:rsidR="00D91753" w:rsidRPr="00AF32FD" w:rsidRDefault="008C4F6B" w:rsidP="00B04730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5 x 2</w:t>
            </w:r>
            <w:r w:rsidR="00D91753"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706" w:type="pct"/>
            <w:vAlign w:val="center"/>
          </w:tcPr>
          <w:p w14:paraId="5B85373A" w14:textId="77777777" w:rsidR="00D91753" w:rsidRDefault="00D91753" w:rsidP="00B0473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20A4A1A3" w14:textId="77777777" w:rsidR="00D91753" w:rsidRPr="00AF32FD" w:rsidRDefault="00D91753" w:rsidP="00B0473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Weeks 2,4,6,8,10</w:t>
            </w:r>
          </w:p>
        </w:tc>
        <w:tc>
          <w:tcPr>
            <w:tcW w:w="2830" w:type="pct"/>
            <w:vAlign w:val="center"/>
            <w:hideMark/>
          </w:tcPr>
          <w:p w14:paraId="66D99D77" w14:textId="77777777" w:rsidR="00D91753" w:rsidRDefault="00D91753" w:rsidP="00B0473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Tasks 2,4,6,8,10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</w:t>
            </w:r>
            <w:r w:rsidRPr="00F34F9C">
              <w:rPr>
                <w:rFonts w:asciiTheme="minorHAnsi" w:hAnsiTheme="minorHAnsi" w:cs="Arial"/>
                <w:sz w:val="20"/>
                <w:szCs w:val="20"/>
                <w:lang w:val="en-AU"/>
              </w:rPr>
              <w:t xml:space="preserve"> </w:t>
            </w:r>
            <w:r w:rsidRPr="00C060E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The Age of Imperialism 1848 - 1914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Reading Tasks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457AC15C" w14:textId="77777777" w:rsidR="00D91753" w:rsidRDefault="00D91753" w:rsidP="00B0473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fortnightly set reading, beginning during Week 1, with an associated task or question for each; the response to be submitted the following week.</w:t>
            </w:r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  <w:p w14:paraId="1158CC2D" w14:textId="77777777" w:rsidR="00D91753" w:rsidRPr="00F474DE" w:rsidRDefault="00D91753" w:rsidP="00B0473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sz w:val="20"/>
                <w:szCs w:val="20"/>
                <w:lang w:val="en-AU" w:eastAsia="en-AU"/>
              </w:rPr>
            </w:pPr>
          </w:p>
        </w:tc>
      </w:tr>
      <w:tr w:rsidR="00D91753" w:rsidRPr="0017191C" w14:paraId="1E36074C" w14:textId="77777777" w:rsidTr="00B04730">
        <w:trPr>
          <w:trHeight w:val="20"/>
        </w:trPr>
        <w:tc>
          <w:tcPr>
            <w:tcW w:w="661" w:type="pct"/>
            <w:vMerge/>
            <w:vAlign w:val="center"/>
          </w:tcPr>
          <w:p w14:paraId="392DBD18" w14:textId="77777777" w:rsidR="00D91753" w:rsidRPr="00AF32FD" w:rsidRDefault="00D91753" w:rsidP="00B04730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2ABC2526" w14:textId="77777777" w:rsidR="00D91753" w:rsidRPr="00AF32FD" w:rsidRDefault="00D91753" w:rsidP="00B04730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84" w:type="pct"/>
            <w:vAlign w:val="center"/>
          </w:tcPr>
          <w:p w14:paraId="0EE9FE12" w14:textId="34FF678D" w:rsidR="00D91753" w:rsidRPr="00AF32FD" w:rsidRDefault="00A61F19" w:rsidP="00B04730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</w:t>
            </w:r>
            <w:r w:rsidR="00D91753"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706" w:type="pct"/>
            <w:vAlign w:val="center"/>
          </w:tcPr>
          <w:p w14:paraId="41C4B528" w14:textId="77777777" w:rsidR="00D91753" w:rsidRDefault="00D91753" w:rsidP="00B0473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1, </w:t>
            </w:r>
          </w:p>
          <w:p w14:paraId="32669759" w14:textId="77777777" w:rsidR="00D91753" w:rsidRPr="00AF32FD" w:rsidRDefault="00D91753" w:rsidP="00B0473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1, </w:t>
            </w:r>
            <w:r w:rsidRPr="00AF32FD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Week </w:t>
            </w:r>
            <w:r>
              <w:rPr>
                <w:rFonts w:asciiTheme="minorHAnsi" w:hAnsiTheme="minorHAnsi" w:cs="Arial"/>
                <w:b w:val="0"/>
                <w:sz w:val="20"/>
                <w:szCs w:val="20"/>
              </w:rPr>
              <w:t>5</w:t>
            </w:r>
          </w:p>
        </w:tc>
        <w:tc>
          <w:tcPr>
            <w:tcW w:w="2830" w:type="pct"/>
            <w:vAlign w:val="center"/>
          </w:tcPr>
          <w:p w14:paraId="24C906AD" w14:textId="77777777" w:rsidR="00D91753" w:rsidRDefault="00D91753" w:rsidP="00B04730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3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Topic:</w:t>
            </w:r>
            <w:r w:rsidRPr="00F34F9C">
              <w:rPr>
                <w:rFonts w:asciiTheme="minorHAnsi" w:hAnsiTheme="minorHAnsi" w:cs="Arial"/>
                <w:sz w:val="20"/>
                <w:szCs w:val="20"/>
                <w:lang w:val="en-AU"/>
              </w:rPr>
              <w:t xml:space="preserve"> </w:t>
            </w:r>
            <w:r w:rsidRPr="00C060E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The Age of Imperialism 1848 - 1914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.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In-Class Essay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One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4F11F06A" w14:textId="77777777" w:rsidR="00D91753" w:rsidRDefault="00D91753" w:rsidP="00B04730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A closed-book essay task related to the 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causes</w:t>
            </w: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of 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Imperialism.</w:t>
            </w:r>
          </w:p>
          <w:p w14:paraId="7E40FCFA" w14:textId="77777777" w:rsidR="00D91753" w:rsidRPr="00F474DE" w:rsidRDefault="00D91753" w:rsidP="00B04730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</w:tr>
      <w:tr w:rsidR="00D91753" w:rsidRPr="0017191C" w14:paraId="229B4F91" w14:textId="77777777" w:rsidTr="00B04730">
        <w:trPr>
          <w:trHeight w:val="775"/>
        </w:trPr>
        <w:tc>
          <w:tcPr>
            <w:tcW w:w="661" w:type="pct"/>
            <w:vMerge/>
            <w:vAlign w:val="center"/>
          </w:tcPr>
          <w:p w14:paraId="19C2A77C" w14:textId="77777777" w:rsidR="00D91753" w:rsidRPr="00AF32FD" w:rsidRDefault="00D91753" w:rsidP="00B04730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5B9FEE5A" w14:textId="77777777" w:rsidR="00D91753" w:rsidRPr="00AF32FD" w:rsidRDefault="00D91753" w:rsidP="00B04730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84" w:type="pct"/>
            <w:vAlign w:val="center"/>
          </w:tcPr>
          <w:p w14:paraId="2187D647" w14:textId="3BE7FF47" w:rsidR="00D91753" w:rsidRDefault="00A61F19" w:rsidP="00B04730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</w:t>
            </w:r>
            <w:r w:rsidR="00D91753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706" w:type="pct"/>
            <w:vAlign w:val="center"/>
          </w:tcPr>
          <w:p w14:paraId="733424A0" w14:textId="77777777" w:rsidR="00D91753" w:rsidRDefault="00D91753" w:rsidP="00B0473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1, </w:t>
            </w:r>
          </w:p>
          <w:p w14:paraId="326E0F3A" w14:textId="77777777" w:rsidR="00D91753" w:rsidRPr="00AF32FD" w:rsidRDefault="00D91753" w:rsidP="00B0473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2, Week 3</w:t>
            </w:r>
          </w:p>
        </w:tc>
        <w:tc>
          <w:tcPr>
            <w:tcW w:w="2830" w:type="pct"/>
            <w:vAlign w:val="center"/>
          </w:tcPr>
          <w:p w14:paraId="434AFCB6" w14:textId="77777777" w:rsidR="00D91753" w:rsidRDefault="00D91753" w:rsidP="00B04730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5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Topic:</w:t>
            </w:r>
            <w:r w:rsidRPr="00F34F9C">
              <w:rPr>
                <w:rFonts w:asciiTheme="minorHAnsi" w:hAnsiTheme="minorHAnsi" w:cs="Arial"/>
                <w:sz w:val="20"/>
                <w:szCs w:val="20"/>
                <w:lang w:val="en-AU"/>
              </w:rPr>
              <w:t xml:space="preserve"> </w:t>
            </w:r>
            <w:r w:rsidRPr="00C060E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The Age of Imperialism 1848 - 1914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.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In-Class Essay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Two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2ECDA763" w14:textId="77777777" w:rsidR="00D91753" w:rsidRPr="00F474DE" w:rsidRDefault="00D91753" w:rsidP="00B0473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sz w:val="20"/>
                <w:szCs w:val="20"/>
                <w:lang w:val="en-AU" w:eastAsia="en-AU"/>
              </w:rPr>
            </w:pP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closed-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book essay task related to the impacts of imperialism. </w:t>
            </w:r>
          </w:p>
        </w:tc>
      </w:tr>
      <w:tr w:rsidR="00D91753" w:rsidRPr="0017191C" w14:paraId="06D85A96" w14:textId="77777777" w:rsidTr="00B04730">
        <w:trPr>
          <w:trHeight w:val="20"/>
        </w:trPr>
        <w:tc>
          <w:tcPr>
            <w:tcW w:w="661" w:type="pct"/>
            <w:vMerge w:val="restart"/>
            <w:vAlign w:val="center"/>
          </w:tcPr>
          <w:p w14:paraId="3B4835E8" w14:textId="77777777" w:rsidR="00D91753" w:rsidRPr="00AF32FD" w:rsidRDefault="00D91753" w:rsidP="00B04730">
            <w:pPr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AF32FD">
              <w:rPr>
                <w:rFonts w:asciiTheme="minorHAnsi" w:hAnsiTheme="minorHAnsi"/>
                <w:sz w:val="20"/>
                <w:szCs w:val="20"/>
              </w:rPr>
              <w:t>Source analysis</w:t>
            </w:r>
          </w:p>
        </w:tc>
        <w:tc>
          <w:tcPr>
            <w:tcW w:w="519" w:type="pct"/>
            <w:vMerge w:val="restart"/>
            <w:vAlign w:val="center"/>
          </w:tcPr>
          <w:p w14:paraId="5C48E304" w14:textId="68956AAE" w:rsidR="00D91753" w:rsidRPr="00A233EF" w:rsidRDefault="00A61F19" w:rsidP="00B04730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="00D91753"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284" w:type="pct"/>
            <w:vAlign w:val="center"/>
          </w:tcPr>
          <w:p w14:paraId="7339F335" w14:textId="1AE52BCA" w:rsidR="00D91753" w:rsidRPr="00AF32FD" w:rsidRDefault="00A61F19" w:rsidP="00B04730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="00D91753"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706" w:type="pct"/>
            <w:vAlign w:val="center"/>
          </w:tcPr>
          <w:p w14:paraId="11342188" w14:textId="77777777" w:rsidR="00D91753" w:rsidRDefault="00D91753" w:rsidP="00B0473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</w:t>
            </w:r>
          </w:p>
          <w:p w14:paraId="17F719D4" w14:textId="77777777" w:rsidR="00D91753" w:rsidRPr="00AF32FD" w:rsidRDefault="00D91753" w:rsidP="00B04730">
            <w:pPr>
              <w:pStyle w:val="Title"/>
              <w:ind w:left="141"/>
              <w:jc w:val="left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Term 1, </w:t>
            </w:r>
            <w:r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t>Week 7</w:t>
            </w:r>
          </w:p>
        </w:tc>
        <w:tc>
          <w:tcPr>
            <w:tcW w:w="2830" w:type="pct"/>
            <w:vAlign w:val="center"/>
          </w:tcPr>
          <w:p w14:paraId="7DA68F10" w14:textId="77777777" w:rsidR="00D91753" w:rsidRDefault="00D91753" w:rsidP="00B04730">
            <w:pPr>
              <w:ind w:left="93" w:right="74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Task 7</w:t>
            </w:r>
            <w:r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sz w:val="20"/>
                <w:szCs w:val="20"/>
              </w:rPr>
              <w:t>Topic:</w:t>
            </w:r>
            <w:r w:rsidRPr="00F34F9C">
              <w:rPr>
                <w:rFonts w:asciiTheme="minorHAnsi" w:hAnsiTheme="minorHAnsi" w:cs="Arial"/>
                <w:bCs/>
                <w:sz w:val="20"/>
                <w:szCs w:val="20"/>
              </w:rPr>
              <w:t xml:space="preserve"> The Age of Imperialism 1848 - 1914</w:t>
            </w:r>
            <w:r w:rsidRPr="007266A9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C87FDA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Source Analysis One</w:t>
            </w:r>
            <w:r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 xml:space="preserve">. </w:t>
            </w:r>
            <w:r w:rsidRPr="00C87FD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 xml:space="preserve">A set of written tasks to be completed after the analysis of a series of historical sources related to events, ideas and/or concepts related to </w:t>
            </w:r>
            <w:r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>the Age of Imperialism.</w:t>
            </w:r>
          </w:p>
          <w:p w14:paraId="79CB49BA" w14:textId="77777777" w:rsidR="00D91753" w:rsidRPr="00F474DE" w:rsidRDefault="00D91753" w:rsidP="00B04730">
            <w:pPr>
              <w:ind w:left="93" w:right="74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91753" w:rsidRPr="0017191C" w14:paraId="3458849B" w14:textId="77777777" w:rsidTr="00B04730">
        <w:trPr>
          <w:trHeight w:val="785"/>
        </w:trPr>
        <w:tc>
          <w:tcPr>
            <w:tcW w:w="661" w:type="pct"/>
            <w:vMerge/>
            <w:vAlign w:val="center"/>
          </w:tcPr>
          <w:p w14:paraId="3517E344" w14:textId="77777777" w:rsidR="00D91753" w:rsidRPr="00AF32FD" w:rsidRDefault="00D91753" w:rsidP="00B04730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14:paraId="70767913" w14:textId="77777777" w:rsidR="00D91753" w:rsidRPr="00AF32FD" w:rsidRDefault="00D91753" w:rsidP="00B04730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84" w:type="pct"/>
            <w:vAlign w:val="center"/>
          </w:tcPr>
          <w:p w14:paraId="0C0FB1C9" w14:textId="109E9C7A" w:rsidR="00D91753" w:rsidRPr="00AF32FD" w:rsidRDefault="00A61F19" w:rsidP="000A3D05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</w:t>
            </w:r>
            <w:r w:rsidR="00D91753"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706" w:type="pct"/>
            <w:vAlign w:val="center"/>
          </w:tcPr>
          <w:p w14:paraId="51242471" w14:textId="77777777" w:rsidR="00D91753" w:rsidRDefault="00D91753" w:rsidP="00B0473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1, </w:t>
            </w:r>
          </w:p>
          <w:p w14:paraId="7296D445" w14:textId="77777777" w:rsidR="00D91753" w:rsidRPr="00AF32FD" w:rsidRDefault="00D91753" w:rsidP="00B04730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9</w:t>
            </w:r>
          </w:p>
        </w:tc>
        <w:tc>
          <w:tcPr>
            <w:tcW w:w="2830" w:type="pct"/>
            <w:vAlign w:val="center"/>
          </w:tcPr>
          <w:p w14:paraId="1F5A5760" w14:textId="77777777" w:rsidR="00D91753" w:rsidRDefault="00D91753" w:rsidP="00B04730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9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FA5B66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 The</w:t>
            </w:r>
            <w:r w:rsidRPr="00F34F9C">
              <w:rPr>
                <w:rFonts w:asciiTheme="minorHAnsi" w:hAnsiTheme="minorHAnsi" w:cs="Arial"/>
                <w:b w:val="0"/>
                <w:i/>
                <w:iCs/>
                <w:sz w:val="20"/>
                <w:szCs w:val="20"/>
                <w:lang w:val="en-GB"/>
              </w:rPr>
              <w:t xml:space="preserve"> Age of Imperialism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C87FDA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>Source Analysis Two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. </w:t>
            </w:r>
            <w:r w:rsidRPr="00C87FDA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A set of written tasks to be completed after the analysis of a series of historical sources related to events, ideas and/or concepts 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related to the Age of Imperialism.</w:t>
            </w:r>
          </w:p>
          <w:p w14:paraId="67D6BE89" w14:textId="77777777" w:rsidR="00D91753" w:rsidRPr="00F474DE" w:rsidRDefault="00D91753" w:rsidP="00B04730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</w:tr>
      <w:tr w:rsidR="00D91753" w:rsidRPr="0017191C" w14:paraId="2EBAF14B" w14:textId="77777777" w:rsidTr="00B04730">
        <w:trPr>
          <w:trHeight w:val="531"/>
        </w:trPr>
        <w:tc>
          <w:tcPr>
            <w:tcW w:w="661" w:type="pct"/>
            <w:vAlign w:val="center"/>
          </w:tcPr>
          <w:p w14:paraId="42E40B4B" w14:textId="77777777" w:rsidR="00D91753" w:rsidRPr="00AF32FD" w:rsidRDefault="00D91753" w:rsidP="00B04730">
            <w:pPr>
              <w:pStyle w:val="Title"/>
              <w:ind w:left="3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Examination</w:t>
            </w:r>
          </w:p>
        </w:tc>
        <w:tc>
          <w:tcPr>
            <w:tcW w:w="519" w:type="pct"/>
            <w:vAlign w:val="center"/>
          </w:tcPr>
          <w:p w14:paraId="4192260C" w14:textId="3188D496" w:rsidR="00D91753" w:rsidRPr="00A233EF" w:rsidRDefault="008C4F6B" w:rsidP="00B04730">
            <w:pPr>
              <w:ind w:right="74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30</w:t>
            </w:r>
            <w:r w:rsidR="00D91753" w:rsidRPr="00AF32FD">
              <w:rPr>
                <w:rFonts w:asciiTheme="minorHAnsi" w:hAnsiTheme="minorHAnsi"/>
                <w:bCs/>
                <w:sz w:val="20"/>
                <w:szCs w:val="20"/>
              </w:rPr>
              <w:t>%</w:t>
            </w:r>
          </w:p>
        </w:tc>
        <w:tc>
          <w:tcPr>
            <w:tcW w:w="284" w:type="pct"/>
            <w:vAlign w:val="center"/>
          </w:tcPr>
          <w:p w14:paraId="1ECA601F" w14:textId="4B36DC98" w:rsidR="00D91753" w:rsidRPr="00AF32FD" w:rsidRDefault="008C4F6B" w:rsidP="00B04730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3</w:t>
            </w:r>
            <w:r w:rsidR="00D91753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0</w:t>
            </w:r>
            <w:r w:rsidR="00D91753" w:rsidRPr="00AF32FD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706" w:type="pct"/>
            <w:vAlign w:val="center"/>
          </w:tcPr>
          <w:p w14:paraId="54D63CDC" w14:textId="77777777" w:rsidR="00D91753" w:rsidRDefault="00D91753" w:rsidP="00B04730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Semester, </w:t>
            </w:r>
          </w:p>
          <w:p w14:paraId="39E99538" w14:textId="77777777" w:rsidR="00D91753" w:rsidRPr="00AF32FD" w:rsidRDefault="00D91753" w:rsidP="00B04730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Term 2, Week 5</w:t>
            </w:r>
          </w:p>
        </w:tc>
        <w:tc>
          <w:tcPr>
            <w:tcW w:w="2830" w:type="pct"/>
            <w:vAlign w:val="center"/>
          </w:tcPr>
          <w:p w14:paraId="510E6241" w14:textId="77777777" w:rsidR="00D91753" w:rsidRDefault="00D91753" w:rsidP="00B04730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Task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12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Examination </w:t>
            </w:r>
            <w:r w:rsidRPr="007266A9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AU"/>
              </w:rPr>
              <w:t>The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AU"/>
              </w:rPr>
              <w:t xml:space="preserve"> Age of Imperialism 1848-1914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: Two Essay tasks; one source analysis task.</w:t>
            </w:r>
            <w:r w:rsidRPr="00FA5B66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  <w:p w14:paraId="2FDC3A72" w14:textId="77777777" w:rsidR="00D91753" w:rsidRPr="00F474DE" w:rsidRDefault="00D91753" w:rsidP="00B04730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</w:tc>
      </w:tr>
      <w:tr w:rsidR="00D91753" w:rsidRPr="0017191C" w14:paraId="379C16B2" w14:textId="77777777" w:rsidTr="00B04730">
        <w:trPr>
          <w:trHeight w:val="20"/>
        </w:trPr>
        <w:tc>
          <w:tcPr>
            <w:tcW w:w="661" w:type="pct"/>
            <w:shd w:val="clear" w:color="auto" w:fill="E4D8EB" w:themeFill="accent4" w:themeFillTint="66"/>
            <w:vAlign w:val="center"/>
          </w:tcPr>
          <w:p w14:paraId="54C7A7D5" w14:textId="77777777" w:rsidR="00D91753" w:rsidRPr="004F2F81" w:rsidRDefault="00D91753" w:rsidP="00B04730">
            <w:pPr>
              <w:pStyle w:val="Title"/>
              <w:ind w:left="3"/>
              <w:rPr>
                <w:rFonts w:asciiTheme="minorHAnsi" w:hAnsiTheme="minorHAnsi" w:cs="Arial"/>
                <w:sz w:val="22"/>
                <w:szCs w:val="22"/>
              </w:rPr>
            </w:pPr>
            <w:r w:rsidRPr="004F2F81">
              <w:rPr>
                <w:rFonts w:asciiTheme="minorHAnsi" w:hAnsiTheme="minorHAnsi" w:cs="Arial"/>
                <w:sz w:val="22"/>
                <w:szCs w:val="22"/>
              </w:rPr>
              <w:t>Total</w:t>
            </w:r>
          </w:p>
        </w:tc>
        <w:tc>
          <w:tcPr>
            <w:tcW w:w="519" w:type="pct"/>
            <w:shd w:val="clear" w:color="auto" w:fill="E4D8EB" w:themeFill="accent4" w:themeFillTint="66"/>
            <w:vAlign w:val="center"/>
          </w:tcPr>
          <w:p w14:paraId="0A7E6B34" w14:textId="77777777" w:rsidR="00D91753" w:rsidRPr="004F2F81" w:rsidRDefault="00D91753" w:rsidP="00B04730">
            <w:pPr>
              <w:pStyle w:val="Title"/>
              <w:ind w:left="93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100</w:t>
            </w:r>
            <w:r w:rsidRPr="004F2F81">
              <w:rPr>
                <w:rFonts w:asciiTheme="minorHAnsi" w:hAnsiTheme="minorHAnsi" w:cs="Arial"/>
                <w:sz w:val="22"/>
                <w:szCs w:val="22"/>
              </w:rPr>
              <w:t>%</w:t>
            </w:r>
          </w:p>
        </w:tc>
        <w:tc>
          <w:tcPr>
            <w:tcW w:w="284" w:type="pct"/>
            <w:shd w:val="clear" w:color="auto" w:fill="E4D8EB" w:themeFill="accent4" w:themeFillTint="66"/>
            <w:vAlign w:val="center"/>
          </w:tcPr>
          <w:p w14:paraId="2EE34EAF" w14:textId="77777777" w:rsidR="00D91753" w:rsidRPr="004F2F81" w:rsidRDefault="00D91753" w:rsidP="00B04730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100</w:t>
            </w:r>
            <w:r w:rsidRPr="004F2F81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706" w:type="pct"/>
            <w:shd w:val="clear" w:color="auto" w:fill="E4D8EB" w:themeFill="accent4" w:themeFillTint="66"/>
          </w:tcPr>
          <w:p w14:paraId="614E4A2B" w14:textId="77777777" w:rsidR="00D91753" w:rsidRPr="0017191C" w:rsidRDefault="00D91753" w:rsidP="00B04730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830" w:type="pct"/>
            <w:shd w:val="clear" w:color="auto" w:fill="E4D8EB" w:themeFill="accent4" w:themeFillTint="66"/>
            <w:vAlign w:val="center"/>
          </w:tcPr>
          <w:p w14:paraId="13802F1D" w14:textId="77777777" w:rsidR="00D91753" w:rsidRPr="0017191C" w:rsidRDefault="00D91753" w:rsidP="00B04730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14:paraId="2002D8C7" w14:textId="5C3AC164" w:rsidR="00B04730" w:rsidRDefault="00B04730" w:rsidP="00AF32FD">
      <w:pPr>
        <w:rPr>
          <w:sz w:val="18"/>
          <w:szCs w:val="18"/>
          <w:lang w:val="en-GB" w:eastAsia="ja-JP"/>
        </w:rPr>
      </w:pPr>
      <w:r>
        <w:rPr>
          <w:rFonts w:ascii="Franklin Gothic Book" w:hAnsi="Franklin Gothic Book"/>
          <w:b/>
          <w:noProof/>
          <w:color w:val="46328C"/>
          <w:sz w:val="32"/>
        </w:rPr>
        <w:drawing>
          <wp:anchor distT="0" distB="0" distL="114300" distR="114300" simplePos="0" relativeHeight="251659264" behindDoc="1" locked="0" layoutInCell="1" allowOverlap="1" wp14:anchorId="21090B64" wp14:editId="551A0C31">
            <wp:simplePos x="0" y="0"/>
            <wp:positionH relativeFrom="column">
              <wp:posOffset>8077200</wp:posOffset>
            </wp:positionH>
            <wp:positionV relativeFrom="paragraph">
              <wp:posOffset>-322580</wp:posOffset>
            </wp:positionV>
            <wp:extent cx="1162050" cy="925195"/>
            <wp:effectExtent l="0" t="0" r="0" b="8255"/>
            <wp:wrapTight wrapText="bothSides">
              <wp:wrapPolygon edited="0">
                <wp:start x="1416" y="0"/>
                <wp:lineTo x="1416" y="21348"/>
                <wp:lineTo x="19830" y="21348"/>
                <wp:lineTo x="19830" y="0"/>
                <wp:lineTo x="1416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92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DB9271" w14:textId="77777777" w:rsidR="00EB7302" w:rsidRPr="00C87FDA" w:rsidRDefault="00EB7302" w:rsidP="00EB7302">
      <w:pPr>
        <w:pStyle w:val="Heading1"/>
        <w:ind w:left="0"/>
        <w:rPr>
          <w:sz w:val="24"/>
          <w:szCs w:val="24"/>
        </w:rPr>
      </w:pPr>
      <w:r w:rsidRPr="00C87FDA">
        <w:rPr>
          <w:sz w:val="24"/>
          <w:szCs w:val="24"/>
        </w:rPr>
        <w:t>A</w:t>
      </w:r>
      <w:r>
        <w:rPr>
          <w:sz w:val="24"/>
          <w:szCs w:val="24"/>
        </w:rPr>
        <w:t>ssessment O</w:t>
      </w:r>
      <w:r w:rsidRPr="00C87FDA">
        <w:rPr>
          <w:sz w:val="24"/>
          <w:szCs w:val="24"/>
        </w:rPr>
        <w:t xml:space="preserve">utline: Modern History – ATAR </w:t>
      </w:r>
      <w:r>
        <w:rPr>
          <w:sz w:val="24"/>
          <w:szCs w:val="24"/>
        </w:rPr>
        <w:t xml:space="preserve">Year 11: </w:t>
      </w:r>
    </w:p>
    <w:p w14:paraId="7A8DDCB4" w14:textId="77777777" w:rsidR="00EB7302" w:rsidRPr="00C87FDA" w:rsidRDefault="00EB7302" w:rsidP="00EB7302">
      <w:pPr>
        <w:pStyle w:val="Heading2"/>
        <w:spacing w:before="0" w:after="0"/>
        <w:ind w:left="-426" w:firstLine="426"/>
        <w:rPr>
          <w:sz w:val="22"/>
          <w:szCs w:val="22"/>
        </w:rPr>
      </w:pPr>
      <w:r>
        <w:rPr>
          <w:sz w:val="22"/>
          <w:szCs w:val="22"/>
        </w:rPr>
        <w:t>Unit 1</w:t>
      </w:r>
      <w:r w:rsidRPr="00C87FDA">
        <w:rPr>
          <w:sz w:val="22"/>
          <w:szCs w:val="22"/>
        </w:rPr>
        <w:t xml:space="preserve"> – </w:t>
      </w:r>
      <w:r>
        <w:rPr>
          <w:sz w:val="22"/>
          <w:szCs w:val="22"/>
        </w:rPr>
        <w:t xml:space="preserve">Understanding the Modern World </w:t>
      </w:r>
      <w:r w:rsidRPr="00C87FDA">
        <w:rPr>
          <w:sz w:val="22"/>
          <w:szCs w:val="22"/>
        </w:rPr>
        <w:t>(Elective</w:t>
      </w:r>
      <w:r>
        <w:rPr>
          <w:sz w:val="22"/>
          <w:szCs w:val="22"/>
        </w:rPr>
        <w:t xml:space="preserve"> 5</w:t>
      </w:r>
      <w:r w:rsidRPr="00C87FDA">
        <w:rPr>
          <w:sz w:val="22"/>
          <w:szCs w:val="22"/>
        </w:rPr>
        <w:t>: The</w:t>
      </w:r>
      <w:r>
        <w:rPr>
          <w:sz w:val="22"/>
          <w:szCs w:val="22"/>
        </w:rPr>
        <w:t xml:space="preserve"> Age of Imperialism 1848-1914</w:t>
      </w:r>
      <w:r w:rsidRPr="00C87FDA">
        <w:rPr>
          <w:sz w:val="22"/>
          <w:szCs w:val="22"/>
        </w:rPr>
        <w:t>)</w:t>
      </w:r>
    </w:p>
    <w:p w14:paraId="0D1F7185" w14:textId="0A52BFBB" w:rsidR="00B04730" w:rsidRDefault="00B04730" w:rsidP="00B04730">
      <w:pPr>
        <w:rPr>
          <w:sz w:val="18"/>
          <w:szCs w:val="18"/>
          <w:lang w:val="en-GB" w:eastAsia="ja-JP"/>
        </w:rPr>
      </w:pPr>
    </w:p>
    <w:p w14:paraId="23921631" w14:textId="1554407D" w:rsidR="00E045B3" w:rsidRPr="00B04730" w:rsidRDefault="00E045B3" w:rsidP="00B04730">
      <w:pPr>
        <w:rPr>
          <w:sz w:val="18"/>
          <w:szCs w:val="18"/>
          <w:lang w:val="en-GB" w:eastAsia="ja-JP"/>
        </w:rPr>
      </w:pPr>
    </w:p>
    <w:sectPr w:rsidR="00E045B3" w:rsidRPr="00B04730" w:rsidSect="00B04730">
      <w:footerReference w:type="default" r:id="rId10"/>
      <w:headerReference w:type="first" r:id="rId11"/>
      <w:footerReference w:type="first" r:id="rId12"/>
      <w:pgSz w:w="16838" w:h="11906" w:orient="landscape"/>
      <w:pgMar w:top="284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FDD0F7" w14:textId="77777777" w:rsidR="00EB7302" w:rsidRDefault="00EB7302" w:rsidP="00E35001">
      <w:r>
        <w:separator/>
      </w:r>
    </w:p>
  </w:endnote>
  <w:endnote w:type="continuationSeparator" w:id="0">
    <w:p w14:paraId="0E618F22" w14:textId="77777777" w:rsidR="00EB7302" w:rsidRDefault="00EB7302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0FD679" w14:textId="77777777" w:rsidR="00EB7302" w:rsidRPr="00897899" w:rsidRDefault="00EB7302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820FDD" w14:textId="77777777" w:rsidR="00EB7302" w:rsidRPr="00A41897" w:rsidRDefault="00EB7302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Modern History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ATAR Year 11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431466" w14:textId="77777777" w:rsidR="00EB7302" w:rsidRDefault="00EB7302" w:rsidP="00E35001">
      <w:r>
        <w:separator/>
      </w:r>
    </w:p>
  </w:footnote>
  <w:footnote w:type="continuationSeparator" w:id="0">
    <w:p w14:paraId="2DD42888" w14:textId="77777777" w:rsidR="00EB7302" w:rsidRDefault="00EB7302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BBE380" w14:textId="344257FB" w:rsidR="00EB7302" w:rsidRPr="00A233EF" w:rsidRDefault="00EB7302" w:rsidP="00D91753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right="-1351"/>
      <w:rPr>
        <w:rFonts w:ascii="Franklin Gothic Book" w:hAnsi="Franklin Gothic Book"/>
        <w:b/>
        <w:color w:val="46328C"/>
        <w:sz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2087F"/>
    <w:rsid w:val="000424CB"/>
    <w:rsid w:val="00073688"/>
    <w:rsid w:val="00095331"/>
    <w:rsid w:val="000A3D05"/>
    <w:rsid w:val="000C2C98"/>
    <w:rsid w:val="000C5216"/>
    <w:rsid w:val="000E2055"/>
    <w:rsid w:val="000E3AF4"/>
    <w:rsid w:val="000E641D"/>
    <w:rsid w:val="0013404D"/>
    <w:rsid w:val="00170D34"/>
    <w:rsid w:val="0017191C"/>
    <w:rsid w:val="0018039B"/>
    <w:rsid w:val="0018429F"/>
    <w:rsid w:val="001869B3"/>
    <w:rsid w:val="001931C0"/>
    <w:rsid w:val="001B1EAB"/>
    <w:rsid w:val="001B4B7B"/>
    <w:rsid w:val="00200736"/>
    <w:rsid w:val="00202E46"/>
    <w:rsid w:val="00206296"/>
    <w:rsid w:val="00241684"/>
    <w:rsid w:val="00273861"/>
    <w:rsid w:val="00276B40"/>
    <w:rsid w:val="00281BB5"/>
    <w:rsid w:val="00283FDF"/>
    <w:rsid w:val="00296258"/>
    <w:rsid w:val="002A27AB"/>
    <w:rsid w:val="002C1C02"/>
    <w:rsid w:val="002C57FB"/>
    <w:rsid w:val="002D2D42"/>
    <w:rsid w:val="002E4E73"/>
    <w:rsid w:val="00307024"/>
    <w:rsid w:val="00313837"/>
    <w:rsid w:val="00315761"/>
    <w:rsid w:val="00316ED5"/>
    <w:rsid w:val="00327E16"/>
    <w:rsid w:val="003352EF"/>
    <w:rsid w:val="003600D4"/>
    <w:rsid w:val="00361B00"/>
    <w:rsid w:val="003710FF"/>
    <w:rsid w:val="003858FA"/>
    <w:rsid w:val="003A221B"/>
    <w:rsid w:val="003B31DE"/>
    <w:rsid w:val="003C0817"/>
    <w:rsid w:val="003C2E8B"/>
    <w:rsid w:val="003C388B"/>
    <w:rsid w:val="003D60C7"/>
    <w:rsid w:val="003E2A6C"/>
    <w:rsid w:val="00407FE7"/>
    <w:rsid w:val="004147A1"/>
    <w:rsid w:val="00415144"/>
    <w:rsid w:val="0043442F"/>
    <w:rsid w:val="004736E2"/>
    <w:rsid w:val="004969F9"/>
    <w:rsid w:val="004A2C74"/>
    <w:rsid w:val="004B0D8D"/>
    <w:rsid w:val="004C3AF0"/>
    <w:rsid w:val="004F2F81"/>
    <w:rsid w:val="00514399"/>
    <w:rsid w:val="00523C56"/>
    <w:rsid w:val="0053723F"/>
    <w:rsid w:val="005442C0"/>
    <w:rsid w:val="00571385"/>
    <w:rsid w:val="00590104"/>
    <w:rsid w:val="005A4B87"/>
    <w:rsid w:val="005B4B65"/>
    <w:rsid w:val="005B5857"/>
    <w:rsid w:val="0060573A"/>
    <w:rsid w:val="006205A5"/>
    <w:rsid w:val="00625F21"/>
    <w:rsid w:val="0066067E"/>
    <w:rsid w:val="0067275D"/>
    <w:rsid w:val="006A6531"/>
    <w:rsid w:val="006B0000"/>
    <w:rsid w:val="006B16F2"/>
    <w:rsid w:val="006D760B"/>
    <w:rsid w:val="007044C5"/>
    <w:rsid w:val="00717862"/>
    <w:rsid w:val="00720A7B"/>
    <w:rsid w:val="00721710"/>
    <w:rsid w:val="007266A9"/>
    <w:rsid w:val="00735907"/>
    <w:rsid w:val="0076797F"/>
    <w:rsid w:val="007C5B95"/>
    <w:rsid w:val="007D69BA"/>
    <w:rsid w:val="007D70D1"/>
    <w:rsid w:val="00803555"/>
    <w:rsid w:val="00806F11"/>
    <w:rsid w:val="0087462B"/>
    <w:rsid w:val="008761E9"/>
    <w:rsid w:val="00897899"/>
    <w:rsid w:val="008A0328"/>
    <w:rsid w:val="008B35EB"/>
    <w:rsid w:val="008C4F6B"/>
    <w:rsid w:val="008F290C"/>
    <w:rsid w:val="009160F5"/>
    <w:rsid w:val="0091790E"/>
    <w:rsid w:val="009611AB"/>
    <w:rsid w:val="00987428"/>
    <w:rsid w:val="00996731"/>
    <w:rsid w:val="009B2B32"/>
    <w:rsid w:val="009E38A1"/>
    <w:rsid w:val="00A0705A"/>
    <w:rsid w:val="00A12808"/>
    <w:rsid w:val="00A14612"/>
    <w:rsid w:val="00A233EF"/>
    <w:rsid w:val="00A26B1A"/>
    <w:rsid w:val="00A3348F"/>
    <w:rsid w:val="00A44EC6"/>
    <w:rsid w:val="00A47EBE"/>
    <w:rsid w:val="00A50ECC"/>
    <w:rsid w:val="00A57E85"/>
    <w:rsid w:val="00A61F19"/>
    <w:rsid w:val="00A672E2"/>
    <w:rsid w:val="00A75CE9"/>
    <w:rsid w:val="00AB2557"/>
    <w:rsid w:val="00AB753B"/>
    <w:rsid w:val="00AF32FD"/>
    <w:rsid w:val="00AF3F0B"/>
    <w:rsid w:val="00AF607B"/>
    <w:rsid w:val="00B04730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BF66E5"/>
    <w:rsid w:val="00C060E4"/>
    <w:rsid w:val="00C33853"/>
    <w:rsid w:val="00C34582"/>
    <w:rsid w:val="00C6570F"/>
    <w:rsid w:val="00C66D64"/>
    <w:rsid w:val="00C87FDA"/>
    <w:rsid w:val="00CB187F"/>
    <w:rsid w:val="00CF2B72"/>
    <w:rsid w:val="00D02FC4"/>
    <w:rsid w:val="00D3543E"/>
    <w:rsid w:val="00D42DF7"/>
    <w:rsid w:val="00D908E8"/>
    <w:rsid w:val="00D91753"/>
    <w:rsid w:val="00DC0357"/>
    <w:rsid w:val="00DC04C7"/>
    <w:rsid w:val="00DC50A1"/>
    <w:rsid w:val="00DF1929"/>
    <w:rsid w:val="00DF6261"/>
    <w:rsid w:val="00E045B3"/>
    <w:rsid w:val="00E062E2"/>
    <w:rsid w:val="00E20FFB"/>
    <w:rsid w:val="00E33F28"/>
    <w:rsid w:val="00E35001"/>
    <w:rsid w:val="00E6067C"/>
    <w:rsid w:val="00E606D7"/>
    <w:rsid w:val="00E60D62"/>
    <w:rsid w:val="00E63C3E"/>
    <w:rsid w:val="00E66989"/>
    <w:rsid w:val="00E70121"/>
    <w:rsid w:val="00EB1E15"/>
    <w:rsid w:val="00EB55F2"/>
    <w:rsid w:val="00EB7302"/>
    <w:rsid w:val="00ED4901"/>
    <w:rsid w:val="00EE308C"/>
    <w:rsid w:val="00EF4735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74A272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EB79B9-CABF-402F-A058-E6FD279F7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394810B5</Template>
  <TotalTime>10</TotalTime>
  <Pages>1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2222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HARRIS Adam</cp:lastModifiedBy>
  <cp:revision>5</cp:revision>
  <cp:lastPrinted>2015-04-17T06:59:00Z</cp:lastPrinted>
  <dcterms:created xsi:type="dcterms:W3CDTF">2017-02-03T08:42:00Z</dcterms:created>
  <dcterms:modified xsi:type="dcterms:W3CDTF">2017-02-12T09:05:00Z</dcterms:modified>
</cp:coreProperties>
</file>