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1145"/>
        <w:tblW w:w="5551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1610"/>
        <w:gridCol w:w="1309"/>
        <w:gridCol w:w="1762"/>
        <w:gridCol w:w="8777"/>
      </w:tblGrid>
      <w:tr w:rsidR="0091550F" w:rsidRPr="0017191C" w14:paraId="557B19E3" w14:textId="77777777" w:rsidTr="0091550F">
        <w:trPr>
          <w:trHeight w:val="989"/>
        </w:trPr>
        <w:tc>
          <w:tcPr>
            <w:tcW w:w="661" w:type="pct"/>
            <w:tcBorders>
              <w:righ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01CC11D5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  <w:r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(from syllabus)</w:t>
            </w:r>
          </w:p>
        </w:tc>
        <w:tc>
          <w:tcPr>
            <w:tcW w:w="51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0CD4C244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type weighting 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(from syllabus)</w:t>
            </w:r>
          </w:p>
        </w:tc>
        <w:tc>
          <w:tcPr>
            <w:tcW w:w="42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592D72C9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Assessment </w:t>
            </w:r>
          </w:p>
          <w:p w14:paraId="3F996FD0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task </w:t>
            </w:r>
          </w:p>
          <w:p w14:paraId="7C635134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56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092F4582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When/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start and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submission date</w:t>
            </w:r>
          </w:p>
        </w:tc>
        <w:tc>
          <w:tcPr>
            <w:tcW w:w="2830" w:type="pct"/>
            <w:tcBorders>
              <w:lef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758A4B63" w14:textId="70BDDBA6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91550F" w:rsidRPr="0017191C" w14:paraId="7F11A428" w14:textId="77777777" w:rsidTr="0091550F">
        <w:trPr>
          <w:trHeight w:val="662"/>
        </w:trPr>
        <w:tc>
          <w:tcPr>
            <w:tcW w:w="661" w:type="pct"/>
            <w:vMerge w:val="restart"/>
            <w:vAlign w:val="center"/>
          </w:tcPr>
          <w:p w14:paraId="6E9CFC4B" w14:textId="77777777" w:rsidR="0091550F" w:rsidRPr="00E24930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Historical inquiry</w:t>
            </w:r>
          </w:p>
          <w:p w14:paraId="1787B97E" w14:textId="15E4EFA5" w:rsidR="0091550F" w:rsidRPr="00AF32FD" w:rsidRDefault="00E24930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(20%)</w:t>
            </w:r>
          </w:p>
        </w:tc>
        <w:tc>
          <w:tcPr>
            <w:tcW w:w="519" w:type="pct"/>
            <w:vMerge w:val="restart"/>
            <w:vAlign w:val="center"/>
          </w:tcPr>
          <w:p w14:paraId="4CE3CE25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  <w:p w14:paraId="5A684432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6D0D1B70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3456F5EF" w14:textId="77777777" w:rsidR="004D7A6D" w:rsidRPr="00AF32FD" w:rsidRDefault="004D7A6D" w:rsidP="004D7A6D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Due: Semester 2</w:t>
            </w:r>
          </w:p>
          <w:p w14:paraId="4D57EC23" w14:textId="07259710" w:rsidR="0091550F" w:rsidRPr="00AF32FD" w:rsidRDefault="004D7A6D" w:rsidP="004D7A6D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4D7A6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5</w:t>
            </w:r>
          </w:p>
        </w:tc>
        <w:tc>
          <w:tcPr>
            <w:tcW w:w="2830" w:type="pct"/>
            <w:vAlign w:val="center"/>
            <w:hideMark/>
          </w:tcPr>
          <w:p w14:paraId="410AC964" w14:textId="50C20D59" w:rsidR="0091550F" w:rsidRPr="006B16F2" w:rsidRDefault="00E24930" w:rsidP="00E24930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91550F"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 w:rsidR="0091550F">
              <w:rPr>
                <w:rFonts w:asciiTheme="minorHAnsi" w:hAnsiTheme="minorHAnsi" w:cstheme="minorHAnsi"/>
                <w:b/>
                <w:sz w:val="20"/>
                <w:szCs w:val="20"/>
              </w:rPr>
              <w:t>1:</w:t>
            </w:r>
            <w:r w:rsidR="00F366A3" w:rsidRPr="007266A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366A3" w:rsidRPr="007266A9">
              <w:rPr>
                <w:rFonts w:asciiTheme="minorHAnsi" w:hAnsiTheme="minorHAnsi" w:cstheme="minorHAnsi"/>
                <w:sz w:val="20"/>
                <w:szCs w:val="20"/>
              </w:rPr>
              <w:t>Topic:</w:t>
            </w:r>
            <w:r w:rsidR="00F366A3">
              <w:t xml:space="preserve"> </w:t>
            </w:r>
            <w:r w:rsidR="00F366A3" w:rsidRPr="00446EFA">
              <w:rPr>
                <w:rFonts w:asciiTheme="minorHAnsi" w:hAnsiTheme="minorHAnsi" w:cstheme="minorHAnsi"/>
                <w:sz w:val="20"/>
                <w:szCs w:val="20"/>
              </w:rPr>
              <w:t>Nazism in Germany 1918-1945</w:t>
            </w:r>
            <w:r w:rsidR="0091550F">
              <w:rPr>
                <w:rFonts w:asciiTheme="minorHAnsi" w:hAnsiTheme="minorHAnsi" w:cstheme="minorHAnsi"/>
                <w:sz w:val="20"/>
                <w:szCs w:val="20"/>
              </w:rPr>
              <w:t xml:space="preserve">. Major </w:t>
            </w:r>
            <w:r w:rsidR="0091550F" w:rsidRPr="006B16F2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Research Essay (historical inquiry)</w:t>
            </w:r>
          </w:p>
          <w:p w14:paraId="55DCD087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A general research on a </w:t>
            </w:r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>prominent figure</w:t>
            </w: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 related to the period of study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 xml:space="preserve">. </w:t>
            </w:r>
          </w:p>
          <w:p w14:paraId="1338A4A9" w14:textId="77777777" w:rsidR="0091550F" w:rsidRPr="00D91753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 w:rsidRPr="003E2A6C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>Research begins during Week 1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>.</w:t>
            </w:r>
          </w:p>
        </w:tc>
      </w:tr>
      <w:tr w:rsidR="0091550F" w:rsidRPr="0017191C" w14:paraId="5BBAD0A6" w14:textId="77777777" w:rsidTr="0091550F">
        <w:trPr>
          <w:trHeight w:val="965"/>
        </w:trPr>
        <w:tc>
          <w:tcPr>
            <w:tcW w:w="661" w:type="pct"/>
            <w:vMerge/>
            <w:vAlign w:val="center"/>
          </w:tcPr>
          <w:p w14:paraId="62D39EA5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14:paraId="6B7A138E" w14:textId="77777777" w:rsidR="0091550F" w:rsidRPr="00AF32FD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454D12D7" w14:textId="77777777" w:rsidR="0091550F" w:rsidRPr="00AF32FD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  <w:t>10%</w:t>
            </w:r>
          </w:p>
        </w:tc>
        <w:tc>
          <w:tcPr>
            <w:tcW w:w="568" w:type="pct"/>
            <w:vAlign w:val="center"/>
          </w:tcPr>
          <w:p w14:paraId="6F853548" w14:textId="77777777" w:rsidR="004D7A6D" w:rsidRPr="00AF32FD" w:rsidRDefault="004D7A6D" w:rsidP="004D7A6D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</w:p>
          <w:p w14:paraId="691CE1FF" w14:textId="645A1147" w:rsidR="0091550F" w:rsidRPr="00AF32FD" w:rsidRDefault="004D7A6D" w:rsidP="004D7A6D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B53AF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7</w:t>
            </w:r>
          </w:p>
        </w:tc>
        <w:tc>
          <w:tcPr>
            <w:tcW w:w="2830" w:type="pct"/>
            <w:vAlign w:val="center"/>
          </w:tcPr>
          <w:p w14:paraId="1416EDB3" w14:textId="4DE2F4D5" w:rsidR="0091550F" w:rsidRPr="00E24930" w:rsidRDefault="00E24930" w:rsidP="0091550F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</w:t>
            </w:r>
            <w:r w:rsidR="0091550F"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 w:rsidR="0091550F">
              <w:rPr>
                <w:rFonts w:asciiTheme="minorHAnsi" w:hAnsiTheme="minorHAnsi" w:cstheme="minorHAnsi"/>
                <w:b/>
                <w:sz w:val="20"/>
                <w:szCs w:val="20"/>
              </w:rPr>
              <w:t>11:</w:t>
            </w:r>
            <w:r w:rsidR="00F366A3" w:rsidRPr="007266A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366A3" w:rsidRPr="007266A9">
              <w:rPr>
                <w:rFonts w:asciiTheme="minorHAnsi" w:hAnsiTheme="minorHAnsi" w:cstheme="minorHAnsi"/>
                <w:sz w:val="20"/>
                <w:szCs w:val="20"/>
              </w:rPr>
              <w:t>Topic:</w:t>
            </w:r>
            <w:r w:rsidR="00F366A3">
              <w:t xml:space="preserve"> </w:t>
            </w:r>
            <w:r w:rsidR="00F366A3" w:rsidRPr="00446EFA">
              <w:rPr>
                <w:rFonts w:asciiTheme="minorHAnsi" w:hAnsiTheme="minorHAnsi" w:cstheme="minorHAnsi"/>
                <w:sz w:val="20"/>
                <w:szCs w:val="20"/>
              </w:rPr>
              <w:t>Nazism in Germany 1918-1945</w:t>
            </w:r>
            <w:r w:rsidR="0091550F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="0091550F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Validation</w:t>
            </w:r>
            <w:r w:rsidR="0091550F" w:rsidRPr="007266A9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 (historical inquiry)</w:t>
            </w:r>
          </w:p>
          <w:p w14:paraId="4EA99B62" w14:textId="77777777" w:rsidR="0091550F" w:rsidRPr="007D69BA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 w:eastAsia="en-AU"/>
              </w:rPr>
              <w:t>A closed book, in-class essay task, to assess historical understanding gained through the inquiry process undertaken during the major research essay.</w:t>
            </w:r>
          </w:p>
        </w:tc>
      </w:tr>
      <w:tr w:rsidR="0091550F" w:rsidRPr="0017191C" w14:paraId="28D0C1A6" w14:textId="77777777" w:rsidTr="0091550F">
        <w:trPr>
          <w:trHeight w:val="20"/>
        </w:trPr>
        <w:tc>
          <w:tcPr>
            <w:tcW w:w="661" w:type="pct"/>
            <w:vMerge w:val="restart"/>
            <w:vAlign w:val="center"/>
          </w:tcPr>
          <w:p w14:paraId="0ACA3A34" w14:textId="77777777" w:rsidR="0091550F" w:rsidRPr="00E24930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Explanation</w:t>
            </w:r>
          </w:p>
          <w:p w14:paraId="28E3462D" w14:textId="74181F6C" w:rsidR="00E24930" w:rsidRPr="00AF32FD" w:rsidRDefault="00E24930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 – 30%)</w:t>
            </w:r>
          </w:p>
        </w:tc>
        <w:tc>
          <w:tcPr>
            <w:tcW w:w="519" w:type="pct"/>
            <w:vMerge w:val="restart"/>
            <w:vAlign w:val="center"/>
          </w:tcPr>
          <w:p w14:paraId="3207E5F8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% </w:t>
            </w:r>
          </w:p>
        </w:tc>
        <w:tc>
          <w:tcPr>
            <w:tcW w:w="422" w:type="pct"/>
            <w:vAlign w:val="center"/>
          </w:tcPr>
          <w:p w14:paraId="740E28B7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5126AEC9" w14:textId="77777777" w:rsidR="0091550F" w:rsidRDefault="004D7A6D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Due: Semester 2, </w:t>
            </w:r>
          </w:p>
          <w:p w14:paraId="648C236C" w14:textId="72AADCE0" w:rsidR="004D7A6D" w:rsidRPr="00AF32FD" w:rsidRDefault="004D7A6D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Term 2, Week 7</w:t>
            </w:r>
          </w:p>
        </w:tc>
        <w:tc>
          <w:tcPr>
            <w:tcW w:w="2830" w:type="pct"/>
            <w:vAlign w:val="center"/>
            <w:hideMark/>
          </w:tcPr>
          <w:p w14:paraId="718A9735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CD4A67B" w14:textId="79C8B559" w:rsidR="004D7A6D" w:rsidRDefault="0091550F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2: </w:t>
            </w:r>
            <w:r w:rsidR="004D7A6D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Topic:</w:t>
            </w:r>
            <w:r w:rsidR="004D7A6D">
              <w:t xml:space="preserve"> </w:t>
            </w:r>
            <w:r w:rsidR="004D7A6D"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="004D7A6D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="004D7A6D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D7A6D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Reading Tasks</w:t>
            </w:r>
            <w:r w:rsidR="004D7A6D"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 w:rsidR="004D7A6D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0503B1CD" w14:textId="1CAF2B41" w:rsidR="004D7A6D" w:rsidRDefault="00F366A3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proofErr w:type="gramStart"/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A fortnightly set reading, </w:t>
            </w:r>
            <w:r w:rsidR="004D7A6D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beginning during Week 6, with an associated task or question for each; the response to be submitted the following week.</w:t>
            </w:r>
            <w:proofErr w:type="gramEnd"/>
            <w:r w:rsidR="004D7A6D" w:rsidRPr="004C3AF0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510430CB" w14:textId="2C8EA178" w:rsidR="0091550F" w:rsidRPr="0091550F" w:rsidRDefault="0091550F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18"/>
                <w:szCs w:val="18"/>
                <w:lang w:val="en-AU" w:eastAsia="en-AU"/>
              </w:rPr>
            </w:pPr>
          </w:p>
        </w:tc>
      </w:tr>
      <w:tr w:rsidR="0091550F" w:rsidRPr="0017191C" w14:paraId="7C70D681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6BA1D857" w14:textId="540C306E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3AF5760B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75BE6852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24B51A4F" w14:textId="19D2BF0F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="004D7A6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52BF20BD" w14:textId="33F3A447" w:rsidR="0091550F" w:rsidRDefault="004D7A6D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2, Week 9</w:t>
            </w:r>
          </w:p>
        </w:tc>
        <w:tc>
          <w:tcPr>
            <w:tcW w:w="2830" w:type="pct"/>
            <w:vAlign w:val="center"/>
          </w:tcPr>
          <w:p w14:paraId="7C5D7E98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154B05F" w14:textId="096406F5" w:rsidR="004D7A6D" w:rsidRDefault="0091550F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4: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="004D7A6D"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="004D7A6D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="004D7A6D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D7A6D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Reading Tasks</w:t>
            </w:r>
            <w:r w:rsidR="004D7A6D"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 w:rsidR="004D7A6D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58FF1676" w14:textId="3C89EA2A" w:rsidR="004D7A6D" w:rsidRDefault="004D7A6D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proofErr w:type="gramStart"/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fortnightly set reading, beginning during Week 8, with an associated task or question for each; the response to be submitted the following week.</w:t>
            </w:r>
            <w:proofErr w:type="gramEnd"/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bookmarkStart w:id="0" w:name="_GoBack"/>
            <w:bookmarkEnd w:id="0"/>
          </w:p>
          <w:p w14:paraId="677B336D" w14:textId="23E21A29" w:rsidR="0091550F" w:rsidRPr="0091550F" w:rsidRDefault="0091550F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1550F" w:rsidRPr="0017191C" w14:paraId="19507BDF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0FE20103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6C4D842A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74D4224F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09353600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596556DF" w14:textId="47831802" w:rsidR="0091550F" w:rsidRDefault="004D7A6D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1</w:t>
            </w:r>
          </w:p>
        </w:tc>
        <w:tc>
          <w:tcPr>
            <w:tcW w:w="2830" w:type="pct"/>
            <w:vAlign w:val="center"/>
          </w:tcPr>
          <w:p w14:paraId="54C74867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AFBB341" w14:textId="3647F060" w:rsidR="004D7A6D" w:rsidRDefault="0091550F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6: </w:t>
            </w:r>
            <w:r w:rsidR="004D7A6D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</w:t>
            </w:r>
            <w:r w:rsidR="004D7A6D">
              <w:t xml:space="preserve"> </w:t>
            </w:r>
            <w:r w:rsidR="004D7A6D"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="004D7A6D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="004D7A6D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D7A6D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Reading Tasks</w:t>
            </w:r>
            <w:r w:rsidR="004D7A6D"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 w:rsidR="004D7A6D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2518C890" w14:textId="0CA75354" w:rsidR="004D7A6D" w:rsidRDefault="004D7A6D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proofErr w:type="gramStart"/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fortnightly set reading, beginning during Week 10, with an associated task or question for each; the response to be submitted the following week.</w:t>
            </w:r>
            <w:proofErr w:type="gramEnd"/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4603D9A9" w14:textId="77777777" w:rsidR="0091550F" w:rsidRDefault="0091550F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D3B196" w14:textId="5D6B9482" w:rsidR="00F366A3" w:rsidRPr="0091550F" w:rsidRDefault="00F366A3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1550F" w:rsidRPr="0017191C" w14:paraId="3C63358D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3FACCC37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63232847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56CD24E0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170C9399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58870F79" w14:textId="4CCC2850" w:rsidR="0091550F" w:rsidRDefault="004D7A6D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3</w:t>
            </w:r>
          </w:p>
        </w:tc>
        <w:tc>
          <w:tcPr>
            <w:tcW w:w="2830" w:type="pct"/>
            <w:vAlign w:val="center"/>
          </w:tcPr>
          <w:p w14:paraId="29CE7C7D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A30E6C1" w14:textId="4B23BA8F" w:rsidR="004D7A6D" w:rsidRDefault="0091550F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8: </w:t>
            </w:r>
            <w:r w:rsidR="004D7A6D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</w:t>
            </w:r>
            <w:r w:rsidR="004D7A6D">
              <w:t xml:space="preserve"> </w:t>
            </w:r>
            <w:r w:rsidR="004D7A6D"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="004D7A6D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="004D7A6D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D7A6D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Reading Tasks</w:t>
            </w:r>
            <w:r w:rsidR="004D7A6D"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 w:rsidR="004D7A6D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2DFC1FF8" w14:textId="43FA6B29" w:rsidR="0091550F" w:rsidRPr="004D7A6D" w:rsidRDefault="004D7A6D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proofErr w:type="gramStart"/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fortnightly set reading, beginning during Week 2, with an associated task or question for each; the response to be submitted the following week.</w:t>
            </w:r>
            <w:proofErr w:type="gramEnd"/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</w:tc>
      </w:tr>
      <w:tr w:rsidR="0091550F" w:rsidRPr="0017191C" w14:paraId="0252DAD8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450A2E80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32A6BAE5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415CA73A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1A883337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762181F8" w14:textId="55235DC3" w:rsidR="0091550F" w:rsidRDefault="004D7A6D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5</w:t>
            </w:r>
          </w:p>
        </w:tc>
        <w:tc>
          <w:tcPr>
            <w:tcW w:w="2830" w:type="pct"/>
            <w:vAlign w:val="center"/>
          </w:tcPr>
          <w:p w14:paraId="1BBA4DCD" w14:textId="3FB2D860" w:rsidR="004D7A6D" w:rsidRDefault="0091550F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10: </w:t>
            </w:r>
            <w:r w:rsidR="004D7A6D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</w:t>
            </w:r>
            <w:r w:rsidR="004D7A6D">
              <w:t xml:space="preserve"> </w:t>
            </w:r>
            <w:r w:rsidR="004D7A6D"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="004D7A6D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="004D7A6D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D7A6D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Reading Tasks</w:t>
            </w:r>
            <w:r w:rsidR="004D7A6D"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 w:rsidR="004D7A6D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5547701D" w14:textId="354EEA3A" w:rsidR="004D7A6D" w:rsidRDefault="004D7A6D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proofErr w:type="gramStart"/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A fortnightly set reading, beginning during </w:t>
            </w:r>
            <w:r w:rsidR="00F366A3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Week 4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, with an associated task or question for each; the response to be submitted the following week.</w:t>
            </w:r>
            <w:proofErr w:type="gramEnd"/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323DA795" w14:textId="2CB44B52" w:rsidR="0091550F" w:rsidRPr="0091550F" w:rsidRDefault="0091550F" w:rsidP="004D7A6D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1550F" w:rsidRPr="0017191C" w14:paraId="6066ED12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3FA25088" w14:textId="77777777" w:rsidR="0091550F" w:rsidRPr="00AF32FD" w:rsidRDefault="0091550F" w:rsidP="0091550F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50F856DC" w14:textId="77777777" w:rsidR="0091550F" w:rsidRPr="00AF32FD" w:rsidRDefault="0091550F" w:rsidP="0091550F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62292484" w14:textId="77777777" w:rsidR="0091550F" w:rsidRPr="00AF32FD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55065D8B" w14:textId="77777777" w:rsidR="004D7A6D" w:rsidRDefault="004D7A6D" w:rsidP="004D7A6D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2, </w:t>
            </w:r>
          </w:p>
          <w:p w14:paraId="1C6277B2" w14:textId="703F91EF" w:rsidR="0091550F" w:rsidRPr="00AF32FD" w:rsidRDefault="004D7A6D" w:rsidP="004D7A6D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B53AF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2, </w:t>
            </w:r>
            <w:r w:rsidRPr="00B53AFA">
              <w:rPr>
                <w:rFonts w:asciiTheme="minorHAnsi" w:hAnsiTheme="minorHAnsi" w:cs="Arial"/>
                <w:b w:val="0"/>
                <w:sz w:val="20"/>
                <w:szCs w:val="20"/>
              </w:rPr>
              <w:t>Week 10</w:t>
            </w:r>
          </w:p>
        </w:tc>
        <w:tc>
          <w:tcPr>
            <w:tcW w:w="2830" w:type="pct"/>
            <w:vAlign w:val="center"/>
          </w:tcPr>
          <w:p w14:paraId="2B93A5C9" w14:textId="77777777" w:rsidR="004D7A6D" w:rsidRDefault="0091550F" w:rsidP="004D7A6D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3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4D7A6D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D7A6D"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Topic:</w:t>
            </w:r>
            <w:r w:rsidR="004D7A6D">
              <w:t xml:space="preserve"> </w:t>
            </w:r>
            <w:r w:rsidR="004D7A6D" w:rsidRPr="00446EFA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Nazism in Germany 1918-1945</w:t>
            </w:r>
            <w:r w:rsidR="004D7A6D"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.</w:t>
            </w:r>
            <w:r w:rsidR="004D7A6D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="004D7A6D" w:rsidRPr="004C3AF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="004D7A6D"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In-Class Essay </w:t>
            </w:r>
            <w:r w:rsidR="004D7A6D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One</w:t>
            </w:r>
            <w:r w:rsidR="004D7A6D"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 w:rsidR="004D7A6D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7523259D" w14:textId="2BFB9E3E" w:rsidR="0091550F" w:rsidRPr="004D7A6D" w:rsidRDefault="004D7A6D" w:rsidP="004D7A6D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closed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-book essay task related to the challenges that the Weimar Republic faced.</w:t>
            </w:r>
          </w:p>
        </w:tc>
      </w:tr>
      <w:tr w:rsidR="0091550F" w:rsidRPr="0017191C" w14:paraId="0882F4C3" w14:textId="77777777" w:rsidTr="0091550F">
        <w:trPr>
          <w:trHeight w:val="775"/>
        </w:trPr>
        <w:tc>
          <w:tcPr>
            <w:tcW w:w="661" w:type="pct"/>
            <w:vMerge/>
            <w:vAlign w:val="center"/>
          </w:tcPr>
          <w:p w14:paraId="67A1C140" w14:textId="77777777" w:rsidR="0091550F" w:rsidRPr="00AF32FD" w:rsidRDefault="0091550F" w:rsidP="0091550F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437F9BCD" w14:textId="77777777" w:rsidR="0091550F" w:rsidRPr="00AF32FD" w:rsidRDefault="0091550F" w:rsidP="0091550F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1188E25D" w14:textId="77777777" w:rsidR="0091550F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10%</w:t>
            </w:r>
          </w:p>
        </w:tc>
        <w:tc>
          <w:tcPr>
            <w:tcW w:w="568" w:type="pct"/>
            <w:vAlign w:val="center"/>
          </w:tcPr>
          <w:p w14:paraId="3F4FAF9D" w14:textId="77777777" w:rsidR="004D7A6D" w:rsidRDefault="004D7A6D" w:rsidP="004D7A6D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2, </w:t>
            </w:r>
          </w:p>
          <w:p w14:paraId="5B2F4F27" w14:textId="6F10DDD8" w:rsidR="0091550F" w:rsidRPr="00AF32FD" w:rsidRDefault="004D7A6D" w:rsidP="004D7A6D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B53AFA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8</w:t>
            </w:r>
          </w:p>
        </w:tc>
        <w:tc>
          <w:tcPr>
            <w:tcW w:w="2830" w:type="pct"/>
            <w:vAlign w:val="center"/>
          </w:tcPr>
          <w:p w14:paraId="387D52A3" w14:textId="16B93371" w:rsidR="004D7A6D" w:rsidRDefault="0091550F" w:rsidP="004D7A6D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5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4D7A6D"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Topic</w:t>
            </w:r>
            <w:r w:rsidR="004D7A6D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:</w:t>
            </w:r>
            <w:r w:rsidR="004D7A6D">
              <w:t xml:space="preserve"> </w:t>
            </w:r>
            <w:r w:rsidR="004D7A6D" w:rsidRPr="00446EFA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Nazism in Germany 1918-1945</w:t>
            </w:r>
            <w:r w:rsidR="00F366A3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: </w:t>
            </w:r>
            <w:r w:rsidR="004D7A6D"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In-Class Essay </w:t>
            </w:r>
            <w:r w:rsidR="004D7A6D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Two</w:t>
            </w:r>
            <w:r w:rsidR="004D7A6D"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 w:rsidR="004D7A6D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3287382D" w14:textId="5060AEF9" w:rsidR="0091550F" w:rsidRPr="004D7A6D" w:rsidRDefault="004D7A6D" w:rsidP="004D7A6D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closed-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book essay task related to the social movement towards extremism.</w:t>
            </w:r>
          </w:p>
        </w:tc>
      </w:tr>
      <w:tr w:rsidR="0091550F" w:rsidRPr="0017191C" w14:paraId="50257E2B" w14:textId="77777777" w:rsidTr="0091550F">
        <w:trPr>
          <w:trHeight w:val="20"/>
        </w:trPr>
        <w:tc>
          <w:tcPr>
            <w:tcW w:w="661" w:type="pct"/>
            <w:vMerge w:val="restart"/>
            <w:vAlign w:val="center"/>
          </w:tcPr>
          <w:p w14:paraId="5C7A7AD4" w14:textId="77777777" w:rsidR="0091550F" w:rsidRPr="00E24930" w:rsidRDefault="0091550F" w:rsidP="0091550F">
            <w:pPr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Source analysis</w:t>
            </w:r>
          </w:p>
          <w:p w14:paraId="22F48B39" w14:textId="540155AA" w:rsidR="00E24930" w:rsidRPr="00AF32FD" w:rsidRDefault="00E24930" w:rsidP="0091550F">
            <w:pPr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 – 30%)</w:t>
            </w:r>
          </w:p>
        </w:tc>
        <w:tc>
          <w:tcPr>
            <w:tcW w:w="519" w:type="pct"/>
            <w:vMerge w:val="restart"/>
            <w:vAlign w:val="center"/>
          </w:tcPr>
          <w:p w14:paraId="1A8DCDE5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422" w:type="pct"/>
            <w:vAlign w:val="center"/>
          </w:tcPr>
          <w:p w14:paraId="4D2088E8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0E3BCEC8" w14:textId="77777777" w:rsidR="004D7A6D" w:rsidRDefault="004D7A6D" w:rsidP="004D7A6D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2,</w:t>
            </w:r>
          </w:p>
          <w:p w14:paraId="17F582BD" w14:textId="27787BFD" w:rsidR="0091550F" w:rsidRPr="00AF32FD" w:rsidRDefault="004D7A6D" w:rsidP="004D7A6D">
            <w:pPr>
              <w:pStyle w:val="Title"/>
              <w:ind w:left="141"/>
              <w:jc w:val="left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</w:t>
            </w:r>
            <w:r w:rsidRPr="000B0A4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3, </w:t>
            </w:r>
            <w:r w:rsidRPr="000B0A48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>Week 2</w:t>
            </w:r>
          </w:p>
        </w:tc>
        <w:tc>
          <w:tcPr>
            <w:tcW w:w="2830" w:type="pct"/>
            <w:vAlign w:val="center"/>
          </w:tcPr>
          <w:p w14:paraId="40A5466E" w14:textId="481C827F" w:rsidR="0091550F" w:rsidRDefault="0091550F" w:rsidP="0091550F">
            <w:pPr>
              <w:ind w:left="93" w:right="74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Task 7</w:t>
            </w: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  <w:r w:rsidR="004D7A6D" w:rsidRPr="007266A9">
              <w:rPr>
                <w:rFonts w:asciiTheme="minorHAnsi" w:hAnsiTheme="minorHAnsi" w:cstheme="minorHAnsi"/>
                <w:sz w:val="20"/>
                <w:szCs w:val="20"/>
              </w:rPr>
              <w:t xml:space="preserve"> Topic:</w:t>
            </w:r>
            <w:r w:rsidR="004D7A6D" w:rsidRPr="00F34F9C">
              <w:rPr>
                <w:rFonts w:asciiTheme="minorHAnsi" w:hAnsiTheme="minorHAnsi" w:cs="Arial"/>
                <w:bCs/>
                <w:sz w:val="20"/>
                <w:szCs w:val="20"/>
              </w:rPr>
              <w:t xml:space="preserve"> </w:t>
            </w:r>
            <w:r w:rsidR="004D7A6D">
              <w:rPr>
                <w:rFonts w:asciiTheme="minorHAnsi" w:hAnsiTheme="minorHAnsi" w:cs="Arial"/>
                <w:bCs/>
                <w:sz w:val="20"/>
                <w:szCs w:val="20"/>
              </w:rPr>
              <w:t xml:space="preserve"> Nazism in Germany 1918-1945</w:t>
            </w:r>
            <w:r w:rsidR="004D7A6D" w:rsidRPr="007266A9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4D7A6D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D7A6D" w:rsidRPr="00C87FDA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Source Analysis One</w:t>
            </w:r>
            <w:r w:rsidR="004D7A6D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. </w:t>
            </w:r>
            <w:r w:rsidR="004D7A6D" w:rsidRPr="00C87F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related to </w:t>
            </w:r>
            <w:r w:rsidR="004D7A6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Nazi Germany.</w:t>
            </w:r>
          </w:p>
          <w:p w14:paraId="1F8BC587" w14:textId="77777777" w:rsidR="0091550F" w:rsidRPr="00F474DE" w:rsidRDefault="0091550F" w:rsidP="0091550F">
            <w:pPr>
              <w:ind w:left="93" w:right="74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50F" w:rsidRPr="0017191C" w14:paraId="40319551" w14:textId="77777777" w:rsidTr="0091550F">
        <w:trPr>
          <w:trHeight w:val="785"/>
        </w:trPr>
        <w:tc>
          <w:tcPr>
            <w:tcW w:w="661" w:type="pct"/>
            <w:vMerge/>
            <w:vAlign w:val="center"/>
          </w:tcPr>
          <w:p w14:paraId="49662551" w14:textId="77777777" w:rsidR="0091550F" w:rsidRPr="00AF32FD" w:rsidRDefault="0091550F" w:rsidP="0091550F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14:paraId="6EB26B44" w14:textId="77777777" w:rsidR="0091550F" w:rsidRPr="00AF32FD" w:rsidRDefault="0091550F" w:rsidP="0091550F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4DC9FD8C" w14:textId="77777777" w:rsidR="0091550F" w:rsidRPr="00AF32FD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4BD7F827" w14:textId="77777777" w:rsidR="004D7A6D" w:rsidRDefault="004D7A6D" w:rsidP="004D7A6D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2, </w:t>
            </w:r>
          </w:p>
          <w:p w14:paraId="73F3BA8E" w14:textId="3757D0E7" w:rsidR="0091550F" w:rsidRPr="00AF32FD" w:rsidRDefault="004D7A6D" w:rsidP="004D7A6D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0B0A48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3, Week 4</w:t>
            </w:r>
          </w:p>
        </w:tc>
        <w:tc>
          <w:tcPr>
            <w:tcW w:w="2830" w:type="pct"/>
            <w:vAlign w:val="center"/>
          </w:tcPr>
          <w:p w14:paraId="6848DD3C" w14:textId="536CD573" w:rsidR="0091550F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9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="004D7A6D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Topic:</w:t>
            </w:r>
            <w:r w:rsidR="004D7A6D">
              <w:t xml:space="preserve"> </w:t>
            </w:r>
            <w:r w:rsidR="004D7A6D" w:rsidRPr="00446EFA">
              <w:rPr>
                <w:rFonts w:asciiTheme="minorHAnsi" w:hAnsiTheme="minorHAnsi" w:cstheme="minorHAnsi"/>
                <w:b w:val="0"/>
                <w:sz w:val="20"/>
                <w:szCs w:val="20"/>
              </w:rPr>
              <w:t>Nazism in Germany 1918-1945</w:t>
            </w:r>
            <w:r w:rsidR="004D7A6D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="004D7A6D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gramStart"/>
            <w:r w:rsidR="004D7A6D" w:rsidRPr="00C87FDA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Source Analysis Two</w:t>
            </w:r>
            <w:r w:rsidR="004D7A6D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.</w:t>
            </w:r>
            <w:proofErr w:type="gramEnd"/>
            <w:r w:rsidR="004D7A6D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 </w:t>
            </w:r>
            <w:r w:rsidR="004D7A6D" w:rsidRPr="00C87FDA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</w:t>
            </w:r>
            <w:r w:rsidR="004D7A6D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related to Nazi Germany.</w:t>
            </w:r>
          </w:p>
          <w:p w14:paraId="4E5C262E" w14:textId="77777777" w:rsidR="0091550F" w:rsidRPr="00F474DE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</w:tr>
      <w:tr w:rsidR="0091550F" w:rsidRPr="0017191C" w14:paraId="2E452773" w14:textId="77777777" w:rsidTr="00F366A3">
        <w:trPr>
          <w:trHeight w:val="1331"/>
        </w:trPr>
        <w:tc>
          <w:tcPr>
            <w:tcW w:w="661" w:type="pct"/>
            <w:vAlign w:val="center"/>
          </w:tcPr>
          <w:p w14:paraId="52404395" w14:textId="77777777" w:rsidR="0091550F" w:rsidRPr="00E24930" w:rsidRDefault="0091550F" w:rsidP="0091550F">
            <w:pPr>
              <w:pStyle w:val="Title"/>
              <w:ind w:left="3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E24930">
              <w:rPr>
                <w:rFonts w:asciiTheme="minorHAnsi" w:hAnsiTheme="minorHAnsi" w:cs="Arial"/>
                <w:sz w:val="20"/>
                <w:szCs w:val="20"/>
                <w:lang w:val="en-AU"/>
              </w:rPr>
              <w:t>Examination</w:t>
            </w:r>
          </w:p>
          <w:p w14:paraId="493A1FC3" w14:textId="333C8823" w:rsidR="00E24930" w:rsidRPr="00AF32FD" w:rsidRDefault="00E24930" w:rsidP="0091550F">
            <w:pPr>
              <w:pStyle w:val="Title"/>
              <w:ind w:left="3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 w:rsidRPr="00E24930">
              <w:rPr>
                <w:rFonts w:asciiTheme="minorHAnsi" w:hAnsiTheme="minorHAnsi" w:cs="Arial"/>
                <w:sz w:val="20"/>
                <w:szCs w:val="20"/>
                <w:lang w:val="en-AU"/>
              </w:rPr>
              <w:t>(30%)</w:t>
            </w:r>
          </w:p>
        </w:tc>
        <w:tc>
          <w:tcPr>
            <w:tcW w:w="519" w:type="pct"/>
            <w:vAlign w:val="center"/>
          </w:tcPr>
          <w:p w14:paraId="55E165CA" w14:textId="77777777" w:rsidR="0091550F" w:rsidRPr="00A233EF" w:rsidRDefault="0091550F" w:rsidP="0091550F">
            <w:pPr>
              <w:ind w:right="74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/>
                <w:bCs/>
                <w:sz w:val="20"/>
                <w:szCs w:val="20"/>
              </w:rPr>
              <w:t>%</w:t>
            </w:r>
          </w:p>
        </w:tc>
        <w:tc>
          <w:tcPr>
            <w:tcW w:w="422" w:type="pct"/>
            <w:vAlign w:val="center"/>
          </w:tcPr>
          <w:p w14:paraId="430ACA14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1A053399" w14:textId="7CB1B062" w:rsidR="0031524E" w:rsidRPr="00AF32FD" w:rsidRDefault="004D7A6D" w:rsidP="0091550F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Term 4, Week 2 </w:t>
            </w:r>
          </w:p>
        </w:tc>
        <w:tc>
          <w:tcPr>
            <w:tcW w:w="2830" w:type="pct"/>
            <w:vAlign w:val="center"/>
          </w:tcPr>
          <w:p w14:paraId="54992416" w14:textId="3185F7B2" w:rsidR="0091550F" w:rsidRDefault="0091550F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Task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12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Examination</w:t>
            </w:r>
            <w:r w:rsidR="004D7A6D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 Nazi Germany</w:t>
            </w:r>
            <w:r w:rsidR="0031524E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: Two Essay tasks; Two Source A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nalysis task.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0E7E7B55" w14:textId="77777777" w:rsidR="0091550F" w:rsidRPr="0031524E" w:rsidRDefault="0091550F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  <w:p w14:paraId="254E27AC" w14:textId="3D7790D8" w:rsidR="0091550F" w:rsidRPr="0031524E" w:rsidRDefault="0031524E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  <w:r w:rsidRPr="0031524E">
              <w:rPr>
                <w:rFonts w:ascii="Calibri" w:hAnsi="Calibri"/>
                <w:b w:val="0"/>
                <w:sz w:val="20"/>
                <w:szCs w:val="20"/>
              </w:rPr>
              <w:t>In preparation for Unit 3 and Unit 4, the examination should reflect the examination design brief included in the ATAR Year 12 syllabus for this course.</w:t>
            </w:r>
          </w:p>
          <w:p w14:paraId="7045D21A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  <w:p w14:paraId="120A3FFA" w14:textId="77777777" w:rsidR="0031524E" w:rsidRPr="00F474DE" w:rsidRDefault="0031524E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</w:tc>
      </w:tr>
      <w:tr w:rsidR="0091550F" w:rsidRPr="0017191C" w14:paraId="0F250A94" w14:textId="77777777" w:rsidTr="0091550F">
        <w:trPr>
          <w:trHeight w:val="20"/>
        </w:trPr>
        <w:tc>
          <w:tcPr>
            <w:tcW w:w="661" w:type="pct"/>
            <w:shd w:val="clear" w:color="auto" w:fill="E4D8EB" w:themeFill="accent4" w:themeFillTint="66"/>
            <w:vAlign w:val="center"/>
          </w:tcPr>
          <w:p w14:paraId="2E072126" w14:textId="77777777" w:rsidR="0091550F" w:rsidRPr="004F2F81" w:rsidRDefault="0091550F" w:rsidP="0091550F">
            <w:pPr>
              <w:pStyle w:val="Title"/>
              <w:ind w:left="3"/>
              <w:rPr>
                <w:rFonts w:asciiTheme="minorHAnsi" w:hAnsiTheme="minorHAnsi" w:cs="Arial"/>
                <w:sz w:val="22"/>
                <w:szCs w:val="22"/>
              </w:rPr>
            </w:pPr>
            <w:r w:rsidRPr="004F2F81">
              <w:rPr>
                <w:rFonts w:asciiTheme="minorHAnsi" w:hAnsiTheme="minorHAnsi" w:cs="Arial"/>
                <w:sz w:val="22"/>
                <w:szCs w:val="22"/>
              </w:rPr>
              <w:t>Total</w:t>
            </w:r>
          </w:p>
        </w:tc>
        <w:tc>
          <w:tcPr>
            <w:tcW w:w="519" w:type="pct"/>
            <w:shd w:val="clear" w:color="auto" w:fill="E4D8EB" w:themeFill="accent4" w:themeFillTint="66"/>
            <w:vAlign w:val="center"/>
          </w:tcPr>
          <w:p w14:paraId="628F7563" w14:textId="77777777" w:rsidR="0091550F" w:rsidRPr="004F2F81" w:rsidRDefault="0091550F" w:rsidP="0091550F">
            <w:pPr>
              <w:pStyle w:val="Title"/>
              <w:ind w:left="93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100</w:t>
            </w:r>
            <w:r w:rsidRPr="004F2F81">
              <w:rPr>
                <w:rFonts w:asciiTheme="minorHAnsi" w:hAnsiTheme="minorHAnsi" w:cs="Arial"/>
                <w:sz w:val="22"/>
                <w:szCs w:val="22"/>
              </w:rPr>
              <w:t>%</w:t>
            </w:r>
          </w:p>
        </w:tc>
        <w:tc>
          <w:tcPr>
            <w:tcW w:w="422" w:type="pct"/>
            <w:shd w:val="clear" w:color="auto" w:fill="E4D8EB" w:themeFill="accent4" w:themeFillTint="66"/>
            <w:vAlign w:val="center"/>
          </w:tcPr>
          <w:p w14:paraId="349734DA" w14:textId="77777777" w:rsidR="0091550F" w:rsidRPr="004F2F81" w:rsidRDefault="0091550F" w:rsidP="0091550F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100</w:t>
            </w:r>
            <w:r w:rsidRPr="004F2F81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568" w:type="pct"/>
            <w:shd w:val="clear" w:color="auto" w:fill="E4D8EB" w:themeFill="accent4" w:themeFillTint="66"/>
          </w:tcPr>
          <w:p w14:paraId="27D35987" w14:textId="77777777" w:rsidR="0091550F" w:rsidRPr="0017191C" w:rsidRDefault="0091550F" w:rsidP="0091550F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830" w:type="pct"/>
            <w:shd w:val="clear" w:color="auto" w:fill="E4D8EB" w:themeFill="accent4" w:themeFillTint="66"/>
            <w:vAlign w:val="center"/>
          </w:tcPr>
          <w:p w14:paraId="721E4AB6" w14:textId="77777777" w:rsidR="0091550F" w:rsidRPr="0017191C" w:rsidRDefault="0091550F" w:rsidP="0091550F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14:paraId="1B1376F5" w14:textId="13DCA317" w:rsidR="0091550F" w:rsidRPr="00B04730" w:rsidRDefault="0091550F" w:rsidP="0091550F">
      <w:pPr>
        <w:rPr>
          <w:sz w:val="18"/>
          <w:szCs w:val="18"/>
          <w:lang w:val="en-GB" w:eastAsia="ja-JP"/>
        </w:rPr>
      </w:pPr>
    </w:p>
    <w:p w14:paraId="0D1F7185" w14:textId="2D39E011" w:rsidR="00B04730" w:rsidRDefault="00B04730" w:rsidP="00B04730">
      <w:pPr>
        <w:rPr>
          <w:sz w:val="18"/>
          <w:szCs w:val="18"/>
          <w:lang w:val="en-GB" w:eastAsia="ja-JP"/>
        </w:rPr>
      </w:pPr>
    </w:p>
    <w:sectPr w:rsidR="00B04730" w:rsidSect="00B04730">
      <w:head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284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FDD0F7" w14:textId="77777777" w:rsidR="00E24930" w:rsidRDefault="00E24930" w:rsidP="00E35001">
      <w:r>
        <w:separator/>
      </w:r>
    </w:p>
  </w:endnote>
  <w:endnote w:type="continuationSeparator" w:id="0">
    <w:p w14:paraId="0E618F22" w14:textId="77777777" w:rsidR="00E24930" w:rsidRDefault="00E24930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0FD679" w14:textId="77777777" w:rsidR="00E24930" w:rsidRPr="00897899" w:rsidRDefault="00E24930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820FDD" w14:textId="6B9CFE94" w:rsidR="00E24930" w:rsidRPr="00A41897" w:rsidRDefault="00F366A3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</w:t>
    </w:r>
    <w:r w:rsidR="00E24930">
      <w:rPr>
        <w:rFonts w:ascii="Franklin Gothic Book" w:hAnsi="Franklin Gothic Book"/>
        <w:b/>
        <w:noProof/>
        <w:color w:val="342568"/>
        <w:sz w:val="18"/>
        <w:szCs w:val="18"/>
      </w:rPr>
      <w:t xml:space="preserve">ssessment outline </w:t>
    </w:r>
    <w:r w:rsidR="00E24930"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 w:rsidR="00E24930">
      <w:rPr>
        <w:rFonts w:ascii="Franklin Gothic Book" w:hAnsi="Franklin Gothic Book"/>
        <w:b/>
        <w:noProof/>
        <w:color w:val="342568"/>
        <w:sz w:val="18"/>
        <w:szCs w:val="18"/>
      </w:rPr>
      <w:t>Modern History</w:t>
    </w:r>
    <w:r w:rsidR="00E24930"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="00E24930"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 w:rsidR="00E24930">
      <w:rPr>
        <w:rFonts w:ascii="Franklin Gothic Book" w:hAnsi="Franklin Gothic Book"/>
        <w:b/>
        <w:noProof/>
        <w:color w:val="342568"/>
        <w:sz w:val="18"/>
        <w:szCs w:val="18"/>
      </w:rPr>
      <w:t xml:space="preserve">ATAR Year 11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431466" w14:textId="77777777" w:rsidR="00E24930" w:rsidRDefault="00E24930" w:rsidP="00E35001">
      <w:r>
        <w:separator/>
      </w:r>
    </w:p>
  </w:footnote>
  <w:footnote w:type="continuationSeparator" w:id="0">
    <w:p w14:paraId="2DD42888" w14:textId="77777777" w:rsidR="00E24930" w:rsidRDefault="00E24930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6F1669" w14:textId="1760D2CD" w:rsidR="00E24930" w:rsidRDefault="00E24930">
    <w:pPr>
      <w:pStyle w:val="Header"/>
    </w:pPr>
  </w:p>
  <w:p w14:paraId="1F4DAFE1" w14:textId="77777777" w:rsidR="00E24930" w:rsidRDefault="00E2493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FF7A97" w14:textId="22B327E5" w:rsidR="00E24930" w:rsidRDefault="00E24930" w:rsidP="0091550F">
    <w:pPr>
      <w:pStyle w:val="Heading1"/>
      <w:ind w:left="0"/>
      <w:rPr>
        <w:sz w:val="32"/>
        <w:szCs w:val="32"/>
      </w:rPr>
    </w:pPr>
    <w:r>
      <w:rPr>
        <w:b/>
        <w:noProof/>
        <w:color w:val="46328C"/>
        <w:sz w:val="32"/>
        <w:lang w:val="en-AU" w:eastAsia="en-AU"/>
      </w:rPr>
      <w:drawing>
        <wp:anchor distT="0" distB="0" distL="114300" distR="114300" simplePos="0" relativeHeight="251659264" behindDoc="1" locked="0" layoutInCell="1" allowOverlap="1" wp14:anchorId="20961D3A" wp14:editId="4E0E4E76">
          <wp:simplePos x="0" y="0"/>
          <wp:positionH relativeFrom="column">
            <wp:posOffset>8175625</wp:posOffset>
          </wp:positionH>
          <wp:positionV relativeFrom="paragraph">
            <wp:posOffset>109855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0EB76A" w14:textId="212850DE" w:rsidR="00E24930" w:rsidRPr="00E24930" w:rsidRDefault="00E24930" w:rsidP="0091550F">
    <w:pPr>
      <w:pStyle w:val="Heading1"/>
      <w:ind w:left="0"/>
      <w:rPr>
        <w:b/>
        <w:sz w:val="36"/>
        <w:szCs w:val="36"/>
      </w:rPr>
    </w:pPr>
  </w:p>
  <w:p w14:paraId="3646CE1E" w14:textId="77777777" w:rsidR="00E24930" w:rsidRPr="00E24930" w:rsidRDefault="00E24930" w:rsidP="0091550F">
    <w:pPr>
      <w:pStyle w:val="Heading1"/>
      <w:ind w:left="0"/>
      <w:rPr>
        <w:b/>
        <w:sz w:val="36"/>
        <w:szCs w:val="36"/>
      </w:rPr>
    </w:pPr>
    <w:r w:rsidRPr="00E24930">
      <w:rPr>
        <w:b/>
        <w:sz w:val="36"/>
        <w:szCs w:val="36"/>
      </w:rPr>
      <w:t xml:space="preserve">Assessment Outline: Modern History – ATAR Year 11: </w:t>
    </w:r>
  </w:p>
  <w:p w14:paraId="35BBE380" w14:textId="1542FD80" w:rsidR="00E24930" w:rsidRPr="00E24930" w:rsidRDefault="004D7A6D" w:rsidP="00F366A3">
    <w:pPr>
      <w:pStyle w:val="Heading2"/>
      <w:spacing w:before="0" w:after="0"/>
      <w:ind w:left="0"/>
      <w:rPr>
        <w:b/>
        <w:sz w:val="36"/>
        <w:szCs w:val="36"/>
      </w:rPr>
    </w:pPr>
    <w:r>
      <w:rPr>
        <w:b/>
        <w:sz w:val="36"/>
        <w:szCs w:val="36"/>
      </w:rPr>
      <w:t>Unit 2</w:t>
    </w:r>
    <w:r w:rsidR="00E24930" w:rsidRPr="00E24930">
      <w:rPr>
        <w:b/>
        <w:sz w:val="36"/>
        <w:szCs w:val="36"/>
      </w:rPr>
      <w:t xml:space="preserve"> –</w:t>
    </w:r>
    <w:r w:rsidRPr="004D7A6D">
      <w:rPr>
        <w:rFonts w:ascii="Arial" w:eastAsia="Times New Roman" w:hAnsi="Arial" w:cs="Times New Roman"/>
        <w:color w:val="auto"/>
        <w:sz w:val="22"/>
        <w:szCs w:val="22"/>
        <w:lang w:val="en-AU" w:eastAsia="en-AU"/>
      </w:rPr>
      <w:t xml:space="preserve"> </w:t>
    </w:r>
    <w:r w:rsidRPr="004D7A6D">
      <w:rPr>
        <w:b/>
        <w:sz w:val="36"/>
        <w:szCs w:val="36"/>
        <w:lang w:val="en-AU"/>
      </w:rPr>
      <w:t>Movements for Change in the 20</w:t>
    </w:r>
    <w:r w:rsidRPr="004D7A6D">
      <w:rPr>
        <w:b/>
        <w:sz w:val="36"/>
        <w:szCs w:val="36"/>
        <w:vertAlign w:val="superscript"/>
        <w:lang w:val="en-AU"/>
      </w:rPr>
      <w:t>th</w:t>
    </w:r>
    <w:r w:rsidRPr="004D7A6D">
      <w:rPr>
        <w:b/>
        <w:sz w:val="36"/>
        <w:szCs w:val="36"/>
        <w:lang w:val="en-AU"/>
      </w:rPr>
      <w:t xml:space="preserve"> Century</w:t>
    </w:r>
    <w:r>
      <w:rPr>
        <w:b/>
        <w:sz w:val="36"/>
        <w:szCs w:val="36"/>
        <w:lang w:val="en-AU"/>
      </w:rPr>
      <w:t xml:space="preserve"> </w:t>
    </w:r>
    <w:r>
      <w:rPr>
        <w:b/>
        <w:sz w:val="36"/>
        <w:szCs w:val="36"/>
      </w:rPr>
      <w:t>(Elective 6</w:t>
    </w:r>
    <w:r w:rsidR="00E24930" w:rsidRPr="00E24930">
      <w:rPr>
        <w:b/>
        <w:sz w:val="36"/>
        <w:szCs w:val="36"/>
      </w:rPr>
      <w:t xml:space="preserve">: </w:t>
    </w:r>
    <w:r w:rsidRPr="004D7A6D">
      <w:rPr>
        <w:b/>
        <w:sz w:val="36"/>
        <w:szCs w:val="36"/>
        <w:lang w:val="en-AU"/>
      </w:rPr>
      <w:t>Nazism in Germany</w:t>
    </w:r>
    <w:r w:rsidR="00F366A3">
      <w:rPr>
        <w:b/>
        <w:sz w:val="36"/>
        <w:szCs w:val="36"/>
        <w:lang w:val="en-AU"/>
      </w:rPr>
      <w:t xml:space="preserve"> 1918-1945)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2087F"/>
    <w:rsid w:val="000424CB"/>
    <w:rsid w:val="00073688"/>
    <w:rsid w:val="00095331"/>
    <w:rsid w:val="000A3D05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200736"/>
    <w:rsid w:val="00202E46"/>
    <w:rsid w:val="00206296"/>
    <w:rsid w:val="00241684"/>
    <w:rsid w:val="00273861"/>
    <w:rsid w:val="00276B40"/>
    <w:rsid w:val="00281BB5"/>
    <w:rsid w:val="00283FDF"/>
    <w:rsid w:val="00296258"/>
    <w:rsid w:val="002A27AB"/>
    <w:rsid w:val="002C1C02"/>
    <w:rsid w:val="002C57FB"/>
    <w:rsid w:val="002D2D42"/>
    <w:rsid w:val="002E4E73"/>
    <w:rsid w:val="00307024"/>
    <w:rsid w:val="00313837"/>
    <w:rsid w:val="0031524E"/>
    <w:rsid w:val="00315761"/>
    <w:rsid w:val="00316ED5"/>
    <w:rsid w:val="00327E16"/>
    <w:rsid w:val="003352EF"/>
    <w:rsid w:val="003600D4"/>
    <w:rsid w:val="00361B00"/>
    <w:rsid w:val="003710FF"/>
    <w:rsid w:val="003858FA"/>
    <w:rsid w:val="003A221B"/>
    <w:rsid w:val="003B31DE"/>
    <w:rsid w:val="003C0817"/>
    <w:rsid w:val="003C2E8B"/>
    <w:rsid w:val="003C388B"/>
    <w:rsid w:val="003D00D2"/>
    <w:rsid w:val="003D60C7"/>
    <w:rsid w:val="003E2A6C"/>
    <w:rsid w:val="00407FE7"/>
    <w:rsid w:val="004147A1"/>
    <w:rsid w:val="00415144"/>
    <w:rsid w:val="0043442F"/>
    <w:rsid w:val="004736E2"/>
    <w:rsid w:val="004969F9"/>
    <w:rsid w:val="004A2C74"/>
    <w:rsid w:val="004B0D8D"/>
    <w:rsid w:val="004C3AF0"/>
    <w:rsid w:val="004D7A6D"/>
    <w:rsid w:val="004F2F81"/>
    <w:rsid w:val="00514399"/>
    <w:rsid w:val="00523C56"/>
    <w:rsid w:val="0053723F"/>
    <w:rsid w:val="005442C0"/>
    <w:rsid w:val="00571385"/>
    <w:rsid w:val="00590104"/>
    <w:rsid w:val="005A4B87"/>
    <w:rsid w:val="005B4B65"/>
    <w:rsid w:val="005B5857"/>
    <w:rsid w:val="0060573A"/>
    <w:rsid w:val="006205A5"/>
    <w:rsid w:val="00625F21"/>
    <w:rsid w:val="0066067E"/>
    <w:rsid w:val="0067275D"/>
    <w:rsid w:val="006A6531"/>
    <w:rsid w:val="006B0000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C5B95"/>
    <w:rsid w:val="007D69BA"/>
    <w:rsid w:val="007D70D1"/>
    <w:rsid w:val="00803555"/>
    <w:rsid w:val="00806F11"/>
    <w:rsid w:val="0087462B"/>
    <w:rsid w:val="008761E9"/>
    <w:rsid w:val="00897899"/>
    <w:rsid w:val="008A0328"/>
    <w:rsid w:val="008B35EB"/>
    <w:rsid w:val="008C4F6B"/>
    <w:rsid w:val="008F290C"/>
    <w:rsid w:val="0091550F"/>
    <w:rsid w:val="009160F5"/>
    <w:rsid w:val="0091790E"/>
    <w:rsid w:val="009611AB"/>
    <w:rsid w:val="00987428"/>
    <w:rsid w:val="0099673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47EBE"/>
    <w:rsid w:val="00A50ECC"/>
    <w:rsid w:val="00A57E85"/>
    <w:rsid w:val="00A61F19"/>
    <w:rsid w:val="00A672E2"/>
    <w:rsid w:val="00A75CE9"/>
    <w:rsid w:val="00AB2557"/>
    <w:rsid w:val="00AB753B"/>
    <w:rsid w:val="00AF32FD"/>
    <w:rsid w:val="00AF3F0B"/>
    <w:rsid w:val="00AF607B"/>
    <w:rsid w:val="00B04730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BF66E5"/>
    <w:rsid w:val="00C060E4"/>
    <w:rsid w:val="00C33853"/>
    <w:rsid w:val="00C34582"/>
    <w:rsid w:val="00C6570F"/>
    <w:rsid w:val="00C66D64"/>
    <w:rsid w:val="00C87FDA"/>
    <w:rsid w:val="00CB187F"/>
    <w:rsid w:val="00CF2B72"/>
    <w:rsid w:val="00D02FC4"/>
    <w:rsid w:val="00D3543E"/>
    <w:rsid w:val="00D42DF7"/>
    <w:rsid w:val="00D908E8"/>
    <w:rsid w:val="00D91753"/>
    <w:rsid w:val="00DC0357"/>
    <w:rsid w:val="00DC04C7"/>
    <w:rsid w:val="00DC50A1"/>
    <w:rsid w:val="00DF1929"/>
    <w:rsid w:val="00DF6261"/>
    <w:rsid w:val="00E045B3"/>
    <w:rsid w:val="00E062E2"/>
    <w:rsid w:val="00E20FFB"/>
    <w:rsid w:val="00E24930"/>
    <w:rsid w:val="00E33F28"/>
    <w:rsid w:val="00E35001"/>
    <w:rsid w:val="00E6067C"/>
    <w:rsid w:val="00E606D7"/>
    <w:rsid w:val="00E60D62"/>
    <w:rsid w:val="00E63C3E"/>
    <w:rsid w:val="00E66989"/>
    <w:rsid w:val="00E70121"/>
    <w:rsid w:val="00EB1E15"/>
    <w:rsid w:val="00EB55F2"/>
    <w:rsid w:val="00EB7302"/>
    <w:rsid w:val="00ED4901"/>
    <w:rsid w:val="00EE308C"/>
    <w:rsid w:val="00EF4735"/>
    <w:rsid w:val="00F00820"/>
    <w:rsid w:val="00F14325"/>
    <w:rsid w:val="00F261F4"/>
    <w:rsid w:val="00F366A3"/>
    <w:rsid w:val="00F51A2E"/>
    <w:rsid w:val="00F60A46"/>
    <w:rsid w:val="00F62FF7"/>
    <w:rsid w:val="00F92601"/>
    <w:rsid w:val="00F93CEC"/>
    <w:rsid w:val="00FB16F0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74A272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224844-2F4A-471A-B0B4-37DD5FAB8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12A679</Template>
  <TotalTime>6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3244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HARRIS Adam</cp:lastModifiedBy>
  <cp:revision>3</cp:revision>
  <cp:lastPrinted>2015-04-17T06:59:00Z</cp:lastPrinted>
  <dcterms:created xsi:type="dcterms:W3CDTF">2017-02-16T05:12:00Z</dcterms:created>
  <dcterms:modified xsi:type="dcterms:W3CDTF">2017-02-17T04:13:00Z</dcterms:modified>
</cp:coreProperties>
</file>