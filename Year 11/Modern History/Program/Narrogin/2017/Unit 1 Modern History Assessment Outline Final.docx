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1145"/>
        <w:tblW w:w="5551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2049"/>
        <w:gridCol w:w="1610"/>
        <w:gridCol w:w="1309"/>
        <w:gridCol w:w="1762"/>
        <w:gridCol w:w="8777"/>
      </w:tblGrid>
      <w:tr w:rsidR="0091550F" w:rsidRPr="0017191C" w14:paraId="557B19E3" w14:textId="77777777" w:rsidTr="0091550F">
        <w:trPr>
          <w:trHeight w:val="989"/>
        </w:trPr>
        <w:tc>
          <w:tcPr>
            <w:tcW w:w="661" w:type="pct"/>
            <w:tcBorders>
              <w:right w:val="single" w:sz="4" w:space="0" w:color="FFFFFF" w:themeColor="background1"/>
            </w:tcBorders>
            <w:shd w:val="clear" w:color="auto" w:fill="BD9FCF" w:themeFill="accent4"/>
            <w:vAlign w:val="center"/>
            <w:hideMark/>
          </w:tcPr>
          <w:p w14:paraId="01CC11D5" w14:textId="77777777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 xml:space="preserve">Assessment type </w:t>
            </w:r>
            <w:r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(from syllabus)</w:t>
            </w:r>
          </w:p>
        </w:tc>
        <w:tc>
          <w:tcPr>
            <w:tcW w:w="51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D9FCF" w:themeFill="accent4"/>
            <w:vAlign w:val="center"/>
          </w:tcPr>
          <w:p w14:paraId="0CD4C244" w14:textId="77777777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type weighting </w:t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  <w:t>(from syllabus)</w:t>
            </w:r>
          </w:p>
        </w:tc>
        <w:tc>
          <w:tcPr>
            <w:tcW w:w="422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D9FCF" w:themeFill="accent4"/>
            <w:vAlign w:val="center"/>
          </w:tcPr>
          <w:p w14:paraId="592D72C9" w14:textId="77777777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Assessment </w:t>
            </w:r>
          </w:p>
          <w:p w14:paraId="3F996FD0" w14:textId="77777777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task </w:t>
            </w:r>
          </w:p>
          <w:p w14:paraId="7C635134" w14:textId="77777777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weighting</w:t>
            </w:r>
          </w:p>
        </w:tc>
        <w:tc>
          <w:tcPr>
            <w:tcW w:w="56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D9FCF" w:themeFill="accent4"/>
            <w:vAlign w:val="center"/>
          </w:tcPr>
          <w:p w14:paraId="092F4582" w14:textId="77777777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When/</w:t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start and </w:t>
            </w: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submission date</w:t>
            </w:r>
          </w:p>
        </w:tc>
        <w:tc>
          <w:tcPr>
            <w:tcW w:w="2830" w:type="pct"/>
            <w:tcBorders>
              <w:left w:val="single" w:sz="4" w:space="0" w:color="FFFFFF" w:themeColor="background1"/>
            </w:tcBorders>
            <w:shd w:val="clear" w:color="auto" w:fill="BD9FCF" w:themeFill="accent4"/>
            <w:vAlign w:val="center"/>
            <w:hideMark/>
          </w:tcPr>
          <w:p w14:paraId="758A4B63" w14:textId="70BDDBA6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91550F" w:rsidRPr="0017191C" w14:paraId="7F11A428" w14:textId="77777777" w:rsidTr="0091550F">
        <w:trPr>
          <w:trHeight w:val="662"/>
        </w:trPr>
        <w:tc>
          <w:tcPr>
            <w:tcW w:w="661" w:type="pct"/>
            <w:vMerge w:val="restart"/>
            <w:vAlign w:val="center"/>
          </w:tcPr>
          <w:p w14:paraId="6E9CFC4B" w14:textId="77777777" w:rsidR="0091550F" w:rsidRPr="00E24930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Historical inquiry</w:t>
            </w:r>
          </w:p>
          <w:p w14:paraId="1787B97E" w14:textId="15E4EFA5" w:rsidR="0091550F" w:rsidRPr="00AF32FD" w:rsidRDefault="00E24930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(20%)</w:t>
            </w:r>
          </w:p>
        </w:tc>
        <w:tc>
          <w:tcPr>
            <w:tcW w:w="519" w:type="pct"/>
            <w:vMerge w:val="restart"/>
            <w:vAlign w:val="center"/>
          </w:tcPr>
          <w:p w14:paraId="4CE3CE25" w14:textId="77777777" w:rsidR="0091550F" w:rsidRPr="00A233E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  <w:p w14:paraId="5A684432" w14:textId="77777777" w:rsidR="0091550F" w:rsidRPr="00A233E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6D0D1B70" w14:textId="77777777" w:rsidR="0091550F" w:rsidRPr="00AF32FD" w:rsidRDefault="0091550F" w:rsidP="0091550F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2AE27965" w14:textId="77777777" w:rsidR="0091550F" w:rsidRPr="00AF32FD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</w:p>
          <w:p w14:paraId="4D57EC23" w14:textId="77777777" w:rsidR="0091550F" w:rsidRPr="00AF32FD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1, Week 10</w:t>
            </w:r>
          </w:p>
        </w:tc>
        <w:tc>
          <w:tcPr>
            <w:tcW w:w="2830" w:type="pct"/>
            <w:vAlign w:val="center"/>
            <w:hideMark/>
          </w:tcPr>
          <w:p w14:paraId="410AC964" w14:textId="089CFA9C" w:rsidR="0091550F" w:rsidRPr="006B16F2" w:rsidRDefault="00E24930" w:rsidP="00E24930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91550F"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Task </w:t>
            </w:r>
            <w:r w:rsidR="0091550F">
              <w:rPr>
                <w:rFonts w:asciiTheme="minorHAnsi" w:hAnsiTheme="minorHAnsi" w:cstheme="minorHAnsi"/>
                <w:b/>
                <w:sz w:val="20"/>
                <w:szCs w:val="20"/>
              </w:rPr>
              <w:t>1:</w:t>
            </w:r>
            <w:r w:rsidR="0091550F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Topic: </w:t>
            </w:r>
            <w:r w:rsidR="0091550F" w:rsidRPr="00F34F9C">
              <w:rPr>
                <w:rFonts w:asciiTheme="minorHAnsi" w:hAnsiTheme="minorHAnsi" w:cs="Arial"/>
                <w:bCs/>
                <w:sz w:val="20"/>
                <w:szCs w:val="20"/>
              </w:rPr>
              <w:t>The Age of Imperialism 1848 - 1914</w:t>
            </w:r>
            <w:r w:rsidR="0091550F">
              <w:rPr>
                <w:rFonts w:asciiTheme="minorHAnsi" w:hAnsiTheme="minorHAnsi" w:cstheme="minorHAnsi"/>
                <w:sz w:val="20"/>
                <w:szCs w:val="20"/>
              </w:rPr>
              <w:t xml:space="preserve">. Major </w:t>
            </w:r>
            <w:r w:rsidR="0091550F" w:rsidRPr="006B16F2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Research Essay (historical inquiry)</w:t>
            </w:r>
          </w:p>
          <w:p w14:paraId="55DCD087" w14:textId="77777777" w:rsid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</w:pPr>
            <w:r w:rsidRPr="006B16F2">
              <w:rPr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 xml:space="preserve">A general research on a </w:t>
            </w:r>
            <w:r>
              <w:rPr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>prominent figure</w:t>
            </w:r>
            <w:r w:rsidRPr="006B16F2">
              <w:rPr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 xml:space="preserve"> related to the period of study</w:t>
            </w:r>
            <w: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  <w:t xml:space="preserve">. </w:t>
            </w:r>
          </w:p>
          <w:p w14:paraId="1338A4A9" w14:textId="77777777" w:rsidR="0091550F" w:rsidRPr="00D91753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</w:pPr>
            <w:r w:rsidRPr="003E2A6C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  <w:t>Research begins during Week 1</w:t>
            </w:r>
            <w: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  <w:t>.</w:t>
            </w:r>
          </w:p>
        </w:tc>
      </w:tr>
      <w:tr w:rsidR="0091550F" w:rsidRPr="0017191C" w14:paraId="5BBAD0A6" w14:textId="77777777" w:rsidTr="0091550F">
        <w:trPr>
          <w:trHeight w:val="965"/>
        </w:trPr>
        <w:tc>
          <w:tcPr>
            <w:tcW w:w="661" w:type="pct"/>
            <w:vMerge/>
            <w:vAlign w:val="center"/>
          </w:tcPr>
          <w:p w14:paraId="62D39EA5" w14:textId="77777777" w:rsidR="0091550F" w:rsidRPr="00AF32FD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19" w:type="pct"/>
            <w:vMerge/>
            <w:vAlign w:val="center"/>
          </w:tcPr>
          <w:p w14:paraId="6B7A138E" w14:textId="77777777" w:rsidR="0091550F" w:rsidRPr="00AF32FD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454D12D7" w14:textId="77777777" w:rsidR="0091550F" w:rsidRPr="00AF32FD" w:rsidRDefault="0091550F" w:rsidP="0091550F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  <w:t>10%</w:t>
            </w:r>
          </w:p>
        </w:tc>
        <w:tc>
          <w:tcPr>
            <w:tcW w:w="568" w:type="pct"/>
            <w:vAlign w:val="center"/>
          </w:tcPr>
          <w:p w14:paraId="38D89D72" w14:textId="77777777" w:rsidR="0091550F" w:rsidRPr="00AF32FD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</w:p>
          <w:p w14:paraId="691CE1FF" w14:textId="77777777" w:rsidR="0091550F" w:rsidRPr="00AF32FD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2, Week 2</w:t>
            </w:r>
          </w:p>
        </w:tc>
        <w:tc>
          <w:tcPr>
            <w:tcW w:w="2830" w:type="pct"/>
            <w:vAlign w:val="center"/>
          </w:tcPr>
          <w:p w14:paraId="1416EDB3" w14:textId="6190BC84" w:rsidR="0091550F" w:rsidRPr="00E24930" w:rsidRDefault="00E24930" w:rsidP="0091550F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  </w:t>
            </w:r>
            <w:r w:rsidR="0091550F"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Task </w:t>
            </w:r>
            <w:r w:rsidR="0091550F">
              <w:rPr>
                <w:rFonts w:asciiTheme="minorHAnsi" w:hAnsiTheme="minorHAnsi" w:cstheme="minorHAnsi"/>
                <w:b/>
                <w:sz w:val="20"/>
                <w:szCs w:val="20"/>
              </w:rPr>
              <w:t>11:</w:t>
            </w:r>
            <w:r w:rsidR="0091550F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Topic:</w:t>
            </w:r>
            <w:r w:rsidR="0091550F" w:rsidRPr="00F34F9C">
              <w:rPr>
                <w:rFonts w:asciiTheme="minorHAnsi" w:hAnsiTheme="minorHAnsi" w:cs="Arial"/>
                <w:bCs/>
                <w:sz w:val="20"/>
                <w:szCs w:val="20"/>
              </w:rPr>
              <w:t xml:space="preserve"> The Age of Imperialism 1848 - 1914</w:t>
            </w:r>
            <w:r w:rsidR="0091550F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  <w:r w:rsidR="0091550F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Validation</w:t>
            </w:r>
            <w:r w:rsidR="0091550F" w:rsidRPr="007266A9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 xml:space="preserve"> (historical inquiry)</w:t>
            </w:r>
          </w:p>
          <w:p w14:paraId="4EA99B62" w14:textId="77777777" w:rsidR="0091550F" w:rsidRPr="007D69BA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 w:eastAsia="en-AU"/>
              </w:rPr>
              <w:t>A closed book, in-class essay task, to assess historical understanding gained through the inquiry process undertaken during the major research essay.</w:t>
            </w:r>
          </w:p>
        </w:tc>
      </w:tr>
      <w:tr w:rsidR="0091550F" w:rsidRPr="0017191C" w14:paraId="28D0C1A6" w14:textId="77777777" w:rsidTr="0091550F">
        <w:trPr>
          <w:trHeight w:val="20"/>
        </w:trPr>
        <w:tc>
          <w:tcPr>
            <w:tcW w:w="661" w:type="pct"/>
            <w:vMerge w:val="restart"/>
            <w:vAlign w:val="center"/>
          </w:tcPr>
          <w:p w14:paraId="0ACA3A34" w14:textId="77777777" w:rsidR="0091550F" w:rsidRPr="00E24930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Explanation</w:t>
            </w:r>
          </w:p>
          <w:p w14:paraId="28E3462D" w14:textId="74181F6C" w:rsidR="00E24930" w:rsidRPr="00AF32FD" w:rsidRDefault="00E24930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(20 – 30%)</w:t>
            </w:r>
          </w:p>
        </w:tc>
        <w:tc>
          <w:tcPr>
            <w:tcW w:w="519" w:type="pct"/>
            <w:vMerge w:val="restart"/>
            <w:vAlign w:val="center"/>
          </w:tcPr>
          <w:p w14:paraId="3207E5F8" w14:textId="77777777" w:rsidR="0091550F" w:rsidRPr="00A233E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30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 xml:space="preserve">% </w:t>
            </w:r>
          </w:p>
        </w:tc>
        <w:tc>
          <w:tcPr>
            <w:tcW w:w="422" w:type="pct"/>
            <w:vAlign w:val="center"/>
          </w:tcPr>
          <w:p w14:paraId="740E28B7" w14:textId="77777777" w:rsidR="0091550F" w:rsidRPr="00AF32FD" w:rsidRDefault="0091550F" w:rsidP="0091550F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5E3CFB93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14:paraId="648C236C" w14:textId="77777777" w:rsidR="0091550F" w:rsidRPr="00AF32FD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1, Week 2</w:t>
            </w:r>
          </w:p>
        </w:tc>
        <w:tc>
          <w:tcPr>
            <w:tcW w:w="2830" w:type="pct"/>
            <w:vAlign w:val="center"/>
            <w:hideMark/>
          </w:tcPr>
          <w:p w14:paraId="718A9735" w14:textId="77777777" w:rsid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F37CB16" w14:textId="63ED3BFB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2: 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Topic:</w:t>
            </w:r>
            <w:r w:rsidRPr="0091550F">
              <w:rPr>
                <w:rFonts w:asciiTheme="minorHAnsi" w:hAnsiTheme="minorHAnsi" w:cs="Arial"/>
                <w:sz w:val="18"/>
                <w:szCs w:val="18"/>
                <w:lang w:val="en-AU"/>
              </w:rPr>
              <w:t xml:space="preserve"> </w:t>
            </w:r>
            <w:r w:rsidRPr="0091550F">
              <w:rPr>
                <w:rFonts w:asciiTheme="minorHAnsi" w:hAnsiTheme="minorHAnsi" w:cs="Arial"/>
                <w:b w:val="0"/>
                <w:sz w:val="18"/>
                <w:szCs w:val="18"/>
                <w:lang w:val="en-AU"/>
              </w:rPr>
              <w:t>The Age of Imperialism 1848 - 1914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.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1550F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  <w:t xml:space="preserve">Reading Tasks (explanation) </w:t>
            </w:r>
          </w:p>
          <w:p w14:paraId="4A76F790" w14:textId="77777777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</w:pPr>
            <w:proofErr w:type="gramStart"/>
            <w:r w:rsidRPr="0091550F">
              <w:rPr>
                <w:rFonts w:asciiTheme="minorHAnsi" w:hAnsiTheme="minorHAnsi" w:cstheme="minorHAnsi"/>
                <w:b w:val="0"/>
                <w:i/>
                <w:iCs/>
                <w:sz w:val="18"/>
                <w:szCs w:val="18"/>
                <w:lang w:val="en-GB"/>
              </w:rPr>
              <w:t>A fortn</w:t>
            </w:r>
            <w:bookmarkStart w:id="0" w:name="_GoBack"/>
            <w:bookmarkEnd w:id="0"/>
            <w:r w:rsidRPr="0091550F">
              <w:rPr>
                <w:rFonts w:asciiTheme="minorHAnsi" w:hAnsiTheme="minorHAnsi" w:cstheme="minorHAnsi"/>
                <w:b w:val="0"/>
                <w:i/>
                <w:iCs/>
                <w:sz w:val="18"/>
                <w:szCs w:val="18"/>
                <w:lang w:val="en-GB"/>
              </w:rPr>
              <w:t>ightly set reading, beginning during Week 1, with an associated task or question for each; the response to be submitted the following week.</w:t>
            </w:r>
            <w:proofErr w:type="gramEnd"/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  <w:t xml:space="preserve"> </w:t>
            </w:r>
          </w:p>
          <w:p w14:paraId="510430CB" w14:textId="77777777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sz w:val="18"/>
                <w:szCs w:val="18"/>
                <w:lang w:val="en-AU" w:eastAsia="en-AU"/>
              </w:rPr>
            </w:pPr>
          </w:p>
        </w:tc>
      </w:tr>
      <w:tr w:rsidR="0091550F" w:rsidRPr="0017191C" w14:paraId="7C70D681" w14:textId="77777777" w:rsidTr="0091550F">
        <w:trPr>
          <w:trHeight w:val="20"/>
        </w:trPr>
        <w:tc>
          <w:tcPr>
            <w:tcW w:w="661" w:type="pct"/>
            <w:vMerge/>
            <w:vAlign w:val="center"/>
          </w:tcPr>
          <w:p w14:paraId="6BA1D857" w14:textId="77777777" w:rsidR="0091550F" w:rsidRPr="00AF32FD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3AF5760B" w14:textId="77777777" w:rsidR="0091550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75BE6852" w14:textId="77777777" w:rsidR="0091550F" w:rsidRDefault="0091550F" w:rsidP="0091550F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2%</w:t>
            </w:r>
          </w:p>
        </w:tc>
        <w:tc>
          <w:tcPr>
            <w:tcW w:w="568" w:type="pct"/>
            <w:vAlign w:val="center"/>
          </w:tcPr>
          <w:p w14:paraId="24B51A4F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14:paraId="52BF20BD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1, Week 4</w:t>
            </w:r>
          </w:p>
        </w:tc>
        <w:tc>
          <w:tcPr>
            <w:tcW w:w="2830" w:type="pct"/>
            <w:vAlign w:val="center"/>
          </w:tcPr>
          <w:p w14:paraId="7C5D7E98" w14:textId="77777777" w:rsid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957DCEA" w14:textId="0EFF4C1B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4: 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Topic:</w:t>
            </w:r>
            <w:r w:rsidRPr="0091550F">
              <w:rPr>
                <w:rFonts w:asciiTheme="minorHAnsi" w:hAnsiTheme="minorHAnsi" w:cs="Arial"/>
                <w:sz w:val="18"/>
                <w:szCs w:val="18"/>
                <w:lang w:val="en-AU"/>
              </w:rPr>
              <w:t xml:space="preserve"> </w:t>
            </w:r>
            <w:r w:rsidRPr="0091550F">
              <w:rPr>
                <w:rFonts w:asciiTheme="minorHAnsi" w:hAnsiTheme="minorHAnsi" w:cs="Arial"/>
                <w:b w:val="0"/>
                <w:sz w:val="18"/>
                <w:szCs w:val="18"/>
                <w:lang w:val="en-AU"/>
              </w:rPr>
              <w:t>The Age of Imperialism 1848 - 1914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.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1550F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  <w:t xml:space="preserve">Reading Tasks (explanation) </w:t>
            </w:r>
          </w:p>
          <w:p w14:paraId="0AC29FDA" w14:textId="77777777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</w:pPr>
            <w:proofErr w:type="gramStart"/>
            <w:r w:rsidRPr="0091550F">
              <w:rPr>
                <w:rFonts w:asciiTheme="minorHAnsi" w:hAnsiTheme="minorHAnsi" w:cstheme="minorHAnsi"/>
                <w:b w:val="0"/>
                <w:i/>
                <w:iCs/>
                <w:sz w:val="18"/>
                <w:szCs w:val="18"/>
                <w:lang w:val="en-GB"/>
              </w:rPr>
              <w:t>A fortnightly set reading, beginning during Week 3, with an associated task or question for each; the response to be submitted the following week.</w:t>
            </w:r>
            <w:proofErr w:type="gramEnd"/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  <w:t xml:space="preserve"> </w:t>
            </w:r>
          </w:p>
          <w:p w14:paraId="677B336D" w14:textId="77777777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91550F" w:rsidRPr="0017191C" w14:paraId="19507BDF" w14:textId="77777777" w:rsidTr="0091550F">
        <w:trPr>
          <w:trHeight w:val="20"/>
        </w:trPr>
        <w:tc>
          <w:tcPr>
            <w:tcW w:w="661" w:type="pct"/>
            <w:vMerge/>
            <w:vAlign w:val="center"/>
          </w:tcPr>
          <w:p w14:paraId="0FE20103" w14:textId="77777777" w:rsidR="0091550F" w:rsidRPr="00AF32FD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6C4D842A" w14:textId="77777777" w:rsidR="0091550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74D4224F" w14:textId="77777777" w:rsidR="0091550F" w:rsidRDefault="0091550F" w:rsidP="0091550F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2%</w:t>
            </w:r>
          </w:p>
        </w:tc>
        <w:tc>
          <w:tcPr>
            <w:tcW w:w="568" w:type="pct"/>
            <w:vAlign w:val="center"/>
          </w:tcPr>
          <w:p w14:paraId="09353600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14:paraId="596556DF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1, Week 6</w:t>
            </w:r>
          </w:p>
        </w:tc>
        <w:tc>
          <w:tcPr>
            <w:tcW w:w="2830" w:type="pct"/>
            <w:vAlign w:val="center"/>
          </w:tcPr>
          <w:p w14:paraId="54C74867" w14:textId="77777777" w:rsid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FC27DAF" w14:textId="134DDA8F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6: 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Topic:</w:t>
            </w:r>
            <w:r w:rsidRPr="0091550F">
              <w:rPr>
                <w:rFonts w:asciiTheme="minorHAnsi" w:hAnsiTheme="minorHAnsi" w:cs="Arial"/>
                <w:sz w:val="18"/>
                <w:szCs w:val="18"/>
                <w:lang w:val="en-AU"/>
              </w:rPr>
              <w:t xml:space="preserve"> </w:t>
            </w:r>
            <w:r w:rsidRPr="0091550F">
              <w:rPr>
                <w:rFonts w:asciiTheme="minorHAnsi" w:hAnsiTheme="minorHAnsi" w:cs="Arial"/>
                <w:b w:val="0"/>
                <w:sz w:val="18"/>
                <w:szCs w:val="18"/>
                <w:lang w:val="en-AU"/>
              </w:rPr>
              <w:t>The Age of Imperialism 1848 - 1914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.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1550F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  <w:t xml:space="preserve">Reading Tasks (explanation) </w:t>
            </w:r>
          </w:p>
          <w:p w14:paraId="035C5FCB" w14:textId="77777777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</w:pPr>
            <w:proofErr w:type="gramStart"/>
            <w:r w:rsidRPr="0091550F">
              <w:rPr>
                <w:rFonts w:asciiTheme="minorHAnsi" w:hAnsiTheme="minorHAnsi" w:cstheme="minorHAnsi"/>
                <w:b w:val="0"/>
                <w:i/>
                <w:iCs/>
                <w:sz w:val="18"/>
                <w:szCs w:val="18"/>
                <w:lang w:val="en-GB"/>
              </w:rPr>
              <w:t>A fortnightly set reading, beginning during Week 5, with an associated task or question for each; the response to be submitted the following week.</w:t>
            </w:r>
            <w:proofErr w:type="gramEnd"/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  <w:t xml:space="preserve"> </w:t>
            </w:r>
          </w:p>
          <w:p w14:paraId="09D3B196" w14:textId="77777777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91550F" w:rsidRPr="0017191C" w14:paraId="3C63358D" w14:textId="77777777" w:rsidTr="0091550F">
        <w:trPr>
          <w:trHeight w:val="20"/>
        </w:trPr>
        <w:tc>
          <w:tcPr>
            <w:tcW w:w="661" w:type="pct"/>
            <w:vMerge/>
            <w:vAlign w:val="center"/>
          </w:tcPr>
          <w:p w14:paraId="3FACCC37" w14:textId="77777777" w:rsidR="0091550F" w:rsidRPr="00AF32FD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63232847" w14:textId="77777777" w:rsidR="0091550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56CD24E0" w14:textId="77777777" w:rsidR="0091550F" w:rsidRDefault="0091550F" w:rsidP="0091550F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2%</w:t>
            </w:r>
          </w:p>
        </w:tc>
        <w:tc>
          <w:tcPr>
            <w:tcW w:w="568" w:type="pct"/>
            <w:vAlign w:val="center"/>
          </w:tcPr>
          <w:p w14:paraId="170C9399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14:paraId="58870F79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1, Week 8</w:t>
            </w:r>
          </w:p>
        </w:tc>
        <w:tc>
          <w:tcPr>
            <w:tcW w:w="2830" w:type="pct"/>
            <w:vAlign w:val="center"/>
          </w:tcPr>
          <w:p w14:paraId="29CE7C7D" w14:textId="77777777" w:rsid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0698C51" w14:textId="1B072D06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8: 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Topic:</w:t>
            </w:r>
            <w:r w:rsidRPr="0091550F">
              <w:rPr>
                <w:rFonts w:asciiTheme="minorHAnsi" w:hAnsiTheme="minorHAnsi" w:cs="Arial"/>
                <w:sz w:val="18"/>
                <w:szCs w:val="18"/>
                <w:lang w:val="en-AU"/>
              </w:rPr>
              <w:t xml:space="preserve"> </w:t>
            </w:r>
            <w:r w:rsidRPr="0091550F">
              <w:rPr>
                <w:rFonts w:asciiTheme="minorHAnsi" w:hAnsiTheme="minorHAnsi" w:cs="Arial"/>
                <w:b w:val="0"/>
                <w:sz w:val="18"/>
                <w:szCs w:val="18"/>
                <w:lang w:val="en-AU"/>
              </w:rPr>
              <w:t>The Age of Imperialism 1848 - 1914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.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1550F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  <w:t xml:space="preserve">Reading Tasks (explanation) </w:t>
            </w:r>
          </w:p>
          <w:p w14:paraId="2DFC1FF8" w14:textId="0946E04F" w:rsidR="0091550F" w:rsidRPr="00E24930" w:rsidRDefault="0091550F" w:rsidP="00E2493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</w:pPr>
            <w:proofErr w:type="gramStart"/>
            <w:r w:rsidRPr="0091550F">
              <w:rPr>
                <w:rFonts w:asciiTheme="minorHAnsi" w:hAnsiTheme="minorHAnsi" w:cstheme="minorHAnsi"/>
                <w:b w:val="0"/>
                <w:i/>
                <w:iCs/>
                <w:sz w:val="18"/>
                <w:szCs w:val="18"/>
                <w:lang w:val="en-GB"/>
              </w:rPr>
              <w:t>A fortnightly set reading, beginning during Week 7, with an associated task or question for each; the response to be submitted the following week.</w:t>
            </w:r>
            <w:proofErr w:type="gramEnd"/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  <w:t xml:space="preserve"> </w:t>
            </w:r>
          </w:p>
        </w:tc>
      </w:tr>
      <w:tr w:rsidR="0091550F" w:rsidRPr="0017191C" w14:paraId="0252DAD8" w14:textId="77777777" w:rsidTr="0091550F">
        <w:trPr>
          <w:trHeight w:val="20"/>
        </w:trPr>
        <w:tc>
          <w:tcPr>
            <w:tcW w:w="661" w:type="pct"/>
            <w:vMerge/>
            <w:vAlign w:val="center"/>
          </w:tcPr>
          <w:p w14:paraId="450A2E80" w14:textId="77777777" w:rsidR="0091550F" w:rsidRPr="00AF32FD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32A6BAE5" w14:textId="77777777" w:rsidR="0091550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415CA73A" w14:textId="77777777" w:rsidR="0091550F" w:rsidRDefault="0091550F" w:rsidP="0091550F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2%</w:t>
            </w:r>
          </w:p>
        </w:tc>
        <w:tc>
          <w:tcPr>
            <w:tcW w:w="568" w:type="pct"/>
            <w:vAlign w:val="center"/>
          </w:tcPr>
          <w:p w14:paraId="1A883337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14:paraId="762181F8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1, Week 10</w:t>
            </w:r>
          </w:p>
        </w:tc>
        <w:tc>
          <w:tcPr>
            <w:tcW w:w="2830" w:type="pct"/>
            <w:vAlign w:val="center"/>
          </w:tcPr>
          <w:p w14:paraId="7E8401BF" w14:textId="0DBE90A7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10: 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Topic:</w:t>
            </w:r>
            <w:r w:rsidRPr="0091550F">
              <w:rPr>
                <w:rFonts w:asciiTheme="minorHAnsi" w:hAnsiTheme="minorHAnsi" w:cs="Arial"/>
                <w:sz w:val="18"/>
                <w:szCs w:val="18"/>
                <w:lang w:val="en-AU"/>
              </w:rPr>
              <w:t xml:space="preserve"> </w:t>
            </w:r>
            <w:r w:rsidRPr="0091550F">
              <w:rPr>
                <w:rFonts w:asciiTheme="minorHAnsi" w:hAnsiTheme="minorHAnsi" w:cs="Arial"/>
                <w:b w:val="0"/>
                <w:sz w:val="18"/>
                <w:szCs w:val="18"/>
                <w:lang w:val="en-AU"/>
              </w:rPr>
              <w:t>The Age of Imperialism 1848 - 1914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.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1550F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  <w:t xml:space="preserve">Reading Tasks (explanation) </w:t>
            </w:r>
          </w:p>
          <w:p w14:paraId="294409EE" w14:textId="77777777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</w:pPr>
            <w:proofErr w:type="gramStart"/>
            <w:r w:rsidRPr="0091550F">
              <w:rPr>
                <w:rFonts w:asciiTheme="minorHAnsi" w:hAnsiTheme="minorHAnsi" w:cstheme="minorHAnsi"/>
                <w:b w:val="0"/>
                <w:i/>
                <w:iCs/>
                <w:sz w:val="18"/>
                <w:szCs w:val="18"/>
                <w:lang w:val="en-GB"/>
              </w:rPr>
              <w:t>A fortnightly set reading, beginning during Week 9, with an associated task or question for each; the response to be submitted the following week.</w:t>
            </w:r>
            <w:proofErr w:type="gramEnd"/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  <w:t xml:space="preserve"> </w:t>
            </w:r>
          </w:p>
          <w:p w14:paraId="323DA795" w14:textId="77777777" w:rsidR="0091550F" w:rsidRPr="0091550F" w:rsidRDefault="0091550F" w:rsidP="00E24930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91550F" w:rsidRPr="0017191C" w14:paraId="6066ED12" w14:textId="77777777" w:rsidTr="0091550F">
        <w:trPr>
          <w:trHeight w:val="20"/>
        </w:trPr>
        <w:tc>
          <w:tcPr>
            <w:tcW w:w="661" w:type="pct"/>
            <w:vMerge/>
            <w:vAlign w:val="center"/>
          </w:tcPr>
          <w:p w14:paraId="3FA25088" w14:textId="77777777" w:rsidR="0091550F" w:rsidRPr="00AF32FD" w:rsidRDefault="0091550F" w:rsidP="0091550F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50F856DC" w14:textId="77777777" w:rsidR="0091550F" w:rsidRPr="00AF32FD" w:rsidRDefault="0091550F" w:rsidP="0091550F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2" w:type="pct"/>
            <w:vAlign w:val="center"/>
          </w:tcPr>
          <w:p w14:paraId="62292484" w14:textId="77777777" w:rsidR="0091550F" w:rsidRPr="00AF32FD" w:rsidRDefault="0091550F" w:rsidP="0091550F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</w:t>
            </w:r>
            <w:r w:rsidRPr="00AF32FD">
              <w:rPr>
                <w:rFonts w:asciiTheme="minorHAnsi" w:hAnsiTheme="minorHAnsi" w:cs="Arial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5F6AB9B0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Semester 1, </w:t>
            </w:r>
          </w:p>
          <w:p w14:paraId="1C6277B2" w14:textId="77777777" w:rsidR="0091550F" w:rsidRPr="00AF32FD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Term 1, </w:t>
            </w:r>
            <w:r w:rsidRPr="00AF32FD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Week </w:t>
            </w:r>
            <w:r>
              <w:rPr>
                <w:rFonts w:asciiTheme="minorHAnsi" w:hAnsiTheme="minorHAnsi" w:cs="Arial"/>
                <w:b w:val="0"/>
                <w:sz w:val="20"/>
                <w:szCs w:val="20"/>
              </w:rPr>
              <w:t>5</w:t>
            </w:r>
          </w:p>
        </w:tc>
        <w:tc>
          <w:tcPr>
            <w:tcW w:w="2830" w:type="pct"/>
            <w:vAlign w:val="center"/>
          </w:tcPr>
          <w:p w14:paraId="0896AA94" w14:textId="77777777" w:rsidR="0091550F" w:rsidRDefault="0091550F" w:rsidP="0091550F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3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Topic:</w:t>
            </w:r>
            <w:r w:rsidRPr="00F34F9C">
              <w:rPr>
                <w:rFonts w:asciiTheme="minorHAnsi" w:hAnsiTheme="minorHAnsi" w:cs="Arial"/>
                <w:sz w:val="20"/>
                <w:szCs w:val="20"/>
                <w:lang w:val="en-AU"/>
              </w:rPr>
              <w:t xml:space="preserve"> </w:t>
            </w:r>
            <w:r w:rsidRPr="00C060E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The Age of Imperialism 1848 - 1914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.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  <w:r w:rsidRPr="004C3AF0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In-Class Essay 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One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(explanation)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14:paraId="171AAB1D" w14:textId="77777777" w:rsidR="0091550F" w:rsidRDefault="0091550F" w:rsidP="0091550F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</w:pPr>
            <w:r w:rsidRPr="004C3AF0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A closed-book essay task related to the 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causes</w:t>
            </w:r>
            <w:r w:rsidRPr="004C3AF0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 of 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Imperialism.</w:t>
            </w:r>
          </w:p>
          <w:p w14:paraId="7523259D" w14:textId="77777777" w:rsidR="0091550F" w:rsidRPr="00F474DE" w:rsidRDefault="0091550F" w:rsidP="0091550F">
            <w:pPr>
              <w:pStyle w:val="Title"/>
              <w:ind w:left="93" w:right="71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</w:p>
        </w:tc>
      </w:tr>
      <w:tr w:rsidR="0091550F" w:rsidRPr="0017191C" w14:paraId="0882F4C3" w14:textId="77777777" w:rsidTr="0091550F">
        <w:trPr>
          <w:trHeight w:val="775"/>
        </w:trPr>
        <w:tc>
          <w:tcPr>
            <w:tcW w:w="661" w:type="pct"/>
            <w:vMerge/>
            <w:vAlign w:val="center"/>
          </w:tcPr>
          <w:p w14:paraId="67A1C140" w14:textId="77777777" w:rsidR="0091550F" w:rsidRPr="00AF32FD" w:rsidRDefault="0091550F" w:rsidP="0091550F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437F9BCD" w14:textId="77777777" w:rsidR="0091550F" w:rsidRPr="00AF32FD" w:rsidRDefault="0091550F" w:rsidP="0091550F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2" w:type="pct"/>
            <w:vAlign w:val="center"/>
          </w:tcPr>
          <w:p w14:paraId="1188E25D" w14:textId="77777777" w:rsidR="0091550F" w:rsidRDefault="0091550F" w:rsidP="0091550F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10%</w:t>
            </w:r>
          </w:p>
        </w:tc>
        <w:tc>
          <w:tcPr>
            <w:tcW w:w="568" w:type="pct"/>
            <w:vAlign w:val="center"/>
          </w:tcPr>
          <w:p w14:paraId="4B60C9EC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Semester 1, </w:t>
            </w:r>
          </w:p>
          <w:p w14:paraId="5B2F4F27" w14:textId="77777777" w:rsidR="0091550F" w:rsidRPr="00AF32FD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2, Week 3</w:t>
            </w:r>
          </w:p>
        </w:tc>
        <w:tc>
          <w:tcPr>
            <w:tcW w:w="2830" w:type="pct"/>
            <w:vAlign w:val="center"/>
          </w:tcPr>
          <w:p w14:paraId="40FC8500" w14:textId="77777777" w:rsidR="0091550F" w:rsidRDefault="0091550F" w:rsidP="0091550F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5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Topic:</w:t>
            </w:r>
            <w:r w:rsidRPr="00F34F9C">
              <w:rPr>
                <w:rFonts w:asciiTheme="minorHAnsi" w:hAnsiTheme="minorHAnsi" w:cs="Arial"/>
                <w:sz w:val="20"/>
                <w:szCs w:val="20"/>
                <w:lang w:val="en-AU"/>
              </w:rPr>
              <w:t xml:space="preserve"> </w:t>
            </w:r>
            <w:r w:rsidRPr="00C060E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The Age of Imperialism 1848 - 1914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.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  <w:r w:rsidRPr="004C3AF0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In-Class Essay 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Two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(explanation)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14:paraId="3287382D" w14:textId="77777777" w:rsidR="0091550F" w:rsidRPr="00F474DE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sz w:val="20"/>
                <w:szCs w:val="20"/>
                <w:lang w:val="en-AU" w:eastAsia="en-AU"/>
              </w:rPr>
            </w:pPr>
            <w:r w:rsidRPr="004C3AF0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A closed-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book essay task related to the impacts of imperialism. </w:t>
            </w:r>
          </w:p>
        </w:tc>
      </w:tr>
      <w:tr w:rsidR="0091550F" w:rsidRPr="0017191C" w14:paraId="50257E2B" w14:textId="77777777" w:rsidTr="0091550F">
        <w:trPr>
          <w:trHeight w:val="20"/>
        </w:trPr>
        <w:tc>
          <w:tcPr>
            <w:tcW w:w="661" w:type="pct"/>
            <w:vMerge w:val="restart"/>
            <w:vAlign w:val="center"/>
          </w:tcPr>
          <w:p w14:paraId="5C7A7AD4" w14:textId="77777777" w:rsidR="0091550F" w:rsidRPr="00E24930" w:rsidRDefault="0091550F" w:rsidP="0091550F">
            <w:pPr>
              <w:ind w:left="3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Source analysis</w:t>
            </w:r>
          </w:p>
          <w:p w14:paraId="22F48B39" w14:textId="540155AA" w:rsidR="00E24930" w:rsidRPr="00AF32FD" w:rsidRDefault="00E24930" w:rsidP="0091550F">
            <w:pPr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(20 – 30%)</w:t>
            </w:r>
          </w:p>
        </w:tc>
        <w:tc>
          <w:tcPr>
            <w:tcW w:w="519" w:type="pct"/>
            <w:vMerge w:val="restart"/>
            <w:vAlign w:val="center"/>
          </w:tcPr>
          <w:p w14:paraId="1A8DCDE5" w14:textId="77777777" w:rsidR="0091550F" w:rsidRPr="00A233E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422" w:type="pct"/>
            <w:vAlign w:val="center"/>
          </w:tcPr>
          <w:p w14:paraId="4D2088E8" w14:textId="77777777" w:rsidR="0091550F" w:rsidRPr="00AF32FD" w:rsidRDefault="0091550F" w:rsidP="0091550F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74310764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,</w:t>
            </w:r>
          </w:p>
          <w:p w14:paraId="17F582BD" w14:textId="77777777" w:rsidR="0091550F" w:rsidRPr="00AF32FD" w:rsidRDefault="0091550F" w:rsidP="0091550F">
            <w:pPr>
              <w:pStyle w:val="Title"/>
              <w:ind w:left="141"/>
              <w:jc w:val="left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 Term 1, </w:t>
            </w:r>
            <w:r>
              <w:rPr>
                <w:rFonts w:asciiTheme="minorHAnsi" w:hAnsiTheme="minorHAnsi"/>
                <w:b w:val="0"/>
                <w:bCs w:val="0"/>
                <w:sz w:val="20"/>
                <w:szCs w:val="20"/>
              </w:rPr>
              <w:t>Week 7</w:t>
            </w:r>
          </w:p>
        </w:tc>
        <w:tc>
          <w:tcPr>
            <w:tcW w:w="2830" w:type="pct"/>
            <w:vAlign w:val="center"/>
          </w:tcPr>
          <w:p w14:paraId="40A5466E" w14:textId="77777777" w:rsidR="0091550F" w:rsidRDefault="0091550F" w:rsidP="0091550F">
            <w:pPr>
              <w:ind w:left="93" w:right="74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Task 7</w:t>
            </w:r>
            <w:r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: </w:t>
            </w:r>
            <w:r w:rsidRPr="007266A9">
              <w:rPr>
                <w:rFonts w:asciiTheme="minorHAnsi" w:hAnsiTheme="minorHAnsi" w:cstheme="minorHAnsi"/>
                <w:sz w:val="20"/>
                <w:szCs w:val="20"/>
              </w:rPr>
              <w:t>Topic:</w:t>
            </w:r>
            <w:r w:rsidRPr="00F34F9C">
              <w:rPr>
                <w:rFonts w:asciiTheme="minorHAnsi" w:hAnsiTheme="minorHAnsi" w:cs="Arial"/>
                <w:bCs/>
                <w:sz w:val="20"/>
                <w:szCs w:val="20"/>
              </w:rPr>
              <w:t xml:space="preserve"> The Age of Imperialism 1848 - 1914</w:t>
            </w:r>
            <w:r w:rsidRPr="007266A9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C87FDA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Source Analysis One</w:t>
            </w:r>
            <w:r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 xml:space="preserve">. </w:t>
            </w:r>
            <w:r w:rsidRPr="00C87FDA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 xml:space="preserve">A set of written tasks to be completed after the analysis of a series of historical sources related to events, ideas and/or concepts related to </w:t>
            </w:r>
            <w:r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>the Age of Imperialism.</w:t>
            </w:r>
          </w:p>
          <w:p w14:paraId="1F8BC587" w14:textId="77777777" w:rsidR="0091550F" w:rsidRPr="00F474DE" w:rsidRDefault="0091550F" w:rsidP="0091550F">
            <w:pPr>
              <w:ind w:left="93" w:right="74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91550F" w:rsidRPr="0017191C" w14:paraId="40319551" w14:textId="77777777" w:rsidTr="0091550F">
        <w:trPr>
          <w:trHeight w:val="785"/>
        </w:trPr>
        <w:tc>
          <w:tcPr>
            <w:tcW w:w="661" w:type="pct"/>
            <w:vMerge/>
            <w:vAlign w:val="center"/>
          </w:tcPr>
          <w:p w14:paraId="49662551" w14:textId="77777777" w:rsidR="0091550F" w:rsidRPr="00AF32FD" w:rsidRDefault="0091550F" w:rsidP="0091550F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19" w:type="pct"/>
            <w:vMerge/>
            <w:vAlign w:val="center"/>
          </w:tcPr>
          <w:p w14:paraId="6EB26B44" w14:textId="77777777" w:rsidR="0091550F" w:rsidRPr="00AF32FD" w:rsidRDefault="0091550F" w:rsidP="0091550F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2" w:type="pct"/>
            <w:vAlign w:val="center"/>
          </w:tcPr>
          <w:p w14:paraId="4DC9FD8C" w14:textId="77777777" w:rsidR="0091550F" w:rsidRPr="00AF32FD" w:rsidRDefault="0091550F" w:rsidP="0091550F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</w:t>
            </w:r>
            <w:r w:rsidRPr="00AF32FD">
              <w:rPr>
                <w:rFonts w:asciiTheme="minorHAnsi" w:hAnsiTheme="minorHAnsi" w:cs="Arial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5910C8C9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Semester 1, </w:t>
            </w:r>
          </w:p>
          <w:p w14:paraId="73F3BA8E" w14:textId="77777777" w:rsidR="0091550F" w:rsidRPr="00AF32FD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1, Week 9</w:t>
            </w:r>
          </w:p>
        </w:tc>
        <w:tc>
          <w:tcPr>
            <w:tcW w:w="2830" w:type="pct"/>
            <w:vAlign w:val="center"/>
          </w:tcPr>
          <w:p w14:paraId="6848DD3C" w14:textId="77777777" w:rsidR="0091550F" w:rsidRDefault="0091550F" w:rsidP="0091550F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9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FA5B66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Topic: The</w:t>
            </w:r>
            <w:r w:rsidRPr="00F34F9C">
              <w:rPr>
                <w:rFonts w:asciiTheme="minorHAnsi" w:hAnsiTheme="minorHAnsi" w:cs="Arial"/>
                <w:b w:val="0"/>
                <w:i/>
                <w:iCs/>
                <w:sz w:val="20"/>
                <w:szCs w:val="20"/>
                <w:lang w:val="en-GB"/>
              </w:rPr>
              <w:t xml:space="preserve"> Age of Imperialism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gramStart"/>
            <w:r w:rsidRPr="00C87FDA"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>Source Analysis Two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>.</w:t>
            </w:r>
            <w:proofErr w:type="gramEnd"/>
            <w:r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 xml:space="preserve"> </w:t>
            </w:r>
            <w:r w:rsidRPr="00C87FDA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A set of written tasks to be completed after the analysis of a series of historical sources related to events, ideas and/or concepts 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related to the Age of Imperialism.</w:t>
            </w:r>
          </w:p>
          <w:p w14:paraId="4E5C262E" w14:textId="77777777" w:rsidR="0091550F" w:rsidRPr="00F474DE" w:rsidRDefault="0091550F" w:rsidP="0091550F">
            <w:pPr>
              <w:pStyle w:val="Title"/>
              <w:ind w:left="93" w:right="71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</w:p>
        </w:tc>
      </w:tr>
      <w:tr w:rsidR="0091550F" w:rsidRPr="0017191C" w14:paraId="2E452773" w14:textId="77777777" w:rsidTr="0091550F">
        <w:trPr>
          <w:trHeight w:val="531"/>
        </w:trPr>
        <w:tc>
          <w:tcPr>
            <w:tcW w:w="661" w:type="pct"/>
            <w:vAlign w:val="center"/>
          </w:tcPr>
          <w:p w14:paraId="52404395" w14:textId="77777777" w:rsidR="0091550F" w:rsidRPr="00E24930" w:rsidRDefault="0091550F" w:rsidP="0091550F">
            <w:pPr>
              <w:pStyle w:val="Title"/>
              <w:ind w:left="3"/>
              <w:rPr>
                <w:rFonts w:asciiTheme="minorHAnsi" w:hAnsiTheme="minorHAnsi" w:cs="Arial"/>
                <w:sz w:val="20"/>
                <w:szCs w:val="20"/>
                <w:lang w:val="en-AU"/>
              </w:rPr>
            </w:pPr>
            <w:r w:rsidRPr="00E24930">
              <w:rPr>
                <w:rFonts w:asciiTheme="minorHAnsi" w:hAnsiTheme="minorHAnsi" w:cs="Arial"/>
                <w:sz w:val="20"/>
                <w:szCs w:val="20"/>
                <w:lang w:val="en-AU"/>
              </w:rPr>
              <w:t>Examination</w:t>
            </w:r>
          </w:p>
          <w:p w14:paraId="493A1FC3" w14:textId="333C8823" w:rsidR="00E24930" w:rsidRPr="00AF32FD" w:rsidRDefault="00E24930" w:rsidP="0091550F">
            <w:pPr>
              <w:pStyle w:val="Title"/>
              <w:ind w:left="3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  <w:r w:rsidRPr="00E24930">
              <w:rPr>
                <w:rFonts w:asciiTheme="minorHAnsi" w:hAnsiTheme="minorHAnsi" w:cs="Arial"/>
                <w:sz w:val="20"/>
                <w:szCs w:val="20"/>
                <w:lang w:val="en-AU"/>
              </w:rPr>
              <w:t>(30%)</w:t>
            </w:r>
          </w:p>
        </w:tc>
        <w:tc>
          <w:tcPr>
            <w:tcW w:w="519" w:type="pct"/>
            <w:vAlign w:val="center"/>
          </w:tcPr>
          <w:p w14:paraId="55E165CA" w14:textId="77777777" w:rsidR="0091550F" w:rsidRPr="00A233EF" w:rsidRDefault="0091550F" w:rsidP="0091550F">
            <w:pPr>
              <w:ind w:right="74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30</w:t>
            </w:r>
            <w:r w:rsidRPr="00AF32FD">
              <w:rPr>
                <w:rFonts w:asciiTheme="minorHAnsi" w:hAnsiTheme="minorHAnsi"/>
                <w:bCs/>
                <w:sz w:val="20"/>
                <w:szCs w:val="20"/>
              </w:rPr>
              <w:t>%</w:t>
            </w:r>
          </w:p>
        </w:tc>
        <w:tc>
          <w:tcPr>
            <w:tcW w:w="422" w:type="pct"/>
            <w:vAlign w:val="center"/>
          </w:tcPr>
          <w:p w14:paraId="430ACA14" w14:textId="77777777" w:rsidR="0091550F" w:rsidRPr="00AF32FD" w:rsidRDefault="0091550F" w:rsidP="0091550F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30</w:t>
            </w:r>
            <w:r w:rsidRPr="00AF32FD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0FF736FD" w14:textId="77777777" w:rsidR="0091550F" w:rsidRDefault="0091550F" w:rsidP="0091550F">
            <w:pPr>
              <w:ind w:left="141" w:right="71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Semester, </w:t>
            </w:r>
          </w:p>
          <w:p w14:paraId="419A1E57" w14:textId="77777777" w:rsidR="0091550F" w:rsidRDefault="0091550F" w:rsidP="0091550F">
            <w:pPr>
              <w:ind w:left="141" w:right="71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Term 2, Week 5</w:t>
            </w:r>
          </w:p>
          <w:p w14:paraId="1A053399" w14:textId="14FEA910" w:rsidR="0031524E" w:rsidRPr="00AF32FD" w:rsidRDefault="0031524E" w:rsidP="0091550F">
            <w:pPr>
              <w:ind w:left="141" w:right="71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(Three hours)</w:t>
            </w:r>
          </w:p>
        </w:tc>
        <w:tc>
          <w:tcPr>
            <w:tcW w:w="2830" w:type="pct"/>
            <w:vAlign w:val="center"/>
          </w:tcPr>
          <w:p w14:paraId="54992416" w14:textId="3B9F7B31" w:rsidR="0091550F" w:rsidRDefault="0091550F" w:rsidP="0091550F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</w:pP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Task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12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 xml:space="preserve">Examination </w:t>
            </w:r>
            <w:r w:rsidRPr="007266A9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AU"/>
              </w:rPr>
              <w:t>The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AU"/>
              </w:rPr>
              <w:t xml:space="preserve"> Age of Imperialism 1848-1914</w:t>
            </w:r>
            <w:r w:rsidR="0031524E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: Two Essay tasks; Two Source A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nalysis task.</w:t>
            </w:r>
            <w:r w:rsidRPr="00FA5B66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</w:p>
          <w:p w14:paraId="0E7E7B55" w14:textId="77777777" w:rsidR="0091550F" w:rsidRPr="0031524E" w:rsidRDefault="0091550F" w:rsidP="0091550F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 w:eastAsia="en-AU"/>
              </w:rPr>
            </w:pPr>
          </w:p>
          <w:p w14:paraId="254E27AC" w14:textId="3D7790D8" w:rsidR="0091550F" w:rsidRPr="0031524E" w:rsidRDefault="0031524E" w:rsidP="0091550F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 w:eastAsia="en-AU"/>
              </w:rPr>
            </w:pPr>
            <w:r w:rsidRPr="0031524E">
              <w:rPr>
                <w:rFonts w:ascii="Calibri" w:hAnsi="Calibri"/>
                <w:b w:val="0"/>
                <w:sz w:val="20"/>
                <w:szCs w:val="20"/>
              </w:rPr>
              <w:t>In preparation for Unit 3 and Unit 4, the examination should reflect the examination design brief included in the ATAR Year 12 syllabus for this course.</w:t>
            </w:r>
          </w:p>
          <w:p w14:paraId="7045D21A" w14:textId="77777777" w:rsidR="0091550F" w:rsidRDefault="0091550F" w:rsidP="0091550F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 w:eastAsia="en-AU"/>
              </w:rPr>
            </w:pPr>
          </w:p>
          <w:p w14:paraId="120A3FFA" w14:textId="77777777" w:rsidR="0031524E" w:rsidRPr="00F474DE" w:rsidRDefault="0031524E" w:rsidP="0091550F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 w:eastAsia="en-AU"/>
              </w:rPr>
            </w:pPr>
          </w:p>
        </w:tc>
      </w:tr>
      <w:tr w:rsidR="0091550F" w:rsidRPr="0017191C" w14:paraId="0F250A94" w14:textId="77777777" w:rsidTr="0091550F">
        <w:trPr>
          <w:trHeight w:val="20"/>
        </w:trPr>
        <w:tc>
          <w:tcPr>
            <w:tcW w:w="661" w:type="pct"/>
            <w:shd w:val="clear" w:color="auto" w:fill="E4D8EB" w:themeFill="accent4" w:themeFillTint="66"/>
            <w:vAlign w:val="center"/>
          </w:tcPr>
          <w:p w14:paraId="2E072126" w14:textId="77777777" w:rsidR="0091550F" w:rsidRPr="004F2F81" w:rsidRDefault="0091550F" w:rsidP="0091550F">
            <w:pPr>
              <w:pStyle w:val="Title"/>
              <w:ind w:left="3"/>
              <w:rPr>
                <w:rFonts w:asciiTheme="minorHAnsi" w:hAnsiTheme="minorHAnsi" w:cs="Arial"/>
                <w:sz w:val="22"/>
                <w:szCs w:val="22"/>
              </w:rPr>
            </w:pPr>
            <w:r w:rsidRPr="004F2F81">
              <w:rPr>
                <w:rFonts w:asciiTheme="minorHAnsi" w:hAnsiTheme="minorHAnsi" w:cs="Arial"/>
                <w:sz w:val="22"/>
                <w:szCs w:val="22"/>
              </w:rPr>
              <w:t>Total</w:t>
            </w:r>
          </w:p>
        </w:tc>
        <w:tc>
          <w:tcPr>
            <w:tcW w:w="519" w:type="pct"/>
            <w:shd w:val="clear" w:color="auto" w:fill="E4D8EB" w:themeFill="accent4" w:themeFillTint="66"/>
            <w:vAlign w:val="center"/>
          </w:tcPr>
          <w:p w14:paraId="628F7563" w14:textId="77777777" w:rsidR="0091550F" w:rsidRPr="004F2F81" w:rsidRDefault="0091550F" w:rsidP="0091550F">
            <w:pPr>
              <w:pStyle w:val="Title"/>
              <w:ind w:left="93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100</w:t>
            </w:r>
            <w:r w:rsidRPr="004F2F81">
              <w:rPr>
                <w:rFonts w:asciiTheme="minorHAnsi" w:hAnsiTheme="minorHAnsi" w:cs="Arial"/>
                <w:sz w:val="22"/>
                <w:szCs w:val="22"/>
              </w:rPr>
              <w:t>%</w:t>
            </w:r>
          </w:p>
        </w:tc>
        <w:tc>
          <w:tcPr>
            <w:tcW w:w="422" w:type="pct"/>
            <w:shd w:val="clear" w:color="auto" w:fill="E4D8EB" w:themeFill="accent4" w:themeFillTint="66"/>
            <w:vAlign w:val="center"/>
          </w:tcPr>
          <w:p w14:paraId="349734DA" w14:textId="77777777" w:rsidR="0091550F" w:rsidRPr="004F2F81" w:rsidRDefault="0091550F" w:rsidP="0091550F">
            <w:pPr>
              <w:pStyle w:val="Title"/>
              <w:rPr>
                <w:rFonts w:asciiTheme="minorHAnsi" w:hAnsiTheme="minorHAnsi" w:cs="Arial"/>
                <w:bCs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bCs w:val="0"/>
                <w:sz w:val="22"/>
                <w:szCs w:val="22"/>
              </w:rPr>
              <w:t>100</w:t>
            </w:r>
            <w:r w:rsidRPr="004F2F81">
              <w:rPr>
                <w:rFonts w:asciiTheme="minorHAnsi" w:hAnsiTheme="minorHAnsi" w:cs="Arial"/>
                <w:bCs w:val="0"/>
                <w:sz w:val="22"/>
                <w:szCs w:val="22"/>
              </w:rPr>
              <w:t>%</w:t>
            </w:r>
          </w:p>
        </w:tc>
        <w:tc>
          <w:tcPr>
            <w:tcW w:w="568" w:type="pct"/>
            <w:shd w:val="clear" w:color="auto" w:fill="E4D8EB" w:themeFill="accent4" w:themeFillTint="66"/>
          </w:tcPr>
          <w:p w14:paraId="27D35987" w14:textId="77777777" w:rsidR="0091550F" w:rsidRPr="0017191C" w:rsidRDefault="0091550F" w:rsidP="0091550F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2830" w:type="pct"/>
            <w:shd w:val="clear" w:color="auto" w:fill="E4D8EB" w:themeFill="accent4" w:themeFillTint="66"/>
            <w:vAlign w:val="center"/>
          </w:tcPr>
          <w:p w14:paraId="721E4AB6" w14:textId="77777777" w:rsidR="0091550F" w:rsidRPr="0017191C" w:rsidRDefault="0091550F" w:rsidP="0091550F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</w:tbl>
    <w:p w14:paraId="1B1376F5" w14:textId="13DCA317" w:rsidR="0091550F" w:rsidRPr="00B04730" w:rsidRDefault="0091550F" w:rsidP="0091550F">
      <w:pPr>
        <w:rPr>
          <w:sz w:val="18"/>
          <w:szCs w:val="18"/>
          <w:lang w:val="en-GB" w:eastAsia="ja-JP"/>
        </w:rPr>
      </w:pPr>
    </w:p>
    <w:p w14:paraId="0D1F7185" w14:textId="2D39E011" w:rsidR="00B04730" w:rsidRDefault="00B04730" w:rsidP="00B04730">
      <w:pPr>
        <w:rPr>
          <w:sz w:val="18"/>
          <w:szCs w:val="18"/>
          <w:lang w:val="en-GB" w:eastAsia="ja-JP"/>
        </w:rPr>
      </w:pPr>
    </w:p>
    <w:sectPr w:rsidR="00B04730" w:rsidSect="00B04730">
      <w:head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284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FDD0F7" w14:textId="77777777" w:rsidR="00E24930" w:rsidRDefault="00E24930" w:rsidP="00E35001">
      <w:r>
        <w:separator/>
      </w:r>
    </w:p>
  </w:endnote>
  <w:endnote w:type="continuationSeparator" w:id="0">
    <w:p w14:paraId="0E618F22" w14:textId="77777777" w:rsidR="00E24930" w:rsidRDefault="00E24930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0FD679" w14:textId="77777777" w:rsidR="00E24930" w:rsidRPr="00897899" w:rsidRDefault="00E24930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proofErr w:type="gramEnd"/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820FDD" w14:textId="77777777" w:rsidR="00E24930" w:rsidRPr="00A41897" w:rsidRDefault="00E24930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Modern History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ATAR Year 11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431466" w14:textId="77777777" w:rsidR="00E24930" w:rsidRDefault="00E24930" w:rsidP="00E35001">
      <w:r>
        <w:separator/>
      </w:r>
    </w:p>
  </w:footnote>
  <w:footnote w:type="continuationSeparator" w:id="0">
    <w:p w14:paraId="2DD42888" w14:textId="77777777" w:rsidR="00E24930" w:rsidRDefault="00E24930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6F1669" w14:textId="1760D2CD" w:rsidR="00E24930" w:rsidRDefault="00E24930">
    <w:pPr>
      <w:pStyle w:val="Header"/>
    </w:pPr>
  </w:p>
  <w:p w14:paraId="1F4DAFE1" w14:textId="77777777" w:rsidR="00E24930" w:rsidRDefault="00E2493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FF7A97" w14:textId="22B327E5" w:rsidR="00E24930" w:rsidRDefault="00E24930" w:rsidP="0091550F">
    <w:pPr>
      <w:pStyle w:val="Heading1"/>
      <w:ind w:left="0"/>
      <w:rPr>
        <w:sz w:val="32"/>
        <w:szCs w:val="32"/>
      </w:rPr>
    </w:pPr>
    <w:r>
      <w:rPr>
        <w:b/>
        <w:noProof/>
        <w:color w:val="46328C"/>
        <w:sz w:val="32"/>
      </w:rPr>
      <w:drawing>
        <wp:anchor distT="0" distB="0" distL="114300" distR="114300" simplePos="0" relativeHeight="251659264" behindDoc="1" locked="0" layoutInCell="1" allowOverlap="1" wp14:anchorId="20961D3A" wp14:editId="4E0E4E76">
          <wp:simplePos x="0" y="0"/>
          <wp:positionH relativeFrom="column">
            <wp:posOffset>8175625</wp:posOffset>
          </wp:positionH>
          <wp:positionV relativeFrom="paragraph">
            <wp:posOffset>109855</wp:posOffset>
          </wp:positionV>
          <wp:extent cx="1162050" cy="925195"/>
          <wp:effectExtent l="0" t="0" r="0" b="8255"/>
          <wp:wrapTight wrapText="bothSides">
            <wp:wrapPolygon edited="0">
              <wp:start x="1416" y="0"/>
              <wp:lineTo x="1416" y="21348"/>
              <wp:lineTo x="19830" y="21348"/>
              <wp:lineTo x="19830" y="0"/>
              <wp:lineTo x="1416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0EB76A" w14:textId="212850DE" w:rsidR="00E24930" w:rsidRPr="00E24930" w:rsidRDefault="00E24930" w:rsidP="0091550F">
    <w:pPr>
      <w:pStyle w:val="Heading1"/>
      <w:ind w:left="0"/>
      <w:rPr>
        <w:b/>
        <w:sz w:val="36"/>
        <w:szCs w:val="36"/>
      </w:rPr>
    </w:pPr>
  </w:p>
  <w:p w14:paraId="3646CE1E" w14:textId="77777777" w:rsidR="00E24930" w:rsidRPr="00E24930" w:rsidRDefault="00E24930" w:rsidP="0091550F">
    <w:pPr>
      <w:pStyle w:val="Heading1"/>
      <w:ind w:left="0"/>
      <w:rPr>
        <w:b/>
        <w:sz w:val="36"/>
        <w:szCs w:val="36"/>
      </w:rPr>
    </w:pPr>
    <w:r w:rsidRPr="00E24930">
      <w:rPr>
        <w:b/>
        <w:sz w:val="36"/>
        <w:szCs w:val="36"/>
      </w:rPr>
      <w:t xml:space="preserve">Assessment Outline: Modern History – ATAR Year 11: </w:t>
    </w:r>
  </w:p>
  <w:p w14:paraId="35BBE380" w14:textId="0E4335B0" w:rsidR="00E24930" w:rsidRPr="00E24930" w:rsidRDefault="00E24930" w:rsidP="0091550F">
    <w:pPr>
      <w:pStyle w:val="Heading2"/>
      <w:spacing w:before="0" w:after="0"/>
      <w:ind w:left="-426" w:firstLine="426"/>
      <w:rPr>
        <w:b/>
        <w:sz w:val="36"/>
        <w:szCs w:val="36"/>
      </w:rPr>
    </w:pPr>
    <w:r w:rsidRPr="00E24930">
      <w:rPr>
        <w:b/>
        <w:sz w:val="36"/>
        <w:szCs w:val="36"/>
      </w:rPr>
      <w:t>Unit 1 – Understanding the Modern World (Elective 5: The Age of Imperialism 1848-1914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B65"/>
    <w:rsid w:val="0002087F"/>
    <w:rsid w:val="000424CB"/>
    <w:rsid w:val="00073688"/>
    <w:rsid w:val="00095331"/>
    <w:rsid w:val="000A3D05"/>
    <w:rsid w:val="000C2C98"/>
    <w:rsid w:val="000C5216"/>
    <w:rsid w:val="000E2055"/>
    <w:rsid w:val="000E3AF4"/>
    <w:rsid w:val="000E641D"/>
    <w:rsid w:val="0013404D"/>
    <w:rsid w:val="00170D34"/>
    <w:rsid w:val="0017191C"/>
    <w:rsid w:val="0018039B"/>
    <w:rsid w:val="0018429F"/>
    <w:rsid w:val="001869B3"/>
    <w:rsid w:val="001931C0"/>
    <w:rsid w:val="001B1EAB"/>
    <w:rsid w:val="001B4B7B"/>
    <w:rsid w:val="00200736"/>
    <w:rsid w:val="00202E46"/>
    <w:rsid w:val="00206296"/>
    <w:rsid w:val="00241684"/>
    <w:rsid w:val="00273861"/>
    <w:rsid w:val="00276B40"/>
    <w:rsid w:val="00281BB5"/>
    <w:rsid w:val="00283FDF"/>
    <w:rsid w:val="00296258"/>
    <w:rsid w:val="002A27AB"/>
    <w:rsid w:val="002C1C02"/>
    <w:rsid w:val="002C57FB"/>
    <w:rsid w:val="002D2D42"/>
    <w:rsid w:val="002E4E73"/>
    <w:rsid w:val="00307024"/>
    <w:rsid w:val="00313837"/>
    <w:rsid w:val="0031524E"/>
    <w:rsid w:val="00315761"/>
    <w:rsid w:val="00316ED5"/>
    <w:rsid w:val="00327E16"/>
    <w:rsid w:val="003352EF"/>
    <w:rsid w:val="003600D4"/>
    <w:rsid w:val="00361B00"/>
    <w:rsid w:val="003710FF"/>
    <w:rsid w:val="003858FA"/>
    <w:rsid w:val="003A221B"/>
    <w:rsid w:val="003B31DE"/>
    <w:rsid w:val="003C0817"/>
    <w:rsid w:val="003C2E8B"/>
    <w:rsid w:val="003C388B"/>
    <w:rsid w:val="003D60C7"/>
    <w:rsid w:val="003E2A6C"/>
    <w:rsid w:val="00407FE7"/>
    <w:rsid w:val="004147A1"/>
    <w:rsid w:val="00415144"/>
    <w:rsid w:val="0043442F"/>
    <w:rsid w:val="004736E2"/>
    <w:rsid w:val="004969F9"/>
    <w:rsid w:val="004A2C74"/>
    <w:rsid w:val="004B0D8D"/>
    <w:rsid w:val="004C3AF0"/>
    <w:rsid w:val="004F2F81"/>
    <w:rsid w:val="00514399"/>
    <w:rsid w:val="00523C56"/>
    <w:rsid w:val="0053723F"/>
    <w:rsid w:val="005442C0"/>
    <w:rsid w:val="00571385"/>
    <w:rsid w:val="00590104"/>
    <w:rsid w:val="005A4B87"/>
    <w:rsid w:val="005B4B65"/>
    <w:rsid w:val="005B5857"/>
    <w:rsid w:val="0060573A"/>
    <w:rsid w:val="006205A5"/>
    <w:rsid w:val="00625F21"/>
    <w:rsid w:val="0066067E"/>
    <w:rsid w:val="0067275D"/>
    <w:rsid w:val="006A6531"/>
    <w:rsid w:val="006B0000"/>
    <w:rsid w:val="006B16F2"/>
    <w:rsid w:val="006D760B"/>
    <w:rsid w:val="007044C5"/>
    <w:rsid w:val="00717862"/>
    <w:rsid w:val="00720A7B"/>
    <w:rsid w:val="00721710"/>
    <w:rsid w:val="007266A9"/>
    <w:rsid w:val="00735907"/>
    <w:rsid w:val="0076797F"/>
    <w:rsid w:val="007C5B95"/>
    <w:rsid w:val="007D69BA"/>
    <w:rsid w:val="007D70D1"/>
    <w:rsid w:val="00803555"/>
    <w:rsid w:val="00806F11"/>
    <w:rsid w:val="0087462B"/>
    <w:rsid w:val="008761E9"/>
    <w:rsid w:val="00897899"/>
    <w:rsid w:val="008A0328"/>
    <w:rsid w:val="008B35EB"/>
    <w:rsid w:val="008C4F6B"/>
    <w:rsid w:val="008F290C"/>
    <w:rsid w:val="0091550F"/>
    <w:rsid w:val="009160F5"/>
    <w:rsid w:val="0091790E"/>
    <w:rsid w:val="009611AB"/>
    <w:rsid w:val="00987428"/>
    <w:rsid w:val="00996731"/>
    <w:rsid w:val="009B2B32"/>
    <w:rsid w:val="009E38A1"/>
    <w:rsid w:val="00A0705A"/>
    <w:rsid w:val="00A12808"/>
    <w:rsid w:val="00A14612"/>
    <w:rsid w:val="00A233EF"/>
    <w:rsid w:val="00A26B1A"/>
    <w:rsid w:val="00A3348F"/>
    <w:rsid w:val="00A44EC6"/>
    <w:rsid w:val="00A47EBE"/>
    <w:rsid w:val="00A50ECC"/>
    <w:rsid w:val="00A57E85"/>
    <w:rsid w:val="00A61F19"/>
    <w:rsid w:val="00A672E2"/>
    <w:rsid w:val="00A75CE9"/>
    <w:rsid w:val="00AB2557"/>
    <w:rsid w:val="00AB753B"/>
    <w:rsid w:val="00AF32FD"/>
    <w:rsid w:val="00AF3F0B"/>
    <w:rsid w:val="00AF607B"/>
    <w:rsid w:val="00B04730"/>
    <w:rsid w:val="00B0709B"/>
    <w:rsid w:val="00B117F3"/>
    <w:rsid w:val="00B329C8"/>
    <w:rsid w:val="00B4330D"/>
    <w:rsid w:val="00B46006"/>
    <w:rsid w:val="00B767B6"/>
    <w:rsid w:val="00B93360"/>
    <w:rsid w:val="00BA0BAA"/>
    <w:rsid w:val="00BB0BC2"/>
    <w:rsid w:val="00BC29F2"/>
    <w:rsid w:val="00BD4C1C"/>
    <w:rsid w:val="00BF66E5"/>
    <w:rsid w:val="00C060E4"/>
    <w:rsid w:val="00C33853"/>
    <w:rsid w:val="00C34582"/>
    <w:rsid w:val="00C6570F"/>
    <w:rsid w:val="00C66D64"/>
    <w:rsid w:val="00C87FDA"/>
    <w:rsid w:val="00CB187F"/>
    <w:rsid w:val="00CF2B72"/>
    <w:rsid w:val="00D02FC4"/>
    <w:rsid w:val="00D3543E"/>
    <w:rsid w:val="00D42DF7"/>
    <w:rsid w:val="00D908E8"/>
    <w:rsid w:val="00D91753"/>
    <w:rsid w:val="00DC0357"/>
    <w:rsid w:val="00DC04C7"/>
    <w:rsid w:val="00DC50A1"/>
    <w:rsid w:val="00DF1929"/>
    <w:rsid w:val="00DF6261"/>
    <w:rsid w:val="00E045B3"/>
    <w:rsid w:val="00E062E2"/>
    <w:rsid w:val="00E20FFB"/>
    <w:rsid w:val="00E24930"/>
    <w:rsid w:val="00E33F28"/>
    <w:rsid w:val="00E35001"/>
    <w:rsid w:val="00E6067C"/>
    <w:rsid w:val="00E606D7"/>
    <w:rsid w:val="00E60D62"/>
    <w:rsid w:val="00E63C3E"/>
    <w:rsid w:val="00E66989"/>
    <w:rsid w:val="00E70121"/>
    <w:rsid w:val="00EB1E15"/>
    <w:rsid w:val="00EB55F2"/>
    <w:rsid w:val="00EB7302"/>
    <w:rsid w:val="00ED4901"/>
    <w:rsid w:val="00EE308C"/>
    <w:rsid w:val="00EF4735"/>
    <w:rsid w:val="00F00820"/>
    <w:rsid w:val="00F14325"/>
    <w:rsid w:val="00F261F4"/>
    <w:rsid w:val="00F51A2E"/>
    <w:rsid w:val="00F60A46"/>
    <w:rsid w:val="00F62FF7"/>
    <w:rsid w:val="00F92601"/>
    <w:rsid w:val="00F93CEC"/>
    <w:rsid w:val="00FB16F0"/>
    <w:rsid w:val="00FD2673"/>
    <w:rsid w:val="00FF330C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74A272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870AB3-2C1C-467D-B07A-3A753B1D8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FAE900E0</Template>
  <TotalTime>0</TotalTime>
  <Pages>2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3338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RINTOUL Brooke</cp:lastModifiedBy>
  <cp:revision>2</cp:revision>
  <cp:lastPrinted>2015-04-17T06:59:00Z</cp:lastPrinted>
  <dcterms:created xsi:type="dcterms:W3CDTF">2017-02-12T09:36:00Z</dcterms:created>
  <dcterms:modified xsi:type="dcterms:W3CDTF">2017-02-12T09:36:00Z</dcterms:modified>
</cp:coreProperties>
</file>