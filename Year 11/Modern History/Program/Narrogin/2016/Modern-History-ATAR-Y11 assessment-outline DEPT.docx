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848" w:rsidRPr="00B340E2" w:rsidRDefault="00935848" w:rsidP="00935848">
      <w:pPr>
        <w:spacing w:line="264" w:lineRule="auto"/>
        <w:ind w:right="68"/>
        <w:jc w:val="both"/>
        <w:rPr>
          <w:rFonts w:ascii="Calibri" w:eastAsia="SimSun" w:hAnsi="Calibri"/>
          <w:sz w:val="16"/>
          <w:szCs w:val="24"/>
          <w:lang w:val="en-AU" w:eastAsia="zh-CN"/>
        </w:rPr>
        <w:sectPr w:rsidR="00935848" w:rsidRPr="00B340E2" w:rsidSect="00935848">
          <w:footerReference w:type="even" r:id="rId8"/>
          <w:footerReference w:type="default" r:id="rId9"/>
          <w:headerReference w:type="first" r:id="rId10"/>
          <w:pgSz w:w="11906" w:h="16838" w:code="9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:rsidR="00935848" w:rsidRPr="000303B2" w:rsidRDefault="009132DE" w:rsidP="00935848">
      <w:pPr>
        <w:pStyle w:val="Heading1"/>
        <w:rPr>
          <w:color w:val="auto"/>
        </w:rPr>
      </w:pPr>
      <w:r w:rsidRPr="000303B2">
        <w:rPr>
          <w:color w:val="auto"/>
        </w:rPr>
        <w:lastRenderedPageBreak/>
        <w:t>Modern History</w:t>
      </w:r>
      <w:r w:rsidR="00935848" w:rsidRPr="000303B2">
        <w:rPr>
          <w:color w:val="auto"/>
        </w:rPr>
        <w:t xml:space="preserve"> – ATAR Year 11</w:t>
      </w:r>
    </w:p>
    <w:p w:rsidR="00935848" w:rsidRPr="000303B2" w:rsidRDefault="00802B84" w:rsidP="00802B84">
      <w:pPr>
        <w:pStyle w:val="Heading2"/>
        <w:spacing w:after="0"/>
        <w:rPr>
          <w:color w:val="auto"/>
        </w:rPr>
      </w:pPr>
      <w:r w:rsidRPr="000303B2">
        <w:rPr>
          <w:color w:val="auto"/>
        </w:rPr>
        <w:t>Unit</w:t>
      </w:r>
      <w:r w:rsidR="00935848" w:rsidRPr="000303B2">
        <w:rPr>
          <w:color w:val="auto"/>
        </w:rPr>
        <w:t xml:space="preserve"> 1</w:t>
      </w:r>
      <w:r w:rsidRPr="000303B2">
        <w:rPr>
          <w:color w:val="auto"/>
        </w:rPr>
        <w:t xml:space="preserve">: </w:t>
      </w:r>
      <w:r w:rsidR="005571FB" w:rsidRPr="000303B2">
        <w:rPr>
          <w:bCs/>
          <w:color w:val="auto"/>
          <w:u w:val="single"/>
          <w:lang w:val="en-AU"/>
        </w:rPr>
        <w:t>The Age of Imperialism 1848 - 1914</w:t>
      </w:r>
      <w:r w:rsidR="005571FB" w:rsidRPr="000303B2">
        <w:rPr>
          <w:b/>
          <w:bCs/>
          <w:color w:val="auto"/>
          <w:lang w:val="it-IT"/>
        </w:rPr>
        <w:t xml:space="preserve"> – </w:t>
      </w:r>
      <w:r w:rsidR="005571FB" w:rsidRPr="000303B2">
        <w:rPr>
          <w:bCs/>
          <w:color w:val="auto"/>
          <w:lang w:val="it-IT"/>
        </w:rPr>
        <w:t>Understanding the Modern World</w:t>
      </w:r>
    </w:p>
    <w:p w:rsidR="00802B84" w:rsidRPr="000303B2" w:rsidRDefault="00802B84" w:rsidP="00802B84">
      <w:pPr>
        <w:pStyle w:val="Heading2"/>
        <w:spacing w:before="0"/>
        <w:rPr>
          <w:color w:val="auto"/>
        </w:rPr>
      </w:pPr>
    </w:p>
    <w:tbl>
      <w:tblPr>
        <w:tblW w:w="14459" w:type="dxa"/>
        <w:tblInd w:w="-281" w:type="dxa"/>
        <w:tblBorders>
          <w:top w:val="single" w:sz="2" w:space="0" w:color="D7C5E2" w:themeColor="accent4" w:themeTint="99"/>
          <w:left w:val="single" w:sz="2" w:space="0" w:color="D7C5E2" w:themeColor="accent4" w:themeTint="99"/>
          <w:bottom w:val="single" w:sz="2" w:space="0" w:color="D7C5E2" w:themeColor="accent4" w:themeTint="99"/>
          <w:right w:val="single" w:sz="2" w:space="0" w:color="D7C5E2" w:themeColor="accent4" w:themeTint="99"/>
          <w:insideH w:val="single" w:sz="2" w:space="0" w:color="D7C5E2" w:themeColor="accent4" w:themeTint="99"/>
          <w:insideV w:val="single" w:sz="2" w:space="0" w:color="D7C5E2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1984"/>
        <w:gridCol w:w="1275"/>
        <w:gridCol w:w="1559"/>
        <w:gridCol w:w="7655"/>
      </w:tblGrid>
      <w:tr w:rsidR="000303B2" w:rsidRPr="000303B2" w:rsidTr="000303B2">
        <w:trPr>
          <w:tblHeader/>
        </w:trPr>
        <w:tc>
          <w:tcPr>
            <w:tcW w:w="687" w:type="pct"/>
            <w:tcBorders>
              <w:bottom w:val="single" w:sz="2" w:space="0" w:color="BD9FCF" w:themeColor="accent4"/>
              <w:right w:val="single" w:sz="2" w:space="0" w:color="FFFFFF" w:themeColor="background1"/>
            </w:tcBorders>
            <w:shd w:val="clear" w:color="auto" w:fill="92D050"/>
            <w:vAlign w:val="center"/>
            <w:hideMark/>
          </w:tcPr>
          <w:p w:rsidR="00802B84" w:rsidRPr="000303B2" w:rsidRDefault="00802B84" w:rsidP="00C9007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t xml:space="preserve">Assessment type </w:t>
            </w: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br/>
              <w:t>(from syllabus)</w:t>
            </w:r>
          </w:p>
        </w:tc>
        <w:tc>
          <w:tcPr>
            <w:tcW w:w="686" w:type="pct"/>
            <w:tcBorders>
              <w:left w:val="single" w:sz="2" w:space="0" w:color="FFFFFF" w:themeColor="background1"/>
              <w:bottom w:val="single" w:sz="2" w:space="0" w:color="BD9FCF" w:themeColor="accent4"/>
              <w:right w:val="single" w:sz="2" w:space="0" w:color="FFFFFF" w:themeColor="background1"/>
            </w:tcBorders>
            <w:shd w:val="clear" w:color="auto" w:fill="92D050"/>
            <w:vAlign w:val="center"/>
          </w:tcPr>
          <w:p w:rsidR="00802B84" w:rsidRPr="000303B2" w:rsidRDefault="00802B84" w:rsidP="00C9007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t xml:space="preserve">Assessment </w:t>
            </w: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br/>
              <w:t xml:space="preserve">type weighting </w:t>
            </w:r>
            <w:r w:rsidR="007B5E12" w:rsidRPr="000303B2">
              <w:rPr>
                <w:rFonts w:asciiTheme="minorHAnsi" w:hAnsiTheme="minorHAnsi" w:cs="Arial"/>
                <w:b/>
                <w:sz w:val="20"/>
                <w:szCs w:val="20"/>
              </w:rPr>
              <w:br/>
            </w: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t>(from syllabus)</w:t>
            </w:r>
          </w:p>
        </w:tc>
        <w:tc>
          <w:tcPr>
            <w:tcW w:w="441" w:type="pct"/>
            <w:tcBorders>
              <w:left w:val="single" w:sz="2" w:space="0" w:color="FFFFFF" w:themeColor="background1"/>
              <w:bottom w:val="single" w:sz="2" w:space="0" w:color="BD9FCF" w:themeColor="accent4"/>
              <w:right w:val="single" w:sz="2" w:space="0" w:color="FFFFFF" w:themeColor="background1"/>
            </w:tcBorders>
            <w:shd w:val="clear" w:color="auto" w:fill="92D050"/>
            <w:vAlign w:val="center"/>
          </w:tcPr>
          <w:p w:rsidR="00802B84" w:rsidRPr="000303B2" w:rsidRDefault="00802B84" w:rsidP="00C90073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  <w:lang w:val="it-IT" w:eastAsia="en-AU"/>
              </w:rPr>
            </w:pPr>
            <w:r w:rsidRPr="000303B2">
              <w:rPr>
                <w:rFonts w:asciiTheme="minorHAnsi" w:hAnsiTheme="minorHAnsi" w:cs="Arial"/>
                <w:bCs w:val="0"/>
                <w:sz w:val="20"/>
                <w:szCs w:val="20"/>
                <w:lang w:val="it-IT" w:eastAsia="en-AU"/>
              </w:rPr>
              <w:t xml:space="preserve">Assessment </w:t>
            </w:r>
            <w:r w:rsidRPr="000303B2">
              <w:rPr>
                <w:rFonts w:asciiTheme="minorHAnsi" w:hAnsiTheme="minorHAnsi" w:cs="Arial"/>
                <w:bCs w:val="0"/>
                <w:sz w:val="20"/>
                <w:szCs w:val="20"/>
                <w:lang w:val="it-IT" w:eastAsia="en-AU"/>
              </w:rPr>
              <w:br/>
              <w:t xml:space="preserve">task </w:t>
            </w:r>
            <w:r w:rsidRPr="000303B2">
              <w:rPr>
                <w:rFonts w:asciiTheme="minorHAnsi" w:hAnsiTheme="minorHAnsi" w:cs="Arial"/>
                <w:bCs w:val="0"/>
                <w:sz w:val="20"/>
                <w:szCs w:val="20"/>
                <w:lang w:val="it-IT" w:eastAsia="en-AU"/>
              </w:rPr>
              <w:br/>
              <w:t>weighting</w:t>
            </w:r>
          </w:p>
        </w:tc>
        <w:tc>
          <w:tcPr>
            <w:tcW w:w="539" w:type="pct"/>
            <w:tcBorders>
              <w:left w:val="single" w:sz="2" w:space="0" w:color="FFFFFF" w:themeColor="background1"/>
              <w:bottom w:val="single" w:sz="2" w:space="0" w:color="BD9FCF" w:themeColor="accent4"/>
              <w:right w:val="single" w:sz="2" w:space="0" w:color="FFFFFF" w:themeColor="background1"/>
            </w:tcBorders>
            <w:shd w:val="clear" w:color="auto" w:fill="92D050"/>
            <w:vAlign w:val="center"/>
          </w:tcPr>
          <w:p w:rsidR="00802B84" w:rsidRPr="000303B2" w:rsidRDefault="00802B84" w:rsidP="00D0537C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t>When/</w:t>
            </w:r>
            <w:r w:rsidR="00D0537C" w:rsidRPr="000303B2">
              <w:rPr>
                <w:rFonts w:asciiTheme="minorHAnsi" w:hAnsiTheme="minorHAnsi" w:cs="Arial"/>
                <w:b/>
                <w:sz w:val="20"/>
                <w:szCs w:val="20"/>
              </w:rPr>
              <w:t>start and submission</w:t>
            </w: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t xml:space="preserve"> date</w:t>
            </w:r>
          </w:p>
        </w:tc>
        <w:tc>
          <w:tcPr>
            <w:tcW w:w="2647" w:type="pct"/>
            <w:tcBorders>
              <w:left w:val="single" w:sz="2" w:space="0" w:color="FFFFFF" w:themeColor="background1"/>
              <w:bottom w:val="single" w:sz="2" w:space="0" w:color="BD9FCF" w:themeColor="accent4"/>
            </w:tcBorders>
            <w:shd w:val="clear" w:color="auto" w:fill="92D050"/>
            <w:vAlign w:val="center"/>
            <w:hideMark/>
          </w:tcPr>
          <w:p w:rsidR="00802B84" w:rsidRPr="000303B2" w:rsidRDefault="00802B84" w:rsidP="00C9007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t>Assessment task</w:t>
            </w:r>
          </w:p>
        </w:tc>
      </w:tr>
      <w:tr w:rsidR="000303B2" w:rsidRPr="000303B2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0303B2" w:rsidRDefault="008A3B43" w:rsidP="00C90073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sz w:val="20"/>
                <w:szCs w:val="20"/>
                <w:lang w:val="en-AU"/>
              </w:rPr>
              <w:t>Historical inquiry</w:t>
            </w:r>
          </w:p>
        </w:tc>
        <w:tc>
          <w:tcPr>
            <w:tcW w:w="686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0303B2" w:rsidRDefault="008A3B43" w:rsidP="00C90073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eastAsia="en-US"/>
              </w:rPr>
            </w:pPr>
            <w:r w:rsidRPr="000303B2">
              <w:rPr>
                <w:rFonts w:asciiTheme="minorHAnsi" w:hAnsiTheme="minorHAnsi" w:cs="Arial"/>
                <w:bCs/>
                <w:sz w:val="20"/>
                <w:szCs w:val="20"/>
                <w:lang w:eastAsia="en-US"/>
              </w:rPr>
              <w:t>20</w:t>
            </w:r>
            <w:r w:rsidR="000440DF" w:rsidRPr="000303B2">
              <w:rPr>
                <w:rFonts w:asciiTheme="minorHAnsi" w:hAnsiTheme="minorHAnsi" w:cs="Arial"/>
                <w:bCs/>
                <w:sz w:val="20"/>
                <w:szCs w:val="20"/>
                <w:lang w:eastAsia="en-US"/>
              </w:rPr>
              <w:t>%</w:t>
            </w: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0303B2" w:rsidRDefault="00232C9B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="000440DF"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34F9C" w:rsidRPr="000303B2" w:rsidRDefault="000A5657" w:rsidP="00F34F9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F34F9C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:rsidR="000440DF" w:rsidRPr="000303B2" w:rsidRDefault="00F34F9C" w:rsidP="00F34F9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="000440DF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10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hideMark/>
          </w:tcPr>
          <w:p w:rsidR="00F34F9C" w:rsidRPr="000303B2" w:rsidRDefault="000440DF" w:rsidP="00F34F9C">
            <w:pPr>
              <w:tabs>
                <w:tab w:val="left" w:pos="4140"/>
                <w:tab w:val="left" w:pos="4800"/>
              </w:tabs>
              <w:ind w:left="93" w:right="142"/>
              <w:rPr>
                <w:rFonts w:asciiTheme="minorHAnsi" w:hAnsiTheme="minorHAnsi" w:cs="Arial"/>
                <w:bCs/>
                <w:iCs/>
                <w:sz w:val="20"/>
                <w:szCs w:val="20"/>
                <w:lang w:val="en-GB"/>
              </w:rPr>
            </w:pP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t xml:space="preserve">Task </w:t>
            </w:r>
            <w:r w:rsidR="00F34F9C" w:rsidRPr="000303B2">
              <w:rPr>
                <w:rFonts w:asciiTheme="minorHAnsi" w:hAnsiTheme="minorHAnsi" w:cs="Arial"/>
                <w:b/>
                <w:sz w:val="20"/>
                <w:szCs w:val="20"/>
              </w:rPr>
              <w:t>3</w:t>
            </w:r>
            <w:r w:rsidR="00945CB1" w:rsidRPr="000303B2">
              <w:rPr>
                <w:rFonts w:asciiTheme="minorHAnsi" w:hAnsiTheme="minorHAnsi" w:cs="Arial"/>
                <w:sz w:val="20"/>
                <w:szCs w:val="20"/>
              </w:rPr>
              <w:t xml:space="preserve"> Topic: </w:t>
            </w:r>
            <w:r w:rsidR="00F34F9C" w:rsidRPr="000303B2">
              <w:rPr>
                <w:rFonts w:asciiTheme="minorHAnsi" w:hAnsiTheme="minorHAnsi" w:cs="Arial"/>
                <w:bCs/>
                <w:sz w:val="20"/>
                <w:szCs w:val="20"/>
                <w:lang w:val="en-AU"/>
              </w:rPr>
              <w:t>The Age of Imperialism 1848 - 1914</w:t>
            </w:r>
            <w:r w:rsidR="00F34F9C" w:rsidRPr="000303B2">
              <w:rPr>
                <w:rFonts w:asciiTheme="minorHAnsi" w:hAnsiTheme="minorHAnsi" w:cs="Arial"/>
                <w:b/>
                <w:bCs/>
                <w:sz w:val="20"/>
                <w:szCs w:val="20"/>
                <w:lang w:val="en-GB"/>
              </w:rPr>
              <w:t xml:space="preserve">. </w:t>
            </w:r>
            <w:r w:rsidR="00F34F9C" w:rsidRPr="000303B2">
              <w:rPr>
                <w:rFonts w:asciiTheme="minorHAnsi" w:hAnsiTheme="minorHAnsi" w:cs="Arial"/>
                <w:bCs/>
                <w:iCs/>
                <w:sz w:val="20"/>
                <w:szCs w:val="20"/>
                <w:lang w:val="en-GB"/>
              </w:rPr>
              <w:t>Research Essay (historical inquiry)</w:t>
            </w:r>
          </w:p>
          <w:p w:rsidR="000440DF" w:rsidRPr="000303B2" w:rsidRDefault="00F34F9C" w:rsidP="00F34F9C">
            <w:pPr>
              <w:tabs>
                <w:tab w:val="left" w:pos="4140"/>
                <w:tab w:val="left" w:pos="4800"/>
              </w:tabs>
              <w:ind w:left="93" w:right="142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Cs/>
                <w:i/>
                <w:iCs/>
                <w:sz w:val="20"/>
                <w:szCs w:val="20"/>
                <w:lang w:val="en-GB"/>
              </w:rPr>
              <w:t>A general research on a significant concept, idea or policy related to the period of study</w:t>
            </w:r>
          </w:p>
        </w:tc>
      </w:tr>
      <w:tr w:rsidR="000303B2" w:rsidRPr="000303B2" w:rsidTr="00F34F9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0303B2" w:rsidRDefault="000440DF" w:rsidP="00C90073">
            <w:pP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0303B2" w:rsidRDefault="000440DF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0303B2" w:rsidRDefault="00F34F9C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34F9C" w:rsidRPr="000303B2" w:rsidRDefault="00F34F9C" w:rsidP="00F34F9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1,</w:t>
            </w:r>
          </w:p>
          <w:p w:rsidR="000440DF" w:rsidRPr="000303B2" w:rsidRDefault="00F34F9C" w:rsidP="00F34F9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Term 2, Week 1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</w:tcPr>
          <w:p w:rsidR="00F34F9C" w:rsidRPr="000303B2" w:rsidRDefault="00F34F9C" w:rsidP="00F34F9C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b w:val="0"/>
                <w:i/>
                <w:sz w:val="20"/>
                <w:szCs w:val="20"/>
                <w:lang w:val="en-GB"/>
              </w:rPr>
            </w:pPr>
            <w:r w:rsidRPr="000303B2">
              <w:rPr>
                <w:rFonts w:asciiTheme="minorHAnsi" w:hAnsiTheme="minorHAnsi" w:cs="Arial"/>
                <w:sz w:val="20"/>
                <w:szCs w:val="20"/>
              </w:rPr>
              <w:t xml:space="preserve">Task </w:t>
            </w:r>
            <w:r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5</w:t>
            </w:r>
            <w:r w:rsidRPr="000303B2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Topic: </w:t>
            </w:r>
            <w:r w:rsidRPr="000303B2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The Age of Imperialism 1848 - 1914</w:t>
            </w: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GB"/>
              </w:rPr>
              <w:t xml:space="preserve">. </w:t>
            </w:r>
            <w:r w:rsidRPr="000303B2">
              <w:rPr>
                <w:rFonts w:asciiTheme="minorHAnsi" w:hAnsiTheme="minorHAnsi" w:cs="Arial"/>
                <w:b w:val="0"/>
                <w:i/>
                <w:sz w:val="20"/>
                <w:szCs w:val="20"/>
                <w:lang w:val="en-GB"/>
              </w:rPr>
              <w:t xml:space="preserve">Oral Presentation </w:t>
            </w:r>
            <w:r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>(historical inquiry)</w:t>
            </w:r>
          </w:p>
          <w:p w:rsidR="000440DF" w:rsidRPr="000303B2" w:rsidRDefault="00F34F9C" w:rsidP="00F34F9C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b w:val="0"/>
                <w:i/>
                <w:sz w:val="20"/>
                <w:szCs w:val="20"/>
                <w:lang w:val="it-IT"/>
              </w:rPr>
            </w:pPr>
            <w:proofErr w:type="gramStart"/>
            <w:r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>A general research on a significant individual figure whose ideas, actions and/or leadership significantly influenced the Age of Imperialism.</w:t>
            </w:r>
            <w:proofErr w:type="gramEnd"/>
            <w:r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>or</w:t>
            </w:r>
            <w:proofErr w:type="gramEnd"/>
            <w:r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 xml:space="preserve"> policy related to the period of study</w:t>
            </w:r>
          </w:p>
        </w:tc>
      </w:tr>
      <w:tr w:rsidR="000303B2" w:rsidRPr="000303B2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9C1356" w:rsidP="00C90073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sz w:val="20"/>
                <w:szCs w:val="20"/>
                <w:lang w:val="en-AU"/>
              </w:rPr>
              <w:t>Explanation</w:t>
            </w:r>
          </w:p>
        </w:tc>
        <w:tc>
          <w:tcPr>
            <w:tcW w:w="686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5C5406" w:rsidRPr="000303B2" w:rsidRDefault="005C5406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25%</w:t>
            </w:r>
          </w:p>
          <w:p w:rsidR="009C1356" w:rsidRPr="000303B2" w:rsidRDefault="009C1356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F34F9C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="009C1356"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34F9C" w:rsidRPr="000303B2" w:rsidRDefault="000A5657" w:rsidP="00F34F9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F34F9C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:rsidR="009C1356" w:rsidRPr="000303B2" w:rsidRDefault="00F34F9C" w:rsidP="00F34F9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="009C1356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5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hideMark/>
          </w:tcPr>
          <w:p w:rsidR="00F34F9C" w:rsidRPr="000303B2" w:rsidRDefault="009C1356" w:rsidP="00F34F9C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iCs/>
                <w:sz w:val="20"/>
                <w:szCs w:val="20"/>
                <w:lang w:val="en-GB"/>
              </w:rPr>
            </w:pPr>
            <w:r w:rsidRPr="000303B2">
              <w:rPr>
                <w:rFonts w:asciiTheme="minorHAnsi" w:hAnsiTheme="minorHAnsi" w:cs="Arial"/>
                <w:sz w:val="20"/>
                <w:szCs w:val="20"/>
              </w:rPr>
              <w:t xml:space="preserve">Task </w:t>
            </w:r>
            <w:r w:rsidR="008E349C" w:rsidRPr="000303B2">
              <w:rPr>
                <w:rFonts w:asciiTheme="minorHAnsi" w:hAnsiTheme="minorHAnsi" w:cs="Arial"/>
                <w:sz w:val="20"/>
                <w:szCs w:val="20"/>
              </w:rPr>
              <w:t>1</w:t>
            </w:r>
            <w:r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: </w:t>
            </w:r>
            <w:r w:rsidR="00F34F9C" w:rsidRPr="000303B2">
              <w:rPr>
                <w:rFonts w:asciiTheme="minorHAnsi" w:hAnsiTheme="minorHAnsi" w:cs="Arial"/>
                <w:b w:val="0"/>
                <w:iCs/>
                <w:sz w:val="20"/>
                <w:szCs w:val="20"/>
                <w:lang w:val="en-GB"/>
              </w:rPr>
              <w:t>In-Class Essay One (explanation)</w:t>
            </w:r>
          </w:p>
          <w:p w:rsidR="009C1356" w:rsidRPr="000303B2" w:rsidRDefault="00F34F9C" w:rsidP="00F34F9C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>A closed-book essay task related to the causes of the Age of Imperialism</w:t>
            </w:r>
          </w:p>
        </w:tc>
      </w:tr>
      <w:tr w:rsidR="000303B2" w:rsidRPr="000303B2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9C1356" w:rsidP="00C90073">
            <w:pPr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9C1356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F34F9C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15</w:t>
            </w:r>
            <w:r w:rsidR="009C1356"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34F9C" w:rsidRPr="000303B2" w:rsidRDefault="000A5657" w:rsidP="00F34F9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F34F9C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:rsidR="009C1356" w:rsidRPr="000303B2" w:rsidRDefault="00F34F9C" w:rsidP="00F34F9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Week 7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34F9C" w:rsidRPr="000303B2" w:rsidRDefault="009C1356" w:rsidP="00F34F9C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iCs/>
                <w:sz w:val="20"/>
                <w:szCs w:val="20"/>
                <w:lang w:val="en-GB"/>
              </w:rPr>
            </w:pPr>
            <w:r w:rsidRPr="000303B2">
              <w:rPr>
                <w:rFonts w:asciiTheme="minorHAnsi" w:hAnsiTheme="minorHAnsi" w:cs="Arial"/>
                <w:sz w:val="20"/>
                <w:szCs w:val="20"/>
              </w:rPr>
              <w:t>Task</w:t>
            </w:r>
            <w:r w:rsidR="00F34F9C" w:rsidRPr="000303B2">
              <w:rPr>
                <w:rFonts w:asciiTheme="minorHAnsi" w:hAnsiTheme="minorHAnsi" w:cs="Arial"/>
                <w:sz w:val="20"/>
                <w:szCs w:val="20"/>
              </w:rPr>
              <w:t xml:space="preserve"> 2</w:t>
            </w:r>
            <w:r w:rsidR="00FD6426"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:</w:t>
            </w:r>
            <w:r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</w:t>
            </w:r>
            <w:r w:rsidR="00F34F9C" w:rsidRPr="000303B2">
              <w:rPr>
                <w:rFonts w:asciiTheme="minorHAnsi" w:hAnsiTheme="minorHAnsi" w:cs="Arial"/>
                <w:b w:val="0"/>
                <w:iCs/>
                <w:sz w:val="20"/>
                <w:szCs w:val="20"/>
                <w:lang w:val="en-GB"/>
              </w:rPr>
              <w:t>In-Class Essay Two (explanation)</w:t>
            </w:r>
          </w:p>
          <w:p w:rsidR="009C1356" w:rsidRPr="000303B2" w:rsidRDefault="00F34F9C" w:rsidP="00F34F9C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>A closed-book essay task related to the impacts of Imperialism</w:t>
            </w:r>
          </w:p>
        </w:tc>
      </w:tr>
      <w:tr w:rsidR="000303B2" w:rsidRPr="000303B2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9C1356" w:rsidP="00C90073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sz w:val="20"/>
                <w:szCs w:val="20"/>
                <w:lang w:val="en-AU"/>
              </w:rPr>
              <w:t>Source analysis</w:t>
            </w:r>
          </w:p>
        </w:tc>
        <w:tc>
          <w:tcPr>
            <w:tcW w:w="686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B81E5C" w:rsidRPr="000303B2" w:rsidRDefault="00B81E5C" w:rsidP="00B81E5C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  <w:p w:rsidR="00B81E5C" w:rsidRPr="000303B2" w:rsidRDefault="00B81E5C" w:rsidP="00B81E5C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25%</w:t>
            </w:r>
          </w:p>
          <w:p w:rsidR="005C5406" w:rsidRPr="000303B2" w:rsidRDefault="005C5406" w:rsidP="005C5406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  <w:p w:rsidR="009C1356" w:rsidRPr="000303B2" w:rsidRDefault="009C1356" w:rsidP="005C5406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B81E5C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="009C1356"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0A5657" w:rsidP="00F34F9C">
            <w:pPr>
              <w:pStyle w:val="Title"/>
              <w:ind w:left="83"/>
              <w:jc w:val="left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</w:t>
            </w:r>
            <w:r w:rsidR="009C1356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</w:t>
            </w: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1</w:t>
            </w:r>
            <w:r w:rsidR="00F34F9C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Term 1, </w:t>
            </w:r>
            <w:r w:rsidR="009C1356" w:rsidRPr="000303B2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Week </w:t>
            </w:r>
            <w:r w:rsidR="00F34F9C" w:rsidRPr="000303B2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10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</w:tcPr>
          <w:p w:rsidR="00F34F9C" w:rsidRPr="000303B2" w:rsidRDefault="009C1356" w:rsidP="00F34F9C">
            <w:pPr>
              <w:ind w:left="93" w:right="142"/>
              <w:rPr>
                <w:rFonts w:asciiTheme="minorHAnsi" w:hAnsiTheme="minorHAnsi" w:cs="Arial"/>
                <w:bCs/>
                <w:iCs/>
                <w:sz w:val="20"/>
                <w:szCs w:val="20"/>
                <w:lang w:val="en-GB"/>
              </w:rPr>
            </w:pP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t xml:space="preserve">Task </w:t>
            </w:r>
            <w:r w:rsidR="00F34F9C" w:rsidRPr="000303B2">
              <w:rPr>
                <w:rFonts w:asciiTheme="minorHAnsi" w:hAnsiTheme="minorHAnsi" w:cs="Arial"/>
                <w:b/>
                <w:sz w:val="20"/>
                <w:szCs w:val="20"/>
              </w:rPr>
              <w:t>4</w:t>
            </w:r>
            <w:r w:rsidRPr="000303B2">
              <w:rPr>
                <w:rFonts w:asciiTheme="minorHAnsi" w:hAnsiTheme="minorHAnsi" w:cs="Arial"/>
                <w:b/>
                <w:sz w:val="20"/>
                <w:szCs w:val="20"/>
              </w:rPr>
              <w:t xml:space="preserve">: </w:t>
            </w:r>
            <w:r w:rsidR="00F34F9C" w:rsidRPr="000303B2">
              <w:rPr>
                <w:rFonts w:asciiTheme="minorHAnsi" w:hAnsiTheme="minorHAnsi" w:cs="Arial"/>
                <w:bCs/>
                <w:iCs/>
                <w:sz w:val="20"/>
                <w:szCs w:val="20"/>
                <w:lang w:val="en-GB"/>
              </w:rPr>
              <w:t>Source Analysis One</w:t>
            </w:r>
          </w:p>
          <w:p w:rsidR="009C1356" w:rsidRPr="000303B2" w:rsidRDefault="00F34F9C" w:rsidP="00F34F9C">
            <w:pPr>
              <w:ind w:left="93" w:right="142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bCs/>
                <w:i/>
                <w:iCs/>
                <w:sz w:val="20"/>
                <w:szCs w:val="20"/>
                <w:lang w:val="en-GB"/>
              </w:rPr>
              <w:t>A set of written tasks to be completed after the analysis of a series of historical sources related to events, ideas and/or concepts related to the Age of Imperialism</w:t>
            </w:r>
          </w:p>
        </w:tc>
      </w:tr>
      <w:tr w:rsidR="000303B2" w:rsidRPr="000303B2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9C1356" w:rsidP="00C90073">
            <w:pP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9C1356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0303B2" w:rsidRDefault="00B81E5C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</w:t>
            </w:r>
            <w:r w:rsidR="002D6C4B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</w:t>
            </w:r>
            <w:r w:rsidR="009C1356"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B81E5C" w:rsidRPr="000303B2" w:rsidRDefault="000A565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B81E5C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:rsidR="009C1356" w:rsidRPr="000303B2" w:rsidRDefault="00B81E5C" w:rsidP="00B81E5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2, </w:t>
            </w:r>
            <w:r w:rsidR="009C1356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2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</w:tcPr>
          <w:p w:rsidR="00B81E5C" w:rsidRPr="000303B2" w:rsidRDefault="009C1356" w:rsidP="00B81E5C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sz w:val="20"/>
                <w:szCs w:val="20"/>
                <w:lang w:val="en-GB"/>
              </w:rPr>
            </w:pPr>
            <w:r w:rsidRPr="000303B2">
              <w:rPr>
                <w:rFonts w:asciiTheme="minorHAnsi" w:hAnsiTheme="minorHAnsi" w:cs="Arial"/>
                <w:sz w:val="20"/>
                <w:szCs w:val="20"/>
              </w:rPr>
              <w:t xml:space="preserve">Task </w:t>
            </w:r>
            <w:r w:rsidR="00B81E5C" w:rsidRPr="000303B2">
              <w:rPr>
                <w:rFonts w:asciiTheme="minorHAnsi" w:hAnsiTheme="minorHAnsi" w:cs="Arial"/>
                <w:sz w:val="20"/>
                <w:szCs w:val="20"/>
              </w:rPr>
              <w:t>6</w:t>
            </w:r>
            <w:r w:rsidRPr="000303B2">
              <w:rPr>
                <w:rFonts w:asciiTheme="minorHAnsi" w:hAnsiTheme="minorHAnsi" w:cs="Arial"/>
                <w:sz w:val="20"/>
                <w:szCs w:val="20"/>
              </w:rPr>
              <w:t>:</w:t>
            </w:r>
            <w:r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</w:t>
            </w:r>
            <w:r w:rsidR="00B81E5C" w:rsidRPr="000303B2">
              <w:rPr>
                <w:rFonts w:asciiTheme="minorHAnsi" w:hAnsiTheme="minorHAnsi" w:cs="Arial"/>
                <w:b w:val="0"/>
                <w:sz w:val="20"/>
                <w:szCs w:val="20"/>
                <w:lang w:val="en-GB"/>
              </w:rPr>
              <w:t>Source Analysis Two</w:t>
            </w:r>
          </w:p>
          <w:p w:rsidR="009C1356" w:rsidRPr="000303B2" w:rsidRDefault="00B81E5C" w:rsidP="00B81E5C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>A set of written tasks to be completed after the analysis of a series of historical sources related to events, ideas and/or concepts related to the Age of Imperialism</w:t>
            </w:r>
          </w:p>
        </w:tc>
      </w:tr>
      <w:tr w:rsidR="000303B2" w:rsidRPr="000303B2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0303B2" w:rsidRDefault="000440DF" w:rsidP="00C90073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Examination</w:t>
            </w:r>
          </w:p>
        </w:tc>
        <w:tc>
          <w:tcPr>
            <w:tcW w:w="686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0303B2" w:rsidRDefault="008A3B43" w:rsidP="00C90073">
            <w:pPr>
              <w:pStyle w:val="Title"/>
              <w:ind w:left="93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="000440DF"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0303B2" w:rsidRDefault="00B81E5C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="000440DF" w:rsidRPr="000303B2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0303B2" w:rsidRDefault="00C90073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Semester 1</w:t>
            </w:r>
            <w:r w:rsidR="00B81E5C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,</w:t>
            </w:r>
          </w:p>
          <w:p w:rsidR="000440DF" w:rsidRPr="000303B2" w:rsidRDefault="00B81E5C" w:rsidP="00B81E5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Term 2, </w:t>
            </w:r>
            <w:r w:rsidR="002D6C4B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W</w:t>
            </w:r>
            <w:r w:rsidR="000440DF"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eek</w:t>
            </w:r>
            <w:r w:rsidRPr="000303B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 5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hideMark/>
          </w:tcPr>
          <w:p w:rsidR="000440DF" w:rsidRPr="000303B2" w:rsidRDefault="000440DF" w:rsidP="00B81E5C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sz w:val="20"/>
                <w:szCs w:val="20"/>
              </w:rPr>
              <w:t xml:space="preserve">Task </w:t>
            </w:r>
            <w:r w:rsidR="00B81E5C" w:rsidRPr="000303B2">
              <w:rPr>
                <w:rFonts w:asciiTheme="minorHAnsi" w:hAnsiTheme="minorHAnsi" w:cs="Arial"/>
                <w:sz w:val="20"/>
                <w:szCs w:val="20"/>
              </w:rPr>
              <w:t>7</w:t>
            </w:r>
            <w:r w:rsidRPr="000303B2">
              <w:rPr>
                <w:rFonts w:asciiTheme="minorHAnsi" w:hAnsiTheme="minorHAnsi" w:cs="Arial"/>
                <w:sz w:val="20"/>
                <w:szCs w:val="20"/>
              </w:rPr>
              <w:t xml:space="preserve">: </w:t>
            </w:r>
            <w:r w:rsidR="00B81E5C" w:rsidRPr="000303B2">
              <w:rPr>
                <w:rFonts w:asciiTheme="minorHAnsi" w:hAnsiTheme="minorHAnsi" w:cs="Arial"/>
                <w:b w:val="0"/>
                <w:sz w:val="20"/>
                <w:szCs w:val="20"/>
                <w:lang w:val="en-GB"/>
              </w:rPr>
              <w:t xml:space="preserve">Examination </w:t>
            </w:r>
            <w:r w:rsidR="00B81E5C"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 xml:space="preserve">The Age of Imperialism 1848 - 1914: Two Essay tasks; </w:t>
            </w:r>
            <w:proofErr w:type="gramStart"/>
            <w:r w:rsidR="00B81E5C"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>One</w:t>
            </w:r>
            <w:proofErr w:type="gramEnd"/>
            <w:r w:rsidR="00B81E5C" w:rsidRPr="000303B2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 xml:space="preserve"> source analysis task</w:t>
            </w:r>
          </w:p>
        </w:tc>
      </w:tr>
      <w:tr w:rsidR="000303B2" w:rsidRPr="000303B2" w:rsidTr="000303B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shd w:val="clear" w:color="auto" w:fill="92D050"/>
            <w:vAlign w:val="center"/>
          </w:tcPr>
          <w:p w:rsidR="000440DF" w:rsidRPr="000303B2" w:rsidRDefault="000440DF" w:rsidP="00C90073">
            <w:pPr>
              <w:pStyle w:val="Title"/>
              <w:ind w:left="3"/>
              <w:rPr>
                <w:rFonts w:asciiTheme="minorHAnsi" w:hAnsiTheme="minorHAnsi" w:cs="Arial"/>
                <w:sz w:val="20"/>
                <w:szCs w:val="20"/>
              </w:rPr>
            </w:pPr>
            <w:bookmarkStart w:id="0" w:name="_GoBack"/>
            <w:r w:rsidRPr="000303B2">
              <w:rPr>
                <w:rFonts w:asciiTheme="minorHAnsi" w:hAnsiTheme="minorHAnsi" w:cs="Arial"/>
                <w:sz w:val="20"/>
                <w:szCs w:val="20"/>
              </w:rPr>
              <w:t>Total</w:t>
            </w:r>
          </w:p>
        </w:tc>
        <w:tc>
          <w:tcPr>
            <w:tcW w:w="686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shd w:val="clear" w:color="auto" w:fill="92D050"/>
            <w:vAlign w:val="center"/>
          </w:tcPr>
          <w:p w:rsidR="000440DF" w:rsidRPr="000303B2" w:rsidRDefault="000440DF" w:rsidP="00C90073">
            <w:pPr>
              <w:pStyle w:val="Title"/>
              <w:ind w:left="93"/>
              <w:rPr>
                <w:rFonts w:asciiTheme="minorHAnsi" w:hAnsiTheme="minorHAnsi" w:cs="Arial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sz w:val="20"/>
                <w:szCs w:val="20"/>
              </w:rPr>
              <w:t>100%</w:t>
            </w: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shd w:val="clear" w:color="auto" w:fill="92D050"/>
            <w:vAlign w:val="center"/>
          </w:tcPr>
          <w:p w:rsidR="000440DF" w:rsidRPr="000303B2" w:rsidRDefault="000440DF" w:rsidP="00C90073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 w:rsidRPr="000303B2">
              <w:rPr>
                <w:rFonts w:asciiTheme="minorHAnsi" w:hAnsiTheme="minorHAnsi" w:cs="Arial"/>
                <w:bCs w:val="0"/>
                <w:sz w:val="20"/>
                <w:szCs w:val="20"/>
              </w:rPr>
              <w:t>100%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shd w:val="clear" w:color="auto" w:fill="92D050"/>
          </w:tcPr>
          <w:p w:rsidR="000440DF" w:rsidRPr="000303B2" w:rsidRDefault="000440DF" w:rsidP="00C90073">
            <w:pPr>
              <w:pStyle w:val="Title"/>
              <w:ind w:left="93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shd w:val="clear" w:color="auto" w:fill="92D050"/>
            <w:vAlign w:val="center"/>
          </w:tcPr>
          <w:p w:rsidR="000440DF" w:rsidRPr="000303B2" w:rsidRDefault="000440DF" w:rsidP="00802B84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</w:p>
        </w:tc>
      </w:tr>
      <w:bookmarkEnd w:id="0"/>
    </w:tbl>
    <w:p w:rsidR="00A57719" w:rsidRDefault="00A57719" w:rsidP="008F4E3B"/>
    <w:sectPr w:rsidR="00A57719" w:rsidSect="008F4E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993" w:right="1440" w:bottom="993" w:left="1440" w:header="510" w:footer="454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4F9C" w:rsidRDefault="00F34F9C" w:rsidP="0081105E">
      <w:r>
        <w:separator/>
      </w:r>
    </w:p>
  </w:endnote>
  <w:endnote w:type="continuationSeparator" w:id="0">
    <w:p w:rsidR="00F34F9C" w:rsidRDefault="00F34F9C" w:rsidP="00811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F9C" w:rsidRPr="00FE27F6" w:rsidRDefault="00F34F9C" w:rsidP="00C90073">
    <w:pPr>
      <w:pStyle w:val="Footer"/>
      <w:pBdr>
        <w:top w:val="single" w:sz="4" w:space="1" w:color="5C815C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6"/>
        <w:szCs w:val="16"/>
      </w:rPr>
    </w:pPr>
    <w:r>
      <w:rPr>
        <w:rFonts w:ascii="Franklin Gothic Book" w:hAnsi="Franklin Gothic Book"/>
        <w:noProof/>
        <w:color w:val="342568"/>
        <w:sz w:val="16"/>
        <w:szCs w:val="16"/>
      </w:rPr>
      <w:t>2014/11517v5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F9C" w:rsidRPr="00DE34C4" w:rsidRDefault="00F34F9C" w:rsidP="00C90073">
    <w:pPr>
      <w:pStyle w:val="Footer"/>
      <w:pBdr>
        <w:top w:val="single" w:sz="4" w:space="4" w:color="774A92" w:themeColor="accent3" w:themeShade="BF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6"/>
        <w:szCs w:val="16"/>
      </w:rPr>
    </w:pPr>
    <w:r w:rsidRPr="00507F00">
      <w:rPr>
        <w:rFonts w:ascii="Franklin Gothic Book" w:hAnsi="Franklin Gothic Book"/>
        <w:noProof/>
        <w:color w:val="342568"/>
        <w:sz w:val="16"/>
        <w:szCs w:val="16"/>
      </w:rPr>
      <w:t>2014/</w:t>
    </w:r>
    <w:r>
      <w:rPr>
        <w:rFonts w:ascii="Franklin Gothic Book" w:hAnsi="Franklin Gothic Book"/>
        <w:noProof/>
        <w:color w:val="342568"/>
        <w:sz w:val="16"/>
        <w:szCs w:val="16"/>
      </w:rPr>
      <w:t>14569v2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F9C" w:rsidRPr="00935848" w:rsidRDefault="00F34F9C" w:rsidP="00935848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284" w:right="-53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ATAR Year 11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F9C" w:rsidRDefault="00F34F9C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F9C" w:rsidRPr="00935848" w:rsidRDefault="00F34F9C" w:rsidP="00C90073">
    <w:pPr>
      <w:pStyle w:val="Footer"/>
      <w:pBdr>
        <w:top w:val="single" w:sz="8" w:space="1" w:color="5C815C"/>
      </w:pBdr>
      <w:tabs>
        <w:tab w:val="clear" w:pos="4513"/>
        <w:tab w:val="clear" w:pos="9026"/>
      </w:tabs>
      <w:ind w:left="-284" w:right="-53"/>
      <w:jc w:val="right"/>
      <w:rPr>
        <w:rFonts w:ascii="Franklin Gothic Book" w:hAnsi="Franklin Gothic Book"/>
        <w:color w:val="342568"/>
        <w:sz w:val="18"/>
      </w:rPr>
    </w:pP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ATAR Year 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4F9C" w:rsidRDefault="00F34F9C" w:rsidP="0081105E">
      <w:r>
        <w:separator/>
      </w:r>
    </w:p>
  </w:footnote>
  <w:footnote w:type="continuationSeparator" w:id="0">
    <w:p w:rsidR="00F34F9C" w:rsidRDefault="00F34F9C" w:rsidP="008110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F9C" w:rsidRDefault="00F34F9C" w:rsidP="008B38E1">
    <w:pPr>
      <w:pStyle w:val="Header"/>
      <w:ind w:left="-709"/>
    </w:pPr>
  </w:p>
  <w:p w:rsidR="00F34F9C" w:rsidRDefault="00F34F9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F9C" w:rsidRPr="001B3981" w:rsidRDefault="00F34F9C" w:rsidP="00935848">
    <w:pPr>
      <w:pStyle w:val="Header"/>
      <w:pBdr>
        <w:bottom w:val="single" w:sz="8" w:space="1" w:color="774A92" w:themeColor="accent3" w:themeShade="BF"/>
      </w:pBdr>
      <w:tabs>
        <w:tab w:val="clear" w:pos="4513"/>
        <w:tab w:val="clear" w:pos="9026"/>
      </w:tabs>
      <w:ind w:left="-851" w:right="13816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>
      <w:rPr>
        <w:rFonts w:ascii="Franklin Gothic Book" w:hAnsi="Franklin Gothic Book"/>
        <w:b/>
        <w:noProof/>
        <w:color w:val="46328C"/>
        <w:sz w:val="32"/>
      </w:rPr>
      <w:t>2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F34F9C" w:rsidRDefault="00F34F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F9C" w:rsidRDefault="00F34F9C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F9C" w:rsidRPr="001B3981" w:rsidRDefault="00F34F9C" w:rsidP="00C90073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914" w:right="-784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  <w:lang w:val="en-AU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7710805</wp:posOffset>
          </wp:positionH>
          <wp:positionV relativeFrom="paragraph">
            <wp:posOffset>-114300</wp:posOffset>
          </wp:positionV>
          <wp:extent cx="1171575" cy="1057275"/>
          <wp:effectExtent l="0" t="0" r="0" b="0"/>
          <wp:wrapTight wrapText="bothSides">
            <wp:wrapPolygon edited="0">
              <wp:start x="1405" y="0"/>
              <wp:lineTo x="1405" y="21405"/>
              <wp:lineTo x="20020" y="21405"/>
              <wp:lineTo x="20020" y="0"/>
              <wp:lineTo x="1405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0303B2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F34F9C" w:rsidRPr="008F4E3B" w:rsidRDefault="00F34F9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drawingGridHorizontalSpacing w:val="110"/>
  <w:drawingGridVerticalSpacing w:val="163"/>
  <w:displayHorizontalDrawingGridEvery w:val="0"/>
  <w:displayVerticalDrawingGridEvery w:val="2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0DF"/>
    <w:rsid w:val="000303B2"/>
    <w:rsid w:val="000440DF"/>
    <w:rsid w:val="0007207C"/>
    <w:rsid w:val="00094B4D"/>
    <w:rsid w:val="000A5657"/>
    <w:rsid w:val="000B41CC"/>
    <w:rsid w:val="00152508"/>
    <w:rsid w:val="00154569"/>
    <w:rsid w:val="00227CD8"/>
    <w:rsid w:val="00232C9B"/>
    <w:rsid w:val="002638BB"/>
    <w:rsid w:val="002D6C4B"/>
    <w:rsid w:val="003277D4"/>
    <w:rsid w:val="00374519"/>
    <w:rsid w:val="003B796E"/>
    <w:rsid w:val="00446996"/>
    <w:rsid w:val="004814F0"/>
    <w:rsid w:val="004D1360"/>
    <w:rsid w:val="00510072"/>
    <w:rsid w:val="005279B9"/>
    <w:rsid w:val="0053256B"/>
    <w:rsid w:val="005552A3"/>
    <w:rsid w:val="005571FB"/>
    <w:rsid w:val="00565F2F"/>
    <w:rsid w:val="005C5406"/>
    <w:rsid w:val="00604172"/>
    <w:rsid w:val="00617EC1"/>
    <w:rsid w:val="00635747"/>
    <w:rsid w:val="006B3038"/>
    <w:rsid w:val="006F6E4F"/>
    <w:rsid w:val="00722A07"/>
    <w:rsid w:val="007B5E12"/>
    <w:rsid w:val="007C5239"/>
    <w:rsid w:val="007F4512"/>
    <w:rsid w:val="00802B84"/>
    <w:rsid w:val="0081105E"/>
    <w:rsid w:val="0087064E"/>
    <w:rsid w:val="00870D6B"/>
    <w:rsid w:val="008A3B43"/>
    <w:rsid w:val="008B38E1"/>
    <w:rsid w:val="008E349C"/>
    <w:rsid w:val="008F4E3B"/>
    <w:rsid w:val="009132DE"/>
    <w:rsid w:val="00927BAE"/>
    <w:rsid w:val="00930FD4"/>
    <w:rsid w:val="00935848"/>
    <w:rsid w:val="00945CB1"/>
    <w:rsid w:val="009C1356"/>
    <w:rsid w:val="009F2A54"/>
    <w:rsid w:val="00A0270D"/>
    <w:rsid w:val="00A23CCA"/>
    <w:rsid w:val="00A57719"/>
    <w:rsid w:val="00A918EC"/>
    <w:rsid w:val="00AA359F"/>
    <w:rsid w:val="00B426D3"/>
    <w:rsid w:val="00B6689F"/>
    <w:rsid w:val="00B81E5C"/>
    <w:rsid w:val="00C50819"/>
    <w:rsid w:val="00C86C19"/>
    <w:rsid w:val="00C90073"/>
    <w:rsid w:val="00C949F3"/>
    <w:rsid w:val="00CB1EF2"/>
    <w:rsid w:val="00D0537C"/>
    <w:rsid w:val="00D31B4C"/>
    <w:rsid w:val="00D40863"/>
    <w:rsid w:val="00D441BC"/>
    <w:rsid w:val="00D53A81"/>
    <w:rsid w:val="00E847B0"/>
    <w:rsid w:val="00EB5FA4"/>
    <w:rsid w:val="00F34F9C"/>
    <w:rsid w:val="00F85AF7"/>
    <w:rsid w:val="00FA7E49"/>
    <w:rsid w:val="00FD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0DF"/>
    <w:pPr>
      <w:spacing w:after="0" w:line="240" w:lineRule="auto"/>
    </w:pPr>
    <w:rPr>
      <w:rFonts w:eastAsia="Times New Roman" w:cs="Times New Roman"/>
      <w:szCs w:val="22"/>
      <w:lang w:val="it-IT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848"/>
    <w:pPr>
      <w:spacing w:after="80" w:line="276" w:lineRule="auto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848"/>
    <w:pPr>
      <w:spacing w:before="80" w:after="80" w:line="276" w:lineRule="auto"/>
      <w:ind w:left="-284" w:right="-33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0440DF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0440DF"/>
    <w:rPr>
      <w:rFonts w:ascii="Times New Roman" w:eastAsia="Times New Roman" w:hAnsi="Times New Roman" w:cs="Times New Roman"/>
      <w:b/>
      <w:bCs/>
      <w:sz w:val="24"/>
    </w:rPr>
  </w:style>
  <w:style w:type="paragraph" w:customStyle="1" w:styleId="csbullet">
    <w:name w:val="csbullet"/>
    <w:basedOn w:val="Normal"/>
    <w:uiPriority w:val="99"/>
    <w:rsid w:val="000440DF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val="en-AU" w:eastAsia="en-US"/>
    </w:rPr>
  </w:style>
  <w:style w:type="paragraph" w:styleId="ListParagraph">
    <w:name w:val="List Paragraph"/>
    <w:basedOn w:val="Normal"/>
    <w:uiPriority w:val="34"/>
    <w:qFormat/>
    <w:rsid w:val="000440D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110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1105E"/>
    <w:rPr>
      <w:rFonts w:eastAsia="Times New Roman" w:cs="Times New Roman"/>
      <w:szCs w:val="22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8110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05E"/>
    <w:rPr>
      <w:rFonts w:eastAsia="Times New Roman" w:cs="Times New Roman"/>
      <w:szCs w:val="22"/>
      <w:lang w:val="it-IT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0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05E"/>
    <w:rPr>
      <w:rFonts w:ascii="Tahoma" w:eastAsia="Times New Roman" w:hAnsi="Tahoma" w:cs="Tahoma"/>
      <w:sz w:val="16"/>
      <w:szCs w:val="16"/>
      <w:lang w:val="it-IT"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935848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35848"/>
    <w:rPr>
      <w:rFonts w:ascii="Franklin Gothic Book" w:eastAsia="MS Mincho" w:hAnsi="Franklin Gothic Book" w:cs="Calibri"/>
      <w:color w:val="342568"/>
      <w:sz w:val="24"/>
      <w:lang w:val="en-GB" w:eastAsia="ja-JP"/>
    </w:rPr>
  </w:style>
  <w:style w:type="table" w:styleId="TableGrid">
    <w:name w:val="Table Grid"/>
    <w:basedOn w:val="TableNormal"/>
    <w:rsid w:val="00F34F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0DF"/>
    <w:pPr>
      <w:spacing w:after="0" w:line="240" w:lineRule="auto"/>
    </w:pPr>
    <w:rPr>
      <w:rFonts w:eastAsia="Times New Roman" w:cs="Times New Roman"/>
      <w:szCs w:val="22"/>
      <w:lang w:val="it-IT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848"/>
    <w:pPr>
      <w:spacing w:after="80" w:line="276" w:lineRule="auto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848"/>
    <w:pPr>
      <w:spacing w:before="80" w:after="80" w:line="276" w:lineRule="auto"/>
      <w:ind w:left="-284" w:right="-33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0440DF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0440DF"/>
    <w:rPr>
      <w:rFonts w:ascii="Times New Roman" w:eastAsia="Times New Roman" w:hAnsi="Times New Roman" w:cs="Times New Roman"/>
      <w:b/>
      <w:bCs/>
      <w:sz w:val="24"/>
    </w:rPr>
  </w:style>
  <w:style w:type="paragraph" w:customStyle="1" w:styleId="csbullet">
    <w:name w:val="csbullet"/>
    <w:basedOn w:val="Normal"/>
    <w:uiPriority w:val="99"/>
    <w:rsid w:val="000440DF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val="en-AU" w:eastAsia="en-US"/>
    </w:rPr>
  </w:style>
  <w:style w:type="paragraph" w:styleId="ListParagraph">
    <w:name w:val="List Paragraph"/>
    <w:basedOn w:val="Normal"/>
    <w:uiPriority w:val="34"/>
    <w:qFormat/>
    <w:rsid w:val="000440D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110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1105E"/>
    <w:rPr>
      <w:rFonts w:eastAsia="Times New Roman" w:cs="Times New Roman"/>
      <w:szCs w:val="22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8110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05E"/>
    <w:rPr>
      <w:rFonts w:eastAsia="Times New Roman" w:cs="Times New Roman"/>
      <w:szCs w:val="22"/>
      <w:lang w:val="it-IT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0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05E"/>
    <w:rPr>
      <w:rFonts w:ascii="Tahoma" w:eastAsia="Times New Roman" w:hAnsi="Tahoma" w:cs="Tahoma"/>
      <w:sz w:val="16"/>
      <w:szCs w:val="16"/>
      <w:lang w:val="it-IT"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935848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35848"/>
    <w:rPr>
      <w:rFonts w:ascii="Franklin Gothic Book" w:eastAsia="MS Mincho" w:hAnsi="Franklin Gothic Book" w:cs="Calibri"/>
      <w:color w:val="342568"/>
      <w:sz w:val="24"/>
      <w:lang w:val="en-GB" w:eastAsia="ja-JP"/>
    </w:rPr>
  </w:style>
  <w:style w:type="table" w:styleId="TableGrid">
    <w:name w:val="Table Grid"/>
    <w:basedOn w:val="TableNormal"/>
    <w:rsid w:val="00F34F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A2046977</Template>
  <TotalTime>0</TotalTime>
  <Pages>3</Pages>
  <Words>261</Words>
  <Characters>1491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Giles</dc:creator>
  <cp:lastModifiedBy>RINTOUL Brooke</cp:lastModifiedBy>
  <cp:revision>2</cp:revision>
  <cp:lastPrinted>2016-02-19T01:24:00Z</cp:lastPrinted>
  <dcterms:created xsi:type="dcterms:W3CDTF">2016-02-19T01:24:00Z</dcterms:created>
  <dcterms:modified xsi:type="dcterms:W3CDTF">2016-02-19T01:24:00Z</dcterms:modified>
</cp:coreProperties>
</file>