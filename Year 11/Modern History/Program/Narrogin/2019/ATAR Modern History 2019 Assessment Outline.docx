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5C3" w:rsidRPr="003615C3" w:rsidRDefault="003615C3" w:rsidP="003615C3">
      <w:pPr>
        <w:pStyle w:val="Heading1"/>
        <w:ind w:left="-426"/>
        <w:jc w:val="both"/>
        <w:rPr>
          <w:b/>
          <w:color w:val="auto"/>
        </w:rPr>
      </w:pPr>
      <w:r w:rsidRPr="003615C3">
        <w:rPr>
          <w:noProof/>
          <w:color w:val="auto"/>
          <w:lang w:val="en-AU"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7129780</wp:posOffset>
            </wp:positionH>
            <wp:positionV relativeFrom="paragraph">
              <wp:posOffset>-274955</wp:posOffset>
            </wp:positionV>
            <wp:extent cx="1209675" cy="1209675"/>
            <wp:effectExtent l="0" t="0" r="9525" b="9525"/>
            <wp:wrapNone/>
            <wp:docPr id="1" name="Picture 1" descr="Image result for narrogin senior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enior high schoo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15C3">
        <w:rPr>
          <w:b/>
          <w:color w:val="auto"/>
        </w:rPr>
        <w:t>Assessment outline</w:t>
      </w:r>
      <w:r w:rsidR="00D01D7C">
        <w:rPr>
          <w:b/>
          <w:color w:val="auto"/>
        </w:rPr>
        <w:t xml:space="preserve"> 2019</w:t>
      </w:r>
    </w:p>
    <w:p w:rsidR="003615C3" w:rsidRPr="003615C3" w:rsidRDefault="003615C3" w:rsidP="003615C3">
      <w:pPr>
        <w:pStyle w:val="Heading1"/>
        <w:ind w:left="-426"/>
        <w:jc w:val="both"/>
        <w:rPr>
          <w:color w:val="auto"/>
        </w:rPr>
      </w:pPr>
      <w:r w:rsidRPr="003615C3">
        <w:rPr>
          <w:color w:val="auto"/>
        </w:rPr>
        <w:t>Modern History – ATAR Year 11</w:t>
      </w:r>
      <w:r w:rsidRPr="003615C3">
        <w:rPr>
          <w:noProof/>
          <w:color w:val="auto"/>
        </w:rPr>
        <w:t xml:space="preserve"> </w:t>
      </w:r>
    </w:p>
    <w:p w:rsidR="003615C3" w:rsidRPr="003615C3" w:rsidRDefault="003615C3" w:rsidP="003615C3">
      <w:pPr>
        <w:pStyle w:val="Heading1"/>
        <w:ind w:left="-426"/>
        <w:jc w:val="both"/>
        <w:rPr>
          <w:color w:val="auto"/>
        </w:rPr>
      </w:pPr>
      <w:r w:rsidRPr="003615C3">
        <w:rPr>
          <w:color w:val="auto"/>
        </w:rPr>
        <w:t>Unit 1 - Understanding the modern world (Capitalism – the American Experience 1907-1941)</w:t>
      </w:r>
    </w:p>
    <w:p w:rsidR="00054CC6" w:rsidRPr="00EA5BE5" w:rsidRDefault="003615C3" w:rsidP="00EA5BE5">
      <w:pPr>
        <w:pStyle w:val="Heading1"/>
        <w:ind w:left="-426"/>
        <w:jc w:val="both"/>
        <w:rPr>
          <w:color w:val="auto"/>
        </w:rPr>
      </w:pPr>
      <w:r w:rsidRPr="003615C3">
        <w:rPr>
          <w:color w:val="auto"/>
        </w:rPr>
        <w:t>Unit 2 - Movements for change in the 20th centu</w:t>
      </w:r>
      <w:r w:rsidR="00EA5BE5">
        <w:rPr>
          <w:color w:val="auto"/>
        </w:rPr>
        <w:t>ry (Nazism in Germany 1918-1945)</w:t>
      </w:r>
    </w:p>
    <w:p w:rsidR="003615C3" w:rsidRPr="0069052D" w:rsidRDefault="003615C3" w:rsidP="003615C3">
      <w:pPr>
        <w:jc w:val="both"/>
        <w:rPr>
          <w:rFonts w:asciiTheme="minorHAnsi" w:hAnsiTheme="minorHAnsi" w:cstheme="minorHAnsi"/>
          <w:sz w:val="24"/>
          <w:szCs w:val="24"/>
          <w:lang w:val="en-GB" w:eastAsia="ja-JP"/>
        </w:rPr>
      </w:pPr>
    </w:p>
    <w:tbl>
      <w:tblPr>
        <w:tblStyle w:val="GridTable1Light-Accent6"/>
        <w:tblW w:w="5690" w:type="pct"/>
        <w:tblInd w:w="-866" w:type="dxa"/>
        <w:tblBorders>
          <w:top w:val="single" w:sz="12" w:space="0" w:color="538135" w:themeColor="accent6" w:themeShade="BF"/>
          <w:left w:val="single" w:sz="12" w:space="0" w:color="538135" w:themeColor="accent6" w:themeShade="BF"/>
          <w:bottom w:val="single" w:sz="12" w:space="0" w:color="538135" w:themeColor="accent6" w:themeShade="BF"/>
          <w:right w:val="single" w:sz="12" w:space="0" w:color="538135" w:themeColor="accent6" w:themeShade="BF"/>
          <w:insideH w:val="single" w:sz="12" w:space="0" w:color="538135" w:themeColor="accent6" w:themeShade="BF"/>
          <w:insideV w:val="single" w:sz="12" w:space="0" w:color="538135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702"/>
        <w:gridCol w:w="1560"/>
        <w:gridCol w:w="2121"/>
        <w:gridCol w:w="8483"/>
      </w:tblGrid>
      <w:tr w:rsidR="003615C3" w:rsidRPr="003615C3" w:rsidTr="002426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shd w:val="clear" w:color="auto" w:fill="E2EFD9" w:themeFill="accent6" w:themeFillTint="33"/>
            <w:hideMark/>
          </w:tcPr>
          <w:p w:rsidR="003615C3" w:rsidRPr="003615C3" w:rsidRDefault="003615C3" w:rsidP="00313B6E">
            <w:pPr>
              <w:jc w:val="center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 xml:space="preserve">Assessment type </w:t>
            </w:r>
            <w:r w:rsidRPr="003615C3">
              <w:rPr>
                <w:rFonts w:asciiTheme="minorHAnsi" w:hAnsiTheme="minorHAnsi" w:cstheme="minorHAnsi"/>
                <w:sz w:val="24"/>
                <w:szCs w:val="24"/>
              </w:rPr>
              <w:br/>
            </w:r>
            <w:r w:rsidRPr="003615C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(from syllabus)</w:t>
            </w:r>
          </w:p>
        </w:tc>
        <w:tc>
          <w:tcPr>
            <w:tcW w:w="537" w:type="pct"/>
            <w:shd w:val="clear" w:color="auto" w:fill="E2EFD9" w:themeFill="accent6" w:themeFillTint="33"/>
          </w:tcPr>
          <w:p w:rsidR="003615C3" w:rsidRPr="003615C3" w:rsidRDefault="003615C3" w:rsidP="00313B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Assessment </w:t>
            </w:r>
            <w:r w:rsidRPr="003615C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br/>
              <w:t xml:space="preserve">type weighting </w:t>
            </w:r>
            <w:r w:rsidRPr="003615C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br/>
              <w:t>(from syllabus)</w:t>
            </w:r>
          </w:p>
        </w:tc>
        <w:tc>
          <w:tcPr>
            <w:tcW w:w="492" w:type="pct"/>
            <w:shd w:val="clear" w:color="auto" w:fill="E2EFD9" w:themeFill="accent6" w:themeFillTint="33"/>
          </w:tcPr>
          <w:p w:rsidR="003615C3" w:rsidRPr="003615C3" w:rsidRDefault="003615C3" w:rsidP="00313B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4"/>
                <w:szCs w:val="24"/>
                <w:lang w:val="en-US" w:eastAsia="en-US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 xml:space="preserve">Assessment </w:t>
            </w:r>
          </w:p>
          <w:p w:rsidR="003615C3" w:rsidRPr="003615C3" w:rsidRDefault="003615C3" w:rsidP="00313B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4"/>
                <w:szCs w:val="24"/>
                <w:lang w:val="en-US" w:eastAsia="en-US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 xml:space="preserve">task </w:t>
            </w:r>
          </w:p>
          <w:p w:rsidR="003615C3" w:rsidRPr="003615C3" w:rsidRDefault="003615C3" w:rsidP="00313B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4"/>
                <w:szCs w:val="24"/>
                <w:lang w:val="en-US" w:eastAsia="en-US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  <w:t>weighting</w:t>
            </w:r>
          </w:p>
        </w:tc>
        <w:tc>
          <w:tcPr>
            <w:tcW w:w="669" w:type="pct"/>
            <w:shd w:val="clear" w:color="auto" w:fill="E2EFD9" w:themeFill="accent6" w:themeFillTint="33"/>
          </w:tcPr>
          <w:p w:rsidR="003615C3" w:rsidRPr="003615C3" w:rsidRDefault="003615C3" w:rsidP="00313B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When/start and </w:t>
            </w:r>
            <w:r w:rsidRPr="003615C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br/>
              <w:t>submission date</w:t>
            </w:r>
          </w:p>
        </w:tc>
        <w:tc>
          <w:tcPr>
            <w:tcW w:w="2676" w:type="pct"/>
            <w:shd w:val="clear" w:color="auto" w:fill="E2EFD9" w:themeFill="accent6" w:themeFillTint="33"/>
            <w:hideMark/>
          </w:tcPr>
          <w:p w:rsidR="003615C3" w:rsidRPr="003615C3" w:rsidRDefault="003615C3" w:rsidP="00313B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US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Assessment task</w:t>
            </w:r>
          </w:p>
        </w:tc>
      </w:tr>
      <w:tr w:rsidR="003615C3" w:rsidRPr="003615C3" w:rsidTr="002426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 w:val="restart"/>
          </w:tcPr>
          <w:p w:rsidR="003615C3" w:rsidRPr="00992CA6" w:rsidRDefault="003615C3" w:rsidP="00313B6E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992CA6">
              <w:rPr>
                <w:rFonts w:asciiTheme="minorHAnsi" w:hAnsiTheme="minorHAnsi" w:cstheme="minorHAnsi"/>
                <w:b w:val="0"/>
                <w:sz w:val="24"/>
                <w:szCs w:val="24"/>
              </w:rPr>
              <w:t>Historical inquiry</w:t>
            </w:r>
          </w:p>
        </w:tc>
        <w:tc>
          <w:tcPr>
            <w:tcW w:w="537" w:type="pct"/>
            <w:vMerge w:val="restart"/>
          </w:tcPr>
          <w:p w:rsidR="003615C3" w:rsidRPr="003615C3" w:rsidRDefault="003615C3" w:rsidP="00313B6E">
            <w:pPr>
              <w:pStyle w:val="Title"/>
              <w:ind w:left="93" w:righ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</w:rPr>
              <w:t>20%</w:t>
            </w:r>
          </w:p>
        </w:tc>
        <w:tc>
          <w:tcPr>
            <w:tcW w:w="492" w:type="pct"/>
          </w:tcPr>
          <w:p w:rsidR="003615C3" w:rsidRPr="003615C3" w:rsidRDefault="003615C3" w:rsidP="00313B6E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</w:rPr>
              <w:t>10%</w:t>
            </w:r>
          </w:p>
          <w:p w:rsidR="003615C3" w:rsidRPr="003615C3" w:rsidRDefault="003615C3" w:rsidP="00313B6E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</w:rPr>
            </w:pPr>
          </w:p>
          <w:p w:rsidR="003615C3" w:rsidRPr="003615C3" w:rsidRDefault="006A40F6" w:rsidP="00313B6E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</w:rPr>
            </w:pPr>
            <w:r>
              <w:rPr>
                <w:rFonts w:asciiTheme="minorHAnsi" w:hAnsiTheme="minorHAnsi" w:cstheme="minorHAnsi"/>
                <w:b w:val="0"/>
                <w:bCs w:val="0"/>
              </w:rPr>
              <w:t>(Part A 3</w:t>
            </w:r>
            <w:r w:rsidR="003615C3" w:rsidRPr="003615C3">
              <w:rPr>
                <w:rFonts w:asciiTheme="minorHAnsi" w:hAnsiTheme="minorHAnsi" w:cstheme="minorHAnsi"/>
                <w:b w:val="0"/>
                <w:bCs w:val="0"/>
              </w:rPr>
              <w:t>%)</w:t>
            </w:r>
          </w:p>
          <w:p w:rsidR="003615C3" w:rsidRPr="003615C3" w:rsidRDefault="006A40F6" w:rsidP="00313B6E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</w:rPr>
            </w:pPr>
            <w:r>
              <w:rPr>
                <w:rFonts w:asciiTheme="minorHAnsi" w:hAnsiTheme="minorHAnsi" w:cstheme="minorHAnsi"/>
                <w:b w:val="0"/>
                <w:bCs w:val="0"/>
              </w:rPr>
              <w:t>(Part B 7</w:t>
            </w:r>
            <w:r w:rsidR="003615C3" w:rsidRPr="003615C3">
              <w:rPr>
                <w:rFonts w:asciiTheme="minorHAnsi" w:hAnsiTheme="minorHAnsi" w:cstheme="minorHAnsi"/>
                <w:b w:val="0"/>
                <w:bCs w:val="0"/>
              </w:rPr>
              <w:t>%)</w:t>
            </w:r>
          </w:p>
        </w:tc>
        <w:tc>
          <w:tcPr>
            <w:tcW w:w="669" w:type="pct"/>
          </w:tcPr>
          <w:p w:rsidR="003615C3" w:rsidRDefault="003615C3" w:rsidP="00313B6E">
            <w:pPr>
              <w:pStyle w:val="Title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>Due: Semester 1, Term 1, Week 10</w:t>
            </w:r>
          </w:p>
          <w:p w:rsidR="007F3E72" w:rsidRPr="007F3E72" w:rsidRDefault="007F3E72" w:rsidP="007F3E72">
            <w:pPr>
              <w:pStyle w:val="Title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i/>
                <w:lang w:val="en-AU"/>
              </w:rPr>
            </w:pPr>
            <w:r w:rsidRPr="007F3E72">
              <w:rPr>
                <w:rFonts w:asciiTheme="minorHAnsi" w:hAnsiTheme="minorHAnsi" w:cstheme="minorHAnsi"/>
                <w:b w:val="0"/>
                <w:bCs w:val="0"/>
                <w:i/>
                <w:lang w:val="en-AU"/>
              </w:rPr>
              <w:t>(Distributed Term 1, Week 1)</w:t>
            </w:r>
          </w:p>
          <w:p w:rsidR="003615C3" w:rsidRPr="003615C3" w:rsidRDefault="003615C3" w:rsidP="00313B6E">
            <w:pPr>
              <w:pStyle w:val="Title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</w:p>
          <w:p w:rsidR="003615C3" w:rsidRPr="003615C3" w:rsidRDefault="003615C3" w:rsidP="00313B6E">
            <w:pPr>
              <w:pStyle w:val="Title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>Semester 1, Term 2, Week 2</w:t>
            </w:r>
          </w:p>
        </w:tc>
        <w:tc>
          <w:tcPr>
            <w:tcW w:w="2676" w:type="pct"/>
            <w:hideMark/>
          </w:tcPr>
          <w:p w:rsidR="003615C3" w:rsidRPr="003615C3" w:rsidRDefault="00313B6E" w:rsidP="00C02D34">
            <w:pPr>
              <w:pStyle w:val="Title"/>
              <w:tabs>
                <w:tab w:val="left" w:pos="4140"/>
              </w:tabs>
              <w:ind w:right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</w:rPr>
              <w:t>Task 4</w:t>
            </w:r>
            <w:r w:rsidR="003615C3" w:rsidRPr="003615C3">
              <w:rPr>
                <w:rFonts w:asciiTheme="minorHAnsi" w:hAnsiTheme="minorHAnsi" w:cstheme="minorHAnsi"/>
              </w:rPr>
              <w:t xml:space="preserve"> Part A: </w:t>
            </w:r>
            <w:r w:rsidR="003615C3" w:rsidRPr="003615C3">
              <w:rPr>
                <w:rFonts w:asciiTheme="minorHAnsi" w:hAnsiTheme="minorHAnsi" w:cstheme="minorHAnsi"/>
                <w:b w:val="0"/>
              </w:rPr>
              <w:t xml:space="preserve">Topic: </w:t>
            </w:r>
            <w:r w:rsidR="003615C3" w:rsidRPr="00FF13D3">
              <w:rPr>
                <w:rFonts w:asciiTheme="minorHAnsi" w:hAnsiTheme="minorHAnsi" w:cstheme="minorHAnsi"/>
                <w:b w:val="0"/>
                <w:i/>
              </w:rPr>
              <w:t>Capitalism – the American Experience 1907-1941</w:t>
            </w:r>
            <w:r w:rsidR="003615C3" w:rsidRPr="003615C3">
              <w:rPr>
                <w:rFonts w:asciiTheme="minorHAnsi" w:hAnsiTheme="minorHAnsi" w:cstheme="minorHAnsi"/>
                <w:b w:val="0"/>
              </w:rPr>
              <w:t>.</w:t>
            </w:r>
          </w:p>
          <w:p w:rsidR="003615C3" w:rsidRPr="003615C3" w:rsidRDefault="003615C3" w:rsidP="00C02D34">
            <w:pPr>
              <w:pStyle w:val="Title"/>
              <w:tabs>
                <w:tab w:val="left" w:pos="4140"/>
              </w:tabs>
              <w:ind w:right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iCs/>
                <w:lang w:val="en-GB" w:eastAsia="en-AU"/>
              </w:rPr>
              <w:t>A general research on a prominent figure related to the period of study</w:t>
            </w:r>
            <w:r w:rsidRPr="003615C3"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  <w:t>.</w:t>
            </w:r>
          </w:p>
          <w:p w:rsidR="003615C3" w:rsidRPr="003615C3" w:rsidRDefault="003615C3" w:rsidP="00645175">
            <w:pPr>
              <w:pStyle w:val="Title"/>
              <w:tabs>
                <w:tab w:val="left" w:pos="4140"/>
              </w:tabs>
              <w:ind w:right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</w:pPr>
            <w:r w:rsidRPr="003615C3">
              <w:rPr>
                <w:rFonts w:asciiTheme="minorHAnsi" w:hAnsiTheme="minorHAnsi" w:cstheme="minorHAnsi"/>
                <w:b w:val="0"/>
              </w:rPr>
              <w:t>Research begins during Week 1.</w:t>
            </w:r>
          </w:p>
          <w:p w:rsidR="003615C3" w:rsidRPr="003615C3" w:rsidRDefault="003615C3" w:rsidP="00313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C02D34" w:rsidRDefault="00C02D34" w:rsidP="00C02D34">
            <w:pPr>
              <w:pStyle w:val="Title"/>
              <w:tabs>
                <w:tab w:val="left" w:pos="4140"/>
              </w:tabs>
              <w:ind w:right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  <w:p w:rsidR="003615C3" w:rsidRPr="003615C3" w:rsidRDefault="00313B6E" w:rsidP="00C02D34">
            <w:pPr>
              <w:pStyle w:val="Title"/>
              <w:tabs>
                <w:tab w:val="left" w:pos="4140"/>
              </w:tabs>
              <w:ind w:right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</w:rPr>
              <w:t>Task 4</w:t>
            </w:r>
            <w:r w:rsidR="003615C3" w:rsidRPr="003615C3">
              <w:rPr>
                <w:rFonts w:asciiTheme="minorHAnsi" w:hAnsiTheme="minorHAnsi" w:cstheme="minorHAnsi"/>
              </w:rPr>
              <w:t xml:space="preserve"> Part B: </w:t>
            </w:r>
            <w:r w:rsidR="003615C3" w:rsidRPr="003615C3">
              <w:rPr>
                <w:rFonts w:asciiTheme="minorHAnsi" w:hAnsiTheme="minorHAnsi" w:cstheme="minorHAnsi"/>
                <w:b w:val="0"/>
              </w:rPr>
              <w:t>An in-class validation essay to assess historical understanding gained through the inquiry process undertaken during the major research essay.</w:t>
            </w:r>
          </w:p>
        </w:tc>
      </w:tr>
      <w:tr w:rsidR="003615C3" w:rsidRPr="003615C3" w:rsidTr="0024261B">
        <w:trPr>
          <w:trHeight w:val="20"/>
        </w:trPr>
        <w:tc>
          <w:tcPr>
            <w:tcW w:w="626" w:type="pct"/>
            <w:vMerge/>
          </w:tcPr>
          <w:p w:rsidR="003615C3" w:rsidRPr="00992CA6" w:rsidRDefault="003615C3" w:rsidP="00313B6E">
            <w:pPr>
              <w:ind w:left="3"/>
              <w:jc w:val="center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4"/>
                <w:szCs w:val="24"/>
                <w:lang w:val="en-US" w:eastAsia="en-US"/>
              </w:rPr>
            </w:pPr>
          </w:p>
        </w:tc>
        <w:tc>
          <w:tcPr>
            <w:tcW w:w="537" w:type="pct"/>
            <w:vMerge/>
          </w:tcPr>
          <w:p w:rsidR="003615C3" w:rsidRPr="003615C3" w:rsidRDefault="003615C3" w:rsidP="00313B6E">
            <w:pPr>
              <w:ind w:left="93" w:right="71"/>
              <w:jc w:val="center"/>
              <w:rPr>
                <w:rFonts w:asciiTheme="minorHAnsi" w:hAnsiTheme="minorHAnsi" w:cstheme="minorHAnsi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92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>10%</w:t>
            </w:r>
          </w:p>
          <w:p w:rsidR="003615C3" w:rsidRPr="003615C3" w:rsidRDefault="003615C3" w:rsidP="00313B6E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615C3" w:rsidRPr="003615C3" w:rsidRDefault="00CD6F02" w:rsidP="00313B6E">
            <w:pPr>
              <w:pStyle w:val="Title"/>
              <w:rPr>
                <w:rFonts w:asciiTheme="minorHAnsi" w:hAnsiTheme="minorHAnsi" w:cstheme="minorHAnsi"/>
                <w:b w:val="0"/>
                <w:bCs w:val="0"/>
              </w:rPr>
            </w:pPr>
            <w:r>
              <w:rPr>
                <w:rFonts w:asciiTheme="minorHAnsi" w:hAnsiTheme="minorHAnsi" w:cstheme="minorHAnsi"/>
                <w:b w:val="0"/>
                <w:bCs w:val="0"/>
              </w:rPr>
              <w:t>(Part A 3</w:t>
            </w:r>
            <w:r w:rsidR="003615C3" w:rsidRPr="003615C3">
              <w:rPr>
                <w:rFonts w:asciiTheme="minorHAnsi" w:hAnsiTheme="minorHAnsi" w:cstheme="minorHAnsi"/>
                <w:b w:val="0"/>
                <w:bCs w:val="0"/>
              </w:rPr>
              <w:t>%)</w:t>
            </w:r>
          </w:p>
          <w:p w:rsidR="003615C3" w:rsidRPr="003615C3" w:rsidRDefault="00CD6F02" w:rsidP="00313B6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(Part B 7</w:t>
            </w:r>
            <w:bookmarkStart w:id="0" w:name="_GoBack"/>
            <w:bookmarkEnd w:id="0"/>
            <w:r w:rsidR="003615C3" w:rsidRPr="003615C3">
              <w:rPr>
                <w:rFonts w:asciiTheme="minorHAnsi" w:hAnsiTheme="minorHAnsi" w:cstheme="minorHAnsi"/>
                <w:bCs/>
                <w:sz w:val="24"/>
                <w:szCs w:val="24"/>
              </w:rPr>
              <w:t>%)</w:t>
            </w:r>
          </w:p>
        </w:tc>
        <w:tc>
          <w:tcPr>
            <w:tcW w:w="669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pStyle w:val="Title"/>
              <w:jc w:val="left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>Due: Semester 2</w:t>
            </w:r>
            <w:r w:rsidR="00A44823">
              <w:rPr>
                <w:rFonts w:asciiTheme="minorHAnsi" w:hAnsiTheme="minorHAnsi" w:cstheme="minorHAnsi"/>
                <w:b w:val="0"/>
                <w:bCs w:val="0"/>
                <w:lang w:val="en-AU"/>
              </w:rPr>
              <w:t>,</w:t>
            </w:r>
          </w:p>
          <w:p w:rsidR="003615C3" w:rsidRPr="003615C3" w:rsidRDefault="004454BA" w:rsidP="00313B6E">
            <w:pPr>
              <w:pStyle w:val="Title"/>
              <w:jc w:val="left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bCs w:val="0"/>
                <w:lang w:val="en-AU"/>
              </w:rPr>
              <w:t>Term 3, Week 3</w:t>
            </w:r>
          </w:p>
          <w:p w:rsidR="003615C3" w:rsidRPr="003615C3" w:rsidRDefault="003615C3" w:rsidP="00313B6E">
            <w:pPr>
              <w:pStyle w:val="Title"/>
              <w:jc w:val="left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</w:p>
          <w:p w:rsidR="00C02D34" w:rsidRDefault="00C02D34" w:rsidP="00313B6E">
            <w:pPr>
              <w:pStyle w:val="Title"/>
              <w:jc w:val="left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</w:p>
          <w:p w:rsidR="003615C3" w:rsidRPr="003615C3" w:rsidRDefault="003615C3" w:rsidP="00313B6E">
            <w:pPr>
              <w:pStyle w:val="Title"/>
              <w:jc w:val="left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>Semester 2</w:t>
            </w:r>
            <w:r w:rsidR="00A44823">
              <w:rPr>
                <w:rFonts w:asciiTheme="minorHAnsi" w:hAnsiTheme="minorHAnsi" w:cstheme="minorHAnsi"/>
                <w:b w:val="0"/>
                <w:bCs w:val="0"/>
                <w:lang w:val="en-AU"/>
              </w:rPr>
              <w:t>,</w:t>
            </w:r>
          </w:p>
          <w:p w:rsidR="003615C3" w:rsidRPr="003615C3" w:rsidRDefault="004454BA" w:rsidP="00313B6E">
            <w:pPr>
              <w:pStyle w:val="Title"/>
              <w:jc w:val="left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bCs w:val="0"/>
                <w:lang w:val="en-AU"/>
              </w:rPr>
              <w:t>Term 3, Week 3</w:t>
            </w:r>
          </w:p>
        </w:tc>
        <w:tc>
          <w:tcPr>
            <w:tcW w:w="2676" w:type="pct"/>
            <w:shd w:val="clear" w:color="auto" w:fill="D0CECE" w:themeFill="background2" w:themeFillShade="E6"/>
          </w:tcPr>
          <w:p w:rsidR="003615C3" w:rsidRPr="003615C3" w:rsidRDefault="00E80F01" w:rsidP="00313B6E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Cs/>
                <w:iCs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Task 8</w:t>
            </w:r>
            <w:r w:rsidR="003615C3" w:rsidRPr="003615C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Part A:</w:t>
            </w:r>
            <w:r w:rsidR="003615C3" w:rsidRPr="003615C3">
              <w:rPr>
                <w:rFonts w:asciiTheme="minorHAnsi" w:hAnsiTheme="minorHAnsi" w:cstheme="minorHAnsi"/>
                <w:sz w:val="24"/>
                <w:szCs w:val="24"/>
              </w:rPr>
              <w:t xml:space="preserve"> Topic: </w:t>
            </w:r>
            <w:r w:rsidR="003615C3" w:rsidRPr="00FF13D3">
              <w:rPr>
                <w:rFonts w:asciiTheme="minorHAnsi" w:hAnsiTheme="minorHAnsi" w:cstheme="minorHAnsi"/>
                <w:i/>
                <w:sz w:val="24"/>
                <w:szCs w:val="24"/>
              </w:rPr>
              <w:t>Nazism in Germany 1918-1945.</w:t>
            </w:r>
            <w:r w:rsidR="003615C3" w:rsidRPr="003615C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:rsidR="003615C3" w:rsidRPr="003615C3" w:rsidRDefault="003615C3" w:rsidP="00C02D34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iCs/>
                <w:lang w:val="en-GB" w:eastAsia="en-AU"/>
              </w:rPr>
              <w:t>A general research on a prominent figure related to the period of study</w:t>
            </w:r>
            <w:r w:rsidRPr="003615C3"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  <w:t xml:space="preserve">. </w:t>
            </w:r>
          </w:p>
          <w:p w:rsidR="003615C3" w:rsidRPr="003615C3" w:rsidRDefault="00FA595D" w:rsidP="00C02D34">
            <w:pPr>
              <w:pStyle w:val="Title"/>
              <w:ind w:right="71"/>
              <w:jc w:val="left"/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</w:pPr>
            <w:r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  <w:t>Research begins during Week 9 of Term 2</w:t>
            </w:r>
            <w:r w:rsidR="003615C3" w:rsidRPr="003615C3"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  <w:t xml:space="preserve">. </w:t>
            </w:r>
          </w:p>
          <w:p w:rsidR="003615C3" w:rsidRPr="003615C3" w:rsidRDefault="003615C3" w:rsidP="00313B6E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bCs w:val="0"/>
                <w:lang w:val="en-AU" w:eastAsia="en-AU"/>
              </w:rPr>
            </w:pPr>
          </w:p>
          <w:p w:rsidR="003615C3" w:rsidRPr="003615C3" w:rsidRDefault="00E80F01" w:rsidP="00313B6E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Task 8</w:t>
            </w:r>
            <w:r w:rsidR="003615C3" w:rsidRPr="003615C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Part B:</w:t>
            </w:r>
            <w:r w:rsidR="003615C3" w:rsidRPr="003615C3">
              <w:rPr>
                <w:rFonts w:asciiTheme="minorHAnsi" w:hAnsiTheme="minorHAnsi" w:cstheme="minorHAnsi"/>
                <w:sz w:val="24"/>
                <w:szCs w:val="24"/>
              </w:rPr>
              <w:t xml:space="preserve"> An in-class validation essay to assess historical understanding gained through the inquiry process undertaken during the major research essay.</w:t>
            </w:r>
          </w:p>
        </w:tc>
      </w:tr>
      <w:tr w:rsidR="003615C3" w:rsidRPr="003615C3" w:rsidTr="002426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 w:val="restart"/>
          </w:tcPr>
          <w:p w:rsidR="003615C3" w:rsidRPr="00992CA6" w:rsidRDefault="003615C3" w:rsidP="00313B6E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992CA6">
              <w:rPr>
                <w:rFonts w:asciiTheme="minorHAnsi" w:hAnsiTheme="minorHAnsi" w:cstheme="minorHAnsi"/>
                <w:b w:val="0"/>
                <w:sz w:val="24"/>
                <w:szCs w:val="24"/>
              </w:rPr>
              <w:t>Explanation</w:t>
            </w:r>
          </w:p>
        </w:tc>
        <w:tc>
          <w:tcPr>
            <w:tcW w:w="537" w:type="pct"/>
            <w:vMerge w:val="restart"/>
          </w:tcPr>
          <w:p w:rsidR="003615C3" w:rsidRPr="003615C3" w:rsidRDefault="003615C3" w:rsidP="00313B6E">
            <w:pPr>
              <w:pStyle w:val="Title"/>
              <w:ind w:left="93" w:righ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</w:rPr>
              <w:t xml:space="preserve">25% </w:t>
            </w:r>
          </w:p>
        </w:tc>
        <w:tc>
          <w:tcPr>
            <w:tcW w:w="492" w:type="pct"/>
          </w:tcPr>
          <w:p w:rsidR="003615C3" w:rsidRPr="003615C3" w:rsidRDefault="003615C3" w:rsidP="00313B6E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</w:rPr>
              <w:t>5%</w:t>
            </w:r>
          </w:p>
        </w:tc>
        <w:tc>
          <w:tcPr>
            <w:tcW w:w="669" w:type="pct"/>
          </w:tcPr>
          <w:p w:rsidR="003615C3" w:rsidRPr="003615C3" w:rsidRDefault="003615C3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>Semester 1, Term 1, Week 4</w:t>
            </w:r>
          </w:p>
        </w:tc>
        <w:tc>
          <w:tcPr>
            <w:tcW w:w="2676" w:type="pct"/>
            <w:hideMark/>
          </w:tcPr>
          <w:p w:rsidR="003615C3" w:rsidRPr="003615C3" w:rsidRDefault="003615C3" w:rsidP="00C02D34">
            <w:pPr>
              <w:pStyle w:val="Title"/>
              <w:tabs>
                <w:tab w:val="left" w:pos="4140"/>
              </w:tabs>
              <w:ind w:right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n-AU" w:eastAsia="en-AU"/>
              </w:rPr>
            </w:pPr>
            <w:r w:rsidRPr="003615C3">
              <w:rPr>
                <w:rFonts w:asciiTheme="minorHAnsi" w:hAnsiTheme="minorHAnsi" w:cstheme="minorHAnsi"/>
              </w:rPr>
              <w:t xml:space="preserve">Task 1: </w:t>
            </w:r>
            <w:r w:rsidRPr="003615C3">
              <w:rPr>
                <w:rFonts w:asciiTheme="minorHAnsi" w:hAnsiTheme="minorHAnsi" w:cstheme="minorHAnsi"/>
                <w:b w:val="0"/>
              </w:rPr>
              <w:t xml:space="preserve">An in-class essay related to </w:t>
            </w:r>
            <w:r w:rsidRPr="003615C3">
              <w:rPr>
                <w:rFonts w:asciiTheme="minorHAnsi" w:hAnsiTheme="minorHAnsi" w:cstheme="minorHAnsi"/>
                <w:b w:val="0"/>
                <w:i/>
              </w:rPr>
              <w:t>Capitalism – the American Experience 1907-1941.</w:t>
            </w:r>
            <w:r w:rsidRPr="003615C3">
              <w:rPr>
                <w:rFonts w:asciiTheme="minorHAnsi" w:hAnsiTheme="minorHAnsi" w:cstheme="minorHAnsi"/>
                <w:b w:val="0"/>
              </w:rPr>
              <w:t xml:space="preserve"> </w:t>
            </w:r>
          </w:p>
        </w:tc>
      </w:tr>
      <w:tr w:rsidR="003615C3" w:rsidRPr="003615C3" w:rsidTr="002426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/>
          </w:tcPr>
          <w:p w:rsidR="003615C3" w:rsidRPr="00992CA6" w:rsidRDefault="003615C3" w:rsidP="00313B6E">
            <w:pPr>
              <w:ind w:left="3"/>
              <w:jc w:val="center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537" w:type="pct"/>
            <w:vMerge/>
          </w:tcPr>
          <w:p w:rsidR="003615C3" w:rsidRPr="003615C3" w:rsidRDefault="003615C3" w:rsidP="00313B6E">
            <w:pPr>
              <w:ind w:left="93" w:right="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92" w:type="pct"/>
          </w:tcPr>
          <w:p w:rsidR="003615C3" w:rsidRPr="003615C3" w:rsidRDefault="003615C3" w:rsidP="00313B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>7.5%</w:t>
            </w:r>
          </w:p>
        </w:tc>
        <w:tc>
          <w:tcPr>
            <w:tcW w:w="669" w:type="pct"/>
          </w:tcPr>
          <w:p w:rsidR="003615C3" w:rsidRPr="003615C3" w:rsidRDefault="003615C3" w:rsidP="00A44823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>Semester 1, Term 1</w:t>
            </w:r>
            <w:r w:rsidR="00A44823">
              <w:rPr>
                <w:rFonts w:asciiTheme="minorHAnsi" w:hAnsiTheme="minorHAnsi" w:cstheme="minorHAnsi"/>
                <w:b w:val="0"/>
                <w:bCs w:val="0"/>
                <w:lang w:val="en-AU"/>
              </w:rPr>
              <w:t xml:space="preserve">, </w:t>
            </w:r>
            <w:r w:rsidRPr="003615C3">
              <w:rPr>
                <w:rFonts w:asciiTheme="minorHAnsi" w:hAnsiTheme="minorHAnsi" w:cstheme="minorHAnsi"/>
                <w:b w:val="0"/>
              </w:rPr>
              <w:t>Week 6</w:t>
            </w:r>
          </w:p>
        </w:tc>
        <w:tc>
          <w:tcPr>
            <w:tcW w:w="2676" w:type="pct"/>
          </w:tcPr>
          <w:p w:rsidR="003615C3" w:rsidRPr="003615C3" w:rsidRDefault="003615C3" w:rsidP="00C02D34">
            <w:pPr>
              <w:pStyle w:val="Title"/>
              <w:ind w:right="7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</w:rPr>
            </w:pPr>
            <w:r w:rsidRPr="003615C3">
              <w:rPr>
                <w:rFonts w:asciiTheme="minorHAnsi" w:hAnsiTheme="minorHAnsi" w:cstheme="minorHAnsi"/>
              </w:rPr>
              <w:t xml:space="preserve">Task 2: </w:t>
            </w:r>
            <w:r w:rsidRPr="003615C3">
              <w:rPr>
                <w:rFonts w:asciiTheme="minorHAnsi" w:hAnsiTheme="minorHAnsi" w:cstheme="minorHAnsi"/>
                <w:b w:val="0"/>
              </w:rPr>
              <w:t xml:space="preserve">An in-class essay related to </w:t>
            </w:r>
            <w:r w:rsidRPr="003615C3">
              <w:rPr>
                <w:rFonts w:asciiTheme="minorHAnsi" w:hAnsiTheme="minorHAnsi" w:cstheme="minorHAnsi"/>
                <w:b w:val="0"/>
                <w:i/>
              </w:rPr>
              <w:t>Capitalism – the American Experience 1907-1941.</w:t>
            </w:r>
          </w:p>
        </w:tc>
      </w:tr>
      <w:tr w:rsidR="003615C3" w:rsidRPr="003615C3" w:rsidTr="002426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/>
          </w:tcPr>
          <w:p w:rsidR="003615C3" w:rsidRPr="00992CA6" w:rsidRDefault="003615C3" w:rsidP="00313B6E">
            <w:pPr>
              <w:ind w:left="3"/>
              <w:jc w:val="center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537" w:type="pct"/>
            <w:vMerge/>
          </w:tcPr>
          <w:p w:rsidR="003615C3" w:rsidRPr="003615C3" w:rsidRDefault="003615C3" w:rsidP="00313B6E">
            <w:pPr>
              <w:ind w:left="93" w:right="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92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>5%</w:t>
            </w:r>
          </w:p>
        </w:tc>
        <w:tc>
          <w:tcPr>
            <w:tcW w:w="669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 xml:space="preserve">Semester 2, </w:t>
            </w:r>
          </w:p>
          <w:p w:rsidR="003615C3" w:rsidRPr="003615C3" w:rsidRDefault="00FA595D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bCs w:val="0"/>
                <w:lang w:val="en-AU"/>
              </w:rPr>
              <w:t>Term 2</w:t>
            </w:r>
            <w:r w:rsidR="003615C3"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 xml:space="preserve">, </w:t>
            </w:r>
            <w:r>
              <w:rPr>
                <w:rFonts w:asciiTheme="minorHAnsi" w:hAnsiTheme="minorHAnsi" w:cstheme="minorHAnsi"/>
                <w:b w:val="0"/>
              </w:rPr>
              <w:t>Week 9</w:t>
            </w:r>
          </w:p>
        </w:tc>
        <w:tc>
          <w:tcPr>
            <w:tcW w:w="2676" w:type="pct"/>
            <w:shd w:val="clear" w:color="auto" w:fill="D0CECE" w:themeFill="background2" w:themeFillShade="E6"/>
          </w:tcPr>
          <w:p w:rsidR="003615C3" w:rsidRPr="003615C3" w:rsidRDefault="003615C3" w:rsidP="00C02D34">
            <w:pPr>
              <w:pStyle w:val="Title"/>
              <w:ind w:right="7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  <w:iCs/>
                <w:lang w:val="en-GB"/>
              </w:rPr>
            </w:pPr>
            <w:r w:rsidRPr="003615C3">
              <w:rPr>
                <w:rFonts w:asciiTheme="minorHAnsi" w:hAnsiTheme="minorHAnsi" w:cstheme="minorHAnsi"/>
              </w:rPr>
              <w:t xml:space="preserve">Task 7:  </w:t>
            </w:r>
            <w:r w:rsidRPr="003615C3">
              <w:rPr>
                <w:rFonts w:asciiTheme="minorHAnsi" w:hAnsiTheme="minorHAnsi" w:cstheme="minorHAnsi"/>
                <w:b w:val="0"/>
              </w:rPr>
              <w:t xml:space="preserve">An in-class essay related to </w:t>
            </w:r>
            <w:r w:rsidRPr="003615C3">
              <w:rPr>
                <w:rFonts w:asciiTheme="minorHAnsi" w:hAnsiTheme="minorHAnsi" w:cstheme="minorHAnsi"/>
                <w:b w:val="0"/>
                <w:i/>
                <w:lang w:val="en-AU"/>
              </w:rPr>
              <w:t>Nazism in Germany 1918-1945.</w:t>
            </w:r>
          </w:p>
        </w:tc>
      </w:tr>
      <w:tr w:rsidR="003615C3" w:rsidRPr="003615C3" w:rsidTr="002426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/>
          </w:tcPr>
          <w:p w:rsidR="003615C3" w:rsidRPr="00992CA6" w:rsidRDefault="003615C3" w:rsidP="00313B6E">
            <w:pPr>
              <w:ind w:left="3"/>
              <w:jc w:val="center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</w:tc>
        <w:tc>
          <w:tcPr>
            <w:tcW w:w="537" w:type="pct"/>
            <w:vMerge/>
          </w:tcPr>
          <w:p w:rsidR="003615C3" w:rsidRPr="003615C3" w:rsidRDefault="003615C3" w:rsidP="00313B6E">
            <w:pPr>
              <w:ind w:left="93" w:right="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92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>7.5%</w:t>
            </w:r>
          </w:p>
        </w:tc>
        <w:tc>
          <w:tcPr>
            <w:tcW w:w="669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 xml:space="preserve">Semester 2, </w:t>
            </w:r>
          </w:p>
          <w:p w:rsidR="003615C3" w:rsidRPr="003615C3" w:rsidRDefault="00FA595D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bCs w:val="0"/>
                <w:lang w:val="en-AU"/>
              </w:rPr>
              <w:t xml:space="preserve">Term 3, Week </w:t>
            </w:r>
            <w:r w:rsidR="004454BA">
              <w:rPr>
                <w:rFonts w:asciiTheme="minorHAnsi" w:hAnsiTheme="minorHAnsi" w:cstheme="minorHAnsi"/>
                <w:b w:val="0"/>
                <w:bCs w:val="0"/>
                <w:lang w:val="en-AU"/>
              </w:rPr>
              <w:t>5</w:t>
            </w:r>
          </w:p>
        </w:tc>
        <w:tc>
          <w:tcPr>
            <w:tcW w:w="2676" w:type="pct"/>
            <w:shd w:val="clear" w:color="auto" w:fill="D0CECE" w:themeFill="background2" w:themeFillShade="E6"/>
          </w:tcPr>
          <w:p w:rsidR="003615C3" w:rsidRPr="003615C3" w:rsidRDefault="00E80F01" w:rsidP="00313B6E">
            <w:pPr>
              <w:pStyle w:val="Title"/>
              <w:ind w:right="7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  <w:iCs/>
                <w:lang w:val="en-GB"/>
              </w:rPr>
            </w:pPr>
            <w:r>
              <w:rPr>
                <w:rFonts w:asciiTheme="minorHAnsi" w:hAnsiTheme="minorHAnsi" w:cstheme="minorHAnsi"/>
              </w:rPr>
              <w:t>Task 9</w:t>
            </w:r>
            <w:r w:rsidR="003615C3" w:rsidRPr="003615C3">
              <w:rPr>
                <w:rFonts w:asciiTheme="minorHAnsi" w:hAnsiTheme="minorHAnsi" w:cstheme="minorHAnsi"/>
              </w:rPr>
              <w:t xml:space="preserve">: </w:t>
            </w:r>
            <w:r w:rsidR="003615C3" w:rsidRPr="003615C3">
              <w:rPr>
                <w:rFonts w:asciiTheme="minorHAnsi" w:hAnsiTheme="minorHAnsi" w:cstheme="minorHAnsi"/>
                <w:b w:val="0"/>
                <w:lang w:val="en-AU"/>
              </w:rPr>
              <w:t xml:space="preserve"> </w:t>
            </w:r>
            <w:r w:rsidR="003615C3" w:rsidRPr="003615C3">
              <w:rPr>
                <w:rFonts w:asciiTheme="minorHAnsi" w:hAnsiTheme="minorHAnsi" w:cstheme="minorHAnsi"/>
                <w:b w:val="0"/>
              </w:rPr>
              <w:t xml:space="preserve">An in-class essay related to </w:t>
            </w:r>
            <w:r w:rsidR="003615C3" w:rsidRPr="003615C3">
              <w:rPr>
                <w:rFonts w:asciiTheme="minorHAnsi" w:hAnsiTheme="minorHAnsi" w:cstheme="minorHAnsi"/>
                <w:b w:val="0"/>
                <w:i/>
                <w:lang w:val="en-AU"/>
              </w:rPr>
              <w:t>Nazism in Germany 1918-1945.</w:t>
            </w:r>
          </w:p>
        </w:tc>
      </w:tr>
      <w:tr w:rsidR="003615C3" w:rsidRPr="003615C3" w:rsidTr="002426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 w:val="restart"/>
          </w:tcPr>
          <w:p w:rsidR="003615C3" w:rsidRPr="00992CA6" w:rsidRDefault="003615C3" w:rsidP="00313B6E">
            <w:pPr>
              <w:ind w:left="3"/>
              <w:jc w:val="center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 w:rsidRPr="00992CA6">
              <w:rPr>
                <w:rFonts w:asciiTheme="minorHAnsi" w:hAnsiTheme="minorHAnsi" w:cstheme="minorHAnsi"/>
                <w:b w:val="0"/>
                <w:sz w:val="24"/>
                <w:szCs w:val="24"/>
              </w:rPr>
              <w:lastRenderedPageBreak/>
              <w:t>Source analysis</w:t>
            </w:r>
          </w:p>
        </w:tc>
        <w:tc>
          <w:tcPr>
            <w:tcW w:w="537" w:type="pct"/>
            <w:vMerge w:val="restart"/>
          </w:tcPr>
          <w:p w:rsidR="003615C3" w:rsidRPr="003615C3" w:rsidRDefault="003615C3" w:rsidP="00313B6E">
            <w:pPr>
              <w:pStyle w:val="Title"/>
              <w:ind w:left="93" w:righ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</w:rPr>
              <w:t>25%</w:t>
            </w:r>
          </w:p>
        </w:tc>
        <w:tc>
          <w:tcPr>
            <w:tcW w:w="492" w:type="pct"/>
          </w:tcPr>
          <w:p w:rsidR="003615C3" w:rsidRPr="003615C3" w:rsidRDefault="003615C3" w:rsidP="00313B6E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</w:rPr>
              <w:t>5%</w:t>
            </w:r>
          </w:p>
        </w:tc>
        <w:tc>
          <w:tcPr>
            <w:tcW w:w="669" w:type="pct"/>
          </w:tcPr>
          <w:p w:rsidR="003615C3" w:rsidRPr="00A44823" w:rsidRDefault="003615C3" w:rsidP="00A44823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>Semester 1, Term 1</w:t>
            </w:r>
            <w:r w:rsidR="00A44823">
              <w:rPr>
                <w:rFonts w:asciiTheme="minorHAnsi" w:hAnsiTheme="minorHAnsi" w:cstheme="minorHAnsi"/>
                <w:b w:val="0"/>
                <w:bCs w:val="0"/>
                <w:lang w:val="en-AU"/>
              </w:rPr>
              <w:t xml:space="preserve">, </w:t>
            </w:r>
            <w:r w:rsidRPr="00A44823">
              <w:rPr>
                <w:rFonts w:asciiTheme="minorHAnsi" w:hAnsiTheme="minorHAnsi" w:cstheme="minorHAnsi"/>
                <w:b w:val="0"/>
              </w:rPr>
              <w:t>Week 7</w:t>
            </w:r>
          </w:p>
        </w:tc>
        <w:tc>
          <w:tcPr>
            <w:tcW w:w="2676" w:type="pct"/>
          </w:tcPr>
          <w:p w:rsidR="003615C3" w:rsidRPr="003615C3" w:rsidRDefault="00313B6E" w:rsidP="00C02D34">
            <w:pPr>
              <w:ind w:right="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Task 3</w:t>
            </w:r>
            <w:r w:rsidR="003615C3" w:rsidRPr="003615C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: </w:t>
            </w:r>
            <w:r w:rsidR="003615C3" w:rsidRPr="003615C3">
              <w:rPr>
                <w:rFonts w:asciiTheme="minorHAnsi" w:hAnsiTheme="minorHAnsi" w:cstheme="minorHAnsi"/>
                <w:bCs/>
                <w:iCs/>
                <w:sz w:val="24"/>
                <w:szCs w:val="24"/>
                <w:lang w:eastAsia="ja-JP"/>
              </w:rPr>
              <w:t xml:space="preserve">A set of written tasks to be completed after the analysis of a series of historical sources related to events, ideas and/or concepts related to </w:t>
            </w:r>
            <w:r w:rsidR="003615C3" w:rsidRPr="003615C3">
              <w:rPr>
                <w:rFonts w:asciiTheme="minorHAnsi" w:hAnsiTheme="minorHAnsi" w:cstheme="minorHAnsi"/>
                <w:bCs/>
                <w:i/>
                <w:iCs/>
                <w:sz w:val="24"/>
                <w:szCs w:val="24"/>
                <w:lang w:eastAsia="ja-JP"/>
              </w:rPr>
              <w:t>Capitalism – the American Experience 1907-1941.</w:t>
            </w:r>
          </w:p>
        </w:tc>
      </w:tr>
      <w:tr w:rsidR="003615C3" w:rsidRPr="003615C3" w:rsidTr="0024261B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/>
          </w:tcPr>
          <w:p w:rsidR="003615C3" w:rsidRPr="003615C3" w:rsidRDefault="003615C3" w:rsidP="00313B6E">
            <w:pPr>
              <w:ind w:left="3"/>
              <w:jc w:val="center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537" w:type="pct"/>
            <w:vMerge/>
          </w:tcPr>
          <w:p w:rsidR="003615C3" w:rsidRPr="003615C3" w:rsidRDefault="003615C3" w:rsidP="00313B6E">
            <w:pPr>
              <w:ind w:left="93" w:right="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92" w:type="pct"/>
          </w:tcPr>
          <w:p w:rsidR="003615C3" w:rsidRPr="003615C3" w:rsidRDefault="003615C3" w:rsidP="00313B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>7.5%</w:t>
            </w:r>
          </w:p>
        </w:tc>
        <w:tc>
          <w:tcPr>
            <w:tcW w:w="669" w:type="pct"/>
          </w:tcPr>
          <w:p w:rsidR="003615C3" w:rsidRPr="003615C3" w:rsidRDefault="007F3E72" w:rsidP="00A44823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bCs w:val="0"/>
                <w:lang w:val="en-AU"/>
              </w:rPr>
              <w:t>Semester 1, Term 2</w:t>
            </w:r>
            <w:r w:rsidR="00A44823">
              <w:rPr>
                <w:rFonts w:asciiTheme="minorHAnsi" w:hAnsiTheme="minorHAnsi" w:cstheme="minorHAnsi"/>
                <w:b w:val="0"/>
                <w:bCs w:val="0"/>
                <w:lang w:val="en-AU"/>
              </w:rPr>
              <w:t xml:space="preserve">, </w:t>
            </w:r>
            <w:r>
              <w:rPr>
                <w:rFonts w:asciiTheme="minorHAnsi" w:hAnsiTheme="minorHAnsi" w:cstheme="minorHAnsi"/>
                <w:b w:val="0"/>
                <w:bCs w:val="0"/>
                <w:lang w:val="en-AU"/>
              </w:rPr>
              <w:t>Week 3</w:t>
            </w:r>
          </w:p>
        </w:tc>
        <w:tc>
          <w:tcPr>
            <w:tcW w:w="2676" w:type="pct"/>
          </w:tcPr>
          <w:p w:rsidR="003615C3" w:rsidRPr="003615C3" w:rsidRDefault="003615C3" w:rsidP="00C02D34">
            <w:pPr>
              <w:pStyle w:val="Title"/>
              <w:ind w:right="7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</w:rPr>
            </w:pPr>
            <w:r w:rsidRPr="003615C3">
              <w:rPr>
                <w:rFonts w:asciiTheme="minorHAnsi" w:hAnsiTheme="minorHAnsi" w:cstheme="minorHAnsi"/>
              </w:rPr>
              <w:t>Task 5:</w:t>
            </w:r>
            <w:r w:rsidRPr="003615C3">
              <w:rPr>
                <w:rFonts w:asciiTheme="minorHAnsi" w:hAnsiTheme="minorHAnsi" w:cstheme="minorHAnsi"/>
                <w:b w:val="0"/>
              </w:rPr>
              <w:t xml:space="preserve"> </w:t>
            </w:r>
            <w:r w:rsidRPr="003615C3">
              <w:rPr>
                <w:rFonts w:asciiTheme="minorHAnsi" w:hAnsiTheme="minorHAnsi" w:cstheme="minorHAnsi"/>
                <w:b w:val="0"/>
                <w:iCs/>
                <w:lang w:eastAsia="ja-JP"/>
              </w:rPr>
              <w:t xml:space="preserve">A set of written tasks to be completed after the analysis of a series of historical sources related to events, ideas and/or concepts related to </w:t>
            </w:r>
            <w:r w:rsidRPr="003615C3">
              <w:rPr>
                <w:rFonts w:asciiTheme="minorHAnsi" w:hAnsiTheme="minorHAnsi" w:cstheme="minorHAnsi"/>
                <w:b w:val="0"/>
                <w:bCs w:val="0"/>
                <w:i/>
                <w:iCs/>
                <w:lang w:eastAsia="ja-JP"/>
              </w:rPr>
              <w:t>Capitalism – the American Experience 1907-1941.</w:t>
            </w:r>
          </w:p>
        </w:tc>
      </w:tr>
      <w:tr w:rsidR="003615C3" w:rsidRPr="003615C3" w:rsidTr="002426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/>
          </w:tcPr>
          <w:p w:rsidR="003615C3" w:rsidRPr="003615C3" w:rsidRDefault="003615C3" w:rsidP="00313B6E">
            <w:pPr>
              <w:ind w:left="3"/>
              <w:jc w:val="center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537" w:type="pct"/>
            <w:vMerge/>
          </w:tcPr>
          <w:p w:rsidR="003615C3" w:rsidRPr="003615C3" w:rsidRDefault="003615C3" w:rsidP="00313B6E">
            <w:pPr>
              <w:ind w:left="93" w:right="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92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>5%</w:t>
            </w:r>
          </w:p>
        </w:tc>
        <w:tc>
          <w:tcPr>
            <w:tcW w:w="669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>Semester 2,</w:t>
            </w:r>
          </w:p>
          <w:p w:rsidR="003615C3" w:rsidRPr="003615C3" w:rsidRDefault="003615C3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 xml:space="preserve"> Term 3, </w:t>
            </w:r>
            <w:r w:rsidR="004454BA">
              <w:rPr>
                <w:rFonts w:asciiTheme="minorHAnsi" w:hAnsiTheme="minorHAnsi" w:cstheme="minorHAnsi"/>
                <w:b w:val="0"/>
                <w:bCs w:val="0"/>
              </w:rPr>
              <w:t>Week 7</w:t>
            </w:r>
          </w:p>
        </w:tc>
        <w:tc>
          <w:tcPr>
            <w:tcW w:w="2676" w:type="pct"/>
            <w:shd w:val="clear" w:color="auto" w:fill="D0CECE" w:themeFill="background2" w:themeFillShade="E6"/>
          </w:tcPr>
          <w:p w:rsidR="003615C3" w:rsidRPr="003615C3" w:rsidRDefault="003615C3" w:rsidP="00C02D34">
            <w:pPr>
              <w:pStyle w:val="Title"/>
              <w:ind w:right="7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</w:rPr>
            </w:pPr>
            <w:r w:rsidRPr="003615C3">
              <w:rPr>
                <w:rFonts w:asciiTheme="minorHAnsi" w:hAnsiTheme="minorHAnsi" w:cstheme="minorHAnsi"/>
              </w:rPr>
              <w:t xml:space="preserve">Task 10:  </w:t>
            </w:r>
            <w:r w:rsidRPr="003615C3">
              <w:rPr>
                <w:rFonts w:asciiTheme="minorHAnsi" w:hAnsiTheme="minorHAnsi" w:cstheme="minorHAnsi"/>
                <w:b w:val="0"/>
                <w:iCs/>
                <w:lang w:eastAsia="ja-JP"/>
              </w:rPr>
              <w:t xml:space="preserve">A set of written tasks to be completed after the analysis of a series of historical sources related to events, ideas and/or concepts related to </w:t>
            </w:r>
            <w:r w:rsidRPr="003615C3">
              <w:rPr>
                <w:rFonts w:asciiTheme="minorHAnsi" w:hAnsiTheme="minorHAnsi" w:cstheme="minorHAnsi"/>
                <w:b w:val="0"/>
                <w:bCs w:val="0"/>
                <w:i/>
                <w:iCs/>
                <w:lang w:eastAsia="ja-JP"/>
              </w:rPr>
              <w:t>Nazism in Germany 1918-1945.</w:t>
            </w:r>
          </w:p>
        </w:tc>
      </w:tr>
      <w:tr w:rsidR="003615C3" w:rsidRPr="003615C3" w:rsidTr="0024261B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/>
          </w:tcPr>
          <w:p w:rsidR="003615C3" w:rsidRPr="003615C3" w:rsidRDefault="003615C3" w:rsidP="00313B6E">
            <w:pPr>
              <w:ind w:left="3"/>
              <w:jc w:val="center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537" w:type="pct"/>
            <w:vMerge/>
          </w:tcPr>
          <w:p w:rsidR="003615C3" w:rsidRPr="003615C3" w:rsidRDefault="003615C3" w:rsidP="00313B6E">
            <w:pPr>
              <w:ind w:left="93" w:right="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492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>7.5%</w:t>
            </w:r>
          </w:p>
        </w:tc>
        <w:tc>
          <w:tcPr>
            <w:tcW w:w="669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  <w:lang w:val="en-AU"/>
              </w:rPr>
              <w:t xml:space="preserve">Semester 2, </w:t>
            </w:r>
          </w:p>
          <w:p w:rsidR="003615C3" w:rsidRPr="003615C3" w:rsidRDefault="004454BA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bCs w:val="0"/>
                <w:lang w:val="en-AU"/>
              </w:rPr>
              <w:t>Term 3, Week 9</w:t>
            </w:r>
          </w:p>
        </w:tc>
        <w:tc>
          <w:tcPr>
            <w:tcW w:w="2676" w:type="pct"/>
            <w:shd w:val="clear" w:color="auto" w:fill="D0CECE" w:themeFill="background2" w:themeFillShade="E6"/>
          </w:tcPr>
          <w:p w:rsidR="003615C3" w:rsidRPr="003615C3" w:rsidRDefault="003615C3" w:rsidP="00C02D34">
            <w:pPr>
              <w:pStyle w:val="Title"/>
              <w:ind w:right="7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615C3">
              <w:rPr>
                <w:rFonts w:asciiTheme="minorHAnsi" w:hAnsiTheme="minorHAnsi" w:cstheme="minorHAnsi"/>
              </w:rPr>
              <w:t>Task 11:</w:t>
            </w:r>
            <w:r w:rsidRPr="003615C3">
              <w:rPr>
                <w:rFonts w:asciiTheme="minorHAnsi" w:hAnsiTheme="minorHAnsi" w:cstheme="minorHAnsi"/>
                <w:b w:val="0"/>
              </w:rPr>
              <w:t xml:space="preserve">  </w:t>
            </w:r>
            <w:r w:rsidRPr="003615C3">
              <w:rPr>
                <w:rFonts w:asciiTheme="minorHAnsi" w:hAnsiTheme="minorHAnsi" w:cstheme="minorHAnsi"/>
                <w:b w:val="0"/>
                <w:iCs/>
                <w:lang w:eastAsia="ja-JP"/>
              </w:rPr>
              <w:t xml:space="preserve">A set of written tasks to be completed after the analysis of a series of historical sources related to events, ideas and/or concepts related to </w:t>
            </w:r>
            <w:r w:rsidRPr="003615C3">
              <w:rPr>
                <w:rFonts w:asciiTheme="minorHAnsi" w:hAnsiTheme="minorHAnsi" w:cstheme="minorHAnsi"/>
                <w:b w:val="0"/>
                <w:bCs w:val="0"/>
                <w:i/>
                <w:iCs/>
                <w:lang w:eastAsia="ja-JP"/>
              </w:rPr>
              <w:t>Nazism in Germany 1918-1945.</w:t>
            </w:r>
          </w:p>
        </w:tc>
      </w:tr>
      <w:tr w:rsidR="003615C3" w:rsidRPr="003615C3" w:rsidTr="002426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 w:val="restart"/>
          </w:tcPr>
          <w:p w:rsidR="003615C3" w:rsidRPr="003615C3" w:rsidRDefault="003615C3" w:rsidP="00313B6E">
            <w:pPr>
              <w:pStyle w:val="Title"/>
              <w:ind w:left="3"/>
              <w:rPr>
                <w:rFonts w:asciiTheme="minorHAnsi" w:hAnsiTheme="minorHAnsi" w:cstheme="minorHAnsi"/>
                <w:b/>
                <w:lang w:val="en-AU"/>
              </w:rPr>
            </w:pPr>
            <w:r w:rsidRPr="003615C3">
              <w:rPr>
                <w:rFonts w:asciiTheme="minorHAnsi" w:hAnsiTheme="minorHAnsi" w:cstheme="minorHAnsi"/>
                <w:lang w:val="en-AU"/>
              </w:rPr>
              <w:t>Examination</w:t>
            </w:r>
          </w:p>
        </w:tc>
        <w:tc>
          <w:tcPr>
            <w:tcW w:w="537" w:type="pct"/>
            <w:vMerge w:val="restart"/>
          </w:tcPr>
          <w:p w:rsidR="003615C3" w:rsidRPr="003615C3" w:rsidRDefault="003615C3" w:rsidP="00313B6E">
            <w:pPr>
              <w:ind w:right="7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3615C3">
              <w:rPr>
                <w:rFonts w:asciiTheme="minorHAnsi" w:hAnsiTheme="minorHAnsi" w:cstheme="minorHAnsi"/>
                <w:bCs/>
                <w:sz w:val="24"/>
                <w:szCs w:val="24"/>
              </w:rPr>
              <w:t>30%</w:t>
            </w:r>
          </w:p>
        </w:tc>
        <w:tc>
          <w:tcPr>
            <w:tcW w:w="492" w:type="pct"/>
          </w:tcPr>
          <w:p w:rsidR="003615C3" w:rsidRPr="003615C3" w:rsidRDefault="003615C3" w:rsidP="00313B6E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</w:rPr>
            </w:pPr>
            <w:r w:rsidRPr="003615C3">
              <w:rPr>
                <w:rFonts w:asciiTheme="minorHAnsi" w:hAnsiTheme="minorHAnsi" w:cstheme="minorHAnsi"/>
                <w:b w:val="0"/>
                <w:bCs w:val="0"/>
              </w:rPr>
              <w:t>15</w:t>
            </w:r>
            <w:r w:rsidRPr="003615C3">
              <w:rPr>
                <w:rFonts w:asciiTheme="minorHAnsi" w:hAnsiTheme="minorHAnsi" w:cstheme="minorHAnsi"/>
                <w:b w:val="0"/>
              </w:rPr>
              <w:t>%</w:t>
            </w:r>
          </w:p>
        </w:tc>
        <w:tc>
          <w:tcPr>
            <w:tcW w:w="669" w:type="pct"/>
          </w:tcPr>
          <w:p w:rsidR="003615C3" w:rsidRPr="003615C3" w:rsidRDefault="003615C3" w:rsidP="00313B6E">
            <w:pPr>
              <w:ind w:left="141" w:righ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>Semester 1 Examination,</w:t>
            </w:r>
          </w:p>
          <w:p w:rsidR="003615C3" w:rsidRPr="003615C3" w:rsidRDefault="00B20FA2" w:rsidP="00313B6E">
            <w:pPr>
              <w:ind w:left="141" w:righ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Term 2, Week 5</w:t>
            </w:r>
          </w:p>
        </w:tc>
        <w:tc>
          <w:tcPr>
            <w:tcW w:w="2676" w:type="pct"/>
          </w:tcPr>
          <w:p w:rsidR="003615C3" w:rsidRPr="003615C3" w:rsidRDefault="003615C3" w:rsidP="00313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CE4256">
              <w:rPr>
                <w:rFonts w:asciiTheme="minorHAnsi" w:hAnsiTheme="minorHAnsi" w:cstheme="minorHAnsi"/>
                <w:b/>
                <w:sz w:val="24"/>
                <w:szCs w:val="24"/>
              </w:rPr>
              <w:t>Task 6:</w:t>
            </w: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 xml:space="preserve"> Semester 1 examination – </w:t>
            </w:r>
            <w:r w:rsidRPr="00FF13D3">
              <w:rPr>
                <w:rFonts w:asciiTheme="minorHAnsi" w:hAnsiTheme="minorHAnsi" w:cstheme="minorHAnsi"/>
                <w:i/>
                <w:sz w:val="24"/>
                <w:szCs w:val="24"/>
              </w:rPr>
              <w:t>Capitalism – the American Experience 1907-1941:</w:t>
            </w:r>
            <w:r w:rsidRPr="003615C3">
              <w:rPr>
                <w:rFonts w:asciiTheme="minorHAnsi" w:hAnsiTheme="minorHAnsi" w:cstheme="minorHAnsi"/>
                <w:sz w:val="24"/>
                <w:szCs w:val="24"/>
              </w:rPr>
              <w:t xml:space="preserve"> three hours duration using the examination design brief from the syllabus. Two Essay tasks; Two Source Analysis tasks.</w:t>
            </w:r>
          </w:p>
        </w:tc>
      </w:tr>
      <w:tr w:rsidR="003615C3" w:rsidRPr="003615C3" w:rsidTr="00992CA6">
        <w:trPr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  <w:vMerge/>
          </w:tcPr>
          <w:p w:rsidR="003615C3" w:rsidRPr="003615C3" w:rsidRDefault="003615C3" w:rsidP="00313B6E">
            <w:pPr>
              <w:ind w:left="3"/>
              <w:jc w:val="center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</w:p>
        </w:tc>
        <w:tc>
          <w:tcPr>
            <w:tcW w:w="537" w:type="pct"/>
            <w:vMerge/>
          </w:tcPr>
          <w:p w:rsidR="003615C3" w:rsidRPr="003615C3" w:rsidRDefault="003615C3" w:rsidP="00313B6E">
            <w:pPr>
              <w:ind w:left="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2" w:type="pct"/>
            <w:shd w:val="clear" w:color="auto" w:fill="D0CECE" w:themeFill="background2" w:themeFillShade="E6"/>
          </w:tcPr>
          <w:p w:rsidR="003615C3" w:rsidRPr="003615C3" w:rsidRDefault="0024261B" w:rsidP="00313B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15</w:t>
            </w:r>
            <w:r w:rsidR="003615C3" w:rsidRPr="003615C3">
              <w:rPr>
                <w:rFonts w:asciiTheme="minorHAnsi" w:hAnsiTheme="minorHAnsi" w:cstheme="minorHAnsi"/>
                <w:sz w:val="24"/>
                <w:szCs w:val="24"/>
              </w:rPr>
              <w:t>%</w:t>
            </w:r>
          </w:p>
        </w:tc>
        <w:tc>
          <w:tcPr>
            <w:tcW w:w="669" w:type="pct"/>
            <w:shd w:val="clear" w:color="auto" w:fill="D0CECE" w:themeFill="background2" w:themeFillShade="E6"/>
          </w:tcPr>
          <w:p w:rsidR="003615C3" w:rsidRPr="003615C3" w:rsidRDefault="003615C3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</w:rPr>
            </w:pPr>
            <w:r w:rsidRPr="003615C3">
              <w:rPr>
                <w:rFonts w:asciiTheme="minorHAnsi" w:hAnsiTheme="minorHAnsi" w:cstheme="minorHAnsi"/>
                <w:b w:val="0"/>
              </w:rPr>
              <w:t xml:space="preserve">Semester 2 Examination, </w:t>
            </w:r>
          </w:p>
          <w:p w:rsidR="003615C3" w:rsidRPr="003615C3" w:rsidRDefault="003615C3" w:rsidP="00313B6E">
            <w:pPr>
              <w:pStyle w:val="Title"/>
              <w:ind w:left="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lang w:val="en-AU"/>
              </w:rPr>
            </w:pPr>
            <w:r w:rsidRPr="003615C3">
              <w:rPr>
                <w:rFonts w:asciiTheme="minorHAnsi" w:hAnsiTheme="minorHAnsi" w:cstheme="minorHAnsi"/>
                <w:b w:val="0"/>
              </w:rPr>
              <w:t xml:space="preserve">Term 4, Week 2 </w:t>
            </w:r>
          </w:p>
        </w:tc>
        <w:tc>
          <w:tcPr>
            <w:tcW w:w="2676" w:type="pct"/>
            <w:shd w:val="clear" w:color="auto" w:fill="D0CECE" w:themeFill="background2" w:themeFillShade="E6"/>
          </w:tcPr>
          <w:p w:rsidR="003615C3" w:rsidRPr="00992CA6" w:rsidRDefault="003615C3" w:rsidP="00C02D34">
            <w:pPr>
              <w:pStyle w:val="Title"/>
              <w:tabs>
                <w:tab w:val="left" w:pos="4140"/>
              </w:tabs>
              <w:ind w:right="15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lang w:val="en-AU"/>
              </w:rPr>
            </w:pPr>
            <w:r w:rsidRPr="003615C3">
              <w:rPr>
                <w:rFonts w:asciiTheme="minorHAnsi" w:hAnsiTheme="minorHAnsi" w:cstheme="minorHAnsi"/>
              </w:rPr>
              <w:t>Task 12:</w:t>
            </w:r>
            <w:r w:rsidRPr="003615C3">
              <w:rPr>
                <w:rFonts w:asciiTheme="minorHAnsi" w:hAnsiTheme="minorHAnsi" w:cstheme="minorHAnsi"/>
                <w:b w:val="0"/>
              </w:rPr>
              <w:t xml:space="preserve"> Semester 2 examination - </w:t>
            </w:r>
            <w:r w:rsidRPr="00FF13D3">
              <w:rPr>
                <w:rFonts w:asciiTheme="minorHAnsi" w:hAnsiTheme="minorHAnsi" w:cstheme="minorHAnsi"/>
                <w:b w:val="0"/>
                <w:i/>
              </w:rPr>
              <w:t>Nazism in Germany 1918-1945</w:t>
            </w:r>
            <w:r w:rsidRPr="003615C3">
              <w:rPr>
                <w:rFonts w:asciiTheme="minorHAnsi" w:hAnsiTheme="minorHAnsi" w:cstheme="minorHAnsi"/>
                <w:b w:val="0"/>
                <w:i/>
                <w:iCs/>
                <w:lang w:val="en-GB"/>
              </w:rPr>
              <w:t xml:space="preserve">: </w:t>
            </w:r>
            <w:r w:rsidRPr="003615C3">
              <w:rPr>
                <w:rFonts w:asciiTheme="minorHAnsi" w:hAnsiTheme="minorHAnsi" w:cstheme="minorHAnsi"/>
                <w:b w:val="0"/>
              </w:rPr>
              <w:t>three hours duration using the examination design brief from the syllabus.</w:t>
            </w:r>
            <w:r w:rsidRPr="003615C3">
              <w:rPr>
                <w:rFonts w:asciiTheme="minorHAnsi" w:hAnsiTheme="minorHAnsi" w:cstheme="minorHAnsi"/>
                <w:b w:val="0"/>
                <w:i/>
                <w:iCs/>
                <w:lang w:val="en-GB"/>
              </w:rPr>
              <w:t xml:space="preserve"> Two Essay tasks; Two Source Analysis task.</w:t>
            </w:r>
            <w:r w:rsidRPr="003615C3">
              <w:rPr>
                <w:rFonts w:asciiTheme="minorHAnsi" w:hAnsiTheme="minorHAnsi" w:cstheme="minorHAnsi"/>
                <w:b w:val="0"/>
                <w:lang w:val="en-AU"/>
              </w:rPr>
              <w:t xml:space="preserve"> </w:t>
            </w:r>
          </w:p>
        </w:tc>
      </w:tr>
      <w:tr w:rsidR="003615C3" w:rsidRPr="003615C3" w:rsidTr="002426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" w:type="pct"/>
          </w:tcPr>
          <w:p w:rsidR="003615C3" w:rsidRPr="00992CA6" w:rsidRDefault="003615C3" w:rsidP="00313B6E">
            <w:pPr>
              <w:pStyle w:val="Title"/>
              <w:ind w:left="3"/>
              <w:rPr>
                <w:rFonts w:asciiTheme="minorHAnsi" w:hAnsiTheme="minorHAnsi" w:cstheme="minorHAnsi"/>
                <w:b/>
              </w:rPr>
            </w:pPr>
            <w:r w:rsidRPr="00992CA6">
              <w:rPr>
                <w:rFonts w:asciiTheme="minorHAnsi" w:hAnsiTheme="minorHAnsi" w:cstheme="minorHAnsi"/>
                <w:b/>
              </w:rPr>
              <w:t>Total</w:t>
            </w:r>
          </w:p>
        </w:tc>
        <w:tc>
          <w:tcPr>
            <w:tcW w:w="537" w:type="pct"/>
          </w:tcPr>
          <w:p w:rsidR="003615C3" w:rsidRPr="003615C3" w:rsidRDefault="003615C3" w:rsidP="00313B6E">
            <w:pPr>
              <w:pStyle w:val="Title"/>
              <w:ind w:left="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615C3">
              <w:rPr>
                <w:rFonts w:asciiTheme="minorHAnsi" w:hAnsiTheme="minorHAnsi" w:cstheme="minorHAnsi"/>
              </w:rPr>
              <w:t>100%</w:t>
            </w:r>
          </w:p>
        </w:tc>
        <w:tc>
          <w:tcPr>
            <w:tcW w:w="492" w:type="pct"/>
          </w:tcPr>
          <w:p w:rsidR="003615C3" w:rsidRPr="003615C3" w:rsidRDefault="003615C3" w:rsidP="00313B6E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</w:rPr>
            </w:pPr>
            <w:r w:rsidRPr="003615C3">
              <w:rPr>
                <w:rFonts w:asciiTheme="minorHAnsi" w:hAnsiTheme="minorHAnsi" w:cstheme="minorHAnsi"/>
                <w:bCs w:val="0"/>
              </w:rPr>
              <w:t>100%</w:t>
            </w:r>
          </w:p>
        </w:tc>
        <w:tc>
          <w:tcPr>
            <w:tcW w:w="669" w:type="pct"/>
          </w:tcPr>
          <w:p w:rsidR="003615C3" w:rsidRPr="003615C3" w:rsidRDefault="003615C3" w:rsidP="00313B6E">
            <w:pPr>
              <w:ind w:left="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2676" w:type="pct"/>
          </w:tcPr>
          <w:p w:rsidR="003615C3" w:rsidRPr="003615C3" w:rsidRDefault="003615C3" w:rsidP="00313B6E">
            <w:pPr>
              <w:ind w:left="93" w:right="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 w:eastAsia="en-US"/>
              </w:rPr>
            </w:pPr>
          </w:p>
        </w:tc>
      </w:tr>
    </w:tbl>
    <w:p w:rsidR="003615C3" w:rsidRPr="003615C3" w:rsidRDefault="003615C3" w:rsidP="003615C3">
      <w:pPr>
        <w:rPr>
          <w:sz w:val="18"/>
          <w:szCs w:val="18"/>
          <w:lang w:val="en-GB" w:eastAsia="ja-JP"/>
        </w:rPr>
      </w:pPr>
    </w:p>
    <w:p w:rsidR="003A3120" w:rsidRPr="003615C3" w:rsidRDefault="003A3120"/>
    <w:sectPr w:rsidR="003A3120" w:rsidRPr="003615C3" w:rsidSect="00313B6E">
      <w:footerReference w:type="default" r:id="rId7"/>
      <w:headerReference w:type="first" r:id="rId8"/>
      <w:footerReference w:type="first" r:id="rId9"/>
      <w:pgSz w:w="16838" w:h="11906" w:orient="landscape"/>
      <w:pgMar w:top="709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175" w:rsidRDefault="00645175" w:rsidP="003615C3">
      <w:r>
        <w:separator/>
      </w:r>
    </w:p>
  </w:endnote>
  <w:endnote w:type="continuationSeparator" w:id="0">
    <w:p w:rsidR="00645175" w:rsidRDefault="00645175" w:rsidP="00361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175" w:rsidRPr="00897899" w:rsidRDefault="00645175" w:rsidP="00313B6E">
    <w:pPr>
      <w:pStyle w:val="Footer"/>
      <w:pBdr>
        <w:top w:val="single" w:sz="8" w:space="4" w:color="7B7B7B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175" w:rsidRPr="00A41897" w:rsidRDefault="00645175" w:rsidP="00313B6E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175" w:rsidRDefault="00645175" w:rsidP="003615C3">
      <w:r>
        <w:separator/>
      </w:r>
    </w:p>
  </w:footnote>
  <w:footnote w:type="continuationSeparator" w:id="0">
    <w:p w:rsidR="00645175" w:rsidRDefault="00645175" w:rsidP="00361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175" w:rsidRPr="00A233EF" w:rsidRDefault="00645175" w:rsidP="00313B6E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CD6F02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5C3"/>
    <w:rsid w:val="00054CC6"/>
    <w:rsid w:val="001D1C32"/>
    <w:rsid w:val="0024261B"/>
    <w:rsid w:val="00313B6E"/>
    <w:rsid w:val="003615C3"/>
    <w:rsid w:val="003A3120"/>
    <w:rsid w:val="004454BA"/>
    <w:rsid w:val="00645175"/>
    <w:rsid w:val="006A40F6"/>
    <w:rsid w:val="007F3E72"/>
    <w:rsid w:val="008A19F7"/>
    <w:rsid w:val="00992CA6"/>
    <w:rsid w:val="00A44823"/>
    <w:rsid w:val="00AF5828"/>
    <w:rsid w:val="00B20FA2"/>
    <w:rsid w:val="00C02D34"/>
    <w:rsid w:val="00CD6F02"/>
    <w:rsid w:val="00CE4256"/>
    <w:rsid w:val="00D01D7C"/>
    <w:rsid w:val="00E80F01"/>
    <w:rsid w:val="00EA5BE5"/>
    <w:rsid w:val="00FA595D"/>
    <w:rsid w:val="00FF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5CFF"/>
  <w15:chartTrackingRefBased/>
  <w15:docId w15:val="{BAFD47CB-4D2A-4ABE-8C55-AA1866A3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5C3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5C3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5C3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Title">
    <w:name w:val="Title"/>
    <w:basedOn w:val="Normal"/>
    <w:link w:val="TitleChar"/>
    <w:uiPriority w:val="99"/>
    <w:qFormat/>
    <w:rsid w:val="003615C3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3615C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615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15C3"/>
    <w:rPr>
      <w:rFonts w:ascii="Arial" w:eastAsia="Times New Roman" w:hAnsi="Arial" w:cs="Times New Roman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3615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15C3"/>
    <w:rPr>
      <w:rFonts w:ascii="Arial" w:eastAsia="Times New Roman" w:hAnsi="Arial" w:cs="Times New Roman"/>
      <w:lang w:eastAsia="en-AU"/>
    </w:rPr>
  </w:style>
  <w:style w:type="table" w:styleId="GridTable1Light-Accent6">
    <w:name w:val="Grid Table 1 Light Accent 6"/>
    <w:basedOn w:val="TableNormal"/>
    <w:uiPriority w:val="46"/>
    <w:rsid w:val="003615C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F13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3D3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6B096601</Template>
  <TotalTime>54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17</cp:revision>
  <cp:lastPrinted>2019-02-06T01:13:00Z</cp:lastPrinted>
  <dcterms:created xsi:type="dcterms:W3CDTF">2019-02-01T07:51:00Z</dcterms:created>
  <dcterms:modified xsi:type="dcterms:W3CDTF">2019-02-06T01:16:00Z</dcterms:modified>
</cp:coreProperties>
</file>