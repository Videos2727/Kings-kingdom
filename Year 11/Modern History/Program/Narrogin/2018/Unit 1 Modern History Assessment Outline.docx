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center" w:tblpY="1145"/>
        <w:tblW w:w="5551" w:type="pct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2049"/>
        <w:gridCol w:w="1610"/>
        <w:gridCol w:w="1309"/>
        <w:gridCol w:w="1762"/>
        <w:gridCol w:w="8777"/>
      </w:tblGrid>
      <w:tr w:rsidR="0091550F" w:rsidRPr="0017191C" w14:paraId="557B19E3" w14:textId="77777777" w:rsidTr="0091550F">
        <w:trPr>
          <w:trHeight w:val="989"/>
        </w:trPr>
        <w:tc>
          <w:tcPr>
            <w:tcW w:w="661" w:type="pct"/>
            <w:tcBorders>
              <w:right w:val="single" w:sz="4" w:space="0" w:color="FFFFFF" w:themeColor="background1"/>
            </w:tcBorders>
            <w:shd w:val="clear" w:color="auto" w:fill="BD9FCF" w:themeFill="accent4"/>
            <w:vAlign w:val="center"/>
            <w:hideMark/>
          </w:tcPr>
          <w:p w14:paraId="01CC11D5" w14:textId="77777777" w:rsidR="0091550F" w:rsidRPr="0017191C" w:rsidRDefault="0091550F" w:rsidP="0091550F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t xml:space="preserve">Assessment type </w:t>
            </w:r>
            <w:r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br/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(from syllabus)</w:t>
            </w:r>
          </w:p>
        </w:tc>
        <w:tc>
          <w:tcPr>
            <w:tcW w:w="51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D9FCF" w:themeFill="accent4"/>
            <w:vAlign w:val="center"/>
          </w:tcPr>
          <w:p w14:paraId="0CD4C244" w14:textId="77777777" w:rsidR="0091550F" w:rsidRPr="0017191C" w:rsidRDefault="0091550F" w:rsidP="0091550F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Assessment </w:t>
            </w: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type weighting </w:t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  <w:t>(from syllabus)</w:t>
            </w:r>
          </w:p>
        </w:tc>
        <w:tc>
          <w:tcPr>
            <w:tcW w:w="422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D9FCF" w:themeFill="accent4"/>
            <w:vAlign w:val="center"/>
          </w:tcPr>
          <w:p w14:paraId="592D72C9" w14:textId="77777777" w:rsidR="0091550F" w:rsidRPr="0017191C" w:rsidRDefault="0091550F" w:rsidP="0091550F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 xml:space="preserve">Assessment </w:t>
            </w:r>
          </w:p>
          <w:p w14:paraId="3F996FD0" w14:textId="77777777" w:rsidR="0091550F" w:rsidRPr="0017191C" w:rsidRDefault="0091550F" w:rsidP="0091550F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 xml:space="preserve">task </w:t>
            </w:r>
          </w:p>
          <w:p w14:paraId="7C635134" w14:textId="77777777" w:rsidR="0091550F" w:rsidRPr="0017191C" w:rsidRDefault="0091550F" w:rsidP="0091550F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>weighting</w:t>
            </w:r>
          </w:p>
        </w:tc>
        <w:tc>
          <w:tcPr>
            <w:tcW w:w="56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D9FCF" w:themeFill="accent4"/>
            <w:vAlign w:val="center"/>
          </w:tcPr>
          <w:p w14:paraId="092F4582" w14:textId="77777777" w:rsidR="0091550F" w:rsidRPr="0017191C" w:rsidRDefault="0091550F" w:rsidP="0091550F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When/</w:t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start and </w:t>
            </w: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submission date</w:t>
            </w:r>
          </w:p>
        </w:tc>
        <w:tc>
          <w:tcPr>
            <w:tcW w:w="2830" w:type="pct"/>
            <w:tcBorders>
              <w:left w:val="single" w:sz="4" w:space="0" w:color="FFFFFF" w:themeColor="background1"/>
            </w:tcBorders>
            <w:shd w:val="clear" w:color="auto" w:fill="BD9FCF" w:themeFill="accent4"/>
            <w:vAlign w:val="center"/>
            <w:hideMark/>
          </w:tcPr>
          <w:p w14:paraId="758A4B63" w14:textId="70BDDBA6" w:rsidR="0091550F" w:rsidRPr="0017191C" w:rsidRDefault="0091550F" w:rsidP="0091550F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Assessment task</w:t>
            </w:r>
          </w:p>
        </w:tc>
      </w:tr>
      <w:tr w:rsidR="0091550F" w:rsidRPr="0017191C" w14:paraId="7F11A428" w14:textId="77777777" w:rsidTr="0091550F">
        <w:trPr>
          <w:trHeight w:val="662"/>
        </w:trPr>
        <w:tc>
          <w:tcPr>
            <w:tcW w:w="661" w:type="pct"/>
            <w:vMerge w:val="restart"/>
            <w:vAlign w:val="center"/>
          </w:tcPr>
          <w:p w14:paraId="6E9CFC4B" w14:textId="77777777" w:rsidR="0091550F" w:rsidRPr="00E24930" w:rsidRDefault="0091550F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E24930">
              <w:rPr>
                <w:rFonts w:asciiTheme="minorHAnsi" w:hAnsiTheme="minorHAnsi"/>
                <w:b/>
                <w:sz w:val="20"/>
                <w:szCs w:val="20"/>
              </w:rPr>
              <w:t>Historical inquiry</w:t>
            </w:r>
          </w:p>
          <w:p w14:paraId="1787B97E" w14:textId="15E4EFA5" w:rsidR="0091550F" w:rsidRPr="00AF32FD" w:rsidRDefault="00E24930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E24930">
              <w:rPr>
                <w:rFonts w:asciiTheme="minorHAnsi" w:hAnsiTheme="minorHAnsi"/>
                <w:b/>
                <w:sz w:val="20"/>
                <w:szCs w:val="20"/>
              </w:rPr>
              <w:t>(20%)</w:t>
            </w:r>
          </w:p>
        </w:tc>
        <w:tc>
          <w:tcPr>
            <w:tcW w:w="519" w:type="pct"/>
            <w:vMerge w:val="restart"/>
            <w:vAlign w:val="center"/>
          </w:tcPr>
          <w:p w14:paraId="4CE3CE25" w14:textId="77777777" w:rsidR="0091550F" w:rsidRPr="00A233EF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20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  <w:p w14:paraId="5A684432" w14:textId="77777777" w:rsidR="0091550F" w:rsidRPr="00A233EF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vAlign w:val="center"/>
          </w:tcPr>
          <w:p w14:paraId="6D0D1B70" w14:textId="77777777" w:rsidR="0091550F" w:rsidRPr="00AF32FD" w:rsidRDefault="0091550F" w:rsidP="0091550F">
            <w:pPr>
              <w:pStyle w:val="Title"/>
              <w:rPr>
                <w:rFonts w:asciiTheme="minorHAnsi" w:hAnsiTheme="minorHAnsi" w:cs="Arial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10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2AE27965" w14:textId="77777777" w:rsidR="0091550F" w:rsidRPr="00AF32FD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Due: 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</w:p>
          <w:p w14:paraId="4D57EC23" w14:textId="77777777" w:rsidR="0091550F" w:rsidRPr="00AF32FD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1, Week 10</w:t>
            </w:r>
          </w:p>
        </w:tc>
        <w:tc>
          <w:tcPr>
            <w:tcW w:w="2830" w:type="pct"/>
            <w:vAlign w:val="center"/>
            <w:hideMark/>
          </w:tcPr>
          <w:p w14:paraId="410AC964" w14:textId="089CFA9C" w:rsidR="0091550F" w:rsidRPr="006B16F2" w:rsidRDefault="00E24930" w:rsidP="00E24930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91550F" w:rsidRPr="00FA5B6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Task </w:t>
            </w:r>
            <w:r w:rsidR="0091550F">
              <w:rPr>
                <w:rFonts w:asciiTheme="minorHAnsi" w:hAnsiTheme="minorHAnsi" w:cstheme="minorHAnsi"/>
                <w:b/>
                <w:sz w:val="20"/>
                <w:szCs w:val="20"/>
              </w:rPr>
              <w:t>1:</w:t>
            </w:r>
            <w:r w:rsidR="0091550F"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Topic: </w:t>
            </w:r>
            <w:r w:rsidR="0091550F" w:rsidRPr="00F34F9C">
              <w:rPr>
                <w:rFonts w:asciiTheme="minorHAnsi" w:hAnsiTheme="minorHAnsi" w:cs="Arial"/>
                <w:bCs/>
                <w:sz w:val="20"/>
                <w:szCs w:val="20"/>
              </w:rPr>
              <w:t>The Age of Imperialism 1848 - 1914</w:t>
            </w:r>
            <w:r w:rsidR="0091550F">
              <w:rPr>
                <w:rFonts w:asciiTheme="minorHAnsi" w:hAnsiTheme="minorHAnsi" w:cstheme="minorHAnsi"/>
                <w:sz w:val="20"/>
                <w:szCs w:val="20"/>
              </w:rPr>
              <w:t xml:space="preserve">. Major </w:t>
            </w:r>
            <w:r w:rsidR="0091550F" w:rsidRPr="006B16F2"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>Research Essay (historical inquiry)</w:t>
            </w:r>
          </w:p>
          <w:p w14:paraId="55DCD087" w14:textId="77777777" w:rsid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</w:pPr>
            <w:r w:rsidRPr="006B16F2">
              <w:rPr>
                <w:rFonts w:asciiTheme="minorHAnsi" w:hAnsiTheme="minorHAnsi" w:cstheme="minorHAnsi"/>
                <w:b w:val="0"/>
                <w:bCs w:val="0"/>
                <w:i/>
                <w:iCs/>
                <w:sz w:val="20"/>
                <w:szCs w:val="20"/>
                <w:lang w:val="en-GB" w:eastAsia="en-AU"/>
              </w:rPr>
              <w:t xml:space="preserve">A general research on a </w:t>
            </w:r>
            <w:r>
              <w:rPr>
                <w:rFonts w:asciiTheme="minorHAnsi" w:hAnsiTheme="minorHAnsi" w:cstheme="minorHAnsi"/>
                <w:b w:val="0"/>
                <w:bCs w:val="0"/>
                <w:i/>
                <w:iCs/>
                <w:sz w:val="20"/>
                <w:szCs w:val="20"/>
                <w:lang w:val="en-GB" w:eastAsia="en-AU"/>
              </w:rPr>
              <w:t>prominent figure</w:t>
            </w:r>
            <w:r w:rsidRPr="006B16F2">
              <w:rPr>
                <w:rFonts w:asciiTheme="minorHAnsi" w:hAnsiTheme="minorHAnsi" w:cstheme="minorHAnsi"/>
                <w:b w:val="0"/>
                <w:bCs w:val="0"/>
                <w:i/>
                <w:iCs/>
                <w:sz w:val="20"/>
                <w:szCs w:val="20"/>
                <w:lang w:val="en-GB" w:eastAsia="en-AU"/>
              </w:rPr>
              <w:t xml:space="preserve"> related to the period of study</w:t>
            </w:r>
            <w: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  <w:t xml:space="preserve">. </w:t>
            </w:r>
          </w:p>
          <w:p w14:paraId="1338A4A9" w14:textId="77777777" w:rsidR="0091550F" w:rsidRPr="00D91753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</w:pPr>
            <w:r w:rsidRPr="003E2A6C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  <w:t>Research begins during Week 1</w:t>
            </w:r>
            <w: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AU" w:eastAsia="en-AU"/>
              </w:rPr>
              <w:t>.</w:t>
            </w:r>
          </w:p>
        </w:tc>
      </w:tr>
      <w:tr w:rsidR="0091550F" w:rsidRPr="0017191C" w14:paraId="5BBAD0A6" w14:textId="77777777" w:rsidTr="0091550F">
        <w:trPr>
          <w:trHeight w:val="965"/>
        </w:trPr>
        <w:tc>
          <w:tcPr>
            <w:tcW w:w="661" w:type="pct"/>
            <w:vMerge/>
            <w:vAlign w:val="center"/>
          </w:tcPr>
          <w:p w14:paraId="62D39EA5" w14:textId="77777777" w:rsidR="0091550F" w:rsidRPr="00AF32FD" w:rsidRDefault="0091550F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519" w:type="pct"/>
            <w:vMerge/>
            <w:vAlign w:val="center"/>
          </w:tcPr>
          <w:p w14:paraId="6B7A138E" w14:textId="77777777" w:rsidR="0091550F" w:rsidRPr="00AF32FD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vAlign w:val="center"/>
          </w:tcPr>
          <w:p w14:paraId="454D12D7" w14:textId="77777777" w:rsidR="0091550F" w:rsidRPr="00AF32FD" w:rsidRDefault="0091550F" w:rsidP="0091550F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  <w:t>10%</w:t>
            </w:r>
          </w:p>
        </w:tc>
        <w:tc>
          <w:tcPr>
            <w:tcW w:w="568" w:type="pct"/>
            <w:vAlign w:val="center"/>
          </w:tcPr>
          <w:p w14:paraId="38D89D72" w14:textId="77777777" w:rsidR="0091550F" w:rsidRPr="00AF32FD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</w:p>
          <w:p w14:paraId="691CE1FF" w14:textId="5CA6E390" w:rsidR="0091550F" w:rsidRPr="00AF32FD" w:rsidRDefault="00397FE6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2, Week 1</w:t>
            </w:r>
          </w:p>
        </w:tc>
        <w:tc>
          <w:tcPr>
            <w:tcW w:w="2830" w:type="pct"/>
            <w:vAlign w:val="center"/>
          </w:tcPr>
          <w:p w14:paraId="1416EDB3" w14:textId="22FDF859" w:rsidR="0091550F" w:rsidRPr="00E24930" w:rsidRDefault="00E24930" w:rsidP="0091550F">
            <w:pPr>
              <w:tabs>
                <w:tab w:val="left" w:pos="4140"/>
                <w:tab w:val="left" w:pos="4800"/>
              </w:tabs>
              <w:ind w:right="7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  </w:t>
            </w:r>
            <w:r w:rsidR="0091550F" w:rsidRPr="00FA5B6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Task </w:t>
            </w:r>
            <w:r w:rsidR="005A6EB8">
              <w:rPr>
                <w:rFonts w:asciiTheme="minorHAnsi" w:hAnsiTheme="minorHAnsi" w:cstheme="minorHAnsi"/>
                <w:b/>
                <w:sz w:val="20"/>
                <w:szCs w:val="20"/>
              </w:rPr>
              <w:t>10</w:t>
            </w:r>
            <w:r w:rsidR="0091550F">
              <w:rPr>
                <w:rFonts w:asciiTheme="minorHAnsi" w:hAnsiTheme="minorHAnsi" w:cstheme="minorHAnsi"/>
                <w:b/>
                <w:sz w:val="20"/>
                <w:szCs w:val="20"/>
              </w:rPr>
              <w:t>:</w:t>
            </w:r>
            <w:r w:rsidR="0091550F"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Topic:</w:t>
            </w:r>
            <w:r w:rsidR="0091550F" w:rsidRPr="00F34F9C">
              <w:rPr>
                <w:rFonts w:asciiTheme="minorHAnsi" w:hAnsiTheme="minorHAnsi" w:cs="Arial"/>
                <w:bCs/>
                <w:sz w:val="20"/>
                <w:szCs w:val="20"/>
              </w:rPr>
              <w:t xml:space="preserve"> The Age of Imperialism 1848 - 1914</w:t>
            </w:r>
            <w:r w:rsidR="0091550F"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  <w:r w:rsidR="0091550F"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>Validation</w:t>
            </w:r>
            <w:r w:rsidR="0091550F" w:rsidRPr="007266A9"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 xml:space="preserve"> (historical inquiry)</w:t>
            </w:r>
          </w:p>
          <w:p w14:paraId="4EA99B62" w14:textId="77777777" w:rsidR="0091550F" w:rsidRPr="007D69BA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 w:eastAsia="en-AU"/>
              </w:rPr>
              <w:t>A closed book, in-class essay task, to assess historical understanding gained through the inquiry process undertaken during the major research essay.</w:t>
            </w:r>
          </w:p>
        </w:tc>
      </w:tr>
      <w:tr w:rsidR="0091550F" w:rsidRPr="0017191C" w14:paraId="28D0C1A6" w14:textId="77777777" w:rsidTr="0091550F">
        <w:trPr>
          <w:trHeight w:val="20"/>
        </w:trPr>
        <w:tc>
          <w:tcPr>
            <w:tcW w:w="661" w:type="pct"/>
            <w:vMerge w:val="restart"/>
            <w:vAlign w:val="center"/>
          </w:tcPr>
          <w:p w14:paraId="0ACA3A34" w14:textId="77777777" w:rsidR="0091550F" w:rsidRPr="00E24930" w:rsidRDefault="0091550F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E24930">
              <w:rPr>
                <w:rFonts w:asciiTheme="minorHAnsi" w:hAnsiTheme="minorHAnsi"/>
                <w:b/>
                <w:sz w:val="20"/>
                <w:szCs w:val="20"/>
              </w:rPr>
              <w:t>Explanation</w:t>
            </w:r>
          </w:p>
          <w:p w14:paraId="28E3462D" w14:textId="74181F6C" w:rsidR="00E24930" w:rsidRPr="00AF32FD" w:rsidRDefault="00E24930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E24930">
              <w:rPr>
                <w:rFonts w:asciiTheme="minorHAnsi" w:hAnsiTheme="minorHAnsi"/>
                <w:b/>
                <w:sz w:val="20"/>
                <w:szCs w:val="20"/>
              </w:rPr>
              <w:t>(20 – 30%)</w:t>
            </w:r>
          </w:p>
        </w:tc>
        <w:tc>
          <w:tcPr>
            <w:tcW w:w="519" w:type="pct"/>
            <w:vMerge w:val="restart"/>
            <w:vAlign w:val="center"/>
          </w:tcPr>
          <w:p w14:paraId="3207E5F8" w14:textId="77777777" w:rsidR="0091550F" w:rsidRPr="00A233EF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30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 xml:space="preserve">% </w:t>
            </w:r>
          </w:p>
        </w:tc>
        <w:tc>
          <w:tcPr>
            <w:tcW w:w="422" w:type="pct"/>
            <w:vAlign w:val="center"/>
          </w:tcPr>
          <w:p w14:paraId="740E28B7" w14:textId="77777777" w:rsidR="0091550F" w:rsidRPr="00AF32FD" w:rsidRDefault="0091550F" w:rsidP="0091550F">
            <w:pPr>
              <w:pStyle w:val="Title"/>
              <w:rPr>
                <w:rFonts w:asciiTheme="minorHAnsi" w:hAnsiTheme="minorHAnsi" w:cs="Arial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5E3CFB93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Due: 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</w:t>
            </w:r>
          </w:p>
          <w:p w14:paraId="648C236C" w14:textId="6F39CD63" w:rsidR="0091550F" w:rsidRPr="00AF32FD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Term 1, Week </w:t>
            </w:r>
            <w:r w:rsidR="005318CB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3</w:t>
            </w:r>
          </w:p>
        </w:tc>
        <w:tc>
          <w:tcPr>
            <w:tcW w:w="2830" w:type="pct"/>
            <w:vAlign w:val="center"/>
            <w:hideMark/>
          </w:tcPr>
          <w:p w14:paraId="718A9735" w14:textId="77777777" w:rsid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F37CB16" w14:textId="63ED3BFB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Task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2: </w:t>
            </w:r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</w:rPr>
              <w:t>Topic:</w:t>
            </w:r>
            <w:r w:rsidRPr="0091550F">
              <w:rPr>
                <w:rFonts w:asciiTheme="minorHAnsi" w:hAnsiTheme="minorHAnsi" w:cs="Arial"/>
                <w:sz w:val="18"/>
                <w:szCs w:val="18"/>
                <w:lang w:val="en-AU"/>
              </w:rPr>
              <w:t xml:space="preserve"> </w:t>
            </w:r>
            <w:r w:rsidRPr="0091550F">
              <w:rPr>
                <w:rFonts w:asciiTheme="minorHAnsi" w:hAnsiTheme="minorHAnsi" w:cs="Arial"/>
                <w:b w:val="0"/>
                <w:sz w:val="18"/>
                <w:szCs w:val="18"/>
                <w:lang w:val="en-AU"/>
              </w:rPr>
              <w:t>The Age of Imperialism 1848 - 1914</w:t>
            </w:r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</w:rPr>
              <w:t>.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91550F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/>
              </w:rPr>
              <w:t xml:space="preserve">Reading Tasks (explanation) </w:t>
            </w:r>
          </w:p>
          <w:p w14:paraId="4A76F790" w14:textId="375B9D75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18"/>
                <w:szCs w:val="18"/>
                <w:lang w:val="en-AU"/>
              </w:rPr>
            </w:pPr>
            <w:proofErr w:type="gramStart"/>
            <w:r w:rsidRPr="0091550F">
              <w:rPr>
                <w:rFonts w:asciiTheme="minorHAnsi" w:hAnsiTheme="minorHAnsi" w:cstheme="minorHAnsi"/>
                <w:b w:val="0"/>
                <w:i/>
                <w:iCs/>
                <w:sz w:val="18"/>
                <w:szCs w:val="18"/>
                <w:lang w:val="en-GB"/>
              </w:rPr>
              <w:t xml:space="preserve">A fortnightly set </w:t>
            </w:r>
            <w:r w:rsidR="009563BC">
              <w:rPr>
                <w:rFonts w:asciiTheme="minorHAnsi" w:hAnsiTheme="minorHAnsi" w:cstheme="minorHAnsi"/>
                <w:b w:val="0"/>
                <w:i/>
                <w:iCs/>
                <w:sz w:val="18"/>
                <w:szCs w:val="18"/>
                <w:lang w:val="en-GB"/>
              </w:rPr>
              <w:t>reading, beginning during Week 2</w:t>
            </w:r>
            <w:r w:rsidRPr="0091550F">
              <w:rPr>
                <w:rFonts w:asciiTheme="minorHAnsi" w:hAnsiTheme="minorHAnsi" w:cstheme="minorHAnsi"/>
                <w:b w:val="0"/>
                <w:i/>
                <w:iCs/>
                <w:sz w:val="18"/>
                <w:szCs w:val="18"/>
                <w:lang w:val="en-GB"/>
              </w:rPr>
              <w:t>, with an associated task or question for each; the response to be submitted the following week.</w:t>
            </w:r>
            <w:proofErr w:type="gramEnd"/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  <w:lang w:val="en-AU"/>
              </w:rPr>
              <w:t xml:space="preserve"> </w:t>
            </w:r>
          </w:p>
          <w:p w14:paraId="510430CB" w14:textId="77777777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="Arial"/>
                <w:sz w:val="18"/>
                <w:szCs w:val="18"/>
                <w:lang w:val="en-AU" w:eastAsia="en-AU"/>
              </w:rPr>
            </w:pPr>
          </w:p>
        </w:tc>
      </w:tr>
      <w:tr w:rsidR="0091550F" w:rsidRPr="0017191C" w14:paraId="7C70D681" w14:textId="77777777" w:rsidTr="0091550F">
        <w:trPr>
          <w:trHeight w:val="20"/>
        </w:trPr>
        <w:tc>
          <w:tcPr>
            <w:tcW w:w="661" w:type="pct"/>
            <w:vMerge/>
            <w:vAlign w:val="center"/>
          </w:tcPr>
          <w:p w14:paraId="6BA1D857" w14:textId="77777777" w:rsidR="0091550F" w:rsidRPr="00AF32FD" w:rsidRDefault="0091550F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3AF5760B" w14:textId="77777777" w:rsidR="0091550F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vAlign w:val="center"/>
          </w:tcPr>
          <w:p w14:paraId="75BE6852" w14:textId="77777777" w:rsidR="0091550F" w:rsidRDefault="0091550F" w:rsidP="0091550F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2%</w:t>
            </w:r>
          </w:p>
        </w:tc>
        <w:tc>
          <w:tcPr>
            <w:tcW w:w="568" w:type="pct"/>
            <w:vAlign w:val="center"/>
          </w:tcPr>
          <w:p w14:paraId="24B51A4F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Due: 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</w:t>
            </w:r>
          </w:p>
          <w:p w14:paraId="52BF20BD" w14:textId="06116004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Term 1, Week </w:t>
            </w:r>
            <w:r w:rsidR="005318CB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5</w:t>
            </w:r>
          </w:p>
        </w:tc>
        <w:tc>
          <w:tcPr>
            <w:tcW w:w="2830" w:type="pct"/>
            <w:vAlign w:val="center"/>
          </w:tcPr>
          <w:p w14:paraId="7C5D7E98" w14:textId="77777777" w:rsid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957DCEA" w14:textId="5F50A90A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Task</w:t>
            </w:r>
            <w:r w:rsidR="00FB05F2">
              <w:rPr>
                <w:rFonts w:asciiTheme="minorHAnsi" w:hAnsiTheme="minorHAnsi" w:cstheme="minorHAnsi"/>
                <w:sz w:val="18"/>
                <w:szCs w:val="18"/>
              </w:rPr>
              <w:t xml:space="preserve"> 3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: </w:t>
            </w:r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</w:rPr>
              <w:t>Topic:</w:t>
            </w:r>
            <w:r w:rsidRPr="0091550F">
              <w:rPr>
                <w:rFonts w:asciiTheme="minorHAnsi" w:hAnsiTheme="minorHAnsi" w:cs="Arial"/>
                <w:sz w:val="18"/>
                <w:szCs w:val="18"/>
                <w:lang w:val="en-AU"/>
              </w:rPr>
              <w:t xml:space="preserve"> </w:t>
            </w:r>
            <w:r w:rsidRPr="0091550F">
              <w:rPr>
                <w:rFonts w:asciiTheme="minorHAnsi" w:hAnsiTheme="minorHAnsi" w:cs="Arial"/>
                <w:b w:val="0"/>
                <w:sz w:val="18"/>
                <w:szCs w:val="18"/>
                <w:lang w:val="en-AU"/>
              </w:rPr>
              <w:t>The Age of Imperialism 1848 - 1914</w:t>
            </w:r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</w:rPr>
              <w:t>.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91550F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/>
              </w:rPr>
              <w:t xml:space="preserve">Reading Tasks (explanation) </w:t>
            </w:r>
          </w:p>
          <w:p w14:paraId="0AC29FDA" w14:textId="4B689FA2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18"/>
                <w:szCs w:val="18"/>
                <w:lang w:val="en-AU"/>
              </w:rPr>
            </w:pPr>
            <w:proofErr w:type="gramStart"/>
            <w:r w:rsidRPr="0091550F">
              <w:rPr>
                <w:rFonts w:asciiTheme="minorHAnsi" w:hAnsiTheme="minorHAnsi" w:cstheme="minorHAnsi"/>
                <w:b w:val="0"/>
                <w:i/>
                <w:iCs/>
                <w:sz w:val="18"/>
                <w:szCs w:val="18"/>
                <w:lang w:val="en-GB"/>
              </w:rPr>
              <w:t xml:space="preserve">A fortnightly set </w:t>
            </w:r>
            <w:r w:rsidR="009563BC">
              <w:rPr>
                <w:rFonts w:asciiTheme="minorHAnsi" w:hAnsiTheme="minorHAnsi" w:cstheme="minorHAnsi"/>
                <w:b w:val="0"/>
                <w:i/>
                <w:iCs/>
                <w:sz w:val="18"/>
                <w:szCs w:val="18"/>
                <w:lang w:val="en-GB"/>
              </w:rPr>
              <w:t>reading, beginning during Week 4</w:t>
            </w:r>
            <w:r w:rsidRPr="0091550F">
              <w:rPr>
                <w:rFonts w:asciiTheme="minorHAnsi" w:hAnsiTheme="minorHAnsi" w:cstheme="minorHAnsi"/>
                <w:b w:val="0"/>
                <w:i/>
                <w:iCs/>
                <w:sz w:val="18"/>
                <w:szCs w:val="18"/>
                <w:lang w:val="en-GB"/>
              </w:rPr>
              <w:t>, with an associated task or question for each; the response to be submitted the following week.</w:t>
            </w:r>
            <w:proofErr w:type="gramEnd"/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  <w:lang w:val="en-AU"/>
              </w:rPr>
              <w:t xml:space="preserve"> </w:t>
            </w:r>
          </w:p>
          <w:p w14:paraId="677B336D" w14:textId="77777777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91550F" w:rsidRPr="0017191C" w14:paraId="19507BDF" w14:textId="77777777" w:rsidTr="0091550F">
        <w:trPr>
          <w:trHeight w:val="20"/>
        </w:trPr>
        <w:tc>
          <w:tcPr>
            <w:tcW w:w="661" w:type="pct"/>
            <w:vMerge/>
            <w:vAlign w:val="center"/>
          </w:tcPr>
          <w:p w14:paraId="0FE20103" w14:textId="77777777" w:rsidR="0091550F" w:rsidRPr="00AF32FD" w:rsidRDefault="0091550F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6C4D842A" w14:textId="77777777" w:rsidR="0091550F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vAlign w:val="center"/>
          </w:tcPr>
          <w:p w14:paraId="74D4224F" w14:textId="77777777" w:rsidR="0091550F" w:rsidRDefault="0091550F" w:rsidP="0091550F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2%</w:t>
            </w:r>
          </w:p>
        </w:tc>
        <w:tc>
          <w:tcPr>
            <w:tcW w:w="568" w:type="pct"/>
            <w:vAlign w:val="center"/>
          </w:tcPr>
          <w:p w14:paraId="09353600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Due: 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</w:t>
            </w:r>
          </w:p>
          <w:p w14:paraId="596556DF" w14:textId="1E6FE80B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Term 1, Week </w:t>
            </w:r>
            <w:r w:rsidR="005318CB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7</w:t>
            </w:r>
          </w:p>
        </w:tc>
        <w:tc>
          <w:tcPr>
            <w:tcW w:w="2830" w:type="pct"/>
            <w:vAlign w:val="center"/>
          </w:tcPr>
          <w:p w14:paraId="54C74867" w14:textId="77777777" w:rsid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1FC27DAF" w14:textId="134DDA8F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Task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6: </w:t>
            </w:r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</w:rPr>
              <w:t>Topic:</w:t>
            </w:r>
            <w:r w:rsidRPr="0091550F">
              <w:rPr>
                <w:rFonts w:asciiTheme="minorHAnsi" w:hAnsiTheme="minorHAnsi" w:cs="Arial"/>
                <w:sz w:val="18"/>
                <w:szCs w:val="18"/>
                <w:lang w:val="en-AU"/>
              </w:rPr>
              <w:t xml:space="preserve"> </w:t>
            </w:r>
            <w:r w:rsidRPr="0091550F">
              <w:rPr>
                <w:rFonts w:asciiTheme="minorHAnsi" w:hAnsiTheme="minorHAnsi" w:cs="Arial"/>
                <w:b w:val="0"/>
                <w:sz w:val="18"/>
                <w:szCs w:val="18"/>
                <w:lang w:val="en-AU"/>
              </w:rPr>
              <w:t>The Age of Imperialism 1848 - 1914</w:t>
            </w:r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</w:rPr>
              <w:t>.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91550F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/>
              </w:rPr>
              <w:t xml:space="preserve">Reading Tasks (explanation) </w:t>
            </w:r>
          </w:p>
          <w:p w14:paraId="035C5FCB" w14:textId="6D889027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18"/>
                <w:szCs w:val="18"/>
                <w:lang w:val="en-AU"/>
              </w:rPr>
            </w:pPr>
            <w:proofErr w:type="gramStart"/>
            <w:r w:rsidRPr="0091550F">
              <w:rPr>
                <w:rFonts w:asciiTheme="minorHAnsi" w:hAnsiTheme="minorHAnsi" w:cstheme="minorHAnsi"/>
                <w:b w:val="0"/>
                <w:i/>
                <w:iCs/>
                <w:sz w:val="18"/>
                <w:szCs w:val="18"/>
                <w:lang w:val="en-GB"/>
              </w:rPr>
              <w:t xml:space="preserve">A fortnightly set </w:t>
            </w:r>
            <w:r w:rsidR="009563BC">
              <w:rPr>
                <w:rFonts w:asciiTheme="minorHAnsi" w:hAnsiTheme="minorHAnsi" w:cstheme="minorHAnsi"/>
                <w:b w:val="0"/>
                <w:i/>
                <w:iCs/>
                <w:sz w:val="18"/>
                <w:szCs w:val="18"/>
                <w:lang w:val="en-GB"/>
              </w:rPr>
              <w:t>reading, beginning during Week 6</w:t>
            </w:r>
            <w:r w:rsidRPr="0091550F">
              <w:rPr>
                <w:rFonts w:asciiTheme="minorHAnsi" w:hAnsiTheme="minorHAnsi" w:cstheme="minorHAnsi"/>
                <w:b w:val="0"/>
                <w:i/>
                <w:iCs/>
                <w:sz w:val="18"/>
                <w:szCs w:val="18"/>
                <w:lang w:val="en-GB"/>
              </w:rPr>
              <w:t>, with an associated task or question for each; the response to be submitted the following week.</w:t>
            </w:r>
            <w:proofErr w:type="gramEnd"/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  <w:lang w:val="en-AU"/>
              </w:rPr>
              <w:t xml:space="preserve"> </w:t>
            </w:r>
          </w:p>
          <w:p w14:paraId="09D3B196" w14:textId="77777777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91550F" w:rsidRPr="0017191C" w14:paraId="3C63358D" w14:textId="77777777" w:rsidTr="0091550F">
        <w:trPr>
          <w:trHeight w:val="20"/>
        </w:trPr>
        <w:tc>
          <w:tcPr>
            <w:tcW w:w="661" w:type="pct"/>
            <w:vMerge/>
            <w:vAlign w:val="center"/>
          </w:tcPr>
          <w:p w14:paraId="3FACCC37" w14:textId="77777777" w:rsidR="0091550F" w:rsidRPr="00AF32FD" w:rsidRDefault="0091550F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63232847" w14:textId="77777777" w:rsidR="0091550F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vAlign w:val="center"/>
          </w:tcPr>
          <w:p w14:paraId="56CD24E0" w14:textId="77777777" w:rsidR="0091550F" w:rsidRDefault="0091550F" w:rsidP="0091550F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2%</w:t>
            </w:r>
          </w:p>
        </w:tc>
        <w:tc>
          <w:tcPr>
            <w:tcW w:w="568" w:type="pct"/>
            <w:vAlign w:val="center"/>
          </w:tcPr>
          <w:p w14:paraId="170C9399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Due: 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</w:t>
            </w:r>
          </w:p>
          <w:p w14:paraId="58870F79" w14:textId="2DD8834F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Term 1, Week </w:t>
            </w:r>
            <w:r w:rsidR="005318CB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9</w:t>
            </w:r>
          </w:p>
        </w:tc>
        <w:tc>
          <w:tcPr>
            <w:tcW w:w="2830" w:type="pct"/>
            <w:vAlign w:val="center"/>
          </w:tcPr>
          <w:p w14:paraId="29CE7C7D" w14:textId="77777777" w:rsid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50698C51" w14:textId="1D4CAD97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Task</w:t>
            </w:r>
            <w:r w:rsidR="005A6EB8">
              <w:rPr>
                <w:rFonts w:asciiTheme="minorHAnsi" w:hAnsiTheme="minorHAnsi" w:cstheme="minorHAnsi"/>
                <w:sz w:val="18"/>
                <w:szCs w:val="18"/>
              </w:rPr>
              <w:t xml:space="preserve"> 7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: </w:t>
            </w:r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</w:rPr>
              <w:t>Topic:</w:t>
            </w:r>
            <w:r w:rsidRPr="0091550F">
              <w:rPr>
                <w:rFonts w:asciiTheme="minorHAnsi" w:hAnsiTheme="minorHAnsi" w:cs="Arial"/>
                <w:sz w:val="18"/>
                <w:szCs w:val="18"/>
                <w:lang w:val="en-AU"/>
              </w:rPr>
              <w:t xml:space="preserve"> </w:t>
            </w:r>
            <w:r w:rsidRPr="0091550F">
              <w:rPr>
                <w:rFonts w:asciiTheme="minorHAnsi" w:hAnsiTheme="minorHAnsi" w:cs="Arial"/>
                <w:b w:val="0"/>
                <w:sz w:val="18"/>
                <w:szCs w:val="18"/>
                <w:lang w:val="en-AU"/>
              </w:rPr>
              <w:t>The Age of Imperialism 1848 - 1914</w:t>
            </w:r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</w:rPr>
              <w:t>.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91550F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/>
              </w:rPr>
              <w:t xml:space="preserve">Reading Tasks (explanation) </w:t>
            </w:r>
          </w:p>
          <w:p w14:paraId="2DFC1FF8" w14:textId="6716DEFA" w:rsidR="0091550F" w:rsidRPr="00E24930" w:rsidRDefault="0091550F" w:rsidP="00E24930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18"/>
                <w:szCs w:val="18"/>
                <w:lang w:val="en-AU"/>
              </w:rPr>
            </w:pPr>
            <w:proofErr w:type="gramStart"/>
            <w:r w:rsidRPr="0091550F">
              <w:rPr>
                <w:rFonts w:asciiTheme="minorHAnsi" w:hAnsiTheme="minorHAnsi" w:cstheme="minorHAnsi"/>
                <w:b w:val="0"/>
                <w:i/>
                <w:iCs/>
                <w:sz w:val="18"/>
                <w:szCs w:val="18"/>
                <w:lang w:val="en-GB"/>
              </w:rPr>
              <w:t xml:space="preserve">A fortnightly set </w:t>
            </w:r>
            <w:r w:rsidR="009563BC">
              <w:rPr>
                <w:rFonts w:asciiTheme="minorHAnsi" w:hAnsiTheme="minorHAnsi" w:cstheme="minorHAnsi"/>
                <w:b w:val="0"/>
                <w:i/>
                <w:iCs/>
                <w:sz w:val="18"/>
                <w:szCs w:val="18"/>
                <w:lang w:val="en-GB"/>
              </w:rPr>
              <w:t>reading, beginning during Week 8</w:t>
            </w:r>
            <w:r w:rsidRPr="0091550F">
              <w:rPr>
                <w:rFonts w:asciiTheme="minorHAnsi" w:hAnsiTheme="minorHAnsi" w:cstheme="minorHAnsi"/>
                <w:b w:val="0"/>
                <w:i/>
                <w:iCs/>
                <w:sz w:val="18"/>
                <w:szCs w:val="18"/>
                <w:lang w:val="en-GB"/>
              </w:rPr>
              <w:t>, with an associated task or question for each; the response to be submitted the following week.</w:t>
            </w:r>
            <w:proofErr w:type="gramEnd"/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  <w:lang w:val="en-AU"/>
              </w:rPr>
              <w:t xml:space="preserve"> </w:t>
            </w:r>
          </w:p>
        </w:tc>
      </w:tr>
      <w:tr w:rsidR="0091550F" w:rsidRPr="0017191C" w14:paraId="0252DAD8" w14:textId="77777777" w:rsidTr="005A6EB8">
        <w:trPr>
          <w:trHeight w:val="20"/>
        </w:trPr>
        <w:tc>
          <w:tcPr>
            <w:tcW w:w="661" w:type="pct"/>
            <w:vMerge/>
            <w:vAlign w:val="center"/>
          </w:tcPr>
          <w:p w14:paraId="450A2E80" w14:textId="77777777" w:rsidR="0091550F" w:rsidRPr="00AF32FD" w:rsidRDefault="0091550F" w:rsidP="0091550F">
            <w:pPr>
              <w:tabs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32A6BAE5" w14:textId="77777777" w:rsidR="0091550F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422" w:type="pct"/>
            <w:tcBorders>
              <w:top w:val="single" w:sz="4" w:space="0" w:color="auto"/>
            </w:tcBorders>
            <w:vAlign w:val="center"/>
          </w:tcPr>
          <w:p w14:paraId="415CA73A" w14:textId="77777777" w:rsidR="0091550F" w:rsidRDefault="0091550F" w:rsidP="0091550F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2%</w:t>
            </w:r>
          </w:p>
        </w:tc>
        <w:tc>
          <w:tcPr>
            <w:tcW w:w="568" w:type="pct"/>
            <w:vAlign w:val="center"/>
          </w:tcPr>
          <w:p w14:paraId="1A883337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Due: 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</w:t>
            </w:r>
          </w:p>
          <w:p w14:paraId="762181F8" w14:textId="317F2FD9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1, Week 1</w:t>
            </w:r>
            <w:r w:rsidR="005318CB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1</w:t>
            </w:r>
          </w:p>
        </w:tc>
        <w:tc>
          <w:tcPr>
            <w:tcW w:w="2830" w:type="pct"/>
            <w:vAlign w:val="center"/>
          </w:tcPr>
          <w:p w14:paraId="7E8401BF" w14:textId="7C73A787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Task</w:t>
            </w:r>
            <w:r w:rsidR="005A6EB8">
              <w:rPr>
                <w:rFonts w:asciiTheme="minorHAnsi" w:hAnsiTheme="minorHAnsi" w:cstheme="minorHAnsi"/>
                <w:sz w:val="18"/>
                <w:szCs w:val="18"/>
              </w:rPr>
              <w:t xml:space="preserve"> 9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: </w:t>
            </w:r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</w:rPr>
              <w:t>Topic:</w:t>
            </w:r>
            <w:r w:rsidRPr="0091550F">
              <w:rPr>
                <w:rFonts w:asciiTheme="minorHAnsi" w:hAnsiTheme="minorHAnsi" w:cs="Arial"/>
                <w:sz w:val="18"/>
                <w:szCs w:val="18"/>
                <w:lang w:val="en-AU"/>
              </w:rPr>
              <w:t xml:space="preserve"> </w:t>
            </w:r>
            <w:r w:rsidRPr="0091550F">
              <w:rPr>
                <w:rFonts w:asciiTheme="minorHAnsi" w:hAnsiTheme="minorHAnsi" w:cs="Arial"/>
                <w:b w:val="0"/>
                <w:sz w:val="18"/>
                <w:szCs w:val="18"/>
                <w:lang w:val="en-AU"/>
              </w:rPr>
              <w:t>The Age of Imperialism 1848 - 1914</w:t>
            </w:r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</w:rPr>
              <w:t>.</w:t>
            </w:r>
            <w:r w:rsidRPr="0091550F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91550F">
              <w:rPr>
                <w:rFonts w:asciiTheme="minorHAnsi" w:hAnsiTheme="minorHAnsi" w:cstheme="minorHAnsi"/>
                <w:b w:val="0"/>
                <w:iCs/>
                <w:sz w:val="18"/>
                <w:szCs w:val="18"/>
                <w:lang w:val="en-GB"/>
              </w:rPr>
              <w:t xml:space="preserve">Reading Tasks (explanation) </w:t>
            </w:r>
          </w:p>
          <w:p w14:paraId="294409EE" w14:textId="6A6C161A" w:rsidR="0091550F" w:rsidRPr="0091550F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theme="minorHAnsi"/>
                <w:b w:val="0"/>
                <w:sz w:val="18"/>
                <w:szCs w:val="18"/>
                <w:lang w:val="en-AU"/>
              </w:rPr>
            </w:pPr>
            <w:proofErr w:type="gramStart"/>
            <w:r w:rsidRPr="0091550F">
              <w:rPr>
                <w:rFonts w:asciiTheme="minorHAnsi" w:hAnsiTheme="minorHAnsi" w:cstheme="minorHAnsi"/>
                <w:b w:val="0"/>
                <w:i/>
                <w:iCs/>
                <w:sz w:val="18"/>
                <w:szCs w:val="18"/>
                <w:lang w:val="en-GB"/>
              </w:rPr>
              <w:t>A fortnightly set reading, beginning during Week</w:t>
            </w:r>
            <w:r w:rsidR="009563BC">
              <w:rPr>
                <w:rFonts w:asciiTheme="minorHAnsi" w:hAnsiTheme="minorHAnsi" w:cstheme="minorHAnsi"/>
                <w:b w:val="0"/>
                <w:i/>
                <w:iCs/>
                <w:sz w:val="18"/>
                <w:szCs w:val="18"/>
                <w:lang w:val="en-GB"/>
              </w:rPr>
              <w:t xml:space="preserve"> 10</w:t>
            </w:r>
            <w:r w:rsidRPr="0091550F">
              <w:rPr>
                <w:rFonts w:asciiTheme="minorHAnsi" w:hAnsiTheme="minorHAnsi" w:cstheme="minorHAnsi"/>
                <w:b w:val="0"/>
                <w:i/>
                <w:iCs/>
                <w:sz w:val="18"/>
                <w:szCs w:val="18"/>
                <w:lang w:val="en-GB"/>
              </w:rPr>
              <w:t>, with an associated task or question for each; the response to be submitted the following week.</w:t>
            </w:r>
            <w:proofErr w:type="gramEnd"/>
            <w:r w:rsidRPr="0091550F">
              <w:rPr>
                <w:rFonts w:asciiTheme="minorHAnsi" w:hAnsiTheme="minorHAnsi" w:cstheme="minorHAnsi"/>
                <w:b w:val="0"/>
                <w:sz w:val="18"/>
                <w:szCs w:val="18"/>
                <w:lang w:val="en-AU"/>
              </w:rPr>
              <w:t xml:space="preserve"> </w:t>
            </w:r>
          </w:p>
          <w:p w14:paraId="323DA795" w14:textId="77777777" w:rsidR="0091550F" w:rsidRPr="0091550F" w:rsidRDefault="0091550F" w:rsidP="00E24930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91550F" w:rsidRPr="0017191C" w14:paraId="6066ED12" w14:textId="77777777" w:rsidTr="0091550F">
        <w:trPr>
          <w:trHeight w:val="20"/>
        </w:trPr>
        <w:tc>
          <w:tcPr>
            <w:tcW w:w="661" w:type="pct"/>
            <w:vMerge/>
            <w:vAlign w:val="center"/>
          </w:tcPr>
          <w:p w14:paraId="3FA25088" w14:textId="77777777" w:rsidR="0091550F" w:rsidRPr="00AF32FD" w:rsidRDefault="0091550F" w:rsidP="0091550F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50F856DC" w14:textId="77777777" w:rsidR="0091550F" w:rsidRPr="00AF32FD" w:rsidRDefault="0091550F" w:rsidP="0091550F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22" w:type="pct"/>
            <w:vAlign w:val="center"/>
          </w:tcPr>
          <w:p w14:paraId="62292484" w14:textId="77777777" w:rsidR="0091550F" w:rsidRPr="00AF32FD" w:rsidRDefault="0091550F" w:rsidP="0091550F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10</w:t>
            </w:r>
            <w:r w:rsidRPr="00AF32FD">
              <w:rPr>
                <w:rFonts w:asciiTheme="minorHAnsi" w:hAnsiTheme="minorHAnsi" w:cs="Arial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5F6AB9B0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Semester 1, </w:t>
            </w:r>
          </w:p>
          <w:p w14:paraId="1C6277B2" w14:textId="77777777" w:rsidR="0091550F" w:rsidRPr="00AF32FD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Term 1, </w:t>
            </w:r>
            <w:r w:rsidRPr="00AF32FD">
              <w:rPr>
                <w:rFonts w:asciiTheme="minorHAnsi" w:hAnsiTheme="minorHAnsi" w:cs="Arial"/>
                <w:b w:val="0"/>
                <w:sz w:val="20"/>
                <w:szCs w:val="20"/>
              </w:rPr>
              <w:t xml:space="preserve">Week </w:t>
            </w:r>
            <w:r>
              <w:rPr>
                <w:rFonts w:asciiTheme="minorHAnsi" w:hAnsiTheme="minorHAnsi" w:cs="Arial"/>
                <w:b w:val="0"/>
                <w:sz w:val="20"/>
                <w:szCs w:val="20"/>
              </w:rPr>
              <w:t>5</w:t>
            </w:r>
          </w:p>
        </w:tc>
        <w:tc>
          <w:tcPr>
            <w:tcW w:w="2830" w:type="pct"/>
            <w:vAlign w:val="center"/>
          </w:tcPr>
          <w:p w14:paraId="0896AA94" w14:textId="3D312BD8" w:rsidR="0091550F" w:rsidRDefault="005A6EB8" w:rsidP="0091550F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4</w:t>
            </w:r>
            <w:r w:rsidR="0091550F"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="0091550F"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Topic:</w:t>
            </w:r>
            <w:r w:rsidR="0091550F" w:rsidRPr="00F34F9C">
              <w:rPr>
                <w:rFonts w:asciiTheme="minorHAnsi" w:hAnsiTheme="minorHAnsi" w:cs="Arial"/>
                <w:sz w:val="20"/>
                <w:szCs w:val="20"/>
                <w:lang w:val="en-AU"/>
              </w:rPr>
              <w:t xml:space="preserve"> </w:t>
            </w:r>
            <w:r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>Th</w:t>
            </w:r>
            <w:r w:rsidR="0091550F" w:rsidRPr="00C060E4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>e Age of Imperialism 1848 - 1914</w:t>
            </w:r>
            <w:r w:rsidR="0091550F"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.</w:t>
            </w:r>
            <w:r w:rsidR="0091550F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</w:t>
            </w:r>
            <w:r w:rsidR="0091550F" w:rsidRPr="004C3AF0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  <w:r w:rsidR="0091550F"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In-Class Essay </w:t>
            </w:r>
            <w:r w:rsidR="0091550F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One</w:t>
            </w:r>
            <w:r w:rsidR="0091550F"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(explanation)</w:t>
            </w:r>
            <w:r w:rsidR="0091550F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</w:t>
            </w:r>
          </w:p>
          <w:p w14:paraId="171AAB1D" w14:textId="77777777" w:rsidR="0091550F" w:rsidRDefault="0091550F" w:rsidP="0091550F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</w:pPr>
            <w:r w:rsidRPr="004C3AF0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A closed-book essay task related to the 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causes</w:t>
            </w:r>
            <w:r w:rsidRPr="004C3AF0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 of 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Imperialism.</w:t>
            </w:r>
          </w:p>
          <w:p w14:paraId="7523259D" w14:textId="77777777" w:rsidR="0091550F" w:rsidRPr="00F474DE" w:rsidRDefault="0091550F" w:rsidP="0091550F">
            <w:pPr>
              <w:pStyle w:val="Title"/>
              <w:ind w:left="93" w:right="71"/>
              <w:jc w:val="left"/>
              <w:rPr>
                <w:rFonts w:asciiTheme="minorHAnsi" w:hAnsiTheme="minorHAnsi" w:cs="Arial"/>
                <w:b w:val="0"/>
                <w:sz w:val="20"/>
                <w:szCs w:val="20"/>
              </w:rPr>
            </w:pPr>
          </w:p>
        </w:tc>
      </w:tr>
      <w:tr w:rsidR="0091550F" w:rsidRPr="0017191C" w14:paraId="0882F4C3" w14:textId="77777777" w:rsidTr="0091550F">
        <w:trPr>
          <w:trHeight w:val="775"/>
        </w:trPr>
        <w:tc>
          <w:tcPr>
            <w:tcW w:w="661" w:type="pct"/>
            <w:vMerge/>
            <w:vAlign w:val="center"/>
          </w:tcPr>
          <w:p w14:paraId="67A1C140" w14:textId="77777777" w:rsidR="0091550F" w:rsidRPr="00AF32FD" w:rsidRDefault="0091550F" w:rsidP="0091550F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519" w:type="pct"/>
            <w:vMerge/>
            <w:vAlign w:val="center"/>
          </w:tcPr>
          <w:p w14:paraId="437F9BCD" w14:textId="77777777" w:rsidR="0091550F" w:rsidRPr="00AF32FD" w:rsidRDefault="0091550F" w:rsidP="0091550F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22" w:type="pct"/>
            <w:vAlign w:val="center"/>
          </w:tcPr>
          <w:p w14:paraId="1188E25D" w14:textId="77777777" w:rsidR="0091550F" w:rsidRDefault="0091550F" w:rsidP="0091550F">
            <w:pPr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10%</w:t>
            </w:r>
          </w:p>
        </w:tc>
        <w:tc>
          <w:tcPr>
            <w:tcW w:w="568" w:type="pct"/>
            <w:vAlign w:val="center"/>
          </w:tcPr>
          <w:p w14:paraId="4B60C9EC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Semester 1, </w:t>
            </w:r>
          </w:p>
          <w:p w14:paraId="5B2F4F27" w14:textId="3AD851D9" w:rsidR="0091550F" w:rsidRPr="00AF32FD" w:rsidRDefault="005318CB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1</w:t>
            </w:r>
            <w:r w:rsidR="0091550F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Week 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7</w:t>
            </w:r>
          </w:p>
        </w:tc>
        <w:tc>
          <w:tcPr>
            <w:tcW w:w="2830" w:type="pct"/>
            <w:vAlign w:val="center"/>
          </w:tcPr>
          <w:p w14:paraId="40FC8500" w14:textId="77777777" w:rsidR="0091550F" w:rsidRDefault="0091550F" w:rsidP="0091550F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5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Topic:</w:t>
            </w:r>
            <w:r w:rsidRPr="00F34F9C">
              <w:rPr>
                <w:rFonts w:asciiTheme="minorHAnsi" w:hAnsiTheme="minorHAnsi" w:cs="Arial"/>
                <w:sz w:val="20"/>
                <w:szCs w:val="20"/>
                <w:lang w:val="en-AU"/>
              </w:rPr>
              <w:t xml:space="preserve"> </w:t>
            </w:r>
            <w:r w:rsidRPr="00C060E4"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  <w:t>The Age of Imperialism 1848 - 1914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>.</w:t>
            </w:r>
            <w:r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</w:t>
            </w:r>
            <w:r w:rsidRPr="004C3AF0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  <w:r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In-Class Essay 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>Two</w:t>
            </w:r>
            <w:r w:rsidRPr="004C3AF0"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(explanation)</w:t>
            </w:r>
            <w:r>
              <w:rPr>
                <w:rFonts w:asciiTheme="minorHAnsi" w:hAnsiTheme="minorHAnsi" w:cstheme="minorHAnsi"/>
                <w:b w:val="0"/>
                <w:iCs/>
                <w:sz w:val="20"/>
                <w:szCs w:val="20"/>
                <w:lang w:val="en-GB"/>
              </w:rPr>
              <w:t xml:space="preserve"> </w:t>
            </w:r>
          </w:p>
          <w:p w14:paraId="3287382D" w14:textId="77777777" w:rsidR="0091550F" w:rsidRPr="00F474DE" w:rsidRDefault="0091550F" w:rsidP="0091550F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Theme="minorHAnsi" w:hAnsiTheme="minorHAnsi" w:cs="Arial"/>
                <w:sz w:val="20"/>
                <w:szCs w:val="20"/>
                <w:lang w:val="en-AU" w:eastAsia="en-AU"/>
              </w:rPr>
            </w:pPr>
            <w:r w:rsidRPr="004C3AF0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A closed-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book essay task related to the impacts of imperialism. </w:t>
            </w:r>
          </w:p>
        </w:tc>
      </w:tr>
      <w:tr w:rsidR="0091550F" w:rsidRPr="0017191C" w14:paraId="50257E2B" w14:textId="77777777" w:rsidTr="0091550F">
        <w:trPr>
          <w:trHeight w:val="20"/>
        </w:trPr>
        <w:tc>
          <w:tcPr>
            <w:tcW w:w="661" w:type="pct"/>
            <w:vMerge w:val="restart"/>
            <w:vAlign w:val="center"/>
          </w:tcPr>
          <w:p w14:paraId="5C7A7AD4" w14:textId="77777777" w:rsidR="0091550F" w:rsidRPr="00E24930" w:rsidRDefault="0091550F" w:rsidP="0091550F">
            <w:pPr>
              <w:ind w:left="3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E24930">
              <w:rPr>
                <w:rFonts w:asciiTheme="minorHAnsi" w:hAnsiTheme="minorHAnsi"/>
                <w:b/>
                <w:sz w:val="20"/>
                <w:szCs w:val="20"/>
              </w:rPr>
              <w:t>Source analysis</w:t>
            </w:r>
          </w:p>
          <w:p w14:paraId="22F48B39" w14:textId="540155AA" w:rsidR="00E24930" w:rsidRPr="00AF32FD" w:rsidRDefault="00E24930" w:rsidP="0091550F">
            <w:pPr>
              <w:ind w:left="3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E24930">
              <w:rPr>
                <w:rFonts w:asciiTheme="minorHAnsi" w:hAnsiTheme="minorHAnsi"/>
                <w:b/>
                <w:sz w:val="20"/>
                <w:szCs w:val="20"/>
              </w:rPr>
              <w:t>(20 – 30%)</w:t>
            </w:r>
          </w:p>
        </w:tc>
        <w:tc>
          <w:tcPr>
            <w:tcW w:w="519" w:type="pct"/>
            <w:vMerge w:val="restart"/>
            <w:vAlign w:val="center"/>
          </w:tcPr>
          <w:p w14:paraId="1A8DCDE5" w14:textId="77777777" w:rsidR="0091550F" w:rsidRPr="00A233EF" w:rsidRDefault="0091550F" w:rsidP="0091550F">
            <w:pPr>
              <w:pStyle w:val="Title"/>
              <w:ind w:left="93" w:right="71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20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422" w:type="pct"/>
            <w:vAlign w:val="center"/>
          </w:tcPr>
          <w:p w14:paraId="4D2088E8" w14:textId="77777777" w:rsidR="0091550F" w:rsidRPr="00AF32FD" w:rsidRDefault="0091550F" w:rsidP="0091550F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10</w:t>
            </w: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74310764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 w:rsidRPr="00AF32FD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Semester 1</w:t>
            </w: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,</w:t>
            </w:r>
          </w:p>
          <w:p w14:paraId="17F582BD" w14:textId="0B2A3964" w:rsidR="0091550F" w:rsidRPr="00AF32FD" w:rsidRDefault="0091550F" w:rsidP="0091550F">
            <w:pPr>
              <w:pStyle w:val="Title"/>
              <w:ind w:left="141"/>
              <w:jc w:val="left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 Term 1, </w:t>
            </w:r>
            <w:r>
              <w:rPr>
                <w:rFonts w:asciiTheme="minorHAnsi" w:hAnsiTheme="minorHAnsi"/>
                <w:b w:val="0"/>
                <w:bCs w:val="0"/>
                <w:sz w:val="20"/>
                <w:szCs w:val="20"/>
              </w:rPr>
              <w:t xml:space="preserve">Week </w:t>
            </w:r>
            <w:r w:rsidR="005318CB">
              <w:rPr>
                <w:rFonts w:asciiTheme="minorHAnsi" w:hAnsiTheme="minorHAnsi"/>
                <w:b w:val="0"/>
                <w:bCs w:val="0"/>
                <w:sz w:val="20"/>
                <w:szCs w:val="20"/>
              </w:rPr>
              <w:t>9</w:t>
            </w:r>
          </w:p>
        </w:tc>
        <w:tc>
          <w:tcPr>
            <w:tcW w:w="2830" w:type="pct"/>
            <w:vAlign w:val="center"/>
          </w:tcPr>
          <w:p w14:paraId="40A5466E" w14:textId="680E681F" w:rsidR="0091550F" w:rsidRDefault="005A6EB8" w:rsidP="0091550F">
            <w:pPr>
              <w:ind w:left="93" w:right="74"/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Task 8</w:t>
            </w:r>
            <w:r w:rsidR="0091550F" w:rsidRPr="00FA5B66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: </w:t>
            </w:r>
            <w:r w:rsidR="0091550F" w:rsidRPr="007266A9">
              <w:rPr>
                <w:rFonts w:asciiTheme="minorHAnsi" w:hAnsiTheme="minorHAnsi" w:cstheme="minorHAnsi"/>
                <w:sz w:val="20"/>
                <w:szCs w:val="20"/>
              </w:rPr>
              <w:t>Topic:</w:t>
            </w:r>
            <w:r w:rsidR="0091550F" w:rsidRPr="00F34F9C">
              <w:rPr>
                <w:rFonts w:asciiTheme="minorHAnsi" w:hAnsiTheme="minorHAnsi" w:cs="Arial"/>
                <w:bCs/>
                <w:sz w:val="20"/>
                <w:szCs w:val="20"/>
              </w:rPr>
              <w:t xml:space="preserve"> The Age of Imperialism 1848 - 1914</w:t>
            </w:r>
            <w:r w:rsidR="0091550F" w:rsidRPr="007266A9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="0091550F"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91550F" w:rsidRPr="00C87FDA"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>Source Analysis One</w:t>
            </w:r>
            <w:r w:rsidR="0091550F">
              <w:rPr>
                <w:rFonts w:asciiTheme="minorHAnsi" w:hAnsiTheme="minorHAnsi" w:cstheme="minorHAnsi"/>
                <w:bCs/>
                <w:iCs/>
                <w:sz w:val="20"/>
                <w:szCs w:val="20"/>
                <w:lang w:val="en-GB"/>
              </w:rPr>
              <w:t xml:space="preserve">. </w:t>
            </w:r>
            <w:r w:rsidR="0091550F" w:rsidRPr="00C87FDA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  <w:t xml:space="preserve">A set of written tasks to be completed after the analysis of a series of historical sources related to events, ideas and/or concepts related to </w:t>
            </w:r>
            <w:r w:rsidR="0091550F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  <w:lang w:val="en-GB"/>
              </w:rPr>
              <w:t>the Age of Imperialism.</w:t>
            </w:r>
          </w:p>
          <w:p w14:paraId="1F8BC587" w14:textId="77777777" w:rsidR="0091550F" w:rsidRPr="00F474DE" w:rsidRDefault="0091550F" w:rsidP="0091550F">
            <w:pPr>
              <w:ind w:left="93" w:right="74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91550F" w:rsidRPr="0017191C" w14:paraId="40319551" w14:textId="77777777" w:rsidTr="0091550F">
        <w:trPr>
          <w:trHeight w:val="785"/>
        </w:trPr>
        <w:tc>
          <w:tcPr>
            <w:tcW w:w="661" w:type="pct"/>
            <w:vMerge/>
            <w:vAlign w:val="center"/>
          </w:tcPr>
          <w:p w14:paraId="49662551" w14:textId="77777777" w:rsidR="0091550F" w:rsidRPr="00AF32FD" w:rsidRDefault="0091550F" w:rsidP="0091550F">
            <w:pPr>
              <w:ind w:left="3"/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519" w:type="pct"/>
            <w:vMerge/>
            <w:vAlign w:val="center"/>
          </w:tcPr>
          <w:p w14:paraId="6EB26B44" w14:textId="77777777" w:rsidR="0091550F" w:rsidRPr="00AF32FD" w:rsidRDefault="0091550F" w:rsidP="0091550F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422" w:type="pct"/>
            <w:vAlign w:val="center"/>
          </w:tcPr>
          <w:p w14:paraId="4DC9FD8C" w14:textId="77777777" w:rsidR="0091550F" w:rsidRPr="00AF32FD" w:rsidRDefault="0091550F" w:rsidP="0091550F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 w:eastAsia="en-US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10</w:t>
            </w:r>
            <w:r w:rsidRPr="00AF32FD">
              <w:rPr>
                <w:rFonts w:asciiTheme="minorHAnsi" w:hAnsiTheme="minorHAnsi" w:cs="Arial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5910C8C9" w14:textId="77777777" w:rsidR="0091550F" w:rsidRDefault="0091550F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Semester 1, </w:t>
            </w:r>
          </w:p>
          <w:p w14:paraId="73F3BA8E" w14:textId="40C9976A" w:rsidR="0091550F" w:rsidRPr="00AF32FD" w:rsidRDefault="005318CB" w:rsidP="0091550F">
            <w:pPr>
              <w:pStyle w:val="Title"/>
              <w:ind w:left="141"/>
              <w:jc w:val="left"/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Term 2</w:t>
            </w:r>
            <w:r w:rsidR="0091550F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 xml:space="preserve">, Week </w:t>
            </w:r>
            <w:r w:rsidR="00397FE6">
              <w:rPr>
                <w:rFonts w:asciiTheme="minorHAnsi" w:hAnsiTheme="minorHAnsi" w:cs="Arial"/>
                <w:b w:val="0"/>
                <w:bCs w:val="0"/>
                <w:sz w:val="20"/>
                <w:szCs w:val="20"/>
                <w:lang w:val="en-AU"/>
              </w:rPr>
              <w:t>2</w:t>
            </w:r>
          </w:p>
        </w:tc>
        <w:tc>
          <w:tcPr>
            <w:tcW w:w="2830" w:type="pct"/>
            <w:vAlign w:val="center"/>
          </w:tcPr>
          <w:p w14:paraId="6848DD3C" w14:textId="042D2A34" w:rsidR="0091550F" w:rsidRDefault="005A6EB8" w:rsidP="0091550F">
            <w:pPr>
              <w:pStyle w:val="Title"/>
              <w:ind w:left="93" w:right="71"/>
              <w:jc w:val="left"/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Task 11</w:t>
            </w:r>
            <w:r w:rsidR="0091550F" w:rsidRPr="00FA5B66"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 w:rsidR="0091550F" w:rsidRPr="00FA5B66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 </w:t>
            </w:r>
            <w:r w:rsidR="0091550F"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Topic: The</w:t>
            </w:r>
            <w:r w:rsidR="0091550F" w:rsidRPr="00F34F9C">
              <w:rPr>
                <w:rFonts w:asciiTheme="minorHAnsi" w:hAnsiTheme="minorHAnsi" w:cs="Arial"/>
                <w:b w:val="0"/>
                <w:i/>
                <w:iCs/>
                <w:sz w:val="20"/>
                <w:szCs w:val="20"/>
                <w:lang w:val="en-GB"/>
              </w:rPr>
              <w:t xml:space="preserve"> Age of Imperialism</w:t>
            </w:r>
            <w:r w:rsidR="0091550F" w:rsidRPr="007266A9">
              <w:rPr>
                <w:rFonts w:asciiTheme="minorHAnsi" w:hAnsiTheme="minorHAnsi" w:cstheme="minorHAnsi"/>
                <w:b w:val="0"/>
                <w:sz w:val="20"/>
                <w:szCs w:val="20"/>
              </w:rPr>
              <w:t>.</w:t>
            </w:r>
            <w:r w:rsidR="0091550F"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91550F" w:rsidRPr="00C87FDA"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>Source Analysis Two</w:t>
            </w:r>
            <w:r w:rsidR="0091550F"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 xml:space="preserve">. </w:t>
            </w:r>
            <w:r w:rsidR="0091550F" w:rsidRPr="00C87FDA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 xml:space="preserve">A set of written tasks to be completed after the analysis of a series of historical sources related to events, ideas and/or concepts </w:t>
            </w:r>
            <w:r w:rsidR="0091550F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related to the Age of Imperialism.</w:t>
            </w:r>
          </w:p>
          <w:p w14:paraId="4E5C262E" w14:textId="77777777" w:rsidR="0091550F" w:rsidRPr="00F474DE" w:rsidRDefault="0091550F" w:rsidP="0091550F">
            <w:pPr>
              <w:pStyle w:val="Title"/>
              <w:ind w:left="93" w:right="71"/>
              <w:jc w:val="left"/>
              <w:rPr>
                <w:rFonts w:asciiTheme="minorHAnsi" w:hAnsiTheme="minorHAnsi" w:cs="Arial"/>
                <w:b w:val="0"/>
                <w:sz w:val="20"/>
                <w:szCs w:val="20"/>
              </w:rPr>
            </w:pPr>
          </w:p>
        </w:tc>
      </w:tr>
      <w:tr w:rsidR="0091550F" w:rsidRPr="0017191C" w14:paraId="2E452773" w14:textId="77777777" w:rsidTr="0091550F">
        <w:trPr>
          <w:trHeight w:val="531"/>
        </w:trPr>
        <w:tc>
          <w:tcPr>
            <w:tcW w:w="661" w:type="pct"/>
            <w:vAlign w:val="center"/>
          </w:tcPr>
          <w:p w14:paraId="52404395" w14:textId="77777777" w:rsidR="0091550F" w:rsidRPr="00E24930" w:rsidRDefault="0091550F" w:rsidP="0091550F">
            <w:pPr>
              <w:pStyle w:val="Title"/>
              <w:ind w:left="3"/>
              <w:rPr>
                <w:rFonts w:asciiTheme="minorHAnsi" w:hAnsiTheme="minorHAnsi" w:cs="Arial"/>
                <w:sz w:val="20"/>
                <w:szCs w:val="20"/>
                <w:lang w:val="en-AU"/>
              </w:rPr>
            </w:pPr>
            <w:r w:rsidRPr="00E24930">
              <w:rPr>
                <w:rFonts w:asciiTheme="minorHAnsi" w:hAnsiTheme="minorHAnsi" w:cs="Arial"/>
                <w:sz w:val="20"/>
                <w:szCs w:val="20"/>
                <w:lang w:val="en-AU"/>
              </w:rPr>
              <w:t>Examination</w:t>
            </w:r>
          </w:p>
          <w:p w14:paraId="493A1FC3" w14:textId="333C8823" w:rsidR="00E24930" w:rsidRPr="00AF32FD" w:rsidRDefault="00E24930" w:rsidP="0091550F">
            <w:pPr>
              <w:pStyle w:val="Title"/>
              <w:ind w:left="3"/>
              <w:rPr>
                <w:rFonts w:asciiTheme="minorHAnsi" w:hAnsiTheme="minorHAnsi" w:cs="Arial"/>
                <w:b w:val="0"/>
                <w:sz w:val="20"/>
                <w:szCs w:val="20"/>
                <w:lang w:val="en-AU"/>
              </w:rPr>
            </w:pPr>
            <w:r w:rsidRPr="00E24930">
              <w:rPr>
                <w:rFonts w:asciiTheme="minorHAnsi" w:hAnsiTheme="minorHAnsi" w:cs="Arial"/>
                <w:sz w:val="20"/>
                <w:szCs w:val="20"/>
                <w:lang w:val="en-AU"/>
              </w:rPr>
              <w:t>(30%)</w:t>
            </w:r>
          </w:p>
        </w:tc>
        <w:tc>
          <w:tcPr>
            <w:tcW w:w="519" w:type="pct"/>
            <w:vAlign w:val="center"/>
          </w:tcPr>
          <w:p w14:paraId="55E165CA" w14:textId="77777777" w:rsidR="0091550F" w:rsidRPr="00A233EF" w:rsidRDefault="0091550F" w:rsidP="0091550F">
            <w:pPr>
              <w:ind w:right="74"/>
              <w:jc w:val="center"/>
              <w:rPr>
                <w:rFonts w:asciiTheme="minorHAnsi" w:hAnsiTheme="minorHAns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30</w:t>
            </w:r>
            <w:r w:rsidRPr="00AF32FD">
              <w:rPr>
                <w:rFonts w:asciiTheme="minorHAnsi" w:hAnsiTheme="minorHAnsi"/>
                <w:bCs/>
                <w:sz w:val="20"/>
                <w:szCs w:val="20"/>
              </w:rPr>
              <w:t>%</w:t>
            </w:r>
          </w:p>
        </w:tc>
        <w:tc>
          <w:tcPr>
            <w:tcW w:w="422" w:type="pct"/>
            <w:vAlign w:val="center"/>
          </w:tcPr>
          <w:p w14:paraId="430ACA14" w14:textId="77777777" w:rsidR="0091550F" w:rsidRPr="00AF32FD" w:rsidRDefault="0091550F" w:rsidP="0091550F">
            <w:pPr>
              <w:pStyle w:val="Title"/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="Arial"/>
                <w:b w:val="0"/>
                <w:bCs w:val="0"/>
                <w:sz w:val="20"/>
                <w:szCs w:val="20"/>
              </w:rPr>
              <w:t>30</w:t>
            </w:r>
            <w:r w:rsidRPr="00AF32FD">
              <w:rPr>
                <w:rFonts w:asciiTheme="minorHAnsi" w:hAnsiTheme="minorHAnsi" w:cs="Arial"/>
                <w:b w:val="0"/>
                <w:sz w:val="20"/>
                <w:szCs w:val="20"/>
              </w:rPr>
              <w:t>%</w:t>
            </w:r>
          </w:p>
        </w:tc>
        <w:tc>
          <w:tcPr>
            <w:tcW w:w="568" w:type="pct"/>
            <w:vAlign w:val="center"/>
          </w:tcPr>
          <w:p w14:paraId="0FF736FD" w14:textId="77777777" w:rsidR="0091550F" w:rsidRDefault="0091550F" w:rsidP="0091550F">
            <w:pPr>
              <w:ind w:left="141" w:right="71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Semester, </w:t>
            </w:r>
          </w:p>
          <w:p w14:paraId="419A1E57" w14:textId="4D229106" w:rsidR="0091550F" w:rsidRDefault="00397FE6" w:rsidP="0091550F">
            <w:pPr>
              <w:ind w:left="141" w:right="71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Term 2, Week 4</w:t>
            </w:r>
          </w:p>
          <w:p w14:paraId="1A053399" w14:textId="14FEA910" w:rsidR="0031524E" w:rsidRPr="00AF32FD" w:rsidRDefault="0031524E" w:rsidP="0091550F">
            <w:pPr>
              <w:ind w:left="141" w:right="71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(Three hours)</w:t>
            </w:r>
          </w:p>
        </w:tc>
        <w:tc>
          <w:tcPr>
            <w:tcW w:w="2830" w:type="pct"/>
            <w:vAlign w:val="center"/>
          </w:tcPr>
          <w:p w14:paraId="54992416" w14:textId="17C8B7BE" w:rsidR="0091550F" w:rsidRDefault="0091550F" w:rsidP="0091550F">
            <w:pPr>
              <w:pStyle w:val="Title"/>
              <w:tabs>
                <w:tab w:val="left" w:pos="4140"/>
              </w:tabs>
              <w:ind w:left="93" w:right="159"/>
              <w:jc w:val="left"/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</w:pP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Task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12</w:t>
            </w:r>
            <w:r w:rsidRPr="00FA5B66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r w:rsidRPr="007266A9">
              <w:rPr>
                <w:rFonts w:asciiTheme="minorHAnsi" w:hAnsiTheme="minorHAnsi" w:cstheme="minorHAnsi"/>
                <w:b w:val="0"/>
                <w:sz w:val="20"/>
                <w:szCs w:val="20"/>
                <w:lang w:val="en-GB"/>
              </w:rPr>
              <w:t xml:space="preserve">Examination </w:t>
            </w:r>
            <w:r w:rsidRPr="007266A9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AU"/>
              </w:rPr>
              <w:t>The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AU"/>
              </w:rPr>
              <w:t xml:space="preserve"> Age of Imperialism 1848-1914</w:t>
            </w:r>
            <w:r w:rsidR="0031524E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: Two Es</w:t>
            </w:r>
            <w:bookmarkStart w:id="0" w:name="_GoBack"/>
            <w:bookmarkEnd w:id="0"/>
            <w:r w:rsidR="0031524E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say tasks; Two Source A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nalysis task</w:t>
            </w:r>
            <w:r w:rsidR="005318CB"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s</w:t>
            </w:r>
            <w:r>
              <w:rPr>
                <w:rFonts w:asciiTheme="minorHAnsi" w:hAnsiTheme="minorHAnsi" w:cstheme="minorHAnsi"/>
                <w:b w:val="0"/>
                <w:i/>
                <w:iCs/>
                <w:sz w:val="20"/>
                <w:szCs w:val="20"/>
                <w:lang w:val="en-GB"/>
              </w:rPr>
              <w:t>.</w:t>
            </w:r>
            <w:r w:rsidRPr="00FA5B66">
              <w:rPr>
                <w:rFonts w:asciiTheme="minorHAnsi" w:hAnsiTheme="minorHAnsi" w:cstheme="minorHAnsi"/>
                <w:b w:val="0"/>
                <w:sz w:val="20"/>
                <w:szCs w:val="20"/>
                <w:lang w:val="en-AU"/>
              </w:rPr>
              <w:t xml:space="preserve"> </w:t>
            </w:r>
          </w:p>
          <w:p w14:paraId="0E7E7B55" w14:textId="77777777" w:rsidR="0091550F" w:rsidRPr="0031524E" w:rsidRDefault="0091550F" w:rsidP="0091550F">
            <w:pPr>
              <w:pStyle w:val="Title"/>
              <w:tabs>
                <w:tab w:val="left" w:pos="4140"/>
              </w:tabs>
              <w:ind w:left="93" w:right="159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 w:eastAsia="en-AU"/>
              </w:rPr>
            </w:pPr>
          </w:p>
          <w:p w14:paraId="254E27AC" w14:textId="3D7790D8" w:rsidR="0091550F" w:rsidRPr="0031524E" w:rsidRDefault="0031524E" w:rsidP="0091550F">
            <w:pPr>
              <w:pStyle w:val="Title"/>
              <w:tabs>
                <w:tab w:val="left" w:pos="4140"/>
              </w:tabs>
              <w:ind w:left="93" w:right="159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 w:eastAsia="en-AU"/>
              </w:rPr>
            </w:pPr>
            <w:r w:rsidRPr="0031524E">
              <w:rPr>
                <w:rFonts w:ascii="Calibri" w:hAnsi="Calibri"/>
                <w:b w:val="0"/>
                <w:sz w:val="20"/>
                <w:szCs w:val="20"/>
              </w:rPr>
              <w:t>In preparation for Unit 3 and Unit 4, the examination should reflect the examination design brief included in the ATAR Year 12 syllabus for this course.</w:t>
            </w:r>
          </w:p>
          <w:p w14:paraId="7045D21A" w14:textId="77777777" w:rsidR="0091550F" w:rsidRDefault="0091550F" w:rsidP="0091550F">
            <w:pPr>
              <w:pStyle w:val="Title"/>
              <w:tabs>
                <w:tab w:val="left" w:pos="4140"/>
              </w:tabs>
              <w:ind w:left="93" w:right="159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 w:eastAsia="en-AU"/>
              </w:rPr>
            </w:pPr>
          </w:p>
          <w:p w14:paraId="120A3FFA" w14:textId="77777777" w:rsidR="0031524E" w:rsidRPr="00F474DE" w:rsidRDefault="0031524E" w:rsidP="0091550F">
            <w:pPr>
              <w:pStyle w:val="Title"/>
              <w:tabs>
                <w:tab w:val="left" w:pos="4140"/>
              </w:tabs>
              <w:ind w:left="93" w:right="159"/>
              <w:jc w:val="left"/>
              <w:rPr>
                <w:rFonts w:asciiTheme="minorHAnsi" w:hAnsiTheme="minorHAnsi" w:cs="Arial"/>
                <w:b w:val="0"/>
                <w:sz w:val="20"/>
                <w:szCs w:val="20"/>
                <w:lang w:val="en-AU" w:eastAsia="en-AU"/>
              </w:rPr>
            </w:pPr>
          </w:p>
        </w:tc>
      </w:tr>
      <w:tr w:rsidR="0091550F" w:rsidRPr="0017191C" w14:paraId="0F250A94" w14:textId="77777777" w:rsidTr="0091550F">
        <w:trPr>
          <w:trHeight w:val="20"/>
        </w:trPr>
        <w:tc>
          <w:tcPr>
            <w:tcW w:w="661" w:type="pct"/>
            <w:shd w:val="clear" w:color="auto" w:fill="E4D8EB" w:themeFill="accent4" w:themeFillTint="66"/>
            <w:vAlign w:val="center"/>
          </w:tcPr>
          <w:p w14:paraId="2E072126" w14:textId="77777777" w:rsidR="0091550F" w:rsidRPr="004F2F81" w:rsidRDefault="0091550F" w:rsidP="0091550F">
            <w:pPr>
              <w:pStyle w:val="Title"/>
              <w:ind w:left="3"/>
              <w:rPr>
                <w:rFonts w:asciiTheme="minorHAnsi" w:hAnsiTheme="minorHAnsi" w:cs="Arial"/>
                <w:sz w:val="22"/>
                <w:szCs w:val="22"/>
              </w:rPr>
            </w:pPr>
            <w:r w:rsidRPr="004F2F81">
              <w:rPr>
                <w:rFonts w:asciiTheme="minorHAnsi" w:hAnsiTheme="minorHAnsi" w:cs="Arial"/>
                <w:sz w:val="22"/>
                <w:szCs w:val="22"/>
              </w:rPr>
              <w:t>Total</w:t>
            </w:r>
          </w:p>
        </w:tc>
        <w:tc>
          <w:tcPr>
            <w:tcW w:w="519" w:type="pct"/>
            <w:shd w:val="clear" w:color="auto" w:fill="E4D8EB" w:themeFill="accent4" w:themeFillTint="66"/>
            <w:vAlign w:val="center"/>
          </w:tcPr>
          <w:p w14:paraId="628F7563" w14:textId="77777777" w:rsidR="0091550F" w:rsidRPr="004F2F81" w:rsidRDefault="0091550F" w:rsidP="0091550F">
            <w:pPr>
              <w:pStyle w:val="Title"/>
              <w:ind w:left="93"/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100</w:t>
            </w:r>
            <w:r w:rsidRPr="004F2F81">
              <w:rPr>
                <w:rFonts w:asciiTheme="minorHAnsi" w:hAnsiTheme="minorHAnsi" w:cs="Arial"/>
                <w:sz w:val="22"/>
                <w:szCs w:val="22"/>
              </w:rPr>
              <w:t>%</w:t>
            </w:r>
          </w:p>
        </w:tc>
        <w:tc>
          <w:tcPr>
            <w:tcW w:w="422" w:type="pct"/>
            <w:shd w:val="clear" w:color="auto" w:fill="E4D8EB" w:themeFill="accent4" w:themeFillTint="66"/>
            <w:vAlign w:val="center"/>
          </w:tcPr>
          <w:p w14:paraId="349734DA" w14:textId="77777777" w:rsidR="0091550F" w:rsidRPr="004F2F81" w:rsidRDefault="0091550F" w:rsidP="0091550F">
            <w:pPr>
              <w:pStyle w:val="Title"/>
              <w:rPr>
                <w:rFonts w:asciiTheme="minorHAnsi" w:hAnsiTheme="minorHAnsi" w:cs="Arial"/>
                <w:bCs w:val="0"/>
                <w:sz w:val="22"/>
                <w:szCs w:val="22"/>
              </w:rPr>
            </w:pPr>
            <w:r>
              <w:rPr>
                <w:rFonts w:asciiTheme="minorHAnsi" w:hAnsiTheme="minorHAnsi" w:cs="Arial"/>
                <w:bCs w:val="0"/>
                <w:sz w:val="22"/>
                <w:szCs w:val="22"/>
              </w:rPr>
              <w:t>100</w:t>
            </w:r>
            <w:r w:rsidRPr="004F2F81">
              <w:rPr>
                <w:rFonts w:asciiTheme="minorHAnsi" w:hAnsiTheme="minorHAnsi" w:cs="Arial"/>
                <w:bCs w:val="0"/>
                <w:sz w:val="22"/>
                <w:szCs w:val="22"/>
              </w:rPr>
              <w:t>%</w:t>
            </w:r>
          </w:p>
        </w:tc>
        <w:tc>
          <w:tcPr>
            <w:tcW w:w="568" w:type="pct"/>
            <w:shd w:val="clear" w:color="auto" w:fill="E4D8EB" w:themeFill="accent4" w:themeFillTint="66"/>
          </w:tcPr>
          <w:p w14:paraId="27D35987" w14:textId="77777777" w:rsidR="0091550F" w:rsidRPr="0017191C" w:rsidRDefault="0091550F" w:rsidP="0091550F">
            <w:pPr>
              <w:ind w:left="93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2830" w:type="pct"/>
            <w:shd w:val="clear" w:color="auto" w:fill="E4D8EB" w:themeFill="accent4" w:themeFillTint="66"/>
            <w:vAlign w:val="center"/>
          </w:tcPr>
          <w:p w14:paraId="721E4AB6" w14:textId="77777777" w:rsidR="0091550F" w:rsidRPr="0017191C" w:rsidRDefault="0091550F" w:rsidP="0091550F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 w:eastAsia="en-US"/>
              </w:rPr>
            </w:pPr>
          </w:p>
        </w:tc>
      </w:tr>
    </w:tbl>
    <w:p w14:paraId="1B1376F5" w14:textId="13DCA317" w:rsidR="0091550F" w:rsidRPr="00B04730" w:rsidRDefault="0091550F" w:rsidP="0091550F">
      <w:pPr>
        <w:rPr>
          <w:sz w:val="18"/>
          <w:szCs w:val="18"/>
          <w:lang w:val="en-GB" w:eastAsia="ja-JP"/>
        </w:rPr>
      </w:pPr>
    </w:p>
    <w:p w14:paraId="0D1F7185" w14:textId="2D39E011" w:rsidR="00B04730" w:rsidRDefault="00B04730" w:rsidP="00B04730">
      <w:pPr>
        <w:rPr>
          <w:sz w:val="18"/>
          <w:szCs w:val="18"/>
          <w:lang w:val="en-GB" w:eastAsia="ja-JP"/>
        </w:rPr>
      </w:pPr>
    </w:p>
    <w:sectPr w:rsidR="00B04730" w:rsidSect="00B04730">
      <w:head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284" w:right="1440" w:bottom="993" w:left="144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FC0FC20" w14:textId="77777777" w:rsidR="0070490F" w:rsidRDefault="0070490F" w:rsidP="00E35001">
      <w:r>
        <w:separator/>
      </w:r>
    </w:p>
  </w:endnote>
  <w:endnote w:type="continuationSeparator" w:id="0">
    <w:p w14:paraId="5F8E2640" w14:textId="77777777" w:rsidR="0070490F" w:rsidRDefault="0070490F" w:rsidP="00E3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0FD679" w14:textId="77777777" w:rsidR="00E24930" w:rsidRPr="00897899" w:rsidRDefault="00E24930" w:rsidP="00897899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</w:t>
    </w:r>
    <w:proofErr w:type="gramStart"/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outline 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|</w:t>
    </w:r>
    <w:proofErr w:type="gramEnd"/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&lt;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Course name</w:t>
    </w:r>
    <w:r>
      <w:rPr>
        <w:rFonts w:ascii="Franklin Gothic Book" w:hAnsi="Franklin Gothic Book"/>
        <w:b/>
        <w:noProof/>
        <w:color w:val="342568"/>
        <w:sz w:val="18"/>
        <w:szCs w:val="18"/>
      </w:rPr>
      <w:t>&gt;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Foundation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820FDD" w14:textId="1D487DCD" w:rsidR="00E24930" w:rsidRPr="00A41897" w:rsidRDefault="00494A95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A</w:t>
    </w:r>
    <w:r w:rsidR="00E24930">
      <w:rPr>
        <w:rFonts w:ascii="Franklin Gothic Book" w:hAnsi="Franklin Gothic Book"/>
        <w:b/>
        <w:noProof/>
        <w:color w:val="342568"/>
        <w:sz w:val="18"/>
        <w:szCs w:val="18"/>
      </w:rPr>
      <w:t xml:space="preserve">ssessment outline </w:t>
    </w:r>
    <w:r w:rsidR="00E24930"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 w:rsidR="00E24930">
      <w:rPr>
        <w:rFonts w:ascii="Franklin Gothic Book" w:hAnsi="Franklin Gothic Book"/>
        <w:b/>
        <w:noProof/>
        <w:color w:val="342568"/>
        <w:sz w:val="18"/>
        <w:szCs w:val="18"/>
      </w:rPr>
      <w:t>Modern History</w:t>
    </w:r>
    <w:r w:rsidR="00E24930"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="00E24930"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 w:rsidR="00E24930">
      <w:rPr>
        <w:rFonts w:ascii="Franklin Gothic Book" w:hAnsi="Franklin Gothic Book"/>
        <w:b/>
        <w:noProof/>
        <w:color w:val="342568"/>
        <w:sz w:val="18"/>
        <w:szCs w:val="18"/>
      </w:rPr>
      <w:t xml:space="preserve">ATAR Year 11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DA3A3D" w14:textId="77777777" w:rsidR="0070490F" w:rsidRDefault="0070490F" w:rsidP="00E35001">
      <w:r>
        <w:separator/>
      </w:r>
    </w:p>
  </w:footnote>
  <w:footnote w:type="continuationSeparator" w:id="0">
    <w:p w14:paraId="395C4BE0" w14:textId="77777777" w:rsidR="0070490F" w:rsidRDefault="0070490F" w:rsidP="00E350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6F1669" w14:textId="1760D2CD" w:rsidR="00E24930" w:rsidRDefault="00E24930">
    <w:pPr>
      <w:pStyle w:val="Header"/>
    </w:pPr>
  </w:p>
  <w:p w14:paraId="1F4DAFE1" w14:textId="77777777" w:rsidR="00E24930" w:rsidRDefault="00E2493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FF7A97" w14:textId="22B327E5" w:rsidR="00E24930" w:rsidRDefault="00E24930" w:rsidP="0091550F">
    <w:pPr>
      <w:pStyle w:val="Heading1"/>
      <w:ind w:left="0"/>
      <w:rPr>
        <w:sz w:val="32"/>
        <w:szCs w:val="32"/>
      </w:rPr>
    </w:pPr>
    <w:r>
      <w:rPr>
        <w:b/>
        <w:noProof/>
        <w:color w:val="46328C"/>
        <w:sz w:val="32"/>
        <w:lang w:val="en-AU" w:eastAsia="en-AU"/>
      </w:rPr>
      <w:drawing>
        <wp:anchor distT="0" distB="0" distL="114300" distR="114300" simplePos="0" relativeHeight="251659264" behindDoc="1" locked="0" layoutInCell="1" allowOverlap="1" wp14:anchorId="20961D3A" wp14:editId="4E0E4E76">
          <wp:simplePos x="0" y="0"/>
          <wp:positionH relativeFrom="column">
            <wp:posOffset>8175625</wp:posOffset>
          </wp:positionH>
          <wp:positionV relativeFrom="paragraph">
            <wp:posOffset>109855</wp:posOffset>
          </wp:positionV>
          <wp:extent cx="1162050" cy="925195"/>
          <wp:effectExtent l="0" t="0" r="0" b="8255"/>
          <wp:wrapTight wrapText="bothSides">
            <wp:wrapPolygon edited="0">
              <wp:start x="1416" y="0"/>
              <wp:lineTo x="1416" y="21348"/>
              <wp:lineTo x="19830" y="21348"/>
              <wp:lineTo x="19830" y="0"/>
              <wp:lineTo x="1416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925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0EB76A" w14:textId="212850DE" w:rsidR="00E24930" w:rsidRPr="00E24930" w:rsidRDefault="00E24930" w:rsidP="0091550F">
    <w:pPr>
      <w:pStyle w:val="Heading1"/>
      <w:ind w:left="0"/>
      <w:rPr>
        <w:b/>
        <w:sz w:val="36"/>
        <w:szCs w:val="36"/>
      </w:rPr>
    </w:pPr>
  </w:p>
  <w:p w14:paraId="3646CE1E" w14:textId="77777777" w:rsidR="00E24930" w:rsidRPr="00E24930" w:rsidRDefault="00E24930" w:rsidP="0091550F">
    <w:pPr>
      <w:pStyle w:val="Heading1"/>
      <w:ind w:left="0"/>
      <w:rPr>
        <w:b/>
        <w:sz w:val="36"/>
        <w:szCs w:val="36"/>
      </w:rPr>
    </w:pPr>
    <w:r w:rsidRPr="00E24930">
      <w:rPr>
        <w:b/>
        <w:sz w:val="36"/>
        <w:szCs w:val="36"/>
      </w:rPr>
      <w:t xml:space="preserve">Assessment Outline: Modern History – ATAR Year 11: </w:t>
    </w:r>
  </w:p>
  <w:p w14:paraId="35BBE380" w14:textId="0E4335B0" w:rsidR="00E24930" w:rsidRPr="00E24930" w:rsidRDefault="00E24930" w:rsidP="0091550F">
    <w:pPr>
      <w:pStyle w:val="Heading2"/>
      <w:spacing w:before="0" w:after="0"/>
      <w:ind w:left="-426" w:firstLine="426"/>
      <w:rPr>
        <w:b/>
        <w:sz w:val="36"/>
        <w:szCs w:val="36"/>
      </w:rPr>
    </w:pPr>
    <w:r w:rsidRPr="00E24930">
      <w:rPr>
        <w:b/>
        <w:sz w:val="36"/>
        <w:szCs w:val="36"/>
      </w:rPr>
      <w:t>Unit 1 – Understanding the Modern World (Elective 5: The Age of Imperialism 1848-1914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9200F8"/>
    <w:multiLevelType w:val="hybridMultilevel"/>
    <w:tmpl w:val="A5D42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A44730A"/>
    <w:multiLevelType w:val="hybridMultilevel"/>
    <w:tmpl w:val="16CC02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4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B65"/>
    <w:rsid w:val="0002087F"/>
    <w:rsid w:val="000424CB"/>
    <w:rsid w:val="00073688"/>
    <w:rsid w:val="00095331"/>
    <w:rsid w:val="000A3D05"/>
    <w:rsid w:val="000C2C98"/>
    <w:rsid w:val="000C5216"/>
    <w:rsid w:val="000E2055"/>
    <w:rsid w:val="000E3AF4"/>
    <w:rsid w:val="000E641D"/>
    <w:rsid w:val="0013404D"/>
    <w:rsid w:val="00170D34"/>
    <w:rsid w:val="0017191C"/>
    <w:rsid w:val="0018039B"/>
    <w:rsid w:val="0018429F"/>
    <w:rsid w:val="001869B3"/>
    <w:rsid w:val="001931C0"/>
    <w:rsid w:val="001B1EAB"/>
    <w:rsid w:val="001B4B7B"/>
    <w:rsid w:val="00200736"/>
    <w:rsid w:val="00202E46"/>
    <w:rsid w:val="00206296"/>
    <w:rsid w:val="00232FAA"/>
    <w:rsid w:val="00241684"/>
    <w:rsid w:val="00273861"/>
    <w:rsid w:val="00276B40"/>
    <w:rsid w:val="00281BB5"/>
    <w:rsid w:val="00283FDF"/>
    <w:rsid w:val="00296258"/>
    <w:rsid w:val="002A27AB"/>
    <w:rsid w:val="002C1C02"/>
    <w:rsid w:val="002C57FB"/>
    <w:rsid w:val="002D2D42"/>
    <w:rsid w:val="002E4E73"/>
    <w:rsid w:val="00307024"/>
    <w:rsid w:val="00313837"/>
    <w:rsid w:val="0031524E"/>
    <w:rsid w:val="00315761"/>
    <w:rsid w:val="00316ED5"/>
    <w:rsid w:val="00327E16"/>
    <w:rsid w:val="003352EF"/>
    <w:rsid w:val="003600D4"/>
    <w:rsid w:val="00361B00"/>
    <w:rsid w:val="003710FF"/>
    <w:rsid w:val="003858FA"/>
    <w:rsid w:val="00397FE6"/>
    <w:rsid w:val="003A221B"/>
    <w:rsid w:val="003B31DE"/>
    <w:rsid w:val="003C0817"/>
    <w:rsid w:val="003C2E8B"/>
    <w:rsid w:val="003C388B"/>
    <w:rsid w:val="003D60C7"/>
    <w:rsid w:val="003E2A6C"/>
    <w:rsid w:val="00407FE7"/>
    <w:rsid w:val="004147A1"/>
    <w:rsid w:val="00415144"/>
    <w:rsid w:val="0043442F"/>
    <w:rsid w:val="004736E2"/>
    <w:rsid w:val="00494A95"/>
    <w:rsid w:val="004969F9"/>
    <w:rsid w:val="004A2C74"/>
    <w:rsid w:val="004B0D8D"/>
    <w:rsid w:val="004C3AF0"/>
    <w:rsid w:val="004F2F81"/>
    <w:rsid w:val="00514399"/>
    <w:rsid w:val="00523C56"/>
    <w:rsid w:val="005318CB"/>
    <w:rsid w:val="0053723F"/>
    <w:rsid w:val="005442C0"/>
    <w:rsid w:val="00571385"/>
    <w:rsid w:val="00590104"/>
    <w:rsid w:val="005A4B87"/>
    <w:rsid w:val="005A6EB8"/>
    <w:rsid w:val="005B4B65"/>
    <w:rsid w:val="005B5857"/>
    <w:rsid w:val="0060573A"/>
    <w:rsid w:val="006205A5"/>
    <w:rsid w:val="00625F21"/>
    <w:rsid w:val="0066067E"/>
    <w:rsid w:val="0067275D"/>
    <w:rsid w:val="006A6531"/>
    <w:rsid w:val="006B0000"/>
    <w:rsid w:val="006B16F2"/>
    <w:rsid w:val="006D760B"/>
    <w:rsid w:val="007044C5"/>
    <w:rsid w:val="0070490F"/>
    <w:rsid w:val="00717862"/>
    <w:rsid w:val="00720A7B"/>
    <w:rsid w:val="00721710"/>
    <w:rsid w:val="007266A9"/>
    <w:rsid w:val="00735907"/>
    <w:rsid w:val="0076797F"/>
    <w:rsid w:val="007B7E55"/>
    <w:rsid w:val="007C5B95"/>
    <w:rsid w:val="007D69BA"/>
    <w:rsid w:val="007D70D1"/>
    <w:rsid w:val="00803555"/>
    <w:rsid w:val="00806F11"/>
    <w:rsid w:val="0087462B"/>
    <w:rsid w:val="008761E9"/>
    <w:rsid w:val="00897899"/>
    <w:rsid w:val="008A0328"/>
    <w:rsid w:val="008B35EB"/>
    <w:rsid w:val="008C4F6B"/>
    <w:rsid w:val="008F290C"/>
    <w:rsid w:val="0091550F"/>
    <w:rsid w:val="009160F5"/>
    <w:rsid w:val="0091790E"/>
    <w:rsid w:val="009563BC"/>
    <w:rsid w:val="009611AB"/>
    <w:rsid w:val="00987428"/>
    <w:rsid w:val="00996731"/>
    <w:rsid w:val="009B2B32"/>
    <w:rsid w:val="009E38A1"/>
    <w:rsid w:val="00A0705A"/>
    <w:rsid w:val="00A12808"/>
    <w:rsid w:val="00A14612"/>
    <w:rsid w:val="00A233EF"/>
    <w:rsid w:val="00A26B1A"/>
    <w:rsid w:val="00A3348F"/>
    <w:rsid w:val="00A44EC6"/>
    <w:rsid w:val="00A47EBE"/>
    <w:rsid w:val="00A50ECC"/>
    <w:rsid w:val="00A57E85"/>
    <w:rsid w:val="00A61F19"/>
    <w:rsid w:val="00A672E2"/>
    <w:rsid w:val="00A75CE9"/>
    <w:rsid w:val="00AB2557"/>
    <w:rsid w:val="00AB753B"/>
    <w:rsid w:val="00AF32FD"/>
    <w:rsid w:val="00AF3F0B"/>
    <w:rsid w:val="00AF607B"/>
    <w:rsid w:val="00B04730"/>
    <w:rsid w:val="00B0709B"/>
    <w:rsid w:val="00B117F3"/>
    <w:rsid w:val="00B329C8"/>
    <w:rsid w:val="00B4330D"/>
    <w:rsid w:val="00B46006"/>
    <w:rsid w:val="00B767B6"/>
    <w:rsid w:val="00B93360"/>
    <w:rsid w:val="00BA0BAA"/>
    <w:rsid w:val="00BB0BC2"/>
    <w:rsid w:val="00BC29F2"/>
    <w:rsid w:val="00BD4C1C"/>
    <w:rsid w:val="00BF66E5"/>
    <w:rsid w:val="00C060E4"/>
    <w:rsid w:val="00C33853"/>
    <w:rsid w:val="00C34582"/>
    <w:rsid w:val="00C6570F"/>
    <w:rsid w:val="00C66D64"/>
    <w:rsid w:val="00C87FDA"/>
    <w:rsid w:val="00CB187F"/>
    <w:rsid w:val="00CF2B72"/>
    <w:rsid w:val="00D02FC4"/>
    <w:rsid w:val="00D3454F"/>
    <w:rsid w:val="00D3543E"/>
    <w:rsid w:val="00D42DF7"/>
    <w:rsid w:val="00D908E8"/>
    <w:rsid w:val="00D91753"/>
    <w:rsid w:val="00DB0333"/>
    <w:rsid w:val="00DC0357"/>
    <w:rsid w:val="00DC04C7"/>
    <w:rsid w:val="00DC50A1"/>
    <w:rsid w:val="00DF1929"/>
    <w:rsid w:val="00DF6261"/>
    <w:rsid w:val="00E045B3"/>
    <w:rsid w:val="00E062E2"/>
    <w:rsid w:val="00E20FFB"/>
    <w:rsid w:val="00E24930"/>
    <w:rsid w:val="00E33F28"/>
    <w:rsid w:val="00E35001"/>
    <w:rsid w:val="00E6067C"/>
    <w:rsid w:val="00E606D7"/>
    <w:rsid w:val="00E60D62"/>
    <w:rsid w:val="00E63C3E"/>
    <w:rsid w:val="00E66989"/>
    <w:rsid w:val="00E70121"/>
    <w:rsid w:val="00EB1E15"/>
    <w:rsid w:val="00EB55F2"/>
    <w:rsid w:val="00EB7302"/>
    <w:rsid w:val="00ED4901"/>
    <w:rsid w:val="00EE308C"/>
    <w:rsid w:val="00EF4735"/>
    <w:rsid w:val="00F00820"/>
    <w:rsid w:val="00F14325"/>
    <w:rsid w:val="00F261F4"/>
    <w:rsid w:val="00F51A2E"/>
    <w:rsid w:val="00F60A46"/>
    <w:rsid w:val="00F62FF7"/>
    <w:rsid w:val="00F92601"/>
    <w:rsid w:val="00F93CEC"/>
    <w:rsid w:val="00FB05F2"/>
    <w:rsid w:val="00FB16F0"/>
    <w:rsid w:val="00FD2673"/>
    <w:rsid w:val="00FF330C"/>
    <w:rsid w:val="00FF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74A272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6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6540BC-3D67-47E2-8B58-45EFF8A4E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29389984</Template>
  <TotalTime>1</TotalTime>
  <Pages>2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3340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HARRIS Adam</cp:lastModifiedBy>
  <cp:revision>2</cp:revision>
  <cp:lastPrinted>2018-02-01T00:53:00Z</cp:lastPrinted>
  <dcterms:created xsi:type="dcterms:W3CDTF">2018-02-01T06:11:00Z</dcterms:created>
  <dcterms:modified xsi:type="dcterms:W3CDTF">2018-02-01T06:11:00Z</dcterms:modified>
</cp:coreProperties>
</file>