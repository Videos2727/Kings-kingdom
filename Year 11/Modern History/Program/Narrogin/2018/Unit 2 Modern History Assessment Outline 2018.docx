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802" w:tblpY="167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1309"/>
        <w:gridCol w:w="1762"/>
        <w:gridCol w:w="8777"/>
      </w:tblGrid>
      <w:tr w:rsidR="008F72B9" w:rsidRPr="0017191C" w14:paraId="174802CE" w14:textId="77777777" w:rsidTr="008F72B9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6DE614D4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2EB9FD3B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30348FC9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6B7CD334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2EBF7325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1B112A9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01258410" w14:textId="77777777" w:rsidR="008F72B9" w:rsidRPr="0017191C" w:rsidRDefault="008F72B9" w:rsidP="008F72B9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8F72B9" w:rsidRPr="0017191C" w14:paraId="157F8735" w14:textId="77777777" w:rsidTr="008F72B9">
        <w:trPr>
          <w:trHeight w:val="777"/>
        </w:trPr>
        <w:tc>
          <w:tcPr>
            <w:tcW w:w="661" w:type="pct"/>
            <w:vMerge w:val="restart"/>
            <w:vAlign w:val="center"/>
          </w:tcPr>
          <w:p w14:paraId="40A04AA8" w14:textId="77777777" w:rsidR="008F72B9" w:rsidRPr="00E24930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Historical inquiry</w:t>
            </w:r>
          </w:p>
          <w:p w14:paraId="605CF417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(20%)</w:t>
            </w:r>
          </w:p>
        </w:tc>
        <w:tc>
          <w:tcPr>
            <w:tcW w:w="519" w:type="pct"/>
            <w:vMerge w:val="restart"/>
            <w:vAlign w:val="center"/>
          </w:tcPr>
          <w:p w14:paraId="690CF955" w14:textId="77777777" w:rsidR="008F72B9" w:rsidRPr="00A233EF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31C6300F" w14:textId="77777777" w:rsidR="008F72B9" w:rsidRPr="00A233EF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1B2E84CC" w14:textId="77777777" w:rsidR="008F72B9" w:rsidRPr="00AF32FD" w:rsidRDefault="008F72B9" w:rsidP="008F72B9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62A93550" w14:textId="77777777" w:rsidR="008F72B9" w:rsidRPr="00AF32FD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 Semester 2</w:t>
            </w:r>
          </w:p>
          <w:p w14:paraId="106F288A" w14:textId="77777777" w:rsidR="008F72B9" w:rsidRPr="00AF32FD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4D7A6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3, Week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7</w:t>
            </w:r>
          </w:p>
        </w:tc>
        <w:tc>
          <w:tcPr>
            <w:tcW w:w="2830" w:type="pct"/>
            <w:vAlign w:val="center"/>
            <w:hideMark/>
          </w:tcPr>
          <w:p w14:paraId="1372EDE2" w14:textId="77777777" w:rsidR="008F72B9" w:rsidRPr="006B16F2" w:rsidRDefault="008F72B9" w:rsidP="008F72B9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sz w:val="20"/>
                <w:szCs w:val="20"/>
              </w:rPr>
              <w:t>Nazism in Germany 1918-1945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3B1CAFF9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5697B820" w14:textId="77777777" w:rsidR="008F72B9" w:rsidRPr="00D91753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Research begins during Week 7 of Term 3. </w:t>
            </w:r>
          </w:p>
        </w:tc>
      </w:tr>
      <w:tr w:rsidR="008F72B9" w:rsidRPr="0017191C" w14:paraId="6BA0C5FB" w14:textId="77777777" w:rsidTr="008F72B9">
        <w:trPr>
          <w:trHeight w:val="965"/>
        </w:trPr>
        <w:tc>
          <w:tcPr>
            <w:tcW w:w="661" w:type="pct"/>
            <w:vMerge/>
            <w:vAlign w:val="center"/>
          </w:tcPr>
          <w:p w14:paraId="5872BF17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4519B018" w14:textId="77777777" w:rsidR="008F72B9" w:rsidRPr="00AF32FD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0585614A" w14:textId="77777777" w:rsidR="008F72B9" w:rsidRPr="00AF32FD" w:rsidRDefault="008F72B9" w:rsidP="008F72B9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568" w:type="pct"/>
            <w:vAlign w:val="center"/>
          </w:tcPr>
          <w:p w14:paraId="68F1FBD1" w14:textId="77777777" w:rsidR="008F72B9" w:rsidRPr="00AF32FD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14:paraId="26567A03" w14:textId="77777777" w:rsidR="008F72B9" w:rsidRPr="00AF32FD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3, Week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9</w:t>
            </w:r>
          </w:p>
        </w:tc>
        <w:tc>
          <w:tcPr>
            <w:tcW w:w="2830" w:type="pct"/>
            <w:vAlign w:val="center"/>
          </w:tcPr>
          <w:p w14:paraId="5E938CF2" w14:textId="77777777" w:rsidR="008F72B9" w:rsidRPr="00E24930" w:rsidRDefault="008F72B9" w:rsidP="008F72B9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11: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sz w:val="20"/>
                <w:szCs w:val="20"/>
              </w:rPr>
              <w:t>Nazism in Germany 1918-1945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5D93012B" w14:textId="77777777" w:rsidR="008F72B9" w:rsidRPr="007D69BA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8F72B9" w:rsidRPr="0017191C" w14:paraId="02BA356A" w14:textId="77777777" w:rsidTr="008F72B9">
        <w:trPr>
          <w:trHeight w:val="20"/>
        </w:trPr>
        <w:tc>
          <w:tcPr>
            <w:tcW w:w="661" w:type="pct"/>
            <w:vMerge w:val="restart"/>
            <w:vAlign w:val="center"/>
          </w:tcPr>
          <w:p w14:paraId="11D81596" w14:textId="77777777" w:rsidR="008F72B9" w:rsidRPr="00E24930" w:rsidRDefault="008F72B9" w:rsidP="008F72B9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Source analysis</w:t>
            </w:r>
          </w:p>
          <w:p w14:paraId="29C0E872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(</w:t>
            </w: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30%)</w:t>
            </w:r>
          </w:p>
        </w:tc>
        <w:tc>
          <w:tcPr>
            <w:tcW w:w="519" w:type="pct"/>
            <w:vMerge w:val="restart"/>
            <w:vAlign w:val="center"/>
          </w:tcPr>
          <w:p w14:paraId="68A225CB" w14:textId="77777777" w:rsidR="008F72B9" w:rsidRPr="00A233EF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2" w:type="pct"/>
            <w:vAlign w:val="center"/>
          </w:tcPr>
          <w:p w14:paraId="2F90C86B" w14:textId="77777777" w:rsidR="008F72B9" w:rsidRPr="00AF32FD" w:rsidRDefault="008F72B9" w:rsidP="008F72B9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60658B62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Due: Semester 2, </w:t>
            </w:r>
          </w:p>
          <w:p w14:paraId="32A118A0" w14:textId="77777777" w:rsidR="008F72B9" w:rsidRPr="00AF32FD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Term 2, Week 7</w:t>
            </w:r>
          </w:p>
        </w:tc>
        <w:tc>
          <w:tcPr>
            <w:tcW w:w="2830" w:type="pct"/>
            <w:vAlign w:val="center"/>
            <w:hideMark/>
          </w:tcPr>
          <w:p w14:paraId="693A8CC9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637F2FC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2: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Source Task </w:t>
            </w:r>
          </w:p>
          <w:p w14:paraId="2B71599B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 xml:space="preserve">A </w:t>
            </w:r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set</w:t>
            </w:r>
            <w:proofErr w:type="gramEnd"/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of written tasks to be completed after the analysis of a series of historical sources related to events, ideas and/or concepts related to social, political or economic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forces within Nazi Germany. </w:t>
            </w:r>
          </w:p>
          <w:p w14:paraId="368761A8" w14:textId="77777777" w:rsidR="008F72B9" w:rsidRPr="0091550F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18"/>
                <w:szCs w:val="18"/>
                <w:lang w:val="en-AU" w:eastAsia="en-AU"/>
              </w:rPr>
            </w:pPr>
          </w:p>
        </w:tc>
      </w:tr>
      <w:tr w:rsidR="008F72B9" w:rsidRPr="0017191C" w14:paraId="74F41381" w14:textId="77777777" w:rsidTr="008F72B9">
        <w:trPr>
          <w:trHeight w:val="20"/>
        </w:trPr>
        <w:tc>
          <w:tcPr>
            <w:tcW w:w="661" w:type="pct"/>
            <w:vMerge/>
            <w:vAlign w:val="center"/>
          </w:tcPr>
          <w:p w14:paraId="3C9FCCA5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597AA511" w14:textId="77777777" w:rsidR="008F72B9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11B66D3" w14:textId="77777777" w:rsidR="008F72B9" w:rsidRDefault="008F72B9" w:rsidP="008F72B9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23448AD7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Semester 2, </w:t>
            </w:r>
          </w:p>
          <w:p w14:paraId="178F19F2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2</w:t>
            </w:r>
          </w:p>
        </w:tc>
        <w:tc>
          <w:tcPr>
            <w:tcW w:w="2830" w:type="pct"/>
            <w:vAlign w:val="center"/>
          </w:tcPr>
          <w:p w14:paraId="67E32976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0BA77D3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4: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Source Task</w:t>
            </w:r>
          </w:p>
          <w:p w14:paraId="5C9398F7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 xml:space="preserve">A </w:t>
            </w:r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set</w:t>
            </w:r>
            <w:proofErr w:type="gramEnd"/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of written tasks to be completed after the analysis of a series of historical sources related to events, ideas and/or concepts related to social, political or economic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forces within Nazi Germany. </w:t>
            </w:r>
          </w:p>
          <w:p w14:paraId="2560283B" w14:textId="77777777" w:rsidR="008F72B9" w:rsidRPr="0091550F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72B9" w:rsidRPr="0017191C" w14:paraId="7BD29E63" w14:textId="77777777" w:rsidTr="008F72B9">
        <w:trPr>
          <w:trHeight w:val="20"/>
        </w:trPr>
        <w:tc>
          <w:tcPr>
            <w:tcW w:w="661" w:type="pct"/>
            <w:vMerge/>
            <w:vAlign w:val="center"/>
          </w:tcPr>
          <w:p w14:paraId="529D4548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7677BA16" w14:textId="77777777" w:rsidR="008F72B9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6A2AE383" w14:textId="77777777" w:rsidR="008F72B9" w:rsidRDefault="008F72B9" w:rsidP="008F72B9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A670CCF" w14:textId="4D84553F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="001278EE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2E630A1D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4</w:t>
            </w:r>
          </w:p>
        </w:tc>
        <w:tc>
          <w:tcPr>
            <w:tcW w:w="2830" w:type="pct"/>
            <w:vAlign w:val="center"/>
          </w:tcPr>
          <w:p w14:paraId="2887B4C2" w14:textId="77777777" w:rsidR="008F72B9" w:rsidRDefault="008F72B9" w:rsidP="008F72B9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6: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Source Task</w:t>
            </w:r>
          </w:p>
          <w:p w14:paraId="792E2F1F" w14:textId="77777777" w:rsidR="008F72B9" w:rsidRPr="0091688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 xml:space="preserve">A </w:t>
            </w:r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set of written tasks to be completed after the analysis of a series of historical sources related to events, ideas and/or concepts related to social, political or economic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forces within Nazi Germany. </w:t>
            </w:r>
          </w:p>
        </w:tc>
      </w:tr>
      <w:tr w:rsidR="008F72B9" w:rsidRPr="0017191C" w14:paraId="4EBC8AE6" w14:textId="77777777" w:rsidTr="008F72B9">
        <w:trPr>
          <w:trHeight w:val="20"/>
        </w:trPr>
        <w:tc>
          <w:tcPr>
            <w:tcW w:w="661" w:type="pct"/>
            <w:vMerge/>
            <w:vAlign w:val="center"/>
          </w:tcPr>
          <w:p w14:paraId="5A132BFB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2C8B2B4E" w14:textId="77777777" w:rsidR="008F72B9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209111F" w14:textId="77777777" w:rsidR="008F72B9" w:rsidRDefault="008F72B9" w:rsidP="008F72B9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60E2BE88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</w:t>
            </w:r>
            <w:bookmarkStart w:id="0" w:name="_GoBack"/>
            <w:bookmarkEnd w:id="0"/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Semester 2, </w:t>
            </w:r>
          </w:p>
          <w:p w14:paraId="75B45360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6</w:t>
            </w:r>
          </w:p>
        </w:tc>
        <w:tc>
          <w:tcPr>
            <w:tcW w:w="2830" w:type="pct"/>
            <w:vAlign w:val="center"/>
          </w:tcPr>
          <w:p w14:paraId="21EF8044" w14:textId="77777777" w:rsidR="008F72B9" w:rsidRDefault="008F72B9" w:rsidP="008F72B9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8: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Source Task</w:t>
            </w:r>
          </w:p>
          <w:p w14:paraId="7C1863E0" w14:textId="77777777" w:rsidR="008F72B9" w:rsidRPr="004D7A6D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 xml:space="preserve">A </w:t>
            </w:r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set of written tasks to be completed after the analysis of a series of historical sources related to events, ideas and/or concepts related to social, political or economic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forces within Nazi Germany. </w:t>
            </w:r>
          </w:p>
        </w:tc>
      </w:tr>
      <w:tr w:rsidR="008F72B9" w:rsidRPr="0017191C" w14:paraId="0099DEA8" w14:textId="77777777" w:rsidTr="008F72B9">
        <w:trPr>
          <w:trHeight w:val="20"/>
        </w:trPr>
        <w:tc>
          <w:tcPr>
            <w:tcW w:w="661" w:type="pct"/>
            <w:vMerge/>
            <w:vAlign w:val="center"/>
          </w:tcPr>
          <w:p w14:paraId="32298394" w14:textId="77777777" w:rsidR="008F72B9" w:rsidRPr="00AF32FD" w:rsidRDefault="008F72B9" w:rsidP="008F72B9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7DA99F6D" w14:textId="77777777" w:rsidR="008F72B9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6F56108E" w14:textId="77777777" w:rsidR="008F72B9" w:rsidRDefault="008F72B9" w:rsidP="008F72B9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53C61072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Semester 2, </w:t>
            </w:r>
          </w:p>
          <w:p w14:paraId="7071BECD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8</w:t>
            </w:r>
          </w:p>
        </w:tc>
        <w:tc>
          <w:tcPr>
            <w:tcW w:w="2830" w:type="pct"/>
            <w:vAlign w:val="center"/>
          </w:tcPr>
          <w:p w14:paraId="56B1B30F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10: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Source Task</w:t>
            </w:r>
          </w:p>
          <w:p w14:paraId="7A2F3890" w14:textId="77777777" w:rsidR="008F72B9" w:rsidRPr="00916889" w:rsidRDefault="008F72B9" w:rsidP="008F72B9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 xml:space="preserve">A </w:t>
            </w:r>
            <w:r w:rsidRPr="0091688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set of written tasks to be completed after the analysis of a series of historical sources related to events, ideas and/or concepts related to social, political or economic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forces within Nazi Germany. </w:t>
            </w:r>
          </w:p>
        </w:tc>
      </w:tr>
      <w:tr w:rsidR="008F72B9" w:rsidRPr="0017191C" w14:paraId="3F7D04E2" w14:textId="77777777" w:rsidTr="008F72B9">
        <w:trPr>
          <w:trHeight w:val="720"/>
        </w:trPr>
        <w:tc>
          <w:tcPr>
            <w:tcW w:w="661" w:type="pct"/>
            <w:vMerge/>
            <w:vAlign w:val="center"/>
          </w:tcPr>
          <w:p w14:paraId="29FF8DB4" w14:textId="77777777" w:rsidR="008F72B9" w:rsidRPr="00AF32FD" w:rsidRDefault="008F72B9" w:rsidP="008F72B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4BEBEE7C" w14:textId="77777777" w:rsidR="008F72B9" w:rsidRPr="00AF32FD" w:rsidRDefault="008F72B9" w:rsidP="008F72B9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3528E3F3" w14:textId="77777777" w:rsidR="008F72B9" w:rsidRPr="00AF32FD" w:rsidRDefault="008F72B9" w:rsidP="008F72B9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7CBDBBCA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2,</w:t>
            </w:r>
          </w:p>
          <w:p w14:paraId="15DA1E69" w14:textId="77777777" w:rsidR="008F72B9" w:rsidRPr="00AF32FD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Term 3</w:t>
            </w:r>
            <w:r w:rsidRPr="000B0A4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  <w:r w:rsidRPr="000B0A48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830" w:type="pct"/>
            <w:vAlign w:val="center"/>
          </w:tcPr>
          <w:p w14:paraId="6BCD5684" w14:textId="77777777" w:rsidR="008F72B9" w:rsidRPr="00916889" w:rsidRDefault="008F72B9" w:rsidP="008F72B9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7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="Arial"/>
                <w:bCs/>
                <w:sz w:val="20"/>
                <w:szCs w:val="20"/>
              </w:rPr>
              <w:t xml:space="preserve"> Nazism in Germany 1918-1945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Nazi Germany.</w:t>
            </w:r>
          </w:p>
        </w:tc>
      </w:tr>
      <w:tr w:rsidR="008F72B9" w:rsidRPr="0017191C" w14:paraId="05FD5DAB" w14:textId="77777777" w:rsidTr="008F72B9">
        <w:trPr>
          <w:trHeight w:val="775"/>
        </w:trPr>
        <w:tc>
          <w:tcPr>
            <w:tcW w:w="661" w:type="pct"/>
            <w:vMerge/>
            <w:vAlign w:val="center"/>
          </w:tcPr>
          <w:p w14:paraId="3A31208D" w14:textId="77777777" w:rsidR="008F72B9" w:rsidRPr="00AF32FD" w:rsidRDefault="008F72B9" w:rsidP="008F72B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09BAA1E2" w14:textId="77777777" w:rsidR="008F72B9" w:rsidRPr="00AF32FD" w:rsidRDefault="008F72B9" w:rsidP="008F72B9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57E11AB7" w14:textId="77777777" w:rsidR="008F72B9" w:rsidRDefault="008F72B9" w:rsidP="008F72B9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10%</w:t>
            </w:r>
          </w:p>
        </w:tc>
        <w:tc>
          <w:tcPr>
            <w:tcW w:w="568" w:type="pct"/>
            <w:vAlign w:val="center"/>
          </w:tcPr>
          <w:p w14:paraId="71CAC07C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0A47455E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10</w:t>
            </w:r>
          </w:p>
          <w:p w14:paraId="6B3CE569" w14:textId="77777777" w:rsidR="008F72B9" w:rsidRPr="00AF32FD" w:rsidRDefault="008F72B9" w:rsidP="008F72B9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2830" w:type="pct"/>
            <w:vAlign w:val="center"/>
          </w:tcPr>
          <w:p w14:paraId="3AFFE4E8" w14:textId="4F8F4509" w:rsidR="008F72B9" w:rsidRPr="004D7A6D" w:rsidRDefault="008F72B9" w:rsidP="008F72B9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Source </w:t>
            </w:r>
            <w:proofErr w:type="gramStart"/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Analysis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Two</w:t>
            </w:r>
            <w:proofErr w:type="gramEnd"/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Nazi Germany.</w:t>
            </w:r>
          </w:p>
        </w:tc>
      </w:tr>
      <w:tr w:rsidR="008F72B9" w:rsidRPr="0017191C" w14:paraId="4C15F6A2" w14:textId="77777777" w:rsidTr="008F72B9">
        <w:trPr>
          <w:trHeight w:val="543"/>
        </w:trPr>
        <w:tc>
          <w:tcPr>
            <w:tcW w:w="661" w:type="pct"/>
            <w:vMerge w:val="restart"/>
            <w:vAlign w:val="center"/>
          </w:tcPr>
          <w:p w14:paraId="63FF243D" w14:textId="77777777" w:rsidR="008F72B9" w:rsidRDefault="008F72B9" w:rsidP="008F72B9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Explanation</w:t>
            </w:r>
          </w:p>
          <w:p w14:paraId="4E1E1E10" w14:textId="77777777" w:rsidR="008F72B9" w:rsidRPr="00AF32FD" w:rsidRDefault="008F72B9" w:rsidP="008F72B9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(20%) </w:t>
            </w:r>
          </w:p>
        </w:tc>
        <w:tc>
          <w:tcPr>
            <w:tcW w:w="519" w:type="pct"/>
            <w:vMerge w:val="restart"/>
            <w:vAlign w:val="center"/>
          </w:tcPr>
          <w:p w14:paraId="747426D9" w14:textId="77777777" w:rsidR="008F72B9" w:rsidRPr="00A233EF" w:rsidRDefault="008F72B9" w:rsidP="008F72B9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27034746" w14:textId="77777777" w:rsidR="008F72B9" w:rsidRPr="00AF32FD" w:rsidRDefault="008F72B9" w:rsidP="008F72B9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43D20665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6B4C32D8" w14:textId="77777777" w:rsidR="008F72B9" w:rsidRPr="00AB7B44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</w:t>
            </w: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Week 2</w:t>
            </w:r>
          </w:p>
        </w:tc>
        <w:tc>
          <w:tcPr>
            <w:tcW w:w="2830" w:type="pct"/>
            <w:vAlign w:val="center"/>
          </w:tcPr>
          <w:p w14:paraId="654786B9" w14:textId="77777777" w:rsidR="008F72B9" w:rsidRDefault="008F72B9" w:rsidP="008F72B9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3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04084399" w14:textId="77777777" w:rsidR="008F72B9" w:rsidRPr="00F474DE" w:rsidRDefault="008F72B9" w:rsidP="008F72B9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  <w:r w:rsidRPr="004C3AF0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A closed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-book essay task related to the challenges that the Weimar Republic faced.</w:t>
            </w:r>
          </w:p>
        </w:tc>
      </w:tr>
      <w:tr w:rsidR="008F72B9" w:rsidRPr="0017191C" w14:paraId="05E71B5C" w14:textId="77777777" w:rsidTr="008F72B9">
        <w:trPr>
          <w:trHeight w:val="785"/>
        </w:trPr>
        <w:tc>
          <w:tcPr>
            <w:tcW w:w="661" w:type="pct"/>
            <w:vMerge/>
            <w:vAlign w:val="center"/>
          </w:tcPr>
          <w:p w14:paraId="01A38B95" w14:textId="77777777" w:rsidR="008F72B9" w:rsidRPr="00AF32FD" w:rsidRDefault="008F72B9" w:rsidP="008F72B9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7A2E87BA" w14:textId="77777777" w:rsidR="008F72B9" w:rsidRPr="00AF32FD" w:rsidRDefault="008F72B9" w:rsidP="008F72B9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6619D80A" w14:textId="77777777" w:rsidR="008F72B9" w:rsidRPr="00AF32FD" w:rsidRDefault="008F72B9" w:rsidP="008F72B9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0881EB8D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7B36339F" w14:textId="77777777" w:rsidR="008F72B9" w:rsidRDefault="008F72B9" w:rsidP="008F72B9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6</w:t>
            </w:r>
          </w:p>
          <w:p w14:paraId="69674BD4" w14:textId="77777777" w:rsidR="008F72B9" w:rsidRPr="00AF32FD" w:rsidRDefault="008F72B9" w:rsidP="008F72B9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</w:p>
        </w:tc>
        <w:tc>
          <w:tcPr>
            <w:tcW w:w="2830" w:type="pct"/>
            <w:vAlign w:val="center"/>
          </w:tcPr>
          <w:p w14:paraId="3AD4E19A" w14:textId="77777777" w:rsidR="008F72B9" w:rsidRDefault="008F72B9" w:rsidP="008F72B9">
            <w:pPr>
              <w:pStyle w:val="Title"/>
              <w:ind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Topic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Nazism in Germany 1918-1945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: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13DFA5C4" w14:textId="77777777" w:rsidR="008F72B9" w:rsidRPr="00F474DE" w:rsidRDefault="008F72B9" w:rsidP="008F72B9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book essay task related to the social movement towards extremism.</w:t>
            </w:r>
          </w:p>
        </w:tc>
      </w:tr>
      <w:tr w:rsidR="008F72B9" w:rsidRPr="0017191C" w14:paraId="0596B518" w14:textId="77777777" w:rsidTr="008F72B9">
        <w:trPr>
          <w:trHeight w:val="1331"/>
        </w:trPr>
        <w:tc>
          <w:tcPr>
            <w:tcW w:w="661" w:type="pct"/>
            <w:vAlign w:val="center"/>
          </w:tcPr>
          <w:p w14:paraId="0E115305" w14:textId="77777777" w:rsidR="008F72B9" w:rsidRPr="00E24930" w:rsidRDefault="008F72B9" w:rsidP="008F72B9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Examination</w:t>
            </w:r>
          </w:p>
          <w:p w14:paraId="49AA9BF1" w14:textId="77777777" w:rsidR="008F72B9" w:rsidRPr="00AF32FD" w:rsidRDefault="008F72B9" w:rsidP="008F72B9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(30%)</w:t>
            </w:r>
          </w:p>
        </w:tc>
        <w:tc>
          <w:tcPr>
            <w:tcW w:w="519" w:type="pct"/>
            <w:vAlign w:val="center"/>
          </w:tcPr>
          <w:p w14:paraId="312D3E13" w14:textId="77777777" w:rsidR="008F72B9" w:rsidRPr="00A233EF" w:rsidRDefault="008F72B9" w:rsidP="008F72B9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2FB32A5B" w14:textId="77777777" w:rsidR="008F72B9" w:rsidRPr="00AF32FD" w:rsidRDefault="008F72B9" w:rsidP="008F72B9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076CBB88" w14:textId="77777777" w:rsidR="008F72B9" w:rsidRPr="00AF32FD" w:rsidRDefault="008F72B9" w:rsidP="008F72B9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Term 4, Week 2 </w:t>
            </w:r>
          </w:p>
        </w:tc>
        <w:tc>
          <w:tcPr>
            <w:tcW w:w="2830" w:type="pct"/>
            <w:vAlign w:val="center"/>
          </w:tcPr>
          <w:p w14:paraId="7162F50B" w14:textId="77777777" w:rsidR="008F72B9" w:rsidRDefault="008F72B9" w:rsidP="008F72B9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Examination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Nazi Germany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Essay tasks; Two Source Analysis task.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7C5FA060" w14:textId="77777777" w:rsidR="008F72B9" w:rsidRPr="0031524E" w:rsidRDefault="008F72B9" w:rsidP="008F72B9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7B988CF7" w14:textId="77777777" w:rsidR="008F72B9" w:rsidRPr="0031524E" w:rsidRDefault="008F72B9" w:rsidP="008F72B9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31524E">
              <w:rPr>
                <w:rFonts w:ascii="Calibri" w:hAnsi="Calibri"/>
                <w:b w:val="0"/>
                <w:sz w:val="20"/>
                <w:szCs w:val="20"/>
              </w:rPr>
              <w:t>In preparation for Unit 3 and Unit 4, the examination should reflect the examination design brief included in the ATAR Year 12 syllabus for this course.</w:t>
            </w:r>
          </w:p>
          <w:p w14:paraId="2664D6F1" w14:textId="77777777" w:rsidR="008F72B9" w:rsidRPr="00F474DE" w:rsidRDefault="008F72B9" w:rsidP="008F72B9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8F72B9" w:rsidRPr="0017191C" w14:paraId="69FDFAE6" w14:textId="77777777" w:rsidTr="008F72B9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01AE0F85" w14:textId="77777777" w:rsidR="008F72B9" w:rsidRPr="004F2F81" w:rsidRDefault="008F72B9" w:rsidP="008F72B9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0D9624D5" w14:textId="77777777" w:rsidR="008F72B9" w:rsidRPr="004F2F81" w:rsidRDefault="008F72B9" w:rsidP="008F72B9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422" w:type="pct"/>
            <w:shd w:val="clear" w:color="auto" w:fill="E4D8EB" w:themeFill="accent4" w:themeFillTint="66"/>
            <w:vAlign w:val="center"/>
          </w:tcPr>
          <w:p w14:paraId="540FA5BE" w14:textId="77777777" w:rsidR="008F72B9" w:rsidRPr="004F2F81" w:rsidRDefault="008F72B9" w:rsidP="008F72B9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568" w:type="pct"/>
            <w:shd w:val="clear" w:color="auto" w:fill="E4D8EB" w:themeFill="accent4" w:themeFillTint="66"/>
          </w:tcPr>
          <w:p w14:paraId="77565ADD" w14:textId="77777777" w:rsidR="008F72B9" w:rsidRPr="0017191C" w:rsidRDefault="008F72B9" w:rsidP="008F72B9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46E8BF41" w14:textId="77777777" w:rsidR="008F72B9" w:rsidRPr="0017191C" w:rsidRDefault="008F72B9" w:rsidP="008F72B9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75ADC206" w14:textId="77777777" w:rsidR="008E4261" w:rsidRPr="00B04730" w:rsidRDefault="008E4261" w:rsidP="008E4261">
      <w:pPr>
        <w:rPr>
          <w:sz w:val="18"/>
          <w:szCs w:val="18"/>
          <w:lang w:val="en-GB" w:eastAsia="ja-JP"/>
        </w:rPr>
      </w:pPr>
    </w:p>
    <w:p w14:paraId="50F72A1F" w14:textId="77777777" w:rsidR="00F00E26" w:rsidRPr="00B04730" w:rsidRDefault="00F00E26" w:rsidP="00F00E26">
      <w:pPr>
        <w:rPr>
          <w:sz w:val="18"/>
          <w:szCs w:val="18"/>
          <w:lang w:val="en-GB" w:eastAsia="ja-JP"/>
        </w:rPr>
      </w:pPr>
    </w:p>
    <w:p w14:paraId="3517C24D" w14:textId="77777777" w:rsidR="00F00E26" w:rsidRDefault="00F00E26" w:rsidP="00F00E26">
      <w:pPr>
        <w:rPr>
          <w:sz w:val="18"/>
          <w:szCs w:val="18"/>
          <w:lang w:val="en-GB" w:eastAsia="ja-JP"/>
        </w:rPr>
      </w:pPr>
    </w:p>
    <w:p w14:paraId="6B85D20C" w14:textId="77777777" w:rsidR="00F00E26" w:rsidRDefault="00F00E26" w:rsidP="00F00E26">
      <w:pPr>
        <w:rPr>
          <w:sz w:val="18"/>
          <w:szCs w:val="18"/>
          <w:lang w:val="en-GB" w:eastAsia="ja-JP"/>
        </w:rPr>
      </w:pPr>
    </w:p>
    <w:p w14:paraId="25F9476F" w14:textId="77777777" w:rsidR="008E4261" w:rsidRDefault="008E4261" w:rsidP="008E4261">
      <w:pPr>
        <w:rPr>
          <w:sz w:val="18"/>
          <w:szCs w:val="18"/>
          <w:lang w:val="en-GB" w:eastAsia="ja-JP"/>
        </w:rPr>
      </w:pPr>
    </w:p>
    <w:p w14:paraId="14F2F347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sectPr w:rsidR="008E4261" w:rsidSect="00B0473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/>
      <w:pgMar w:top="284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D90BF4" w14:textId="77777777" w:rsidR="0015272C" w:rsidRDefault="0015272C" w:rsidP="00E35001">
      <w:r>
        <w:separator/>
      </w:r>
    </w:p>
  </w:endnote>
  <w:endnote w:type="continuationSeparator" w:id="0">
    <w:p w14:paraId="78431ABF" w14:textId="77777777" w:rsidR="0015272C" w:rsidRDefault="0015272C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FD679" w14:textId="77777777" w:rsidR="00E24930" w:rsidRPr="00897899" w:rsidRDefault="00E2493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20FDD" w14:textId="77777777" w:rsidR="00E24930" w:rsidRPr="00A41897" w:rsidRDefault="00E24930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6992AF" w14:textId="77777777" w:rsidR="0015272C" w:rsidRDefault="0015272C" w:rsidP="00E35001">
      <w:r>
        <w:separator/>
      </w:r>
    </w:p>
  </w:footnote>
  <w:footnote w:type="continuationSeparator" w:id="0">
    <w:p w14:paraId="2314E974" w14:textId="77777777" w:rsidR="0015272C" w:rsidRDefault="0015272C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F1669" w14:textId="1760D2CD" w:rsidR="00E24930" w:rsidRDefault="00E24930">
    <w:pPr>
      <w:pStyle w:val="Header"/>
    </w:pPr>
  </w:p>
  <w:p w14:paraId="1F4DAFE1" w14:textId="77777777" w:rsidR="00E24930" w:rsidRDefault="00E249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1A9A69" w14:textId="0CE0A547" w:rsidR="00F00E26" w:rsidRPr="00F00E26" w:rsidRDefault="00F00E26" w:rsidP="00F00E26">
    <w:pPr>
      <w:pStyle w:val="Heading2"/>
      <w:spacing w:before="0" w:after="0"/>
      <w:ind w:left="-426" w:firstLine="426"/>
      <w:rPr>
        <w:b/>
        <w:sz w:val="36"/>
        <w:szCs w:val="3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3C306F" w14:textId="77777777" w:rsidR="00A001F2" w:rsidRPr="00E24930" w:rsidRDefault="00A001F2" w:rsidP="00A001F2">
    <w:pPr>
      <w:pStyle w:val="Heading1"/>
      <w:ind w:left="0" w:firstLine="720"/>
      <w:rPr>
        <w:b/>
        <w:sz w:val="36"/>
        <w:szCs w:val="36"/>
      </w:rPr>
    </w:pPr>
    <w:r>
      <w:rPr>
        <w:b/>
        <w:noProof/>
        <w:color w:val="46328C"/>
        <w:sz w:val="32"/>
        <w:lang w:val="en-AU" w:eastAsia="en-AU"/>
      </w:rPr>
      <w:drawing>
        <wp:anchor distT="0" distB="0" distL="114300" distR="114300" simplePos="0" relativeHeight="251659264" behindDoc="1" locked="0" layoutInCell="1" allowOverlap="1" wp14:anchorId="37F18F4E" wp14:editId="49136CC4">
          <wp:simplePos x="0" y="0"/>
          <wp:positionH relativeFrom="column">
            <wp:posOffset>8317230</wp:posOffset>
          </wp:positionH>
          <wp:positionV relativeFrom="paragraph">
            <wp:posOffset>-185420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24930">
      <w:rPr>
        <w:b/>
        <w:sz w:val="36"/>
        <w:szCs w:val="36"/>
      </w:rPr>
      <w:t xml:space="preserve">Assessment Outline: Modern History – ATAR Year 11: </w:t>
    </w:r>
  </w:p>
  <w:p w14:paraId="35BBE380" w14:textId="08E27828" w:rsidR="00E24930" w:rsidRPr="00E24930" w:rsidRDefault="00A001F2" w:rsidP="00A001F2">
    <w:pPr>
      <w:pStyle w:val="Heading2"/>
      <w:spacing w:before="0" w:after="0"/>
      <w:ind w:left="720"/>
      <w:rPr>
        <w:b/>
        <w:sz w:val="36"/>
        <w:szCs w:val="36"/>
      </w:rPr>
    </w:pPr>
    <w:r>
      <w:rPr>
        <w:b/>
        <w:sz w:val="36"/>
        <w:szCs w:val="36"/>
      </w:rPr>
      <w:t>Unit 2</w:t>
    </w:r>
    <w:r w:rsidRPr="00E24930">
      <w:rPr>
        <w:b/>
        <w:sz w:val="36"/>
        <w:szCs w:val="36"/>
      </w:rPr>
      <w:t xml:space="preserve"> –</w:t>
    </w:r>
    <w:r>
      <w:rPr>
        <w:b/>
        <w:sz w:val="36"/>
        <w:szCs w:val="36"/>
      </w:rPr>
      <w:t>Movements for Change in the 20</w:t>
    </w:r>
    <w:r w:rsidRPr="00742D25">
      <w:rPr>
        <w:b/>
        <w:sz w:val="36"/>
        <w:szCs w:val="36"/>
        <w:vertAlign w:val="superscript"/>
      </w:rPr>
      <w:t>th</w:t>
    </w:r>
    <w:r>
      <w:rPr>
        <w:b/>
        <w:sz w:val="36"/>
        <w:szCs w:val="36"/>
      </w:rPr>
      <w:t xml:space="preserve"> Century (Elective 6</w:t>
    </w:r>
    <w:r w:rsidRPr="00E24930">
      <w:rPr>
        <w:b/>
        <w:sz w:val="36"/>
        <w:szCs w:val="36"/>
      </w:rPr>
      <w:t xml:space="preserve">: </w:t>
    </w:r>
    <w:r>
      <w:rPr>
        <w:b/>
        <w:sz w:val="36"/>
        <w:szCs w:val="36"/>
      </w:rPr>
      <w:t>Nazism in Germany 1918-1945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2087F"/>
    <w:rsid w:val="000424CB"/>
    <w:rsid w:val="00073688"/>
    <w:rsid w:val="00095331"/>
    <w:rsid w:val="000A3D05"/>
    <w:rsid w:val="000C2C98"/>
    <w:rsid w:val="000C5216"/>
    <w:rsid w:val="000E2055"/>
    <w:rsid w:val="000E3AF4"/>
    <w:rsid w:val="000E641D"/>
    <w:rsid w:val="001278EE"/>
    <w:rsid w:val="0013404D"/>
    <w:rsid w:val="0015272C"/>
    <w:rsid w:val="00170D34"/>
    <w:rsid w:val="0017191C"/>
    <w:rsid w:val="0018039B"/>
    <w:rsid w:val="0018429F"/>
    <w:rsid w:val="001869B3"/>
    <w:rsid w:val="001931C0"/>
    <w:rsid w:val="001B1EAB"/>
    <w:rsid w:val="001B4B7B"/>
    <w:rsid w:val="00200736"/>
    <w:rsid w:val="00202E46"/>
    <w:rsid w:val="00206296"/>
    <w:rsid w:val="002237AD"/>
    <w:rsid w:val="00241684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63BB"/>
    <w:rsid w:val="00307024"/>
    <w:rsid w:val="00313837"/>
    <w:rsid w:val="0031524E"/>
    <w:rsid w:val="00315761"/>
    <w:rsid w:val="00316ED5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388B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514399"/>
    <w:rsid w:val="00523C56"/>
    <w:rsid w:val="0053723F"/>
    <w:rsid w:val="005442C0"/>
    <w:rsid w:val="00571385"/>
    <w:rsid w:val="00590104"/>
    <w:rsid w:val="005A4B87"/>
    <w:rsid w:val="005B4B65"/>
    <w:rsid w:val="005B5857"/>
    <w:rsid w:val="0060573A"/>
    <w:rsid w:val="006205A5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84CE9"/>
    <w:rsid w:val="007C5B95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C4F6B"/>
    <w:rsid w:val="008E4261"/>
    <w:rsid w:val="008F290C"/>
    <w:rsid w:val="008F72B9"/>
    <w:rsid w:val="0091550F"/>
    <w:rsid w:val="009160F5"/>
    <w:rsid w:val="0091790E"/>
    <w:rsid w:val="009611AB"/>
    <w:rsid w:val="00987428"/>
    <w:rsid w:val="00996731"/>
    <w:rsid w:val="009B2B32"/>
    <w:rsid w:val="009E38A1"/>
    <w:rsid w:val="00A001F2"/>
    <w:rsid w:val="00A0705A"/>
    <w:rsid w:val="00A12808"/>
    <w:rsid w:val="00A14612"/>
    <w:rsid w:val="00A233EF"/>
    <w:rsid w:val="00A26B1A"/>
    <w:rsid w:val="00A3348F"/>
    <w:rsid w:val="00A44EC6"/>
    <w:rsid w:val="00A47EBE"/>
    <w:rsid w:val="00A50ECC"/>
    <w:rsid w:val="00A57E85"/>
    <w:rsid w:val="00A61F19"/>
    <w:rsid w:val="00A672E2"/>
    <w:rsid w:val="00A75CE9"/>
    <w:rsid w:val="00AB2557"/>
    <w:rsid w:val="00AB753B"/>
    <w:rsid w:val="00AF32FD"/>
    <w:rsid w:val="00AF3F0B"/>
    <w:rsid w:val="00AF607B"/>
    <w:rsid w:val="00B04730"/>
    <w:rsid w:val="00B0709B"/>
    <w:rsid w:val="00B117F3"/>
    <w:rsid w:val="00B329C8"/>
    <w:rsid w:val="00B4330D"/>
    <w:rsid w:val="00B46006"/>
    <w:rsid w:val="00B767B6"/>
    <w:rsid w:val="00B93360"/>
    <w:rsid w:val="00BA0BAA"/>
    <w:rsid w:val="00BA447E"/>
    <w:rsid w:val="00BB0BC2"/>
    <w:rsid w:val="00BC29F2"/>
    <w:rsid w:val="00BC4230"/>
    <w:rsid w:val="00BD4C1C"/>
    <w:rsid w:val="00BF66E5"/>
    <w:rsid w:val="00C060E4"/>
    <w:rsid w:val="00C26830"/>
    <w:rsid w:val="00C33853"/>
    <w:rsid w:val="00C34582"/>
    <w:rsid w:val="00C6570F"/>
    <w:rsid w:val="00C66D64"/>
    <w:rsid w:val="00C87FDA"/>
    <w:rsid w:val="00CB187F"/>
    <w:rsid w:val="00CF2B72"/>
    <w:rsid w:val="00D02FC4"/>
    <w:rsid w:val="00D3543E"/>
    <w:rsid w:val="00D42DF7"/>
    <w:rsid w:val="00D908E8"/>
    <w:rsid w:val="00D91753"/>
    <w:rsid w:val="00DC0357"/>
    <w:rsid w:val="00DC04C7"/>
    <w:rsid w:val="00DC50A1"/>
    <w:rsid w:val="00DE7C6C"/>
    <w:rsid w:val="00DF1929"/>
    <w:rsid w:val="00DF6261"/>
    <w:rsid w:val="00E045B3"/>
    <w:rsid w:val="00E062E2"/>
    <w:rsid w:val="00E20FFB"/>
    <w:rsid w:val="00E24930"/>
    <w:rsid w:val="00E33F28"/>
    <w:rsid w:val="00E35001"/>
    <w:rsid w:val="00E6067C"/>
    <w:rsid w:val="00E606D7"/>
    <w:rsid w:val="00E60D62"/>
    <w:rsid w:val="00E63C3E"/>
    <w:rsid w:val="00E66989"/>
    <w:rsid w:val="00E70121"/>
    <w:rsid w:val="00EB1E15"/>
    <w:rsid w:val="00EB55F2"/>
    <w:rsid w:val="00EB7302"/>
    <w:rsid w:val="00ED327C"/>
    <w:rsid w:val="00ED4901"/>
    <w:rsid w:val="00ED690C"/>
    <w:rsid w:val="00EE308C"/>
    <w:rsid w:val="00EF4735"/>
    <w:rsid w:val="00F00820"/>
    <w:rsid w:val="00F00E26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A27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  <w:tab w:val="num" w:pos="360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  <w:tab w:val="num" w:pos="360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7D4C9-2933-453F-8400-7B0EAE5AF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E9AA152A</Template>
  <TotalTime>3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HARRIS Adam</cp:lastModifiedBy>
  <cp:revision>7</cp:revision>
  <cp:lastPrinted>2018-06-20T01:28:00Z</cp:lastPrinted>
  <dcterms:created xsi:type="dcterms:W3CDTF">2018-06-09T06:49:00Z</dcterms:created>
  <dcterms:modified xsi:type="dcterms:W3CDTF">2018-06-21T00:30:00Z</dcterms:modified>
</cp:coreProperties>
</file>