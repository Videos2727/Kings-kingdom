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7C7" w:rsidRDefault="00055969">
      <w:r>
        <w:t>Week 6 modern history</w:t>
      </w:r>
    </w:p>
    <w:p w:rsidR="00055969" w:rsidRDefault="00055969"/>
    <w:p w:rsidR="00055969" w:rsidRDefault="00055969">
      <w:r>
        <w:t>Lesson 1</w:t>
      </w:r>
    </w:p>
    <w:p w:rsidR="00BD53EE" w:rsidRDefault="00BD53EE" w:rsidP="00BD53EE">
      <w:pPr>
        <w:pStyle w:val="ListParagraph"/>
        <w:numPr>
          <w:ilvl w:val="0"/>
          <w:numId w:val="1"/>
        </w:numPr>
      </w:pPr>
      <w:r>
        <w:t>Review exams</w:t>
      </w:r>
    </w:p>
    <w:p w:rsidR="00BD53EE" w:rsidRDefault="00BD53EE" w:rsidP="00BD53EE">
      <w:pPr>
        <w:pStyle w:val="ListParagraph"/>
        <w:numPr>
          <w:ilvl w:val="1"/>
          <w:numId w:val="1"/>
        </w:numPr>
      </w:pPr>
      <w:r>
        <w:t>Go through each section and provide written feedback</w:t>
      </w:r>
    </w:p>
    <w:p w:rsidR="00BD53EE" w:rsidRDefault="00BD53EE" w:rsidP="00BD53EE">
      <w:pPr>
        <w:pStyle w:val="ListParagraph"/>
        <w:numPr>
          <w:ilvl w:val="1"/>
          <w:numId w:val="1"/>
        </w:numPr>
      </w:pPr>
      <w:r>
        <w:t>2 stars and a wish/SWOT self-reflection</w:t>
      </w:r>
    </w:p>
    <w:p w:rsidR="00B64CEC" w:rsidRDefault="00B64CEC" w:rsidP="00B64CEC">
      <w:pPr>
        <w:pStyle w:val="ListParagraph"/>
        <w:numPr>
          <w:ilvl w:val="0"/>
          <w:numId w:val="1"/>
        </w:numPr>
      </w:pPr>
      <w:r>
        <w:t>Farewell of America</w:t>
      </w:r>
      <w:bookmarkStart w:id="0" w:name="_GoBack"/>
      <w:bookmarkEnd w:id="0"/>
    </w:p>
    <w:p w:rsidR="00B64CEC" w:rsidRDefault="00B64CEC" w:rsidP="00B64CEC">
      <w:pPr>
        <w:pStyle w:val="ListParagraph"/>
        <w:numPr>
          <w:ilvl w:val="1"/>
          <w:numId w:val="1"/>
        </w:numPr>
      </w:pPr>
      <w:r>
        <w:t>Revise each period social, economic, political</w:t>
      </w:r>
    </w:p>
    <w:p w:rsidR="00B64CEC" w:rsidRDefault="00B64CEC" w:rsidP="00B64CEC">
      <w:pPr>
        <w:pStyle w:val="ListParagraph"/>
        <w:numPr>
          <w:ilvl w:val="1"/>
          <w:numId w:val="1"/>
        </w:numPr>
      </w:pPr>
      <w:r>
        <w:t xml:space="preserve">1850-1890 </w:t>
      </w:r>
    </w:p>
    <w:p w:rsidR="00B64CEC" w:rsidRDefault="00B64CEC" w:rsidP="00B64CEC">
      <w:pPr>
        <w:pStyle w:val="ListParagraph"/>
        <w:numPr>
          <w:ilvl w:val="2"/>
          <w:numId w:val="1"/>
        </w:numPr>
      </w:pPr>
      <w:r>
        <w:t>Gilded age</w:t>
      </w:r>
    </w:p>
    <w:p w:rsidR="00B64CEC" w:rsidRDefault="00B64CEC" w:rsidP="00B64CEC">
      <w:pPr>
        <w:pStyle w:val="ListParagraph"/>
        <w:numPr>
          <w:ilvl w:val="2"/>
          <w:numId w:val="1"/>
        </w:numPr>
      </w:pPr>
      <w:r>
        <w:t xml:space="preserve">Monopolies </w:t>
      </w:r>
    </w:p>
    <w:p w:rsidR="00B64CEC" w:rsidRDefault="00B64CEC" w:rsidP="00B64CEC">
      <w:pPr>
        <w:pStyle w:val="ListParagraph"/>
        <w:numPr>
          <w:ilvl w:val="2"/>
          <w:numId w:val="1"/>
        </w:numPr>
      </w:pPr>
      <w:r>
        <w:t xml:space="preserve">Railways </w:t>
      </w:r>
    </w:p>
    <w:p w:rsidR="00B64CEC" w:rsidRDefault="00B64CEC" w:rsidP="00B64CEC">
      <w:pPr>
        <w:pStyle w:val="ListParagraph"/>
        <w:numPr>
          <w:ilvl w:val="1"/>
          <w:numId w:val="1"/>
        </w:numPr>
      </w:pPr>
      <w:r>
        <w:t>1890-1917</w:t>
      </w:r>
    </w:p>
    <w:p w:rsidR="00B64CEC" w:rsidRDefault="00B64CEC" w:rsidP="00B64CEC">
      <w:pPr>
        <w:pStyle w:val="ListParagraph"/>
        <w:numPr>
          <w:ilvl w:val="2"/>
          <w:numId w:val="1"/>
        </w:numPr>
      </w:pPr>
      <w:r>
        <w:t>Progressive era</w:t>
      </w:r>
    </w:p>
    <w:p w:rsidR="00B64CEC" w:rsidRDefault="00B64CEC" w:rsidP="00B64CEC">
      <w:pPr>
        <w:pStyle w:val="ListParagraph"/>
        <w:numPr>
          <w:ilvl w:val="2"/>
          <w:numId w:val="1"/>
        </w:numPr>
      </w:pPr>
      <w:r>
        <w:t xml:space="preserve">Presidencies </w:t>
      </w:r>
    </w:p>
    <w:p w:rsidR="00BD53EE" w:rsidRDefault="00B64CEC" w:rsidP="00BD53EE">
      <w:pPr>
        <w:pStyle w:val="ListParagraph"/>
        <w:numPr>
          <w:ilvl w:val="2"/>
          <w:numId w:val="1"/>
        </w:numPr>
      </w:pPr>
      <w:r>
        <w:t>WW1</w:t>
      </w:r>
    </w:p>
    <w:p w:rsidR="00055969" w:rsidRDefault="00055969" w:rsidP="00055969">
      <w:pPr>
        <w:pStyle w:val="ListParagraph"/>
        <w:numPr>
          <w:ilvl w:val="0"/>
          <w:numId w:val="1"/>
        </w:numPr>
      </w:pPr>
      <w:r>
        <w:t>Review syllabus</w:t>
      </w:r>
      <w:r w:rsidR="00BD53EE">
        <w:t>-unit 2</w:t>
      </w:r>
    </w:p>
    <w:p w:rsidR="00055969" w:rsidRDefault="00055969" w:rsidP="00055969">
      <w:pPr>
        <w:pStyle w:val="ListParagraph"/>
        <w:numPr>
          <w:ilvl w:val="0"/>
          <w:numId w:val="1"/>
        </w:numPr>
      </w:pPr>
      <w:r>
        <w:t>Hand out course outline with readings</w:t>
      </w:r>
    </w:p>
    <w:p w:rsidR="00055969" w:rsidRDefault="00055969" w:rsidP="00055969">
      <w:pPr>
        <w:pStyle w:val="ListParagraph"/>
        <w:numPr>
          <w:ilvl w:val="0"/>
          <w:numId w:val="1"/>
        </w:numPr>
      </w:pPr>
      <w:r>
        <w:t>Hand out revision booklet and explain</w:t>
      </w:r>
    </w:p>
    <w:p w:rsidR="00055969" w:rsidRDefault="00055969" w:rsidP="00055969">
      <w:pPr>
        <w:pStyle w:val="ListParagraph"/>
        <w:numPr>
          <w:ilvl w:val="0"/>
          <w:numId w:val="1"/>
        </w:numPr>
      </w:pPr>
      <w:r>
        <w:t xml:space="preserve">Look at </w:t>
      </w:r>
      <w:r w:rsidR="00BD53EE">
        <w:rPr>
          <w:b/>
        </w:rPr>
        <w:t xml:space="preserve">short </w:t>
      </w:r>
      <w:r>
        <w:t>video</w:t>
      </w:r>
      <w:r w:rsidR="00F47A21">
        <w:t>/</w:t>
      </w:r>
      <w:r w:rsidR="00F47A21" w:rsidRPr="00F47A21">
        <w:rPr>
          <w:b/>
        </w:rPr>
        <w:t>facts</w:t>
      </w:r>
      <w:r>
        <w:t xml:space="preserve"> overview of period – get students interested</w:t>
      </w:r>
      <w:r w:rsidR="0026385F">
        <w:t xml:space="preserve"> (twin experiment video? </w:t>
      </w:r>
      <w:hyperlink r:id="rId5" w:history="1">
        <w:r w:rsidR="0026385F">
          <w:rPr>
            <w:rStyle w:val="Hyperlink"/>
          </w:rPr>
          <w:t>https://www.youtube.com/watch?v=gdgPAetNY5U</w:t>
        </w:r>
      </w:hyperlink>
      <w:r w:rsidR="0026385F">
        <w:t xml:space="preserve"> – how did we get to this?)</w:t>
      </w:r>
    </w:p>
    <w:p w:rsidR="00055969" w:rsidRDefault="00055969" w:rsidP="00055969">
      <w:pPr>
        <w:pStyle w:val="ListParagraph"/>
        <w:numPr>
          <w:ilvl w:val="0"/>
          <w:numId w:val="1"/>
        </w:numPr>
      </w:pPr>
      <w:r>
        <w:t>Students complete timeline of period-from white book-homework</w:t>
      </w:r>
    </w:p>
    <w:p w:rsidR="00F47A21" w:rsidRDefault="00F47A21" w:rsidP="00055969">
      <w:pPr>
        <w:pStyle w:val="ListParagraph"/>
        <w:numPr>
          <w:ilvl w:val="0"/>
          <w:numId w:val="1"/>
        </w:numPr>
      </w:pPr>
      <w:r>
        <w:t>Students complete map of Germany and affected areas</w:t>
      </w:r>
    </w:p>
    <w:p w:rsidR="00055969" w:rsidRDefault="00055969" w:rsidP="00055969">
      <w:r>
        <w:t>Lesson 2</w:t>
      </w:r>
    </w:p>
    <w:p w:rsidR="00055969" w:rsidRDefault="00055969" w:rsidP="00055969">
      <w:pPr>
        <w:pStyle w:val="ListParagraph"/>
        <w:numPr>
          <w:ilvl w:val="0"/>
          <w:numId w:val="2"/>
        </w:numPr>
      </w:pPr>
      <w:r>
        <w:t>Watch video “A painful reminder”</w:t>
      </w:r>
    </w:p>
    <w:p w:rsidR="00055969" w:rsidRDefault="00055969" w:rsidP="00055969">
      <w:pPr>
        <w:pStyle w:val="ListParagraph"/>
        <w:numPr>
          <w:ilvl w:val="0"/>
          <w:numId w:val="2"/>
        </w:numPr>
      </w:pPr>
      <w:r>
        <w:t>Begin PowerPoint of revision of interwar period year 10</w:t>
      </w:r>
    </w:p>
    <w:sectPr w:rsidR="000559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F3615C"/>
    <w:multiLevelType w:val="hybridMultilevel"/>
    <w:tmpl w:val="C26E699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3407D0"/>
    <w:multiLevelType w:val="hybridMultilevel"/>
    <w:tmpl w:val="B6845CD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969"/>
    <w:rsid w:val="00055969"/>
    <w:rsid w:val="000D1A09"/>
    <w:rsid w:val="0010759B"/>
    <w:rsid w:val="0026385F"/>
    <w:rsid w:val="00B64CEC"/>
    <w:rsid w:val="00BD53EE"/>
    <w:rsid w:val="00F47A21"/>
    <w:rsid w:val="00F5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9FED1"/>
  <w15:chartTrackingRefBased/>
  <w15:docId w15:val="{9D698F32-3F7D-4583-8557-90E895DA2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5969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26385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gdgPAetNY5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7D1868F7</Template>
  <TotalTime>10</TotalTime>
  <Pages>1</Pages>
  <Words>123</Words>
  <Characters>707</Characters>
  <Application>Microsoft Office Word</Application>
  <DocSecurity>0</DocSecurity>
  <Lines>5</Lines>
  <Paragraphs>1</Paragraphs>
  <ScaleCrop>false</ScaleCrop>
  <Company>Department of Education Western Australia</Company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HAWKES Natasha [Narrogin Senior High School]</dc:creator>
  <cp:keywords/>
  <dc:description/>
  <cp:lastModifiedBy>HAWKES Natasha [Narrogin Senior High School]</cp:lastModifiedBy>
  <cp:revision>5</cp:revision>
  <dcterms:created xsi:type="dcterms:W3CDTF">2019-05-23T05:08:00Z</dcterms:created>
  <dcterms:modified xsi:type="dcterms:W3CDTF">2019-06-04T08:15:00Z</dcterms:modified>
</cp:coreProperties>
</file>