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B54" w:rsidRDefault="004D4B54">
      <w:r>
        <w:t>Place these dates and events into order using a timeline (they are not in order).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3682844</wp:posOffset>
                </wp:positionH>
                <wp:positionV relativeFrom="paragraph">
                  <wp:posOffset>120962</wp:posOffset>
                </wp:positionV>
                <wp:extent cx="3124668" cy="2788078"/>
                <wp:effectExtent l="0" t="0" r="1905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668" cy="27880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B54" w:rsidRPr="00326C6E" w:rsidRDefault="004D4B54">
                            <w:pPr>
                              <w:rPr>
                                <w:u w:val="single"/>
                              </w:rPr>
                            </w:pPr>
                            <w:r w:rsidRPr="004D4B54">
                              <w:rPr>
                                <w:u w:val="single"/>
                              </w:rPr>
                              <w:t>Key terms</w:t>
                            </w:r>
                          </w:p>
                          <w:p w:rsidR="004D4B54" w:rsidRPr="00326C6E" w:rsidRDefault="004D4B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26C6E">
                              <w:rPr>
                                <w:b/>
                                <w:sz w:val="28"/>
                                <w:szCs w:val="28"/>
                              </w:rPr>
                              <w:t>Putsch:</w:t>
                            </w:r>
                            <w:r w:rsidRPr="00326C6E">
                              <w:rPr>
                                <w:sz w:val="28"/>
                                <w:szCs w:val="28"/>
                              </w:rPr>
                              <w:t xml:space="preserve"> a violent attempt to overthrow a government; a coup.</w:t>
                            </w:r>
                          </w:p>
                          <w:p w:rsidR="004D4B54" w:rsidRPr="00326C6E" w:rsidRDefault="004D4B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D4B54" w:rsidRPr="00326C6E" w:rsidRDefault="004D4B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26C6E">
                              <w:rPr>
                                <w:b/>
                                <w:sz w:val="28"/>
                                <w:szCs w:val="28"/>
                              </w:rPr>
                              <w:t>Chancellor:</w:t>
                            </w:r>
                            <w:r w:rsidRPr="00326C6E">
                              <w:rPr>
                                <w:sz w:val="28"/>
                                <w:szCs w:val="28"/>
                              </w:rPr>
                              <w:t xml:space="preserve"> the head of the government (similar to a Prime Minister)</w:t>
                            </w:r>
                          </w:p>
                          <w:p w:rsidR="004D4B54" w:rsidRPr="00326C6E" w:rsidRDefault="004D4B54" w:rsidP="004D4B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4D4B54" w:rsidRPr="00326C6E" w:rsidRDefault="004D4B54" w:rsidP="004D4B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26C6E">
                              <w:rPr>
                                <w:b/>
                                <w:sz w:val="28"/>
                                <w:szCs w:val="28"/>
                              </w:rPr>
                              <w:t>Reich:</w:t>
                            </w:r>
                            <w:r w:rsidRPr="00326C6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A07B4" w:rsidRPr="00326C6E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  <w:r w:rsidRPr="00326C6E">
                              <w:rPr>
                                <w:sz w:val="28"/>
                                <w:szCs w:val="28"/>
                              </w:rPr>
                              <w:t xml:space="preserve"> German word meaning "realm, kingdom, land".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0pt;margin-top:9.5pt;width:246.05pt;height:219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">
                <v:textbox>
                  <w:txbxContent>
                    <w:p w:rsidR="004D4B54" w:rsidRPr="00326C6E" w:rsidRDefault="004D4B54">
                      <w:pPr>
                        <w:rPr>
                          <w:u w:val="single"/>
                        </w:rPr>
                      </w:pPr>
                      <w:r w:rsidRPr="004D4B54">
                        <w:rPr>
                          <w:u w:val="single"/>
                        </w:rPr>
                        <w:t>Key terms</w:t>
                      </w:r>
                    </w:p>
                    <w:p w:rsidR="004D4B54" w:rsidRPr="00326C6E" w:rsidRDefault="004D4B54">
                      <w:pPr>
                        <w:rPr>
                          <w:sz w:val="28"/>
                          <w:szCs w:val="28"/>
                        </w:rPr>
                      </w:pPr>
                      <w:r w:rsidRPr="00326C6E">
                        <w:rPr>
                          <w:b/>
                          <w:sz w:val="28"/>
                          <w:szCs w:val="28"/>
                        </w:rPr>
                        <w:t>Putsch:</w:t>
                      </w:r>
                      <w:r w:rsidRPr="00326C6E">
                        <w:rPr>
                          <w:sz w:val="28"/>
                          <w:szCs w:val="28"/>
                        </w:rPr>
                        <w:t xml:space="preserve"> a violent attempt to overthrow a government; a coup.</w:t>
                      </w:r>
                    </w:p>
                    <w:p w:rsidR="004D4B54" w:rsidRPr="00326C6E" w:rsidRDefault="004D4B54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D4B54" w:rsidRPr="00326C6E" w:rsidRDefault="004D4B54">
                      <w:pPr>
                        <w:rPr>
                          <w:sz w:val="28"/>
                          <w:szCs w:val="28"/>
                        </w:rPr>
                      </w:pPr>
                      <w:r w:rsidRPr="00326C6E">
                        <w:rPr>
                          <w:b/>
                          <w:sz w:val="28"/>
                          <w:szCs w:val="28"/>
                        </w:rPr>
                        <w:t>Chancellor:</w:t>
                      </w:r>
                      <w:r w:rsidRPr="00326C6E">
                        <w:rPr>
                          <w:sz w:val="28"/>
                          <w:szCs w:val="28"/>
                        </w:rPr>
                        <w:t xml:space="preserve"> the head of the government (similar to a Prime Minister)</w:t>
                      </w:r>
                    </w:p>
                    <w:p w:rsidR="004D4B54" w:rsidRPr="00326C6E" w:rsidRDefault="004D4B54" w:rsidP="004D4B54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4D4B54" w:rsidRPr="00326C6E" w:rsidRDefault="004D4B54" w:rsidP="004D4B54">
                      <w:pPr>
                        <w:rPr>
                          <w:sz w:val="28"/>
                          <w:szCs w:val="28"/>
                        </w:rPr>
                      </w:pPr>
                      <w:r w:rsidRPr="00326C6E">
                        <w:rPr>
                          <w:b/>
                          <w:sz w:val="28"/>
                          <w:szCs w:val="28"/>
                        </w:rPr>
                        <w:t>Reich:</w:t>
                      </w:r>
                      <w:r w:rsidRPr="00326C6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A07B4" w:rsidRPr="00326C6E">
                        <w:rPr>
                          <w:sz w:val="28"/>
                          <w:szCs w:val="28"/>
                        </w:rPr>
                        <w:t>A</w:t>
                      </w:r>
                      <w:r w:rsidRPr="00326C6E">
                        <w:rPr>
                          <w:sz w:val="28"/>
                          <w:szCs w:val="28"/>
                        </w:rPr>
                        <w:t xml:space="preserve"> German word meaning "realm, kingdom, land".</w:t>
                      </w:r>
                    </w:p>
                  </w:txbxContent>
                </v:textbox>
              </v:shape>
            </w:pict>
          </mc:Fallback>
        </mc:AlternateContent>
      </w:r>
      <w:r w:rsidR="002A07B4">
        <w:t xml:space="preserve">End of First World War - </w:t>
      </w:r>
      <w:r>
        <w:t>1919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Great Inflation </w:t>
      </w:r>
      <w:r w:rsidR="002A07B4">
        <w:t xml:space="preserve">- </w:t>
      </w:r>
      <w:r>
        <w:t>Summer 1923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Munich Putsch </w:t>
      </w:r>
      <w:r w:rsidR="002A07B4">
        <w:t xml:space="preserve">- </w:t>
      </w:r>
      <w:r>
        <w:t>November 1923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Weimar Republic </w:t>
      </w:r>
      <w:r w:rsidR="002A07B4">
        <w:t xml:space="preserve">- </w:t>
      </w:r>
      <w:r>
        <w:t>1918-1933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Second World War </w:t>
      </w:r>
      <w:r w:rsidR="002A07B4">
        <w:t xml:space="preserve">- </w:t>
      </w:r>
      <w:r>
        <w:t>1939-1945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Hitler’s rise to power </w:t>
      </w:r>
      <w:r w:rsidR="002A07B4">
        <w:t xml:space="preserve">- </w:t>
      </w:r>
      <w:r>
        <w:t>1919-1933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Great Depression </w:t>
      </w:r>
      <w:r w:rsidR="002A07B4">
        <w:t xml:space="preserve">- </w:t>
      </w:r>
      <w:r>
        <w:t>1931-1933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Nazis begin mass slaughter of the Jews </w:t>
      </w:r>
      <w:r w:rsidR="002A07B4">
        <w:t xml:space="preserve">- </w:t>
      </w:r>
      <w:r>
        <w:t>August 1942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Third Reich </w:t>
      </w:r>
      <w:r w:rsidR="002A07B4">
        <w:t xml:space="preserve">- </w:t>
      </w:r>
      <w:r>
        <w:t>1933-1945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The German Revolution </w:t>
      </w:r>
      <w:r w:rsidR="002A07B4">
        <w:t xml:space="preserve">- </w:t>
      </w:r>
      <w:r>
        <w:t xml:space="preserve">November 1918 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Treaty of Versailles signed </w:t>
      </w:r>
      <w:r w:rsidR="002A07B4">
        <w:t xml:space="preserve">- </w:t>
      </w:r>
      <w:r>
        <w:t>June 1919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Hitler becomes chancellor </w:t>
      </w:r>
      <w:r w:rsidR="002A07B4">
        <w:t xml:space="preserve">- </w:t>
      </w:r>
      <w:r>
        <w:t>January 1933</w:t>
      </w:r>
    </w:p>
    <w:p w:rsidR="004D4B54" w:rsidRDefault="004D4B54" w:rsidP="004D4B54">
      <w:pPr>
        <w:pStyle w:val="ListParagraph"/>
        <w:numPr>
          <w:ilvl w:val="0"/>
          <w:numId w:val="1"/>
        </w:numPr>
      </w:pPr>
      <w:r>
        <w:t xml:space="preserve">Wall Street Crash </w:t>
      </w:r>
      <w:r w:rsidR="002A07B4">
        <w:t xml:space="preserve">- </w:t>
      </w:r>
      <w:r>
        <w:t>October 1929</w:t>
      </w:r>
    </w:p>
    <w:p w:rsidR="00C0645A" w:rsidRDefault="00C0645A" w:rsidP="00C0645A"/>
    <w:p w:rsidR="00C0645A" w:rsidRDefault="00C0645A" w:rsidP="00C0645A">
      <w:bookmarkStart w:id="0" w:name="_GoBack"/>
      <w:bookmarkEnd w:id="0"/>
    </w:p>
    <w:sectPr w:rsidR="00C0645A" w:rsidSect="004D4B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E40CF3"/>
    <w:multiLevelType w:val="hybridMultilevel"/>
    <w:tmpl w:val="F0F0A5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B54"/>
    <w:rsid w:val="000D1A09"/>
    <w:rsid w:val="0010759B"/>
    <w:rsid w:val="002A07B4"/>
    <w:rsid w:val="00326C6E"/>
    <w:rsid w:val="004D4B54"/>
    <w:rsid w:val="00527238"/>
    <w:rsid w:val="00C0645A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8DDE"/>
  <w15:chartTrackingRefBased/>
  <w15:docId w15:val="{6C04702D-3260-48F6-AC8F-4BB90644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B5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064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135EFFDE</Template>
  <TotalTime>15</TotalTime>
  <Pages>1</Pages>
  <Words>82</Words>
  <Characters>468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5</cp:revision>
  <dcterms:created xsi:type="dcterms:W3CDTF">2019-06-06T02:36:00Z</dcterms:created>
  <dcterms:modified xsi:type="dcterms:W3CDTF">2019-06-06T04:54:00Z</dcterms:modified>
</cp:coreProperties>
</file>