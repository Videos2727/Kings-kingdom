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6AA" w:rsidRPr="00A70551" w:rsidRDefault="002C06AA" w:rsidP="002C06AA">
      <w:pPr>
        <w:contextualSpacing/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b/>
          <w:szCs w:val="24"/>
        </w:rPr>
        <w:t>To what extent</w:t>
      </w:r>
      <w:r w:rsidRPr="00A70551">
        <w:rPr>
          <w:rFonts w:asciiTheme="minorHAnsi" w:hAnsiTheme="minorHAnsi"/>
          <w:szCs w:val="24"/>
        </w:rPr>
        <w:t xml:space="preserve"> did Nazi rule change THREE (3) of the following?</w:t>
      </w:r>
    </w:p>
    <w:p w:rsidR="002C06AA" w:rsidRPr="00A70551" w:rsidRDefault="002C06AA" w:rsidP="002C06AA">
      <w:pPr>
        <w:rPr>
          <w:rFonts w:asciiTheme="minorHAnsi" w:hAnsiTheme="minorHAnsi"/>
          <w:szCs w:val="24"/>
        </w:rPr>
      </w:pPr>
    </w:p>
    <w:p w:rsidR="002C06AA" w:rsidRPr="00A70551" w:rsidRDefault="002C06AA" w:rsidP="002C06AA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szCs w:val="24"/>
        </w:rPr>
        <w:t>Society and culture</w:t>
      </w:r>
    </w:p>
    <w:p w:rsidR="002C06AA" w:rsidRPr="00A70551" w:rsidRDefault="002C06AA" w:rsidP="002C06AA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szCs w:val="24"/>
        </w:rPr>
        <w:t>Political and economic structures</w:t>
      </w:r>
    </w:p>
    <w:p w:rsidR="002C06AA" w:rsidRPr="00A70551" w:rsidRDefault="002C06AA" w:rsidP="002C06AA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szCs w:val="24"/>
        </w:rPr>
        <w:t>The lives of women</w:t>
      </w:r>
    </w:p>
    <w:p w:rsidR="002C06AA" w:rsidRPr="00A70551" w:rsidRDefault="002C06AA" w:rsidP="002C06AA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szCs w:val="24"/>
        </w:rPr>
        <w:t>The lives of the young</w:t>
      </w:r>
    </w:p>
    <w:p w:rsidR="002C06AA" w:rsidRPr="00A70551" w:rsidRDefault="002C06AA" w:rsidP="002C06AA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szCs w:val="24"/>
        </w:rPr>
        <w:t>The lives of minority groups</w:t>
      </w:r>
    </w:p>
    <w:p w:rsidR="002C06AA" w:rsidRPr="00A70551" w:rsidRDefault="002C06AA" w:rsidP="002C06AA">
      <w:pPr>
        <w:numPr>
          <w:ilvl w:val="0"/>
          <w:numId w:val="1"/>
        </w:numPr>
        <w:rPr>
          <w:rFonts w:asciiTheme="minorHAnsi" w:hAnsiTheme="minorHAnsi"/>
          <w:szCs w:val="24"/>
        </w:rPr>
      </w:pPr>
      <w:r w:rsidRPr="00A70551">
        <w:rPr>
          <w:rFonts w:asciiTheme="minorHAnsi" w:hAnsiTheme="minorHAnsi"/>
          <w:szCs w:val="24"/>
        </w:rPr>
        <w:t>The military</w:t>
      </w:r>
    </w:p>
    <w:p w:rsidR="00F537C7" w:rsidRDefault="00F537C7">
      <w:bookmarkStart w:id="0" w:name="_GoBack"/>
      <w:bookmarkEnd w:id="0"/>
    </w:p>
    <w:sectPr w:rsidR="00F5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73962"/>
    <w:multiLevelType w:val="hybridMultilevel"/>
    <w:tmpl w:val="82A2087C"/>
    <w:lvl w:ilvl="0" w:tplc="EE9C3FF4"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6AA"/>
    <w:rsid w:val="000D1A09"/>
    <w:rsid w:val="0010759B"/>
    <w:rsid w:val="002C06AA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F5101-011C-417D-9FB0-F361DAB1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6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2F8BF861</Template>
  <TotalTime>0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2019-10-14T00:26:00Z</dcterms:created>
  <dcterms:modified xsi:type="dcterms:W3CDTF">2019-10-14T00:26:00Z</dcterms:modified>
</cp:coreProperties>
</file>