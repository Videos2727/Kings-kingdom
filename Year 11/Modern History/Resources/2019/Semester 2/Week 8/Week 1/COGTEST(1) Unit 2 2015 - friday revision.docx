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F69" w:rsidRPr="00EA02CB" w:rsidRDefault="00F43F69" w:rsidP="00DC7A65">
      <w:pPr>
        <w:ind w:left="2880" w:firstLine="720"/>
        <w:rPr>
          <w:b/>
          <w:sz w:val="32"/>
          <w:szCs w:val="32"/>
        </w:rPr>
      </w:pPr>
      <w:bookmarkStart w:id="0" w:name="_GoBack"/>
      <w:bookmarkEnd w:id="0"/>
      <w:r w:rsidRPr="00EA02CB">
        <w:rPr>
          <w:b/>
          <w:sz w:val="32"/>
          <w:szCs w:val="32"/>
        </w:rPr>
        <w:t>COGNITIVE TEST (1)</w:t>
      </w:r>
    </w:p>
    <w:p w:rsidR="00F43F69" w:rsidRPr="008C72F9" w:rsidRDefault="00F43F69" w:rsidP="00F43F69">
      <w:pPr>
        <w:rPr>
          <w:b/>
        </w:rPr>
      </w:pPr>
      <w:r w:rsidRPr="00F43F69">
        <w:rPr>
          <w:b/>
        </w:rPr>
        <w:t>NAME: ___________________________________________</w:t>
      </w:r>
      <w:r w:rsidRPr="00F43F69">
        <w:rPr>
          <w:b/>
        </w:rPr>
        <w:tab/>
      </w:r>
      <w:r w:rsidR="008C72F9">
        <w:rPr>
          <w:b/>
        </w:rPr>
        <w:tab/>
      </w:r>
      <w:r w:rsidR="008C72F9">
        <w:rPr>
          <w:b/>
        </w:rPr>
        <w:tab/>
      </w:r>
      <w:r w:rsidR="008C72F9">
        <w:rPr>
          <w:b/>
        </w:rPr>
        <w:tab/>
      </w:r>
      <w:r w:rsidRPr="00F43F69">
        <w:rPr>
          <w:b/>
        </w:rPr>
        <w:t>TOTAL: __</w:t>
      </w:r>
      <w:r w:rsidR="00EA02CB">
        <w:rPr>
          <w:b/>
        </w:rPr>
        <w:t>__ /</w:t>
      </w:r>
      <w:r w:rsidR="00C63EF0">
        <w:rPr>
          <w:b/>
        </w:rPr>
        <w:t>51</w:t>
      </w:r>
    </w:p>
    <w:p w:rsidR="00F43F69" w:rsidRPr="008C72F9" w:rsidRDefault="00F43F69" w:rsidP="00F43F69">
      <w:pPr>
        <w:rPr>
          <w:b/>
          <w:i/>
        </w:rPr>
      </w:pPr>
      <w:r w:rsidRPr="00F43F69">
        <w:rPr>
          <w:b/>
          <w:i/>
        </w:rPr>
        <w:t>A.</w:t>
      </w:r>
      <w:r w:rsidRPr="00F43F69">
        <w:rPr>
          <w:b/>
          <w:i/>
        </w:rPr>
        <w:tab/>
        <w:t>ABOUT GERMANY…..</w:t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</w:p>
    <w:p w:rsidR="00F43F69" w:rsidRPr="00F43F69" w:rsidRDefault="00F43F69" w:rsidP="00F43F69">
      <w:r w:rsidRPr="00F43F69">
        <w:t>1.</w:t>
      </w:r>
      <w:r w:rsidRPr="00F43F69">
        <w:tab/>
        <w:t>The title of the leader of Germany until 1918 was _____________________</w:t>
      </w:r>
      <w:r w:rsidRPr="00F43F69">
        <w:tab/>
      </w:r>
      <w:r w:rsidRPr="00F43F69">
        <w:tab/>
        <w:t>(1)</w:t>
      </w:r>
    </w:p>
    <w:p w:rsidR="00F43F69" w:rsidRPr="00F43F69" w:rsidRDefault="00F43F69" w:rsidP="00F43F69">
      <w:r w:rsidRPr="00F43F69">
        <w:t>2.</w:t>
      </w:r>
      <w:r w:rsidRPr="00F43F69">
        <w:tab/>
        <w:t>The German Parliament is called ___________________________________</w:t>
      </w:r>
      <w:r w:rsidRPr="00F43F69">
        <w:tab/>
      </w:r>
      <w:r w:rsidRPr="00F43F69">
        <w:tab/>
        <w:t>(1)</w:t>
      </w:r>
    </w:p>
    <w:p w:rsidR="00F43F69" w:rsidRPr="00F43F69" w:rsidRDefault="00F43F69" w:rsidP="00F43F69">
      <w:r w:rsidRPr="00F43F69">
        <w:t>3.</w:t>
      </w:r>
      <w:r w:rsidRPr="00F43F69">
        <w:tab/>
        <w:t>The title of the head of the German Government is _____________________</w:t>
      </w:r>
      <w:r w:rsidRPr="00F43F69">
        <w:tab/>
      </w:r>
      <w:r w:rsidRPr="00F43F69">
        <w:tab/>
        <w:t>(1)</w:t>
      </w:r>
    </w:p>
    <w:p w:rsidR="00F43F69" w:rsidRPr="00F43F69" w:rsidRDefault="00F43F69" w:rsidP="00F43F69">
      <w:r w:rsidRPr="00F43F69">
        <w:t>4.</w:t>
      </w:r>
      <w:r w:rsidRPr="00F43F69">
        <w:tab/>
        <w:t>German people in the south of the country were primarily pro</w:t>
      </w:r>
      <w:r w:rsidR="009E7E33">
        <w:t>testant and wealthy farmers</w:t>
      </w:r>
      <w:r w:rsidR="009E7E33" w:rsidRPr="009E7E33">
        <w:rPr>
          <w:b/>
        </w:rPr>
        <w:t xml:space="preserve">.   </w:t>
      </w:r>
      <w:proofErr w:type="gramStart"/>
      <w:r w:rsidR="009E7E33" w:rsidRPr="009E7E33">
        <w:rPr>
          <w:b/>
        </w:rPr>
        <w:t>T  or</w:t>
      </w:r>
      <w:proofErr w:type="gramEnd"/>
      <w:r w:rsidR="009E7E33" w:rsidRPr="009E7E33">
        <w:rPr>
          <w:b/>
        </w:rPr>
        <w:t xml:space="preserve"> F</w:t>
      </w:r>
      <w:r w:rsidR="009E7E33">
        <w:t xml:space="preserve">    (1)</w:t>
      </w:r>
    </w:p>
    <w:p w:rsidR="00F43F69" w:rsidRPr="008C72F9" w:rsidRDefault="00F43F69" w:rsidP="00F43F69">
      <w:pPr>
        <w:rPr>
          <w:b/>
          <w:i/>
        </w:rPr>
      </w:pPr>
      <w:r w:rsidRPr="00F43F69">
        <w:rPr>
          <w:b/>
          <w:i/>
        </w:rPr>
        <w:t>B.</w:t>
      </w:r>
      <w:r w:rsidRPr="00F43F69">
        <w:rPr>
          <w:b/>
          <w:i/>
        </w:rPr>
        <w:tab/>
        <w:t>AFTER WORLD WAR ONE……</w:t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  <w:r w:rsidRPr="00F43F69">
        <w:rPr>
          <w:b/>
          <w:i/>
        </w:rPr>
        <w:tab/>
      </w:r>
    </w:p>
    <w:p w:rsidR="00F43F69" w:rsidRPr="00F43F69" w:rsidRDefault="00F43F69" w:rsidP="00F43F69">
      <w:pPr>
        <w:rPr>
          <w:b/>
        </w:rPr>
      </w:pPr>
      <w:r w:rsidRPr="00F43F69">
        <w:t>5.</w:t>
      </w:r>
      <w:r w:rsidRPr="00F43F69">
        <w:tab/>
        <w:t>Name the peace treaty signed at the end of World War 1. _______________________</w:t>
      </w:r>
      <w:r w:rsidR="008C72F9">
        <w:t>____</w:t>
      </w:r>
      <w:r w:rsidRPr="00F43F69">
        <w:t>_ (1)</w:t>
      </w:r>
    </w:p>
    <w:p w:rsidR="00F43F69" w:rsidRPr="008C72F9" w:rsidRDefault="00F43F69" w:rsidP="00F43F69">
      <w:pPr>
        <w:rPr>
          <w:b/>
        </w:rPr>
      </w:pPr>
      <w:r w:rsidRPr="00F43F69">
        <w:t>6.</w:t>
      </w:r>
      <w:r w:rsidRPr="00F43F69">
        <w:tab/>
        <w:t xml:space="preserve">List 3 clauses of this treaty </w:t>
      </w:r>
      <w:r w:rsidRPr="00F43F69">
        <w:rPr>
          <w:u w:val="single"/>
        </w:rPr>
        <w:t>and</w:t>
      </w:r>
      <w:r w:rsidRPr="00F43F69">
        <w:t xml:space="preserve"> the way each effected Germany and its people.</w:t>
      </w:r>
      <w:r w:rsidRPr="00F43F69">
        <w:tab/>
      </w:r>
      <w:r w:rsidRPr="00F43F69">
        <w:rPr>
          <w:b/>
        </w:rPr>
        <w:t xml:space="preserve">  </w:t>
      </w:r>
      <w:r w:rsidRPr="00F43F69">
        <w:rPr>
          <w:b/>
        </w:rPr>
        <w:tab/>
      </w:r>
      <w:r w:rsidR="008C72F9">
        <w:rPr>
          <w:b/>
        </w:rPr>
        <w:t xml:space="preserve"> </w:t>
      </w:r>
      <w:r w:rsidRPr="00F43F69">
        <w:t>(3)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69"/>
        <w:gridCol w:w="6535"/>
      </w:tblGrid>
      <w:tr w:rsidR="00F43F69" w:rsidRPr="00F43F69" w:rsidTr="008C72F9">
        <w:tc>
          <w:tcPr>
            <w:tcW w:w="3369" w:type="dxa"/>
            <w:shd w:val="clear" w:color="auto" w:fill="auto"/>
          </w:tcPr>
          <w:p w:rsidR="00F43F69" w:rsidRPr="00F43F69" w:rsidRDefault="00F43F69" w:rsidP="008C72F9">
            <w:pPr>
              <w:jc w:val="center"/>
              <w:rPr>
                <w:b/>
              </w:rPr>
            </w:pPr>
            <w:r w:rsidRPr="00F43F69">
              <w:rPr>
                <w:b/>
              </w:rPr>
              <w:t>Treaty Clause</w:t>
            </w:r>
          </w:p>
        </w:tc>
        <w:tc>
          <w:tcPr>
            <w:tcW w:w="6535" w:type="dxa"/>
            <w:shd w:val="clear" w:color="auto" w:fill="auto"/>
          </w:tcPr>
          <w:p w:rsidR="00F43F69" w:rsidRPr="00F43F69" w:rsidRDefault="00F43F69" w:rsidP="008C72F9">
            <w:pPr>
              <w:jc w:val="center"/>
              <w:rPr>
                <w:b/>
              </w:rPr>
            </w:pPr>
            <w:r w:rsidRPr="00F43F69">
              <w:rPr>
                <w:b/>
              </w:rPr>
              <w:t>Impact on Germany</w:t>
            </w:r>
          </w:p>
        </w:tc>
      </w:tr>
      <w:tr w:rsidR="00F43F69" w:rsidRPr="00F43F69" w:rsidTr="008C72F9">
        <w:tc>
          <w:tcPr>
            <w:tcW w:w="3369" w:type="dxa"/>
            <w:shd w:val="clear" w:color="auto" w:fill="auto"/>
          </w:tcPr>
          <w:p w:rsidR="00F43F69" w:rsidRPr="00F43F69" w:rsidRDefault="00F43F69" w:rsidP="00F43F69"/>
          <w:p w:rsidR="00F43F69" w:rsidRPr="00F43F69" w:rsidRDefault="00F43F69" w:rsidP="00F43F69"/>
        </w:tc>
        <w:tc>
          <w:tcPr>
            <w:tcW w:w="6535" w:type="dxa"/>
            <w:shd w:val="clear" w:color="auto" w:fill="auto"/>
          </w:tcPr>
          <w:p w:rsidR="00F43F69" w:rsidRPr="00F43F69" w:rsidRDefault="00F43F69" w:rsidP="00F43F69"/>
        </w:tc>
      </w:tr>
      <w:tr w:rsidR="00F43F69" w:rsidRPr="00F43F69" w:rsidTr="008C72F9">
        <w:tc>
          <w:tcPr>
            <w:tcW w:w="3369" w:type="dxa"/>
            <w:shd w:val="clear" w:color="auto" w:fill="auto"/>
          </w:tcPr>
          <w:p w:rsidR="00F43F69" w:rsidRPr="00F43F69" w:rsidRDefault="00F43F69" w:rsidP="00F43F69"/>
          <w:p w:rsidR="00F43F69" w:rsidRPr="00F43F69" w:rsidRDefault="00F43F69" w:rsidP="00F43F69"/>
        </w:tc>
        <w:tc>
          <w:tcPr>
            <w:tcW w:w="6535" w:type="dxa"/>
            <w:shd w:val="clear" w:color="auto" w:fill="auto"/>
          </w:tcPr>
          <w:p w:rsidR="00F43F69" w:rsidRPr="00F43F69" w:rsidRDefault="00F43F69" w:rsidP="00F43F69"/>
        </w:tc>
      </w:tr>
      <w:tr w:rsidR="00F43F69" w:rsidRPr="00F43F69" w:rsidTr="008C72F9">
        <w:tc>
          <w:tcPr>
            <w:tcW w:w="3369" w:type="dxa"/>
            <w:shd w:val="clear" w:color="auto" w:fill="auto"/>
          </w:tcPr>
          <w:p w:rsidR="00F43F69" w:rsidRPr="00F43F69" w:rsidRDefault="00F43F69" w:rsidP="00F43F69"/>
          <w:p w:rsidR="00F43F69" w:rsidRPr="00F43F69" w:rsidRDefault="00F43F69" w:rsidP="00F43F69"/>
        </w:tc>
        <w:tc>
          <w:tcPr>
            <w:tcW w:w="6535" w:type="dxa"/>
            <w:shd w:val="clear" w:color="auto" w:fill="auto"/>
          </w:tcPr>
          <w:p w:rsidR="00F43F69" w:rsidRPr="00F43F69" w:rsidRDefault="00F43F69" w:rsidP="00F43F69"/>
        </w:tc>
      </w:tr>
    </w:tbl>
    <w:p w:rsidR="00F43F69" w:rsidRPr="00F43F69" w:rsidRDefault="00F43F69" w:rsidP="00F43F69"/>
    <w:p w:rsidR="00F43F69" w:rsidRPr="008C72F9" w:rsidRDefault="00F43F69" w:rsidP="00F43F69">
      <w:pPr>
        <w:rPr>
          <w:b/>
        </w:rPr>
      </w:pPr>
      <w:r w:rsidRPr="00F43F69">
        <w:t>7.</w:t>
      </w:r>
      <w:r w:rsidRPr="00F43F69">
        <w:tab/>
        <w:t>Define the following?</w:t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t>(4)</w:t>
      </w:r>
    </w:p>
    <w:p w:rsidR="00F43F69" w:rsidRPr="00F43F69" w:rsidRDefault="00F43F69" w:rsidP="00F43F69">
      <w:r w:rsidRPr="00F43F69">
        <w:t>(</w:t>
      </w:r>
      <w:proofErr w:type="spellStart"/>
      <w:r w:rsidRPr="00F43F69">
        <w:t>i</w:t>
      </w:r>
      <w:proofErr w:type="spellEnd"/>
      <w:r w:rsidRPr="00F43F69">
        <w:t xml:space="preserve">) Weimar </w:t>
      </w:r>
      <w:proofErr w:type="gramStart"/>
      <w:r w:rsidRPr="00F43F69">
        <w:t>Government :</w:t>
      </w:r>
      <w:proofErr w:type="gramEnd"/>
      <w:r w:rsidRPr="00F43F69">
        <w:t xml:space="preserve">  ___</w:t>
      </w:r>
      <w:r w:rsidR="006C217D">
        <w:t>___________________________________________</w:t>
      </w:r>
      <w:r w:rsidRPr="00F43F69">
        <w:t>_______________________</w:t>
      </w:r>
    </w:p>
    <w:p w:rsidR="00F43F69" w:rsidRPr="00F43F69" w:rsidRDefault="00F43F69" w:rsidP="00F43F69">
      <w:r w:rsidRPr="00F43F69">
        <w:t>(ii) Spartacist Uprising: ______________________________________</w:t>
      </w:r>
      <w:r w:rsidR="006C217D">
        <w:t>___________</w:t>
      </w:r>
      <w:r w:rsidRPr="00F43F69">
        <w:t>______________________</w:t>
      </w:r>
    </w:p>
    <w:p w:rsidR="00F43F69" w:rsidRPr="00F43F69" w:rsidRDefault="00F43F69" w:rsidP="00F43F69">
      <w:r w:rsidRPr="00F43F69">
        <w:t>(iii) Ruhr: ________________________________________________</w:t>
      </w:r>
      <w:r w:rsidR="006C217D">
        <w:t>___________</w:t>
      </w:r>
      <w:r w:rsidRPr="00F43F69">
        <w:t>_______________________</w:t>
      </w:r>
    </w:p>
    <w:p w:rsidR="00F43F69" w:rsidRDefault="00F43F69" w:rsidP="00F43F69">
      <w:r w:rsidRPr="00F43F69">
        <w:t>(iv) Dawes Plan: ___________________________________________</w:t>
      </w:r>
      <w:r w:rsidR="006C217D">
        <w:t>____________</w:t>
      </w:r>
      <w:r w:rsidRPr="00F43F69">
        <w:t>______________________</w:t>
      </w:r>
    </w:p>
    <w:p w:rsidR="008C72F9" w:rsidRPr="00F43F69" w:rsidRDefault="008C72F9" w:rsidP="00F43F69"/>
    <w:p w:rsidR="00F43F69" w:rsidRPr="00F43F69" w:rsidRDefault="00F43F69" w:rsidP="00F43F69">
      <w:r w:rsidRPr="00F43F69">
        <w:t>8.</w:t>
      </w:r>
      <w:r w:rsidRPr="00F43F69">
        <w:tab/>
        <w:t>Why is 1923 a “year of crisis”? _____________________________________________</w:t>
      </w:r>
      <w:r w:rsidR="008C72F9">
        <w:t>___________</w:t>
      </w:r>
      <w:r w:rsidRPr="00F43F69">
        <w:t>___</w:t>
      </w:r>
    </w:p>
    <w:p w:rsidR="00F43F69" w:rsidRDefault="00F43F69" w:rsidP="006C217D">
      <w:pPr>
        <w:spacing w:line="360" w:lineRule="auto"/>
      </w:pPr>
      <w:r w:rsidRPr="00F43F69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C72F9">
        <w:t>____________________________________________________________________________________________________________________________________</w:t>
      </w:r>
      <w:r w:rsidR="009E7E33">
        <w:t>____________</w:t>
      </w:r>
      <w:r w:rsidR="008C72F9">
        <w:t>___________________</w:t>
      </w:r>
      <w:r w:rsidRPr="00F43F69">
        <w:t>____________________(3)</w:t>
      </w:r>
    </w:p>
    <w:p w:rsidR="009E7E33" w:rsidRPr="00F43F69" w:rsidRDefault="009E7E33" w:rsidP="006C217D">
      <w:pPr>
        <w:spacing w:line="360" w:lineRule="auto"/>
      </w:pPr>
    </w:p>
    <w:p w:rsidR="00F43F69" w:rsidRPr="00F43F69" w:rsidRDefault="00F43F69" w:rsidP="00F43F69"/>
    <w:p w:rsidR="00F43F69" w:rsidRPr="00F43F69" w:rsidRDefault="00F43F69" w:rsidP="00F43F69">
      <w:pPr>
        <w:rPr>
          <w:b/>
        </w:rPr>
      </w:pPr>
      <w:r w:rsidRPr="00F43F69">
        <w:t>9.</w:t>
      </w:r>
      <w:r w:rsidRPr="00F43F69">
        <w:tab/>
        <w:t>Who are the following?</w:t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Pr="00F43F69">
        <w:rPr>
          <w:b/>
        </w:rPr>
        <w:tab/>
      </w:r>
      <w:r w:rsidR="008C72F9">
        <w:rPr>
          <w:b/>
        </w:rPr>
        <w:tab/>
      </w:r>
      <w:r w:rsidRPr="00F43F69">
        <w:rPr>
          <w:b/>
        </w:rPr>
        <w:t xml:space="preserve">    </w:t>
      </w:r>
      <w:r w:rsidR="009E7E33">
        <w:rPr>
          <w:b/>
        </w:rPr>
        <w:t xml:space="preserve">    </w:t>
      </w:r>
      <w:r w:rsidRPr="00F43F69">
        <w:rPr>
          <w:b/>
        </w:rPr>
        <w:t xml:space="preserve">     </w:t>
      </w:r>
      <w:r w:rsidRPr="00F43F69">
        <w:t>(2)</w:t>
      </w:r>
    </w:p>
    <w:p w:rsidR="00F43F69" w:rsidRPr="00F43F69" w:rsidRDefault="00F43F69" w:rsidP="00F43F69">
      <w:r w:rsidRPr="00F43F69">
        <w:t>(</w:t>
      </w:r>
      <w:proofErr w:type="spellStart"/>
      <w:r w:rsidRPr="00F43F69">
        <w:t>i</w:t>
      </w:r>
      <w:proofErr w:type="spellEnd"/>
      <w:r w:rsidRPr="00F43F69">
        <w:t>) Ebert ________________________________________________________________________</w:t>
      </w:r>
    </w:p>
    <w:p w:rsidR="00F43F69" w:rsidRPr="00F43F69" w:rsidRDefault="00F43F69" w:rsidP="00F43F69">
      <w:r w:rsidRPr="00F43F69">
        <w:t>(ii) Stresemann __________________________________________________________________</w:t>
      </w:r>
    </w:p>
    <w:p w:rsidR="00F43F69" w:rsidRPr="00F43F69" w:rsidRDefault="00F43F69" w:rsidP="00F43F69">
      <w:r w:rsidRPr="00F43F69">
        <w:t>(iii) Hindenburg __________________________________________________________________</w:t>
      </w:r>
    </w:p>
    <w:p w:rsidR="00F43F69" w:rsidRDefault="00F43F69" w:rsidP="009E7E33">
      <w:r w:rsidRPr="00F43F69">
        <w:t>(iv) Mussolini ____________________________________________________________________</w:t>
      </w:r>
    </w:p>
    <w:p w:rsidR="00F43F69" w:rsidRDefault="008C72F9" w:rsidP="008C72F9">
      <w:r>
        <w:t xml:space="preserve">10.   </w:t>
      </w:r>
      <w:r>
        <w:tab/>
      </w:r>
      <w:r w:rsidR="00F43F69">
        <w:t>The Nazi Party struggled to gain seats in the Reichstag b</w:t>
      </w:r>
      <w:r w:rsidR="009E7E33">
        <w:t xml:space="preserve">etween 1925 and 1929. Why?  </w:t>
      </w:r>
      <w:r w:rsidR="009E7E33">
        <w:tab/>
      </w:r>
      <w:r w:rsidR="009E7E33">
        <w:tab/>
        <w:t xml:space="preserve"> (2</w:t>
      </w:r>
      <w:r w:rsidR="00F43F69">
        <w:t>)</w:t>
      </w:r>
    </w:p>
    <w:p w:rsidR="00F43F69" w:rsidRDefault="00F43F69" w:rsidP="00F43F69">
      <w:pPr>
        <w:pStyle w:val="ListParagraph"/>
        <w:numPr>
          <w:ilvl w:val="0"/>
          <w:numId w:val="3"/>
        </w:numPr>
        <w:spacing w:line="276" w:lineRule="auto"/>
      </w:pPr>
      <w:r>
        <w:t>_________________________________________________________________________</w:t>
      </w:r>
    </w:p>
    <w:p w:rsidR="00F43F69" w:rsidRDefault="00F43F69" w:rsidP="008C72F9">
      <w:pPr>
        <w:pStyle w:val="ListParagraph"/>
        <w:numPr>
          <w:ilvl w:val="0"/>
          <w:numId w:val="3"/>
        </w:numPr>
        <w:spacing w:line="276" w:lineRule="auto"/>
      </w:pPr>
      <w:r>
        <w:t>_________________________________________________________________________</w:t>
      </w:r>
    </w:p>
    <w:p w:rsidR="008C72F9" w:rsidRPr="008C72F9" w:rsidRDefault="008C72F9" w:rsidP="008C72F9">
      <w:pPr>
        <w:rPr>
          <w:b/>
          <w:i/>
        </w:rPr>
      </w:pPr>
      <w:r>
        <w:rPr>
          <w:b/>
          <w:i/>
        </w:rPr>
        <w:t>C.</w:t>
      </w:r>
      <w:r>
        <w:rPr>
          <w:b/>
          <w:i/>
        </w:rPr>
        <w:tab/>
      </w:r>
      <w:r w:rsidRPr="008C72F9">
        <w:rPr>
          <w:b/>
          <w:i/>
        </w:rPr>
        <w:t>The Great Depression</w:t>
      </w:r>
    </w:p>
    <w:p w:rsidR="00F43F69" w:rsidRDefault="008C72F9" w:rsidP="008C72F9">
      <w:r>
        <w:t xml:space="preserve">11. </w:t>
      </w:r>
      <w:r>
        <w:tab/>
      </w:r>
      <w:r w:rsidR="00F43F69">
        <w:t>Explain how the following helped the Na</w:t>
      </w:r>
      <w:r w:rsidR="009E7E33">
        <w:t>zis during the Depression:</w:t>
      </w:r>
      <w:r w:rsidR="009E7E33">
        <w:tab/>
      </w:r>
      <w:r w:rsidR="009E7E33">
        <w:tab/>
      </w:r>
      <w:r w:rsidR="009E7E33">
        <w:tab/>
      </w:r>
      <w:r w:rsidR="009E7E33">
        <w:tab/>
        <w:t>(3</w:t>
      </w:r>
      <w:r w:rsidR="00F43F69">
        <w:t>)</w:t>
      </w:r>
    </w:p>
    <w:p w:rsidR="00F43F69" w:rsidRDefault="00F43F69" w:rsidP="008C72F9">
      <w:pPr>
        <w:pStyle w:val="ListParagraph"/>
        <w:numPr>
          <w:ilvl w:val="1"/>
          <w:numId w:val="5"/>
        </w:numPr>
        <w:spacing w:line="240" w:lineRule="auto"/>
      </w:pPr>
      <w:r>
        <w:t>Organisation ____________________________________________________________</w:t>
      </w:r>
    </w:p>
    <w:p w:rsidR="00F43F69" w:rsidRDefault="00F43F69" w:rsidP="008C72F9">
      <w:pPr>
        <w:pStyle w:val="ListParagraph"/>
        <w:spacing w:line="240" w:lineRule="auto"/>
        <w:ind w:left="1800"/>
      </w:pPr>
    </w:p>
    <w:p w:rsidR="00F43F69" w:rsidRDefault="00F43F69" w:rsidP="008C72F9">
      <w:pPr>
        <w:pStyle w:val="ListParagraph"/>
        <w:numPr>
          <w:ilvl w:val="1"/>
          <w:numId w:val="5"/>
        </w:numPr>
        <w:spacing w:line="240" w:lineRule="auto"/>
      </w:pPr>
      <w:r>
        <w:t>Use of Technology _______________________________________________________</w:t>
      </w:r>
    </w:p>
    <w:p w:rsidR="00F43F69" w:rsidRDefault="00F43F69" w:rsidP="008C72F9">
      <w:pPr>
        <w:pStyle w:val="ListParagraph"/>
        <w:spacing w:line="240" w:lineRule="auto"/>
      </w:pPr>
    </w:p>
    <w:p w:rsidR="00F43F69" w:rsidRDefault="00F43F69" w:rsidP="008C72F9">
      <w:pPr>
        <w:pStyle w:val="ListParagraph"/>
        <w:numPr>
          <w:ilvl w:val="1"/>
          <w:numId w:val="5"/>
        </w:numPr>
        <w:spacing w:line="240" w:lineRule="auto"/>
      </w:pPr>
      <w:r>
        <w:t>Propaganda ____________________________________________________________</w:t>
      </w:r>
    </w:p>
    <w:p w:rsidR="00F43F69" w:rsidRDefault="00F43F69" w:rsidP="00F43F69"/>
    <w:p w:rsidR="00F43F69" w:rsidRDefault="008C72F9" w:rsidP="008C72F9">
      <w:r>
        <w:t xml:space="preserve">12. </w:t>
      </w:r>
      <w:r>
        <w:tab/>
      </w:r>
      <w:r w:rsidR="00F43F69">
        <w:t>Explain why these posters would appeal to many Germans in 1932.</w:t>
      </w:r>
      <w:r w:rsidR="00F43F69">
        <w:tab/>
      </w:r>
      <w:r w:rsidR="00F43F69">
        <w:tab/>
      </w:r>
      <w:r w:rsidR="00F43F69">
        <w:tab/>
      </w:r>
      <w:r w:rsidR="009E7E33">
        <w:tab/>
        <w:t>(2</w:t>
      </w:r>
      <w:r w:rsidR="00F43F69">
        <w:t>)</w:t>
      </w:r>
    </w:p>
    <w:p w:rsidR="00F43F69" w:rsidRDefault="008C72F9" w:rsidP="00F43F69">
      <w:pPr>
        <w:pStyle w:val="ListParagraph"/>
      </w:pPr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660288" behindDoc="1" locked="0" layoutInCell="1" allowOverlap="1" wp14:anchorId="19E8FADD" wp14:editId="19ECB406">
            <wp:simplePos x="0" y="0"/>
            <wp:positionH relativeFrom="column">
              <wp:posOffset>3209925</wp:posOffset>
            </wp:positionH>
            <wp:positionV relativeFrom="paragraph">
              <wp:posOffset>5715</wp:posOffset>
            </wp:positionV>
            <wp:extent cx="1398905" cy="2075180"/>
            <wp:effectExtent l="0" t="0" r="0" b="1270"/>
            <wp:wrapTight wrapText="bothSides">
              <wp:wrapPolygon edited="0">
                <wp:start x="0" y="0"/>
                <wp:lineTo x="0" y="21415"/>
                <wp:lineTo x="21178" y="21415"/>
                <wp:lineTo x="21178" y="0"/>
                <wp:lineTo x="0" y="0"/>
              </wp:wrapPolygon>
            </wp:wrapTight>
            <wp:docPr id="2" name="Picture 2" descr="https://encrypted-tbn3.gstatic.com/images?q=tbn:ANd9GcRZo-9r2bHL4Y1UUjenoOekd-0kLYQPfYO3uZMRo1nFZwfZObFAww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ncrypted-tbn3.gstatic.com/images?q=tbn:ANd9GcRZo-9r2bHL4Y1UUjenoOekd-0kLYQPfYO3uZMRo1nFZwfZObFAww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659264" behindDoc="1" locked="0" layoutInCell="1" allowOverlap="1" wp14:anchorId="3CDB7224" wp14:editId="49B6B009">
            <wp:simplePos x="0" y="0"/>
            <wp:positionH relativeFrom="column">
              <wp:posOffset>505460</wp:posOffset>
            </wp:positionH>
            <wp:positionV relativeFrom="paragraph">
              <wp:posOffset>5715</wp:posOffset>
            </wp:positionV>
            <wp:extent cx="1419225" cy="2005330"/>
            <wp:effectExtent l="0" t="0" r="9525" b="0"/>
            <wp:wrapTight wrapText="bothSides">
              <wp:wrapPolygon edited="0">
                <wp:start x="0" y="0"/>
                <wp:lineTo x="0" y="21340"/>
                <wp:lineTo x="21455" y="21340"/>
                <wp:lineTo x="21455" y="0"/>
                <wp:lineTo x="0" y="0"/>
              </wp:wrapPolygon>
            </wp:wrapTight>
            <wp:docPr id="1" name="Picture 1" descr="https://encrypted-tbn1.gstatic.com/images?q=tbn:ANd9GcQkrAK3wWVQJO3dsud_54IhEFe_vr0I9bp3dUJ4wEC1Kfg1VTy_Iw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1.gstatic.com/images?q=tbn:ANd9GcQkrAK3wWVQJO3dsud_54IhEFe_vr0I9bp3dUJ4wEC1Kfg1VTy_Iw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  <w:ind w:left="3600"/>
      </w:pP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</w:pPr>
    </w:p>
    <w:p w:rsidR="00F43F69" w:rsidRDefault="00F43F69" w:rsidP="00F43F69">
      <w:pPr>
        <w:pStyle w:val="ListParagraph"/>
      </w:pPr>
    </w:p>
    <w:p w:rsidR="00F43F69" w:rsidRDefault="00F43F69" w:rsidP="008C72F9"/>
    <w:p w:rsidR="008C72F9" w:rsidRDefault="008C72F9" w:rsidP="008C72F9">
      <w:pPr>
        <w:rPr>
          <w:i/>
        </w:rPr>
      </w:pPr>
      <w:r>
        <w:rPr>
          <w:i/>
        </w:rPr>
        <w:t xml:space="preserve">            </w:t>
      </w:r>
      <w:r w:rsidR="00F43F69" w:rsidRPr="008C72F9">
        <w:rPr>
          <w:i/>
        </w:rPr>
        <w:t>Work   Freedom    Bread!</w:t>
      </w:r>
      <w:r w:rsidR="00F43F69">
        <w:tab/>
      </w:r>
      <w:r w:rsidR="00F43F69">
        <w:tab/>
      </w:r>
      <w:r w:rsidR="00F43F69" w:rsidRPr="008C72F9">
        <w:rPr>
          <w:i/>
        </w:rPr>
        <w:t xml:space="preserve">       </w:t>
      </w:r>
      <w:r>
        <w:rPr>
          <w:i/>
        </w:rPr>
        <w:t xml:space="preserve">               </w:t>
      </w:r>
      <w:r w:rsidR="00F43F69" w:rsidRPr="008C72F9">
        <w:rPr>
          <w:i/>
        </w:rPr>
        <w:t xml:space="preserve">  Worker – choose the front soldier….. </w:t>
      </w:r>
    </w:p>
    <w:p w:rsidR="009E7E33" w:rsidRDefault="00F43F69" w:rsidP="009E7E3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7E33">
        <w:t>_______</w:t>
      </w:r>
      <w:r>
        <w:t>______________________________________________________________</w:t>
      </w:r>
    </w:p>
    <w:p w:rsidR="00F43F69" w:rsidRDefault="002C39EA" w:rsidP="002C39EA">
      <w:r>
        <w:t>13.</w:t>
      </w:r>
      <w:r>
        <w:tab/>
      </w:r>
      <w:r w:rsidR="00F43F69">
        <w:t xml:space="preserve">True or False??    </w:t>
      </w:r>
      <w:r w:rsidR="00F43F69" w:rsidRPr="002C39EA">
        <w:rPr>
          <w:b/>
          <w:i/>
          <w:sz w:val="20"/>
          <w:szCs w:val="20"/>
        </w:rPr>
        <w:t>(circle)</w:t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  <w:t>(3</w:t>
      </w:r>
      <w:r w:rsidR="00F43F69">
        <w:t>)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 xml:space="preserve">The Nazis did better in getting support in rural areas than in urban areas during the Depression.       </w:t>
      </w:r>
      <w:r w:rsidRPr="00E2780F">
        <w:rPr>
          <w:b/>
        </w:rPr>
        <w:t>T   or   F</w:t>
      </w:r>
    </w:p>
    <w:p w:rsidR="00F43F69" w:rsidRPr="009E7E33" w:rsidRDefault="00F43F69" w:rsidP="00F43F69">
      <w:pPr>
        <w:pStyle w:val="ListParagraph"/>
        <w:numPr>
          <w:ilvl w:val="1"/>
          <w:numId w:val="2"/>
        </w:numPr>
      </w:pPr>
      <w:r>
        <w:t xml:space="preserve">They were more successful in the north than in the south of Germany.   </w:t>
      </w:r>
      <w:r w:rsidRPr="00E2780F">
        <w:rPr>
          <w:b/>
        </w:rPr>
        <w:t>T   or   F</w:t>
      </w:r>
    </w:p>
    <w:p w:rsidR="009E7E33" w:rsidRDefault="009E7E33" w:rsidP="009E7E33">
      <w:pPr>
        <w:pStyle w:val="ListParagraph"/>
        <w:ind w:left="1800"/>
      </w:pP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 xml:space="preserve">More Catholics supported the Nazis than Protestants.    </w:t>
      </w:r>
      <w:r w:rsidRPr="00E2780F">
        <w:rPr>
          <w:b/>
        </w:rPr>
        <w:t>T    or    F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 xml:space="preserve">The working class in Germany saw the Nazis as their party.     </w:t>
      </w:r>
      <w:r w:rsidRPr="00E2780F">
        <w:rPr>
          <w:b/>
        </w:rPr>
        <w:t>T   or   F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 xml:space="preserve">Middle class support of the Nazi Party fell during the Depression.    </w:t>
      </w:r>
      <w:r w:rsidRPr="00E2780F">
        <w:rPr>
          <w:b/>
        </w:rPr>
        <w:t>T   or   F</w:t>
      </w:r>
    </w:p>
    <w:p w:rsidR="002C39EA" w:rsidRDefault="00F43F69" w:rsidP="002C39EA">
      <w:pPr>
        <w:pStyle w:val="ListParagraph"/>
        <w:numPr>
          <w:ilvl w:val="1"/>
          <w:numId w:val="2"/>
        </w:numPr>
      </w:pPr>
      <w:r>
        <w:t xml:space="preserve">The Nazis were the largest political party in the Reichstag by January 1933.  </w:t>
      </w:r>
      <w:r w:rsidRPr="00E2780F">
        <w:rPr>
          <w:b/>
        </w:rPr>
        <w:t>T   or    F</w:t>
      </w:r>
    </w:p>
    <w:p w:rsidR="002C39EA" w:rsidRPr="002C39EA" w:rsidRDefault="002C39EA" w:rsidP="002C39EA">
      <w:pPr>
        <w:rPr>
          <w:b/>
          <w:i/>
        </w:rPr>
      </w:pPr>
      <w:r w:rsidRPr="002C39EA">
        <w:rPr>
          <w:b/>
          <w:i/>
        </w:rPr>
        <w:t>D:</w:t>
      </w:r>
      <w:r w:rsidRPr="002C39EA">
        <w:rPr>
          <w:b/>
          <w:i/>
        </w:rPr>
        <w:tab/>
        <w:t>Nazism</w:t>
      </w:r>
    </w:p>
    <w:p w:rsidR="00F43F69" w:rsidRDefault="002C39EA" w:rsidP="002C39EA">
      <w:r>
        <w:t>14.</w:t>
      </w:r>
      <w:r>
        <w:tab/>
      </w:r>
      <w:r w:rsidR="00F43F69">
        <w:t xml:space="preserve">Match the person to their </w:t>
      </w:r>
      <w:r w:rsidR="009E7E33">
        <w:t>role in the Nazi Party.</w:t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</w:r>
      <w:r w:rsidR="009E7E33">
        <w:tab/>
        <w:t>(3</w:t>
      </w:r>
      <w:r w:rsidR="00F43F69">
        <w:t>)</w:t>
      </w:r>
    </w:p>
    <w:p w:rsidR="00F43F69" w:rsidRPr="009E7E33" w:rsidRDefault="00F43F69" w:rsidP="00F43F69">
      <w:pPr>
        <w:rPr>
          <w:b/>
          <w:i/>
        </w:rPr>
      </w:pPr>
      <w:r>
        <w:rPr>
          <w:b/>
          <w:i/>
        </w:rPr>
        <w:t xml:space="preserve">      Hitler</w:t>
      </w:r>
      <w:r>
        <w:rPr>
          <w:b/>
          <w:i/>
        </w:rPr>
        <w:tab/>
      </w:r>
      <w:proofErr w:type="spellStart"/>
      <w:r w:rsidRPr="00D845C2">
        <w:rPr>
          <w:b/>
          <w:i/>
        </w:rPr>
        <w:t>Roehm</w:t>
      </w:r>
      <w:proofErr w:type="spellEnd"/>
      <w:r w:rsidRPr="00D845C2">
        <w:rPr>
          <w:b/>
          <w:i/>
        </w:rPr>
        <w:tab/>
      </w:r>
      <w:r w:rsidRPr="00D845C2">
        <w:rPr>
          <w:b/>
          <w:i/>
        </w:rPr>
        <w:tab/>
        <w:t xml:space="preserve">Himmler               Goering             Hess          </w:t>
      </w:r>
      <w:r>
        <w:rPr>
          <w:b/>
          <w:i/>
        </w:rPr>
        <w:t>Goe</w:t>
      </w:r>
      <w:r w:rsidRPr="00D845C2">
        <w:rPr>
          <w:b/>
          <w:i/>
        </w:rPr>
        <w:t>bbels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>Leader of the SA - ____________________________________________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>Leader of the SS - ____________________________________________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>Propaganda Minister - _________________________________________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>Leader of the Nazi Party - _______________________________________</w:t>
      </w:r>
    </w:p>
    <w:p w:rsidR="00F43F69" w:rsidRDefault="00F43F69" w:rsidP="00F43F69">
      <w:pPr>
        <w:pStyle w:val="ListParagraph"/>
        <w:numPr>
          <w:ilvl w:val="1"/>
          <w:numId w:val="2"/>
        </w:numPr>
      </w:pPr>
      <w:r>
        <w:t>Minister for the Interior - _______________________________________</w:t>
      </w:r>
    </w:p>
    <w:p w:rsidR="00F43F69" w:rsidRDefault="00F43F69" w:rsidP="009E7E33">
      <w:pPr>
        <w:pStyle w:val="ListParagraph"/>
        <w:numPr>
          <w:ilvl w:val="1"/>
          <w:numId w:val="2"/>
        </w:numPr>
      </w:pPr>
      <w:r>
        <w:t>Private Secretary to Hitler - _____________________________________</w:t>
      </w:r>
    </w:p>
    <w:p w:rsidR="009E7E33" w:rsidRDefault="002C39EA" w:rsidP="002C39EA">
      <w:r>
        <w:t>15.</w:t>
      </w:r>
      <w:r>
        <w:tab/>
        <w:t>Who was von Papen? _______________________________</w:t>
      </w:r>
      <w:r w:rsidR="009E7E33">
        <w:t>______________________</w:t>
      </w:r>
      <w:proofErr w:type="gramStart"/>
      <w:r w:rsidR="009E7E33">
        <w:t xml:space="preserve">_  </w:t>
      </w:r>
      <w:r w:rsidR="009E7E33">
        <w:tab/>
      </w:r>
      <w:proofErr w:type="gramEnd"/>
      <w:r w:rsidR="009E7E33">
        <w:t>(½ )</w:t>
      </w:r>
      <w:r w:rsidR="009E7E33">
        <w:tab/>
      </w:r>
    </w:p>
    <w:p w:rsidR="002C39EA" w:rsidRPr="002C39EA" w:rsidRDefault="002C39EA" w:rsidP="002C39EA">
      <w:r w:rsidRPr="002C39EA">
        <w:t>16.</w:t>
      </w:r>
      <w:r w:rsidRPr="002C39EA">
        <w:tab/>
      </w:r>
      <w:r w:rsidR="006C217D">
        <w:t>What do</w:t>
      </w:r>
      <w:r>
        <w:t xml:space="preserve"> these terms mean?</w:t>
      </w:r>
      <w:r>
        <w:tab/>
      </w:r>
      <w:r>
        <w:tab/>
      </w:r>
      <w:r>
        <w:tab/>
      </w:r>
      <w:r w:rsidR="006C217D">
        <w:tab/>
      </w:r>
      <w:r w:rsidR="006C217D">
        <w:tab/>
      </w:r>
      <w:r w:rsidR="006C217D">
        <w:tab/>
      </w:r>
      <w:r w:rsidR="006C217D">
        <w:tab/>
      </w:r>
      <w:r w:rsidR="006C217D">
        <w:tab/>
      </w:r>
      <w:r w:rsidR="009E7E33">
        <w:tab/>
      </w:r>
      <w:r w:rsidR="006C217D">
        <w:t>(6</w:t>
      </w:r>
      <w:r w:rsidRPr="002C39EA">
        <w:t>)</w:t>
      </w:r>
    </w:p>
    <w:p w:rsidR="002C39EA" w:rsidRDefault="002C39EA" w:rsidP="002C39EA">
      <w:pPr>
        <w:ind w:left="360"/>
      </w:pPr>
      <w:proofErr w:type="spellStart"/>
      <w:r>
        <w:t>Ein</w:t>
      </w:r>
      <w:proofErr w:type="spellEnd"/>
      <w:r>
        <w:t xml:space="preserve"> </w:t>
      </w:r>
      <w:proofErr w:type="spellStart"/>
      <w:r>
        <w:t>Blud</w:t>
      </w:r>
      <w:proofErr w:type="spellEnd"/>
      <w:r>
        <w:t xml:space="preserve"> - _______________________________________________________________________</w:t>
      </w:r>
    </w:p>
    <w:p w:rsidR="002C39EA" w:rsidRDefault="002C39EA" w:rsidP="002C39EA">
      <w:pPr>
        <w:ind w:left="360"/>
      </w:pPr>
      <w:proofErr w:type="spellStart"/>
      <w:r>
        <w:t>Ein</w:t>
      </w:r>
      <w:proofErr w:type="spellEnd"/>
      <w:r>
        <w:t xml:space="preserve"> Volk - _______________________________________________________________________</w:t>
      </w:r>
    </w:p>
    <w:p w:rsidR="002C39EA" w:rsidRDefault="002C39EA" w:rsidP="002C39EA">
      <w:pPr>
        <w:ind w:left="360"/>
      </w:pPr>
      <w:proofErr w:type="spellStart"/>
      <w:r>
        <w:t>Ein</w:t>
      </w:r>
      <w:proofErr w:type="spellEnd"/>
      <w:r>
        <w:t xml:space="preserve"> Fuhrer - _____________________________________________________________________</w:t>
      </w:r>
    </w:p>
    <w:p w:rsidR="006C217D" w:rsidRPr="00F43F69" w:rsidRDefault="006C217D" w:rsidP="006C217D">
      <w:pPr>
        <w:ind w:firstLine="360"/>
      </w:pPr>
      <w:r>
        <w:t>T</w:t>
      </w:r>
      <w:r w:rsidRPr="00F43F69">
        <w:t>he SA _____________________________________</w:t>
      </w:r>
      <w:r>
        <w:t>_________</w:t>
      </w:r>
      <w:r w:rsidRPr="00F43F69">
        <w:t>___________________________</w:t>
      </w:r>
    </w:p>
    <w:p w:rsidR="006C217D" w:rsidRPr="00F43F69" w:rsidRDefault="006C217D" w:rsidP="006C217D">
      <w:pPr>
        <w:ind w:firstLine="360"/>
      </w:pPr>
      <w:r>
        <w:t xml:space="preserve">The </w:t>
      </w:r>
      <w:r w:rsidRPr="00F43F69">
        <w:t>Swastika _________________________________________</w:t>
      </w:r>
      <w:r>
        <w:t>________</w:t>
      </w:r>
      <w:r w:rsidRPr="00F43F69">
        <w:t>__________________</w:t>
      </w:r>
    </w:p>
    <w:p w:rsidR="002C39EA" w:rsidRDefault="006C217D" w:rsidP="009E7E33">
      <w:pPr>
        <w:ind w:firstLine="360"/>
      </w:pPr>
      <w:r w:rsidRPr="00F43F69">
        <w:t xml:space="preserve">Mein </w:t>
      </w:r>
      <w:proofErr w:type="spellStart"/>
      <w:r w:rsidRPr="00F43F69">
        <w:t>Kampf</w:t>
      </w:r>
      <w:proofErr w:type="spellEnd"/>
      <w:r w:rsidRPr="00F43F69">
        <w:t xml:space="preserve"> __________________________________________________</w:t>
      </w:r>
      <w:r>
        <w:t>_________</w:t>
      </w:r>
      <w:r w:rsidRPr="00F43F69">
        <w:t>_________</w:t>
      </w:r>
    </w:p>
    <w:p w:rsidR="00F43F69" w:rsidRDefault="002C39EA" w:rsidP="002C39EA">
      <w:r>
        <w:t>17.</w:t>
      </w:r>
      <w:r>
        <w:tab/>
      </w:r>
      <w:r w:rsidR="00F43F69">
        <w:t xml:space="preserve">Place the following events </w:t>
      </w:r>
      <w:r w:rsidR="00F43F69" w:rsidRPr="002C39EA">
        <w:rPr>
          <w:u w:val="single"/>
        </w:rPr>
        <w:t>(by letter)</w:t>
      </w:r>
      <w:r w:rsidR="00F43F69">
        <w:t xml:space="preserve"> in their correct position </w:t>
      </w:r>
      <w:r w:rsidR="009E7E33">
        <w:t xml:space="preserve">on the timeline below: </w:t>
      </w:r>
      <w:proofErr w:type="gramStart"/>
      <w:r w:rsidR="009E7E33">
        <w:t xml:space="preserve">   (</w:t>
      </w:r>
      <w:proofErr w:type="gramEnd"/>
      <w:r w:rsidR="009E7E33">
        <w:t xml:space="preserve">2 ½ </w:t>
      </w:r>
      <w:r w:rsidR="00F43F69">
        <w:t>)</w:t>
      </w:r>
    </w:p>
    <w:p w:rsidR="00F43F69" w:rsidRPr="009E7E33" w:rsidRDefault="00F43F69" w:rsidP="00F43F69">
      <w:pPr>
        <w:ind w:left="360"/>
        <w:rPr>
          <w:i/>
        </w:rPr>
      </w:pPr>
      <w:r w:rsidRPr="009E7E33">
        <w:rPr>
          <w:i/>
        </w:rPr>
        <w:t>(</w:t>
      </w:r>
      <w:proofErr w:type="spellStart"/>
      <w:r w:rsidRPr="009E7E33">
        <w:rPr>
          <w:i/>
        </w:rPr>
        <w:t>i</w:t>
      </w:r>
      <w:proofErr w:type="spellEnd"/>
      <w:r w:rsidRPr="009E7E33">
        <w:rPr>
          <w:i/>
        </w:rPr>
        <w:t>)</w:t>
      </w:r>
      <w:r w:rsidR="006C217D" w:rsidRPr="009E7E33">
        <w:rPr>
          <w:i/>
        </w:rPr>
        <w:t xml:space="preserve"> </w:t>
      </w:r>
      <w:r w:rsidRPr="009E7E33">
        <w:rPr>
          <w:i/>
        </w:rPr>
        <w:t>Emergency Decree</w:t>
      </w:r>
      <w:r w:rsidRPr="009E7E33">
        <w:rPr>
          <w:i/>
        </w:rPr>
        <w:tab/>
        <w:t>(ii) Hitler is Chancellor</w:t>
      </w:r>
      <w:r w:rsidRPr="009E7E33">
        <w:rPr>
          <w:i/>
        </w:rPr>
        <w:tab/>
        <w:t>(iii) Enabling Act</w:t>
      </w:r>
      <w:r w:rsidRPr="009E7E33">
        <w:rPr>
          <w:i/>
        </w:rPr>
        <w:tab/>
        <w:t>(iv) Reichstag Fire</w:t>
      </w:r>
    </w:p>
    <w:p w:rsidR="00F43F69" w:rsidRPr="009E7E33" w:rsidRDefault="00F43F69" w:rsidP="00F43F69">
      <w:pPr>
        <w:ind w:left="360"/>
        <w:rPr>
          <w:i/>
        </w:rPr>
      </w:pPr>
      <w:r w:rsidRPr="009E7E33">
        <w:rPr>
          <w:i/>
        </w:rPr>
        <w:t xml:space="preserve">(v) March elections see Nazis win more seats than any other Party.      </w:t>
      </w:r>
    </w:p>
    <w:p w:rsidR="00F43F69" w:rsidRPr="00580A51" w:rsidRDefault="00F43F69" w:rsidP="00F43F69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580A51">
        <w:rPr>
          <w:b/>
          <w:u w:val="single"/>
        </w:rPr>
        <w:t>1933</w:t>
      </w:r>
    </w:p>
    <w:p w:rsidR="00F43F69" w:rsidRDefault="00F43F69" w:rsidP="00F43F69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C53E9F" wp14:editId="240043B6">
                <wp:simplePos x="0" y="0"/>
                <wp:positionH relativeFrom="column">
                  <wp:posOffset>1318895</wp:posOffset>
                </wp:positionH>
                <wp:positionV relativeFrom="paragraph">
                  <wp:posOffset>26669</wp:posOffset>
                </wp:positionV>
                <wp:extent cx="9525" cy="2428875"/>
                <wp:effectExtent l="95250" t="38100" r="6667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428875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8A23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3.85pt;margin-top:2.1pt;width:.75pt;height:19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" strokecolor="black [3200]" strokeweight="2.25pt">
                <v:stroke startarrow="block" endarrow="block" joinstyle="miter"/>
              </v:shape>
            </w:pict>
          </mc:Fallback>
        </mc:AlternateContent>
      </w:r>
    </w:p>
    <w:p w:rsidR="00F43F69" w:rsidRDefault="00F43F69" w:rsidP="00F43F69">
      <w:r>
        <w:tab/>
        <w:t xml:space="preserve">          January</w:t>
      </w:r>
    </w:p>
    <w:p w:rsidR="00F43F69" w:rsidRDefault="00F43F69" w:rsidP="00F43F69">
      <w:r>
        <w:t xml:space="preserve">     </w:t>
      </w:r>
    </w:p>
    <w:p w:rsidR="00F43F69" w:rsidRDefault="00F43F69" w:rsidP="00F43F69">
      <w:r>
        <w:t xml:space="preserve">                        February</w:t>
      </w:r>
    </w:p>
    <w:p w:rsidR="00F43F69" w:rsidRDefault="00F43F69" w:rsidP="00F43F69"/>
    <w:p w:rsidR="00F43F69" w:rsidRDefault="00F43F69" w:rsidP="00F43F69">
      <w:r>
        <w:t xml:space="preserve">                         March</w:t>
      </w:r>
    </w:p>
    <w:p w:rsidR="00F43F69" w:rsidRDefault="00F43F69" w:rsidP="00F43F69"/>
    <w:p w:rsidR="00F43F69" w:rsidRDefault="00F43F69" w:rsidP="00F43F69">
      <w:pPr>
        <w:ind w:left="720" w:firstLine="720"/>
      </w:pPr>
      <w:r>
        <w:t>April</w:t>
      </w:r>
    </w:p>
    <w:p w:rsidR="00F43F69" w:rsidRDefault="00F43F69" w:rsidP="00F43F69"/>
    <w:p w:rsidR="00F43F69" w:rsidRDefault="00F43F69" w:rsidP="002C39EA"/>
    <w:p w:rsidR="00F43F69" w:rsidRDefault="002C39EA" w:rsidP="002C39EA">
      <w:pPr>
        <w:spacing w:line="360" w:lineRule="auto"/>
      </w:pPr>
      <w:r>
        <w:t>18.</w:t>
      </w:r>
      <w:r>
        <w:tab/>
        <w:t xml:space="preserve">What, exactly, </w:t>
      </w:r>
      <w:r w:rsidR="00F43F69">
        <w:t xml:space="preserve">did the </w:t>
      </w:r>
      <w:r w:rsidR="00F43F69" w:rsidRPr="002C39EA">
        <w:rPr>
          <w:b/>
        </w:rPr>
        <w:t>Enabling Act</w:t>
      </w:r>
      <w:r w:rsidR="00F43F69">
        <w:t xml:space="preserve"> actually enable the Nazis to do? 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</w:t>
      </w:r>
      <w:r w:rsidR="009E7E33">
        <w:t>______</w:t>
      </w:r>
      <w:r>
        <w:t>_________________________</w:t>
      </w:r>
      <w:r w:rsidR="009E7E33">
        <w:t>(2</w:t>
      </w:r>
      <w:r w:rsidR="00F43F69">
        <w:t>)</w:t>
      </w:r>
    </w:p>
    <w:p w:rsidR="00F43F69" w:rsidRDefault="002C39EA" w:rsidP="002C39EA">
      <w:r>
        <w:t>19.</w:t>
      </w:r>
      <w:r>
        <w:tab/>
      </w:r>
      <w:r w:rsidR="00F43F69">
        <w:t xml:space="preserve">What is </w:t>
      </w:r>
      <w:proofErr w:type="spellStart"/>
      <w:r w:rsidR="00F43F69" w:rsidRPr="002C39EA">
        <w:rPr>
          <w:b/>
        </w:rPr>
        <w:t>Gleischaltung</w:t>
      </w:r>
      <w:proofErr w:type="spellEnd"/>
      <w:r w:rsidR="00F43F69">
        <w:t>? ___________________________________________________________</w:t>
      </w:r>
      <w:r>
        <w:t xml:space="preserve"> </w:t>
      </w:r>
      <w:proofErr w:type="gramStart"/>
      <w:r>
        <w:t>( ½</w:t>
      </w:r>
      <w:proofErr w:type="gramEnd"/>
      <w:r>
        <w:t xml:space="preserve"> </w:t>
      </w:r>
      <w:r w:rsidR="00F43F69">
        <w:t>)</w:t>
      </w:r>
    </w:p>
    <w:p w:rsidR="002C39EA" w:rsidRDefault="002C39EA" w:rsidP="002C39EA">
      <w:r>
        <w:t>20.</w:t>
      </w:r>
      <w:r>
        <w:tab/>
        <w:t xml:space="preserve">Why was </w:t>
      </w:r>
      <w:proofErr w:type="spellStart"/>
      <w:r>
        <w:t>gleischaltung</w:t>
      </w:r>
      <w:proofErr w:type="spellEnd"/>
      <w:r>
        <w:t xml:space="preserve"> needed? _________________________________________________________</w:t>
      </w:r>
    </w:p>
    <w:p w:rsidR="00F43F69" w:rsidRDefault="002C39EA" w:rsidP="002C39EA">
      <w:pPr>
        <w:spacing w:line="360" w:lineRule="auto"/>
      </w:pPr>
      <w:r>
        <w:t>_____________________________________________________________</w:t>
      </w:r>
      <w:r w:rsidR="009E7E33">
        <w:t>__________________________</w:t>
      </w:r>
      <w:proofErr w:type="gramStart"/>
      <w:r w:rsidR="009E7E33">
        <w:t>_(</w:t>
      </w:r>
      <w:proofErr w:type="gramEnd"/>
      <w:r w:rsidR="009E7E33">
        <w:t xml:space="preserve">1 ½ </w:t>
      </w:r>
      <w:r>
        <w:t>)</w:t>
      </w:r>
    </w:p>
    <w:p w:rsidR="00F43F69" w:rsidRDefault="002C39EA" w:rsidP="002C39EA">
      <w:r>
        <w:t>21.</w:t>
      </w:r>
      <w:r>
        <w:tab/>
      </w:r>
      <w:r w:rsidR="00F43F69">
        <w:t>What happened to the</w:t>
      </w:r>
      <w:r>
        <w:t xml:space="preserve"> following during 1933?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(6</w:t>
      </w:r>
      <w:r w:rsidR="00F43F69">
        <w:t>)</w:t>
      </w:r>
    </w:p>
    <w:p w:rsidR="00F43F69" w:rsidRDefault="00F43F69" w:rsidP="002C39EA">
      <w:pPr>
        <w:pStyle w:val="ListParagraph"/>
        <w:numPr>
          <w:ilvl w:val="1"/>
          <w:numId w:val="7"/>
        </w:numPr>
        <w:spacing w:line="360" w:lineRule="auto"/>
      </w:pPr>
      <w:r>
        <w:t>Social Democrats (SPD) _________________________________________________</w:t>
      </w:r>
    </w:p>
    <w:p w:rsidR="00F43F69" w:rsidRDefault="00F43F69" w:rsidP="002C39EA">
      <w:pPr>
        <w:pStyle w:val="ListParagraph"/>
        <w:numPr>
          <w:ilvl w:val="1"/>
          <w:numId w:val="7"/>
        </w:numPr>
        <w:spacing w:line="360" w:lineRule="auto"/>
      </w:pPr>
      <w:r>
        <w:t>Trade Unions _________________________________________________________</w:t>
      </w:r>
    </w:p>
    <w:p w:rsidR="00F43F69" w:rsidRDefault="00F43F69" w:rsidP="002C39EA">
      <w:pPr>
        <w:pStyle w:val="ListParagraph"/>
        <w:numPr>
          <w:ilvl w:val="1"/>
          <w:numId w:val="7"/>
        </w:numPr>
        <w:spacing w:line="360" w:lineRule="auto"/>
      </w:pPr>
      <w:r>
        <w:t>The Reichstag ________________________________________________________</w:t>
      </w:r>
    </w:p>
    <w:p w:rsidR="00F43F69" w:rsidRDefault="00F43F69" w:rsidP="002C39EA">
      <w:pPr>
        <w:pStyle w:val="ListParagraph"/>
        <w:numPr>
          <w:ilvl w:val="1"/>
          <w:numId w:val="7"/>
        </w:numPr>
        <w:spacing w:line="360" w:lineRule="auto"/>
      </w:pPr>
      <w:r>
        <w:t>Jews ________________________________________________________________</w:t>
      </w:r>
    </w:p>
    <w:p w:rsidR="00F43F69" w:rsidRDefault="00F43F69" w:rsidP="002C39EA">
      <w:pPr>
        <w:pStyle w:val="ListParagraph"/>
        <w:numPr>
          <w:ilvl w:val="1"/>
          <w:numId w:val="7"/>
        </w:numPr>
        <w:spacing w:line="360" w:lineRule="auto"/>
      </w:pPr>
      <w:r>
        <w:t>Books by people the fascists hated ________________________________________</w:t>
      </w:r>
    </w:p>
    <w:p w:rsidR="00F43F69" w:rsidRDefault="00F43F69" w:rsidP="009E7E33">
      <w:pPr>
        <w:pStyle w:val="ListParagraph"/>
        <w:numPr>
          <w:ilvl w:val="1"/>
          <w:numId w:val="7"/>
        </w:numPr>
        <w:spacing w:line="360" w:lineRule="auto"/>
      </w:pPr>
      <w:r>
        <w:t xml:space="preserve">Van der </w:t>
      </w:r>
      <w:proofErr w:type="spellStart"/>
      <w:r>
        <w:t>Lubbe</w:t>
      </w:r>
      <w:proofErr w:type="spellEnd"/>
      <w:r>
        <w:t xml:space="preserve"> ________________________________________________________</w:t>
      </w:r>
    </w:p>
    <w:p w:rsidR="006C217D" w:rsidRDefault="002C39EA" w:rsidP="006C217D">
      <w:r>
        <w:t>22.</w:t>
      </w:r>
      <w:r>
        <w:tab/>
      </w:r>
      <w:r w:rsidR="00F43F69">
        <w:t xml:space="preserve">What point is the cartoonist </w:t>
      </w:r>
      <w:r w:rsidR="00F43F69" w:rsidRPr="002C39EA">
        <w:rPr>
          <w:u w:val="single"/>
        </w:rPr>
        <w:t>missing</w:t>
      </w:r>
      <w:r w:rsidR="00F43F69">
        <w:t xml:space="preserve"> about the situation </w:t>
      </w:r>
      <w:r w:rsidR="006C217D">
        <w:t>in Germany in this cartoon?</w:t>
      </w:r>
    </w:p>
    <w:p w:rsidR="00F43F69" w:rsidRPr="006C217D" w:rsidRDefault="006C217D" w:rsidP="006C217D">
      <w:pPr>
        <w:spacing w:after="0"/>
        <w:ind w:left="2880"/>
      </w:pPr>
      <w:r w:rsidRPr="00101947"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662336" behindDoc="1" locked="0" layoutInCell="1" allowOverlap="1" wp14:anchorId="078B101D" wp14:editId="7CF5D052">
            <wp:simplePos x="0" y="0"/>
            <wp:positionH relativeFrom="column">
              <wp:posOffset>187960</wp:posOffset>
            </wp:positionH>
            <wp:positionV relativeFrom="paragraph">
              <wp:posOffset>6985</wp:posOffset>
            </wp:positionV>
            <wp:extent cx="1525905" cy="2329180"/>
            <wp:effectExtent l="0" t="0" r="0" b="0"/>
            <wp:wrapTight wrapText="bothSides">
              <wp:wrapPolygon edited="0">
                <wp:start x="0" y="0"/>
                <wp:lineTo x="0" y="21376"/>
                <wp:lineTo x="21303" y="21376"/>
                <wp:lineTo x="21303" y="0"/>
                <wp:lineTo x="0" y="0"/>
              </wp:wrapPolygon>
            </wp:wrapTight>
            <wp:docPr id="4" name="Picture 4" descr="https://encrypted-tbn3.gstatic.com/images?q=tbn:ANd9GcR-Jld1vEWlXRXVbraA4trV69QcKqzfeNMVnjDoeW-d7t_yRtmKJA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R-Jld1vEWlXRXVbraA4trV69QcKqzfeNMVnjDoeW-d7t_yRtmKJA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</w:t>
      </w:r>
      <w:r w:rsidR="00F43F69" w:rsidRPr="006C217D">
        <w:rPr>
          <w:b/>
        </w:rPr>
        <w:t>American cartoon from 1933.</w:t>
      </w:r>
    </w:p>
    <w:p w:rsidR="006C217D" w:rsidRDefault="006C217D" w:rsidP="006C217D">
      <w:pPr>
        <w:pStyle w:val="ListParagraph"/>
        <w:spacing w:after="0"/>
        <w:rPr>
          <w:b/>
          <w:i/>
        </w:rPr>
      </w:pPr>
      <w:r>
        <w:rPr>
          <w:b/>
          <w:i/>
        </w:rPr>
        <w:t xml:space="preserve">       </w:t>
      </w:r>
      <w:r w:rsidR="00F43F69" w:rsidRPr="00101947">
        <w:rPr>
          <w:b/>
          <w:i/>
        </w:rPr>
        <w:t>“Not the most comfortable seat.”</w:t>
      </w:r>
    </w:p>
    <w:p w:rsidR="006C217D" w:rsidRDefault="006C217D" w:rsidP="006C217D">
      <w:pPr>
        <w:pStyle w:val="ListParagraph"/>
        <w:spacing w:after="0"/>
        <w:rPr>
          <w:b/>
          <w:i/>
        </w:rPr>
      </w:pPr>
    </w:p>
    <w:p w:rsidR="00F43F69" w:rsidRPr="006C217D" w:rsidRDefault="006C217D" w:rsidP="006C217D">
      <w:pPr>
        <w:pStyle w:val="ListParagraph"/>
        <w:rPr>
          <w:b/>
          <w:i/>
        </w:rPr>
      </w:pPr>
      <w:r>
        <w:rPr>
          <w:b/>
          <w:i/>
        </w:rPr>
        <w:tab/>
      </w:r>
      <w:r>
        <w:t>______________________________________________________</w:t>
      </w:r>
    </w:p>
    <w:p w:rsidR="00F43F69" w:rsidRPr="00F43F69" w:rsidRDefault="006C217D" w:rsidP="00F43F69">
      <w:r>
        <w:tab/>
        <w:t>______________________________________________________</w:t>
      </w:r>
    </w:p>
    <w:p w:rsidR="00F43F69" w:rsidRDefault="006C217D" w:rsidP="00F43F69">
      <w:r>
        <w:tab/>
        <w:t>______________________________________________________</w:t>
      </w:r>
    </w:p>
    <w:p w:rsidR="006C217D" w:rsidRDefault="006C217D" w:rsidP="006C217D">
      <w:r>
        <w:tab/>
        <w:t>______________________________________________________</w:t>
      </w:r>
    </w:p>
    <w:p w:rsidR="006C217D" w:rsidRDefault="006C217D" w:rsidP="00F43F69">
      <w:r>
        <w:tab/>
        <w:t xml:space="preserve">________________________________________________ </w:t>
      </w:r>
      <w:r w:rsidR="00E12BDA">
        <w:tab/>
        <w:t>(1</w:t>
      </w:r>
      <w:r>
        <w:t>)</w:t>
      </w:r>
    </w:p>
    <w:p w:rsidR="00F43F69" w:rsidRPr="00F43F69" w:rsidRDefault="00F43F69" w:rsidP="00F43F69"/>
    <w:p w:rsidR="00F43F69" w:rsidRPr="006C217D" w:rsidRDefault="006C217D" w:rsidP="00F43F69">
      <w:pPr>
        <w:rPr>
          <w:b/>
          <w:i/>
        </w:rPr>
      </w:pPr>
      <w:r>
        <w:rPr>
          <w:b/>
          <w:i/>
        </w:rPr>
        <w:t>E</w:t>
      </w:r>
      <w:r w:rsidR="009E7E33">
        <w:rPr>
          <w:b/>
          <w:i/>
        </w:rPr>
        <w:t>.</w:t>
      </w:r>
      <w:r w:rsidR="009E7E33">
        <w:rPr>
          <w:b/>
          <w:i/>
        </w:rPr>
        <w:tab/>
        <w:t>FASCISM</w:t>
      </w:r>
      <w:r w:rsidR="009E7E33">
        <w:rPr>
          <w:b/>
          <w:i/>
        </w:rPr>
        <w:tab/>
      </w:r>
      <w:r w:rsidR="009E7E33">
        <w:rPr>
          <w:b/>
          <w:i/>
        </w:rPr>
        <w:tab/>
      </w:r>
      <w:r w:rsidR="009E7E33">
        <w:rPr>
          <w:b/>
          <w:i/>
        </w:rPr>
        <w:tab/>
      </w:r>
      <w:r w:rsidR="009E7E33">
        <w:rPr>
          <w:b/>
          <w:i/>
        </w:rPr>
        <w:tab/>
      </w:r>
      <w:r w:rsidR="009E7E33">
        <w:rPr>
          <w:b/>
          <w:i/>
        </w:rPr>
        <w:tab/>
      </w:r>
      <w:r w:rsidR="009E7E33">
        <w:rPr>
          <w:b/>
          <w:i/>
        </w:rPr>
        <w:tab/>
      </w:r>
      <w:r w:rsidR="009E7E33">
        <w:rPr>
          <w:b/>
          <w:i/>
        </w:rPr>
        <w:tab/>
      </w:r>
      <w:r w:rsidR="009E7E33">
        <w:rPr>
          <w:b/>
          <w:i/>
        </w:rPr>
        <w:tab/>
      </w:r>
    </w:p>
    <w:p w:rsidR="00F43F69" w:rsidRPr="00F43F69" w:rsidRDefault="006C217D" w:rsidP="00F43F69">
      <w:r>
        <w:t>23</w:t>
      </w:r>
      <w:r w:rsidR="00F43F69" w:rsidRPr="00F43F69">
        <w:t>.</w:t>
      </w:r>
      <w:r w:rsidR="00F43F69" w:rsidRPr="00F43F69">
        <w:tab/>
        <w:t>If you lived in a fascist state….</w:t>
      </w:r>
      <w:r w:rsidR="00F43F69" w:rsidRPr="00F43F69">
        <w:tab/>
      </w:r>
      <w:r w:rsidR="00F43F69" w:rsidRPr="00F43F69">
        <w:rPr>
          <w:i/>
        </w:rPr>
        <w:t>(circle correct answer)</w:t>
      </w:r>
      <w:r w:rsidR="00F43F69" w:rsidRPr="00F43F69">
        <w:rPr>
          <w:i/>
        </w:rPr>
        <w:tab/>
      </w:r>
      <w:r>
        <w:tab/>
      </w:r>
      <w:r>
        <w:tab/>
      </w:r>
      <w:r>
        <w:tab/>
      </w:r>
      <w:r>
        <w:tab/>
        <w:t>(1)</w:t>
      </w:r>
      <w:r>
        <w:tab/>
        <w:t xml:space="preserve">            </w:t>
      </w:r>
    </w:p>
    <w:p w:rsidR="00F43F69" w:rsidRPr="009E7E33" w:rsidRDefault="00F43F69" w:rsidP="009E7E33">
      <w:pPr>
        <w:spacing w:after="0"/>
        <w:rPr>
          <w:sz w:val="20"/>
          <w:szCs w:val="20"/>
        </w:rPr>
      </w:pPr>
      <w:r w:rsidRPr="00F43F69">
        <w:tab/>
      </w:r>
      <w:r w:rsidR="006C217D">
        <w:tab/>
      </w:r>
      <w:r w:rsidRPr="009E7E33">
        <w:rPr>
          <w:sz w:val="20"/>
          <w:szCs w:val="20"/>
        </w:rPr>
        <w:t>I</w:t>
      </w:r>
      <w:r w:rsidRPr="009E7E33">
        <w:rPr>
          <w:sz w:val="20"/>
          <w:szCs w:val="20"/>
        </w:rPr>
        <w:tab/>
        <w:t>you would not be allowed to own a private business</w:t>
      </w:r>
    </w:p>
    <w:p w:rsidR="00F43F69" w:rsidRPr="009E7E33" w:rsidRDefault="00F43F69" w:rsidP="009E7E33">
      <w:p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ab/>
      </w:r>
      <w:r w:rsidR="006C217D" w:rsidRPr="009E7E33">
        <w:rPr>
          <w:sz w:val="20"/>
          <w:szCs w:val="20"/>
        </w:rPr>
        <w:tab/>
      </w:r>
      <w:r w:rsidRPr="009E7E33">
        <w:rPr>
          <w:sz w:val="20"/>
          <w:szCs w:val="20"/>
        </w:rPr>
        <w:t>II</w:t>
      </w:r>
      <w:r w:rsidRPr="009E7E33">
        <w:rPr>
          <w:sz w:val="20"/>
          <w:szCs w:val="20"/>
        </w:rPr>
        <w:tab/>
        <w:t>you could be imprisoned for expressing a view that opposed the government</w:t>
      </w:r>
    </w:p>
    <w:p w:rsidR="00F43F69" w:rsidRPr="009E7E33" w:rsidRDefault="00F43F69" w:rsidP="009E7E33">
      <w:p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ab/>
      </w:r>
      <w:r w:rsidR="006C217D" w:rsidRPr="009E7E33">
        <w:rPr>
          <w:sz w:val="20"/>
          <w:szCs w:val="20"/>
        </w:rPr>
        <w:tab/>
      </w:r>
      <w:r w:rsidRPr="009E7E33">
        <w:rPr>
          <w:sz w:val="20"/>
          <w:szCs w:val="20"/>
        </w:rPr>
        <w:t>III</w:t>
      </w:r>
      <w:r w:rsidRPr="009E7E33">
        <w:rPr>
          <w:sz w:val="20"/>
          <w:szCs w:val="20"/>
        </w:rPr>
        <w:tab/>
        <w:t>you would belong to a government run trade union</w:t>
      </w:r>
    </w:p>
    <w:p w:rsidR="00F43F69" w:rsidRPr="009E7E33" w:rsidRDefault="00F43F69" w:rsidP="009E7E33">
      <w:p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ab/>
      </w:r>
      <w:r w:rsidR="006C217D" w:rsidRPr="009E7E33">
        <w:rPr>
          <w:sz w:val="20"/>
          <w:szCs w:val="20"/>
        </w:rPr>
        <w:tab/>
      </w:r>
      <w:r w:rsidRPr="009E7E33">
        <w:rPr>
          <w:sz w:val="20"/>
          <w:szCs w:val="20"/>
        </w:rPr>
        <w:t>IV</w:t>
      </w:r>
      <w:r w:rsidRPr="009E7E33">
        <w:rPr>
          <w:sz w:val="20"/>
          <w:szCs w:val="20"/>
        </w:rPr>
        <w:tab/>
        <w:t>you would idealise your country’s leader</w:t>
      </w:r>
    </w:p>
    <w:p w:rsidR="00F43F69" w:rsidRPr="009E7E33" w:rsidRDefault="00F43F69" w:rsidP="009E7E3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>I, II and III only</w:t>
      </w:r>
    </w:p>
    <w:p w:rsidR="00F43F69" w:rsidRPr="009E7E33" w:rsidRDefault="00F43F69" w:rsidP="009E7E3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>II,  III  and IV only</w:t>
      </w:r>
    </w:p>
    <w:p w:rsidR="00F43F69" w:rsidRPr="009E7E33" w:rsidRDefault="00F43F69" w:rsidP="009E7E3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>I and III only</w:t>
      </w:r>
    </w:p>
    <w:p w:rsidR="00F43F69" w:rsidRPr="009E7E33" w:rsidRDefault="00F43F69" w:rsidP="00F43F6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E7E33">
        <w:rPr>
          <w:sz w:val="20"/>
          <w:szCs w:val="20"/>
        </w:rPr>
        <w:t>I and IV only</w:t>
      </w:r>
    </w:p>
    <w:p w:rsidR="001149E0" w:rsidRPr="006C217D" w:rsidRDefault="006C217D" w:rsidP="009E7E33">
      <w:pPr>
        <w:ind w:left="7200" w:firstLine="720"/>
        <w:rPr>
          <w:b/>
          <w:sz w:val="28"/>
          <w:szCs w:val="28"/>
        </w:rPr>
      </w:pPr>
      <w:r w:rsidRPr="006C217D">
        <w:rPr>
          <w:b/>
          <w:sz w:val="28"/>
          <w:szCs w:val="28"/>
        </w:rPr>
        <w:t>End of Test</w:t>
      </w:r>
    </w:p>
    <w:sectPr w:rsidR="001149E0" w:rsidRPr="006C217D" w:rsidSect="00DC7A65">
      <w:headerReference w:type="default" r:id="rId13"/>
      <w:pgSz w:w="12240" w:h="15840"/>
      <w:pgMar w:top="567" w:right="851" w:bottom="567" w:left="1134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A65" w:rsidRDefault="00DC7A65" w:rsidP="00EA02CB">
      <w:pPr>
        <w:spacing w:after="0" w:line="240" w:lineRule="auto"/>
      </w:pPr>
      <w:r>
        <w:separator/>
      </w:r>
    </w:p>
  </w:endnote>
  <w:endnote w:type="continuationSeparator" w:id="0">
    <w:p w:rsidR="00DC7A65" w:rsidRDefault="00DC7A65" w:rsidP="00EA0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A65" w:rsidRDefault="00DC7A65" w:rsidP="00EA02CB">
      <w:pPr>
        <w:spacing w:after="0" w:line="240" w:lineRule="auto"/>
      </w:pPr>
      <w:r>
        <w:separator/>
      </w:r>
    </w:p>
  </w:footnote>
  <w:footnote w:type="continuationSeparator" w:id="0">
    <w:p w:rsidR="00DC7A65" w:rsidRDefault="00DC7A65" w:rsidP="00EA0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A65" w:rsidRPr="00EA02CB" w:rsidRDefault="00DC7A65">
    <w:pPr>
      <w:pStyle w:val="Header"/>
      <w:rPr>
        <w:rFonts w:ascii="Arial" w:hAnsi="Arial" w:cs="Arial"/>
        <w:sz w:val="18"/>
        <w:szCs w:val="18"/>
      </w:rPr>
    </w:pPr>
    <w:r w:rsidRPr="00EA02CB">
      <w:rPr>
        <w:rFonts w:ascii="Arial" w:hAnsi="Arial" w:cs="Arial"/>
        <w:sz w:val="18"/>
        <w:szCs w:val="18"/>
      </w:rPr>
      <w:t>Year 11 Modern History</w:t>
    </w:r>
    <w:r w:rsidRPr="00EA02CB">
      <w:rPr>
        <w:rFonts w:ascii="Arial" w:hAnsi="Arial" w:cs="Arial"/>
        <w:sz w:val="18"/>
        <w:szCs w:val="18"/>
      </w:rPr>
      <w:tab/>
      <w:t xml:space="preserve">      Unit 2                                                                                        Semester II,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6932"/>
    <w:multiLevelType w:val="hybridMultilevel"/>
    <w:tmpl w:val="B0B6AE4E"/>
    <w:lvl w:ilvl="0" w:tplc="0C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077E7"/>
    <w:multiLevelType w:val="hybridMultilevel"/>
    <w:tmpl w:val="5978C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CE935A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B5024"/>
    <w:multiLevelType w:val="hybridMultilevel"/>
    <w:tmpl w:val="5978C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CE935A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C6BD9"/>
    <w:multiLevelType w:val="hybridMultilevel"/>
    <w:tmpl w:val="2ADCB25C"/>
    <w:lvl w:ilvl="0" w:tplc="A670B1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06B6C"/>
    <w:multiLevelType w:val="hybridMultilevel"/>
    <w:tmpl w:val="A0FA017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55AF5"/>
    <w:multiLevelType w:val="hybridMultilevel"/>
    <w:tmpl w:val="A9EA070A"/>
    <w:lvl w:ilvl="0" w:tplc="22B45A6A">
      <w:start w:val="1"/>
      <w:numFmt w:val="lowerLetter"/>
      <w:lvlText w:val="(%1)"/>
      <w:lvlJc w:val="left"/>
      <w:pPr>
        <w:tabs>
          <w:tab w:val="num" w:pos="3980"/>
        </w:tabs>
        <w:ind w:left="3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40"/>
        </w:tabs>
        <w:ind w:left="4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60"/>
        </w:tabs>
        <w:ind w:left="5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80"/>
        </w:tabs>
        <w:ind w:left="5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500"/>
        </w:tabs>
        <w:ind w:left="6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20"/>
        </w:tabs>
        <w:ind w:left="7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40"/>
        </w:tabs>
        <w:ind w:left="7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60"/>
        </w:tabs>
        <w:ind w:left="8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80"/>
        </w:tabs>
        <w:ind w:left="9380" w:hanging="180"/>
      </w:pPr>
    </w:lvl>
  </w:abstractNum>
  <w:abstractNum w:abstractNumId="6" w15:restartNumberingAfterBreak="0">
    <w:nsid w:val="6BB1355A"/>
    <w:multiLevelType w:val="hybridMultilevel"/>
    <w:tmpl w:val="1EDAEFD0"/>
    <w:lvl w:ilvl="0" w:tplc="5BD448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F69"/>
    <w:rsid w:val="001149E0"/>
    <w:rsid w:val="002C39EA"/>
    <w:rsid w:val="006C217D"/>
    <w:rsid w:val="008C72F9"/>
    <w:rsid w:val="009E7E33"/>
    <w:rsid w:val="00C63EF0"/>
    <w:rsid w:val="00CA6EC1"/>
    <w:rsid w:val="00D33EAF"/>
    <w:rsid w:val="00DC7A65"/>
    <w:rsid w:val="00E12BDA"/>
    <w:rsid w:val="00EA02CB"/>
    <w:rsid w:val="00F4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1DC48-AED7-4263-9DA0-09BC18A5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69"/>
  </w:style>
  <w:style w:type="paragraph" w:styleId="ListParagraph">
    <w:name w:val="List Paragraph"/>
    <w:basedOn w:val="Normal"/>
    <w:uiPriority w:val="34"/>
    <w:qFormat/>
    <w:rsid w:val="00F43F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A02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oogle.com.au/imgres?imgurl=http://www.yadvashem.org/IMAGE_TYPE/4884.jpg&amp;imgrefurl=http://www.yadvashem.org/yv/en/holocaust/resource_center/item.asp?GATE=Z&amp;list_type=1-2&amp;TYPE_ID=2&amp;TOTAL=N&amp;pn=5&amp;title=&amp;h=509&amp;w=344&amp;tbnid=7FqzJbkO7Z4K7M:&amp;zoom=1&amp;docid=ZIj-2eDHYskZXM&amp;ei=2f__U8GFJ5e4ogSnmYHICA&amp;tbm=isch&amp;ved=0CCsQMygOMA4&amp;iact=rc&amp;uact=3&amp;dur=1247&amp;page=1&amp;start=0&amp;ndsp=22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.au/imgres?imgurl=http://home.wlu.edu/~patchw/Alumni__Hitler%200_files/slide0007_image012.gif&amp;imgrefurl=http://home.wlu.edu/~patchw/Alumni__Hitler%200_files/slide0007.htm&amp;h=394&amp;w=258&amp;tbnid=KzGjR-W_ppzKVM:&amp;zoom=1&amp;docid=uyAfUSqjG_qUKM&amp;ei=AR8AVO7PGImQNr6ogWA&amp;tbm=isch&amp;ved=0CC4QMygTMBM&amp;iact=rc&amp;uact=3&amp;dur=2089&amp;page=1&amp;start=0&amp;ndsp=2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google.com.au/imgres?imgurl=http://www.yadvashem.org/IMAGE_TYPE/3040.jpg&amp;imgrefurl=http://www.yadvashem.org/yv/en/holocaust/resource_center/item.asp?GATE=Z&amp;list_type=2-5&amp;type_id=4&amp;total=Y&amp;h=596&amp;w=422&amp;tbnid=3uclQc2TWIhvvM:&amp;zoom=1&amp;docid=wnDKssrwbxesJM&amp;ei=2f__U8GFJ5e4ogSnmYHICA&amp;tbm=isch&amp;ved=0CCwQMygPMA8&amp;iact=rc&amp;uact=3&amp;dur=23610&amp;page=1&amp;start=0&amp;ndsp=2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C14E1EB8</Template>
  <TotalTime>0</TotalTime>
  <Pages>4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 Southern Grammar</Company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Wright</dc:creator>
  <cp:keywords/>
  <dc:description/>
  <cp:lastModifiedBy>HAWKES Natasha [Narrogin Senior High School]</cp:lastModifiedBy>
  <cp:revision>2</cp:revision>
  <dcterms:created xsi:type="dcterms:W3CDTF">2019-10-15T00:07:00Z</dcterms:created>
  <dcterms:modified xsi:type="dcterms:W3CDTF">2019-10-15T00:07:00Z</dcterms:modified>
</cp:coreProperties>
</file>