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1C5" w:rsidRDefault="005C7467" w:rsidP="00A45389">
      <w:pPr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Cognitive Test (2)   </w:t>
      </w:r>
    </w:p>
    <w:p w:rsidR="00A45389" w:rsidRDefault="00A45389" w:rsidP="00A4538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Name: __________________________________________                                   Total: ______/</w:t>
      </w:r>
      <w:r w:rsidR="00492E99">
        <w:rPr>
          <w:b/>
          <w:sz w:val="24"/>
          <w:szCs w:val="24"/>
        </w:rPr>
        <w:t>41</w:t>
      </w:r>
    </w:p>
    <w:p w:rsidR="00A45389" w:rsidRDefault="00A45389" w:rsidP="00A45389">
      <w:pPr>
        <w:rPr>
          <w:sz w:val="24"/>
          <w:szCs w:val="24"/>
        </w:rPr>
      </w:pPr>
    </w:p>
    <w:p w:rsidR="00A45389" w:rsidRDefault="00A45389" w:rsidP="00A4538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2DF1">
        <w:rPr>
          <w:b/>
          <w:sz w:val="24"/>
          <w:szCs w:val="24"/>
        </w:rPr>
        <w:t>The three key Nazi aims for Germany after 1933 were: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(3m)</w:t>
      </w:r>
    </w:p>
    <w:p w:rsidR="005D14CE" w:rsidRDefault="005D14CE" w:rsidP="005D14CE">
      <w:pPr>
        <w:pStyle w:val="ListParagraph"/>
        <w:rPr>
          <w:sz w:val="24"/>
          <w:szCs w:val="24"/>
        </w:rPr>
      </w:pPr>
    </w:p>
    <w:p w:rsidR="00A45389" w:rsidRDefault="00A45389" w:rsidP="00BF2D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</w:t>
      </w:r>
    </w:p>
    <w:p w:rsidR="00A45389" w:rsidRDefault="00A45389" w:rsidP="00BF2D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</w:t>
      </w:r>
    </w:p>
    <w:p w:rsidR="00A45389" w:rsidRPr="00A45389" w:rsidRDefault="00A45389" w:rsidP="00BF2DF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</w:t>
      </w:r>
    </w:p>
    <w:p w:rsidR="00A45389" w:rsidRPr="00A45389" w:rsidRDefault="00A45389" w:rsidP="00A45389">
      <w:pPr>
        <w:rPr>
          <w:sz w:val="24"/>
          <w:szCs w:val="24"/>
        </w:rPr>
      </w:pPr>
    </w:p>
    <w:p w:rsidR="00A45389" w:rsidRDefault="00A45389" w:rsidP="00A4538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2DF1">
        <w:rPr>
          <w:b/>
          <w:sz w:val="24"/>
          <w:szCs w:val="24"/>
        </w:rPr>
        <w:t xml:space="preserve">How might each of the following </w:t>
      </w:r>
      <w:r w:rsidRPr="009F7FCF">
        <w:rPr>
          <w:b/>
          <w:sz w:val="24"/>
          <w:szCs w:val="24"/>
          <w:u w:val="single"/>
        </w:rPr>
        <w:t>help</w:t>
      </w:r>
      <w:r w:rsidRPr="00BF2DF1">
        <w:rPr>
          <w:b/>
          <w:sz w:val="24"/>
          <w:szCs w:val="24"/>
        </w:rPr>
        <w:t xml:space="preserve"> the Nazis achieve their aim</w:t>
      </w:r>
      <w:r w:rsidR="00492E99">
        <w:rPr>
          <w:b/>
          <w:sz w:val="24"/>
          <w:szCs w:val="24"/>
        </w:rPr>
        <w:t>s</w:t>
      </w:r>
      <w:r w:rsidRPr="00BF2DF1">
        <w:rPr>
          <w:b/>
          <w:sz w:val="24"/>
          <w:szCs w:val="24"/>
        </w:rPr>
        <w:t>?</w:t>
      </w:r>
      <w:r w:rsidRPr="00BF2DF1">
        <w:rPr>
          <w:b/>
          <w:sz w:val="24"/>
          <w:szCs w:val="24"/>
        </w:rPr>
        <w:tab/>
      </w:r>
      <w:r w:rsidR="00BF2DF1">
        <w:rPr>
          <w:sz w:val="24"/>
          <w:szCs w:val="24"/>
        </w:rPr>
        <w:tab/>
      </w:r>
      <w:r w:rsidR="009F7FCF">
        <w:rPr>
          <w:sz w:val="24"/>
          <w:szCs w:val="24"/>
        </w:rPr>
        <w:t>(2</w:t>
      </w:r>
      <w:r>
        <w:rPr>
          <w:sz w:val="24"/>
          <w:szCs w:val="24"/>
        </w:rPr>
        <w:t>m)</w:t>
      </w:r>
    </w:p>
    <w:p w:rsidR="005D14CE" w:rsidRPr="00A45389" w:rsidRDefault="005D14CE" w:rsidP="005D14CE">
      <w:pPr>
        <w:pStyle w:val="ListParagraph"/>
        <w:rPr>
          <w:sz w:val="24"/>
          <w:szCs w:val="24"/>
        </w:rPr>
      </w:pPr>
    </w:p>
    <w:p w:rsidR="00A45389" w:rsidRDefault="00A45389" w:rsidP="00A453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2DF1">
        <w:rPr>
          <w:sz w:val="24"/>
          <w:szCs w:val="24"/>
        </w:rPr>
        <w:t>A single party state</w:t>
      </w:r>
      <w:r>
        <w:rPr>
          <w:sz w:val="24"/>
          <w:szCs w:val="24"/>
        </w:rPr>
        <w:t xml:space="preserve"> __________________________________________________</w:t>
      </w:r>
    </w:p>
    <w:p w:rsidR="00A45389" w:rsidRPr="00A45389" w:rsidRDefault="00A45389" w:rsidP="00A45389">
      <w:pPr>
        <w:ind w:left="36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</w:t>
      </w:r>
    </w:p>
    <w:p w:rsidR="00A45389" w:rsidRDefault="00A45389" w:rsidP="00A4538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2DF1">
        <w:rPr>
          <w:sz w:val="24"/>
          <w:szCs w:val="24"/>
        </w:rPr>
        <w:t>Propaganda</w:t>
      </w:r>
      <w:r>
        <w:rPr>
          <w:sz w:val="24"/>
          <w:szCs w:val="24"/>
        </w:rPr>
        <w:t xml:space="preserve"> ________________________________________________________</w:t>
      </w:r>
    </w:p>
    <w:p w:rsidR="00A45389" w:rsidRPr="00A45389" w:rsidRDefault="00A45389" w:rsidP="00A45389">
      <w:pPr>
        <w:ind w:left="36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</w:t>
      </w:r>
    </w:p>
    <w:p w:rsidR="00A45389" w:rsidRPr="00A45389" w:rsidRDefault="00A45389" w:rsidP="00A45389">
      <w:pPr>
        <w:ind w:left="360"/>
        <w:rPr>
          <w:sz w:val="24"/>
          <w:szCs w:val="24"/>
        </w:rPr>
      </w:pPr>
    </w:p>
    <w:p w:rsidR="00A45389" w:rsidRDefault="005D14CE" w:rsidP="00A4538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What were</w:t>
      </w:r>
      <w:r w:rsidR="00A45389" w:rsidRPr="00BF2DF1">
        <w:rPr>
          <w:b/>
          <w:sz w:val="24"/>
          <w:szCs w:val="24"/>
        </w:rPr>
        <w:t xml:space="preserve"> the following?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D14CE">
        <w:rPr>
          <w:sz w:val="24"/>
          <w:szCs w:val="24"/>
        </w:rPr>
        <w:t>(6m)</w:t>
      </w:r>
    </w:p>
    <w:p w:rsidR="005D14CE" w:rsidRPr="00BF2DF1" w:rsidRDefault="005D14CE" w:rsidP="005D14CE">
      <w:pPr>
        <w:pStyle w:val="ListParagraph"/>
        <w:rPr>
          <w:b/>
          <w:sz w:val="24"/>
          <w:szCs w:val="24"/>
        </w:rPr>
      </w:pPr>
    </w:p>
    <w:p w:rsidR="00A45389" w:rsidRDefault="00A45389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Night of the Long Knives _______________________________________________</w:t>
      </w:r>
    </w:p>
    <w:p w:rsidR="00A45389" w:rsidRDefault="00A45389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Autarky _____________________________________________________________</w:t>
      </w:r>
    </w:p>
    <w:p w:rsidR="00A45389" w:rsidRDefault="00BF2DF1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‘Burning of the Books’ _________________________________________________</w:t>
      </w:r>
    </w:p>
    <w:p w:rsidR="00A45389" w:rsidRDefault="00BF2DF1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“Degenerate Art” _____________________________________________________</w:t>
      </w:r>
    </w:p>
    <w:p w:rsidR="00BF2DF1" w:rsidRDefault="00BF2DF1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Autobahns ___________________________________________________________</w:t>
      </w:r>
    </w:p>
    <w:p w:rsidR="00DD79AA" w:rsidRDefault="00DD79AA" w:rsidP="00BF2DF1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Hitler </w:t>
      </w:r>
      <w:proofErr w:type="spellStart"/>
      <w:r>
        <w:rPr>
          <w:sz w:val="24"/>
          <w:szCs w:val="24"/>
        </w:rPr>
        <w:t>Jugend</w:t>
      </w:r>
      <w:proofErr w:type="spellEnd"/>
      <w:r>
        <w:rPr>
          <w:sz w:val="24"/>
          <w:szCs w:val="24"/>
        </w:rPr>
        <w:t xml:space="preserve"> ________________________________________________________</w:t>
      </w:r>
    </w:p>
    <w:p w:rsidR="00781122" w:rsidRPr="00781122" w:rsidRDefault="00781122" w:rsidP="00781122">
      <w:pPr>
        <w:rPr>
          <w:sz w:val="24"/>
          <w:szCs w:val="24"/>
        </w:rPr>
      </w:pPr>
    </w:p>
    <w:p w:rsidR="00A45389" w:rsidRPr="00BF2DF1" w:rsidRDefault="00A45389" w:rsidP="00A4538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F2DF1">
        <w:rPr>
          <w:b/>
          <w:sz w:val="24"/>
          <w:szCs w:val="24"/>
        </w:rPr>
        <w:t>What</w:t>
      </w:r>
      <w:r w:rsidRPr="005C7467">
        <w:rPr>
          <w:b/>
          <w:sz w:val="24"/>
          <w:szCs w:val="24"/>
          <w:u w:val="single"/>
        </w:rPr>
        <w:t xml:space="preserve"> role</w:t>
      </w:r>
      <w:r w:rsidRPr="00BF2DF1">
        <w:rPr>
          <w:b/>
          <w:sz w:val="24"/>
          <w:szCs w:val="24"/>
        </w:rPr>
        <w:t xml:space="preserve"> did the follow</w:t>
      </w:r>
      <w:r w:rsidR="00781122" w:rsidRPr="00BF2DF1">
        <w:rPr>
          <w:b/>
          <w:sz w:val="24"/>
          <w:szCs w:val="24"/>
        </w:rPr>
        <w:t>ing people undertake in 1930s Germany?</w:t>
      </w:r>
      <w:r w:rsidR="005D14CE">
        <w:rPr>
          <w:b/>
          <w:sz w:val="24"/>
          <w:szCs w:val="24"/>
        </w:rPr>
        <w:t xml:space="preserve">                        </w:t>
      </w:r>
      <w:r w:rsidR="005D14CE" w:rsidRPr="005D14CE">
        <w:rPr>
          <w:sz w:val="24"/>
          <w:szCs w:val="24"/>
        </w:rPr>
        <w:t>(5m)</w:t>
      </w:r>
    </w:p>
    <w:p w:rsidR="00781122" w:rsidRDefault="00781122" w:rsidP="00BF2DF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Roehm</w:t>
      </w:r>
      <w:proofErr w:type="spellEnd"/>
      <w:r>
        <w:rPr>
          <w:sz w:val="24"/>
          <w:szCs w:val="24"/>
        </w:rPr>
        <w:t xml:space="preserve"> ______________________________________________________________</w:t>
      </w:r>
    </w:p>
    <w:p w:rsidR="00781122" w:rsidRDefault="00781122" w:rsidP="00BF2DF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Himmler _____________________________________________________________</w:t>
      </w:r>
    </w:p>
    <w:p w:rsidR="00781122" w:rsidRDefault="00781122" w:rsidP="00BF2DF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Schacht ______________________________________________________________</w:t>
      </w:r>
    </w:p>
    <w:p w:rsidR="00781122" w:rsidRDefault="00781122" w:rsidP="00BF2DF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Goering ______________________________________________________________</w:t>
      </w:r>
    </w:p>
    <w:p w:rsidR="00BF2DF1" w:rsidRDefault="00BF2DF1" w:rsidP="00BF2DF1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Goebbles</w:t>
      </w:r>
      <w:proofErr w:type="spellEnd"/>
      <w:r>
        <w:rPr>
          <w:sz w:val="24"/>
          <w:szCs w:val="24"/>
        </w:rPr>
        <w:t xml:space="preserve"> _____________________________</w:t>
      </w:r>
      <w:r w:rsidR="005D14CE">
        <w:rPr>
          <w:sz w:val="24"/>
          <w:szCs w:val="24"/>
        </w:rPr>
        <w:t>_______________________________</w:t>
      </w:r>
    </w:p>
    <w:p w:rsidR="005D14CE" w:rsidRDefault="005D14CE" w:rsidP="005D14CE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5D14CE" w:rsidRDefault="005D14CE" w:rsidP="005D14CE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9F7FCF" w:rsidRDefault="009F7FCF" w:rsidP="005D14CE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9F7FCF" w:rsidRPr="005D14CE" w:rsidRDefault="009F7FCF" w:rsidP="005D14CE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19578F" w:rsidRPr="0019578F" w:rsidRDefault="00BF2DF1" w:rsidP="0019578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F2DF1">
        <w:rPr>
          <w:b/>
          <w:sz w:val="24"/>
          <w:szCs w:val="24"/>
        </w:rPr>
        <w:t xml:space="preserve">What </w:t>
      </w:r>
      <w:r w:rsidRPr="005C7467">
        <w:rPr>
          <w:b/>
          <w:sz w:val="24"/>
          <w:szCs w:val="24"/>
          <w:u w:val="single"/>
        </w:rPr>
        <w:t>impact</w:t>
      </w:r>
      <w:r w:rsidR="00492E99">
        <w:rPr>
          <w:b/>
          <w:sz w:val="24"/>
          <w:szCs w:val="24"/>
        </w:rPr>
        <w:t xml:space="preserve"> did</w:t>
      </w:r>
      <w:r w:rsidRPr="00BF2DF1">
        <w:rPr>
          <w:b/>
          <w:sz w:val="24"/>
          <w:szCs w:val="24"/>
        </w:rPr>
        <w:t xml:space="preserve"> the following have on German society in the </w:t>
      </w:r>
      <w:r w:rsidRPr="009C0222">
        <w:rPr>
          <w:b/>
          <w:sz w:val="24"/>
          <w:szCs w:val="24"/>
          <w:u w:val="single"/>
        </w:rPr>
        <w:t>1930s</w:t>
      </w:r>
      <w:r w:rsidRPr="00BF2DF1">
        <w:rPr>
          <w:b/>
          <w:sz w:val="24"/>
          <w:szCs w:val="24"/>
        </w:rPr>
        <w:t xml:space="preserve">?    </w:t>
      </w:r>
      <w:r w:rsidR="005D14CE">
        <w:rPr>
          <w:b/>
          <w:sz w:val="24"/>
          <w:szCs w:val="24"/>
        </w:rPr>
        <w:t xml:space="preserve">  </w:t>
      </w:r>
      <w:r w:rsidR="00492E99">
        <w:rPr>
          <w:sz w:val="24"/>
          <w:szCs w:val="24"/>
        </w:rPr>
        <w:t>(6</w:t>
      </w:r>
      <w:r w:rsidR="005D14CE" w:rsidRPr="005D14CE">
        <w:rPr>
          <w:sz w:val="24"/>
          <w:szCs w:val="24"/>
        </w:rPr>
        <w:t>m)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2410"/>
        <w:gridCol w:w="2694"/>
        <w:gridCol w:w="4954"/>
      </w:tblGrid>
      <w:tr w:rsidR="0019578F" w:rsidTr="0019578F">
        <w:tc>
          <w:tcPr>
            <w:tcW w:w="2410" w:type="dxa"/>
          </w:tcPr>
          <w:p w:rsidR="0019578F" w:rsidRDefault="0019578F" w:rsidP="0019578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Event/Issue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Positive/Negative/Both?</w:t>
            </w: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Explanation</w:t>
            </w:r>
          </w:p>
        </w:tc>
      </w:tr>
      <w:tr w:rsidR="0019578F" w:rsidTr="0019578F">
        <w:tc>
          <w:tcPr>
            <w:tcW w:w="2410" w:type="dxa"/>
          </w:tcPr>
          <w:p w:rsidR="0019578F" w:rsidRDefault="0019578F" w:rsidP="0019578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 House of German Art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19578F" w:rsidTr="0019578F">
        <w:tc>
          <w:tcPr>
            <w:tcW w:w="2410" w:type="dxa"/>
          </w:tcPr>
          <w:p w:rsidR="0019578F" w:rsidRDefault="0019578F" w:rsidP="0019578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 Reich Chamber of Culture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19578F" w:rsidTr="0019578F">
        <w:tc>
          <w:tcPr>
            <w:tcW w:w="2410" w:type="dxa"/>
          </w:tcPr>
          <w:p w:rsidR="0019578F" w:rsidRDefault="0019578F" w:rsidP="0019578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‘Strength Through Joy’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492E99" w:rsidTr="0019578F">
        <w:tc>
          <w:tcPr>
            <w:tcW w:w="2410" w:type="dxa"/>
          </w:tcPr>
          <w:p w:rsidR="00492E99" w:rsidRDefault="00492E99" w:rsidP="001957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Degenerate Art Exhibition</w:t>
            </w:r>
          </w:p>
          <w:p w:rsidR="00492E99" w:rsidRDefault="00492E99" w:rsidP="0019578F">
            <w:pPr>
              <w:rPr>
                <w:sz w:val="24"/>
                <w:szCs w:val="24"/>
              </w:rPr>
            </w:pPr>
          </w:p>
          <w:p w:rsidR="00492E99" w:rsidRDefault="00492E99" w:rsidP="0019578F">
            <w:pPr>
              <w:rPr>
                <w:sz w:val="24"/>
                <w:szCs w:val="24"/>
              </w:rPr>
            </w:pPr>
          </w:p>
        </w:tc>
        <w:tc>
          <w:tcPr>
            <w:tcW w:w="2694" w:type="dxa"/>
          </w:tcPr>
          <w:p w:rsidR="00492E99" w:rsidRDefault="00492E99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492E99" w:rsidRDefault="00492E99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19578F" w:rsidTr="0019578F">
        <w:tc>
          <w:tcPr>
            <w:tcW w:w="2410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“Arms not butter”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19578F" w:rsidTr="0019578F">
        <w:tc>
          <w:tcPr>
            <w:tcW w:w="2410" w:type="dxa"/>
          </w:tcPr>
          <w:p w:rsidR="0019578F" w:rsidRDefault="0019578F" w:rsidP="0019578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League of German Maidens</w:t>
            </w:r>
          </w:p>
        </w:tc>
        <w:tc>
          <w:tcPr>
            <w:tcW w:w="269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4954" w:type="dxa"/>
          </w:tcPr>
          <w:p w:rsidR="0019578F" w:rsidRDefault="0019578F" w:rsidP="0019578F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</w:tbl>
    <w:p w:rsidR="005D14CE" w:rsidRPr="00BF2DF1" w:rsidRDefault="005D14CE" w:rsidP="00BF2DF1">
      <w:pPr>
        <w:rPr>
          <w:sz w:val="24"/>
          <w:szCs w:val="24"/>
        </w:rPr>
      </w:pPr>
    </w:p>
    <w:p w:rsidR="00781122" w:rsidRPr="00216000" w:rsidRDefault="00216000" w:rsidP="00A4538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16000">
        <w:rPr>
          <w:b/>
          <w:sz w:val="24"/>
          <w:szCs w:val="24"/>
        </w:rPr>
        <w:t>What were the key aims of the ‘New Plan’ introduced to the economy in the early 1930s?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DD79AA">
        <w:rPr>
          <w:b/>
          <w:sz w:val="24"/>
          <w:szCs w:val="24"/>
        </w:rPr>
        <w:t xml:space="preserve">  </w:t>
      </w:r>
      <w:r w:rsidRPr="00216000">
        <w:rPr>
          <w:sz w:val="24"/>
          <w:szCs w:val="24"/>
        </w:rPr>
        <w:t>(2m)</w:t>
      </w:r>
    </w:p>
    <w:p w:rsidR="00216000" w:rsidRDefault="00216000" w:rsidP="005C746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</w:t>
      </w:r>
      <w:r w:rsidR="00DD79AA">
        <w:rPr>
          <w:sz w:val="24"/>
          <w:szCs w:val="24"/>
        </w:rPr>
        <w:t>_________________________________________________________________________________</w:t>
      </w:r>
    </w:p>
    <w:p w:rsidR="005D14CE" w:rsidRPr="00216000" w:rsidRDefault="005D14CE" w:rsidP="00216000">
      <w:pPr>
        <w:rPr>
          <w:sz w:val="24"/>
          <w:szCs w:val="24"/>
        </w:rPr>
      </w:pPr>
    </w:p>
    <w:p w:rsidR="005C0C61" w:rsidRDefault="005C0C61" w:rsidP="005C0C61">
      <w:pPr>
        <w:pStyle w:val="ListParagraph"/>
        <w:numPr>
          <w:ilvl w:val="0"/>
          <w:numId w:val="1"/>
        </w:numPr>
        <w:spacing w:line="360" w:lineRule="auto"/>
      </w:pPr>
      <w:r w:rsidRPr="005C0C61">
        <w:rPr>
          <w:b/>
        </w:rPr>
        <w:t>Define the following terms: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C0C61">
        <w:t>(4m)</w:t>
      </w:r>
    </w:p>
    <w:p w:rsidR="005C0C61" w:rsidRDefault="005C0C61" w:rsidP="005C0C61">
      <w:pPr>
        <w:pStyle w:val="ListParagraph"/>
        <w:numPr>
          <w:ilvl w:val="0"/>
          <w:numId w:val="10"/>
        </w:numPr>
        <w:spacing w:after="0" w:line="360" w:lineRule="auto"/>
      </w:pPr>
      <w:r>
        <w:t>Holocaust _______________________________________________________________</w:t>
      </w:r>
    </w:p>
    <w:p w:rsidR="005C0C61" w:rsidRDefault="005C0C61" w:rsidP="005C0C61">
      <w:pPr>
        <w:numPr>
          <w:ilvl w:val="0"/>
          <w:numId w:val="10"/>
        </w:numPr>
        <w:spacing w:after="0" w:line="360" w:lineRule="auto"/>
        <w:contextualSpacing/>
      </w:pPr>
      <w:r>
        <w:t xml:space="preserve">Aryan __________________________________________________________________ </w:t>
      </w:r>
    </w:p>
    <w:p w:rsidR="005C0C61" w:rsidRDefault="005C0C61" w:rsidP="005C0C61">
      <w:pPr>
        <w:numPr>
          <w:ilvl w:val="0"/>
          <w:numId w:val="10"/>
        </w:numPr>
        <w:spacing w:after="0" w:line="360" w:lineRule="auto"/>
        <w:contextualSpacing/>
      </w:pPr>
      <w:r>
        <w:t>Master Race _____________________________________________________________</w:t>
      </w:r>
    </w:p>
    <w:p w:rsidR="005C0C61" w:rsidRDefault="005C0C61" w:rsidP="005C0C61">
      <w:pPr>
        <w:numPr>
          <w:ilvl w:val="0"/>
          <w:numId w:val="10"/>
        </w:numPr>
        <w:spacing w:after="0" w:line="360" w:lineRule="auto"/>
        <w:contextualSpacing/>
      </w:pPr>
      <w:r>
        <w:t>Shoah __________________________________________________________________</w:t>
      </w:r>
    </w:p>
    <w:p w:rsidR="005C0C61" w:rsidRDefault="005C0C61" w:rsidP="005C0C61">
      <w:pPr>
        <w:pStyle w:val="ListParagraph"/>
        <w:ind w:left="1440"/>
        <w:rPr>
          <w:b/>
          <w:sz w:val="24"/>
          <w:szCs w:val="24"/>
        </w:rPr>
      </w:pPr>
    </w:p>
    <w:p w:rsidR="005C0C61" w:rsidRDefault="005C0C61" w:rsidP="005C0C61">
      <w:pPr>
        <w:pStyle w:val="ListParagraph"/>
        <w:ind w:left="1440"/>
        <w:rPr>
          <w:b/>
          <w:sz w:val="24"/>
          <w:szCs w:val="24"/>
        </w:rPr>
      </w:pPr>
    </w:p>
    <w:p w:rsidR="005C0C61" w:rsidRPr="009C0222" w:rsidRDefault="005C0C61" w:rsidP="009C0222">
      <w:pPr>
        <w:rPr>
          <w:b/>
          <w:sz w:val="24"/>
          <w:szCs w:val="24"/>
        </w:rPr>
      </w:pPr>
    </w:p>
    <w:p w:rsidR="00AB7D23" w:rsidRPr="005C0C61" w:rsidRDefault="00AB7D23" w:rsidP="005C0C6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C0C61">
        <w:rPr>
          <w:b/>
          <w:sz w:val="24"/>
          <w:szCs w:val="24"/>
        </w:rPr>
        <w:t xml:space="preserve">In the space below re write the following events of the Holocaust in their correct chronological order from earliest event in Nazi Germany to the latest.  </w:t>
      </w:r>
      <w:r w:rsidRPr="00492E99">
        <w:rPr>
          <w:b/>
          <w:sz w:val="24"/>
          <w:szCs w:val="24"/>
          <w:u w:val="single"/>
        </w:rPr>
        <w:t>USE LETTERS.</w:t>
      </w:r>
      <w:r w:rsidRPr="005C0C61">
        <w:rPr>
          <w:b/>
          <w:sz w:val="24"/>
          <w:szCs w:val="24"/>
        </w:rPr>
        <w:t xml:space="preserve">  </w:t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b/>
          <w:sz w:val="24"/>
          <w:szCs w:val="24"/>
        </w:rPr>
        <w:tab/>
      </w:r>
      <w:r w:rsidRPr="005C0C61">
        <w:rPr>
          <w:sz w:val="24"/>
          <w:szCs w:val="24"/>
        </w:rPr>
        <w:t>(4m)</w:t>
      </w:r>
    </w:p>
    <w:p w:rsidR="00AB7D23" w:rsidRPr="00AB7D23" w:rsidRDefault="00AB7D23" w:rsidP="00AB7D23">
      <w:pPr>
        <w:ind w:left="360"/>
        <w:rPr>
          <w:i/>
          <w:sz w:val="24"/>
          <w:szCs w:val="24"/>
        </w:rPr>
      </w:pPr>
      <w:r w:rsidRPr="00AB7D23">
        <w:rPr>
          <w:i/>
          <w:sz w:val="24"/>
          <w:szCs w:val="24"/>
        </w:rPr>
        <w:t>Kristallnacht (K)</w:t>
      </w:r>
      <w:r w:rsidRPr="00AB7D23">
        <w:rPr>
          <w:i/>
          <w:sz w:val="24"/>
          <w:szCs w:val="24"/>
        </w:rPr>
        <w:tab/>
      </w:r>
      <w:r w:rsidRPr="00AB7D23">
        <w:rPr>
          <w:i/>
          <w:sz w:val="24"/>
          <w:szCs w:val="24"/>
        </w:rPr>
        <w:tab/>
        <w:t>Warsaw Ghetto (WG)</w:t>
      </w:r>
      <w:r w:rsidRPr="00AB7D23">
        <w:rPr>
          <w:i/>
          <w:sz w:val="24"/>
          <w:szCs w:val="24"/>
        </w:rPr>
        <w:tab/>
        <w:t xml:space="preserve">      Nuremburg Laws(NL)</w:t>
      </w:r>
      <w:r w:rsidRPr="00AB7D23">
        <w:rPr>
          <w:i/>
          <w:sz w:val="24"/>
          <w:szCs w:val="24"/>
        </w:rPr>
        <w:tab/>
      </w:r>
    </w:p>
    <w:p w:rsidR="00AB7D23" w:rsidRPr="00AB7D23" w:rsidRDefault="00AB7D23" w:rsidP="00AB7D23">
      <w:pPr>
        <w:ind w:left="360"/>
        <w:rPr>
          <w:i/>
          <w:sz w:val="24"/>
          <w:szCs w:val="24"/>
        </w:rPr>
      </w:pPr>
      <w:r w:rsidRPr="00AB7D23">
        <w:rPr>
          <w:i/>
          <w:sz w:val="24"/>
          <w:szCs w:val="24"/>
        </w:rPr>
        <w:t>Building of gas chambers (</w:t>
      </w:r>
      <w:proofErr w:type="gramStart"/>
      <w:r w:rsidRPr="00AB7D23">
        <w:rPr>
          <w:i/>
          <w:sz w:val="24"/>
          <w:szCs w:val="24"/>
        </w:rPr>
        <w:t xml:space="preserve">G)   </w:t>
      </w:r>
      <w:proofErr w:type="gramEnd"/>
      <w:r w:rsidRPr="00AB7D23">
        <w:rPr>
          <w:i/>
          <w:sz w:val="24"/>
          <w:szCs w:val="24"/>
        </w:rPr>
        <w:t xml:space="preserve">    Burning of the Books(BB)       </w:t>
      </w:r>
      <w:proofErr w:type="spellStart"/>
      <w:r w:rsidRPr="00AB7D23">
        <w:rPr>
          <w:i/>
          <w:sz w:val="24"/>
          <w:szCs w:val="24"/>
        </w:rPr>
        <w:t>Wannsee</w:t>
      </w:r>
      <w:proofErr w:type="spellEnd"/>
      <w:r w:rsidRPr="00AB7D23">
        <w:rPr>
          <w:i/>
          <w:sz w:val="24"/>
          <w:szCs w:val="24"/>
        </w:rPr>
        <w:t xml:space="preserve"> Conference (WC)    </w:t>
      </w:r>
    </w:p>
    <w:p w:rsidR="00AB7D23" w:rsidRPr="00AB7D23" w:rsidRDefault="00AB7D23" w:rsidP="00AB7D23">
      <w:pPr>
        <w:ind w:left="360"/>
        <w:rPr>
          <w:b/>
          <w:i/>
          <w:sz w:val="24"/>
          <w:szCs w:val="24"/>
        </w:rPr>
      </w:pPr>
      <w:r w:rsidRPr="00AB7D23">
        <w:rPr>
          <w:i/>
          <w:sz w:val="24"/>
          <w:szCs w:val="24"/>
        </w:rPr>
        <w:t>Wearing of the Yellow Star (YS)     Boycott of Jewish shops (JS)</w:t>
      </w:r>
      <w:r w:rsidRPr="00AB7D23">
        <w:rPr>
          <w:i/>
          <w:sz w:val="24"/>
          <w:szCs w:val="24"/>
        </w:rPr>
        <w:tab/>
      </w:r>
      <w:r w:rsidRPr="00AB7D23">
        <w:rPr>
          <w:b/>
          <w:i/>
          <w:sz w:val="24"/>
          <w:szCs w:val="24"/>
        </w:rPr>
        <w:tab/>
      </w:r>
      <w:r w:rsidRPr="00AB7D23">
        <w:rPr>
          <w:b/>
          <w:i/>
          <w:sz w:val="24"/>
          <w:szCs w:val="24"/>
        </w:rPr>
        <w:tab/>
      </w:r>
      <w:r w:rsidRPr="00AB7D23">
        <w:rPr>
          <w:b/>
          <w:i/>
          <w:sz w:val="24"/>
          <w:szCs w:val="24"/>
        </w:rPr>
        <w:tab/>
      </w:r>
      <w:r w:rsidRPr="00AB7D23">
        <w:rPr>
          <w:b/>
          <w:i/>
          <w:sz w:val="24"/>
          <w:szCs w:val="24"/>
        </w:rPr>
        <w:tab/>
      </w:r>
    </w:p>
    <w:p w:rsidR="00AB7D23" w:rsidRPr="00AB7D23" w:rsidRDefault="00AB7D23" w:rsidP="00AB7D23">
      <w:pPr>
        <w:pStyle w:val="ListParagraph"/>
        <w:rPr>
          <w:b/>
          <w:sz w:val="24"/>
          <w:szCs w:val="24"/>
        </w:rPr>
      </w:pPr>
    </w:p>
    <w:p w:rsidR="00AB7D23" w:rsidRPr="00AB7D23" w:rsidRDefault="00AB7D23" w:rsidP="00492E99">
      <w:pPr>
        <w:spacing w:after="0"/>
        <w:rPr>
          <w:b/>
          <w:sz w:val="24"/>
          <w:szCs w:val="24"/>
        </w:rPr>
      </w:pPr>
      <w:r w:rsidRPr="00AB7D23">
        <w:rPr>
          <w:b/>
          <w:sz w:val="24"/>
          <w:szCs w:val="24"/>
        </w:rPr>
        <w:t>Earliest</w:t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L</w:t>
      </w:r>
      <w:r w:rsidRPr="00AB7D23">
        <w:rPr>
          <w:b/>
          <w:sz w:val="24"/>
          <w:szCs w:val="24"/>
        </w:rPr>
        <w:t xml:space="preserve">atest </w:t>
      </w:r>
    </w:p>
    <w:p w:rsidR="00AB7D23" w:rsidRPr="00AB7D23" w:rsidRDefault="00AB7D23" w:rsidP="00492E99">
      <w:pPr>
        <w:spacing w:after="0"/>
        <w:rPr>
          <w:b/>
          <w:sz w:val="24"/>
          <w:szCs w:val="24"/>
        </w:rPr>
      </w:pPr>
      <w:r w:rsidRPr="00AB7D23">
        <w:rPr>
          <w:b/>
          <w:sz w:val="24"/>
          <w:szCs w:val="24"/>
        </w:rPr>
        <w:t xml:space="preserve">Event </w:t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</w:r>
      <w:r w:rsidRPr="00AB7D23">
        <w:rPr>
          <w:b/>
          <w:sz w:val="24"/>
          <w:szCs w:val="24"/>
        </w:rPr>
        <w:tab/>
        <w:t xml:space="preserve">       </w:t>
      </w:r>
      <w:r>
        <w:rPr>
          <w:b/>
          <w:sz w:val="24"/>
          <w:szCs w:val="24"/>
        </w:rPr>
        <w:t xml:space="preserve">        </w:t>
      </w:r>
      <w:r w:rsidRPr="00AB7D23">
        <w:rPr>
          <w:b/>
          <w:sz w:val="24"/>
          <w:szCs w:val="24"/>
        </w:rPr>
        <w:t>Event</w:t>
      </w:r>
    </w:p>
    <w:p w:rsidR="00492E99" w:rsidRPr="009C0222" w:rsidRDefault="00492E99" w:rsidP="009C0222">
      <w:pPr>
        <w:rPr>
          <w:b/>
          <w:sz w:val="24"/>
          <w:szCs w:val="24"/>
        </w:rPr>
      </w:pPr>
    </w:p>
    <w:p w:rsidR="00AB7D23" w:rsidRDefault="009C0222" w:rsidP="005C0C6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 w:rsidR="00AB7D23" w:rsidRPr="00AB7D23">
        <w:rPr>
          <w:b/>
          <w:sz w:val="24"/>
          <w:szCs w:val="24"/>
        </w:rPr>
        <w:t xml:space="preserve">escribe the </w:t>
      </w:r>
      <w:r>
        <w:rPr>
          <w:b/>
          <w:sz w:val="24"/>
          <w:szCs w:val="24"/>
        </w:rPr>
        <w:t>impact of World War Two</w:t>
      </w:r>
      <w:r w:rsidR="00AB7D23" w:rsidRPr="00AB7D23">
        <w:rPr>
          <w:b/>
          <w:sz w:val="24"/>
          <w:szCs w:val="24"/>
        </w:rPr>
        <w:t xml:space="preserve"> in Germany to 1945.</w:t>
      </w:r>
    </w:p>
    <w:p w:rsidR="009C0222" w:rsidRPr="009C0222" w:rsidRDefault="009C0222" w:rsidP="009C0222">
      <w:pPr>
        <w:pStyle w:val="ListParagraph"/>
        <w:rPr>
          <w:i/>
        </w:rPr>
      </w:pPr>
      <w:r w:rsidRPr="009C0222">
        <w:rPr>
          <w:i/>
        </w:rPr>
        <w:t xml:space="preserve">[Consider:  impact on </w:t>
      </w:r>
      <w:r>
        <w:rPr>
          <w:i/>
        </w:rPr>
        <w:t>women, youth;</w:t>
      </w:r>
      <w:r w:rsidRPr="009C0222">
        <w:rPr>
          <w:i/>
        </w:rPr>
        <w:t xml:space="preserve"> </w:t>
      </w:r>
      <w:r>
        <w:rPr>
          <w:i/>
        </w:rPr>
        <w:t>role of propaganda, rationing;</w:t>
      </w:r>
      <w:r w:rsidRPr="009C0222">
        <w:rPr>
          <w:i/>
        </w:rPr>
        <w:t xml:space="preserve"> impact of ‘total war’, air raids, defeat.] </w:t>
      </w:r>
    </w:p>
    <w:p w:rsidR="00AB7D23" w:rsidRDefault="00AB7D23" w:rsidP="00AB7D2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C0222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________________________________________________________________________________________________________________________</w:t>
      </w:r>
      <w:r w:rsidR="009C0222">
        <w:rPr>
          <w:sz w:val="24"/>
          <w:szCs w:val="24"/>
        </w:rPr>
        <w:t>______________________________(6</w:t>
      </w:r>
      <w:r>
        <w:rPr>
          <w:sz w:val="24"/>
          <w:szCs w:val="24"/>
        </w:rPr>
        <w:t>m)</w:t>
      </w:r>
    </w:p>
    <w:p w:rsidR="00AB7D23" w:rsidRPr="00492E99" w:rsidRDefault="00AB7D23" w:rsidP="00492E99">
      <w:pPr>
        <w:rPr>
          <w:b/>
          <w:sz w:val="24"/>
          <w:szCs w:val="24"/>
        </w:rPr>
      </w:pPr>
    </w:p>
    <w:p w:rsidR="00A52158" w:rsidRPr="00A52158" w:rsidRDefault="009F7FCF" w:rsidP="005C0C6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C0222">
        <w:rPr>
          <w:b/>
          <w:sz w:val="24"/>
          <w:szCs w:val="24"/>
          <w:u w:val="single"/>
        </w:rPr>
        <w:t>Annotate</w:t>
      </w:r>
      <w:r w:rsidRPr="00A52158">
        <w:rPr>
          <w:b/>
          <w:sz w:val="24"/>
          <w:szCs w:val="24"/>
        </w:rPr>
        <w:t xml:space="preserve"> the cartoon </w:t>
      </w:r>
      <w:r w:rsidR="00A52158" w:rsidRPr="00A52158">
        <w:rPr>
          <w:b/>
          <w:sz w:val="24"/>
          <w:szCs w:val="24"/>
        </w:rPr>
        <w:t xml:space="preserve">from the anti-Jewish German newspaper, </w:t>
      </w:r>
      <w:r w:rsidR="00A52158" w:rsidRPr="00A52158">
        <w:rPr>
          <w:b/>
          <w:i/>
          <w:sz w:val="24"/>
          <w:szCs w:val="24"/>
        </w:rPr>
        <w:t xml:space="preserve">Der </w:t>
      </w:r>
      <w:proofErr w:type="spellStart"/>
      <w:r w:rsidR="00A52158" w:rsidRPr="00A52158">
        <w:rPr>
          <w:b/>
          <w:i/>
          <w:sz w:val="24"/>
          <w:szCs w:val="24"/>
        </w:rPr>
        <w:t>Sturmer</w:t>
      </w:r>
      <w:proofErr w:type="spellEnd"/>
      <w:r w:rsidR="00A52158" w:rsidRPr="00A52158">
        <w:rPr>
          <w:b/>
          <w:sz w:val="24"/>
          <w:szCs w:val="24"/>
        </w:rPr>
        <w:t xml:space="preserve">.       </w:t>
      </w:r>
      <w:r w:rsidR="00A52158" w:rsidRPr="00A52158">
        <w:rPr>
          <w:sz w:val="24"/>
          <w:szCs w:val="24"/>
        </w:rPr>
        <w:t>(3m)</w:t>
      </w:r>
    </w:p>
    <w:p w:rsidR="00A52158" w:rsidRPr="00A52158" w:rsidRDefault="00A52158" w:rsidP="00A52158">
      <w:pPr>
        <w:pStyle w:val="ListParagraph"/>
        <w:spacing w:after="0" w:line="240" w:lineRule="auto"/>
        <w:ind w:firstLine="720"/>
        <w:rPr>
          <w:sz w:val="24"/>
          <w:szCs w:val="24"/>
        </w:rPr>
      </w:pPr>
      <w:r w:rsidRPr="00A52158">
        <w:rPr>
          <w:sz w:val="24"/>
          <w:szCs w:val="24"/>
        </w:rPr>
        <w:t>“</w:t>
      </w:r>
      <w:r w:rsidRPr="00492E99">
        <w:rPr>
          <w:i/>
          <w:sz w:val="24"/>
          <w:szCs w:val="24"/>
        </w:rPr>
        <w:t>Away with Him</w:t>
      </w:r>
      <w:r w:rsidRPr="00A52158">
        <w:rPr>
          <w:sz w:val="24"/>
          <w:szCs w:val="24"/>
        </w:rPr>
        <w:t>”</w:t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  <w:t>March 1933 (Issue #12)</w:t>
      </w:r>
    </w:p>
    <w:p w:rsidR="005D14CE" w:rsidRPr="00A52158" w:rsidRDefault="009F7FCF" w:rsidP="00A52158">
      <w:pPr>
        <w:rPr>
          <w:sz w:val="24"/>
          <w:szCs w:val="24"/>
        </w:rPr>
      </w:pP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  <w:r w:rsidRPr="00A52158">
        <w:rPr>
          <w:sz w:val="24"/>
          <w:szCs w:val="24"/>
        </w:rPr>
        <w:tab/>
      </w:r>
    </w:p>
    <w:p w:rsidR="005D14CE" w:rsidRDefault="005D14CE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492E99" w:rsidP="005D14CE">
      <w:pPr>
        <w:rPr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27848106" wp14:editId="21569886">
            <wp:simplePos x="0" y="0"/>
            <wp:positionH relativeFrom="margin">
              <wp:posOffset>839505</wp:posOffset>
            </wp:positionH>
            <wp:positionV relativeFrom="paragraph">
              <wp:posOffset>100847</wp:posOffset>
            </wp:positionV>
            <wp:extent cx="4140200" cy="4481830"/>
            <wp:effectExtent l="0" t="0" r="0" b="0"/>
            <wp:wrapTight wrapText="bothSides">
              <wp:wrapPolygon edited="0">
                <wp:start x="0" y="0"/>
                <wp:lineTo x="0" y="21484"/>
                <wp:lineTo x="21467" y="21484"/>
                <wp:lineTo x="21467" y="0"/>
                <wp:lineTo x="0" y="0"/>
              </wp:wrapPolygon>
            </wp:wrapTight>
            <wp:docPr id="1" name="Picture 1" descr="http://research.calvin.edu/german-propaganda-archive/images/sturmer/d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search.calvin.edu/german-propaganda-archive/images/sturmer/ds1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9F7FCF" w:rsidRDefault="009F7FCF" w:rsidP="00A52158">
      <w:pPr>
        <w:spacing w:after="0" w:line="240" w:lineRule="auto"/>
        <w:rPr>
          <w:sz w:val="24"/>
          <w:szCs w:val="24"/>
        </w:rPr>
      </w:pPr>
    </w:p>
    <w:p w:rsidR="009F7FCF" w:rsidRDefault="009F7FCF" w:rsidP="00A52158">
      <w:pPr>
        <w:spacing w:line="240" w:lineRule="auto"/>
        <w:rPr>
          <w:sz w:val="24"/>
          <w:szCs w:val="24"/>
        </w:rPr>
      </w:pPr>
    </w:p>
    <w:p w:rsidR="009F7FCF" w:rsidRDefault="009F7FCF" w:rsidP="005D14CE">
      <w:pPr>
        <w:rPr>
          <w:sz w:val="24"/>
          <w:szCs w:val="24"/>
        </w:rPr>
      </w:pPr>
    </w:p>
    <w:p w:rsidR="009F7FCF" w:rsidRDefault="009F7FCF" w:rsidP="005D14CE">
      <w:pPr>
        <w:rPr>
          <w:sz w:val="24"/>
          <w:szCs w:val="24"/>
        </w:rPr>
      </w:pPr>
    </w:p>
    <w:p w:rsidR="009F7FCF" w:rsidRDefault="009F7FCF" w:rsidP="005D14CE">
      <w:pPr>
        <w:rPr>
          <w:sz w:val="24"/>
          <w:szCs w:val="24"/>
        </w:rPr>
      </w:pPr>
    </w:p>
    <w:p w:rsidR="009F7FCF" w:rsidRDefault="009F7FCF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A52158" w:rsidRDefault="00A52158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492E99" w:rsidRDefault="00492E99" w:rsidP="005D14CE">
      <w:pPr>
        <w:rPr>
          <w:sz w:val="24"/>
          <w:szCs w:val="24"/>
        </w:rPr>
      </w:pPr>
    </w:p>
    <w:p w:rsidR="005D14CE" w:rsidRPr="005D14CE" w:rsidRDefault="005D14CE" w:rsidP="005D14CE">
      <w:pPr>
        <w:jc w:val="center"/>
        <w:rPr>
          <w:i/>
          <w:sz w:val="24"/>
          <w:szCs w:val="24"/>
        </w:rPr>
      </w:pPr>
      <w:r w:rsidRPr="005D14CE">
        <w:rPr>
          <w:i/>
          <w:sz w:val="24"/>
          <w:szCs w:val="24"/>
        </w:rPr>
        <w:t>End of Test.</w:t>
      </w:r>
    </w:p>
    <w:sectPr w:rsidR="005D14CE" w:rsidRPr="005D14CE" w:rsidSect="00A45389">
      <w:headerReference w:type="default" r:id="rId8"/>
      <w:pgSz w:w="11906" w:h="16838"/>
      <w:pgMar w:top="1077" w:right="1134" w:bottom="102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1E7" w:rsidRDefault="00AA51E7" w:rsidP="00A45389">
      <w:pPr>
        <w:spacing w:after="0" w:line="240" w:lineRule="auto"/>
      </w:pPr>
      <w:r>
        <w:separator/>
      </w:r>
    </w:p>
  </w:endnote>
  <w:endnote w:type="continuationSeparator" w:id="0">
    <w:p w:rsidR="00AA51E7" w:rsidRDefault="00AA51E7" w:rsidP="00A45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1E7" w:rsidRDefault="00AA51E7" w:rsidP="00A45389">
      <w:pPr>
        <w:spacing w:after="0" w:line="240" w:lineRule="auto"/>
      </w:pPr>
      <w:r>
        <w:separator/>
      </w:r>
    </w:p>
  </w:footnote>
  <w:footnote w:type="continuationSeparator" w:id="0">
    <w:p w:rsidR="00AA51E7" w:rsidRDefault="00AA51E7" w:rsidP="00A45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1E7" w:rsidRPr="00A45389" w:rsidRDefault="00AA51E7">
    <w:pPr>
      <w:pStyle w:val="Header"/>
      <w:rPr>
        <w:b/>
        <w:sz w:val="18"/>
        <w:szCs w:val="18"/>
      </w:rPr>
    </w:pPr>
    <w:r>
      <w:rPr>
        <w:b/>
        <w:sz w:val="18"/>
        <w:szCs w:val="18"/>
      </w:rPr>
      <w:t>Year 11 Modern History Unit 2</w:t>
    </w:r>
    <w:r w:rsidRPr="00A45389">
      <w:rPr>
        <w:b/>
        <w:sz w:val="18"/>
        <w:szCs w:val="18"/>
      </w:rPr>
      <w:ptab w:relativeTo="margin" w:alignment="center" w:leader="none"/>
    </w:r>
    <w:r w:rsidRPr="00A45389">
      <w:rPr>
        <w:b/>
        <w:sz w:val="18"/>
        <w:szCs w:val="18"/>
      </w:rPr>
      <w:ptab w:relativeTo="margin" w:alignment="right" w:leader="none"/>
    </w:r>
    <w:r>
      <w:rPr>
        <w:b/>
        <w:sz w:val="18"/>
        <w:szCs w:val="18"/>
      </w:rPr>
      <w:t>Semester II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5044C"/>
    <w:multiLevelType w:val="hybridMultilevel"/>
    <w:tmpl w:val="49D86854"/>
    <w:lvl w:ilvl="0" w:tplc="0C09000F">
      <w:start w:val="10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2FAD"/>
    <w:multiLevelType w:val="hybridMultilevel"/>
    <w:tmpl w:val="63B0E3FC"/>
    <w:lvl w:ilvl="0" w:tplc="140ED4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C4AAF"/>
    <w:multiLevelType w:val="hybridMultilevel"/>
    <w:tmpl w:val="2B6AE5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724B8"/>
    <w:multiLevelType w:val="hybridMultilevel"/>
    <w:tmpl w:val="D7882C7A"/>
    <w:lvl w:ilvl="0" w:tplc="0A9093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90EA4"/>
    <w:multiLevelType w:val="hybridMultilevel"/>
    <w:tmpl w:val="84566ECA"/>
    <w:lvl w:ilvl="0" w:tplc="73F29D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658AA"/>
    <w:multiLevelType w:val="hybridMultilevel"/>
    <w:tmpl w:val="2B6AE5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57FE8"/>
    <w:multiLevelType w:val="hybridMultilevel"/>
    <w:tmpl w:val="6672984E"/>
    <w:lvl w:ilvl="0" w:tplc="97E23F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F339F4"/>
    <w:multiLevelType w:val="hybridMultilevel"/>
    <w:tmpl w:val="1E38ABC0"/>
    <w:lvl w:ilvl="0" w:tplc="ECD691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162F3"/>
    <w:multiLevelType w:val="hybridMultilevel"/>
    <w:tmpl w:val="61D6A676"/>
    <w:lvl w:ilvl="0" w:tplc="180834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9C540D"/>
    <w:multiLevelType w:val="hybridMultilevel"/>
    <w:tmpl w:val="CD801DF2"/>
    <w:lvl w:ilvl="0" w:tplc="002002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389"/>
    <w:rsid w:val="0019578F"/>
    <w:rsid w:val="00216000"/>
    <w:rsid w:val="00492E99"/>
    <w:rsid w:val="005C0C61"/>
    <w:rsid w:val="005C7467"/>
    <w:rsid w:val="005D14CE"/>
    <w:rsid w:val="007271C5"/>
    <w:rsid w:val="00781122"/>
    <w:rsid w:val="009C0222"/>
    <w:rsid w:val="009F7FCF"/>
    <w:rsid w:val="00A45389"/>
    <w:rsid w:val="00A52158"/>
    <w:rsid w:val="00A5217F"/>
    <w:rsid w:val="00AA51E7"/>
    <w:rsid w:val="00AB7D23"/>
    <w:rsid w:val="00BF2DF1"/>
    <w:rsid w:val="00DD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2DF99-3A3D-41DC-A8EA-CCF14476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5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389"/>
  </w:style>
  <w:style w:type="paragraph" w:styleId="Footer">
    <w:name w:val="footer"/>
    <w:basedOn w:val="Normal"/>
    <w:link w:val="FooterChar"/>
    <w:uiPriority w:val="99"/>
    <w:unhideWhenUsed/>
    <w:rsid w:val="00A453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389"/>
  </w:style>
  <w:style w:type="paragraph" w:styleId="ListParagraph">
    <w:name w:val="List Paragraph"/>
    <w:basedOn w:val="Normal"/>
    <w:uiPriority w:val="34"/>
    <w:qFormat/>
    <w:rsid w:val="00A45389"/>
    <w:pPr>
      <w:ind w:left="720"/>
      <w:contextualSpacing/>
    </w:pPr>
  </w:style>
  <w:style w:type="table" w:styleId="TableGrid">
    <w:name w:val="Table Grid"/>
    <w:basedOn w:val="TableNormal"/>
    <w:uiPriority w:val="39"/>
    <w:rsid w:val="00195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C14E1EB8</Template>
  <TotalTime>0</TotalTime>
  <Pages>4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 Southern Grammar</Company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Wright</dc:creator>
  <cp:keywords/>
  <dc:description/>
  <cp:lastModifiedBy>HAWKES Natasha [Narrogin Senior High School]</cp:lastModifiedBy>
  <cp:revision>2</cp:revision>
  <dcterms:created xsi:type="dcterms:W3CDTF">2019-10-15T00:08:00Z</dcterms:created>
  <dcterms:modified xsi:type="dcterms:W3CDTF">2019-10-15T00:08:00Z</dcterms:modified>
</cp:coreProperties>
</file>