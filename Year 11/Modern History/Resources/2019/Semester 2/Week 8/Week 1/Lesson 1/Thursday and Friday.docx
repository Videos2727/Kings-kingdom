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8B47D1">
      <w:r>
        <w:t>Thursday and Friday: content</w:t>
      </w:r>
    </w:p>
    <w:p w:rsidR="008B47D1" w:rsidRDefault="008B47D1"/>
    <w:p w:rsidR="008B47D1" w:rsidRDefault="008B47D1">
      <w:r>
        <w:t>Set of questions on topics needing revising.</w:t>
      </w:r>
    </w:p>
    <w:p w:rsidR="008B47D1" w:rsidRDefault="008B47D1"/>
    <w:p w:rsidR="008B47D1" w:rsidRDefault="008B47D1">
      <w:r>
        <w:t>Students respond, discuss with a partner/class.</w:t>
      </w:r>
    </w:p>
    <w:p w:rsidR="008B47D1" w:rsidRDefault="008B47D1"/>
    <w:p w:rsidR="008B47D1" w:rsidRDefault="008B47D1">
      <w:bookmarkStart w:id="0" w:name="_GoBack"/>
      <w:bookmarkEnd w:id="0"/>
    </w:p>
    <w:sectPr w:rsidR="008B4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7D1"/>
    <w:rsid w:val="000D1A09"/>
    <w:rsid w:val="0010759B"/>
    <w:rsid w:val="008B47D1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6B7E"/>
  <w15:chartTrackingRefBased/>
  <w15:docId w15:val="{5EBF7AED-028F-4C45-8C3E-9883052B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92A5FE3</Template>
  <TotalTime>1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2019-09-25T05:51:00Z</dcterms:created>
  <dcterms:modified xsi:type="dcterms:W3CDTF">2019-09-25T05:52:00Z</dcterms:modified>
</cp:coreProperties>
</file>