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6D90" w:rsidRDefault="00756D90"/>
    <w:p w:rsidR="00320F73" w:rsidRDefault="007D55C5" w:rsidP="007B2257">
      <w:pPr>
        <w:jc w:val="center"/>
        <w:rPr>
          <w:b/>
          <w:sz w:val="28"/>
          <w:szCs w:val="28"/>
        </w:rPr>
      </w:pPr>
      <w:r w:rsidRPr="00320F73">
        <w:rPr>
          <w:b/>
          <w:sz w:val="28"/>
          <w:szCs w:val="28"/>
        </w:rPr>
        <w:t>Year 11 Document Analysis – Skills</w:t>
      </w:r>
      <w:r w:rsidR="00320F73">
        <w:rPr>
          <w:b/>
          <w:sz w:val="28"/>
          <w:szCs w:val="28"/>
        </w:rPr>
        <w:t xml:space="preserve"> (Weimar)</w:t>
      </w:r>
    </w:p>
    <w:p w:rsidR="00303998" w:rsidRDefault="00303998" w:rsidP="00303998">
      <w:pPr>
        <w:rPr>
          <w:b/>
          <w:sz w:val="28"/>
          <w:szCs w:val="28"/>
        </w:rPr>
      </w:pPr>
    </w:p>
    <w:p w:rsidR="00303998" w:rsidRPr="00303998" w:rsidRDefault="00164C1C" w:rsidP="00303998">
      <w:pPr>
        <w:rPr>
          <w:b/>
          <w:sz w:val="24"/>
          <w:szCs w:val="24"/>
        </w:rPr>
      </w:pPr>
      <w:r>
        <w:rPr>
          <w:b/>
          <w:sz w:val="24"/>
          <w:szCs w:val="24"/>
        </w:rPr>
        <w:t>Questions:</w:t>
      </w:r>
      <w:r>
        <w:rPr>
          <w:b/>
          <w:sz w:val="24"/>
          <w:szCs w:val="24"/>
        </w:rPr>
        <w:tab/>
        <w:t>Try at least four</w:t>
      </w:r>
      <w:r w:rsidR="00303998" w:rsidRPr="00303998">
        <w:rPr>
          <w:b/>
          <w:sz w:val="24"/>
          <w:szCs w:val="24"/>
        </w:rPr>
        <w:t xml:space="preserve"> of these….</w:t>
      </w:r>
    </w:p>
    <w:p w:rsidR="00303998" w:rsidRPr="00303998" w:rsidRDefault="00303998" w:rsidP="00303998">
      <w:pPr>
        <w:pStyle w:val="ListParagraph"/>
        <w:numPr>
          <w:ilvl w:val="0"/>
          <w:numId w:val="1"/>
        </w:numPr>
        <w:rPr>
          <w:i/>
          <w:sz w:val="20"/>
          <w:szCs w:val="20"/>
        </w:rPr>
      </w:pPr>
      <w:r w:rsidRPr="00303998">
        <w:rPr>
          <w:sz w:val="24"/>
          <w:szCs w:val="24"/>
        </w:rPr>
        <w:t xml:space="preserve">What is the message and purpose of Source 1?  </w:t>
      </w:r>
      <w:r w:rsidRPr="00303998">
        <w:rPr>
          <w:i/>
          <w:sz w:val="20"/>
          <w:szCs w:val="20"/>
        </w:rPr>
        <w:t>(clue: look carefully at the cartoon’s elements</w:t>
      </w:r>
      <w:proofErr w:type="gramStart"/>
      <w:r w:rsidRPr="00303998">
        <w:rPr>
          <w:i/>
          <w:sz w:val="20"/>
          <w:szCs w:val="20"/>
        </w:rPr>
        <w:t>!)</w:t>
      </w:r>
      <w:r w:rsidR="00252628">
        <w:rPr>
          <w:i/>
          <w:sz w:val="20"/>
          <w:szCs w:val="20"/>
        </w:rPr>
        <w:t>(</w:t>
      </w:r>
      <w:proofErr w:type="gramEnd"/>
      <w:r w:rsidR="00252628" w:rsidRPr="00252628">
        <w:rPr>
          <w:i/>
          <w:sz w:val="24"/>
          <w:szCs w:val="24"/>
        </w:rPr>
        <w:t>4m)</w:t>
      </w:r>
    </w:p>
    <w:p w:rsidR="00303998" w:rsidRPr="00303998" w:rsidRDefault="00303998" w:rsidP="00303998">
      <w:pPr>
        <w:pStyle w:val="ListParagraph"/>
        <w:numPr>
          <w:ilvl w:val="0"/>
          <w:numId w:val="1"/>
        </w:numPr>
        <w:rPr>
          <w:i/>
          <w:sz w:val="24"/>
          <w:szCs w:val="24"/>
        </w:rPr>
      </w:pPr>
      <w:r w:rsidRPr="00303998">
        <w:rPr>
          <w:sz w:val="24"/>
          <w:szCs w:val="24"/>
        </w:rPr>
        <w:t>Identify th</w:t>
      </w:r>
      <w:r>
        <w:rPr>
          <w:sz w:val="24"/>
          <w:szCs w:val="24"/>
        </w:rPr>
        <w:t>e sections of German society illustrated in Source 2.</w:t>
      </w:r>
      <w:r w:rsidR="00252628">
        <w:rPr>
          <w:sz w:val="24"/>
          <w:szCs w:val="24"/>
        </w:rPr>
        <w:t xml:space="preserve">  2m)</w:t>
      </w:r>
    </w:p>
    <w:p w:rsidR="00303998" w:rsidRPr="00303998" w:rsidRDefault="00303998" w:rsidP="00303998">
      <w:pPr>
        <w:pStyle w:val="ListParagraph"/>
        <w:numPr>
          <w:ilvl w:val="0"/>
          <w:numId w:val="1"/>
        </w:numPr>
        <w:rPr>
          <w:i/>
          <w:sz w:val="24"/>
          <w:szCs w:val="24"/>
        </w:rPr>
      </w:pPr>
      <w:r>
        <w:rPr>
          <w:sz w:val="24"/>
          <w:szCs w:val="24"/>
        </w:rPr>
        <w:t>What is the cartoonist saying about the Weimar Republic?</w:t>
      </w:r>
      <w:r w:rsidR="00252628">
        <w:rPr>
          <w:sz w:val="24"/>
          <w:szCs w:val="24"/>
        </w:rPr>
        <w:t xml:space="preserve">   (2m)</w:t>
      </w:r>
    </w:p>
    <w:p w:rsidR="00303998" w:rsidRPr="00303998" w:rsidRDefault="00303998" w:rsidP="00303998">
      <w:pPr>
        <w:pStyle w:val="ListParagraph"/>
        <w:numPr>
          <w:ilvl w:val="0"/>
          <w:numId w:val="1"/>
        </w:numPr>
        <w:rPr>
          <w:i/>
          <w:sz w:val="24"/>
          <w:szCs w:val="24"/>
        </w:rPr>
      </w:pPr>
      <w:r>
        <w:rPr>
          <w:sz w:val="24"/>
          <w:szCs w:val="24"/>
        </w:rPr>
        <w:t>What is the perspective of the cartoonist in Source 3?</w:t>
      </w:r>
      <w:r w:rsidR="00252628">
        <w:rPr>
          <w:sz w:val="24"/>
          <w:szCs w:val="24"/>
        </w:rPr>
        <w:t xml:space="preserve">  (2m)</w:t>
      </w:r>
    </w:p>
    <w:p w:rsidR="00303998" w:rsidRPr="00303998" w:rsidRDefault="00303998" w:rsidP="00303998">
      <w:pPr>
        <w:pStyle w:val="ListParagraph"/>
        <w:numPr>
          <w:ilvl w:val="0"/>
          <w:numId w:val="1"/>
        </w:numPr>
        <w:rPr>
          <w:i/>
          <w:sz w:val="24"/>
          <w:szCs w:val="24"/>
        </w:rPr>
      </w:pPr>
      <w:r>
        <w:rPr>
          <w:sz w:val="24"/>
          <w:szCs w:val="24"/>
        </w:rPr>
        <w:t xml:space="preserve">How useful is this source when assessing the Treaty of Versailles?  (Useful – comment on the origin of the source, any </w:t>
      </w:r>
      <w:proofErr w:type="gramStart"/>
      <w:r>
        <w:rPr>
          <w:sz w:val="24"/>
          <w:szCs w:val="24"/>
        </w:rPr>
        <w:t>bias?,</w:t>
      </w:r>
      <w:proofErr w:type="gramEnd"/>
      <w:r>
        <w:rPr>
          <w:sz w:val="24"/>
          <w:szCs w:val="24"/>
        </w:rPr>
        <w:t xml:space="preserve"> motive and purpose?)</w:t>
      </w:r>
      <w:r w:rsidR="00252628">
        <w:rPr>
          <w:sz w:val="24"/>
          <w:szCs w:val="24"/>
        </w:rPr>
        <w:t xml:space="preserve">  (3m)</w:t>
      </w:r>
    </w:p>
    <w:p w:rsidR="00303998" w:rsidRPr="00252628" w:rsidRDefault="00252628" w:rsidP="00303998">
      <w:pPr>
        <w:pStyle w:val="ListParagraph"/>
        <w:numPr>
          <w:ilvl w:val="0"/>
          <w:numId w:val="1"/>
        </w:numPr>
        <w:rPr>
          <w:sz w:val="24"/>
          <w:szCs w:val="24"/>
        </w:rPr>
      </w:pPr>
      <w:r w:rsidRPr="00252628">
        <w:rPr>
          <w:sz w:val="24"/>
          <w:szCs w:val="24"/>
        </w:rPr>
        <w:t xml:space="preserve">Compare and contrast the messages of </w:t>
      </w:r>
      <w:r w:rsidRPr="00252628">
        <w:rPr>
          <w:b/>
          <w:sz w:val="24"/>
          <w:szCs w:val="24"/>
        </w:rPr>
        <w:t>Source 2</w:t>
      </w:r>
      <w:r w:rsidRPr="00252628">
        <w:rPr>
          <w:sz w:val="24"/>
          <w:szCs w:val="24"/>
        </w:rPr>
        <w:t xml:space="preserve"> and </w:t>
      </w:r>
      <w:r w:rsidRPr="00252628">
        <w:rPr>
          <w:b/>
          <w:sz w:val="24"/>
          <w:szCs w:val="24"/>
        </w:rPr>
        <w:t>Source 4.</w:t>
      </w:r>
      <w:r>
        <w:rPr>
          <w:b/>
          <w:sz w:val="24"/>
          <w:szCs w:val="24"/>
        </w:rPr>
        <w:t xml:space="preserve">  (4m)</w:t>
      </w:r>
    </w:p>
    <w:p w:rsidR="00252628" w:rsidRDefault="00252628" w:rsidP="00303998">
      <w:pPr>
        <w:pStyle w:val="ListParagraph"/>
        <w:numPr>
          <w:ilvl w:val="0"/>
          <w:numId w:val="1"/>
        </w:numPr>
        <w:rPr>
          <w:sz w:val="24"/>
          <w:szCs w:val="24"/>
        </w:rPr>
      </w:pPr>
      <w:r w:rsidRPr="00252628">
        <w:rPr>
          <w:sz w:val="24"/>
          <w:szCs w:val="24"/>
        </w:rPr>
        <w:t>What is the context of Source 5?</w:t>
      </w:r>
      <w:r>
        <w:rPr>
          <w:sz w:val="24"/>
          <w:szCs w:val="24"/>
        </w:rPr>
        <w:t xml:space="preserve">   (5m)</w:t>
      </w:r>
    </w:p>
    <w:p w:rsidR="00303998" w:rsidRPr="00252628" w:rsidRDefault="00252628" w:rsidP="00252628">
      <w:pPr>
        <w:pStyle w:val="ListParagraph"/>
        <w:numPr>
          <w:ilvl w:val="0"/>
          <w:numId w:val="1"/>
        </w:numPr>
        <w:rPr>
          <w:sz w:val="24"/>
          <w:szCs w:val="24"/>
        </w:rPr>
      </w:pPr>
      <w:r>
        <w:rPr>
          <w:sz w:val="24"/>
          <w:szCs w:val="24"/>
        </w:rPr>
        <w:t>With reference to the sources, identify the relationships between key events, people and ideas that explain the nature of post-war German society.        (7m)</w:t>
      </w:r>
      <w:r w:rsidR="00303998" w:rsidRPr="00252628">
        <w:rPr>
          <w:b/>
          <w:sz w:val="24"/>
          <w:szCs w:val="24"/>
        </w:rPr>
        <w:tab/>
      </w:r>
      <w:r w:rsidR="00303998" w:rsidRPr="00252628">
        <w:rPr>
          <w:b/>
          <w:sz w:val="24"/>
          <w:szCs w:val="24"/>
        </w:rPr>
        <w:tab/>
      </w:r>
      <w:r w:rsidR="00303998" w:rsidRPr="00252628">
        <w:rPr>
          <w:b/>
          <w:sz w:val="24"/>
          <w:szCs w:val="24"/>
        </w:rPr>
        <w:tab/>
      </w:r>
      <w:r w:rsidR="00303998" w:rsidRPr="00252628">
        <w:rPr>
          <w:b/>
          <w:sz w:val="24"/>
          <w:szCs w:val="24"/>
        </w:rPr>
        <w:tab/>
      </w:r>
      <w:r w:rsidR="00303998" w:rsidRPr="00252628">
        <w:rPr>
          <w:b/>
          <w:sz w:val="24"/>
          <w:szCs w:val="24"/>
        </w:rPr>
        <w:tab/>
      </w:r>
      <w:r w:rsidR="00303998" w:rsidRPr="00252628">
        <w:rPr>
          <w:b/>
          <w:sz w:val="24"/>
          <w:szCs w:val="24"/>
        </w:rPr>
        <w:tab/>
      </w:r>
    </w:p>
    <w:p w:rsidR="007D55C5" w:rsidRPr="007B2257" w:rsidRDefault="007D55C5" w:rsidP="007D55C5">
      <w:pPr>
        <w:rPr>
          <w:b/>
          <w:sz w:val="24"/>
          <w:szCs w:val="24"/>
        </w:rPr>
      </w:pPr>
      <w:r w:rsidRPr="007B2257">
        <w:rPr>
          <w:noProof/>
          <w:sz w:val="24"/>
          <w:szCs w:val="24"/>
          <w:lang w:eastAsia="en-AU"/>
        </w:rPr>
        <w:drawing>
          <wp:anchor distT="0" distB="0" distL="114300" distR="114300" simplePos="0" relativeHeight="251659264" behindDoc="1" locked="0" layoutInCell="1" allowOverlap="1" wp14:anchorId="453E988B" wp14:editId="0D6EECC8">
            <wp:simplePos x="0" y="0"/>
            <wp:positionH relativeFrom="margin">
              <wp:align>left</wp:align>
            </wp:positionH>
            <wp:positionV relativeFrom="paragraph">
              <wp:posOffset>289560</wp:posOffset>
            </wp:positionV>
            <wp:extent cx="5521325" cy="4610100"/>
            <wp:effectExtent l="0" t="0" r="3175" b="0"/>
            <wp:wrapTight wrapText="bothSides">
              <wp:wrapPolygon edited="0">
                <wp:start x="0" y="0"/>
                <wp:lineTo x="0" y="21511"/>
                <wp:lineTo x="21538" y="21511"/>
                <wp:lineTo x="21538" y="0"/>
                <wp:lineTo x="0" y="0"/>
              </wp:wrapPolygon>
            </wp:wrapTight>
            <wp:docPr id="6" name="Picture 6" descr="https://s-media-cache-ak0.pinimg.com/736x/92/8b/2a/928b2ab2e9edd9ee59f44098add923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media-cache-ak0.pinimg.com/736x/92/8b/2a/928b2ab2e9edd9ee59f44098add92374.jpg"/>
                    <pic:cNvPicPr>
                      <a:picLocks noChangeAspect="1" noChangeArrowheads="1"/>
                    </pic:cNvPicPr>
                  </pic:nvPicPr>
                  <pic:blipFill rotWithShape="1">
                    <a:blip r:embed="rId5">
                      <a:extLst>
                        <a:ext uri="{28A0092B-C50C-407E-A947-70E740481C1C}">
                          <a14:useLocalDpi xmlns:a14="http://schemas.microsoft.com/office/drawing/2010/main" val="0"/>
                        </a:ext>
                      </a:extLst>
                    </a:blip>
                    <a:srcRect r="370" b="4106"/>
                    <a:stretch/>
                  </pic:blipFill>
                  <pic:spPr bwMode="auto">
                    <a:xfrm>
                      <a:off x="0" y="0"/>
                      <a:ext cx="5521325" cy="46101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B2257">
        <w:rPr>
          <w:b/>
          <w:sz w:val="24"/>
          <w:szCs w:val="24"/>
        </w:rPr>
        <w:t xml:space="preserve"> SOURCE 1:</w:t>
      </w:r>
      <w:r w:rsidRPr="007B2257">
        <w:rPr>
          <w:b/>
          <w:sz w:val="24"/>
          <w:szCs w:val="24"/>
        </w:rPr>
        <w:tab/>
        <w:t>Cartoon on the Treaty of Versailles, 1919.</w:t>
      </w:r>
    </w:p>
    <w:p w:rsidR="007D55C5" w:rsidRDefault="007D55C5"/>
    <w:p w:rsidR="007D55C5" w:rsidRDefault="007D55C5"/>
    <w:p w:rsidR="007D55C5" w:rsidRDefault="007D55C5"/>
    <w:p w:rsidR="007D55C5" w:rsidRDefault="007D55C5"/>
    <w:p w:rsidR="007D55C5" w:rsidRDefault="007D55C5"/>
    <w:p w:rsidR="007D55C5" w:rsidRDefault="007D55C5"/>
    <w:p w:rsidR="007D55C5" w:rsidRDefault="007D55C5"/>
    <w:p w:rsidR="007D55C5" w:rsidRDefault="007D55C5"/>
    <w:p w:rsidR="007D55C5" w:rsidRDefault="007D55C5"/>
    <w:p w:rsidR="007D55C5" w:rsidRDefault="007D55C5"/>
    <w:p w:rsidR="007D55C5" w:rsidRDefault="007D55C5"/>
    <w:p w:rsidR="007D55C5" w:rsidRDefault="007D55C5"/>
    <w:p w:rsidR="007D55C5" w:rsidRDefault="007D55C5"/>
    <w:p w:rsidR="007B2257" w:rsidRDefault="007B2257" w:rsidP="007D55C5">
      <w:pPr>
        <w:spacing w:after="0"/>
      </w:pPr>
    </w:p>
    <w:p w:rsidR="007B2257" w:rsidRDefault="007B2257" w:rsidP="007D55C5">
      <w:pPr>
        <w:spacing w:after="0"/>
      </w:pPr>
    </w:p>
    <w:p w:rsidR="007D55C5" w:rsidRDefault="007D55C5" w:rsidP="007D55C5">
      <w:pPr>
        <w:spacing w:after="0"/>
        <w:rPr>
          <w:sz w:val="24"/>
          <w:szCs w:val="24"/>
        </w:rPr>
      </w:pPr>
      <w:proofErr w:type="gramStart"/>
      <w:r w:rsidRPr="00A3693B">
        <w:rPr>
          <w:sz w:val="24"/>
          <w:szCs w:val="24"/>
        </w:rPr>
        <w:t>Clemenceau</w:t>
      </w:r>
      <w:r>
        <w:rPr>
          <w:sz w:val="24"/>
          <w:szCs w:val="24"/>
        </w:rPr>
        <w:t xml:space="preserve">  </w:t>
      </w:r>
      <w:r w:rsidRPr="00A3693B">
        <w:rPr>
          <w:sz w:val="24"/>
          <w:szCs w:val="24"/>
        </w:rPr>
        <w:t>(</w:t>
      </w:r>
      <w:proofErr w:type="gramEnd"/>
      <w:r w:rsidRPr="00A3693B">
        <w:rPr>
          <w:sz w:val="24"/>
          <w:szCs w:val="24"/>
        </w:rPr>
        <w:t>to</w:t>
      </w:r>
      <w:r>
        <w:rPr>
          <w:sz w:val="24"/>
          <w:szCs w:val="24"/>
        </w:rPr>
        <w:t xml:space="preserve"> the </w:t>
      </w:r>
      <w:r w:rsidRPr="00A3693B">
        <w:rPr>
          <w:sz w:val="24"/>
          <w:szCs w:val="24"/>
        </w:rPr>
        <w:t>German delegates):</w:t>
      </w:r>
      <w:r>
        <w:rPr>
          <w:sz w:val="24"/>
          <w:szCs w:val="24"/>
        </w:rPr>
        <w:t xml:space="preserve">      </w:t>
      </w:r>
      <w:r w:rsidRPr="00A3693B">
        <w:rPr>
          <w:sz w:val="24"/>
          <w:szCs w:val="24"/>
        </w:rPr>
        <w:t xml:space="preserve"> “Take your seats, gentlemen!”</w:t>
      </w:r>
    </w:p>
    <w:p w:rsidR="007B2257" w:rsidRDefault="007B2257" w:rsidP="007D55C5">
      <w:pPr>
        <w:spacing w:after="0"/>
        <w:rPr>
          <w:sz w:val="24"/>
          <w:szCs w:val="24"/>
        </w:rPr>
      </w:pPr>
    </w:p>
    <w:p w:rsidR="007B2257" w:rsidRDefault="007B2257" w:rsidP="007D55C5">
      <w:pPr>
        <w:spacing w:after="0"/>
        <w:rPr>
          <w:sz w:val="24"/>
          <w:szCs w:val="24"/>
        </w:rPr>
      </w:pPr>
    </w:p>
    <w:p w:rsidR="00303998" w:rsidRDefault="00303998" w:rsidP="007D55C5">
      <w:pPr>
        <w:spacing w:after="0"/>
        <w:rPr>
          <w:sz w:val="24"/>
          <w:szCs w:val="24"/>
        </w:rPr>
      </w:pPr>
    </w:p>
    <w:p w:rsidR="007B2257" w:rsidRPr="007B2257" w:rsidRDefault="007B2257" w:rsidP="007D55C5">
      <w:pPr>
        <w:spacing w:after="0"/>
        <w:rPr>
          <w:b/>
          <w:sz w:val="24"/>
          <w:szCs w:val="24"/>
        </w:rPr>
      </w:pPr>
      <w:r w:rsidRPr="007B2257">
        <w:rPr>
          <w:b/>
          <w:sz w:val="24"/>
          <w:szCs w:val="24"/>
        </w:rPr>
        <w:lastRenderedPageBreak/>
        <w:t xml:space="preserve">SOURCE 2: </w:t>
      </w:r>
      <w:r w:rsidRPr="007B2257">
        <w:rPr>
          <w:b/>
          <w:sz w:val="24"/>
          <w:szCs w:val="24"/>
        </w:rPr>
        <w:tab/>
        <w:t>REPUBLIK cartoon produced in the late 1920s in Germany.</w:t>
      </w:r>
    </w:p>
    <w:p w:rsidR="007B2257" w:rsidRPr="00A3693B" w:rsidRDefault="007B2257" w:rsidP="007D55C5">
      <w:pPr>
        <w:spacing w:after="0"/>
        <w:rPr>
          <w:sz w:val="24"/>
          <w:szCs w:val="24"/>
        </w:rPr>
      </w:pPr>
      <w:r>
        <w:rPr>
          <w:noProof/>
          <w:lang w:eastAsia="en-AU"/>
        </w:rPr>
        <w:drawing>
          <wp:anchor distT="0" distB="0" distL="114300" distR="114300" simplePos="0" relativeHeight="251660288" behindDoc="1" locked="0" layoutInCell="1" allowOverlap="1" wp14:anchorId="52C35D9C" wp14:editId="2BEB05E9">
            <wp:simplePos x="0" y="0"/>
            <wp:positionH relativeFrom="column">
              <wp:posOffset>2261235</wp:posOffset>
            </wp:positionH>
            <wp:positionV relativeFrom="paragraph">
              <wp:posOffset>42545</wp:posOffset>
            </wp:positionV>
            <wp:extent cx="3406140" cy="3609975"/>
            <wp:effectExtent l="0" t="0" r="3810" b="9525"/>
            <wp:wrapTight wrapText="bothSides">
              <wp:wrapPolygon edited="0">
                <wp:start x="0" y="0"/>
                <wp:lineTo x="0" y="21543"/>
                <wp:lineTo x="21503" y="21543"/>
                <wp:lineTo x="2150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06140" cy="36099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D55C5" w:rsidRDefault="007D55C5"/>
    <w:p w:rsidR="00320F73" w:rsidRDefault="00320F73"/>
    <w:p w:rsidR="007B2257" w:rsidRDefault="007B2257"/>
    <w:p w:rsidR="007B2257" w:rsidRDefault="007B2257"/>
    <w:p w:rsidR="007B2257" w:rsidRDefault="007B2257"/>
    <w:p w:rsidR="007B2257" w:rsidRDefault="007B2257"/>
    <w:p w:rsidR="007B2257" w:rsidRDefault="007B2257"/>
    <w:p w:rsidR="007B2257" w:rsidRDefault="007B2257"/>
    <w:p w:rsidR="007B2257" w:rsidRDefault="007B2257"/>
    <w:p w:rsidR="007B2257" w:rsidRDefault="007B2257"/>
    <w:p w:rsidR="007B2257" w:rsidRDefault="007B2257"/>
    <w:p w:rsidR="007B2257" w:rsidRDefault="007B2257"/>
    <w:p w:rsidR="007B2257" w:rsidRDefault="007B2257"/>
    <w:p w:rsidR="00252628" w:rsidRPr="0063609F" w:rsidRDefault="00252628" w:rsidP="00252628">
      <w:pPr>
        <w:rPr>
          <w:b/>
        </w:rPr>
      </w:pPr>
      <w:r w:rsidRPr="0063609F">
        <w:rPr>
          <w:b/>
        </w:rPr>
        <w:t>SOURCE 3:</w:t>
      </w:r>
      <w:r w:rsidRPr="0063609F">
        <w:rPr>
          <w:b/>
        </w:rPr>
        <w:tab/>
      </w:r>
      <w:r w:rsidRPr="0063609F">
        <w:rPr>
          <w:b/>
          <w:i/>
        </w:rPr>
        <w:t>The Allied Touch</w:t>
      </w:r>
      <w:r w:rsidRPr="0063609F">
        <w:rPr>
          <w:b/>
        </w:rPr>
        <w:t>, 1919.</w:t>
      </w:r>
      <w:r>
        <w:rPr>
          <w:b/>
        </w:rPr>
        <w:t xml:space="preserve"> Cart</w:t>
      </w:r>
      <w:r w:rsidR="00164C1C">
        <w:rPr>
          <w:b/>
        </w:rPr>
        <w:t>oon produced in Germany in 1919; ‘</w:t>
      </w:r>
      <w:r w:rsidR="00164C1C" w:rsidRPr="00164C1C">
        <w:rPr>
          <w:b/>
        </w:rPr>
        <w:t>Germany slapped by Versailles hand</w:t>
      </w:r>
      <w:r w:rsidR="00164C1C">
        <w:rPr>
          <w:b/>
        </w:rPr>
        <w:t>’</w:t>
      </w:r>
    </w:p>
    <w:p w:rsidR="007B2257" w:rsidRDefault="007B2257"/>
    <w:p w:rsidR="007B2257" w:rsidRDefault="0063609F">
      <w:r>
        <w:rPr>
          <w:noProof/>
          <w:lang w:eastAsia="en-AU"/>
        </w:rPr>
        <w:drawing>
          <wp:anchor distT="0" distB="0" distL="114300" distR="114300" simplePos="0" relativeHeight="251661312" behindDoc="1" locked="0" layoutInCell="1" allowOverlap="1" wp14:anchorId="4DEC2EA9" wp14:editId="78C6ECBF">
            <wp:simplePos x="0" y="0"/>
            <wp:positionH relativeFrom="margin">
              <wp:align>center</wp:align>
            </wp:positionH>
            <wp:positionV relativeFrom="paragraph">
              <wp:posOffset>12065</wp:posOffset>
            </wp:positionV>
            <wp:extent cx="3886200" cy="4291965"/>
            <wp:effectExtent l="0" t="0" r="0" b="0"/>
            <wp:wrapTight wrapText="bothSides">
              <wp:wrapPolygon edited="0">
                <wp:start x="0" y="0"/>
                <wp:lineTo x="0" y="21475"/>
                <wp:lineTo x="21494" y="21475"/>
                <wp:lineTo x="21494" y="0"/>
                <wp:lineTo x="0" y="0"/>
              </wp:wrapPolygon>
            </wp:wrapTight>
            <wp:docPr id="4" name="Picture 4" descr="https://s-media-cache-ak0.pinimg.com/736x/50/b8/05/50b805f3654cff659d3328e002ab25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media-cache-ak0.pinimg.com/736x/50/b8/05/50b805f3654cff659d3328e002ab2519.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86200" cy="429196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B2257" w:rsidRDefault="007B2257"/>
    <w:p w:rsidR="00303998" w:rsidRDefault="00303998"/>
    <w:p w:rsidR="00303998" w:rsidRDefault="00303998"/>
    <w:p w:rsidR="00303998" w:rsidRDefault="00303998"/>
    <w:p w:rsidR="00303998" w:rsidRDefault="00303998">
      <w:bookmarkStart w:id="0" w:name="_GoBack"/>
      <w:bookmarkEnd w:id="0"/>
    </w:p>
    <w:p w:rsidR="00303998" w:rsidRDefault="00303998"/>
    <w:p w:rsidR="00303998" w:rsidRDefault="00303998"/>
    <w:p w:rsidR="00303998" w:rsidRDefault="00303998"/>
    <w:p w:rsidR="00303998" w:rsidRDefault="00303998"/>
    <w:p w:rsidR="00303998" w:rsidRDefault="00303998"/>
    <w:p w:rsidR="00303998" w:rsidRDefault="00303998"/>
    <w:p w:rsidR="00252628" w:rsidRDefault="00252628"/>
    <w:p w:rsidR="00252628" w:rsidRDefault="00252628"/>
    <w:p w:rsidR="00252628" w:rsidRDefault="00252628"/>
    <w:p w:rsidR="00252628" w:rsidRDefault="00252628"/>
    <w:p w:rsidR="00252628" w:rsidRDefault="00252628"/>
    <w:p w:rsidR="00252628" w:rsidRPr="00252628" w:rsidRDefault="00303998" w:rsidP="00252628">
      <w:pPr>
        <w:rPr>
          <w:sz w:val="24"/>
          <w:szCs w:val="24"/>
        </w:rPr>
      </w:pPr>
      <w:r w:rsidRPr="00252628">
        <w:rPr>
          <w:b/>
          <w:sz w:val="24"/>
          <w:szCs w:val="24"/>
        </w:rPr>
        <w:lastRenderedPageBreak/>
        <w:t>SOURCE 4:</w:t>
      </w:r>
      <w:r>
        <w:tab/>
      </w:r>
      <w:r w:rsidR="00252628" w:rsidRPr="00252628">
        <w:rPr>
          <w:rFonts w:ascii="Arial" w:hAnsi="Arial"/>
          <w:b/>
          <w:sz w:val="24"/>
          <w:szCs w:val="24"/>
        </w:rPr>
        <w:t>Extracts from a speech made</w:t>
      </w:r>
      <w:r w:rsidR="00252628">
        <w:rPr>
          <w:rFonts w:ascii="Arial" w:hAnsi="Arial"/>
          <w:b/>
          <w:sz w:val="24"/>
          <w:szCs w:val="24"/>
        </w:rPr>
        <w:t xml:space="preserve"> by Adolf Hitler, January 31, </w:t>
      </w:r>
      <w:r w:rsidR="00252628" w:rsidRPr="00252628">
        <w:rPr>
          <w:rFonts w:ascii="Arial" w:hAnsi="Arial"/>
          <w:b/>
          <w:sz w:val="24"/>
          <w:szCs w:val="24"/>
        </w:rPr>
        <w:t>1933.</w:t>
      </w:r>
    </w:p>
    <w:p w:rsidR="00252628" w:rsidRPr="00252628" w:rsidRDefault="00252628" w:rsidP="00252628">
      <w:pPr>
        <w:rPr>
          <w:sz w:val="24"/>
          <w:szCs w:val="24"/>
        </w:rPr>
      </w:pPr>
      <w:r w:rsidRPr="00252628">
        <w:rPr>
          <w:sz w:val="24"/>
          <w:szCs w:val="24"/>
        </w:rPr>
        <w:t xml:space="preserve">“………It is an appalling inheritance which we are taking over. The task before us is the most difficult which has faced a German statesman in living memory. But we must all have unbounded confidence for we believe in our nation and in its eternal </w:t>
      </w:r>
      <w:proofErr w:type="gramStart"/>
      <w:r w:rsidRPr="00252628">
        <w:rPr>
          <w:sz w:val="24"/>
          <w:szCs w:val="24"/>
        </w:rPr>
        <w:t>values..</w:t>
      </w:r>
      <w:proofErr w:type="gramEnd"/>
      <w:r w:rsidRPr="00252628">
        <w:rPr>
          <w:sz w:val="24"/>
          <w:szCs w:val="24"/>
        </w:rPr>
        <w:t xml:space="preserve"> Farmers, workers and the middle class must unite to contribute the bricks wherewith to build the new Reich. </w:t>
      </w:r>
    </w:p>
    <w:p w:rsidR="00252628" w:rsidRDefault="00252628">
      <w:pPr>
        <w:rPr>
          <w:sz w:val="24"/>
          <w:szCs w:val="24"/>
        </w:rPr>
      </w:pPr>
      <w:r w:rsidRPr="00252628">
        <w:rPr>
          <w:sz w:val="24"/>
          <w:szCs w:val="24"/>
        </w:rPr>
        <w:t>The National Government will therefore regard it as its first and supreme task to restore to the German people unity of mind and will……. It will rise above position and class to bring our people again to the awareness of racial and political unity and the duties arising from this….. It will make national discipline govern our life….Within four years the German farmer must be free from impoverishment. Within four years unemployment</w:t>
      </w:r>
      <w:r>
        <w:rPr>
          <w:sz w:val="24"/>
          <w:szCs w:val="24"/>
        </w:rPr>
        <w:t xml:space="preserve"> must be permanently overcome……</w:t>
      </w:r>
    </w:p>
    <w:p w:rsidR="00252628" w:rsidRPr="00252628" w:rsidRDefault="00252628">
      <w:pPr>
        <w:rPr>
          <w:sz w:val="24"/>
          <w:szCs w:val="24"/>
        </w:rPr>
      </w:pPr>
    </w:p>
    <w:p w:rsidR="00252628" w:rsidRDefault="00252628" w:rsidP="00252628">
      <w:pPr>
        <w:rPr>
          <w:b/>
        </w:rPr>
      </w:pPr>
      <w:r w:rsidRPr="00785B98">
        <w:rPr>
          <w:b/>
          <w:sz w:val="28"/>
        </w:rPr>
        <w:t>SOU</w:t>
      </w:r>
      <w:r>
        <w:rPr>
          <w:b/>
          <w:sz w:val="28"/>
        </w:rPr>
        <w:t>RCE 5</w:t>
      </w:r>
      <w:r w:rsidRPr="00785B98">
        <w:rPr>
          <w:b/>
          <w:sz w:val="28"/>
        </w:rPr>
        <w:t>:</w:t>
      </w:r>
      <w:r w:rsidRPr="00953939">
        <w:rPr>
          <w:b/>
        </w:rPr>
        <w:tab/>
      </w:r>
      <w:r w:rsidRPr="00785B98">
        <w:rPr>
          <w:b/>
          <w:u w:val="single"/>
        </w:rPr>
        <w:t>Three</w:t>
      </w:r>
      <w:r>
        <w:rPr>
          <w:b/>
        </w:rPr>
        <w:t xml:space="preserve"> i</w:t>
      </w:r>
      <w:r w:rsidRPr="00953939">
        <w:rPr>
          <w:b/>
        </w:rPr>
        <w:t>mages from Germany in 1923</w:t>
      </w:r>
      <w:r>
        <w:rPr>
          <w:b/>
        </w:rPr>
        <w:t>.</w:t>
      </w:r>
    </w:p>
    <w:p w:rsidR="00252628" w:rsidRDefault="00252628" w:rsidP="00252628">
      <w:pPr>
        <w:rPr>
          <w:b/>
        </w:rPr>
      </w:pPr>
    </w:p>
    <w:p w:rsidR="00252628" w:rsidRPr="00252628" w:rsidRDefault="00252628" w:rsidP="00252628">
      <w:pPr>
        <w:rPr>
          <w:b/>
        </w:rPr>
      </w:pPr>
      <w:r>
        <w:rPr>
          <w:b/>
        </w:rPr>
        <w:tab/>
      </w:r>
      <w:r>
        <w:rPr>
          <w:b/>
        </w:rPr>
        <w:tab/>
        <w:t>(</w:t>
      </w:r>
      <w:proofErr w:type="spellStart"/>
      <w:r>
        <w:rPr>
          <w:b/>
        </w:rPr>
        <w:t>i</w:t>
      </w:r>
      <w:proofErr w:type="spellEnd"/>
      <w:r>
        <w:rPr>
          <w:b/>
        </w:rPr>
        <w:t>)</w:t>
      </w:r>
      <w:r>
        <w:rPr>
          <w:b/>
        </w:rPr>
        <w:tab/>
        <w:t>French soldiers and a German worker in the Ruhr.</w:t>
      </w:r>
    </w:p>
    <w:p w:rsidR="00252628" w:rsidRDefault="00252628" w:rsidP="00252628">
      <w:pPr>
        <w:rPr>
          <w:i/>
        </w:rPr>
      </w:pPr>
      <w:r>
        <w:rPr>
          <w:noProof/>
          <w:lang w:eastAsia="en-AU"/>
        </w:rPr>
        <w:drawing>
          <wp:anchor distT="0" distB="0" distL="114300" distR="114300" simplePos="0" relativeHeight="251664384" behindDoc="0" locked="0" layoutInCell="1" allowOverlap="1" wp14:anchorId="70004EE5" wp14:editId="56DFA1B3">
            <wp:simplePos x="0" y="0"/>
            <wp:positionH relativeFrom="column">
              <wp:posOffset>813435</wp:posOffset>
            </wp:positionH>
            <wp:positionV relativeFrom="paragraph">
              <wp:posOffset>145415</wp:posOffset>
            </wp:positionV>
            <wp:extent cx="3162935" cy="2238375"/>
            <wp:effectExtent l="0" t="0" r="0" b="9525"/>
            <wp:wrapTight wrapText="bothSides">
              <wp:wrapPolygon edited="0">
                <wp:start x="0" y="0"/>
                <wp:lineTo x="0" y="21508"/>
                <wp:lineTo x="21466" y="21508"/>
                <wp:lineTo x="21466" y="0"/>
                <wp:lineTo x="0" y="0"/>
              </wp:wrapPolygon>
            </wp:wrapTight>
            <wp:docPr id="7" name="Picture 7" descr="http://www.annefrank.org/ImageVault/Images/id_10616/width_520/height_567/compressionQuality_80/scope_0/ImageVaultHandler.as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l01_img" descr="http://www.annefrank.org/ImageVault/Images/id_10616/width_520/height_567/compressionQuality_80/scope_0/ImageVaultHandler.aspx"/>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3162935" cy="22383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52628" w:rsidRDefault="00252628" w:rsidP="00252628">
      <w:pPr>
        <w:rPr>
          <w:i/>
        </w:rPr>
      </w:pPr>
    </w:p>
    <w:p w:rsidR="00252628" w:rsidRDefault="00252628" w:rsidP="00252628">
      <w:pPr>
        <w:rPr>
          <w:i/>
        </w:rPr>
      </w:pPr>
    </w:p>
    <w:p w:rsidR="00252628" w:rsidRDefault="00252628" w:rsidP="00252628">
      <w:pPr>
        <w:rPr>
          <w:i/>
        </w:rPr>
      </w:pPr>
    </w:p>
    <w:p w:rsidR="00252628" w:rsidRDefault="00252628" w:rsidP="00252628">
      <w:pPr>
        <w:rPr>
          <w:i/>
        </w:rPr>
      </w:pPr>
    </w:p>
    <w:p w:rsidR="00252628" w:rsidRDefault="00252628" w:rsidP="00252628">
      <w:pPr>
        <w:rPr>
          <w:i/>
        </w:rPr>
      </w:pPr>
    </w:p>
    <w:p w:rsidR="00252628" w:rsidRDefault="00252628" w:rsidP="00252628">
      <w:pPr>
        <w:rPr>
          <w:i/>
        </w:rPr>
      </w:pPr>
    </w:p>
    <w:p w:rsidR="00252628" w:rsidRDefault="00252628" w:rsidP="00252628">
      <w:pPr>
        <w:rPr>
          <w:i/>
        </w:rPr>
      </w:pPr>
    </w:p>
    <w:p w:rsidR="00252628" w:rsidRDefault="00252628"/>
    <w:p w:rsidR="00252628" w:rsidRPr="00393B9C" w:rsidRDefault="00252628" w:rsidP="00252628">
      <w:pPr>
        <w:rPr>
          <w:b/>
        </w:rPr>
      </w:pPr>
      <w:r>
        <w:rPr>
          <w:noProof/>
          <w:lang w:eastAsia="en-AU"/>
        </w:rPr>
        <w:drawing>
          <wp:anchor distT="0" distB="0" distL="114300" distR="114300" simplePos="0" relativeHeight="251666432" behindDoc="0" locked="0" layoutInCell="1" allowOverlap="1" wp14:anchorId="408C0A81" wp14:editId="577BC0AB">
            <wp:simplePos x="0" y="0"/>
            <wp:positionH relativeFrom="margin">
              <wp:align>left</wp:align>
            </wp:positionH>
            <wp:positionV relativeFrom="paragraph">
              <wp:posOffset>415290</wp:posOffset>
            </wp:positionV>
            <wp:extent cx="2505075" cy="2970530"/>
            <wp:effectExtent l="0" t="0" r="9525" b="1270"/>
            <wp:wrapTight wrapText="bothSides">
              <wp:wrapPolygon edited="0">
                <wp:start x="0" y="0"/>
                <wp:lineTo x="0" y="21471"/>
                <wp:lineTo x="21518" y="21471"/>
                <wp:lineTo x="21518" y="0"/>
                <wp:lineTo x="0" y="0"/>
              </wp:wrapPolygon>
            </wp:wrapTight>
            <wp:docPr id="8" name="Picture 8" descr="http://usagold.com/weimarpla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usagold.com/weimarplay.jpg"/>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2505075" cy="2970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93B9C">
        <w:rPr>
          <w:b/>
        </w:rPr>
        <w:t>(ii)</w:t>
      </w:r>
      <w:r w:rsidRPr="00393B9C">
        <w:rPr>
          <w:b/>
        </w:rPr>
        <w:tab/>
        <w:t>Photo of child</w:t>
      </w:r>
      <w:r>
        <w:rPr>
          <w:b/>
        </w:rPr>
        <w:t>r</w:t>
      </w:r>
      <w:r w:rsidRPr="00393B9C">
        <w:rPr>
          <w:b/>
        </w:rPr>
        <w:t>en playing with money in 1923.</w:t>
      </w:r>
      <w:r>
        <w:rPr>
          <w:b/>
        </w:rPr>
        <w:t xml:space="preserve">       (iii)</w:t>
      </w:r>
      <w:r>
        <w:rPr>
          <w:b/>
        </w:rPr>
        <w:tab/>
        <w:t xml:space="preserve">Photo of Nazis behind their barricade </w:t>
      </w:r>
      <w:r>
        <w:rPr>
          <w:b/>
        </w:rPr>
        <w:tab/>
      </w:r>
      <w:r>
        <w:rPr>
          <w:b/>
        </w:rPr>
        <w:tab/>
      </w:r>
      <w:r>
        <w:rPr>
          <w:b/>
        </w:rPr>
        <w:tab/>
      </w:r>
      <w:r>
        <w:rPr>
          <w:b/>
        </w:rPr>
        <w:tab/>
      </w:r>
      <w:r>
        <w:rPr>
          <w:b/>
        </w:rPr>
        <w:tab/>
      </w:r>
      <w:r>
        <w:rPr>
          <w:b/>
        </w:rPr>
        <w:tab/>
      </w:r>
      <w:r>
        <w:rPr>
          <w:b/>
        </w:rPr>
        <w:tab/>
      </w:r>
      <w:r>
        <w:rPr>
          <w:b/>
        </w:rPr>
        <w:tab/>
      </w:r>
      <w:r>
        <w:rPr>
          <w:b/>
        </w:rPr>
        <w:tab/>
        <w:t>during the Munich Putsch.</w:t>
      </w:r>
    </w:p>
    <w:p w:rsidR="00252628" w:rsidRDefault="00252628" w:rsidP="00252628"/>
    <w:p w:rsidR="00252628" w:rsidRDefault="00164C1C" w:rsidP="00252628">
      <w:r>
        <w:rPr>
          <w:noProof/>
          <w:lang w:eastAsia="en-AU"/>
        </w:rPr>
        <w:drawing>
          <wp:anchor distT="0" distB="0" distL="114300" distR="114300" simplePos="0" relativeHeight="251668480" behindDoc="0" locked="0" layoutInCell="1" allowOverlap="1" wp14:anchorId="0C738A2F" wp14:editId="4788E7E5">
            <wp:simplePos x="0" y="0"/>
            <wp:positionH relativeFrom="margin">
              <wp:align>right</wp:align>
            </wp:positionH>
            <wp:positionV relativeFrom="paragraph">
              <wp:posOffset>12700</wp:posOffset>
            </wp:positionV>
            <wp:extent cx="3230880" cy="2152650"/>
            <wp:effectExtent l="0" t="0" r="7620" b="0"/>
            <wp:wrapTight wrapText="bothSides">
              <wp:wrapPolygon edited="0">
                <wp:start x="0" y="0"/>
                <wp:lineTo x="0" y="21409"/>
                <wp:lineTo x="21524" y="21409"/>
                <wp:lineTo x="21524" y="0"/>
                <wp:lineTo x="0" y="0"/>
              </wp:wrapPolygon>
            </wp:wrapTight>
            <wp:docPr id="5" name="Picture 5" descr="ttp://reibert.info/ss/01/07/illustr/images/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tp://reibert.info/ss/01/07/illustr/images/01.jpg"/>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3230880" cy="21526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52628" w:rsidRDefault="00252628" w:rsidP="00252628"/>
    <w:p w:rsidR="00252628" w:rsidRDefault="00252628" w:rsidP="00252628"/>
    <w:p w:rsidR="00252628" w:rsidRDefault="00252628" w:rsidP="00252628"/>
    <w:p w:rsidR="00252628" w:rsidRDefault="00252628" w:rsidP="00252628"/>
    <w:p w:rsidR="00252628" w:rsidRDefault="00252628" w:rsidP="00252628"/>
    <w:p w:rsidR="00252628" w:rsidRDefault="00252628" w:rsidP="00252628"/>
    <w:p w:rsidR="00252628" w:rsidRDefault="00252628" w:rsidP="00252628"/>
    <w:p w:rsidR="00252628" w:rsidRPr="00252628" w:rsidRDefault="00252628">
      <w:pPr>
        <w:rPr>
          <w:b/>
        </w:rPr>
      </w:pPr>
    </w:p>
    <w:sectPr w:rsidR="00252628" w:rsidRPr="00252628" w:rsidSect="00320F73">
      <w:pgSz w:w="11906" w:h="16838"/>
      <w:pgMar w:top="851" w:right="1134" w:bottom="85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27766E"/>
    <w:multiLevelType w:val="hybridMultilevel"/>
    <w:tmpl w:val="1376EE16"/>
    <w:lvl w:ilvl="0" w:tplc="D49E4908">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55C5"/>
    <w:rsid w:val="00164C1C"/>
    <w:rsid w:val="00252628"/>
    <w:rsid w:val="00303998"/>
    <w:rsid w:val="00320F73"/>
    <w:rsid w:val="004A55EF"/>
    <w:rsid w:val="0063609F"/>
    <w:rsid w:val="00685610"/>
    <w:rsid w:val="006A6FAE"/>
    <w:rsid w:val="00756D90"/>
    <w:rsid w:val="007B2257"/>
    <w:rsid w:val="007D55C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EA241"/>
  <w15:chartTrackingRefBased/>
  <w15:docId w15:val="{1ACD3E55-4B00-4A67-9FFC-7860A2B37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39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http://reibert.info/ss/01/07/illustr/images/01.jpg"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http://usagold.com/weimarplay.jpg" TargetMode="External"/><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http://www.annefrank.org/ImageVault/Images/id_10616/width_520/height_567/compressionQuality_80/scope_0/ImageVaultHandler.asp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2DC0B31</Template>
  <TotalTime>2</TotalTime>
  <Pages>4</Pages>
  <Words>346</Words>
  <Characters>1978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Great Southern Grammar</Company>
  <LinksUpToDate>false</LinksUpToDate>
  <CharactersWithSpaces>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Meredith Wright</dc:creator>
  <cp:keywords/>
  <dc:description/>
  <cp:lastModifiedBy>HAWKES Natasha [Narrogin Senior High School]</cp:lastModifiedBy>
  <cp:revision>3</cp:revision>
  <dcterms:created xsi:type="dcterms:W3CDTF">2019-10-14T00:23:00Z</dcterms:created>
  <dcterms:modified xsi:type="dcterms:W3CDTF">2019-10-14T08:25:00Z</dcterms:modified>
</cp:coreProperties>
</file>