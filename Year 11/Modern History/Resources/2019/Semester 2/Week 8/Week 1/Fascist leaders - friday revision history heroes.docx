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56F" w:rsidRPr="002335F7" w:rsidRDefault="005D1600">
      <w:pPr>
        <w:rPr>
          <w:b/>
        </w:rPr>
      </w:pPr>
      <w:bookmarkStart w:id="0" w:name="_GoBack"/>
      <w:bookmarkEnd w:id="0"/>
      <w:r>
        <w:rPr>
          <w:b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255.55pt;margin-top:13.75pt;width:85.1pt;height:122.95pt;z-index:-251653120;mso-position-horizontal-relative:text;mso-position-vertical-relative:text;mso-width-relative:page;mso-height-relative:page" wrapcoords="-95 0 -95 21534 21600 21534 21600 0 -95 0">
            <v:imagedata r:id="rId4" o:title="170px-Adolf_Hitler-1933"/>
            <w10:wrap type="tight"/>
          </v:shape>
        </w:pict>
      </w:r>
      <w:r>
        <w:rPr>
          <w:b/>
          <w:noProof/>
        </w:rPr>
        <w:pict>
          <v:shape id="_x0000_s1030" type="#_x0000_t75" style="position:absolute;margin-left:376.9pt;margin-top:12.85pt;width:106.75pt;height:140.45pt;z-index:-251649024;mso-position-horizontal-relative:text;mso-position-vertical-relative:text;mso-width-relative:page;mso-height-relative:page" wrapcoords="-54 0 -54 21564 21600 21564 21600 0 -54 0">
            <v:imagedata r:id="rId5" o:title="220px-Bundesarchiv_Bild_183-R14128A,_Martin_Bormann" croptop="3635f" cropbottom="21078f" cropleft="11252f" cropright="7936f"/>
            <w10:wrap type="tight"/>
          </v:shape>
        </w:pict>
      </w:r>
      <w:r>
        <w:rPr>
          <w:b/>
          <w:noProof/>
        </w:rPr>
        <w:pict>
          <v:shape id="_x0000_s1029" type="#_x0000_t75" style="position:absolute;margin-left:520.9pt;margin-top:17pt;width:91.45pt;height:111.6pt;z-index:-251651072;mso-position-horizontal-relative:text;mso-position-vertical-relative:text;mso-width-relative:page;mso-height-relative:page" wrapcoords="-74 0 -74 21546 21600 21546 21600 0 -74 0">
            <v:imagedata r:id="rId6" o:title="220px-Hjalmar_Schacht" cropbottom="19465f" cropleft="4243f" cropright="9560f"/>
            <w10:wrap type="tight"/>
          </v:shape>
        </w:pict>
      </w:r>
      <w:r>
        <w:rPr>
          <w:noProof/>
        </w:rPr>
        <w:pict>
          <v:shape id="_x0000_s1032" type="#_x0000_t75" style="position:absolute;margin-left:173.65pt;margin-top:199.8pt;width:100.55pt;height:163.75pt;z-index:-251644928;mso-position-horizontal-relative:text;mso-position-vertical-relative:text;mso-width-relative:page;mso-height-relative:page" wrapcoords="-59 0 -59 21564 21600 21564 21600 0 -59 0">
            <v:imagedata r:id="rId7" o:title="Bundesarchiv_Bild_102-13805,_Hermann_Göring"/>
            <w10:wrap type="tight"/>
          </v:shape>
        </w:pict>
      </w:r>
      <w:r>
        <w:rPr>
          <w:noProof/>
        </w:rPr>
        <w:pict>
          <v:shape id="_x0000_s1033" type="#_x0000_t75" style="position:absolute;margin-left:329.4pt;margin-top:206.7pt;width:92.65pt;height:134pt;z-index:-251642880;mso-position-horizontal-relative:text;mso-position-vertical-relative:text;mso-width-relative:page;mso-height-relative:page" wrapcoords="-76 0 -76 21546 21600 21546 21600 0 -76 0">
            <v:imagedata r:id="rId8" o:title="Bundesarchiv_Bild_102-15282A,_Ernst_Röhm" croptop="2929f" cropbottom="10271f" cropleft="14490f"/>
            <w10:wrap type="tight"/>
          </v:shape>
        </w:pict>
      </w:r>
      <w:r>
        <w:rPr>
          <w:noProof/>
        </w:rPr>
        <w:pict>
          <v:shape id="_x0000_s1034" type="#_x0000_t75" style="position:absolute;margin-left:499.05pt;margin-top:191.25pt;width:92.95pt;height:133.85pt;z-index:-251640832;mso-position-horizontal-relative:text;mso-position-vertical-relative:text;mso-width-relative:page;mso-height-relative:page" wrapcoords="-74 0 -74 21549 21600 21549 21600 0 -74 0">
            <v:imagedata r:id="rId9" o:title="Bundesarchiv_Bild_146-1969-054-16,_Reinhard_Heydrich" cropbottom="12211f" cropleft="14099f" cropright="-2162f"/>
            <w10:wrap type="tight"/>
          </v:shape>
        </w:pict>
      </w:r>
      <w:r>
        <w:rPr>
          <w:noProof/>
        </w:rPr>
        <w:pict>
          <v:shape id="_x0000_s1031" type="#_x0000_t75" style="position:absolute;margin-left:0;margin-top:192.3pt;width:108.25pt;height:152.65pt;z-index:-251646976;mso-position-horizontal-relative:text;mso-position-vertical-relative:text;mso-width-relative:page;mso-height-relative:page" wrapcoords="-74 0 -74 21547 21600 21547 21600 0 -74 0">
            <v:imagedata r:id="rId10" o:title="Bundesarchiv_Bild_183-R99621,_Heinrich_Himmler" cropbottom="9834f" cropleft="9648f" cropright="334f"/>
            <w10:wrap type="tight"/>
          </v:shape>
        </w:pict>
      </w:r>
      <w:r>
        <w:rPr>
          <w:b/>
          <w:noProof/>
        </w:rPr>
        <w:pict>
          <v:shape id="_x0000_s1027" type="#_x0000_t75" style="position:absolute;margin-left:130.8pt;margin-top:6.9pt;width:86.15pt;height:127pt;z-index:-251655168;mso-position-horizontal-relative:text;mso-position-vertical-relative:text;mso-width-relative:page;mso-height-relative:page" wrapcoords="-53 0 -53 21564 21600 21564 21600 0 -53 0">
            <v:imagedata r:id="rId11" o:title="220px-Bundesarchiv_Bild_146II-849,_Rudolf_Heß"/>
            <w10:wrap type="tight"/>
          </v:shape>
        </w:pict>
      </w:r>
      <w:r>
        <w:rPr>
          <w:b/>
          <w:noProof/>
        </w:rPr>
        <w:pict>
          <v:shape id="_x0000_s1026" type="#_x0000_t75" style="position:absolute;margin-left:13.7pt;margin-top:6.9pt;width:91.5pt;height:126.05pt;z-index:-251657216;mso-position-horizontal-relative:text;mso-position-vertical-relative:text;mso-width-relative:page;mso-height-relative:page" wrapcoords="-74 0 -74 21547 21600 21547 21600 0 -74 0">
            <v:imagedata r:id="rId12" o:title="245px-Bundesarchiv_Bild_146-1968-101-20A,_Joseph_Goebbels" cropbottom="22238f" cropleft="11011f" cropright="10482f"/>
            <w10:wrap type="tight"/>
          </v:shape>
        </w:pict>
      </w:r>
    </w:p>
    <w:sectPr w:rsidR="0059356F" w:rsidRPr="002335F7" w:rsidSect="00C6168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68A"/>
    <w:rsid w:val="002335F7"/>
    <w:rsid w:val="003D4E28"/>
    <w:rsid w:val="0059356F"/>
    <w:rsid w:val="005D1600"/>
    <w:rsid w:val="00675991"/>
    <w:rsid w:val="00C6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5:chartTrackingRefBased/>
  <w15:docId w15:val="{2B0CEE8C-878C-42E6-89E8-C05AC40EA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C14E1EB8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 Southern Grammar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Wright</dc:creator>
  <cp:keywords/>
  <dc:description/>
  <cp:lastModifiedBy>HAWKES Natasha [Narrogin Senior High School]</cp:lastModifiedBy>
  <cp:revision>2</cp:revision>
  <dcterms:created xsi:type="dcterms:W3CDTF">2019-10-15T00:02:00Z</dcterms:created>
  <dcterms:modified xsi:type="dcterms:W3CDTF">2019-10-15T00:02:00Z</dcterms:modified>
</cp:coreProperties>
</file>