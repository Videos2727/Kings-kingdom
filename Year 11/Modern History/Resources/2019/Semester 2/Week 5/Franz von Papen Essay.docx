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9F2A76" w14:textId="1B77DBF6" w:rsidR="001A7961" w:rsidRDefault="008C36B7" w:rsidP="008C36B7">
      <w:pPr>
        <w:jc w:val="center"/>
        <w:rPr>
          <w:rFonts w:ascii="Times New Roman" w:hAnsi="Times New Roman" w:cs="Times New Roman"/>
          <w:b/>
          <w:sz w:val="36"/>
          <w:u w:val="single"/>
        </w:rPr>
      </w:pPr>
      <w:r w:rsidRPr="001A7961">
        <w:rPr>
          <w:rFonts w:ascii="Times New Roman" w:hAnsi="Times New Roman" w:cs="Times New Roman"/>
          <w:b/>
          <w:sz w:val="36"/>
          <w:u w:val="single"/>
        </w:rPr>
        <w:t>Franz von Papen</w:t>
      </w:r>
      <w:r w:rsidR="001A7961">
        <w:rPr>
          <w:rFonts w:ascii="Times New Roman" w:hAnsi="Times New Roman" w:cs="Times New Roman"/>
          <w:b/>
          <w:sz w:val="36"/>
          <w:u w:val="single"/>
        </w:rPr>
        <w:t xml:space="preserve"> </w:t>
      </w:r>
    </w:p>
    <w:p w14:paraId="603E3AD1" w14:textId="77777777" w:rsidR="00AB7F1C" w:rsidRPr="00AB7F1C" w:rsidRDefault="00AB7F1C" w:rsidP="008C36B7">
      <w:pPr>
        <w:jc w:val="center"/>
        <w:rPr>
          <w:rFonts w:ascii="Times New Roman" w:hAnsi="Times New Roman" w:cs="Times New Roman"/>
          <w:sz w:val="24"/>
        </w:rPr>
      </w:pPr>
    </w:p>
    <w:p w14:paraId="59C83A25" w14:textId="6D97802F" w:rsidR="00E717AE" w:rsidRPr="009F2A24" w:rsidRDefault="001A7B30" w:rsidP="001A7961">
      <w:pPr>
        <w:rPr>
          <w:rFonts w:ascii="Times New Roman" w:hAnsi="Times New Roman" w:cs="Times New Roman"/>
          <w:sz w:val="23"/>
          <w:szCs w:val="23"/>
        </w:rPr>
      </w:pPr>
      <w:r w:rsidRPr="009F2A24">
        <w:rPr>
          <w:rFonts w:ascii="Times New Roman" w:hAnsi="Times New Roman" w:cs="Times New Roman"/>
          <w:sz w:val="23"/>
          <w:szCs w:val="23"/>
        </w:rPr>
        <w:t>The Nazi Party was created on the 24</w:t>
      </w:r>
      <w:r w:rsidRPr="009F2A24">
        <w:rPr>
          <w:rFonts w:ascii="Times New Roman" w:hAnsi="Times New Roman" w:cs="Times New Roman"/>
          <w:sz w:val="23"/>
          <w:szCs w:val="23"/>
          <w:vertAlign w:val="superscript"/>
        </w:rPr>
        <w:t>th</w:t>
      </w:r>
      <w:r w:rsidRPr="009F2A24">
        <w:rPr>
          <w:rFonts w:ascii="Times New Roman" w:hAnsi="Times New Roman" w:cs="Times New Roman"/>
          <w:sz w:val="23"/>
          <w:szCs w:val="23"/>
        </w:rPr>
        <w:t xml:space="preserve"> of February 1920. At this point of time the part had minimal support and was seen as just a right</w:t>
      </w:r>
      <w:r w:rsidR="003C49BC" w:rsidRPr="009F2A24">
        <w:rPr>
          <w:rFonts w:ascii="Times New Roman" w:hAnsi="Times New Roman" w:cs="Times New Roman"/>
          <w:sz w:val="23"/>
          <w:szCs w:val="23"/>
        </w:rPr>
        <w:t>-</w:t>
      </w:r>
      <w:r w:rsidRPr="009F2A24">
        <w:rPr>
          <w:rFonts w:ascii="Times New Roman" w:hAnsi="Times New Roman" w:cs="Times New Roman"/>
          <w:sz w:val="23"/>
          <w:szCs w:val="23"/>
        </w:rPr>
        <w:t xml:space="preserve">wing extremist party. The Nazi Party began to rise to power only during 1923, after </w:t>
      </w:r>
      <w:r w:rsidR="003C49BC" w:rsidRPr="009F2A24">
        <w:rPr>
          <w:rFonts w:ascii="Times New Roman" w:hAnsi="Times New Roman" w:cs="Times New Roman"/>
          <w:sz w:val="23"/>
          <w:szCs w:val="23"/>
        </w:rPr>
        <w:t xml:space="preserve">Adolf </w:t>
      </w:r>
      <w:r w:rsidRPr="009F2A24">
        <w:rPr>
          <w:rFonts w:ascii="Times New Roman" w:hAnsi="Times New Roman" w:cs="Times New Roman"/>
          <w:sz w:val="23"/>
          <w:szCs w:val="23"/>
        </w:rPr>
        <w:t>Hitler</w:t>
      </w:r>
      <w:r w:rsidR="003C49BC" w:rsidRPr="009F2A24">
        <w:rPr>
          <w:rFonts w:ascii="Times New Roman" w:hAnsi="Times New Roman" w:cs="Times New Roman"/>
          <w:sz w:val="23"/>
          <w:szCs w:val="23"/>
        </w:rPr>
        <w:t xml:space="preserve"> (the new leader of the party)</w:t>
      </w:r>
      <w:r w:rsidRPr="009F2A24">
        <w:rPr>
          <w:rFonts w:ascii="Times New Roman" w:hAnsi="Times New Roman" w:cs="Times New Roman"/>
          <w:sz w:val="23"/>
          <w:szCs w:val="23"/>
        </w:rPr>
        <w:t xml:space="preserve"> lead the Munich Putsch. This was the Nazi Parties </w:t>
      </w:r>
      <w:r w:rsidR="003C49BC" w:rsidRPr="009F2A24">
        <w:rPr>
          <w:rFonts w:ascii="Times New Roman" w:hAnsi="Times New Roman" w:cs="Times New Roman"/>
          <w:sz w:val="23"/>
          <w:szCs w:val="23"/>
        </w:rPr>
        <w:t>firs</w:t>
      </w:r>
      <w:r w:rsidR="00741C8D" w:rsidRPr="009F2A24">
        <w:rPr>
          <w:rFonts w:ascii="Times New Roman" w:hAnsi="Times New Roman" w:cs="Times New Roman"/>
          <w:sz w:val="23"/>
          <w:szCs w:val="23"/>
        </w:rPr>
        <w:t>t</w:t>
      </w:r>
      <w:r w:rsidRPr="009F2A24">
        <w:rPr>
          <w:rFonts w:ascii="Times New Roman" w:hAnsi="Times New Roman" w:cs="Times New Roman"/>
          <w:sz w:val="23"/>
          <w:szCs w:val="23"/>
        </w:rPr>
        <w:t xml:space="preserve"> attem</w:t>
      </w:r>
      <w:r w:rsidR="003C49BC" w:rsidRPr="009F2A24">
        <w:rPr>
          <w:rFonts w:ascii="Times New Roman" w:hAnsi="Times New Roman" w:cs="Times New Roman"/>
          <w:sz w:val="23"/>
          <w:szCs w:val="23"/>
        </w:rPr>
        <w:t xml:space="preserve">pt to over throw the government. However, this was not the success they hoped it would be and lead to Hitler being arrested, however he was released 6 months later empowered with a new method to overthrowing the government. It was at this time that the Nazi Party began to take a democratic pathway to get what they wanted. To do this Hitler used ex chancellor Franz von Papen to help lift him into power. </w:t>
      </w:r>
      <w:r w:rsidR="00E717AE" w:rsidRPr="009F2A24">
        <w:rPr>
          <w:rFonts w:ascii="Times New Roman" w:hAnsi="Times New Roman" w:cs="Times New Roman"/>
          <w:sz w:val="23"/>
          <w:szCs w:val="23"/>
        </w:rPr>
        <w:t>Due to this the Nazi Party was then able to gain the power they desired. Franz von Papen was a vital figure that allowed this to all happened due to his background, motivations</w:t>
      </w:r>
      <w:r w:rsidR="000C13B2" w:rsidRPr="009F2A24">
        <w:rPr>
          <w:rFonts w:ascii="Times New Roman" w:hAnsi="Times New Roman" w:cs="Times New Roman"/>
          <w:sz w:val="23"/>
          <w:szCs w:val="23"/>
        </w:rPr>
        <w:t xml:space="preserve">, influence of others </w:t>
      </w:r>
      <w:r w:rsidR="00725280" w:rsidRPr="009F2A24">
        <w:rPr>
          <w:rFonts w:ascii="Times New Roman" w:hAnsi="Times New Roman" w:cs="Times New Roman"/>
          <w:sz w:val="23"/>
          <w:szCs w:val="23"/>
        </w:rPr>
        <w:t xml:space="preserve">significance </w:t>
      </w:r>
      <w:r w:rsidR="000C13B2" w:rsidRPr="009F2A24">
        <w:rPr>
          <w:rFonts w:ascii="Times New Roman" w:hAnsi="Times New Roman" w:cs="Times New Roman"/>
          <w:sz w:val="23"/>
          <w:szCs w:val="23"/>
        </w:rPr>
        <w:t>and</w:t>
      </w:r>
      <w:r w:rsidR="00161ADF" w:rsidRPr="009F2A24">
        <w:rPr>
          <w:rFonts w:ascii="Times New Roman" w:hAnsi="Times New Roman" w:cs="Times New Roman"/>
          <w:sz w:val="23"/>
          <w:szCs w:val="23"/>
        </w:rPr>
        <w:t xml:space="preserve"> </w:t>
      </w:r>
      <w:r w:rsidR="00B61B7E" w:rsidRPr="009F2A24">
        <w:rPr>
          <w:rFonts w:ascii="Times New Roman" w:hAnsi="Times New Roman" w:cs="Times New Roman"/>
          <w:sz w:val="23"/>
          <w:szCs w:val="23"/>
        </w:rPr>
        <w:t>the role he played</w:t>
      </w:r>
      <w:r w:rsidR="00322483" w:rsidRPr="009F2A24">
        <w:rPr>
          <w:rFonts w:ascii="Times New Roman" w:hAnsi="Times New Roman" w:cs="Times New Roman"/>
          <w:sz w:val="23"/>
          <w:szCs w:val="23"/>
        </w:rPr>
        <w:t xml:space="preserve"> in the rise of the Nazi Party</w:t>
      </w:r>
      <w:r w:rsidR="00161ADF" w:rsidRPr="009F2A24">
        <w:rPr>
          <w:rFonts w:ascii="Times New Roman" w:hAnsi="Times New Roman" w:cs="Times New Roman"/>
          <w:sz w:val="23"/>
          <w:szCs w:val="23"/>
        </w:rPr>
        <w:t xml:space="preserve">. </w:t>
      </w:r>
    </w:p>
    <w:p w14:paraId="7F2E35BC" w14:textId="395B7F4B" w:rsidR="0058022F" w:rsidRPr="009F2A24" w:rsidRDefault="00E717AE" w:rsidP="001A7961">
      <w:pPr>
        <w:rPr>
          <w:rFonts w:ascii="Times New Roman" w:hAnsi="Times New Roman" w:cs="Times New Roman"/>
          <w:sz w:val="23"/>
          <w:szCs w:val="23"/>
        </w:rPr>
      </w:pPr>
      <w:r w:rsidRPr="009F2A24">
        <w:rPr>
          <w:rFonts w:ascii="Times New Roman" w:hAnsi="Times New Roman" w:cs="Times New Roman"/>
          <w:sz w:val="23"/>
          <w:szCs w:val="23"/>
        </w:rPr>
        <w:t>Franz von Papen was born on October 29</w:t>
      </w:r>
      <w:r w:rsidRPr="009F2A24">
        <w:rPr>
          <w:rFonts w:ascii="Times New Roman" w:hAnsi="Times New Roman" w:cs="Times New Roman"/>
          <w:sz w:val="23"/>
          <w:szCs w:val="23"/>
          <w:vertAlign w:val="superscript"/>
        </w:rPr>
        <w:t>th</w:t>
      </w:r>
      <w:r w:rsidRPr="009F2A24">
        <w:rPr>
          <w:rFonts w:ascii="Times New Roman" w:hAnsi="Times New Roman" w:cs="Times New Roman"/>
          <w:sz w:val="23"/>
          <w:szCs w:val="23"/>
        </w:rPr>
        <w:t xml:space="preserve"> 1879 to a wealthy Catholic family in Westphalia, Germany. </w:t>
      </w:r>
      <w:r w:rsidR="003775BD" w:rsidRPr="009F2A24">
        <w:rPr>
          <w:rFonts w:ascii="Times New Roman" w:hAnsi="Times New Roman" w:cs="Times New Roman"/>
          <w:sz w:val="23"/>
          <w:szCs w:val="23"/>
        </w:rPr>
        <w:t>Papen began his career as</w:t>
      </w:r>
      <w:r w:rsidR="002702E6" w:rsidRPr="009F2A24">
        <w:rPr>
          <w:rFonts w:ascii="Times New Roman" w:hAnsi="Times New Roman" w:cs="Times New Roman"/>
          <w:sz w:val="23"/>
          <w:szCs w:val="23"/>
        </w:rPr>
        <w:t xml:space="preserve"> a solider on the Turkish front during World War 1</w:t>
      </w:r>
      <w:r w:rsidR="003775BD" w:rsidRPr="009F2A24">
        <w:rPr>
          <w:rFonts w:ascii="Times New Roman" w:hAnsi="Times New Roman" w:cs="Times New Roman"/>
          <w:sz w:val="23"/>
          <w:szCs w:val="23"/>
        </w:rPr>
        <w:t xml:space="preserve"> and was a military attaché in Washington</w:t>
      </w:r>
      <w:r w:rsidR="002702E6" w:rsidRPr="009F2A24">
        <w:rPr>
          <w:rFonts w:ascii="Times New Roman" w:hAnsi="Times New Roman" w:cs="Times New Roman"/>
          <w:sz w:val="23"/>
          <w:szCs w:val="23"/>
        </w:rPr>
        <w:t xml:space="preserve">. </w:t>
      </w:r>
      <w:r w:rsidR="003775BD" w:rsidRPr="009F2A24">
        <w:rPr>
          <w:rFonts w:ascii="Times New Roman" w:hAnsi="Times New Roman" w:cs="Times New Roman"/>
          <w:sz w:val="23"/>
          <w:szCs w:val="23"/>
        </w:rPr>
        <w:t xml:space="preserve">He was then recalled in 1915 at the request of the U.S. government. Until the end of the war he served as chief of staff of the Fourth Turkish Army in Palestine. It was then at this point that </w:t>
      </w:r>
      <w:r w:rsidR="002702E6" w:rsidRPr="009F2A24">
        <w:rPr>
          <w:rFonts w:ascii="Times New Roman" w:hAnsi="Times New Roman" w:cs="Times New Roman"/>
          <w:sz w:val="23"/>
          <w:szCs w:val="23"/>
        </w:rPr>
        <w:t>Papen decided he would enter politics and joined the Catholic Centre Party.</w:t>
      </w:r>
      <w:r w:rsidR="001A3D21" w:rsidRPr="009F2A24">
        <w:rPr>
          <w:rFonts w:ascii="Times New Roman" w:hAnsi="Times New Roman" w:cs="Times New Roman"/>
          <w:sz w:val="23"/>
          <w:szCs w:val="23"/>
        </w:rPr>
        <w:t xml:space="preserve"> From 1921 to 1932 Papen was a deputy in the Prussian Landtag</w:t>
      </w:r>
      <w:r w:rsidR="00FD64BC" w:rsidRPr="009F2A24">
        <w:rPr>
          <w:rFonts w:ascii="Times New Roman" w:hAnsi="Times New Roman" w:cs="Times New Roman"/>
          <w:sz w:val="23"/>
          <w:szCs w:val="23"/>
        </w:rPr>
        <w:t>, state parliament,</w:t>
      </w:r>
      <w:r w:rsidR="001A3D21" w:rsidRPr="009F2A24">
        <w:rPr>
          <w:rFonts w:ascii="Times New Roman" w:hAnsi="Times New Roman" w:cs="Times New Roman"/>
          <w:sz w:val="23"/>
          <w:szCs w:val="23"/>
        </w:rPr>
        <w:t xml:space="preserve"> and belonged to the </w:t>
      </w:r>
      <w:r w:rsidR="00C0124B" w:rsidRPr="009F2A24">
        <w:rPr>
          <w:rFonts w:ascii="Times New Roman" w:hAnsi="Times New Roman" w:cs="Times New Roman"/>
          <w:sz w:val="23"/>
          <w:szCs w:val="23"/>
        </w:rPr>
        <w:t>ultraright</w:t>
      </w:r>
      <w:r w:rsidR="001A3D21" w:rsidRPr="009F2A24">
        <w:rPr>
          <w:rFonts w:ascii="Times New Roman" w:hAnsi="Times New Roman" w:cs="Times New Roman"/>
          <w:sz w:val="23"/>
          <w:szCs w:val="23"/>
        </w:rPr>
        <w:t xml:space="preserve"> wing of the Catholic Centre Party. </w:t>
      </w:r>
      <w:r w:rsidR="001E0F91" w:rsidRPr="009F2A24">
        <w:rPr>
          <w:rFonts w:ascii="Times New Roman" w:hAnsi="Times New Roman" w:cs="Times New Roman"/>
          <w:sz w:val="23"/>
          <w:szCs w:val="23"/>
        </w:rPr>
        <w:t>On the 1</w:t>
      </w:r>
      <w:r w:rsidR="001E0F91" w:rsidRPr="009F2A24">
        <w:rPr>
          <w:rFonts w:ascii="Times New Roman" w:hAnsi="Times New Roman" w:cs="Times New Roman"/>
          <w:sz w:val="23"/>
          <w:szCs w:val="23"/>
          <w:vertAlign w:val="superscript"/>
        </w:rPr>
        <w:t>st</w:t>
      </w:r>
      <w:r w:rsidR="001E0F91" w:rsidRPr="009F2A24">
        <w:rPr>
          <w:rFonts w:ascii="Times New Roman" w:hAnsi="Times New Roman" w:cs="Times New Roman"/>
          <w:sz w:val="23"/>
          <w:szCs w:val="23"/>
        </w:rPr>
        <w:t xml:space="preserve"> of June 1932, Papen was plucked from obscurity when President Paul von Hindenburg </w:t>
      </w:r>
      <w:r w:rsidR="00B61B7E" w:rsidRPr="009F2A24">
        <w:rPr>
          <w:rFonts w:ascii="Times New Roman" w:hAnsi="Times New Roman" w:cs="Times New Roman"/>
          <w:sz w:val="23"/>
          <w:szCs w:val="23"/>
        </w:rPr>
        <w:t>appointed</w:t>
      </w:r>
      <w:r w:rsidR="001E0F91" w:rsidRPr="009F2A24">
        <w:rPr>
          <w:rFonts w:ascii="Times New Roman" w:hAnsi="Times New Roman" w:cs="Times New Roman"/>
          <w:sz w:val="23"/>
          <w:szCs w:val="23"/>
        </w:rPr>
        <w:t xml:space="preserve"> him as the new Chancellor, replacing Heinrich </w:t>
      </w:r>
      <w:proofErr w:type="spellStart"/>
      <w:r w:rsidR="001E0F91" w:rsidRPr="009F2A24">
        <w:rPr>
          <w:rFonts w:ascii="Times New Roman" w:hAnsi="Times New Roman" w:cs="Times New Roman"/>
          <w:sz w:val="23"/>
          <w:szCs w:val="23"/>
        </w:rPr>
        <w:t>Brüning</w:t>
      </w:r>
      <w:proofErr w:type="spellEnd"/>
      <w:r w:rsidR="001E0F91" w:rsidRPr="009F2A24">
        <w:rPr>
          <w:rFonts w:ascii="Times New Roman" w:hAnsi="Times New Roman" w:cs="Times New Roman"/>
          <w:sz w:val="23"/>
          <w:szCs w:val="23"/>
        </w:rPr>
        <w:t xml:space="preserve"> (leader of Papen’s party).</w:t>
      </w:r>
      <w:r w:rsidR="00C0124B" w:rsidRPr="009F2A24">
        <w:rPr>
          <w:rFonts w:ascii="Times New Roman" w:hAnsi="Times New Roman" w:cs="Times New Roman"/>
          <w:sz w:val="23"/>
          <w:szCs w:val="23"/>
        </w:rPr>
        <w:t xml:space="preserve"> At this time Kurt von Sch</w:t>
      </w:r>
      <w:r w:rsidR="00E33665" w:rsidRPr="009F2A24">
        <w:rPr>
          <w:rFonts w:ascii="Times New Roman" w:hAnsi="Times New Roman" w:cs="Times New Roman"/>
          <w:sz w:val="23"/>
          <w:szCs w:val="23"/>
        </w:rPr>
        <w:t>l</w:t>
      </w:r>
      <w:r w:rsidR="00C0124B" w:rsidRPr="009F2A24">
        <w:rPr>
          <w:rFonts w:ascii="Times New Roman" w:hAnsi="Times New Roman" w:cs="Times New Roman"/>
          <w:sz w:val="23"/>
          <w:szCs w:val="23"/>
        </w:rPr>
        <w:t>eicher</w:t>
      </w:r>
      <w:r w:rsidR="00B61B7E" w:rsidRPr="009F2A24">
        <w:rPr>
          <w:rFonts w:ascii="Times New Roman" w:hAnsi="Times New Roman" w:cs="Times New Roman"/>
          <w:sz w:val="23"/>
          <w:szCs w:val="23"/>
        </w:rPr>
        <w:t>, Hindenburg’s general advisor,</w:t>
      </w:r>
      <w:r w:rsidR="00C0124B" w:rsidRPr="009F2A24">
        <w:rPr>
          <w:rFonts w:ascii="Times New Roman" w:hAnsi="Times New Roman" w:cs="Times New Roman"/>
          <w:sz w:val="23"/>
          <w:szCs w:val="23"/>
        </w:rPr>
        <w:t xml:space="preserve"> became a competitor to Papen as</w:t>
      </w:r>
      <w:r w:rsidR="00107174" w:rsidRPr="009F2A24">
        <w:rPr>
          <w:rFonts w:ascii="Times New Roman" w:hAnsi="Times New Roman" w:cs="Times New Roman"/>
          <w:sz w:val="23"/>
          <w:szCs w:val="23"/>
        </w:rPr>
        <w:t xml:space="preserve"> </w:t>
      </w:r>
      <w:r w:rsidR="00C0124B" w:rsidRPr="009F2A24">
        <w:rPr>
          <w:rFonts w:ascii="Times New Roman" w:hAnsi="Times New Roman" w:cs="Times New Roman"/>
          <w:sz w:val="23"/>
          <w:szCs w:val="23"/>
        </w:rPr>
        <w:t xml:space="preserve">he </w:t>
      </w:r>
      <w:r w:rsidR="00E33665" w:rsidRPr="009F2A24">
        <w:rPr>
          <w:rFonts w:ascii="Times New Roman" w:hAnsi="Times New Roman" w:cs="Times New Roman"/>
          <w:sz w:val="23"/>
          <w:szCs w:val="23"/>
        </w:rPr>
        <w:t xml:space="preserve">to </w:t>
      </w:r>
      <w:r w:rsidR="00C0124B" w:rsidRPr="009F2A24">
        <w:rPr>
          <w:rFonts w:ascii="Times New Roman" w:hAnsi="Times New Roman" w:cs="Times New Roman"/>
          <w:sz w:val="23"/>
          <w:szCs w:val="23"/>
        </w:rPr>
        <w:t xml:space="preserve">desired the role as Chancellor.  </w:t>
      </w:r>
      <w:r w:rsidR="001A07B3" w:rsidRPr="009F2A24">
        <w:rPr>
          <w:rFonts w:ascii="Times New Roman" w:hAnsi="Times New Roman" w:cs="Times New Roman"/>
          <w:sz w:val="23"/>
          <w:szCs w:val="23"/>
        </w:rPr>
        <w:t xml:space="preserve">In November of 1932 Schleicher was appointed Chancellor as Papen was removed from the role due to his lack of support. This anger Papen so he then set out to get Adolf Hitler appointed Chancellor </w:t>
      </w:r>
      <w:r w:rsidR="00437BDA" w:rsidRPr="009F2A24">
        <w:rPr>
          <w:rFonts w:ascii="Times New Roman" w:hAnsi="Times New Roman" w:cs="Times New Roman"/>
          <w:sz w:val="23"/>
          <w:szCs w:val="23"/>
        </w:rPr>
        <w:t xml:space="preserve">as they had made a deal that if Papen got Hitler appointed chancellor </w:t>
      </w:r>
      <w:r w:rsidR="001A07B3" w:rsidRPr="009F2A24">
        <w:rPr>
          <w:rFonts w:ascii="Times New Roman" w:hAnsi="Times New Roman" w:cs="Times New Roman"/>
          <w:sz w:val="23"/>
          <w:szCs w:val="23"/>
        </w:rPr>
        <w:t xml:space="preserve">and to get Schleicher </w:t>
      </w:r>
      <w:r w:rsidR="00B61B7E" w:rsidRPr="009F2A24">
        <w:rPr>
          <w:rFonts w:ascii="Times New Roman" w:hAnsi="Times New Roman" w:cs="Times New Roman"/>
          <w:sz w:val="23"/>
          <w:szCs w:val="23"/>
        </w:rPr>
        <w:t xml:space="preserve">removed from the </w:t>
      </w:r>
      <w:r w:rsidR="001A07B3" w:rsidRPr="009F2A24">
        <w:rPr>
          <w:rFonts w:ascii="Times New Roman" w:hAnsi="Times New Roman" w:cs="Times New Roman"/>
          <w:sz w:val="23"/>
          <w:szCs w:val="23"/>
        </w:rPr>
        <w:t xml:space="preserve">position. </w:t>
      </w:r>
      <w:r w:rsidR="00F41475" w:rsidRPr="009F2A24">
        <w:rPr>
          <w:rFonts w:ascii="Times New Roman" w:hAnsi="Times New Roman" w:cs="Times New Roman"/>
          <w:sz w:val="23"/>
          <w:szCs w:val="23"/>
        </w:rPr>
        <w:t xml:space="preserve">This resulted in </w:t>
      </w:r>
      <w:r w:rsidR="00B953C2" w:rsidRPr="009F2A24">
        <w:rPr>
          <w:rFonts w:ascii="Times New Roman" w:hAnsi="Times New Roman" w:cs="Times New Roman"/>
          <w:sz w:val="23"/>
          <w:szCs w:val="23"/>
        </w:rPr>
        <w:t>Franz von Papen making a deal with Hitler to get him into the position of Chancellor as long as Papen could become vice Chancellor</w:t>
      </w:r>
      <w:r w:rsidR="00437BDA" w:rsidRPr="009F2A24">
        <w:rPr>
          <w:rFonts w:ascii="Times New Roman" w:hAnsi="Times New Roman" w:cs="Times New Roman"/>
          <w:sz w:val="23"/>
          <w:szCs w:val="23"/>
        </w:rPr>
        <w:t xml:space="preserve"> and that he would not restrict the Catholic influence on education. </w:t>
      </w:r>
      <w:r w:rsidR="00F65EF7" w:rsidRPr="009F2A24">
        <w:rPr>
          <w:rFonts w:ascii="Times New Roman" w:hAnsi="Times New Roman" w:cs="Times New Roman"/>
          <w:sz w:val="23"/>
          <w:szCs w:val="23"/>
        </w:rPr>
        <w:t xml:space="preserve">It was because of this </w:t>
      </w:r>
      <w:r w:rsidR="00437BDA" w:rsidRPr="009F2A24">
        <w:rPr>
          <w:rFonts w:ascii="Times New Roman" w:hAnsi="Times New Roman" w:cs="Times New Roman"/>
          <w:sz w:val="23"/>
          <w:szCs w:val="23"/>
        </w:rPr>
        <w:t>deal</w:t>
      </w:r>
      <w:r w:rsidR="00F65EF7" w:rsidRPr="009F2A24">
        <w:rPr>
          <w:rFonts w:ascii="Times New Roman" w:hAnsi="Times New Roman" w:cs="Times New Roman"/>
          <w:sz w:val="23"/>
          <w:szCs w:val="23"/>
        </w:rPr>
        <w:t xml:space="preserve"> that Adolf Hitler was then able to rise to power and</w:t>
      </w:r>
      <w:r w:rsidR="00437BDA" w:rsidRPr="009F2A24">
        <w:rPr>
          <w:rFonts w:ascii="Times New Roman" w:hAnsi="Times New Roman" w:cs="Times New Roman"/>
          <w:sz w:val="23"/>
          <w:szCs w:val="23"/>
        </w:rPr>
        <w:t xml:space="preserve"> then begin his pursue to being </w:t>
      </w:r>
      <w:r w:rsidR="00F65EF7" w:rsidRPr="009F2A24">
        <w:rPr>
          <w:rFonts w:ascii="Times New Roman" w:hAnsi="Times New Roman" w:cs="Times New Roman"/>
          <w:sz w:val="23"/>
          <w:szCs w:val="23"/>
        </w:rPr>
        <w:t xml:space="preserve">the leader </w:t>
      </w:r>
      <w:r w:rsidR="00437BDA" w:rsidRPr="009F2A24">
        <w:rPr>
          <w:rFonts w:ascii="Times New Roman" w:hAnsi="Times New Roman" w:cs="Times New Roman"/>
          <w:sz w:val="23"/>
          <w:szCs w:val="23"/>
        </w:rPr>
        <w:t>of</w:t>
      </w:r>
      <w:r w:rsidR="00F65EF7" w:rsidRPr="009F2A24">
        <w:rPr>
          <w:rFonts w:ascii="Times New Roman" w:hAnsi="Times New Roman" w:cs="Times New Roman"/>
          <w:sz w:val="23"/>
          <w:szCs w:val="23"/>
        </w:rPr>
        <w:t xml:space="preserve"> Germany. </w:t>
      </w:r>
    </w:p>
    <w:p w14:paraId="19064CD8" w14:textId="1B22DACE" w:rsidR="00322483" w:rsidRPr="009F2A24" w:rsidRDefault="00F65EF7" w:rsidP="001A7961">
      <w:pPr>
        <w:rPr>
          <w:rFonts w:ascii="Times New Roman" w:hAnsi="Times New Roman" w:cs="Times New Roman"/>
          <w:sz w:val="23"/>
          <w:szCs w:val="23"/>
        </w:rPr>
      </w:pPr>
      <w:r w:rsidRPr="009F2A24">
        <w:rPr>
          <w:rFonts w:ascii="Times New Roman" w:hAnsi="Times New Roman" w:cs="Times New Roman"/>
          <w:sz w:val="23"/>
          <w:szCs w:val="23"/>
        </w:rPr>
        <w:t xml:space="preserve">Franz von Papen made many decisions about what he should do with the power he held due to his political position. </w:t>
      </w:r>
      <w:r w:rsidR="003C561C" w:rsidRPr="009F2A24">
        <w:rPr>
          <w:rFonts w:ascii="Times New Roman" w:hAnsi="Times New Roman" w:cs="Times New Roman"/>
          <w:sz w:val="23"/>
          <w:szCs w:val="23"/>
        </w:rPr>
        <w:t xml:space="preserve">This </w:t>
      </w:r>
      <w:r w:rsidR="008473DF" w:rsidRPr="009F2A24">
        <w:rPr>
          <w:rFonts w:ascii="Times New Roman" w:hAnsi="Times New Roman" w:cs="Times New Roman"/>
          <w:sz w:val="23"/>
          <w:szCs w:val="23"/>
        </w:rPr>
        <w:t xml:space="preserve">meant for all the decisions he made where made due to his own personal motivations. He’s motivations for his actions depended on </w:t>
      </w:r>
      <w:r w:rsidR="00743A4E" w:rsidRPr="009F2A24">
        <w:rPr>
          <w:rFonts w:ascii="Times New Roman" w:hAnsi="Times New Roman" w:cs="Times New Roman"/>
          <w:sz w:val="23"/>
          <w:szCs w:val="23"/>
        </w:rPr>
        <w:t xml:space="preserve">how he views the world around him and because of what he believes is right. An example of this is how he decided to side with Adolf Hitler to get Schleicher removed from the position of chancellor. Even though Papen did not agree with Hitler’s views he believed that he would be a better chancellor then Schleicher. This was primarily due to Papen believing that once Hitler was chancellor and he was vice chancellor he could control Hitler’s extremist views. Papen even made President Hindenburg believe that it was possible to control Hitler and that therefore he was a more suitable chancellor. Especially with the reinsurance that Papen would be advising Hitler with all his decision making. However, this did not turn out to be the case. Papen and President Hindenburg where both unable to control Hitler and his ideas. </w:t>
      </w:r>
      <w:r w:rsidR="00FD64BC" w:rsidRPr="009F2A24">
        <w:rPr>
          <w:rFonts w:ascii="Times New Roman" w:hAnsi="Times New Roman" w:cs="Times New Roman"/>
          <w:sz w:val="23"/>
          <w:szCs w:val="23"/>
        </w:rPr>
        <w:t xml:space="preserve">There were also unaware that Hitler was very cunning and that anything he found he would use as justification for his actions. </w:t>
      </w:r>
      <w:r w:rsidR="00A06B9F" w:rsidRPr="009F2A24">
        <w:rPr>
          <w:rFonts w:ascii="Times New Roman" w:hAnsi="Times New Roman" w:cs="Times New Roman"/>
          <w:sz w:val="23"/>
          <w:szCs w:val="23"/>
        </w:rPr>
        <w:t xml:space="preserve">This proves that Papen had good intentions for his actions and that his motivation where not as he believed in bad intentions. However, the result of his actions was not what he expected so they turned out to have a negative repercussion. </w:t>
      </w:r>
    </w:p>
    <w:p w14:paraId="2330E3A2" w14:textId="7A77E994" w:rsidR="00725280" w:rsidRPr="009F2A24" w:rsidRDefault="00725280" w:rsidP="001A7961">
      <w:pPr>
        <w:rPr>
          <w:rFonts w:ascii="Times New Roman" w:hAnsi="Times New Roman" w:cs="Times New Roman"/>
          <w:sz w:val="23"/>
          <w:szCs w:val="23"/>
        </w:rPr>
      </w:pPr>
      <w:r w:rsidRPr="009F2A24">
        <w:rPr>
          <w:rFonts w:ascii="Times New Roman" w:hAnsi="Times New Roman" w:cs="Times New Roman"/>
          <w:sz w:val="23"/>
          <w:szCs w:val="23"/>
        </w:rPr>
        <w:t xml:space="preserve">Franz von Papen was in a position perfect to influence the views of others. The time that this was most prominent was in 1932 when he was elevated to the role of chancellor by President Paul von Hindenburg’s advisor Schleicher. This was when he had the reach to influence the most people and to become well known. During this time, in an attempt to appease the Nazi Party, he lifted the ban on the Nazi’s parliamentary </w:t>
      </w:r>
      <w:proofErr w:type="spellStart"/>
      <w:r w:rsidRPr="009F2A24">
        <w:rPr>
          <w:rFonts w:ascii="Times New Roman" w:hAnsi="Times New Roman" w:cs="Times New Roman"/>
          <w:sz w:val="23"/>
          <w:szCs w:val="23"/>
        </w:rPr>
        <w:t>Sturmabeteiling</w:t>
      </w:r>
      <w:proofErr w:type="spellEnd"/>
      <w:r w:rsidRPr="009F2A24">
        <w:rPr>
          <w:rFonts w:ascii="Times New Roman" w:hAnsi="Times New Roman" w:cs="Times New Roman"/>
          <w:sz w:val="23"/>
          <w:szCs w:val="23"/>
        </w:rPr>
        <w:t xml:space="preserve"> (SA) on June 15</w:t>
      </w:r>
      <w:r w:rsidRPr="009F2A24">
        <w:rPr>
          <w:rFonts w:ascii="Times New Roman" w:hAnsi="Times New Roman" w:cs="Times New Roman"/>
          <w:sz w:val="23"/>
          <w:szCs w:val="23"/>
          <w:vertAlign w:val="superscript"/>
        </w:rPr>
        <w:t>th</w:t>
      </w:r>
      <w:r w:rsidRPr="009F2A24">
        <w:rPr>
          <w:rFonts w:ascii="Times New Roman" w:hAnsi="Times New Roman" w:cs="Times New Roman"/>
          <w:sz w:val="23"/>
          <w:szCs w:val="23"/>
        </w:rPr>
        <w:t xml:space="preserve">.  As the person in power, Papen believed if he gave this to the Nazi Party they would then be satisfied for a period of time and would not be to forward with their extremist ideas. Sadly, in Papen’s case this was not what happened. Due to his part not agreeing with the views of the Nazi party Papen lost their support. As </w:t>
      </w:r>
      <w:r w:rsidRPr="009F2A24">
        <w:rPr>
          <w:rFonts w:ascii="Times New Roman" w:hAnsi="Times New Roman" w:cs="Times New Roman"/>
          <w:sz w:val="23"/>
          <w:szCs w:val="23"/>
        </w:rPr>
        <w:lastRenderedPageBreak/>
        <w:t>a result of this Papen was forced to resign from his position of power and the role was given to Schleicher to the disbelief of Papen who was furious that he was forceable removed from his position.</w:t>
      </w:r>
      <w:r w:rsidR="00526892" w:rsidRPr="009F2A24">
        <w:rPr>
          <w:rFonts w:ascii="Times New Roman" w:hAnsi="Times New Roman" w:cs="Times New Roman"/>
          <w:sz w:val="23"/>
          <w:szCs w:val="23"/>
        </w:rPr>
        <w:t xml:space="preserve"> This then gave Hitler the opportunity to make a deal with Papen to get them both into the power they desired. Therefore, providing Hitler and the Nazi Party the chance to gain more power once their leader was had chancellorship. All then resulting in the Nazi Party </w:t>
      </w:r>
      <w:r w:rsidR="00437BDA" w:rsidRPr="009F2A24">
        <w:rPr>
          <w:rFonts w:ascii="Times New Roman" w:hAnsi="Times New Roman" w:cs="Times New Roman"/>
          <w:sz w:val="23"/>
          <w:szCs w:val="23"/>
        </w:rPr>
        <w:t xml:space="preserve">being able to begin their desired rise to power and to eventually be the leaders of Germany so they could make the Germany they thought would be superior over the rest of the world. </w:t>
      </w:r>
      <w:r w:rsidR="00526892" w:rsidRPr="009F2A24">
        <w:rPr>
          <w:rFonts w:ascii="Times New Roman" w:hAnsi="Times New Roman" w:cs="Times New Roman"/>
          <w:sz w:val="23"/>
          <w:szCs w:val="23"/>
        </w:rPr>
        <w:t xml:space="preserve">  </w:t>
      </w:r>
    </w:p>
    <w:p w14:paraId="604D6A73" w14:textId="14F9AAA7" w:rsidR="00AB7F1C" w:rsidRPr="009F2A24" w:rsidRDefault="00322483" w:rsidP="001A7961">
      <w:pPr>
        <w:rPr>
          <w:rFonts w:ascii="Times New Roman" w:hAnsi="Times New Roman" w:cs="Times New Roman"/>
          <w:sz w:val="23"/>
          <w:szCs w:val="23"/>
        </w:rPr>
      </w:pPr>
      <w:r w:rsidRPr="009F2A24">
        <w:rPr>
          <w:rFonts w:ascii="Times New Roman" w:hAnsi="Times New Roman" w:cs="Times New Roman"/>
          <w:sz w:val="23"/>
          <w:szCs w:val="23"/>
        </w:rPr>
        <w:t xml:space="preserve">Franz von Papen played a significant role in the rise of the Nazi Party.  </w:t>
      </w:r>
      <w:r w:rsidR="00725280" w:rsidRPr="009F2A24">
        <w:rPr>
          <w:rFonts w:ascii="Times New Roman" w:hAnsi="Times New Roman" w:cs="Times New Roman"/>
          <w:sz w:val="23"/>
          <w:szCs w:val="23"/>
        </w:rPr>
        <w:t xml:space="preserve">Due to Papen’s forced resignation from the role of chancellor he become </w:t>
      </w:r>
      <w:r w:rsidR="00C04C22" w:rsidRPr="009F2A24">
        <w:rPr>
          <w:rFonts w:ascii="Times New Roman" w:hAnsi="Times New Roman" w:cs="Times New Roman"/>
          <w:sz w:val="23"/>
          <w:szCs w:val="23"/>
        </w:rPr>
        <w:t xml:space="preserve">angry with the situation. This therefore resulted in Papen seeking a way to get back into a role that would allow him to have the same level of control. As a result of this Papen decided to make a deal with Hitler. Within this deal Papen and Hitler agreed that if Papen could get Hitler into chancellorship then he would then appoint Papen as his vice chancellor. Happy with this Papen went out and persuaded Hindenburg that Hitler would be a good chancellor. Hindenburg was at first hesitant about this idea as he did not agree or like Hitler’s extremist views and ideas. As Papen was determined to make this deal go though he persisted and eventually convicted Hindenburg that once Hitler was in the position of chancellor both he and Hindenburg could watch over and ensure that he was unable to push his extremism onto the other parties. </w:t>
      </w:r>
      <w:r w:rsidR="00233A7E" w:rsidRPr="009F2A24">
        <w:rPr>
          <w:rFonts w:ascii="Times New Roman" w:hAnsi="Times New Roman" w:cs="Times New Roman"/>
          <w:sz w:val="23"/>
          <w:szCs w:val="23"/>
        </w:rPr>
        <w:t>This was an idea that Hindenburg agreed with so he removed Schleicher from the position and appointed Hitler into the role. Following though with the deal Hitler then assigned Papen as his vice chancellor. This pleased both men. From then on Hitler was in the prime position to influence and manipulate not only the people of Germany but also President Hindenburg. This then resulted in Hitler persuading Hindenburg to pass then enabling act in 1933 that allowed Hitler and the Nazi party to enact laws without the Reichstag. This by itself allowed the Nazi Party the chance to gain even more control over the government. Altogether marking the beginning of the rise of the Nazi Party. This all would not have been able to happen if Hitler had not made the deal with the enraged Papen</w:t>
      </w:r>
      <w:r w:rsidR="00AB7F1C" w:rsidRPr="009F2A24">
        <w:rPr>
          <w:rFonts w:ascii="Times New Roman" w:hAnsi="Times New Roman" w:cs="Times New Roman"/>
          <w:sz w:val="23"/>
          <w:szCs w:val="23"/>
        </w:rPr>
        <w:t xml:space="preserve"> therefor proving the significance of the role that Papen played to get the Nazi’s into power.</w:t>
      </w:r>
    </w:p>
    <w:p w14:paraId="62723530" w14:textId="4C528007" w:rsidR="00AB7F1C" w:rsidRPr="009F2A24" w:rsidRDefault="00AB7F1C" w:rsidP="001A7961">
      <w:pPr>
        <w:rPr>
          <w:rFonts w:ascii="Times New Roman" w:hAnsi="Times New Roman" w:cs="Times New Roman"/>
          <w:sz w:val="23"/>
          <w:szCs w:val="23"/>
        </w:rPr>
      </w:pPr>
      <w:r w:rsidRPr="009F2A24">
        <w:rPr>
          <w:rFonts w:ascii="Times New Roman" w:hAnsi="Times New Roman" w:cs="Times New Roman"/>
          <w:sz w:val="23"/>
          <w:szCs w:val="23"/>
        </w:rPr>
        <w:t>The role Papen played in the rise of the Nazi party was quite interesting. Due to his anger that he had been forcibly removed from his role as chancellor he decided to make a deal with Hitler</w:t>
      </w:r>
      <w:r w:rsidR="0074315F" w:rsidRPr="009F2A24">
        <w:rPr>
          <w:rFonts w:ascii="Times New Roman" w:hAnsi="Times New Roman" w:cs="Times New Roman"/>
          <w:sz w:val="23"/>
          <w:szCs w:val="23"/>
        </w:rPr>
        <w:t>. Within this deal Hitler promised Papen that he would not restrict Catholic influence on education</w:t>
      </w:r>
      <w:r w:rsidRPr="009F2A24">
        <w:rPr>
          <w:rFonts w:ascii="Times New Roman" w:hAnsi="Times New Roman" w:cs="Times New Roman"/>
          <w:sz w:val="23"/>
          <w:szCs w:val="23"/>
        </w:rPr>
        <w:t xml:space="preserve">. This </w:t>
      </w:r>
      <w:r w:rsidR="0074315F" w:rsidRPr="009F2A24">
        <w:rPr>
          <w:rFonts w:ascii="Times New Roman" w:hAnsi="Times New Roman" w:cs="Times New Roman"/>
          <w:sz w:val="23"/>
          <w:szCs w:val="23"/>
        </w:rPr>
        <w:t xml:space="preserve">all </w:t>
      </w:r>
      <w:r w:rsidRPr="009F2A24">
        <w:rPr>
          <w:rFonts w:ascii="Times New Roman" w:hAnsi="Times New Roman" w:cs="Times New Roman"/>
          <w:sz w:val="23"/>
          <w:szCs w:val="23"/>
        </w:rPr>
        <w:t>was</w:t>
      </w:r>
      <w:r w:rsidR="0074315F" w:rsidRPr="009F2A24">
        <w:rPr>
          <w:rFonts w:ascii="Times New Roman" w:hAnsi="Times New Roman" w:cs="Times New Roman"/>
          <w:sz w:val="23"/>
          <w:szCs w:val="23"/>
        </w:rPr>
        <w:t xml:space="preserve"> very</w:t>
      </w:r>
      <w:r w:rsidRPr="009F2A24">
        <w:rPr>
          <w:rFonts w:ascii="Times New Roman" w:hAnsi="Times New Roman" w:cs="Times New Roman"/>
          <w:sz w:val="23"/>
          <w:szCs w:val="23"/>
        </w:rPr>
        <w:t xml:space="preserve"> interesting because Papen did not agree with Hitler’s extremist views and ideas</w:t>
      </w:r>
      <w:r w:rsidR="0074315F" w:rsidRPr="009F2A24">
        <w:rPr>
          <w:rFonts w:ascii="Times New Roman" w:hAnsi="Times New Roman" w:cs="Times New Roman"/>
          <w:sz w:val="23"/>
          <w:szCs w:val="23"/>
        </w:rPr>
        <w:t xml:space="preserve"> so it was shocking that he had decided to side with Hitler. </w:t>
      </w:r>
      <w:r w:rsidR="00432F62" w:rsidRPr="009F2A24">
        <w:rPr>
          <w:rFonts w:ascii="Times New Roman" w:hAnsi="Times New Roman" w:cs="Times New Roman"/>
          <w:sz w:val="23"/>
          <w:szCs w:val="23"/>
        </w:rPr>
        <w:t xml:space="preserve">However, Papen believed that is he got Hitler appointed chancellor and he was appointed vice chancellor he would be able to restrict Hitler’s extremist views and also be able to voice his own views and essentially be in the same position he was before. However, because of Papen’s actions to be in a role of power he gave Hitler the perfect opportunity to gain more control over the German government and begin the rise of the Nazi party. </w:t>
      </w:r>
      <w:r w:rsidR="00711FDA" w:rsidRPr="009F2A24">
        <w:rPr>
          <w:rFonts w:ascii="Times New Roman" w:hAnsi="Times New Roman" w:cs="Times New Roman"/>
          <w:sz w:val="23"/>
          <w:szCs w:val="23"/>
        </w:rPr>
        <w:t xml:space="preserve">Without Papen Hitler would not have been able to persuade President Hindenburg that he would be a potential chancellor for Germany. This was due the fact the Hindenburg did not agree with Hitler’s ways and he believed that Hitler had to many extremist views. Therefore, in Hindenburg’s mind he was not a worthy chancellor. However, with the help of Papen Hitler was able to achieve the role after all. This is due to the fact that Hindenburg trusted Papen and that he had the reinsurance that Hitler would not be holding all the pawer as Papen was going to be vice chancellor. Papen also vouched Hitler’s talents in speech making to Hindenburg which was a positive attribute that Hitler could bring to the table for the German government. So Papen’s role in getting Hitler into the position of chancellor was the first stepping stone that the Nazi Party needed to begin their rise to power and to gain complete control over the German government. </w:t>
      </w:r>
    </w:p>
    <w:p w14:paraId="38934681" w14:textId="0B30F202" w:rsidR="00D93F77" w:rsidRPr="009F2A24" w:rsidRDefault="00526892" w:rsidP="001A7961">
      <w:pPr>
        <w:rPr>
          <w:rFonts w:ascii="Times New Roman" w:hAnsi="Times New Roman" w:cs="Times New Roman"/>
          <w:sz w:val="23"/>
          <w:szCs w:val="23"/>
        </w:rPr>
      </w:pPr>
      <w:r w:rsidRPr="009F2A24">
        <w:rPr>
          <w:rFonts w:ascii="Times New Roman" w:hAnsi="Times New Roman" w:cs="Times New Roman"/>
          <w:sz w:val="23"/>
          <w:szCs w:val="23"/>
        </w:rPr>
        <w:t xml:space="preserve">Over all this all proves that during the rise of the Nazi Party Papen, even if it was not planned, was a vital figure that assisted with their rising. This is all due to what Papen believed was right and wrong. His contribution to the Nazi Party rising was what begin everything simply because he himself desired the role of chancellor so he decided to settle with vice chancellor. All of Papen’s decisions where made due to his background and past values and beliefs and because he thought he would be able to help Germany become great. </w:t>
      </w:r>
    </w:p>
    <w:p w14:paraId="4A353A5A" w14:textId="77777777" w:rsidR="009D1506" w:rsidRPr="009F2A24" w:rsidRDefault="009D1506" w:rsidP="001A7961">
      <w:pPr>
        <w:rPr>
          <w:rFonts w:ascii="Times New Roman" w:hAnsi="Times New Roman" w:cs="Times New Roman"/>
          <w:sz w:val="23"/>
          <w:szCs w:val="23"/>
        </w:rPr>
      </w:pPr>
      <w:bookmarkStart w:id="0" w:name="_GoBack"/>
      <w:bookmarkEnd w:id="0"/>
    </w:p>
    <w:sectPr w:rsidR="009D1506" w:rsidRPr="009F2A24" w:rsidSect="009F2A24">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D1794D" w14:textId="77777777" w:rsidR="00FA4BFE" w:rsidRDefault="00FA4BFE" w:rsidP="001A7961">
      <w:pPr>
        <w:spacing w:after="0" w:line="240" w:lineRule="auto"/>
      </w:pPr>
      <w:r>
        <w:separator/>
      </w:r>
    </w:p>
  </w:endnote>
  <w:endnote w:type="continuationSeparator" w:id="0">
    <w:p w14:paraId="44302024" w14:textId="77777777" w:rsidR="00FA4BFE" w:rsidRDefault="00FA4BFE" w:rsidP="001A7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8735600"/>
      <w:docPartObj>
        <w:docPartGallery w:val="Page Numbers (Bottom of Page)"/>
        <w:docPartUnique/>
      </w:docPartObj>
    </w:sdtPr>
    <w:sdtEndPr>
      <w:rPr>
        <w:color w:val="7F7F7F" w:themeColor="background1" w:themeShade="7F"/>
        <w:spacing w:val="60"/>
      </w:rPr>
    </w:sdtEndPr>
    <w:sdtContent>
      <w:p w14:paraId="5FDBDE6E" w14:textId="4F06132E" w:rsidR="00FA4BFE" w:rsidRDefault="00FA4BF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F2A24" w:rsidRPr="009F2A24">
          <w:rPr>
            <w:b/>
            <w:bCs/>
            <w:noProof/>
          </w:rPr>
          <w:t>2</w:t>
        </w:r>
        <w:r>
          <w:rPr>
            <w:b/>
            <w:bCs/>
            <w:noProof/>
          </w:rPr>
          <w:fldChar w:fldCharType="end"/>
        </w:r>
        <w:r>
          <w:rPr>
            <w:b/>
            <w:bCs/>
          </w:rPr>
          <w:t xml:space="preserve"> | </w:t>
        </w:r>
        <w:r>
          <w:rPr>
            <w:color w:val="7F7F7F" w:themeColor="background1" w:themeShade="7F"/>
            <w:spacing w:val="60"/>
          </w:rPr>
          <w:t>Page</w:t>
        </w:r>
      </w:p>
    </w:sdtContent>
  </w:sdt>
  <w:p w14:paraId="226F409D" w14:textId="338AE9E1" w:rsidR="00FA4BFE" w:rsidRDefault="00FA4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748A5C" w14:textId="77777777" w:rsidR="00FA4BFE" w:rsidRDefault="00FA4BFE" w:rsidP="001A7961">
      <w:pPr>
        <w:spacing w:after="0" w:line="240" w:lineRule="auto"/>
      </w:pPr>
      <w:r>
        <w:separator/>
      </w:r>
    </w:p>
  </w:footnote>
  <w:footnote w:type="continuationSeparator" w:id="0">
    <w:p w14:paraId="2AE0D3EB" w14:textId="77777777" w:rsidR="00FA4BFE" w:rsidRDefault="00FA4BFE" w:rsidP="001A7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A14C6"/>
    <w:multiLevelType w:val="hybridMultilevel"/>
    <w:tmpl w:val="6966CA0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6B7"/>
    <w:rsid w:val="00006A09"/>
    <w:rsid w:val="0001110F"/>
    <w:rsid w:val="00093064"/>
    <w:rsid w:val="000C13B2"/>
    <w:rsid w:val="00107174"/>
    <w:rsid w:val="00114431"/>
    <w:rsid w:val="00161ADF"/>
    <w:rsid w:val="0018689D"/>
    <w:rsid w:val="001A07B3"/>
    <w:rsid w:val="001A3D21"/>
    <w:rsid w:val="001A7961"/>
    <w:rsid w:val="001A7B30"/>
    <w:rsid w:val="001E0F91"/>
    <w:rsid w:val="00233A7E"/>
    <w:rsid w:val="002702E6"/>
    <w:rsid w:val="00322483"/>
    <w:rsid w:val="003775BD"/>
    <w:rsid w:val="00385508"/>
    <w:rsid w:val="003C49BC"/>
    <w:rsid w:val="003C561C"/>
    <w:rsid w:val="003C6653"/>
    <w:rsid w:val="00432F62"/>
    <w:rsid w:val="00437BDA"/>
    <w:rsid w:val="004776A1"/>
    <w:rsid w:val="00526892"/>
    <w:rsid w:val="0058022F"/>
    <w:rsid w:val="006C27D6"/>
    <w:rsid w:val="006D21DD"/>
    <w:rsid w:val="00711FDA"/>
    <w:rsid w:val="00725280"/>
    <w:rsid w:val="007323AE"/>
    <w:rsid w:val="00741C8D"/>
    <w:rsid w:val="0074315F"/>
    <w:rsid w:val="00743A4E"/>
    <w:rsid w:val="008473DF"/>
    <w:rsid w:val="008678AA"/>
    <w:rsid w:val="008C36B7"/>
    <w:rsid w:val="009247E4"/>
    <w:rsid w:val="009D1506"/>
    <w:rsid w:val="009F2A24"/>
    <w:rsid w:val="00A06B9F"/>
    <w:rsid w:val="00A55F40"/>
    <w:rsid w:val="00AB7F1C"/>
    <w:rsid w:val="00B61B7E"/>
    <w:rsid w:val="00B953C2"/>
    <w:rsid w:val="00C0124B"/>
    <w:rsid w:val="00C04C22"/>
    <w:rsid w:val="00C34B96"/>
    <w:rsid w:val="00C94335"/>
    <w:rsid w:val="00D30CD7"/>
    <w:rsid w:val="00D93F77"/>
    <w:rsid w:val="00E33665"/>
    <w:rsid w:val="00E36198"/>
    <w:rsid w:val="00E717AE"/>
    <w:rsid w:val="00E97A86"/>
    <w:rsid w:val="00F222B9"/>
    <w:rsid w:val="00F41475"/>
    <w:rsid w:val="00F65EF7"/>
    <w:rsid w:val="00FA4BFE"/>
    <w:rsid w:val="00FD64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BC26"/>
  <w15:chartTrackingRefBased/>
  <w15:docId w15:val="{2C541F0B-95D4-4242-AFA7-8CCD0D89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79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961"/>
  </w:style>
  <w:style w:type="paragraph" w:styleId="Footer">
    <w:name w:val="footer"/>
    <w:basedOn w:val="Normal"/>
    <w:link w:val="FooterChar"/>
    <w:uiPriority w:val="99"/>
    <w:unhideWhenUsed/>
    <w:rsid w:val="001A79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961"/>
  </w:style>
  <w:style w:type="paragraph" w:styleId="FootnoteText">
    <w:name w:val="footnote text"/>
    <w:basedOn w:val="Normal"/>
    <w:link w:val="FootnoteTextChar"/>
    <w:uiPriority w:val="99"/>
    <w:semiHidden/>
    <w:unhideWhenUsed/>
    <w:rsid w:val="001A3D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3D21"/>
    <w:rPr>
      <w:sz w:val="20"/>
      <w:szCs w:val="20"/>
    </w:rPr>
  </w:style>
  <w:style w:type="character" w:styleId="FootnoteReference">
    <w:name w:val="footnote reference"/>
    <w:basedOn w:val="DefaultParagraphFont"/>
    <w:uiPriority w:val="99"/>
    <w:semiHidden/>
    <w:unhideWhenUsed/>
    <w:rsid w:val="001A3D21"/>
    <w:rPr>
      <w:vertAlign w:val="superscript"/>
    </w:rPr>
  </w:style>
  <w:style w:type="paragraph" w:styleId="ListParagraph">
    <w:name w:val="List Paragraph"/>
    <w:basedOn w:val="Normal"/>
    <w:uiPriority w:val="34"/>
    <w:qFormat/>
    <w:rsid w:val="009D1506"/>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9944E-4CCB-4965-9F64-59548AAB9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67D002BC</Template>
  <TotalTime>3162</TotalTime>
  <Pages>2</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TURTON Jenna</dc:creator>
  <cp:keywords/>
  <dc:description/>
  <cp:lastModifiedBy>HAWKES Natasha [Narrogin Senior High School]</cp:lastModifiedBy>
  <cp:revision>28</cp:revision>
  <dcterms:created xsi:type="dcterms:W3CDTF">2018-08-17T12:46:00Z</dcterms:created>
  <dcterms:modified xsi:type="dcterms:W3CDTF">2019-07-24T05:52:00Z</dcterms:modified>
</cp:coreProperties>
</file>