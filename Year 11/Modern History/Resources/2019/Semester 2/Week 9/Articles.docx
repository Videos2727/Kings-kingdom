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7C7" w:rsidRDefault="00CA611A">
      <w:r>
        <w:t>Articles</w:t>
      </w:r>
    </w:p>
    <w:p w:rsidR="00CA611A" w:rsidRDefault="00CA611A"/>
    <w:p w:rsidR="00CA611A" w:rsidRDefault="00CA611A">
      <w:hyperlink r:id="rId4" w:history="1">
        <w:r w:rsidRPr="006922CE">
          <w:rPr>
            <w:rStyle w:val="Hyperlink"/>
          </w:rPr>
          <w:t>https://www.historyextra.com/period/second-world-war/why-when-how-america-entered-ww2-pearl-harbor-roosevelt/?utm_campaign=America+and+WW2%3A+when%2C+how+and+why+did+the+US+get+involved%2C+and+why+they+didn%E2%80%99t+enter+sooner%3F&amp;utm_medium=referral&amp;utm_source=AppleNews</w:t>
        </w:r>
      </w:hyperlink>
    </w:p>
    <w:p w:rsidR="00CA611A" w:rsidRDefault="00CA611A"/>
    <w:p w:rsidR="00CA611A" w:rsidRDefault="00CA611A">
      <w:hyperlink r:id="rId5" w:history="1">
        <w:r w:rsidRPr="006922CE">
          <w:rPr>
            <w:rStyle w:val="Hyperlink"/>
          </w:rPr>
          <w:t>https://www.bbc.com/news/entertainment-arts-49646797</w:t>
        </w:r>
      </w:hyperlink>
      <w:r>
        <w:t xml:space="preserve"> </w:t>
      </w:r>
      <w:bookmarkStart w:id="0" w:name="_GoBack"/>
      <w:bookmarkEnd w:id="0"/>
    </w:p>
    <w:sectPr w:rsidR="00CA6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11A"/>
    <w:rsid w:val="000D1A09"/>
    <w:rsid w:val="0010759B"/>
    <w:rsid w:val="00CA611A"/>
    <w:rsid w:val="00F5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BDDE6"/>
  <w15:chartTrackingRefBased/>
  <w15:docId w15:val="{3E964E94-BD02-4E71-BCAC-80C1B2136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A611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bbc.com/news/entertainment-arts-49646797" TargetMode="External"/><Relationship Id="rId4" Type="http://schemas.openxmlformats.org/officeDocument/2006/relationships/hyperlink" Target="https://www.historyextra.com/period/second-world-war/why-when-how-america-entered-ww2-pearl-harbor-roosevelt/?utm_campaign=America+and+WW2%3A+when%2C+how+and+why+did+the+US+get+involved%2C+and+why+they+didn%E2%80%99t+enter+sooner%3F&amp;utm_medium=referral&amp;utm_source=AppleNew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FAE2DE06</Template>
  <TotalTime>0</TotalTime>
  <Pages>1</Pages>
  <Words>104</Words>
  <Characters>594</Characters>
  <Application>Microsoft Office Word</Application>
  <DocSecurity>0</DocSecurity>
  <Lines>4</Lines>
  <Paragraphs>1</Paragraphs>
  <ScaleCrop>false</ScaleCrop>
  <Company>Department of Education Western Australia</Company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1</cp:revision>
  <dcterms:created xsi:type="dcterms:W3CDTF">2019-09-12T02:58:00Z</dcterms:created>
  <dcterms:modified xsi:type="dcterms:W3CDTF">2019-09-12T02:58:00Z</dcterms:modified>
</cp:coreProperties>
</file>