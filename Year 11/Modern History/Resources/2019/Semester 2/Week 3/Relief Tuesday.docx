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45E" w:rsidRDefault="0048145E" w:rsidP="0048145E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Relief </w:t>
      </w:r>
    </w:p>
    <w:p w:rsidR="0048145E" w:rsidRDefault="0048145E" w:rsidP="0048145E">
      <w:pPr>
        <w:spacing w:line="360" w:lineRule="auto"/>
        <w:jc w:val="center"/>
        <w:rPr>
          <w:b/>
          <w:sz w:val="24"/>
          <w:szCs w:val="24"/>
        </w:rPr>
      </w:pPr>
    </w:p>
    <w:p w:rsidR="0048145E" w:rsidRPr="007606E3" w:rsidRDefault="0048145E" w:rsidP="0048145E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>Teacher: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N. Hawkes</w:t>
      </w:r>
    </w:p>
    <w:p w:rsidR="0048145E" w:rsidRPr="007606E3" w:rsidRDefault="0048145E" w:rsidP="0048145E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>Day/date:</w:t>
      </w:r>
      <w:r>
        <w:rPr>
          <w:b/>
          <w:sz w:val="24"/>
          <w:szCs w:val="24"/>
        </w:rPr>
        <w:t xml:space="preserve"> </w:t>
      </w:r>
      <w:r w:rsidR="00D0186C">
        <w:rPr>
          <w:sz w:val="24"/>
          <w:szCs w:val="24"/>
        </w:rPr>
        <w:t>Tuesday 18</w:t>
      </w:r>
      <w:r w:rsidR="00D0186C" w:rsidRPr="00D0186C">
        <w:rPr>
          <w:sz w:val="24"/>
          <w:szCs w:val="24"/>
          <w:vertAlign w:val="superscript"/>
        </w:rPr>
        <w:t>th</w:t>
      </w:r>
      <w:r w:rsidR="00D0186C">
        <w:rPr>
          <w:sz w:val="24"/>
          <w:szCs w:val="24"/>
        </w:rPr>
        <w:t xml:space="preserve"> June</w:t>
      </w:r>
      <w:r>
        <w:rPr>
          <w:sz w:val="24"/>
          <w:szCs w:val="24"/>
        </w:rPr>
        <w:t xml:space="preserve">  </w:t>
      </w:r>
    </w:p>
    <w:p w:rsidR="0048145E" w:rsidRPr="007606E3" w:rsidRDefault="0048145E" w:rsidP="0048145E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>Period: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5 (1.58-3.00)</w:t>
      </w:r>
    </w:p>
    <w:p w:rsidR="0048145E" w:rsidRPr="007606E3" w:rsidRDefault="0048145E" w:rsidP="0048145E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 xml:space="preserve">Class: </w:t>
      </w:r>
      <w:r>
        <w:rPr>
          <w:sz w:val="24"/>
          <w:szCs w:val="24"/>
        </w:rPr>
        <w:t>11 Modern History</w:t>
      </w:r>
    </w:p>
    <w:p w:rsidR="0048145E" w:rsidRPr="007606E3" w:rsidRDefault="0048145E" w:rsidP="0048145E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>Room: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Room 19/room 4</w:t>
      </w:r>
    </w:p>
    <w:p w:rsidR="0048145E" w:rsidRPr="007606E3" w:rsidRDefault="0048145E" w:rsidP="0048145E">
      <w:pPr>
        <w:spacing w:line="360" w:lineRule="auto"/>
        <w:rPr>
          <w:b/>
          <w:sz w:val="24"/>
          <w:szCs w:val="24"/>
        </w:rPr>
      </w:pPr>
    </w:p>
    <w:p w:rsidR="0048145E" w:rsidRPr="007606E3" w:rsidRDefault="0048145E" w:rsidP="0048145E">
      <w:pPr>
        <w:spacing w:line="360" w:lineRule="auto"/>
        <w:rPr>
          <w:b/>
          <w:sz w:val="24"/>
          <w:szCs w:val="24"/>
        </w:rPr>
      </w:pPr>
      <w:r w:rsidRPr="007606E3">
        <w:rPr>
          <w:b/>
          <w:sz w:val="24"/>
          <w:szCs w:val="24"/>
        </w:rPr>
        <w:t>Relief instructions:</w:t>
      </w:r>
    </w:p>
    <w:p w:rsidR="0048145E" w:rsidRDefault="0048145E" w:rsidP="0048145E">
      <w:pPr>
        <w:spacing w:line="360" w:lineRule="auto"/>
        <w:rPr>
          <w:sz w:val="24"/>
          <w:szCs w:val="24"/>
        </w:rPr>
      </w:pPr>
      <w:r w:rsidRPr="0048145E">
        <w:rPr>
          <w:sz w:val="24"/>
          <w:szCs w:val="24"/>
        </w:rPr>
        <w:t>Collect room 4 key from the library</w:t>
      </w:r>
    </w:p>
    <w:p w:rsidR="0048145E" w:rsidRDefault="00D0186C" w:rsidP="0048145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Students are to continue working on a research assessment – they have already been given this.</w:t>
      </w:r>
      <w:bookmarkStart w:id="0" w:name="_GoBack"/>
      <w:bookmarkEnd w:id="0"/>
    </w:p>
    <w:p w:rsidR="002C1BC8" w:rsidRPr="0048145E" w:rsidRDefault="002C1BC8" w:rsidP="0048145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Please monitor students and keep them on task</w:t>
      </w:r>
    </w:p>
    <w:p w:rsidR="0048145E" w:rsidRPr="007606E3" w:rsidRDefault="0048145E" w:rsidP="0048145E">
      <w:pPr>
        <w:spacing w:line="360" w:lineRule="auto"/>
        <w:rPr>
          <w:b/>
          <w:sz w:val="24"/>
          <w:szCs w:val="24"/>
        </w:rPr>
      </w:pPr>
    </w:p>
    <w:p w:rsidR="0048145E" w:rsidRPr="007606E3" w:rsidRDefault="0048145E" w:rsidP="0048145E">
      <w:pPr>
        <w:spacing w:line="360" w:lineRule="auto"/>
        <w:rPr>
          <w:b/>
          <w:sz w:val="24"/>
          <w:szCs w:val="24"/>
        </w:rPr>
      </w:pPr>
      <w:r w:rsidRPr="007606E3">
        <w:rPr>
          <w:b/>
          <w:sz w:val="24"/>
          <w:szCs w:val="24"/>
        </w:rPr>
        <w:t>Comments:</w:t>
      </w:r>
    </w:p>
    <w:p w:rsidR="00F537C7" w:rsidRDefault="00F537C7"/>
    <w:sectPr w:rsidR="00F53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45E"/>
    <w:rsid w:val="000D1A09"/>
    <w:rsid w:val="0010759B"/>
    <w:rsid w:val="002C1BC8"/>
    <w:rsid w:val="0048145E"/>
    <w:rsid w:val="00D0186C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AA5C"/>
  <w15:chartTrackingRefBased/>
  <w15:docId w15:val="{ED6DFA8B-8D04-4349-B897-726355637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14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5EFC4A7D</Template>
  <TotalTime>3</TotalTime>
  <Pages>1</Pages>
  <Words>50</Words>
  <Characters>287</Characters>
  <Application>Microsoft Office Word</Application>
  <DocSecurity>0</DocSecurity>
  <Lines>2</Lines>
  <Paragraphs>1</Paragraphs>
  <ScaleCrop>false</ScaleCrop>
  <Company>Department of Education Western Australia</Company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3</cp:revision>
  <dcterms:created xsi:type="dcterms:W3CDTF">2019-06-12T08:52:00Z</dcterms:created>
  <dcterms:modified xsi:type="dcterms:W3CDTF">2019-06-13T07:29:00Z</dcterms:modified>
</cp:coreProperties>
</file>