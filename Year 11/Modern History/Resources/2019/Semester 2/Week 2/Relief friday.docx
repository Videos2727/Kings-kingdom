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45E" w:rsidRDefault="0048145E" w:rsidP="0048145E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Relief </w:t>
      </w:r>
    </w:p>
    <w:p w:rsidR="0048145E" w:rsidRDefault="0048145E" w:rsidP="0048145E">
      <w:pPr>
        <w:spacing w:line="360" w:lineRule="auto"/>
        <w:jc w:val="center"/>
        <w:rPr>
          <w:b/>
          <w:sz w:val="24"/>
          <w:szCs w:val="24"/>
        </w:rPr>
      </w:pP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Teacher: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N. Hawkes</w:t>
      </w: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Day/date: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Friday 13</w:t>
      </w:r>
      <w:r w:rsidRPr="0048145E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June  </w:t>
      </w: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Period: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 (1.58-3.00)</w:t>
      </w: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 xml:space="preserve">Class: </w:t>
      </w:r>
      <w:r>
        <w:rPr>
          <w:sz w:val="24"/>
          <w:szCs w:val="24"/>
        </w:rPr>
        <w:t>11 Modern History</w:t>
      </w:r>
    </w:p>
    <w:p w:rsidR="0048145E" w:rsidRPr="007606E3" w:rsidRDefault="0048145E" w:rsidP="0048145E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Room: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Room 19/room 4</w:t>
      </w:r>
    </w:p>
    <w:p w:rsidR="0048145E" w:rsidRPr="007606E3" w:rsidRDefault="0048145E" w:rsidP="0048145E">
      <w:pPr>
        <w:spacing w:line="360" w:lineRule="auto"/>
        <w:rPr>
          <w:b/>
          <w:sz w:val="24"/>
          <w:szCs w:val="24"/>
        </w:rPr>
      </w:pPr>
    </w:p>
    <w:p w:rsidR="0048145E" w:rsidRPr="007606E3" w:rsidRDefault="0048145E" w:rsidP="0048145E">
      <w:pPr>
        <w:spacing w:line="360" w:lineRule="auto"/>
        <w:rPr>
          <w:b/>
          <w:sz w:val="24"/>
          <w:szCs w:val="24"/>
        </w:rPr>
      </w:pPr>
      <w:r w:rsidRPr="007606E3">
        <w:rPr>
          <w:b/>
          <w:sz w:val="24"/>
          <w:szCs w:val="24"/>
        </w:rPr>
        <w:t>Relief instructions:</w:t>
      </w:r>
    </w:p>
    <w:p w:rsidR="0048145E" w:rsidRDefault="0048145E" w:rsidP="0048145E">
      <w:pPr>
        <w:spacing w:line="360" w:lineRule="auto"/>
        <w:rPr>
          <w:sz w:val="24"/>
          <w:szCs w:val="24"/>
        </w:rPr>
      </w:pPr>
      <w:r w:rsidRPr="0048145E">
        <w:rPr>
          <w:sz w:val="24"/>
          <w:szCs w:val="24"/>
        </w:rPr>
        <w:t>Collect room 4 key from the library</w:t>
      </w:r>
    </w:p>
    <w:p w:rsidR="0048145E" w:rsidRDefault="0048145E" w:rsidP="0048145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Hand out major research task – talk through with students, ensuring they pay particular attention to the marking key</w:t>
      </w:r>
    </w:p>
    <w:p w:rsidR="0048145E" w:rsidRDefault="0048145E" w:rsidP="0048145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Take students to room 4 to start their </w:t>
      </w:r>
      <w:r w:rsidR="002C1BC8">
        <w:rPr>
          <w:sz w:val="24"/>
          <w:szCs w:val="24"/>
        </w:rPr>
        <w:t>assignment</w:t>
      </w:r>
    </w:p>
    <w:p w:rsidR="002C1BC8" w:rsidRPr="0048145E" w:rsidRDefault="002C1BC8" w:rsidP="0048145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Please monitor students and keep them on task</w:t>
      </w:r>
      <w:bookmarkStart w:id="0" w:name="_GoBack"/>
      <w:bookmarkEnd w:id="0"/>
    </w:p>
    <w:p w:rsidR="0048145E" w:rsidRPr="007606E3" w:rsidRDefault="0048145E" w:rsidP="0048145E">
      <w:pPr>
        <w:spacing w:line="360" w:lineRule="auto"/>
        <w:rPr>
          <w:b/>
          <w:sz w:val="24"/>
          <w:szCs w:val="24"/>
        </w:rPr>
      </w:pPr>
    </w:p>
    <w:p w:rsidR="0048145E" w:rsidRPr="007606E3" w:rsidRDefault="0048145E" w:rsidP="0048145E">
      <w:pPr>
        <w:spacing w:line="360" w:lineRule="auto"/>
        <w:rPr>
          <w:b/>
          <w:sz w:val="24"/>
          <w:szCs w:val="24"/>
        </w:rPr>
      </w:pPr>
      <w:r w:rsidRPr="007606E3">
        <w:rPr>
          <w:b/>
          <w:sz w:val="24"/>
          <w:szCs w:val="24"/>
        </w:rPr>
        <w:t>Comments:</w:t>
      </w:r>
    </w:p>
    <w:p w:rsidR="00F537C7" w:rsidRDefault="00F537C7"/>
    <w:sectPr w:rsidR="00F53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45E"/>
    <w:rsid w:val="000D1A09"/>
    <w:rsid w:val="0010759B"/>
    <w:rsid w:val="002C1BC8"/>
    <w:rsid w:val="0048145E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7F1E"/>
  <w15:chartTrackingRefBased/>
  <w15:docId w15:val="{ED6DFA8B-8D04-4349-B897-72635563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4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85C9FD5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>Department of Education Western Australia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dcterms:created xsi:type="dcterms:W3CDTF">2019-06-12T08:52:00Z</dcterms:created>
  <dcterms:modified xsi:type="dcterms:W3CDTF">2019-06-13T00:04:00Z</dcterms:modified>
</cp:coreProperties>
</file>