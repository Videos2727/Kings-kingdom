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060FCE" w:rsidP="00060FC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Year 11 Modern History Source Practice</w:t>
      </w:r>
    </w:p>
    <w:tbl>
      <w:tblPr>
        <w:tblStyle w:val="TableGrid"/>
        <w:tblW w:w="15490" w:type="dxa"/>
        <w:tblLook w:val="04A0" w:firstRow="1" w:lastRow="0" w:firstColumn="1" w:lastColumn="0" w:noHBand="0" w:noVBand="1"/>
      </w:tblPr>
      <w:tblGrid>
        <w:gridCol w:w="994"/>
        <w:gridCol w:w="3624"/>
        <w:gridCol w:w="3624"/>
        <w:gridCol w:w="3624"/>
        <w:gridCol w:w="3624"/>
      </w:tblGrid>
      <w:tr w:rsidR="00060FCE" w:rsidRPr="00060FCE" w:rsidTr="00060FCE">
        <w:trPr>
          <w:trHeight w:val="713"/>
        </w:trPr>
        <w:tc>
          <w:tcPr>
            <w:tcW w:w="994" w:type="dxa"/>
            <w:shd w:val="clear" w:color="auto" w:fill="D9D9D9" w:themeFill="background1" w:themeFillShade="D9"/>
          </w:tcPr>
          <w:p w:rsidR="00060FCE" w:rsidRPr="00060FCE" w:rsidRDefault="00060FCE" w:rsidP="00060FCE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Source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Historical context (what, when, cause, effect, significance?)</w:t>
            </w:r>
          </w:p>
        </w:tc>
      </w:tr>
      <w:tr w:rsidR="00060FCE" w:rsidRPr="00060FCE" w:rsidTr="00060FCE">
        <w:trPr>
          <w:trHeight w:val="4378"/>
        </w:trPr>
        <w:tc>
          <w:tcPr>
            <w:tcW w:w="994" w:type="dxa"/>
          </w:tcPr>
          <w:p w:rsidR="00060FCE" w:rsidRPr="00060FCE" w:rsidRDefault="00060FCE" w:rsidP="00060FCE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Source 1</w:t>
            </w: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0FCE" w:rsidRPr="00060FCE" w:rsidTr="00060FCE">
        <w:trPr>
          <w:trHeight w:val="4310"/>
        </w:trPr>
        <w:tc>
          <w:tcPr>
            <w:tcW w:w="994" w:type="dxa"/>
          </w:tcPr>
          <w:p w:rsidR="00060FCE" w:rsidRPr="00060FCE" w:rsidRDefault="00060FCE" w:rsidP="00060FCE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 xml:space="preserve">Source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060F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0FCE" w:rsidRDefault="00060FCE" w:rsidP="00060FCE">
      <w:pPr>
        <w:rPr>
          <w:rFonts w:ascii="Arial" w:hAnsi="Arial" w:cs="Arial"/>
          <w:sz w:val="20"/>
          <w:szCs w:val="20"/>
        </w:rPr>
      </w:pPr>
    </w:p>
    <w:p w:rsidR="00060FCE" w:rsidRDefault="00060FCE" w:rsidP="00060FC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Year 11 Modern History Source Practice</w:t>
      </w:r>
    </w:p>
    <w:tbl>
      <w:tblPr>
        <w:tblStyle w:val="TableGrid"/>
        <w:tblW w:w="15490" w:type="dxa"/>
        <w:tblLook w:val="04A0" w:firstRow="1" w:lastRow="0" w:firstColumn="1" w:lastColumn="0" w:noHBand="0" w:noVBand="1"/>
      </w:tblPr>
      <w:tblGrid>
        <w:gridCol w:w="994"/>
        <w:gridCol w:w="3624"/>
        <w:gridCol w:w="3624"/>
        <w:gridCol w:w="3624"/>
        <w:gridCol w:w="3624"/>
      </w:tblGrid>
      <w:tr w:rsidR="00060FCE" w:rsidRPr="00060FCE" w:rsidTr="00283CEB">
        <w:trPr>
          <w:trHeight w:val="713"/>
        </w:trPr>
        <w:tc>
          <w:tcPr>
            <w:tcW w:w="994" w:type="dxa"/>
            <w:shd w:val="clear" w:color="auto" w:fill="D9D9D9" w:themeFill="background1" w:themeFillShade="D9"/>
          </w:tcPr>
          <w:p w:rsidR="00060FCE" w:rsidRPr="00060FCE" w:rsidRDefault="00060FCE" w:rsidP="00283CEB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Source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Message (What does the creator want you to think, feel or believe?)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Identify and account for the perspective (bias, motive, time, place, purpose?)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Usefulness (does it teach us anything? What does it not teach us?)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>Historical context (what, when, cause, effect, significance?)</w:t>
            </w:r>
          </w:p>
        </w:tc>
      </w:tr>
      <w:tr w:rsidR="00060FCE" w:rsidRPr="00060FCE" w:rsidTr="00283CEB">
        <w:trPr>
          <w:trHeight w:val="4378"/>
        </w:trPr>
        <w:tc>
          <w:tcPr>
            <w:tcW w:w="994" w:type="dxa"/>
          </w:tcPr>
          <w:p w:rsidR="00060FCE" w:rsidRPr="00060FCE" w:rsidRDefault="00060FCE" w:rsidP="00283CEB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 xml:space="preserve">Source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0FCE" w:rsidRPr="00060FCE" w:rsidTr="00283CEB">
        <w:trPr>
          <w:trHeight w:val="4310"/>
        </w:trPr>
        <w:tc>
          <w:tcPr>
            <w:tcW w:w="994" w:type="dxa"/>
          </w:tcPr>
          <w:p w:rsidR="00060FCE" w:rsidRPr="00060FCE" w:rsidRDefault="00060FCE" w:rsidP="00283CEB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FCE">
              <w:rPr>
                <w:rFonts w:ascii="Arial" w:hAnsi="Arial" w:cs="Arial"/>
                <w:sz w:val="20"/>
                <w:szCs w:val="20"/>
              </w:rPr>
              <w:t xml:space="preserve">Source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bookmarkStart w:id="0" w:name="_GoBack"/>
            <w:bookmarkEnd w:id="0"/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4" w:type="dxa"/>
          </w:tcPr>
          <w:p w:rsidR="00060FCE" w:rsidRPr="00060FCE" w:rsidRDefault="00060FCE" w:rsidP="00283CEB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0FCE" w:rsidRPr="00060FCE" w:rsidRDefault="00060FCE" w:rsidP="00060FCE">
      <w:pPr>
        <w:rPr>
          <w:rFonts w:ascii="Arial" w:hAnsi="Arial" w:cs="Arial"/>
          <w:sz w:val="20"/>
          <w:szCs w:val="20"/>
        </w:rPr>
      </w:pPr>
    </w:p>
    <w:sectPr w:rsidR="00060FCE" w:rsidRPr="00060FCE" w:rsidSect="00060F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FCE"/>
    <w:rsid w:val="00060FCE"/>
    <w:rsid w:val="000D1A09"/>
    <w:rsid w:val="0010759B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D242"/>
  <w15:chartTrackingRefBased/>
  <w15:docId w15:val="{A4A81869-4E05-4373-A4E4-D0651AE7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2B3E093B</Template>
  <TotalTime>4</TotalTime>
  <Pages>2</Pages>
  <Words>105</Words>
  <Characters>599</Characters>
  <Application>Microsoft Office Word</Application>
  <DocSecurity>0</DocSecurity>
  <Lines>4</Lines>
  <Paragraphs>1</Paragraphs>
  <ScaleCrop>false</ScaleCrop>
  <Company>Department of Education Western Australia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2019-08-28T07:33:00Z</dcterms:created>
  <dcterms:modified xsi:type="dcterms:W3CDTF">2019-08-28T07:38:00Z</dcterms:modified>
</cp:coreProperties>
</file>