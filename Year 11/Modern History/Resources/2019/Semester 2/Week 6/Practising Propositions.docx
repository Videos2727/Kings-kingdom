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Pr="008069F4" w:rsidRDefault="008069F4" w:rsidP="008069F4">
      <w:pPr>
        <w:jc w:val="center"/>
        <w:rPr>
          <w:rFonts w:ascii="Arial" w:hAnsi="Arial" w:cs="Arial"/>
          <w:b/>
          <w:sz w:val="24"/>
          <w:szCs w:val="24"/>
        </w:rPr>
      </w:pPr>
      <w:r w:rsidRPr="008069F4">
        <w:rPr>
          <w:rFonts w:ascii="Arial" w:hAnsi="Arial" w:cs="Arial"/>
          <w:b/>
          <w:sz w:val="24"/>
          <w:szCs w:val="24"/>
        </w:rPr>
        <w:t>Practising Propositions</w:t>
      </w:r>
    </w:p>
    <w:p w:rsidR="008069F4" w:rsidRPr="008069F4" w:rsidRDefault="008069F4">
      <w:pPr>
        <w:rPr>
          <w:rFonts w:ascii="Arial" w:hAnsi="Arial" w:cs="Arial"/>
          <w:sz w:val="24"/>
          <w:szCs w:val="24"/>
        </w:rPr>
      </w:pPr>
      <w:r w:rsidRPr="008069F4">
        <w:rPr>
          <w:rFonts w:ascii="Arial" w:hAnsi="Arial" w:cs="Arial"/>
          <w:sz w:val="24"/>
          <w:szCs w:val="24"/>
        </w:rPr>
        <w:t xml:space="preserve">Question 1: </w:t>
      </w:r>
      <w:r w:rsidR="007A1543">
        <w:rPr>
          <w:rFonts w:ascii="Arial" w:hAnsi="Arial" w:cs="Arial"/>
          <w:sz w:val="24"/>
          <w:szCs w:val="24"/>
          <w:u w:val="single"/>
        </w:rPr>
        <w:t>What impact did the 1923 crises have on Germany</w:t>
      </w:r>
      <w:r w:rsidRPr="008069F4">
        <w:rPr>
          <w:rFonts w:ascii="Arial" w:hAnsi="Arial" w:cs="Arial"/>
          <w:sz w:val="24"/>
          <w:szCs w:val="24"/>
          <w:u w:val="single"/>
        </w:rPr>
        <w:t>?</w:t>
      </w:r>
    </w:p>
    <w:p w:rsidR="008069F4" w:rsidRPr="008069F4" w:rsidRDefault="008069F4" w:rsidP="008069F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069F4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25400</wp:posOffset>
                </wp:positionH>
                <wp:positionV relativeFrom="paragraph">
                  <wp:posOffset>393065</wp:posOffset>
                </wp:positionV>
                <wp:extent cx="6616065" cy="2639060"/>
                <wp:effectExtent l="0" t="0" r="13335" b="2794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065" cy="2639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69F4" w:rsidRDefault="008069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pt;margin-top:30.95pt;width:520.95pt;height:207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">
                <v:textbox>
                  <w:txbxContent>
                    <w:p w:rsidR="008069F4" w:rsidRDefault="008069F4"/>
                  </w:txbxContent>
                </v:textbox>
                <w10:wrap type="topAndBottom" anchorx="margin"/>
              </v:shape>
            </w:pict>
          </mc:Fallback>
        </mc:AlternateContent>
      </w:r>
      <w:r w:rsidRPr="008069F4">
        <w:rPr>
          <w:rFonts w:ascii="Arial" w:hAnsi="Arial" w:cs="Arial"/>
          <w:sz w:val="24"/>
          <w:szCs w:val="24"/>
        </w:rPr>
        <w:t>Main points of topic:</w:t>
      </w:r>
    </w:p>
    <w:p w:rsidR="008069F4" w:rsidRDefault="008069F4" w:rsidP="008069F4">
      <w:pPr>
        <w:rPr>
          <w:rFonts w:ascii="Arial" w:hAnsi="Arial" w:cs="Arial"/>
          <w:sz w:val="24"/>
          <w:szCs w:val="24"/>
        </w:rPr>
      </w:pPr>
    </w:p>
    <w:p w:rsidR="008069F4" w:rsidRDefault="008069F4" w:rsidP="008069F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 an opinion</w:t>
      </w:r>
    </w:p>
    <w:p w:rsidR="008069F4" w:rsidRDefault="008069F4" w:rsidP="008069F4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My opinion is that </w:t>
      </w:r>
      <w:r>
        <w:rPr>
          <w:rFonts w:ascii="Arial" w:hAnsi="Arial" w:cs="Arial"/>
          <w:sz w:val="24"/>
          <w:szCs w:val="24"/>
        </w:rPr>
        <w:tab/>
      </w:r>
    </w:p>
    <w:p w:rsidR="008069F4" w:rsidRDefault="008069F4" w:rsidP="008069F4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8069F4" w:rsidRDefault="008069F4" w:rsidP="008069F4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8069F4" w:rsidRDefault="008069F4" w:rsidP="008069F4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8069F4" w:rsidRDefault="008069F4" w:rsidP="008069F4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8069F4" w:rsidRDefault="008069F4" w:rsidP="008069F4">
      <w:pPr>
        <w:pStyle w:val="ListParagraph"/>
        <w:numPr>
          <w:ilvl w:val="0"/>
          <w:numId w:val="1"/>
        </w:num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Turn your opinion into a thesis statement/argument (state what your opinion is as though it is fact)</w:t>
      </w:r>
    </w:p>
    <w:p w:rsidR="008069F4" w:rsidRDefault="008069F4" w:rsidP="008069F4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8069F4" w:rsidRDefault="008069F4" w:rsidP="008069F4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8069F4" w:rsidRDefault="008069F4" w:rsidP="008069F4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8069F4" w:rsidRDefault="008069F4" w:rsidP="008069F4">
      <w:pPr>
        <w:pStyle w:val="ListParagraph"/>
        <w:numPr>
          <w:ilvl w:val="0"/>
          <w:numId w:val="1"/>
        </w:num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8069F4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426529" wp14:editId="142FA3AC">
                <wp:simplePos x="0" y="0"/>
                <wp:positionH relativeFrom="margin">
                  <wp:posOffset>102822</wp:posOffset>
                </wp:positionH>
                <wp:positionV relativeFrom="paragraph">
                  <wp:posOffset>507245</wp:posOffset>
                </wp:positionV>
                <wp:extent cx="6616065" cy="1949450"/>
                <wp:effectExtent l="0" t="0" r="13335" b="12700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065" cy="194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69F4" w:rsidRDefault="008069F4" w:rsidP="008069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26529" id="_x0000_s1027" type="#_x0000_t202" style="position:absolute;left:0;text-align:left;margin-left:8.1pt;margin-top:39.95pt;width:520.95pt;height:15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">
                <v:textbox>
                  <w:txbxContent>
                    <w:p w:rsidR="008069F4" w:rsidRDefault="008069F4" w:rsidP="008069F4"/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Support your thesis statement/argument with evidence (quotes, statistics, cause and effect of events)</w:t>
      </w:r>
    </w:p>
    <w:p w:rsidR="008069F4" w:rsidRPr="008069F4" w:rsidRDefault="008069F4" w:rsidP="008069F4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D37356" w:rsidRPr="00D37356" w:rsidRDefault="00D37356" w:rsidP="00D37356">
      <w:pPr>
        <w:rPr>
          <w:rFonts w:ascii="Arial" w:hAnsi="Arial" w:cs="Arial"/>
          <w:sz w:val="24"/>
          <w:szCs w:val="24"/>
          <w:u w:val="single"/>
        </w:rPr>
      </w:pPr>
      <w:r w:rsidRPr="008069F4">
        <w:rPr>
          <w:rFonts w:ascii="Arial" w:hAnsi="Arial" w:cs="Arial"/>
          <w:sz w:val="24"/>
          <w:szCs w:val="24"/>
        </w:rPr>
        <w:lastRenderedPageBreak/>
        <w:t xml:space="preserve">Question </w:t>
      </w:r>
      <w:r>
        <w:rPr>
          <w:rFonts w:ascii="Arial" w:hAnsi="Arial" w:cs="Arial"/>
          <w:sz w:val="24"/>
          <w:szCs w:val="24"/>
        </w:rPr>
        <w:t xml:space="preserve">2: </w:t>
      </w:r>
      <w:r>
        <w:rPr>
          <w:rFonts w:ascii="Arial" w:hAnsi="Arial" w:cs="Arial"/>
          <w:sz w:val="24"/>
          <w:szCs w:val="24"/>
          <w:u w:val="single"/>
        </w:rPr>
        <w:t>How did the German</w:t>
      </w:r>
      <w:r w:rsidR="007A1543">
        <w:rPr>
          <w:rFonts w:ascii="Arial" w:hAnsi="Arial" w:cs="Arial"/>
          <w:sz w:val="24"/>
          <w:szCs w:val="24"/>
          <w:u w:val="single"/>
        </w:rPr>
        <w:t xml:space="preserve"> economy improve from 1924-1929</w:t>
      </w:r>
      <w:r>
        <w:rPr>
          <w:rFonts w:ascii="Arial" w:hAnsi="Arial" w:cs="Arial"/>
          <w:sz w:val="24"/>
          <w:szCs w:val="24"/>
          <w:u w:val="single"/>
        </w:rPr>
        <w:t>?</w:t>
      </w:r>
    </w:p>
    <w:p w:rsidR="00D37356" w:rsidRPr="008069F4" w:rsidRDefault="00D37356" w:rsidP="00D3735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69F4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C426068" wp14:editId="29794FEC">
                <wp:simplePos x="0" y="0"/>
                <wp:positionH relativeFrom="margin">
                  <wp:posOffset>25400</wp:posOffset>
                </wp:positionH>
                <wp:positionV relativeFrom="paragraph">
                  <wp:posOffset>393065</wp:posOffset>
                </wp:positionV>
                <wp:extent cx="6616065" cy="2639060"/>
                <wp:effectExtent l="0" t="0" r="13335" b="2794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065" cy="2639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7356" w:rsidRDefault="00D37356" w:rsidP="00D373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26068" id="_x0000_s1028" type="#_x0000_t202" style="position:absolute;left:0;text-align:left;margin-left:2pt;margin-top:30.95pt;width:520.95pt;height:207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">
                <v:textbox>
                  <w:txbxContent>
                    <w:p w:rsidR="00D37356" w:rsidRDefault="00D37356" w:rsidP="00D37356"/>
                  </w:txbxContent>
                </v:textbox>
                <w10:wrap type="topAndBottom" anchorx="margin"/>
              </v:shape>
            </w:pict>
          </mc:Fallback>
        </mc:AlternateContent>
      </w:r>
      <w:r w:rsidRPr="008069F4">
        <w:rPr>
          <w:rFonts w:ascii="Arial" w:hAnsi="Arial" w:cs="Arial"/>
          <w:sz w:val="24"/>
          <w:szCs w:val="24"/>
        </w:rPr>
        <w:t>Main points of topic:</w:t>
      </w:r>
    </w:p>
    <w:p w:rsidR="00D37356" w:rsidRDefault="00D37356" w:rsidP="00D37356">
      <w:pPr>
        <w:rPr>
          <w:rFonts w:ascii="Arial" w:hAnsi="Arial" w:cs="Arial"/>
          <w:sz w:val="24"/>
          <w:szCs w:val="24"/>
        </w:rPr>
      </w:pPr>
    </w:p>
    <w:p w:rsidR="00D37356" w:rsidRDefault="00D37356" w:rsidP="00D3735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 an opinion</w:t>
      </w:r>
    </w:p>
    <w:p w:rsidR="00D37356" w:rsidRDefault="00D37356" w:rsidP="00D37356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My opinion is that </w:t>
      </w:r>
      <w:r>
        <w:rPr>
          <w:rFonts w:ascii="Arial" w:hAnsi="Arial" w:cs="Arial"/>
          <w:sz w:val="24"/>
          <w:szCs w:val="24"/>
        </w:rPr>
        <w:tab/>
      </w:r>
    </w:p>
    <w:p w:rsidR="00D37356" w:rsidRDefault="00D37356" w:rsidP="00D37356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D37356" w:rsidRDefault="00D37356" w:rsidP="00D37356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D37356" w:rsidRDefault="00D37356" w:rsidP="00D37356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D37356" w:rsidRDefault="00D37356" w:rsidP="00D37356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D37356" w:rsidRDefault="00D37356" w:rsidP="00D37356">
      <w:pPr>
        <w:pStyle w:val="ListParagraph"/>
        <w:numPr>
          <w:ilvl w:val="0"/>
          <w:numId w:val="2"/>
        </w:num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Turn your opinion into a thesis statement/argument (state what your opinion is as though it is fact)</w:t>
      </w:r>
    </w:p>
    <w:p w:rsidR="00D37356" w:rsidRDefault="00D37356" w:rsidP="00D37356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D37356" w:rsidRDefault="00D37356" w:rsidP="00D37356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D37356" w:rsidRDefault="00D37356" w:rsidP="00D37356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D37356" w:rsidRDefault="00D37356" w:rsidP="00D37356">
      <w:pPr>
        <w:pStyle w:val="ListParagraph"/>
        <w:numPr>
          <w:ilvl w:val="0"/>
          <w:numId w:val="2"/>
        </w:num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8069F4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DFBD7EB" wp14:editId="31971B47">
                <wp:simplePos x="0" y="0"/>
                <wp:positionH relativeFrom="margin">
                  <wp:posOffset>102822</wp:posOffset>
                </wp:positionH>
                <wp:positionV relativeFrom="paragraph">
                  <wp:posOffset>507245</wp:posOffset>
                </wp:positionV>
                <wp:extent cx="6616065" cy="1949450"/>
                <wp:effectExtent l="0" t="0" r="13335" b="12700"/>
                <wp:wrapTopAndBottom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065" cy="194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7356" w:rsidRDefault="00D37356" w:rsidP="00D373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BD7EB" id="_x0000_s1029" type="#_x0000_t202" style="position:absolute;left:0;text-align:left;margin-left:8.1pt;margin-top:39.95pt;width:520.95pt;height:153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">
                <v:textbox>
                  <w:txbxContent>
                    <w:p w:rsidR="00D37356" w:rsidRDefault="00D37356" w:rsidP="00D37356"/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Support your thesis statement/argument with evidence (quotes, statistics, cause and effect of events)</w:t>
      </w:r>
    </w:p>
    <w:p w:rsidR="008069F4" w:rsidRPr="008069F4" w:rsidRDefault="008069F4" w:rsidP="008069F4">
      <w:pPr>
        <w:rPr>
          <w:rFonts w:ascii="Arial" w:hAnsi="Arial" w:cs="Arial"/>
          <w:sz w:val="24"/>
          <w:szCs w:val="24"/>
        </w:rPr>
      </w:pPr>
    </w:p>
    <w:p w:rsidR="008069F4" w:rsidRPr="008069F4" w:rsidRDefault="008069F4" w:rsidP="008069F4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8069F4" w:rsidRPr="008069F4" w:rsidSect="008069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E114A"/>
    <w:multiLevelType w:val="hybridMultilevel"/>
    <w:tmpl w:val="B984A4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439CE"/>
    <w:multiLevelType w:val="hybridMultilevel"/>
    <w:tmpl w:val="B984A4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9F4"/>
    <w:rsid w:val="000D1A09"/>
    <w:rsid w:val="0010759B"/>
    <w:rsid w:val="007A1543"/>
    <w:rsid w:val="008069F4"/>
    <w:rsid w:val="00D37356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A4CB"/>
  <w15:chartTrackingRefBased/>
  <w15:docId w15:val="{0231E3D8-A5CC-48BB-8A15-40B327F3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9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F88C7BFF</Template>
  <TotalTime>8</TotalTime>
  <Pages>2</Pages>
  <Words>105</Words>
  <Characters>600</Characters>
  <Application>Microsoft Office Word</Application>
  <DocSecurity>0</DocSecurity>
  <Lines>5</Lines>
  <Paragraphs>1</Paragraphs>
  <ScaleCrop>false</ScaleCrop>
  <Company>Department of Education Western Australia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3</cp:revision>
  <dcterms:created xsi:type="dcterms:W3CDTF">2019-06-27T05:01:00Z</dcterms:created>
  <dcterms:modified xsi:type="dcterms:W3CDTF">2019-07-30T00:08:00Z</dcterms:modified>
</cp:coreProperties>
</file>