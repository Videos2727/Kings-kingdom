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7D9F" w:rsidRDefault="000A7D9F" w:rsidP="000A7D9F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Relief </w:t>
      </w:r>
    </w:p>
    <w:p w:rsidR="000A7D9F" w:rsidRDefault="000A7D9F" w:rsidP="000A7D9F">
      <w:pPr>
        <w:spacing w:line="360" w:lineRule="auto"/>
        <w:jc w:val="center"/>
        <w:rPr>
          <w:b/>
          <w:sz w:val="24"/>
          <w:szCs w:val="24"/>
        </w:rPr>
      </w:pPr>
    </w:p>
    <w:p w:rsidR="000A7D9F" w:rsidRPr="007606E3" w:rsidRDefault="000A7D9F" w:rsidP="000A7D9F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Teacher: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N. Hawkes</w:t>
      </w:r>
    </w:p>
    <w:p w:rsidR="000A7D9F" w:rsidRPr="007606E3" w:rsidRDefault="000A7D9F" w:rsidP="000A7D9F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Day/date: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Friday 2</w:t>
      </w:r>
      <w:r w:rsidRPr="000A7D9F">
        <w:rPr>
          <w:sz w:val="24"/>
          <w:szCs w:val="24"/>
          <w:vertAlign w:val="superscript"/>
        </w:rPr>
        <w:t>nd</w:t>
      </w:r>
      <w:r>
        <w:rPr>
          <w:sz w:val="24"/>
          <w:szCs w:val="24"/>
        </w:rPr>
        <w:t xml:space="preserve"> August  </w:t>
      </w:r>
    </w:p>
    <w:p w:rsidR="000A7D9F" w:rsidRPr="007606E3" w:rsidRDefault="000A7D9F" w:rsidP="000A7D9F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Period: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5 (1.58-3.00)</w:t>
      </w:r>
    </w:p>
    <w:p w:rsidR="000A7D9F" w:rsidRPr="007606E3" w:rsidRDefault="000A7D9F" w:rsidP="000A7D9F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 xml:space="preserve">Class: </w:t>
      </w:r>
      <w:r>
        <w:rPr>
          <w:sz w:val="24"/>
          <w:szCs w:val="24"/>
        </w:rPr>
        <w:t>11 Modern History</w:t>
      </w:r>
    </w:p>
    <w:p w:rsidR="000A7D9F" w:rsidRPr="007606E3" w:rsidRDefault="000A7D9F" w:rsidP="000A7D9F">
      <w:pPr>
        <w:spacing w:line="360" w:lineRule="auto"/>
        <w:rPr>
          <w:sz w:val="24"/>
          <w:szCs w:val="24"/>
        </w:rPr>
      </w:pPr>
      <w:r w:rsidRPr="007606E3">
        <w:rPr>
          <w:b/>
          <w:sz w:val="24"/>
          <w:szCs w:val="24"/>
        </w:rPr>
        <w:t>Room: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Room 19/room 4</w:t>
      </w:r>
    </w:p>
    <w:p w:rsidR="000A7D9F" w:rsidRPr="007606E3" w:rsidRDefault="000A7D9F" w:rsidP="000A7D9F">
      <w:pPr>
        <w:spacing w:line="360" w:lineRule="auto"/>
        <w:rPr>
          <w:b/>
          <w:sz w:val="24"/>
          <w:szCs w:val="24"/>
        </w:rPr>
      </w:pPr>
    </w:p>
    <w:p w:rsidR="000A7D9F" w:rsidRPr="007606E3" w:rsidRDefault="000A7D9F" w:rsidP="000A7D9F">
      <w:pPr>
        <w:spacing w:line="360" w:lineRule="auto"/>
        <w:rPr>
          <w:b/>
          <w:sz w:val="24"/>
          <w:szCs w:val="24"/>
        </w:rPr>
      </w:pPr>
      <w:r w:rsidRPr="007606E3">
        <w:rPr>
          <w:b/>
          <w:sz w:val="24"/>
          <w:szCs w:val="24"/>
        </w:rPr>
        <w:t>Relief instructions:</w:t>
      </w:r>
    </w:p>
    <w:p w:rsidR="000A7D9F" w:rsidRDefault="000A7D9F" w:rsidP="000A7D9F">
      <w:pPr>
        <w:spacing w:line="360" w:lineRule="auto"/>
        <w:rPr>
          <w:sz w:val="24"/>
          <w:szCs w:val="24"/>
        </w:rPr>
      </w:pPr>
      <w:r w:rsidRPr="0048145E">
        <w:rPr>
          <w:sz w:val="24"/>
          <w:szCs w:val="24"/>
        </w:rPr>
        <w:t>Collect room 4 key from the library</w:t>
      </w:r>
      <w:r w:rsidR="00BC0313">
        <w:rPr>
          <w:sz w:val="24"/>
          <w:szCs w:val="24"/>
        </w:rPr>
        <w:t>. Write a note on the door of room 19 for the class to meet you in room 4.</w:t>
      </w:r>
    </w:p>
    <w:p w:rsidR="000A7D9F" w:rsidRPr="00BC0313" w:rsidRDefault="000A7D9F" w:rsidP="000A7D9F">
      <w:pPr>
        <w:spacing w:line="360" w:lineRule="auto"/>
        <w:rPr>
          <w:b/>
          <w:sz w:val="24"/>
          <w:szCs w:val="24"/>
        </w:rPr>
      </w:pPr>
      <w:r w:rsidRPr="00BC0313">
        <w:rPr>
          <w:b/>
          <w:sz w:val="24"/>
          <w:szCs w:val="24"/>
        </w:rPr>
        <w:t>Students are to continue working on a research assessment – they have already been given this.</w:t>
      </w:r>
      <w:bookmarkStart w:id="0" w:name="_GoBack"/>
      <w:bookmarkEnd w:id="0"/>
    </w:p>
    <w:p w:rsidR="000A7D9F" w:rsidRPr="0048145E" w:rsidRDefault="000A7D9F" w:rsidP="000A7D9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Please monitor students and keep them on task</w:t>
      </w:r>
      <w:r w:rsidR="00CC064B">
        <w:rPr>
          <w:sz w:val="24"/>
          <w:szCs w:val="24"/>
        </w:rPr>
        <w:t>. If students have finished their essay they should be editing it and ensuring they have completed the bibliography. They may then continue their readings or peer edit other students work.</w:t>
      </w:r>
    </w:p>
    <w:p w:rsidR="000A7D9F" w:rsidRPr="007606E3" w:rsidRDefault="000A7D9F" w:rsidP="000A7D9F">
      <w:pPr>
        <w:spacing w:line="360" w:lineRule="auto"/>
        <w:rPr>
          <w:b/>
          <w:sz w:val="24"/>
          <w:szCs w:val="24"/>
        </w:rPr>
      </w:pPr>
    </w:p>
    <w:p w:rsidR="000A7D9F" w:rsidRPr="007606E3" w:rsidRDefault="000A7D9F" w:rsidP="000A7D9F">
      <w:pPr>
        <w:spacing w:line="360" w:lineRule="auto"/>
        <w:rPr>
          <w:b/>
          <w:sz w:val="24"/>
          <w:szCs w:val="24"/>
        </w:rPr>
      </w:pPr>
      <w:r w:rsidRPr="007606E3">
        <w:rPr>
          <w:b/>
          <w:sz w:val="24"/>
          <w:szCs w:val="24"/>
        </w:rPr>
        <w:t>Comments:</w:t>
      </w:r>
    </w:p>
    <w:p w:rsidR="000A7D9F" w:rsidRDefault="000A7D9F" w:rsidP="000A7D9F"/>
    <w:p w:rsidR="00F537C7" w:rsidRDefault="00F537C7"/>
    <w:sectPr w:rsidR="00F53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D9F"/>
    <w:rsid w:val="000A7D9F"/>
    <w:rsid w:val="000D1A09"/>
    <w:rsid w:val="0010759B"/>
    <w:rsid w:val="00BC0313"/>
    <w:rsid w:val="00CC064B"/>
    <w:rsid w:val="00F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2BA28"/>
  <w15:chartTrackingRefBased/>
  <w15:docId w15:val="{515B19A7-525C-43F4-8F0F-859BE3364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7D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E1A99F7C</Template>
  <TotalTime>12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HAWKES Natasha [Narrogin Senior High School]</dc:creator>
  <cp:keywords/>
  <dc:description/>
  <cp:lastModifiedBy>HAWKES Natasha [Narrogin Senior High School]</cp:lastModifiedBy>
  <cp:revision>3</cp:revision>
  <dcterms:created xsi:type="dcterms:W3CDTF">2019-07-31T01:29:00Z</dcterms:created>
  <dcterms:modified xsi:type="dcterms:W3CDTF">2019-08-01T00:19:00Z</dcterms:modified>
</cp:coreProperties>
</file>