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2D661A">
      <w:r>
        <w:t>Great depression song new deal</w:t>
      </w:r>
    </w:p>
    <w:p w:rsidR="002D661A" w:rsidRDefault="002D661A"/>
    <w:p w:rsidR="002D661A" w:rsidRDefault="002D661A">
      <w:hyperlink r:id="rId4" w:history="1">
        <w:r>
          <w:rPr>
            <w:rStyle w:val="Hyperlink"/>
          </w:rPr>
          <w:t>https://www.youtube.com/watch?v=imqJEJAfFvo</w:t>
        </w:r>
      </w:hyperlink>
      <w:bookmarkStart w:id="0" w:name="_GoBack"/>
      <w:bookmarkEnd w:id="0"/>
    </w:p>
    <w:sectPr w:rsidR="002D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61A"/>
    <w:rsid w:val="000D1A09"/>
    <w:rsid w:val="0010759B"/>
    <w:rsid w:val="002D661A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F491"/>
  <w15:chartTrackingRefBased/>
  <w15:docId w15:val="{3136EA7D-09DA-49DA-A228-6E6D5D73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D66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imqJEJAfF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B122B6D3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2019-03-27T01:53:00Z</dcterms:created>
  <dcterms:modified xsi:type="dcterms:W3CDTF">2019-03-27T01:53:00Z</dcterms:modified>
</cp:coreProperties>
</file>