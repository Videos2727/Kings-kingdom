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Default="002839D6">
      <w:r>
        <w:t xml:space="preserve">Prohibition video: </w:t>
      </w:r>
      <w:hyperlink r:id="rId4" w:history="1">
        <w:r w:rsidRPr="0075091E">
          <w:rPr>
            <w:rStyle w:val="Hyperlink"/>
          </w:rPr>
          <w:t>https://www.youtube.com/watch?v=_uU9GMJ8a5w</w:t>
        </w:r>
      </w:hyperlink>
      <w:r>
        <w:t xml:space="preserve"> </w:t>
      </w:r>
    </w:p>
    <w:p w:rsidR="007A580B" w:rsidRDefault="007A580B"/>
    <w:p w:rsidR="007A580B" w:rsidRDefault="007A580B"/>
    <w:p w:rsidR="007A580B" w:rsidRDefault="007A580B">
      <w:r>
        <w:t xml:space="preserve">Jazz music listen to while working: </w:t>
      </w:r>
      <w:hyperlink r:id="rId5" w:history="1">
        <w:r w:rsidRPr="0075091E">
          <w:rPr>
            <w:rStyle w:val="Hyperlink"/>
          </w:rPr>
          <w:t>https://www.youtube.com/watch?v=dTz4G9JTUjs</w:t>
        </w:r>
      </w:hyperlink>
      <w:r>
        <w:t xml:space="preserve"> </w:t>
      </w:r>
    </w:p>
    <w:p w:rsidR="00B543B1" w:rsidRDefault="00B543B1"/>
    <w:p w:rsidR="00B543B1" w:rsidRDefault="00B543B1">
      <w:proofErr w:type="spellStart"/>
      <w:r>
        <w:t>Kkk</w:t>
      </w:r>
      <w:proofErr w:type="spellEnd"/>
      <w:r>
        <w:t xml:space="preserve"> video: </w:t>
      </w:r>
      <w:hyperlink r:id="rId6" w:history="1">
        <w:r w:rsidRPr="0075091E">
          <w:rPr>
            <w:rStyle w:val="Hyperlink"/>
          </w:rPr>
          <w:t>https://www.youtube.com/watch?v=1jvrbo_nTIU</w:t>
        </w:r>
      </w:hyperlink>
      <w:r>
        <w:t xml:space="preserve"> </w:t>
      </w:r>
    </w:p>
    <w:p w:rsidR="003672A2" w:rsidRDefault="003672A2"/>
    <w:p w:rsidR="003672A2" w:rsidRDefault="003672A2">
      <w:bookmarkStart w:id="0" w:name="_GoBack"/>
      <w:bookmarkEnd w:id="0"/>
    </w:p>
    <w:sectPr w:rsidR="00367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9D6"/>
    <w:rsid w:val="000D1A09"/>
    <w:rsid w:val="0010759B"/>
    <w:rsid w:val="002839D6"/>
    <w:rsid w:val="003672A2"/>
    <w:rsid w:val="007A580B"/>
    <w:rsid w:val="00B543B1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B841B"/>
  <w15:chartTrackingRefBased/>
  <w15:docId w15:val="{CD0C9D44-0415-48B6-87FC-B26AC365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39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1jvrbo_nTIU" TargetMode="External"/><Relationship Id="rId5" Type="http://schemas.openxmlformats.org/officeDocument/2006/relationships/hyperlink" Target="https://www.youtube.com/watch?v=dTz4G9JTUjs" TargetMode="External"/><Relationship Id="rId4" Type="http://schemas.openxmlformats.org/officeDocument/2006/relationships/hyperlink" Target="https://www.youtube.com/watch?v=_uU9GMJ8a5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B1932CD</Template>
  <TotalTime>7</TotalTime>
  <Pages>1</Pages>
  <Words>57</Words>
  <Characters>329</Characters>
  <Application>Microsoft Office Word</Application>
  <DocSecurity>0</DocSecurity>
  <Lines>2</Lines>
  <Paragraphs>1</Paragraphs>
  <ScaleCrop>false</ScaleCrop>
  <Company>Department of Education Western Australia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4</cp:revision>
  <dcterms:created xsi:type="dcterms:W3CDTF">2019-03-21T02:21:00Z</dcterms:created>
  <dcterms:modified xsi:type="dcterms:W3CDTF">2019-03-21T02:31:00Z</dcterms:modified>
</cp:coreProperties>
</file>