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5D7C1" w14:textId="3504EB80" w:rsidR="00C362D2" w:rsidRPr="00646AE9" w:rsidRDefault="00F44473" w:rsidP="00646AE9">
      <w:p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11 modern history Tuesday week 2</w:t>
      </w:r>
    </w:p>
    <w:p w14:paraId="44360AD6" w14:textId="684A966C" w:rsidR="00F44473" w:rsidRPr="00646AE9" w:rsidRDefault="00F44473" w:rsidP="00646AE9">
      <w:pPr>
        <w:spacing w:line="360" w:lineRule="auto"/>
        <w:rPr>
          <w:sz w:val="28"/>
          <w:szCs w:val="28"/>
        </w:rPr>
      </w:pPr>
    </w:p>
    <w:p w14:paraId="10798F8B" w14:textId="77A3D7FE" w:rsidR="00F44473" w:rsidRPr="00646AE9" w:rsidRDefault="00F44473" w:rsidP="00646AE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Check homework (5 mins)</w:t>
      </w:r>
    </w:p>
    <w:p w14:paraId="50732167" w14:textId="5DB9DADB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 xml:space="preserve">Essay acronyms </w:t>
      </w:r>
    </w:p>
    <w:p w14:paraId="3E0DE86A" w14:textId="14A1E655" w:rsidR="003303E7" w:rsidRPr="00646AE9" w:rsidRDefault="003303E7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 xml:space="preserve">Study timetable </w:t>
      </w:r>
    </w:p>
    <w:p w14:paraId="24032C07" w14:textId="448B2C47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 xml:space="preserve">Readings </w:t>
      </w:r>
    </w:p>
    <w:p w14:paraId="2A2E7EA7" w14:textId="04704B04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Research notes</w:t>
      </w:r>
    </w:p>
    <w:p w14:paraId="62FA9884" w14:textId="5FAE2D50" w:rsidR="00F44473" w:rsidRPr="00646AE9" w:rsidRDefault="00F44473" w:rsidP="00646AE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Main points from readings (15 mins)</w:t>
      </w:r>
    </w:p>
    <w:p w14:paraId="01AF12FC" w14:textId="02D9C8C4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Student get into groups of 3 or 4 (randomly chosen by iPad)</w:t>
      </w:r>
    </w:p>
    <w:p w14:paraId="77F7AE9D" w14:textId="380D427C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Using A3 paper, students compile the most important information from the readings from week 1.</w:t>
      </w:r>
    </w:p>
    <w:p w14:paraId="6FBC6284" w14:textId="22DCFCC0" w:rsidR="00F44473" w:rsidRPr="00646AE9" w:rsidRDefault="00F44473" w:rsidP="00646AE9">
      <w:pPr>
        <w:pStyle w:val="ListParagraph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Take photo upload to connect</w:t>
      </w:r>
    </w:p>
    <w:p w14:paraId="12D917D0" w14:textId="41FB689A" w:rsidR="00C3748D" w:rsidRPr="00646AE9" w:rsidRDefault="00C3748D" w:rsidP="00646AE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Source analysis from reading page 22-23</w:t>
      </w:r>
    </w:p>
    <w:p w14:paraId="2CCA2ED9" w14:textId="68145068" w:rsidR="00F44473" w:rsidRPr="00646AE9" w:rsidRDefault="00F44473" w:rsidP="00646AE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46AE9">
        <w:rPr>
          <w:sz w:val="28"/>
          <w:szCs w:val="28"/>
        </w:rPr>
        <w:t>Use PP to introduce time period</w:t>
      </w:r>
      <w:bookmarkStart w:id="0" w:name="_GoBack"/>
      <w:bookmarkEnd w:id="0"/>
    </w:p>
    <w:sectPr w:rsidR="00F44473" w:rsidRPr="0064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15812"/>
    <w:multiLevelType w:val="hybridMultilevel"/>
    <w:tmpl w:val="64E2C6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473"/>
    <w:rsid w:val="003303E7"/>
    <w:rsid w:val="00646AE9"/>
    <w:rsid w:val="00C362D2"/>
    <w:rsid w:val="00C3748D"/>
    <w:rsid w:val="00EB2D4A"/>
    <w:rsid w:val="00F4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E760"/>
  <w15:chartTrackingRefBased/>
  <w15:docId w15:val="{1104402B-EA07-49BA-88AC-9E4CAA42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4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6A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A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D9A0BCBD</Template>
  <TotalTime>42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cp:lastPrinted>2019-02-11T07:44:00Z</cp:lastPrinted>
  <dcterms:created xsi:type="dcterms:W3CDTF">2019-02-10T02:36:00Z</dcterms:created>
  <dcterms:modified xsi:type="dcterms:W3CDTF">2019-02-11T07:45:00Z</dcterms:modified>
</cp:coreProperties>
</file>