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B16" w:rsidRDefault="00C4200F">
      <w:bookmarkStart w:id="0" w:name="_GoBack"/>
      <w:bookmarkEnd w:id="0"/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B7B20EA" wp14:editId="0DAA67C9">
                <wp:simplePos x="0" y="0"/>
                <wp:positionH relativeFrom="column">
                  <wp:posOffset>3429000</wp:posOffset>
                </wp:positionH>
                <wp:positionV relativeFrom="paragraph">
                  <wp:posOffset>4943475</wp:posOffset>
                </wp:positionV>
                <wp:extent cx="2819400" cy="390525"/>
                <wp:effectExtent l="0" t="0" r="19050" b="28575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00F" w:rsidRDefault="00C4200F" w:rsidP="00C42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B20EA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270pt;margin-top:389.25pt;width:222pt;height:30.7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">
                <v:textbox>
                  <w:txbxContent>
                    <w:p w:rsidR="00C4200F" w:rsidRDefault="00C4200F" w:rsidP="00C420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B7B20EA" wp14:editId="0DAA67C9">
                <wp:simplePos x="0" y="0"/>
                <wp:positionH relativeFrom="column">
                  <wp:posOffset>5448300</wp:posOffset>
                </wp:positionH>
                <wp:positionV relativeFrom="paragraph">
                  <wp:posOffset>3838575</wp:posOffset>
                </wp:positionV>
                <wp:extent cx="1247775" cy="390525"/>
                <wp:effectExtent l="0" t="0" r="28575" b="28575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00F" w:rsidRDefault="00C4200F" w:rsidP="00C42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B20EA" id="Text Box 14" o:spid="_x0000_s1027" type="#_x0000_t202" style="position:absolute;margin-left:429pt;margin-top:302.25pt;width:98.25pt;height:30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">
                <v:textbox>
                  <w:txbxContent>
                    <w:p w:rsidR="00C4200F" w:rsidRDefault="00C4200F" w:rsidP="00C420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B7B20EA" wp14:editId="0DAA67C9">
                <wp:simplePos x="0" y="0"/>
                <wp:positionH relativeFrom="column">
                  <wp:posOffset>7667625</wp:posOffset>
                </wp:positionH>
                <wp:positionV relativeFrom="paragraph">
                  <wp:posOffset>4314825</wp:posOffset>
                </wp:positionV>
                <wp:extent cx="1247775" cy="390525"/>
                <wp:effectExtent l="0" t="0" r="28575" b="28575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00F" w:rsidRDefault="00C4200F" w:rsidP="00C42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B20EA" id="Text Box 13" o:spid="_x0000_s1028" type="#_x0000_t202" style="position:absolute;margin-left:603.75pt;margin-top:339.75pt;width:98.25pt;height:30.7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">
                <v:textbox>
                  <w:txbxContent>
                    <w:p w:rsidR="00C4200F" w:rsidRDefault="00C4200F" w:rsidP="00C420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B7B20EA" wp14:editId="0DAA67C9">
                <wp:simplePos x="0" y="0"/>
                <wp:positionH relativeFrom="column">
                  <wp:posOffset>7648575</wp:posOffset>
                </wp:positionH>
                <wp:positionV relativeFrom="paragraph">
                  <wp:posOffset>3790950</wp:posOffset>
                </wp:positionV>
                <wp:extent cx="1247775" cy="390525"/>
                <wp:effectExtent l="0" t="0" r="28575" b="28575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00F" w:rsidRDefault="00C4200F" w:rsidP="00C42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B20EA" id="Text Box 12" o:spid="_x0000_s1029" type="#_x0000_t202" style="position:absolute;margin-left:602.25pt;margin-top:298.5pt;width:98.25pt;height:30.7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">
                <v:textbox>
                  <w:txbxContent>
                    <w:p w:rsidR="00C4200F" w:rsidRDefault="00C4200F" w:rsidP="00C420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B7B20EA" wp14:editId="0DAA67C9">
                <wp:simplePos x="0" y="0"/>
                <wp:positionH relativeFrom="column">
                  <wp:posOffset>7667625</wp:posOffset>
                </wp:positionH>
                <wp:positionV relativeFrom="paragraph">
                  <wp:posOffset>3028950</wp:posOffset>
                </wp:positionV>
                <wp:extent cx="1247775" cy="390525"/>
                <wp:effectExtent l="0" t="0" r="28575" b="28575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00F" w:rsidRDefault="00C4200F" w:rsidP="00C42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B20EA" id="Text Box 11" o:spid="_x0000_s1030" type="#_x0000_t202" style="position:absolute;margin-left:603.75pt;margin-top:238.5pt;width:98.25pt;height:30.7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">
                <v:textbox>
                  <w:txbxContent>
                    <w:p w:rsidR="00C4200F" w:rsidRDefault="00C4200F" w:rsidP="00C420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B7B20EA" wp14:editId="0DAA67C9">
                <wp:simplePos x="0" y="0"/>
                <wp:positionH relativeFrom="column">
                  <wp:posOffset>4476750</wp:posOffset>
                </wp:positionH>
                <wp:positionV relativeFrom="paragraph">
                  <wp:posOffset>2867025</wp:posOffset>
                </wp:positionV>
                <wp:extent cx="1247775" cy="390525"/>
                <wp:effectExtent l="0" t="0" r="28575" b="28575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00F" w:rsidRDefault="00C4200F" w:rsidP="00C42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B20EA" id="Text Box 10" o:spid="_x0000_s1031" type="#_x0000_t202" style="position:absolute;margin-left:352.5pt;margin-top:225.75pt;width:98.25pt;height:30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">
                <v:textbox>
                  <w:txbxContent>
                    <w:p w:rsidR="00C4200F" w:rsidRDefault="00C4200F" w:rsidP="00C420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B7B20EA" wp14:editId="0DAA67C9">
                <wp:simplePos x="0" y="0"/>
                <wp:positionH relativeFrom="column">
                  <wp:posOffset>4467225</wp:posOffset>
                </wp:positionH>
                <wp:positionV relativeFrom="paragraph">
                  <wp:posOffset>2390775</wp:posOffset>
                </wp:positionV>
                <wp:extent cx="1247775" cy="390525"/>
                <wp:effectExtent l="0" t="0" r="28575" b="28575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00F" w:rsidRDefault="00C4200F" w:rsidP="00C42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B20EA" id="Text Box 9" o:spid="_x0000_s1032" type="#_x0000_t202" style="position:absolute;margin-left:351.75pt;margin-top:188.25pt;width:98.25pt;height:30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">
                <v:textbox>
                  <w:txbxContent>
                    <w:p w:rsidR="00C4200F" w:rsidRDefault="00C4200F" w:rsidP="00C420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B7B20EA" wp14:editId="0DAA67C9">
                <wp:simplePos x="0" y="0"/>
                <wp:positionH relativeFrom="column">
                  <wp:posOffset>4476750</wp:posOffset>
                </wp:positionH>
                <wp:positionV relativeFrom="paragraph">
                  <wp:posOffset>1914525</wp:posOffset>
                </wp:positionV>
                <wp:extent cx="1247775" cy="390525"/>
                <wp:effectExtent l="0" t="0" r="28575" b="28575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00F" w:rsidRDefault="00C4200F" w:rsidP="00C42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B20EA" id="Text Box 8" o:spid="_x0000_s1033" type="#_x0000_t202" style="position:absolute;margin-left:352.5pt;margin-top:150.75pt;width:98.25pt;height:30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">
                <v:textbox>
                  <w:txbxContent>
                    <w:p w:rsidR="00C4200F" w:rsidRDefault="00C4200F" w:rsidP="00C420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CF3EB15" wp14:editId="748E4E6E">
                <wp:simplePos x="0" y="0"/>
                <wp:positionH relativeFrom="column">
                  <wp:posOffset>2371725</wp:posOffset>
                </wp:positionH>
                <wp:positionV relativeFrom="paragraph">
                  <wp:posOffset>3238500</wp:posOffset>
                </wp:positionV>
                <wp:extent cx="1247775" cy="390525"/>
                <wp:effectExtent l="0" t="0" r="28575" b="28575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00F" w:rsidRDefault="00C4200F" w:rsidP="00C42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3EB15" id="Text Box 7" o:spid="_x0000_s1034" type="#_x0000_t202" style="position:absolute;margin-left:186.75pt;margin-top:255pt;width:98.25pt;height:30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">
                <v:textbox>
                  <w:txbxContent>
                    <w:p w:rsidR="00C4200F" w:rsidRDefault="00C4200F" w:rsidP="00C420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CF3EB15" wp14:editId="748E4E6E">
                <wp:simplePos x="0" y="0"/>
                <wp:positionH relativeFrom="column">
                  <wp:posOffset>7696200</wp:posOffset>
                </wp:positionH>
                <wp:positionV relativeFrom="paragraph">
                  <wp:posOffset>1093470</wp:posOffset>
                </wp:positionV>
                <wp:extent cx="1247775" cy="638175"/>
                <wp:effectExtent l="0" t="0" r="28575" b="28575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00F" w:rsidRDefault="00C4200F" w:rsidP="00C42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3EB15" id="Text Box 6" o:spid="_x0000_s1035" type="#_x0000_t202" style="position:absolute;margin-left:606pt;margin-top:86.1pt;width:98.25pt;height:50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">
                <v:textbox>
                  <w:txbxContent>
                    <w:p w:rsidR="00C4200F" w:rsidRDefault="00C4200F" w:rsidP="00C420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CF3EB15" wp14:editId="748E4E6E">
                <wp:simplePos x="0" y="0"/>
                <wp:positionH relativeFrom="column">
                  <wp:posOffset>5695950</wp:posOffset>
                </wp:positionH>
                <wp:positionV relativeFrom="paragraph">
                  <wp:posOffset>1055370</wp:posOffset>
                </wp:positionV>
                <wp:extent cx="1247775" cy="638175"/>
                <wp:effectExtent l="0" t="0" r="28575" b="28575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00F" w:rsidRDefault="00C4200F" w:rsidP="00C42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3EB15" id="Text Box 5" o:spid="_x0000_s1036" type="#_x0000_t202" style="position:absolute;margin-left:448.5pt;margin-top:83.1pt;width:98.25pt;height:50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">
                <v:textbox>
                  <w:txbxContent>
                    <w:p w:rsidR="00C4200F" w:rsidRDefault="00C4200F" w:rsidP="00C420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CF3EB15" wp14:editId="748E4E6E">
                <wp:simplePos x="0" y="0"/>
                <wp:positionH relativeFrom="column">
                  <wp:posOffset>2409825</wp:posOffset>
                </wp:positionH>
                <wp:positionV relativeFrom="paragraph">
                  <wp:posOffset>1819275</wp:posOffset>
                </wp:positionV>
                <wp:extent cx="1247775" cy="638175"/>
                <wp:effectExtent l="0" t="0" r="28575" b="28575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00F" w:rsidRDefault="00C4200F" w:rsidP="00C42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3EB15" id="Text Box 4" o:spid="_x0000_s1037" type="#_x0000_t202" style="position:absolute;margin-left:189.75pt;margin-top:143.25pt;width:98.25pt;height:50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">
                <v:textbox>
                  <w:txbxContent>
                    <w:p w:rsidR="00C4200F" w:rsidRDefault="00C4200F" w:rsidP="00C420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CF3EB15" wp14:editId="748E4E6E">
                <wp:simplePos x="0" y="0"/>
                <wp:positionH relativeFrom="column">
                  <wp:posOffset>962025</wp:posOffset>
                </wp:positionH>
                <wp:positionV relativeFrom="paragraph">
                  <wp:posOffset>1798320</wp:posOffset>
                </wp:positionV>
                <wp:extent cx="1247775" cy="638175"/>
                <wp:effectExtent l="0" t="0" r="28575" b="28575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00F" w:rsidRDefault="00C4200F" w:rsidP="00C42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3EB15" id="Text Box 3" o:spid="_x0000_s1038" type="#_x0000_t202" style="position:absolute;margin-left:75.75pt;margin-top:141.6pt;width:98.25pt;height:50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">
                <v:textbox>
                  <w:txbxContent>
                    <w:p w:rsidR="00C4200F" w:rsidRDefault="00C4200F" w:rsidP="00C420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26DFA13" wp14:editId="701F75C1">
                <wp:simplePos x="0" y="0"/>
                <wp:positionH relativeFrom="column">
                  <wp:posOffset>2447925</wp:posOffset>
                </wp:positionH>
                <wp:positionV relativeFrom="paragraph">
                  <wp:posOffset>1114425</wp:posOffset>
                </wp:positionV>
                <wp:extent cx="1247775" cy="638175"/>
                <wp:effectExtent l="0" t="0" r="28575" b="285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00F" w:rsidRDefault="00C4200F" w:rsidP="00C42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DFA13" id="Text Box 2" o:spid="_x0000_s1039" type="#_x0000_t202" style="position:absolute;margin-left:192.75pt;margin-top:87.75pt;width:98.25pt;height:5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">
                <v:textbox>
                  <w:txbxContent>
                    <w:p w:rsidR="00C4200F" w:rsidRDefault="00C4200F" w:rsidP="00C420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1009650</wp:posOffset>
                </wp:positionV>
                <wp:extent cx="1304925" cy="7143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200F" w:rsidRDefault="00C42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65.25pt;margin-top:79.5pt;width:102.75pt;height:56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">
                <v:textbox>
                  <w:txbxContent>
                    <w:p w:rsidR="00C4200F" w:rsidRDefault="00C420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9305925" cy="6772951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39" t="8632" r="13009" b="2888"/>
                    <a:stretch/>
                  </pic:blipFill>
                  <pic:spPr bwMode="auto">
                    <a:xfrm>
                      <a:off x="0" y="0"/>
                      <a:ext cx="9305925" cy="6772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DB0B16" w:rsidSect="00C4200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00F"/>
    <w:rsid w:val="000D1A09"/>
    <w:rsid w:val="0010759B"/>
    <w:rsid w:val="00C4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CA049"/>
  <w15:chartTrackingRefBased/>
  <w15:docId w15:val="{A94A8352-657C-48A1-8322-0AE1ACCB9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20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A58358A9</Template>
  <TotalTime>2</TotalTime>
  <Pages>1</Pages>
  <Words>2</Words>
  <Characters>15</Characters>
  <Application>Microsoft Office Word</Application>
  <DocSecurity>0</DocSecurity>
  <Lines>1</Lines>
  <Paragraphs>1</Paragraphs>
  <ScaleCrop>false</ScaleCrop>
  <Company>Department of Education Western Australia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2019-02-11T07:58:00Z</dcterms:created>
  <dcterms:modified xsi:type="dcterms:W3CDTF">2019-02-11T08:00:00Z</dcterms:modified>
</cp:coreProperties>
</file>