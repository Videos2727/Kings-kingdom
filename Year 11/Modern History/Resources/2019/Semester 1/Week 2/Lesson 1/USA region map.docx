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B16" w:rsidRDefault="00F44094"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2031392</wp:posOffset>
            </wp:positionV>
            <wp:extent cx="3401401" cy="2552368"/>
            <wp:effectExtent l="0" t="0" r="8890" b="635"/>
            <wp:wrapNone/>
            <wp:docPr id="1" name="Picture 1" descr="Image result for regions us map 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egions us map blan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401" cy="255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0B16" w:rsidSect="00F4409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094"/>
    <w:rsid w:val="000D1A09"/>
    <w:rsid w:val="0010759B"/>
    <w:rsid w:val="00F4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0ABCA-FF10-4B7D-B3E2-DB9DD69E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66B25AD8</Template>
  <TotalTime>2</TotalTime>
  <Pages>1</Pages>
  <Words>0</Words>
  <Characters>1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2019-02-08T05:52:00Z</dcterms:created>
  <dcterms:modified xsi:type="dcterms:W3CDTF">2019-02-08T05:54:00Z</dcterms:modified>
</cp:coreProperties>
</file>