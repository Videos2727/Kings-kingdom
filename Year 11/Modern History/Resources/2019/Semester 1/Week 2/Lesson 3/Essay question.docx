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6EFB" w:rsidRPr="00076EFB" w:rsidRDefault="002454CE" w:rsidP="00076EFB">
      <w:pPr>
        <w:spacing w:line="360" w:lineRule="auto"/>
        <w:rPr>
          <w:sz w:val="28"/>
          <w:szCs w:val="28"/>
        </w:rPr>
      </w:pPr>
      <w:r w:rsidRPr="00076EFB">
        <w:rPr>
          <w:b/>
          <w:sz w:val="28"/>
          <w:szCs w:val="28"/>
        </w:rPr>
        <w:t>Essay question:</w:t>
      </w:r>
      <w:r w:rsidRPr="00076EFB">
        <w:rPr>
          <w:sz w:val="28"/>
          <w:szCs w:val="28"/>
        </w:rPr>
        <w:t xml:space="preserve"> Which ideas and developments shaped the United States of America in the years leading up to 1917?</w:t>
      </w:r>
    </w:p>
    <w:p w:rsidR="002454CE" w:rsidRPr="00076EFB" w:rsidRDefault="002454CE" w:rsidP="00076EFB">
      <w:pPr>
        <w:spacing w:line="360" w:lineRule="auto"/>
        <w:rPr>
          <w:sz w:val="28"/>
          <w:szCs w:val="28"/>
        </w:rPr>
      </w:pPr>
    </w:p>
    <w:p w:rsidR="002454CE" w:rsidRPr="00076EFB" w:rsidRDefault="002454CE" w:rsidP="00076EFB">
      <w:pPr>
        <w:spacing w:line="360" w:lineRule="auto"/>
        <w:rPr>
          <w:sz w:val="28"/>
          <w:szCs w:val="28"/>
        </w:rPr>
      </w:pPr>
      <w:r w:rsidRPr="00076EFB">
        <w:rPr>
          <w:b/>
          <w:sz w:val="28"/>
          <w:szCs w:val="28"/>
        </w:rPr>
        <w:t>Hypothesis:</w:t>
      </w:r>
      <w:r w:rsidRPr="00076EFB">
        <w:rPr>
          <w:sz w:val="28"/>
          <w:szCs w:val="28"/>
        </w:rPr>
        <w:t xml:space="preserve"> Capitalism was the most influential idea that shaped the United States of America in the years leading up to 1914.</w:t>
      </w:r>
    </w:p>
    <w:p w:rsidR="002454CE" w:rsidRPr="00076EFB" w:rsidRDefault="002454CE" w:rsidP="00076EFB">
      <w:pPr>
        <w:spacing w:line="360" w:lineRule="auto"/>
        <w:rPr>
          <w:sz w:val="28"/>
          <w:szCs w:val="28"/>
        </w:rPr>
      </w:pPr>
    </w:p>
    <w:p w:rsidR="002454CE" w:rsidRPr="00076EFB" w:rsidRDefault="002454CE" w:rsidP="00076EFB">
      <w:pPr>
        <w:spacing w:line="360" w:lineRule="auto"/>
        <w:rPr>
          <w:sz w:val="28"/>
          <w:szCs w:val="28"/>
          <w:u w:val="single"/>
        </w:rPr>
      </w:pPr>
      <w:r w:rsidRPr="00076EFB">
        <w:rPr>
          <w:sz w:val="28"/>
          <w:szCs w:val="28"/>
          <w:u w:val="single"/>
        </w:rPr>
        <w:t>L (lead in idea):</w:t>
      </w:r>
    </w:p>
    <w:p w:rsidR="002454CE" w:rsidRPr="00076EFB" w:rsidRDefault="002B7194" w:rsidP="00076EFB">
      <w:pPr>
        <w:spacing w:line="360" w:lineRule="auto"/>
        <w:rPr>
          <w:sz w:val="28"/>
          <w:szCs w:val="28"/>
        </w:rPr>
      </w:pPr>
      <w:r w:rsidRPr="00076EFB">
        <w:rPr>
          <w:sz w:val="28"/>
          <w:szCs w:val="28"/>
        </w:rPr>
        <w:t xml:space="preserve">Capitalism is an economic and political system in which a country’s trade and industry are controlled and owned by private individuals. </w:t>
      </w:r>
      <w:bookmarkStart w:id="0" w:name="_GoBack"/>
      <w:bookmarkEnd w:id="0"/>
    </w:p>
    <w:p w:rsidR="00AB5453" w:rsidRPr="00076EFB" w:rsidRDefault="00AB5453" w:rsidP="00076EFB">
      <w:pPr>
        <w:spacing w:line="360" w:lineRule="auto"/>
        <w:rPr>
          <w:sz w:val="28"/>
          <w:szCs w:val="28"/>
          <w:u w:val="single"/>
        </w:rPr>
      </w:pPr>
    </w:p>
    <w:p w:rsidR="002454CE" w:rsidRPr="00076EFB" w:rsidRDefault="002454CE" w:rsidP="00076EFB">
      <w:pPr>
        <w:spacing w:line="360" w:lineRule="auto"/>
        <w:rPr>
          <w:sz w:val="28"/>
          <w:szCs w:val="28"/>
          <w:u w:val="single"/>
        </w:rPr>
      </w:pPr>
      <w:r w:rsidRPr="00076EFB">
        <w:rPr>
          <w:sz w:val="28"/>
          <w:szCs w:val="28"/>
          <w:u w:val="single"/>
        </w:rPr>
        <w:t>A (answer the question)</w:t>
      </w:r>
      <w:r w:rsidR="00AB5453" w:rsidRPr="00076EFB">
        <w:rPr>
          <w:sz w:val="28"/>
          <w:szCs w:val="28"/>
          <w:u w:val="single"/>
        </w:rPr>
        <w:t>:</w:t>
      </w:r>
      <w:r w:rsidRPr="00076EFB">
        <w:rPr>
          <w:sz w:val="28"/>
          <w:szCs w:val="28"/>
          <w:u w:val="single"/>
        </w:rPr>
        <w:t xml:space="preserve"> </w:t>
      </w:r>
    </w:p>
    <w:p w:rsidR="002B7194" w:rsidRPr="00076EFB" w:rsidRDefault="00924DBF" w:rsidP="00076EFB">
      <w:pPr>
        <w:spacing w:line="360" w:lineRule="auto"/>
        <w:rPr>
          <w:sz w:val="28"/>
          <w:szCs w:val="28"/>
        </w:rPr>
      </w:pPr>
      <w:r w:rsidRPr="00076EFB">
        <w:rPr>
          <w:sz w:val="28"/>
          <w:szCs w:val="28"/>
        </w:rPr>
        <w:t xml:space="preserve">From 1865 </w:t>
      </w:r>
      <w:r w:rsidR="002B7194" w:rsidRPr="00076EFB">
        <w:rPr>
          <w:sz w:val="28"/>
          <w:szCs w:val="28"/>
        </w:rPr>
        <w:t>to 1917 in the United States of America (USA) capitalism was the dominant force driving society, the economy and politics.</w:t>
      </w:r>
    </w:p>
    <w:p w:rsidR="00AB5453" w:rsidRPr="00076EFB" w:rsidRDefault="00AB5453" w:rsidP="00076EFB">
      <w:pPr>
        <w:spacing w:line="360" w:lineRule="auto"/>
        <w:rPr>
          <w:sz w:val="28"/>
          <w:szCs w:val="28"/>
          <w:u w:val="single"/>
        </w:rPr>
      </w:pPr>
    </w:p>
    <w:p w:rsidR="002454CE" w:rsidRPr="00076EFB" w:rsidRDefault="002454CE" w:rsidP="00076EFB">
      <w:pPr>
        <w:spacing w:line="360" w:lineRule="auto"/>
        <w:rPr>
          <w:sz w:val="28"/>
          <w:szCs w:val="28"/>
          <w:u w:val="single"/>
        </w:rPr>
      </w:pPr>
      <w:r w:rsidRPr="00076EFB">
        <w:rPr>
          <w:sz w:val="28"/>
          <w:szCs w:val="28"/>
          <w:u w:val="single"/>
        </w:rPr>
        <w:t>M (menu)</w:t>
      </w:r>
      <w:r w:rsidR="00AB5453" w:rsidRPr="00076EFB">
        <w:rPr>
          <w:sz w:val="28"/>
          <w:szCs w:val="28"/>
          <w:u w:val="single"/>
        </w:rPr>
        <w:t>:</w:t>
      </w:r>
    </w:p>
    <w:p w:rsidR="002B7194" w:rsidRPr="00076EFB" w:rsidRDefault="002B7194" w:rsidP="00076EFB">
      <w:pPr>
        <w:spacing w:line="360" w:lineRule="auto"/>
        <w:rPr>
          <w:sz w:val="28"/>
          <w:szCs w:val="28"/>
        </w:rPr>
      </w:pPr>
      <w:r w:rsidRPr="00076EFB">
        <w:rPr>
          <w:sz w:val="28"/>
          <w:szCs w:val="28"/>
        </w:rPr>
        <w:t>From 1865 to 1917 American society was characterised by the class divisions caused by capitalism</w:t>
      </w:r>
      <w:r w:rsidR="00AB5453" w:rsidRPr="00076EFB">
        <w:rPr>
          <w:sz w:val="28"/>
          <w:szCs w:val="28"/>
        </w:rPr>
        <w:t xml:space="preserve"> (talk about gilded era, go on to explain progressive era)</w:t>
      </w:r>
      <w:r w:rsidRPr="00076EFB">
        <w:rPr>
          <w:sz w:val="28"/>
          <w:szCs w:val="28"/>
        </w:rPr>
        <w:t>. The American economy</w:t>
      </w:r>
      <w:r w:rsidR="00AB5453" w:rsidRPr="00076EFB">
        <w:rPr>
          <w:sz w:val="28"/>
          <w:szCs w:val="28"/>
        </w:rPr>
        <w:t xml:space="preserve"> built on capitalism</w:t>
      </w:r>
      <w:r w:rsidRPr="00076EFB">
        <w:rPr>
          <w:sz w:val="28"/>
          <w:szCs w:val="28"/>
        </w:rPr>
        <w:t xml:space="preserve"> </w:t>
      </w:r>
      <w:r w:rsidR="00AB5453" w:rsidRPr="00076EFB">
        <w:rPr>
          <w:sz w:val="28"/>
          <w:szCs w:val="28"/>
        </w:rPr>
        <w:t>experienced both boom (Second Industrial Revolution and progressive era to WW1) and bust (economic depression 1890). Politically, free trade legislation and unregulated working conditions (page 19) allowed capitalism to thrive in the USA during this period.</w:t>
      </w:r>
    </w:p>
    <w:sectPr w:rsidR="002B7194" w:rsidRPr="00076E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54CE"/>
    <w:rsid w:val="00076EFB"/>
    <w:rsid w:val="000D1A09"/>
    <w:rsid w:val="0010759B"/>
    <w:rsid w:val="002454CE"/>
    <w:rsid w:val="002B7194"/>
    <w:rsid w:val="00924DBF"/>
    <w:rsid w:val="00AB545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7A7BC2-2D0D-415A-9A9A-F52C4E74D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76EF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6EF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57BE3430</Template>
  <TotalTime>53</TotalTime>
  <Pages>1</Pages>
  <Words>152</Words>
  <Characters>872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HAWKES Natasha [Narrogin Senior High School]</dc:creator>
  <cp:keywords/>
  <dc:description/>
  <cp:lastModifiedBy>HAWKES Natasha [Narrogin Senior High School]</cp:lastModifiedBy>
  <cp:revision>3</cp:revision>
  <cp:lastPrinted>2019-02-13T07:21:00Z</cp:lastPrinted>
  <dcterms:created xsi:type="dcterms:W3CDTF">2019-02-13T02:03:00Z</dcterms:created>
  <dcterms:modified xsi:type="dcterms:W3CDTF">2019-02-13T07:45:00Z</dcterms:modified>
</cp:coreProperties>
</file>