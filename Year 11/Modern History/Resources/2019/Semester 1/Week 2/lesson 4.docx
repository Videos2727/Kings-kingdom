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7C7" w:rsidRDefault="00AD694E">
      <w:r>
        <w:t>Ask a student to stand in front of the whiteboard and either write an individual or event from the course onto the board (which the class can see, but the student can’t). The class has to describe the individual/event and the student must guess who it is.</w:t>
      </w:r>
    </w:p>
    <w:p w:rsidR="00AD694E" w:rsidRDefault="00AD694E"/>
    <w:p w:rsidR="00AD694E" w:rsidRDefault="00AD694E">
      <w:r>
        <w:t>kahoot</w:t>
      </w:r>
      <w:bookmarkStart w:id="0" w:name="_GoBack"/>
      <w:bookmarkEnd w:id="0"/>
    </w:p>
    <w:sectPr w:rsidR="00AD6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94E"/>
    <w:rsid w:val="000D1A09"/>
    <w:rsid w:val="0010759B"/>
    <w:rsid w:val="00AD694E"/>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049A"/>
  <w15:chartTrackingRefBased/>
  <w15:docId w15:val="{770EBA33-B483-4921-BD93-749137CCC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13C1F412</Template>
  <TotalTime>2</TotalTime>
  <Pages>1</Pages>
  <Words>39</Words>
  <Characters>225</Characters>
  <Application>Microsoft Office Word</Application>
  <DocSecurity>0</DocSecurity>
  <Lines>1</Lines>
  <Paragraphs>1</Paragraphs>
  <ScaleCrop>false</ScaleCrop>
  <Company>Department of Education Western Australia</Company>
  <LinksUpToDate>false</LinksUpToDate>
  <CharactersWithSpaces>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2019-05-09T02:43:00Z</dcterms:created>
  <dcterms:modified xsi:type="dcterms:W3CDTF">2019-05-09T02:45:00Z</dcterms:modified>
</cp:coreProperties>
</file>