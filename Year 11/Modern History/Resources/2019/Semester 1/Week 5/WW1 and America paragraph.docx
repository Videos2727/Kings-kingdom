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F0D" w:rsidRPr="006B4889" w:rsidRDefault="00C45F0D" w:rsidP="00C45F0D">
      <w:pPr>
        <w:rPr>
          <w:sz w:val="18"/>
          <w:szCs w:val="18"/>
        </w:rPr>
      </w:pPr>
      <w:proofErr w:type="gramStart"/>
      <w:r w:rsidRPr="006B4889">
        <w:rPr>
          <w:sz w:val="18"/>
          <w:szCs w:val="18"/>
        </w:rPr>
        <w:t>NAME:</w:t>
      </w:r>
      <w:r w:rsidR="001C530C">
        <w:rPr>
          <w:sz w:val="18"/>
          <w:szCs w:val="18"/>
        </w:rPr>
        <w:t>_</w:t>
      </w:r>
      <w:proofErr w:type="gramEnd"/>
      <w:r w:rsidR="001C530C">
        <w:rPr>
          <w:sz w:val="18"/>
          <w:szCs w:val="18"/>
        </w:rPr>
        <w:t>_____________________</w:t>
      </w:r>
      <w:r w:rsidRPr="006B4889">
        <w:rPr>
          <w:sz w:val="18"/>
          <w:szCs w:val="18"/>
        </w:rPr>
        <w:t xml:space="preserve"> __________________________</w:t>
      </w:r>
    </w:p>
    <w:p w:rsidR="00C45F0D" w:rsidRDefault="00C45F0D" w:rsidP="00C45F0D">
      <w:pPr>
        <w:rPr>
          <w:b/>
          <w:sz w:val="18"/>
          <w:szCs w:val="18"/>
        </w:rPr>
      </w:pPr>
    </w:p>
    <w:p w:rsidR="00C45F0D" w:rsidRPr="006B4889" w:rsidRDefault="00C45F0D" w:rsidP="00C45F0D">
      <w:pPr>
        <w:rPr>
          <w:b/>
          <w:sz w:val="18"/>
          <w:szCs w:val="18"/>
        </w:rPr>
      </w:pPr>
    </w:p>
    <w:p w:rsidR="00C45F0D" w:rsidRPr="00AD3A0D" w:rsidRDefault="00C45F0D" w:rsidP="00C45F0D">
      <w:pPr>
        <w:jc w:val="center"/>
        <w:rPr>
          <w:b/>
          <w:sz w:val="40"/>
          <w:szCs w:val="40"/>
        </w:rPr>
      </w:pPr>
      <w:r>
        <w:rPr>
          <w:b/>
          <w:sz w:val="40"/>
          <w:szCs w:val="40"/>
        </w:rPr>
        <w:t>Effects of WW1 on America</w:t>
      </w:r>
    </w:p>
    <w:p w:rsidR="00C45F0D" w:rsidRPr="00AD3A0D" w:rsidRDefault="00C45F0D" w:rsidP="00C45F0D">
      <w:pPr>
        <w:jc w:val="center"/>
        <w:rPr>
          <w:b/>
          <w:i/>
          <w:sz w:val="30"/>
          <w:szCs w:val="30"/>
        </w:rPr>
      </w:pPr>
      <w:r>
        <w:rPr>
          <w:b/>
          <w:i/>
          <w:sz w:val="30"/>
          <w:szCs w:val="30"/>
        </w:rPr>
        <w:t>Introduction</w:t>
      </w:r>
    </w:p>
    <w:p w:rsidR="00C45F0D" w:rsidRDefault="00C45F0D" w:rsidP="00C45F0D"/>
    <w:p w:rsidR="00C45F0D" w:rsidRPr="00AD3A0D" w:rsidRDefault="00C45F0D" w:rsidP="00C45F0D">
      <w:pPr>
        <w:rPr>
          <w:i/>
        </w:rPr>
      </w:pPr>
      <w:r w:rsidRPr="00AD3A0D">
        <w:rPr>
          <w:i/>
        </w:rPr>
        <w:t>Use the key below to label the different types of sentences in this paragraph.</w:t>
      </w:r>
    </w:p>
    <w:p w:rsidR="00C45F0D" w:rsidRPr="00AD3A0D" w:rsidRDefault="00C45F0D" w:rsidP="00C45F0D">
      <w:pPr>
        <w:rPr>
          <w:i/>
        </w:rPr>
      </w:pPr>
    </w:p>
    <w:p w:rsidR="00C45F0D" w:rsidRPr="00AD3A0D" w:rsidRDefault="00C45F0D" w:rsidP="00C45F0D">
      <w:pPr>
        <w:rPr>
          <w:rFonts w:eastAsia="MS Mincho"/>
        </w:rPr>
      </w:pPr>
      <w:r>
        <w:rPr>
          <w:rFonts w:eastAsia="MS Mincho"/>
        </w:rPr>
        <w:t>□</w:t>
      </w:r>
      <w:r>
        <w:rPr>
          <w:rFonts w:eastAsia="MS Mincho"/>
        </w:rPr>
        <w:tab/>
        <w:t>Lead in idea</w:t>
      </w:r>
    </w:p>
    <w:p w:rsidR="00C45F0D" w:rsidRPr="00AD3A0D" w:rsidRDefault="00C45F0D" w:rsidP="00C45F0D">
      <w:pPr>
        <w:rPr>
          <w:rFonts w:eastAsia="MS Mincho"/>
        </w:rPr>
      </w:pPr>
      <w:r w:rsidRPr="00AD3A0D">
        <w:rPr>
          <w:rFonts w:eastAsia="MS Mincho"/>
        </w:rPr>
        <w:t>□</w:t>
      </w:r>
      <w:r w:rsidRPr="00AD3A0D">
        <w:rPr>
          <w:rFonts w:eastAsia="MS Mincho"/>
        </w:rPr>
        <w:tab/>
      </w:r>
      <w:r>
        <w:rPr>
          <w:rFonts w:eastAsia="MS Mincho"/>
        </w:rPr>
        <w:t>Answer the question</w:t>
      </w:r>
    </w:p>
    <w:p w:rsidR="00C45F0D" w:rsidRPr="00AD3A0D" w:rsidRDefault="00C45F0D" w:rsidP="00C45F0D">
      <w:pPr>
        <w:rPr>
          <w:rFonts w:eastAsia="MS Mincho"/>
        </w:rPr>
      </w:pPr>
      <w:r w:rsidRPr="00AD3A0D">
        <w:rPr>
          <w:rFonts w:eastAsia="MS Mincho"/>
        </w:rPr>
        <w:t>□</w:t>
      </w:r>
      <w:r w:rsidRPr="00AD3A0D">
        <w:rPr>
          <w:rFonts w:eastAsia="MS Mincho"/>
        </w:rPr>
        <w:tab/>
      </w:r>
      <w:r>
        <w:rPr>
          <w:rFonts w:eastAsia="MS Mincho"/>
        </w:rPr>
        <w:t>Menu</w:t>
      </w:r>
    </w:p>
    <w:p w:rsidR="00C45F0D" w:rsidRDefault="003E3A98" w:rsidP="00C45F0D">
      <w:pPr>
        <w:rPr>
          <w:rFonts w:eastAsia="MS Mincho"/>
        </w:rPr>
      </w:pPr>
      <w:r>
        <w:rPr>
          <w:noProof/>
        </w:rPr>
        <mc:AlternateContent>
          <mc:Choice Requires="wps">
            <w:drawing>
              <wp:anchor distT="45720" distB="45720" distL="114300" distR="114300" simplePos="0" relativeHeight="251659264" behindDoc="0" locked="0" layoutInCell="1" allowOverlap="1">
                <wp:simplePos x="0" y="0"/>
                <wp:positionH relativeFrom="margin">
                  <wp:posOffset>-98755</wp:posOffset>
                </wp:positionH>
                <wp:positionV relativeFrom="margin">
                  <wp:posOffset>2044598</wp:posOffset>
                </wp:positionV>
                <wp:extent cx="6819900" cy="2077720"/>
                <wp:effectExtent l="0" t="0" r="19050" b="1778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2077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45F0D" w:rsidRDefault="00C45F0D" w:rsidP="00C45F0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7.8pt;margin-top:161pt;width:537pt;height:16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" filled="f">
                <v:textbox>
                  <w:txbxContent>
                    <w:p w:rsidR="00C45F0D" w:rsidRDefault="00C45F0D" w:rsidP="00C45F0D"/>
                  </w:txbxContent>
                </v:textbox>
                <w10:wrap anchorx="margin" anchory="margin"/>
              </v:shape>
            </w:pict>
          </mc:Fallback>
        </mc:AlternateContent>
      </w:r>
    </w:p>
    <w:p w:rsidR="00C45F0D" w:rsidRPr="003E3A98" w:rsidRDefault="00C45F0D" w:rsidP="00C45F0D">
      <w:pPr>
        <w:rPr>
          <w:rFonts w:eastAsia="MS Mincho"/>
          <w:b/>
        </w:rPr>
      </w:pPr>
      <w:r w:rsidRPr="003E3A98">
        <w:rPr>
          <w:rFonts w:eastAsia="MS Mincho"/>
          <w:b/>
        </w:rPr>
        <w:t>Question: what effects did WW1 have on America?</w:t>
      </w:r>
    </w:p>
    <w:p w:rsidR="00C45F0D" w:rsidRPr="00AD3A0D" w:rsidRDefault="00C45F0D" w:rsidP="00C45F0D">
      <w:pPr>
        <w:rPr>
          <w:rFonts w:eastAsia="MS Mincho"/>
        </w:rPr>
      </w:pPr>
    </w:p>
    <w:p w:rsidR="00C45F0D" w:rsidRPr="00AD3A0D" w:rsidRDefault="00C45F0D" w:rsidP="00C45F0D">
      <w:pPr>
        <w:spacing w:line="360" w:lineRule="auto"/>
        <w:rPr>
          <w:rFonts w:eastAsia="MS Mincho"/>
        </w:rPr>
      </w:pPr>
      <w:r w:rsidRPr="00C45F0D">
        <w:rPr>
          <w:rFonts w:eastAsia="MS Mincho"/>
        </w:rPr>
        <w:t xml:space="preserve">The effects of WW1 on America were wide-ranging covering the political, economic and social impact the </w:t>
      </w:r>
      <w:bookmarkStart w:id="0" w:name="_GoBack"/>
      <w:bookmarkEnd w:id="0"/>
      <w:r w:rsidRPr="00C45F0D">
        <w:rPr>
          <w:rFonts w:eastAsia="MS Mincho"/>
        </w:rPr>
        <w:t>Great War had on the United States. Unlike the countries of Europe, the factories and home of the US had not been destroyed. Manufacturing, production and efficiency had increased through necessity during the Great War. America had emerged as a world industrial leader and the US economy was booming, profits were increasing which led to the period in American history called the Roaring Twenties with a massive rise in consumerism for the wealthy.</w:t>
      </w:r>
    </w:p>
    <w:p w:rsidR="00C45F0D" w:rsidRPr="00AD3A0D" w:rsidRDefault="00C45F0D" w:rsidP="00C45F0D">
      <w:pPr>
        <w:rPr>
          <w:rFonts w:eastAsia="MS Mincho"/>
        </w:rPr>
      </w:pPr>
    </w:p>
    <w:p w:rsidR="00C45F0D" w:rsidRPr="00AD3A0D" w:rsidRDefault="00C45F0D" w:rsidP="00C45F0D">
      <w:pPr>
        <w:rPr>
          <w:i/>
        </w:rPr>
      </w:pPr>
      <w:r w:rsidRPr="00AD3A0D">
        <w:rPr>
          <w:i/>
        </w:rPr>
        <w:t>In the table below, record the information from the paragraph in the appropriate columns.</w:t>
      </w:r>
    </w:p>
    <w:p w:rsidR="00C45F0D" w:rsidRPr="00AD3A0D" w:rsidRDefault="00C45F0D" w:rsidP="00C45F0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4"/>
        <w:gridCol w:w="3484"/>
        <w:gridCol w:w="3484"/>
      </w:tblGrid>
      <w:tr w:rsidR="00C45F0D" w:rsidRPr="00AD3A0D" w:rsidTr="00C45F0D">
        <w:trPr>
          <w:trHeight w:val="300"/>
        </w:trPr>
        <w:tc>
          <w:tcPr>
            <w:tcW w:w="3484" w:type="dxa"/>
            <w:shd w:val="clear" w:color="auto" w:fill="auto"/>
          </w:tcPr>
          <w:p w:rsidR="00C45F0D" w:rsidRPr="00AD3A0D" w:rsidRDefault="00C45F0D" w:rsidP="00C81931">
            <w:r>
              <w:t>Lead in idea</w:t>
            </w:r>
          </w:p>
        </w:tc>
        <w:tc>
          <w:tcPr>
            <w:tcW w:w="3484" w:type="dxa"/>
            <w:shd w:val="clear" w:color="auto" w:fill="auto"/>
          </w:tcPr>
          <w:p w:rsidR="00C45F0D" w:rsidRPr="00AD3A0D" w:rsidRDefault="00C45F0D" w:rsidP="00C81931">
            <w:pPr>
              <w:jc w:val="center"/>
            </w:pPr>
            <w:r>
              <w:t>Answer the question</w:t>
            </w:r>
          </w:p>
        </w:tc>
        <w:tc>
          <w:tcPr>
            <w:tcW w:w="3484" w:type="dxa"/>
            <w:shd w:val="clear" w:color="auto" w:fill="auto"/>
          </w:tcPr>
          <w:p w:rsidR="00C45F0D" w:rsidRPr="00AD3A0D" w:rsidRDefault="00C45F0D" w:rsidP="00C81931">
            <w:pPr>
              <w:jc w:val="center"/>
            </w:pPr>
            <w:r>
              <w:t>Menu</w:t>
            </w:r>
          </w:p>
        </w:tc>
      </w:tr>
      <w:tr w:rsidR="00C45F0D" w:rsidRPr="00AD3A0D" w:rsidTr="00C45F0D">
        <w:trPr>
          <w:trHeight w:val="7616"/>
        </w:trPr>
        <w:tc>
          <w:tcPr>
            <w:tcW w:w="3484" w:type="dxa"/>
            <w:shd w:val="clear" w:color="auto" w:fill="auto"/>
          </w:tcPr>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pPr>
              <w:jc w:val="center"/>
            </w:pPr>
          </w:p>
          <w:p w:rsidR="00C45F0D" w:rsidRPr="00AD3A0D" w:rsidRDefault="00C45F0D" w:rsidP="00C81931"/>
        </w:tc>
        <w:tc>
          <w:tcPr>
            <w:tcW w:w="3484" w:type="dxa"/>
            <w:shd w:val="clear" w:color="auto" w:fill="auto"/>
          </w:tcPr>
          <w:p w:rsidR="00C45F0D" w:rsidRPr="00AD3A0D" w:rsidRDefault="00C45F0D" w:rsidP="00C81931">
            <w:pPr>
              <w:jc w:val="center"/>
            </w:pPr>
          </w:p>
        </w:tc>
        <w:tc>
          <w:tcPr>
            <w:tcW w:w="3484" w:type="dxa"/>
            <w:shd w:val="clear" w:color="auto" w:fill="auto"/>
          </w:tcPr>
          <w:p w:rsidR="00C45F0D" w:rsidRPr="00AD3A0D" w:rsidRDefault="00C45F0D" w:rsidP="00C81931">
            <w:pPr>
              <w:jc w:val="center"/>
            </w:pPr>
          </w:p>
        </w:tc>
      </w:tr>
    </w:tbl>
    <w:p w:rsidR="00C45F0D" w:rsidRPr="00C45F0D" w:rsidRDefault="00C45F0D" w:rsidP="00C45F0D">
      <w:pPr>
        <w:jc w:val="center"/>
        <w:rPr>
          <w:b/>
        </w:rPr>
      </w:pPr>
      <w:r w:rsidRPr="00C45F0D">
        <w:rPr>
          <w:b/>
        </w:rPr>
        <w:lastRenderedPageBreak/>
        <w:t>Aftermath: consequences of World War I</w:t>
      </w:r>
    </w:p>
    <w:p w:rsidR="00C45F0D" w:rsidRDefault="00C45F0D" w:rsidP="00C45F0D"/>
    <w:p w:rsidR="00C45F0D" w:rsidRDefault="00C45F0D" w:rsidP="00C45F0D">
      <w:pPr>
        <w:spacing w:line="360" w:lineRule="auto"/>
      </w:pPr>
      <w:r>
        <w:t>The experience of the First World War was traumatizing. The so-called “civilized” Western democracies had plunged into a ferocious and deadly conflict with uncertain origins and an unsatisfying outcome. As a result, many became disillusioned with the values and ideals of American political democracy and consumer culture. The generation that came of age during the First World War and the “Roaring 1920s” is known as the “Lost Generation.”</w:t>
      </w:r>
    </w:p>
    <w:p w:rsidR="00C45F0D" w:rsidRDefault="00C45F0D" w:rsidP="00C45F0D">
      <w:pPr>
        <w:spacing w:line="360" w:lineRule="auto"/>
      </w:pPr>
      <w:r>
        <w:t xml:space="preserve">On the political front, a debate erupted between President Wilson and his supporters, who sought an expanded role for the United States in world affairs, and isolationists in Congress, who feared becoming embroiled in future European conflicts. Though Wilson was the foremost advocate of the League of Nations, an international peacekeeping organization, the United States never officially joined the League due to isolationist opposition. </w:t>
      </w:r>
    </w:p>
    <w:p w:rsidR="00C45F0D" w:rsidRDefault="00C45F0D" w:rsidP="00C45F0D"/>
    <w:p w:rsidR="00C45F0D" w:rsidRPr="00C45F0D" w:rsidRDefault="00C45F0D" w:rsidP="00C45F0D">
      <w:pPr>
        <w:rPr>
          <w:b/>
        </w:rPr>
      </w:pPr>
      <w:r w:rsidRPr="00C45F0D">
        <w:rPr>
          <w:b/>
        </w:rPr>
        <w:t>Key questions</w:t>
      </w:r>
    </w:p>
    <w:p w:rsidR="00C45F0D" w:rsidRDefault="00C45F0D" w:rsidP="00C45F0D"/>
    <w:p w:rsidR="00C45F0D" w:rsidRDefault="00C45F0D" w:rsidP="00C45F0D">
      <w:pPr>
        <w:tabs>
          <w:tab w:val="right" w:leader="underscore" w:pos="10206"/>
        </w:tabs>
      </w:pPr>
      <w:r>
        <w:t>What was the effect of the war on US culture and society?</w:t>
      </w:r>
    </w:p>
    <w:p w:rsidR="00C45F0D" w:rsidRDefault="00C45F0D" w:rsidP="00C45F0D">
      <w:pPr>
        <w:tabs>
          <w:tab w:val="right" w:leader="underscore" w:pos="10206"/>
        </w:tabs>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pPr>
    </w:p>
    <w:p w:rsidR="00C45F0D" w:rsidRDefault="00C45F0D" w:rsidP="00C45F0D">
      <w:r>
        <w:t>Were the domestic effects of the war more positive or negative overall?</w:t>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 w:rsidR="00F537C7" w:rsidRDefault="00C45F0D" w:rsidP="00C45F0D">
      <w:r>
        <w:t>Should the United States have joined the League of Nations?</w:t>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r>
        <w:tab/>
      </w:r>
    </w:p>
    <w:p w:rsidR="00C45F0D" w:rsidRDefault="00C45F0D" w:rsidP="00C45F0D">
      <w:pPr>
        <w:tabs>
          <w:tab w:val="right" w:leader="underscore" w:pos="10206"/>
        </w:tabs>
        <w:spacing w:line="360" w:lineRule="auto"/>
      </w:pPr>
    </w:p>
    <w:sectPr w:rsidR="00C45F0D" w:rsidSect="00C45F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F0D"/>
    <w:rsid w:val="000D1A09"/>
    <w:rsid w:val="0010759B"/>
    <w:rsid w:val="001C530C"/>
    <w:rsid w:val="003E3A98"/>
    <w:rsid w:val="00C45F0D"/>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F35DAF-7AA3-425E-8F4D-0DD887D0D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F0D"/>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DAC77FB3</Template>
  <TotalTime>7</TotalTime>
  <Pages>2</Pages>
  <Words>319</Words>
  <Characters>1824</Characters>
  <Application>Microsoft Office Word</Application>
  <DocSecurity>0</DocSecurity>
  <Lines>15</Lines>
  <Paragraphs>4</Paragraphs>
  <ScaleCrop>false</ScaleCrop>
  <Company>Department of Education Western Australia</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3</cp:revision>
  <dcterms:created xsi:type="dcterms:W3CDTF">2019-03-05T08:27:00Z</dcterms:created>
  <dcterms:modified xsi:type="dcterms:W3CDTF">2019-03-06T23:58:00Z</dcterms:modified>
</cp:coreProperties>
</file>