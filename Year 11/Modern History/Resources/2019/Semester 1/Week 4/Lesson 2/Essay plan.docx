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E16AE8" w14:textId="7D10EDBB" w:rsidR="00C362D2" w:rsidRDefault="001B5440">
      <w:r>
        <w:t>Essay question: Assess the impact mass immigration had on the social, economic and political development of the American nation from the post-Civil War period to 1917.</w:t>
      </w:r>
    </w:p>
    <w:p w14:paraId="2C11A6FE" w14:textId="3B16E1CF" w:rsidR="001B5440" w:rsidRDefault="001B5440"/>
    <w:p w14:paraId="77E19F55" w14:textId="61C7B410" w:rsidR="001B5440" w:rsidRDefault="001B5440">
      <w:r>
        <w:t xml:space="preserve">Intro: </w:t>
      </w:r>
    </w:p>
    <w:p w14:paraId="071CFD8E" w14:textId="793FD527" w:rsidR="001B5440" w:rsidRDefault="001B5440">
      <w:r>
        <w:t>L – lead in idea: give brief overview of immigration in the USA during time period.</w:t>
      </w:r>
    </w:p>
    <w:p w14:paraId="20E13D32" w14:textId="71D8B276" w:rsidR="001B5440" w:rsidRDefault="001B5440">
      <w:r>
        <w:t>A – answer the question: what impact did immigration have on social, economic and political development of US during time period?</w:t>
      </w:r>
    </w:p>
    <w:p w14:paraId="214356D3" w14:textId="4553B496" w:rsidR="001B5440" w:rsidRDefault="001B5440">
      <w:r>
        <w:t>M – menu: economically-immigrant labour &gt; politically-immigration restriction &gt; socially-class divisions</w:t>
      </w:r>
    </w:p>
    <w:p w14:paraId="3743B21D" w14:textId="3B14D149" w:rsidR="001B5440" w:rsidRDefault="001B5440"/>
    <w:p w14:paraId="28ADB3B0" w14:textId="4C388384" w:rsidR="001B5440" w:rsidRDefault="001B5440">
      <w:r>
        <w:t>Body 1: Economic</w:t>
      </w:r>
    </w:p>
    <w:p w14:paraId="2F1A3798" w14:textId="404411AF" w:rsidR="001B5440" w:rsidRDefault="001B5440">
      <w:r>
        <w:t>T – topic sentence: brief intro to immigration economic impact-immigrant labour</w:t>
      </w:r>
      <w:r w:rsidR="00A91307">
        <w:t xml:space="preserve"> (what, who when)</w:t>
      </w:r>
    </w:p>
    <w:p w14:paraId="62E10055" w14:textId="2DBA364F" w:rsidR="001B5440" w:rsidRDefault="001B5440">
      <w:r>
        <w:t xml:space="preserve">E – explanation: discuss </w:t>
      </w:r>
      <w:r w:rsidRPr="001B5440">
        <w:rPr>
          <w:b/>
        </w:rPr>
        <w:t>cause</w:t>
      </w:r>
      <w:r>
        <w:t xml:space="preserve"> and </w:t>
      </w:r>
      <w:r w:rsidRPr="001B5440">
        <w:rPr>
          <w:b/>
        </w:rPr>
        <w:t xml:space="preserve">effect </w:t>
      </w:r>
      <w:r>
        <w:t xml:space="preserve">of immigrant labour </w:t>
      </w:r>
    </w:p>
    <w:p w14:paraId="2F69CF1C" w14:textId="5FFF0F8F" w:rsidR="001B5440" w:rsidRDefault="001B5440">
      <w:r>
        <w:t>X – example: provide supporting evidence (number of immigrant workers at time, discuss working conditions)</w:t>
      </w:r>
    </w:p>
    <w:p w14:paraId="5704D4CA" w14:textId="54ADE4C1" w:rsidR="001B5440" w:rsidRDefault="001B5440">
      <w:r>
        <w:t xml:space="preserve">R – round off: discuss </w:t>
      </w:r>
      <w:r w:rsidRPr="001B5440">
        <w:rPr>
          <w:b/>
        </w:rPr>
        <w:t>significance</w:t>
      </w:r>
      <w:r>
        <w:t xml:space="preserve"> of immigrant labour and </w:t>
      </w:r>
      <w:r w:rsidRPr="001B5440">
        <w:rPr>
          <w:b/>
        </w:rPr>
        <w:t>directly relate back to the question</w:t>
      </w:r>
      <w:r>
        <w:rPr>
          <w:b/>
        </w:rPr>
        <w:t xml:space="preserve">, </w:t>
      </w:r>
      <w:r>
        <w:t>use this sentence to connect to political (next body paragraph)</w:t>
      </w:r>
    </w:p>
    <w:p w14:paraId="2E2DA6EB" w14:textId="286940F1" w:rsidR="001B5440" w:rsidRDefault="001B5440"/>
    <w:p w14:paraId="68ED2089" w14:textId="46D104A6" w:rsidR="001B5440" w:rsidRDefault="001B5440">
      <w:r>
        <w:t>Body 2: Political</w:t>
      </w:r>
    </w:p>
    <w:p w14:paraId="5BAC3928" w14:textId="6B72B77D" w:rsidR="001B5440" w:rsidRDefault="001B5440">
      <w:r>
        <w:t>T – topic sentence: brief intro to immigration political impact-immigration restriction, can relate to massive influx of immigrants coming to America for work so government needed restrictions</w:t>
      </w:r>
      <w:r w:rsidR="00A91307">
        <w:t xml:space="preserve"> (what, who when)</w:t>
      </w:r>
    </w:p>
    <w:p w14:paraId="50CFE98A" w14:textId="0122D539" w:rsidR="001B5440" w:rsidRDefault="001B5440">
      <w:r>
        <w:t xml:space="preserve">E – explanation: discuss </w:t>
      </w:r>
      <w:r>
        <w:rPr>
          <w:b/>
        </w:rPr>
        <w:t xml:space="preserve">cause </w:t>
      </w:r>
      <w:r>
        <w:t xml:space="preserve">and </w:t>
      </w:r>
      <w:r>
        <w:rPr>
          <w:b/>
        </w:rPr>
        <w:t xml:space="preserve">effect </w:t>
      </w:r>
      <w:r>
        <w:t xml:space="preserve">of immigration restriction </w:t>
      </w:r>
    </w:p>
    <w:p w14:paraId="305A955E" w14:textId="4F525804" w:rsidR="001B5440" w:rsidRDefault="001B5440">
      <w:r>
        <w:t>X – example: provide supporting evidence (number of immigrants processed through Ellis Island)</w:t>
      </w:r>
    </w:p>
    <w:p w14:paraId="25076BE5" w14:textId="6119EFC1" w:rsidR="001B5440" w:rsidRDefault="001B5440">
      <w:r>
        <w:t xml:space="preserve">R – round off: discuss </w:t>
      </w:r>
      <w:r w:rsidRPr="001B5440">
        <w:rPr>
          <w:b/>
        </w:rPr>
        <w:t>significance</w:t>
      </w:r>
      <w:r>
        <w:t xml:space="preserve"> of </w:t>
      </w:r>
      <w:r w:rsidR="00B62BDA">
        <w:t>immigration</w:t>
      </w:r>
      <w:r>
        <w:t xml:space="preserve"> restriction and </w:t>
      </w:r>
      <w:r w:rsidRPr="001B5440">
        <w:rPr>
          <w:b/>
        </w:rPr>
        <w:t>directly relate back to the question</w:t>
      </w:r>
      <w:r>
        <w:rPr>
          <w:b/>
        </w:rPr>
        <w:t xml:space="preserve">, </w:t>
      </w:r>
      <w:r>
        <w:t>use this sentence to connect to social (next body paragraph)</w:t>
      </w:r>
    </w:p>
    <w:p w14:paraId="14DFC5DD" w14:textId="67B65E90" w:rsidR="001B5440" w:rsidRDefault="001B5440">
      <w:bookmarkStart w:id="0" w:name="_GoBack"/>
      <w:bookmarkEnd w:id="0"/>
    </w:p>
    <w:p w14:paraId="5A56ABC1" w14:textId="30E1E4F1" w:rsidR="001B5440" w:rsidRDefault="001B5440">
      <w:r>
        <w:t>Body 3: social</w:t>
      </w:r>
    </w:p>
    <w:p w14:paraId="6518C22C" w14:textId="0E672DC2" w:rsidR="00A91307" w:rsidRDefault="00A91307">
      <w:r>
        <w:t>T – topic sentence: brief intro to immigration social impact-class division (what, who when)</w:t>
      </w:r>
    </w:p>
    <w:p w14:paraId="27533462" w14:textId="153C83D1" w:rsidR="00A91307" w:rsidRDefault="00A91307">
      <w:r>
        <w:t xml:space="preserve">E – explanation: discuss </w:t>
      </w:r>
      <w:r>
        <w:rPr>
          <w:b/>
        </w:rPr>
        <w:t xml:space="preserve">cause </w:t>
      </w:r>
      <w:r>
        <w:t xml:space="preserve">and </w:t>
      </w:r>
      <w:r>
        <w:rPr>
          <w:b/>
        </w:rPr>
        <w:t xml:space="preserve">effect </w:t>
      </w:r>
      <w:r>
        <w:t>of class divisions</w:t>
      </w:r>
    </w:p>
    <w:p w14:paraId="4D999954" w14:textId="412F17BF" w:rsidR="00A91307" w:rsidRDefault="00A91307">
      <w:r>
        <w:t xml:space="preserve">X – example: provide supporting evidence </w:t>
      </w:r>
    </w:p>
    <w:p w14:paraId="46AEE216" w14:textId="68050D13" w:rsidR="00A91307" w:rsidRDefault="00A91307">
      <w:pPr>
        <w:rPr>
          <w:b/>
        </w:rPr>
      </w:pPr>
      <w:r>
        <w:t xml:space="preserve">R – round off: discuss </w:t>
      </w:r>
      <w:r w:rsidRPr="001B5440">
        <w:rPr>
          <w:b/>
        </w:rPr>
        <w:t>significance</w:t>
      </w:r>
      <w:r>
        <w:t xml:space="preserve"> of class division and </w:t>
      </w:r>
      <w:r w:rsidRPr="001B5440">
        <w:rPr>
          <w:b/>
        </w:rPr>
        <w:t>directly relate back to the question</w:t>
      </w:r>
    </w:p>
    <w:p w14:paraId="24D382AC" w14:textId="6148C21F" w:rsidR="00A91307" w:rsidRDefault="00A91307">
      <w:pPr>
        <w:rPr>
          <w:b/>
        </w:rPr>
      </w:pPr>
    </w:p>
    <w:p w14:paraId="3F4BFD99" w14:textId="5D633138" w:rsidR="00A91307" w:rsidRDefault="00A91307">
      <w:r>
        <w:t>Conclusion</w:t>
      </w:r>
    </w:p>
    <w:p w14:paraId="416412C0" w14:textId="0802CAA6" w:rsidR="00A91307" w:rsidRDefault="00A91307">
      <w:r>
        <w:t>A – answer the question</w:t>
      </w:r>
    </w:p>
    <w:p w14:paraId="6E250391" w14:textId="3E3E9864" w:rsidR="00A91307" w:rsidRDefault="00A91307">
      <w:r>
        <w:t>M – menu</w:t>
      </w:r>
    </w:p>
    <w:p w14:paraId="637AB697" w14:textId="291E3D65" w:rsidR="00A91307" w:rsidRPr="00A91307" w:rsidRDefault="00A91307">
      <w:r>
        <w:t>L – lead out: discuss significance of immigration on development of America</w:t>
      </w:r>
    </w:p>
    <w:p w14:paraId="15C137DA" w14:textId="308854F4" w:rsidR="001B5440" w:rsidRDefault="001B5440"/>
    <w:p w14:paraId="792FD54D" w14:textId="77777777" w:rsidR="001B5440" w:rsidRDefault="001B5440"/>
    <w:sectPr w:rsidR="001B5440" w:rsidSect="001B54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440"/>
    <w:rsid w:val="001B5440"/>
    <w:rsid w:val="00A91307"/>
    <w:rsid w:val="00B62BDA"/>
    <w:rsid w:val="00C3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B3A9"/>
  <w15:chartTrackingRefBased/>
  <w15:docId w15:val="{E10F9A18-5593-4FC2-AB6C-3FEAA69A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B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BBDD9ADD</Template>
  <TotalTime>63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3</cp:revision>
  <cp:lastPrinted>2019-02-27T04:21:00Z</cp:lastPrinted>
  <dcterms:created xsi:type="dcterms:W3CDTF">2019-02-26T09:20:00Z</dcterms:created>
  <dcterms:modified xsi:type="dcterms:W3CDTF">2019-02-27T04:24:00Z</dcterms:modified>
</cp:coreProperties>
</file>