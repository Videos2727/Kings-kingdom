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5885" w:rsidRPr="00095885" w:rsidRDefault="00095885" w:rsidP="00095885">
      <w:pPr>
        <w:spacing w:before="525" w:after="300" w:line="240" w:lineRule="auto"/>
        <w:outlineLvl w:val="0"/>
        <w:rPr>
          <w:rFonts w:ascii="bpreplayregular" w:eastAsia="Times New Roman" w:hAnsi="bpreplayregular" w:cs="Times New Roman"/>
          <w:kern w:val="36"/>
          <w:sz w:val="60"/>
          <w:szCs w:val="60"/>
          <w:lang w:eastAsia="en-AU"/>
        </w:rPr>
      </w:pPr>
      <w:r w:rsidRPr="00095885">
        <w:rPr>
          <w:rFonts w:ascii="bpreplayregular" w:eastAsia="Times New Roman" w:hAnsi="bpreplayregular" w:cs="Times New Roman"/>
          <w:kern w:val="36"/>
          <w:sz w:val="60"/>
          <w:szCs w:val="60"/>
          <w:lang w:eastAsia="en-AU"/>
        </w:rPr>
        <w:t>Study Timetable</w:t>
      </w:r>
    </w:p>
    <w:p w:rsidR="00095885" w:rsidRPr="00095885" w:rsidRDefault="00095885" w:rsidP="00095885">
      <w:pPr>
        <w:spacing w:after="375" w:line="240" w:lineRule="auto"/>
        <w:rPr>
          <w:rFonts w:ascii="bpreplayregular" w:eastAsia="Times New Roman" w:hAnsi="bpreplayregular" w:cs="Times New Roman"/>
          <w:sz w:val="27"/>
          <w:szCs w:val="27"/>
          <w:lang w:eastAsia="en-AU"/>
        </w:rPr>
      </w:pPr>
      <w:r w:rsidRPr="00095885">
        <w:rPr>
          <w:rFonts w:ascii="bpreplayregular" w:eastAsia="Times New Roman" w:hAnsi="bpreplayregular" w:cs="Times New Roman"/>
          <w:sz w:val="27"/>
          <w:szCs w:val="27"/>
          <w:lang w:eastAsia="en-AU"/>
        </w:rPr>
        <w:pict>
          <v:rect id="_x0000_i1025" style="width:0;height:1.5pt" o:hralign="center" o:hrstd="t" o:hr="t" fillcolor="#a0a0a0" stroked="f"/>
        </w:pict>
      </w:r>
    </w:p>
    <w:p w:rsidR="00095885" w:rsidRPr="00095885" w:rsidRDefault="00095885" w:rsidP="00095885">
      <w:pPr>
        <w:spacing w:after="0" w:line="240" w:lineRule="atLeast"/>
        <w:outlineLvl w:val="2"/>
        <w:rPr>
          <w:rFonts w:ascii="bpreplayregular" w:eastAsia="Times New Roman" w:hAnsi="bpreplayregular" w:cs="Times New Roman"/>
          <w:sz w:val="27"/>
          <w:szCs w:val="27"/>
          <w:lang w:eastAsia="en-AU"/>
        </w:rPr>
      </w:pPr>
      <w:r w:rsidRPr="00095885">
        <w:rPr>
          <w:rFonts w:ascii="bpreplayregular" w:eastAsia="Times New Roman" w:hAnsi="bpreplayregular" w:cs="Times New Roman"/>
          <w:sz w:val="27"/>
          <w:szCs w:val="27"/>
          <w:lang w:eastAsia="en-AU"/>
        </w:rPr>
        <w:t> </w:t>
      </w:r>
    </w:p>
    <w:p w:rsidR="00095885" w:rsidRPr="00095885" w:rsidRDefault="00095885" w:rsidP="00095885">
      <w:pPr>
        <w:spacing w:before="300" w:after="300" w:line="360" w:lineRule="atLeast"/>
        <w:rPr>
          <w:rFonts w:ascii="bpreplayregular" w:eastAsia="Times New Roman" w:hAnsi="bpreplayregular" w:cs="Times New Roman"/>
          <w:sz w:val="29"/>
          <w:szCs w:val="29"/>
          <w:lang w:eastAsia="en-AU"/>
        </w:rPr>
      </w:pPr>
      <w:r w:rsidRPr="00095885">
        <w:rPr>
          <w:rFonts w:ascii="bpreplayregular" w:eastAsia="Times New Roman" w:hAnsi="bpreplayregular" w:cs="Times New Roman"/>
          <w:sz w:val="28"/>
          <w:szCs w:val="28"/>
          <w:lang w:eastAsia="en-AU"/>
        </w:rPr>
        <w:t>One of the hardest things about being a student isn't necessarily the actual </w:t>
      </w:r>
      <w:r w:rsidRPr="00095885">
        <w:rPr>
          <w:rFonts w:ascii="bpreplayregular" w:eastAsia="Times New Roman" w:hAnsi="bpreplayregular" w:cs="Times New Roman"/>
          <w:i/>
          <w:iCs/>
          <w:sz w:val="28"/>
          <w:szCs w:val="28"/>
          <w:lang w:eastAsia="en-AU"/>
        </w:rPr>
        <w:t>work </w:t>
      </w:r>
      <w:r w:rsidRPr="00095885">
        <w:rPr>
          <w:rFonts w:ascii="bpreplayregular" w:eastAsia="Times New Roman" w:hAnsi="bpreplayregular" w:cs="Times New Roman"/>
          <w:sz w:val="28"/>
          <w:szCs w:val="28"/>
          <w:lang w:eastAsia="en-AU"/>
        </w:rPr>
        <w:t>we'll be doing, but rather finding the time to </w:t>
      </w:r>
      <w:r w:rsidRPr="00095885">
        <w:rPr>
          <w:rFonts w:ascii="bpreplayregular" w:eastAsia="Times New Roman" w:hAnsi="bpreplayregular" w:cs="Times New Roman"/>
          <w:i/>
          <w:iCs/>
          <w:sz w:val="28"/>
          <w:szCs w:val="28"/>
          <w:lang w:eastAsia="en-AU"/>
        </w:rPr>
        <w:t>DO</w:t>
      </w:r>
      <w:r w:rsidRPr="00095885">
        <w:rPr>
          <w:rFonts w:ascii="bpreplayregular" w:eastAsia="Times New Roman" w:hAnsi="bpreplayregular" w:cs="Times New Roman"/>
          <w:sz w:val="28"/>
          <w:szCs w:val="28"/>
          <w:lang w:eastAsia="en-AU"/>
        </w:rPr>
        <w:t> that work. We all lead busy lives, we procrastinate, and there's always something we'd rather be watching on Netflix than doing homework. One of the best ways to make sure we've got the time to study is to create a study timetable. Before you cringe at the term, check out the 3 steps below for making a study timetable that you will actually stick to.</w:t>
      </w:r>
      <w:bookmarkStart w:id="0" w:name="_GoBack"/>
      <w:bookmarkEnd w:id="0"/>
    </w:p>
    <w:p w:rsidR="00095885" w:rsidRPr="00095885" w:rsidRDefault="00095885" w:rsidP="00095885">
      <w:pPr>
        <w:spacing w:before="300" w:after="300" w:line="360" w:lineRule="atLeast"/>
        <w:rPr>
          <w:rFonts w:ascii="bpreplayregular" w:eastAsia="Times New Roman" w:hAnsi="bpreplayregular" w:cs="Times New Roman"/>
          <w:sz w:val="29"/>
          <w:szCs w:val="29"/>
          <w:lang w:eastAsia="en-AU"/>
        </w:rPr>
      </w:pPr>
      <w:r w:rsidRPr="00095885">
        <w:rPr>
          <w:rFonts w:ascii="bpreplayregular" w:eastAsia="Times New Roman" w:hAnsi="bpreplayregular" w:cs="Times New Roman"/>
          <w:sz w:val="29"/>
          <w:szCs w:val="29"/>
          <w:lang w:eastAsia="en-AU"/>
        </w:rPr>
        <w:t> </w:t>
      </w:r>
    </w:p>
    <w:p w:rsidR="00095885" w:rsidRPr="00095885" w:rsidRDefault="00095885" w:rsidP="00095885">
      <w:pPr>
        <w:spacing w:after="0" w:line="240" w:lineRule="atLeast"/>
        <w:outlineLvl w:val="2"/>
        <w:rPr>
          <w:rFonts w:ascii="bpreplayregular" w:eastAsia="Times New Roman" w:hAnsi="bpreplayregular" w:cs="Times New Roman"/>
          <w:sz w:val="27"/>
          <w:szCs w:val="27"/>
          <w:lang w:eastAsia="en-AU"/>
        </w:rPr>
      </w:pPr>
      <w:r w:rsidRPr="00095885">
        <w:rPr>
          <w:rFonts w:ascii="bpreplayregular" w:eastAsia="Times New Roman" w:hAnsi="bpreplayregular" w:cs="Times New Roman"/>
          <w:sz w:val="36"/>
          <w:szCs w:val="36"/>
          <w:lang w:eastAsia="en-AU"/>
        </w:rPr>
        <w:t>Step 1: Determine the 'non-negotiables'</w:t>
      </w:r>
      <w:r w:rsidRPr="00095885">
        <w:rPr>
          <w:rFonts w:ascii="bpreplayregular" w:eastAsia="Times New Roman" w:hAnsi="bpreplayregular" w:cs="Times New Roman"/>
          <w:sz w:val="27"/>
          <w:szCs w:val="27"/>
          <w:lang w:eastAsia="en-AU"/>
        </w:rPr>
        <w:t> </w:t>
      </w:r>
    </w:p>
    <w:p w:rsidR="00095885" w:rsidRPr="00095885" w:rsidRDefault="00095885" w:rsidP="00095885">
      <w:pPr>
        <w:spacing w:before="300" w:after="300" w:line="360" w:lineRule="atLeast"/>
        <w:rPr>
          <w:rFonts w:ascii="bpreplayregular" w:eastAsia="Times New Roman" w:hAnsi="bpreplayregular" w:cs="Times New Roman"/>
          <w:sz w:val="29"/>
          <w:szCs w:val="29"/>
          <w:lang w:eastAsia="en-AU"/>
        </w:rPr>
      </w:pPr>
      <w:r w:rsidRPr="00095885">
        <w:rPr>
          <w:rFonts w:ascii="bpreplayregular" w:eastAsia="Times New Roman" w:hAnsi="bpreplayregular" w:cs="Times New Roman"/>
          <w:sz w:val="28"/>
          <w:szCs w:val="28"/>
          <w:lang w:eastAsia="en-AU"/>
        </w:rPr>
        <w:t>Most people mistakenly begin making a timetable by zealously filling it with study. This is a massive mistake. By putting in the study blocks first, students overcommit to hours that are unrealistic and that can't be adhered to. This often leads to students getting stressed, overwhelmed, and ultimately giving up on the entire process of using a timetable at all.</w:t>
      </w:r>
    </w:p>
    <w:p w:rsidR="00095885" w:rsidRPr="00095885" w:rsidRDefault="00095885" w:rsidP="00095885">
      <w:pPr>
        <w:spacing w:before="300" w:after="300" w:line="360" w:lineRule="atLeast"/>
        <w:rPr>
          <w:rFonts w:ascii="bpreplayregular" w:eastAsia="Times New Roman" w:hAnsi="bpreplayregular" w:cs="Times New Roman"/>
          <w:sz w:val="29"/>
          <w:szCs w:val="29"/>
          <w:lang w:eastAsia="en-AU"/>
        </w:rPr>
      </w:pPr>
      <w:r w:rsidRPr="00095885">
        <w:rPr>
          <w:rFonts w:ascii="bpreplayregular" w:eastAsia="Times New Roman" w:hAnsi="bpreplayregular" w:cs="Times New Roman"/>
          <w:sz w:val="28"/>
          <w:szCs w:val="28"/>
          <w:lang w:eastAsia="en-AU"/>
        </w:rPr>
        <w:t>Instead, we suggest that you list all the activities that you love doing during the week and the things that you just don't want to compromise on. Then you should nominate a time that you would most likely allocate to these activities. For example, a list might look like this:</w:t>
      </w:r>
    </w:p>
    <w:p w:rsidR="00095885" w:rsidRPr="00095885" w:rsidRDefault="00095885" w:rsidP="00095885">
      <w:pPr>
        <w:spacing w:before="300" w:after="300" w:line="360" w:lineRule="atLeast"/>
        <w:rPr>
          <w:rFonts w:ascii="bpreplayregular" w:eastAsia="Times New Roman" w:hAnsi="bpreplayregular" w:cs="Times New Roman"/>
          <w:sz w:val="29"/>
          <w:szCs w:val="29"/>
          <w:lang w:eastAsia="en-AU"/>
        </w:rPr>
      </w:pPr>
      <w:r w:rsidRPr="00095885">
        <w:rPr>
          <w:rFonts w:ascii="bpreplayregular" w:eastAsia="Times New Roman" w:hAnsi="bpreplayregular" w:cs="Times New Roman"/>
          <w:sz w:val="28"/>
          <w:szCs w:val="28"/>
          <w:lang w:eastAsia="en-AU"/>
        </w:rPr>
        <w:t>Basketball: Mondays, 6pm - 7:30pm and Sundays 2pm - 4pm</w:t>
      </w:r>
    </w:p>
    <w:p w:rsidR="00095885" w:rsidRPr="00095885" w:rsidRDefault="00095885" w:rsidP="00095885">
      <w:pPr>
        <w:spacing w:before="300" w:after="300" w:line="360" w:lineRule="atLeast"/>
        <w:rPr>
          <w:rFonts w:ascii="bpreplayregular" w:eastAsia="Times New Roman" w:hAnsi="bpreplayregular" w:cs="Times New Roman"/>
          <w:sz w:val="29"/>
          <w:szCs w:val="29"/>
          <w:lang w:eastAsia="en-AU"/>
        </w:rPr>
      </w:pPr>
      <w:r w:rsidRPr="00095885">
        <w:rPr>
          <w:rFonts w:ascii="bpreplayregular" w:eastAsia="Times New Roman" w:hAnsi="bpreplayregular" w:cs="Times New Roman"/>
          <w:sz w:val="28"/>
          <w:szCs w:val="28"/>
          <w:lang w:eastAsia="en-AU"/>
        </w:rPr>
        <w:t>Xbox: Tuesdays and Thursdays, 7pm - 8pm, Weekends 3pm - 6pm</w:t>
      </w:r>
    </w:p>
    <w:p w:rsidR="00095885" w:rsidRPr="00095885" w:rsidRDefault="00095885" w:rsidP="00095885">
      <w:pPr>
        <w:spacing w:before="300" w:after="300" w:line="360" w:lineRule="atLeast"/>
        <w:rPr>
          <w:rFonts w:ascii="bpreplayregular" w:eastAsia="Times New Roman" w:hAnsi="bpreplayregular" w:cs="Times New Roman"/>
          <w:sz w:val="29"/>
          <w:szCs w:val="29"/>
          <w:lang w:eastAsia="en-AU"/>
        </w:rPr>
      </w:pPr>
      <w:r w:rsidRPr="00095885">
        <w:rPr>
          <w:rFonts w:ascii="bpreplayregular" w:eastAsia="Times New Roman" w:hAnsi="bpreplayregular" w:cs="Times New Roman"/>
          <w:sz w:val="28"/>
          <w:szCs w:val="28"/>
          <w:lang w:eastAsia="en-AU"/>
        </w:rPr>
        <w:t>Seeing friends: Weekends, 11am - 6pm </w:t>
      </w:r>
    </w:p>
    <w:p w:rsidR="00095885" w:rsidRPr="00095885" w:rsidRDefault="00095885" w:rsidP="00095885">
      <w:pPr>
        <w:spacing w:before="300" w:after="300" w:line="360" w:lineRule="atLeast"/>
        <w:rPr>
          <w:rFonts w:ascii="bpreplayregular" w:eastAsia="Times New Roman" w:hAnsi="bpreplayregular" w:cs="Times New Roman"/>
          <w:sz w:val="29"/>
          <w:szCs w:val="29"/>
          <w:lang w:eastAsia="en-AU"/>
        </w:rPr>
      </w:pPr>
      <w:r w:rsidRPr="00095885">
        <w:rPr>
          <w:rFonts w:ascii="bpreplayregular" w:eastAsia="Times New Roman" w:hAnsi="bpreplayregular" w:cs="Times New Roman"/>
          <w:sz w:val="28"/>
          <w:szCs w:val="28"/>
          <w:lang w:eastAsia="en-AU"/>
        </w:rPr>
        <w:t>Netflix: Mondays and Wednesdays, 7:30pm - 9:00pm</w:t>
      </w:r>
    </w:p>
    <w:p w:rsidR="00095885" w:rsidRPr="00095885" w:rsidRDefault="00095885" w:rsidP="00095885">
      <w:pPr>
        <w:spacing w:before="300" w:after="300" w:line="360" w:lineRule="atLeast"/>
        <w:rPr>
          <w:rFonts w:ascii="bpreplayregular" w:eastAsia="Times New Roman" w:hAnsi="bpreplayregular" w:cs="Times New Roman"/>
          <w:sz w:val="29"/>
          <w:szCs w:val="29"/>
          <w:lang w:eastAsia="en-AU"/>
        </w:rPr>
      </w:pPr>
      <w:r w:rsidRPr="00095885">
        <w:rPr>
          <w:rFonts w:ascii="bpreplayregular" w:eastAsia="Times New Roman" w:hAnsi="bpreplayregular" w:cs="Times New Roman"/>
          <w:sz w:val="28"/>
          <w:szCs w:val="28"/>
          <w:lang w:eastAsia="en-AU"/>
        </w:rPr>
        <w:t>Social media: Daily, 5pm - 6pm</w:t>
      </w:r>
    </w:p>
    <w:p w:rsidR="00095885" w:rsidRPr="00095885" w:rsidRDefault="00095885" w:rsidP="00095885">
      <w:pPr>
        <w:spacing w:before="300" w:after="300" w:line="360" w:lineRule="atLeast"/>
        <w:rPr>
          <w:rFonts w:ascii="bpreplayregular" w:eastAsia="Times New Roman" w:hAnsi="bpreplayregular" w:cs="Times New Roman"/>
          <w:sz w:val="29"/>
          <w:szCs w:val="29"/>
          <w:lang w:eastAsia="en-AU"/>
        </w:rPr>
      </w:pPr>
      <w:r w:rsidRPr="00095885">
        <w:rPr>
          <w:rFonts w:ascii="bpreplayregular" w:eastAsia="Times New Roman" w:hAnsi="bpreplayregular" w:cs="Times New Roman"/>
          <w:sz w:val="28"/>
          <w:szCs w:val="28"/>
          <w:lang w:eastAsia="en-AU"/>
        </w:rPr>
        <w:t>Work shift: Saturdays, 10am - 2pm</w:t>
      </w:r>
    </w:p>
    <w:p w:rsidR="00095885" w:rsidRPr="00095885" w:rsidRDefault="00095885" w:rsidP="00095885">
      <w:pPr>
        <w:spacing w:before="300" w:after="300" w:line="360" w:lineRule="atLeast"/>
        <w:rPr>
          <w:rFonts w:ascii="bpreplayregular" w:eastAsia="Times New Roman" w:hAnsi="bpreplayregular" w:cs="Times New Roman"/>
          <w:sz w:val="29"/>
          <w:szCs w:val="29"/>
          <w:lang w:eastAsia="en-AU"/>
        </w:rPr>
      </w:pPr>
      <w:r w:rsidRPr="00095885">
        <w:rPr>
          <w:rFonts w:ascii="bpreplayregular" w:eastAsia="Times New Roman" w:hAnsi="bpreplayregular" w:cs="Times New Roman"/>
          <w:sz w:val="28"/>
          <w:szCs w:val="28"/>
          <w:lang w:eastAsia="en-AU"/>
        </w:rPr>
        <w:t>Of course, it's difficult to know in advance each activity you will do. Nobody wants to live life on such a tight schedule, but getting a rough estimation of when you do things will be a good start. Once you have identified the key times for activities, you can move to step 2. </w:t>
      </w:r>
    </w:p>
    <w:p w:rsidR="00095885" w:rsidRPr="00095885" w:rsidRDefault="00095885" w:rsidP="00095885">
      <w:pPr>
        <w:spacing w:before="300" w:after="300" w:line="360" w:lineRule="atLeast"/>
        <w:rPr>
          <w:rFonts w:ascii="bpreplayregular" w:eastAsia="Times New Roman" w:hAnsi="bpreplayregular" w:cs="Times New Roman"/>
          <w:sz w:val="29"/>
          <w:szCs w:val="29"/>
          <w:lang w:eastAsia="en-AU"/>
        </w:rPr>
      </w:pPr>
      <w:r w:rsidRPr="00095885">
        <w:rPr>
          <w:rFonts w:ascii="bpreplayregular" w:eastAsia="Times New Roman" w:hAnsi="bpreplayregular" w:cs="Times New Roman"/>
          <w:sz w:val="28"/>
          <w:szCs w:val="28"/>
          <w:lang w:eastAsia="en-AU"/>
        </w:rPr>
        <w:lastRenderedPageBreak/>
        <w:t> </w:t>
      </w:r>
    </w:p>
    <w:p w:rsidR="00095885" w:rsidRPr="00095885" w:rsidRDefault="00095885" w:rsidP="00095885">
      <w:pPr>
        <w:spacing w:after="0" w:line="240" w:lineRule="atLeast"/>
        <w:outlineLvl w:val="2"/>
        <w:rPr>
          <w:rFonts w:ascii="bpreplayregular" w:eastAsia="Times New Roman" w:hAnsi="bpreplayregular" w:cs="Times New Roman"/>
          <w:sz w:val="27"/>
          <w:szCs w:val="27"/>
          <w:lang w:eastAsia="en-AU"/>
        </w:rPr>
      </w:pPr>
      <w:r w:rsidRPr="00095885">
        <w:rPr>
          <w:rFonts w:ascii="bpreplayregular" w:eastAsia="Times New Roman" w:hAnsi="bpreplayregular" w:cs="Times New Roman"/>
          <w:sz w:val="36"/>
          <w:szCs w:val="36"/>
          <w:lang w:eastAsia="en-AU"/>
        </w:rPr>
        <w:t>Step 2: Put in the fun stuff first</w:t>
      </w:r>
    </w:p>
    <w:p w:rsidR="00095885" w:rsidRPr="00095885" w:rsidRDefault="00095885" w:rsidP="00095885">
      <w:pPr>
        <w:spacing w:after="0" w:line="240" w:lineRule="atLeast"/>
        <w:outlineLvl w:val="2"/>
        <w:rPr>
          <w:rFonts w:ascii="bpreplayregular" w:eastAsia="Times New Roman" w:hAnsi="bpreplayregular" w:cs="Times New Roman"/>
          <w:sz w:val="27"/>
          <w:szCs w:val="27"/>
          <w:lang w:eastAsia="en-AU"/>
        </w:rPr>
      </w:pPr>
      <w:r w:rsidRPr="00095885">
        <w:rPr>
          <w:rFonts w:ascii="bpreplayregular" w:eastAsia="Times New Roman" w:hAnsi="bpreplayregular" w:cs="Times New Roman"/>
          <w:sz w:val="28"/>
          <w:szCs w:val="28"/>
          <w:lang w:eastAsia="en-AU"/>
        </w:rPr>
        <w:t> </w:t>
      </w:r>
    </w:p>
    <w:p w:rsidR="00095885" w:rsidRPr="00095885" w:rsidRDefault="00095885" w:rsidP="00095885">
      <w:pPr>
        <w:spacing w:after="0" w:line="360" w:lineRule="atLeast"/>
        <w:rPr>
          <w:rFonts w:ascii="bpreplayregular" w:eastAsia="Times New Roman" w:hAnsi="bpreplayregular" w:cs="Times New Roman"/>
          <w:sz w:val="29"/>
          <w:szCs w:val="29"/>
          <w:lang w:eastAsia="en-AU"/>
        </w:rPr>
      </w:pPr>
      <w:r w:rsidRPr="00095885">
        <w:rPr>
          <w:rFonts w:ascii="bpreplayregular" w:eastAsia="Times New Roman" w:hAnsi="bpreplayregular" w:cs="Times New Roman"/>
          <w:noProof/>
          <w:sz w:val="28"/>
          <w:szCs w:val="28"/>
          <w:lang w:eastAsia="en-AU"/>
        </w:rPr>
        <w:drawing>
          <wp:inline distT="0" distB="0" distL="0" distR="0" wp14:anchorId="7DEFDEDA" wp14:editId="3A726676">
            <wp:extent cx="4089400" cy="2830830"/>
            <wp:effectExtent l="0" t="0" r="6350" b="7620"/>
            <wp:docPr id="2" name="Picture 2" descr="http://au.elevateeducation.com/cms_uploads/images/247_au_study-timetable.png">
              <a:hlinkClick xmlns:a="http://schemas.openxmlformats.org/drawingml/2006/main" r:id="rId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au.elevateeducation.com/cms_uploads/images/247_au_study-timetable.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89400" cy="2830830"/>
                    </a:xfrm>
                    <a:prstGeom prst="rect">
                      <a:avLst/>
                    </a:prstGeom>
                    <a:noFill/>
                    <a:ln>
                      <a:noFill/>
                    </a:ln>
                  </pic:spPr>
                </pic:pic>
              </a:graphicData>
            </a:graphic>
          </wp:inline>
        </w:drawing>
      </w:r>
    </w:p>
    <w:p w:rsidR="00095885" w:rsidRPr="00095885" w:rsidRDefault="00095885" w:rsidP="00095885">
      <w:pPr>
        <w:spacing w:before="300" w:after="300" w:line="360" w:lineRule="atLeast"/>
        <w:rPr>
          <w:rFonts w:ascii="bpreplayregular" w:eastAsia="Times New Roman" w:hAnsi="bpreplayregular" w:cs="Times New Roman"/>
          <w:sz w:val="29"/>
          <w:szCs w:val="29"/>
          <w:lang w:eastAsia="en-AU"/>
        </w:rPr>
      </w:pPr>
      <w:r w:rsidRPr="00095885">
        <w:rPr>
          <w:rFonts w:ascii="bpreplayregular" w:eastAsia="Times New Roman" w:hAnsi="bpreplayregular" w:cs="Times New Roman"/>
          <w:sz w:val="28"/>
          <w:szCs w:val="28"/>
          <w:lang w:eastAsia="en-AU"/>
        </w:rPr>
        <w:t>Once you have identified all the leisure and extra-curricular activities, the next step is to put those activities into the study timetable (click on the timetable above to access a digital version).</w:t>
      </w:r>
    </w:p>
    <w:p w:rsidR="00095885" w:rsidRPr="00095885" w:rsidRDefault="00095885" w:rsidP="00095885">
      <w:pPr>
        <w:spacing w:before="300" w:after="300" w:line="360" w:lineRule="atLeast"/>
        <w:rPr>
          <w:rFonts w:ascii="bpreplayregular" w:eastAsia="Times New Roman" w:hAnsi="bpreplayregular" w:cs="Times New Roman"/>
          <w:sz w:val="29"/>
          <w:szCs w:val="29"/>
          <w:lang w:eastAsia="en-AU"/>
        </w:rPr>
      </w:pPr>
      <w:r w:rsidRPr="00095885">
        <w:rPr>
          <w:rFonts w:ascii="bpreplayregular" w:eastAsia="Times New Roman" w:hAnsi="bpreplayregular" w:cs="Times New Roman"/>
          <w:sz w:val="28"/>
          <w:szCs w:val="28"/>
          <w:lang w:eastAsia="en-AU"/>
        </w:rPr>
        <w:t> </w:t>
      </w:r>
    </w:p>
    <w:p w:rsidR="00095885" w:rsidRPr="00095885" w:rsidRDefault="00095885" w:rsidP="00095885">
      <w:pPr>
        <w:spacing w:after="0" w:line="240" w:lineRule="atLeast"/>
        <w:outlineLvl w:val="2"/>
        <w:rPr>
          <w:rFonts w:ascii="bpreplayregular" w:eastAsia="Times New Roman" w:hAnsi="bpreplayregular" w:cs="Times New Roman"/>
          <w:sz w:val="27"/>
          <w:szCs w:val="27"/>
          <w:lang w:eastAsia="en-AU"/>
        </w:rPr>
      </w:pPr>
      <w:r w:rsidRPr="00095885">
        <w:rPr>
          <w:rFonts w:ascii="bpreplayregular" w:eastAsia="Times New Roman" w:hAnsi="bpreplayregular" w:cs="Times New Roman"/>
          <w:sz w:val="36"/>
          <w:szCs w:val="36"/>
          <w:lang w:eastAsia="en-AU"/>
        </w:rPr>
        <w:t>Step 3: Put study in the gaps</w:t>
      </w:r>
    </w:p>
    <w:p w:rsidR="00095885" w:rsidRPr="00095885" w:rsidRDefault="00095885" w:rsidP="00095885">
      <w:pPr>
        <w:spacing w:after="0" w:line="240" w:lineRule="atLeast"/>
        <w:outlineLvl w:val="2"/>
        <w:rPr>
          <w:rFonts w:ascii="bpreplayregular" w:eastAsia="Times New Roman" w:hAnsi="bpreplayregular" w:cs="Times New Roman"/>
          <w:sz w:val="27"/>
          <w:szCs w:val="27"/>
          <w:lang w:eastAsia="en-AU"/>
        </w:rPr>
      </w:pPr>
      <w:r w:rsidRPr="00095885">
        <w:rPr>
          <w:rFonts w:ascii="bpreplayregular" w:eastAsia="Times New Roman" w:hAnsi="bpreplayregular" w:cs="Times New Roman"/>
          <w:sz w:val="28"/>
          <w:szCs w:val="28"/>
          <w:lang w:eastAsia="en-AU"/>
        </w:rPr>
        <w:t> </w:t>
      </w:r>
    </w:p>
    <w:p w:rsidR="00095885" w:rsidRPr="00095885" w:rsidRDefault="00095885" w:rsidP="00095885">
      <w:pPr>
        <w:spacing w:before="300" w:after="300" w:line="360" w:lineRule="atLeast"/>
        <w:rPr>
          <w:rFonts w:ascii="bpreplayregular" w:eastAsia="Times New Roman" w:hAnsi="bpreplayregular" w:cs="Times New Roman"/>
          <w:sz w:val="29"/>
          <w:szCs w:val="29"/>
          <w:lang w:eastAsia="en-AU"/>
        </w:rPr>
      </w:pPr>
      <w:r w:rsidRPr="00095885">
        <w:rPr>
          <w:rFonts w:ascii="bpreplayregular" w:eastAsia="Times New Roman" w:hAnsi="bpreplayregular" w:cs="Times New Roman"/>
          <w:sz w:val="28"/>
          <w:szCs w:val="28"/>
          <w:lang w:eastAsia="en-AU"/>
        </w:rPr>
        <w:t>Once you have put in all your activities, you will notice that the study timetable has many blank spaces or gaps left in it. These gaps are the times that you can study in. Rather than putting in specific tasks here, you should just nominate these time blocks for studying. If you don't have any blank spaces left over, perhaps it's worth thinking about what activities you can remove. </w:t>
      </w:r>
    </w:p>
    <w:p w:rsidR="00095885" w:rsidRPr="00095885" w:rsidRDefault="00095885" w:rsidP="00095885">
      <w:pPr>
        <w:spacing w:before="300" w:after="300" w:line="360" w:lineRule="atLeast"/>
        <w:rPr>
          <w:rFonts w:ascii="bpreplayregular" w:eastAsia="Times New Roman" w:hAnsi="bpreplayregular" w:cs="Times New Roman"/>
          <w:sz w:val="29"/>
          <w:szCs w:val="29"/>
          <w:lang w:eastAsia="en-AU"/>
        </w:rPr>
      </w:pPr>
      <w:r w:rsidRPr="00095885">
        <w:rPr>
          <w:rFonts w:ascii="bpreplayregular" w:eastAsia="Times New Roman" w:hAnsi="bpreplayregular" w:cs="Times New Roman"/>
          <w:sz w:val="28"/>
          <w:szCs w:val="28"/>
          <w:lang w:eastAsia="en-AU"/>
        </w:rPr>
        <w:t>By reversing the process of organising a study timetable (fun stuff first, study second), we reverse the perception of a study-timetable. It is no longer a </w:t>
      </w:r>
      <w:r w:rsidRPr="00095885">
        <w:rPr>
          <w:rFonts w:ascii="bpreplayregular" w:eastAsia="Times New Roman" w:hAnsi="bpreplayregular" w:cs="Times New Roman"/>
          <w:i/>
          <w:iCs/>
          <w:sz w:val="28"/>
          <w:szCs w:val="28"/>
          <w:lang w:eastAsia="en-AU"/>
        </w:rPr>
        <w:t>study</w:t>
      </w:r>
      <w:r w:rsidRPr="00095885">
        <w:rPr>
          <w:rFonts w:ascii="bpreplayregular" w:eastAsia="Times New Roman" w:hAnsi="bpreplayregular" w:cs="Times New Roman"/>
          <w:sz w:val="28"/>
          <w:szCs w:val="28"/>
          <w:lang w:eastAsia="en-AU"/>
        </w:rPr>
        <w:t>-timetable that life has to fit around, it is a </w:t>
      </w:r>
      <w:r w:rsidRPr="00095885">
        <w:rPr>
          <w:rFonts w:ascii="bpreplayregular" w:eastAsia="Times New Roman" w:hAnsi="bpreplayregular" w:cs="Times New Roman"/>
          <w:i/>
          <w:iCs/>
          <w:sz w:val="28"/>
          <w:szCs w:val="28"/>
          <w:lang w:eastAsia="en-AU"/>
        </w:rPr>
        <w:t>life</w:t>
      </w:r>
      <w:r w:rsidRPr="00095885">
        <w:rPr>
          <w:rFonts w:ascii="bpreplayregular" w:eastAsia="Times New Roman" w:hAnsi="bpreplayregular" w:cs="Times New Roman"/>
          <w:sz w:val="28"/>
          <w:szCs w:val="28"/>
          <w:lang w:eastAsia="en-AU"/>
        </w:rPr>
        <w:t>-timetable that study fits around. This means that you're prioritising the things you love, while still leaving plenty of time to study. In turn, this means you're willing to study in those periods because you know that you are not sacrificing the things that you want to do. </w:t>
      </w:r>
    </w:p>
    <w:p w:rsidR="00095885" w:rsidRPr="00095885" w:rsidRDefault="00095885" w:rsidP="00095885">
      <w:pPr>
        <w:spacing w:before="300" w:after="300" w:line="360" w:lineRule="atLeast"/>
        <w:rPr>
          <w:rFonts w:ascii="bpreplayregular" w:eastAsia="Times New Roman" w:hAnsi="bpreplayregular" w:cs="Times New Roman"/>
          <w:sz w:val="29"/>
          <w:szCs w:val="29"/>
          <w:lang w:eastAsia="en-AU"/>
        </w:rPr>
      </w:pPr>
      <w:r w:rsidRPr="00095885">
        <w:rPr>
          <w:rFonts w:ascii="bpreplayregular" w:eastAsia="Times New Roman" w:hAnsi="bpreplayregular" w:cs="Times New Roman"/>
          <w:sz w:val="29"/>
          <w:szCs w:val="29"/>
          <w:lang w:eastAsia="en-AU"/>
        </w:rPr>
        <w:t> </w:t>
      </w:r>
    </w:p>
    <w:p w:rsidR="00095885" w:rsidRPr="00095885" w:rsidRDefault="00095885" w:rsidP="00095885">
      <w:pPr>
        <w:spacing w:after="0" w:line="240" w:lineRule="atLeast"/>
        <w:outlineLvl w:val="2"/>
        <w:rPr>
          <w:rFonts w:ascii="bpreplayregular" w:eastAsia="Times New Roman" w:hAnsi="bpreplayregular" w:cs="Times New Roman"/>
          <w:sz w:val="27"/>
          <w:szCs w:val="27"/>
          <w:lang w:eastAsia="en-AU"/>
        </w:rPr>
      </w:pPr>
      <w:r w:rsidRPr="00095885">
        <w:rPr>
          <w:rFonts w:ascii="bpreplayregular" w:eastAsia="Times New Roman" w:hAnsi="bpreplayregular" w:cs="Times New Roman"/>
          <w:sz w:val="36"/>
          <w:szCs w:val="36"/>
          <w:lang w:eastAsia="en-AU"/>
        </w:rPr>
        <w:t>Extra tip: Sticking to your plan</w:t>
      </w:r>
    </w:p>
    <w:p w:rsidR="00095885" w:rsidRPr="00095885" w:rsidRDefault="00095885" w:rsidP="00095885">
      <w:pPr>
        <w:spacing w:before="300" w:after="300" w:line="360" w:lineRule="atLeast"/>
        <w:rPr>
          <w:rFonts w:ascii="bpreplayregular" w:eastAsia="Times New Roman" w:hAnsi="bpreplayregular" w:cs="Times New Roman"/>
          <w:sz w:val="29"/>
          <w:szCs w:val="29"/>
          <w:lang w:eastAsia="en-AU"/>
        </w:rPr>
      </w:pPr>
      <w:r w:rsidRPr="00095885">
        <w:rPr>
          <w:rFonts w:ascii="bpreplayregular" w:eastAsia="Times New Roman" w:hAnsi="bpreplayregular" w:cs="Times New Roman"/>
          <w:sz w:val="28"/>
          <w:szCs w:val="28"/>
          <w:lang w:eastAsia="en-AU"/>
        </w:rPr>
        <w:lastRenderedPageBreak/>
        <w:t>Also, it's important to keep in mind that this study timetable should be used as a guide, not as a rule book. The aim is not to stick to it 100% and live life by such regimented time-slots. If you can stick to the timetable 60% of the time, that should be considered a 'win'. Sometimes you will get to a study timeslot and you will just feel like relaxing - that's fine! Equally, you may get 30 minutes into an X-box game or find that you've had enough snapchat for the day and decide it's time to hit the books. Either way, plan in advance and stay flexible too! Good luck!</w:t>
      </w:r>
    </w:p>
    <w:p w:rsidR="00095885" w:rsidRPr="00095885" w:rsidRDefault="00095885" w:rsidP="00095885">
      <w:pPr>
        <w:spacing w:before="300" w:after="300" w:line="360" w:lineRule="atLeast"/>
        <w:rPr>
          <w:rFonts w:ascii="bpreplayregular" w:eastAsia="Times New Roman" w:hAnsi="bpreplayregular" w:cs="Times New Roman"/>
          <w:sz w:val="29"/>
          <w:szCs w:val="29"/>
          <w:lang w:eastAsia="en-AU"/>
        </w:rPr>
      </w:pPr>
      <w:r w:rsidRPr="00095885">
        <w:rPr>
          <w:rFonts w:ascii="bpreplayregular" w:eastAsia="Times New Roman" w:hAnsi="bpreplayregular" w:cs="Times New Roman"/>
          <w:sz w:val="29"/>
          <w:szCs w:val="29"/>
          <w:lang w:eastAsia="en-AU"/>
        </w:rPr>
        <w:t> </w:t>
      </w:r>
    </w:p>
    <w:p w:rsidR="00095885" w:rsidRPr="00095885" w:rsidRDefault="00095885" w:rsidP="00095885">
      <w:pPr>
        <w:spacing w:after="0" w:line="240" w:lineRule="atLeast"/>
        <w:outlineLvl w:val="2"/>
        <w:rPr>
          <w:rFonts w:ascii="bpreplayregular" w:eastAsia="Times New Roman" w:hAnsi="bpreplayregular" w:cs="Times New Roman"/>
          <w:sz w:val="27"/>
          <w:szCs w:val="27"/>
          <w:lang w:eastAsia="en-AU"/>
        </w:rPr>
      </w:pPr>
      <w:r w:rsidRPr="00095885">
        <w:rPr>
          <w:rFonts w:ascii="bpreplayregular" w:eastAsia="Times New Roman" w:hAnsi="bpreplayregular" w:cs="Times New Roman"/>
          <w:sz w:val="36"/>
          <w:szCs w:val="36"/>
          <w:lang w:eastAsia="en-AU"/>
        </w:rPr>
        <w:t>Extra tip: Dealing with parents</w:t>
      </w:r>
    </w:p>
    <w:p w:rsidR="00095885" w:rsidRPr="00095885" w:rsidRDefault="00095885" w:rsidP="00095885">
      <w:pPr>
        <w:spacing w:before="300" w:after="300" w:line="360" w:lineRule="atLeast"/>
        <w:rPr>
          <w:rFonts w:ascii="bpreplayregular" w:eastAsia="Times New Roman" w:hAnsi="bpreplayregular" w:cs="Times New Roman"/>
          <w:sz w:val="29"/>
          <w:szCs w:val="29"/>
          <w:lang w:eastAsia="en-AU"/>
        </w:rPr>
      </w:pPr>
      <w:r w:rsidRPr="00095885">
        <w:rPr>
          <w:rFonts w:ascii="bpreplayregular" w:eastAsia="Times New Roman" w:hAnsi="bpreplayregular" w:cs="Times New Roman"/>
          <w:sz w:val="28"/>
          <w:szCs w:val="28"/>
          <w:lang w:eastAsia="en-AU"/>
        </w:rPr>
        <w:t>It can be pretty frustrating to hear your parents say, "are you doing enough study?" A great way to get around this is to print/email your study timetable, give your parents a copy and say "this is my plan. I will try my best to stick to it. I still need my week to be flexible, but here's a snapshot of the times I plan to be studying in." Alternatively, you can even sit down and make the timetable together.  This will help your parents see that you're being responsible and it will also keep you accountable because they now have a copy too. </w:t>
      </w:r>
    </w:p>
    <w:p w:rsidR="00095885" w:rsidRPr="00095885" w:rsidRDefault="00095885" w:rsidP="00095885">
      <w:pPr>
        <w:spacing w:before="300" w:after="300" w:line="360" w:lineRule="atLeast"/>
        <w:rPr>
          <w:rFonts w:ascii="bpreplayregular" w:eastAsia="Times New Roman" w:hAnsi="bpreplayregular" w:cs="Times New Roman"/>
          <w:sz w:val="29"/>
          <w:szCs w:val="29"/>
          <w:lang w:eastAsia="en-AU"/>
        </w:rPr>
      </w:pPr>
      <w:r w:rsidRPr="00095885">
        <w:rPr>
          <w:rFonts w:ascii="bpreplayregular" w:eastAsia="Times New Roman" w:hAnsi="bpreplayregular" w:cs="Times New Roman"/>
          <w:sz w:val="29"/>
          <w:szCs w:val="29"/>
          <w:lang w:eastAsia="en-AU"/>
        </w:rPr>
        <w:t> </w:t>
      </w:r>
    </w:p>
    <w:p w:rsidR="00DB0B16" w:rsidRDefault="00095885"/>
    <w:p w:rsidR="00095885" w:rsidRDefault="00095885"/>
    <w:p w:rsidR="00095885" w:rsidRDefault="00095885"/>
    <w:p w:rsidR="00095885" w:rsidRDefault="00095885">
      <w:hyperlink r:id="rId6" w:history="1">
        <w:r w:rsidRPr="00592BC8">
          <w:rPr>
            <w:rStyle w:val="Hyperlink"/>
          </w:rPr>
          <w:t>https://austudent.elevateeducation.com/media/books-planner/study-timetable</w:t>
        </w:r>
      </w:hyperlink>
      <w:r>
        <w:t xml:space="preserve"> </w:t>
      </w:r>
    </w:p>
    <w:sectPr w:rsidR="00095885" w:rsidSect="0009588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preplayregular">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5885"/>
    <w:rsid w:val="00095885"/>
    <w:rsid w:val="000D1A09"/>
    <w:rsid w:val="001075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AAE97"/>
  <w15:chartTrackingRefBased/>
  <w15:docId w15:val="{C38B098C-8FEF-410A-AE80-84098C351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9588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3207732">
      <w:bodyDiv w:val="1"/>
      <w:marLeft w:val="0"/>
      <w:marRight w:val="0"/>
      <w:marTop w:val="0"/>
      <w:marBottom w:val="0"/>
      <w:divBdr>
        <w:top w:val="none" w:sz="0" w:space="0" w:color="auto"/>
        <w:left w:val="none" w:sz="0" w:space="0" w:color="auto"/>
        <w:bottom w:val="none" w:sz="0" w:space="0" w:color="auto"/>
        <w:right w:val="none" w:sz="0" w:space="0" w:color="auto"/>
      </w:divBdr>
      <w:divsChild>
        <w:div w:id="18239500">
          <w:marLeft w:val="0"/>
          <w:marRight w:val="0"/>
          <w:marTop w:val="0"/>
          <w:marBottom w:val="0"/>
          <w:divBdr>
            <w:top w:val="none" w:sz="0" w:space="0" w:color="auto"/>
            <w:left w:val="none" w:sz="0" w:space="0" w:color="auto"/>
            <w:bottom w:val="none" w:sz="0" w:space="0" w:color="auto"/>
            <w:right w:val="none" w:sz="0" w:space="0" w:color="auto"/>
          </w:divBdr>
          <w:divsChild>
            <w:div w:id="193593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ustudent.elevateeducation.com/media/books-planner/study-timetable" TargetMode="External"/><Relationship Id="rId5" Type="http://schemas.openxmlformats.org/officeDocument/2006/relationships/image" Target="media/image1.png"/><Relationship Id="rId4" Type="http://schemas.openxmlformats.org/officeDocument/2006/relationships/hyperlink" Target="https://austudent.elevateeducation.com/cms_uploads/docs/uk/study-timetabl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EDADFBCA</Template>
  <TotalTime>2</TotalTime>
  <Pages>3</Pages>
  <Words>634</Words>
  <Characters>3619</Characters>
  <Application>Microsoft Office Word</Application>
  <DocSecurity>0</DocSecurity>
  <Lines>30</Lines>
  <Paragraphs>8</Paragraphs>
  <ScaleCrop>false</ScaleCrop>
  <Company>Department of Education Western Australia</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1</cp:revision>
  <dcterms:created xsi:type="dcterms:W3CDTF">2018-11-28T05:25:00Z</dcterms:created>
  <dcterms:modified xsi:type="dcterms:W3CDTF">2018-11-28T05:27:00Z</dcterms:modified>
</cp:coreProperties>
</file>