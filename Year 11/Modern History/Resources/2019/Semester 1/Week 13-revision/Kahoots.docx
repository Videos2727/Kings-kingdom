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C55308">
      <w:proofErr w:type="spellStart"/>
      <w:r>
        <w:t>Kahoots</w:t>
      </w:r>
      <w:proofErr w:type="spellEnd"/>
    </w:p>
    <w:p w:rsidR="00C55308" w:rsidRDefault="00C55308"/>
    <w:p w:rsidR="00C55308" w:rsidRDefault="00C55308">
      <w:r>
        <w:t xml:space="preserve">Gilded Age: </w:t>
      </w:r>
      <w:hyperlink r:id="rId4" w:history="1">
        <w:r>
          <w:rPr>
            <w:rStyle w:val="Hyperlink"/>
          </w:rPr>
          <w:t>https://create.kahoot.it/details/gilded-age/ec854b9d-3ccd-4f12-a4b1-d9838a434634</w:t>
        </w:r>
      </w:hyperlink>
    </w:p>
    <w:p w:rsidR="00C55308" w:rsidRDefault="00C55308">
      <w:r>
        <w:t xml:space="preserve">Progressive era: </w:t>
      </w:r>
      <w:hyperlink r:id="rId5" w:history="1">
        <w:r>
          <w:rPr>
            <w:rStyle w:val="Hyperlink"/>
          </w:rPr>
          <w:t>https://create.kahoot.it/details/progessive-era/9a536fc5-9939-473b-92b0-6aaf8aacfa6e</w:t>
        </w:r>
      </w:hyperlink>
    </w:p>
    <w:p w:rsidR="00C55308" w:rsidRDefault="00C55308">
      <w:r>
        <w:t xml:space="preserve">League of nations: </w:t>
      </w:r>
      <w:hyperlink r:id="rId6" w:history="1">
        <w:r>
          <w:rPr>
            <w:rStyle w:val="Hyperlink"/>
          </w:rPr>
          <w:t>https://create.kahoot.it/details/the-league-of-nations/c0f90624-52ef-4e83-bf7d-94b37de4d4ac</w:t>
        </w:r>
      </w:hyperlink>
      <w:r>
        <w:t xml:space="preserve"> </w:t>
      </w:r>
    </w:p>
    <w:p w:rsidR="00C55308" w:rsidRDefault="00C55308">
      <w:r>
        <w:t xml:space="preserve">Roaring twenties: </w:t>
      </w:r>
      <w:hyperlink r:id="rId7" w:history="1">
        <w:r>
          <w:rPr>
            <w:rStyle w:val="Hyperlink"/>
          </w:rPr>
          <w:t>https://create.kahoot.it/details/united-states-history-the-roaring-twenties/b372eab4-d07f-4511-90db-ec6d20b874a1</w:t>
        </w:r>
      </w:hyperlink>
      <w:bookmarkStart w:id="0" w:name="_GoBack"/>
      <w:bookmarkEnd w:id="0"/>
    </w:p>
    <w:p w:rsidR="00C55308" w:rsidRDefault="00C55308">
      <w:r w:rsidRPr="00C55308">
        <w:t>Great Depression and the New Deal Programs</w:t>
      </w:r>
      <w:r>
        <w:t xml:space="preserve">: </w:t>
      </w:r>
      <w:hyperlink r:id="rId8" w:history="1">
        <w:r>
          <w:rPr>
            <w:rStyle w:val="Hyperlink"/>
          </w:rPr>
          <w:t>https://create.kahoot.it/details/great-depression-and-the-new-deal-programs/959bd0de-3b3c-4e5e-a062-a3badd118564</w:t>
        </w:r>
      </w:hyperlink>
      <w:r>
        <w:t xml:space="preserve"> </w:t>
      </w:r>
    </w:p>
    <w:p w:rsidR="00C55308" w:rsidRDefault="00C55308"/>
    <w:p w:rsidR="00C55308" w:rsidRDefault="00C55308"/>
    <w:p w:rsidR="00C55308" w:rsidRDefault="00C55308"/>
    <w:sectPr w:rsidR="00C55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308"/>
    <w:rsid w:val="000D1A09"/>
    <w:rsid w:val="0010759B"/>
    <w:rsid w:val="00C55308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BE14D"/>
  <w15:chartTrackingRefBased/>
  <w15:docId w15:val="{DC4D24B4-803B-4FE4-990A-B88D1CA71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553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e.kahoot.it/details/great-depression-and-the-new-deal-programs/959bd0de-3b3c-4e5e-a062-a3badd11856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reate.kahoot.it/details/united-states-history-the-roaring-twenties/b372eab4-d07f-4511-90db-ec6d20b874a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e.kahoot.it/details/the-league-of-nations/c0f90624-52ef-4e83-bf7d-94b37de4d4ac" TargetMode="External"/><Relationship Id="rId5" Type="http://schemas.openxmlformats.org/officeDocument/2006/relationships/hyperlink" Target="https://create.kahoot.it/details/progessive-era/9a536fc5-9939-473b-92b0-6aaf8aacfa6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reate.kahoot.it/details/gilded-age/ec854b9d-3ccd-4f12-a4b1-d9838a43463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C3A21002</Template>
  <TotalTime>4</TotalTime>
  <Pages>1</Pages>
  <Words>174</Words>
  <Characters>998</Characters>
  <Application>Microsoft Office Word</Application>
  <DocSecurity>0</DocSecurity>
  <Lines>8</Lines>
  <Paragraphs>2</Paragraphs>
  <ScaleCrop>false</ScaleCrop>
  <Company>Department of Education Western Australia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2019-05-23T05:25:00Z</dcterms:created>
  <dcterms:modified xsi:type="dcterms:W3CDTF">2019-05-23T05:29:00Z</dcterms:modified>
</cp:coreProperties>
</file>