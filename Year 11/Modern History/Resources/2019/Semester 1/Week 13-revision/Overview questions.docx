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A14E3B">
      <w:pPr>
        <w:rPr>
          <w:sz w:val="24"/>
          <w:szCs w:val="24"/>
        </w:rPr>
      </w:pPr>
      <w:r>
        <w:rPr>
          <w:sz w:val="24"/>
          <w:szCs w:val="24"/>
        </w:rPr>
        <w:t>Overview questions</w:t>
      </w:r>
    </w:p>
    <w:p w:rsidR="00A14E3B" w:rsidRDefault="00A14E3B">
      <w:pPr>
        <w:rPr>
          <w:sz w:val="24"/>
          <w:szCs w:val="24"/>
        </w:rPr>
      </w:pPr>
      <w:r>
        <w:rPr>
          <w:sz w:val="24"/>
          <w:szCs w:val="24"/>
        </w:rPr>
        <w:t>Respond to these questions in 2-3 sentences. You may use your textbook to help you.</w:t>
      </w:r>
    </w:p>
    <w:p w:rsidR="00A14E3B" w:rsidRDefault="00A14E3B">
      <w:pPr>
        <w:rPr>
          <w:sz w:val="24"/>
          <w:szCs w:val="24"/>
        </w:rPr>
      </w:pPr>
    </w:p>
    <w:p w:rsidR="00A14E3B" w:rsidRDefault="00A14E3B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circumstances and resources made the United States one of the world’s largest and richest economies by the 1890s?</w:t>
      </w:r>
    </w:p>
    <w:p w:rsidR="00386FD1" w:rsidRDefault="00386FD1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was America’s involvement in the creation of the League of Nations and what was its impact in America?</w:t>
      </w:r>
    </w:p>
    <w:p w:rsidR="00A14E3B" w:rsidRDefault="00A14E3B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role did migration play in the growth of the United States economy?</w:t>
      </w:r>
    </w:p>
    <w:p w:rsidR="00A14E3B" w:rsidRDefault="00A14E3B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did the Frist World War consolidate America’s position as a global power?</w:t>
      </w:r>
    </w:p>
    <w:p w:rsidR="00A14E3B" w:rsidRDefault="00A14E3B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what extent were American lives transformed during the 1920s?</w:t>
      </w:r>
    </w:p>
    <w:p w:rsidR="00A14E3B" w:rsidRDefault="00A14E3B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was the United States modern during the 1920s?</w:t>
      </w:r>
    </w:p>
    <w:p w:rsidR="00A14E3B" w:rsidRDefault="00A14E3B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Why was 1919-1920 a period of social and political unrest in America?</w:t>
      </w:r>
    </w:p>
    <w:p w:rsidR="00A14E3B" w:rsidRDefault="00A14E3B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does the Scopes Trial suggest about attitudes toward religion in the United States during the 1920s?</w:t>
      </w:r>
    </w:p>
    <w:p w:rsidR="00A14E3B" w:rsidRDefault="00A14E3B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groups in American society did not benefit from the economic boom of the 1920s and why?</w:t>
      </w:r>
    </w:p>
    <w:p w:rsidR="00A14E3B" w:rsidRDefault="00A14E3B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impact did the Great Depression have on living standards in the United States?</w:t>
      </w:r>
    </w:p>
    <w:p w:rsidR="00A14E3B" w:rsidRDefault="00A14E3B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Did the experience of the Depression differ for black and white Americans?</w:t>
      </w:r>
    </w:p>
    <w:p w:rsidR="00A14E3B" w:rsidRDefault="00A14E3B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important a role did American science, industry and innovation play in achieving an Allied victory in WW2?</w:t>
      </w:r>
    </w:p>
    <w:p w:rsidR="00A14E3B" w:rsidRDefault="00A14E3B" w:rsidP="00A14E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Why did the United State emerge as the dominant world power at the end of WW2?</w:t>
      </w:r>
    </w:p>
    <w:p w:rsidR="00697BE2" w:rsidRDefault="00697BE2" w:rsidP="00697BE2">
      <w:pPr>
        <w:rPr>
          <w:sz w:val="24"/>
          <w:szCs w:val="24"/>
        </w:rPr>
      </w:pPr>
    </w:p>
    <w:p w:rsidR="00697BE2" w:rsidRDefault="00697BE2" w:rsidP="00697BE2">
      <w:pPr>
        <w:rPr>
          <w:sz w:val="24"/>
          <w:szCs w:val="24"/>
        </w:rPr>
      </w:pPr>
      <w:r>
        <w:rPr>
          <w:sz w:val="24"/>
          <w:szCs w:val="24"/>
        </w:rPr>
        <w:t>Overview questions</w:t>
      </w:r>
    </w:p>
    <w:p w:rsidR="00697BE2" w:rsidRDefault="00697BE2" w:rsidP="00697BE2">
      <w:pPr>
        <w:rPr>
          <w:sz w:val="24"/>
          <w:szCs w:val="24"/>
        </w:rPr>
      </w:pPr>
      <w:r>
        <w:rPr>
          <w:sz w:val="24"/>
          <w:szCs w:val="24"/>
        </w:rPr>
        <w:t>Respond to these questions in 2-3 sentences. You may use your textbook to help you.</w:t>
      </w:r>
    </w:p>
    <w:p w:rsidR="00697BE2" w:rsidRDefault="00697BE2" w:rsidP="00697BE2">
      <w:pPr>
        <w:rPr>
          <w:sz w:val="24"/>
          <w:szCs w:val="24"/>
        </w:rPr>
      </w:pPr>
    </w:p>
    <w:p w:rsidR="00697BE2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circumstances and resources made the United States one of the world’s largest and richest economies by the 1890s?</w:t>
      </w:r>
    </w:p>
    <w:p w:rsidR="00697BE2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was America’s involvement in the creation of the League of Nations and what was its impact in America?</w:t>
      </w:r>
    </w:p>
    <w:p w:rsidR="00697BE2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role did migration play in the growth of the United States economy?</w:t>
      </w:r>
    </w:p>
    <w:p w:rsidR="00697BE2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How did the Frist World War consolidate America’s position as a global power?</w:t>
      </w:r>
    </w:p>
    <w:p w:rsidR="00697BE2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 what extent were American lives transformed during the 1920s?</w:t>
      </w:r>
    </w:p>
    <w:p w:rsidR="00697BE2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How was the United States modern during the 1920s?</w:t>
      </w:r>
    </w:p>
    <w:p w:rsidR="00697BE2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Why was 1919-1920 a period of social and political unrest in America?</w:t>
      </w:r>
    </w:p>
    <w:p w:rsidR="00697BE2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does the Scopes Trial suggest about attitudes toward religion in the United States during the 1920s?</w:t>
      </w:r>
    </w:p>
    <w:p w:rsidR="00697BE2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Which groups in American society did not benefit from the economic boom of the 1920s and why?</w:t>
      </w:r>
    </w:p>
    <w:p w:rsidR="00697BE2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impact did the Great Depression have on living standards in the United States?</w:t>
      </w:r>
    </w:p>
    <w:p w:rsidR="00697BE2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Did the experience of the Depression differ for black and white Americans?</w:t>
      </w:r>
    </w:p>
    <w:p w:rsidR="00697BE2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How important a role did American science, industry and innovation play in achieving an Allied victory in WW2?</w:t>
      </w:r>
    </w:p>
    <w:p w:rsidR="00697BE2" w:rsidRPr="00A14E3B" w:rsidRDefault="00697BE2" w:rsidP="00697B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Why did the United State emerge as the dominant world power at the end of WW2?</w:t>
      </w:r>
    </w:p>
    <w:p w:rsidR="00697BE2" w:rsidRPr="00697BE2" w:rsidRDefault="00697BE2" w:rsidP="00697BE2">
      <w:pPr>
        <w:rPr>
          <w:sz w:val="24"/>
          <w:szCs w:val="24"/>
        </w:rPr>
      </w:pPr>
      <w:bookmarkStart w:id="0" w:name="_GoBack"/>
      <w:bookmarkEnd w:id="0"/>
    </w:p>
    <w:sectPr w:rsidR="00697BE2" w:rsidRPr="00697BE2" w:rsidSect="00A14E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32A1B"/>
    <w:multiLevelType w:val="hybridMultilevel"/>
    <w:tmpl w:val="7CE4C9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E4AE7"/>
    <w:multiLevelType w:val="hybridMultilevel"/>
    <w:tmpl w:val="7CE4C9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E3B"/>
    <w:rsid w:val="000D1A09"/>
    <w:rsid w:val="0010759B"/>
    <w:rsid w:val="00386FD1"/>
    <w:rsid w:val="00697BE2"/>
    <w:rsid w:val="00A14E3B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039B"/>
  <w15:chartTrackingRefBased/>
  <w15:docId w15:val="{984671C6-C1ED-467F-8022-A4042336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E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7CCE952</Template>
  <TotalTime>51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3</cp:revision>
  <cp:lastPrinted>2019-05-22T07:05:00Z</cp:lastPrinted>
  <dcterms:created xsi:type="dcterms:W3CDTF">2019-05-19T02:38:00Z</dcterms:created>
  <dcterms:modified xsi:type="dcterms:W3CDTF">2019-05-22T07:48:00Z</dcterms:modified>
</cp:coreProperties>
</file>