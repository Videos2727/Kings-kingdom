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64C" w:rsidRDefault="005204A9">
      <w:r>
        <w:rPr>
          <w:noProof/>
          <w:lang w:val="en-AU" w:eastAsia="en-AU"/>
        </w:rPr>
        <w:drawing>
          <wp:inline distT="0" distB="0" distL="0" distR="0" wp14:anchorId="230EB9BF" wp14:editId="06F8919B">
            <wp:extent cx="2333667" cy="40703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5679" cy="407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val="en-AU" w:eastAsia="en-AU"/>
        </w:rPr>
        <w:drawing>
          <wp:inline distT="0" distB="0" distL="0" distR="0" wp14:anchorId="08F6AA26" wp14:editId="79EA282D">
            <wp:extent cx="1805146" cy="263525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5146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val="en-AU" w:eastAsia="en-AU"/>
        </w:rPr>
        <w:drawing>
          <wp:inline distT="0" distB="0" distL="0" distR="0" wp14:anchorId="058B61ED" wp14:editId="41D7945A">
            <wp:extent cx="2819400" cy="4162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4A9" w:rsidRDefault="005204A9"/>
    <w:p w:rsidR="005204A9" w:rsidRDefault="005204A9"/>
    <w:p w:rsidR="005204A9" w:rsidRDefault="005204A9">
      <w:r>
        <w:t xml:space="preserve">TOPICS AVAILABLE ON THE SHEG WEBSITE - </w:t>
      </w:r>
      <w:hyperlink r:id="rId8" w:history="1">
        <w:r w:rsidRPr="006E07D8">
          <w:rPr>
            <w:rStyle w:val="Hyperlink"/>
          </w:rPr>
          <w:t>https://sheg.stanford.edu/rlh</w:t>
        </w:r>
      </w:hyperlink>
    </w:p>
    <w:p w:rsidR="005204A9" w:rsidRDefault="005204A9"/>
    <w:p w:rsidR="005204A9" w:rsidRDefault="005204A9">
      <w:bookmarkStart w:id="0" w:name="_GoBack"/>
      <w:bookmarkEnd w:id="0"/>
    </w:p>
    <w:sectPr w:rsidR="005204A9" w:rsidSect="005204A9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4A9"/>
    <w:rsid w:val="0030664C"/>
    <w:rsid w:val="0052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204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204A9"/>
    <w:rPr>
      <w:rFonts w:ascii="Tahoma" w:hAnsi="Tahoma" w:cs="Tahoma"/>
      <w:sz w:val="16"/>
      <w:szCs w:val="16"/>
      <w:lang w:val="en-US" w:eastAsia="ja-JP"/>
    </w:rPr>
  </w:style>
  <w:style w:type="character" w:styleId="Hyperlink">
    <w:name w:val="Hyperlink"/>
    <w:basedOn w:val="DefaultParagraphFont"/>
    <w:rsid w:val="005204A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204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204A9"/>
    <w:rPr>
      <w:rFonts w:ascii="Tahoma" w:hAnsi="Tahoma" w:cs="Tahoma"/>
      <w:sz w:val="16"/>
      <w:szCs w:val="16"/>
      <w:lang w:val="en-US" w:eastAsia="ja-JP"/>
    </w:rPr>
  </w:style>
  <w:style w:type="character" w:styleId="Hyperlink">
    <w:name w:val="Hyperlink"/>
    <w:basedOn w:val="DefaultParagraphFont"/>
    <w:rsid w:val="005204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eg.stanford.edu/rl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4B970B18</Template>
  <TotalTime>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DAGG Garry</dc:creator>
  <cp:lastModifiedBy>DAGG Garry</cp:lastModifiedBy>
  <cp:revision>1</cp:revision>
  <dcterms:created xsi:type="dcterms:W3CDTF">2016-04-29T03:29:00Z</dcterms:created>
  <dcterms:modified xsi:type="dcterms:W3CDTF">2016-04-29T03:31:00Z</dcterms:modified>
</cp:coreProperties>
</file>