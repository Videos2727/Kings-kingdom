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A8C" w:rsidRDefault="006C0A8C">
      <w:r>
        <w:t>New deal parody</w:t>
      </w:r>
      <w:bookmarkStart w:id="0" w:name="_GoBack"/>
      <w:bookmarkEnd w:id="0"/>
    </w:p>
    <w:p w:rsidR="00DB0B16" w:rsidRDefault="006C0A8C">
      <w:hyperlink r:id="rId4" w:history="1">
        <w:r w:rsidRPr="00FE6555">
          <w:rPr>
            <w:rStyle w:val="Hyperlink"/>
          </w:rPr>
          <w:t>https://www.youtube.com/watch?v=hsw4B1PWZLQ</w:t>
        </w:r>
      </w:hyperlink>
      <w:r>
        <w:t xml:space="preserve"> </w:t>
      </w:r>
    </w:p>
    <w:sectPr w:rsidR="00DB0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A8C"/>
    <w:rsid w:val="000D1A09"/>
    <w:rsid w:val="0010759B"/>
    <w:rsid w:val="006C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C7C75"/>
  <w15:chartTrackingRefBased/>
  <w15:docId w15:val="{7FAFA0D3-7C20-4A51-9C38-27820540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0A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hsw4B1PWZL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2FCB5F51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>Department of Education Western Australia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1</cp:revision>
  <dcterms:created xsi:type="dcterms:W3CDTF">2018-12-07T02:26:00Z</dcterms:created>
  <dcterms:modified xsi:type="dcterms:W3CDTF">2018-12-07T02:26:00Z</dcterms:modified>
</cp:coreProperties>
</file>