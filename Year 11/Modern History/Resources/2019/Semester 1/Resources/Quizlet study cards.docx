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B16" w:rsidRDefault="00E511A7">
      <w:r>
        <w:t>Quizlet study cards</w:t>
      </w:r>
    </w:p>
    <w:p w:rsidR="00E511A7" w:rsidRDefault="00E511A7">
      <w:hyperlink r:id="rId4" w:history="1">
        <w:r w:rsidRPr="00CC75D5">
          <w:rPr>
            <w:rStyle w:val="Hyperlink"/>
          </w:rPr>
          <w:t>https://quizlet.com/216636569/capitalism-the-american-experience-1907-1941-flash-cards/</w:t>
        </w:r>
      </w:hyperlink>
      <w:r>
        <w:t xml:space="preserve"> </w:t>
      </w:r>
      <w:bookmarkStart w:id="0" w:name="_GoBack"/>
      <w:bookmarkEnd w:id="0"/>
    </w:p>
    <w:sectPr w:rsidR="00E51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1A7"/>
    <w:rsid w:val="000D1A09"/>
    <w:rsid w:val="0010759B"/>
    <w:rsid w:val="00E5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D766"/>
  <w15:chartTrackingRefBased/>
  <w15:docId w15:val="{CDA562AF-0F0C-473F-BC7A-38978A02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1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izlet.com/216636569/capitalism-the-american-experience-1907-1941-flash-c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680ED05E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2018-12-07T02:14:00Z</dcterms:created>
  <dcterms:modified xsi:type="dcterms:W3CDTF">2018-12-07T02:14:00Z</dcterms:modified>
</cp:coreProperties>
</file>