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88B" w:rsidRDefault="008A4E4A">
      <w:pP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  <w:r>
        <w:rPr>
          <w:rFonts w:ascii="Cambria" w:hAnsi="Cambria" w:cs="Arial"/>
          <w:noProof/>
          <w:sz w:val="96"/>
          <w:szCs w:val="96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710565</wp:posOffset>
                </wp:positionV>
                <wp:extent cx="3124200" cy="3333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D89" w:rsidRDefault="003F2D89">
                            <w:r>
                              <w:t>Name: 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3pt;margin-top:55.95pt;width:246pt;height:26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" fillcolor="white [3201]" strokeweight=".5pt">
                <v:textbox>
                  <w:txbxContent>
                    <w:p w:rsidR="003F2D89" w:rsidRDefault="003F2D89">
                      <w:r>
                        <w:t>Name: 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Arial"/>
          <w:noProof/>
          <w:sz w:val="96"/>
          <w:szCs w:val="96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5EEFD" wp14:editId="406E1A48">
                <wp:simplePos x="0" y="0"/>
                <wp:positionH relativeFrom="column">
                  <wp:posOffset>3248025</wp:posOffset>
                </wp:positionH>
                <wp:positionV relativeFrom="paragraph">
                  <wp:posOffset>81915</wp:posOffset>
                </wp:positionV>
                <wp:extent cx="2962275" cy="438150"/>
                <wp:effectExtent l="0" t="0" r="28575" b="1905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2D89" w:rsidRDefault="00B1116A" w:rsidP="00017F33">
                            <w:pPr>
                              <w:spacing w:line="240" w:lineRule="auto"/>
                            </w:pPr>
                            <w:r>
                              <w:t>My Target: 9</w:t>
                            </w:r>
                            <w:r w:rsidR="003F2D89">
                              <w:t xml:space="preserve">A  :       /68 or ____%    </w:t>
                            </w:r>
                            <w:r w:rsidR="003F2D89" w:rsidRPr="00017F33">
                              <w:rPr>
                                <w:sz w:val="28"/>
                                <w:szCs w:val="28"/>
                              </w:rPr>
                              <w:sym w:font="Wingdings" w:char="F043"/>
                            </w:r>
                            <w:r w:rsidR="003F2D89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3F2D89" w:rsidRPr="00017F33">
                              <w:rPr>
                                <w:sz w:val="28"/>
                                <w:szCs w:val="28"/>
                              </w:rPr>
                              <w:sym w:font="Wingdings" w:char="F044"/>
                            </w:r>
                          </w:p>
                          <w:p w:rsidR="003F2D89" w:rsidRDefault="003F2D8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5EEFD" id="Text Box 3" o:spid="_x0000_s1027" type="#_x0000_t202" style="position:absolute;margin-left:255.75pt;margin-top:6.45pt;width:233.2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">
                <v:textbox>
                  <w:txbxContent>
                    <w:p w:rsidR="003F2D89" w:rsidRDefault="00B1116A" w:rsidP="00017F33">
                      <w:pPr>
                        <w:spacing w:line="240" w:lineRule="auto"/>
                      </w:pPr>
                      <w:r>
                        <w:t xml:space="preserve">My Target: </w:t>
                      </w:r>
                      <w:r>
                        <w:t>9</w:t>
                      </w:r>
                      <w:bookmarkStart w:id="1" w:name="_GoBack"/>
                      <w:bookmarkEnd w:id="1"/>
                      <w:r w:rsidR="003F2D89">
                        <w:t xml:space="preserve">A  :       /68 or ____%    </w:t>
                      </w:r>
                      <w:r w:rsidR="003F2D89" w:rsidRPr="00017F33">
                        <w:rPr>
                          <w:sz w:val="28"/>
                          <w:szCs w:val="28"/>
                        </w:rPr>
                        <w:sym w:font="Wingdings" w:char="F043"/>
                      </w:r>
                      <w:r w:rsidR="003F2D89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="003F2D89" w:rsidRPr="00017F33">
                        <w:rPr>
                          <w:sz w:val="28"/>
                          <w:szCs w:val="28"/>
                        </w:rPr>
                        <w:sym w:font="Wingdings" w:char="F044"/>
                      </w:r>
                    </w:p>
                    <w:p w:rsidR="003F2D89" w:rsidRDefault="003F2D89"/>
                  </w:txbxContent>
                </v:textbox>
              </v:shape>
            </w:pict>
          </mc:Fallback>
        </mc:AlternateContent>
      </w:r>
      <w:r w:rsidR="002738EF">
        <w:rPr>
          <w:rFonts w:ascii="Cambria" w:hAnsi="Cambria" w:cs="Arial"/>
          <w:noProof/>
          <w:sz w:val="96"/>
          <w:szCs w:val="96"/>
          <w:lang w:eastAsia="en-AU"/>
        </w:rPr>
        <w:drawing>
          <wp:inline distT="0" distB="0" distL="0" distR="0" wp14:anchorId="616EAC50" wp14:editId="6DD5590B">
            <wp:extent cx="1135143" cy="1181100"/>
            <wp:effectExtent l="0" t="0" r="0" b="0"/>
            <wp:docPr id="1" name="Picture 1" descr="NARROGIN LOGO SHAPT CRES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RROGIN LOGO SHAPT CREST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143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</w:p>
    <w:p w:rsidR="00495E1B" w:rsidRPr="006575A1" w:rsidRDefault="00A71DBF" w:rsidP="002738EF">
      <w:pPr>
        <w:pStyle w:val="Heading1"/>
        <w:jc w:val="center"/>
        <w:rPr>
          <w:color w:val="auto"/>
          <w:sz w:val="36"/>
          <w:szCs w:val="36"/>
        </w:rPr>
      </w:pPr>
      <w:r w:rsidRPr="006575A1">
        <w:rPr>
          <w:rFonts w:ascii="Arial" w:hAnsi="Arial" w:cs="Arial"/>
          <w:color w:val="auto"/>
          <w:sz w:val="36"/>
          <w:szCs w:val="36"/>
        </w:rPr>
        <w:t>Geography</w:t>
      </w:r>
      <w:r w:rsidR="008D4B76" w:rsidRPr="006575A1">
        <w:rPr>
          <w:color w:val="auto"/>
          <w:sz w:val="36"/>
          <w:szCs w:val="36"/>
        </w:rPr>
        <w:t xml:space="preserve"> – ATAR Year 11</w:t>
      </w:r>
      <w:r w:rsidR="00F625AF">
        <w:rPr>
          <w:color w:val="auto"/>
          <w:sz w:val="36"/>
          <w:szCs w:val="36"/>
        </w:rPr>
        <w:t xml:space="preserve">, </w:t>
      </w:r>
      <w:r w:rsidR="00B1116A">
        <w:rPr>
          <w:color w:val="auto"/>
          <w:sz w:val="36"/>
          <w:szCs w:val="36"/>
        </w:rPr>
        <w:t>2019</w:t>
      </w:r>
    </w:p>
    <w:p w:rsidR="00495E1B" w:rsidRPr="006575A1" w:rsidRDefault="00176F53" w:rsidP="006575A1">
      <w:pPr>
        <w:pStyle w:val="Heading2"/>
        <w:jc w:val="center"/>
        <w:rPr>
          <w:color w:val="auto"/>
          <w:sz w:val="36"/>
          <w:szCs w:val="36"/>
        </w:rPr>
      </w:pPr>
      <w:r>
        <w:rPr>
          <w:rFonts w:ascii="Cambria" w:hAnsi="Cambria" w:cs="Arial"/>
          <w:noProof/>
          <w:sz w:val="96"/>
          <w:szCs w:val="96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A6D656" wp14:editId="6879674C">
                <wp:simplePos x="0" y="0"/>
                <wp:positionH relativeFrom="column">
                  <wp:posOffset>4048125</wp:posOffset>
                </wp:positionH>
                <wp:positionV relativeFrom="paragraph">
                  <wp:posOffset>154305</wp:posOffset>
                </wp:positionV>
                <wp:extent cx="2428875" cy="762000"/>
                <wp:effectExtent l="0" t="0" r="2857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D89" w:rsidRPr="00176F53" w:rsidRDefault="003F2D89" w:rsidP="00833B03">
                            <w:pPr>
                              <w:shd w:val="clear" w:color="auto" w:fill="D9D9D9" w:themeFill="background1" w:themeFillShade="D9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176F53">
                              <w:rPr>
                                <w:b/>
                                <w:sz w:val="28"/>
                                <w:szCs w:val="28"/>
                              </w:rPr>
                              <w:t xml:space="preserve">DUE DATE: </w:t>
                            </w:r>
                          </w:p>
                          <w:p w:rsidR="003F2D89" w:rsidRPr="00176F53" w:rsidRDefault="00B1116A" w:rsidP="00833B03">
                            <w:pPr>
                              <w:shd w:val="clear" w:color="auto" w:fill="D9D9D9" w:themeFill="background1" w:themeFillShade="D9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Week 10 (Friday – 27</w:t>
                            </w:r>
                            <w:r w:rsidR="003F2D89" w:rsidRPr="00176F53">
                              <w:rPr>
                                <w:b/>
                                <w:sz w:val="28"/>
                                <w:szCs w:val="28"/>
                              </w:rPr>
                              <w:t>/9/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2019</w:t>
                            </w:r>
                            <w:r w:rsidR="003F2D89" w:rsidRPr="00176F53">
                              <w:rPr>
                                <w:b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6D656" id="Text Box 8" o:spid="_x0000_s1028" type="#_x0000_t202" style="position:absolute;left:0;text-align:left;margin-left:318.75pt;margin-top:12.15pt;width:191.25pt;height:6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" fillcolor="white [3201]" strokeweight=".5pt">
                <v:textbox>
                  <w:txbxContent>
                    <w:p w:rsidR="003F2D89" w:rsidRPr="00176F53" w:rsidRDefault="003F2D89" w:rsidP="00833B03">
                      <w:pPr>
                        <w:shd w:val="clear" w:color="auto" w:fill="D9D9D9" w:themeFill="background1" w:themeFillShade="D9"/>
                        <w:rPr>
                          <w:b/>
                          <w:sz w:val="28"/>
                          <w:szCs w:val="28"/>
                        </w:rPr>
                      </w:pPr>
                      <w:r w:rsidRPr="00176F53">
                        <w:rPr>
                          <w:b/>
                          <w:sz w:val="28"/>
                          <w:szCs w:val="28"/>
                        </w:rPr>
                        <w:t xml:space="preserve">DUE DATE: </w:t>
                      </w:r>
                    </w:p>
                    <w:p w:rsidR="003F2D89" w:rsidRPr="00176F53" w:rsidRDefault="00B1116A" w:rsidP="00833B03">
                      <w:pPr>
                        <w:shd w:val="clear" w:color="auto" w:fill="D9D9D9" w:themeFill="background1" w:themeFillShade="D9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Week 10 (Friday – 27</w:t>
                      </w:r>
                      <w:r w:rsidR="003F2D89" w:rsidRPr="00176F53">
                        <w:rPr>
                          <w:b/>
                          <w:sz w:val="28"/>
                          <w:szCs w:val="28"/>
                        </w:rPr>
                        <w:t>/9/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2019</w:t>
                      </w:r>
                      <w:r w:rsidR="003F2D89" w:rsidRPr="00176F53">
                        <w:rPr>
                          <w:b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95E1B" w:rsidRPr="006575A1">
        <w:rPr>
          <w:color w:val="auto"/>
          <w:sz w:val="36"/>
          <w:szCs w:val="36"/>
        </w:rPr>
        <w:t xml:space="preserve">Task </w:t>
      </w:r>
      <w:r w:rsidR="00B1116A">
        <w:rPr>
          <w:color w:val="auto"/>
          <w:sz w:val="36"/>
          <w:szCs w:val="36"/>
        </w:rPr>
        <w:t>9</w:t>
      </w:r>
      <w:r w:rsidR="00495E1B" w:rsidRPr="006575A1">
        <w:rPr>
          <w:color w:val="auto"/>
          <w:sz w:val="36"/>
          <w:szCs w:val="36"/>
        </w:rPr>
        <w:t xml:space="preserve"> – Unit 2</w:t>
      </w:r>
    </w:p>
    <w:p w:rsidR="00C834EE" w:rsidRPr="00F625AF" w:rsidRDefault="00C834EE" w:rsidP="00E20D33">
      <w:pPr>
        <w:tabs>
          <w:tab w:val="left" w:pos="709"/>
        </w:tabs>
        <w:spacing w:after="0" w:line="240" w:lineRule="auto"/>
        <w:ind w:right="-545"/>
        <w:rPr>
          <w:rFonts w:ascii="Arial" w:eastAsia="Times New Roman" w:hAnsi="Arial" w:cs="Arial"/>
          <w:bCs/>
          <w:sz w:val="20"/>
          <w:szCs w:val="20"/>
          <w:lang w:val="fr-FR"/>
        </w:rPr>
      </w:pPr>
      <w:proofErr w:type="spellStart"/>
      <w:r w:rsidRPr="00F625AF">
        <w:rPr>
          <w:rFonts w:ascii="Arial" w:eastAsia="Times New Roman" w:hAnsi="Arial" w:cs="Arial"/>
          <w:b/>
          <w:bCs/>
          <w:sz w:val="20"/>
          <w:szCs w:val="20"/>
          <w:lang w:val="fr-FR"/>
        </w:rPr>
        <w:t>Assessment</w:t>
      </w:r>
      <w:proofErr w:type="spellEnd"/>
      <w:r w:rsidRPr="00F625AF"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 </w:t>
      </w:r>
      <w:proofErr w:type="gramStart"/>
      <w:r w:rsidRPr="00F625AF">
        <w:rPr>
          <w:rFonts w:ascii="Arial" w:eastAsia="Times New Roman" w:hAnsi="Arial" w:cs="Arial"/>
          <w:b/>
          <w:bCs/>
          <w:sz w:val="20"/>
          <w:szCs w:val="20"/>
          <w:lang w:val="fr-FR"/>
        </w:rPr>
        <w:t>type:</w:t>
      </w:r>
      <w:proofErr w:type="gramEnd"/>
      <w:r w:rsidRPr="00F625AF"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 </w:t>
      </w:r>
      <w:proofErr w:type="spellStart"/>
      <w:r w:rsidR="009F225D">
        <w:rPr>
          <w:rFonts w:ascii="Arial" w:eastAsia="Times New Roman" w:hAnsi="Arial" w:cs="Arial"/>
          <w:bCs/>
          <w:sz w:val="20"/>
          <w:szCs w:val="20"/>
          <w:lang w:val="fr-FR"/>
        </w:rPr>
        <w:t>Geographical</w:t>
      </w:r>
      <w:proofErr w:type="spellEnd"/>
      <w:r w:rsidR="009F225D">
        <w:rPr>
          <w:rFonts w:ascii="Arial" w:eastAsia="Times New Roman" w:hAnsi="Arial" w:cs="Arial"/>
          <w:bCs/>
          <w:sz w:val="20"/>
          <w:szCs w:val="20"/>
          <w:lang w:val="fr-FR"/>
        </w:rPr>
        <w:t xml:space="preserve"> </w:t>
      </w:r>
      <w:proofErr w:type="spellStart"/>
      <w:r w:rsidR="009F225D">
        <w:rPr>
          <w:rFonts w:ascii="Arial" w:eastAsia="Times New Roman" w:hAnsi="Arial" w:cs="Arial"/>
          <w:bCs/>
          <w:sz w:val="20"/>
          <w:szCs w:val="20"/>
          <w:lang w:val="fr-FR"/>
        </w:rPr>
        <w:t>I</w:t>
      </w:r>
      <w:r w:rsidRPr="00F625AF">
        <w:rPr>
          <w:rFonts w:ascii="Arial" w:eastAsia="Times New Roman" w:hAnsi="Arial" w:cs="Arial"/>
          <w:bCs/>
          <w:sz w:val="20"/>
          <w:szCs w:val="20"/>
          <w:lang w:val="fr-FR"/>
        </w:rPr>
        <w:t>nquiry</w:t>
      </w:r>
      <w:proofErr w:type="spellEnd"/>
      <w:r w:rsidR="00176F53">
        <w:rPr>
          <w:rFonts w:ascii="Arial" w:eastAsia="Times New Roman" w:hAnsi="Arial" w:cs="Arial"/>
          <w:bCs/>
          <w:sz w:val="20"/>
          <w:szCs w:val="20"/>
          <w:lang w:val="fr-FR"/>
        </w:rPr>
        <w:t xml:space="preserve"> </w:t>
      </w:r>
      <w:r w:rsidR="00176F53">
        <w:rPr>
          <w:rFonts w:ascii="Arial" w:eastAsia="Times New Roman" w:hAnsi="Arial" w:cs="Arial"/>
          <w:bCs/>
          <w:sz w:val="16"/>
          <w:szCs w:val="16"/>
          <w:lang w:val="fr-FR"/>
        </w:rPr>
        <w:t xml:space="preserve">(Total : </w:t>
      </w:r>
      <w:r w:rsidR="00176F53" w:rsidRPr="00176F53">
        <w:rPr>
          <w:rFonts w:ascii="Arial" w:eastAsia="Times New Roman" w:hAnsi="Arial" w:cs="Arial"/>
          <w:bCs/>
          <w:sz w:val="16"/>
          <w:szCs w:val="16"/>
          <w:lang w:val="fr-FR"/>
        </w:rPr>
        <w:t xml:space="preserve"> 28 + 44 = 68</w:t>
      </w:r>
      <w:r w:rsidR="00176F53">
        <w:rPr>
          <w:rFonts w:ascii="Arial" w:eastAsia="Times New Roman" w:hAnsi="Arial" w:cs="Arial"/>
          <w:bCs/>
          <w:sz w:val="16"/>
          <w:szCs w:val="16"/>
          <w:lang w:val="fr-FR"/>
        </w:rPr>
        <w:t xml:space="preserve"> marks</w:t>
      </w:r>
      <w:r w:rsidR="00176F53" w:rsidRPr="00176F53">
        <w:rPr>
          <w:rFonts w:ascii="Arial" w:eastAsia="Times New Roman" w:hAnsi="Arial" w:cs="Arial"/>
          <w:bCs/>
          <w:sz w:val="16"/>
          <w:szCs w:val="16"/>
          <w:lang w:val="fr-FR"/>
        </w:rPr>
        <w:t>)</w:t>
      </w:r>
    </w:p>
    <w:p w:rsidR="00F625AF" w:rsidRPr="00F625AF" w:rsidRDefault="00F625AF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/>
          <w:bCs/>
          <w:sz w:val="20"/>
          <w:szCs w:val="20"/>
        </w:rPr>
      </w:pPr>
    </w:p>
    <w:p w:rsidR="00D2698B" w:rsidRPr="00F625AF" w:rsidRDefault="00B1116A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Due Date:  27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>/9/</w:t>
      </w:r>
      <w:proofErr w:type="gramStart"/>
      <w:r>
        <w:rPr>
          <w:rFonts w:ascii="Arial" w:eastAsia="Times New Roman" w:hAnsi="Arial" w:cs="Arial"/>
          <w:b/>
          <w:bCs/>
          <w:sz w:val="20"/>
          <w:szCs w:val="20"/>
        </w:rPr>
        <w:t>2019  (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</w:rPr>
        <w:t>Week 10</w:t>
      </w:r>
      <w:r w:rsidR="00833B03" w:rsidRPr="00F625AF">
        <w:rPr>
          <w:rFonts w:ascii="Arial" w:eastAsia="Times New Roman" w:hAnsi="Arial" w:cs="Arial"/>
          <w:b/>
          <w:bCs/>
          <w:sz w:val="20"/>
          <w:szCs w:val="20"/>
        </w:rPr>
        <w:t>)</w:t>
      </w:r>
    </w:p>
    <w:p w:rsidR="00F625AF" w:rsidRPr="00F625AF" w:rsidRDefault="00F625AF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/>
          <w:bCs/>
          <w:sz w:val="20"/>
          <w:szCs w:val="20"/>
        </w:rPr>
      </w:pPr>
    </w:p>
    <w:p w:rsidR="00833B03" w:rsidRPr="00DD2F37" w:rsidRDefault="00833B0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Cs/>
          <w:sz w:val="16"/>
          <w:szCs w:val="16"/>
        </w:rPr>
      </w:pPr>
      <w:r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Conditions: </w:t>
      </w:r>
      <w:r w:rsidRPr="00223BC9">
        <w:rPr>
          <w:rFonts w:ascii="Arial" w:eastAsia="Times New Roman" w:hAnsi="Arial" w:cs="Arial"/>
          <w:b/>
          <w:bCs/>
          <w:sz w:val="20"/>
          <w:szCs w:val="20"/>
        </w:rPr>
        <w:t>5</w:t>
      </w:r>
      <w:r w:rsidRPr="00F625AF">
        <w:rPr>
          <w:rFonts w:ascii="Arial" w:eastAsia="Times New Roman" w:hAnsi="Arial" w:cs="Arial"/>
          <w:bCs/>
          <w:sz w:val="20"/>
          <w:szCs w:val="20"/>
        </w:rPr>
        <w:t xml:space="preserve"> in-class lessons for research</w:t>
      </w:r>
      <w:r w:rsidR="00DD2F37">
        <w:rPr>
          <w:rFonts w:ascii="Arial" w:eastAsia="Times New Roman" w:hAnsi="Arial" w:cs="Arial"/>
          <w:bCs/>
          <w:sz w:val="20"/>
          <w:szCs w:val="20"/>
        </w:rPr>
        <w:t xml:space="preserve">; </w:t>
      </w:r>
      <w:r w:rsidR="00DD2F37" w:rsidRPr="00DD2F37">
        <w:rPr>
          <w:rFonts w:ascii="Arial" w:eastAsia="Times New Roman" w:hAnsi="Arial" w:cs="Arial"/>
          <w:b/>
          <w:bCs/>
          <w:sz w:val="20"/>
          <w:szCs w:val="20"/>
        </w:rPr>
        <w:t>Word Count: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DD2F37">
        <w:rPr>
          <w:rFonts w:ascii="Arial" w:eastAsia="Times New Roman" w:hAnsi="Arial" w:cs="Arial"/>
          <w:bCs/>
          <w:sz w:val="20"/>
          <w:szCs w:val="20"/>
        </w:rPr>
        <w:t>3000 maximum</w:t>
      </w:r>
      <w:r w:rsidR="00ED4804">
        <w:rPr>
          <w:rFonts w:ascii="Arial" w:eastAsia="Times New Roman" w:hAnsi="Arial" w:cs="Arial"/>
          <w:bCs/>
          <w:sz w:val="20"/>
          <w:szCs w:val="20"/>
        </w:rPr>
        <w:t xml:space="preserve"> for report</w:t>
      </w:r>
      <w:r w:rsidR="00DD2F37">
        <w:rPr>
          <w:rFonts w:ascii="Arial" w:eastAsia="Times New Roman" w:hAnsi="Arial" w:cs="Arial"/>
          <w:bCs/>
          <w:sz w:val="20"/>
          <w:szCs w:val="20"/>
        </w:rPr>
        <w:t xml:space="preserve"> </w:t>
      </w:r>
      <w:r w:rsidR="00DD2F37" w:rsidRPr="00DD2F37">
        <w:rPr>
          <w:rFonts w:ascii="Arial" w:eastAsia="Times New Roman" w:hAnsi="Arial" w:cs="Arial"/>
          <w:bCs/>
          <w:sz w:val="16"/>
          <w:szCs w:val="16"/>
        </w:rPr>
        <w:t>(Must be stated on last page)</w:t>
      </w:r>
    </w:p>
    <w:p w:rsidR="00833B03" w:rsidRPr="00F625AF" w:rsidRDefault="00833B0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/>
          <w:bCs/>
          <w:sz w:val="20"/>
          <w:szCs w:val="20"/>
        </w:rPr>
      </w:pPr>
    </w:p>
    <w:p w:rsidR="00C834EE" w:rsidRPr="00F625AF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Cs/>
          <w:sz w:val="20"/>
          <w:szCs w:val="20"/>
        </w:rPr>
      </w:pPr>
      <w:r w:rsidRPr="00F625AF">
        <w:rPr>
          <w:rFonts w:ascii="Arial" w:eastAsia="Times New Roman" w:hAnsi="Arial" w:cs="Arial"/>
          <w:b/>
          <w:bCs/>
          <w:sz w:val="20"/>
          <w:szCs w:val="20"/>
        </w:rPr>
        <w:t>Task weighting</w:t>
      </w:r>
      <w:r w:rsidR="001225AC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833B03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– 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>Part 1 (</w:t>
      </w:r>
      <w:r w:rsidR="007F6B0E">
        <w:rPr>
          <w:rFonts w:ascii="Arial" w:eastAsia="Times New Roman" w:hAnsi="Arial" w:cs="Arial"/>
          <w:b/>
          <w:bCs/>
          <w:sz w:val="20"/>
          <w:szCs w:val="20"/>
        </w:rPr>
        <w:t>9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>A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>) 10</w:t>
      </w:r>
      <w:proofErr w:type="gramStart"/>
      <w:r w:rsidR="00ED4804">
        <w:rPr>
          <w:rFonts w:ascii="Arial" w:eastAsia="Times New Roman" w:hAnsi="Arial" w:cs="Arial"/>
          <w:b/>
          <w:bCs/>
          <w:sz w:val="20"/>
          <w:szCs w:val="20"/>
        </w:rPr>
        <w:t xml:space="preserve">% 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+</w:t>
      </w:r>
      <w:proofErr w:type="gramEnd"/>
      <w:r w:rsidR="00ED4804">
        <w:rPr>
          <w:rFonts w:ascii="Arial" w:eastAsia="Times New Roman" w:hAnsi="Arial" w:cs="Arial"/>
          <w:b/>
          <w:bCs/>
          <w:sz w:val="20"/>
          <w:szCs w:val="20"/>
        </w:rPr>
        <w:t xml:space="preserve"> Part 2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>(</w:t>
      </w:r>
      <w:r w:rsidR="007F6B0E">
        <w:rPr>
          <w:rFonts w:ascii="Arial" w:eastAsia="Times New Roman" w:hAnsi="Arial" w:cs="Arial"/>
          <w:b/>
          <w:bCs/>
          <w:sz w:val="20"/>
          <w:szCs w:val="20"/>
        </w:rPr>
        <w:t>9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>B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>) 10%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833B03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Total = 20% </w:t>
      </w:r>
    </w:p>
    <w:p w:rsidR="006575A1" w:rsidRPr="00F625AF" w:rsidRDefault="006575A1" w:rsidP="00C834EE">
      <w:pPr>
        <w:spacing w:after="0" w:line="240" w:lineRule="auto"/>
        <w:ind w:right="-27"/>
        <w:rPr>
          <w:rFonts w:ascii="Arial" w:eastAsia="Times New Roman" w:hAnsi="Arial" w:cs="Arial"/>
          <w:bCs/>
          <w:sz w:val="20"/>
          <w:szCs w:val="20"/>
        </w:rPr>
      </w:pPr>
    </w:p>
    <w:p w:rsidR="00F625AF" w:rsidRPr="00F625AF" w:rsidRDefault="00F625AF" w:rsidP="00F625AF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sz w:val="20"/>
          <w:szCs w:val="20"/>
          <w:lang w:eastAsia="en-AU"/>
        </w:rPr>
      </w:pPr>
      <w:r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>Geographical inquiry investigating</w:t>
      </w:r>
      <w:r w:rsidRPr="00F625AF">
        <w:rPr>
          <w:rFonts w:ascii="Arial" w:hAnsi="Arial" w:cs="Arial"/>
          <w:bCs/>
          <w:sz w:val="20"/>
          <w:szCs w:val="20"/>
          <w:lang w:val="en-US" w:eastAsia="en-AU"/>
        </w:rPr>
        <w:t xml:space="preserve"> </w:t>
      </w:r>
      <w:r w:rsidRPr="00F625AF">
        <w:rPr>
          <w:rFonts w:ascii="Arial" w:hAnsi="Arial" w:cs="Arial"/>
          <w:sz w:val="20"/>
          <w:szCs w:val="20"/>
          <w:lang w:eastAsia="en-AU"/>
        </w:rPr>
        <w:t xml:space="preserve">ONE of the following elements of culture: </w:t>
      </w:r>
      <w:r w:rsidRPr="00F625AF">
        <w:rPr>
          <w:rFonts w:ascii="Arial" w:hAnsi="Arial" w:cs="Arial"/>
          <w:b/>
          <w:i/>
          <w:sz w:val="20"/>
          <w:szCs w:val="20"/>
          <w:lang w:eastAsia="en-AU"/>
        </w:rPr>
        <w:t>fashion, a sport or leisure activity, religion, language, architecture, political/social ideas</w:t>
      </w:r>
      <w:r w:rsidRPr="00F625AF">
        <w:rPr>
          <w:rFonts w:ascii="Arial" w:hAnsi="Arial" w:cs="Arial"/>
          <w:sz w:val="20"/>
          <w:szCs w:val="20"/>
          <w:lang w:eastAsia="en-AU"/>
        </w:rPr>
        <w:t>.</w:t>
      </w:r>
    </w:p>
    <w:p w:rsidR="00F625AF" w:rsidRPr="00F625AF" w:rsidRDefault="00F625AF" w:rsidP="00C834EE">
      <w:pPr>
        <w:spacing w:after="0" w:line="240" w:lineRule="auto"/>
        <w:ind w:right="-27"/>
        <w:rPr>
          <w:rFonts w:ascii="Arial" w:eastAsia="Times New Roman" w:hAnsi="Arial" w:cs="Arial"/>
          <w:bCs/>
          <w:sz w:val="20"/>
          <w:szCs w:val="20"/>
        </w:rPr>
      </w:pPr>
    </w:p>
    <w:p w:rsidR="006575A1" w:rsidRPr="00F625AF" w:rsidRDefault="006575A1" w:rsidP="006575A1">
      <w:pPr>
        <w:tabs>
          <w:tab w:val="left" w:pos="4140"/>
          <w:tab w:val="left" w:pos="4800"/>
        </w:tabs>
        <w:ind w:right="71"/>
        <w:rPr>
          <w:rFonts w:ascii="Arial" w:hAnsi="Arial" w:cs="Arial"/>
          <w:b/>
          <w:sz w:val="20"/>
          <w:szCs w:val="20"/>
          <w:u w:val="single"/>
          <w:lang w:val="it-IT" w:eastAsia="en-AU"/>
        </w:rPr>
      </w:pPr>
      <w:r w:rsidRPr="00F625AF">
        <w:rPr>
          <w:rFonts w:ascii="Arial" w:hAnsi="Arial" w:cs="Arial"/>
          <w:b/>
          <w:sz w:val="20"/>
          <w:szCs w:val="20"/>
          <w:u w:val="single"/>
          <w:lang w:val="it-IT" w:eastAsia="en-AU"/>
        </w:rPr>
        <w:t>Part 1</w:t>
      </w:r>
      <w:r w:rsidR="00291D95" w:rsidRPr="00F625AF">
        <w:rPr>
          <w:rFonts w:ascii="Arial" w:hAnsi="Arial" w:cs="Arial"/>
          <w:b/>
          <w:sz w:val="20"/>
          <w:szCs w:val="20"/>
          <w:u w:val="single"/>
          <w:lang w:val="it-IT" w:eastAsia="en-AU"/>
        </w:rPr>
        <w:t xml:space="preserve"> </w:t>
      </w:r>
      <w:r w:rsidRPr="00F625AF">
        <w:rPr>
          <w:rFonts w:ascii="Arial" w:hAnsi="Arial" w:cs="Arial"/>
          <w:b/>
          <w:sz w:val="20"/>
          <w:szCs w:val="20"/>
          <w:lang w:val="it-IT" w:eastAsia="en-AU"/>
        </w:rPr>
        <w:t>(2</w:t>
      </w:r>
      <w:r w:rsidR="00291D95" w:rsidRPr="00F625AF">
        <w:rPr>
          <w:rFonts w:ascii="Arial" w:hAnsi="Arial" w:cs="Arial"/>
          <w:b/>
          <w:sz w:val="20"/>
          <w:szCs w:val="20"/>
          <w:lang w:val="it-IT" w:eastAsia="en-AU"/>
        </w:rPr>
        <w:t>A on Assessment Outline</w:t>
      </w:r>
      <w:r w:rsidRPr="00F625AF">
        <w:rPr>
          <w:rFonts w:ascii="Arial" w:hAnsi="Arial" w:cs="Arial"/>
          <w:b/>
          <w:sz w:val="20"/>
          <w:szCs w:val="20"/>
          <w:lang w:val="it-IT" w:eastAsia="en-AU"/>
        </w:rPr>
        <w:t>) –</w:t>
      </w:r>
      <w:r w:rsidR="00112864" w:rsidRPr="00F625AF">
        <w:rPr>
          <w:rFonts w:ascii="Arial" w:hAnsi="Arial" w:cs="Arial"/>
          <w:sz w:val="20"/>
          <w:szCs w:val="20"/>
          <w:lang w:val="it-IT" w:eastAsia="en-AU"/>
        </w:rPr>
        <w:t xml:space="preserve"> Geographical Inquiry Skills (Research Notes and Inquiry Information, including addressing inquiry questions)</w:t>
      </w:r>
      <w:r w:rsidR="00112864" w:rsidRPr="00F625AF">
        <w:rPr>
          <w:rFonts w:ascii="Arial" w:hAnsi="Arial" w:cs="Arial"/>
          <w:b/>
          <w:sz w:val="20"/>
          <w:szCs w:val="20"/>
          <w:lang w:val="it-IT" w:eastAsia="en-AU"/>
        </w:rPr>
        <w:t xml:space="preserve"> </w:t>
      </w:r>
      <w:r w:rsidR="00291D95" w:rsidRPr="00F625AF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WEIGHTING 10%</w:t>
      </w:r>
    </w:p>
    <w:p w:rsidR="007573E3" w:rsidRDefault="00C3188C" w:rsidP="002738EF">
      <w:pPr>
        <w:tabs>
          <w:tab w:val="left" w:pos="4140"/>
          <w:tab w:val="left" w:pos="4800"/>
        </w:tabs>
        <w:ind w:right="71"/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</w:pPr>
      <w:r w:rsidRPr="00C3188C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Part 2</w:t>
      </w:r>
      <w:r w:rsidR="00291D95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(</w:t>
      </w:r>
      <w:r w:rsidR="00112864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>2B o</w:t>
      </w:r>
      <w:r w:rsidR="00291D95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>n Assessment Outline)</w:t>
      </w:r>
      <w:r w:rsidR="006575A1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–</w:t>
      </w:r>
      <w:r w:rsidR="000A616C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</w:t>
      </w:r>
      <w:r w:rsidR="009F0EB5" w:rsidRPr="00F625AF">
        <w:rPr>
          <w:rFonts w:ascii="Arial" w:hAnsi="Arial" w:cs="Arial"/>
          <w:bCs/>
          <w:sz w:val="20"/>
          <w:szCs w:val="20"/>
          <w:lang w:val="en-US" w:eastAsia="en-AU"/>
        </w:rPr>
        <w:t>Geographical Knowledge (Validation In-class – Extended responses, under timed conditions in class).</w:t>
      </w:r>
      <w:r w:rsidR="000A616C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</w:t>
      </w:r>
      <w:r w:rsidR="000A616C" w:rsidRPr="00F625AF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WEIGHTING 10%</w:t>
      </w:r>
      <w:r w:rsidR="00446CD0" w:rsidRPr="00F625AF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 xml:space="preserve">                 </w:t>
      </w:r>
    </w:p>
    <w:p w:rsidR="00E20D33" w:rsidRPr="009F0EB5" w:rsidRDefault="007573E3" w:rsidP="002738EF">
      <w:pPr>
        <w:tabs>
          <w:tab w:val="left" w:pos="4140"/>
          <w:tab w:val="left" w:pos="4800"/>
        </w:tabs>
        <w:ind w:right="71"/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sectPr w:rsidR="00E20D33" w:rsidRPr="009F0EB5" w:rsidSect="003E0A65">
          <w:footerReference w:type="even" r:id="rId9"/>
          <w:footerReference w:type="default" r:id="rId10"/>
          <w:pgSz w:w="11906" w:h="16838"/>
          <w:pgMar w:top="426" w:right="1440" w:bottom="1418" w:left="1440" w:header="709" w:footer="709" w:gutter="0"/>
          <w:pgNumType w:start="1"/>
          <w:cols w:space="708"/>
          <w:docGrid w:linePitch="360"/>
        </w:sectPr>
      </w:pPr>
      <w:r w:rsidRPr="007573E3">
        <w:rPr>
          <w:rFonts w:ascii="Arial" w:hAnsi="Arial" w:cs="Arial"/>
          <w:b/>
          <w:bCs/>
          <w:i/>
          <w:sz w:val="20"/>
          <w:szCs w:val="20"/>
          <w:lang w:val="en-US" w:eastAsia="en-AU"/>
        </w:rPr>
        <w:t>Validation will be based on the ‘Geographical Knowledge and Understandings’</w:t>
      </w:r>
      <w:r w:rsidR="00446CD0" w:rsidRPr="007573E3">
        <w:rPr>
          <w:rFonts w:ascii="Arial" w:hAnsi="Arial" w:cs="Arial"/>
          <w:b/>
          <w:bCs/>
          <w:i/>
          <w:sz w:val="20"/>
          <w:szCs w:val="20"/>
          <w:lang w:val="en-US" w:eastAsia="en-A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C834EE" w:rsidRPr="000F4DF8">
        <w:rPr>
          <w:rFonts w:eastAsia="Times New Roman" w:cs="Arial"/>
          <w:sz w:val="18"/>
          <w:szCs w:val="18"/>
        </w:rPr>
        <w:t>____________________________________________________</w:t>
      </w:r>
      <w:r w:rsidR="00495E1B">
        <w:rPr>
          <w:rFonts w:eastAsia="Times New Roman" w:cs="Arial"/>
          <w:sz w:val="18"/>
          <w:szCs w:val="18"/>
        </w:rPr>
        <w:t>___________</w:t>
      </w:r>
      <w:r w:rsidR="00C834EE" w:rsidRPr="000F4DF8">
        <w:rPr>
          <w:rFonts w:eastAsia="Times New Roman" w:cs="Arial"/>
          <w:sz w:val="18"/>
          <w:szCs w:val="18"/>
        </w:rPr>
        <w:t>_____</w:t>
      </w:r>
      <w:r w:rsidR="002738EF">
        <w:rPr>
          <w:rFonts w:eastAsia="Times New Roman" w:cs="Arial"/>
          <w:sz w:val="18"/>
          <w:szCs w:val="18"/>
        </w:rPr>
        <w:t>_____________________________</w:t>
      </w:r>
    </w:p>
    <w:p w:rsidR="009F0EB5" w:rsidRPr="00F625AF" w:rsidRDefault="00C834EE" w:rsidP="00F625AF">
      <w:pPr>
        <w:tabs>
          <w:tab w:val="left" w:pos="-851"/>
          <w:tab w:val="left" w:pos="720"/>
        </w:tabs>
        <w:spacing w:after="0" w:line="240" w:lineRule="auto"/>
        <w:ind w:right="-28"/>
        <w:rPr>
          <w:rFonts w:ascii="Arial" w:hAnsi="Arial" w:cs="Arial"/>
          <w:b/>
          <w:sz w:val="28"/>
          <w:szCs w:val="28"/>
        </w:rPr>
      </w:pPr>
      <w:r w:rsidRPr="00F625AF">
        <w:rPr>
          <w:rFonts w:ascii="Arial" w:hAnsi="Arial" w:cs="Arial"/>
          <w:sz w:val="28"/>
          <w:szCs w:val="28"/>
        </w:rPr>
        <w:t xml:space="preserve">Select </w:t>
      </w:r>
      <w:r w:rsidRPr="00F625AF">
        <w:rPr>
          <w:rFonts w:ascii="Arial" w:hAnsi="Arial" w:cs="Arial"/>
          <w:b/>
          <w:sz w:val="28"/>
          <w:szCs w:val="28"/>
        </w:rPr>
        <w:t>one</w:t>
      </w:r>
      <w:r w:rsidR="00265108" w:rsidRPr="00F625AF">
        <w:rPr>
          <w:rFonts w:ascii="Arial" w:hAnsi="Arial" w:cs="Arial"/>
          <w:b/>
          <w:sz w:val="28"/>
          <w:szCs w:val="28"/>
        </w:rPr>
        <w:t xml:space="preserve"> (1)</w:t>
      </w:r>
      <w:r w:rsidR="00ED263D" w:rsidRPr="00F625AF">
        <w:rPr>
          <w:rFonts w:ascii="Arial" w:hAnsi="Arial" w:cs="Arial"/>
          <w:sz w:val="28"/>
          <w:szCs w:val="28"/>
        </w:rPr>
        <w:t xml:space="preserve"> of the following </w:t>
      </w:r>
      <w:r w:rsidRPr="00F625AF">
        <w:rPr>
          <w:rFonts w:ascii="Arial" w:hAnsi="Arial" w:cs="Arial"/>
          <w:sz w:val="28"/>
          <w:szCs w:val="28"/>
        </w:rPr>
        <w:t>element</w:t>
      </w:r>
      <w:r w:rsidR="00ED263D" w:rsidRPr="00F625AF">
        <w:rPr>
          <w:rFonts w:ascii="Arial" w:hAnsi="Arial" w:cs="Arial"/>
          <w:sz w:val="28"/>
          <w:szCs w:val="28"/>
        </w:rPr>
        <w:t>s of culture</w:t>
      </w:r>
      <w:r w:rsidRPr="00F625AF">
        <w:rPr>
          <w:rFonts w:ascii="Arial" w:hAnsi="Arial" w:cs="Arial"/>
          <w:sz w:val="28"/>
          <w:szCs w:val="28"/>
        </w:rPr>
        <w:t>:</w:t>
      </w:r>
    </w:p>
    <w:p w:rsidR="0095361E" w:rsidRPr="00F625AF" w:rsidRDefault="004D3ADB" w:rsidP="00F24AB4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9F0EB5">
        <w:rPr>
          <w:rFonts w:ascii="Arial" w:hAnsi="Arial" w:cs="Arial"/>
          <w:sz w:val="24"/>
          <w:szCs w:val="24"/>
        </w:rPr>
        <w:t xml:space="preserve"> </w:t>
      </w:r>
      <w:r w:rsidR="0095361E" w:rsidRPr="00F625AF">
        <w:rPr>
          <w:rFonts w:ascii="Arial" w:hAnsi="Arial" w:cs="Arial"/>
          <w:i/>
        </w:rPr>
        <w:t>fashion</w:t>
      </w:r>
    </w:p>
    <w:p w:rsidR="00495E1B" w:rsidRPr="00F625AF" w:rsidRDefault="004D3ADB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495E1B" w:rsidRPr="00F625AF">
        <w:rPr>
          <w:rFonts w:ascii="Arial" w:hAnsi="Arial" w:cs="Arial"/>
          <w:i/>
        </w:rPr>
        <w:t xml:space="preserve">a sport </w:t>
      </w:r>
    </w:p>
    <w:p w:rsidR="0095361E" w:rsidRPr="00F625AF" w:rsidRDefault="008A4E4A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95361E" w:rsidRPr="00F625AF">
        <w:rPr>
          <w:rFonts w:ascii="Arial" w:hAnsi="Arial" w:cs="Arial"/>
          <w:i/>
        </w:rPr>
        <w:t>religion</w:t>
      </w:r>
    </w:p>
    <w:p w:rsidR="0095361E" w:rsidRPr="00F625AF" w:rsidRDefault="0095361E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language</w:t>
      </w:r>
    </w:p>
    <w:p w:rsidR="0095361E" w:rsidRPr="00F625AF" w:rsidRDefault="008A4E4A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95361E" w:rsidRPr="00F625AF">
        <w:rPr>
          <w:rFonts w:ascii="Arial" w:hAnsi="Arial" w:cs="Arial"/>
          <w:i/>
        </w:rPr>
        <w:t>architecture</w:t>
      </w:r>
    </w:p>
    <w:p w:rsidR="00C834EE" w:rsidRPr="00F625AF" w:rsidRDefault="008A4E4A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E20D33" w:rsidRPr="00F625AF">
        <w:rPr>
          <w:rFonts w:ascii="Arial" w:hAnsi="Arial" w:cs="Arial"/>
          <w:i/>
        </w:rPr>
        <w:t>political/social ideas</w:t>
      </w:r>
      <w:r w:rsidR="00265108" w:rsidRPr="00F625AF">
        <w:rPr>
          <w:rFonts w:ascii="Arial" w:hAnsi="Arial" w:cs="Arial"/>
          <w:i/>
        </w:rPr>
        <w:t>.</w:t>
      </w:r>
    </w:p>
    <w:p w:rsidR="00F24AB4" w:rsidRDefault="00F24AB4" w:rsidP="00A10A02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b/>
        </w:rPr>
      </w:pPr>
    </w:p>
    <w:p w:rsidR="009F0EB5" w:rsidRPr="00F625AF" w:rsidRDefault="002B47DA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0"/>
          <w:szCs w:val="30"/>
          <w:u w:val="single"/>
        </w:rPr>
      </w:pPr>
      <w:r w:rsidRPr="00F625AF">
        <w:rPr>
          <w:rFonts w:ascii="Arial" w:hAnsi="Arial" w:cs="Arial"/>
          <w:b/>
          <w:sz w:val="30"/>
          <w:szCs w:val="30"/>
          <w:u w:val="single"/>
        </w:rPr>
        <w:t xml:space="preserve">Part </w:t>
      </w:r>
      <w:r w:rsidR="0095361E" w:rsidRPr="00F625AF">
        <w:rPr>
          <w:rFonts w:ascii="Arial" w:hAnsi="Arial" w:cs="Arial"/>
          <w:b/>
          <w:sz w:val="30"/>
          <w:szCs w:val="30"/>
          <w:u w:val="single"/>
        </w:rPr>
        <w:t>1</w:t>
      </w:r>
      <w:r w:rsidR="00495E1B" w:rsidRPr="00F625AF">
        <w:rPr>
          <w:rFonts w:ascii="Arial" w:hAnsi="Arial" w:cs="Arial"/>
          <w:b/>
          <w:sz w:val="30"/>
          <w:szCs w:val="30"/>
          <w:u w:val="single"/>
        </w:rPr>
        <w:t xml:space="preserve"> </w:t>
      </w:r>
      <w:r w:rsidR="009F0EB5" w:rsidRPr="00F625AF">
        <w:rPr>
          <w:rFonts w:ascii="Arial" w:hAnsi="Arial" w:cs="Arial"/>
          <w:b/>
          <w:sz w:val="30"/>
          <w:szCs w:val="30"/>
          <w:u w:val="single"/>
        </w:rPr>
        <w:t xml:space="preserve">– Section A </w:t>
      </w:r>
    </w:p>
    <w:p w:rsidR="00CE4528" w:rsidRPr="00F625AF" w:rsidRDefault="007D74D9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0"/>
          <w:szCs w:val="30"/>
        </w:rPr>
      </w:pPr>
      <w:r w:rsidRPr="00F625AF">
        <w:rPr>
          <w:rFonts w:ascii="Arial" w:hAnsi="Arial" w:cs="Arial"/>
          <w:b/>
          <w:sz w:val="30"/>
          <w:szCs w:val="30"/>
        </w:rPr>
        <w:t>Geographical</w:t>
      </w:r>
      <w:r w:rsidR="00CE4528" w:rsidRPr="00F625AF">
        <w:rPr>
          <w:rFonts w:ascii="Arial" w:hAnsi="Arial" w:cs="Arial"/>
          <w:b/>
          <w:sz w:val="30"/>
          <w:szCs w:val="30"/>
        </w:rPr>
        <w:t xml:space="preserve"> inquiry skills</w:t>
      </w:r>
      <w:r w:rsidR="0095361E" w:rsidRPr="00F625AF">
        <w:rPr>
          <w:rFonts w:ascii="Arial" w:hAnsi="Arial" w:cs="Arial"/>
          <w:b/>
          <w:sz w:val="30"/>
          <w:szCs w:val="30"/>
        </w:rPr>
        <w:tab/>
      </w:r>
      <w:r w:rsidR="002F1881">
        <w:rPr>
          <w:rFonts w:ascii="Arial" w:hAnsi="Arial" w:cs="Arial"/>
          <w:b/>
          <w:sz w:val="30"/>
          <w:szCs w:val="30"/>
        </w:rPr>
        <w:t>(28</w:t>
      </w:r>
      <w:r w:rsidR="00ED7B2D" w:rsidRPr="00F625AF">
        <w:rPr>
          <w:rFonts w:ascii="Arial" w:hAnsi="Arial" w:cs="Arial"/>
          <w:b/>
          <w:sz w:val="30"/>
          <w:szCs w:val="30"/>
        </w:rPr>
        <w:t xml:space="preserve"> marks)</w:t>
      </w:r>
    </w:p>
    <w:p w:rsidR="00ED263D" w:rsidRPr="002738EF" w:rsidRDefault="00ED263D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0"/>
          <w:szCs w:val="20"/>
        </w:rPr>
      </w:pPr>
    </w:p>
    <w:p w:rsidR="00C3188C" w:rsidRDefault="00C3188C" w:rsidP="00C3188C">
      <w:pPr>
        <w:pStyle w:val="ListParagraph"/>
        <w:numPr>
          <w:ilvl w:val="0"/>
          <w:numId w:val="8"/>
        </w:numPr>
        <w:tabs>
          <w:tab w:val="right" w:pos="9026"/>
        </w:tabs>
        <w:spacing w:after="120"/>
        <w:ind w:right="-27"/>
        <w:outlineLvl w:val="0"/>
        <w:rPr>
          <w:rFonts w:ascii="Arial" w:eastAsia="Calibri" w:hAnsi="Arial" w:cs="Arial"/>
          <w:sz w:val="20"/>
          <w:szCs w:val="20"/>
        </w:rPr>
      </w:pPr>
      <w:r w:rsidRPr="00C3188C">
        <w:rPr>
          <w:rFonts w:ascii="Arial" w:eastAsia="Calibri" w:hAnsi="Arial" w:cs="Arial"/>
          <w:sz w:val="20"/>
          <w:szCs w:val="20"/>
        </w:rPr>
        <w:t>Devise and present a plan for a geographical inquiry based on the research &amp; inquiry areas/questions in relation to your selected element of culture provided in Part 1 – Section B.</w:t>
      </w:r>
    </w:p>
    <w:p w:rsidR="00C3188C" w:rsidRPr="005E49E2" w:rsidRDefault="005E49E2" w:rsidP="005E49E2">
      <w:pPr>
        <w:tabs>
          <w:tab w:val="right" w:pos="9026"/>
        </w:tabs>
        <w:spacing w:after="120"/>
        <w:ind w:right="-27"/>
        <w:outlineLvl w:val="0"/>
        <w:rPr>
          <w:rFonts w:ascii="Arial" w:eastAsia="Calibri" w:hAnsi="Arial" w:cs="Arial"/>
          <w:b/>
          <w:sz w:val="20"/>
          <w:szCs w:val="20"/>
        </w:rPr>
      </w:pPr>
      <w:r w:rsidRPr="005E49E2"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                                                                                           (4 marks)</w:t>
      </w:r>
    </w:p>
    <w:p w:rsidR="005E49E2" w:rsidRDefault="00C3188C" w:rsidP="005E49E2">
      <w:pPr>
        <w:pStyle w:val="ListParagraph"/>
        <w:numPr>
          <w:ilvl w:val="0"/>
          <w:numId w:val="8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line="240" w:lineRule="auto"/>
        <w:ind w:right="-27"/>
        <w:outlineLvl w:val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  <w:r w:rsidR="005E49E2">
        <w:rPr>
          <w:rFonts w:ascii="Arial" w:eastAsia="Calibri" w:hAnsi="Arial" w:cs="Arial"/>
          <w:sz w:val="20"/>
          <w:szCs w:val="20"/>
        </w:rPr>
        <w:t xml:space="preserve"> </w:t>
      </w:r>
      <w:r w:rsidRPr="00C3188C">
        <w:rPr>
          <w:rFonts w:ascii="Arial" w:eastAsia="Calibri" w:hAnsi="Arial" w:cs="Arial"/>
          <w:sz w:val="20"/>
          <w:szCs w:val="20"/>
        </w:rPr>
        <w:t>Collect information from a range of primary and/or secondary sources</w:t>
      </w:r>
      <w:r w:rsidR="005E49E2">
        <w:rPr>
          <w:rFonts w:ascii="Arial" w:eastAsia="Calibri" w:hAnsi="Arial" w:cs="Arial"/>
          <w:sz w:val="20"/>
          <w:szCs w:val="20"/>
        </w:rPr>
        <w:t xml:space="preserve">. </w:t>
      </w:r>
      <w:r w:rsidRPr="005E49E2">
        <w:rPr>
          <w:rFonts w:ascii="Arial" w:eastAsia="Calibri" w:hAnsi="Arial" w:cs="Arial"/>
          <w:sz w:val="20"/>
          <w:szCs w:val="20"/>
        </w:rPr>
        <w:t>Use appropriate methods to record your observations in a r</w:t>
      </w:r>
      <w:r w:rsidR="005E49E2">
        <w:rPr>
          <w:rFonts w:ascii="Arial" w:eastAsia="Calibri" w:hAnsi="Arial" w:cs="Arial"/>
          <w:sz w:val="20"/>
          <w:szCs w:val="20"/>
        </w:rPr>
        <w:t>ange of graphic representations</w:t>
      </w:r>
      <w:r w:rsidR="005E49E2" w:rsidRPr="005E49E2">
        <w:rPr>
          <w:rFonts w:ascii="Arial" w:eastAsia="Calibri" w:hAnsi="Arial" w:cs="Arial"/>
          <w:sz w:val="20"/>
          <w:szCs w:val="20"/>
        </w:rPr>
        <w:t xml:space="preserve"> </w:t>
      </w:r>
      <w:r w:rsidRPr="005E49E2">
        <w:rPr>
          <w:rFonts w:ascii="Arial" w:eastAsia="Calibri" w:hAnsi="Arial" w:cs="Arial"/>
          <w:sz w:val="20"/>
          <w:szCs w:val="20"/>
        </w:rPr>
        <w:t xml:space="preserve">using spatial and/or information and communication technologies. (Note-taking and recording </w:t>
      </w:r>
      <w:r w:rsidR="00913381">
        <w:rPr>
          <w:rFonts w:ascii="Arial" w:eastAsia="Calibri" w:hAnsi="Arial" w:cs="Arial"/>
          <w:sz w:val="20"/>
          <w:szCs w:val="20"/>
        </w:rPr>
        <w:t>research)</w:t>
      </w:r>
    </w:p>
    <w:p w:rsidR="005E49E2" w:rsidRPr="005E49E2" w:rsidRDefault="005E49E2" w:rsidP="005E49E2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line="240" w:lineRule="auto"/>
        <w:ind w:right="-27"/>
        <w:outlineLvl w:val="0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Pr="005E49E2">
        <w:rPr>
          <w:rFonts w:ascii="Arial" w:eastAsia="Calibri" w:hAnsi="Arial" w:cs="Arial"/>
          <w:b/>
          <w:sz w:val="20"/>
          <w:szCs w:val="20"/>
        </w:rPr>
        <w:t>(8 marks)</w:t>
      </w:r>
    </w:p>
    <w:p w:rsidR="005E49E2" w:rsidRDefault="005E49E2" w:rsidP="005E49E2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line="240" w:lineRule="auto"/>
        <w:ind w:right="-27"/>
        <w:outlineLvl w:val="0"/>
        <w:rPr>
          <w:rFonts w:ascii="Arial" w:eastAsia="Calibri" w:hAnsi="Arial" w:cs="Arial"/>
          <w:sz w:val="20"/>
          <w:szCs w:val="20"/>
        </w:rPr>
      </w:pPr>
    </w:p>
    <w:p w:rsidR="005E49E2" w:rsidRDefault="005E49E2" w:rsidP="005E49E2">
      <w:pPr>
        <w:pStyle w:val="ListParagraph"/>
        <w:numPr>
          <w:ilvl w:val="0"/>
          <w:numId w:val="8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 </w:t>
      </w:r>
      <w:r w:rsidRPr="005E49E2">
        <w:rPr>
          <w:rFonts w:ascii="Arial" w:eastAsia="Calibri" w:hAnsi="Arial" w:cs="Arial"/>
          <w:sz w:val="20"/>
          <w:szCs w:val="20"/>
        </w:rPr>
        <w:t>Provide a bibliography which follows the school’s referencing protocol</w:t>
      </w:r>
      <w:r>
        <w:rPr>
          <w:rFonts w:ascii="Arial" w:eastAsia="Calibri" w:hAnsi="Arial" w:cs="Arial"/>
          <w:sz w:val="20"/>
          <w:szCs w:val="20"/>
        </w:rPr>
        <w:t xml:space="preserve">.                   </w:t>
      </w:r>
      <w:r w:rsidRPr="005E49E2">
        <w:rPr>
          <w:rFonts w:ascii="Arial" w:eastAsia="Calibri" w:hAnsi="Arial" w:cs="Arial"/>
          <w:b/>
          <w:sz w:val="20"/>
          <w:szCs w:val="20"/>
        </w:rPr>
        <w:t>(6 marks)</w:t>
      </w:r>
    </w:p>
    <w:p w:rsidR="005E49E2" w:rsidRDefault="005E49E2" w:rsidP="005E49E2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sz w:val="20"/>
          <w:szCs w:val="20"/>
        </w:rPr>
      </w:pPr>
    </w:p>
    <w:p w:rsidR="00C3188C" w:rsidRPr="00176F53" w:rsidRDefault="005E49E2" w:rsidP="00176F53">
      <w:pPr>
        <w:pStyle w:val="ListParagraph"/>
        <w:numPr>
          <w:ilvl w:val="0"/>
          <w:numId w:val="8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b/>
          <w:i/>
          <w:sz w:val="20"/>
          <w:szCs w:val="20"/>
        </w:rPr>
        <w:lastRenderedPageBreak/>
        <w:t xml:space="preserve">   </w:t>
      </w:r>
      <w:r w:rsidRPr="005E49E2">
        <w:rPr>
          <w:rFonts w:ascii="Arial" w:eastAsia="Calibri" w:hAnsi="Arial" w:cs="Arial"/>
          <w:sz w:val="20"/>
          <w:szCs w:val="20"/>
        </w:rPr>
        <w:t xml:space="preserve">Communicate your findings as a report (includes headings and sub-headings) addressing the research &amp; inquiry areas/questions in relation to your selected element of culture provided in </w:t>
      </w:r>
      <w:r w:rsidRPr="005E49E2">
        <w:rPr>
          <w:rFonts w:ascii="Arial" w:eastAsia="Calibri" w:hAnsi="Arial" w:cs="Arial"/>
          <w:i/>
          <w:sz w:val="20"/>
          <w:szCs w:val="20"/>
        </w:rPr>
        <w:t>Part 1 – Section B.</w:t>
      </w:r>
      <w:r w:rsidRPr="005E49E2">
        <w:rPr>
          <w:rFonts w:ascii="Arial" w:eastAsia="Calibri" w:hAnsi="Arial" w:cs="Arial"/>
          <w:sz w:val="20"/>
          <w:szCs w:val="20"/>
        </w:rPr>
        <w:t xml:space="preserve"> 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              </w:t>
      </w:r>
      <w:r w:rsidRPr="005E49E2">
        <w:rPr>
          <w:rFonts w:ascii="Arial" w:eastAsia="Calibri" w:hAnsi="Arial" w:cs="Arial"/>
          <w:b/>
          <w:sz w:val="20"/>
          <w:szCs w:val="20"/>
        </w:rPr>
        <w:t xml:space="preserve">   (10 marks)</w:t>
      </w:r>
    </w:p>
    <w:p w:rsidR="00C3188C" w:rsidRPr="005E49E2" w:rsidRDefault="00C3188C" w:rsidP="005E49E2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jc w:val="both"/>
        <w:outlineLvl w:val="0"/>
        <w:rPr>
          <w:rFonts w:ascii="Arial" w:hAnsi="Arial" w:cs="Arial"/>
        </w:rPr>
      </w:pPr>
    </w:p>
    <w:p w:rsidR="001225AC" w:rsidRPr="00F625AF" w:rsidRDefault="00112864" w:rsidP="00F625AF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jc w:val="both"/>
        <w:outlineLvl w:val="0"/>
        <w:rPr>
          <w:rFonts w:ascii="Arial" w:hAnsi="Arial" w:cs="Arial"/>
          <w:u w:val="single"/>
        </w:rPr>
      </w:pPr>
      <w:r w:rsidRPr="00F625AF">
        <w:rPr>
          <w:rFonts w:ascii="Arial" w:hAnsi="Arial" w:cs="Arial"/>
          <w:b/>
          <w:sz w:val="32"/>
          <w:szCs w:val="32"/>
        </w:rPr>
        <w:t xml:space="preserve">  </w:t>
      </w:r>
      <w:r w:rsidR="004016E7" w:rsidRPr="00F625AF">
        <w:rPr>
          <w:rFonts w:ascii="Arial" w:hAnsi="Arial" w:cs="Arial"/>
          <w:b/>
          <w:sz w:val="32"/>
          <w:szCs w:val="32"/>
          <w:u w:val="single"/>
        </w:rPr>
        <w:t>RESEARCH</w:t>
      </w:r>
      <w:r w:rsidR="009F0EB5" w:rsidRPr="00F625AF">
        <w:rPr>
          <w:rFonts w:ascii="Arial" w:hAnsi="Arial" w:cs="Arial"/>
          <w:b/>
          <w:sz w:val="32"/>
          <w:szCs w:val="32"/>
          <w:u w:val="single"/>
        </w:rPr>
        <w:t xml:space="preserve"> &amp; </w:t>
      </w:r>
      <w:r w:rsidR="00541426" w:rsidRPr="00F625AF">
        <w:rPr>
          <w:rFonts w:ascii="Arial" w:hAnsi="Arial" w:cs="Arial"/>
          <w:b/>
          <w:sz w:val="32"/>
          <w:szCs w:val="32"/>
          <w:u w:val="single"/>
        </w:rPr>
        <w:t xml:space="preserve">INQUIRY </w:t>
      </w:r>
      <w:r w:rsidR="004016E7" w:rsidRPr="00F625AF">
        <w:rPr>
          <w:rFonts w:ascii="Arial" w:hAnsi="Arial" w:cs="Arial"/>
          <w:b/>
          <w:sz w:val="32"/>
          <w:szCs w:val="32"/>
          <w:u w:val="single"/>
        </w:rPr>
        <w:t>AREAS</w:t>
      </w:r>
      <w:r w:rsidR="00BF4ECD" w:rsidRPr="00F625AF">
        <w:rPr>
          <w:rFonts w:ascii="Arial" w:hAnsi="Arial" w:cs="Arial"/>
          <w:b/>
          <w:sz w:val="32"/>
          <w:szCs w:val="32"/>
          <w:u w:val="single"/>
        </w:rPr>
        <w:t>/QUESTION</w:t>
      </w:r>
      <w:r w:rsidR="00541426" w:rsidRPr="00F625AF">
        <w:rPr>
          <w:rFonts w:ascii="Arial" w:hAnsi="Arial" w:cs="Arial"/>
          <w:b/>
          <w:sz w:val="32"/>
          <w:szCs w:val="32"/>
          <w:u w:val="single"/>
        </w:rPr>
        <w:t>S</w:t>
      </w:r>
    </w:p>
    <w:p w:rsidR="00541426" w:rsidRDefault="00541426" w:rsidP="004016E7">
      <w:pPr>
        <w:pStyle w:val="ListParagraph"/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left="1080" w:right="-27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541426" w:rsidRPr="00541426" w:rsidRDefault="00541426" w:rsidP="00541426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541426">
        <w:rPr>
          <w:rFonts w:ascii="Arial" w:hAnsi="Arial" w:cs="Arial"/>
          <w:sz w:val="24"/>
          <w:szCs w:val="24"/>
        </w:rPr>
        <w:t xml:space="preserve"> – To plan, search or inquire into; examine in order to obtain the true facts.</w:t>
      </w:r>
      <w:r>
        <w:rPr>
          <w:rFonts w:ascii="Arial" w:hAnsi="Arial" w:cs="Arial"/>
          <w:sz w:val="24"/>
          <w:szCs w:val="24"/>
        </w:rPr>
        <w:t xml:space="preserve"> </w:t>
      </w:r>
      <w:r w:rsidRPr="00F625AF">
        <w:rPr>
          <w:rFonts w:ascii="Arial" w:hAnsi="Arial" w:cs="Arial"/>
          <w:i/>
          <w:sz w:val="20"/>
          <w:szCs w:val="20"/>
        </w:rPr>
        <w:t>(Source: SCSA – Glossary of key words in the formulation of questions)</w:t>
      </w:r>
    </w:p>
    <w:p w:rsidR="0070159B" w:rsidRDefault="0070159B" w:rsidP="00265108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9F0EB5" w:rsidRPr="009F0EB5" w:rsidRDefault="002B47DA" w:rsidP="00D260FC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2"/>
          <w:szCs w:val="32"/>
          <w:u w:val="single"/>
        </w:rPr>
      </w:pPr>
      <w:r w:rsidRPr="009F0EB5">
        <w:rPr>
          <w:rFonts w:ascii="Arial" w:hAnsi="Arial" w:cs="Arial"/>
          <w:b/>
          <w:sz w:val="32"/>
          <w:szCs w:val="32"/>
          <w:u w:val="single"/>
        </w:rPr>
        <w:t xml:space="preserve">Part </w:t>
      </w:r>
      <w:r w:rsidR="009F0EB5" w:rsidRPr="009F0EB5">
        <w:rPr>
          <w:rFonts w:ascii="Arial" w:hAnsi="Arial" w:cs="Arial"/>
          <w:b/>
          <w:sz w:val="32"/>
          <w:szCs w:val="32"/>
          <w:u w:val="single"/>
        </w:rPr>
        <w:t>1 – Section B</w:t>
      </w:r>
      <w:r w:rsidR="007D74D9" w:rsidRPr="009F0EB5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:rsidR="00ED263D" w:rsidRPr="00D260FC" w:rsidRDefault="007D74D9" w:rsidP="00D260FC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32"/>
          <w:szCs w:val="32"/>
        </w:rPr>
      </w:pPr>
      <w:r w:rsidRPr="00D260FC">
        <w:rPr>
          <w:rFonts w:ascii="Arial" w:hAnsi="Arial" w:cs="Arial"/>
          <w:b/>
          <w:sz w:val="32"/>
          <w:szCs w:val="32"/>
        </w:rPr>
        <w:t>Geographical</w:t>
      </w:r>
      <w:r w:rsidR="00ED263D" w:rsidRPr="00D260FC">
        <w:rPr>
          <w:rFonts w:ascii="Arial" w:hAnsi="Arial" w:cs="Arial"/>
          <w:b/>
          <w:sz w:val="32"/>
          <w:szCs w:val="32"/>
        </w:rPr>
        <w:t xml:space="preserve"> knowledge and understandings</w:t>
      </w:r>
      <w:r w:rsidR="006575A1" w:rsidRPr="00D260FC">
        <w:rPr>
          <w:rFonts w:ascii="Arial" w:hAnsi="Arial" w:cs="Arial"/>
          <w:b/>
          <w:sz w:val="32"/>
          <w:szCs w:val="32"/>
        </w:rPr>
        <w:t xml:space="preserve">                         </w:t>
      </w:r>
      <w:r w:rsidR="00D260FC">
        <w:rPr>
          <w:rFonts w:ascii="Arial" w:hAnsi="Arial" w:cs="Arial"/>
          <w:b/>
          <w:sz w:val="32"/>
          <w:szCs w:val="32"/>
        </w:rPr>
        <w:t xml:space="preserve">  </w:t>
      </w:r>
    </w:p>
    <w:p w:rsidR="00112864" w:rsidRPr="006575A1" w:rsidRDefault="00D260FC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D260FC">
        <w:rPr>
          <w:rFonts w:ascii="Arial" w:hAnsi="Arial" w:cs="Arial"/>
          <w:b/>
          <w:sz w:val="32"/>
          <w:szCs w:val="32"/>
        </w:rPr>
        <w:t>(44 marks)</w:t>
      </w:r>
    </w:p>
    <w:p w:rsidR="001225AC" w:rsidRPr="001225AC" w:rsidRDefault="00404477" w:rsidP="001225AC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>
        <w:rPr>
          <w:rFonts w:ascii="Arial" w:hAnsi="Arial" w:cs="Arial"/>
          <w:b/>
          <w:sz w:val="24"/>
          <w:szCs w:val="24"/>
        </w:rPr>
        <w:t xml:space="preserve"> 1</w:t>
      </w:r>
    </w:p>
    <w:p w:rsidR="005C0AFD" w:rsidRPr="007F6B0E" w:rsidRDefault="00404477" w:rsidP="007F6B0E">
      <w:pPr>
        <w:pStyle w:val="ListParagraph"/>
        <w:numPr>
          <w:ilvl w:val="0"/>
          <w:numId w:val="13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sz w:val="24"/>
          <w:szCs w:val="24"/>
        </w:rPr>
        <w:t xml:space="preserve"> </w:t>
      </w:r>
      <w:r w:rsidR="002F1881" w:rsidRPr="00541426">
        <w:rPr>
          <w:rFonts w:ascii="Arial" w:hAnsi="Arial" w:cs="Arial"/>
          <w:b/>
          <w:i/>
          <w:sz w:val="24"/>
          <w:szCs w:val="24"/>
        </w:rPr>
        <w:t>Investigate</w:t>
      </w:r>
      <w:r w:rsidR="002F1881">
        <w:rPr>
          <w:rFonts w:ascii="Arial" w:hAnsi="Arial" w:cs="Arial"/>
          <w:b/>
          <w:i/>
          <w:sz w:val="24"/>
          <w:szCs w:val="24"/>
        </w:rPr>
        <w:t xml:space="preserve"> </w:t>
      </w:r>
      <w:r w:rsidR="002F1881">
        <w:rPr>
          <w:rFonts w:ascii="Arial" w:hAnsi="Arial" w:cs="Arial"/>
          <w:sz w:val="24"/>
          <w:szCs w:val="24"/>
        </w:rPr>
        <w:t>and present information about t</w:t>
      </w:r>
      <w:r w:rsidR="002F1881" w:rsidRPr="006575A1">
        <w:rPr>
          <w:rFonts w:ascii="Arial" w:hAnsi="Arial" w:cs="Arial"/>
          <w:sz w:val="24"/>
          <w:szCs w:val="24"/>
        </w:rPr>
        <w:t>he transfer or dispersal of the selected element of culture over time, from its place/region of origin to other places/regions in the world. Include maps and/or diagrams t</w:t>
      </w:r>
      <w:r w:rsidR="002F1881">
        <w:rPr>
          <w:rFonts w:ascii="Arial" w:hAnsi="Arial" w:cs="Arial"/>
          <w:sz w:val="24"/>
          <w:szCs w:val="24"/>
        </w:rPr>
        <w:t>o support your information.</w:t>
      </w:r>
      <w:r w:rsidR="005C0AFD" w:rsidRPr="006575A1">
        <w:rPr>
          <w:rFonts w:ascii="Arial" w:hAnsi="Arial" w:cs="Arial"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(8 marks)</w:t>
      </w:r>
    </w:p>
    <w:p w:rsidR="006575A1" w:rsidRPr="006575A1" w:rsidRDefault="006575A1" w:rsidP="00265108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left="284" w:right="-27"/>
        <w:outlineLvl w:val="0"/>
        <w:rPr>
          <w:rFonts w:ascii="Arial" w:hAnsi="Arial" w:cs="Arial"/>
          <w:sz w:val="24"/>
          <w:szCs w:val="24"/>
        </w:rPr>
      </w:pPr>
    </w:p>
    <w:p w:rsidR="001225AC" w:rsidRDefault="00404477" w:rsidP="001225AC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>
        <w:rPr>
          <w:rFonts w:ascii="Arial" w:hAnsi="Arial" w:cs="Arial"/>
          <w:b/>
          <w:sz w:val="24"/>
          <w:szCs w:val="24"/>
        </w:rPr>
        <w:t xml:space="preserve"> 2</w:t>
      </w:r>
    </w:p>
    <w:p w:rsidR="00404477" w:rsidRPr="001225AC" w:rsidRDefault="00404477" w:rsidP="001225AC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2F1881" w:rsidRPr="006575A1" w:rsidRDefault="008306C4" w:rsidP="002F1881">
      <w:pPr>
        <w:pStyle w:val="ListParagraph"/>
        <w:numPr>
          <w:ilvl w:val="0"/>
          <w:numId w:val="9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2F1881" w:rsidRPr="00541426">
        <w:rPr>
          <w:rFonts w:ascii="Arial" w:hAnsi="Arial" w:cs="Arial"/>
          <w:b/>
          <w:i/>
          <w:sz w:val="24"/>
          <w:szCs w:val="24"/>
        </w:rPr>
        <w:t>Investigate</w:t>
      </w:r>
      <w:r w:rsidR="002F1881" w:rsidRPr="00541426">
        <w:rPr>
          <w:rFonts w:ascii="Arial" w:hAnsi="Arial" w:cs="Arial"/>
          <w:b/>
          <w:sz w:val="24"/>
          <w:szCs w:val="24"/>
        </w:rPr>
        <w:t xml:space="preserve"> </w:t>
      </w:r>
      <w:r w:rsidR="002F1881">
        <w:rPr>
          <w:rFonts w:ascii="Arial" w:hAnsi="Arial" w:cs="Arial"/>
          <w:sz w:val="24"/>
          <w:szCs w:val="24"/>
        </w:rPr>
        <w:t xml:space="preserve">and present information about </w:t>
      </w:r>
      <w:r w:rsidR="002F1881" w:rsidRPr="006575A1">
        <w:rPr>
          <w:rFonts w:ascii="Arial" w:hAnsi="Arial" w:cs="Arial"/>
          <w:sz w:val="24"/>
          <w:szCs w:val="24"/>
        </w:rPr>
        <w:t xml:space="preserve">how </w:t>
      </w:r>
      <w:r w:rsidR="002F1881" w:rsidRPr="006575A1">
        <w:rPr>
          <w:rFonts w:ascii="Arial" w:hAnsi="Arial" w:cs="Arial"/>
          <w:b/>
          <w:sz w:val="24"/>
          <w:szCs w:val="24"/>
        </w:rPr>
        <w:t>two (2)</w:t>
      </w:r>
      <w:r w:rsidR="002F1881" w:rsidRPr="006575A1">
        <w:rPr>
          <w:rFonts w:ascii="Arial" w:hAnsi="Arial" w:cs="Arial"/>
          <w:sz w:val="24"/>
          <w:szCs w:val="24"/>
        </w:rPr>
        <w:t xml:space="preserve"> of the factors listed below have contributed to the diffusion of the selected element of culture. </w:t>
      </w:r>
    </w:p>
    <w:p w:rsidR="002F1881" w:rsidRPr="00BF4ECD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BF4ECD">
        <w:rPr>
          <w:rFonts w:ascii="Arial" w:hAnsi="Arial" w:cs="Arial"/>
          <w:i/>
          <w:sz w:val="24"/>
          <w:szCs w:val="24"/>
        </w:rPr>
        <w:t>advancements in transport telecommunications</w:t>
      </w:r>
    </w:p>
    <w:p w:rsidR="002F1881" w:rsidRPr="00BF4ECD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other emerging technologies</w:t>
      </w:r>
    </w:p>
    <w:p w:rsidR="002F1881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the role played by transnational institutions and/or corporations</w:t>
      </w:r>
    </w:p>
    <w:p w:rsidR="00E20D33" w:rsidRPr="002F1881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2F1881">
        <w:rPr>
          <w:rFonts w:ascii="Arial" w:hAnsi="Arial" w:cs="Arial"/>
          <w:i/>
          <w:sz w:val="24"/>
          <w:szCs w:val="24"/>
        </w:rPr>
        <w:t xml:space="preserve"> the role played by media.</w:t>
      </w:r>
      <w:r>
        <w:rPr>
          <w:rFonts w:ascii="Arial" w:hAnsi="Arial" w:cs="Arial"/>
          <w:i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(1</w:t>
      </w:r>
      <w:r w:rsidR="000714EC" w:rsidRPr="00176F53">
        <w:rPr>
          <w:rFonts w:ascii="Arial" w:hAnsi="Arial" w:cs="Arial"/>
          <w:b/>
          <w:sz w:val="24"/>
          <w:szCs w:val="24"/>
        </w:rPr>
        <w:t>2</w:t>
      </w:r>
      <w:r w:rsidR="00E20D33" w:rsidRPr="00176F53">
        <w:rPr>
          <w:rFonts w:ascii="Arial" w:hAnsi="Arial" w:cs="Arial"/>
          <w:b/>
          <w:sz w:val="24"/>
          <w:szCs w:val="24"/>
        </w:rPr>
        <w:t xml:space="preserve"> marks)</w:t>
      </w:r>
    </w:p>
    <w:p w:rsidR="00E20D33" w:rsidRPr="006575A1" w:rsidRDefault="00E20D33" w:rsidP="00E20D3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</w:p>
    <w:p w:rsidR="006575A1" w:rsidRDefault="00404477" w:rsidP="00E20D3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 w:rsidRPr="00404477"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 w:rsidRPr="00404477">
        <w:rPr>
          <w:rFonts w:ascii="Arial" w:hAnsi="Arial" w:cs="Arial"/>
          <w:b/>
          <w:sz w:val="24"/>
          <w:szCs w:val="24"/>
        </w:rPr>
        <w:t xml:space="preserve"> 3</w:t>
      </w:r>
    </w:p>
    <w:p w:rsidR="00404477" w:rsidRPr="00404477" w:rsidRDefault="00404477" w:rsidP="00E20D3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E20D33" w:rsidRPr="00176F53" w:rsidRDefault="002F1881" w:rsidP="002F1881">
      <w:pPr>
        <w:pStyle w:val="ListParagraph"/>
        <w:numPr>
          <w:ilvl w:val="0"/>
          <w:numId w:val="9"/>
        </w:numPr>
        <w:tabs>
          <w:tab w:val="left" w:pos="-851"/>
          <w:tab w:val="left" w:pos="284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 w:rsidRPr="00404477">
        <w:rPr>
          <w:rFonts w:ascii="Arial" w:hAnsi="Arial" w:cs="Arial"/>
          <w:sz w:val="24"/>
          <w:szCs w:val="24"/>
        </w:rPr>
        <w:t xml:space="preserve">Refer to </w:t>
      </w:r>
      <w:r w:rsidRPr="00404477">
        <w:rPr>
          <w:rFonts w:ascii="Arial" w:hAnsi="Arial" w:cs="Arial"/>
          <w:b/>
          <w:sz w:val="24"/>
          <w:szCs w:val="24"/>
        </w:rPr>
        <w:t xml:space="preserve">two </w:t>
      </w:r>
      <w:r w:rsidRPr="00404477">
        <w:rPr>
          <w:rFonts w:ascii="Arial" w:hAnsi="Arial" w:cs="Arial"/>
          <w:sz w:val="24"/>
          <w:szCs w:val="24"/>
        </w:rPr>
        <w:t>case studies</w:t>
      </w:r>
      <w:r>
        <w:rPr>
          <w:rFonts w:ascii="Arial" w:hAnsi="Arial" w:cs="Arial"/>
          <w:sz w:val="24"/>
          <w:szCs w:val="24"/>
        </w:rPr>
        <w:t>,</w:t>
      </w:r>
      <w:r w:rsidRPr="00541426">
        <w:rPr>
          <w:rFonts w:ascii="Arial" w:hAnsi="Arial" w:cs="Arial"/>
          <w:i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4044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and present information about </w:t>
      </w:r>
      <w:r w:rsidRPr="00404477">
        <w:rPr>
          <w:rFonts w:ascii="Arial" w:hAnsi="Arial" w:cs="Arial"/>
          <w:sz w:val="24"/>
          <w:szCs w:val="24"/>
        </w:rPr>
        <w:t>the ways in which people and places have embraced, adapted to, or resisted, the integration of the selected element of culture</w:t>
      </w:r>
      <w:r>
        <w:rPr>
          <w:rFonts w:ascii="Arial" w:hAnsi="Arial" w:cs="Arial"/>
          <w:sz w:val="24"/>
          <w:szCs w:val="24"/>
        </w:rPr>
        <w:t>.</w:t>
      </w:r>
      <w:r w:rsidR="005E4A23" w:rsidRPr="006575A1">
        <w:rPr>
          <w:rFonts w:ascii="Arial" w:hAnsi="Arial" w:cs="Arial"/>
          <w:sz w:val="24"/>
          <w:szCs w:val="24"/>
        </w:rPr>
        <w:tab/>
      </w:r>
      <w:r w:rsidR="00892AE3" w:rsidRPr="006575A1">
        <w:rPr>
          <w:rFonts w:ascii="Arial" w:hAnsi="Arial" w:cs="Arial"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</w:t>
      </w:r>
      <w:r w:rsidR="000714EC" w:rsidRPr="00176F53">
        <w:rPr>
          <w:rFonts w:ascii="Arial" w:hAnsi="Arial" w:cs="Arial"/>
          <w:b/>
          <w:sz w:val="24"/>
          <w:szCs w:val="24"/>
        </w:rPr>
        <w:t>8</w:t>
      </w:r>
      <w:r w:rsidR="00E20D33" w:rsidRPr="00176F53">
        <w:rPr>
          <w:rFonts w:ascii="Arial" w:hAnsi="Arial" w:cs="Arial"/>
          <w:b/>
          <w:sz w:val="24"/>
          <w:szCs w:val="24"/>
        </w:rPr>
        <w:t xml:space="preserve"> marks)</w:t>
      </w:r>
    </w:p>
    <w:p w:rsidR="00E20D33" w:rsidRPr="006575A1" w:rsidRDefault="00E20D33" w:rsidP="00892AE3">
      <w:pPr>
        <w:tabs>
          <w:tab w:val="left" w:pos="-851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</w:p>
    <w:p w:rsidR="001225AC" w:rsidRDefault="00404477" w:rsidP="001225A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>
        <w:rPr>
          <w:rFonts w:ascii="Arial" w:hAnsi="Arial" w:cs="Arial"/>
          <w:b/>
          <w:sz w:val="24"/>
          <w:szCs w:val="24"/>
        </w:rPr>
        <w:t xml:space="preserve"> 4</w:t>
      </w:r>
    </w:p>
    <w:p w:rsidR="002F1881" w:rsidRPr="001225AC" w:rsidRDefault="002F1881" w:rsidP="001225A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</w:p>
    <w:p w:rsidR="00E20D33" w:rsidRDefault="002F1881" w:rsidP="006575A1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>
        <w:rPr>
          <w:rFonts w:ascii="Arial" w:hAnsi="Arial" w:cs="Arial"/>
          <w:sz w:val="24"/>
          <w:szCs w:val="24"/>
        </w:rPr>
        <w:t xml:space="preserve"> and present information about </w:t>
      </w:r>
      <w:r w:rsidRPr="006575A1">
        <w:rPr>
          <w:rFonts w:ascii="Arial" w:hAnsi="Arial" w:cs="Arial"/>
          <w:sz w:val="24"/>
          <w:szCs w:val="24"/>
        </w:rPr>
        <w:t>the implications of the changes in the nature and spatial distribution of the element of culture for peoples and places at a range of</w:t>
      </w:r>
      <w:r>
        <w:rPr>
          <w:rFonts w:ascii="Arial" w:hAnsi="Arial" w:cs="Arial"/>
          <w:sz w:val="24"/>
          <w:szCs w:val="24"/>
        </w:rPr>
        <w:t xml:space="preserve"> scales, including the local.</w:t>
      </w:r>
      <w:r w:rsidR="00EF7BBB" w:rsidRPr="006575A1">
        <w:rPr>
          <w:rFonts w:ascii="Arial" w:hAnsi="Arial" w:cs="Arial"/>
          <w:sz w:val="24"/>
          <w:szCs w:val="24"/>
        </w:rPr>
        <w:tab/>
      </w:r>
      <w:r w:rsidR="00EF7BBB" w:rsidRPr="006575A1">
        <w:rPr>
          <w:rFonts w:ascii="Arial" w:hAnsi="Arial" w:cs="Arial"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(1</w:t>
      </w:r>
      <w:r w:rsidR="000714EC" w:rsidRPr="00176F53">
        <w:rPr>
          <w:rFonts w:ascii="Arial" w:hAnsi="Arial" w:cs="Arial"/>
          <w:b/>
          <w:sz w:val="24"/>
          <w:szCs w:val="24"/>
        </w:rPr>
        <w:t>0</w:t>
      </w:r>
      <w:r w:rsidR="00E20D33" w:rsidRPr="00176F53">
        <w:rPr>
          <w:rFonts w:ascii="Arial" w:hAnsi="Arial" w:cs="Arial"/>
          <w:b/>
          <w:sz w:val="24"/>
          <w:szCs w:val="24"/>
        </w:rPr>
        <w:t xml:space="preserve"> marks)</w:t>
      </w:r>
    </w:p>
    <w:p w:rsidR="00D260FC" w:rsidRDefault="00D260FC" w:rsidP="00D260F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Pr="00D260FC"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 w:rsidRPr="00D260FC">
        <w:rPr>
          <w:rFonts w:ascii="Arial" w:hAnsi="Arial" w:cs="Arial"/>
          <w:b/>
          <w:sz w:val="24"/>
          <w:szCs w:val="24"/>
        </w:rPr>
        <w:t xml:space="preserve"> 5 </w:t>
      </w:r>
    </w:p>
    <w:p w:rsidR="00176F53" w:rsidRDefault="00176F53" w:rsidP="00D260F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176F53" w:rsidRDefault="00176F53" w:rsidP="00176F53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DD2F37">
        <w:rPr>
          <w:rFonts w:ascii="Arial" w:hAnsi="Arial" w:cs="Arial"/>
          <w:b/>
          <w:i/>
          <w:sz w:val="24"/>
          <w:szCs w:val="24"/>
        </w:rPr>
        <w:t>Investigate</w:t>
      </w:r>
      <w:r w:rsidRPr="006575A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and present information/predictions about </w:t>
      </w:r>
      <w:r w:rsidRPr="006575A1">
        <w:rPr>
          <w:rFonts w:ascii="Arial" w:hAnsi="Arial" w:cs="Arial"/>
          <w:sz w:val="24"/>
          <w:szCs w:val="24"/>
        </w:rPr>
        <w:t>the likely future changes in the nature and spatial distribution of the element of culture.</w:t>
      </w:r>
    </w:p>
    <w:p w:rsidR="00DD2F37" w:rsidRPr="00176F53" w:rsidRDefault="00176F53" w:rsidP="00176F53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7F6B0E">
        <w:rPr>
          <w:rFonts w:ascii="Arial" w:hAnsi="Arial" w:cs="Arial"/>
          <w:b/>
          <w:sz w:val="24"/>
          <w:szCs w:val="24"/>
        </w:rPr>
        <w:t>(6 marks)</w:t>
      </w:r>
      <w:r w:rsidR="00DD2F37" w:rsidRPr="00176F53">
        <w:rPr>
          <w:rFonts w:ascii="Arial" w:hAnsi="Arial" w:cs="Arial"/>
          <w:b/>
          <w:sz w:val="24"/>
          <w:szCs w:val="24"/>
        </w:rPr>
        <w:tab/>
      </w:r>
      <w:r w:rsidR="00DD2F37" w:rsidRPr="00176F53">
        <w:rPr>
          <w:rFonts w:ascii="Arial" w:hAnsi="Arial" w:cs="Arial"/>
          <w:b/>
          <w:sz w:val="24"/>
          <w:szCs w:val="24"/>
        </w:rPr>
        <w:tab/>
      </w:r>
    </w:p>
    <w:p w:rsidR="00D260FC" w:rsidRDefault="00D260FC" w:rsidP="00D260F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48041E" w:rsidRPr="00D260FC" w:rsidRDefault="00112864" w:rsidP="00DD2F37">
      <w:pPr>
        <w:tabs>
          <w:tab w:val="left" w:pos="-851"/>
          <w:tab w:val="left" w:pos="720"/>
        </w:tabs>
        <w:spacing w:after="0" w:line="240" w:lineRule="auto"/>
        <w:ind w:right="-27"/>
        <w:jc w:val="center"/>
        <w:outlineLvl w:val="0"/>
        <w:rPr>
          <w:rFonts w:ascii="Arial" w:hAnsi="Arial" w:cs="Arial"/>
          <w:b/>
          <w:sz w:val="44"/>
          <w:szCs w:val="44"/>
        </w:rPr>
        <w:sectPr w:rsidR="0048041E" w:rsidRPr="00D260FC" w:rsidSect="00F24AB4">
          <w:headerReference w:type="even" r:id="rId11"/>
          <w:type w:val="continuous"/>
          <w:pgSz w:w="11906" w:h="16838"/>
          <w:pgMar w:top="674" w:right="1440" w:bottom="0" w:left="1440" w:header="709" w:footer="708" w:gutter="0"/>
          <w:cols w:space="708"/>
          <w:docGrid w:linePitch="360"/>
        </w:sectPr>
      </w:pPr>
      <w:r w:rsidRPr="00D260FC">
        <w:rPr>
          <w:rFonts w:ascii="Arial" w:hAnsi="Arial" w:cs="Arial"/>
          <w:b/>
          <w:sz w:val="44"/>
          <w:szCs w:val="44"/>
        </w:rPr>
        <w:t xml:space="preserve">*** You must address all of the areas/questions above in your final report. </w:t>
      </w:r>
    </w:p>
    <w:p w:rsidR="00FB6FD4" w:rsidRPr="00D5730A" w:rsidRDefault="00017F33" w:rsidP="00D5730A">
      <w:pPr>
        <w:pStyle w:val="Heading1"/>
        <w:spacing w:before="0" w:after="0"/>
        <w:jc w:val="center"/>
        <w:rPr>
          <w:rFonts w:ascii="Arial" w:eastAsia="Times New Roman" w:hAnsi="Arial" w:cs="Arial"/>
          <w:b/>
          <w:bCs/>
          <w:color w:val="auto"/>
          <w:lang w:val="fr-FR"/>
        </w:rPr>
      </w:pPr>
      <w:r>
        <w:rPr>
          <w:rFonts w:ascii="Arial" w:hAnsi="Arial" w:cs="Arial"/>
          <w:b/>
          <w:color w:val="auto"/>
        </w:rPr>
        <w:lastRenderedPageBreak/>
        <w:t>Marking K</w:t>
      </w:r>
      <w:r w:rsidRPr="00017F33">
        <w:rPr>
          <w:rFonts w:ascii="Arial" w:hAnsi="Arial" w:cs="Arial"/>
          <w:b/>
          <w:color w:val="auto"/>
        </w:rPr>
        <w:t>ey</w:t>
      </w:r>
      <w:r w:rsidR="00FB6FD4">
        <w:rPr>
          <w:rFonts w:ascii="Arial" w:hAnsi="Arial" w:cs="Arial"/>
          <w:b/>
          <w:color w:val="auto"/>
        </w:rPr>
        <w:t>/Guide</w:t>
      </w:r>
      <w:r w:rsidR="00D5730A">
        <w:rPr>
          <w:rFonts w:ascii="Arial" w:eastAsia="Times New Roman" w:hAnsi="Arial" w:cs="Arial"/>
          <w:b/>
          <w:bCs/>
          <w:color w:val="auto"/>
          <w:lang w:val="fr-FR"/>
        </w:rPr>
        <w:t xml:space="preserve"> - </w:t>
      </w:r>
      <w:r w:rsidR="00FB6FD4" w:rsidRPr="00D5730A">
        <w:rPr>
          <w:rFonts w:ascii="Arial" w:hAnsi="Arial" w:cs="Arial"/>
          <w:b/>
          <w:color w:val="auto"/>
          <w:sz w:val="30"/>
          <w:szCs w:val="30"/>
          <w:u w:val="single"/>
        </w:rPr>
        <w:t xml:space="preserve">Part 1 – Section A </w:t>
      </w:r>
    </w:p>
    <w:p w:rsidR="00FB6FD4" w:rsidRPr="00F625AF" w:rsidRDefault="00FB6FD4" w:rsidP="00FB6FD4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0"/>
          <w:szCs w:val="30"/>
        </w:rPr>
      </w:pPr>
      <w:r w:rsidRPr="00F625AF">
        <w:rPr>
          <w:rFonts w:ascii="Arial" w:hAnsi="Arial" w:cs="Arial"/>
          <w:b/>
          <w:sz w:val="30"/>
          <w:szCs w:val="30"/>
        </w:rPr>
        <w:t>Geographical inquiry skills</w:t>
      </w:r>
      <w:r w:rsidRPr="00F625AF">
        <w:rPr>
          <w:rFonts w:ascii="Arial" w:hAnsi="Arial" w:cs="Arial"/>
          <w:b/>
          <w:sz w:val="30"/>
          <w:szCs w:val="30"/>
        </w:rPr>
        <w:tab/>
        <w:t>(24 marks)</w:t>
      </w:r>
    </w:p>
    <w:p w:rsidR="00B23722" w:rsidRDefault="00B23722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B82707" w:rsidRPr="00D5730A" w:rsidRDefault="00B82707" w:rsidP="00D5730A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  <w:r w:rsidRPr="00D5730A">
        <w:rPr>
          <w:rFonts w:ascii="Arial" w:eastAsia="Calibri" w:hAnsi="Arial" w:cs="Arial"/>
          <w:b/>
          <w:sz w:val="26"/>
          <w:szCs w:val="26"/>
          <w:u w:val="single"/>
        </w:rPr>
        <w:t>Observing, questioning and planning</w:t>
      </w:r>
    </w:p>
    <w:p w:rsidR="00B82707" w:rsidRPr="00D5730A" w:rsidRDefault="00B82707" w:rsidP="00D5730A">
      <w:pPr>
        <w:tabs>
          <w:tab w:val="right" w:pos="9026"/>
        </w:tabs>
        <w:spacing w:after="120"/>
        <w:ind w:right="-27"/>
        <w:contextualSpacing/>
        <w:outlineLvl w:val="0"/>
        <w:rPr>
          <w:rFonts w:ascii="Arial" w:eastAsia="Calibri" w:hAnsi="Arial" w:cs="Arial"/>
          <w:b/>
          <w:i/>
          <w:sz w:val="20"/>
          <w:szCs w:val="20"/>
        </w:rPr>
      </w:pPr>
      <w:r w:rsidRPr="00D5730A">
        <w:rPr>
          <w:rFonts w:ascii="Arial" w:eastAsia="Calibri" w:hAnsi="Arial" w:cs="Arial"/>
          <w:b/>
          <w:i/>
          <w:sz w:val="20"/>
          <w:szCs w:val="20"/>
        </w:rPr>
        <w:t xml:space="preserve">* Devise and present a plan for a geographical inquiry based on the </w:t>
      </w:r>
      <w:r w:rsidR="00D5730A" w:rsidRPr="00D5730A">
        <w:rPr>
          <w:rFonts w:ascii="Arial" w:eastAsia="Calibri" w:hAnsi="Arial" w:cs="Arial"/>
          <w:b/>
          <w:i/>
          <w:sz w:val="20"/>
          <w:szCs w:val="20"/>
        </w:rPr>
        <w:t xml:space="preserve">research &amp; inquiry areas/questions in relation to your selected element of culture </w:t>
      </w:r>
      <w:r w:rsidRPr="00D5730A">
        <w:rPr>
          <w:rFonts w:ascii="Arial" w:eastAsia="Calibri" w:hAnsi="Arial" w:cs="Arial"/>
          <w:b/>
          <w:i/>
          <w:sz w:val="20"/>
          <w:szCs w:val="20"/>
        </w:rPr>
        <w:t>provided in Part 1</w:t>
      </w:r>
      <w:r w:rsidR="00D5730A" w:rsidRPr="00D5730A">
        <w:rPr>
          <w:rFonts w:ascii="Arial" w:eastAsia="Calibri" w:hAnsi="Arial" w:cs="Arial"/>
          <w:b/>
          <w:i/>
          <w:sz w:val="20"/>
          <w:szCs w:val="20"/>
        </w:rPr>
        <w:t xml:space="preserve"> – Section B</w:t>
      </w:r>
      <w:r w:rsidRPr="00D5730A">
        <w:rPr>
          <w:rFonts w:ascii="Arial" w:eastAsia="Calibri" w:hAnsi="Arial" w:cs="Arial"/>
          <w:b/>
          <w:i/>
          <w:sz w:val="20"/>
          <w:szCs w:val="20"/>
        </w:rPr>
        <w:t>.</w:t>
      </w:r>
    </w:p>
    <w:tbl>
      <w:tblPr>
        <w:tblW w:w="9210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3"/>
        <w:gridCol w:w="1417"/>
      </w:tblGrid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 xml:space="preserve"> Description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3F2D89">
        <w:trPr>
          <w:trHeight w:val="475"/>
        </w:trPr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Presents a detailed and comprehensive plan which includes </w:t>
            </w:r>
            <w:r w:rsidRPr="00D5730A">
              <w:rPr>
                <w:rFonts w:ascii="Arial" w:hAnsi="Arial" w:cs="Arial"/>
                <w:iCs/>
                <w:sz w:val="20"/>
                <w:szCs w:val="20"/>
              </w:rPr>
              <w:t xml:space="preserve">clearly defined aims, geographical inquiry questions, and appropriate methodology. Possible formats, such as action plan, structured overview, brainstorms, KWL chart.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3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</w:p>
        </w:tc>
      </w:tr>
      <w:tr w:rsidR="00B82707" w:rsidRPr="00EF5D19" w:rsidTr="003F2D89">
        <w:trPr>
          <w:trHeight w:val="661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sz w:val="20"/>
                <w:szCs w:val="20"/>
              </w:rPr>
              <w:t>Presents a generalised plan which includes some geographical inquiry questions, and some indication of methodology. Uses basic formats.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1–2</w:t>
            </w:r>
          </w:p>
        </w:tc>
      </w:tr>
      <w:tr w:rsidR="00B82707" w:rsidRPr="00EF5D19" w:rsidTr="003F2D89">
        <w:trPr>
          <w:trHeight w:val="275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jc w:val="right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5730A">
              <w:rPr>
                <w:rFonts w:ascii="Arial" w:hAnsi="Arial" w:cs="Arial"/>
                <w:b/>
                <w:iCs/>
                <w:sz w:val="20"/>
                <w:szCs w:val="20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B82707" w:rsidRPr="00D5730A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</w:p>
        </w:tc>
      </w:tr>
      <w:tr w:rsidR="00B82707" w:rsidRPr="00EF5D19" w:rsidTr="003F2D89">
        <w:trPr>
          <w:trHeight w:val="133"/>
        </w:trPr>
        <w:tc>
          <w:tcPr>
            <w:tcW w:w="92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5730A" w:rsidRDefault="00D5730A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right="-27"/>
              <w:outlineLvl w:val="0"/>
              <w:rPr>
                <w:rFonts w:ascii="Calibri" w:eastAsia="Calibri" w:hAnsi="Calibri" w:cs="Courier New"/>
                <w:sz w:val="36"/>
                <w:szCs w:val="36"/>
                <w:u w:val="single"/>
              </w:rPr>
            </w:pPr>
          </w:p>
          <w:p w:rsidR="00B82707" w:rsidRPr="00D5730A" w:rsidRDefault="00B82707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right="-27"/>
              <w:outlineLvl w:val="0"/>
              <w:rPr>
                <w:rFonts w:ascii="Arial" w:eastAsia="Calibri" w:hAnsi="Arial" w:cs="Arial"/>
                <w:b/>
                <w:sz w:val="26"/>
                <w:szCs w:val="26"/>
                <w:u w:val="single"/>
              </w:rPr>
            </w:pPr>
            <w:r w:rsidRPr="00D5730A">
              <w:rPr>
                <w:rFonts w:ascii="Arial" w:eastAsia="Calibri" w:hAnsi="Arial" w:cs="Arial"/>
                <w:b/>
                <w:sz w:val="26"/>
                <w:szCs w:val="26"/>
                <w:u w:val="single"/>
              </w:rPr>
              <w:t>Collecting recording, evaluating and representing</w:t>
            </w:r>
          </w:p>
          <w:p w:rsidR="00B82707" w:rsidRPr="00D5730A" w:rsidRDefault="00B82707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left="-113" w:right="-27"/>
              <w:outlineLvl w:val="0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i/>
                <w:sz w:val="20"/>
                <w:szCs w:val="20"/>
              </w:rPr>
              <w:t>* Collect information from a range of primary and/or secondary sources</w:t>
            </w:r>
          </w:p>
          <w:p w:rsidR="00B82707" w:rsidRPr="00312975" w:rsidRDefault="00D5730A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left="-113" w:right="-27"/>
              <w:outlineLvl w:val="0"/>
              <w:rPr>
                <w:rFonts w:ascii="Arial" w:eastAsia="Calibri" w:hAnsi="Arial" w:cs="Arial"/>
              </w:rPr>
            </w:pPr>
            <w:r w:rsidRPr="00D5730A">
              <w:rPr>
                <w:rFonts w:ascii="Arial" w:eastAsia="Calibri" w:hAnsi="Arial" w:cs="Arial"/>
                <w:b/>
                <w:i/>
                <w:sz w:val="20"/>
                <w:szCs w:val="20"/>
              </w:rPr>
              <w:t xml:space="preserve">* </w:t>
            </w:r>
            <w:r w:rsidR="00B82707" w:rsidRPr="00D5730A">
              <w:rPr>
                <w:rFonts w:ascii="Arial" w:eastAsia="Calibri" w:hAnsi="Arial" w:cs="Arial"/>
                <w:b/>
                <w:i/>
                <w:sz w:val="20"/>
                <w:szCs w:val="20"/>
              </w:rPr>
              <w:t>Use appropriate methods to record your observations in a range of graphic representations using spatial and/or information and communication technologies</w:t>
            </w:r>
            <w:r w:rsidR="0091338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.</w:t>
            </w:r>
            <w:r w:rsidR="00913381" w:rsidRPr="00913381">
              <w:rPr>
                <w:rFonts w:ascii="Arial" w:eastAsia="Calibri" w:hAnsi="Arial" w:cs="Arial"/>
                <w:b/>
                <w:i/>
                <w:sz w:val="12"/>
                <w:szCs w:val="12"/>
              </w:rPr>
              <w:t xml:space="preserve"> </w:t>
            </w:r>
            <w:r w:rsidR="00913381" w:rsidRPr="00913381">
              <w:rPr>
                <w:rFonts w:ascii="Arial" w:eastAsia="Calibri" w:hAnsi="Arial" w:cs="Arial"/>
                <w:b/>
                <w:sz w:val="12"/>
                <w:szCs w:val="12"/>
              </w:rPr>
              <w:t>(Note-taking and recording research)</w:t>
            </w:r>
          </w:p>
        </w:tc>
      </w:tr>
      <w:tr w:rsidR="00B82707" w:rsidRPr="00EF5D19" w:rsidTr="003F2D89">
        <w:trPr>
          <w:trHeight w:val="300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 xml:space="preserve"> Description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3F2D89">
        <w:trPr>
          <w:trHeight w:val="1287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Collects geographical information from a range of primary sources (e.g. interviews, questionnaires, students’ own experiences, and field observations) and/or secondary sources (e.g. online maps, websites, spatial software applications, print resources and visual media)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detailed information and/or data in a range of graphic representations using spatial technologies and information and communication technologies, where appropriate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7–8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Collects geographical information from a range of primary and/or secondary sources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information and/or data in a range of graphic representations using spatial technologies and information and communication technologies, where appropriate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5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6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Collects geographical information from a limited range of primary and/or secondary sources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generalised information and/or data in a limited range of graphic representations using spatial technologies and information and communication technologies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3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Information collected from a limited range of sources may lack geographical context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brief information and/or data with no use of spatial technologies and information and communication technologies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2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spacing w:line="252" w:lineRule="auto"/>
              <w:jc w:val="right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D5730A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8</w:t>
            </w:r>
          </w:p>
        </w:tc>
      </w:tr>
    </w:tbl>
    <w:p w:rsidR="00B82707" w:rsidRDefault="00B82707" w:rsidP="00B82707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contextualSpacing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  <w:r w:rsidRPr="00D5730A">
        <w:rPr>
          <w:rFonts w:ascii="Arial" w:eastAsia="Calibri" w:hAnsi="Arial" w:cs="Arial"/>
          <w:b/>
          <w:sz w:val="26"/>
          <w:szCs w:val="26"/>
          <w:u w:val="single"/>
        </w:rPr>
        <w:lastRenderedPageBreak/>
        <w:t>Provide a bibliography which follows the school’s referencing protocol</w:t>
      </w:r>
    </w:p>
    <w:p w:rsidR="00D5730A" w:rsidRPr="00D5730A" w:rsidRDefault="00D5730A" w:rsidP="00B82707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contextualSpacing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</w:p>
    <w:tbl>
      <w:tblPr>
        <w:tblW w:w="9210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3"/>
        <w:gridCol w:w="1417"/>
      </w:tblGrid>
      <w:tr w:rsidR="00B82707" w:rsidRPr="00EF5D19" w:rsidTr="003F2D89">
        <w:trPr>
          <w:trHeight w:val="259"/>
        </w:trPr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B82707" w:rsidP="003F2D89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left="284" w:right="-27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7573E3" w:rsidP="003F2D89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left="284" w:right="-27"/>
              <w:contextualSpacing/>
              <w:outlineLvl w:val="0"/>
              <w:rPr>
                <w:rFonts w:ascii="Calibri" w:eastAsia="Calibri" w:hAnsi="Calibri" w:cs="Courier New"/>
                <w:b/>
                <w:sz w:val="20"/>
                <w:szCs w:val="20"/>
              </w:rPr>
            </w:pPr>
            <w:r w:rsidRPr="007573E3">
              <w:rPr>
                <w:rFonts w:ascii="Calibri" w:eastAsia="Calibri" w:hAnsi="Calibri" w:cs="Courier New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Bibliography includes a comprehensive list of primary sources (e.g. interviews, questionnaires, students’ own experiences, and field observations) and/or secondary sources (e.g. online maps, websites, spatial software applications, print resources and visual media) which correctly follow the referencing technique approved by the school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5-6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Bibliography includes a smaller range of sources which mostly follow the referencing technique approved by the school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3-4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Bibliography includes a limited list of sources which may follow the referencing technique approved by the school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1-2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7573E3" w:rsidRDefault="00B82707" w:rsidP="005E49E2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left="284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</w:rPr>
              <w:t xml:space="preserve">                                   </w:t>
            </w:r>
            <w:r w:rsidR="005E49E2">
              <w:rPr>
                <w:rFonts w:ascii="Arial" w:eastAsia="Calibri" w:hAnsi="Arial" w:cs="Arial"/>
                <w:b/>
                <w:sz w:val="20"/>
              </w:rPr>
              <w:t xml:space="preserve">                                                              </w:t>
            </w:r>
            <w:r w:rsidRPr="007573E3">
              <w:rPr>
                <w:rFonts w:ascii="Arial" w:eastAsia="Calibri" w:hAnsi="Arial" w:cs="Arial"/>
                <w:b/>
                <w:sz w:val="20"/>
              </w:rPr>
              <w:t xml:space="preserve">    </w:t>
            </w:r>
            <w:r w:rsidR="005E49E2">
              <w:rPr>
                <w:rFonts w:ascii="Arial" w:eastAsia="Calibri" w:hAnsi="Arial" w:cs="Arial"/>
                <w:b/>
                <w:sz w:val="20"/>
              </w:rPr>
              <w:t>Total</w:t>
            </w:r>
            <w:r w:rsidRPr="007573E3">
              <w:rPr>
                <w:rFonts w:ascii="Arial" w:eastAsia="Calibri" w:hAnsi="Arial" w:cs="Arial"/>
                <w:b/>
                <w:sz w:val="20"/>
              </w:rPr>
              <w:t xml:space="preserve">                                                                                                         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left="-108"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6</w:t>
            </w:r>
          </w:p>
        </w:tc>
      </w:tr>
    </w:tbl>
    <w:p w:rsidR="00B82707" w:rsidRDefault="00B82707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913381" w:rsidRDefault="00913381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B82707" w:rsidRPr="00D5730A" w:rsidRDefault="00B82707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  <w:r w:rsidRPr="00D5730A">
        <w:rPr>
          <w:rFonts w:ascii="Arial" w:eastAsia="Calibri" w:hAnsi="Arial" w:cs="Arial"/>
          <w:b/>
          <w:sz w:val="26"/>
          <w:szCs w:val="26"/>
          <w:u w:val="single"/>
        </w:rPr>
        <w:lastRenderedPageBreak/>
        <w:t>Communicating</w:t>
      </w:r>
    </w:p>
    <w:p w:rsidR="00B82707" w:rsidRPr="007573E3" w:rsidRDefault="00B82707" w:rsidP="00B82707">
      <w:pPr>
        <w:tabs>
          <w:tab w:val="right" w:pos="9026"/>
        </w:tabs>
        <w:spacing w:after="240"/>
        <w:ind w:right="-27"/>
        <w:contextualSpacing/>
        <w:outlineLvl w:val="0"/>
        <w:rPr>
          <w:rFonts w:ascii="Arial" w:eastAsia="Calibri" w:hAnsi="Arial" w:cs="Arial"/>
          <w:b/>
          <w:i/>
          <w:sz w:val="20"/>
          <w:szCs w:val="20"/>
        </w:rPr>
      </w:pPr>
      <w:r w:rsidRPr="007573E3">
        <w:rPr>
          <w:rFonts w:ascii="Arial" w:eastAsia="Calibri" w:hAnsi="Arial" w:cs="Arial"/>
          <w:b/>
          <w:i/>
          <w:sz w:val="20"/>
          <w:szCs w:val="20"/>
        </w:rPr>
        <w:t>Communicate your findings as a report (includes headings and sub-headings)</w:t>
      </w:r>
      <w:r w:rsidR="00D5730A" w:rsidRPr="007573E3">
        <w:rPr>
          <w:rFonts w:ascii="Arial" w:eastAsia="Calibri" w:hAnsi="Arial" w:cs="Arial"/>
          <w:b/>
          <w:i/>
          <w:sz w:val="20"/>
          <w:szCs w:val="20"/>
        </w:rPr>
        <w:t xml:space="preserve"> addressing the research &amp; inquiry areas/questions in relation to your selected element of culture provided in Part 1 – Section B. </w:t>
      </w:r>
    </w:p>
    <w:tbl>
      <w:tblPr>
        <w:tblW w:w="10207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81"/>
        <w:gridCol w:w="2126"/>
      </w:tblGrid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Findings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(Report)</w:t>
            </w:r>
            <w:r w:rsidR="00D5730A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 comprehensive range of accurate supporting evidence (including quotations, sources, statistics, data, maps, sketches and/or diagrams) to develop and enhance explanations and information, including reference to supporting evidence, such as data, statistics and examples. Uses appropriate headings and</w:t>
            </w:r>
            <w:r w:rsidR="00D5730A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sub-headings to structure report and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uses all key research areas from Geographical Knowledge and Understanding. 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Applies relevant geographical terminology and concepts to develop concise explanations and information.</w:t>
            </w:r>
          </w:p>
          <w:p w:rsidR="00D5730A" w:rsidRPr="007573E3" w:rsidRDefault="00D5730A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Uses a correctly formatted report structure throughout, including cover page, contents page, introduction, body (structured headings and sub-headings) and conclusion. 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May include an appendix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 xml:space="preserve">Selects and correctly applies a wide range of appropriate supporting evidence, including examples, quotations, sources, statistics, data, maps and/or sketches, </w:t>
            </w:r>
            <w:r w:rsidRPr="007573E3">
              <w:rPr>
                <w:rFonts w:ascii="Arial" w:hAnsi="Arial" w:cs="Arial"/>
                <w:sz w:val="20"/>
              </w:rPr>
              <w:t xml:space="preserve">when developing </w:t>
            </w: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>findings.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8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10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Findings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(Report)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="00B82707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 range of accurate supporting evidence to develop and enhance explanations and information. Refers briefly to supporting evidence with some references throughout. Uses some appropriate headings and sub-headings to structure findings and addresses most key research areas from Geographical Knowledge and Understanding.</w:t>
            </w:r>
          </w:p>
          <w:p w:rsidR="007573E3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Generally uses a correctly formatted report structure throughout, including cover page, contents page, introduction, body (structured headings and sub-headings) and conclusion. You may like to include an appendix. May not include all parts of the report.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Applies relevant geographical terminology and concepts to develop explanations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/information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and information.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 xml:space="preserve">Selects and applies a range of appropriate supporting evidence, including examples, quotations, sources, statistics, data, maps and/or sketches, </w:t>
            </w:r>
            <w:r w:rsidRPr="007573E3">
              <w:rPr>
                <w:rFonts w:ascii="Arial" w:hAnsi="Arial" w:cs="Arial"/>
                <w:sz w:val="20"/>
              </w:rPr>
              <w:t xml:space="preserve">when developing </w:t>
            </w: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>findings.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6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7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Findings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(Report)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="00B82707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some appropriate supporting evidence to develop and enhance explanations and information. Uses limited headings and sub-headings to structure notes and uses limited key research areas from Geographical Knowledge and Understanding. Makes limited reference to supporting evidence, such as examples, data and statistics. 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Applies some geographical terminology and concepts to develop explanations and information.</w:t>
            </w:r>
          </w:p>
          <w:p w:rsidR="007573E3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Makes some attempt to use a correctly formatted report structure throughout, including cover page, contents page, introduction, body (structured headings and sub-headings) and conclusion. However, does not address all report areas clearly and concisely.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sz w:val="20"/>
              </w:rPr>
              <w:t>Selects and applies some supporting evidence, including examples, quotations, sources, statistics, maps and/or sketches, when developing responses.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5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913381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lastRenderedPageBreak/>
              <w:t>Findings (Report)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="00B82707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limited supporting evidence, such as examples, data and statistics. 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Rarely or inaccurately uses geographical terminology and concepts.</w:t>
            </w:r>
          </w:p>
          <w:p w:rsidR="007573E3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Does not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address 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all of 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the key research &amp; inquiry areas/questions 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from Geographical Knowledge and Understanding or addresses topics in basic or limited detail. </w:t>
            </w:r>
          </w:p>
          <w:p w:rsidR="007573E3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Limited attempt made at report structure and correct report format.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>Makes limited use of evidence to support statements and generalisations.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3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7573E3" w:rsidRDefault="00B82707" w:rsidP="003F2D89">
            <w:pPr>
              <w:spacing w:line="252" w:lineRule="auto"/>
              <w:jc w:val="right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7573E3" w:rsidRDefault="00B82707" w:rsidP="003F2D89">
            <w:pPr>
              <w:jc w:val="center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10</w:t>
            </w:r>
          </w:p>
        </w:tc>
      </w:tr>
    </w:tbl>
    <w:p w:rsidR="00B82707" w:rsidRPr="0055762A" w:rsidRDefault="00B82707" w:rsidP="00B82707">
      <w:pPr>
        <w:rPr>
          <w:rFonts w:ascii="Arial" w:hAnsi="Arial" w:cs="Arial"/>
        </w:rPr>
      </w:pPr>
    </w:p>
    <w:p w:rsidR="00B82707" w:rsidRPr="0055762A" w:rsidRDefault="00B82707" w:rsidP="00B82707">
      <w:pPr>
        <w:rPr>
          <w:rFonts w:ascii="Arial" w:hAnsi="Arial" w:cs="Arial"/>
        </w:rPr>
      </w:pPr>
    </w:p>
    <w:p w:rsidR="00B82707" w:rsidRPr="0055762A" w:rsidRDefault="00B82707" w:rsidP="00B82707">
      <w:pPr>
        <w:rPr>
          <w:rFonts w:ascii="Arial" w:hAnsi="Arial" w:cs="Arial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  <w:bookmarkStart w:id="0" w:name="_GoBack"/>
      <w:bookmarkEnd w:id="0"/>
    </w:p>
    <w:p w:rsidR="00261463" w:rsidRPr="00913381" w:rsidRDefault="00261463" w:rsidP="00913381">
      <w:pPr>
        <w:tabs>
          <w:tab w:val="left" w:pos="720"/>
        </w:tabs>
        <w:spacing w:after="0" w:line="240" w:lineRule="auto"/>
        <w:ind w:right="-545"/>
        <w:jc w:val="center"/>
        <w:rPr>
          <w:rFonts w:ascii="Arial" w:eastAsia="Times New Roman" w:hAnsi="Arial" w:cs="Arial"/>
          <w:b/>
          <w:bCs/>
          <w:sz w:val="36"/>
          <w:szCs w:val="36"/>
        </w:rPr>
      </w:pPr>
      <w:r w:rsidRPr="00913381">
        <w:rPr>
          <w:rFonts w:ascii="Arial" w:eastAsia="Times New Roman" w:hAnsi="Arial" w:cs="Arial"/>
          <w:b/>
          <w:bCs/>
          <w:sz w:val="36"/>
          <w:szCs w:val="36"/>
        </w:rPr>
        <w:lastRenderedPageBreak/>
        <w:t>Marking Key</w:t>
      </w:r>
      <w:r w:rsidR="00913381">
        <w:rPr>
          <w:rFonts w:ascii="Arial" w:eastAsia="Times New Roman" w:hAnsi="Arial" w:cs="Arial"/>
          <w:b/>
          <w:bCs/>
          <w:sz w:val="36"/>
          <w:szCs w:val="36"/>
        </w:rPr>
        <w:t>/Guide</w:t>
      </w:r>
    </w:p>
    <w:p w:rsidR="00261463" w:rsidRDefault="00261463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  <w:sz w:val="28"/>
          <w:szCs w:val="28"/>
        </w:rPr>
      </w:pPr>
    </w:p>
    <w:p w:rsidR="00C834EE" w:rsidRDefault="00D77291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</w:rPr>
      </w:pPr>
      <w:r w:rsidRPr="00017F33">
        <w:rPr>
          <w:rFonts w:ascii="Arial" w:eastAsia="Times New Roman" w:hAnsi="Arial" w:cs="Arial"/>
          <w:b/>
          <w:bCs/>
          <w:sz w:val="28"/>
          <w:szCs w:val="28"/>
        </w:rPr>
        <w:t xml:space="preserve">Part </w:t>
      </w:r>
      <w:r w:rsidR="00261463">
        <w:rPr>
          <w:rFonts w:ascii="Arial" w:eastAsia="Times New Roman" w:hAnsi="Arial" w:cs="Arial"/>
          <w:b/>
          <w:bCs/>
          <w:sz w:val="28"/>
          <w:szCs w:val="28"/>
        </w:rPr>
        <w:t xml:space="preserve">1 – Section B </w:t>
      </w:r>
      <w:r w:rsidR="00F55CEB" w:rsidRPr="00017F33">
        <w:rPr>
          <w:rFonts w:ascii="Arial" w:eastAsia="Times New Roman" w:hAnsi="Arial" w:cs="Arial"/>
          <w:b/>
          <w:bCs/>
          <w:sz w:val="28"/>
          <w:szCs w:val="28"/>
        </w:rPr>
        <w:t>–</w:t>
      </w:r>
      <w:r w:rsidRPr="00017F3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 w:rsidR="00C834EE" w:rsidRPr="00017F33">
        <w:rPr>
          <w:rFonts w:ascii="Arial" w:eastAsia="Times New Roman" w:hAnsi="Arial" w:cs="Arial"/>
          <w:b/>
          <w:bCs/>
          <w:sz w:val="28"/>
          <w:szCs w:val="28"/>
        </w:rPr>
        <w:t>Geographical kno</w:t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 xml:space="preserve">wledge and understanding </w:t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 w:rsidRPr="00017F33">
        <w:rPr>
          <w:rFonts w:ascii="Arial" w:eastAsia="Times New Roman" w:hAnsi="Arial" w:cs="Arial"/>
          <w:b/>
          <w:bCs/>
        </w:rPr>
        <w:tab/>
      </w:r>
      <w:r w:rsidR="00017F33" w:rsidRPr="00017F33">
        <w:rPr>
          <w:rFonts w:ascii="Arial" w:eastAsia="Times New Roman" w:hAnsi="Arial" w:cs="Arial"/>
          <w:b/>
          <w:bCs/>
        </w:rPr>
        <w:tab/>
      </w:r>
    </w:p>
    <w:p w:rsidR="00261463" w:rsidRDefault="00261463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</w:rPr>
      </w:pPr>
    </w:p>
    <w:p w:rsidR="00261463" w:rsidRPr="003F2D89" w:rsidRDefault="00261463" w:rsidP="00261463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t>Area/Question 1</w:t>
      </w:r>
    </w:p>
    <w:p w:rsidR="00261463" w:rsidRPr="006575A1" w:rsidRDefault="00261463" w:rsidP="00261463">
      <w:pPr>
        <w:pStyle w:val="ListParagraph"/>
        <w:numPr>
          <w:ilvl w:val="0"/>
          <w:numId w:val="13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="00B27220">
        <w:rPr>
          <w:rFonts w:ascii="Arial" w:hAnsi="Arial" w:cs="Arial"/>
          <w:b/>
          <w:i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>and present information about</w:t>
      </w:r>
      <w:r>
        <w:rPr>
          <w:rFonts w:ascii="Arial" w:hAnsi="Arial" w:cs="Arial"/>
          <w:sz w:val="24"/>
          <w:szCs w:val="24"/>
        </w:rPr>
        <w:t xml:space="preserve"> t</w:t>
      </w:r>
      <w:r w:rsidRPr="006575A1">
        <w:rPr>
          <w:rFonts w:ascii="Arial" w:hAnsi="Arial" w:cs="Arial"/>
          <w:sz w:val="24"/>
          <w:szCs w:val="24"/>
        </w:rPr>
        <w:t>he transfer or dispersal of the selected element of culture over time, from its place/region of origin to other places/regions in the world. Include maps and/or diagrams t</w:t>
      </w:r>
      <w:r>
        <w:rPr>
          <w:rFonts w:ascii="Arial" w:hAnsi="Arial" w:cs="Arial"/>
          <w:sz w:val="24"/>
          <w:szCs w:val="24"/>
        </w:rPr>
        <w:t>o support your information</w:t>
      </w:r>
      <w:r w:rsidR="002F1881">
        <w:rPr>
          <w:rFonts w:ascii="Arial" w:hAnsi="Arial" w:cs="Arial"/>
          <w:sz w:val="24"/>
          <w:szCs w:val="24"/>
        </w:rPr>
        <w:t>.</w:t>
      </w:r>
      <w:r w:rsidRPr="006575A1">
        <w:rPr>
          <w:rFonts w:ascii="Arial" w:hAnsi="Arial" w:cs="Arial"/>
          <w:sz w:val="24"/>
          <w:szCs w:val="24"/>
        </w:rPr>
        <w:tab/>
      </w:r>
      <w:r w:rsidRPr="00261463">
        <w:rPr>
          <w:rFonts w:ascii="Arial" w:hAnsi="Arial" w:cs="Arial"/>
          <w:b/>
          <w:sz w:val="24"/>
          <w:szCs w:val="24"/>
        </w:rPr>
        <w:t>(8 marks)</w:t>
      </w:r>
    </w:p>
    <w:p w:rsidR="00261463" w:rsidRPr="00017F33" w:rsidRDefault="00261463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</w:rPr>
      </w:pPr>
    </w:p>
    <w:p w:rsidR="00261463" w:rsidRPr="00F24AB4" w:rsidRDefault="0026146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sz w:val="12"/>
          <w:szCs w:val="12"/>
        </w:rPr>
      </w:pP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C834EE" w:rsidP="00F55CEB">
            <w:pPr>
              <w:tabs>
                <w:tab w:val="left" w:pos="-851"/>
                <w:tab w:val="left" w:pos="720"/>
              </w:tabs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</w:t>
            </w:r>
            <w:r w:rsidR="00261463" w:rsidRPr="00261463">
              <w:rPr>
                <w:rFonts w:ascii="Arial" w:hAnsi="Arial" w:cs="Arial"/>
                <w:color w:val="000000"/>
                <w:sz w:val="18"/>
                <w:szCs w:val="18"/>
              </w:rPr>
              <w:t>very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detailed, compre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>hensive and accurate information about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the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:rsidR="00C834EE" w:rsidRPr="00261463" w:rsidRDefault="00C834EE" w:rsidP="00F55CEB">
            <w:pPr>
              <w:tabs>
                <w:tab w:val="left" w:pos="-851"/>
                <w:tab w:val="left" w:pos="720"/>
              </w:tabs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Makes use of appropriate maps and/or dia</w:t>
            </w:r>
            <w:r w:rsidR="005645D0">
              <w:rPr>
                <w:rFonts w:ascii="Arial" w:hAnsi="Arial" w:cs="Arial"/>
                <w:sz w:val="18"/>
                <w:szCs w:val="18"/>
              </w:rPr>
              <w:t>grams to enhance the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provided </w:t>
            </w:r>
            <w:r w:rsidRPr="00261463">
              <w:rPr>
                <w:rFonts w:ascii="Arial" w:hAnsi="Arial" w:cs="Arial"/>
                <w:sz w:val="18"/>
                <w:szCs w:val="18"/>
              </w:rPr>
              <w:t>and a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7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</w:t>
            </w:r>
            <w:r w:rsidR="00261463" w:rsidRPr="00261463">
              <w:rPr>
                <w:rFonts w:ascii="Arial" w:hAnsi="Arial" w:cs="Arial"/>
                <w:color w:val="000000"/>
                <w:sz w:val="18"/>
                <w:szCs w:val="18"/>
              </w:rPr>
              <w:t>less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detailed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and mostly accurate information about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the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Makes use of appropriate maps and/or dia</w:t>
            </w:r>
            <w:r w:rsidR="005645D0">
              <w:rPr>
                <w:rFonts w:ascii="Arial" w:hAnsi="Arial" w:cs="Arial"/>
                <w:sz w:val="18"/>
                <w:szCs w:val="18"/>
              </w:rPr>
              <w:t>grams to enhance the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provided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and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applies some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5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Pr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>ovides a generalised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of the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Maps and/or diagrams may be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 used to enhance the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and may lack accuracy.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61463">
              <w:rPr>
                <w:rFonts w:ascii="Arial" w:hAnsi="Arial" w:cs="Arial"/>
                <w:sz w:val="18"/>
                <w:szCs w:val="18"/>
              </w:rPr>
              <w:t>Attempts to apply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some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261463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Provides a limited information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of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time.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Maps and/or diagrams may be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 used to enhance the information provided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but lack accuracy.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61463">
              <w:rPr>
                <w:rFonts w:ascii="Arial" w:hAnsi="Arial" w:cs="Arial"/>
                <w:sz w:val="18"/>
                <w:szCs w:val="18"/>
              </w:rPr>
              <w:t>Reference to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geographical terminology and concepts is limited or inaccurate.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F1881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color w:val="000000"/>
                <w:sz w:val="18"/>
                <w:szCs w:val="18"/>
              </w:rPr>
              <w:t>/8</w:t>
            </w:r>
          </w:p>
        </w:tc>
      </w:tr>
    </w:tbl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</w:p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</w:p>
    <w:p w:rsidR="00F55CEB" w:rsidRDefault="00F55CEB">
      <w:pPr>
        <w:rPr>
          <w:rFonts w:cs="Courier New"/>
        </w:rPr>
      </w:pPr>
      <w:r>
        <w:rPr>
          <w:rFonts w:cs="Courier New"/>
        </w:rPr>
        <w:br w:type="page"/>
      </w:r>
    </w:p>
    <w:p w:rsidR="00261463" w:rsidRPr="003F2D89" w:rsidRDefault="00261463" w:rsidP="00261463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lastRenderedPageBreak/>
        <w:t>Area/Question</w:t>
      </w:r>
      <w:r w:rsidR="003F2D89">
        <w:rPr>
          <w:rFonts w:ascii="Arial" w:hAnsi="Arial" w:cs="Arial"/>
          <w:b/>
          <w:sz w:val="24"/>
          <w:szCs w:val="24"/>
          <w:u w:val="single"/>
        </w:rPr>
        <w:t xml:space="preserve"> 2</w:t>
      </w:r>
    </w:p>
    <w:p w:rsidR="00261463" w:rsidRPr="006575A1" w:rsidRDefault="00261463" w:rsidP="00261463">
      <w:pPr>
        <w:pStyle w:val="ListParagraph"/>
        <w:numPr>
          <w:ilvl w:val="0"/>
          <w:numId w:val="9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541426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and </w:t>
      </w:r>
      <w:r w:rsidR="00B27220">
        <w:rPr>
          <w:rFonts w:ascii="Arial" w:hAnsi="Arial" w:cs="Arial"/>
          <w:sz w:val="24"/>
          <w:szCs w:val="24"/>
        </w:rPr>
        <w:t xml:space="preserve">present information about </w:t>
      </w:r>
      <w:r w:rsidRPr="006575A1">
        <w:rPr>
          <w:rFonts w:ascii="Arial" w:hAnsi="Arial" w:cs="Arial"/>
          <w:sz w:val="24"/>
          <w:szCs w:val="24"/>
        </w:rPr>
        <w:t xml:space="preserve">how </w:t>
      </w:r>
      <w:r w:rsidRPr="006575A1">
        <w:rPr>
          <w:rFonts w:ascii="Arial" w:hAnsi="Arial" w:cs="Arial"/>
          <w:b/>
          <w:sz w:val="24"/>
          <w:szCs w:val="24"/>
        </w:rPr>
        <w:t>two (2)</w:t>
      </w:r>
      <w:r w:rsidRPr="006575A1">
        <w:rPr>
          <w:rFonts w:ascii="Arial" w:hAnsi="Arial" w:cs="Arial"/>
          <w:sz w:val="24"/>
          <w:szCs w:val="24"/>
        </w:rPr>
        <w:t xml:space="preserve"> of the factors listed below have contributed to the diffusion of the selected element of culture. </w:t>
      </w:r>
    </w:p>
    <w:p w:rsidR="00261463" w:rsidRPr="00BF4ECD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BF4ECD">
        <w:rPr>
          <w:rFonts w:ascii="Arial" w:hAnsi="Arial" w:cs="Arial"/>
          <w:i/>
          <w:sz w:val="24"/>
          <w:szCs w:val="24"/>
        </w:rPr>
        <w:t>advancements in transport telecommunications</w:t>
      </w:r>
    </w:p>
    <w:p w:rsidR="00261463" w:rsidRPr="00BF4ECD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other emerging technologies</w:t>
      </w:r>
    </w:p>
    <w:p w:rsidR="00261463" w:rsidRPr="00BF4ECD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the role played by transnational institutions and/or corporations</w:t>
      </w:r>
    </w:p>
    <w:p w:rsidR="00261463" w:rsidRPr="006575A1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the role played by media.</w:t>
      </w:r>
      <w:r w:rsidRPr="006575A1">
        <w:rPr>
          <w:rFonts w:ascii="Arial" w:hAnsi="Arial" w:cs="Arial"/>
          <w:sz w:val="24"/>
          <w:szCs w:val="24"/>
        </w:rPr>
        <w:tab/>
      </w:r>
      <w:r w:rsidRPr="00B27220">
        <w:rPr>
          <w:rFonts w:ascii="Arial" w:hAnsi="Arial" w:cs="Arial"/>
          <w:b/>
          <w:sz w:val="24"/>
          <w:szCs w:val="24"/>
        </w:rPr>
        <w:t>(12 marks)</w:t>
      </w:r>
    </w:p>
    <w:p w:rsidR="00E20D33" w:rsidRPr="004A71C2" w:rsidRDefault="004A71C2" w:rsidP="0026146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</w:p>
    <w:p w:rsidR="004A71C2" w:rsidRPr="005A7636" w:rsidRDefault="004A71C2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sz w:val="12"/>
          <w:szCs w:val="12"/>
        </w:rPr>
      </w:pP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  <w:vAlign w:val="center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D77291" w:rsidRPr="00F55CEB" w:rsidTr="0070159B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Factor 1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Demonstrates a clear understanding of the first selected factor and provides </w:t>
            </w:r>
            <w:r w:rsidR="00261463" w:rsidRPr="00261463">
              <w:rPr>
                <w:rFonts w:ascii="Arial" w:hAnsi="Arial" w:cs="Arial"/>
                <w:sz w:val="18"/>
                <w:szCs w:val="18"/>
              </w:rPr>
              <w:t>detailed</w:t>
            </w:r>
            <w:r w:rsidRPr="00261463">
              <w:rPr>
                <w:rFonts w:ascii="Arial" w:hAnsi="Arial" w:cs="Arial"/>
                <w:sz w:val="18"/>
                <w:szCs w:val="18"/>
              </w:rPr>
              <w:t>, compreh</w:t>
            </w:r>
            <w:r w:rsidR="00261463">
              <w:rPr>
                <w:rFonts w:ascii="Arial" w:hAnsi="Arial" w:cs="Arial"/>
                <w:sz w:val="18"/>
                <w:szCs w:val="18"/>
              </w:rPr>
              <w:t xml:space="preserve">ensive and accurate information </w:t>
            </w:r>
            <w:r w:rsidRPr="00261463">
              <w:rPr>
                <w:rFonts w:ascii="Arial" w:hAnsi="Arial" w:cs="Arial"/>
                <w:sz w:val="18"/>
                <w:szCs w:val="18"/>
              </w:rPr>
              <w:t>of how the factor has contributed to the diffusion of the selected element of culture.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>ches) to enhance the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general understanding of the first selected</w:t>
            </w:r>
            <w:r w:rsidR="00261463">
              <w:rPr>
                <w:rFonts w:ascii="Arial" w:hAnsi="Arial" w:cs="Arial"/>
                <w:sz w:val="18"/>
                <w:szCs w:val="18"/>
              </w:rPr>
              <w:t xml:space="preserve"> factor and some detail, however generalised information </w:t>
            </w:r>
            <w:r w:rsidRPr="00261463">
              <w:rPr>
                <w:rFonts w:ascii="Arial" w:hAnsi="Arial" w:cs="Arial"/>
                <w:sz w:val="18"/>
                <w:szCs w:val="18"/>
              </w:rPr>
              <w:t>of how the factor has contributed to the diffusion of the selected element of culture.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some supporting evidence to enhance the </w:t>
            </w:r>
            <w:r w:rsidR="00B27220">
              <w:rPr>
                <w:rFonts w:ascii="Arial" w:hAnsi="Arial" w:cs="Arial"/>
                <w:color w:val="000000"/>
                <w:sz w:val="18"/>
                <w:szCs w:val="18"/>
              </w:rPr>
              <w:t>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attempts to apply some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="00072F3D"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limited understanding of the first sele</w:t>
            </w:r>
            <w:r w:rsidR="00261463">
              <w:rPr>
                <w:rFonts w:ascii="Arial" w:hAnsi="Arial" w:cs="Arial"/>
                <w:sz w:val="18"/>
                <w:szCs w:val="18"/>
              </w:rPr>
              <w:t>cted factor. Attempts to provide limited and</w:t>
            </w:r>
            <w:r w:rsidR="00B27220">
              <w:rPr>
                <w:rFonts w:ascii="Arial" w:hAnsi="Arial" w:cs="Arial"/>
                <w:sz w:val="18"/>
                <w:szCs w:val="18"/>
              </w:rPr>
              <w:t>/or</w:t>
            </w:r>
            <w:r w:rsidR="00261463">
              <w:rPr>
                <w:rFonts w:ascii="Arial" w:hAnsi="Arial" w:cs="Arial"/>
                <w:sz w:val="18"/>
                <w:szCs w:val="18"/>
              </w:rPr>
              <w:t xml:space="preserve"> basic information</w:t>
            </w:r>
            <w:r w:rsidR="00B27220">
              <w:rPr>
                <w:rFonts w:ascii="Arial" w:hAnsi="Arial" w:cs="Arial"/>
                <w:sz w:val="18"/>
                <w:szCs w:val="18"/>
              </w:rPr>
              <w:t xml:space="preserve"> about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how the factor has contributed to the diffusion of the selected element of culture but information may be inaccurate.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D77291" w:rsidRPr="00FB2C93" w:rsidTr="0070159B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Factor 2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F3D" w:rsidRPr="00FB2C93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072F3D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Demonstrates a clear understanding of the second selected factor and provides a detailed, comprehensive and accurate explanation of how the factor has contributed to the diffusion of the selected element of culture. </w:t>
            </w:r>
          </w:p>
          <w:p w:rsidR="00072F3D" w:rsidRPr="00261463" w:rsidRDefault="00261463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ches) to enhance the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072F3D" w:rsidRPr="00FB2C93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27220" w:rsidRDefault="00072F3D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general understanding of the second selected factor and a basic explanation of how the factor has contributed to the diffusion of the selected element of culture.</w:t>
            </w:r>
          </w:p>
          <w:p w:rsidR="00072F3D" w:rsidRPr="00261463" w:rsidRDefault="00072F3D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Provides some supporting evi</w:t>
            </w:r>
            <w:r w:rsidR="00B27220">
              <w:rPr>
                <w:rFonts w:ascii="Arial" w:hAnsi="Arial" w:cs="Arial"/>
                <w:color w:val="000000"/>
                <w:sz w:val="18"/>
                <w:szCs w:val="18"/>
              </w:rPr>
              <w:t>dence to enhance the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attempts to apply some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072F3D" w:rsidRPr="00FB2C93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072F3D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limited understanding of the second sele</w:t>
            </w:r>
            <w:r w:rsidR="00B27220">
              <w:rPr>
                <w:rFonts w:ascii="Arial" w:hAnsi="Arial" w:cs="Arial"/>
                <w:sz w:val="18"/>
                <w:szCs w:val="18"/>
              </w:rPr>
              <w:t xml:space="preserve">cted factor. Attempts to provide limited and/or basic information about </w:t>
            </w:r>
            <w:r w:rsidR="00B27220" w:rsidRPr="00261463">
              <w:rPr>
                <w:rFonts w:ascii="Arial" w:hAnsi="Arial" w:cs="Arial"/>
                <w:sz w:val="18"/>
                <w:szCs w:val="18"/>
              </w:rPr>
              <w:t>how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the factor has contributed to the diffusion of the selected element of culture but information may be inaccurate. </w:t>
            </w:r>
          </w:p>
          <w:p w:rsidR="00072F3D" w:rsidRPr="00261463" w:rsidRDefault="00072F3D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072F3D" w:rsidRPr="00EF7BBB" w:rsidTr="00F55CEB">
        <w:tc>
          <w:tcPr>
            <w:tcW w:w="7792" w:type="dxa"/>
            <w:shd w:val="clear" w:color="auto" w:fill="auto"/>
          </w:tcPr>
          <w:p w:rsidR="00072F3D" w:rsidRPr="00261463" w:rsidRDefault="00072F3D" w:rsidP="00EF7BBB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B02D00" w:rsidP="00B02D00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</w:t>
            </w:r>
            <w:r w:rsidR="00072F3D" w:rsidRPr="00261463">
              <w:rPr>
                <w:rFonts w:ascii="Arial" w:hAnsi="Arial" w:cs="Arial"/>
                <w:b/>
                <w:sz w:val="18"/>
                <w:szCs w:val="18"/>
              </w:rPr>
              <w:t>12</w:t>
            </w:r>
          </w:p>
        </w:tc>
      </w:tr>
    </w:tbl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</w:p>
    <w:p w:rsidR="00B02D00" w:rsidRDefault="00B02D00">
      <w:pPr>
        <w:rPr>
          <w:rFonts w:cs="Courier New"/>
        </w:rPr>
      </w:pPr>
      <w:r>
        <w:rPr>
          <w:rFonts w:cs="Courier New"/>
        </w:rPr>
        <w:br w:type="page"/>
      </w:r>
    </w:p>
    <w:p w:rsidR="00261463" w:rsidRPr="003F2D89" w:rsidRDefault="00261463" w:rsidP="0026146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lastRenderedPageBreak/>
        <w:t>Area/Question 3</w:t>
      </w:r>
    </w:p>
    <w:p w:rsidR="00261463" w:rsidRPr="00261463" w:rsidRDefault="00261463" w:rsidP="00261463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04477">
        <w:rPr>
          <w:rFonts w:ascii="Arial" w:hAnsi="Arial" w:cs="Arial"/>
          <w:sz w:val="24"/>
          <w:szCs w:val="24"/>
        </w:rPr>
        <w:t xml:space="preserve">Refer to </w:t>
      </w:r>
      <w:r w:rsidRPr="00404477">
        <w:rPr>
          <w:rFonts w:ascii="Arial" w:hAnsi="Arial" w:cs="Arial"/>
          <w:b/>
          <w:sz w:val="24"/>
          <w:szCs w:val="24"/>
        </w:rPr>
        <w:t xml:space="preserve">two </w:t>
      </w:r>
      <w:r w:rsidRPr="00404477">
        <w:rPr>
          <w:rFonts w:ascii="Arial" w:hAnsi="Arial" w:cs="Arial"/>
          <w:sz w:val="24"/>
          <w:szCs w:val="24"/>
        </w:rPr>
        <w:t>case studies</w:t>
      </w:r>
      <w:r>
        <w:rPr>
          <w:rFonts w:ascii="Arial" w:hAnsi="Arial" w:cs="Arial"/>
          <w:sz w:val="24"/>
          <w:szCs w:val="24"/>
        </w:rPr>
        <w:t>,</w:t>
      </w:r>
      <w:r w:rsidRPr="00541426">
        <w:rPr>
          <w:rFonts w:ascii="Arial" w:hAnsi="Arial" w:cs="Arial"/>
          <w:i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404477">
        <w:rPr>
          <w:rFonts w:ascii="Arial" w:hAnsi="Arial" w:cs="Arial"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 xml:space="preserve">and present information about </w:t>
      </w:r>
      <w:r w:rsidRPr="00404477">
        <w:rPr>
          <w:rFonts w:ascii="Arial" w:hAnsi="Arial" w:cs="Arial"/>
          <w:sz w:val="24"/>
          <w:szCs w:val="24"/>
        </w:rPr>
        <w:t>the ways in which people and places have embraced, adapted to, or resisted, the integration of the selected element of culture.</w:t>
      </w:r>
      <w:r w:rsidRPr="00404477">
        <w:rPr>
          <w:rFonts w:ascii="Arial" w:hAnsi="Arial" w:cs="Arial"/>
          <w:sz w:val="24"/>
          <w:szCs w:val="24"/>
        </w:rPr>
        <w:tab/>
      </w:r>
      <w:r w:rsidR="00B27220">
        <w:rPr>
          <w:rFonts w:ascii="Arial" w:hAnsi="Arial" w:cs="Arial"/>
          <w:sz w:val="24"/>
          <w:szCs w:val="24"/>
        </w:rPr>
        <w:tab/>
      </w:r>
      <w:r w:rsidR="00B27220">
        <w:rPr>
          <w:rFonts w:ascii="Arial" w:hAnsi="Arial" w:cs="Arial"/>
          <w:sz w:val="24"/>
          <w:szCs w:val="24"/>
        </w:rPr>
        <w:tab/>
      </w:r>
      <w:r w:rsidR="00B27220">
        <w:rPr>
          <w:rFonts w:ascii="Arial" w:hAnsi="Arial" w:cs="Arial"/>
          <w:sz w:val="24"/>
          <w:szCs w:val="24"/>
        </w:rPr>
        <w:tab/>
      </w:r>
      <w:r w:rsidRPr="00261463">
        <w:rPr>
          <w:rFonts w:ascii="Arial" w:hAnsi="Arial" w:cs="Arial"/>
          <w:sz w:val="24"/>
          <w:szCs w:val="24"/>
        </w:rPr>
        <w:t>(8 marks)</w:t>
      </w: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Provides a detailed, compre</w:t>
            </w:r>
            <w:r w:rsidR="00B27220">
              <w:rPr>
                <w:rFonts w:ascii="Arial" w:hAnsi="Arial" w:cs="Arial"/>
                <w:sz w:val="18"/>
                <w:szCs w:val="18"/>
              </w:rPr>
              <w:t>hensive and accurate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of how people and</w:t>
            </w:r>
            <w:r w:rsidR="00B27220">
              <w:rPr>
                <w:rFonts w:ascii="Arial" w:hAnsi="Arial" w:cs="Arial"/>
                <w:sz w:val="18"/>
                <w:szCs w:val="18"/>
              </w:rPr>
              <w:t xml:space="preserve"> places relevant to two case studies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, have embraced, adapted to or resisted the integration of the selected element of culture. 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sketches) and accurately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7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0440F6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Provides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less detailed</w:t>
            </w:r>
            <w:r>
              <w:rPr>
                <w:rFonts w:ascii="Arial" w:hAnsi="Arial" w:cs="Arial"/>
                <w:sz w:val="18"/>
                <w:szCs w:val="18"/>
              </w:rPr>
              <w:t xml:space="preserve"> and mostly accurate information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of how people and</w:t>
            </w:r>
            <w:r>
              <w:rPr>
                <w:rFonts w:ascii="Arial" w:hAnsi="Arial" w:cs="Arial"/>
                <w:sz w:val="18"/>
                <w:szCs w:val="18"/>
              </w:rPr>
              <w:t xml:space="preserve"> places relevant to two case studies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, have embraced, adapted to or resisted the integration of the selected element of culture. </w:t>
            </w:r>
            <w:r>
              <w:rPr>
                <w:rFonts w:ascii="Arial" w:hAnsi="Arial" w:cs="Arial"/>
                <w:sz w:val="18"/>
                <w:szCs w:val="18"/>
              </w:rPr>
              <w:t xml:space="preserve"> One case study may be in more depth than the other.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Makes reference to appropriate supporting evidence and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applies some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Pr</w:t>
            </w:r>
            <w:r w:rsidR="000440F6">
              <w:rPr>
                <w:rFonts w:ascii="Arial" w:hAnsi="Arial" w:cs="Arial"/>
                <w:sz w:val="18"/>
                <w:szCs w:val="18"/>
              </w:rPr>
              <w:t>ovides generalised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of how people and places have embraced, adapted to or resisted the integration of the selected element of culture. </w:t>
            </w:r>
            <w:r w:rsidR="008532E8">
              <w:rPr>
                <w:rFonts w:ascii="Arial" w:hAnsi="Arial" w:cs="Arial"/>
                <w:sz w:val="18"/>
                <w:szCs w:val="18"/>
              </w:rPr>
              <w:t>Provides generalised information on one or two case studies.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Makes some reference to evidence associated with a case study and attempts to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apply some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8532E8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Provides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l</w:t>
            </w:r>
            <w:r>
              <w:rPr>
                <w:rFonts w:ascii="Arial" w:hAnsi="Arial" w:cs="Arial"/>
                <w:sz w:val="18"/>
                <w:szCs w:val="18"/>
              </w:rPr>
              <w:t>imited or inaccurate information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of how people and places have embraced, adapted to or resisted the integration of the selected element of culture. </w:t>
            </w:r>
            <w:r w:rsidR="003F2D89">
              <w:rPr>
                <w:rFonts w:ascii="Arial" w:hAnsi="Arial" w:cs="Arial"/>
                <w:sz w:val="18"/>
                <w:szCs w:val="18"/>
              </w:rPr>
              <w:t>Provides basic and limited case studies.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="00072F3D"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/8</w:t>
            </w:r>
          </w:p>
        </w:tc>
      </w:tr>
    </w:tbl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</w:rPr>
      </w:pPr>
    </w:p>
    <w:p w:rsidR="00261463" w:rsidRPr="003F2D89" w:rsidRDefault="00261463" w:rsidP="00261463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t>Area/Question 4</w:t>
      </w:r>
    </w:p>
    <w:p w:rsidR="00261463" w:rsidRPr="00261463" w:rsidRDefault="00261463" w:rsidP="00261463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>
        <w:rPr>
          <w:rFonts w:ascii="Arial" w:hAnsi="Arial" w:cs="Arial"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 xml:space="preserve">and present information about </w:t>
      </w:r>
      <w:r w:rsidRPr="006575A1">
        <w:rPr>
          <w:rFonts w:ascii="Arial" w:hAnsi="Arial" w:cs="Arial"/>
          <w:sz w:val="24"/>
          <w:szCs w:val="24"/>
        </w:rPr>
        <w:t>the implications of the changes in the nature and spatial distribution of the element of culture for peoples and places at a range of</w:t>
      </w:r>
      <w:r>
        <w:rPr>
          <w:rFonts w:ascii="Arial" w:hAnsi="Arial" w:cs="Arial"/>
          <w:sz w:val="24"/>
          <w:szCs w:val="24"/>
        </w:rPr>
        <w:t xml:space="preserve"> scales, including the local.</w:t>
      </w:r>
      <w:r>
        <w:rPr>
          <w:rFonts w:ascii="Arial" w:hAnsi="Arial" w:cs="Arial"/>
          <w:sz w:val="24"/>
          <w:szCs w:val="24"/>
        </w:rPr>
        <w:tab/>
      </w:r>
      <w:r w:rsidRPr="006575A1">
        <w:rPr>
          <w:rFonts w:ascii="Arial" w:hAnsi="Arial" w:cs="Arial"/>
          <w:sz w:val="24"/>
          <w:szCs w:val="24"/>
        </w:rPr>
        <w:t>(10 marks)</w:t>
      </w:r>
    </w:p>
    <w:p w:rsidR="00261463" w:rsidRPr="00F24AB4" w:rsidRDefault="0026146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sz w:val="12"/>
          <w:szCs w:val="12"/>
        </w:rPr>
      </w:pP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1457C6" w:rsidRPr="00261463" w:rsidRDefault="003F2D89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 xml:space="preserve">Provides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very detailed, compr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ehensive and accurate information of the implications, such as the advantages and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</w:t>
            </w:r>
            <w:r w:rsidR="00B01D0D" w:rsidRPr="00261463">
              <w:rPr>
                <w:rFonts w:ascii="Arial" w:eastAsia="Calibri" w:hAnsi="Arial" w:cs="Arial"/>
                <w:sz w:val="18"/>
                <w:szCs w:val="18"/>
              </w:rPr>
              <w:t xml:space="preserve">nt of culture. </w:t>
            </w:r>
          </w:p>
          <w:p w:rsidR="00582F4C" w:rsidRPr="00261463" w:rsidRDefault="001457C6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specific examples of peoples and places that have been affected at a range of scales, including the local. 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A</w:t>
            </w:r>
            <w:r w:rsidR="00582F4C" w:rsidRPr="00261463">
              <w:rPr>
                <w:rFonts w:ascii="Arial" w:eastAsia="Calibri" w:hAnsi="Arial" w:cs="Arial"/>
                <w:sz w:val="18"/>
                <w:szCs w:val="18"/>
              </w:rPr>
              <w:t>pplies a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wide range of appropriate supporting evidence (including quotations, sources, statistics, data, maps, diagrams and/or sketches) and relevant geographical terminology and con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cepts to enhance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9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10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3F2D89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 xml:space="preserve">Provides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less </w:t>
            </w:r>
            <w:r>
              <w:rPr>
                <w:rFonts w:ascii="Arial" w:eastAsia="Calibri" w:hAnsi="Arial" w:cs="Arial"/>
                <w:sz w:val="18"/>
                <w:szCs w:val="18"/>
              </w:rPr>
              <w:t>detailed and accurate information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f some of the implications, such as the advantages and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</w:t>
            </w:r>
            <w:r w:rsidR="00B01D0D" w:rsidRPr="00261463">
              <w:rPr>
                <w:rFonts w:ascii="Arial" w:eastAsia="Calibri" w:hAnsi="Arial" w:cs="Arial"/>
                <w:sz w:val="18"/>
                <w:szCs w:val="18"/>
              </w:rPr>
              <w:t xml:space="preserve">t of culture. </w:t>
            </w:r>
          </w:p>
          <w:p w:rsidR="001457C6" w:rsidRPr="00261463" w:rsidRDefault="005D504D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specific examples of peoples and places that have been affected at a range of scales, including the local. </w:t>
            </w:r>
          </w:p>
          <w:p w:rsidR="00C834EE" w:rsidRPr="00261463" w:rsidRDefault="001457C6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Applies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supporting evidence and geographical terminology and con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cepts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7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82F4C" w:rsidRPr="00261463" w:rsidRDefault="00C834EE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P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>rovides generalised information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</w:t>
            </w:r>
            <w:r w:rsidR="005645D0">
              <w:rPr>
                <w:rFonts w:ascii="Arial" w:eastAsia="Calibri" w:hAnsi="Arial" w:cs="Arial"/>
                <w:sz w:val="18"/>
                <w:szCs w:val="18"/>
              </w:rPr>
              <w:t xml:space="preserve">f some 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 xml:space="preserve">implications, such as the advantages and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Pr="00261463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</w:t>
            </w:r>
          </w:p>
          <w:p w:rsidR="00582F4C" w:rsidRPr="00261463" w:rsidRDefault="00582F4C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 examples of peoples and places that have been affected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.</w:t>
            </w:r>
          </w:p>
          <w:p w:rsidR="00C834EE" w:rsidRPr="00261463" w:rsidRDefault="00582F4C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Applies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supporting evidence and geographical terminology and concepts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 xml:space="preserve">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DA19D6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82F4C" w:rsidRPr="00261463" w:rsidRDefault="003F2D89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Provides limi</w:t>
            </w:r>
            <w:r w:rsidR="005645D0">
              <w:rPr>
                <w:rFonts w:ascii="Arial" w:eastAsia="Calibri" w:hAnsi="Arial" w:cs="Arial"/>
                <w:sz w:val="18"/>
                <w:szCs w:val="18"/>
              </w:rPr>
              <w:t>ted and basic information of implications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, such as the advantages and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>changes in the nature or spatial distribution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</w:t>
            </w:r>
          </w:p>
          <w:p w:rsidR="00582F4C" w:rsidRPr="00261463" w:rsidRDefault="00582F4C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 examples of peoples and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places that have been affected.</w:t>
            </w:r>
          </w:p>
          <w:p w:rsidR="00C834EE" w:rsidRPr="00261463" w:rsidRDefault="00582F4C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L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imited 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>supporting evidence is ap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plied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DA19D6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82F4C" w:rsidRPr="00261463" w:rsidRDefault="00C834EE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Provides a 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>little to no relevant information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 xml:space="preserve"> implications, such as the advantages and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Pr="00261463">
              <w:rPr>
                <w:rFonts w:ascii="Arial" w:hAnsi="Arial" w:cs="Arial"/>
                <w:sz w:val="18"/>
                <w:szCs w:val="18"/>
              </w:rPr>
              <w:t>changes in the nature or spatial distribution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Examples of peoples and places that have been affected</w:t>
            </w:r>
            <w:r w:rsidR="00582F4C" w:rsidRPr="00261463">
              <w:rPr>
                <w:rFonts w:ascii="Arial" w:eastAsia="Calibri" w:hAnsi="Arial" w:cs="Arial"/>
                <w:sz w:val="18"/>
                <w:szCs w:val="18"/>
              </w:rPr>
              <w:t xml:space="preserve"> are inaccurate or not included.</w:t>
            </w:r>
          </w:p>
          <w:p w:rsidR="00C834EE" w:rsidRPr="00261463" w:rsidRDefault="00582F4C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L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ittle to no 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>supporting evidence is ap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plied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="00DA19D6"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/10</w:t>
            </w:r>
          </w:p>
        </w:tc>
      </w:tr>
    </w:tbl>
    <w:p w:rsidR="009F225D" w:rsidRDefault="009F225D" w:rsidP="00261463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</w:p>
    <w:p w:rsidR="00261463" w:rsidRPr="003F2D89" w:rsidRDefault="00261463" w:rsidP="00261463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Area/Question 5 </w:t>
      </w:r>
    </w:p>
    <w:p w:rsidR="00C3188C" w:rsidRDefault="00261463" w:rsidP="00261463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DD2F37">
        <w:rPr>
          <w:rFonts w:ascii="Arial" w:hAnsi="Arial" w:cs="Arial"/>
          <w:b/>
          <w:i/>
          <w:sz w:val="24"/>
          <w:szCs w:val="24"/>
        </w:rPr>
        <w:t>Investigate</w:t>
      </w:r>
      <w:r w:rsidRPr="006575A1">
        <w:rPr>
          <w:rFonts w:ascii="Arial" w:hAnsi="Arial" w:cs="Arial"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>and present information</w:t>
      </w:r>
      <w:r w:rsidR="00C3188C">
        <w:rPr>
          <w:rFonts w:ascii="Arial" w:hAnsi="Arial" w:cs="Arial"/>
          <w:sz w:val="24"/>
          <w:szCs w:val="24"/>
        </w:rPr>
        <w:t>/predictions</w:t>
      </w:r>
      <w:r w:rsidR="00B27220">
        <w:rPr>
          <w:rFonts w:ascii="Arial" w:hAnsi="Arial" w:cs="Arial"/>
          <w:sz w:val="24"/>
          <w:szCs w:val="24"/>
        </w:rPr>
        <w:t xml:space="preserve"> about </w:t>
      </w:r>
      <w:r w:rsidRPr="006575A1">
        <w:rPr>
          <w:rFonts w:ascii="Arial" w:hAnsi="Arial" w:cs="Arial"/>
          <w:sz w:val="24"/>
          <w:szCs w:val="24"/>
        </w:rPr>
        <w:t>the likely future changes in the nature and spatial distribution of the element of culture.</w:t>
      </w:r>
    </w:p>
    <w:p w:rsidR="00261463" w:rsidRPr="00261463" w:rsidRDefault="00C3188C" w:rsidP="00C3188C">
      <w:pPr>
        <w:pStyle w:val="ListParagraph"/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ab/>
      </w:r>
      <w:r w:rsidR="00261463" w:rsidRPr="00261463">
        <w:rPr>
          <w:rFonts w:ascii="Arial" w:hAnsi="Arial" w:cs="Arial"/>
          <w:sz w:val="24"/>
          <w:szCs w:val="24"/>
        </w:rPr>
        <w:t>(6 marks)</w:t>
      </w:r>
      <w:r w:rsidR="00261463" w:rsidRPr="00261463">
        <w:rPr>
          <w:rFonts w:ascii="Arial" w:hAnsi="Arial" w:cs="Arial"/>
          <w:sz w:val="24"/>
          <w:szCs w:val="24"/>
        </w:rPr>
        <w:tab/>
      </w: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D77291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D77291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D77291" w:rsidRPr="00261463" w:rsidRDefault="003F2D89" w:rsidP="003F2D89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Presents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 xml:space="preserve"> generalised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information and predictions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>about the future diffusion, adoption and/or adaptation of the selected</w:t>
            </w:r>
            <w:r w:rsidR="00D77291" w:rsidRPr="00261463">
              <w:rPr>
                <w:rFonts w:ascii="Arial" w:hAnsi="Arial" w:cs="Arial"/>
                <w:sz w:val="18"/>
                <w:szCs w:val="18"/>
              </w:rPr>
              <w:t xml:space="preserve"> element of culture, based on available evidence.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>Provides maps and/or diagrams</w:t>
            </w:r>
            <w:r w:rsidR="00D77291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to support the suggested trend.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77291" w:rsidRPr="00261463" w:rsidRDefault="00D77291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D77291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D77291" w:rsidRPr="00261463" w:rsidRDefault="003F2D89" w:rsidP="00C3188C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Makes some attempt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 xml:space="preserve"> to predict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and present information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>the likely future changes in the nature and/or spatial distribution of the selected</w:t>
            </w:r>
            <w:r w:rsidR="00D77291" w:rsidRPr="00261463">
              <w:rPr>
                <w:rFonts w:ascii="Arial" w:hAnsi="Arial" w:cs="Arial"/>
                <w:sz w:val="18"/>
                <w:szCs w:val="18"/>
              </w:rPr>
              <w:t xml:space="preserve"> element of culture, however, the suggestion is based on limited evidence. A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 xml:space="preserve">map and/or diagram may be used </w:t>
            </w:r>
            <w:r w:rsidR="00D77291" w:rsidRPr="00261463">
              <w:rPr>
                <w:rFonts w:ascii="Arial" w:hAnsi="Arial" w:cs="Arial"/>
                <w:color w:val="000000"/>
                <w:sz w:val="18"/>
                <w:szCs w:val="18"/>
              </w:rPr>
              <w:t>to support the suggested trend.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77291" w:rsidRPr="00261463" w:rsidRDefault="00D77291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D77291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D77291" w:rsidRPr="00261463" w:rsidRDefault="00D77291" w:rsidP="00F55CEB">
            <w:pPr>
              <w:spacing w:after="0" w:line="252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Makes a limited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 and basic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attempt to predict 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and present information about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the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 likely future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changes in the nature or spatial distribution of the selected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element of culture, however, no evidence is provided to support the suggestion. M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aps and/or diagrams are omitted from the response.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77291" w:rsidRPr="00261463" w:rsidRDefault="00D77291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/6</w:t>
            </w:r>
          </w:p>
        </w:tc>
      </w:tr>
    </w:tbl>
    <w:p w:rsidR="00693D7D" w:rsidRPr="00205740" w:rsidRDefault="00693D7D" w:rsidP="00D77291">
      <w:pPr>
        <w:tabs>
          <w:tab w:val="left" w:pos="5340"/>
        </w:tabs>
        <w:rPr>
          <w:rFonts w:eastAsia="Times New Roman" w:cs="Arial"/>
          <w:sz w:val="20"/>
          <w:szCs w:val="20"/>
          <w:lang w:val="fr-FR"/>
        </w:rPr>
      </w:pPr>
    </w:p>
    <w:sectPr w:rsidR="00693D7D" w:rsidRPr="00205740" w:rsidSect="00F24AB4">
      <w:headerReference w:type="even" r:id="rId12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2D89" w:rsidRDefault="003F2D89" w:rsidP="000267E0">
      <w:pPr>
        <w:spacing w:after="0" w:line="240" w:lineRule="auto"/>
      </w:pPr>
      <w:r>
        <w:separator/>
      </w:r>
    </w:p>
  </w:endnote>
  <w:endnote w:type="continuationSeparator" w:id="0">
    <w:p w:rsidR="003F2D89" w:rsidRDefault="003F2D89" w:rsidP="00026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altName w:val="Franklin Gothic Medium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D89" w:rsidRPr="0070159B" w:rsidRDefault="00B1116A" w:rsidP="00CC2D23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rPr>
        <w:rFonts w:ascii="Franklin Gothic Book" w:hAnsi="Franklin Gothic Book"/>
        <w:sz w:val="18"/>
      </w:rPr>
    </w:pPr>
    <w:r>
      <w:rPr>
        <w:rFonts w:ascii="Franklin Gothic Book" w:hAnsi="Franklin Gothic Book"/>
        <w:b/>
        <w:noProof/>
        <w:sz w:val="18"/>
        <w:szCs w:val="18"/>
      </w:rPr>
      <w:t>Assessment 9</w:t>
    </w:r>
    <w:r w:rsidR="003F2D89" w:rsidRPr="0070159B">
      <w:rPr>
        <w:rFonts w:ascii="Franklin Gothic Book" w:hAnsi="Franklin Gothic Book"/>
        <w:b/>
        <w:noProof/>
        <w:sz w:val="18"/>
        <w:szCs w:val="18"/>
      </w:rPr>
      <w:t>| Geography | ATAR Year 11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D89" w:rsidRPr="0070159B" w:rsidRDefault="00B1116A" w:rsidP="00CC2D23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jc w:val="right"/>
      <w:rPr>
        <w:rFonts w:ascii="Franklin Gothic Book" w:hAnsi="Franklin Gothic Book"/>
        <w:sz w:val="18"/>
      </w:rPr>
    </w:pPr>
    <w:r>
      <w:rPr>
        <w:rFonts w:ascii="Franklin Gothic Book" w:hAnsi="Franklin Gothic Book"/>
        <w:b/>
        <w:noProof/>
        <w:sz w:val="18"/>
        <w:szCs w:val="18"/>
      </w:rPr>
      <w:t>Assessment 9</w:t>
    </w:r>
    <w:r w:rsidR="003F2D89" w:rsidRPr="0070159B">
      <w:rPr>
        <w:rFonts w:ascii="Franklin Gothic Book" w:hAnsi="Franklin Gothic Book"/>
        <w:b/>
        <w:noProof/>
        <w:sz w:val="18"/>
        <w:szCs w:val="18"/>
      </w:rPr>
      <w:t>| Geography | ATAR Year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2D89" w:rsidRDefault="003F2D89" w:rsidP="000267E0">
      <w:pPr>
        <w:spacing w:after="0" w:line="240" w:lineRule="auto"/>
      </w:pPr>
      <w:r>
        <w:separator/>
      </w:r>
    </w:p>
  </w:footnote>
  <w:footnote w:type="continuationSeparator" w:id="0">
    <w:p w:rsidR="003F2D89" w:rsidRDefault="003F2D89" w:rsidP="00026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D89" w:rsidRPr="00F24AB4" w:rsidRDefault="003F2D89" w:rsidP="00F24A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D89" w:rsidRPr="00F24AB4" w:rsidRDefault="003F2D89" w:rsidP="00F24A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C29B4"/>
    <w:multiLevelType w:val="hybridMultilevel"/>
    <w:tmpl w:val="002633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C4818"/>
    <w:multiLevelType w:val="hybridMultilevel"/>
    <w:tmpl w:val="9070B2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C1360"/>
    <w:multiLevelType w:val="hybridMultilevel"/>
    <w:tmpl w:val="1548E672"/>
    <w:lvl w:ilvl="0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4B0814"/>
    <w:multiLevelType w:val="hybridMultilevel"/>
    <w:tmpl w:val="0B4809B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62F4C"/>
    <w:multiLevelType w:val="hybridMultilevel"/>
    <w:tmpl w:val="95B24B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86AB1"/>
    <w:multiLevelType w:val="hybridMultilevel"/>
    <w:tmpl w:val="30BC0BF8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912C6"/>
    <w:multiLevelType w:val="hybridMultilevel"/>
    <w:tmpl w:val="2D6033A4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478F2"/>
    <w:multiLevelType w:val="hybridMultilevel"/>
    <w:tmpl w:val="4B08DCC0"/>
    <w:lvl w:ilvl="0" w:tplc="1C0A2C28">
      <w:start w:val="8"/>
      <w:numFmt w:val="decimal"/>
      <w:lvlText w:val="(%1"/>
      <w:lvlJc w:val="left"/>
      <w:pPr>
        <w:ind w:left="819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8910" w:hanging="360"/>
      </w:pPr>
    </w:lvl>
    <w:lvl w:ilvl="2" w:tplc="0C09001B" w:tentative="1">
      <w:start w:val="1"/>
      <w:numFmt w:val="lowerRoman"/>
      <w:lvlText w:val="%3."/>
      <w:lvlJc w:val="right"/>
      <w:pPr>
        <w:ind w:left="9630" w:hanging="180"/>
      </w:pPr>
    </w:lvl>
    <w:lvl w:ilvl="3" w:tplc="0C09000F" w:tentative="1">
      <w:start w:val="1"/>
      <w:numFmt w:val="decimal"/>
      <w:lvlText w:val="%4."/>
      <w:lvlJc w:val="left"/>
      <w:pPr>
        <w:ind w:left="10350" w:hanging="360"/>
      </w:pPr>
    </w:lvl>
    <w:lvl w:ilvl="4" w:tplc="0C090019" w:tentative="1">
      <w:start w:val="1"/>
      <w:numFmt w:val="lowerLetter"/>
      <w:lvlText w:val="%5."/>
      <w:lvlJc w:val="left"/>
      <w:pPr>
        <w:ind w:left="11070" w:hanging="360"/>
      </w:pPr>
    </w:lvl>
    <w:lvl w:ilvl="5" w:tplc="0C09001B" w:tentative="1">
      <w:start w:val="1"/>
      <w:numFmt w:val="lowerRoman"/>
      <w:lvlText w:val="%6."/>
      <w:lvlJc w:val="right"/>
      <w:pPr>
        <w:ind w:left="11790" w:hanging="180"/>
      </w:pPr>
    </w:lvl>
    <w:lvl w:ilvl="6" w:tplc="0C09000F" w:tentative="1">
      <w:start w:val="1"/>
      <w:numFmt w:val="decimal"/>
      <w:lvlText w:val="%7."/>
      <w:lvlJc w:val="left"/>
      <w:pPr>
        <w:ind w:left="12510" w:hanging="360"/>
      </w:pPr>
    </w:lvl>
    <w:lvl w:ilvl="7" w:tplc="0C090019" w:tentative="1">
      <w:start w:val="1"/>
      <w:numFmt w:val="lowerLetter"/>
      <w:lvlText w:val="%8."/>
      <w:lvlJc w:val="left"/>
      <w:pPr>
        <w:ind w:left="13230" w:hanging="360"/>
      </w:pPr>
    </w:lvl>
    <w:lvl w:ilvl="8" w:tplc="0C09001B" w:tentative="1">
      <w:start w:val="1"/>
      <w:numFmt w:val="lowerRoman"/>
      <w:lvlText w:val="%9."/>
      <w:lvlJc w:val="right"/>
      <w:pPr>
        <w:ind w:left="13950" w:hanging="180"/>
      </w:pPr>
    </w:lvl>
  </w:abstractNum>
  <w:abstractNum w:abstractNumId="8" w15:restartNumberingAfterBreak="0">
    <w:nsid w:val="36855499"/>
    <w:multiLevelType w:val="hybridMultilevel"/>
    <w:tmpl w:val="8872F18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70A50"/>
    <w:multiLevelType w:val="hybridMultilevel"/>
    <w:tmpl w:val="54AA6420"/>
    <w:lvl w:ilvl="0" w:tplc="07A6EA0C"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4A12530C"/>
    <w:multiLevelType w:val="hybridMultilevel"/>
    <w:tmpl w:val="D1B83334"/>
    <w:lvl w:ilvl="0" w:tplc="4936328E">
      <w:start w:val="8"/>
      <w:numFmt w:val="decimal"/>
      <w:lvlText w:val="(%1"/>
      <w:lvlJc w:val="left"/>
      <w:pPr>
        <w:ind w:left="855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9270" w:hanging="360"/>
      </w:pPr>
    </w:lvl>
    <w:lvl w:ilvl="2" w:tplc="0C09001B" w:tentative="1">
      <w:start w:val="1"/>
      <w:numFmt w:val="lowerRoman"/>
      <w:lvlText w:val="%3."/>
      <w:lvlJc w:val="right"/>
      <w:pPr>
        <w:ind w:left="9990" w:hanging="180"/>
      </w:pPr>
    </w:lvl>
    <w:lvl w:ilvl="3" w:tplc="0C09000F" w:tentative="1">
      <w:start w:val="1"/>
      <w:numFmt w:val="decimal"/>
      <w:lvlText w:val="%4."/>
      <w:lvlJc w:val="left"/>
      <w:pPr>
        <w:ind w:left="10710" w:hanging="360"/>
      </w:pPr>
    </w:lvl>
    <w:lvl w:ilvl="4" w:tplc="0C090019" w:tentative="1">
      <w:start w:val="1"/>
      <w:numFmt w:val="lowerLetter"/>
      <w:lvlText w:val="%5."/>
      <w:lvlJc w:val="left"/>
      <w:pPr>
        <w:ind w:left="11430" w:hanging="360"/>
      </w:pPr>
    </w:lvl>
    <w:lvl w:ilvl="5" w:tplc="0C09001B" w:tentative="1">
      <w:start w:val="1"/>
      <w:numFmt w:val="lowerRoman"/>
      <w:lvlText w:val="%6."/>
      <w:lvlJc w:val="right"/>
      <w:pPr>
        <w:ind w:left="12150" w:hanging="180"/>
      </w:pPr>
    </w:lvl>
    <w:lvl w:ilvl="6" w:tplc="0C09000F" w:tentative="1">
      <w:start w:val="1"/>
      <w:numFmt w:val="decimal"/>
      <w:lvlText w:val="%7."/>
      <w:lvlJc w:val="left"/>
      <w:pPr>
        <w:ind w:left="12870" w:hanging="360"/>
      </w:pPr>
    </w:lvl>
    <w:lvl w:ilvl="7" w:tplc="0C090019" w:tentative="1">
      <w:start w:val="1"/>
      <w:numFmt w:val="lowerLetter"/>
      <w:lvlText w:val="%8."/>
      <w:lvlJc w:val="left"/>
      <w:pPr>
        <w:ind w:left="13590" w:hanging="360"/>
      </w:pPr>
    </w:lvl>
    <w:lvl w:ilvl="8" w:tplc="0C09001B" w:tentative="1">
      <w:start w:val="1"/>
      <w:numFmt w:val="lowerRoman"/>
      <w:lvlText w:val="%9."/>
      <w:lvlJc w:val="right"/>
      <w:pPr>
        <w:ind w:left="14310" w:hanging="180"/>
      </w:pPr>
    </w:lvl>
  </w:abstractNum>
  <w:abstractNum w:abstractNumId="11" w15:restartNumberingAfterBreak="0">
    <w:nsid w:val="4D3D69BA"/>
    <w:multiLevelType w:val="hybridMultilevel"/>
    <w:tmpl w:val="7902B614"/>
    <w:lvl w:ilvl="0" w:tplc="57F8343E">
      <w:start w:val="4"/>
      <w:numFmt w:val="decimal"/>
      <w:lvlText w:val="(%1"/>
      <w:lvlJc w:val="left"/>
      <w:pPr>
        <w:ind w:left="81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8880" w:hanging="360"/>
      </w:pPr>
    </w:lvl>
    <w:lvl w:ilvl="2" w:tplc="0C09001B" w:tentative="1">
      <w:start w:val="1"/>
      <w:numFmt w:val="lowerRoman"/>
      <w:lvlText w:val="%3."/>
      <w:lvlJc w:val="right"/>
      <w:pPr>
        <w:ind w:left="9600" w:hanging="180"/>
      </w:pPr>
    </w:lvl>
    <w:lvl w:ilvl="3" w:tplc="0C09000F" w:tentative="1">
      <w:start w:val="1"/>
      <w:numFmt w:val="decimal"/>
      <w:lvlText w:val="%4."/>
      <w:lvlJc w:val="left"/>
      <w:pPr>
        <w:ind w:left="10320" w:hanging="360"/>
      </w:pPr>
    </w:lvl>
    <w:lvl w:ilvl="4" w:tplc="0C090019" w:tentative="1">
      <w:start w:val="1"/>
      <w:numFmt w:val="lowerLetter"/>
      <w:lvlText w:val="%5."/>
      <w:lvlJc w:val="left"/>
      <w:pPr>
        <w:ind w:left="11040" w:hanging="360"/>
      </w:pPr>
    </w:lvl>
    <w:lvl w:ilvl="5" w:tplc="0C09001B" w:tentative="1">
      <w:start w:val="1"/>
      <w:numFmt w:val="lowerRoman"/>
      <w:lvlText w:val="%6."/>
      <w:lvlJc w:val="right"/>
      <w:pPr>
        <w:ind w:left="11760" w:hanging="180"/>
      </w:pPr>
    </w:lvl>
    <w:lvl w:ilvl="6" w:tplc="0C09000F" w:tentative="1">
      <w:start w:val="1"/>
      <w:numFmt w:val="decimal"/>
      <w:lvlText w:val="%7."/>
      <w:lvlJc w:val="left"/>
      <w:pPr>
        <w:ind w:left="12480" w:hanging="360"/>
      </w:pPr>
    </w:lvl>
    <w:lvl w:ilvl="7" w:tplc="0C090019" w:tentative="1">
      <w:start w:val="1"/>
      <w:numFmt w:val="lowerLetter"/>
      <w:lvlText w:val="%8."/>
      <w:lvlJc w:val="left"/>
      <w:pPr>
        <w:ind w:left="13200" w:hanging="360"/>
      </w:pPr>
    </w:lvl>
    <w:lvl w:ilvl="8" w:tplc="0C09001B" w:tentative="1">
      <w:start w:val="1"/>
      <w:numFmt w:val="lowerRoman"/>
      <w:lvlText w:val="%9."/>
      <w:lvlJc w:val="right"/>
      <w:pPr>
        <w:ind w:left="13920" w:hanging="180"/>
      </w:pPr>
    </w:lvl>
  </w:abstractNum>
  <w:abstractNum w:abstractNumId="12" w15:restartNumberingAfterBreak="0">
    <w:nsid w:val="566B113D"/>
    <w:multiLevelType w:val="hybridMultilevel"/>
    <w:tmpl w:val="06CAC88E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22AE2"/>
    <w:multiLevelType w:val="hybridMultilevel"/>
    <w:tmpl w:val="1C7AC7FE"/>
    <w:lvl w:ilvl="0" w:tplc="E89C58AC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8F5D98"/>
    <w:multiLevelType w:val="hybridMultilevel"/>
    <w:tmpl w:val="92D6B7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322FA4"/>
    <w:multiLevelType w:val="hybridMultilevel"/>
    <w:tmpl w:val="27BA6366"/>
    <w:lvl w:ilvl="0" w:tplc="49D857F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A562B9"/>
    <w:multiLevelType w:val="hybridMultilevel"/>
    <w:tmpl w:val="322E5FFA"/>
    <w:lvl w:ilvl="0" w:tplc="0C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6CBF2513"/>
    <w:multiLevelType w:val="hybridMultilevel"/>
    <w:tmpl w:val="3C4A4122"/>
    <w:lvl w:ilvl="0" w:tplc="0EBED2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CFE0A1C"/>
    <w:multiLevelType w:val="hybridMultilevel"/>
    <w:tmpl w:val="81DE9CC8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50EBA"/>
    <w:multiLevelType w:val="hybridMultilevel"/>
    <w:tmpl w:val="70F0012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6B08E4"/>
    <w:multiLevelType w:val="hybridMultilevel"/>
    <w:tmpl w:val="D10E7DF4"/>
    <w:lvl w:ilvl="0" w:tplc="1836523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1"/>
  </w:num>
  <w:num w:numId="4">
    <w:abstractNumId w:val="12"/>
  </w:num>
  <w:num w:numId="5">
    <w:abstractNumId w:val="5"/>
  </w:num>
  <w:num w:numId="6">
    <w:abstractNumId w:val="6"/>
  </w:num>
  <w:num w:numId="7">
    <w:abstractNumId w:val="8"/>
  </w:num>
  <w:num w:numId="8">
    <w:abstractNumId w:val="0"/>
  </w:num>
  <w:num w:numId="9">
    <w:abstractNumId w:val="4"/>
  </w:num>
  <w:num w:numId="10">
    <w:abstractNumId w:val="2"/>
  </w:num>
  <w:num w:numId="11">
    <w:abstractNumId w:val="19"/>
  </w:num>
  <w:num w:numId="12">
    <w:abstractNumId w:val="14"/>
  </w:num>
  <w:num w:numId="13">
    <w:abstractNumId w:val="3"/>
  </w:num>
  <w:num w:numId="14">
    <w:abstractNumId w:val="15"/>
  </w:num>
  <w:num w:numId="15">
    <w:abstractNumId w:val="20"/>
  </w:num>
  <w:num w:numId="16">
    <w:abstractNumId w:val="9"/>
  </w:num>
  <w:num w:numId="17">
    <w:abstractNumId w:val="16"/>
  </w:num>
  <w:num w:numId="18">
    <w:abstractNumId w:val="13"/>
  </w:num>
  <w:num w:numId="19">
    <w:abstractNumId w:val="7"/>
  </w:num>
  <w:num w:numId="20">
    <w:abstractNumId w:val="10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747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DA2"/>
    <w:rsid w:val="0000409D"/>
    <w:rsid w:val="00017F33"/>
    <w:rsid w:val="00020799"/>
    <w:rsid w:val="00023913"/>
    <w:rsid w:val="00024137"/>
    <w:rsid w:val="00024A31"/>
    <w:rsid w:val="00025D59"/>
    <w:rsid w:val="000267E0"/>
    <w:rsid w:val="00033703"/>
    <w:rsid w:val="000365EA"/>
    <w:rsid w:val="000440F6"/>
    <w:rsid w:val="00045B87"/>
    <w:rsid w:val="00050049"/>
    <w:rsid w:val="000527B3"/>
    <w:rsid w:val="00052B30"/>
    <w:rsid w:val="000530F2"/>
    <w:rsid w:val="000564AC"/>
    <w:rsid w:val="0006043F"/>
    <w:rsid w:val="000714EC"/>
    <w:rsid w:val="00072F3D"/>
    <w:rsid w:val="0007447E"/>
    <w:rsid w:val="000A053F"/>
    <w:rsid w:val="000A1B22"/>
    <w:rsid w:val="000A616C"/>
    <w:rsid w:val="000B1320"/>
    <w:rsid w:val="000C3A07"/>
    <w:rsid w:val="000C6B64"/>
    <w:rsid w:val="000D2E41"/>
    <w:rsid w:val="000F19E2"/>
    <w:rsid w:val="000F47D2"/>
    <w:rsid w:val="000F4DF8"/>
    <w:rsid w:val="00100EC8"/>
    <w:rsid w:val="00104081"/>
    <w:rsid w:val="0010699D"/>
    <w:rsid w:val="00112864"/>
    <w:rsid w:val="001225AC"/>
    <w:rsid w:val="00133F08"/>
    <w:rsid w:val="00134B6C"/>
    <w:rsid w:val="00143CCF"/>
    <w:rsid w:val="001457C6"/>
    <w:rsid w:val="00164521"/>
    <w:rsid w:val="00176F53"/>
    <w:rsid w:val="00180CB4"/>
    <w:rsid w:val="00186365"/>
    <w:rsid w:val="00186FFE"/>
    <w:rsid w:val="001876D1"/>
    <w:rsid w:val="001911F7"/>
    <w:rsid w:val="001923B2"/>
    <w:rsid w:val="00196D20"/>
    <w:rsid w:val="00197343"/>
    <w:rsid w:val="001A0568"/>
    <w:rsid w:val="001A0EDD"/>
    <w:rsid w:val="001A1F89"/>
    <w:rsid w:val="001A3E87"/>
    <w:rsid w:val="001C2686"/>
    <w:rsid w:val="001C481D"/>
    <w:rsid w:val="001C7F01"/>
    <w:rsid w:val="001D2D8D"/>
    <w:rsid w:val="001D7AD1"/>
    <w:rsid w:val="001E5F9C"/>
    <w:rsid w:val="001F15D6"/>
    <w:rsid w:val="001F408B"/>
    <w:rsid w:val="002010B1"/>
    <w:rsid w:val="00205740"/>
    <w:rsid w:val="002209E8"/>
    <w:rsid w:val="00223BC9"/>
    <w:rsid w:val="002322AC"/>
    <w:rsid w:val="0025143E"/>
    <w:rsid w:val="002551B8"/>
    <w:rsid w:val="00261463"/>
    <w:rsid w:val="00261742"/>
    <w:rsid w:val="00265108"/>
    <w:rsid w:val="002661B8"/>
    <w:rsid w:val="002728D0"/>
    <w:rsid w:val="002738EF"/>
    <w:rsid w:val="00284E7D"/>
    <w:rsid w:val="00291718"/>
    <w:rsid w:val="00291D95"/>
    <w:rsid w:val="002974BB"/>
    <w:rsid w:val="002B0A63"/>
    <w:rsid w:val="002B43DC"/>
    <w:rsid w:val="002B47DA"/>
    <w:rsid w:val="002C34BB"/>
    <w:rsid w:val="002D5A2B"/>
    <w:rsid w:val="002D75F0"/>
    <w:rsid w:val="002E1864"/>
    <w:rsid w:val="002E557C"/>
    <w:rsid w:val="002F1881"/>
    <w:rsid w:val="002F7F78"/>
    <w:rsid w:val="0030383B"/>
    <w:rsid w:val="00317D18"/>
    <w:rsid w:val="003202DA"/>
    <w:rsid w:val="00323F20"/>
    <w:rsid w:val="00323F56"/>
    <w:rsid w:val="00332683"/>
    <w:rsid w:val="0034742C"/>
    <w:rsid w:val="00352279"/>
    <w:rsid w:val="003643C1"/>
    <w:rsid w:val="00365C00"/>
    <w:rsid w:val="00370CDF"/>
    <w:rsid w:val="00373E60"/>
    <w:rsid w:val="0038148E"/>
    <w:rsid w:val="00397B36"/>
    <w:rsid w:val="003A5422"/>
    <w:rsid w:val="003A7E6B"/>
    <w:rsid w:val="003B1E0A"/>
    <w:rsid w:val="003E0A65"/>
    <w:rsid w:val="003F2D89"/>
    <w:rsid w:val="003F5C38"/>
    <w:rsid w:val="004016E7"/>
    <w:rsid w:val="00404477"/>
    <w:rsid w:val="004115CE"/>
    <w:rsid w:val="00424237"/>
    <w:rsid w:val="004243B7"/>
    <w:rsid w:val="00434939"/>
    <w:rsid w:val="004360B6"/>
    <w:rsid w:val="00441664"/>
    <w:rsid w:val="00443AE4"/>
    <w:rsid w:val="00444994"/>
    <w:rsid w:val="00446CD0"/>
    <w:rsid w:val="00451AFC"/>
    <w:rsid w:val="0045220C"/>
    <w:rsid w:val="004570C9"/>
    <w:rsid w:val="00457301"/>
    <w:rsid w:val="00464556"/>
    <w:rsid w:val="0048041E"/>
    <w:rsid w:val="00482DA0"/>
    <w:rsid w:val="00495E1B"/>
    <w:rsid w:val="004A5339"/>
    <w:rsid w:val="004A71C2"/>
    <w:rsid w:val="004A7FFA"/>
    <w:rsid w:val="004B2384"/>
    <w:rsid w:val="004B3767"/>
    <w:rsid w:val="004C24C7"/>
    <w:rsid w:val="004C5769"/>
    <w:rsid w:val="004D031C"/>
    <w:rsid w:val="004D0374"/>
    <w:rsid w:val="004D3ADB"/>
    <w:rsid w:val="004E66E7"/>
    <w:rsid w:val="004E72FB"/>
    <w:rsid w:val="004F0095"/>
    <w:rsid w:val="004F54C5"/>
    <w:rsid w:val="00502E9B"/>
    <w:rsid w:val="00512197"/>
    <w:rsid w:val="005152A3"/>
    <w:rsid w:val="0053382E"/>
    <w:rsid w:val="00541426"/>
    <w:rsid w:val="00543AF2"/>
    <w:rsid w:val="005453BD"/>
    <w:rsid w:val="00546258"/>
    <w:rsid w:val="005559FD"/>
    <w:rsid w:val="005579DE"/>
    <w:rsid w:val="005643D2"/>
    <w:rsid w:val="005645D0"/>
    <w:rsid w:val="005664BD"/>
    <w:rsid w:val="0057468B"/>
    <w:rsid w:val="005765B9"/>
    <w:rsid w:val="00582F4C"/>
    <w:rsid w:val="0059173A"/>
    <w:rsid w:val="005A6A03"/>
    <w:rsid w:val="005A751B"/>
    <w:rsid w:val="005A7636"/>
    <w:rsid w:val="005B596B"/>
    <w:rsid w:val="005C0AFD"/>
    <w:rsid w:val="005C5EFF"/>
    <w:rsid w:val="005D259F"/>
    <w:rsid w:val="005D504D"/>
    <w:rsid w:val="005E49E2"/>
    <w:rsid w:val="005E4A23"/>
    <w:rsid w:val="005F3EAA"/>
    <w:rsid w:val="006265C7"/>
    <w:rsid w:val="00626D8A"/>
    <w:rsid w:val="00645E0E"/>
    <w:rsid w:val="00647368"/>
    <w:rsid w:val="006575A1"/>
    <w:rsid w:val="006577AF"/>
    <w:rsid w:val="0066162F"/>
    <w:rsid w:val="0067453E"/>
    <w:rsid w:val="00674FE2"/>
    <w:rsid w:val="00675B40"/>
    <w:rsid w:val="00681AA6"/>
    <w:rsid w:val="00693D7D"/>
    <w:rsid w:val="0069579D"/>
    <w:rsid w:val="006A2481"/>
    <w:rsid w:val="006B7182"/>
    <w:rsid w:val="006C2A84"/>
    <w:rsid w:val="006C7399"/>
    <w:rsid w:val="006D5761"/>
    <w:rsid w:val="006D67C2"/>
    <w:rsid w:val="006D6BB6"/>
    <w:rsid w:val="006E06D9"/>
    <w:rsid w:val="006E16D9"/>
    <w:rsid w:val="006E4D99"/>
    <w:rsid w:val="006F0073"/>
    <w:rsid w:val="006F6E0D"/>
    <w:rsid w:val="00700925"/>
    <w:rsid w:val="0070159B"/>
    <w:rsid w:val="007065E1"/>
    <w:rsid w:val="00716CB4"/>
    <w:rsid w:val="007304EC"/>
    <w:rsid w:val="00740EAF"/>
    <w:rsid w:val="007573E3"/>
    <w:rsid w:val="007654EC"/>
    <w:rsid w:val="00773605"/>
    <w:rsid w:val="0077589E"/>
    <w:rsid w:val="007870D1"/>
    <w:rsid w:val="00790E07"/>
    <w:rsid w:val="00797CFA"/>
    <w:rsid w:val="007C7F8A"/>
    <w:rsid w:val="007D23A9"/>
    <w:rsid w:val="007D5A91"/>
    <w:rsid w:val="007D6048"/>
    <w:rsid w:val="007D74D9"/>
    <w:rsid w:val="007D7CB0"/>
    <w:rsid w:val="007F6B0E"/>
    <w:rsid w:val="00802BB4"/>
    <w:rsid w:val="00807818"/>
    <w:rsid w:val="00813395"/>
    <w:rsid w:val="008178AE"/>
    <w:rsid w:val="00822D27"/>
    <w:rsid w:val="008246FE"/>
    <w:rsid w:val="008306C4"/>
    <w:rsid w:val="008308F7"/>
    <w:rsid w:val="00833B03"/>
    <w:rsid w:val="00835ED9"/>
    <w:rsid w:val="00836DA2"/>
    <w:rsid w:val="00846437"/>
    <w:rsid w:val="00853257"/>
    <w:rsid w:val="008532E8"/>
    <w:rsid w:val="00857802"/>
    <w:rsid w:val="00862124"/>
    <w:rsid w:val="008668EB"/>
    <w:rsid w:val="00867BEE"/>
    <w:rsid w:val="00880D27"/>
    <w:rsid w:val="00891F41"/>
    <w:rsid w:val="00892AE3"/>
    <w:rsid w:val="008A2FF1"/>
    <w:rsid w:val="008A4E4A"/>
    <w:rsid w:val="008D0118"/>
    <w:rsid w:val="008D4B76"/>
    <w:rsid w:val="008D4C0E"/>
    <w:rsid w:val="008E5F5F"/>
    <w:rsid w:val="008F3406"/>
    <w:rsid w:val="00913381"/>
    <w:rsid w:val="00913E13"/>
    <w:rsid w:val="00934A10"/>
    <w:rsid w:val="009378B9"/>
    <w:rsid w:val="00941B64"/>
    <w:rsid w:val="00946AEA"/>
    <w:rsid w:val="00952F5C"/>
    <w:rsid w:val="0095361E"/>
    <w:rsid w:val="0095499D"/>
    <w:rsid w:val="009559EE"/>
    <w:rsid w:val="00957A08"/>
    <w:rsid w:val="00960914"/>
    <w:rsid w:val="00967A49"/>
    <w:rsid w:val="009743D4"/>
    <w:rsid w:val="00977EED"/>
    <w:rsid w:val="00980A58"/>
    <w:rsid w:val="00984E98"/>
    <w:rsid w:val="00986F26"/>
    <w:rsid w:val="009908AC"/>
    <w:rsid w:val="00994049"/>
    <w:rsid w:val="009A027F"/>
    <w:rsid w:val="009A3E5A"/>
    <w:rsid w:val="009B1B5F"/>
    <w:rsid w:val="009B4CBF"/>
    <w:rsid w:val="009C4CF5"/>
    <w:rsid w:val="009C546C"/>
    <w:rsid w:val="009C5B85"/>
    <w:rsid w:val="009D5CFC"/>
    <w:rsid w:val="009E2284"/>
    <w:rsid w:val="009E3706"/>
    <w:rsid w:val="009F0EB5"/>
    <w:rsid w:val="009F225D"/>
    <w:rsid w:val="009F377D"/>
    <w:rsid w:val="009F504B"/>
    <w:rsid w:val="00A10A02"/>
    <w:rsid w:val="00A30549"/>
    <w:rsid w:val="00A30E0B"/>
    <w:rsid w:val="00A36650"/>
    <w:rsid w:val="00A53500"/>
    <w:rsid w:val="00A56E40"/>
    <w:rsid w:val="00A71DBF"/>
    <w:rsid w:val="00A72497"/>
    <w:rsid w:val="00A74D28"/>
    <w:rsid w:val="00A81711"/>
    <w:rsid w:val="00A860A6"/>
    <w:rsid w:val="00AB1CBF"/>
    <w:rsid w:val="00AC4543"/>
    <w:rsid w:val="00AE2083"/>
    <w:rsid w:val="00AE6A74"/>
    <w:rsid w:val="00AE7FB8"/>
    <w:rsid w:val="00AF093B"/>
    <w:rsid w:val="00AF7B28"/>
    <w:rsid w:val="00B00F5B"/>
    <w:rsid w:val="00B01D0D"/>
    <w:rsid w:val="00B02D00"/>
    <w:rsid w:val="00B1116A"/>
    <w:rsid w:val="00B1217C"/>
    <w:rsid w:val="00B12E2F"/>
    <w:rsid w:val="00B21300"/>
    <w:rsid w:val="00B21C69"/>
    <w:rsid w:val="00B23722"/>
    <w:rsid w:val="00B27220"/>
    <w:rsid w:val="00B3230D"/>
    <w:rsid w:val="00B33634"/>
    <w:rsid w:val="00B4081B"/>
    <w:rsid w:val="00B50754"/>
    <w:rsid w:val="00B52808"/>
    <w:rsid w:val="00B63905"/>
    <w:rsid w:val="00B6792C"/>
    <w:rsid w:val="00B82707"/>
    <w:rsid w:val="00B83456"/>
    <w:rsid w:val="00B946D8"/>
    <w:rsid w:val="00B968E3"/>
    <w:rsid w:val="00BA246B"/>
    <w:rsid w:val="00BA4404"/>
    <w:rsid w:val="00BA57E9"/>
    <w:rsid w:val="00BA69D4"/>
    <w:rsid w:val="00BB068E"/>
    <w:rsid w:val="00BB3E90"/>
    <w:rsid w:val="00BC1395"/>
    <w:rsid w:val="00BC6989"/>
    <w:rsid w:val="00BD22CB"/>
    <w:rsid w:val="00BD2D33"/>
    <w:rsid w:val="00BD4773"/>
    <w:rsid w:val="00BE7477"/>
    <w:rsid w:val="00BF4ECD"/>
    <w:rsid w:val="00C07648"/>
    <w:rsid w:val="00C173DA"/>
    <w:rsid w:val="00C3188C"/>
    <w:rsid w:val="00C32ED3"/>
    <w:rsid w:val="00C3690B"/>
    <w:rsid w:val="00C51560"/>
    <w:rsid w:val="00C62E2B"/>
    <w:rsid w:val="00C74DB1"/>
    <w:rsid w:val="00C834EE"/>
    <w:rsid w:val="00C945A1"/>
    <w:rsid w:val="00CA0E2A"/>
    <w:rsid w:val="00CA2D93"/>
    <w:rsid w:val="00CA3ECF"/>
    <w:rsid w:val="00CA5E74"/>
    <w:rsid w:val="00CA7B74"/>
    <w:rsid w:val="00CC14FC"/>
    <w:rsid w:val="00CC2D23"/>
    <w:rsid w:val="00CC6D8D"/>
    <w:rsid w:val="00CE4528"/>
    <w:rsid w:val="00CF28BE"/>
    <w:rsid w:val="00CF4660"/>
    <w:rsid w:val="00CF6698"/>
    <w:rsid w:val="00D16409"/>
    <w:rsid w:val="00D1788B"/>
    <w:rsid w:val="00D228D5"/>
    <w:rsid w:val="00D260FC"/>
    <w:rsid w:val="00D2698B"/>
    <w:rsid w:val="00D411D0"/>
    <w:rsid w:val="00D5730A"/>
    <w:rsid w:val="00D674C8"/>
    <w:rsid w:val="00D70BE0"/>
    <w:rsid w:val="00D77291"/>
    <w:rsid w:val="00D839E0"/>
    <w:rsid w:val="00D93C95"/>
    <w:rsid w:val="00DA19D6"/>
    <w:rsid w:val="00DA266D"/>
    <w:rsid w:val="00DA36A0"/>
    <w:rsid w:val="00DB00E1"/>
    <w:rsid w:val="00DB1B13"/>
    <w:rsid w:val="00DB56AB"/>
    <w:rsid w:val="00DB64CE"/>
    <w:rsid w:val="00DC0362"/>
    <w:rsid w:val="00DC2921"/>
    <w:rsid w:val="00DD2F37"/>
    <w:rsid w:val="00DD50A0"/>
    <w:rsid w:val="00DD5F79"/>
    <w:rsid w:val="00DE1C00"/>
    <w:rsid w:val="00DF5CA5"/>
    <w:rsid w:val="00E002A8"/>
    <w:rsid w:val="00E00563"/>
    <w:rsid w:val="00E06FC6"/>
    <w:rsid w:val="00E20D33"/>
    <w:rsid w:val="00E30582"/>
    <w:rsid w:val="00E37CCF"/>
    <w:rsid w:val="00E412A9"/>
    <w:rsid w:val="00E42B01"/>
    <w:rsid w:val="00E530D4"/>
    <w:rsid w:val="00E609C5"/>
    <w:rsid w:val="00E65944"/>
    <w:rsid w:val="00E8763D"/>
    <w:rsid w:val="00E956AA"/>
    <w:rsid w:val="00EA22A8"/>
    <w:rsid w:val="00EC15A1"/>
    <w:rsid w:val="00EC1C13"/>
    <w:rsid w:val="00ED263D"/>
    <w:rsid w:val="00ED2E74"/>
    <w:rsid w:val="00ED4804"/>
    <w:rsid w:val="00ED7B2D"/>
    <w:rsid w:val="00EF46A4"/>
    <w:rsid w:val="00EF7BBB"/>
    <w:rsid w:val="00F0221E"/>
    <w:rsid w:val="00F11474"/>
    <w:rsid w:val="00F24529"/>
    <w:rsid w:val="00F24AB4"/>
    <w:rsid w:val="00F2712F"/>
    <w:rsid w:val="00F319A0"/>
    <w:rsid w:val="00F32598"/>
    <w:rsid w:val="00F3292B"/>
    <w:rsid w:val="00F406E9"/>
    <w:rsid w:val="00F4222D"/>
    <w:rsid w:val="00F55CEB"/>
    <w:rsid w:val="00F609B1"/>
    <w:rsid w:val="00F625AF"/>
    <w:rsid w:val="00F70F78"/>
    <w:rsid w:val="00F934C3"/>
    <w:rsid w:val="00F96E60"/>
    <w:rsid w:val="00FA0753"/>
    <w:rsid w:val="00FA2AF8"/>
    <w:rsid w:val="00FA7635"/>
    <w:rsid w:val="00FB2C93"/>
    <w:rsid w:val="00FB4738"/>
    <w:rsid w:val="00FB6FD4"/>
    <w:rsid w:val="00FD2E98"/>
    <w:rsid w:val="00FD3E78"/>
    <w:rsid w:val="00FD7FA8"/>
    <w:rsid w:val="00FE1F44"/>
    <w:rsid w:val="00FE2F98"/>
    <w:rsid w:val="00FE3CB2"/>
    <w:rsid w:val="00FE46D0"/>
    <w:rsid w:val="00FE5204"/>
    <w:rsid w:val="00FF0B1F"/>
    <w:rsid w:val="00FF13E4"/>
    <w:rsid w:val="00FF35C7"/>
    <w:rsid w:val="00FF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4753"/>
    <o:shapelayout v:ext="edit">
      <o:idmap v:ext="edit" data="1"/>
    </o:shapelayout>
  </w:shapeDefaults>
  <w:decimalSymbol w:val="."/>
  <w:listSeparator w:val=","/>
  <w14:docId w14:val="4E742E57"/>
  <w15:docId w15:val="{A3D6496A-2F7A-4586-9C60-47E0E3F6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D23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D23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6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7E0"/>
  </w:style>
  <w:style w:type="paragraph" w:styleId="Footer">
    <w:name w:val="footer"/>
    <w:basedOn w:val="Normal"/>
    <w:link w:val="FooterChar"/>
    <w:uiPriority w:val="99"/>
    <w:unhideWhenUsed/>
    <w:rsid w:val="0002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7E0"/>
  </w:style>
  <w:style w:type="paragraph" w:styleId="BalloonText">
    <w:name w:val="Balloon Text"/>
    <w:basedOn w:val="Normal"/>
    <w:link w:val="BalloonTextChar"/>
    <w:uiPriority w:val="99"/>
    <w:semiHidden/>
    <w:unhideWhenUsed/>
    <w:rsid w:val="00026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7E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616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46437"/>
    <w:pPr>
      <w:ind w:left="720"/>
      <w:contextualSpacing/>
    </w:pPr>
  </w:style>
  <w:style w:type="paragraph" w:customStyle="1" w:styleId="ListItem">
    <w:name w:val="List Item"/>
    <w:basedOn w:val="Normal"/>
    <w:link w:val="ListItemChar"/>
    <w:qFormat/>
    <w:rsid w:val="00C07648"/>
    <w:pPr>
      <w:spacing w:before="120" w:after="120"/>
    </w:pPr>
    <w:rPr>
      <w:rFonts w:ascii="Calibri" w:hAnsi="Calibri" w:cs="Calibri"/>
      <w:iCs/>
      <w:lang w:eastAsia="en-AU"/>
    </w:rPr>
  </w:style>
  <w:style w:type="character" w:customStyle="1" w:styleId="ListItemChar">
    <w:name w:val="List Item Char"/>
    <w:basedOn w:val="DefaultParagraphFont"/>
    <w:link w:val="ListItem"/>
    <w:rsid w:val="00C07648"/>
    <w:rPr>
      <w:rFonts w:ascii="Calibri" w:hAnsi="Calibri" w:cs="Calibri"/>
      <w:iCs/>
      <w:lang w:eastAsia="en-AU"/>
    </w:rPr>
  </w:style>
  <w:style w:type="paragraph" w:customStyle="1" w:styleId="Paragraph">
    <w:name w:val="Paragraph"/>
    <w:basedOn w:val="Normal"/>
    <w:link w:val="ParagraphChar"/>
    <w:qFormat/>
    <w:rsid w:val="00F4222D"/>
    <w:pPr>
      <w:spacing w:before="120" w:after="120"/>
    </w:pPr>
    <w:rPr>
      <w:rFonts w:ascii="Calibri" w:hAnsi="Calibri" w:cs="Calibri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F4222D"/>
    <w:rPr>
      <w:rFonts w:ascii="Calibri" w:hAnsi="Calibri" w:cs="Calibri"/>
      <w:lang w:eastAsia="en-AU"/>
    </w:rPr>
  </w:style>
  <w:style w:type="character" w:styleId="Hyperlink">
    <w:name w:val="Hyperlink"/>
    <w:basedOn w:val="DefaultParagraphFont"/>
    <w:uiPriority w:val="99"/>
    <w:unhideWhenUsed/>
    <w:rsid w:val="001876D1"/>
    <w:rPr>
      <w:color w:val="410082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20D33"/>
    <w:rPr>
      <w:color w:val="932968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C2D23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CC2D23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2974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74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74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4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4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32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62DEF7-62EA-4D60-A8E5-B72CB27B2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F818AA56</Template>
  <TotalTime>0</TotalTime>
  <Pages>10</Pages>
  <Words>3065</Words>
  <Characters>17477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20501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Stone</dc:creator>
  <cp:lastModifiedBy>DONAVON Rebecca [Narrogin Senior High School]</cp:lastModifiedBy>
  <cp:revision>2</cp:revision>
  <cp:lastPrinted>2019-08-07T05:55:00Z</cp:lastPrinted>
  <dcterms:created xsi:type="dcterms:W3CDTF">2019-08-07T05:58:00Z</dcterms:created>
  <dcterms:modified xsi:type="dcterms:W3CDTF">2019-08-07T05:58:00Z</dcterms:modified>
</cp:coreProperties>
</file>