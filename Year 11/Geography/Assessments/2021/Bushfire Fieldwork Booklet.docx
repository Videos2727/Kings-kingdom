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136" w:rsidRDefault="005D24B8">
      <w:pPr>
        <w:pStyle w:val="BodyText"/>
        <w:rPr>
          <w:rFonts w:ascii="Times New Roman"/>
          <w:sz w:val="20"/>
        </w:rPr>
      </w:pPr>
      <w:r>
        <w:rPr>
          <w:rFonts w:ascii="Times New Roman"/>
          <w:noProof/>
          <w:sz w:val="20"/>
          <w:lang w:bidi="ar-SA"/>
        </w:rPr>
        <mc:AlternateContent>
          <mc:Choice Requires="wps">
            <w:drawing>
              <wp:anchor distT="0" distB="0" distL="114300" distR="114300" simplePos="0" relativeHeight="251676672" behindDoc="0" locked="0" layoutInCell="1" allowOverlap="1">
                <wp:simplePos x="0" y="0"/>
                <wp:positionH relativeFrom="column">
                  <wp:posOffset>590550</wp:posOffset>
                </wp:positionH>
                <wp:positionV relativeFrom="paragraph">
                  <wp:posOffset>1958975</wp:posOffset>
                </wp:positionV>
                <wp:extent cx="6638925" cy="571500"/>
                <wp:effectExtent l="9525" t="9525" r="9525" b="9525"/>
                <wp:wrapNone/>
                <wp:docPr id="73"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71500"/>
                        </a:xfrm>
                        <a:prstGeom prst="rect">
                          <a:avLst/>
                        </a:prstGeom>
                        <a:solidFill>
                          <a:srgbClr val="FFFFFF"/>
                        </a:solidFill>
                        <a:ln w="9525">
                          <a:solidFill>
                            <a:srgbClr val="000000"/>
                          </a:solidFill>
                          <a:miter lim="800000"/>
                          <a:headEnd/>
                          <a:tailEnd/>
                        </a:ln>
                      </wps:spPr>
                      <wps:txbx>
                        <w:txbxContent>
                          <w:p w:rsidR="00316C82" w:rsidRDefault="00316C82" w:rsidP="0088021C">
                            <w:pPr>
                              <w:jc w:val="center"/>
                              <w:rPr>
                                <w:rFonts w:ascii="Arial" w:hAnsi="Arial" w:cs="Arial"/>
                                <w:sz w:val="28"/>
                                <w:szCs w:val="28"/>
                              </w:rPr>
                            </w:pPr>
                            <w:r>
                              <w:rPr>
                                <w:rFonts w:ascii="Arial" w:hAnsi="Arial" w:cs="Arial"/>
                                <w:sz w:val="28"/>
                                <w:szCs w:val="28"/>
                              </w:rPr>
                              <w:t>Task 3A: Fieldwork Booklet</w:t>
                            </w:r>
                          </w:p>
                          <w:p w:rsidR="00316C82" w:rsidRPr="00EE4452" w:rsidRDefault="00316C82" w:rsidP="0088021C">
                            <w:pPr>
                              <w:jc w:val="center"/>
                              <w:rPr>
                                <w:rFonts w:ascii="Arial" w:hAnsi="Arial" w:cs="Arial"/>
                                <w:sz w:val="28"/>
                                <w:szCs w:val="28"/>
                              </w:rPr>
                            </w:pPr>
                            <w:r>
                              <w:rPr>
                                <w:rFonts w:ascii="Arial" w:hAnsi="Arial" w:cs="Arial"/>
                                <w:sz w:val="28"/>
                                <w:szCs w:val="28"/>
                              </w:rPr>
                              <w:t>Weighting: 2.5% Tot</w:t>
                            </w:r>
                            <w:r w:rsidR="005D24B8">
                              <w:rPr>
                                <w:rFonts w:ascii="Arial" w:hAnsi="Arial" w:cs="Arial"/>
                                <w:sz w:val="28"/>
                                <w:szCs w:val="28"/>
                              </w:rPr>
                              <w:t>al: _______________________/ 107</w:t>
                            </w:r>
                            <w:bookmarkStart w:id="0" w:name="_GoBack"/>
                            <w:bookmarkEnd w:id="0"/>
                          </w:p>
                          <w:p w:rsidR="00316C82" w:rsidRDefault="00316C82" w:rsidP="0088021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46.5pt;margin-top:154.25pt;width:522.75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">
                <v:textbox>
                  <w:txbxContent>
                    <w:p w:rsidR="00316C82" w:rsidRDefault="00316C82" w:rsidP="0088021C">
                      <w:pPr>
                        <w:jc w:val="center"/>
                        <w:rPr>
                          <w:rFonts w:ascii="Arial" w:hAnsi="Arial" w:cs="Arial"/>
                          <w:sz w:val="28"/>
                          <w:szCs w:val="28"/>
                        </w:rPr>
                      </w:pPr>
                      <w:r>
                        <w:rPr>
                          <w:rFonts w:ascii="Arial" w:hAnsi="Arial" w:cs="Arial"/>
                          <w:sz w:val="28"/>
                          <w:szCs w:val="28"/>
                        </w:rPr>
                        <w:t>Task 3A: Fieldwork Booklet</w:t>
                      </w:r>
                    </w:p>
                    <w:p w:rsidR="00316C82" w:rsidRPr="00EE4452" w:rsidRDefault="00316C82" w:rsidP="0088021C">
                      <w:pPr>
                        <w:jc w:val="center"/>
                        <w:rPr>
                          <w:rFonts w:ascii="Arial" w:hAnsi="Arial" w:cs="Arial"/>
                          <w:sz w:val="28"/>
                          <w:szCs w:val="28"/>
                        </w:rPr>
                      </w:pPr>
                      <w:r>
                        <w:rPr>
                          <w:rFonts w:ascii="Arial" w:hAnsi="Arial" w:cs="Arial"/>
                          <w:sz w:val="28"/>
                          <w:szCs w:val="28"/>
                        </w:rPr>
                        <w:t>Weighting: 2.5% Tot</w:t>
                      </w:r>
                      <w:r w:rsidR="005D24B8">
                        <w:rPr>
                          <w:rFonts w:ascii="Arial" w:hAnsi="Arial" w:cs="Arial"/>
                          <w:sz w:val="28"/>
                          <w:szCs w:val="28"/>
                        </w:rPr>
                        <w:t>al: _______________________/ 107</w:t>
                      </w:r>
                      <w:bookmarkStart w:id="1" w:name="_GoBack"/>
                      <w:bookmarkEnd w:id="1"/>
                    </w:p>
                    <w:p w:rsidR="00316C82" w:rsidRDefault="00316C82" w:rsidP="0088021C">
                      <w:pPr>
                        <w:jc w:val="center"/>
                      </w:pPr>
                    </w:p>
                  </w:txbxContent>
                </v:textbox>
              </v:shape>
            </w:pict>
          </mc:Fallback>
        </mc:AlternateContent>
      </w: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D24B8">
      <w:pPr>
        <w:pStyle w:val="BodyText"/>
        <w:rPr>
          <w:rFonts w:ascii="Times New Roman"/>
          <w:sz w:val="20"/>
        </w:rPr>
      </w:pPr>
      <w:r>
        <w:rPr>
          <w:noProof/>
          <w:lang w:bidi="ar-SA"/>
        </w:rPr>
        <w:drawing>
          <wp:anchor distT="0" distB="0" distL="114300" distR="114300" simplePos="0" relativeHeight="251675648" behindDoc="0" locked="0" layoutInCell="1" allowOverlap="1">
            <wp:simplePos x="0" y="0"/>
            <wp:positionH relativeFrom="column">
              <wp:posOffset>714375</wp:posOffset>
            </wp:positionH>
            <wp:positionV relativeFrom="paragraph">
              <wp:posOffset>127000</wp:posOffset>
            </wp:positionV>
            <wp:extent cx="1090295" cy="1152525"/>
            <wp:effectExtent l="0" t="0" r="0" b="0"/>
            <wp:wrapNone/>
            <wp:docPr id="72" name="Picture 2" descr="Official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fficial logo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029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spacing w:before="2"/>
        <w:rPr>
          <w:rFonts w:ascii="Times New Roman"/>
          <w:sz w:val="16"/>
        </w:rPr>
      </w:pPr>
    </w:p>
    <w:p w:rsidR="00545136" w:rsidRDefault="005D24B8">
      <w:pPr>
        <w:spacing w:before="101"/>
        <w:ind w:left="3230"/>
        <w:rPr>
          <w:b/>
          <w:sz w:val="72"/>
        </w:rPr>
      </w:pPr>
      <w:r>
        <w:rPr>
          <w:noProof/>
          <w:lang w:bidi="ar-SA"/>
        </w:rPr>
        <w:drawing>
          <wp:anchor distT="0" distB="0" distL="0" distR="0" simplePos="0" relativeHeight="251638784" behindDoc="0" locked="0" layoutInCell="1" allowOverlap="1">
            <wp:simplePos x="0" y="0"/>
            <wp:positionH relativeFrom="page">
              <wp:posOffset>0</wp:posOffset>
            </wp:positionH>
            <wp:positionV relativeFrom="paragraph">
              <wp:posOffset>-2454910</wp:posOffset>
            </wp:positionV>
            <wp:extent cx="7560310" cy="2263775"/>
            <wp:effectExtent l="0" t="0" r="0" b="0"/>
            <wp:wrapNone/>
            <wp:docPr id="7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310" cy="2263775"/>
                    </a:xfrm>
                    <a:prstGeom prst="rect">
                      <a:avLst/>
                    </a:prstGeom>
                    <a:noFill/>
                    <a:ln>
                      <a:noFill/>
                    </a:ln>
                  </pic:spPr>
                </pic:pic>
              </a:graphicData>
            </a:graphic>
            <wp14:sizeRelH relativeFrom="page">
              <wp14:pctWidth>0</wp14:pctWidth>
            </wp14:sizeRelH>
            <wp14:sizeRelV relativeFrom="page">
              <wp14:pctHeight>0</wp14:pctHeight>
            </wp14:sizeRelV>
          </wp:anchor>
        </w:drawing>
      </w:r>
      <w:r w:rsidR="00292391">
        <w:rPr>
          <w:b/>
          <w:sz w:val="72"/>
        </w:rPr>
        <w:t>Fire Geography</w:t>
      </w:r>
    </w:p>
    <w:p w:rsidR="00545136" w:rsidRDefault="00292391">
      <w:pPr>
        <w:spacing w:before="391"/>
        <w:ind w:left="1286" w:firstLine="763"/>
        <w:rPr>
          <w:b/>
          <w:i/>
          <w:sz w:val="32"/>
        </w:rPr>
      </w:pPr>
      <w:r>
        <w:rPr>
          <w:b/>
          <w:i/>
          <w:sz w:val="32"/>
        </w:rPr>
        <w:t>Investigating the impact of fire on our environment</w:t>
      </w:r>
    </w:p>
    <w:p w:rsidR="00545136" w:rsidRDefault="00545136">
      <w:pPr>
        <w:pStyle w:val="BodyText"/>
        <w:spacing w:before="1"/>
        <w:rPr>
          <w:b/>
          <w:i/>
          <w:sz w:val="28"/>
        </w:rPr>
      </w:pPr>
    </w:p>
    <w:p w:rsidR="00545136" w:rsidRDefault="00292391">
      <w:pPr>
        <w:pStyle w:val="Heading1"/>
        <w:spacing w:before="0"/>
        <w:ind w:left="875"/>
      </w:pPr>
      <w:r>
        <w:t>Recommended for ATAR Geography Unit 1: Natural Hazards General Geography Unit 3: Natural Hazards</w:t>
      </w:r>
    </w:p>
    <w:p w:rsidR="00545136" w:rsidRDefault="00545136">
      <w:pPr>
        <w:pStyle w:val="BodyText"/>
        <w:rPr>
          <w:b/>
          <w:sz w:val="48"/>
        </w:rPr>
      </w:pPr>
    </w:p>
    <w:p w:rsidR="00545136" w:rsidRDefault="00292391">
      <w:pPr>
        <w:ind w:left="880" w:right="880"/>
        <w:jc w:val="center"/>
        <w:rPr>
          <w:b/>
          <w:sz w:val="32"/>
        </w:rPr>
      </w:pPr>
      <w:r>
        <w:rPr>
          <w:b/>
          <w:sz w:val="32"/>
        </w:rPr>
        <w:t>EXCURSION WORKSHEETS</w:t>
      </w:r>
    </w:p>
    <w:p w:rsidR="00545136" w:rsidRDefault="005D24B8">
      <w:pPr>
        <w:pStyle w:val="BodyText"/>
        <w:spacing w:before="6"/>
        <w:rPr>
          <w:b/>
          <w:sz w:val="26"/>
        </w:rPr>
      </w:pPr>
      <w:r>
        <w:rPr>
          <w:noProof/>
          <w:lang w:bidi="ar-SA"/>
        </w:rPr>
        <w:drawing>
          <wp:anchor distT="0" distB="0" distL="0" distR="0" simplePos="0" relativeHeight="251669504" behindDoc="0" locked="0" layoutInCell="1" allowOverlap="1">
            <wp:simplePos x="0" y="0"/>
            <wp:positionH relativeFrom="page">
              <wp:posOffset>1847215</wp:posOffset>
            </wp:positionH>
            <wp:positionV relativeFrom="paragraph">
              <wp:posOffset>231140</wp:posOffset>
            </wp:positionV>
            <wp:extent cx="3898900" cy="2967355"/>
            <wp:effectExtent l="0" t="0" r="0" b="0"/>
            <wp:wrapTopAndBottom/>
            <wp:docPr id="70"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8900" cy="29673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45136" w:rsidRDefault="00545136">
      <w:pPr>
        <w:pStyle w:val="BodyText"/>
        <w:rPr>
          <w:b/>
          <w:sz w:val="38"/>
        </w:rPr>
      </w:pPr>
    </w:p>
    <w:p w:rsidR="00545136" w:rsidRDefault="00545136">
      <w:pPr>
        <w:pStyle w:val="BodyText"/>
        <w:spacing w:before="10"/>
        <w:rPr>
          <w:b/>
          <w:sz w:val="28"/>
        </w:rPr>
      </w:pPr>
    </w:p>
    <w:p w:rsidR="00545136" w:rsidRDefault="005D24B8">
      <w:pPr>
        <w:pStyle w:val="Heading2"/>
      </w:pPr>
      <w:r>
        <w:rPr>
          <w:noProof/>
          <w:lang w:bidi="ar-SA"/>
        </w:rPr>
        <mc:AlternateContent>
          <mc:Choice Requires="wpg">
            <w:drawing>
              <wp:anchor distT="0" distB="0" distL="114300" distR="114300" simplePos="0" relativeHeight="251639808" behindDoc="0" locked="0" layoutInCell="1" allowOverlap="1">
                <wp:simplePos x="0" y="0"/>
                <wp:positionH relativeFrom="page">
                  <wp:posOffset>17145</wp:posOffset>
                </wp:positionH>
                <wp:positionV relativeFrom="paragraph">
                  <wp:posOffset>371475</wp:posOffset>
                </wp:positionV>
                <wp:extent cx="7541895" cy="1637665"/>
                <wp:effectExtent l="0" t="1270" r="3810" b="0"/>
                <wp:wrapNone/>
                <wp:docPr id="67"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1895" cy="1637665"/>
                          <a:chOff x="27" y="585"/>
                          <a:chExt cx="11877" cy="2579"/>
                        </a:xfrm>
                      </wpg:grpSpPr>
                      <pic:pic xmlns:pic="http://schemas.openxmlformats.org/drawingml/2006/picture">
                        <pic:nvPicPr>
                          <pic:cNvPr id="68"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7" y="585"/>
                            <a:ext cx="11877" cy="2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9" name="Text Box 62"/>
                        <wps:cNvSpPr txBox="1">
                          <a:spLocks noChangeArrowheads="1"/>
                        </wps:cNvSpPr>
                        <wps:spPr bwMode="auto">
                          <a:xfrm>
                            <a:off x="27" y="585"/>
                            <a:ext cx="11877" cy="2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before="3"/>
                                <w:ind w:left="2500" w:right="2267" w:hanging="240"/>
                                <w:rPr>
                                  <w:i/>
                                </w:rPr>
                              </w:pPr>
                              <w:r>
                                <w:rPr>
                                  <w:i/>
                                </w:rPr>
                                <w:t>Please minimise your impact on the ecosystem by not dropping litter, removing or damaging plants. Please take care where you step.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1" o:spid="_x0000_s1027" style="position:absolute;left:0;text-align:left;margin-left:1.35pt;margin-top:29.25pt;width:593.85pt;height:128.95pt;z-index:251639808;mso-position-horizontal-relative:page" coordorigin="27,585" coordsize="11877,2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q1xfwWv+tlVKALGT6UVg3HiLnbDHn/aeisfaxNvYzN+&#10;iiitjE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q9zeRWabpWoAlqnd6p&#10;BZ/fbLf3VrGvNanufkj/AHKf+P1n1zTq/wAp2U8N/OX7nW55/u/uUqhjf8z0UVjzHfGEYfAFFFFZ&#10;lHcUUUV6Z4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hx3pD92sLVNXYP5EDf7z&#10;1EpcpUY85Y1HWEt/3cXzy/8AoNYDu0zbpH3vTaK5pS5z1qVKMAooq1DpVzc/di2f7b1HKXKUYfGV&#10;aE3O+1V3vW3b+HkT5pZWf/ZWtaG1jt02xqq1caRzSxMfsHO2+h3Ev3v3K0V01Fbeyicvtpj6KKK2&#10;Oc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QDFY3iC72RrAv3pfvf7tbJ6VyWqzedfy/7PyVjU+E6KEeeZVo&#10;ooriPVCiiirA1NCuNk/kt91/nSuhPFcZbP5N1FL/AHGrte3NdVKXunl4mPviZzQRioZp0t497MFW&#10;ueu9aluX2x/uov8Ax+rlLlM6dKUypdy+bdyyf3mqOiiuI9WEAooooLL+iXnkz+W33Zf/AEKiqFFU&#10;p2OSpSvK53FFFFdx5o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xl5/x9S/9dWrs65HVIfKvZV/vtvrG&#10;odeG+Mq0UUVxHpBRRRQAV2E8q28Rdmwq1x6JvZV/vVf1e++1yeUrful/8ereEuQ5qtLnlAr31819&#10;Lub7n8KVBRRUcxvCHIFFFFZlBRRRQAUUUUAdxRRRXpnh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 o:spid="_x0000_s1028" type="#_x0000_t75" style="position:absolute;left:27;top:585;width:11877;height:2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">
                  <v:imagedata r:id="rId11" o:title=""/>
                </v:shape>
                <v:shape id="Text Box 62" o:spid="_x0000_s1029" type="#_x0000_t202" style="position:absolute;left:27;top:585;width:11877;height:2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rsidR="00316C82" w:rsidRDefault="00316C82">
                        <w:pPr>
                          <w:spacing w:before="3"/>
                          <w:ind w:left="2500" w:right="2267" w:hanging="240"/>
                          <w:rPr>
                            <w:i/>
                          </w:rPr>
                        </w:pPr>
                        <w:r>
                          <w:rPr>
                            <w:i/>
                          </w:rPr>
                          <w:t>Please minimise your impact on the ecosystem by not dropping litter, removing or damaging plants. Please take care where you step.</w:t>
                        </w:r>
                      </w:p>
                    </w:txbxContent>
                  </v:textbox>
                </v:shape>
                <w10:wrap anchorx="page"/>
              </v:group>
            </w:pict>
          </mc:Fallback>
        </mc:AlternateContent>
      </w:r>
      <w:r w:rsidR="00292391">
        <w:t>Student Name - ……………………………………………………………………………………………</w:t>
      </w:r>
    </w:p>
    <w:p w:rsidR="00545136" w:rsidRDefault="00545136">
      <w:pPr>
        <w:sectPr w:rsidR="00545136">
          <w:type w:val="continuous"/>
          <w:pgSz w:w="11910" w:h="16850"/>
          <w:pgMar w:top="20" w:right="0" w:bottom="0" w:left="0" w:header="720" w:footer="720" w:gutter="0"/>
          <w:cols w:space="720"/>
        </w:sectPr>
      </w:pPr>
    </w:p>
    <w:p w:rsidR="00545136" w:rsidRDefault="00292391">
      <w:pPr>
        <w:spacing w:before="71" w:line="392" w:lineRule="exact"/>
        <w:ind w:left="878" w:right="880"/>
        <w:jc w:val="center"/>
        <w:rPr>
          <w:b/>
          <w:sz w:val="32"/>
        </w:rPr>
      </w:pPr>
      <w:r>
        <w:rPr>
          <w:b/>
          <w:sz w:val="32"/>
        </w:rPr>
        <w:lastRenderedPageBreak/>
        <w:t>Introduction</w:t>
      </w:r>
    </w:p>
    <w:p w:rsidR="00545136" w:rsidRDefault="00292391">
      <w:pPr>
        <w:pStyle w:val="ListParagraph"/>
        <w:numPr>
          <w:ilvl w:val="0"/>
          <w:numId w:val="6"/>
        </w:numPr>
        <w:tabs>
          <w:tab w:val="left" w:pos="965"/>
        </w:tabs>
        <w:ind w:right="2107" w:firstLine="0"/>
      </w:pPr>
      <w:r>
        <w:t>Fire is a natural hazard. List the impacts a high intensity fire can have on the natural environment:</w:t>
      </w:r>
      <w:r w:rsidR="00236CAB">
        <w:t xml:space="preserve"> </w:t>
      </w:r>
      <w:r w:rsidR="00236CAB">
        <w:tab/>
      </w:r>
      <w:r w:rsidR="00236CAB">
        <w:tab/>
      </w:r>
      <w:r w:rsidR="00236CAB">
        <w:tab/>
      </w:r>
      <w:r w:rsidR="00236CAB">
        <w:tab/>
      </w:r>
      <w:r w:rsidR="00236CAB">
        <w:tab/>
      </w:r>
      <w:r w:rsidR="00236CAB">
        <w:tab/>
      </w:r>
      <w:r w:rsidR="00236CAB">
        <w:tab/>
      </w:r>
      <w:r w:rsidR="00236CAB">
        <w:tab/>
      </w:r>
      <w:r w:rsidR="00236CAB">
        <w:tab/>
      </w:r>
      <w:r w:rsidR="00236CAB" w:rsidRPr="00236CAB">
        <w:rPr>
          <w:b/>
        </w:rPr>
        <w:t>(3 marks)</w:t>
      </w:r>
    </w:p>
    <w:p w:rsidR="00545136" w:rsidRDefault="00545136">
      <w:pPr>
        <w:pStyle w:val="BodyText"/>
        <w:spacing w:before="2"/>
      </w:pPr>
    </w:p>
    <w:p w:rsidR="00545136" w:rsidRDefault="00292391">
      <w:pPr>
        <w:pStyle w:val="ListParagraph"/>
        <w:numPr>
          <w:ilvl w:val="0"/>
          <w:numId w:val="5"/>
        </w:numPr>
        <w:tabs>
          <w:tab w:val="left" w:pos="1286"/>
          <w:tab w:val="left" w:pos="1287"/>
          <w:tab w:val="left" w:pos="11017"/>
        </w:tabs>
        <w:ind w:hanging="566"/>
        <w:rPr>
          <w:rFonts w:ascii="Times New Roman"/>
        </w:rPr>
      </w:pPr>
      <w:r>
        <w:rPr>
          <w:rFonts w:ascii="Times New Roman"/>
          <w:u w:val="single"/>
        </w:rPr>
        <w:t xml:space="preserve"> </w:t>
      </w:r>
      <w:r>
        <w:rPr>
          <w:rFonts w:ascii="Times New Roman"/>
          <w:u w:val="single"/>
        </w:rPr>
        <w:tab/>
      </w:r>
    </w:p>
    <w:p w:rsidR="00545136" w:rsidRDefault="00292391">
      <w:pPr>
        <w:pStyle w:val="ListParagraph"/>
        <w:numPr>
          <w:ilvl w:val="0"/>
          <w:numId w:val="5"/>
        </w:numPr>
        <w:tabs>
          <w:tab w:val="left" w:pos="1286"/>
          <w:tab w:val="left" w:pos="1287"/>
          <w:tab w:val="left" w:pos="11017"/>
        </w:tabs>
        <w:spacing w:before="136"/>
        <w:ind w:hanging="566"/>
        <w:rPr>
          <w:rFonts w:ascii="Times New Roman"/>
        </w:rPr>
      </w:pPr>
      <w:r>
        <w:rPr>
          <w:rFonts w:ascii="Times New Roman"/>
          <w:u w:val="single"/>
        </w:rPr>
        <w:t xml:space="preserve"> </w:t>
      </w:r>
      <w:r>
        <w:rPr>
          <w:rFonts w:ascii="Times New Roman"/>
          <w:u w:val="single"/>
        </w:rPr>
        <w:tab/>
      </w:r>
    </w:p>
    <w:p w:rsidR="00545136" w:rsidRDefault="00292391">
      <w:pPr>
        <w:pStyle w:val="ListParagraph"/>
        <w:numPr>
          <w:ilvl w:val="0"/>
          <w:numId w:val="5"/>
        </w:numPr>
        <w:tabs>
          <w:tab w:val="left" w:pos="1286"/>
          <w:tab w:val="left" w:pos="1287"/>
          <w:tab w:val="left" w:pos="11017"/>
        </w:tabs>
        <w:spacing w:before="134"/>
        <w:ind w:hanging="566"/>
        <w:rPr>
          <w:rFonts w:ascii="Times New Roman"/>
        </w:rPr>
      </w:pPr>
      <w:r>
        <w:rPr>
          <w:rFonts w:ascii="Times New Roman"/>
          <w:u w:val="single"/>
        </w:rPr>
        <w:t xml:space="preserve"> </w:t>
      </w:r>
      <w:r>
        <w:rPr>
          <w:rFonts w:ascii="Times New Roman"/>
          <w:u w:val="single"/>
        </w:rPr>
        <w:tab/>
      </w:r>
    </w:p>
    <w:p w:rsidR="00545136" w:rsidRDefault="005D24B8">
      <w:pPr>
        <w:pStyle w:val="ListParagraph"/>
        <w:numPr>
          <w:ilvl w:val="0"/>
          <w:numId w:val="6"/>
        </w:numPr>
        <w:tabs>
          <w:tab w:val="left" w:pos="967"/>
        </w:tabs>
        <w:spacing w:before="134"/>
        <w:ind w:left="966" w:hanging="246"/>
      </w:pPr>
      <w:r>
        <w:rPr>
          <w:noProof/>
          <w:lang w:bidi="ar-SA"/>
        </w:rPr>
        <mc:AlternateContent>
          <mc:Choice Requires="wps">
            <w:drawing>
              <wp:anchor distT="0" distB="0" distL="114300" distR="114300" simplePos="0" relativeHeight="251646976" behindDoc="0" locked="0" layoutInCell="1" allowOverlap="1">
                <wp:simplePos x="0" y="0"/>
                <wp:positionH relativeFrom="page">
                  <wp:posOffset>4876800</wp:posOffset>
                </wp:positionH>
                <wp:positionV relativeFrom="paragraph">
                  <wp:posOffset>78105</wp:posOffset>
                </wp:positionV>
                <wp:extent cx="2171700" cy="1445260"/>
                <wp:effectExtent l="9525" t="5715" r="9525" b="6350"/>
                <wp:wrapNone/>
                <wp:docPr id="66"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14452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E2C1A" id="Rectangle 60" o:spid="_x0000_s1026" style="position:absolute;margin-left:384pt;margin-top:6.15pt;width:171pt;height:113.8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" filled="f">
                <w10:wrap anchorx="page"/>
              </v:rect>
            </w:pict>
          </mc:Fallback>
        </mc:AlternateContent>
      </w:r>
      <w:r w:rsidR="00292391">
        <w:t xml:space="preserve">The Fire Triangle: Draw and </w:t>
      </w:r>
      <w:r w:rsidR="00292391">
        <w:rPr>
          <w:i/>
        </w:rPr>
        <w:t xml:space="preserve">describe </w:t>
      </w:r>
      <w:r w:rsidR="00292391">
        <w:t>the fire triangle:</w:t>
      </w:r>
      <w:r w:rsidR="00236CAB">
        <w:t xml:space="preserve"> </w:t>
      </w:r>
      <w:r w:rsidR="00236CAB">
        <w:rPr>
          <w:b/>
        </w:rPr>
        <w:t>(3</w:t>
      </w:r>
      <w:r w:rsidR="00236CAB" w:rsidRPr="00236CAB">
        <w:rPr>
          <w:b/>
        </w:rPr>
        <w:t xml:space="preserve"> marks)</w:t>
      </w:r>
    </w:p>
    <w:p w:rsidR="00545136" w:rsidRDefault="00545136">
      <w:pPr>
        <w:pStyle w:val="BodyText"/>
        <w:rPr>
          <w:sz w:val="20"/>
        </w:rPr>
      </w:pPr>
    </w:p>
    <w:p w:rsidR="00545136" w:rsidRDefault="005D24B8">
      <w:pPr>
        <w:pStyle w:val="BodyText"/>
        <w:spacing w:before="4"/>
        <w:rPr>
          <w:sz w:val="18"/>
        </w:rPr>
      </w:pPr>
      <w:r>
        <w:rPr>
          <w:noProof/>
          <w:lang w:bidi="ar-SA"/>
        </w:rPr>
        <mc:AlternateContent>
          <mc:Choice Requires="wps">
            <w:drawing>
              <wp:anchor distT="0" distB="0" distL="0" distR="0" simplePos="0" relativeHeight="251640832" behindDoc="0" locked="0" layoutInCell="1" allowOverlap="1">
                <wp:simplePos x="0" y="0"/>
                <wp:positionH relativeFrom="page">
                  <wp:posOffset>457200</wp:posOffset>
                </wp:positionH>
                <wp:positionV relativeFrom="paragraph">
                  <wp:posOffset>172085</wp:posOffset>
                </wp:positionV>
                <wp:extent cx="4053205" cy="0"/>
                <wp:effectExtent l="9525" t="6350" r="13970" b="12700"/>
                <wp:wrapTopAndBottom/>
                <wp:docPr id="65"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53205" cy="0"/>
                        </a:xfrm>
                        <a:prstGeom prst="line">
                          <a:avLst/>
                        </a:prstGeom>
                        <a:noFill/>
                        <a:ln w="70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1EF9A" id="Line 59" o:spid="_x0000_s1026" style="position:absolute;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3.55pt" to="355.1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sr8Ew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" strokeweight=".19472mm">
                <w10:wrap type="topAndBottom" anchorx="page"/>
              </v:line>
            </w:pict>
          </mc:Fallback>
        </mc:AlternateContent>
      </w:r>
      <w:r>
        <w:rPr>
          <w:noProof/>
          <w:lang w:bidi="ar-SA"/>
        </w:rPr>
        <mc:AlternateContent>
          <mc:Choice Requires="wps">
            <w:drawing>
              <wp:anchor distT="0" distB="0" distL="0" distR="0" simplePos="0" relativeHeight="251641856" behindDoc="0" locked="0" layoutInCell="1" allowOverlap="1">
                <wp:simplePos x="0" y="0"/>
                <wp:positionH relativeFrom="page">
                  <wp:posOffset>457200</wp:posOffset>
                </wp:positionH>
                <wp:positionV relativeFrom="paragraph">
                  <wp:posOffset>427990</wp:posOffset>
                </wp:positionV>
                <wp:extent cx="4053205" cy="0"/>
                <wp:effectExtent l="9525" t="5080" r="13970" b="13970"/>
                <wp:wrapTopAndBottom/>
                <wp:docPr id="64"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53205" cy="0"/>
                        </a:xfrm>
                        <a:prstGeom prst="line">
                          <a:avLst/>
                        </a:prstGeom>
                        <a:noFill/>
                        <a:ln w="70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907EA" id="Line 58" o:spid="_x0000_s1026" style="position:absolute;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33.7pt" to="355.1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YrGFAIAACo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" strokeweight=".19472mm">
                <w10:wrap type="topAndBottom" anchorx="page"/>
              </v:line>
            </w:pict>
          </mc:Fallback>
        </mc:AlternateContent>
      </w:r>
    </w:p>
    <w:p w:rsidR="00545136" w:rsidRDefault="00545136">
      <w:pPr>
        <w:pStyle w:val="BodyText"/>
        <w:spacing w:before="4"/>
        <w:rPr>
          <w:sz w:val="26"/>
        </w:rPr>
      </w:pPr>
    </w:p>
    <w:p w:rsidR="00545136" w:rsidRDefault="00545136">
      <w:pPr>
        <w:pStyle w:val="BodyText"/>
        <w:spacing w:before="10"/>
        <w:rPr>
          <w:sz w:val="23"/>
        </w:rPr>
      </w:pPr>
    </w:p>
    <w:p w:rsidR="00545136" w:rsidRDefault="00292391">
      <w:pPr>
        <w:pStyle w:val="BodyText"/>
        <w:spacing w:before="101" w:line="242" w:lineRule="auto"/>
        <w:ind w:left="720" w:right="4774"/>
      </w:pPr>
      <w:r>
        <w:t>3a. What management strategy is carried out to reduce the risk or spread of bushfires?</w:t>
      </w:r>
      <w:r w:rsidR="00236CAB">
        <w:t xml:space="preserve"> </w:t>
      </w:r>
      <w:r w:rsidR="00236CAB" w:rsidRPr="00236CAB">
        <w:rPr>
          <w:b/>
        </w:rPr>
        <w:t>(1 mark)</w:t>
      </w:r>
    </w:p>
    <w:p w:rsidR="00545136" w:rsidRDefault="00545136">
      <w:pPr>
        <w:pStyle w:val="BodyText"/>
        <w:rPr>
          <w:sz w:val="20"/>
        </w:rPr>
      </w:pPr>
    </w:p>
    <w:p w:rsidR="00545136" w:rsidRDefault="005D24B8">
      <w:pPr>
        <w:pStyle w:val="BodyText"/>
        <w:rPr>
          <w:sz w:val="18"/>
        </w:rPr>
      </w:pPr>
      <w:r>
        <w:rPr>
          <w:noProof/>
          <w:lang w:bidi="ar-SA"/>
        </w:rPr>
        <mc:AlternateContent>
          <mc:Choice Requires="wps">
            <w:drawing>
              <wp:anchor distT="0" distB="0" distL="0" distR="0" simplePos="0" relativeHeight="251642880" behindDoc="0" locked="0" layoutInCell="1" allowOverlap="1">
                <wp:simplePos x="0" y="0"/>
                <wp:positionH relativeFrom="page">
                  <wp:posOffset>457200</wp:posOffset>
                </wp:positionH>
                <wp:positionV relativeFrom="paragraph">
                  <wp:posOffset>168910</wp:posOffset>
                </wp:positionV>
                <wp:extent cx="6496685" cy="0"/>
                <wp:effectExtent l="9525" t="10795" r="8890" b="8255"/>
                <wp:wrapTopAndBottom/>
                <wp:docPr id="63"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685" cy="0"/>
                        </a:xfrm>
                        <a:prstGeom prst="line">
                          <a:avLst/>
                        </a:prstGeom>
                        <a:noFill/>
                        <a:ln w="70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F3470" id="Line 57" o:spid="_x0000_s1026" style="position:absolute;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3.3pt" to="547.5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" strokeweight=".19472mm">
                <w10:wrap type="topAndBottom" anchorx="page"/>
              </v:line>
            </w:pict>
          </mc:Fallback>
        </mc:AlternateContent>
      </w:r>
    </w:p>
    <w:p w:rsidR="00545136" w:rsidRDefault="00545136">
      <w:pPr>
        <w:pStyle w:val="BodyText"/>
        <w:spacing w:before="11"/>
        <w:rPr>
          <w:sz w:val="12"/>
        </w:rPr>
      </w:pPr>
    </w:p>
    <w:p w:rsidR="00236CAB" w:rsidRDefault="00292391">
      <w:pPr>
        <w:pStyle w:val="BodyText"/>
        <w:tabs>
          <w:tab w:val="left" w:pos="10959"/>
        </w:tabs>
        <w:spacing w:before="101"/>
        <w:ind w:left="720"/>
        <w:rPr>
          <w:spacing w:val="5"/>
        </w:rPr>
      </w:pPr>
      <w:r>
        <w:t>3b. How does this strategy reduce bushfire risk?</w:t>
      </w:r>
      <w:r>
        <w:rPr>
          <w:spacing w:val="5"/>
        </w:rPr>
        <w:t xml:space="preserve"> </w:t>
      </w:r>
      <w:r w:rsidR="00236CAB">
        <w:rPr>
          <w:spacing w:val="5"/>
        </w:rPr>
        <w:t xml:space="preserve">                                                                  </w:t>
      </w:r>
      <w:r w:rsidR="00236CAB" w:rsidRPr="00236CAB">
        <w:rPr>
          <w:b/>
          <w:spacing w:val="5"/>
        </w:rPr>
        <w:t>(2 marks)</w:t>
      </w:r>
    </w:p>
    <w:p w:rsidR="00545136" w:rsidRDefault="00292391">
      <w:pPr>
        <w:pStyle w:val="BodyText"/>
        <w:tabs>
          <w:tab w:val="left" w:pos="10959"/>
        </w:tabs>
        <w:spacing w:before="101"/>
        <w:ind w:left="720"/>
      </w:pPr>
      <w:r>
        <w:rPr>
          <w:u w:val="single"/>
        </w:rPr>
        <w:t xml:space="preserve"> </w:t>
      </w:r>
      <w:r>
        <w:rPr>
          <w:u w:val="single"/>
        </w:rPr>
        <w:tab/>
      </w:r>
    </w:p>
    <w:p w:rsidR="00545136" w:rsidRDefault="00545136">
      <w:pPr>
        <w:pStyle w:val="BodyText"/>
        <w:rPr>
          <w:sz w:val="20"/>
        </w:rPr>
      </w:pPr>
    </w:p>
    <w:p w:rsidR="00545136" w:rsidRDefault="005D24B8">
      <w:pPr>
        <w:pStyle w:val="BodyText"/>
        <w:spacing w:before="2"/>
        <w:rPr>
          <w:sz w:val="18"/>
        </w:rPr>
      </w:pPr>
      <w:r>
        <w:rPr>
          <w:noProof/>
          <w:lang w:bidi="ar-SA"/>
        </w:rPr>
        <mc:AlternateContent>
          <mc:Choice Requires="wps">
            <w:drawing>
              <wp:anchor distT="0" distB="0" distL="0" distR="0" simplePos="0" relativeHeight="251643904" behindDoc="0" locked="0" layoutInCell="1" allowOverlap="1">
                <wp:simplePos x="0" y="0"/>
                <wp:positionH relativeFrom="page">
                  <wp:posOffset>457200</wp:posOffset>
                </wp:positionH>
                <wp:positionV relativeFrom="paragraph">
                  <wp:posOffset>170815</wp:posOffset>
                </wp:positionV>
                <wp:extent cx="6496050" cy="0"/>
                <wp:effectExtent l="9525" t="6350" r="9525" b="12700"/>
                <wp:wrapTopAndBottom/>
                <wp:docPr id="62"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050" cy="0"/>
                        </a:xfrm>
                        <a:prstGeom prst="line">
                          <a:avLst/>
                        </a:prstGeom>
                        <a:noFill/>
                        <a:ln w="70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6CBDE" id="Line 56" o:spid="_x0000_s1026" style="position:absolute;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3.45pt" to="547.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" strokeweight=".19472mm">
                <w10:wrap type="topAndBottom" anchorx="page"/>
              </v:line>
            </w:pict>
          </mc:Fallback>
        </mc:AlternateContent>
      </w:r>
    </w:p>
    <w:p w:rsidR="00545136" w:rsidRDefault="00545136">
      <w:pPr>
        <w:pStyle w:val="BodyText"/>
        <w:spacing w:before="7"/>
        <w:rPr>
          <w:sz w:val="15"/>
        </w:rPr>
      </w:pPr>
    </w:p>
    <w:p w:rsidR="00545136" w:rsidRDefault="00292391">
      <w:pPr>
        <w:pStyle w:val="ListParagraph"/>
        <w:numPr>
          <w:ilvl w:val="0"/>
          <w:numId w:val="4"/>
        </w:numPr>
        <w:tabs>
          <w:tab w:val="left" w:pos="965"/>
        </w:tabs>
        <w:spacing w:before="101"/>
        <w:ind w:hanging="244"/>
      </w:pPr>
      <w:r>
        <w:t>Risk management:</w:t>
      </w:r>
      <w:r w:rsidR="00236CAB">
        <w:t xml:space="preserve"> </w:t>
      </w:r>
      <w:r w:rsidR="00236CAB">
        <w:tab/>
      </w:r>
      <w:r w:rsidR="00236CAB">
        <w:tab/>
      </w:r>
      <w:r w:rsidR="00236CAB">
        <w:tab/>
      </w:r>
      <w:r w:rsidR="00236CAB">
        <w:tab/>
      </w:r>
      <w:r w:rsidR="00236CAB">
        <w:tab/>
      </w:r>
      <w:r w:rsidR="00236CAB">
        <w:tab/>
      </w:r>
      <w:r w:rsidR="00236CAB">
        <w:tab/>
      </w:r>
      <w:r w:rsidR="00236CAB">
        <w:tab/>
      </w:r>
      <w:r w:rsidR="00236CAB">
        <w:tab/>
      </w:r>
      <w:r w:rsidR="00236CAB">
        <w:tab/>
      </w:r>
      <w:r w:rsidR="00236CAB" w:rsidRPr="00236CAB">
        <w:rPr>
          <w:b/>
        </w:rPr>
        <w:t>(6 marks)</w:t>
      </w:r>
    </w:p>
    <w:p w:rsidR="00545136" w:rsidRDefault="00545136">
      <w:pPr>
        <w:pStyle w:val="BodyText"/>
        <w:spacing w:before="1"/>
      </w:pPr>
    </w:p>
    <w:tbl>
      <w:tblPr>
        <w:tblW w:w="0" w:type="auto"/>
        <w:tblInd w:w="1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59"/>
        <w:gridCol w:w="4808"/>
      </w:tblGrid>
      <w:tr w:rsidR="00545136">
        <w:trPr>
          <w:trHeight w:val="539"/>
        </w:trPr>
        <w:tc>
          <w:tcPr>
            <w:tcW w:w="5259" w:type="dxa"/>
          </w:tcPr>
          <w:p w:rsidR="00545136" w:rsidRDefault="00292391">
            <w:pPr>
              <w:pStyle w:val="TableParagraph"/>
              <w:spacing w:before="6" w:line="268" w:lineRule="exact"/>
              <w:ind w:left="468" w:right="139"/>
            </w:pPr>
            <w:r>
              <w:t>List some of the hazards (risks) residents and firefighters face during a fire :</w:t>
            </w:r>
          </w:p>
        </w:tc>
        <w:tc>
          <w:tcPr>
            <w:tcW w:w="4808" w:type="dxa"/>
          </w:tcPr>
          <w:p w:rsidR="00545136" w:rsidRDefault="00292391">
            <w:pPr>
              <w:pStyle w:val="TableParagraph"/>
              <w:spacing w:before="6" w:line="268" w:lineRule="exact"/>
              <w:ind w:left="828" w:right="257"/>
            </w:pPr>
            <w:r>
              <w:t>List the fire fighting equipment that is used to manage a fire:</w:t>
            </w:r>
          </w:p>
        </w:tc>
      </w:tr>
      <w:tr w:rsidR="00545136">
        <w:trPr>
          <w:trHeight w:val="2424"/>
        </w:trPr>
        <w:tc>
          <w:tcPr>
            <w:tcW w:w="5259" w:type="dxa"/>
          </w:tcPr>
          <w:p w:rsidR="00545136" w:rsidRDefault="00545136">
            <w:pPr>
              <w:pStyle w:val="TableParagraph"/>
              <w:rPr>
                <w:rFonts w:ascii="Times New Roman"/>
              </w:rPr>
            </w:pPr>
          </w:p>
        </w:tc>
        <w:tc>
          <w:tcPr>
            <w:tcW w:w="4808" w:type="dxa"/>
          </w:tcPr>
          <w:p w:rsidR="00545136" w:rsidRDefault="00545136">
            <w:pPr>
              <w:pStyle w:val="TableParagraph"/>
              <w:rPr>
                <w:rFonts w:ascii="Times New Roman"/>
              </w:rPr>
            </w:pPr>
          </w:p>
        </w:tc>
      </w:tr>
    </w:tbl>
    <w:p w:rsidR="00545136" w:rsidRDefault="00545136">
      <w:pPr>
        <w:pStyle w:val="BodyText"/>
      </w:pPr>
    </w:p>
    <w:p w:rsidR="00545136" w:rsidRDefault="00292391">
      <w:pPr>
        <w:pStyle w:val="ListParagraph"/>
        <w:numPr>
          <w:ilvl w:val="0"/>
          <w:numId w:val="4"/>
        </w:numPr>
        <w:tabs>
          <w:tab w:val="left" w:pos="965"/>
        </w:tabs>
        <w:spacing w:before="1"/>
        <w:ind w:hanging="244"/>
      </w:pPr>
      <w:r>
        <w:t>Mitigation strategies: Explain how helitaks and fixed wing bombers aid in fire suppression:</w:t>
      </w:r>
      <w:r w:rsidR="00236CAB">
        <w:t xml:space="preserve"> </w:t>
      </w:r>
      <w:r w:rsidR="00236CAB" w:rsidRPr="00236CAB">
        <w:rPr>
          <w:b/>
        </w:rPr>
        <w:t>(2 marks)</w:t>
      </w:r>
    </w:p>
    <w:p w:rsidR="00545136" w:rsidRDefault="00545136">
      <w:pPr>
        <w:pStyle w:val="BodyText"/>
        <w:rPr>
          <w:sz w:val="20"/>
        </w:rPr>
      </w:pPr>
    </w:p>
    <w:p w:rsidR="00545136" w:rsidRDefault="005D24B8">
      <w:pPr>
        <w:pStyle w:val="BodyText"/>
        <w:spacing w:before="2"/>
        <w:rPr>
          <w:sz w:val="18"/>
        </w:rPr>
      </w:pPr>
      <w:r>
        <w:rPr>
          <w:noProof/>
          <w:lang w:bidi="ar-SA"/>
        </w:rPr>
        <mc:AlternateContent>
          <mc:Choice Requires="wpg">
            <w:drawing>
              <wp:anchor distT="0" distB="0" distL="0" distR="0" simplePos="0" relativeHeight="251644928" behindDoc="0" locked="0" layoutInCell="1" allowOverlap="1">
                <wp:simplePos x="0" y="0"/>
                <wp:positionH relativeFrom="page">
                  <wp:posOffset>457200</wp:posOffset>
                </wp:positionH>
                <wp:positionV relativeFrom="paragraph">
                  <wp:posOffset>167005</wp:posOffset>
                </wp:positionV>
                <wp:extent cx="6356350" cy="7620"/>
                <wp:effectExtent l="9525" t="8255" r="6350" b="3175"/>
                <wp:wrapTopAndBottom/>
                <wp:docPr id="59"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6350" cy="7620"/>
                          <a:chOff x="720" y="263"/>
                          <a:chExt cx="10010" cy="12"/>
                        </a:xfrm>
                      </wpg:grpSpPr>
                      <wps:wsp>
                        <wps:cNvPr id="60" name="Line 55"/>
                        <wps:cNvCnPr>
                          <a:cxnSpLocks noChangeShapeType="1"/>
                        </wps:cNvCnPr>
                        <wps:spPr bwMode="auto">
                          <a:xfrm>
                            <a:off x="720" y="268"/>
                            <a:ext cx="9019" cy="0"/>
                          </a:xfrm>
                          <a:prstGeom prst="line">
                            <a:avLst/>
                          </a:prstGeom>
                          <a:noFill/>
                          <a:ln w="7010">
                            <a:solidFill>
                              <a:srgbClr val="000000"/>
                            </a:solidFill>
                            <a:round/>
                            <a:headEnd/>
                            <a:tailEnd/>
                          </a:ln>
                          <a:extLst>
                            <a:ext uri="{909E8E84-426E-40DD-AFC4-6F175D3DCCD1}">
                              <a14:hiddenFill xmlns:a14="http://schemas.microsoft.com/office/drawing/2010/main">
                                <a:noFill/>
                              </a14:hiddenFill>
                            </a:ext>
                          </a:extLst>
                        </wps:spPr>
                        <wps:bodyPr/>
                      </wps:wsp>
                      <wps:wsp>
                        <wps:cNvPr id="61" name="Line 54"/>
                        <wps:cNvCnPr>
                          <a:cxnSpLocks noChangeShapeType="1"/>
                        </wps:cNvCnPr>
                        <wps:spPr bwMode="auto">
                          <a:xfrm>
                            <a:off x="9741" y="268"/>
                            <a:ext cx="989" cy="0"/>
                          </a:xfrm>
                          <a:prstGeom prst="line">
                            <a:avLst/>
                          </a:prstGeom>
                          <a:noFill/>
                          <a:ln w="701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75A6CDB" id="Group 53" o:spid="_x0000_s1026" style="position:absolute;margin-left:36pt;margin-top:13.15pt;width:500.5pt;height:.6pt;z-index:251644928;mso-wrap-distance-left:0;mso-wrap-distance-right:0;mso-position-horizontal-relative:page" coordorigin="720,263" coordsize="1001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">
                <v:line id="Line 55" o:spid="_x0000_s1027" style="position:absolute;visibility:visible;mso-wrap-style:square" from="720,268" to="9739,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" strokeweight=".19472mm"/>
                <v:line id="Line 54" o:spid="_x0000_s1028" style="position:absolute;visibility:visible;mso-wrap-style:square" from="9741,268" to="10730,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" strokeweight=".19472mm"/>
                <w10:wrap type="topAndBottom" anchorx="page"/>
              </v:group>
            </w:pict>
          </mc:Fallback>
        </mc:AlternateContent>
      </w:r>
    </w:p>
    <w:p w:rsidR="00545136" w:rsidRDefault="00545136">
      <w:pPr>
        <w:pStyle w:val="BodyText"/>
        <w:rPr>
          <w:sz w:val="20"/>
        </w:rPr>
      </w:pPr>
    </w:p>
    <w:p w:rsidR="00545136" w:rsidRDefault="005D24B8">
      <w:pPr>
        <w:pStyle w:val="BodyText"/>
        <w:spacing w:before="4"/>
        <w:rPr>
          <w:sz w:val="17"/>
        </w:rPr>
      </w:pPr>
      <w:r>
        <w:rPr>
          <w:noProof/>
          <w:lang w:bidi="ar-SA"/>
        </w:rPr>
        <mc:AlternateContent>
          <mc:Choice Requires="wps">
            <w:drawing>
              <wp:anchor distT="0" distB="0" distL="0" distR="0" simplePos="0" relativeHeight="251645952" behindDoc="0" locked="0" layoutInCell="1" allowOverlap="1">
                <wp:simplePos x="0" y="0"/>
                <wp:positionH relativeFrom="page">
                  <wp:posOffset>457200</wp:posOffset>
                </wp:positionH>
                <wp:positionV relativeFrom="paragraph">
                  <wp:posOffset>163830</wp:posOffset>
                </wp:positionV>
                <wp:extent cx="6356350" cy="0"/>
                <wp:effectExtent l="9525" t="8255" r="6350" b="10795"/>
                <wp:wrapTopAndBottom/>
                <wp:docPr id="58"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6350" cy="0"/>
                        </a:xfrm>
                        <a:prstGeom prst="line">
                          <a:avLst/>
                        </a:prstGeom>
                        <a:noFill/>
                        <a:ln w="70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3F9DB" id="Line 52" o:spid="_x0000_s1026" style="position:absolute;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2.9pt" to="536.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" strokeweight=".19472mm">
                <w10:wrap type="topAndBottom" anchorx="page"/>
              </v:line>
            </w:pict>
          </mc:Fallback>
        </mc:AlternateContent>
      </w:r>
    </w:p>
    <w:p w:rsidR="00545136" w:rsidRDefault="00545136">
      <w:pPr>
        <w:pStyle w:val="BodyText"/>
        <w:spacing w:before="3"/>
        <w:rPr>
          <w:sz w:val="13"/>
        </w:rPr>
      </w:pPr>
    </w:p>
    <w:p w:rsidR="00545136" w:rsidRDefault="005D24B8">
      <w:pPr>
        <w:pStyle w:val="Heading3"/>
        <w:numPr>
          <w:ilvl w:val="0"/>
          <w:numId w:val="4"/>
        </w:numPr>
        <w:tabs>
          <w:tab w:val="left" w:pos="1053"/>
        </w:tabs>
        <w:spacing w:before="100"/>
        <w:ind w:left="1052" w:hanging="332"/>
      </w:pPr>
      <w:r>
        <w:rPr>
          <w:noProof/>
          <w:lang w:bidi="ar-SA"/>
        </w:rPr>
        <mc:AlternateContent>
          <mc:Choice Requires="wps">
            <w:drawing>
              <wp:anchor distT="0" distB="0" distL="114300" distR="114300" simplePos="0" relativeHeight="251648000" behindDoc="0" locked="0" layoutInCell="1" allowOverlap="1">
                <wp:simplePos x="0" y="0"/>
                <wp:positionH relativeFrom="page">
                  <wp:posOffset>7155815</wp:posOffset>
                </wp:positionH>
                <wp:positionV relativeFrom="paragraph">
                  <wp:posOffset>1515745</wp:posOffset>
                </wp:positionV>
                <wp:extent cx="352425" cy="491490"/>
                <wp:effectExtent l="2540" t="0" r="0" b="0"/>
                <wp:wrapNone/>
                <wp:docPr id="57"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before="19"/>
                              <w:ind w:left="20"/>
                              <w:rPr>
                                <w:rFonts w:ascii="Cambria"/>
                                <w:sz w:val="44"/>
                              </w:rPr>
                            </w:pPr>
                            <w:r>
                              <w:rPr>
                                <w:rFonts w:ascii="Cambria"/>
                                <w:sz w:val="24"/>
                              </w:rPr>
                              <w:t>Page</w:t>
                            </w:r>
                            <w:r>
                              <w:rPr>
                                <w:rFonts w:ascii="Cambria"/>
                                <w:sz w:val="44"/>
                              </w:rPr>
                              <w:t>2</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030" type="#_x0000_t202" style="position:absolute;left:0;text-align:left;margin-left:563.45pt;margin-top:119.35pt;width:27.75pt;height:38.7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" filled="f" stroked="f">
                <v:textbox style="layout-flow:vertical;mso-layout-flow-alt:bottom-to-top" inset="0,0,0,0">
                  <w:txbxContent>
                    <w:p w:rsidR="00316C82" w:rsidRDefault="00316C82">
                      <w:pPr>
                        <w:spacing w:before="19"/>
                        <w:ind w:left="20"/>
                        <w:rPr>
                          <w:rFonts w:ascii="Cambria"/>
                          <w:sz w:val="44"/>
                        </w:rPr>
                      </w:pPr>
                      <w:r>
                        <w:rPr>
                          <w:rFonts w:ascii="Cambria"/>
                          <w:sz w:val="24"/>
                        </w:rPr>
                        <w:t>Page</w:t>
                      </w:r>
                      <w:r>
                        <w:rPr>
                          <w:rFonts w:ascii="Cambria"/>
                          <w:sz w:val="44"/>
                        </w:rPr>
                        <w:t>2</w:t>
                      </w:r>
                    </w:p>
                  </w:txbxContent>
                </v:textbox>
                <w10:wrap anchorx="page"/>
              </v:shape>
            </w:pict>
          </mc:Fallback>
        </mc:AlternateContent>
      </w:r>
      <w:r w:rsidR="00292391">
        <w:t>House ignition sources:</w:t>
      </w:r>
      <w:r w:rsidR="00236CAB">
        <w:t xml:space="preserve"> </w:t>
      </w:r>
      <w:r w:rsidR="00236CAB">
        <w:tab/>
      </w:r>
      <w:r w:rsidR="00236CAB">
        <w:tab/>
      </w:r>
      <w:r w:rsidR="00236CAB">
        <w:tab/>
      </w:r>
      <w:r w:rsidR="00236CAB">
        <w:tab/>
      </w:r>
      <w:r w:rsidR="00236CAB">
        <w:tab/>
      </w:r>
      <w:r w:rsidR="00236CAB">
        <w:tab/>
      </w:r>
      <w:r w:rsidR="00236CAB">
        <w:tab/>
      </w:r>
      <w:r w:rsidR="00236CAB">
        <w:tab/>
      </w:r>
      <w:r w:rsidR="00236CAB">
        <w:tab/>
      </w:r>
      <w:r w:rsidR="00236CAB" w:rsidRPr="00236CAB">
        <w:rPr>
          <w:b/>
        </w:rPr>
        <w:t>(3 marks)</w:t>
      </w:r>
    </w:p>
    <w:p w:rsidR="00545136" w:rsidRDefault="00545136">
      <w:pPr>
        <w:pStyle w:val="BodyText"/>
        <w:spacing w:before="11"/>
        <w:rPr>
          <w:sz w:val="23"/>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5"/>
        <w:gridCol w:w="5115"/>
      </w:tblGrid>
      <w:tr w:rsidR="00545136">
        <w:trPr>
          <w:trHeight w:val="650"/>
        </w:trPr>
        <w:tc>
          <w:tcPr>
            <w:tcW w:w="5235" w:type="dxa"/>
          </w:tcPr>
          <w:p w:rsidR="00545136" w:rsidRDefault="00292391">
            <w:pPr>
              <w:pStyle w:val="TableParagraph"/>
              <w:ind w:left="107" w:right="273"/>
              <w:rPr>
                <w:sz w:val="24"/>
              </w:rPr>
            </w:pPr>
            <w:r>
              <w:rPr>
                <w:sz w:val="24"/>
              </w:rPr>
              <w:t>a. What are the two main ignition sources for a house within a fire zone?</w:t>
            </w:r>
          </w:p>
        </w:tc>
        <w:tc>
          <w:tcPr>
            <w:tcW w:w="5115" w:type="dxa"/>
          </w:tcPr>
          <w:p w:rsidR="00545136" w:rsidRDefault="00292391">
            <w:pPr>
              <w:pStyle w:val="TableParagraph"/>
              <w:ind w:left="105" w:right="601"/>
              <w:rPr>
                <w:sz w:val="24"/>
              </w:rPr>
            </w:pPr>
            <w:r>
              <w:rPr>
                <w:sz w:val="24"/>
              </w:rPr>
              <w:t>b. Which one of these two sources do residents have some control over?</w:t>
            </w:r>
          </w:p>
        </w:tc>
      </w:tr>
      <w:tr w:rsidR="00545136">
        <w:trPr>
          <w:trHeight w:val="441"/>
        </w:trPr>
        <w:tc>
          <w:tcPr>
            <w:tcW w:w="5235" w:type="dxa"/>
          </w:tcPr>
          <w:p w:rsidR="00545136" w:rsidRDefault="00292391">
            <w:pPr>
              <w:pStyle w:val="TableParagraph"/>
              <w:spacing w:before="3"/>
              <w:ind w:left="141"/>
              <w:rPr>
                <w:sz w:val="24"/>
              </w:rPr>
            </w:pPr>
            <w:r>
              <w:rPr>
                <w:sz w:val="24"/>
              </w:rPr>
              <w:t>1.</w:t>
            </w:r>
          </w:p>
        </w:tc>
        <w:tc>
          <w:tcPr>
            <w:tcW w:w="5115" w:type="dxa"/>
            <w:vMerge w:val="restart"/>
          </w:tcPr>
          <w:p w:rsidR="00545136" w:rsidRDefault="00545136">
            <w:pPr>
              <w:pStyle w:val="TableParagraph"/>
              <w:rPr>
                <w:rFonts w:ascii="Times New Roman"/>
              </w:rPr>
            </w:pPr>
          </w:p>
        </w:tc>
      </w:tr>
      <w:tr w:rsidR="00545136">
        <w:trPr>
          <w:trHeight w:val="443"/>
        </w:trPr>
        <w:tc>
          <w:tcPr>
            <w:tcW w:w="5235" w:type="dxa"/>
          </w:tcPr>
          <w:p w:rsidR="00545136" w:rsidRDefault="00292391">
            <w:pPr>
              <w:pStyle w:val="TableParagraph"/>
              <w:spacing w:before="3"/>
              <w:ind w:left="141"/>
              <w:rPr>
                <w:sz w:val="24"/>
              </w:rPr>
            </w:pPr>
            <w:r>
              <w:rPr>
                <w:sz w:val="24"/>
              </w:rPr>
              <w:t>2.</w:t>
            </w:r>
          </w:p>
        </w:tc>
        <w:tc>
          <w:tcPr>
            <w:tcW w:w="5115" w:type="dxa"/>
            <w:vMerge/>
            <w:tcBorders>
              <w:top w:val="nil"/>
            </w:tcBorders>
          </w:tcPr>
          <w:p w:rsidR="00545136" w:rsidRDefault="00545136">
            <w:pPr>
              <w:rPr>
                <w:sz w:val="2"/>
                <w:szCs w:val="2"/>
              </w:rPr>
            </w:pPr>
          </w:p>
        </w:tc>
      </w:tr>
    </w:tbl>
    <w:p w:rsidR="00545136" w:rsidRDefault="00545136">
      <w:pPr>
        <w:rPr>
          <w:sz w:val="2"/>
          <w:szCs w:val="2"/>
        </w:rPr>
        <w:sectPr w:rsidR="00545136">
          <w:footerReference w:type="default" r:id="rId12"/>
          <w:pgSz w:w="11910" w:h="16850"/>
          <w:pgMar w:top="820" w:right="0" w:bottom="660" w:left="0" w:header="0" w:footer="463" w:gutter="0"/>
          <w:cols w:space="720"/>
        </w:sectPr>
      </w:pPr>
    </w:p>
    <w:p w:rsidR="00545136" w:rsidRDefault="00292391">
      <w:pPr>
        <w:spacing w:before="75"/>
        <w:ind w:left="880" w:right="880"/>
        <w:jc w:val="center"/>
        <w:rPr>
          <w:b/>
          <w:sz w:val="36"/>
        </w:rPr>
      </w:pPr>
      <w:r>
        <w:rPr>
          <w:b/>
          <w:sz w:val="36"/>
        </w:rPr>
        <w:lastRenderedPageBreak/>
        <w:t>Scenario mapping</w:t>
      </w:r>
    </w:p>
    <w:p w:rsidR="0088021C" w:rsidRPr="0088021C" w:rsidRDefault="0088021C">
      <w:pPr>
        <w:spacing w:before="75"/>
        <w:ind w:left="880" w:right="880"/>
        <w:jc w:val="center"/>
        <w:rPr>
          <w:b/>
          <w:sz w:val="24"/>
        </w:rPr>
      </w:pPr>
      <w:r w:rsidRPr="0088021C">
        <w:rPr>
          <w:b/>
          <w:sz w:val="24"/>
        </w:rPr>
        <w:t>(15 marks)</w:t>
      </w:r>
    </w:p>
    <w:p w:rsidR="00545136" w:rsidRDefault="00545136">
      <w:pPr>
        <w:pStyle w:val="BodyText"/>
        <w:rPr>
          <w:b/>
          <w:sz w:val="36"/>
        </w:rPr>
      </w:pPr>
    </w:p>
    <w:p w:rsidR="00545136" w:rsidRDefault="00292391">
      <w:pPr>
        <w:pStyle w:val="BodyText"/>
        <w:ind w:left="720" w:right="1027"/>
      </w:pPr>
      <w:r>
        <w:t>We are going to use your skills in mapping to plot an actual fire front that happened in this area on the 14/01/2018 at 09:00</w:t>
      </w:r>
    </w:p>
    <w:p w:rsidR="00545136" w:rsidRDefault="00545136">
      <w:pPr>
        <w:pStyle w:val="BodyText"/>
        <w:spacing w:before="1"/>
        <w:rPr>
          <w:sz w:val="36"/>
        </w:rPr>
      </w:pPr>
    </w:p>
    <w:p w:rsidR="00545136" w:rsidRDefault="00292391">
      <w:pPr>
        <w:pStyle w:val="ListParagraph"/>
        <w:numPr>
          <w:ilvl w:val="1"/>
          <w:numId w:val="4"/>
        </w:numPr>
        <w:tabs>
          <w:tab w:val="left" w:pos="1440"/>
          <w:tab w:val="left" w:pos="1441"/>
        </w:tabs>
        <w:ind w:hanging="360"/>
      </w:pPr>
      <w:r>
        <w:t xml:space="preserve">Mark a </w:t>
      </w:r>
      <w:r>
        <w:rPr>
          <w:b/>
        </w:rPr>
        <w:t xml:space="preserve">X </w:t>
      </w:r>
      <w:r>
        <w:t>for the ignition point at AR 76 44. Label it</w:t>
      </w:r>
      <w:r>
        <w:rPr>
          <w:spacing w:val="-14"/>
        </w:rPr>
        <w:t xml:space="preserve"> </w:t>
      </w:r>
      <w:r>
        <w:t>IP</w:t>
      </w:r>
    </w:p>
    <w:p w:rsidR="00545136" w:rsidRDefault="00545136">
      <w:pPr>
        <w:pStyle w:val="BodyText"/>
      </w:pPr>
    </w:p>
    <w:p w:rsidR="00545136" w:rsidRDefault="00292391">
      <w:pPr>
        <w:pStyle w:val="ListParagraph"/>
        <w:numPr>
          <w:ilvl w:val="1"/>
          <w:numId w:val="4"/>
        </w:numPr>
        <w:tabs>
          <w:tab w:val="left" w:pos="1440"/>
          <w:tab w:val="left" w:pos="1441"/>
        </w:tabs>
        <w:spacing w:before="1"/>
        <w:ind w:right="1246" w:hanging="360"/>
      </w:pPr>
      <w:r>
        <w:t>Starting at 09:00 work out the rate of spread for your fire in metres per hour and use the map distance scale to work out how far it would have travelled in</w:t>
      </w:r>
      <w:r>
        <w:rPr>
          <w:spacing w:val="-17"/>
        </w:rPr>
        <w:t xml:space="preserve"> </w:t>
      </w:r>
      <w:r>
        <w:t>millimetres.</w:t>
      </w:r>
    </w:p>
    <w:p w:rsidR="00545136" w:rsidRDefault="00545136">
      <w:pPr>
        <w:pStyle w:val="BodyText"/>
        <w:spacing w:before="11"/>
        <w:rPr>
          <w:sz w:val="21"/>
        </w:rPr>
      </w:pPr>
    </w:p>
    <w:p w:rsidR="00545136" w:rsidRDefault="00292391">
      <w:pPr>
        <w:pStyle w:val="ListParagraph"/>
        <w:numPr>
          <w:ilvl w:val="1"/>
          <w:numId w:val="4"/>
        </w:numPr>
        <w:tabs>
          <w:tab w:val="left" w:pos="1440"/>
          <w:tab w:val="left" w:pos="1441"/>
        </w:tabs>
        <w:ind w:right="961" w:hanging="360"/>
      </w:pPr>
      <w:r>
        <w:t xml:space="preserve">Using a ruler draw a line, mark the fire front distance and with your drawing knowledge of fire </w:t>
      </w:r>
      <w:r w:rsidR="00236CAB">
        <w:t>behaviour</w:t>
      </w:r>
      <w:r>
        <w:t xml:space="preserve"> from the pre-excursion mark the fire shape in the first</w:t>
      </w:r>
      <w:r>
        <w:rPr>
          <w:spacing w:val="-20"/>
        </w:rPr>
        <w:t xml:space="preserve"> </w:t>
      </w:r>
      <w:r>
        <w:t>hour.</w:t>
      </w:r>
    </w:p>
    <w:p w:rsidR="00545136" w:rsidRDefault="00545136">
      <w:pPr>
        <w:pStyle w:val="BodyText"/>
        <w:rPr>
          <w:sz w:val="26"/>
        </w:rPr>
      </w:pPr>
    </w:p>
    <w:p w:rsidR="00545136" w:rsidRDefault="00292391">
      <w:pPr>
        <w:pStyle w:val="ListParagraph"/>
        <w:numPr>
          <w:ilvl w:val="1"/>
          <w:numId w:val="4"/>
        </w:numPr>
        <w:tabs>
          <w:tab w:val="left" w:pos="1440"/>
          <w:tab w:val="left" w:pos="1441"/>
        </w:tabs>
        <w:spacing w:before="192"/>
        <w:ind w:hanging="360"/>
      </w:pPr>
      <w:r>
        <w:t>Annotate the time at the ignition point, the front of the fire and the fire</w:t>
      </w:r>
      <w:r>
        <w:rPr>
          <w:spacing w:val="-13"/>
        </w:rPr>
        <w:t xml:space="preserve"> </w:t>
      </w:r>
      <w:r>
        <w:t>flanks</w:t>
      </w:r>
    </w:p>
    <w:p w:rsidR="00545136" w:rsidRDefault="00545136">
      <w:pPr>
        <w:pStyle w:val="BodyText"/>
        <w:rPr>
          <w:sz w:val="26"/>
        </w:rPr>
      </w:pPr>
    </w:p>
    <w:p w:rsidR="00545136" w:rsidRDefault="00292391">
      <w:pPr>
        <w:pStyle w:val="ListParagraph"/>
        <w:numPr>
          <w:ilvl w:val="1"/>
          <w:numId w:val="4"/>
        </w:numPr>
        <w:tabs>
          <w:tab w:val="left" w:pos="1440"/>
          <w:tab w:val="left" w:pos="1441"/>
        </w:tabs>
        <w:spacing w:before="191"/>
        <w:ind w:hanging="360"/>
      </w:pPr>
      <w:r>
        <w:t>What assets are you aware of in front of this fire at this time?</w:t>
      </w:r>
      <w:r>
        <w:rPr>
          <w:spacing w:val="-17"/>
        </w:rPr>
        <w:t xml:space="preserve"> </w:t>
      </w:r>
      <w:r>
        <w:t>…………………………………….</w:t>
      </w:r>
    </w:p>
    <w:p w:rsidR="00545136" w:rsidRDefault="00545136">
      <w:pPr>
        <w:pStyle w:val="BodyText"/>
        <w:rPr>
          <w:sz w:val="26"/>
        </w:rPr>
      </w:pPr>
    </w:p>
    <w:p w:rsidR="00545136" w:rsidRDefault="00292391">
      <w:pPr>
        <w:pStyle w:val="BodyText"/>
        <w:spacing w:before="191"/>
        <w:ind w:left="720"/>
      </w:pPr>
      <w:r>
        <w:t>……………………………………………………………………………………………….………………………….</w:t>
      </w:r>
    </w:p>
    <w:p w:rsidR="00545136" w:rsidRDefault="00545136">
      <w:pPr>
        <w:pStyle w:val="BodyText"/>
        <w:spacing w:before="1"/>
      </w:pPr>
    </w:p>
    <w:p w:rsidR="00545136" w:rsidRDefault="00292391">
      <w:pPr>
        <w:pStyle w:val="ListParagraph"/>
        <w:numPr>
          <w:ilvl w:val="1"/>
          <w:numId w:val="4"/>
        </w:numPr>
        <w:tabs>
          <w:tab w:val="left" w:pos="1440"/>
          <w:tab w:val="left" w:pos="1441"/>
        </w:tabs>
        <w:ind w:hanging="360"/>
      </w:pPr>
      <w:r>
        <w:t>Repeat for hours two, three, four and five. Don’t forget fires don’t always go</w:t>
      </w:r>
      <w:r>
        <w:rPr>
          <w:spacing w:val="-20"/>
        </w:rPr>
        <w:t xml:space="preserve"> </w:t>
      </w:r>
      <w:r>
        <w:t>exactly</w:t>
      </w:r>
    </w:p>
    <w:p w:rsidR="00545136" w:rsidRDefault="00292391">
      <w:pPr>
        <w:pStyle w:val="BodyText"/>
        <w:spacing w:before="1"/>
        <w:ind w:left="1440"/>
      </w:pPr>
      <w:r>
        <w:t>forward.</w:t>
      </w:r>
    </w:p>
    <w:p w:rsidR="00545136" w:rsidRDefault="00545136">
      <w:pPr>
        <w:pStyle w:val="BodyText"/>
        <w:spacing w:before="11"/>
        <w:rPr>
          <w:sz w:val="21"/>
        </w:rPr>
      </w:pPr>
    </w:p>
    <w:p w:rsidR="00545136" w:rsidRDefault="00292391">
      <w:pPr>
        <w:pStyle w:val="ListParagraph"/>
        <w:numPr>
          <w:ilvl w:val="1"/>
          <w:numId w:val="4"/>
        </w:numPr>
        <w:tabs>
          <w:tab w:val="left" w:pos="1440"/>
          <w:tab w:val="left" w:pos="1441"/>
        </w:tabs>
        <w:ind w:hanging="360"/>
      </w:pPr>
      <w:r>
        <w:t>What assets may be threatened by this fire?</w:t>
      </w:r>
      <w:r>
        <w:rPr>
          <w:spacing w:val="-15"/>
        </w:rPr>
        <w:t xml:space="preserve"> </w:t>
      </w:r>
      <w:r>
        <w:t>…………………………………………………………</w:t>
      </w:r>
    </w:p>
    <w:p w:rsidR="00545136" w:rsidRDefault="00545136">
      <w:pPr>
        <w:pStyle w:val="BodyText"/>
        <w:spacing w:before="1"/>
      </w:pPr>
    </w:p>
    <w:p w:rsidR="00545136" w:rsidRDefault="00292391">
      <w:pPr>
        <w:pStyle w:val="BodyText"/>
        <w:ind w:left="720"/>
      </w:pPr>
      <w:r>
        <w:t>…………………………………………………………………………………………………………………………...</w:t>
      </w:r>
    </w:p>
    <w:p w:rsidR="00545136" w:rsidRDefault="00545136">
      <w:pPr>
        <w:pStyle w:val="BodyText"/>
      </w:pPr>
    </w:p>
    <w:p w:rsidR="00545136" w:rsidRDefault="00292391">
      <w:pPr>
        <w:pStyle w:val="ListParagraph"/>
        <w:numPr>
          <w:ilvl w:val="1"/>
          <w:numId w:val="4"/>
        </w:numPr>
        <w:tabs>
          <w:tab w:val="left" w:pos="1440"/>
          <w:tab w:val="left" w:pos="1441"/>
        </w:tabs>
        <w:ind w:hanging="360"/>
      </w:pPr>
      <w:r>
        <w:t>What could be done to protect these assets?</w:t>
      </w:r>
      <w:r>
        <w:rPr>
          <w:spacing w:val="48"/>
        </w:rPr>
        <w:t xml:space="preserve"> </w:t>
      </w:r>
      <w:r>
        <w:t>………………………………………………………</w:t>
      </w:r>
    </w:p>
    <w:p w:rsidR="00545136" w:rsidRDefault="00545136">
      <w:pPr>
        <w:pStyle w:val="BodyText"/>
        <w:spacing w:before="1"/>
      </w:pPr>
    </w:p>
    <w:p w:rsidR="00545136" w:rsidRDefault="00292391">
      <w:pPr>
        <w:pStyle w:val="BodyText"/>
        <w:ind w:left="720"/>
      </w:pPr>
      <w:r>
        <w:t>…………………………………………………………………………………………………………………………...</w:t>
      </w:r>
    </w:p>
    <w:p w:rsidR="00545136" w:rsidRDefault="00545136">
      <w:pPr>
        <w:pStyle w:val="BodyText"/>
        <w:spacing w:before="10"/>
        <w:rPr>
          <w:sz w:val="21"/>
        </w:rPr>
      </w:pPr>
    </w:p>
    <w:p w:rsidR="00545136" w:rsidRDefault="00292391">
      <w:pPr>
        <w:pStyle w:val="BodyText"/>
        <w:ind w:left="720" w:right="886"/>
      </w:pPr>
      <w:r>
        <w:t>Looking at your fire map you created, and the other groups in the class, how well does it match with the actual fire boundary?  What is your estimate of the actual fuel age where the fire burnt?</w:t>
      </w:r>
    </w:p>
    <w:p w:rsidR="00545136" w:rsidRDefault="00545136">
      <w:pPr>
        <w:pStyle w:val="BodyText"/>
        <w:spacing w:before="2"/>
      </w:pPr>
    </w:p>
    <w:p w:rsidR="00545136" w:rsidRDefault="00292391">
      <w:pPr>
        <w:pStyle w:val="BodyText"/>
        <w:ind w:left="720"/>
      </w:pPr>
      <w:r>
        <w:t>…………………………………………………………………………………………………………………………...</w:t>
      </w:r>
    </w:p>
    <w:p w:rsidR="00545136" w:rsidRDefault="00545136">
      <w:pPr>
        <w:pStyle w:val="BodyText"/>
        <w:spacing w:before="10"/>
        <w:rPr>
          <w:sz w:val="21"/>
        </w:rPr>
      </w:pPr>
    </w:p>
    <w:p w:rsidR="00545136" w:rsidRDefault="00292391">
      <w:pPr>
        <w:pStyle w:val="BodyText"/>
        <w:spacing w:before="1"/>
        <w:ind w:left="720"/>
      </w:pPr>
      <w:r>
        <w:t>…………………………………………………………………………………………………………………………...</w:t>
      </w:r>
    </w:p>
    <w:p w:rsidR="00545136" w:rsidRDefault="00545136">
      <w:pPr>
        <w:pStyle w:val="BodyText"/>
        <w:spacing w:before="1"/>
      </w:pPr>
    </w:p>
    <w:p w:rsidR="00545136" w:rsidRDefault="00292391">
      <w:pPr>
        <w:pStyle w:val="BodyText"/>
        <w:ind w:left="720"/>
      </w:pPr>
      <w:r>
        <w:t>…………………………………………………………………………………………………………………………...</w:t>
      </w:r>
    </w:p>
    <w:p w:rsidR="00545136" w:rsidRDefault="00545136">
      <w:pPr>
        <w:pStyle w:val="BodyText"/>
      </w:pPr>
    </w:p>
    <w:p w:rsidR="00545136" w:rsidRDefault="00292391">
      <w:pPr>
        <w:pStyle w:val="BodyText"/>
        <w:ind w:left="720"/>
      </w:pPr>
      <w:r>
        <w:t>How much do you think the younger fuel age areas influenced the fire shape?</w:t>
      </w:r>
      <w:r w:rsidR="00BC47C7">
        <w:t xml:space="preserve"> </w:t>
      </w:r>
    </w:p>
    <w:p w:rsidR="00545136" w:rsidRDefault="00545136">
      <w:pPr>
        <w:pStyle w:val="BodyText"/>
        <w:spacing w:before="1"/>
      </w:pPr>
    </w:p>
    <w:p w:rsidR="00545136" w:rsidRDefault="00292391">
      <w:pPr>
        <w:pStyle w:val="BodyText"/>
        <w:ind w:left="720"/>
      </w:pPr>
      <w:r>
        <w:t>…………………………………………………………………………………………………………………………...</w:t>
      </w:r>
    </w:p>
    <w:p w:rsidR="00545136" w:rsidRDefault="00545136">
      <w:pPr>
        <w:pStyle w:val="BodyText"/>
        <w:spacing w:before="10"/>
        <w:rPr>
          <w:sz w:val="21"/>
        </w:rPr>
      </w:pPr>
    </w:p>
    <w:p w:rsidR="00545136" w:rsidRDefault="005D24B8">
      <w:pPr>
        <w:pStyle w:val="BodyText"/>
        <w:ind w:left="720"/>
      </w:pPr>
      <w:r>
        <w:rPr>
          <w:noProof/>
          <w:lang w:bidi="ar-SA"/>
        </w:rPr>
        <mc:AlternateContent>
          <mc:Choice Requires="wps">
            <w:drawing>
              <wp:anchor distT="0" distB="0" distL="114300" distR="114300" simplePos="0" relativeHeight="251649024" behindDoc="0" locked="0" layoutInCell="1" allowOverlap="1">
                <wp:simplePos x="0" y="0"/>
                <wp:positionH relativeFrom="page">
                  <wp:posOffset>7155815</wp:posOffset>
                </wp:positionH>
                <wp:positionV relativeFrom="paragraph">
                  <wp:posOffset>921385</wp:posOffset>
                </wp:positionV>
                <wp:extent cx="352425" cy="491490"/>
                <wp:effectExtent l="2540" t="4445" r="0" b="0"/>
                <wp:wrapNone/>
                <wp:docPr id="56"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before="19"/>
                              <w:ind w:left="20"/>
                              <w:rPr>
                                <w:rFonts w:ascii="Cambria"/>
                                <w:sz w:val="44"/>
                              </w:rPr>
                            </w:pPr>
                            <w:r>
                              <w:rPr>
                                <w:rFonts w:ascii="Cambria"/>
                                <w:sz w:val="24"/>
                              </w:rPr>
                              <w:t>Page</w:t>
                            </w:r>
                            <w:r>
                              <w:rPr>
                                <w:rFonts w:ascii="Cambria"/>
                                <w:sz w:val="44"/>
                              </w:rPr>
                              <w:t>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1" type="#_x0000_t202" style="position:absolute;left:0;text-align:left;margin-left:563.45pt;margin-top:72.55pt;width:27.75pt;height:38.7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" filled="f" stroked="f">
                <v:textbox style="layout-flow:vertical;mso-layout-flow-alt:bottom-to-top" inset="0,0,0,0">
                  <w:txbxContent>
                    <w:p w:rsidR="00316C82" w:rsidRDefault="00316C82">
                      <w:pPr>
                        <w:spacing w:before="19"/>
                        <w:ind w:left="20"/>
                        <w:rPr>
                          <w:rFonts w:ascii="Cambria"/>
                          <w:sz w:val="44"/>
                        </w:rPr>
                      </w:pPr>
                      <w:r>
                        <w:rPr>
                          <w:rFonts w:ascii="Cambria"/>
                          <w:sz w:val="24"/>
                        </w:rPr>
                        <w:t>Page</w:t>
                      </w:r>
                      <w:r>
                        <w:rPr>
                          <w:rFonts w:ascii="Cambria"/>
                          <w:sz w:val="44"/>
                        </w:rPr>
                        <w:t>3</w:t>
                      </w:r>
                    </w:p>
                  </w:txbxContent>
                </v:textbox>
                <w10:wrap anchorx="page"/>
              </v:shape>
            </w:pict>
          </mc:Fallback>
        </mc:AlternateContent>
      </w:r>
      <w:r w:rsidR="00292391">
        <w:t>…………………………………………………………………………………………………………………………...</w:t>
      </w:r>
    </w:p>
    <w:p w:rsidR="00545136" w:rsidRDefault="00545136">
      <w:pPr>
        <w:sectPr w:rsidR="00545136">
          <w:pgSz w:w="11910" w:h="16850"/>
          <w:pgMar w:top="980" w:right="0" w:bottom="660" w:left="0" w:header="0" w:footer="463" w:gutter="0"/>
          <w:cols w:space="720"/>
        </w:sectPr>
      </w:pPr>
    </w:p>
    <w:p w:rsidR="00545136" w:rsidRDefault="00545136">
      <w:pPr>
        <w:pStyle w:val="BodyText"/>
        <w:spacing w:before="9"/>
        <w:rPr>
          <w:sz w:val="16"/>
        </w:rPr>
      </w:pPr>
    </w:p>
    <w:p w:rsidR="00545136" w:rsidRDefault="00545136">
      <w:pPr>
        <w:rPr>
          <w:sz w:val="16"/>
        </w:rPr>
        <w:sectPr w:rsidR="00545136">
          <w:footerReference w:type="default" r:id="rId13"/>
          <w:pgSz w:w="16850" w:h="11910" w:orient="landscape"/>
          <w:pgMar w:top="740" w:right="920" w:bottom="0" w:left="500" w:header="0" w:footer="0" w:gutter="0"/>
          <w:cols w:space="720"/>
        </w:sectPr>
      </w:pPr>
    </w:p>
    <w:p w:rsidR="00545136" w:rsidRDefault="00545136">
      <w:pPr>
        <w:pStyle w:val="BodyText"/>
        <w:spacing w:before="3"/>
        <w:rPr>
          <w:sz w:val="19"/>
        </w:rPr>
      </w:pPr>
    </w:p>
    <w:p w:rsidR="00545136" w:rsidRDefault="00292391">
      <w:pPr>
        <w:tabs>
          <w:tab w:val="left" w:pos="2633"/>
          <w:tab w:val="left" w:pos="6918"/>
          <w:tab w:val="left" w:pos="8061"/>
        </w:tabs>
        <w:ind w:left="105"/>
        <w:rPr>
          <w:rFonts w:ascii="Times New Roman" w:hAnsi="Times New Roman"/>
          <w:sz w:val="15"/>
        </w:rPr>
      </w:pPr>
      <w:r>
        <w:rPr>
          <w:rFonts w:ascii="Arial" w:hAnsi="Arial"/>
          <w:w w:val="90"/>
          <w:position w:val="9"/>
          <w:sz w:val="15"/>
        </w:rPr>
        <w:t>l'OO"E</w:t>
      </w:r>
      <w:r>
        <w:rPr>
          <w:rFonts w:ascii="Arial" w:hAnsi="Arial"/>
          <w:spacing w:val="-19"/>
          <w:w w:val="90"/>
          <w:position w:val="9"/>
          <w:sz w:val="15"/>
        </w:rPr>
        <w:t xml:space="preserve"> </w:t>
      </w:r>
      <w:r>
        <w:rPr>
          <w:rFonts w:ascii="Arial" w:hAnsi="Arial"/>
          <w:w w:val="90"/>
          <w:position w:val="9"/>
          <w:sz w:val="15"/>
        </w:rPr>
        <w:t>422</w:t>
      </w:r>
      <w:r>
        <w:rPr>
          <w:rFonts w:ascii="Arial" w:hAnsi="Arial"/>
          <w:spacing w:val="-21"/>
          <w:w w:val="90"/>
          <w:position w:val="9"/>
          <w:sz w:val="15"/>
        </w:rPr>
        <w:t xml:space="preserve"> </w:t>
      </w:r>
      <w:r>
        <w:rPr>
          <w:rFonts w:ascii="Arial" w:hAnsi="Arial"/>
          <w:w w:val="90"/>
          <w:position w:val="9"/>
          <w:sz w:val="15"/>
        </w:rPr>
        <w:t>OOOmE</w:t>
      </w:r>
      <w:r>
        <w:rPr>
          <w:rFonts w:ascii="Arial" w:hAnsi="Arial"/>
          <w:w w:val="90"/>
          <w:position w:val="9"/>
          <w:sz w:val="15"/>
        </w:rPr>
        <w:tab/>
      </w:r>
      <w:r>
        <w:rPr>
          <w:rFonts w:ascii="Arial" w:hAnsi="Arial"/>
          <w:position w:val="5"/>
          <w:sz w:val="15"/>
        </w:rPr>
        <w:t>424 OOOmE   Joins Map 60  426</w:t>
      </w:r>
      <w:r>
        <w:rPr>
          <w:rFonts w:ascii="Arial" w:hAnsi="Arial"/>
          <w:spacing w:val="-9"/>
          <w:position w:val="5"/>
          <w:sz w:val="15"/>
        </w:rPr>
        <w:t xml:space="preserve"> </w:t>
      </w:r>
      <w:r>
        <w:rPr>
          <w:rFonts w:ascii="Arial" w:hAnsi="Arial"/>
          <w:position w:val="5"/>
          <w:sz w:val="15"/>
        </w:rPr>
        <w:t>OOOmE</w:t>
      </w:r>
      <w:r>
        <w:rPr>
          <w:rFonts w:ascii="Arial" w:hAnsi="Arial"/>
          <w:position w:val="5"/>
          <w:sz w:val="15"/>
        </w:rPr>
        <w:tab/>
      </w:r>
      <w:r>
        <w:rPr>
          <w:rFonts w:ascii="Arial" w:hAnsi="Arial"/>
          <w:position w:val="2"/>
          <w:sz w:val="15"/>
        </w:rPr>
        <w:t>428</w:t>
      </w:r>
      <w:r>
        <w:rPr>
          <w:rFonts w:ascii="Arial" w:hAnsi="Arial"/>
          <w:spacing w:val="-22"/>
          <w:position w:val="2"/>
          <w:sz w:val="15"/>
        </w:rPr>
        <w:t xml:space="preserve"> </w:t>
      </w:r>
      <w:r>
        <w:rPr>
          <w:rFonts w:ascii="Times New Roman" w:hAnsi="Times New Roman"/>
          <w:position w:val="2"/>
          <w:sz w:val="15"/>
        </w:rPr>
        <w:t>OOOmE</w:t>
      </w:r>
      <w:r>
        <w:rPr>
          <w:rFonts w:ascii="Times New Roman" w:hAnsi="Times New Roman"/>
          <w:position w:val="2"/>
          <w:sz w:val="15"/>
        </w:rPr>
        <w:tab/>
      </w:r>
      <w:r>
        <w:rPr>
          <w:rFonts w:ascii="Times New Roman" w:hAnsi="Times New Roman"/>
          <w:sz w:val="15"/>
        </w:rPr>
        <w:t>116°1S'OO"E 430</w:t>
      </w:r>
      <w:r>
        <w:rPr>
          <w:rFonts w:ascii="Times New Roman" w:hAnsi="Times New Roman"/>
          <w:spacing w:val="-18"/>
          <w:sz w:val="15"/>
        </w:rPr>
        <w:t xml:space="preserve"> </w:t>
      </w:r>
      <w:r>
        <w:rPr>
          <w:rFonts w:ascii="Times New Roman" w:hAnsi="Times New Roman"/>
          <w:sz w:val="15"/>
        </w:rPr>
        <w:t>OOOmE</w:t>
      </w:r>
    </w:p>
    <w:p w:rsidR="00545136" w:rsidRDefault="00292391">
      <w:pPr>
        <w:pStyle w:val="BodyText"/>
        <w:rPr>
          <w:rFonts w:ascii="Times New Roman"/>
          <w:sz w:val="16"/>
        </w:rPr>
      </w:pPr>
      <w:r>
        <w:br w:type="column"/>
      </w:r>
    </w:p>
    <w:p w:rsidR="00545136" w:rsidRDefault="00545136">
      <w:pPr>
        <w:pStyle w:val="BodyText"/>
        <w:spacing w:before="1"/>
        <w:rPr>
          <w:rFonts w:ascii="Times New Roman"/>
          <w:sz w:val="15"/>
        </w:rPr>
      </w:pPr>
    </w:p>
    <w:p w:rsidR="00545136" w:rsidRDefault="00292391">
      <w:pPr>
        <w:ind w:left="105"/>
        <w:rPr>
          <w:rFonts w:ascii="Arial"/>
          <w:sz w:val="15"/>
        </w:rPr>
      </w:pPr>
      <w:r>
        <w:rPr>
          <w:rFonts w:ascii="Times New Roman"/>
          <w:w w:val="90"/>
          <w:sz w:val="15"/>
        </w:rPr>
        <w:t xml:space="preserve">432 </w:t>
      </w:r>
      <w:r>
        <w:rPr>
          <w:rFonts w:ascii="Arial"/>
          <w:w w:val="90"/>
          <w:sz w:val="15"/>
        </w:rPr>
        <w:t>OOOmE</w:t>
      </w:r>
    </w:p>
    <w:p w:rsidR="00545136" w:rsidRDefault="00292391">
      <w:pPr>
        <w:pStyle w:val="Heading3"/>
        <w:spacing w:before="93"/>
        <w:ind w:left="105"/>
        <w:rPr>
          <w:rFonts w:ascii="Arial"/>
        </w:rPr>
      </w:pPr>
      <w:r>
        <w:br w:type="column"/>
      </w:r>
      <w:r>
        <w:rPr>
          <w:rFonts w:ascii="Arial"/>
          <w:w w:val="110"/>
        </w:rPr>
        <w:t>MAP68</w:t>
      </w:r>
    </w:p>
    <w:p w:rsidR="00545136" w:rsidRDefault="00545136">
      <w:pPr>
        <w:rPr>
          <w:rFonts w:ascii="Arial"/>
        </w:rPr>
        <w:sectPr w:rsidR="00545136">
          <w:type w:val="continuous"/>
          <w:pgSz w:w="16850" w:h="11910" w:orient="landscape"/>
          <w:pgMar w:top="20" w:right="920" w:bottom="0" w:left="500" w:header="720" w:footer="720" w:gutter="0"/>
          <w:cols w:num="3" w:space="720" w:equalWidth="0">
            <w:col w:w="9849" w:space="1262"/>
            <w:col w:w="887" w:space="2230"/>
            <w:col w:w="1202"/>
          </w:cols>
        </w:sectPr>
      </w:pPr>
    </w:p>
    <w:p w:rsidR="00545136" w:rsidRDefault="00545136">
      <w:pPr>
        <w:pStyle w:val="BodyText"/>
        <w:rPr>
          <w:rFonts w:ascii="Arial"/>
          <w:sz w:val="20"/>
        </w:rPr>
      </w:pPr>
    </w:p>
    <w:p w:rsidR="00545136" w:rsidRDefault="00545136">
      <w:pPr>
        <w:pStyle w:val="BodyText"/>
        <w:rPr>
          <w:rFonts w:ascii="Arial"/>
          <w:sz w:val="20"/>
        </w:rPr>
      </w:pPr>
    </w:p>
    <w:p w:rsidR="00545136" w:rsidRDefault="00545136">
      <w:pPr>
        <w:pStyle w:val="BodyText"/>
        <w:rPr>
          <w:rFonts w:ascii="Arial"/>
          <w:sz w:val="20"/>
        </w:rPr>
      </w:pPr>
    </w:p>
    <w:p w:rsidR="00545136" w:rsidRDefault="00545136">
      <w:pPr>
        <w:pStyle w:val="BodyText"/>
        <w:rPr>
          <w:rFonts w:ascii="Arial"/>
          <w:sz w:val="20"/>
        </w:rPr>
      </w:pPr>
    </w:p>
    <w:p w:rsidR="00545136" w:rsidRDefault="00545136">
      <w:pPr>
        <w:pStyle w:val="BodyText"/>
        <w:rPr>
          <w:rFonts w:ascii="Arial"/>
          <w:sz w:val="20"/>
        </w:rPr>
      </w:pPr>
    </w:p>
    <w:p w:rsidR="00545136" w:rsidRDefault="00545136">
      <w:pPr>
        <w:pStyle w:val="BodyText"/>
        <w:rPr>
          <w:rFonts w:ascii="Arial"/>
          <w:sz w:val="20"/>
        </w:rPr>
      </w:pPr>
    </w:p>
    <w:p w:rsidR="00545136" w:rsidRDefault="00545136">
      <w:pPr>
        <w:pStyle w:val="BodyText"/>
        <w:spacing w:before="4"/>
        <w:rPr>
          <w:rFonts w:ascii="Arial"/>
          <w:sz w:val="17"/>
        </w:rPr>
      </w:pPr>
    </w:p>
    <w:p w:rsidR="00545136" w:rsidRDefault="00545136">
      <w:pPr>
        <w:pStyle w:val="BodyText"/>
        <w:spacing w:before="5"/>
        <w:rPr>
          <w:rFonts w:ascii="Arial"/>
          <w:sz w:val="8"/>
        </w:rPr>
      </w:pPr>
    </w:p>
    <w:p w:rsidR="00545136" w:rsidRDefault="00292391">
      <w:pPr>
        <w:spacing w:line="84" w:lineRule="exact"/>
        <w:ind w:right="157"/>
        <w:jc w:val="right"/>
        <w:rPr>
          <w:rFonts w:ascii="Times New Roman"/>
          <w:sz w:val="8"/>
        </w:rPr>
      </w:pPr>
      <w:r>
        <w:rPr>
          <w:rFonts w:ascii="Times New Roman"/>
          <w:sz w:val="8"/>
        </w:rPr>
        <w:t>C</w:t>
      </w:r>
    </w:p>
    <w:p w:rsidR="00545136" w:rsidRDefault="00292391">
      <w:pPr>
        <w:spacing w:line="84" w:lineRule="exact"/>
        <w:ind w:right="214"/>
        <w:jc w:val="right"/>
        <w:rPr>
          <w:rFonts w:ascii="Arial"/>
          <w:sz w:val="9"/>
        </w:rPr>
      </w:pPr>
      <w:r>
        <w:rPr>
          <w:rFonts w:ascii="Arial"/>
          <w:sz w:val="9"/>
        </w:rPr>
        <w:t>0</w:t>
      </w:r>
    </w:p>
    <w:p w:rsidR="00545136" w:rsidRDefault="00292391">
      <w:pPr>
        <w:spacing w:line="84" w:lineRule="exact"/>
        <w:ind w:right="218"/>
        <w:jc w:val="right"/>
        <w:rPr>
          <w:rFonts w:ascii="Arial"/>
          <w:sz w:val="9"/>
        </w:rPr>
      </w:pPr>
      <w:r>
        <w:rPr>
          <w:rFonts w:ascii="Arial"/>
          <w:sz w:val="9"/>
        </w:rPr>
        <w:t>0</w:t>
      </w:r>
    </w:p>
    <w:p w:rsidR="00545136" w:rsidRDefault="00292391">
      <w:pPr>
        <w:spacing w:line="95" w:lineRule="exact"/>
        <w:ind w:right="218"/>
        <w:jc w:val="right"/>
        <w:rPr>
          <w:rFonts w:ascii="Arial"/>
          <w:sz w:val="9"/>
        </w:rPr>
      </w:pPr>
      <w:r>
        <w:rPr>
          <w:rFonts w:ascii="Arial"/>
          <w:sz w:val="9"/>
        </w:rPr>
        <w:t>0</w:t>
      </w:r>
    </w:p>
    <w:p w:rsidR="00545136" w:rsidRDefault="005D24B8">
      <w:pPr>
        <w:spacing w:before="14" w:line="92" w:lineRule="exact"/>
        <w:ind w:right="125"/>
        <w:jc w:val="right"/>
        <w:rPr>
          <w:rFonts w:ascii="Times New Roman"/>
          <w:sz w:val="9"/>
        </w:rPr>
      </w:pPr>
      <w:r>
        <w:rPr>
          <w:noProof/>
          <w:lang w:bidi="ar-SA"/>
        </w:rPr>
        <mc:AlternateContent>
          <mc:Choice Requires="wps">
            <w:drawing>
              <wp:anchor distT="0" distB="0" distL="114300" distR="114300" simplePos="0" relativeHeight="251671552" behindDoc="1" locked="0" layoutInCell="1" allowOverlap="1">
                <wp:simplePos x="0" y="0"/>
                <wp:positionH relativeFrom="page">
                  <wp:posOffset>9952990</wp:posOffset>
                </wp:positionH>
                <wp:positionV relativeFrom="paragraph">
                  <wp:posOffset>37465</wp:posOffset>
                </wp:positionV>
                <wp:extent cx="41910" cy="99060"/>
                <wp:effectExtent l="0" t="1905" r="0" b="3810"/>
                <wp:wrapNone/>
                <wp:docPr id="55"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 cy="99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line="155" w:lineRule="exact"/>
                              <w:rPr>
                                <w:rFonts w:ascii="Times New Roman"/>
                                <w:sz w:val="14"/>
                              </w:rPr>
                            </w:pPr>
                            <w:r>
                              <w:rPr>
                                <w:rFonts w:ascii="Times New Roman"/>
                                <w:spacing w:val="-25"/>
                                <w:w w:val="85"/>
                                <w:sz w:val="14"/>
                              </w:rPr>
                              <w:t>co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2" type="#_x0000_t202" style="position:absolute;left:0;text-align:left;margin-left:783.7pt;margin-top:2.95pt;width:3.3pt;height:7.8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" filled="f" stroked="f">
                <v:textbox inset="0,0,0,0">
                  <w:txbxContent>
                    <w:p w:rsidR="00316C82" w:rsidRDefault="00316C82">
                      <w:pPr>
                        <w:spacing w:line="155" w:lineRule="exact"/>
                        <w:rPr>
                          <w:rFonts w:ascii="Times New Roman"/>
                          <w:sz w:val="14"/>
                        </w:rPr>
                      </w:pPr>
                      <w:r>
                        <w:rPr>
                          <w:rFonts w:ascii="Times New Roman"/>
                          <w:spacing w:val="-25"/>
                          <w:w w:val="85"/>
                          <w:sz w:val="14"/>
                        </w:rPr>
                        <w:t>co</w:t>
                      </w:r>
                    </w:p>
                  </w:txbxContent>
                </v:textbox>
                <w10:wrap anchorx="page"/>
              </v:shape>
            </w:pict>
          </mc:Fallback>
        </mc:AlternateContent>
      </w:r>
      <w:r w:rsidR="00292391">
        <w:rPr>
          <w:rFonts w:ascii="Times New Roman"/>
          <w:w w:val="95"/>
          <w:sz w:val="9"/>
        </w:rPr>
        <w:t>CD</w:t>
      </w:r>
    </w:p>
    <w:p w:rsidR="00545136" w:rsidRDefault="00292391">
      <w:pPr>
        <w:spacing w:line="218" w:lineRule="exact"/>
        <w:ind w:right="123"/>
        <w:jc w:val="right"/>
        <w:rPr>
          <w:rFonts w:ascii="Arial" w:hAnsi="Arial"/>
          <w:sz w:val="21"/>
        </w:rPr>
      </w:pPr>
      <w:r>
        <w:rPr>
          <w:rFonts w:ascii="Arial" w:hAnsi="Arial"/>
          <w:w w:val="80"/>
          <w:sz w:val="21"/>
        </w:rPr>
        <w:t>· ·</w:t>
      </w:r>
    </w:p>
    <w:p w:rsidR="00545136" w:rsidRDefault="00292391">
      <w:pPr>
        <w:spacing w:line="68" w:lineRule="exact"/>
        <w:ind w:right="201"/>
        <w:jc w:val="right"/>
        <w:rPr>
          <w:rFonts w:ascii="Times New Roman"/>
          <w:sz w:val="7"/>
        </w:rPr>
      </w:pPr>
      <w:r>
        <w:rPr>
          <w:rFonts w:ascii="Times New Roman"/>
          <w:w w:val="70"/>
          <w:sz w:val="7"/>
        </w:rPr>
        <w:t>(0</w:t>
      </w: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545136">
      <w:pPr>
        <w:pStyle w:val="BodyText"/>
        <w:spacing w:before="4"/>
        <w:rPr>
          <w:rFonts w:ascii="Times New Roman"/>
          <w:sz w:val="8"/>
        </w:rPr>
      </w:pPr>
    </w:p>
    <w:p w:rsidR="00545136" w:rsidRDefault="00292391">
      <w:pPr>
        <w:spacing w:line="98" w:lineRule="exact"/>
        <w:ind w:right="220"/>
        <w:jc w:val="right"/>
        <w:rPr>
          <w:rFonts w:ascii="Arial"/>
          <w:sz w:val="10"/>
        </w:rPr>
      </w:pPr>
      <w:r>
        <w:rPr>
          <w:rFonts w:ascii="Arial"/>
          <w:sz w:val="10"/>
        </w:rPr>
        <w:t>0</w:t>
      </w:r>
    </w:p>
    <w:p w:rsidR="00545136" w:rsidRDefault="00292391">
      <w:pPr>
        <w:spacing w:line="86" w:lineRule="exact"/>
        <w:ind w:right="220"/>
        <w:jc w:val="right"/>
        <w:rPr>
          <w:rFonts w:ascii="Arial"/>
          <w:sz w:val="10"/>
        </w:rPr>
      </w:pPr>
      <w:r>
        <w:rPr>
          <w:rFonts w:ascii="Arial"/>
          <w:sz w:val="10"/>
        </w:rPr>
        <w:t>0</w:t>
      </w:r>
    </w:p>
    <w:p w:rsidR="00545136" w:rsidRDefault="00292391">
      <w:pPr>
        <w:spacing w:line="85" w:lineRule="exact"/>
        <w:ind w:right="223"/>
        <w:jc w:val="right"/>
        <w:rPr>
          <w:rFonts w:ascii="Arial"/>
          <w:sz w:val="9"/>
        </w:rPr>
      </w:pPr>
      <w:r>
        <w:rPr>
          <w:rFonts w:ascii="Arial"/>
          <w:sz w:val="9"/>
        </w:rPr>
        <w:t>0</w:t>
      </w:r>
    </w:p>
    <w:p w:rsidR="00545136" w:rsidRDefault="00292391">
      <w:pPr>
        <w:spacing w:line="113" w:lineRule="exact"/>
        <w:ind w:right="139"/>
        <w:jc w:val="right"/>
        <w:rPr>
          <w:rFonts w:ascii="Times New Roman" w:hAnsi="Times New Roman"/>
          <w:sz w:val="11"/>
        </w:rPr>
      </w:pPr>
      <w:r>
        <w:rPr>
          <w:rFonts w:ascii="Times New Roman" w:hAnsi="Times New Roman"/>
          <w:w w:val="70"/>
          <w:sz w:val="11"/>
        </w:rPr>
        <w:t>sc;·</w:t>
      </w:r>
    </w:p>
    <w:p w:rsidR="00545136" w:rsidRDefault="00292391">
      <w:pPr>
        <w:spacing w:line="76" w:lineRule="exact"/>
        <w:ind w:right="144"/>
        <w:jc w:val="right"/>
        <w:rPr>
          <w:rFonts w:ascii="Times New Roman"/>
          <w:sz w:val="9"/>
        </w:rPr>
      </w:pPr>
      <w:r>
        <w:rPr>
          <w:rFonts w:ascii="Times New Roman"/>
          <w:w w:val="85"/>
          <w:sz w:val="9"/>
        </w:rPr>
        <w:t>CD</w:t>
      </w:r>
    </w:p>
    <w:p w:rsidR="00545136" w:rsidRDefault="00292391">
      <w:pPr>
        <w:spacing w:line="82" w:lineRule="exact"/>
        <w:ind w:right="185"/>
        <w:jc w:val="right"/>
        <w:rPr>
          <w:rFonts w:ascii="Arial"/>
          <w:sz w:val="10"/>
        </w:rPr>
      </w:pPr>
      <w:r>
        <w:rPr>
          <w:rFonts w:ascii="Arial"/>
          <w:w w:val="85"/>
          <w:sz w:val="10"/>
        </w:rPr>
        <w:t>,i-</w:t>
      </w:r>
    </w:p>
    <w:p w:rsidR="00545136" w:rsidRDefault="00292391">
      <w:pPr>
        <w:spacing w:line="148" w:lineRule="exact"/>
        <w:ind w:right="140"/>
        <w:jc w:val="right"/>
        <w:rPr>
          <w:rFonts w:ascii="Times New Roman"/>
          <w:sz w:val="14"/>
        </w:rPr>
      </w:pPr>
      <w:r>
        <w:rPr>
          <w:rFonts w:ascii="Times New Roman"/>
          <w:w w:val="85"/>
          <w:sz w:val="14"/>
        </w:rPr>
        <w:t>co</w:t>
      </w:r>
    </w:p>
    <w:p w:rsidR="00545136" w:rsidRDefault="00545136">
      <w:pPr>
        <w:pStyle w:val="BodyText"/>
        <w:rPr>
          <w:rFonts w:ascii="Times New Roman"/>
          <w:sz w:val="16"/>
        </w:rPr>
      </w:pPr>
    </w:p>
    <w:p w:rsidR="00545136" w:rsidRDefault="00545136">
      <w:pPr>
        <w:pStyle w:val="BodyText"/>
        <w:rPr>
          <w:rFonts w:ascii="Times New Roman"/>
          <w:sz w:val="16"/>
        </w:rPr>
      </w:pPr>
    </w:p>
    <w:p w:rsidR="00545136" w:rsidRDefault="00545136">
      <w:pPr>
        <w:pStyle w:val="BodyText"/>
        <w:rPr>
          <w:rFonts w:ascii="Times New Roman"/>
          <w:sz w:val="16"/>
        </w:rPr>
      </w:pPr>
    </w:p>
    <w:p w:rsidR="00545136" w:rsidRDefault="00545136">
      <w:pPr>
        <w:pStyle w:val="BodyText"/>
        <w:rPr>
          <w:rFonts w:ascii="Times New Roman"/>
          <w:sz w:val="16"/>
        </w:rPr>
      </w:pPr>
    </w:p>
    <w:p w:rsidR="00545136" w:rsidRDefault="00545136">
      <w:pPr>
        <w:pStyle w:val="BodyText"/>
        <w:rPr>
          <w:rFonts w:ascii="Times New Roman"/>
          <w:sz w:val="16"/>
        </w:rPr>
      </w:pPr>
    </w:p>
    <w:p w:rsidR="00545136" w:rsidRDefault="00545136">
      <w:pPr>
        <w:pStyle w:val="BodyText"/>
        <w:spacing w:before="3"/>
        <w:rPr>
          <w:rFonts w:ascii="Times New Roman"/>
          <w:sz w:val="21"/>
        </w:rPr>
      </w:pPr>
    </w:p>
    <w:p w:rsidR="00545136" w:rsidRDefault="00292391">
      <w:pPr>
        <w:spacing w:before="1" w:line="191" w:lineRule="exact"/>
        <w:ind w:right="193"/>
        <w:jc w:val="right"/>
        <w:rPr>
          <w:rFonts w:ascii="Times New Roman"/>
          <w:sz w:val="19"/>
        </w:rPr>
      </w:pPr>
      <w:r>
        <w:rPr>
          <w:rFonts w:ascii="Times New Roman"/>
          <w:w w:val="86"/>
          <w:sz w:val="19"/>
        </w:rPr>
        <w:t>z</w:t>
      </w:r>
    </w:p>
    <w:p w:rsidR="00545136" w:rsidRDefault="00292391">
      <w:pPr>
        <w:spacing w:line="130" w:lineRule="exact"/>
        <w:ind w:right="147"/>
        <w:jc w:val="right"/>
        <w:rPr>
          <w:rFonts w:ascii="Arial"/>
          <w:sz w:val="15"/>
        </w:rPr>
      </w:pPr>
      <w:r>
        <w:rPr>
          <w:rFonts w:ascii="Arial"/>
          <w:w w:val="99"/>
          <w:sz w:val="15"/>
        </w:rPr>
        <w:t>E</w:t>
      </w:r>
    </w:p>
    <w:p w:rsidR="00545136" w:rsidRDefault="00292391">
      <w:pPr>
        <w:spacing w:line="82" w:lineRule="exact"/>
        <w:ind w:right="241"/>
        <w:jc w:val="right"/>
        <w:rPr>
          <w:rFonts w:ascii="Arial"/>
          <w:sz w:val="9"/>
        </w:rPr>
      </w:pPr>
      <w:r>
        <w:rPr>
          <w:rFonts w:ascii="Arial"/>
          <w:w w:val="99"/>
          <w:sz w:val="9"/>
        </w:rPr>
        <w:t>0</w:t>
      </w:r>
    </w:p>
    <w:p w:rsidR="00545136" w:rsidRDefault="00292391">
      <w:pPr>
        <w:spacing w:line="76" w:lineRule="exact"/>
        <w:ind w:right="243"/>
        <w:jc w:val="right"/>
        <w:rPr>
          <w:rFonts w:ascii="Arial"/>
          <w:sz w:val="8"/>
        </w:rPr>
      </w:pPr>
      <w:r>
        <w:rPr>
          <w:rFonts w:ascii="Arial"/>
          <w:w w:val="99"/>
          <w:sz w:val="8"/>
        </w:rPr>
        <w:t>0</w:t>
      </w:r>
    </w:p>
    <w:p w:rsidR="00545136" w:rsidRDefault="00292391">
      <w:pPr>
        <w:spacing w:line="93" w:lineRule="exact"/>
        <w:ind w:right="237"/>
        <w:jc w:val="right"/>
        <w:rPr>
          <w:rFonts w:ascii="Arial"/>
          <w:sz w:val="9"/>
        </w:rPr>
      </w:pPr>
      <w:r>
        <w:rPr>
          <w:rFonts w:ascii="Arial"/>
          <w:w w:val="99"/>
          <w:sz w:val="9"/>
        </w:rPr>
        <w:t>0</w:t>
      </w:r>
    </w:p>
    <w:p w:rsidR="00545136" w:rsidRDefault="00292391">
      <w:pPr>
        <w:spacing w:before="18" w:line="93" w:lineRule="exact"/>
        <w:ind w:right="156"/>
        <w:jc w:val="right"/>
        <w:rPr>
          <w:rFonts w:ascii="Times New Roman"/>
          <w:sz w:val="9"/>
        </w:rPr>
      </w:pPr>
      <w:r>
        <w:rPr>
          <w:rFonts w:ascii="Times New Roman"/>
          <w:w w:val="85"/>
          <w:sz w:val="9"/>
        </w:rPr>
        <w:t>C\J</w:t>
      </w:r>
    </w:p>
    <w:p w:rsidR="00545136" w:rsidRDefault="00292391">
      <w:pPr>
        <w:spacing w:line="47" w:lineRule="exact"/>
        <w:ind w:right="209"/>
        <w:jc w:val="right"/>
        <w:rPr>
          <w:rFonts w:ascii="Times New Roman"/>
          <w:sz w:val="7"/>
        </w:rPr>
      </w:pPr>
      <w:r>
        <w:rPr>
          <w:rFonts w:ascii="Times New Roman"/>
          <w:w w:val="85"/>
          <w:sz w:val="7"/>
        </w:rPr>
        <w:t>(0</w:t>
      </w:r>
    </w:p>
    <w:p w:rsidR="00545136" w:rsidRDefault="00292391">
      <w:pPr>
        <w:spacing w:line="252" w:lineRule="exact"/>
        <w:ind w:right="151"/>
        <w:jc w:val="right"/>
        <w:rPr>
          <w:rFonts w:ascii="Arial"/>
          <w:sz w:val="21"/>
        </w:rPr>
      </w:pPr>
      <w:r>
        <w:rPr>
          <w:rFonts w:ascii="Arial"/>
          <w:w w:val="70"/>
          <w:sz w:val="21"/>
        </w:rPr>
        <w:t>"</w:t>
      </w:r>
      <w:r>
        <w:rPr>
          <w:rFonts w:ascii="Arial"/>
          <w:w w:val="70"/>
          <w:position w:val="-4"/>
          <w:sz w:val="13"/>
        </w:rPr>
        <w:t>c</w:t>
      </w:r>
      <w:r>
        <w:rPr>
          <w:rFonts w:ascii="Arial"/>
          <w:w w:val="70"/>
          <w:sz w:val="21"/>
        </w:rPr>
        <w:t>'</w:t>
      </w:r>
      <w:r>
        <w:rPr>
          <w:rFonts w:ascii="Arial"/>
          <w:w w:val="70"/>
          <w:position w:val="-4"/>
          <w:sz w:val="13"/>
        </w:rPr>
        <w:t>o</w:t>
      </w:r>
      <w:r>
        <w:rPr>
          <w:rFonts w:ascii="Arial"/>
          <w:w w:val="70"/>
          <w:sz w:val="21"/>
        </w:rPr>
        <w:t>"</w:t>
      </w:r>
    </w:p>
    <w:p w:rsidR="00545136" w:rsidRDefault="00545136">
      <w:pPr>
        <w:pStyle w:val="BodyText"/>
        <w:spacing w:before="11"/>
        <w:rPr>
          <w:rFonts w:ascii="Arial"/>
          <w:sz w:val="9"/>
        </w:rPr>
      </w:pPr>
    </w:p>
    <w:p w:rsidR="00545136" w:rsidRDefault="00292391">
      <w:pPr>
        <w:ind w:right="224"/>
        <w:jc w:val="right"/>
        <w:rPr>
          <w:rFonts w:ascii="Arial"/>
          <w:sz w:val="8"/>
        </w:rPr>
      </w:pPr>
      <w:r>
        <w:rPr>
          <w:rFonts w:ascii="Arial"/>
          <w:w w:val="80"/>
          <w:sz w:val="8"/>
        </w:rPr>
        <w:t>0)</w:t>
      </w:r>
    </w:p>
    <w:p w:rsidR="00545136" w:rsidRDefault="00292391">
      <w:pPr>
        <w:spacing w:before="3" w:line="81" w:lineRule="exact"/>
        <w:ind w:right="226"/>
        <w:jc w:val="right"/>
        <w:rPr>
          <w:rFonts w:ascii="Arial"/>
          <w:sz w:val="8"/>
        </w:rPr>
      </w:pPr>
      <w:r>
        <w:rPr>
          <w:rFonts w:ascii="Arial"/>
          <w:w w:val="85"/>
          <w:sz w:val="8"/>
        </w:rPr>
        <w:t>(0</w:t>
      </w:r>
    </w:p>
    <w:p w:rsidR="00545136" w:rsidRDefault="00292391">
      <w:pPr>
        <w:spacing w:line="160" w:lineRule="exact"/>
        <w:ind w:right="183"/>
        <w:jc w:val="right"/>
        <w:rPr>
          <w:rFonts w:ascii="Times New Roman"/>
          <w:sz w:val="17"/>
        </w:rPr>
      </w:pPr>
      <w:r>
        <w:rPr>
          <w:rFonts w:ascii="Times New Roman"/>
          <w:w w:val="83"/>
          <w:sz w:val="17"/>
        </w:rPr>
        <w:t>n</w:t>
      </w:r>
    </w:p>
    <w:p w:rsidR="00545136" w:rsidRDefault="00292391">
      <w:pPr>
        <w:spacing w:line="79" w:lineRule="exact"/>
        <w:ind w:right="158"/>
        <w:jc w:val="right"/>
        <w:rPr>
          <w:rFonts w:ascii="Times New Roman"/>
          <w:sz w:val="9"/>
        </w:rPr>
      </w:pPr>
      <w:r>
        <w:rPr>
          <w:rFonts w:ascii="Times New Roman"/>
          <w:w w:val="85"/>
          <w:sz w:val="9"/>
        </w:rPr>
        <w:t>{1)</w:t>
      </w:r>
    </w:p>
    <w:p w:rsidR="00545136" w:rsidRDefault="00545136">
      <w:pPr>
        <w:pStyle w:val="BodyText"/>
        <w:rPr>
          <w:rFonts w:ascii="Times New Roman"/>
          <w:sz w:val="10"/>
        </w:rPr>
      </w:pPr>
    </w:p>
    <w:p w:rsidR="00545136" w:rsidRDefault="005D24B8">
      <w:pPr>
        <w:spacing w:before="65"/>
        <w:ind w:right="182"/>
        <w:jc w:val="right"/>
        <w:rPr>
          <w:rFonts w:ascii="Arial"/>
          <w:sz w:val="8"/>
        </w:rPr>
      </w:pPr>
      <w:r>
        <w:rPr>
          <w:noProof/>
          <w:lang w:bidi="ar-SA"/>
        </w:rPr>
        <mc:AlternateContent>
          <mc:Choice Requires="wps">
            <w:drawing>
              <wp:anchor distT="0" distB="0" distL="114300" distR="114300" simplePos="0" relativeHeight="251672576" behindDoc="1" locked="0" layoutInCell="1" allowOverlap="1">
                <wp:simplePos x="0" y="0"/>
                <wp:positionH relativeFrom="page">
                  <wp:posOffset>9942195</wp:posOffset>
                </wp:positionH>
                <wp:positionV relativeFrom="paragraph">
                  <wp:posOffset>95250</wp:posOffset>
                </wp:positionV>
                <wp:extent cx="46990" cy="77470"/>
                <wp:effectExtent l="0" t="0" r="2540" b="635"/>
                <wp:wrapNone/>
                <wp:docPr id="5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 cy="77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line="122" w:lineRule="exact"/>
                              <w:rPr>
                                <w:rFonts w:ascii="Times New Roman"/>
                                <w:sz w:val="11"/>
                              </w:rPr>
                            </w:pPr>
                            <w:r>
                              <w:rPr>
                                <w:rFonts w:ascii="Times New Roman"/>
                                <w:sz w:val="11"/>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33" type="#_x0000_t202" style="position:absolute;left:0;text-align:left;margin-left:782.85pt;margin-top:7.5pt;width:3.7pt;height:6.1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" filled="f" stroked="f">
                <v:textbox inset="0,0,0,0">
                  <w:txbxContent>
                    <w:p w:rsidR="00316C82" w:rsidRDefault="00316C82">
                      <w:pPr>
                        <w:spacing w:line="122" w:lineRule="exact"/>
                        <w:rPr>
                          <w:rFonts w:ascii="Times New Roman"/>
                          <w:sz w:val="11"/>
                        </w:rPr>
                      </w:pPr>
                      <w:r>
                        <w:rPr>
                          <w:rFonts w:ascii="Times New Roman"/>
                          <w:sz w:val="11"/>
                        </w:rPr>
                        <w:t>C</w:t>
                      </w:r>
                    </w:p>
                  </w:txbxContent>
                </v:textbox>
                <w10:wrap anchorx="page"/>
              </v:shape>
            </w:pict>
          </mc:Fallback>
        </mc:AlternateContent>
      </w:r>
      <w:r w:rsidR="00292391">
        <w:rPr>
          <w:rFonts w:ascii="Arial"/>
          <w:sz w:val="8"/>
        </w:rPr>
        <w:t>(/)</w:t>
      </w:r>
    </w:p>
    <w:p w:rsidR="00545136" w:rsidRDefault="00292391">
      <w:pPr>
        <w:spacing w:before="41"/>
        <w:ind w:right="159"/>
        <w:jc w:val="right"/>
        <w:rPr>
          <w:rFonts w:ascii="Times New Roman" w:hAnsi="Times New Roman"/>
          <w:sz w:val="19"/>
        </w:rPr>
      </w:pPr>
      <w:r>
        <w:rPr>
          <w:rFonts w:ascii="Times New Roman" w:hAnsi="Times New Roman"/>
          <w:w w:val="95"/>
          <w:sz w:val="19"/>
        </w:rPr>
        <w:t>·5</w:t>
      </w:r>
    </w:p>
    <w:p w:rsidR="00545136" w:rsidRDefault="00545136">
      <w:pPr>
        <w:pStyle w:val="BodyText"/>
        <w:rPr>
          <w:rFonts w:ascii="Times New Roman"/>
          <w:sz w:val="20"/>
        </w:rPr>
      </w:pPr>
    </w:p>
    <w:p w:rsidR="00545136" w:rsidRDefault="00545136">
      <w:pPr>
        <w:pStyle w:val="BodyText"/>
        <w:rPr>
          <w:rFonts w:ascii="Times New Roman"/>
          <w:sz w:val="20"/>
        </w:rPr>
      </w:pPr>
    </w:p>
    <w:p w:rsidR="00545136" w:rsidRDefault="00545136">
      <w:pPr>
        <w:pStyle w:val="BodyText"/>
        <w:rPr>
          <w:rFonts w:ascii="Times New Roman"/>
          <w:sz w:val="8"/>
        </w:rPr>
      </w:pPr>
    </w:p>
    <w:p w:rsidR="00545136" w:rsidRDefault="00545136">
      <w:pPr>
        <w:pStyle w:val="BodyText"/>
        <w:rPr>
          <w:rFonts w:ascii="Times New Roman"/>
          <w:sz w:val="8"/>
        </w:rPr>
      </w:pPr>
    </w:p>
    <w:p w:rsidR="00545136" w:rsidRDefault="00292391">
      <w:pPr>
        <w:spacing w:before="62" w:line="70" w:lineRule="exact"/>
        <w:ind w:right="329"/>
        <w:jc w:val="right"/>
        <w:rPr>
          <w:rFonts w:ascii="Arial"/>
          <w:sz w:val="8"/>
        </w:rPr>
      </w:pPr>
      <w:r>
        <w:rPr>
          <w:rFonts w:ascii="Arial"/>
          <w:w w:val="80"/>
          <w:sz w:val="8"/>
        </w:rPr>
        <w:t>0</w:t>
      </w:r>
    </w:p>
    <w:p w:rsidR="00545136" w:rsidRDefault="00292391">
      <w:pPr>
        <w:spacing w:line="105" w:lineRule="exact"/>
        <w:ind w:right="232"/>
        <w:jc w:val="right"/>
        <w:rPr>
          <w:rFonts w:ascii="Arial"/>
          <w:sz w:val="11"/>
        </w:rPr>
      </w:pPr>
      <w:r>
        <w:rPr>
          <w:rFonts w:ascii="Arial"/>
          <w:sz w:val="11"/>
        </w:rPr>
        <w:t>co</w:t>
      </w:r>
    </w:p>
    <w:p w:rsidR="00545136" w:rsidRDefault="00545136">
      <w:pPr>
        <w:spacing w:line="105" w:lineRule="exact"/>
        <w:jc w:val="right"/>
        <w:rPr>
          <w:rFonts w:ascii="Arial"/>
          <w:sz w:val="11"/>
        </w:rPr>
        <w:sectPr w:rsidR="00545136">
          <w:type w:val="continuous"/>
          <w:pgSz w:w="16850" w:h="11910" w:orient="landscape"/>
          <w:pgMar w:top="20" w:right="920" w:bottom="0" w:left="500" w:header="720" w:footer="720" w:gutter="0"/>
          <w:cols w:space="720"/>
        </w:sectPr>
      </w:pPr>
    </w:p>
    <w:p w:rsidR="00545136" w:rsidRDefault="00545136">
      <w:pPr>
        <w:pStyle w:val="BodyText"/>
        <w:rPr>
          <w:rFonts w:ascii="Arial"/>
          <w:sz w:val="16"/>
        </w:rPr>
      </w:pPr>
    </w:p>
    <w:p w:rsidR="00545136" w:rsidRDefault="00545136">
      <w:pPr>
        <w:pStyle w:val="BodyText"/>
        <w:rPr>
          <w:rFonts w:ascii="Arial"/>
          <w:sz w:val="16"/>
        </w:rPr>
      </w:pPr>
    </w:p>
    <w:p w:rsidR="00545136" w:rsidRDefault="00545136">
      <w:pPr>
        <w:pStyle w:val="BodyText"/>
        <w:rPr>
          <w:rFonts w:ascii="Arial"/>
          <w:sz w:val="16"/>
        </w:rPr>
      </w:pPr>
    </w:p>
    <w:p w:rsidR="00545136" w:rsidRDefault="00545136">
      <w:pPr>
        <w:pStyle w:val="BodyText"/>
        <w:spacing w:before="10"/>
        <w:rPr>
          <w:rFonts w:ascii="Arial"/>
        </w:rPr>
      </w:pPr>
    </w:p>
    <w:p w:rsidR="00545136" w:rsidRDefault="00292391">
      <w:pPr>
        <w:ind w:right="38"/>
        <w:jc w:val="right"/>
        <w:rPr>
          <w:rFonts w:ascii="Arial"/>
          <w:sz w:val="15"/>
        </w:rPr>
      </w:pPr>
      <w:r>
        <w:rPr>
          <w:rFonts w:ascii="Arial"/>
          <w:w w:val="85"/>
          <w:sz w:val="15"/>
        </w:rPr>
        <w:t>428 OOOmE</w:t>
      </w:r>
    </w:p>
    <w:p w:rsidR="00545136" w:rsidRDefault="00292391">
      <w:pPr>
        <w:pStyle w:val="BodyText"/>
        <w:spacing w:before="5"/>
        <w:rPr>
          <w:rFonts w:ascii="Arial"/>
          <w:sz w:val="14"/>
        </w:rPr>
      </w:pPr>
      <w:r>
        <w:br w:type="column"/>
      </w:r>
    </w:p>
    <w:p w:rsidR="00545136" w:rsidRDefault="00292391">
      <w:pPr>
        <w:spacing w:line="134" w:lineRule="exact"/>
        <w:ind w:right="164"/>
        <w:jc w:val="right"/>
        <w:rPr>
          <w:rFonts w:ascii="Arial"/>
          <w:sz w:val="13"/>
        </w:rPr>
      </w:pPr>
      <w:r>
        <w:rPr>
          <w:rFonts w:ascii="Arial"/>
          <w:w w:val="99"/>
          <w:sz w:val="13"/>
        </w:rPr>
        <w:t>0</w:t>
      </w:r>
    </w:p>
    <w:p w:rsidR="00545136" w:rsidRDefault="00292391">
      <w:pPr>
        <w:spacing w:line="74" w:lineRule="exact"/>
        <w:ind w:right="178"/>
        <w:jc w:val="right"/>
        <w:rPr>
          <w:rFonts w:ascii="Arial"/>
          <w:sz w:val="9"/>
        </w:rPr>
      </w:pPr>
      <w:r>
        <w:rPr>
          <w:rFonts w:ascii="Arial"/>
          <w:w w:val="99"/>
          <w:sz w:val="9"/>
        </w:rPr>
        <w:t>0</w:t>
      </w:r>
    </w:p>
    <w:p w:rsidR="00545136" w:rsidRDefault="00292391">
      <w:pPr>
        <w:spacing w:line="120" w:lineRule="exact"/>
        <w:ind w:right="173"/>
        <w:jc w:val="right"/>
        <w:rPr>
          <w:rFonts w:ascii="Arial"/>
          <w:sz w:val="13"/>
        </w:rPr>
      </w:pPr>
      <w:r>
        <w:rPr>
          <w:rFonts w:ascii="Arial"/>
          <w:w w:val="99"/>
          <w:sz w:val="13"/>
        </w:rPr>
        <w:t>0</w:t>
      </w:r>
    </w:p>
    <w:p w:rsidR="00545136" w:rsidRDefault="00292391">
      <w:pPr>
        <w:spacing w:line="78" w:lineRule="exact"/>
        <w:ind w:right="187"/>
        <w:jc w:val="right"/>
        <w:rPr>
          <w:rFonts w:ascii="Arial"/>
          <w:sz w:val="9"/>
        </w:rPr>
      </w:pPr>
      <w:r>
        <w:rPr>
          <w:rFonts w:ascii="Arial"/>
          <w:w w:val="99"/>
          <w:sz w:val="9"/>
        </w:rPr>
        <w:t>0</w:t>
      </w:r>
    </w:p>
    <w:p w:rsidR="00545136" w:rsidRDefault="00292391">
      <w:pPr>
        <w:spacing w:line="223" w:lineRule="auto"/>
        <w:ind w:right="98"/>
        <w:jc w:val="right"/>
        <w:rPr>
          <w:rFonts w:ascii="Times New Roman"/>
          <w:i/>
          <w:sz w:val="10"/>
        </w:rPr>
      </w:pPr>
      <w:r>
        <w:rPr>
          <w:rFonts w:ascii="Arial"/>
          <w:spacing w:val="-57"/>
          <w:w w:val="55"/>
          <w:sz w:val="16"/>
        </w:rPr>
        <w:t>C</w:t>
      </w:r>
      <w:r>
        <w:rPr>
          <w:rFonts w:ascii="Times New Roman"/>
          <w:i/>
          <w:spacing w:val="-1"/>
          <w:w w:val="107"/>
          <w:position w:val="-5"/>
          <w:sz w:val="10"/>
        </w:rPr>
        <w:t>c</w:t>
      </w:r>
      <w:r>
        <w:rPr>
          <w:rFonts w:ascii="Times New Roman"/>
          <w:i/>
          <w:spacing w:val="-33"/>
          <w:w w:val="107"/>
          <w:position w:val="-5"/>
          <w:sz w:val="10"/>
        </w:rPr>
        <w:t>c</w:t>
      </w:r>
      <w:r>
        <w:rPr>
          <w:rFonts w:ascii="Arial"/>
          <w:spacing w:val="-1"/>
          <w:w w:val="55"/>
          <w:sz w:val="16"/>
        </w:rPr>
        <w:t>\</w:t>
      </w:r>
      <w:r>
        <w:rPr>
          <w:rFonts w:ascii="Arial"/>
          <w:spacing w:val="-9"/>
          <w:w w:val="55"/>
          <w:sz w:val="16"/>
        </w:rPr>
        <w:t>I</w:t>
      </w:r>
      <w:r>
        <w:rPr>
          <w:rFonts w:ascii="Times New Roman"/>
          <w:i/>
          <w:spacing w:val="-1"/>
          <w:w w:val="107"/>
          <w:position w:val="-5"/>
          <w:sz w:val="10"/>
        </w:rPr>
        <w:t>,</w:t>
      </w:r>
    </w:p>
    <w:p w:rsidR="00545136" w:rsidRDefault="00545136">
      <w:pPr>
        <w:spacing w:line="223" w:lineRule="auto"/>
        <w:jc w:val="right"/>
        <w:rPr>
          <w:rFonts w:ascii="Times New Roman"/>
          <w:sz w:val="10"/>
        </w:rPr>
        <w:sectPr w:rsidR="00545136">
          <w:type w:val="continuous"/>
          <w:pgSz w:w="16850" w:h="11910" w:orient="landscape"/>
          <w:pgMar w:top="20" w:right="920" w:bottom="0" w:left="500" w:header="720" w:footer="720" w:gutter="0"/>
          <w:cols w:num="2" w:space="720" w:equalWidth="0">
            <w:col w:w="7718" w:space="514"/>
            <w:col w:w="7198"/>
          </w:cols>
        </w:sectPr>
      </w:pPr>
    </w:p>
    <w:p w:rsidR="00545136" w:rsidRDefault="00545136">
      <w:pPr>
        <w:pStyle w:val="BodyText"/>
        <w:spacing w:before="11"/>
        <w:rPr>
          <w:rFonts w:ascii="Times New Roman"/>
          <w:i/>
          <w:sz w:val="18"/>
        </w:rPr>
      </w:pPr>
    </w:p>
    <w:p w:rsidR="00545136" w:rsidRDefault="00545136">
      <w:pPr>
        <w:rPr>
          <w:rFonts w:ascii="Times New Roman"/>
          <w:sz w:val="18"/>
        </w:rPr>
        <w:sectPr w:rsidR="00545136">
          <w:type w:val="continuous"/>
          <w:pgSz w:w="16850" w:h="11910" w:orient="landscape"/>
          <w:pgMar w:top="20" w:right="920" w:bottom="0" w:left="500" w:header="720" w:footer="720" w:gutter="0"/>
          <w:cols w:space="720"/>
        </w:sectPr>
      </w:pPr>
    </w:p>
    <w:p w:rsidR="00545136" w:rsidRDefault="005D24B8">
      <w:pPr>
        <w:spacing w:before="98" w:line="152" w:lineRule="exact"/>
        <w:ind w:right="375"/>
        <w:jc w:val="right"/>
        <w:rPr>
          <w:rFonts w:ascii="Times New Roman"/>
          <w:sz w:val="14"/>
        </w:rPr>
      </w:pPr>
      <w:r>
        <w:rPr>
          <w:noProof/>
          <w:lang w:bidi="ar-SA"/>
        </w:rPr>
        <mc:AlternateContent>
          <mc:Choice Requires="wpg">
            <w:drawing>
              <wp:anchor distT="0" distB="0" distL="114300" distR="114300" simplePos="0" relativeHeight="251670528" behindDoc="1" locked="0" layoutInCell="1" allowOverlap="1">
                <wp:simplePos x="0" y="0"/>
                <wp:positionH relativeFrom="page">
                  <wp:posOffset>387985</wp:posOffset>
                </wp:positionH>
                <wp:positionV relativeFrom="page">
                  <wp:posOffset>863600</wp:posOffset>
                </wp:positionV>
                <wp:extent cx="9620250" cy="6623050"/>
                <wp:effectExtent l="0" t="0" r="2540" b="0"/>
                <wp:wrapNone/>
                <wp:docPr id="51"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620250" cy="6623050"/>
                          <a:chOff x="611" y="1360"/>
                          <a:chExt cx="15150" cy="10430"/>
                        </a:xfrm>
                      </wpg:grpSpPr>
                      <pic:pic xmlns:pic="http://schemas.openxmlformats.org/drawingml/2006/picture">
                        <pic:nvPicPr>
                          <pic:cNvPr id="52"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10" y="1360"/>
                            <a:ext cx="15150" cy="10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3"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5370" y="11482"/>
                            <a:ext cx="1105"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5DCFADD" id="Group 45" o:spid="_x0000_s1026" style="position:absolute;margin-left:30.55pt;margin-top:68pt;width:757.5pt;height:521.5pt;z-index:-251645952;mso-position-horizontal-relative:page;mso-position-vertical-relative:page" coordorigin="611,1360" coordsize="15150,10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">
                <v:shape id="Picture 47" o:spid="_x0000_s1027" type="#_x0000_t75" style="position:absolute;left:610;top:1360;width:15150;height:10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">
                  <v:imagedata r:id="rId16" o:title=""/>
                </v:shape>
                <v:shape id="Picture 46" o:spid="_x0000_s1028" type="#_x0000_t75" style="position:absolute;left:5370;top:11482;width:1105;height: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">
                  <v:imagedata r:id="rId17" o:title=""/>
                </v:shape>
                <w10:wrap anchorx="page" anchory="page"/>
              </v:group>
            </w:pict>
          </mc:Fallback>
        </mc:AlternateContent>
      </w:r>
      <w:r>
        <w:rPr>
          <w:noProof/>
          <w:lang w:bidi="ar-SA"/>
        </w:rPr>
        <mc:AlternateContent>
          <mc:Choice Requires="wps">
            <w:drawing>
              <wp:anchor distT="0" distB="0" distL="114300" distR="114300" simplePos="0" relativeHeight="251650048" behindDoc="0" locked="0" layoutInCell="1" allowOverlap="1">
                <wp:simplePos x="0" y="0"/>
                <wp:positionH relativeFrom="page">
                  <wp:posOffset>330200</wp:posOffset>
                </wp:positionH>
                <wp:positionV relativeFrom="page">
                  <wp:posOffset>485140</wp:posOffset>
                </wp:positionV>
                <wp:extent cx="10079990" cy="0"/>
                <wp:effectExtent l="6350" t="8890" r="10160" b="10160"/>
                <wp:wrapNone/>
                <wp:docPr id="50"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9990" cy="0"/>
                        </a:xfrm>
                        <a:prstGeom prst="line">
                          <a:avLst/>
                        </a:prstGeom>
                        <a:noFill/>
                        <a:ln w="1146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D7926" id="Line 44"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6pt,38.2pt" to="819.7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" strokeweight=".31853mm">
                <w10:wrap anchorx="page" anchory="page"/>
              </v:line>
            </w:pict>
          </mc:Fallback>
        </mc:AlternateContent>
      </w:r>
      <w:r w:rsidR="00292391">
        <w:rPr>
          <w:rFonts w:ascii="Times New Roman"/>
          <w:w w:val="94"/>
          <w:sz w:val="14"/>
        </w:rPr>
        <w:t>2</w:t>
      </w:r>
    </w:p>
    <w:p w:rsidR="00545136" w:rsidRDefault="00292391">
      <w:pPr>
        <w:tabs>
          <w:tab w:val="left" w:pos="436"/>
          <w:tab w:val="left" w:pos="851"/>
        </w:tabs>
        <w:spacing w:line="198" w:lineRule="exact"/>
        <w:jc w:val="right"/>
        <w:rPr>
          <w:rFonts w:ascii="Arial"/>
          <w:sz w:val="13"/>
        </w:rPr>
      </w:pPr>
      <w:r>
        <w:rPr>
          <w:rFonts w:ascii="Arial"/>
          <w:sz w:val="13"/>
          <w:u w:val="thick"/>
        </w:rPr>
        <w:t>F3</w:t>
      </w:r>
      <w:r>
        <w:rPr>
          <w:rFonts w:ascii="Arial"/>
          <w:sz w:val="13"/>
        </w:rPr>
        <w:tab/>
      </w:r>
      <w:r>
        <w:rPr>
          <w:rFonts w:ascii="Times New Roman"/>
          <w:sz w:val="18"/>
          <w:u w:val="thick"/>
        </w:rPr>
        <w:t>Ed</w:t>
      </w:r>
      <w:r>
        <w:rPr>
          <w:rFonts w:ascii="Times New Roman"/>
          <w:sz w:val="18"/>
        </w:rPr>
        <w:tab/>
      </w:r>
      <w:r>
        <w:rPr>
          <w:rFonts w:ascii="Arial"/>
          <w:spacing w:val="-1"/>
          <w:w w:val="90"/>
          <w:sz w:val="13"/>
          <w:u w:val="thick"/>
        </w:rPr>
        <w:t>E-3</w:t>
      </w:r>
      <w:r>
        <w:rPr>
          <w:rFonts w:ascii="Arial"/>
          <w:spacing w:val="-3"/>
          <w:sz w:val="13"/>
          <w:u w:val="thick"/>
        </w:rPr>
        <w:t xml:space="preserve"> </w:t>
      </w:r>
    </w:p>
    <w:p w:rsidR="00545136" w:rsidRDefault="00292391">
      <w:pPr>
        <w:spacing w:before="103" w:line="163" w:lineRule="exact"/>
        <w:ind w:right="399"/>
        <w:jc w:val="right"/>
        <w:rPr>
          <w:rFonts w:ascii="Times New Roman"/>
          <w:sz w:val="15"/>
        </w:rPr>
      </w:pPr>
      <w:r>
        <w:br w:type="column"/>
      </w:r>
      <w:r>
        <w:rPr>
          <w:rFonts w:ascii="Times New Roman"/>
          <w:w w:val="95"/>
          <w:sz w:val="15"/>
        </w:rPr>
        <w:t>4</w:t>
      </w:r>
    </w:p>
    <w:p w:rsidR="00545136" w:rsidRDefault="00292391">
      <w:pPr>
        <w:tabs>
          <w:tab w:val="left" w:pos="426"/>
        </w:tabs>
        <w:spacing w:line="197" w:lineRule="exact"/>
        <w:jc w:val="right"/>
        <w:rPr>
          <w:rFonts w:ascii="Times New Roman"/>
          <w:sz w:val="13"/>
        </w:rPr>
      </w:pPr>
      <w:r>
        <w:rPr>
          <w:rFonts w:ascii="Times New Roman"/>
          <w:w w:val="105"/>
          <w:sz w:val="18"/>
          <w:u w:val="thick"/>
        </w:rPr>
        <w:t>Ed</w:t>
      </w:r>
      <w:r>
        <w:rPr>
          <w:rFonts w:ascii="Times New Roman"/>
          <w:w w:val="105"/>
          <w:sz w:val="18"/>
        </w:rPr>
        <w:tab/>
      </w:r>
      <w:r>
        <w:rPr>
          <w:rFonts w:ascii="Times New Roman"/>
          <w:spacing w:val="-2"/>
          <w:w w:val="105"/>
          <w:sz w:val="13"/>
          <w:u w:val="thick"/>
        </w:rPr>
        <w:t>E--1</w:t>
      </w:r>
    </w:p>
    <w:p w:rsidR="00545136" w:rsidRDefault="00292391">
      <w:pPr>
        <w:spacing w:before="107" w:line="169" w:lineRule="exact"/>
        <w:ind w:left="531" w:right="600"/>
        <w:jc w:val="center"/>
        <w:rPr>
          <w:rFonts w:ascii="Times New Roman"/>
          <w:sz w:val="15"/>
        </w:rPr>
      </w:pPr>
      <w:r>
        <w:br w:type="column"/>
      </w:r>
      <w:r>
        <w:rPr>
          <w:rFonts w:ascii="Times New Roman"/>
          <w:sz w:val="15"/>
        </w:rPr>
        <w:t>5</w:t>
      </w:r>
    </w:p>
    <w:p w:rsidR="00545136" w:rsidRDefault="00292391">
      <w:pPr>
        <w:spacing w:line="181" w:lineRule="exact"/>
        <w:ind w:left="137"/>
        <w:rPr>
          <w:rFonts w:ascii="Times New Roman"/>
          <w:sz w:val="13"/>
        </w:rPr>
      </w:pPr>
      <w:r>
        <w:rPr>
          <w:rFonts w:ascii="Arial"/>
          <w:w w:val="75"/>
          <w:sz w:val="13"/>
          <w:u w:val="thick"/>
        </w:rPr>
        <w:t>E-----3</w:t>
      </w:r>
      <w:r>
        <w:rPr>
          <w:rFonts w:ascii="Arial"/>
          <w:w w:val="75"/>
          <w:sz w:val="13"/>
        </w:rPr>
        <w:t xml:space="preserve"> </w:t>
      </w:r>
      <w:r>
        <w:rPr>
          <w:rFonts w:ascii="Arial"/>
          <w:w w:val="75"/>
          <w:sz w:val="16"/>
          <w:u w:val="thick"/>
        </w:rPr>
        <w:t>b-----3</w:t>
      </w:r>
      <w:r>
        <w:rPr>
          <w:rFonts w:ascii="Arial"/>
          <w:w w:val="75"/>
          <w:sz w:val="16"/>
        </w:rPr>
        <w:t xml:space="preserve"> </w:t>
      </w:r>
      <w:r>
        <w:rPr>
          <w:rFonts w:ascii="Times New Roman"/>
          <w:w w:val="95"/>
          <w:sz w:val="13"/>
          <w:u w:val="thick"/>
        </w:rPr>
        <w:t>E--1</w:t>
      </w:r>
    </w:p>
    <w:p w:rsidR="00545136" w:rsidRDefault="00292391">
      <w:pPr>
        <w:spacing w:before="107" w:line="160" w:lineRule="exact"/>
        <w:ind w:left="314" w:right="386"/>
        <w:jc w:val="center"/>
        <w:rPr>
          <w:rFonts w:ascii="Times New Roman"/>
          <w:sz w:val="15"/>
        </w:rPr>
      </w:pPr>
      <w:r>
        <w:br w:type="column"/>
      </w:r>
      <w:r>
        <w:rPr>
          <w:rFonts w:ascii="Times New Roman"/>
          <w:sz w:val="15"/>
        </w:rPr>
        <w:t>6</w:t>
      </w:r>
    </w:p>
    <w:p w:rsidR="00545136" w:rsidRDefault="00292391">
      <w:pPr>
        <w:tabs>
          <w:tab w:val="left" w:pos="574"/>
        </w:tabs>
        <w:spacing w:line="195" w:lineRule="exact"/>
        <w:ind w:left="143"/>
        <w:rPr>
          <w:rFonts w:ascii="Times New Roman"/>
          <w:sz w:val="13"/>
        </w:rPr>
      </w:pPr>
      <w:r>
        <w:rPr>
          <w:rFonts w:ascii="Times New Roman"/>
          <w:sz w:val="18"/>
          <w:u w:val="thick"/>
        </w:rPr>
        <w:t>Ed</w:t>
      </w:r>
      <w:r>
        <w:rPr>
          <w:rFonts w:ascii="Times New Roman"/>
          <w:sz w:val="18"/>
        </w:rPr>
        <w:tab/>
      </w:r>
      <w:r>
        <w:rPr>
          <w:rFonts w:ascii="Times New Roman"/>
          <w:spacing w:val="-1"/>
          <w:sz w:val="13"/>
          <w:u w:val="thick"/>
        </w:rPr>
        <w:t>E--1</w:t>
      </w:r>
    </w:p>
    <w:p w:rsidR="00545136" w:rsidRDefault="00292391">
      <w:pPr>
        <w:spacing w:before="103" w:line="162" w:lineRule="exact"/>
        <w:ind w:left="533" w:right="598"/>
        <w:jc w:val="center"/>
        <w:rPr>
          <w:rFonts w:ascii="Times New Roman"/>
          <w:sz w:val="15"/>
        </w:rPr>
      </w:pPr>
      <w:r>
        <w:br w:type="column"/>
      </w:r>
      <w:r>
        <w:rPr>
          <w:rFonts w:ascii="Times New Roman"/>
          <w:sz w:val="15"/>
        </w:rPr>
        <w:t>7</w:t>
      </w:r>
    </w:p>
    <w:p w:rsidR="00545136" w:rsidRDefault="00292391">
      <w:pPr>
        <w:tabs>
          <w:tab w:val="left" w:pos="1004"/>
        </w:tabs>
        <w:spacing w:line="197" w:lineRule="exact"/>
        <w:ind w:left="144"/>
        <w:rPr>
          <w:rFonts w:ascii="Times New Roman"/>
          <w:sz w:val="13"/>
        </w:rPr>
      </w:pPr>
      <w:r>
        <w:rPr>
          <w:rFonts w:ascii="Times New Roman"/>
          <w:w w:val="105"/>
          <w:sz w:val="13"/>
          <w:u w:val="thick"/>
        </w:rPr>
        <w:t>E--1</w:t>
      </w:r>
      <w:r>
        <w:rPr>
          <w:rFonts w:ascii="Times New Roman"/>
          <w:w w:val="105"/>
          <w:sz w:val="13"/>
        </w:rPr>
        <w:t xml:space="preserve">  </w:t>
      </w:r>
      <w:r>
        <w:rPr>
          <w:rFonts w:ascii="Times New Roman"/>
          <w:spacing w:val="26"/>
          <w:w w:val="105"/>
          <w:sz w:val="13"/>
        </w:rPr>
        <w:t xml:space="preserve"> </w:t>
      </w:r>
      <w:r>
        <w:rPr>
          <w:rFonts w:ascii="Arial"/>
          <w:w w:val="105"/>
          <w:sz w:val="18"/>
          <w:u w:val="thick"/>
        </w:rPr>
        <w:t>6</w:t>
      </w:r>
      <w:r>
        <w:rPr>
          <w:rFonts w:ascii="Arial"/>
          <w:w w:val="105"/>
          <w:sz w:val="18"/>
        </w:rPr>
        <w:tab/>
      </w:r>
      <w:r>
        <w:rPr>
          <w:rFonts w:ascii="Times New Roman"/>
          <w:spacing w:val="-1"/>
          <w:w w:val="105"/>
          <w:sz w:val="13"/>
          <w:u w:val="thick"/>
        </w:rPr>
        <w:t>E--1</w:t>
      </w:r>
    </w:p>
    <w:p w:rsidR="00545136" w:rsidRDefault="00292391">
      <w:pPr>
        <w:spacing w:before="103" w:line="160" w:lineRule="exact"/>
        <w:ind w:left="337"/>
        <w:rPr>
          <w:rFonts w:ascii="Times New Roman"/>
          <w:sz w:val="15"/>
        </w:rPr>
      </w:pPr>
      <w:r>
        <w:br w:type="column"/>
      </w:r>
      <w:r>
        <w:rPr>
          <w:rFonts w:ascii="Times New Roman"/>
          <w:sz w:val="15"/>
        </w:rPr>
        <w:t>8</w:t>
      </w:r>
    </w:p>
    <w:p w:rsidR="00545136" w:rsidRDefault="00292391">
      <w:pPr>
        <w:tabs>
          <w:tab w:val="left" w:pos="579"/>
        </w:tabs>
        <w:spacing w:line="195" w:lineRule="exact"/>
        <w:ind w:left="143"/>
        <w:rPr>
          <w:rFonts w:ascii="Times New Roman"/>
          <w:sz w:val="13"/>
        </w:rPr>
      </w:pPr>
      <w:r>
        <w:rPr>
          <w:rFonts w:ascii="Times New Roman"/>
          <w:w w:val="95"/>
          <w:sz w:val="18"/>
          <w:u w:val="thick"/>
        </w:rPr>
        <w:t>Ed</w:t>
      </w:r>
      <w:r>
        <w:rPr>
          <w:rFonts w:ascii="Times New Roman"/>
          <w:w w:val="95"/>
          <w:sz w:val="18"/>
        </w:rPr>
        <w:tab/>
      </w:r>
      <w:r>
        <w:rPr>
          <w:rFonts w:ascii="Times New Roman"/>
          <w:w w:val="95"/>
          <w:sz w:val="13"/>
          <w:u w:val="thick"/>
        </w:rPr>
        <w:t>E--1</w:t>
      </w:r>
      <w:r>
        <w:rPr>
          <w:rFonts w:ascii="Times New Roman"/>
          <w:w w:val="95"/>
          <w:sz w:val="13"/>
        </w:rPr>
        <w:t xml:space="preserve"> </w:t>
      </w:r>
      <w:r>
        <w:rPr>
          <w:rFonts w:ascii="Arial"/>
          <w:w w:val="80"/>
          <w:sz w:val="12"/>
          <w:u w:val="thick"/>
        </w:rPr>
        <w:t>E-----3</w:t>
      </w:r>
      <w:r>
        <w:rPr>
          <w:rFonts w:ascii="Arial"/>
          <w:w w:val="80"/>
          <w:sz w:val="12"/>
        </w:rPr>
        <w:t xml:space="preserve"> </w:t>
      </w:r>
      <w:r>
        <w:rPr>
          <w:rFonts w:ascii="Arial"/>
          <w:w w:val="80"/>
          <w:sz w:val="13"/>
          <w:u w:val="thick"/>
        </w:rPr>
        <w:t>F-------</w:t>
      </w:r>
      <w:r>
        <w:rPr>
          <w:rFonts w:ascii="Arial"/>
          <w:w w:val="80"/>
          <w:sz w:val="13"/>
        </w:rPr>
        <w:t>3</w:t>
      </w:r>
      <w:r>
        <w:rPr>
          <w:rFonts w:ascii="Arial"/>
          <w:spacing w:val="7"/>
          <w:w w:val="80"/>
          <w:sz w:val="13"/>
        </w:rPr>
        <w:t xml:space="preserve"> </w:t>
      </w:r>
      <w:r>
        <w:rPr>
          <w:rFonts w:ascii="Times New Roman"/>
          <w:w w:val="95"/>
          <w:sz w:val="13"/>
          <w:u w:val="thick"/>
        </w:rPr>
        <w:t>E--1</w:t>
      </w:r>
    </w:p>
    <w:p w:rsidR="00545136" w:rsidRDefault="00292391">
      <w:pPr>
        <w:spacing w:before="94" w:line="163" w:lineRule="exact"/>
        <w:ind w:left="311"/>
        <w:rPr>
          <w:rFonts w:ascii="Times New Roman"/>
          <w:sz w:val="15"/>
        </w:rPr>
      </w:pPr>
      <w:r>
        <w:br w:type="column"/>
      </w:r>
      <w:r>
        <w:rPr>
          <w:rFonts w:ascii="Times New Roman"/>
          <w:sz w:val="15"/>
        </w:rPr>
        <w:t>10 kilometres</w:t>
      </w:r>
    </w:p>
    <w:p w:rsidR="00545136" w:rsidRDefault="00292391">
      <w:pPr>
        <w:spacing w:line="197" w:lineRule="exact"/>
        <w:ind w:left="143"/>
        <w:rPr>
          <w:rFonts w:ascii="Times New Roman"/>
          <w:sz w:val="18"/>
        </w:rPr>
      </w:pPr>
      <w:r>
        <w:rPr>
          <w:rFonts w:ascii="Times New Roman"/>
          <w:sz w:val="18"/>
          <w:u w:val="thick"/>
        </w:rPr>
        <w:t xml:space="preserve">Ed </w:t>
      </w:r>
    </w:p>
    <w:p w:rsidR="00545136" w:rsidRDefault="00545136">
      <w:pPr>
        <w:spacing w:line="197" w:lineRule="exact"/>
        <w:rPr>
          <w:rFonts w:ascii="Times New Roman"/>
          <w:sz w:val="18"/>
        </w:rPr>
        <w:sectPr w:rsidR="00545136">
          <w:type w:val="continuous"/>
          <w:pgSz w:w="16850" w:h="11910" w:orient="landscape"/>
          <w:pgMar w:top="20" w:right="920" w:bottom="0" w:left="500" w:header="720" w:footer="720" w:gutter="0"/>
          <w:cols w:num="7" w:space="720" w:equalWidth="0">
            <w:col w:w="4660" w:space="40"/>
            <w:col w:w="2134" w:space="39"/>
            <w:col w:w="1250" w:space="39"/>
            <w:col w:w="816" w:space="40"/>
            <w:col w:w="1250" w:space="39"/>
            <w:col w:w="2105" w:space="40"/>
            <w:col w:w="2978"/>
          </w:cols>
        </w:sectPr>
      </w:pPr>
    </w:p>
    <w:p w:rsidR="00545136" w:rsidRDefault="00292391">
      <w:pPr>
        <w:pStyle w:val="Heading1"/>
        <w:spacing w:line="392" w:lineRule="exact"/>
        <w:ind w:right="2066"/>
      </w:pPr>
      <w:r>
        <w:lastRenderedPageBreak/>
        <w:t>Field work</w:t>
      </w:r>
      <w:r w:rsidR="00236CAB">
        <w:t xml:space="preserve"> </w:t>
      </w:r>
    </w:p>
    <w:p w:rsidR="00545136" w:rsidRDefault="009D36CA">
      <w:pPr>
        <w:spacing w:line="269" w:lineRule="exact"/>
        <w:ind w:left="2028" w:right="2064"/>
        <w:jc w:val="center"/>
      </w:pPr>
      <w:r>
        <w:rPr>
          <w:b/>
        </w:rPr>
        <w:t>Site 1</w:t>
      </w:r>
      <w:r w:rsidR="00292391">
        <w:rPr>
          <w:b/>
        </w:rPr>
        <w:t xml:space="preserve">: </w:t>
      </w:r>
      <w:r w:rsidR="00292391">
        <w:t>Type of fire = Long Unburnt</w:t>
      </w:r>
    </w:p>
    <w:p w:rsidR="00545136" w:rsidRDefault="00292391">
      <w:pPr>
        <w:tabs>
          <w:tab w:val="left" w:pos="6655"/>
        </w:tabs>
        <w:spacing w:before="198"/>
        <w:ind w:left="100"/>
      </w:pPr>
      <w:r>
        <w:rPr>
          <w:b/>
          <w:u w:val="single"/>
        </w:rPr>
        <w:t>Location</w:t>
      </w:r>
      <w:r>
        <w:rPr>
          <w:b/>
        </w:rPr>
        <w:t xml:space="preserve">: </w:t>
      </w:r>
      <w:r>
        <w:t>Perth Hills</w:t>
      </w:r>
      <w:r>
        <w:rPr>
          <w:spacing w:val="-8"/>
        </w:rPr>
        <w:t xml:space="preserve"> </w:t>
      </w:r>
      <w:r>
        <w:t>Discovery</w:t>
      </w:r>
      <w:r>
        <w:rPr>
          <w:spacing w:val="-4"/>
        </w:rPr>
        <w:t xml:space="preserve"> </w:t>
      </w:r>
      <w:r>
        <w:t>Centre</w:t>
      </w:r>
      <w:r>
        <w:tab/>
      </w:r>
      <w:r w:rsidR="009D36CA">
        <w:rPr>
          <w:b/>
        </w:rPr>
        <w:t>Date of fire</w:t>
      </w:r>
      <w:r>
        <w:rPr>
          <w:b/>
        </w:rPr>
        <w:t>:</w:t>
      </w:r>
      <w:r>
        <w:rPr>
          <w:b/>
          <w:spacing w:val="-2"/>
        </w:rPr>
        <w:t xml:space="preserve"> </w:t>
      </w:r>
      <w:r>
        <w:t>N/A</w:t>
      </w:r>
    </w:p>
    <w:p w:rsidR="00545136" w:rsidRDefault="00545136">
      <w:pPr>
        <w:pStyle w:val="BodyText"/>
        <w:spacing w:before="10"/>
        <w:rPr>
          <w:sz w:val="21"/>
        </w:rPr>
      </w:pPr>
    </w:p>
    <w:p w:rsidR="00545136" w:rsidRDefault="009D36CA">
      <w:pPr>
        <w:pStyle w:val="BodyText"/>
        <w:spacing w:before="1"/>
        <w:ind w:left="100"/>
      </w:pPr>
      <w:r>
        <w:rPr>
          <w:b/>
        </w:rPr>
        <w:t>Activity 1</w:t>
      </w:r>
      <w:r w:rsidR="00292391">
        <w:t>: Carry out fuel load and canopy measurements :</w:t>
      </w:r>
    </w:p>
    <w:p w:rsidR="00545136" w:rsidRDefault="00545136">
      <w:pPr>
        <w:pStyle w:val="BodyText"/>
        <w:spacing w:after="1"/>
      </w:pPr>
    </w:p>
    <w:tbl>
      <w:tblPr>
        <w:tblW w:w="0" w:type="auto"/>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1280"/>
        <w:gridCol w:w="1281"/>
        <w:gridCol w:w="1278"/>
        <w:gridCol w:w="1281"/>
        <w:gridCol w:w="1281"/>
        <w:gridCol w:w="2681"/>
      </w:tblGrid>
      <w:tr w:rsidR="00545136">
        <w:trPr>
          <w:trHeight w:val="270"/>
        </w:trPr>
        <w:tc>
          <w:tcPr>
            <w:tcW w:w="1136" w:type="dxa"/>
          </w:tcPr>
          <w:p w:rsidR="00545136" w:rsidRDefault="00545136">
            <w:pPr>
              <w:pStyle w:val="TableParagraph"/>
              <w:rPr>
                <w:rFonts w:ascii="Times New Roman"/>
                <w:sz w:val="20"/>
              </w:rPr>
            </w:pPr>
          </w:p>
        </w:tc>
        <w:tc>
          <w:tcPr>
            <w:tcW w:w="6401" w:type="dxa"/>
            <w:gridSpan w:val="5"/>
          </w:tcPr>
          <w:p w:rsidR="00545136" w:rsidRDefault="00292391">
            <w:pPr>
              <w:pStyle w:val="TableParagraph"/>
              <w:spacing w:line="251" w:lineRule="exact"/>
              <w:ind w:left="2579" w:right="2579"/>
              <w:jc w:val="center"/>
              <w:rPr>
                <w:b/>
              </w:rPr>
            </w:pPr>
            <w:r>
              <w:rPr>
                <w:b/>
              </w:rPr>
              <w:t>Recordings</w:t>
            </w:r>
          </w:p>
        </w:tc>
        <w:tc>
          <w:tcPr>
            <w:tcW w:w="2681" w:type="dxa"/>
          </w:tcPr>
          <w:p w:rsidR="00545136" w:rsidRDefault="00292391">
            <w:pPr>
              <w:pStyle w:val="TableParagraph"/>
              <w:spacing w:line="251" w:lineRule="exact"/>
              <w:ind w:left="869"/>
              <w:rPr>
                <w:b/>
              </w:rPr>
            </w:pPr>
            <w:r>
              <w:rPr>
                <w:b/>
              </w:rPr>
              <w:t>Average</w:t>
            </w:r>
          </w:p>
        </w:tc>
      </w:tr>
      <w:tr w:rsidR="00545136">
        <w:trPr>
          <w:trHeight w:val="1077"/>
        </w:trPr>
        <w:tc>
          <w:tcPr>
            <w:tcW w:w="1136" w:type="dxa"/>
          </w:tcPr>
          <w:p w:rsidR="00545136" w:rsidRDefault="00545136">
            <w:pPr>
              <w:pStyle w:val="TableParagraph"/>
              <w:spacing w:before="10"/>
              <w:rPr>
                <w:sz w:val="21"/>
              </w:rPr>
            </w:pPr>
          </w:p>
          <w:p w:rsidR="00545136" w:rsidRDefault="00292391" w:rsidP="00236CAB">
            <w:pPr>
              <w:pStyle w:val="TableParagraph"/>
              <w:ind w:left="292" w:right="267" w:firstLine="60"/>
              <w:jc w:val="center"/>
            </w:pPr>
            <w:r>
              <w:t>Fuel Load</w:t>
            </w:r>
            <w:r w:rsidR="00236CAB">
              <w:t xml:space="preserve"> </w:t>
            </w:r>
            <w:r w:rsidR="00236CAB" w:rsidRPr="00236CAB">
              <w:rPr>
                <w:b/>
              </w:rPr>
              <w:t>(6)</w:t>
            </w:r>
          </w:p>
        </w:tc>
        <w:tc>
          <w:tcPr>
            <w:tcW w:w="6401" w:type="dxa"/>
            <w:gridSpan w:val="5"/>
          </w:tcPr>
          <w:p w:rsidR="00545136" w:rsidRDefault="00545136">
            <w:pPr>
              <w:pStyle w:val="TableParagraph"/>
              <w:spacing w:before="10"/>
              <w:rPr>
                <w:sz w:val="21"/>
              </w:rPr>
            </w:pPr>
          </w:p>
          <w:p w:rsidR="00545136" w:rsidRDefault="00292391">
            <w:pPr>
              <w:pStyle w:val="TableParagraph"/>
              <w:tabs>
                <w:tab w:val="left" w:pos="1070"/>
                <w:tab w:val="left" w:pos="1911"/>
                <w:tab w:val="left" w:pos="2627"/>
                <w:tab w:val="left" w:pos="3473"/>
                <w:tab w:val="left" w:pos="4189"/>
                <w:tab w:val="left" w:pos="5033"/>
                <w:tab w:val="left" w:pos="5749"/>
              </w:tabs>
              <w:ind w:left="352"/>
            </w:pPr>
            <w:r>
              <w:rPr>
                <w:u w:val="single"/>
              </w:rPr>
              <w:t xml:space="preserve"> </w:t>
            </w:r>
            <w:r>
              <w:rPr>
                <w:u w:val="single"/>
              </w:rPr>
              <w:tab/>
            </w:r>
            <w:r>
              <w:t>mm</w:t>
            </w:r>
            <w:r>
              <w:tab/>
            </w:r>
            <w:r>
              <w:rPr>
                <w:u w:val="single"/>
              </w:rPr>
              <w:t xml:space="preserve"> </w:t>
            </w:r>
            <w:r>
              <w:rPr>
                <w:u w:val="single"/>
              </w:rPr>
              <w:tab/>
            </w:r>
            <w:r>
              <w:t>mm</w:t>
            </w:r>
            <w:r>
              <w:tab/>
            </w:r>
            <w:r>
              <w:rPr>
                <w:u w:val="single"/>
              </w:rPr>
              <w:t xml:space="preserve"> </w:t>
            </w:r>
            <w:r>
              <w:rPr>
                <w:u w:val="single"/>
              </w:rPr>
              <w:tab/>
            </w:r>
            <w:r>
              <w:t>mm</w:t>
            </w:r>
            <w:r>
              <w:tab/>
            </w:r>
            <w:r>
              <w:rPr>
                <w:u w:val="single"/>
              </w:rPr>
              <w:t xml:space="preserve"> </w:t>
            </w:r>
            <w:r>
              <w:rPr>
                <w:u w:val="single"/>
              </w:rPr>
              <w:tab/>
            </w:r>
            <w:r>
              <w:t>mm</w:t>
            </w:r>
          </w:p>
          <w:p w:rsidR="00545136" w:rsidRDefault="00545136">
            <w:pPr>
              <w:pStyle w:val="TableParagraph"/>
              <w:spacing w:before="1"/>
            </w:pPr>
          </w:p>
          <w:p w:rsidR="00545136" w:rsidRDefault="00292391">
            <w:pPr>
              <w:pStyle w:val="TableParagraph"/>
              <w:tabs>
                <w:tab w:val="left" w:pos="1070"/>
                <w:tab w:val="left" w:pos="1791"/>
                <w:tab w:val="left" w:pos="3970"/>
              </w:tabs>
              <w:spacing w:line="249" w:lineRule="exact"/>
              <w:ind w:left="352"/>
            </w:pPr>
            <w:r>
              <w:rPr>
                <w:u w:val="single"/>
              </w:rPr>
              <w:t xml:space="preserve"> </w:t>
            </w:r>
            <w:r>
              <w:rPr>
                <w:u w:val="single"/>
              </w:rPr>
              <w:tab/>
            </w:r>
            <w:r>
              <w:t>mm</w:t>
            </w:r>
            <w:r>
              <w:tab/>
              <w:t>Average</w:t>
            </w:r>
            <w:r>
              <w:rPr>
                <w:spacing w:val="-3"/>
              </w:rPr>
              <w:t xml:space="preserve"> </w:t>
            </w:r>
            <w:r>
              <w:t>=</w:t>
            </w:r>
            <w:r>
              <w:rPr>
                <w:u w:val="single"/>
              </w:rPr>
              <w:t xml:space="preserve"> </w:t>
            </w:r>
            <w:r>
              <w:rPr>
                <w:u w:val="single"/>
              </w:rPr>
              <w:tab/>
            </w:r>
            <w:r>
              <w:t>mm</w:t>
            </w:r>
          </w:p>
        </w:tc>
        <w:tc>
          <w:tcPr>
            <w:tcW w:w="2681" w:type="dxa"/>
          </w:tcPr>
          <w:p w:rsidR="00545136" w:rsidRDefault="00545136">
            <w:pPr>
              <w:pStyle w:val="TableParagraph"/>
              <w:spacing w:before="10"/>
              <w:rPr>
                <w:sz w:val="21"/>
              </w:rPr>
            </w:pPr>
          </w:p>
          <w:p w:rsidR="00545136" w:rsidRDefault="00292391">
            <w:pPr>
              <w:pStyle w:val="TableParagraph"/>
              <w:tabs>
                <w:tab w:val="left" w:pos="984"/>
              </w:tabs>
              <w:ind w:left="101"/>
            </w:pPr>
            <w:r>
              <w:rPr>
                <w:u w:val="single"/>
              </w:rPr>
              <w:t xml:space="preserve"> </w:t>
            </w:r>
            <w:r>
              <w:rPr>
                <w:u w:val="single"/>
              </w:rPr>
              <w:tab/>
            </w:r>
            <w:r>
              <w:t>tonnes/Ha</w:t>
            </w:r>
          </w:p>
          <w:p w:rsidR="00236CAB" w:rsidRDefault="00236CAB">
            <w:pPr>
              <w:pStyle w:val="TableParagraph"/>
              <w:tabs>
                <w:tab w:val="left" w:pos="984"/>
              </w:tabs>
              <w:ind w:left="101"/>
            </w:pPr>
          </w:p>
          <w:p w:rsidR="00236CAB" w:rsidRPr="00236CAB" w:rsidRDefault="00316C82" w:rsidP="00236CAB">
            <w:pPr>
              <w:pStyle w:val="TableParagraph"/>
              <w:tabs>
                <w:tab w:val="left" w:pos="984"/>
              </w:tabs>
              <w:ind w:left="101"/>
              <w:jc w:val="center"/>
              <w:rPr>
                <w:b/>
              </w:rPr>
            </w:pPr>
            <w:r>
              <w:rPr>
                <w:b/>
              </w:rPr>
              <w:t>(1</w:t>
            </w:r>
            <w:r w:rsidR="00236CAB" w:rsidRPr="00236CAB">
              <w:rPr>
                <w:b/>
              </w:rPr>
              <w:t>)</w:t>
            </w:r>
          </w:p>
        </w:tc>
      </w:tr>
      <w:tr w:rsidR="00545136">
        <w:trPr>
          <w:trHeight w:val="489"/>
        </w:trPr>
        <w:tc>
          <w:tcPr>
            <w:tcW w:w="1136" w:type="dxa"/>
            <w:vMerge w:val="restart"/>
          </w:tcPr>
          <w:p w:rsidR="00545136" w:rsidRDefault="00545136">
            <w:pPr>
              <w:pStyle w:val="TableParagraph"/>
            </w:pPr>
          </w:p>
          <w:p w:rsidR="00545136" w:rsidRDefault="00292391">
            <w:pPr>
              <w:pStyle w:val="TableParagraph"/>
              <w:ind w:left="237" w:right="104" w:hanging="111"/>
            </w:pPr>
            <w:r>
              <w:t>Canopy Cover</w:t>
            </w:r>
          </w:p>
          <w:p w:rsidR="00236CAB" w:rsidRPr="00236CAB" w:rsidRDefault="00236CAB" w:rsidP="00236CAB">
            <w:pPr>
              <w:pStyle w:val="TableParagraph"/>
              <w:ind w:left="237" w:right="104" w:hanging="111"/>
              <w:jc w:val="center"/>
              <w:rPr>
                <w:b/>
              </w:rPr>
            </w:pPr>
            <w:r w:rsidRPr="00236CAB">
              <w:rPr>
                <w:b/>
              </w:rPr>
              <w:t>(5)</w:t>
            </w:r>
          </w:p>
        </w:tc>
        <w:tc>
          <w:tcPr>
            <w:tcW w:w="1280" w:type="dxa"/>
          </w:tcPr>
          <w:p w:rsidR="00545136" w:rsidRDefault="00545136">
            <w:pPr>
              <w:pStyle w:val="TableParagraph"/>
              <w:rPr>
                <w:rFonts w:ascii="Times New Roman"/>
              </w:rPr>
            </w:pPr>
          </w:p>
        </w:tc>
        <w:tc>
          <w:tcPr>
            <w:tcW w:w="1281" w:type="dxa"/>
          </w:tcPr>
          <w:p w:rsidR="00545136" w:rsidRDefault="00545136">
            <w:pPr>
              <w:pStyle w:val="TableParagraph"/>
              <w:rPr>
                <w:rFonts w:ascii="Times New Roman"/>
              </w:rPr>
            </w:pPr>
          </w:p>
        </w:tc>
        <w:tc>
          <w:tcPr>
            <w:tcW w:w="1278" w:type="dxa"/>
          </w:tcPr>
          <w:p w:rsidR="00545136" w:rsidRDefault="00545136">
            <w:pPr>
              <w:pStyle w:val="TableParagraph"/>
              <w:rPr>
                <w:rFonts w:ascii="Times New Roman"/>
              </w:rPr>
            </w:pPr>
          </w:p>
        </w:tc>
        <w:tc>
          <w:tcPr>
            <w:tcW w:w="1281" w:type="dxa"/>
          </w:tcPr>
          <w:p w:rsidR="00545136" w:rsidRDefault="00545136">
            <w:pPr>
              <w:pStyle w:val="TableParagraph"/>
              <w:rPr>
                <w:rFonts w:ascii="Times New Roman"/>
              </w:rPr>
            </w:pPr>
          </w:p>
        </w:tc>
        <w:tc>
          <w:tcPr>
            <w:tcW w:w="1281" w:type="dxa"/>
          </w:tcPr>
          <w:p w:rsidR="00545136" w:rsidRDefault="00545136">
            <w:pPr>
              <w:pStyle w:val="TableParagraph"/>
              <w:rPr>
                <w:rFonts w:ascii="Times New Roman"/>
              </w:rPr>
            </w:pPr>
          </w:p>
        </w:tc>
        <w:tc>
          <w:tcPr>
            <w:tcW w:w="2681" w:type="dxa"/>
            <w:vMerge w:val="restart"/>
          </w:tcPr>
          <w:p w:rsidR="00545136" w:rsidRDefault="00545136">
            <w:pPr>
              <w:pStyle w:val="TableParagraph"/>
            </w:pPr>
          </w:p>
          <w:p w:rsidR="00545136" w:rsidRDefault="00292391">
            <w:pPr>
              <w:pStyle w:val="TableParagraph"/>
              <w:ind w:left="163"/>
            </w:pPr>
            <w:r>
              <w:t>Canopy cover =</w:t>
            </w:r>
          </w:p>
          <w:p w:rsidR="00545136" w:rsidRDefault="00545136">
            <w:pPr>
              <w:pStyle w:val="TableParagraph"/>
              <w:spacing w:before="1"/>
            </w:pPr>
          </w:p>
          <w:p w:rsidR="00545136" w:rsidRDefault="00292391">
            <w:pPr>
              <w:pStyle w:val="TableParagraph"/>
              <w:tabs>
                <w:tab w:val="left" w:pos="1274"/>
              </w:tabs>
              <w:spacing w:before="1" w:line="249" w:lineRule="exact"/>
              <w:ind w:left="833"/>
            </w:pPr>
            <w:r>
              <w:rPr>
                <w:u w:val="single"/>
              </w:rPr>
              <w:t xml:space="preserve"> </w:t>
            </w:r>
            <w:r>
              <w:rPr>
                <w:u w:val="single"/>
              </w:rPr>
              <w:tab/>
            </w:r>
            <w:r>
              <w:t>%</w:t>
            </w:r>
          </w:p>
          <w:p w:rsidR="0088021C" w:rsidRPr="0088021C" w:rsidRDefault="0088021C" w:rsidP="0088021C">
            <w:pPr>
              <w:pStyle w:val="TableParagraph"/>
              <w:tabs>
                <w:tab w:val="left" w:pos="1274"/>
              </w:tabs>
              <w:spacing w:before="1" w:line="249" w:lineRule="exact"/>
              <w:ind w:left="833"/>
              <w:jc w:val="center"/>
              <w:rPr>
                <w:b/>
              </w:rPr>
            </w:pPr>
            <w:r w:rsidRPr="0088021C">
              <w:rPr>
                <w:b/>
              </w:rPr>
              <w:t>(1)</w:t>
            </w:r>
          </w:p>
        </w:tc>
      </w:tr>
      <w:tr w:rsidR="00545136">
        <w:trPr>
          <w:trHeight w:val="580"/>
        </w:trPr>
        <w:tc>
          <w:tcPr>
            <w:tcW w:w="1136" w:type="dxa"/>
            <w:vMerge/>
            <w:tcBorders>
              <w:top w:val="nil"/>
            </w:tcBorders>
          </w:tcPr>
          <w:p w:rsidR="00545136" w:rsidRDefault="00545136">
            <w:pPr>
              <w:rPr>
                <w:sz w:val="2"/>
                <w:szCs w:val="2"/>
              </w:rPr>
            </w:pPr>
          </w:p>
        </w:tc>
        <w:tc>
          <w:tcPr>
            <w:tcW w:w="1280" w:type="dxa"/>
          </w:tcPr>
          <w:p w:rsidR="00545136" w:rsidRDefault="00545136">
            <w:pPr>
              <w:pStyle w:val="TableParagraph"/>
              <w:rPr>
                <w:rFonts w:ascii="Times New Roman"/>
              </w:rPr>
            </w:pPr>
          </w:p>
        </w:tc>
        <w:tc>
          <w:tcPr>
            <w:tcW w:w="1281" w:type="dxa"/>
          </w:tcPr>
          <w:p w:rsidR="00545136" w:rsidRDefault="00545136">
            <w:pPr>
              <w:pStyle w:val="TableParagraph"/>
              <w:rPr>
                <w:rFonts w:ascii="Times New Roman"/>
              </w:rPr>
            </w:pPr>
          </w:p>
        </w:tc>
        <w:tc>
          <w:tcPr>
            <w:tcW w:w="1278" w:type="dxa"/>
          </w:tcPr>
          <w:p w:rsidR="00545136" w:rsidRDefault="00545136">
            <w:pPr>
              <w:pStyle w:val="TableParagraph"/>
              <w:rPr>
                <w:rFonts w:ascii="Times New Roman"/>
              </w:rPr>
            </w:pPr>
          </w:p>
        </w:tc>
        <w:tc>
          <w:tcPr>
            <w:tcW w:w="1281" w:type="dxa"/>
          </w:tcPr>
          <w:p w:rsidR="00545136" w:rsidRDefault="00545136">
            <w:pPr>
              <w:pStyle w:val="TableParagraph"/>
              <w:rPr>
                <w:rFonts w:ascii="Times New Roman"/>
              </w:rPr>
            </w:pPr>
          </w:p>
        </w:tc>
        <w:tc>
          <w:tcPr>
            <w:tcW w:w="1281" w:type="dxa"/>
          </w:tcPr>
          <w:p w:rsidR="00545136" w:rsidRDefault="00545136">
            <w:pPr>
              <w:pStyle w:val="TableParagraph"/>
              <w:rPr>
                <w:rFonts w:ascii="Times New Roman"/>
              </w:rPr>
            </w:pPr>
          </w:p>
        </w:tc>
        <w:tc>
          <w:tcPr>
            <w:tcW w:w="2681" w:type="dxa"/>
            <w:vMerge/>
            <w:tcBorders>
              <w:top w:val="nil"/>
            </w:tcBorders>
          </w:tcPr>
          <w:p w:rsidR="00545136" w:rsidRDefault="00545136">
            <w:pPr>
              <w:rPr>
                <w:sz w:val="2"/>
                <w:szCs w:val="2"/>
              </w:rPr>
            </w:pPr>
          </w:p>
        </w:tc>
      </w:tr>
    </w:tbl>
    <w:p w:rsidR="00545136" w:rsidRDefault="00545136">
      <w:pPr>
        <w:pStyle w:val="BodyText"/>
      </w:pPr>
    </w:p>
    <w:p w:rsidR="00545136" w:rsidRDefault="005D24B8">
      <w:pPr>
        <w:pStyle w:val="BodyText"/>
        <w:spacing w:before="1"/>
        <w:ind w:left="100"/>
      </w:pPr>
      <w:r>
        <w:rPr>
          <w:noProof/>
          <w:lang w:bidi="ar-SA"/>
        </w:rPr>
        <mc:AlternateContent>
          <mc:Choice Requires="wpg">
            <w:drawing>
              <wp:anchor distT="0" distB="0" distL="114300" distR="114300" simplePos="0" relativeHeight="251673600" behindDoc="1" locked="0" layoutInCell="1" allowOverlap="1">
                <wp:simplePos x="0" y="0"/>
                <wp:positionH relativeFrom="page">
                  <wp:posOffset>5149850</wp:posOffset>
                </wp:positionH>
                <wp:positionV relativeFrom="paragraph">
                  <wp:posOffset>501650</wp:posOffset>
                </wp:positionV>
                <wp:extent cx="949960" cy="1001395"/>
                <wp:effectExtent l="6350" t="9525" r="5715" b="8255"/>
                <wp:wrapNone/>
                <wp:docPr id="40"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9960" cy="1001395"/>
                          <a:chOff x="8110" y="790"/>
                          <a:chExt cx="1496" cy="1577"/>
                        </a:xfrm>
                      </wpg:grpSpPr>
                      <wps:wsp>
                        <wps:cNvPr id="41" name="Rectangle 43"/>
                        <wps:cNvSpPr>
                          <a:spLocks noChangeArrowheads="1"/>
                        </wps:cNvSpPr>
                        <wps:spPr bwMode="auto">
                          <a:xfrm>
                            <a:off x="8117" y="797"/>
                            <a:ext cx="1481" cy="15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42"/>
                        <wps:cNvSpPr>
                          <a:spLocks noChangeArrowheads="1"/>
                        </wps:cNvSpPr>
                        <wps:spPr bwMode="auto">
                          <a:xfrm>
                            <a:off x="8117" y="797"/>
                            <a:ext cx="1481" cy="156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Freeform 41"/>
                        <wps:cNvSpPr>
                          <a:spLocks/>
                        </wps:cNvSpPr>
                        <wps:spPr bwMode="auto">
                          <a:xfrm>
                            <a:off x="8270" y="1052"/>
                            <a:ext cx="1168" cy="1229"/>
                          </a:xfrm>
                          <a:custGeom>
                            <a:avLst/>
                            <a:gdLst>
                              <a:gd name="T0" fmla="+- 0 8843 8271"/>
                              <a:gd name="T1" fmla="*/ T0 w 1168"/>
                              <a:gd name="T2" fmla="+- 0 1052 1052"/>
                              <a:gd name="T3" fmla="*/ 1052 h 1229"/>
                              <a:gd name="T4" fmla="+- 0 8828 8271"/>
                              <a:gd name="T5" fmla="*/ T4 w 1168"/>
                              <a:gd name="T6" fmla="+- 0 1157 1052"/>
                              <a:gd name="T7" fmla="*/ 1157 h 1229"/>
                              <a:gd name="T8" fmla="+- 0 8804 8271"/>
                              <a:gd name="T9" fmla="*/ T8 w 1168"/>
                              <a:gd name="T10" fmla="+- 0 1159 1052"/>
                              <a:gd name="T11" fmla="*/ 1159 h 1229"/>
                              <a:gd name="T12" fmla="+- 0 8780 8271"/>
                              <a:gd name="T13" fmla="*/ T12 w 1168"/>
                              <a:gd name="T14" fmla="+- 0 1162 1052"/>
                              <a:gd name="T15" fmla="*/ 1162 h 1229"/>
                              <a:gd name="T16" fmla="+- 0 8708 8271"/>
                              <a:gd name="T17" fmla="*/ T16 w 1168"/>
                              <a:gd name="T18" fmla="+- 0 1177 1052"/>
                              <a:gd name="T19" fmla="*/ 1177 h 1229"/>
                              <a:gd name="T20" fmla="+- 0 8642 8271"/>
                              <a:gd name="T21" fmla="*/ T20 w 1168"/>
                              <a:gd name="T22" fmla="+- 0 1203 1052"/>
                              <a:gd name="T23" fmla="*/ 1203 h 1229"/>
                              <a:gd name="T24" fmla="+- 0 8580 8271"/>
                              <a:gd name="T25" fmla="*/ T24 w 1168"/>
                              <a:gd name="T26" fmla="+- 0 1238 1052"/>
                              <a:gd name="T27" fmla="*/ 1238 h 1229"/>
                              <a:gd name="T28" fmla="+- 0 8524 8271"/>
                              <a:gd name="T29" fmla="*/ T28 w 1168"/>
                              <a:gd name="T30" fmla="+- 0 1280 1052"/>
                              <a:gd name="T31" fmla="*/ 1280 h 1229"/>
                              <a:gd name="T32" fmla="+- 0 8474 8271"/>
                              <a:gd name="T33" fmla="*/ T32 w 1168"/>
                              <a:gd name="T34" fmla="+- 0 1329 1052"/>
                              <a:gd name="T35" fmla="*/ 1329 h 1229"/>
                              <a:gd name="T36" fmla="+- 0 8432 8271"/>
                              <a:gd name="T37" fmla="*/ T36 w 1168"/>
                              <a:gd name="T38" fmla="+- 0 1385 1052"/>
                              <a:gd name="T39" fmla="*/ 1385 h 1229"/>
                              <a:gd name="T40" fmla="+- 0 8398 8271"/>
                              <a:gd name="T41" fmla="*/ T40 w 1168"/>
                              <a:gd name="T42" fmla="+- 0 1447 1052"/>
                              <a:gd name="T43" fmla="*/ 1447 h 1229"/>
                              <a:gd name="T44" fmla="+- 0 8372 8271"/>
                              <a:gd name="T45" fmla="*/ T44 w 1168"/>
                              <a:gd name="T46" fmla="+- 0 1513 1052"/>
                              <a:gd name="T47" fmla="*/ 1513 h 1229"/>
                              <a:gd name="T48" fmla="+- 0 8355 8271"/>
                              <a:gd name="T49" fmla="*/ T48 w 1168"/>
                              <a:gd name="T50" fmla="+- 0 1584 1052"/>
                              <a:gd name="T51" fmla="*/ 1584 h 1229"/>
                              <a:gd name="T52" fmla="+- 0 8350 8271"/>
                              <a:gd name="T53" fmla="*/ T52 w 1168"/>
                              <a:gd name="T54" fmla="+- 0 1657 1052"/>
                              <a:gd name="T55" fmla="*/ 1657 h 1229"/>
                              <a:gd name="T56" fmla="+- 0 8271 8271"/>
                              <a:gd name="T57" fmla="*/ T56 w 1168"/>
                              <a:gd name="T58" fmla="+- 0 1667 1052"/>
                              <a:gd name="T59" fmla="*/ 1667 h 1229"/>
                              <a:gd name="T60" fmla="+- 0 8350 8271"/>
                              <a:gd name="T61" fmla="*/ T60 w 1168"/>
                              <a:gd name="T62" fmla="+- 0 1679 1052"/>
                              <a:gd name="T63" fmla="*/ 1679 h 1229"/>
                              <a:gd name="T64" fmla="+- 0 8351 8271"/>
                              <a:gd name="T65" fmla="*/ T64 w 1168"/>
                              <a:gd name="T66" fmla="+- 0 1703 1052"/>
                              <a:gd name="T67" fmla="*/ 1703 h 1229"/>
                              <a:gd name="T68" fmla="+- 0 8353 8271"/>
                              <a:gd name="T69" fmla="*/ T68 w 1168"/>
                              <a:gd name="T70" fmla="+- 0 1727 1052"/>
                              <a:gd name="T71" fmla="*/ 1727 h 1229"/>
                              <a:gd name="T72" fmla="+- 0 8368 8271"/>
                              <a:gd name="T73" fmla="*/ T72 w 1168"/>
                              <a:gd name="T74" fmla="+- 0 1796 1052"/>
                              <a:gd name="T75" fmla="*/ 1796 h 1229"/>
                              <a:gd name="T76" fmla="+- 0 8391 8271"/>
                              <a:gd name="T77" fmla="*/ T76 w 1168"/>
                              <a:gd name="T78" fmla="+- 0 1863 1052"/>
                              <a:gd name="T79" fmla="*/ 1863 h 1229"/>
                              <a:gd name="T80" fmla="+- 0 8424 8271"/>
                              <a:gd name="T81" fmla="*/ T80 w 1168"/>
                              <a:gd name="T82" fmla="+- 0 1925 1052"/>
                              <a:gd name="T83" fmla="*/ 1925 h 1229"/>
                              <a:gd name="T84" fmla="+- 0 8465 8271"/>
                              <a:gd name="T85" fmla="*/ T84 w 1168"/>
                              <a:gd name="T86" fmla="+- 0 1983 1052"/>
                              <a:gd name="T87" fmla="*/ 1983 h 1229"/>
                              <a:gd name="T88" fmla="+- 0 8515 8271"/>
                              <a:gd name="T89" fmla="*/ T88 w 1168"/>
                              <a:gd name="T90" fmla="+- 0 2035 1052"/>
                              <a:gd name="T91" fmla="*/ 2035 h 1229"/>
                              <a:gd name="T92" fmla="+- 0 8569 8271"/>
                              <a:gd name="T93" fmla="*/ T92 w 1168"/>
                              <a:gd name="T94" fmla="+- 0 2078 1052"/>
                              <a:gd name="T95" fmla="*/ 2078 h 1229"/>
                              <a:gd name="T96" fmla="+- 0 8628 8271"/>
                              <a:gd name="T97" fmla="*/ T96 w 1168"/>
                              <a:gd name="T98" fmla="+- 0 2113 1052"/>
                              <a:gd name="T99" fmla="*/ 2113 h 1229"/>
                              <a:gd name="T100" fmla="+- 0 8691 8271"/>
                              <a:gd name="T101" fmla="*/ T100 w 1168"/>
                              <a:gd name="T102" fmla="+- 0 2140 1052"/>
                              <a:gd name="T103" fmla="*/ 2140 h 1229"/>
                              <a:gd name="T104" fmla="+- 0 8757 8271"/>
                              <a:gd name="T105" fmla="*/ T104 w 1168"/>
                              <a:gd name="T106" fmla="+- 0 2158 1052"/>
                              <a:gd name="T107" fmla="*/ 2158 h 1229"/>
                              <a:gd name="T108" fmla="+- 0 8826 8271"/>
                              <a:gd name="T109" fmla="*/ T108 w 1168"/>
                              <a:gd name="T110" fmla="+- 0 2166 1052"/>
                              <a:gd name="T111" fmla="*/ 2166 h 1229"/>
                              <a:gd name="T112" fmla="+- 0 8840 8271"/>
                              <a:gd name="T113" fmla="*/ T112 w 1168"/>
                              <a:gd name="T114" fmla="+- 0 2280 1052"/>
                              <a:gd name="T115" fmla="*/ 2280 h 1229"/>
                              <a:gd name="T116" fmla="+- 0 8845 8271"/>
                              <a:gd name="T117" fmla="*/ T116 w 1168"/>
                              <a:gd name="T118" fmla="+- 0 2280 1052"/>
                              <a:gd name="T119" fmla="*/ 2280 h 1229"/>
                              <a:gd name="T120" fmla="+- 0 8857 8271"/>
                              <a:gd name="T121" fmla="*/ T120 w 1168"/>
                              <a:gd name="T122" fmla="+- 0 2167 1052"/>
                              <a:gd name="T123" fmla="*/ 2167 h 1229"/>
                              <a:gd name="T124" fmla="+- 0 8882 8271"/>
                              <a:gd name="T125" fmla="*/ T124 w 1168"/>
                              <a:gd name="T126" fmla="+- 0 2166 1052"/>
                              <a:gd name="T127" fmla="*/ 2166 h 1229"/>
                              <a:gd name="T128" fmla="+- 0 8956 8271"/>
                              <a:gd name="T129" fmla="*/ T128 w 1168"/>
                              <a:gd name="T130" fmla="+- 0 2157 1052"/>
                              <a:gd name="T131" fmla="*/ 2157 h 1229"/>
                              <a:gd name="T132" fmla="+- 0 9027 8271"/>
                              <a:gd name="T133" fmla="*/ T132 w 1168"/>
                              <a:gd name="T134" fmla="+- 0 2137 1052"/>
                              <a:gd name="T135" fmla="*/ 2137 h 1229"/>
                              <a:gd name="T136" fmla="+- 0 9095 8271"/>
                              <a:gd name="T137" fmla="*/ T136 w 1168"/>
                              <a:gd name="T138" fmla="+- 0 2107 1052"/>
                              <a:gd name="T139" fmla="*/ 2107 h 1229"/>
                              <a:gd name="T140" fmla="+- 0 9157 8271"/>
                              <a:gd name="T141" fmla="*/ T140 w 1168"/>
                              <a:gd name="T142" fmla="+- 0 2067 1052"/>
                              <a:gd name="T143" fmla="*/ 2067 h 1229"/>
                              <a:gd name="T144" fmla="+- 0 9214 8271"/>
                              <a:gd name="T145" fmla="*/ T144 w 1168"/>
                              <a:gd name="T146" fmla="+- 0 2019 1052"/>
                              <a:gd name="T147" fmla="*/ 2019 h 1229"/>
                              <a:gd name="T148" fmla="+- 0 9261 8271"/>
                              <a:gd name="T149" fmla="*/ T148 w 1168"/>
                              <a:gd name="T150" fmla="+- 0 1965 1052"/>
                              <a:gd name="T151" fmla="*/ 1965 h 1229"/>
                              <a:gd name="T152" fmla="+- 0 9299 8271"/>
                              <a:gd name="T153" fmla="*/ T152 w 1168"/>
                              <a:gd name="T154" fmla="+- 0 1905 1052"/>
                              <a:gd name="T155" fmla="*/ 1905 h 1229"/>
                              <a:gd name="T156" fmla="+- 0 9329 8271"/>
                              <a:gd name="T157" fmla="*/ T156 w 1168"/>
                              <a:gd name="T158" fmla="+- 0 1842 1052"/>
                              <a:gd name="T159" fmla="*/ 1842 h 1229"/>
                              <a:gd name="T160" fmla="+- 0 9350 8271"/>
                              <a:gd name="T161" fmla="*/ T160 w 1168"/>
                              <a:gd name="T162" fmla="+- 0 1774 1052"/>
                              <a:gd name="T163" fmla="*/ 1774 h 1229"/>
                              <a:gd name="T164" fmla="+- 0 9360 8271"/>
                              <a:gd name="T165" fmla="*/ T164 w 1168"/>
                              <a:gd name="T166" fmla="+- 0 1703 1052"/>
                              <a:gd name="T167" fmla="*/ 1703 h 1229"/>
                              <a:gd name="T168" fmla="+- 0 9362 8271"/>
                              <a:gd name="T169" fmla="*/ T168 w 1168"/>
                              <a:gd name="T170" fmla="+- 0 1679 1052"/>
                              <a:gd name="T171" fmla="*/ 1679 h 1229"/>
                              <a:gd name="T172" fmla="+- 0 9438 8271"/>
                              <a:gd name="T173" fmla="*/ T172 w 1168"/>
                              <a:gd name="T174" fmla="+- 0 1668 1052"/>
                              <a:gd name="T175" fmla="*/ 1668 h 1229"/>
                              <a:gd name="T176" fmla="+- 0 9438 8271"/>
                              <a:gd name="T177" fmla="*/ T176 w 1168"/>
                              <a:gd name="T178" fmla="+- 0 1667 1052"/>
                              <a:gd name="T179" fmla="*/ 1667 h 1229"/>
                              <a:gd name="T180" fmla="+- 0 9362 8271"/>
                              <a:gd name="T181" fmla="*/ T180 w 1168"/>
                              <a:gd name="T182" fmla="+- 0 1657 1052"/>
                              <a:gd name="T183" fmla="*/ 1657 h 1229"/>
                              <a:gd name="T184" fmla="+- 0 9361 8271"/>
                              <a:gd name="T185" fmla="*/ T184 w 1168"/>
                              <a:gd name="T186" fmla="+- 0 1632 1052"/>
                              <a:gd name="T187" fmla="*/ 1632 h 1229"/>
                              <a:gd name="T188" fmla="+- 0 9352 8271"/>
                              <a:gd name="T189" fmla="*/ T188 w 1168"/>
                              <a:gd name="T190" fmla="+- 0 1559 1052"/>
                              <a:gd name="T191" fmla="*/ 1559 h 1229"/>
                              <a:gd name="T192" fmla="+- 0 9332 8271"/>
                              <a:gd name="T193" fmla="*/ T192 w 1168"/>
                              <a:gd name="T194" fmla="+- 0 1489 1052"/>
                              <a:gd name="T195" fmla="*/ 1489 h 1229"/>
                              <a:gd name="T196" fmla="+- 0 9301 8271"/>
                              <a:gd name="T197" fmla="*/ T196 w 1168"/>
                              <a:gd name="T198" fmla="+- 0 1422 1052"/>
                              <a:gd name="T199" fmla="*/ 1422 h 1229"/>
                              <a:gd name="T200" fmla="+- 0 9290 8271"/>
                              <a:gd name="T201" fmla="*/ T200 w 1168"/>
                              <a:gd name="T202" fmla="+- 0 1401 1052"/>
                              <a:gd name="T203" fmla="*/ 1401 h 1229"/>
                              <a:gd name="T204" fmla="+- 0 9247 8271"/>
                              <a:gd name="T205" fmla="*/ T204 w 1168"/>
                              <a:gd name="T206" fmla="+- 0 1341 1052"/>
                              <a:gd name="T207" fmla="*/ 1341 h 1229"/>
                              <a:gd name="T208" fmla="+- 0 9195 8271"/>
                              <a:gd name="T209" fmla="*/ T208 w 1168"/>
                              <a:gd name="T210" fmla="+- 0 1287 1052"/>
                              <a:gd name="T211" fmla="*/ 1287 h 1229"/>
                              <a:gd name="T212" fmla="+- 0 9136 8271"/>
                              <a:gd name="T213" fmla="*/ T212 w 1168"/>
                              <a:gd name="T214" fmla="+- 0 1241 1052"/>
                              <a:gd name="T215" fmla="*/ 1241 h 1229"/>
                              <a:gd name="T216" fmla="+- 0 9072 8271"/>
                              <a:gd name="T217" fmla="*/ T216 w 1168"/>
                              <a:gd name="T218" fmla="+- 0 1205 1052"/>
                              <a:gd name="T219" fmla="*/ 1205 h 1229"/>
                              <a:gd name="T220" fmla="+- 0 9003 8271"/>
                              <a:gd name="T221" fmla="*/ T220 w 1168"/>
                              <a:gd name="T222" fmla="+- 0 1177 1052"/>
                              <a:gd name="T223" fmla="*/ 1177 h 1229"/>
                              <a:gd name="T224" fmla="+- 0 8930 8271"/>
                              <a:gd name="T225" fmla="*/ T224 w 1168"/>
                              <a:gd name="T226" fmla="+- 0 1162 1052"/>
                              <a:gd name="T227" fmla="*/ 1162 h 1229"/>
                              <a:gd name="T228" fmla="+- 0 8856 8271"/>
                              <a:gd name="T229" fmla="*/ T228 w 1168"/>
                              <a:gd name="T230" fmla="+- 0 1156 1052"/>
                              <a:gd name="T231" fmla="*/ 1156 h 1229"/>
                              <a:gd name="T232" fmla="+- 0 8843 8271"/>
                              <a:gd name="T233" fmla="*/ T232 w 1168"/>
                              <a:gd name="T234" fmla="+- 0 1052 1052"/>
                              <a:gd name="T235" fmla="*/ 1052 h 12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168" h="1229">
                                <a:moveTo>
                                  <a:pt x="572" y="0"/>
                                </a:moveTo>
                                <a:lnTo>
                                  <a:pt x="557" y="105"/>
                                </a:lnTo>
                                <a:lnTo>
                                  <a:pt x="533" y="107"/>
                                </a:lnTo>
                                <a:lnTo>
                                  <a:pt x="509" y="110"/>
                                </a:lnTo>
                                <a:lnTo>
                                  <a:pt x="437" y="125"/>
                                </a:lnTo>
                                <a:lnTo>
                                  <a:pt x="371" y="151"/>
                                </a:lnTo>
                                <a:lnTo>
                                  <a:pt x="309" y="186"/>
                                </a:lnTo>
                                <a:lnTo>
                                  <a:pt x="253" y="228"/>
                                </a:lnTo>
                                <a:lnTo>
                                  <a:pt x="203" y="277"/>
                                </a:lnTo>
                                <a:lnTo>
                                  <a:pt x="161" y="333"/>
                                </a:lnTo>
                                <a:lnTo>
                                  <a:pt x="127" y="395"/>
                                </a:lnTo>
                                <a:lnTo>
                                  <a:pt x="101" y="461"/>
                                </a:lnTo>
                                <a:lnTo>
                                  <a:pt x="84" y="532"/>
                                </a:lnTo>
                                <a:lnTo>
                                  <a:pt x="79" y="605"/>
                                </a:lnTo>
                                <a:lnTo>
                                  <a:pt x="0" y="615"/>
                                </a:lnTo>
                                <a:lnTo>
                                  <a:pt x="79" y="627"/>
                                </a:lnTo>
                                <a:lnTo>
                                  <a:pt x="80" y="651"/>
                                </a:lnTo>
                                <a:lnTo>
                                  <a:pt x="82" y="675"/>
                                </a:lnTo>
                                <a:lnTo>
                                  <a:pt x="97" y="744"/>
                                </a:lnTo>
                                <a:lnTo>
                                  <a:pt x="120" y="811"/>
                                </a:lnTo>
                                <a:lnTo>
                                  <a:pt x="153" y="873"/>
                                </a:lnTo>
                                <a:lnTo>
                                  <a:pt x="194" y="931"/>
                                </a:lnTo>
                                <a:lnTo>
                                  <a:pt x="244" y="983"/>
                                </a:lnTo>
                                <a:lnTo>
                                  <a:pt x="298" y="1026"/>
                                </a:lnTo>
                                <a:lnTo>
                                  <a:pt x="357" y="1061"/>
                                </a:lnTo>
                                <a:lnTo>
                                  <a:pt x="420" y="1088"/>
                                </a:lnTo>
                                <a:lnTo>
                                  <a:pt x="486" y="1106"/>
                                </a:lnTo>
                                <a:lnTo>
                                  <a:pt x="555" y="1114"/>
                                </a:lnTo>
                                <a:lnTo>
                                  <a:pt x="569" y="1228"/>
                                </a:lnTo>
                                <a:lnTo>
                                  <a:pt x="574" y="1228"/>
                                </a:lnTo>
                                <a:lnTo>
                                  <a:pt x="586" y="1115"/>
                                </a:lnTo>
                                <a:lnTo>
                                  <a:pt x="611" y="1114"/>
                                </a:lnTo>
                                <a:lnTo>
                                  <a:pt x="685" y="1105"/>
                                </a:lnTo>
                                <a:lnTo>
                                  <a:pt x="756" y="1085"/>
                                </a:lnTo>
                                <a:lnTo>
                                  <a:pt x="824" y="1055"/>
                                </a:lnTo>
                                <a:lnTo>
                                  <a:pt x="886" y="1015"/>
                                </a:lnTo>
                                <a:lnTo>
                                  <a:pt x="943" y="967"/>
                                </a:lnTo>
                                <a:lnTo>
                                  <a:pt x="990" y="913"/>
                                </a:lnTo>
                                <a:lnTo>
                                  <a:pt x="1028" y="853"/>
                                </a:lnTo>
                                <a:lnTo>
                                  <a:pt x="1058" y="790"/>
                                </a:lnTo>
                                <a:lnTo>
                                  <a:pt x="1079" y="722"/>
                                </a:lnTo>
                                <a:lnTo>
                                  <a:pt x="1089" y="651"/>
                                </a:lnTo>
                                <a:lnTo>
                                  <a:pt x="1091" y="627"/>
                                </a:lnTo>
                                <a:lnTo>
                                  <a:pt x="1167" y="616"/>
                                </a:lnTo>
                                <a:lnTo>
                                  <a:pt x="1167" y="615"/>
                                </a:lnTo>
                                <a:lnTo>
                                  <a:pt x="1091" y="605"/>
                                </a:lnTo>
                                <a:lnTo>
                                  <a:pt x="1090" y="580"/>
                                </a:lnTo>
                                <a:lnTo>
                                  <a:pt x="1081" y="507"/>
                                </a:lnTo>
                                <a:lnTo>
                                  <a:pt x="1061" y="437"/>
                                </a:lnTo>
                                <a:lnTo>
                                  <a:pt x="1030" y="370"/>
                                </a:lnTo>
                                <a:lnTo>
                                  <a:pt x="1019" y="349"/>
                                </a:lnTo>
                                <a:lnTo>
                                  <a:pt x="976" y="289"/>
                                </a:lnTo>
                                <a:lnTo>
                                  <a:pt x="924" y="235"/>
                                </a:lnTo>
                                <a:lnTo>
                                  <a:pt x="865" y="189"/>
                                </a:lnTo>
                                <a:lnTo>
                                  <a:pt x="801" y="153"/>
                                </a:lnTo>
                                <a:lnTo>
                                  <a:pt x="732" y="125"/>
                                </a:lnTo>
                                <a:lnTo>
                                  <a:pt x="659" y="110"/>
                                </a:lnTo>
                                <a:lnTo>
                                  <a:pt x="585" y="104"/>
                                </a:lnTo>
                                <a:lnTo>
                                  <a:pt x="57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0"/>
                        <wps:cNvSpPr>
                          <a:spLocks/>
                        </wps:cNvSpPr>
                        <wps:spPr bwMode="auto">
                          <a:xfrm>
                            <a:off x="8859" y="1195"/>
                            <a:ext cx="464" cy="458"/>
                          </a:xfrm>
                          <a:custGeom>
                            <a:avLst/>
                            <a:gdLst>
                              <a:gd name="T0" fmla="+- 0 8860 8860"/>
                              <a:gd name="T1" fmla="*/ T0 w 464"/>
                              <a:gd name="T2" fmla="+- 0 1195 1195"/>
                              <a:gd name="T3" fmla="*/ 1195 h 458"/>
                              <a:gd name="T4" fmla="+- 0 8868 8860"/>
                              <a:gd name="T5" fmla="*/ T4 w 464"/>
                              <a:gd name="T6" fmla="+- 0 1255 1195"/>
                              <a:gd name="T7" fmla="*/ 1255 h 458"/>
                              <a:gd name="T8" fmla="+- 0 8887 8860"/>
                              <a:gd name="T9" fmla="*/ T8 w 464"/>
                              <a:gd name="T10" fmla="+- 0 1256 1195"/>
                              <a:gd name="T11" fmla="*/ 1256 h 458"/>
                              <a:gd name="T12" fmla="+- 0 8907 8860"/>
                              <a:gd name="T13" fmla="*/ T12 w 464"/>
                              <a:gd name="T14" fmla="+- 0 1258 1195"/>
                              <a:gd name="T15" fmla="*/ 1258 h 458"/>
                              <a:gd name="T16" fmla="+- 0 8981 8860"/>
                              <a:gd name="T17" fmla="*/ T16 w 464"/>
                              <a:gd name="T18" fmla="+- 0 1274 1195"/>
                              <a:gd name="T19" fmla="*/ 1274 h 458"/>
                              <a:gd name="T20" fmla="+- 0 9051 8860"/>
                              <a:gd name="T21" fmla="*/ T20 w 464"/>
                              <a:gd name="T22" fmla="+- 0 1304 1195"/>
                              <a:gd name="T23" fmla="*/ 1304 h 458"/>
                              <a:gd name="T24" fmla="+- 0 9115 8860"/>
                              <a:gd name="T25" fmla="*/ T24 w 464"/>
                              <a:gd name="T26" fmla="+- 0 1347 1195"/>
                              <a:gd name="T27" fmla="*/ 1347 h 458"/>
                              <a:gd name="T28" fmla="+- 0 9182 8860"/>
                              <a:gd name="T29" fmla="*/ T28 w 464"/>
                              <a:gd name="T30" fmla="+- 0 1417 1195"/>
                              <a:gd name="T31" fmla="*/ 1417 h 458"/>
                              <a:gd name="T32" fmla="+- 0 9221 8860"/>
                              <a:gd name="T33" fmla="*/ T32 w 464"/>
                              <a:gd name="T34" fmla="+- 0 1481 1195"/>
                              <a:gd name="T35" fmla="*/ 1481 h 458"/>
                              <a:gd name="T36" fmla="+- 0 9248 8860"/>
                              <a:gd name="T37" fmla="*/ T36 w 464"/>
                              <a:gd name="T38" fmla="+- 0 1551 1195"/>
                              <a:gd name="T39" fmla="*/ 1551 h 458"/>
                              <a:gd name="T40" fmla="+- 0 9261 8860"/>
                              <a:gd name="T41" fmla="*/ T40 w 464"/>
                              <a:gd name="T42" fmla="+- 0 1626 1195"/>
                              <a:gd name="T43" fmla="*/ 1626 h 458"/>
                              <a:gd name="T44" fmla="+- 0 9263 8860"/>
                              <a:gd name="T45" fmla="*/ T44 w 464"/>
                              <a:gd name="T46" fmla="+- 0 1645 1195"/>
                              <a:gd name="T47" fmla="*/ 1645 h 458"/>
                              <a:gd name="T48" fmla="+- 0 9323 8860"/>
                              <a:gd name="T49" fmla="*/ T48 w 464"/>
                              <a:gd name="T50" fmla="+- 0 1652 1195"/>
                              <a:gd name="T51" fmla="*/ 1652 h 458"/>
                              <a:gd name="T52" fmla="+- 0 9317 8860"/>
                              <a:gd name="T53" fmla="*/ T52 w 464"/>
                              <a:gd name="T54" fmla="+- 0 1585 1195"/>
                              <a:gd name="T55" fmla="*/ 1585 h 458"/>
                              <a:gd name="T56" fmla="+- 0 9301 8860"/>
                              <a:gd name="T57" fmla="*/ T56 w 464"/>
                              <a:gd name="T58" fmla="+- 0 1521 1195"/>
                              <a:gd name="T59" fmla="*/ 1521 h 458"/>
                              <a:gd name="T60" fmla="+- 0 9286 8860"/>
                              <a:gd name="T61" fmla="*/ T60 w 464"/>
                              <a:gd name="T62" fmla="+- 0 1479 1195"/>
                              <a:gd name="T63" fmla="*/ 1479 h 458"/>
                              <a:gd name="T64" fmla="+- 0 9277 8860"/>
                              <a:gd name="T65" fmla="*/ T64 w 464"/>
                              <a:gd name="T66" fmla="+- 0 1458 1195"/>
                              <a:gd name="T67" fmla="*/ 1458 h 458"/>
                              <a:gd name="T68" fmla="+- 0 9243 8860"/>
                              <a:gd name="T69" fmla="*/ T68 w 464"/>
                              <a:gd name="T70" fmla="+- 0 1401 1195"/>
                              <a:gd name="T71" fmla="*/ 1401 h 458"/>
                              <a:gd name="T72" fmla="+- 0 9202 8860"/>
                              <a:gd name="T73" fmla="*/ T72 w 464"/>
                              <a:gd name="T74" fmla="+- 0 1348 1195"/>
                              <a:gd name="T75" fmla="*/ 1348 h 458"/>
                              <a:gd name="T76" fmla="+- 0 9152 8860"/>
                              <a:gd name="T77" fmla="*/ T76 w 464"/>
                              <a:gd name="T78" fmla="+- 0 1301 1195"/>
                              <a:gd name="T79" fmla="*/ 1301 h 458"/>
                              <a:gd name="T80" fmla="+- 0 9097 8860"/>
                              <a:gd name="T81" fmla="*/ T80 w 464"/>
                              <a:gd name="T82" fmla="+- 0 1262 1195"/>
                              <a:gd name="T83" fmla="*/ 1262 h 458"/>
                              <a:gd name="T84" fmla="+- 0 9037 8860"/>
                              <a:gd name="T85" fmla="*/ T84 w 464"/>
                              <a:gd name="T86" fmla="+- 0 1231 1195"/>
                              <a:gd name="T87" fmla="*/ 1231 h 458"/>
                              <a:gd name="T88" fmla="+- 0 8973 8860"/>
                              <a:gd name="T89" fmla="*/ T88 w 464"/>
                              <a:gd name="T90" fmla="+- 0 1210 1195"/>
                              <a:gd name="T91" fmla="*/ 1210 h 458"/>
                              <a:gd name="T92" fmla="+- 0 8906 8860"/>
                              <a:gd name="T93" fmla="*/ T92 w 464"/>
                              <a:gd name="T94" fmla="+- 0 1197 1195"/>
                              <a:gd name="T95" fmla="*/ 1197 h 458"/>
                              <a:gd name="T96" fmla="+- 0 8883 8860"/>
                              <a:gd name="T97" fmla="*/ T96 w 464"/>
                              <a:gd name="T98" fmla="+- 0 1196 1195"/>
                              <a:gd name="T99" fmla="*/ 1196 h 458"/>
                              <a:gd name="T100" fmla="+- 0 8860 8860"/>
                              <a:gd name="T101" fmla="*/ T100 w 464"/>
                              <a:gd name="T102" fmla="+- 0 1195 1195"/>
                              <a:gd name="T103" fmla="*/ 1195 h 4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464" h="458">
                                <a:moveTo>
                                  <a:pt x="0" y="0"/>
                                </a:moveTo>
                                <a:lnTo>
                                  <a:pt x="8" y="60"/>
                                </a:lnTo>
                                <a:lnTo>
                                  <a:pt x="27" y="61"/>
                                </a:lnTo>
                                <a:lnTo>
                                  <a:pt x="47" y="63"/>
                                </a:lnTo>
                                <a:lnTo>
                                  <a:pt x="121" y="79"/>
                                </a:lnTo>
                                <a:lnTo>
                                  <a:pt x="191" y="109"/>
                                </a:lnTo>
                                <a:lnTo>
                                  <a:pt x="255" y="152"/>
                                </a:lnTo>
                                <a:lnTo>
                                  <a:pt x="322" y="222"/>
                                </a:lnTo>
                                <a:lnTo>
                                  <a:pt x="361" y="286"/>
                                </a:lnTo>
                                <a:lnTo>
                                  <a:pt x="388" y="356"/>
                                </a:lnTo>
                                <a:lnTo>
                                  <a:pt x="401" y="431"/>
                                </a:lnTo>
                                <a:lnTo>
                                  <a:pt x="403" y="450"/>
                                </a:lnTo>
                                <a:lnTo>
                                  <a:pt x="463" y="457"/>
                                </a:lnTo>
                                <a:lnTo>
                                  <a:pt x="457" y="390"/>
                                </a:lnTo>
                                <a:lnTo>
                                  <a:pt x="441" y="326"/>
                                </a:lnTo>
                                <a:lnTo>
                                  <a:pt x="426" y="284"/>
                                </a:lnTo>
                                <a:lnTo>
                                  <a:pt x="417" y="263"/>
                                </a:lnTo>
                                <a:lnTo>
                                  <a:pt x="383" y="206"/>
                                </a:lnTo>
                                <a:lnTo>
                                  <a:pt x="342" y="153"/>
                                </a:lnTo>
                                <a:lnTo>
                                  <a:pt x="292" y="106"/>
                                </a:lnTo>
                                <a:lnTo>
                                  <a:pt x="237" y="67"/>
                                </a:lnTo>
                                <a:lnTo>
                                  <a:pt x="177" y="36"/>
                                </a:lnTo>
                                <a:lnTo>
                                  <a:pt x="113" y="15"/>
                                </a:lnTo>
                                <a:lnTo>
                                  <a:pt x="46" y="2"/>
                                </a:lnTo>
                                <a:lnTo>
                                  <a:pt x="23" y="1"/>
                                </a:lnTo>
                                <a:lnTo>
                                  <a:pt x="0" y="0"/>
                                </a:lnTo>
                                <a:close/>
                              </a:path>
                            </a:pathLst>
                          </a:custGeom>
                          <a:solidFill>
                            <a:srgbClr val="0099D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5"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8487" y="1296"/>
                            <a:ext cx="323"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8488" y="1698"/>
                            <a:ext cx="322" cy="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8872" y="1698"/>
                            <a:ext cx="35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8872" y="1293"/>
                            <a:ext cx="352" cy="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 name="AutoShape 35"/>
                        <wps:cNvSpPr>
                          <a:spLocks/>
                        </wps:cNvSpPr>
                        <wps:spPr bwMode="auto">
                          <a:xfrm>
                            <a:off x="8388" y="1196"/>
                            <a:ext cx="934" cy="933"/>
                          </a:xfrm>
                          <a:custGeom>
                            <a:avLst/>
                            <a:gdLst>
                              <a:gd name="T0" fmla="+- 0 8797 8388"/>
                              <a:gd name="T1" fmla="*/ T0 w 934"/>
                              <a:gd name="T2" fmla="+- 0 2064 1196"/>
                              <a:gd name="T3" fmla="*/ 2064 h 933"/>
                              <a:gd name="T4" fmla="+- 0 8746 8388"/>
                              <a:gd name="T5" fmla="*/ T4 w 934"/>
                              <a:gd name="T6" fmla="+- 0 2054 1196"/>
                              <a:gd name="T7" fmla="*/ 2054 h 933"/>
                              <a:gd name="T8" fmla="+- 0 8696 8388"/>
                              <a:gd name="T9" fmla="*/ T8 w 934"/>
                              <a:gd name="T10" fmla="+- 0 2036 1196"/>
                              <a:gd name="T11" fmla="*/ 2036 h 933"/>
                              <a:gd name="T12" fmla="+- 0 8650 8388"/>
                              <a:gd name="T13" fmla="*/ T12 w 934"/>
                              <a:gd name="T14" fmla="+- 0 2014 1196"/>
                              <a:gd name="T15" fmla="*/ 2014 h 933"/>
                              <a:gd name="T16" fmla="+- 0 8607 8388"/>
                              <a:gd name="T17" fmla="*/ T16 w 934"/>
                              <a:gd name="T18" fmla="+- 0 1984 1196"/>
                              <a:gd name="T19" fmla="*/ 1984 h 933"/>
                              <a:gd name="T20" fmla="+- 0 8554 8388"/>
                              <a:gd name="T21" fmla="*/ T20 w 934"/>
                              <a:gd name="T22" fmla="+- 0 1936 1196"/>
                              <a:gd name="T23" fmla="*/ 1936 h 933"/>
                              <a:gd name="T24" fmla="+- 0 8520 8388"/>
                              <a:gd name="T25" fmla="*/ T24 w 934"/>
                              <a:gd name="T26" fmla="+- 0 1894 1196"/>
                              <a:gd name="T27" fmla="*/ 1894 h 933"/>
                              <a:gd name="T28" fmla="+- 0 8492 8388"/>
                              <a:gd name="T29" fmla="*/ T28 w 934"/>
                              <a:gd name="T30" fmla="+- 0 1847 1196"/>
                              <a:gd name="T31" fmla="*/ 1847 h 933"/>
                              <a:gd name="T32" fmla="+- 0 8466 8388"/>
                              <a:gd name="T33" fmla="*/ T32 w 934"/>
                              <a:gd name="T34" fmla="+- 0 1781 1196"/>
                              <a:gd name="T35" fmla="*/ 1781 h 933"/>
                              <a:gd name="T36" fmla="+- 0 8451 8388"/>
                              <a:gd name="T37" fmla="*/ T36 w 934"/>
                              <a:gd name="T38" fmla="+- 0 1710 1196"/>
                              <a:gd name="T39" fmla="*/ 1710 h 933"/>
                              <a:gd name="T40" fmla="+- 0 8390 8388"/>
                              <a:gd name="T41" fmla="*/ T40 w 934"/>
                              <a:gd name="T42" fmla="+- 0 1705 1196"/>
                              <a:gd name="T43" fmla="*/ 1705 h 933"/>
                              <a:gd name="T44" fmla="+- 0 8401 8388"/>
                              <a:gd name="T45" fmla="*/ T44 w 934"/>
                              <a:gd name="T46" fmla="+- 0 1770 1196"/>
                              <a:gd name="T47" fmla="*/ 1770 h 933"/>
                              <a:gd name="T48" fmla="+- 0 8420 8388"/>
                              <a:gd name="T49" fmla="*/ T48 w 934"/>
                              <a:gd name="T50" fmla="+- 0 1831 1196"/>
                              <a:gd name="T51" fmla="*/ 1831 h 933"/>
                              <a:gd name="T52" fmla="+- 0 8447 8388"/>
                              <a:gd name="T53" fmla="*/ T52 w 934"/>
                              <a:gd name="T54" fmla="+- 0 1889 1196"/>
                              <a:gd name="T55" fmla="*/ 1889 h 933"/>
                              <a:gd name="T56" fmla="+- 0 8482 8388"/>
                              <a:gd name="T57" fmla="*/ T56 w 934"/>
                              <a:gd name="T58" fmla="+- 0 1943 1196"/>
                              <a:gd name="T59" fmla="*/ 1943 h 933"/>
                              <a:gd name="T60" fmla="+- 0 8525 8388"/>
                              <a:gd name="T61" fmla="*/ T60 w 934"/>
                              <a:gd name="T62" fmla="+- 0 1991 1196"/>
                              <a:gd name="T63" fmla="*/ 1991 h 933"/>
                              <a:gd name="T64" fmla="+- 0 8573 8388"/>
                              <a:gd name="T65" fmla="*/ T64 w 934"/>
                              <a:gd name="T66" fmla="+- 0 2033 1196"/>
                              <a:gd name="T67" fmla="*/ 2033 h 933"/>
                              <a:gd name="T68" fmla="+- 0 8625 8388"/>
                              <a:gd name="T69" fmla="*/ T68 w 934"/>
                              <a:gd name="T70" fmla="+- 0 2067 1196"/>
                              <a:gd name="T71" fmla="*/ 2067 h 933"/>
                              <a:gd name="T72" fmla="+- 0 8699 8388"/>
                              <a:gd name="T73" fmla="*/ T72 w 934"/>
                              <a:gd name="T74" fmla="+- 0 2102 1196"/>
                              <a:gd name="T75" fmla="*/ 2102 h 933"/>
                              <a:gd name="T76" fmla="+- 0 8759 8388"/>
                              <a:gd name="T77" fmla="*/ T76 w 934"/>
                              <a:gd name="T78" fmla="+- 0 2118 1196"/>
                              <a:gd name="T79" fmla="*/ 2118 h 933"/>
                              <a:gd name="T80" fmla="+- 0 8821 8388"/>
                              <a:gd name="T81" fmla="*/ T80 w 934"/>
                              <a:gd name="T82" fmla="+- 0 2127 1196"/>
                              <a:gd name="T83" fmla="*/ 2127 h 933"/>
                              <a:gd name="T84" fmla="+- 0 8782 8388"/>
                              <a:gd name="T85" fmla="*/ T84 w 934"/>
                              <a:gd name="T86" fmla="+- 0 1201 1196"/>
                              <a:gd name="T87" fmla="*/ 1201 h 933"/>
                              <a:gd name="T88" fmla="+- 0 8721 8388"/>
                              <a:gd name="T89" fmla="*/ T88 w 934"/>
                              <a:gd name="T90" fmla="+- 0 1215 1196"/>
                              <a:gd name="T91" fmla="*/ 1215 h 933"/>
                              <a:gd name="T92" fmla="+- 0 8644 8388"/>
                              <a:gd name="T93" fmla="*/ T92 w 934"/>
                              <a:gd name="T94" fmla="+- 0 1246 1196"/>
                              <a:gd name="T95" fmla="*/ 1246 h 933"/>
                              <a:gd name="T96" fmla="+- 0 8590 8388"/>
                              <a:gd name="T97" fmla="*/ T96 w 934"/>
                              <a:gd name="T98" fmla="+- 0 1278 1196"/>
                              <a:gd name="T99" fmla="*/ 1278 h 933"/>
                              <a:gd name="T100" fmla="+- 0 8541 8388"/>
                              <a:gd name="T101" fmla="*/ T100 w 934"/>
                              <a:gd name="T102" fmla="+- 0 1317 1196"/>
                              <a:gd name="T103" fmla="*/ 1317 h 933"/>
                              <a:gd name="T104" fmla="+- 0 8495 8388"/>
                              <a:gd name="T105" fmla="*/ T104 w 934"/>
                              <a:gd name="T106" fmla="+- 0 1365 1196"/>
                              <a:gd name="T107" fmla="*/ 1365 h 933"/>
                              <a:gd name="T108" fmla="+- 0 8456 8388"/>
                              <a:gd name="T109" fmla="*/ T108 w 934"/>
                              <a:gd name="T110" fmla="+- 0 1420 1196"/>
                              <a:gd name="T111" fmla="*/ 1420 h 933"/>
                              <a:gd name="T112" fmla="+- 0 8425 8388"/>
                              <a:gd name="T113" fmla="*/ T112 w 934"/>
                              <a:gd name="T114" fmla="+- 0 1479 1196"/>
                              <a:gd name="T115" fmla="*/ 1479 h 933"/>
                              <a:gd name="T116" fmla="+- 0 8403 8388"/>
                              <a:gd name="T117" fmla="*/ T116 w 934"/>
                              <a:gd name="T118" fmla="+- 0 1541 1196"/>
                              <a:gd name="T119" fmla="*/ 1541 h 933"/>
                              <a:gd name="T120" fmla="+- 0 8391 8388"/>
                              <a:gd name="T121" fmla="*/ T120 w 934"/>
                              <a:gd name="T122" fmla="+- 0 1607 1196"/>
                              <a:gd name="T123" fmla="*/ 1607 h 933"/>
                              <a:gd name="T124" fmla="+- 0 8449 8388"/>
                              <a:gd name="T125" fmla="*/ T124 w 934"/>
                              <a:gd name="T126" fmla="+- 0 1645 1196"/>
                              <a:gd name="T127" fmla="*/ 1645 h 933"/>
                              <a:gd name="T128" fmla="+- 0 8468 8388"/>
                              <a:gd name="T129" fmla="*/ T128 w 934"/>
                              <a:gd name="T130" fmla="+- 0 1536 1196"/>
                              <a:gd name="T131" fmla="*/ 1536 h 933"/>
                              <a:gd name="T132" fmla="+- 0 8515 8388"/>
                              <a:gd name="T133" fmla="*/ T132 w 934"/>
                              <a:gd name="T134" fmla="+- 0 1438 1196"/>
                              <a:gd name="T135" fmla="*/ 1438 h 933"/>
                              <a:gd name="T136" fmla="+- 0 8585 8388"/>
                              <a:gd name="T137" fmla="*/ T136 w 934"/>
                              <a:gd name="T138" fmla="+- 0 1357 1196"/>
                              <a:gd name="T139" fmla="*/ 1357 h 933"/>
                              <a:gd name="T140" fmla="+- 0 8674 8388"/>
                              <a:gd name="T141" fmla="*/ T140 w 934"/>
                              <a:gd name="T142" fmla="+- 0 1298 1196"/>
                              <a:gd name="T143" fmla="*/ 1298 h 933"/>
                              <a:gd name="T144" fmla="+- 0 8777 8388"/>
                              <a:gd name="T145" fmla="*/ T144 w 934"/>
                              <a:gd name="T146" fmla="+- 0 1263 1196"/>
                              <a:gd name="T147" fmla="*/ 1263 h 933"/>
                              <a:gd name="T148" fmla="+- 0 9322 8388"/>
                              <a:gd name="T149" fmla="*/ T148 w 934"/>
                              <a:gd name="T150" fmla="+- 0 1684 1196"/>
                              <a:gd name="T151" fmla="*/ 1684 h 933"/>
                              <a:gd name="T152" fmla="+- 0 9258 8388"/>
                              <a:gd name="T153" fmla="*/ T152 w 934"/>
                              <a:gd name="T154" fmla="+- 0 1728 1196"/>
                              <a:gd name="T155" fmla="*/ 1728 h 933"/>
                              <a:gd name="T156" fmla="+- 0 9240 8388"/>
                              <a:gd name="T157" fmla="*/ T156 w 934"/>
                              <a:gd name="T158" fmla="+- 0 1799 1196"/>
                              <a:gd name="T159" fmla="*/ 1799 h 933"/>
                              <a:gd name="T160" fmla="+- 0 9210 8388"/>
                              <a:gd name="T161" fmla="*/ T160 w 934"/>
                              <a:gd name="T162" fmla="+- 0 1863 1196"/>
                              <a:gd name="T163" fmla="*/ 1863 h 933"/>
                              <a:gd name="T164" fmla="+- 0 9180 8388"/>
                              <a:gd name="T165" fmla="*/ T164 w 934"/>
                              <a:gd name="T166" fmla="+- 0 1908 1196"/>
                              <a:gd name="T167" fmla="*/ 1908 h 933"/>
                              <a:gd name="T168" fmla="+- 0 9144 8388"/>
                              <a:gd name="T169" fmla="*/ T168 w 934"/>
                              <a:gd name="T170" fmla="+- 0 1949 1196"/>
                              <a:gd name="T171" fmla="*/ 1949 h 933"/>
                              <a:gd name="T172" fmla="+- 0 9100 8388"/>
                              <a:gd name="T173" fmla="*/ T172 w 934"/>
                              <a:gd name="T174" fmla="+- 0 1987 1196"/>
                              <a:gd name="T175" fmla="*/ 1987 h 933"/>
                              <a:gd name="T176" fmla="+- 0 9052 8388"/>
                              <a:gd name="T177" fmla="*/ T176 w 934"/>
                              <a:gd name="T178" fmla="+- 0 2019 1196"/>
                              <a:gd name="T179" fmla="*/ 2019 h 933"/>
                              <a:gd name="T180" fmla="+- 0 8999 8388"/>
                              <a:gd name="T181" fmla="*/ T180 w 934"/>
                              <a:gd name="T182" fmla="+- 0 2042 1196"/>
                              <a:gd name="T183" fmla="*/ 2042 h 933"/>
                              <a:gd name="T184" fmla="+- 0 8945 8388"/>
                              <a:gd name="T185" fmla="*/ T184 w 934"/>
                              <a:gd name="T186" fmla="+- 0 2059 1196"/>
                              <a:gd name="T187" fmla="*/ 2059 h 933"/>
                              <a:gd name="T188" fmla="+- 0 8888 8388"/>
                              <a:gd name="T189" fmla="*/ T188 w 934"/>
                              <a:gd name="T190" fmla="+- 0 2067 1196"/>
                              <a:gd name="T191" fmla="*/ 2067 h 933"/>
                              <a:gd name="T192" fmla="+- 0 8907 8388"/>
                              <a:gd name="T193" fmla="*/ T192 w 934"/>
                              <a:gd name="T194" fmla="+- 0 2125 1196"/>
                              <a:gd name="T195" fmla="*/ 2125 h 933"/>
                              <a:gd name="T196" fmla="+- 0 9037 8388"/>
                              <a:gd name="T197" fmla="*/ T196 w 934"/>
                              <a:gd name="T198" fmla="+- 0 2092 1196"/>
                              <a:gd name="T199" fmla="*/ 2092 h 933"/>
                              <a:gd name="T200" fmla="+- 0 9148 8388"/>
                              <a:gd name="T201" fmla="*/ T200 w 934"/>
                              <a:gd name="T202" fmla="+- 0 2026 1196"/>
                              <a:gd name="T203" fmla="*/ 2026 h 933"/>
                              <a:gd name="T204" fmla="+- 0 9237 8388"/>
                              <a:gd name="T205" fmla="*/ T204 w 934"/>
                              <a:gd name="T206" fmla="+- 0 1932 1196"/>
                              <a:gd name="T207" fmla="*/ 1932 h 933"/>
                              <a:gd name="T208" fmla="+- 0 9296 8388"/>
                              <a:gd name="T209" fmla="*/ T208 w 934"/>
                              <a:gd name="T210" fmla="+- 0 1816 1196"/>
                              <a:gd name="T211" fmla="*/ 1816 h 933"/>
                              <a:gd name="T212" fmla="+- 0 9322 8388"/>
                              <a:gd name="T213" fmla="*/ T212 w 934"/>
                              <a:gd name="T214" fmla="+- 0 1684 1196"/>
                              <a:gd name="T215" fmla="*/ 1684 h 9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34" h="933">
                                <a:moveTo>
                                  <a:pt x="433" y="931"/>
                                </a:moveTo>
                                <a:lnTo>
                                  <a:pt x="426" y="871"/>
                                </a:lnTo>
                                <a:lnTo>
                                  <a:pt x="409" y="868"/>
                                </a:lnTo>
                                <a:lnTo>
                                  <a:pt x="392" y="866"/>
                                </a:lnTo>
                                <a:lnTo>
                                  <a:pt x="374" y="862"/>
                                </a:lnTo>
                                <a:lnTo>
                                  <a:pt x="358" y="858"/>
                                </a:lnTo>
                                <a:lnTo>
                                  <a:pt x="341" y="853"/>
                                </a:lnTo>
                                <a:lnTo>
                                  <a:pt x="325" y="847"/>
                                </a:lnTo>
                                <a:lnTo>
                                  <a:pt x="308" y="840"/>
                                </a:lnTo>
                                <a:lnTo>
                                  <a:pt x="293" y="833"/>
                                </a:lnTo>
                                <a:lnTo>
                                  <a:pt x="277" y="826"/>
                                </a:lnTo>
                                <a:lnTo>
                                  <a:pt x="262" y="818"/>
                                </a:lnTo>
                                <a:lnTo>
                                  <a:pt x="247" y="808"/>
                                </a:lnTo>
                                <a:lnTo>
                                  <a:pt x="233" y="798"/>
                                </a:lnTo>
                                <a:lnTo>
                                  <a:pt x="219" y="788"/>
                                </a:lnTo>
                                <a:lnTo>
                                  <a:pt x="205" y="777"/>
                                </a:lnTo>
                                <a:lnTo>
                                  <a:pt x="179" y="753"/>
                                </a:lnTo>
                                <a:lnTo>
                                  <a:pt x="166" y="740"/>
                                </a:lnTo>
                                <a:lnTo>
                                  <a:pt x="155" y="727"/>
                                </a:lnTo>
                                <a:lnTo>
                                  <a:pt x="143" y="712"/>
                                </a:lnTo>
                                <a:lnTo>
                                  <a:pt x="132" y="698"/>
                                </a:lnTo>
                                <a:lnTo>
                                  <a:pt x="122" y="683"/>
                                </a:lnTo>
                                <a:lnTo>
                                  <a:pt x="113" y="667"/>
                                </a:lnTo>
                                <a:lnTo>
                                  <a:pt x="104" y="651"/>
                                </a:lnTo>
                                <a:lnTo>
                                  <a:pt x="97" y="636"/>
                                </a:lnTo>
                                <a:lnTo>
                                  <a:pt x="84" y="603"/>
                                </a:lnTo>
                                <a:lnTo>
                                  <a:pt x="78" y="585"/>
                                </a:lnTo>
                                <a:lnTo>
                                  <a:pt x="73" y="568"/>
                                </a:lnTo>
                                <a:lnTo>
                                  <a:pt x="66" y="532"/>
                                </a:lnTo>
                                <a:lnTo>
                                  <a:pt x="63" y="514"/>
                                </a:lnTo>
                                <a:lnTo>
                                  <a:pt x="61" y="497"/>
                                </a:lnTo>
                                <a:lnTo>
                                  <a:pt x="0" y="488"/>
                                </a:lnTo>
                                <a:lnTo>
                                  <a:pt x="2" y="509"/>
                                </a:lnTo>
                                <a:lnTo>
                                  <a:pt x="5" y="532"/>
                                </a:lnTo>
                                <a:lnTo>
                                  <a:pt x="8" y="552"/>
                                </a:lnTo>
                                <a:lnTo>
                                  <a:pt x="13" y="574"/>
                                </a:lnTo>
                                <a:lnTo>
                                  <a:pt x="18" y="595"/>
                                </a:lnTo>
                                <a:lnTo>
                                  <a:pt x="24" y="615"/>
                                </a:lnTo>
                                <a:lnTo>
                                  <a:pt x="32" y="635"/>
                                </a:lnTo>
                                <a:lnTo>
                                  <a:pt x="40" y="654"/>
                                </a:lnTo>
                                <a:lnTo>
                                  <a:pt x="49" y="674"/>
                                </a:lnTo>
                                <a:lnTo>
                                  <a:pt x="59" y="693"/>
                                </a:lnTo>
                                <a:lnTo>
                                  <a:pt x="70" y="711"/>
                                </a:lnTo>
                                <a:lnTo>
                                  <a:pt x="81" y="729"/>
                                </a:lnTo>
                                <a:lnTo>
                                  <a:pt x="94" y="747"/>
                                </a:lnTo>
                                <a:lnTo>
                                  <a:pt x="108" y="763"/>
                                </a:lnTo>
                                <a:lnTo>
                                  <a:pt x="122" y="780"/>
                                </a:lnTo>
                                <a:lnTo>
                                  <a:pt x="137" y="795"/>
                                </a:lnTo>
                                <a:lnTo>
                                  <a:pt x="153" y="810"/>
                                </a:lnTo>
                                <a:lnTo>
                                  <a:pt x="168" y="824"/>
                                </a:lnTo>
                                <a:lnTo>
                                  <a:pt x="185" y="837"/>
                                </a:lnTo>
                                <a:lnTo>
                                  <a:pt x="201" y="849"/>
                                </a:lnTo>
                                <a:lnTo>
                                  <a:pt x="219" y="861"/>
                                </a:lnTo>
                                <a:lnTo>
                                  <a:pt x="237" y="871"/>
                                </a:lnTo>
                                <a:lnTo>
                                  <a:pt x="254" y="881"/>
                                </a:lnTo>
                                <a:lnTo>
                                  <a:pt x="292" y="899"/>
                                </a:lnTo>
                                <a:lnTo>
                                  <a:pt x="311" y="906"/>
                                </a:lnTo>
                                <a:lnTo>
                                  <a:pt x="331" y="912"/>
                                </a:lnTo>
                                <a:lnTo>
                                  <a:pt x="351" y="918"/>
                                </a:lnTo>
                                <a:lnTo>
                                  <a:pt x="371" y="922"/>
                                </a:lnTo>
                                <a:lnTo>
                                  <a:pt x="392" y="926"/>
                                </a:lnTo>
                                <a:lnTo>
                                  <a:pt x="412" y="929"/>
                                </a:lnTo>
                                <a:lnTo>
                                  <a:pt x="433" y="931"/>
                                </a:lnTo>
                                <a:moveTo>
                                  <a:pt x="435" y="0"/>
                                </a:moveTo>
                                <a:lnTo>
                                  <a:pt x="415" y="2"/>
                                </a:lnTo>
                                <a:lnTo>
                                  <a:pt x="394" y="5"/>
                                </a:lnTo>
                                <a:lnTo>
                                  <a:pt x="373" y="9"/>
                                </a:lnTo>
                                <a:lnTo>
                                  <a:pt x="353" y="13"/>
                                </a:lnTo>
                                <a:lnTo>
                                  <a:pt x="333" y="19"/>
                                </a:lnTo>
                                <a:lnTo>
                                  <a:pt x="313" y="25"/>
                                </a:lnTo>
                                <a:lnTo>
                                  <a:pt x="293" y="32"/>
                                </a:lnTo>
                                <a:lnTo>
                                  <a:pt x="256" y="50"/>
                                </a:lnTo>
                                <a:lnTo>
                                  <a:pt x="237" y="60"/>
                                </a:lnTo>
                                <a:lnTo>
                                  <a:pt x="219" y="70"/>
                                </a:lnTo>
                                <a:lnTo>
                                  <a:pt x="202" y="82"/>
                                </a:lnTo>
                                <a:lnTo>
                                  <a:pt x="185" y="94"/>
                                </a:lnTo>
                                <a:lnTo>
                                  <a:pt x="169" y="107"/>
                                </a:lnTo>
                                <a:lnTo>
                                  <a:pt x="153" y="121"/>
                                </a:lnTo>
                                <a:lnTo>
                                  <a:pt x="137" y="135"/>
                                </a:lnTo>
                                <a:lnTo>
                                  <a:pt x="122" y="152"/>
                                </a:lnTo>
                                <a:lnTo>
                                  <a:pt x="107" y="169"/>
                                </a:lnTo>
                                <a:lnTo>
                                  <a:pt x="93" y="186"/>
                                </a:lnTo>
                                <a:lnTo>
                                  <a:pt x="80" y="205"/>
                                </a:lnTo>
                                <a:lnTo>
                                  <a:pt x="68" y="224"/>
                                </a:lnTo>
                                <a:lnTo>
                                  <a:pt x="56" y="243"/>
                                </a:lnTo>
                                <a:lnTo>
                                  <a:pt x="46" y="262"/>
                                </a:lnTo>
                                <a:lnTo>
                                  <a:pt x="37" y="283"/>
                                </a:lnTo>
                                <a:lnTo>
                                  <a:pt x="29" y="303"/>
                                </a:lnTo>
                                <a:lnTo>
                                  <a:pt x="22" y="325"/>
                                </a:lnTo>
                                <a:lnTo>
                                  <a:pt x="15" y="345"/>
                                </a:lnTo>
                                <a:lnTo>
                                  <a:pt x="10" y="368"/>
                                </a:lnTo>
                                <a:lnTo>
                                  <a:pt x="6" y="389"/>
                                </a:lnTo>
                                <a:lnTo>
                                  <a:pt x="3" y="411"/>
                                </a:lnTo>
                                <a:lnTo>
                                  <a:pt x="1" y="434"/>
                                </a:lnTo>
                                <a:lnTo>
                                  <a:pt x="0" y="456"/>
                                </a:lnTo>
                                <a:lnTo>
                                  <a:pt x="61" y="449"/>
                                </a:lnTo>
                                <a:lnTo>
                                  <a:pt x="64" y="411"/>
                                </a:lnTo>
                                <a:lnTo>
                                  <a:pt x="71" y="375"/>
                                </a:lnTo>
                                <a:lnTo>
                                  <a:pt x="80" y="340"/>
                                </a:lnTo>
                                <a:lnTo>
                                  <a:pt x="93" y="305"/>
                                </a:lnTo>
                                <a:lnTo>
                                  <a:pt x="109" y="273"/>
                                </a:lnTo>
                                <a:lnTo>
                                  <a:pt x="127" y="242"/>
                                </a:lnTo>
                                <a:lnTo>
                                  <a:pt x="148" y="214"/>
                                </a:lnTo>
                                <a:lnTo>
                                  <a:pt x="172" y="186"/>
                                </a:lnTo>
                                <a:lnTo>
                                  <a:pt x="197" y="161"/>
                                </a:lnTo>
                                <a:lnTo>
                                  <a:pt x="225" y="139"/>
                                </a:lnTo>
                                <a:lnTo>
                                  <a:pt x="254" y="119"/>
                                </a:lnTo>
                                <a:lnTo>
                                  <a:pt x="286" y="102"/>
                                </a:lnTo>
                                <a:lnTo>
                                  <a:pt x="319" y="87"/>
                                </a:lnTo>
                                <a:lnTo>
                                  <a:pt x="354" y="75"/>
                                </a:lnTo>
                                <a:lnTo>
                                  <a:pt x="389" y="67"/>
                                </a:lnTo>
                                <a:lnTo>
                                  <a:pt x="427" y="61"/>
                                </a:lnTo>
                                <a:lnTo>
                                  <a:pt x="435" y="0"/>
                                </a:lnTo>
                                <a:moveTo>
                                  <a:pt x="934" y="488"/>
                                </a:moveTo>
                                <a:lnTo>
                                  <a:pt x="874" y="497"/>
                                </a:lnTo>
                                <a:lnTo>
                                  <a:pt x="873" y="514"/>
                                </a:lnTo>
                                <a:lnTo>
                                  <a:pt x="870" y="532"/>
                                </a:lnTo>
                                <a:lnTo>
                                  <a:pt x="862" y="568"/>
                                </a:lnTo>
                                <a:lnTo>
                                  <a:pt x="857" y="585"/>
                                </a:lnTo>
                                <a:lnTo>
                                  <a:pt x="852" y="603"/>
                                </a:lnTo>
                                <a:lnTo>
                                  <a:pt x="839" y="636"/>
                                </a:lnTo>
                                <a:lnTo>
                                  <a:pt x="831" y="651"/>
                                </a:lnTo>
                                <a:lnTo>
                                  <a:pt x="822" y="667"/>
                                </a:lnTo>
                                <a:lnTo>
                                  <a:pt x="813" y="683"/>
                                </a:lnTo>
                                <a:lnTo>
                                  <a:pt x="803" y="698"/>
                                </a:lnTo>
                                <a:lnTo>
                                  <a:pt x="792" y="712"/>
                                </a:lnTo>
                                <a:lnTo>
                                  <a:pt x="781" y="727"/>
                                </a:lnTo>
                                <a:lnTo>
                                  <a:pt x="768" y="740"/>
                                </a:lnTo>
                                <a:lnTo>
                                  <a:pt x="756" y="753"/>
                                </a:lnTo>
                                <a:lnTo>
                                  <a:pt x="741" y="767"/>
                                </a:lnTo>
                                <a:lnTo>
                                  <a:pt x="727" y="780"/>
                                </a:lnTo>
                                <a:lnTo>
                                  <a:pt x="712" y="791"/>
                                </a:lnTo>
                                <a:lnTo>
                                  <a:pt x="696" y="802"/>
                                </a:lnTo>
                                <a:lnTo>
                                  <a:pt x="680" y="813"/>
                                </a:lnTo>
                                <a:lnTo>
                                  <a:pt x="664" y="823"/>
                                </a:lnTo>
                                <a:lnTo>
                                  <a:pt x="646" y="831"/>
                                </a:lnTo>
                                <a:lnTo>
                                  <a:pt x="629" y="839"/>
                                </a:lnTo>
                                <a:lnTo>
                                  <a:pt x="611" y="846"/>
                                </a:lnTo>
                                <a:lnTo>
                                  <a:pt x="593" y="853"/>
                                </a:lnTo>
                                <a:lnTo>
                                  <a:pt x="575" y="858"/>
                                </a:lnTo>
                                <a:lnTo>
                                  <a:pt x="557" y="863"/>
                                </a:lnTo>
                                <a:lnTo>
                                  <a:pt x="538" y="866"/>
                                </a:lnTo>
                                <a:lnTo>
                                  <a:pt x="519" y="869"/>
                                </a:lnTo>
                                <a:lnTo>
                                  <a:pt x="500" y="871"/>
                                </a:lnTo>
                                <a:lnTo>
                                  <a:pt x="481" y="872"/>
                                </a:lnTo>
                                <a:lnTo>
                                  <a:pt x="473" y="932"/>
                                </a:lnTo>
                                <a:lnTo>
                                  <a:pt x="519" y="929"/>
                                </a:lnTo>
                                <a:lnTo>
                                  <a:pt x="564" y="922"/>
                                </a:lnTo>
                                <a:lnTo>
                                  <a:pt x="607" y="911"/>
                                </a:lnTo>
                                <a:lnTo>
                                  <a:pt x="649" y="896"/>
                                </a:lnTo>
                                <a:lnTo>
                                  <a:pt x="688" y="878"/>
                                </a:lnTo>
                                <a:lnTo>
                                  <a:pt x="725" y="856"/>
                                </a:lnTo>
                                <a:lnTo>
                                  <a:pt x="760" y="830"/>
                                </a:lnTo>
                                <a:lnTo>
                                  <a:pt x="792" y="801"/>
                                </a:lnTo>
                                <a:lnTo>
                                  <a:pt x="822" y="770"/>
                                </a:lnTo>
                                <a:lnTo>
                                  <a:pt x="849" y="736"/>
                                </a:lnTo>
                                <a:lnTo>
                                  <a:pt x="872" y="699"/>
                                </a:lnTo>
                                <a:lnTo>
                                  <a:pt x="892" y="661"/>
                                </a:lnTo>
                                <a:lnTo>
                                  <a:pt x="908" y="620"/>
                                </a:lnTo>
                                <a:lnTo>
                                  <a:pt x="921" y="578"/>
                                </a:lnTo>
                                <a:lnTo>
                                  <a:pt x="930" y="533"/>
                                </a:lnTo>
                                <a:lnTo>
                                  <a:pt x="934" y="488"/>
                                </a:lnTo>
                              </a:path>
                            </a:pathLst>
                          </a:custGeom>
                          <a:solidFill>
                            <a:srgbClr val="0099D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F28E5E" id="Group 34" o:spid="_x0000_s1026" style="position:absolute;margin-left:405.5pt;margin-top:39.5pt;width:74.8pt;height:78.85pt;z-index:-251642880;mso-position-horizontal-relative:page" coordorigin="8110,790" coordsize="1496,1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">
                <v:rect id="Rectangle 43" o:spid="_x0000_s1027" style="position:absolute;left:8117;top:797;width:148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" stroked="f"/>
                <v:rect id="Rectangle 42" o:spid="_x0000_s1028" style="position:absolute;left:8117;top:797;width:148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" filled="f"/>
                <v:shape id="Freeform 41" o:spid="_x0000_s1029" style="position:absolute;left:8270;top:1052;width:1168;height:1229;visibility:visible;mso-wrap-style:square;v-text-anchor:top" coordsize="1168,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" path="m572,l557,105r-24,2l509,110r-72,15l371,151r-62,35l253,228r-50,49l161,333r-34,62l101,461,84,532r-5,73l,615r79,12l80,651r2,24l97,744r23,67l153,873r41,58l244,983r54,43l357,1061r63,27l486,1106r69,8l569,1228r5,l586,1115r25,-1l685,1105r71,-20l824,1055r62,-40l943,967r47,-54l1028,853r30,-63l1079,722r10,-71l1091,627r76,-11l1167,615r-76,-10l1090,580r-9,-73l1061,437r-31,-67l1019,349,976,289,924,235,865,189,801,153,732,125,659,110r-74,-6l572,xe" fillcolor="black" stroked="f">
                  <v:path arrowok="t" o:connecttype="custom" o:connectlocs="572,1052;557,1157;533,1159;509,1162;437,1177;371,1203;309,1238;253,1280;203,1329;161,1385;127,1447;101,1513;84,1584;79,1657;0,1667;79,1679;80,1703;82,1727;97,1796;120,1863;153,1925;194,1983;244,2035;298,2078;357,2113;420,2140;486,2158;555,2166;569,2280;574,2280;586,2167;611,2166;685,2157;756,2137;824,2107;886,2067;943,2019;990,1965;1028,1905;1058,1842;1079,1774;1089,1703;1091,1679;1167,1668;1167,1667;1091,1657;1090,1632;1081,1559;1061,1489;1030,1422;1019,1401;976,1341;924,1287;865,1241;801,1205;732,1177;659,1162;585,1156;572,1052" o:connectangles="0,0,0,0,0,0,0,0,0,0,0,0,0,0,0,0,0,0,0,0,0,0,0,0,0,0,0,0,0,0,0,0,0,0,0,0,0,0,0,0,0,0,0,0,0,0,0,0,0,0,0,0,0,0,0,0,0,0,0"/>
                </v:shape>
                <v:shape id="Freeform 40" o:spid="_x0000_s1030" style="position:absolute;left:8859;top:1195;width:464;height:458;visibility:visible;mso-wrap-style:square;v-text-anchor:top" coordsize="464,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" path="m,l8,60r19,1l47,63r74,16l191,109r64,43l322,222r39,64l388,356r13,75l403,450r60,7l457,390,441,326,426,284r-9,-21l383,206,342,153,292,106,237,67,177,36,113,15,46,2,23,1,,xe" fillcolor="#0099d7" stroked="f">
                  <v:path arrowok="t" o:connecttype="custom" o:connectlocs="0,1195;8,1255;27,1256;47,1258;121,1274;191,1304;255,1347;322,1417;361,1481;388,1551;401,1626;403,1645;463,1652;457,1585;441,1521;426,1479;417,1458;383,1401;342,1348;292,1301;237,1262;177,1231;113,1210;46,1197;23,1196;0,1195" o:connectangles="0,0,0,0,0,0,0,0,0,0,0,0,0,0,0,0,0,0,0,0,0,0,0,0,0,0"/>
                </v:shape>
                <v:shape id="Picture 39" o:spid="_x0000_s1031" type="#_x0000_t75" style="position:absolute;left:8487;top:1296;width:323;height: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">
                  <v:imagedata r:id="rId22" o:title=""/>
                </v:shape>
                <v:shape id="Picture 38" o:spid="_x0000_s1032" type="#_x0000_t75" style="position:absolute;left:8488;top:1698;width:322;height: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">
                  <v:imagedata r:id="rId23" o:title=""/>
                </v:shape>
                <v:shape id="Picture 37" o:spid="_x0000_s1033" type="#_x0000_t75" style="position:absolute;left:8872;top:1698;width:350;height: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">
                  <v:imagedata r:id="rId24" o:title=""/>
                </v:shape>
                <v:shape id="Picture 36" o:spid="_x0000_s1034" type="#_x0000_t75" style="position:absolute;left:8872;top:1293;width:352;height: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">
                  <v:imagedata r:id="rId25" o:title=""/>
                </v:shape>
                <v:shape id="AutoShape 35" o:spid="_x0000_s1035" style="position:absolute;left:8388;top:1196;width:934;height:933;visibility:visible;mso-wrap-style:square;v-text-anchor:top" coordsize="93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" path="m433,931r-7,-60l409,868r-17,-2l374,862r-16,-4l341,853r-16,-6l308,840r-15,-7l277,826r-15,-8l247,808,233,798,219,788,205,777,179,753,166,740,155,727,143,712,132,698,122,683r-9,-16l104,651,97,636,84,603,78,585,73,568,66,532,63,514,61,497,,488r2,21l5,532r3,20l13,574r5,21l24,615r8,20l40,654r9,20l59,693r11,18l81,729r13,18l108,763r14,17l137,795r16,15l168,824r17,13l201,849r18,12l237,871r17,10l292,899r19,7l331,912r20,6l371,922r21,4l412,929r21,2m435,l415,2,394,5,373,9r-20,4l333,19r-20,6l293,32,256,50,237,60,219,70,202,82,185,94r-16,13l153,121r-16,14l122,152r-15,17l93,186,80,205,68,224,56,243,46,262r-9,21l29,303r-7,22l15,345r-5,23l6,389,3,411,1,434,,456r61,-7l64,411r7,-36l80,340,93,305r16,-32l127,242r21,-28l172,186r25,-25l225,139r29,-20l286,102,319,87,354,75r35,-8l427,61,435,m934,488r-60,9l873,514r-3,18l862,568r-5,17l852,603r-13,33l831,651r-9,16l813,683r-10,15l792,712r-11,15l768,740r-12,13l741,767r-14,13l712,791r-16,11l680,813r-16,10l646,831r-17,8l611,846r-18,7l575,858r-18,5l538,866r-19,3l500,871r-19,1l473,932r46,-3l564,922r43,-11l649,896r39,-18l725,856r35,-26l792,801r30,-31l849,736r23,-37l892,661r16,-41l921,578r9,-45l934,488e" fillcolor="#0099d7" stroked="f">
                  <v:path arrowok="t" o:connecttype="custom" o:connectlocs="409,2064;358,2054;308,2036;262,2014;219,1984;166,1936;132,1894;104,1847;78,1781;63,1710;2,1705;13,1770;32,1831;59,1889;94,1943;137,1991;185,2033;237,2067;311,2102;371,2118;433,2127;394,1201;333,1215;256,1246;202,1278;153,1317;107,1365;68,1420;37,1479;15,1541;3,1607;61,1645;80,1536;127,1438;197,1357;286,1298;389,1263;934,1684;870,1728;852,1799;822,1863;792,1908;756,1949;712,1987;664,2019;611,2042;557,2059;500,2067;519,2125;649,2092;760,2026;849,1932;908,1816;934,1684" o:connectangles="0,0,0,0,0,0,0,0,0,0,0,0,0,0,0,0,0,0,0,0,0,0,0,0,0,0,0,0,0,0,0,0,0,0,0,0,0,0,0,0,0,0,0,0,0,0,0,0,0,0,0,0,0,0"/>
                </v:shape>
                <w10:wrap anchorx="page"/>
              </v:group>
            </w:pict>
          </mc:Fallback>
        </mc:AlternateContent>
      </w:r>
      <w:r w:rsidR="00292391">
        <w:rPr>
          <w:b/>
        </w:rPr>
        <w:t xml:space="preserve">Activity 2 </w:t>
      </w:r>
      <w:r w:rsidR="00292391">
        <w:t>: Make general observations of the whole area :</w:t>
      </w:r>
      <w:r w:rsidR="00236CAB">
        <w:tab/>
      </w:r>
      <w:r w:rsidR="00236CAB">
        <w:tab/>
      </w:r>
      <w:r w:rsidR="00236CAB">
        <w:tab/>
      </w:r>
      <w:r w:rsidR="00236CAB">
        <w:tab/>
      </w:r>
      <w:r w:rsidR="00236CAB">
        <w:tab/>
        <w:t xml:space="preserve">     </w:t>
      </w:r>
      <w:r w:rsidR="00236CAB" w:rsidRPr="00236CAB">
        <w:rPr>
          <w:b/>
        </w:rPr>
        <w:t>(3 marks)</w:t>
      </w:r>
    </w:p>
    <w:p w:rsidR="00545136" w:rsidRDefault="00545136">
      <w:pPr>
        <w:pStyle w:val="BodyText"/>
        <w:spacing w:after="1"/>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3"/>
        <w:gridCol w:w="4553"/>
      </w:tblGrid>
      <w:tr w:rsidR="00545136">
        <w:trPr>
          <w:trHeight w:val="2022"/>
        </w:trPr>
        <w:tc>
          <w:tcPr>
            <w:tcW w:w="5883" w:type="dxa"/>
          </w:tcPr>
          <w:p w:rsidR="00545136" w:rsidRDefault="00545136">
            <w:pPr>
              <w:pStyle w:val="TableParagraph"/>
            </w:pPr>
          </w:p>
          <w:p w:rsidR="00545136" w:rsidRDefault="00292391">
            <w:pPr>
              <w:pStyle w:val="TableParagraph"/>
              <w:ind w:left="869"/>
            </w:pPr>
            <w:r>
              <w:rPr>
                <w:b/>
              </w:rPr>
              <w:t xml:space="preserve">Slope Aspect </w:t>
            </w:r>
            <w:r>
              <w:t>(direction slope is facing)</w:t>
            </w:r>
          </w:p>
          <w:p w:rsidR="00545136" w:rsidRDefault="00545136">
            <w:pPr>
              <w:pStyle w:val="TableParagraph"/>
              <w:rPr>
                <w:sz w:val="26"/>
              </w:rPr>
            </w:pPr>
          </w:p>
          <w:p w:rsidR="00545136" w:rsidRDefault="00292391">
            <w:pPr>
              <w:pStyle w:val="TableParagraph"/>
              <w:spacing w:before="221"/>
              <w:ind w:left="924"/>
            </w:pPr>
            <w:r>
              <w:t>……..… degrees (compass direction).</w:t>
            </w:r>
          </w:p>
        </w:tc>
        <w:tc>
          <w:tcPr>
            <w:tcW w:w="4553" w:type="dxa"/>
          </w:tcPr>
          <w:p w:rsidR="00545136" w:rsidRDefault="00292391">
            <w:pPr>
              <w:pStyle w:val="TableParagraph"/>
              <w:spacing w:before="1"/>
              <w:ind w:left="108"/>
            </w:pPr>
            <w:r>
              <w:t>Circle the direction on the compass</w:t>
            </w:r>
          </w:p>
          <w:p w:rsidR="00545136" w:rsidRDefault="00545136">
            <w:pPr>
              <w:pStyle w:val="TableParagraph"/>
              <w:spacing w:before="5"/>
              <w:rPr>
                <w:sz w:val="4"/>
              </w:rPr>
            </w:pPr>
          </w:p>
          <w:p w:rsidR="00545136" w:rsidRDefault="005D24B8">
            <w:pPr>
              <w:pStyle w:val="TableParagraph"/>
              <w:spacing w:line="206" w:lineRule="exact"/>
              <w:ind w:left="2137"/>
              <w:rPr>
                <w:sz w:val="20"/>
              </w:rPr>
            </w:pPr>
            <w:r w:rsidRPr="00DD71C9">
              <w:rPr>
                <w:noProof/>
                <w:position w:val="-3"/>
                <w:sz w:val="20"/>
                <w:lang w:bidi="ar-SA"/>
              </w:rPr>
              <w:drawing>
                <wp:inline distT="0" distB="0" distL="0" distR="0">
                  <wp:extent cx="106045" cy="127635"/>
                  <wp:effectExtent l="0" t="0" r="0" b="0"/>
                  <wp:docPr id="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6045" cy="127635"/>
                          </a:xfrm>
                          <a:prstGeom prst="rect">
                            <a:avLst/>
                          </a:prstGeom>
                          <a:noFill/>
                          <a:ln>
                            <a:noFill/>
                          </a:ln>
                        </pic:spPr>
                      </pic:pic>
                    </a:graphicData>
                  </a:graphic>
                </wp:inline>
              </w:drawing>
            </w:r>
          </w:p>
          <w:p w:rsidR="00545136" w:rsidRDefault="00545136">
            <w:pPr>
              <w:pStyle w:val="TableParagraph"/>
              <w:rPr>
                <w:sz w:val="20"/>
              </w:rPr>
            </w:pPr>
          </w:p>
          <w:p w:rsidR="00545136" w:rsidRDefault="00545136">
            <w:pPr>
              <w:pStyle w:val="TableParagraph"/>
              <w:spacing w:before="6"/>
              <w:rPr>
                <w:sz w:val="21"/>
              </w:rPr>
            </w:pPr>
          </w:p>
          <w:p w:rsidR="00545136" w:rsidRDefault="005D24B8">
            <w:pPr>
              <w:pStyle w:val="TableParagraph"/>
              <w:spacing w:line="145" w:lineRule="exact"/>
              <w:ind w:left="2153"/>
              <w:rPr>
                <w:sz w:val="14"/>
              </w:rPr>
            </w:pPr>
            <w:r w:rsidRPr="00DD71C9">
              <w:rPr>
                <w:noProof/>
                <w:position w:val="-2"/>
                <w:sz w:val="14"/>
                <w:lang w:bidi="ar-SA"/>
              </w:rPr>
              <w:drawing>
                <wp:inline distT="0" distB="0" distL="0" distR="0">
                  <wp:extent cx="95885" cy="95885"/>
                  <wp:effectExtent l="0" t="0" r="0" b="0"/>
                  <wp:docPr id="6"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885" cy="95885"/>
                          </a:xfrm>
                          <a:prstGeom prst="rect">
                            <a:avLst/>
                          </a:prstGeom>
                          <a:noFill/>
                          <a:ln>
                            <a:noFill/>
                          </a:ln>
                        </pic:spPr>
                      </pic:pic>
                    </a:graphicData>
                  </a:graphic>
                </wp:inline>
              </w:drawing>
            </w:r>
          </w:p>
          <w:p w:rsidR="00545136" w:rsidRDefault="00545136">
            <w:pPr>
              <w:pStyle w:val="TableParagraph"/>
              <w:rPr>
                <w:sz w:val="20"/>
              </w:rPr>
            </w:pPr>
          </w:p>
          <w:p w:rsidR="00545136" w:rsidRDefault="00545136">
            <w:pPr>
              <w:pStyle w:val="TableParagraph"/>
              <w:rPr>
                <w:sz w:val="20"/>
              </w:rPr>
            </w:pPr>
          </w:p>
          <w:p w:rsidR="00545136" w:rsidRDefault="00545136">
            <w:pPr>
              <w:pStyle w:val="TableParagraph"/>
              <w:spacing w:before="3"/>
              <w:rPr>
                <w:sz w:val="28"/>
              </w:rPr>
            </w:pPr>
          </w:p>
        </w:tc>
      </w:tr>
      <w:tr w:rsidR="00545136">
        <w:trPr>
          <w:trHeight w:val="539"/>
        </w:trPr>
        <w:tc>
          <w:tcPr>
            <w:tcW w:w="10436" w:type="dxa"/>
            <w:gridSpan w:val="2"/>
          </w:tcPr>
          <w:p w:rsidR="00545136" w:rsidRDefault="00545136">
            <w:pPr>
              <w:pStyle w:val="TableParagraph"/>
              <w:spacing w:before="10"/>
              <w:rPr>
                <w:sz w:val="21"/>
              </w:rPr>
            </w:pPr>
          </w:p>
          <w:p w:rsidR="00545136" w:rsidRDefault="00292391">
            <w:pPr>
              <w:pStyle w:val="TableParagraph"/>
              <w:tabs>
                <w:tab w:val="left" w:pos="4662"/>
              </w:tabs>
              <w:spacing w:line="251" w:lineRule="exact"/>
              <w:ind w:left="138"/>
            </w:pPr>
            <w:r>
              <w:rPr>
                <w:b/>
              </w:rPr>
              <w:t>Topographic Slope</w:t>
            </w:r>
            <w:r>
              <w:rPr>
                <w:b/>
                <w:spacing w:val="-7"/>
              </w:rPr>
              <w:t xml:space="preserve"> </w:t>
            </w:r>
            <w:r>
              <w:t>(use</w:t>
            </w:r>
            <w:r>
              <w:rPr>
                <w:spacing w:val="-2"/>
              </w:rPr>
              <w:t xml:space="preserve"> </w:t>
            </w:r>
            <w:r>
              <w:t>inclinometer)</w:t>
            </w:r>
            <w:r>
              <w:tab/>
              <w:t>Slope = …………….</w:t>
            </w:r>
            <w:r>
              <w:rPr>
                <w:spacing w:val="-3"/>
              </w:rPr>
              <w:t xml:space="preserve"> </w:t>
            </w:r>
            <w:r>
              <w:t>degrees</w:t>
            </w:r>
          </w:p>
        </w:tc>
      </w:tr>
    </w:tbl>
    <w:p w:rsidR="00545136" w:rsidRDefault="00545136">
      <w:pPr>
        <w:pStyle w:val="BodyText"/>
        <w:spacing w:before="1"/>
      </w:pPr>
    </w:p>
    <w:p w:rsidR="00545136" w:rsidRDefault="005D24B8">
      <w:pPr>
        <w:pStyle w:val="BodyText"/>
        <w:ind w:left="100" w:right="456"/>
      </w:pPr>
      <w:r>
        <w:rPr>
          <w:noProof/>
          <w:lang w:bidi="ar-SA"/>
        </w:rPr>
        <mc:AlternateContent>
          <mc:Choice Requires="wps">
            <w:drawing>
              <wp:anchor distT="0" distB="0" distL="0" distR="0" simplePos="0" relativeHeight="251651072" behindDoc="0" locked="0" layoutInCell="1" allowOverlap="1">
                <wp:simplePos x="0" y="0"/>
                <wp:positionH relativeFrom="page">
                  <wp:posOffset>904875</wp:posOffset>
                </wp:positionH>
                <wp:positionV relativeFrom="paragraph">
                  <wp:posOffset>384810</wp:posOffset>
                </wp:positionV>
                <wp:extent cx="6210300" cy="2653030"/>
                <wp:effectExtent l="9525" t="5715" r="9525" b="8255"/>
                <wp:wrapTopAndBottom/>
                <wp:docPr id="3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300" cy="26530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CF32B" id="Rectangle 33" o:spid="_x0000_s1026" style="position:absolute;margin-left:71.25pt;margin-top:30.3pt;width:489pt;height:208.9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" filled="f">
                <w10:wrap type="topAndBottom" anchorx="page"/>
              </v:rect>
            </w:pict>
          </mc:Fallback>
        </mc:AlternateContent>
      </w:r>
      <w:r>
        <w:rPr>
          <w:noProof/>
          <w:lang w:bidi="ar-SA"/>
        </w:rPr>
        <mc:AlternateContent>
          <mc:Choice Requires="wps">
            <w:drawing>
              <wp:anchor distT="0" distB="0" distL="114300" distR="114300" simplePos="0" relativeHeight="251652096" behindDoc="0" locked="0" layoutInCell="1" allowOverlap="1">
                <wp:simplePos x="0" y="0"/>
                <wp:positionH relativeFrom="page">
                  <wp:posOffset>419100</wp:posOffset>
                </wp:positionH>
                <wp:positionV relativeFrom="paragraph">
                  <wp:posOffset>730250</wp:posOffset>
                </wp:positionV>
                <wp:extent cx="384175" cy="1955165"/>
                <wp:effectExtent l="9525" t="8255" r="6350" b="8255"/>
                <wp:wrapNone/>
                <wp:docPr id="3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 cy="19551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16C82" w:rsidRDefault="00316C82">
                            <w:pPr>
                              <w:spacing w:before="147"/>
                              <w:ind w:left="827"/>
                              <w:rPr>
                                <w:sz w:val="24"/>
                              </w:rPr>
                            </w:pPr>
                            <w:r>
                              <w:rPr>
                                <w:sz w:val="24"/>
                              </w:rPr>
                              <w:t>Tree height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4" type="#_x0000_t202" style="position:absolute;left:0;text-align:left;margin-left:33pt;margin-top:57.5pt;width:30.25pt;height:153.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" filled="f">
                <v:textbox style="layout-flow:vertical;mso-layout-flow-alt:bottom-to-top" inset="0,0,0,0">
                  <w:txbxContent>
                    <w:p w:rsidR="00316C82" w:rsidRDefault="00316C82">
                      <w:pPr>
                        <w:spacing w:before="147"/>
                        <w:ind w:left="827"/>
                        <w:rPr>
                          <w:sz w:val="24"/>
                        </w:rPr>
                      </w:pPr>
                      <w:r>
                        <w:rPr>
                          <w:sz w:val="24"/>
                        </w:rPr>
                        <w:t>Tree height</w:t>
                      </w:r>
                    </w:p>
                  </w:txbxContent>
                </v:textbox>
                <w10:wrap anchorx="page"/>
              </v:shape>
            </w:pict>
          </mc:Fallback>
        </mc:AlternateContent>
      </w:r>
      <w:r w:rsidR="00292391">
        <w:rPr>
          <w:b/>
        </w:rPr>
        <w:t xml:space="preserve">Activity 3 : </w:t>
      </w:r>
      <w:r w:rsidR="00292391">
        <w:t>Make a sketch of the forest profile. Label your sketch (scorch height, fres</w:t>
      </w:r>
      <w:r w:rsidR="00236CAB">
        <w:t>h re-growth, plant names etc..)</w:t>
      </w:r>
      <w:r w:rsidR="00292391">
        <w:t>:</w:t>
      </w:r>
      <w:r w:rsidR="00236CAB">
        <w:t xml:space="preserve"> </w:t>
      </w:r>
      <w:r w:rsidR="00236CAB">
        <w:tab/>
      </w:r>
      <w:r w:rsidR="00236CAB">
        <w:tab/>
      </w:r>
      <w:r w:rsidR="00236CAB">
        <w:tab/>
      </w:r>
      <w:r w:rsidR="00236CAB">
        <w:tab/>
      </w:r>
      <w:r w:rsidR="00236CAB">
        <w:tab/>
      </w:r>
      <w:r w:rsidR="00236CAB">
        <w:tab/>
      </w:r>
      <w:r w:rsidR="00236CAB">
        <w:tab/>
      </w:r>
      <w:r w:rsidR="00236CAB">
        <w:tab/>
      </w:r>
      <w:r w:rsidR="00236CAB">
        <w:tab/>
        <w:t xml:space="preserve">          </w:t>
      </w:r>
      <w:r w:rsidR="00236CAB" w:rsidRPr="00236CAB">
        <w:rPr>
          <w:b/>
        </w:rPr>
        <w:t>(4 marks)</w:t>
      </w:r>
    </w:p>
    <w:p w:rsidR="00236CAB" w:rsidRDefault="00292391">
      <w:pPr>
        <w:pStyle w:val="BodyText"/>
        <w:spacing w:before="37"/>
        <w:ind w:left="100"/>
      </w:pPr>
      <w:r>
        <w:t xml:space="preserve">If a fire started in this fuel loading what intensity fire would you anticipate? </w:t>
      </w:r>
      <w:r w:rsidR="00236CAB">
        <w:tab/>
      </w:r>
      <w:r w:rsidR="00236CAB">
        <w:tab/>
        <w:t xml:space="preserve">    </w:t>
      </w:r>
      <w:r w:rsidR="00236CAB" w:rsidRPr="00236CAB">
        <w:rPr>
          <w:b/>
        </w:rPr>
        <w:t>(1 mark)</w:t>
      </w:r>
    </w:p>
    <w:p w:rsidR="00545136" w:rsidRPr="00236CAB" w:rsidRDefault="00292391" w:rsidP="00236CAB">
      <w:pPr>
        <w:pStyle w:val="BodyText"/>
        <w:spacing w:before="37"/>
        <w:ind w:left="100"/>
        <w:jc w:val="center"/>
      </w:pPr>
      <w:r>
        <w:t>(circle) High \Low</w:t>
      </w:r>
    </w:p>
    <w:p w:rsidR="00545136" w:rsidRDefault="00292391">
      <w:pPr>
        <w:pStyle w:val="BodyText"/>
        <w:spacing w:line="269" w:lineRule="exact"/>
        <w:ind w:left="100"/>
      </w:pPr>
      <w:r>
        <w:t>Considering the three “ingredients” for the fire triangle, which do we have a chance of managing</w:t>
      </w:r>
    </w:p>
    <w:p w:rsidR="00545136" w:rsidRDefault="00292391">
      <w:pPr>
        <w:pStyle w:val="BodyText"/>
        <w:spacing w:line="269" w:lineRule="exact"/>
        <w:ind w:left="100"/>
      </w:pPr>
      <w:r>
        <w:t>in the natural environment?</w:t>
      </w:r>
      <w:r w:rsidR="00236CAB">
        <w:t xml:space="preserve"> </w:t>
      </w:r>
      <w:r w:rsidR="00236CAB">
        <w:tab/>
      </w:r>
      <w:r w:rsidR="00236CAB">
        <w:tab/>
      </w:r>
      <w:r w:rsidR="00236CAB">
        <w:tab/>
      </w:r>
      <w:r w:rsidR="00236CAB">
        <w:tab/>
      </w:r>
      <w:r w:rsidR="00236CAB">
        <w:tab/>
      </w:r>
      <w:r w:rsidR="00236CAB">
        <w:tab/>
      </w:r>
      <w:r w:rsidR="00236CAB">
        <w:tab/>
      </w:r>
      <w:r w:rsidR="00236CAB">
        <w:tab/>
      </w:r>
      <w:r w:rsidR="00236CAB">
        <w:tab/>
        <w:t xml:space="preserve">    </w:t>
      </w:r>
      <w:r w:rsidR="00236CAB" w:rsidRPr="00236CAB">
        <w:rPr>
          <w:b/>
        </w:rPr>
        <w:t>(1 mark)</w:t>
      </w:r>
    </w:p>
    <w:p w:rsidR="00545136" w:rsidRDefault="00545136">
      <w:pPr>
        <w:pStyle w:val="BodyText"/>
      </w:pPr>
    </w:p>
    <w:p w:rsidR="00545136" w:rsidRDefault="00292391">
      <w:pPr>
        <w:pStyle w:val="BodyText"/>
        <w:ind w:left="121"/>
      </w:pPr>
      <w:r>
        <w:t>………………………………………………………………………………………………………………………….....</w:t>
      </w:r>
    </w:p>
    <w:p w:rsidR="00545136" w:rsidRDefault="00545136">
      <w:pPr>
        <w:sectPr w:rsidR="00545136">
          <w:footerReference w:type="default" r:id="rId28"/>
          <w:pgSz w:w="11910" w:h="16850"/>
          <w:pgMar w:top="920" w:right="580" w:bottom="280" w:left="620" w:header="0" w:footer="0" w:gutter="0"/>
          <w:cols w:space="720"/>
        </w:sectPr>
      </w:pPr>
    </w:p>
    <w:p w:rsidR="00545136" w:rsidRDefault="005D24B8">
      <w:pPr>
        <w:pStyle w:val="Heading1"/>
        <w:spacing w:line="392" w:lineRule="exact"/>
        <w:ind w:left="2025" w:right="2066"/>
      </w:pPr>
      <w:r>
        <w:rPr>
          <w:noProof/>
          <w:lang w:bidi="ar-SA"/>
        </w:rPr>
        <w:lastRenderedPageBreak/>
        <mc:AlternateContent>
          <mc:Choice Requires="wps">
            <w:drawing>
              <wp:anchor distT="0" distB="0" distL="114300" distR="114300" simplePos="0" relativeHeight="251656192" behindDoc="0" locked="0" layoutInCell="1" allowOverlap="1">
                <wp:simplePos x="0" y="0"/>
                <wp:positionH relativeFrom="page">
                  <wp:posOffset>7155815</wp:posOffset>
                </wp:positionH>
                <wp:positionV relativeFrom="page">
                  <wp:posOffset>9743440</wp:posOffset>
                </wp:positionV>
                <wp:extent cx="352425" cy="491490"/>
                <wp:effectExtent l="2540" t="0" r="0" b="4445"/>
                <wp:wrapNone/>
                <wp:docPr id="3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before="19"/>
                              <w:ind w:left="20"/>
                              <w:rPr>
                                <w:rFonts w:ascii="Cambria"/>
                                <w:sz w:val="44"/>
                              </w:rPr>
                            </w:pPr>
                            <w:r>
                              <w:rPr>
                                <w:rFonts w:ascii="Cambria"/>
                                <w:sz w:val="24"/>
                              </w:rPr>
                              <w:t>Page</w:t>
                            </w:r>
                            <w:r>
                              <w:rPr>
                                <w:rFonts w:ascii="Cambria"/>
                                <w:sz w:val="44"/>
                              </w:rPr>
                              <w:t>6</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35" type="#_x0000_t202" style="position:absolute;left:0;text-align:left;margin-left:563.45pt;margin-top:767.2pt;width:27.75pt;height:38.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" filled="f" stroked="f">
                <v:textbox style="layout-flow:vertical;mso-layout-flow-alt:bottom-to-top" inset="0,0,0,0">
                  <w:txbxContent>
                    <w:p w:rsidR="00316C82" w:rsidRDefault="00316C82">
                      <w:pPr>
                        <w:spacing w:before="19"/>
                        <w:ind w:left="20"/>
                        <w:rPr>
                          <w:rFonts w:ascii="Cambria"/>
                          <w:sz w:val="44"/>
                        </w:rPr>
                      </w:pPr>
                      <w:r>
                        <w:rPr>
                          <w:rFonts w:ascii="Cambria"/>
                          <w:sz w:val="24"/>
                        </w:rPr>
                        <w:t>Page</w:t>
                      </w:r>
                      <w:r>
                        <w:rPr>
                          <w:rFonts w:ascii="Cambria"/>
                          <w:sz w:val="44"/>
                        </w:rPr>
                        <w:t>6</w:t>
                      </w:r>
                    </w:p>
                  </w:txbxContent>
                </v:textbox>
                <w10:wrap anchorx="page" anchory="page"/>
              </v:shape>
            </w:pict>
          </mc:Fallback>
        </mc:AlternateContent>
      </w:r>
      <w:r w:rsidR="00292391">
        <w:t>Field Work</w:t>
      </w:r>
    </w:p>
    <w:p w:rsidR="0088021C" w:rsidRDefault="009D36CA">
      <w:pPr>
        <w:tabs>
          <w:tab w:val="left" w:pos="5608"/>
        </w:tabs>
        <w:spacing w:line="480" w:lineRule="auto"/>
        <w:ind w:left="100" w:right="992" w:firstLine="950"/>
        <w:rPr>
          <w:b/>
        </w:rPr>
      </w:pPr>
      <w:r>
        <w:rPr>
          <w:b/>
        </w:rPr>
        <w:t>Site 2</w:t>
      </w:r>
      <w:r w:rsidR="00292391">
        <w:rPr>
          <w:b/>
        </w:rPr>
        <w:t xml:space="preserve">: </w:t>
      </w:r>
      <w:r w:rsidR="00292391">
        <w:t>Type of fir</w:t>
      </w:r>
      <w:r w:rsidR="0088021C">
        <w:t>e = ……………………………………………………………….…</w:t>
      </w:r>
      <w:r w:rsidR="00292391">
        <w:t>…….</w:t>
      </w:r>
      <w:r w:rsidR="0088021C">
        <w:t>.</w:t>
      </w:r>
      <w:r w:rsidR="0088021C" w:rsidRPr="0088021C">
        <w:rPr>
          <w:b/>
        </w:rPr>
        <w:t>(1)</w:t>
      </w:r>
    </w:p>
    <w:p w:rsidR="0088021C" w:rsidRDefault="0088021C">
      <w:pPr>
        <w:tabs>
          <w:tab w:val="left" w:pos="5608"/>
        </w:tabs>
        <w:spacing w:line="480" w:lineRule="auto"/>
        <w:ind w:left="100" w:right="992" w:firstLine="950"/>
        <w:rPr>
          <w:b/>
        </w:rPr>
      </w:pPr>
      <w:r>
        <w:t xml:space="preserve"> </w:t>
      </w:r>
      <w:r w:rsidR="00292391">
        <w:rPr>
          <w:b/>
          <w:u w:val="single"/>
        </w:rPr>
        <w:t>Location</w:t>
      </w:r>
      <w:r w:rsidR="00292391">
        <w:rPr>
          <w:b/>
        </w:rPr>
        <w:t xml:space="preserve">: </w:t>
      </w:r>
      <w:r w:rsidR="00292391">
        <w:t>Perth Hills</w:t>
      </w:r>
      <w:r w:rsidR="00292391">
        <w:rPr>
          <w:spacing w:val="-8"/>
        </w:rPr>
        <w:t xml:space="preserve"> </w:t>
      </w:r>
      <w:r w:rsidR="00292391">
        <w:t>Discovery</w:t>
      </w:r>
      <w:r w:rsidR="00292391">
        <w:rPr>
          <w:spacing w:val="-4"/>
        </w:rPr>
        <w:t xml:space="preserve"> </w:t>
      </w:r>
      <w:r w:rsidR="00292391">
        <w:t>Centre</w:t>
      </w:r>
      <w:r w:rsidR="00292391">
        <w:tab/>
      </w:r>
      <w:r w:rsidR="009D36CA">
        <w:rPr>
          <w:b/>
        </w:rPr>
        <w:t>Date of fire</w:t>
      </w:r>
      <w:r>
        <w:rPr>
          <w:b/>
        </w:rPr>
        <w:t>:</w:t>
      </w:r>
      <w:r>
        <w:t>…………………..…………</w:t>
      </w:r>
      <w:r w:rsidRPr="0088021C">
        <w:rPr>
          <w:b/>
        </w:rPr>
        <w:t>(1)</w:t>
      </w:r>
    </w:p>
    <w:p w:rsidR="00545136" w:rsidRDefault="0088021C">
      <w:pPr>
        <w:tabs>
          <w:tab w:val="left" w:pos="5608"/>
        </w:tabs>
        <w:spacing w:line="480" w:lineRule="auto"/>
        <w:ind w:left="100" w:right="992" w:firstLine="950"/>
      </w:pPr>
      <w:r w:rsidRPr="0088021C">
        <w:rPr>
          <w:b/>
        </w:rPr>
        <w:t xml:space="preserve"> </w:t>
      </w:r>
      <w:r w:rsidR="009D36CA">
        <w:rPr>
          <w:b/>
        </w:rPr>
        <w:t>Activity 1</w:t>
      </w:r>
      <w:r w:rsidR="00292391">
        <w:t>: Carry out fuel load and canopy measurements:</w:t>
      </w:r>
    </w:p>
    <w:tbl>
      <w:tblPr>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1282"/>
        <w:gridCol w:w="1280"/>
        <w:gridCol w:w="1279"/>
        <w:gridCol w:w="1279"/>
        <w:gridCol w:w="1279"/>
        <w:gridCol w:w="2681"/>
      </w:tblGrid>
      <w:tr w:rsidR="00545136">
        <w:trPr>
          <w:trHeight w:val="268"/>
        </w:trPr>
        <w:tc>
          <w:tcPr>
            <w:tcW w:w="1270" w:type="dxa"/>
          </w:tcPr>
          <w:p w:rsidR="00545136" w:rsidRDefault="00545136">
            <w:pPr>
              <w:pStyle w:val="TableParagraph"/>
              <w:rPr>
                <w:rFonts w:ascii="Times New Roman"/>
                <w:sz w:val="18"/>
              </w:rPr>
            </w:pPr>
          </w:p>
        </w:tc>
        <w:tc>
          <w:tcPr>
            <w:tcW w:w="6399" w:type="dxa"/>
            <w:gridSpan w:val="5"/>
          </w:tcPr>
          <w:p w:rsidR="00545136" w:rsidRDefault="00292391">
            <w:pPr>
              <w:pStyle w:val="TableParagraph"/>
              <w:spacing w:line="248" w:lineRule="exact"/>
              <w:ind w:left="2582" w:right="2574"/>
              <w:jc w:val="center"/>
              <w:rPr>
                <w:b/>
              </w:rPr>
            </w:pPr>
            <w:r>
              <w:rPr>
                <w:b/>
              </w:rPr>
              <w:t>Recordings</w:t>
            </w:r>
          </w:p>
        </w:tc>
        <w:tc>
          <w:tcPr>
            <w:tcW w:w="2681" w:type="dxa"/>
          </w:tcPr>
          <w:p w:rsidR="00545136" w:rsidRDefault="00292391">
            <w:pPr>
              <w:pStyle w:val="TableParagraph"/>
              <w:spacing w:line="248" w:lineRule="exact"/>
              <w:ind w:left="876"/>
              <w:rPr>
                <w:b/>
              </w:rPr>
            </w:pPr>
            <w:r>
              <w:rPr>
                <w:b/>
              </w:rPr>
              <w:t>Average</w:t>
            </w:r>
          </w:p>
        </w:tc>
      </w:tr>
      <w:tr w:rsidR="00545136">
        <w:trPr>
          <w:trHeight w:val="1079"/>
        </w:trPr>
        <w:tc>
          <w:tcPr>
            <w:tcW w:w="1270" w:type="dxa"/>
          </w:tcPr>
          <w:p w:rsidR="00545136" w:rsidRDefault="00545136">
            <w:pPr>
              <w:pStyle w:val="TableParagraph"/>
            </w:pPr>
          </w:p>
          <w:p w:rsidR="00545136" w:rsidRDefault="00292391">
            <w:pPr>
              <w:pStyle w:val="TableParagraph"/>
              <w:ind w:left="359" w:right="334" w:firstLine="60"/>
            </w:pPr>
            <w:r>
              <w:t>Fuel Load</w:t>
            </w:r>
          </w:p>
          <w:p w:rsidR="00236CAB" w:rsidRDefault="00236CAB" w:rsidP="00236CAB">
            <w:pPr>
              <w:pStyle w:val="TableParagraph"/>
              <w:ind w:left="359" w:right="334" w:firstLine="60"/>
              <w:jc w:val="center"/>
            </w:pPr>
            <w:r w:rsidRPr="00236CAB">
              <w:rPr>
                <w:b/>
              </w:rPr>
              <w:t>(6)</w:t>
            </w:r>
          </w:p>
        </w:tc>
        <w:tc>
          <w:tcPr>
            <w:tcW w:w="6399" w:type="dxa"/>
            <w:gridSpan w:val="5"/>
          </w:tcPr>
          <w:p w:rsidR="00545136" w:rsidRDefault="00545136">
            <w:pPr>
              <w:pStyle w:val="TableParagraph"/>
            </w:pPr>
          </w:p>
          <w:p w:rsidR="00545136" w:rsidRDefault="00292391">
            <w:pPr>
              <w:pStyle w:val="TableParagraph"/>
              <w:tabs>
                <w:tab w:val="left" w:pos="825"/>
                <w:tab w:val="left" w:pos="1669"/>
                <w:tab w:val="left" w:pos="2385"/>
                <w:tab w:val="left" w:pos="3227"/>
                <w:tab w:val="left" w:pos="3945"/>
                <w:tab w:val="left" w:pos="4787"/>
                <w:tab w:val="left" w:pos="5505"/>
              </w:tabs>
              <w:ind w:left="107"/>
            </w:pPr>
            <w:r>
              <w:rPr>
                <w:u w:val="single"/>
              </w:rPr>
              <w:t xml:space="preserve"> </w:t>
            </w:r>
            <w:r>
              <w:rPr>
                <w:u w:val="single"/>
              </w:rPr>
              <w:tab/>
            </w:r>
            <w:r>
              <w:t>mm</w:t>
            </w:r>
            <w:r>
              <w:tab/>
            </w:r>
            <w:r>
              <w:rPr>
                <w:u w:val="single"/>
              </w:rPr>
              <w:t xml:space="preserve"> </w:t>
            </w:r>
            <w:r>
              <w:rPr>
                <w:u w:val="single"/>
              </w:rPr>
              <w:tab/>
            </w:r>
            <w:r>
              <w:t>mm</w:t>
            </w:r>
            <w:r>
              <w:tab/>
            </w:r>
            <w:r>
              <w:rPr>
                <w:u w:val="single"/>
              </w:rPr>
              <w:t xml:space="preserve"> </w:t>
            </w:r>
            <w:r>
              <w:rPr>
                <w:u w:val="single"/>
              </w:rPr>
              <w:tab/>
            </w:r>
            <w:r>
              <w:t>mm</w:t>
            </w:r>
            <w:r>
              <w:tab/>
            </w:r>
            <w:r>
              <w:rPr>
                <w:u w:val="single"/>
              </w:rPr>
              <w:t xml:space="preserve"> </w:t>
            </w:r>
            <w:r>
              <w:rPr>
                <w:u w:val="single"/>
              </w:rPr>
              <w:tab/>
            </w:r>
            <w:r>
              <w:t>mm</w:t>
            </w:r>
          </w:p>
          <w:p w:rsidR="00545136" w:rsidRDefault="00545136">
            <w:pPr>
              <w:pStyle w:val="TableParagraph"/>
              <w:spacing w:before="1"/>
            </w:pPr>
          </w:p>
          <w:p w:rsidR="00545136" w:rsidRDefault="00292391">
            <w:pPr>
              <w:pStyle w:val="TableParagraph"/>
              <w:tabs>
                <w:tab w:val="left" w:pos="825"/>
                <w:tab w:val="left" w:pos="1547"/>
                <w:tab w:val="left" w:pos="3726"/>
              </w:tabs>
              <w:spacing w:line="249" w:lineRule="exact"/>
              <w:ind w:left="107"/>
            </w:pPr>
            <w:r>
              <w:rPr>
                <w:u w:val="single"/>
              </w:rPr>
              <w:t xml:space="preserve"> </w:t>
            </w:r>
            <w:r>
              <w:rPr>
                <w:u w:val="single"/>
              </w:rPr>
              <w:tab/>
            </w:r>
            <w:r>
              <w:t>mm</w:t>
            </w:r>
            <w:r>
              <w:tab/>
              <w:t>Average</w:t>
            </w:r>
            <w:r>
              <w:rPr>
                <w:spacing w:val="-4"/>
              </w:rPr>
              <w:t xml:space="preserve"> </w:t>
            </w:r>
            <w:r>
              <w:t>=</w:t>
            </w:r>
            <w:r>
              <w:rPr>
                <w:u w:val="single"/>
              </w:rPr>
              <w:t xml:space="preserve"> </w:t>
            </w:r>
            <w:r>
              <w:rPr>
                <w:u w:val="single"/>
              </w:rPr>
              <w:tab/>
            </w:r>
            <w:r>
              <w:t>mm</w:t>
            </w:r>
          </w:p>
        </w:tc>
        <w:tc>
          <w:tcPr>
            <w:tcW w:w="2681" w:type="dxa"/>
          </w:tcPr>
          <w:p w:rsidR="00545136" w:rsidRDefault="00545136">
            <w:pPr>
              <w:pStyle w:val="TableParagraph"/>
            </w:pPr>
          </w:p>
          <w:p w:rsidR="00545136" w:rsidRDefault="00292391">
            <w:pPr>
              <w:pStyle w:val="TableParagraph"/>
              <w:tabs>
                <w:tab w:val="left" w:pos="991"/>
              </w:tabs>
              <w:ind w:left="108"/>
            </w:pPr>
            <w:r>
              <w:rPr>
                <w:u w:val="single"/>
              </w:rPr>
              <w:t xml:space="preserve"> </w:t>
            </w:r>
            <w:r>
              <w:rPr>
                <w:u w:val="single"/>
              </w:rPr>
              <w:tab/>
            </w:r>
            <w:r>
              <w:t>tonnes/Ha</w:t>
            </w:r>
          </w:p>
          <w:p w:rsidR="00236CAB" w:rsidRDefault="00236CAB">
            <w:pPr>
              <w:pStyle w:val="TableParagraph"/>
              <w:tabs>
                <w:tab w:val="left" w:pos="991"/>
              </w:tabs>
              <w:ind w:left="108"/>
            </w:pPr>
          </w:p>
          <w:p w:rsidR="00236CAB" w:rsidRPr="00236CAB" w:rsidRDefault="00316C82" w:rsidP="00236CAB">
            <w:pPr>
              <w:pStyle w:val="TableParagraph"/>
              <w:tabs>
                <w:tab w:val="left" w:pos="991"/>
              </w:tabs>
              <w:ind w:left="108"/>
              <w:jc w:val="center"/>
              <w:rPr>
                <w:b/>
              </w:rPr>
            </w:pPr>
            <w:r>
              <w:rPr>
                <w:b/>
              </w:rPr>
              <w:t>(1</w:t>
            </w:r>
            <w:r w:rsidR="00236CAB" w:rsidRPr="00236CAB">
              <w:rPr>
                <w:b/>
              </w:rPr>
              <w:t>)</w:t>
            </w:r>
          </w:p>
        </w:tc>
      </w:tr>
      <w:tr w:rsidR="00545136">
        <w:trPr>
          <w:trHeight w:val="489"/>
        </w:trPr>
        <w:tc>
          <w:tcPr>
            <w:tcW w:w="1270" w:type="dxa"/>
            <w:vMerge w:val="restart"/>
          </w:tcPr>
          <w:p w:rsidR="00545136" w:rsidRDefault="00545136">
            <w:pPr>
              <w:pStyle w:val="TableParagraph"/>
            </w:pPr>
          </w:p>
          <w:p w:rsidR="00545136" w:rsidRDefault="00292391">
            <w:pPr>
              <w:pStyle w:val="TableParagraph"/>
              <w:ind w:left="306" w:right="169" w:hanging="111"/>
            </w:pPr>
            <w:r>
              <w:t>Canopy Cover</w:t>
            </w:r>
          </w:p>
          <w:p w:rsidR="00236CAB" w:rsidRDefault="00236CAB" w:rsidP="00236CAB">
            <w:pPr>
              <w:pStyle w:val="TableParagraph"/>
              <w:ind w:left="306" w:right="169" w:hanging="111"/>
              <w:jc w:val="center"/>
            </w:pPr>
            <w:r>
              <w:rPr>
                <w:b/>
              </w:rPr>
              <w:t>(5</w:t>
            </w:r>
            <w:r w:rsidRPr="00236CAB">
              <w:rPr>
                <w:b/>
              </w:rPr>
              <w:t>)</w:t>
            </w:r>
          </w:p>
        </w:tc>
        <w:tc>
          <w:tcPr>
            <w:tcW w:w="1282" w:type="dxa"/>
          </w:tcPr>
          <w:p w:rsidR="00545136" w:rsidRDefault="00545136">
            <w:pPr>
              <w:pStyle w:val="TableParagraph"/>
              <w:rPr>
                <w:rFonts w:ascii="Times New Roman"/>
              </w:rPr>
            </w:pPr>
          </w:p>
        </w:tc>
        <w:tc>
          <w:tcPr>
            <w:tcW w:w="1280" w:type="dxa"/>
          </w:tcPr>
          <w:p w:rsidR="00545136" w:rsidRDefault="00545136">
            <w:pPr>
              <w:pStyle w:val="TableParagraph"/>
              <w:rPr>
                <w:rFonts w:ascii="Times New Roman"/>
              </w:rPr>
            </w:pPr>
          </w:p>
        </w:tc>
        <w:tc>
          <w:tcPr>
            <w:tcW w:w="1279" w:type="dxa"/>
          </w:tcPr>
          <w:p w:rsidR="00545136" w:rsidRDefault="00545136">
            <w:pPr>
              <w:pStyle w:val="TableParagraph"/>
              <w:rPr>
                <w:rFonts w:ascii="Times New Roman"/>
              </w:rPr>
            </w:pPr>
          </w:p>
        </w:tc>
        <w:tc>
          <w:tcPr>
            <w:tcW w:w="1279" w:type="dxa"/>
          </w:tcPr>
          <w:p w:rsidR="00545136" w:rsidRDefault="00545136">
            <w:pPr>
              <w:pStyle w:val="TableParagraph"/>
              <w:rPr>
                <w:rFonts w:ascii="Times New Roman"/>
              </w:rPr>
            </w:pPr>
          </w:p>
        </w:tc>
        <w:tc>
          <w:tcPr>
            <w:tcW w:w="1279" w:type="dxa"/>
          </w:tcPr>
          <w:p w:rsidR="00545136" w:rsidRDefault="00545136">
            <w:pPr>
              <w:pStyle w:val="TableParagraph"/>
              <w:rPr>
                <w:rFonts w:ascii="Times New Roman"/>
              </w:rPr>
            </w:pPr>
          </w:p>
        </w:tc>
        <w:tc>
          <w:tcPr>
            <w:tcW w:w="2681" w:type="dxa"/>
            <w:vMerge w:val="restart"/>
          </w:tcPr>
          <w:p w:rsidR="00545136" w:rsidRDefault="00545136">
            <w:pPr>
              <w:pStyle w:val="TableParagraph"/>
            </w:pPr>
          </w:p>
          <w:p w:rsidR="00545136" w:rsidRDefault="00292391">
            <w:pPr>
              <w:pStyle w:val="TableParagraph"/>
              <w:ind w:left="170"/>
            </w:pPr>
            <w:r>
              <w:t>Canopy cover =</w:t>
            </w:r>
          </w:p>
          <w:p w:rsidR="00545136" w:rsidRDefault="00545136">
            <w:pPr>
              <w:pStyle w:val="TableParagraph"/>
              <w:spacing w:before="11"/>
              <w:rPr>
                <w:sz w:val="21"/>
              </w:rPr>
            </w:pPr>
          </w:p>
          <w:p w:rsidR="00545136" w:rsidRDefault="00292391">
            <w:pPr>
              <w:pStyle w:val="TableParagraph"/>
              <w:tabs>
                <w:tab w:val="left" w:pos="1281"/>
              </w:tabs>
              <w:spacing w:line="251" w:lineRule="exact"/>
              <w:ind w:left="840"/>
            </w:pPr>
            <w:r>
              <w:rPr>
                <w:u w:val="single"/>
              </w:rPr>
              <w:t xml:space="preserve"> </w:t>
            </w:r>
            <w:r>
              <w:rPr>
                <w:u w:val="single"/>
              </w:rPr>
              <w:tab/>
            </w:r>
            <w:r>
              <w:t>%</w:t>
            </w:r>
          </w:p>
          <w:p w:rsidR="0088021C" w:rsidRPr="0088021C" w:rsidRDefault="0088021C" w:rsidP="0088021C">
            <w:pPr>
              <w:pStyle w:val="TableParagraph"/>
              <w:tabs>
                <w:tab w:val="left" w:pos="1281"/>
              </w:tabs>
              <w:spacing w:line="251" w:lineRule="exact"/>
              <w:ind w:left="840"/>
              <w:jc w:val="center"/>
              <w:rPr>
                <w:b/>
              </w:rPr>
            </w:pPr>
            <w:r w:rsidRPr="0088021C">
              <w:rPr>
                <w:b/>
              </w:rPr>
              <w:t>(1)</w:t>
            </w:r>
          </w:p>
        </w:tc>
      </w:tr>
      <w:tr w:rsidR="00545136">
        <w:trPr>
          <w:trHeight w:val="580"/>
        </w:trPr>
        <w:tc>
          <w:tcPr>
            <w:tcW w:w="1270" w:type="dxa"/>
            <w:vMerge/>
            <w:tcBorders>
              <w:top w:val="nil"/>
            </w:tcBorders>
          </w:tcPr>
          <w:p w:rsidR="00545136" w:rsidRDefault="00545136">
            <w:pPr>
              <w:rPr>
                <w:sz w:val="2"/>
                <w:szCs w:val="2"/>
              </w:rPr>
            </w:pPr>
          </w:p>
        </w:tc>
        <w:tc>
          <w:tcPr>
            <w:tcW w:w="1282" w:type="dxa"/>
          </w:tcPr>
          <w:p w:rsidR="00545136" w:rsidRDefault="00545136">
            <w:pPr>
              <w:pStyle w:val="TableParagraph"/>
              <w:rPr>
                <w:rFonts w:ascii="Times New Roman"/>
              </w:rPr>
            </w:pPr>
          </w:p>
        </w:tc>
        <w:tc>
          <w:tcPr>
            <w:tcW w:w="1280" w:type="dxa"/>
          </w:tcPr>
          <w:p w:rsidR="00545136" w:rsidRDefault="00545136">
            <w:pPr>
              <w:pStyle w:val="TableParagraph"/>
              <w:rPr>
                <w:rFonts w:ascii="Times New Roman"/>
              </w:rPr>
            </w:pPr>
          </w:p>
        </w:tc>
        <w:tc>
          <w:tcPr>
            <w:tcW w:w="1279" w:type="dxa"/>
          </w:tcPr>
          <w:p w:rsidR="00545136" w:rsidRDefault="00545136">
            <w:pPr>
              <w:pStyle w:val="TableParagraph"/>
              <w:rPr>
                <w:rFonts w:ascii="Times New Roman"/>
              </w:rPr>
            </w:pPr>
          </w:p>
        </w:tc>
        <w:tc>
          <w:tcPr>
            <w:tcW w:w="1279" w:type="dxa"/>
          </w:tcPr>
          <w:p w:rsidR="00545136" w:rsidRDefault="00545136">
            <w:pPr>
              <w:pStyle w:val="TableParagraph"/>
              <w:rPr>
                <w:rFonts w:ascii="Times New Roman"/>
              </w:rPr>
            </w:pPr>
          </w:p>
        </w:tc>
        <w:tc>
          <w:tcPr>
            <w:tcW w:w="1279" w:type="dxa"/>
          </w:tcPr>
          <w:p w:rsidR="00545136" w:rsidRDefault="00545136">
            <w:pPr>
              <w:pStyle w:val="TableParagraph"/>
              <w:rPr>
                <w:rFonts w:ascii="Times New Roman"/>
              </w:rPr>
            </w:pPr>
          </w:p>
        </w:tc>
        <w:tc>
          <w:tcPr>
            <w:tcW w:w="2681" w:type="dxa"/>
            <w:vMerge/>
            <w:tcBorders>
              <w:top w:val="nil"/>
            </w:tcBorders>
          </w:tcPr>
          <w:p w:rsidR="00545136" w:rsidRDefault="00545136">
            <w:pPr>
              <w:rPr>
                <w:sz w:val="2"/>
                <w:szCs w:val="2"/>
              </w:rPr>
            </w:pPr>
          </w:p>
        </w:tc>
      </w:tr>
    </w:tbl>
    <w:p w:rsidR="00545136" w:rsidRDefault="00545136">
      <w:pPr>
        <w:pStyle w:val="BodyText"/>
        <w:spacing w:before="10"/>
        <w:rPr>
          <w:sz w:val="21"/>
        </w:rPr>
      </w:pPr>
    </w:p>
    <w:p w:rsidR="00545136" w:rsidRDefault="005D24B8" w:rsidP="0088021C">
      <w:pPr>
        <w:pStyle w:val="BodyText"/>
        <w:spacing w:before="1"/>
        <w:ind w:left="100"/>
      </w:pPr>
      <w:r>
        <w:rPr>
          <w:noProof/>
          <w:lang w:bidi="ar-SA"/>
        </w:rPr>
        <mc:AlternateContent>
          <mc:Choice Requires="wpg">
            <w:drawing>
              <wp:anchor distT="0" distB="0" distL="114300" distR="114300" simplePos="0" relativeHeight="251674624" behindDoc="1" locked="0" layoutInCell="1" allowOverlap="1">
                <wp:simplePos x="0" y="0"/>
                <wp:positionH relativeFrom="page">
                  <wp:posOffset>5932170</wp:posOffset>
                </wp:positionH>
                <wp:positionV relativeFrom="paragraph">
                  <wp:posOffset>541020</wp:posOffset>
                </wp:positionV>
                <wp:extent cx="949960" cy="1001395"/>
                <wp:effectExtent l="7620" t="7620" r="4445" b="635"/>
                <wp:wrapNone/>
                <wp:docPr id="27"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9960" cy="1001395"/>
                          <a:chOff x="9342" y="852"/>
                          <a:chExt cx="1496" cy="1577"/>
                        </a:xfrm>
                      </wpg:grpSpPr>
                      <wps:wsp>
                        <wps:cNvPr id="28" name="Rectangle 30"/>
                        <wps:cNvSpPr>
                          <a:spLocks noChangeArrowheads="1"/>
                        </wps:cNvSpPr>
                        <wps:spPr bwMode="auto">
                          <a:xfrm>
                            <a:off x="9349" y="859"/>
                            <a:ext cx="1481" cy="156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29"/>
                        <wps:cNvSpPr>
                          <a:spLocks/>
                        </wps:cNvSpPr>
                        <wps:spPr bwMode="auto">
                          <a:xfrm>
                            <a:off x="9502" y="1115"/>
                            <a:ext cx="1168" cy="1228"/>
                          </a:xfrm>
                          <a:custGeom>
                            <a:avLst/>
                            <a:gdLst>
                              <a:gd name="T0" fmla="+- 0 10075 9503"/>
                              <a:gd name="T1" fmla="*/ T0 w 1168"/>
                              <a:gd name="T2" fmla="+- 0 1115 1115"/>
                              <a:gd name="T3" fmla="*/ 1115 h 1228"/>
                              <a:gd name="T4" fmla="+- 0 10060 9503"/>
                              <a:gd name="T5" fmla="*/ T4 w 1168"/>
                              <a:gd name="T6" fmla="+- 0 1220 1115"/>
                              <a:gd name="T7" fmla="*/ 1220 h 1228"/>
                              <a:gd name="T8" fmla="+- 0 10036 9503"/>
                              <a:gd name="T9" fmla="*/ T8 w 1168"/>
                              <a:gd name="T10" fmla="+- 0 1222 1115"/>
                              <a:gd name="T11" fmla="*/ 1222 h 1228"/>
                              <a:gd name="T12" fmla="+- 0 10012 9503"/>
                              <a:gd name="T13" fmla="*/ T12 w 1168"/>
                              <a:gd name="T14" fmla="+- 0 1225 1115"/>
                              <a:gd name="T15" fmla="*/ 1225 h 1228"/>
                              <a:gd name="T16" fmla="+- 0 9940 9503"/>
                              <a:gd name="T17" fmla="*/ T16 w 1168"/>
                              <a:gd name="T18" fmla="+- 0 1240 1115"/>
                              <a:gd name="T19" fmla="*/ 1240 h 1228"/>
                              <a:gd name="T20" fmla="+- 0 9874 9503"/>
                              <a:gd name="T21" fmla="*/ T20 w 1168"/>
                              <a:gd name="T22" fmla="+- 0 1266 1115"/>
                              <a:gd name="T23" fmla="*/ 1266 h 1228"/>
                              <a:gd name="T24" fmla="+- 0 9812 9503"/>
                              <a:gd name="T25" fmla="*/ T24 w 1168"/>
                              <a:gd name="T26" fmla="+- 0 1301 1115"/>
                              <a:gd name="T27" fmla="*/ 1301 h 1228"/>
                              <a:gd name="T28" fmla="+- 0 9756 9503"/>
                              <a:gd name="T29" fmla="*/ T28 w 1168"/>
                              <a:gd name="T30" fmla="+- 0 1343 1115"/>
                              <a:gd name="T31" fmla="*/ 1343 h 1228"/>
                              <a:gd name="T32" fmla="+- 0 9706 9503"/>
                              <a:gd name="T33" fmla="*/ T32 w 1168"/>
                              <a:gd name="T34" fmla="+- 0 1392 1115"/>
                              <a:gd name="T35" fmla="*/ 1392 h 1228"/>
                              <a:gd name="T36" fmla="+- 0 9664 9503"/>
                              <a:gd name="T37" fmla="*/ T36 w 1168"/>
                              <a:gd name="T38" fmla="+- 0 1448 1115"/>
                              <a:gd name="T39" fmla="*/ 1448 h 1228"/>
                              <a:gd name="T40" fmla="+- 0 9630 9503"/>
                              <a:gd name="T41" fmla="*/ T40 w 1168"/>
                              <a:gd name="T42" fmla="+- 0 1510 1115"/>
                              <a:gd name="T43" fmla="*/ 1510 h 1228"/>
                              <a:gd name="T44" fmla="+- 0 9604 9503"/>
                              <a:gd name="T45" fmla="*/ T44 w 1168"/>
                              <a:gd name="T46" fmla="+- 0 1576 1115"/>
                              <a:gd name="T47" fmla="*/ 1576 h 1228"/>
                              <a:gd name="T48" fmla="+- 0 9587 9503"/>
                              <a:gd name="T49" fmla="*/ T48 w 1168"/>
                              <a:gd name="T50" fmla="+- 0 1647 1115"/>
                              <a:gd name="T51" fmla="*/ 1647 h 1228"/>
                              <a:gd name="T52" fmla="+- 0 9582 9503"/>
                              <a:gd name="T53" fmla="*/ T52 w 1168"/>
                              <a:gd name="T54" fmla="+- 0 1720 1115"/>
                              <a:gd name="T55" fmla="*/ 1720 h 1228"/>
                              <a:gd name="T56" fmla="+- 0 9503 9503"/>
                              <a:gd name="T57" fmla="*/ T56 w 1168"/>
                              <a:gd name="T58" fmla="+- 0 1730 1115"/>
                              <a:gd name="T59" fmla="*/ 1730 h 1228"/>
                              <a:gd name="T60" fmla="+- 0 9582 9503"/>
                              <a:gd name="T61" fmla="*/ T60 w 1168"/>
                              <a:gd name="T62" fmla="+- 0 1742 1115"/>
                              <a:gd name="T63" fmla="*/ 1742 h 1228"/>
                              <a:gd name="T64" fmla="+- 0 9583 9503"/>
                              <a:gd name="T65" fmla="*/ T64 w 1168"/>
                              <a:gd name="T66" fmla="+- 0 1766 1115"/>
                              <a:gd name="T67" fmla="*/ 1766 h 1228"/>
                              <a:gd name="T68" fmla="+- 0 9585 9503"/>
                              <a:gd name="T69" fmla="*/ T68 w 1168"/>
                              <a:gd name="T70" fmla="+- 0 1790 1115"/>
                              <a:gd name="T71" fmla="*/ 1790 h 1228"/>
                              <a:gd name="T72" fmla="+- 0 9600 9503"/>
                              <a:gd name="T73" fmla="*/ T72 w 1168"/>
                              <a:gd name="T74" fmla="+- 0 1859 1115"/>
                              <a:gd name="T75" fmla="*/ 1859 h 1228"/>
                              <a:gd name="T76" fmla="+- 0 9623 9503"/>
                              <a:gd name="T77" fmla="*/ T76 w 1168"/>
                              <a:gd name="T78" fmla="+- 0 1926 1115"/>
                              <a:gd name="T79" fmla="*/ 1926 h 1228"/>
                              <a:gd name="T80" fmla="+- 0 9656 9503"/>
                              <a:gd name="T81" fmla="*/ T80 w 1168"/>
                              <a:gd name="T82" fmla="+- 0 1988 1115"/>
                              <a:gd name="T83" fmla="*/ 1988 h 1228"/>
                              <a:gd name="T84" fmla="+- 0 9697 9503"/>
                              <a:gd name="T85" fmla="*/ T84 w 1168"/>
                              <a:gd name="T86" fmla="+- 0 2046 1115"/>
                              <a:gd name="T87" fmla="*/ 2046 h 1228"/>
                              <a:gd name="T88" fmla="+- 0 9747 9503"/>
                              <a:gd name="T89" fmla="*/ T88 w 1168"/>
                              <a:gd name="T90" fmla="+- 0 2098 1115"/>
                              <a:gd name="T91" fmla="*/ 2098 h 1228"/>
                              <a:gd name="T92" fmla="+- 0 9801 9503"/>
                              <a:gd name="T93" fmla="*/ T92 w 1168"/>
                              <a:gd name="T94" fmla="+- 0 2141 1115"/>
                              <a:gd name="T95" fmla="*/ 2141 h 1228"/>
                              <a:gd name="T96" fmla="+- 0 9860 9503"/>
                              <a:gd name="T97" fmla="*/ T96 w 1168"/>
                              <a:gd name="T98" fmla="+- 0 2176 1115"/>
                              <a:gd name="T99" fmla="*/ 2176 h 1228"/>
                              <a:gd name="T100" fmla="+- 0 9923 9503"/>
                              <a:gd name="T101" fmla="*/ T100 w 1168"/>
                              <a:gd name="T102" fmla="+- 0 2203 1115"/>
                              <a:gd name="T103" fmla="*/ 2203 h 1228"/>
                              <a:gd name="T104" fmla="+- 0 9989 9503"/>
                              <a:gd name="T105" fmla="*/ T104 w 1168"/>
                              <a:gd name="T106" fmla="+- 0 2221 1115"/>
                              <a:gd name="T107" fmla="*/ 2221 h 1228"/>
                              <a:gd name="T108" fmla="+- 0 10058 9503"/>
                              <a:gd name="T109" fmla="*/ T108 w 1168"/>
                              <a:gd name="T110" fmla="+- 0 2229 1115"/>
                              <a:gd name="T111" fmla="*/ 2229 h 1228"/>
                              <a:gd name="T112" fmla="+- 0 10072 9503"/>
                              <a:gd name="T113" fmla="*/ T112 w 1168"/>
                              <a:gd name="T114" fmla="+- 0 2343 1115"/>
                              <a:gd name="T115" fmla="*/ 2343 h 1228"/>
                              <a:gd name="T116" fmla="+- 0 10077 9503"/>
                              <a:gd name="T117" fmla="*/ T116 w 1168"/>
                              <a:gd name="T118" fmla="+- 0 2343 1115"/>
                              <a:gd name="T119" fmla="*/ 2343 h 1228"/>
                              <a:gd name="T120" fmla="+- 0 10089 9503"/>
                              <a:gd name="T121" fmla="*/ T120 w 1168"/>
                              <a:gd name="T122" fmla="+- 0 2230 1115"/>
                              <a:gd name="T123" fmla="*/ 2230 h 1228"/>
                              <a:gd name="T124" fmla="+- 0 10114 9503"/>
                              <a:gd name="T125" fmla="*/ T124 w 1168"/>
                              <a:gd name="T126" fmla="+- 0 2229 1115"/>
                              <a:gd name="T127" fmla="*/ 2229 h 1228"/>
                              <a:gd name="T128" fmla="+- 0 10188 9503"/>
                              <a:gd name="T129" fmla="*/ T128 w 1168"/>
                              <a:gd name="T130" fmla="+- 0 2220 1115"/>
                              <a:gd name="T131" fmla="*/ 2220 h 1228"/>
                              <a:gd name="T132" fmla="+- 0 10259 9503"/>
                              <a:gd name="T133" fmla="*/ T132 w 1168"/>
                              <a:gd name="T134" fmla="+- 0 2200 1115"/>
                              <a:gd name="T135" fmla="*/ 2200 h 1228"/>
                              <a:gd name="T136" fmla="+- 0 10327 9503"/>
                              <a:gd name="T137" fmla="*/ T136 w 1168"/>
                              <a:gd name="T138" fmla="+- 0 2170 1115"/>
                              <a:gd name="T139" fmla="*/ 2170 h 1228"/>
                              <a:gd name="T140" fmla="+- 0 10389 9503"/>
                              <a:gd name="T141" fmla="*/ T140 w 1168"/>
                              <a:gd name="T142" fmla="+- 0 2130 1115"/>
                              <a:gd name="T143" fmla="*/ 2130 h 1228"/>
                              <a:gd name="T144" fmla="+- 0 10446 9503"/>
                              <a:gd name="T145" fmla="*/ T144 w 1168"/>
                              <a:gd name="T146" fmla="+- 0 2082 1115"/>
                              <a:gd name="T147" fmla="*/ 2082 h 1228"/>
                              <a:gd name="T148" fmla="+- 0 10493 9503"/>
                              <a:gd name="T149" fmla="*/ T148 w 1168"/>
                              <a:gd name="T150" fmla="+- 0 2028 1115"/>
                              <a:gd name="T151" fmla="*/ 2028 h 1228"/>
                              <a:gd name="T152" fmla="+- 0 10531 9503"/>
                              <a:gd name="T153" fmla="*/ T152 w 1168"/>
                              <a:gd name="T154" fmla="+- 0 1968 1115"/>
                              <a:gd name="T155" fmla="*/ 1968 h 1228"/>
                              <a:gd name="T156" fmla="+- 0 10561 9503"/>
                              <a:gd name="T157" fmla="*/ T156 w 1168"/>
                              <a:gd name="T158" fmla="+- 0 1905 1115"/>
                              <a:gd name="T159" fmla="*/ 1905 h 1228"/>
                              <a:gd name="T160" fmla="+- 0 10582 9503"/>
                              <a:gd name="T161" fmla="*/ T160 w 1168"/>
                              <a:gd name="T162" fmla="+- 0 1837 1115"/>
                              <a:gd name="T163" fmla="*/ 1837 h 1228"/>
                              <a:gd name="T164" fmla="+- 0 10592 9503"/>
                              <a:gd name="T165" fmla="*/ T164 w 1168"/>
                              <a:gd name="T166" fmla="+- 0 1766 1115"/>
                              <a:gd name="T167" fmla="*/ 1766 h 1228"/>
                              <a:gd name="T168" fmla="+- 0 10594 9503"/>
                              <a:gd name="T169" fmla="*/ T168 w 1168"/>
                              <a:gd name="T170" fmla="+- 0 1742 1115"/>
                              <a:gd name="T171" fmla="*/ 1742 h 1228"/>
                              <a:gd name="T172" fmla="+- 0 10670 9503"/>
                              <a:gd name="T173" fmla="*/ T172 w 1168"/>
                              <a:gd name="T174" fmla="+- 0 1731 1115"/>
                              <a:gd name="T175" fmla="*/ 1731 h 1228"/>
                              <a:gd name="T176" fmla="+- 0 10670 9503"/>
                              <a:gd name="T177" fmla="*/ T176 w 1168"/>
                              <a:gd name="T178" fmla="+- 0 1730 1115"/>
                              <a:gd name="T179" fmla="*/ 1730 h 1228"/>
                              <a:gd name="T180" fmla="+- 0 10594 9503"/>
                              <a:gd name="T181" fmla="*/ T180 w 1168"/>
                              <a:gd name="T182" fmla="+- 0 1720 1115"/>
                              <a:gd name="T183" fmla="*/ 1720 h 1228"/>
                              <a:gd name="T184" fmla="+- 0 10593 9503"/>
                              <a:gd name="T185" fmla="*/ T184 w 1168"/>
                              <a:gd name="T186" fmla="+- 0 1695 1115"/>
                              <a:gd name="T187" fmla="*/ 1695 h 1228"/>
                              <a:gd name="T188" fmla="+- 0 10584 9503"/>
                              <a:gd name="T189" fmla="*/ T188 w 1168"/>
                              <a:gd name="T190" fmla="+- 0 1622 1115"/>
                              <a:gd name="T191" fmla="*/ 1622 h 1228"/>
                              <a:gd name="T192" fmla="+- 0 10564 9503"/>
                              <a:gd name="T193" fmla="*/ T192 w 1168"/>
                              <a:gd name="T194" fmla="+- 0 1552 1115"/>
                              <a:gd name="T195" fmla="*/ 1552 h 1228"/>
                              <a:gd name="T196" fmla="+- 0 10533 9503"/>
                              <a:gd name="T197" fmla="*/ T196 w 1168"/>
                              <a:gd name="T198" fmla="+- 0 1485 1115"/>
                              <a:gd name="T199" fmla="*/ 1485 h 1228"/>
                              <a:gd name="T200" fmla="+- 0 10522 9503"/>
                              <a:gd name="T201" fmla="*/ T200 w 1168"/>
                              <a:gd name="T202" fmla="+- 0 1464 1115"/>
                              <a:gd name="T203" fmla="*/ 1464 h 1228"/>
                              <a:gd name="T204" fmla="+- 0 10479 9503"/>
                              <a:gd name="T205" fmla="*/ T204 w 1168"/>
                              <a:gd name="T206" fmla="+- 0 1404 1115"/>
                              <a:gd name="T207" fmla="*/ 1404 h 1228"/>
                              <a:gd name="T208" fmla="+- 0 10427 9503"/>
                              <a:gd name="T209" fmla="*/ T208 w 1168"/>
                              <a:gd name="T210" fmla="+- 0 1350 1115"/>
                              <a:gd name="T211" fmla="*/ 1350 h 1228"/>
                              <a:gd name="T212" fmla="+- 0 10368 9503"/>
                              <a:gd name="T213" fmla="*/ T212 w 1168"/>
                              <a:gd name="T214" fmla="+- 0 1304 1115"/>
                              <a:gd name="T215" fmla="*/ 1304 h 1228"/>
                              <a:gd name="T216" fmla="+- 0 10304 9503"/>
                              <a:gd name="T217" fmla="*/ T216 w 1168"/>
                              <a:gd name="T218" fmla="+- 0 1268 1115"/>
                              <a:gd name="T219" fmla="*/ 1268 h 1228"/>
                              <a:gd name="T220" fmla="+- 0 10235 9503"/>
                              <a:gd name="T221" fmla="*/ T220 w 1168"/>
                              <a:gd name="T222" fmla="+- 0 1240 1115"/>
                              <a:gd name="T223" fmla="*/ 1240 h 1228"/>
                              <a:gd name="T224" fmla="+- 0 10162 9503"/>
                              <a:gd name="T225" fmla="*/ T224 w 1168"/>
                              <a:gd name="T226" fmla="+- 0 1225 1115"/>
                              <a:gd name="T227" fmla="*/ 1225 h 1228"/>
                              <a:gd name="T228" fmla="+- 0 10088 9503"/>
                              <a:gd name="T229" fmla="*/ T228 w 1168"/>
                              <a:gd name="T230" fmla="+- 0 1219 1115"/>
                              <a:gd name="T231" fmla="*/ 1219 h 1228"/>
                              <a:gd name="T232" fmla="+- 0 10075 9503"/>
                              <a:gd name="T233" fmla="*/ T232 w 1168"/>
                              <a:gd name="T234" fmla="+- 0 1115 1115"/>
                              <a:gd name="T235" fmla="*/ 1115 h 1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168" h="1228">
                                <a:moveTo>
                                  <a:pt x="572" y="0"/>
                                </a:moveTo>
                                <a:lnTo>
                                  <a:pt x="557" y="105"/>
                                </a:lnTo>
                                <a:lnTo>
                                  <a:pt x="533" y="107"/>
                                </a:lnTo>
                                <a:lnTo>
                                  <a:pt x="509" y="110"/>
                                </a:lnTo>
                                <a:lnTo>
                                  <a:pt x="437" y="125"/>
                                </a:lnTo>
                                <a:lnTo>
                                  <a:pt x="371" y="151"/>
                                </a:lnTo>
                                <a:lnTo>
                                  <a:pt x="309" y="186"/>
                                </a:lnTo>
                                <a:lnTo>
                                  <a:pt x="253" y="228"/>
                                </a:lnTo>
                                <a:lnTo>
                                  <a:pt x="203" y="277"/>
                                </a:lnTo>
                                <a:lnTo>
                                  <a:pt x="161" y="333"/>
                                </a:lnTo>
                                <a:lnTo>
                                  <a:pt x="127" y="395"/>
                                </a:lnTo>
                                <a:lnTo>
                                  <a:pt x="101" y="461"/>
                                </a:lnTo>
                                <a:lnTo>
                                  <a:pt x="84" y="532"/>
                                </a:lnTo>
                                <a:lnTo>
                                  <a:pt x="79" y="605"/>
                                </a:lnTo>
                                <a:lnTo>
                                  <a:pt x="0" y="615"/>
                                </a:lnTo>
                                <a:lnTo>
                                  <a:pt x="79" y="627"/>
                                </a:lnTo>
                                <a:lnTo>
                                  <a:pt x="80" y="651"/>
                                </a:lnTo>
                                <a:lnTo>
                                  <a:pt x="82" y="675"/>
                                </a:lnTo>
                                <a:lnTo>
                                  <a:pt x="97" y="744"/>
                                </a:lnTo>
                                <a:lnTo>
                                  <a:pt x="120" y="811"/>
                                </a:lnTo>
                                <a:lnTo>
                                  <a:pt x="153" y="873"/>
                                </a:lnTo>
                                <a:lnTo>
                                  <a:pt x="194" y="931"/>
                                </a:lnTo>
                                <a:lnTo>
                                  <a:pt x="244" y="983"/>
                                </a:lnTo>
                                <a:lnTo>
                                  <a:pt x="298" y="1026"/>
                                </a:lnTo>
                                <a:lnTo>
                                  <a:pt x="357" y="1061"/>
                                </a:lnTo>
                                <a:lnTo>
                                  <a:pt x="420" y="1088"/>
                                </a:lnTo>
                                <a:lnTo>
                                  <a:pt x="486" y="1106"/>
                                </a:lnTo>
                                <a:lnTo>
                                  <a:pt x="555" y="1114"/>
                                </a:lnTo>
                                <a:lnTo>
                                  <a:pt x="569" y="1228"/>
                                </a:lnTo>
                                <a:lnTo>
                                  <a:pt x="574" y="1228"/>
                                </a:lnTo>
                                <a:lnTo>
                                  <a:pt x="586" y="1115"/>
                                </a:lnTo>
                                <a:lnTo>
                                  <a:pt x="611" y="1114"/>
                                </a:lnTo>
                                <a:lnTo>
                                  <a:pt x="685" y="1105"/>
                                </a:lnTo>
                                <a:lnTo>
                                  <a:pt x="756" y="1085"/>
                                </a:lnTo>
                                <a:lnTo>
                                  <a:pt x="824" y="1055"/>
                                </a:lnTo>
                                <a:lnTo>
                                  <a:pt x="886" y="1015"/>
                                </a:lnTo>
                                <a:lnTo>
                                  <a:pt x="943" y="967"/>
                                </a:lnTo>
                                <a:lnTo>
                                  <a:pt x="990" y="913"/>
                                </a:lnTo>
                                <a:lnTo>
                                  <a:pt x="1028" y="853"/>
                                </a:lnTo>
                                <a:lnTo>
                                  <a:pt x="1058" y="790"/>
                                </a:lnTo>
                                <a:lnTo>
                                  <a:pt x="1079" y="722"/>
                                </a:lnTo>
                                <a:lnTo>
                                  <a:pt x="1089" y="651"/>
                                </a:lnTo>
                                <a:lnTo>
                                  <a:pt x="1091" y="627"/>
                                </a:lnTo>
                                <a:lnTo>
                                  <a:pt x="1167" y="616"/>
                                </a:lnTo>
                                <a:lnTo>
                                  <a:pt x="1167" y="615"/>
                                </a:lnTo>
                                <a:lnTo>
                                  <a:pt x="1091" y="605"/>
                                </a:lnTo>
                                <a:lnTo>
                                  <a:pt x="1090" y="580"/>
                                </a:lnTo>
                                <a:lnTo>
                                  <a:pt x="1081" y="507"/>
                                </a:lnTo>
                                <a:lnTo>
                                  <a:pt x="1061" y="437"/>
                                </a:lnTo>
                                <a:lnTo>
                                  <a:pt x="1030" y="370"/>
                                </a:lnTo>
                                <a:lnTo>
                                  <a:pt x="1019" y="349"/>
                                </a:lnTo>
                                <a:lnTo>
                                  <a:pt x="976" y="289"/>
                                </a:lnTo>
                                <a:lnTo>
                                  <a:pt x="924" y="235"/>
                                </a:lnTo>
                                <a:lnTo>
                                  <a:pt x="865" y="189"/>
                                </a:lnTo>
                                <a:lnTo>
                                  <a:pt x="801" y="153"/>
                                </a:lnTo>
                                <a:lnTo>
                                  <a:pt x="732" y="125"/>
                                </a:lnTo>
                                <a:lnTo>
                                  <a:pt x="659" y="110"/>
                                </a:lnTo>
                                <a:lnTo>
                                  <a:pt x="585" y="104"/>
                                </a:lnTo>
                                <a:lnTo>
                                  <a:pt x="57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8"/>
                        <wps:cNvSpPr>
                          <a:spLocks/>
                        </wps:cNvSpPr>
                        <wps:spPr bwMode="auto">
                          <a:xfrm>
                            <a:off x="10091" y="1258"/>
                            <a:ext cx="464" cy="458"/>
                          </a:xfrm>
                          <a:custGeom>
                            <a:avLst/>
                            <a:gdLst>
                              <a:gd name="T0" fmla="+- 0 10092 10092"/>
                              <a:gd name="T1" fmla="*/ T0 w 464"/>
                              <a:gd name="T2" fmla="+- 0 1258 1258"/>
                              <a:gd name="T3" fmla="*/ 1258 h 458"/>
                              <a:gd name="T4" fmla="+- 0 10100 10092"/>
                              <a:gd name="T5" fmla="*/ T4 w 464"/>
                              <a:gd name="T6" fmla="+- 0 1318 1258"/>
                              <a:gd name="T7" fmla="*/ 1318 h 458"/>
                              <a:gd name="T8" fmla="+- 0 10119 10092"/>
                              <a:gd name="T9" fmla="*/ T8 w 464"/>
                              <a:gd name="T10" fmla="+- 0 1319 1258"/>
                              <a:gd name="T11" fmla="*/ 1319 h 458"/>
                              <a:gd name="T12" fmla="+- 0 10139 10092"/>
                              <a:gd name="T13" fmla="*/ T12 w 464"/>
                              <a:gd name="T14" fmla="+- 0 1321 1258"/>
                              <a:gd name="T15" fmla="*/ 1321 h 458"/>
                              <a:gd name="T16" fmla="+- 0 10213 10092"/>
                              <a:gd name="T17" fmla="*/ T16 w 464"/>
                              <a:gd name="T18" fmla="+- 0 1337 1258"/>
                              <a:gd name="T19" fmla="*/ 1337 h 458"/>
                              <a:gd name="T20" fmla="+- 0 10283 10092"/>
                              <a:gd name="T21" fmla="*/ T20 w 464"/>
                              <a:gd name="T22" fmla="+- 0 1367 1258"/>
                              <a:gd name="T23" fmla="*/ 1367 h 458"/>
                              <a:gd name="T24" fmla="+- 0 10347 10092"/>
                              <a:gd name="T25" fmla="*/ T24 w 464"/>
                              <a:gd name="T26" fmla="+- 0 1410 1258"/>
                              <a:gd name="T27" fmla="*/ 1410 h 458"/>
                              <a:gd name="T28" fmla="+- 0 10414 10092"/>
                              <a:gd name="T29" fmla="*/ T28 w 464"/>
                              <a:gd name="T30" fmla="+- 0 1480 1258"/>
                              <a:gd name="T31" fmla="*/ 1480 h 458"/>
                              <a:gd name="T32" fmla="+- 0 10453 10092"/>
                              <a:gd name="T33" fmla="*/ T32 w 464"/>
                              <a:gd name="T34" fmla="+- 0 1544 1258"/>
                              <a:gd name="T35" fmla="*/ 1544 h 458"/>
                              <a:gd name="T36" fmla="+- 0 10480 10092"/>
                              <a:gd name="T37" fmla="*/ T36 w 464"/>
                              <a:gd name="T38" fmla="+- 0 1614 1258"/>
                              <a:gd name="T39" fmla="*/ 1614 h 458"/>
                              <a:gd name="T40" fmla="+- 0 10493 10092"/>
                              <a:gd name="T41" fmla="*/ T40 w 464"/>
                              <a:gd name="T42" fmla="+- 0 1689 1258"/>
                              <a:gd name="T43" fmla="*/ 1689 h 458"/>
                              <a:gd name="T44" fmla="+- 0 10495 10092"/>
                              <a:gd name="T45" fmla="*/ T44 w 464"/>
                              <a:gd name="T46" fmla="+- 0 1708 1258"/>
                              <a:gd name="T47" fmla="*/ 1708 h 458"/>
                              <a:gd name="T48" fmla="+- 0 10555 10092"/>
                              <a:gd name="T49" fmla="*/ T48 w 464"/>
                              <a:gd name="T50" fmla="+- 0 1715 1258"/>
                              <a:gd name="T51" fmla="*/ 1715 h 458"/>
                              <a:gd name="T52" fmla="+- 0 10549 10092"/>
                              <a:gd name="T53" fmla="*/ T52 w 464"/>
                              <a:gd name="T54" fmla="+- 0 1648 1258"/>
                              <a:gd name="T55" fmla="*/ 1648 h 458"/>
                              <a:gd name="T56" fmla="+- 0 10533 10092"/>
                              <a:gd name="T57" fmla="*/ T56 w 464"/>
                              <a:gd name="T58" fmla="+- 0 1584 1258"/>
                              <a:gd name="T59" fmla="*/ 1584 h 458"/>
                              <a:gd name="T60" fmla="+- 0 10518 10092"/>
                              <a:gd name="T61" fmla="*/ T60 w 464"/>
                              <a:gd name="T62" fmla="+- 0 1542 1258"/>
                              <a:gd name="T63" fmla="*/ 1542 h 458"/>
                              <a:gd name="T64" fmla="+- 0 10509 10092"/>
                              <a:gd name="T65" fmla="*/ T64 w 464"/>
                              <a:gd name="T66" fmla="+- 0 1521 1258"/>
                              <a:gd name="T67" fmla="*/ 1521 h 458"/>
                              <a:gd name="T68" fmla="+- 0 10475 10092"/>
                              <a:gd name="T69" fmla="*/ T68 w 464"/>
                              <a:gd name="T70" fmla="+- 0 1464 1258"/>
                              <a:gd name="T71" fmla="*/ 1464 h 458"/>
                              <a:gd name="T72" fmla="+- 0 10434 10092"/>
                              <a:gd name="T73" fmla="*/ T72 w 464"/>
                              <a:gd name="T74" fmla="+- 0 1411 1258"/>
                              <a:gd name="T75" fmla="*/ 1411 h 458"/>
                              <a:gd name="T76" fmla="+- 0 10384 10092"/>
                              <a:gd name="T77" fmla="*/ T76 w 464"/>
                              <a:gd name="T78" fmla="+- 0 1364 1258"/>
                              <a:gd name="T79" fmla="*/ 1364 h 458"/>
                              <a:gd name="T80" fmla="+- 0 10329 10092"/>
                              <a:gd name="T81" fmla="*/ T80 w 464"/>
                              <a:gd name="T82" fmla="+- 0 1325 1258"/>
                              <a:gd name="T83" fmla="*/ 1325 h 458"/>
                              <a:gd name="T84" fmla="+- 0 10269 10092"/>
                              <a:gd name="T85" fmla="*/ T84 w 464"/>
                              <a:gd name="T86" fmla="+- 0 1294 1258"/>
                              <a:gd name="T87" fmla="*/ 1294 h 458"/>
                              <a:gd name="T88" fmla="+- 0 10205 10092"/>
                              <a:gd name="T89" fmla="*/ T88 w 464"/>
                              <a:gd name="T90" fmla="+- 0 1273 1258"/>
                              <a:gd name="T91" fmla="*/ 1273 h 458"/>
                              <a:gd name="T92" fmla="+- 0 10138 10092"/>
                              <a:gd name="T93" fmla="*/ T92 w 464"/>
                              <a:gd name="T94" fmla="+- 0 1260 1258"/>
                              <a:gd name="T95" fmla="*/ 1260 h 458"/>
                              <a:gd name="T96" fmla="+- 0 10115 10092"/>
                              <a:gd name="T97" fmla="*/ T96 w 464"/>
                              <a:gd name="T98" fmla="+- 0 1259 1258"/>
                              <a:gd name="T99" fmla="*/ 1259 h 458"/>
                              <a:gd name="T100" fmla="+- 0 10092 10092"/>
                              <a:gd name="T101" fmla="*/ T100 w 464"/>
                              <a:gd name="T102" fmla="+- 0 1258 1258"/>
                              <a:gd name="T103" fmla="*/ 1258 h 4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464" h="458">
                                <a:moveTo>
                                  <a:pt x="0" y="0"/>
                                </a:moveTo>
                                <a:lnTo>
                                  <a:pt x="8" y="60"/>
                                </a:lnTo>
                                <a:lnTo>
                                  <a:pt x="27" y="61"/>
                                </a:lnTo>
                                <a:lnTo>
                                  <a:pt x="47" y="63"/>
                                </a:lnTo>
                                <a:lnTo>
                                  <a:pt x="121" y="79"/>
                                </a:lnTo>
                                <a:lnTo>
                                  <a:pt x="191" y="109"/>
                                </a:lnTo>
                                <a:lnTo>
                                  <a:pt x="255" y="152"/>
                                </a:lnTo>
                                <a:lnTo>
                                  <a:pt x="322" y="222"/>
                                </a:lnTo>
                                <a:lnTo>
                                  <a:pt x="361" y="286"/>
                                </a:lnTo>
                                <a:lnTo>
                                  <a:pt x="388" y="356"/>
                                </a:lnTo>
                                <a:lnTo>
                                  <a:pt x="401" y="431"/>
                                </a:lnTo>
                                <a:lnTo>
                                  <a:pt x="403" y="450"/>
                                </a:lnTo>
                                <a:lnTo>
                                  <a:pt x="463" y="457"/>
                                </a:lnTo>
                                <a:lnTo>
                                  <a:pt x="457" y="390"/>
                                </a:lnTo>
                                <a:lnTo>
                                  <a:pt x="441" y="326"/>
                                </a:lnTo>
                                <a:lnTo>
                                  <a:pt x="426" y="284"/>
                                </a:lnTo>
                                <a:lnTo>
                                  <a:pt x="417" y="263"/>
                                </a:lnTo>
                                <a:lnTo>
                                  <a:pt x="383" y="206"/>
                                </a:lnTo>
                                <a:lnTo>
                                  <a:pt x="342" y="153"/>
                                </a:lnTo>
                                <a:lnTo>
                                  <a:pt x="292" y="106"/>
                                </a:lnTo>
                                <a:lnTo>
                                  <a:pt x="237" y="67"/>
                                </a:lnTo>
                                <a:lnTo>
                                  <a:pt x="177" y="36"/>
                                </a:lnTo>
                                <a:lnTo>
                                  <a:pt x="113" y="15"/>
                                </a:lnTo>
                                <a:lnTo>
                                  <a:pt x="46" y="2"/>
                                </a:lnTo>
                                <a:lnTo>
                                  <a:pt x="23" y="1"/>
                                </a:lnTo>
                                <a:lnTo>
                                  <a:pt x="0" y="0"/>
                                </a:lnTo>
                                <a:close/>
                              </a:path>
                            </a:pathLst>
                          </a:custGeom>
                          <a:solidFill>
                            <a:srgbClr val="0099D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1"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9719" y="1359"/>
                            <a:ext cx="323"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9720" y="1761"/>
                            <a:ext cx="322" cy="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0104" y="1761"/>
                            <a:ext cx="35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0104" y="1356"/>
                            <a:ext cx="352" cy="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 name="AutoShape 23"/>
                        <wps:cNvSpPr>
                          <a:spLocks/>
                        </wps:cNvSpPr>
                        <wps:spPr bwMode="auto">
                          <a:xfrm>
                            <a:off x="9620" y="1259"/>
                            <a:ext cx="934" cy="933"/>
                          </a:xfrm>
                          <a:custGeom>
                            <a:avLst/>
                            <a:gdLst>
                              <a:gd name="T0" fmla="+- 0 10029 9620"/>
                              <a:gd name="T1" fmla="*/ T0 w 934"/>
                              <a:gd name="T2" fmla="+- 0 2127 1259"/>
                              <a:gd name="T3" fmla="*/ 2127 h 933"/>
                              <a:gd name="T4" fmla="+- 0 9978 9620"/>
                              <a:gd name="T5" fmla="*/ T4 w 934"/>
                              <a:gd name="T6" fmla="+- 0 2117 1259"/>
                              <a:gd name="T7" fmla="*/ 2117 h 933"/>
                              <a:gd name="T8" fmla="+- 0 9928 9620"/>
                              <a:gd name="T9" fmla="*/ T8 w 934"/>
                              <a:gd name="T10" fmla="+- 0 2099 1259"/>
                              <a:gd name="T11" fmla="*/ 2099 h 933"/>
                              <a:gd name="T12" fmla="+- 0 9882 9620"/>
                              <a:gd name="T13" fmla="*/ T12 w 934"/>
                              <a:gd name="T14" fmla="+- 0 2077 1259"/>
                              <a:gd name="T15" fmla="*/ 2077 h 933"/>
                              <a:gd name="T16" fmla="+- 0 9839 9620"/>
                              <a:gd name="T17" fmla="*/ T16 w 934"/>
                              <a:gd name="T18" fmla="+- 0 2047 1259"/>
                              <a:gd name="T19" fmla="*/ 2047 h 933"/>
                              <a:gd name="T20" fmla="+- 0 9786 9620"/>
                              <a:gd name="T21" fmla="*/ T20 w 934"/>
                              <a:gd name="T22" fmla="+- 0 1999 1259"/>
                              <a:gd name="T23" fmla="*/ 1999 h 933"/>
                              <a:gd name="T24" fmla="+- 0 9752 9620"/>
                              <a:gd name="T25" fmla="*/ T24 w 934"/>
                              <a:gd name="T26" fmla="+- 0 1957 1259"/>
                              <a:gd name="T27" fmla="*/ 1957 h 933"/>
                              <a:gd name="T28" fmla="+- 0 9724 9620"/>
                              <a:gd name="T29" fmla="*/ T28 w 934"/>
                              <a:gd name="T30" fmla="+- 0 1910 1259"/>
                              <a:gd name="T31" fmla="*/ 1910 h 933"/>
                              <a:gd name="T32" fmla="+- 0 9698 9620"/>
                              <a:gd name="T33" fmla="*/ T32 w 934"/>
                              <a:gd name="T34" fmla="+- 0 1844 1259"/>
                              <a:gd name="T35" fmla="*/ 1844 h 933"/>
                              <a:gd name="T36" fmla="+- 0 9683 9620"/>
                              <a:gd name="T37" fmla="*/ T36 w 934"/>
                              <a:gd name="T38" fmla="+- 0 1773 1259"/>
                              <a:gd name="T39" fmla="*/ 1773 h 933"/>
                              <a:gd name="T40" fmla="+- 0 9622 9620"/>
                              <a:gd name="T41" fmla="*/ T40 w 934"/>
                              <a:gd name="T42" fmla="+- 0 1768 1259"/>
                              <a:gd name="T43" fmla="*/ 1768 h 933"/>
                              <a:gd name="T44" fmla="+- 0 9633 9620"/>
                              <a:gd name="T45" fmla="*/ T44 w 934"/>
                              <a:gd name="T46" fmla="+- 0 1833 1259"/>
                              <a:gd name="T47" fmla="*/ 1833 h 933"/>
                              <a:gd name="T48" fmla="+- 0 9652 9620"/>
                              <a:gd name="T49" fmla="*/ T48 w 934"/>
                              <a:gd name="T50" fmla="+- 0 1894 1259"/>
                              <a:gd name="T51" fmla="*/ 1894 h 933"/>
                              <a:gd name="T52" fmla="+- 0 9679 9620"/>
                              <a:gd name="T53" fmla="*/ T52 w 934"/>
                              <a:gd name="T54" fmla="+- 0 1952 1259"/>
                              <a:gd name="T55" fmla="*/ 1952 h 933"/>
                              <a:gd name="T56" fmla="+- 0 9714 9620"/>
                              <a:gd name="T57" fmla="*/ T56 w 934"/>
                              <a:gd name="T58" fmla="+- 0 2006 1259"/>
                              <a:gd name="T59" fmla="*/ 2006 h 933"/>
                              <a:gd name="T60" fmla="+- 0 9757 9620"/>
                              <a:gd name="T61" fmla="*/ T60 w 934"/>
                              <a:gd name="T62" fmla="+- 0 2054 1259"/>
                              <a:gd name="T63" fmla="*/ 2054 h 933"/>
                              <a:gd name="T64" fmla="+- 0 9805 9620"/>
                              <a:gd name="T65" fmla="*/ T64 w 934"/>
                              <a:gd name="T66" fmla="+- 0 2096 1259"/>
                              <a:gd name="T67" fmla="*/ 2096 h 933"/>
                              <a:gd name="T68" fmla="+- 0 9857 9620"/>
                              <a:gd name="T69" fmla="*/ T68 w 934"/>
                              <a:gd name="T70" fmla="+- 0 2130 1259"/>
                              <a:gd name="T71" fmla="*/ 2130 h 933"/>
                              <a:gd name="T72" fmla="+- 0 9931 9620"/>
                              <a:gd name="T73" fmla="*/ T72 w 934"/>
                              <a:gd name="T74" fmla="+- 0 2165 1259"/>
                              <a:gd name="T75" fmla="*/ 2165 h 933"/>
                              <a:gd name="T76" fmla="+- 0 9991 9620"/>
                              <a:gd name="T77" fmla="*/ T76 w 934"/>
                              <a:gd name="T78" fmla="+- 0 2181 1259"/>
                              <a:gd name="T79" fmla="*/ 2181 h 933"/>
                              <a:gd name="T80" fmla="+- 0 10053 9620"/>
                              <a:gd name="T81" fmla="*/ T80 w 934"/>
                              <a:gd name="T82" fmla="+- 0 2190 1259"/>
                              <a:gd name="T83" fmla="*/ 2190 h 933"/>
                              <a:gd name="T84" fmla="+- 0 10014 9620"/>
                              <a:gd name="T85" fmla="*/ T84 w 934"/>
                              <a:gd name="T86" fmla="+- 0 1264 1259"/>
                              <a:gd name="T87" fmla="*/ 1264 h 933"/>
                              <a:gd name="T88" fmla="+- 0 9953 9620"/>
                              <a:gd name="T89" fmla="*/ T88 w 934"/>
                              <a:gd name="T90" fmla="+- 0 1278 1259"/>
                              <a:gd name="T91" fmla="*/ 1278 h 933"/>
                              <a:gd name="T92" fmla="+- 0 9876 9620"/>
                              <a:gd name="T93" fmla="*/ T92 w 934"/>
                              <a:gd name="T94" fmla="+- 0 1309 1259"/>
                              <a:gd name="T95" fmla="*/ 1309 h 933"/>
                              <a:gd name="T96" fmla="+- 0 9822 9620"/>
                              <a:gd name="T97" fmla="*/ T96 w 934"/>
                              <a:gd name="T98" fmla="+- 0 1341 1259"/>
                              <a:gd name="T99" fmla="*/ 1341 h 933"/>
                              <a:gd name="T100" fmla="+- 0 9773 9620"/>
                              <a:gd name="T101" fmla="*/ T100 w 934"/>
                              <a:gd name="T102" fmla="+- 0 1380 1259"/>
                              <a:gd name="T103" fmla="*/ 1380 h 933"/>
                              <a:gd name="T104" fmla="+- 0 9727 9620"/>
                              <a:gd name="T105" fmla="*/ T104 w 934"/>
                              <a:gd name="T106" fmla="+- 0 1428 1259"/>
                              <a:gd name="T107" fmla="*/ 1428 h 933"/>
                              <a:gd name="T108" fmla="+- 0 9688 9620"/>
                              <a:gd name="T109" fmla="*/ T108 w 934"/>
                              <a:gd name="T110" fmla="+- 0 1483 1259"/>
                              <a:gd name="T111" fmla="*/ 1483 h 933"/>
                              <a:gd name="T112" fmla="+- 0 9657 9620"/>
                              <a:gd name="T113" fmla="*/ T112 w 934"/>
                              <a:gd name="T114" fmla="+- 0 1542 1259"/>
                              <a:gd name="T115" fmla="*/ 1542 h 933"/>
                              <a:gd name="T116" fmla="+- 0 9635 9620"/>
                              <a:gd name="T117" fmla="*/ T116 w 934"/>
                              <a:gd name="T118" fmla="+- 0 1604 1259"/>
                              <a:gd name="T119" fmla="*/ 1604 h 933"/>
                              <a:gd name="T120" fmla="+- 0 9623 9620"/>
                              <a:gd name="T121" fmla="*/ T120 w 934"/>
                              <a:gd name="T122" fmla="+- 0 1670 1259"/>
                              <a:gd name="T123" fmla="*/ 1670 h 933"/>
                              <a:gd name="T124" fmla="+- 0 9681 9620"/>
                              <a:gd name="T125" fmla="*/ T124 w 934"/>
                              <a:gd name="T126" fmla="+- 0 1708 1259"/>
                              <a:gd name="T127" fmla="*/ 1708 h 933"/>
                              <a:gd name="T128" fmla="+- 0 9700 9620"/>
                              <a:gd name="T129" fmla="*/ T128 w 934"/>
                              <a:gd name="T130" fmla="+- 0 1599 1259"/>
                              <a:gd name="T131" fmla="*/ 1599 h 933"/>
                              <a:gd name="T132" fmla="+- 0 9747 9620"/>
                              <a:gd name="T133" fmla="*/ T132 w 934"/>
                              <a:gd name="T134" fmla="+- 0 1501 1259"/>
                              <a:gd name="T135" fmla="*/ 1501 h 933"/>
                              <a:gd name="T136" fmla="+- 0 9817 9620"/>
                              <a:gd name="T137" fmla="*/ T136 w 934"/>
                              <a:gd name="T138" fmla="+- 0 1420 1259"/>
                              <a:gd name="T139" fmla="*/ 1420 h 933"/>
                              <a:gd name="T140" fmla="+- 0 9906 9620"/>
                              <a:gd name="T141" fmla="*/ T140 w 934"/>
                              <a:gd name="T142" fmla="+- 0 1361 1259"/>
                              <a:gd name="T143" fmla="*/ 1361 h 933"/>
                              <a:gd name="T144" fmla="+- 0 10009 9620"/>
                              <a:gd name="T145" fmla="*/ T144 w 934"/>
                              <a:gd name="T146" fmla="+- 0 1326 1259"/>
                              <a:gd name="T147" fmla="*/ 1326 h 933"/>
                              <a:gd name="T148" fmla="+- 0 10554 9620"/>
                              <a:gd name="T149" fmla="*/ T148 w 934"/>
                              <a:gd name="T150" fmla="+- 0 1747 1259"/>
                              <a:gd name="T151" fmla="*/ 1747 h 933"/>
                              <a:gd name="T152" fmla="+- 0 10490 9620"/>
                              <a:gd name="T153" fmla="*/ T152 w 934"/>
                              <a:gd name="T154" fmla="+- 0 1791 1259"/>
                              <a:gd name="T155" fmla="*/ 1791 h 933"/>
                              <a:gd name="T156" fmla="+- 0 10472 9620"/>
                              <a:gd name="T157" fmla="*/ T156 w 934"/>
                              <a:gd name="T158" fmla="+- 0 1862 1259"/>
                              <a:gd name="T159" fmla="*/ 1862 h 933"/>
                              <a:gd name="T160" fmla="+- 0 10442 9620"/>
                              <a:gd name="T161" fmla="*/ T160 w 934"/>
                              <a:gd name="T162" fmla="+- 0 1926 1259"/>
                              <a:gd name="T163" fmla="*/ 1926 h 933"/>
                              <a:gd name="T164" fmla="+- 0 10412 9620"/>
                              <a:gd name="T165" fmla="*/ T164 w 934"/>
                              <a:gd name="T166" fmla="+- 0 1971 1259"/>
                              <a:gd name="T167" fmla="*/ 1971 h 933"/>
                              <a:gd name="T168" fmla="+- 0 10376 9620"/>
                              <a:gd name="T169" fmla="*/ T168 w 934"/>
                              <a:gd name="T170" fmla="+- 0 2012 1259"/>
                              <a:gd name="T171" fmla="*/ 2012 h 933"/>
                              <a:gd name="T172" fmla="+- 0 10332 9620"/>
                              <a:gd name="T173" fmla="*/ T172 w 934"/>
                              <a:gd name="T174" fmla="+- 0 2050 1259"/>
                              <a:gd name="T175" fmla="*/ 2050 h 933"/>
                              <a:gd name="T176" fmla="+- 0 10284 9620"/>
                              <a:gd name="T177" fmla="*/ T176 w 934"/>
                              <a:gd name="T178" fmla="+- 0 2082 1259"/>
                              <a:gd name="T179" fmla="*/ 2082 h 933"/>
                              <a:gd name="T180" fmla="+- 0 10231 9620"/>
                              <a:gd name="T181" fmla="*/ T180 w 934"/>
                              <a:gd name="T182" fmla="+- 0 2105 1259"/>
                              <a:gd name="T183" fmla="*/ 2105 h 933"/>
                              <a:gd name="T184" fmla="+- 0 10177 9620"/>
                              <a:gd name="T185" fmla="*/ T184 w 934"/>
                              <a:gd name="T186" fmla="+- 0 2122 1259"/>
                              <a:gd name="T187" fmla="*/ 2122 h 933"/>
                              <a:gd name="T188" fmla="+- 0 10120 9620"/>
                              <a:gd name="T189" fmla="*/ T188 w 934"/>
                              <a:gd name="T190" fmla="+- 0 2130 1259"/>
                              <a:gd name="T191" fmla="*/ 2130 h 933"/>
                              <a:gd name="T192" fmla="+- 0 10139 9620"/>
                              <a:gd name="T193" fmla="*/ T192 w 934"/>
                              <a:gd name="T194" fmla="+- 0 2188 1259"/>
                              <a:gd name="T195" fmla="*/ 2188 h 933"/>
                              <a:gd name="T196" fmla="+- 0 10269 9620"/>
                              <a:gd name="T197" fmla="*/ T196 w 934"/>
                              <a:gd name="T198" fmla="+- 0 2155 1259"/>
                              <a:gd name="T199" fmla="*/ 2155 h 933"/>
                              <a:gd name="T200" fmla="+- 0 10380 9620"/>
                              <a:gd name="T201" fmla="*/ T200 w 934"/>
                              <a:gd name="T202" fmla="+- 0 2089 1259"/>
                              <a:gd name="T203" fmla="*/ 2089 h 933"/>
                              <a:gd name="T204" fmla="+- 0 10469 9620"/>
                              <a:gd name="T205" fmla="*/ T204 w 934"/>
                              <a:gd name="T206" fmla="+- 0 1995 1259"/>
                              <a:gd name="T207" fmla="*/ 1995 h 933"/>
                              <a:gd name="T208" fmla="+- 0 10528 9620"/>
                              <a:gd name="T209" fmla="*/ T208 w 934"/>
                              <a:gd name="T210" fmla="+- 0 1879 1259"/>
                              <a:gd name="T211" fmla="*/ 1879 h 933"/>
                              <a:gd name="T212" fmla="+- 0 10554 9620"/>
                              <a:gd name="T213" fmla="*/ T212 w 934"/>
                              <a:gd name="T214" fmla="+- 0 1747 1259"/>
                              <a:gd name="T215" fmla="*/ 1747 h 9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934" h="933">
                                <a:moveTo>
                                  <a:pt x="433" y="931"/>
                                </a:moveTo>
                                <a:lnTo>
                                  <a:pt x="426" y="871"/>
                                </a:lnTo>
                                <a:lnTo>
                                  <a:pt x="409" y="868"/>
                                </a:lnTo>
                                <a:lnTo>
                                  <a:pt x="392" y="866"/>
                                </a:lnTo>
                                <a:lnTo>
                                  <a:pt x="374" y="862"/>
                                </a:lnTo>
                                <a:lnTo>
                                  <a:pt x="358" y="858"/>
                                </a:lnTo>
                                <a:lnTo>
                                  <a:pt x="341" y="853"/>
                                </a:lnTo>
                                <a:lnTo>
                                  <a:pt x="325" y="847"/>
                                </a:lnTo>
                                <a:lnTo>
                                  <a:pt x="308" y="840"/>
                                </a:lnTo>
                                <a:lnTo>
                                  <a:pt x="293" y="833"/>
                                </a:lnTo>
                                <a:lnTo>
                                  <a:pt x="277" y="826"/>
                                </a:lnTo>
                                <a:lnTo>
                                  <a:pt x="262" y="818"/>
                                </a:lnTo>
                                <a:lnTo>
                                  <a:pt x="247" y="808"/>
                                </a:lnTo>
                                <a:lnTo>
                                  <a:pt x="233" y="798"/>
                                </a:lnTo>
                                <a:lnTo>
                                  <a:pt x="219" y="788"/>
                                </a:lnTo>
                                <a:lnTo>
                                  <a:pt x="205" y="777"/>
                                </a:lnTo>
                                <a:lnTo>
                                  <a:pt x="179" y="753"/>
                                </a:lnTo>
                                <a:lnTo>
                                  <a:pt x="166" y="740"/>
                                </a:lnTo>
                                <a:lnTo>
                                  <a:pt x="155" y="727"/>
                                </a:lnTo>
                                <a:lnTo>
                                  <a:pt x="143" y="712"/>
                                </a:lnTo>
                                <a:lnTo>
                                  <a:pt x="132" y="698"/>
                                </a:lnTo>
                                <a:lnTo>
                                  <a:pt x="122" y="683"/>
                                </a:lnTo>
                                <a:lnTo>
                                  <a:pt x="113" y="667"/>
                                </a:lnTo>
                                <a:lnTo>
                                  <a:pt x="104" y="651"/>
                                </a:lnTo>
                                <a:lnTo>
                                  <a:pt x="97" y="636"/>
                                </a:lnTo>
                                <a:lnTo>
                                  <a:pt x="84" y="603"/>
                                </a:lnTo>
                                <a:lnTo>
                                  <a:pt x="78" y="585"/>
                                </a:lnTo>
                                <a:lnTo>
                                  <a:pt x="73" y="568"/>
                                </a:lnTo>
                                <a:lnTo>
                                  <a:pt x="66" y="532"/>
                                </a:lnTo>
                                <a:lnTo>
                                  <a:pt x="63" y="514"/>
                                </a:lnTo>
                                <a:lnTo>
                                  <a:pt x="61" y="497"/>
                                </a:lnTo>
                                <a:lnTo>
                                  <a:pt x="0" y="488"/>
                                </a:lnTo>
                                <a:lnTo>
                                  <a:pt x="2" y="509"/>
                                </a:lnTo>
                                <a:lnTo>
                                  <a:pt x="5" y="532"/>
                                </a:lnTo>
                                <a:lnTo>
                                  <a:pt x="8" y="552"/>
                                </a:lnTo>
                                <a:lnTo>
                                  <a:pt x="13" y="574"/>
                                </a:lnTo>
                                <a:lnTo>
                                  <a:pt x="18" y="595"/>
                                </a:lnTo>
                                <a:lnTo>
                                  <a:pt x="24" y="615"/>
                                </a:lnTo>
                                <a:lnTo>
                                  <a:pt x="32" y="635"/>
                                </a:lnTo>
                                <a:lnTo>
                                  <a:pt x="40" y="654"/>
                                </a:lnTo>
                                <a:lnTo>
                                  <a:pt x="49" y="674"/>
                                </a:lnTo>
                                <a:lnTo>
                                  <a:pt x="59" y="693"/>
                                </a:lnTo>
                                <a:lnTo>
                                  <a:pt x="70" y="711"/>
                                </a:lnTo>
                                <a:lnTo>
                                  <a:pt x="81" y="729"/>
                                </a:lnTo>
                                <a:lnTo>
                                  <a:pt x="94" y="747"/>
                                </a:lnTo>
                                <a:lnTo>
                                  <a:pt x="108" y="763"/>
                                </a:lnTo>
                                <a:lnTo>
                                  <a:pt x="122" y="780"/>
                                </a:lnTo>
                                <a:lnTo>
                                  <a:pt x="137" y="795"/>
                                </a:lnTo>
                                <a:lnTo>
                                  <a:pt x="153" y="810"/>
                                </a:lnTo>
                                <a:lnTo>
                                  <a:pt x="168" y="824"/>
                                </a:lnTo>
                                <a:lnTo>
                                  <a:pt x="185" y="837"/>
                                </a:lnTo>
                                <a:lnTo>
                                  <a:pt x="201" y="849"/>
                                </a:lnTo>
                                <a:lnTo>
                                  <a:pt x="219" y="861"/>
                                </a:lnTo>
                                <a:lnTo>
                                  <a:pt x="237" y="871"/>
                                </a:lnTo>
                                <a:lnTo>
                                  <a:pt x="254" y="881"/>
                                </a:lnTo>
                                <a:lnTo>
                                  <a:pt x="292" y="899"/>
                                </a:lnTo>
                                <a:lnTo>
                                  <a:pt x="311" y="906"/>
                                </a:lnTo>
                                <a:lnTo>
                                  <a:pt x="331" y="912"/>
                                </a:lnTo>
                                <a:lnTo>
                                  <a:pt x="351" y="918"/>
                                </a:lnTo>
                                <a:lnTo>
                                  <a:pt x="371" y="922"/>
                                </a:lnTo>
                                <a:lnTo>
                                  <a:pt x="392" y="926"/>
                                </a:lnTo>
                                <a:lnTo>
                                  <a:pt x="412" y="929"/>
                                </a:lnTo>
                                <a:lnTo>
                                  <a:pt x="433" y="931"/>
                                </a:lnTo>
                                <a:moveTo>
                                  <a:pt x="435" y="0"/>
                                </a:moveTo>
                                <a:lnTo>
                                  <a:pt x="415" y="2"/>
                                </a:lnTo>
                                <a:lnTo>
                                  <a:pt x="394" y="5"/>
                                </a:lnTo>
                                <a:lnTo>
                                  <a:pt x="373" y="9"/>
                                </a:lnTo>
                                <a:lnTo>
                                  <a:pt x="353" y="13"/>
                                </a:lnTo>
                                <a:lnTo>
                                  <a:pt x="333" y="19"/>
                                </a:lnTo>
                                <a:lnTo>
                                  <a:pt x="313" y="25"/>
                                </a:lnTo>
                                <a:lnTo>
                                  <a:pt x="293" y="32"/>
                                </a:lnTo>
                                <a:lnTo>
                                  <a:pt x="256" y="50"/>
                                </a:lnTo>
                                <a:lnTo>
                                  <a:pt x="237" y="60"/>
                                </a:lnTo>
                                <a:lnTo>
                                  <a:pt x="219" y="70"/>
                                </a:lnTo>
                                <a:lnTo>
                                  <a:pt x="202" y="82"/>
                                </a:lnTo>
                                <a:lnTo>
                                  <a:pt x="185" y="94"/>
                                </a:lnTo>
                                <a:lnTo>
                                  <a:pt x="169" y="107"/>
                                </a:lnTo>
                                <a:lnTo>
                                  <a:pt x="153" y="121"/>
                                </a:lnTo>
                                <a:lnTo>
                                  <a:pt x="137" y="135"/>
                                </a:lnTo>
                                <a:lnTo>
                                  <a:pt x="122" y="152"/>
                                </a:lnTo>
                                <a:lnTo>
                                  <a:pt x="107" y="169"/>
                                </a:lnTo>
                                <a:lnTo>
                                  <a:pt x="93" y="186"/>
                                </a:lnTo>
                                <a:lnTo>
                                  <a:pt x="80" y="205"/>
                                </a:lnTo>
                                <a:lnTo>
                                  <a:pt x="68" y="224"/>
                                </a:lnTo>
                                <a:lnTo>
                                  <a:pt x="56" y="243"/>
                                </a:lnTo>
                                <a:lnTo>
                                  <a:pt x="46" y="262"/>
                                </a:lnTo>
                                <a:lnTo>
                                  <a:pt x="37" y="283"/>
                                </a:lnTo>
                                <a:lnTo>
                                  <a:pt x="29" y="303"/>
                                </a:lnTo>
                                <a:lnTo>
                                  <a:pt x="22" y="325"/>
                                </a:lnTo>
                                <a:lnTo>
                                  <a:pt x="15" y="345"/>
                                </a:lnTo>
                                <a:lnTo>
                                  <a:pt x="10" y="368"/>
                                </a:lnTo>
                                <a:lnTo>
                                  <a:pt x="6" y="389"/>
                                </a:lnTo>
                                <a:lnTo>
                                  <a:pt x="3" y="411"/>
                                </a:lnTo>
                                <a:lnTo>
                                  <a:pt x="1" y="434"/>
                                </a:lnTo>
                                <a:lnTo>
                                  <a:pt x="0" y="456"/>
                                </a:lnTo>
                                <a:lnTo>
                                  <a:pt x="61" y="449"/>
                                </a:lnTo>
                                <a:lnTo>
                                  <a:pt x="64" y="411"/>
                                </a:lnTo>
                                <a:lnTo>
                                  <a:pt x="71" y="375"/>
                                </a:lnTo>
                                <a:lnTo>
                                  <a:pt x="80" y="340"/>
                                </a:lnTo>
                                <a:lnTo>
                                  <a:pt x="93" y="305"/>
                                </a:lnTo>
                                <a:lnTo>
                                  <a:pt x="109" y="273"/>
                                </a:lnTo>
                                <a:lnTo>
                                  <a:pt x="127" y="242"/>
                                </a:lnTo>
                                <a:lnTo>
                                  <a:pt x="148" y="214"/>
                                </a:lnTo>
                                <a:lnTo>
                                  <a:pt x="172" y="186"/>
                                </a:lnTo>
                                <a:lnTo>
                                  <a:pt x="197" y="161"/>
                                </a:lnTo>
                                <a:lnTo>
                                  <a:pt x="225" y="139"/>
                                </a:lnTo>
                                <a:lnTo>
                                  <a:pt x="254" y="119"/>
                                </a:lnTo>
                                <a:lnTo>
                                  <a:pt x="286" y="102"/>
                                </a:lnTo>
                                <a:lnTo>
                                  <a:pt x="319" y="87"/>
                                </a:lnTo>
                                <a:lnTo>
                                  <a:pt x="354" y="75"/>
                                </a:lnTo>
                                <a:lnTo>
                                  <a:pt x="389" y="67"/>
                                </a:lnTo>
                                <a:lnTo>
                                  <a:pt x="427" y="61"/>
                                </a:lnTo>
                                <a:lnTo>
                                  <a:pt x="435" y="0"/>
                                </a:lnTo>
                                <a:moveTo>
                                  <a:pt x="934" y="488"/>
                                </a:moveTo>
                                <a:lnTo>
                                  <a:pt x="874" y="497"/>
                                </a:lnTo>
                                <a:lnTo>
                                  <a:pt x="873" y="514"/>
                                </a:lnTo>
                                <a:lnTo>
                                  <a:pt x="870" y="532"/>
                                </a:lnTo>
                                <a:lnTo>
                                  <a:pt x="862" y="568"/>
                                </a:lnTo>
                                <a:lnTo>
                                  <a:pt x="857" y="585"/>
                                </a:lnTo>
                                <a:lnTo>
                                  <a:pt x="852" y="603"/>
                                </a:lnTo>
                                <a:lnTo>
                                  <a:pt x="839" y="636"/>
                                </a:lnTo>
                                <a:lnTo>
                                  <a:pt x="831" y="651"/>
                                </a:lnTo>
                                <a:lnTo>
                                  <a:pt x="822" y="667"/>
                                </a:lnTo>
                                <a:lnTo>
                                  <a:pt x="813" y="683"/>
                                </a:lnTo>
                                <a:lnTo>
                                  <a:pt x="803" y="698"/>
                                </a:lnTo>
                                <a:lnTo>
                                  <a:pt x="792" y="712"/>
                                </a:lnTo>
                                <a:lnTo>
                                  <a:pt x="781" y="727"/>
                                </a:lnTo>
                                <a:lnTo>
                                  <a:pt x="768" y="740"/>
                                </a:lnTo>
                                <a:lnTo>
                                  <a:pt x="756" y="753"/>
                                </a:lnTo>
                                <a:lnTo>
                                  <a:pt x="741" y="767"/>
                                </a:lnTo>
                                <a:lnTo>
                                  <a:pt x="727" y="780"/>
                                </a:lnTo>
                                <a:lnTo>
                                  <a:pt x="712" y="791"/>
                                </a:lnTo>
                                <a:lnTo>
                                  <a:pt x="696" y="802"/>
                                </a:lnTo>
                                <a:lnTo>
                                  <a:pt x="680" y="813"/>
                                </a:lnTo>
                                <a:lnTo>
                                  <a:pt x="664" y="823"/>
                                </a:lnTo>
                                <a:lnTo>
                                  <a:pt x="646" y="831"/>
                                </a:lnTo>
                                <a:lnTo>
                                  <a:pt x="629" y="839"/>
                                </a:lnTo>
                                <a:lnTo>
                                  <a:pt x="611" y="846"/>
                                </a:lnTo>
                                <a:lnTo>
                                  <a:pt x="593" y="853"/>
                                </a:lnTo>
                                <a:lnTo>
                                  <a:pt x="575" y="858"/>
                                </a:lnTo>
                                <a:lnTo>
                                  <a:pt x="557" y="863"/>
                                </a:lnTo>
                                <a:lnTo>
                                  <a:pt x="538" y="866"/>
                                </a:lnTo>
                                <a:lnTo>
                                  <a:pt x="519" y="869"/>
                                </a:lnTo>
                                <a:lnTo>
                                  <a:pt x="500" y="871"/>
                                </a:lnTo>
                                <a:lnTo>
                                  <a:pt x="481" y="872"/>
                                </a:lnTo>
                                <a:lnTo>
                                  <a:pt x="473" y="932"/>
                                </a:lnTo>
                                <a:lnTo>
                                  <a:pt x="519" y="929"/>
                                </a:lnTo>
                                <a:lnTo>
                                  <a:pt x="564" y="922"/>
                                </a:lnTo>
                                <a:lnTo>
                                  <a:pt x="607" y="911"/>
                                </a:lnTo>
                                <a:lnTo>
                                  <a:pt x="649" y="896"/>
                                </a:lnTo>
                                <a:lnTo>
                                  <a:pt x="688" y="878"/>
                                </a:lnTo>
                                <a:lnTo>
                                  <a:pt x="725" y="856"/>
                                </a:lnTo>
                                <a:lnTo>
                                  <a:pt x="760" y="830"/>
                                </a:lnTo>
                                <a:lnTo>
                                  <a:pt x="792" y="801"/>
                                </a:lnTo>
                                <a:lnTo>
                                  <a:pt x="822" y="770"/>
                                </a:lnTo>
                                <a:lnTo>
                                  <a:pt x="849" y="736"/>
                                </a:lnTo>
                                <a:lnTo>
                                  <a:pt x="872" y="699"/>
                                </a:lnTo>
                                <a:lnTo>
                                  <a:pt x="892" y="661"/>
                                </a:lnTo>
                                <a:lnTo>
                                  <a:pt x="908" y="620"/>
                                </a:lnTo>
                                <a:lnTo>
                                  <a:pt x="921" y="578"/>
                                </a:lnTo>
                                <a:lnTo>
                                  <a:pt x="930" y="533"/>
                                </a:lnTo>
                                <a:lnTo>
                                  <a:pt x="934" y="488"/>
                                </a:lnTo>
                              </a:path>
                            </a:pathLst>
                          </a:custGeom>
                          <a:solidFill>
                            <a:srgbClr val="0099D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6"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9989" y="939"/>
                            <a:ext cx="173" cy="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BA7031" id="Group 21" o:spid="_x0000_s1026" style="position:absolute;margin-left:467.1pt;margin-top:42.6pt;width:74.8pt;height:78.85pt;z-index:-251641856;mso-position-horizontal-relative:page" coordorigin="9342,852" coordsize="1496,1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">
                <v:rect id="Rectangle 30" o:spid="_x0000_s1027" style="position:absolute;left:9349;top:859;width:148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" filled="f"/>
                <v:shape id="Freeform 29" o:spid="_x0000_s1028" style="position:absolute;left:9502;top:1115;width:1168;height:1228;visibility:visible;mso-wrap-style:square;v-text-anchor:top" coordsize="116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" path="m572,l557,105r-24,2l509,110r-72,15l371,151r-62,35l253,228r-50,49l161,333r-34,62l101,461,84,532r-5,73l,615r79,12l80,651r2,24l97,744r23,67l153,873r41,58l244,983r54,43l357,1061r63,27l486,1106r69,8l569,1228r5,l586,1115r25,-1l685,1105r71,-20l824,1055r62,-40l943,967r47,-54l1028,853r30,-63l1079,722r10,-71l1091,627r76,-11l1167,615r-76,-10l1090,580r-9,-73l1061,437r-31,-67l1019,349,976,289,924,235,865,189,801,153,732,125,659,110r-74,-6l572,xe" fillcolor="black" stroked="f">
                  <v:path arrowok="t" o:connecttype="custom" o:connectlocs="572,1115;557,1220;533,1222;509,1225;437,1240;371,1266;309,1301;253,1343;203,1392;161,1448;127,1510;101,1576;84,1647;79,1720;0,1730;79,1742;80,1766;82,1790;97,1859;120,1926;153,1988;194,2046;244,2098;298,2141;357,2176;420,2203;486,2221;555,2229;569,2343;574,2343;586,2230;611,2229;685,2220;756,2200;824,2170;886,2130;943,2082;990,2028;1028,1968;1058,1905;1079,1837;1089,1766;1091,1742;1167,1731;1167,1730;1091,1720;1090,1695;1081,1622;1061,1552;1030,1485;1019,1464;976,1404;924,1350;865,1304;801,1268;732,1240;659,1225;585,1219;572,1115" o:connectangles="0,0,0,0,0,0,0,0,0,0,0,0,0,0,0,0,0,0,0,0,0,0,0,0,0,0,0,0,0,0,0,0,0,0,0,0,0,0,0,0,0,0,0,0,0,0,0,0,0,0,0,0,0,0,0,0,0,0,0"/>
                </v:shape>
                <v:shape id="Freeform 28" o:spid="_x0000_s1029" style="position:absolute;left:10091;top:1258;width:464;height:458;visibility:visible;mso-wrap-style:square;v-text-anchor:top" coordsize="464,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" path="m,l8,60r19,1l47,63r74,16l191,109r64,43l322,222r39,64l388,356r13,75l403,450r60,7l457,390,441,326,426,284r-9,-21l383,206,342,153,292,106,237,67,177,36,113,15,46,2,23,1,,xe" fillcolor="#0099d7" stroked="f">
                  <v:path arrowok="t" o:connecttype="custom" o:connectlocs="0,1258;8,1318;27,1319;47,1321;121,1337;191,1367;255,1410;322,1480;361,1544;388,1614;401,1689;403,1708;463,1715;457,1648;441,1584;426,1542;417,1521;383,1464;342,1411;292,1364;237,1325;177,1294;113,1273;46,1260;23,1259;0,1258" o:connectangles="0,0,0,0,0,0,0,0,0,0,0,0,0,0,0,0,0,0,0,0,0,0,0,0,0,0"/>
                </v:shape>
                <v:shape id="Picture 27" o:spid="_x0000_s1030" type="#_x0000_t75" style="position:absolute;left:9719;top:1359;width:323;height: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">
                  <v:imagedata r:id="rId22" o:title=""/>
                </v:shape>
                <v:shape id="Picture 26" o:spid="_x0000_s1031" type="#_x0000_t75" style="position:absolute;left:9720;top:1761;width:322;height: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">
                  <v:imagedata r:id="rId23" o:title=""/>
                </v:shape>
                <v:shape id="Picture 25" o:spid="_x0000_s1032" type="#_x0000_t75" style="position:absolute;left:10104;top:1761;width:350;height: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">
                  <v:imagedata r:id="rId24" o:title=""/>
                </v:shape>
                <v:shape id="Picture 24" o:spid="_x0000_s1033" type="#_x0000_t75" style="position:absolute;left:10104;top:1356;width:352;height: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">
                  <v:imagedata r:id="rId25" o:title=""/>
                </v:shape>
                <v:shape id="AutoShape 23" o:spid="_x0000_s1034" style="position:absolute;left:9620;top:1259;width:934;height:933;visibility:visible;mso-wrap-style:square;v-text-anchor:top" coordsize="93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" path="m433,931r-7,-60l409,868r-17,-2l374,862r-16,-4l341,853r-16,-6l308,840r-15,-7l277,826r-15,-8l247,808,233,798,219,788,205,777,179,753,166,740,155,727,143,712,132,698,122,683r-9,-16l104,651,97,636,84,603,78,585,73,568,66,532,63,514,61,497,,488r2,21l5,532r3,20l13,574r5,21l24,615r8,20l40,654r9,20l59,693r11,18l81,729r13,18l108,763r14,17l137,795r16,15l168,824r17,13l201,849r18,12l237,871r17,10l292,899r19,7l331,912r20,6l371,922r21,4l412,929r21,2m435,l415,2,394,5,373,9r-20,4l333,19r-20,6l293,32,256,50,237,60,219,70,202,82,185,94r-16,13l153,121r-16,14l122,152r-15,17l93,186,80,205,68,224,56,243,46,262r-9,21l29,303r-7,22l15,345r-5,23l6,389,3,411,1,434,,456r61,-7l64,411r7,-36l80,340,93,305r16,-32l127,242r21,-28l172,186r25,-25l225,139r29,-20l286,102,319,87,354,75r35,-8l427,61,435,m934,488r-60,9l873,514r-3,18l862,568r-5,17l852,603r-13,33l831,651r-9,16l813,683r-10,15l792,712r-11,15l768,740r-12,13l741,767r-14,13l712,791r-16,11l680,813r-16,10l646,831r-17,8l611,846r-18,7l575,858r-18,5l538,866r-19,3l500,871r-19,1l473,932r46,-3l564,922r43,-11l649,896r39,-18l725,856r35,-26l792,801r30,-31l849,736r23,-37l892,661r16,-41l921,578r9,-45l934,488e" fillcolor="#0099d7" stroked="f">
                  <v:path arrowok="t" o:connecttype="custom" o:connectlocs="409,2127;358,2117;308,2099;262,2077;219,2047;166,1999;132,1957;104,1910;78,1844;63,1773;2,1768;13,1833;32,1894;59,1952;94,2006;137,2054;185,2096;237,2130;311,2165;371,2181;433,2190;394,1264;333,1278;256,1309;202,1341;153,1380;107,1428;68,1483;37,1542;15,1604;3,1670;61,1708;80,1599;127,1501;197,1420;286,1361;389,1326;934,1747;870,1791;852,1862;822,1926;792,1971;756,2012;712,2050;664,2082;611,2105;557,2122;500,2130;519,2188;649,2155;760,2089;849,1995;908,1879;934,1747" o:connectangles="0,0,0,0,0,0,0,0,0,0,0,0,0,0,0,0,0,0,0,0,0,0,0,0,0,0,0,0,0,0,0,0,0,0,0,0,0,0,0,0,0,0,0,0,0,0,0,0,0,0,0,0,0,0"/>
                </v:shape>
                <v:shape id="Picture 22" o:spid="_x0000_s1035" type="#_x0000_t75" style="position:absolute;left:9989;top:939;width:173;height: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">
                  <v:imagedata r:id="rId29" o:title=""/>
                </v:shape>
                <w10:wrap anchorx="page"/>
              </v:group>
            </w:pict>
          </mc:Fallback>
        </mc:AlternateContent>
      </w:r>
      <w:r w:rsidR="00292391">
        <w:rPr>
          <w:b/>
        </w:rPr>
        <w:t xml:space="preserve">Activity 2 </w:t>
      </w:r>
      <w:r w:rsidR="00292391">
        <w:t>: Make general observations of the whole area :</w:t>
      </w:r>
      <w:r w:rsidR="00236CAB">
        <w:t xml:space="preserve">                                                       </w:t>
      </w:r>
      <w:r w:rsidR="00236CAB" w:rsidRPr="00236CAB">
        <w:rPr>
          <w:b/>
        </w:rPr>
        <w:t>(3 marks)</w:t>
      </w:r>
    </w:p>
    <w:tbl>
      <w:tblPr>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4"/>
        <w:gridCol w:w="6745"/>
      </w:tblGrid>
      <w:tr w:rsidR="00545136">
        <w:trPr>
          <w:trHeight w:val="2022"/>
        </w:trPr>
        <w:tc>
          <w:tcPr>
            <w:tcW w:w="3704" w:type="dxa"/>
          </w:tcPr>
          <w:p w:rsidR="00545136" w:rsidRDefault="00292391">
            <w:pPr>
              <w:pStyle w:val="TableParagraph"/>
              <w:tabs>
                <w:tab w:val="left" w:pos="1071"/>
                <w:tab w:val="left" w:pos="2034"/>
                <w:tab w:val="left" w:pos="2996"/>
              </w:tabs>
              <w:spacing w:line="540" w:lineRule="atLeast"/>
              <w:ind w:left="107" w:right="159"/>
            </w:pPr>
            <w:r>
              <w:rPr>
                <w:b/>
              </w:rPr>
              <w:t xml:space="preserve">Height of tree scorch </w:t>
            </w:r>
            <w:r>
              <w:t>(circle) 25%</w:t>
            </w:r>
            <w:r>
              <w:tab/>
              <w:t>50%</w:t>
            </w:r>
            <w:r>
              <w:tab/>
              <w:t>75%</w:t>
            </w:r>
            <w:r>
              <w:tab/>
            </w:r>
            <w:r>
              <w:rPr>
                <w:spacing w:val="-1"/>
              </w:rPr>
              <w:t>100%</w:t>
            </w:r>
          </w:p>
          <w:p w:rsidR="00545136" w:rsidRDefault="00292391">
            <w:pPr>
              <w:pStyle w:val="TableParagraph"/>
              <w:spacing w:before="136"/>
              <w:ind w:left="107"/>
            </w:pPr>
            <w:r>
              <w:t>Or, average height in metres:</w:t>
            </w:r>
          </w:p>
          <w:p w:rsidR="00545136" w:rsidRDefault="00292391">
            <w:pPr>
              <w:pStyle w:val="TableParagraph"/>
              <w:spacing w:before="136"/>
              <w:ind w:left="962"/>
            </w:pPr>
            <w:r>
              <w:t>………m</w:t>
            </w:r>
          </w:p>
        </w:tc>
        <w:tc>
          <w:tcPr>
            <w:tcW w:w="6745" w:type="dxa"/>
          </w:tcPr>
          <w:p w:rsidR="00545136" w:rsidRDefault="00545136">
            <w:pPr>
              <w:pStyle w:val="TableParagraph"/>
              <w:spacing w:before="2"/>
              <w:rPr>
                <w:sz w:val="33"/>
              </w:rPr>
            </w:pPr>
          </w:p>
          <w:p w:rsidR="00545136" w:rsidRDefault="00292391">
            <w:pPr>
              <w:pStyle w:val="TableParagraph"/>
              <w:ind w:left="108"/>
            </w:pPr>
            <w:r>
              <w:rPr>
                <w:b/>
              </w:rPr>
              <w:t xml:space="preserve">Slope Aspect </w:t>
            </w:r>
            <w:r>
              <w:t>(direction slope is facing)</w:t>
            </w:r>
          </w:p>
          <w:p w:rsidR="00545136" w:rsidRDefault="00292391">
            <w:pPr>
              <w:pStyle w:val="TableParagraph"/>
              <w:spacing w:before="134" w:after="23"/>
              <w:ind w:left="108"/>
            </w:pPr>
            <w:r>
              <w:t>……..… degrees (compass direction).</w:t>
            </w:r>
          </w:p>
          <w:p w:rsidR="00545136" w:rsidRDefault="005D24B8">
            <w:pPr>
              <w:pStyle w:val="TableParagraph"/>
              <w:spacing w:line="142" w:lineRule="exact"/>
              <w:ind w:left="5576"/>
              <w:rPr>
                <w:sz w:val="14"/>
              </w:rPr>
            </w:pPr>
            <w:r w:rsidRPr="00DD71C9">
              <w:rPr>
                <w:noProof/>
                <w:position w:val="-2"/>
                <w:sz w:val="14"/>
                <w:lang w:bidi="ar-SA"/>
              </w:rPr>
              <w:drawing>
                <wp:inline distT="0" distB="0" distL="0" distR="0">
                  <wp:extent cx="85090" cy="85090"/>
                  <wp:effectExtent l="0" t="0" r="0" b="0"/>
                  <wp:docPr id="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090" cy="85090"/>
                          </a:xfrm>
                          <a:prstGeom prst="rect">
                            <a:avLst/>
                          </a:prstGeom>
                          <a:noFill/>
                          <a:ln>
                            <a:noFill/>
                          </a:ln>
                        </pic:spPr>
                      </pic:pic>
                    </a:graphicData>
                  </a:graphic>
                </wp:inline>
              </w:drawing>
            </w:r>
          </w:p>
          <w:p w:rsidR="00545136" w:rsidRDefault="00292391">
            <w:pPr>
              <w:pStyle w:val="TableParagraph"/>
              <w:ind w:left="108"/>
            </w:pPr>
            <w:r>
              <w:t>Circle the direction on the compass</w:t>
            </w:r>
          </w:p>
        </w:tc>
      </w:tr>
      <w:tr w:rsidR="00545136">
        <w:trPr>
          <w:trHeight w:val="541"/>
        </w:trPr>
        <w:tc>
          <w:tcPr>
            <w:tcW w:w="10449" w:type="dxa"/>
            <w:gridSpan w:val="2"/>
          </w:tcPr>
          <w:p w:rsidR="00545136" w:rsidRDefault="00545136">
            <w:pPr>
              <w:pStyle w:val="TableParagraph"/>
            </w:pPr>
          </w:p>
          <w:p w:rsidR="00545136" w:rsidRDefault="00292391">
            <w:pPr>
              <w:pStyle w:val="TableParagraph"/>
              <w:tabs>
                <w:tab w:val="left" w:pos="4674"/>
              </w:tabs>
              <w:spacing w:line="251" w:lineRule="exact"/>
              <w:ind w:left="150"/>
            </w:pPr>
            <w:r>
              <w:rPr>
                <w:b/>
              </w:rPr>
              <w:t>Topographic Slope</w:t>
            </w:r>
            <w:r>
              <w:rPr>
                <w:b/>
                <w:spacing w:val="-7"/>
              </w:rPr>
              <w:t xml:space="preserve"> </w:t>
            </w:r>
            <w:r>
              <w:t>(use</w:t>
            </w:r>
            <w:r>
              <w:rPr>
                <w:spacing w:val="-2"/>
              </w:rPr>
              <w:t xml:space="preserve"> </w:t>
            </w:r>
            <w:r>
              <w:t>inclinometer)</w:t>
            </w:r>
            <w:r>
              <w:tab/>
              <w:t>Slope = …………….</w:t>
            </w:r>
            <w:r>
              <w:rPr>
                <w:spacing w:val="-3"/>
              </w:rPr>
              <w:t xml:space="preserve"> </w:t>
            </w:r>
            <w:r>
              <w:t>degrees</w:t>
            </w:r>
          </w:p>
        </w:tc>
      </w:tr>
    </w:tbl>
    <w:p w:rsidR="00545136" w:rsidRDefault="00545136">
      <w:pPr>
        <w:pStyle w:val="BodyText"/>
        <w:spacing w:before="11"/>
        <w:rPr>
          <w:sz w:val="21"/>
        </w:rPr>
      </w:pPr>
    </w:p>
    <w:p w:rsidR="00545136" w:rsidRDefault="005D24B8">
      <w:pPr>
        <w:pStyle w:val="BodyText"/>
        <w:ind w:left="100" w:right="456"/>
      </w:pPr>
      <w:r>
        <w:rPr>
          <w:noProof/>
          <w:lang w:bidi="ar-SA"/>
        </w:rPr>
        <mc:AlternateContent>
          <mc:Choice Requires="wps">
            <w:drawing>
              <wp:anchor distT="0" distB="0" distL="0" distR="0" simplePos="0" relativeHeight="251653120" behindDoc="0" locked="0" layoutInCell="1" allowOverlap="1">
                <wp:simplePos x="0" y="0"/>
                <wp:positionH relativeFrom="page">
                  <wp:posOffset>904875</wp:posOffset>
                </wp:positionH>
                <wp:positionV relativeFrom="paragraph">
                  <wp:posOffset>385445</wp:posOffset>
                </wp:positionV>
                <wp:extent cx="6210300" cy="2962275"/>
                <wp:effectExtent l="9525" t="12065" r="9525" b="6985"/>
                <wp:wrapTopAndBottom/>
                <wp:docPr id="2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300" cy="2962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D1359" id="Rectangle 20" o:spid="_x0000_s1026" style="position:absolute;margin-left:71.25pt;margin-top:30.35pt;width:489pt;height:233.2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" filled="f">
                <w10:wrap type="topAndBottom" anchorx="page"/>
              </v:rect>
            </w:pict>
          </mc:Fallback>
        </mc:AlternateContent>
      </w:r>
      <w:r>
        <w:rPr>
          <w:noProof/>
          <w:lang w:bidi="ar-SA"/>
        </w:rPr>
        <mc:AlternateContent>
          <mc:Choice Requires="wps">
            <w:drawing>
              <wp:anchor distT="0" distB="0" distL="114300" distR="114300" simplePos="0" relativeHeight="251655168" behindDoc="0" locked="0" layoutInCell="1" allowOverlap="1">
                <wp:simplePos x="0" y="0"/>
                <wp:positionH relativeFrom="page">
                  <wp:posOffset>419100</wp:posOffset>
                </wp:positionH>
                <wp:positionV relativeFrom="paragraph">
                  <wp:posOffset>730250</wp:posOffset>
                </wp:positionV>
                <wp:extent cx="384175" cy="1962150"/>
                <wp:effectExtent l="9525" t="13970" r="6350" b="5080"/>
                <wp:wrapNone/>
                <wp:docPr id="2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 cy="19621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16C82" w:rsidRDefault="00316C82">
                            <w:pPr>
                              <w:spacing w:before="147"/>
                              <w:ind w:left="756"/>
                              <w:rPr>
                                <w:sz w:val="24"/>
                              </w:rPr>
                            </w:pPr>
                            <w:r>
                              <w:rPr>
                                <w:sz w:val="24"/>
                              </w:rPr>
                              <w:t>Tree height</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6" type="#_x0000_t202" style="position:absolute;left:0;text-align:left;margin-left:33pt;margin-top:57.5pt;width:30.25pt;height:15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" filled="f">
                <v:textbox style="layout-flow:vertical;mso-layout-flow-alt:bottom-to-top" inset="0,0,0,0">
                  <w:txbxContent>
                    <w:p w:rsidR="00316C82" w:rsidRDefault="00316C82">
                      <w:pPr>
                        <w:spacing w:before="147"/>
                        <w:ind w:left="756"/>
                        <w:rPr>
                          <w:sz w:val="24"/>
                        </w:rPr>
                      </w:pPr>
                      <w:r>
                        <w:rPr>
                          <w:sz w:val="24"/>
                        </w:rPr>
                        <w:t>Tree height</w:t>
                      </w:r>
                    </w:p>
                  </w:txbxContent>
                </v:textbox>
                <w10:wrap anchorx="page"/>
              </v:shape>
            </w:pict>
          </mc:Fallback>
        </mc:AlternateContent>
      </w:r>
      <w:r w:rsidR="00292391">
        <w:rPr>
          <w:b/>
        </w:rPr>
        <w:t xml:space="preserve">Activity 3 : </w:t>
      </w:r>
      <w:r w:rsidR="00292391">
        <w:t>Make a sketch of the forest profile. Label your sketch (scorch height, fresh re-growth, plant names etc..):</w:t>
      </w:r>
      <w:r w:rsidR="00236CAB">
        <w:t xml:space="preserve"> </w:t>
      </w:r>
      <w:r w:rsidR="00236CAB">
        <w:tab/>
      </w:r>
      <w:r w:rsidR="00236CAB">
        <w:tab/>
      </w:r>
      <w:r w:rsidR="00236CAB">
        <w:tab/>
      </w:r>
      <w:r w:rsidR="00236CAB">
        <w:tab/>
      </w:r>
      <w:r w:rsidR="00236CAB">
        <w:tab/>
      </w:r>
      <w:r w:rsidR="00236CAB">
        <w:tab/>
      </w:r>
      <w:r w:rsidR="00236CAB">
        <w:tab/>
      </w:r>
      <w:r w:rsidR="00236CAB">
        <w:tab/>
      </w:r>
      <w:r w:rsidR="00236CAB">
        <w:tab/>
        <w:t xml:space="preserve">          </w:t>
      </w:r>
      <w:r w:rsidR="00236CAB" w:rsidRPr="00236CAB">
        <w:rPr>
          <w:b/>
        </w:rPr>
        <w:t>(4 marks)</w:t>
      </w:r>
    </w:p>
    <w:p w:rsidR="00545136" w:rsidRDefault="00292391">
      <w:pPr>
        <w:pStyle w:val="BodyText"/>
        <w:tabs>
          <w:tab w:val="left" w:pos="10486"/>
        </w:tabs>
        <w:spacing w:before="223"/>
        <w:ind w:left="100"/>
      </w:pPr>
      <w:r>
        <w:t>What assets will be protected by this</w:t>
      </w:r>
      <w:r>
        <w:rPr>
          <w:spacing w:val="-8"/>
        </w:rPr>
        <w:t xml:space="preserve"> </w:t>
      </w:r>
      <w:r>
        <w:t xml:space="preserve">burn?  </w:t>
      </w:r>
      <w:r>
        <w:rPr>
          <w:spacing w:val="-2"/>
        </w:rPr>
        <w:t xml:space="preserve"> </w:t>
      </w:r>
      <w:r>
        <w:rPr>
          <w:u w:val="single"/>
        </w:rPr>
        <w:t xml:space="preserve"> </w:t>
      </w:r>
      <w:r>
        <w:rPr>
          <w:u w:val="single"/>
        </w:rPr>
        <w:tab/>
      </w:r>
    </w:p>
    <w:p w:rsidR="00545136" w:rsidRPr="00236CAB" w:rsidRDefault="005D24B8">
      <w:pPr>
        <w:pStyle w:val="BodyText"/>
        <w:spacing w:before="3"/>
        <w:rPr>
          <w:b/>
          <w:sz w:val="20"/>
        </w:rPr>
      </w:pPr>
      <w:r>
        <w:rPr>
          <w:noProof/>
          <w:lang w:bidi="ar-SA"/>
        </w:rPr>
        <mc:AlternateContent>
          <mc:Choice Requires="wps">
            <w:drawing>
              <wp:anchor distT="0" distB="0" distL="0" distR="0" simplePos="0" relativeHeight="251654144" behindDoc="0" locked="0" layoutInCell="1" allowOverlap="1">
                <wp:simplePos x="0" y="0"/>
                <wp:positionH relativeFrom="page">
                  <wp:posOffset>457200</wp:posOffset>
                </wp:positionH>
                <wp:positionV relativeFrom="paragraph">
                  <wp:posOffset>240665</wp:posOffset>
                </wp:positionV>
                <wp:extent cx="6565265" cy="0"/>
                <wp:effectExtent l="9525" t="8890" r="6985" b="10160"/>
                <wp:wrapTopAndBottom/>
                <wp:docPr id="2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5265" cy="0"/>
                        </a:xfrm>
                        <a:prstGeom prst="line">
                          <a:avLst/>
                        </a:prstGeom>
                        <a:noFill/>
                        <a:ln w="701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0C4D0" id="Line 18" o:spid="_x0000_s1026" style="position:absolute;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18.95pt" to="552.9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" strokeweight=".19472mm">
                <w10:wrap type="topAndBottom" anchorx="page"/>
              </v:line>
            </w:pict>
          </mc:Fallback>
        </mc:AlternateContent>
      </w:r>
    </w:p>
    <w:p w:rsidR="00545136" w:rsidRDefault="00292391">
      <w:pPr>
        <w:pStyle w:val="BodyText"/>
        <w:tabs>
          <w:tab w:val="left" w:pos="5281"/>
          <w:tab w:val="left" w:pos="10395"/>
        </w:tabs>
        <w:spacing w:before="127"/>
        <w:ind w:left="100"/>
        <w:rPr>
          <w:rFonts w:ascii="Times New Roman" w:hAnsi="Times New Roman"/>
        </w:rPr>
      </w:pPr>
      <w:r>
        <w:t>Why wasn’t the whole area burnt in one</w:t>
      </w:r>
      <w:r>
        <w:rPr>
          <w:spacing w:val="-16"/>
        </w:rPr>
        <w:t xml:space="preserve"> </w:t>
      </w:r>
      <w:r>
        <w:t>burn?</w:t>
      </w:r>
      <w:r>
        <w:tab/>
      </w:r>
      <w:r>
        <w:rPr>
          <w:rFonts w:ascii="Times New Roman" w:hAnsi="Times New Roman"/>
          <w:u w:val="single"/>
        </w:rPr>
        <w:t xml:space="preserve"> </w:t>
      </w:r>
      <w:r>
        <w:rPr>
          <w:rFonts w:ascii="Times New Roman" w:hAnsi="Times New Roman"/>
          <w:u w:val="single"/>
        </w:rPr>
        <w:tab/>
      </w:r>
    </w:p>
    <w:p w:rsidR="00545136" w:rsidRPr="00BC47C7" w:rsidRDefault="00BC47C7" w:rsidP="00236CAB">
      <w:pPr>
        <w:jc w:val="right"/>
        <w:rPr>
          <w:b/>
        </w:rPr>
        <w:sectPr w:rsidR="00545136" w:rsidRPr="00BC47C7">
          <w:footerReference w:type="default" r:id="rId30"/>
          <w:pgSz w:w="11910" w:h="16850"/>
          <w:pgMar w:top="920" w:right="580" w:bottom="660" w:left="620" w:header="0" w:footer="463" w:gutter="0"/>
          <w:cols w:space="720"/>
        </w:sectPr>
      </w:pPr>
      <w:r>
        <w:rPr>
          <w:b/>
        </w:rPr>
        <w:t>(3 marks</w:t>
      </w:r>
      <w:r w:rsidR="00236CAB" w:rsidRPr="00BC47C7">
        <w:rPr>
          <w:b/>
        </w:rPr>
        <w:t xml:space="preserve"> )</w:t>
      </w:r>
    </w:p>
    <w:p w:rsidR="00545136" w:rsidRDefault="005D24B8">
      <w:pPr>
        <w:pStyle w:val="Heading1"/>
        <w:ind w:left="2024" w:right="2066"/>
      </w:pPr>
      <w:r>
        <w:rPr>
          <w:noProof/>
          <w:lang w:bidi="ar-SA"/>
        </w:rPr>
        <w:lastRenderedPageBreak/>
        <mc:AlternateContent>
          <mc:Choice Requires="wpg">
            <w:drawing>
              <wp:anchor distT="0" distB="0" distL="114300" distR="114300" simplePos="0" relativeHeight="251662336" behindDoc="0" locked="0" layoutInCell="1" allowOverlap="1">
                <wp:simplePos x="0" y="0"/>
                <wp:positionH relativeFrom="page">
                  <wp:posOffset>2489835</wp:posOffset>
                </wp:positionH>
                <wp:positionV relativeFrom="paragraph">
                  <wp:posOffset>2534920</wp:posOffset>
                </wp:positionV>
                <wp:extent cx="2947670" cy="4086225"/>
                <wp:effectExtent l="3810" t="4445" r="1270" b="5080"/>
                <wp:wrapNone/>
                <wp:docPr id="19"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47670" cy="4086225"/>
                          <a:chOff x="3921" y="3992"/>
                          <a:chExt cx="4642" cy="6435"/>
                        </a:xfrm>
                      </wpg:grpSpPr>
                      <wps:wsp>
                        <wps:cNvPr id="20" name="Rectangle 17"/>
                        <wps:cNvSpPr>
                          <a:spLocks noChangeArrowheads="1"/>
                        </wps:cNvSpPr>
                        <wps:spPr bwMode="auto">
                          <a:xfrm>
                            <a:off x="3944" y="4014"/>
                            <a:ext cx="4597" cy="6390"/>
                          </a:xfrm>
                          <a:prstGeom prst="rect">
                            <a:avLst/>
                          </a:prstGeom>
                          <a:solidFill>
                            <a:srgbClr val="D7D7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AutoShape 16"/>
                        <wps:cNvSpPr>
                          <a:spLocks/>
                        </wps:cNvSpPr>
                        <wps:spPr bwMode="auto">
                          <a:xfrm>
                            <a:off x="4083" y="4107"/>
                            <a:ext cx="4323" cy="6205"/>
                          </a:xfrm>
                          <a:custGeom>
                            <a:avLst/>
                            <a:gdLst>
                              <a:gd name="T0" fmla="+- 0 8406 4083"/>
                              <a:gd name="T1" fmla="*/ T0 w 4323"/>
                              <a:gd name="T2" fmla="+- 0 4936 4108"/>
                              <a:gd name="T3" fmla="*/ 4936 h 6205"/>
                              <a:gd name="T4" fmla="+- 0 4083 4083"/>
                              <a:gd name="T5" fmla="*/ T4 w 4323"/>
                              <a:gd name="T6" fmla="+- 0 4936 4108"/>
                              <a:gd name="T7" fmla="*/ 4936 h 6205"/>
                              <a:gd name="T8" fmla="+- 0 4083 4083"/>
                              <a:gd name="T9" fmla="*/ T8 w 4323"/>
                              <a:gd name="T10" fmla="+- 0 5212 4108"/>
                              <a:gd name="T11" fmla="*/ 5212 h 6205"/>
                              <a:gd name="T12" fmla="+- 0 4083 4083"/>
                              <a:gd name="T13" fmla="*/ T12 w 4323"/>
                              <a:gd name="T14" fmla="+- 0 5488 4108"/>
                              <a:gd name="T15" fmla="*/ 5488 h 6205"/>
                              <a:gd name="T16" fmla="+- 0 4083 4083"/>
                              <a:gd name="T17" fmla="*/ T16 w 4323"/>
                              <a:gd name="T18" fmla="+- 0 10313 4108"/>
                              <a:gd name="T19" fmla="*/ 10313 h 6205"/>
                              <a:gd name="T20" fmla="+- 0 8406 4083"/>
                              <a:gd name="T21" fmla="*/ T20 w 4323"/>
                              <a:gd name="T22" fmla="+- 0 10313 4108"/>
                              <a:gd name="T23" fmla="*/ 10313 h 6205"/>
                              <a:gd name="T24" fmla="+- 0 8406 4083"/>
                              <a:gd name="T25" fmla="*/ T24 w 4323"/>
                              <a:gd name="T26" fmla="+- 0 5488 4108"/>
                              <a:gd name="T27" fmla="*/ 5488 h 6205"/>
                              <a:gd name="T28" fmla="+- 0 8406 4083"/>
                              <a:gd name="T29" fmla="*/ T28 w 4323"/>
                              <a:gd name="T30" fmla="+- 0 5212 4108"/>
                              <a:gd name="T31" fmla="*/ 5212 h 6205"/>
                              <a:gd name="T32" fmla="+- 0 8406 4083"/>
                              <a:gd name="T33" fmla="*/ T32 w 4323"/>
                              <a:gd name="T34" fmla="+- 0 4936 4108"/>
                              <a:gd name="T35" fmla="*/ 4936 h 6205"/>
                              <a:gd name="T36" fmla="+- 0 8406 4083"/>
                              <a:gd name="T37" fmla="*/ T36 w 4323"/>
                              <a:gd name="T38" fmla="+- 0 4384 4108"/>
                              <a:gd name="T39" fmla="*/ 4384 h 6205"/>
                              <a:gd name="T40" fmla="+- 0 4083 4083"/>
                              <a:gd name="T41" fmla="*/ T40 w 4323"/>
                              <a:gd name="T42" fmla="+- 0 4384 4108"/>
                              <a:gd name="T43" fmla="*/ 4384 h 6205"/>
                              <a:gd name="T44" fmla="+- 0 4083 4083"/>
                              <a:gd name="T45" fmla="*/ T44 w 4323"/>
                              <a:gd name="T46" fmla="+- 0 4660 4108"/>
                              <a:gd name="T47" fmla="*/ 4660 h 6205"/>
                              <a:gd name="T48" fmla="+- 0 4083 4083"/>
                              <a:gd name="T49" fmla="*/ T48 w 4323"/>
                              <a:gd name="T50" fmla="+- 0 4936 4108"/>
                              <a:gd name="T51" fmla="*/ 4936 h 6205"/>
                              <a:gd name="T52" fmla="+- 0 8406 4083"/>
                              <a:gd name="T53" fmla="*/ T52 w 4323"/>
                              <a:gd name="T54" fmla="+- 0 4936 4108"/>
                              <a:gd name="T55" fmla="*/ 4936 h 6205"/>
                              <a:gd name="T56" fmla="+- 0 8406 4083"/>
                              <a:gd name="T57" fmla="*/ T56 w 4323"/>
                              <a:gd name="T58" fmla="+- 0 4660 4108"/>
                              <a:gd name="T59" fmla="*/ 4660 h 6205"/>
                              <a:gd name="T60" fmla="+- 0 8406 4083"/>
                              <a:gd name="T61" fmla="*/ T60 w 4323"/>
                              <a:gd name="T62" fmla="+- 0 4384 4108"/>
                              <a:gd name="T63" fmla="*/ 4384 h 6205"/>
                              <a:gd name="T64" fmla="+- 0 8406 4083"/>
                              <a:gd name="T65" fmla="*/ T64 w 4323"/>
                              <a:gd name="T66" fmla="+- 0 4108 4108"/>
                              <a:gd name="T67" fmla="*/ 4108 h 6205"/>
                              <a:gd name="T68" fmla="+- 0 4083 4083"/>
                              <a:gd name="T69" fmla="*/ T68 w 4323"/>
                              <a:gd name="T70" fmla="+- 0 4108 4108"/>
                              <a:gd name="T71" fmla="*/ 4108 h 6205"/>
                              <a:gd name="T72" fmla="+- 0 4083 4083"/>
                              <a:gd name="T73" fmla="*/ T72 w 4323"/>
                              <a:gd name="T74" fmla="+- 0 4384 4108"/>
                              <a:gd name="T75" fmla="*/ 4384 h 6205"/>
                              <a:gd name="T76" fmla="+- 0 8406 4083"/>
                              <a:gd name="T77" fmla="*/ T76 w 4323"/>
                              <a:gd name="T78" fmla="+- 0 4384 4108"/>
                              <a:gd name="T79" fmla="*/ 4384 h 6205"/>
                              <a:gd name="T80" fmla="+- 0 8406 4083"/>
                              <a:gd name="T81" fmla="*/ T80 w 4323"/>
                              <a:gd name="T82" fmla="+- 0 4108 4108"/>
                              <a:gd name="T83" fmla="*/ 4108 h 62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323" h="6205">
                                <a:moveTo>
                                  <a:pt x="4323" y="828"/>
                                </a:moveTo>
                                <a:lnTo>
                                  <a:pt x="0" y="828"/>
                                </a:lnTo>
                                <a:lnTo>
                                  <a:pt x="0" y="1104"/>
                                </a:lnTo>
                                <a:lnTo>
                                  <a:pt x="0" y="1380"/>
                                </a:lnTo>
                                <a:lnTo>
                                  <a:pt x="0" y="6205"/>
                                </a:lnTo>
                                <a:lnTo>
                                  <a:pt x="4323" y="6205"/>
                                </a:lnTo>
                                <a:lnTo>
                                  <a:pt x="4323" y="1380"/>
                                </a:lnTo>
                                <a:lnTo>
                                  <a:pt x="4323" y="1104"/>
                                </a:lnTo>
                                <a:lnTo>
                                  <a:pt x="4323" y="828"/>
                                </a:lnTo>
                                <a:moveTo>
                                  <a:pt x="4323" y="276"/>
                                </a:moveTo>
                                <a:lnTo>
                                  <a:pt x="0" y="276"/>
                                </a:lnTo>
                                <a:lnTo>
                                  <a:pt x="0" y="552"/>
                                </a:lnTo>
                                <a:lnTo>
                                  <a:pt x="0" y="828"/>
                                </a:lnTo>
                                <a:lnTo>
                                  <a:pt x="4323" y="828"/>
                                </a:lnTo>
                                <a:lnTo>
                                  <a:pt x="4323" y="552"/>
                                </a:lnTo>
                                <a:lnTo>
                                  <a:pt x="4323" y="276"/>
                                </a:lnTo>
                                <a:moveTo>
                                  <a:pt x="4323" y="0"/>
                                </a:moveTo>
                                <a:lnTo>
                                  <a:pt x="0" y="0"/>
                                </a:lnTo>
                                <a:lnTo>
                                  <a:pt x="0" y="276"/>
                                </a:lnTo>
                                <a:lnTo>
                                  <a:pt x="4323" y="276"/>
                                </a:lnTo>
                                <a:lnTo>
                                  <a:pt x="4323" y="0"/>
                                </a:lnTo>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Line 15"/>
                        <wps:cNvCnPr>
                          <a:cxnSpLocks noChangeShapeType="1"/>
                        </wps:cNvCnPr>
                        <wps:spPr bwMode="auto">
                          <a:xfrm>
                            <a:off x="4508" y="5754"/>
                            <a:ext cx="3470" cy="0"/>
                          </a:xfrm>
                          <a:prstGeom prst="line">
                            <a:avLst/>
                          </a:prstGeom>
                          <a:noFill/>
                          <a:ln w="9601">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14"/>
                        <wps:cNvSpPr txBox="1">
                          <a:spLocks noChangeArrowheads="1"/>
                        </wps:cNvSpPr>
                        <wps:spPr bwMode="auto">
                          <a:xfrm>
                            <a:off x="3944" y="4014"/>
                            <a:ext cx="4597" cy="639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16C82" w:rsidRDefault="00316C82">
                              <w:pPr>
                                <w:rPr>
                                  <w:sz w:val="26"/>
                                </w:rPr>
                              </w:pPr>
                            </w:p>
                            <w:p w:rsidR="00316C82" w:rsidRDefault="00316C82">
                              <w:pPr>
                                <w:rPr>
                                  <w:sz w:val="26"/>
                                </w:rPr>
                              </w:pPr>
                            </w:p>
                            <w:p w:rsidR="00316C82" w:rsidRDefault="00316C82">
                              <w:pPr>
                                <w:spacing w:before="4"/>
                                <w:rPr>
                                  <w:sz w:val="21"/>
                                </w:rPr>
                              </w:pPr>
                            </w:p>
                            <w:p w:rsidR="00316C82" w:rsidRDefault="00316C82">
                              <w:pPr>
                                <w:ind w:left="1297"/>
                                <w:rPr>
                                  <w:rFonts w:ascii="Arial"/>
                                  <w:sz w:val="24"/>
                                </w:rPr>
                              </w:pPr>
                              <w:r>
                                <w:t xml:space="preserve">Name of Building </w:t>
                              </w:r>
                              <w:r>
                                <w:rPr>
                                  <w:rFonts w:ascii="Arial"/>
                                  <w:sz w:val="2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 o:spid="_x0000_s1037" style="position:absolute;left:0;text-align:left;margin-left:196.05pt;margin-top:199.6pt;width:232.1pt;height:321.75pt;z-index:251662336;mso-position-horizontal-relative:page" coordorigin="3921,3992" coordsize="4642,6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">
                <v:rect id="Rectangle 17" o:spid="_x0000_s1038" style="position:absolute;left:3944;top:4014;width:4597;height:6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" fillcolor="#d7d7d7" stroked="f"/>
                <v:shape id="AutoShape 16" o:spid="_x0000_s1039" style="position:absolute;left:4083;top:4107;width:4323;height:6205;visibility:visible;mso-wrap-style:square;v-text-anchor:top" coordsize="4323,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" path="m4323,828l,828r,276l,1380,,6205r4323,l4323,1380r,-276l4323,828t,-552l,276,,552,,828r4323,l4323,552r,-276m4323,l,,,276r4323,l4323,e" fillcolor="#d9d9d9" stroked="f">
                  <v:path arrowok="t" o:connecttype="custom" o:connectlocs="4323,4936;0,4936;0,5212;0,5488;0,10313;4323,10313;4323,5488;4323,5212;4323,4936;4323,4384;0,4384;0,4660;0,4936;4323,4936;4323,4660;4323,4384;4323,4108;0,4108;0,4384;4323,4384;4323,4108" o:connectangles="0,0,0,0,0,0,0,0,0,0,0,0,0,0,0,0,0,0,0,0,0"/>
                </v:shape>
                <v:line id="Line 15" o:spid="_x0000_s1040" style="position:absolute;visibility:visible;mso-wrap-style:square" from="4508,5754" to="7978,5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" strokeweight=".26669mm"/>
                <v:shape id="Text Box 14" o:spid="_x0000_s1041" type="#_x0000_t202" style="position:absolute;left:3944;top:4014;width:4597;height:6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" filled="f" strokeweight="2.25pt">
                  <v:textbox inset="0,0,0,0">
                    <w:txbxContent>
                      <w:p w:rsidR="00316C82" w:rsidRDefault="00316C82">
                        <w:pPr>
                          <w:rPr>
                            <w:sz w:val="26"/>
                          </w:rPr>
                        </w:pPr>
                      </w:p>
                      <w:p w:rsidR="00316C82" w:rsidRDefault="00316C82">
                        <w:pPr>
                          <w:rPr>
                            <w:sz w:val="26"/>
                          </w:rPr>
                        </w:pPr>
                      </w:p>
                      <w:p w:rsidR="00316C82" w:rsidRDefault="00316C82">
                        <w:pPr>
                          <w:spacing w:before="4"/>
                          <w:rPr>
                            <w:sz w:val="21"/>
                          </w:rPr>
                        </w:pPr>
                      </w:p>
                      <w:p w:rsidR="00316C82" w:rsidRDefault="00316C82">
                        <w:pPr>
                          <w:ind w:left="1297"/>
                          <w:rPr>
                            <w:rFonts w:ascii="Arial"/>
                            <w:sz w:val="24"/>
                          </w:rPr>
                        </w:pPr>
                        <w:r>
                          <w:t xml:space="preserve">Name of Building </w:t>
                        </w:r>
                        <w:r>
                          <w:rPr>
                            <w:rFonts w:ascii="Arial"/>
                            <w:sz w:val="24"/>
                          </w:rPr>
                          <w:t>:</w:t>
                        </w:r>
                      </w:p>
                    </w:txbxContent>
                  </v:textbox>
                </v:shape>
                <w10:wrap anchorx="page"/>
              </v:group>
            </w:pict>
          </mc:Fallback>
        </mc:AlternateContent>
      </w:r>
      <w:r>
        <w:rPr>
          <w:noProof/>
          <w:lang w:bidi="ar-SA"/>
        </w:rPr>
        <mc:AlternateContent>
          <mc:Choice Requires="wps">
            <w:drawing>
              <wp:anchor distT="0" distB="0" distL="114300" distR="114300" simplePos="0" relativeHeight="251664384" behindDoc="0" locked="0" layoutInCell="1" allowOverlap="1">
                <wp:simplePos x="0" y="0"/>
                <wp:positionH relativeFrom="page">
                  <wp:posOffset>457200</wp:posOffset>
                </wp:positionH>
                <wp:positionV relativeFrom="paragraph">
                  <wp:posOffset>3544570</wp:posOffset>
                </wp:positionV>
                <wp:extent cx="1457325" cy="1724025"/>
                <wp:effectExtent l="9525" t="13970" r="9525" b="5080"/>
                <wp:wrapNone/>
                <wp:docPr id="1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17240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16C82" w:rsidRDefault="00316C82">
                            <w:pPr>
                              <w:pStyle w:val="BodyText"/>
                              <w:spacing w:before="73"/>
                              <w:ind w:left="143" w:right="167"/>
                            </w:pPr>
                            <w:r>
                              <w:t>What is the building made of?</w:t>
                            </w:r>
                          </w:p>
                          <w:p w:rsidR="00316C82" w:rsidRDefault="00316C82">
                            <w:pPr>
                              <w:pStyle w:val="BodyText"/>
                            </w:pPr>
                          </w:p>
                          <w:p w:rsidR="00316C82" w:rsidRDefault="00316C82">
                            <w:pPr>
                              <w:pStyle w:val="BodyText"/>
                              <w:numPr>
                                <w:ilvl w:val="0"/>
                                <w:numId w:val="3"/>
                              </w:numPr>
                              <w:tabs>
                                <w:tab w:val="left" w:pos="865"/>
                              </w:tabs>
                            </w:pPr>
                            <w:r>
                              <w:t>Brick</w:t>
                            </w:r>
                          </w:p>
                          <w:p w:rsidR="00316C82" w:rsidRDefault="00316C82">
                            <w:pPr>
                              <w:pStyle w:val="BodyText"/>
                              <w:numPr>
                                <w:ilvl w:val="0"/>
                                <w:numId w:val="3"/>
                              </w:numPr>
                              <w:tabs>
                                <w:tab w:val="left" w:pos="865"/>
                              </w:tabs>
                              <w:spacing w:before="40"/>
                            </w:pPr>
                            <w:r>
                              <w:t>Timber</w:t>
                            </w:r>
                          </w:p>
                          <w:p w:rsidR="00316C82" w:rsidRDefault="00316C82">
                            <w:pPr>
                              <w:pStyle w:val="BodyText"/>
                              <w:numPr>
                                <w:ilvl w:val="0"/>
                                <w:numId w:val="3"/>
                              </w:numPr>
                              <w:tabs>
                                <w:tab w:val="left" w:pos="865"/>
                              </w:tabs>
                              <w:spacing w:before="39"/>
                            </w:pPr>
                            <w:r>
                              <w:t>Metal</w:t>
                            </w:r>
                          </w:p>
                          <w:p w:rsidR="00316C82" w:rsidRDefault="00316C82">
                            <w:pPr>
                              <w:pStyle w:val="BodyText"/>
                              <w:numPr>
                                <w:ilvl w:val="0"/>
                                <w:numId w:val="3"/>
                              </w:numPr>
                              <w:tabs>
                                <w:tab w:val="left" w:pos="865"/>
                              </w:tabs>
                              <w:spacing w:before="40"/>
                              <w:rPr>
                                <w:rFonts w:ascii="Calibri"/>
                              </w:rPr>
                            </w:pPr>
                            <w:r>
                              <w:t>Other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42" type="#_x0000_t202" style="position:absolute;left:0;text-align:left;margin-left:36pt;margin-top:279.1pt;width:114.75pt;height:135.7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" filled="f">
                <v:textbox inset="0,0,0,0">
                  <w:txbxContent>
                    <w:p w:rsidR="00316C82" w:rsidRDefault="00316C82">
                      <w:pPr>
                        <w:pStyle w:val="BodyText"/>
                        <w:spacing w:before="73"/>
                        <w:ind w:left="143" w:right="167"/>
                      </w:pPr>
                      <w:r>
                        <w:t>What is the building made of?</w:t>
                      </w:r>
                    </w:p>
                    <w:p w:rsidR="00316C82" w:rsidRDefault="00316C82">
                      <w:pPr>
                        <w:pStyle w:val="BodyText"/>
                      </w:pPr>
                    </w:p>
                    <w:p w:rsidR="00316C82" w:rsidRDefault="00316C82">
                      <w:pPr>
                        <w:pStyle w:val="BodyText"/>
                        <w:numPr>
                          <w:ilvl w:val="0"/>
                          <w:numId w:val="3"/>
                        </w:numPr>
                        <w:tabs>
                          <w:tab w:val="left" w:pos="865"/>
                        </w:tabs>
                      </w:pPr>
                      <w:r>
                        <w:t>Brick</w:t>
                      </w:r>
                    </w:p>
                    <w:p w:rsidR="00316C82" w:rsidRDefault="00316C82">
                      <w:pPr>
                        <w:pStyle w:val="BodyText"/>
                        <w:numPr>
                          <w:ilvl w:val="0"/>
                          <w:numId w:val="3"/>
                        </w:numPr>
                        <w:tabs>
                          <w:tab w:val="left" w:pos="865"/>
                        </w:tabs>
                        <w:spacing w:before="40"/>
                      </w:pPr>
                      <w:r>
                        <w:t>Timber</w:t>
                      </w:r>
                    </w:p>
                    <w:p w:rsidR="00316C82" w:rsidRDefault="00316C82">
                      <w:pPr>
                        <w:pStyle w:val="BodyText"/>
                        <w:numPr>
                          <w:ilvl w:val="0"/>
                          <w:numId w:val="3"/>
                        </w:numPr>
                        <w:tabs>
                          <w:tab w:val="left" w:pos="865"/>
                        </w:tabs>
                        <w:spacing w:before="39"/>
                      </w:pPr>
                      <w:r>
                        <w:t>Metal</w:t>
                      </w:r>
                    </w:p>
                    <w:p w:rsidR="00316C82" w:rsidRDefault="00316C82">
                      <w:pPr>
                        <w:pStyle w:val="BodyText"/>
                        <w:numPr>
                          <w:ilvl w:val="0"/>
                          <w:numId w:val="3"/>
                        </w:numPr>
                        <w:tabs>
                          <w:tab w:val="left" w:pos="865"/>
                        </w:tabs>
                        <w:spacing w:before="40"/>
                        <w:rPr>
                          <w:rFonts w:ascii="Calibri"/>
                        </w:rPr>
                      </w:pPr>
                      <w:r>
                        <w:t>Other</w:t>
                      </w:r>
                    </w:p>
                  </w:txbxContent>
                </v:textbox>
                <w10:wrap anchorx="page"/>
              </v:shape>
            </w:pict>
          </mc:Fallback>
        </mc:AlternateContent>
      </w:r>
      <w:r>
        <w:rPr>
          <w:noProof/>
          <w:lang w:bidi="ar-SA"/>
        </w:rPr>
        <mc:AlternateContent>
          <mc:Choice Requires="wps">
            <w:drawing>
              <wp:anchor distT="0" distB="0" distL="114300" distR="114300" simplePos="0" relativeHeight="251665408" behindDoc="0" locked="0" layoutInCell="1" allowOverlap="1">
                <wp:simplePos x="0" y="0"/>
                <wp:positionH relativeFrom="page">
                  <wp:posOffset>6235065</wp:posOffset>
                </wp:positionH>
                <wp:positionV relativeFrom="paragraph">
                  <wp:posOffset>937260</wp:posOffset>
                </wp:positionV>
                <wp:extent cx="756285" cy="4781550"/>
                <wp:effectExtent l="5715" t="6985" r="9525" b="12065"/>
                <wp:wrapNone/>
                <wp:docPr id="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 cy="4781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16C82" w:rsidRDefault="00316C82">
                            <w:pPr>
                              <w:pStyle w:val="BodyText"/>
                              <w:spacing w:before="147"/>
                              <w:ind w:left="497"/>
                            </w:pPr>
                            <w:r>
                              <w:t>Water :</w:t>
                            </w:r>
                          </w:p>
                          <w:p w:rsidR="00316C82" w:rsidRDefault="00316C82">
                            <w:pPr>
                              <w:pStyle w:val="BodyText"/>
                              <w:numPr>
                                <w:ilvl w:val="0"/>
                                <w:numId w:val="2"/>
                              </w:numPr>
                              <w:tabs>
                                <w:tab w:val="left" w:pos="793"/>
                              </w:tabs>
                              <w:spacing w:before="4"/>
                            </w:pPr>
                            <w:r>
                              <w:t>Is there a hose attached to any of the taps ? Yes /</w:t>
                            </w:r>
                            <w:r>
                              <w:rPr>
                                <w:spacing w:val="-17"/>
                              </w:rPr>
                              <w:t xml:space="preserve"> </w:t>
                            </w:r>
                            <w:r>
                              <w:t>No</w:t>
                            </w:r>
                          </w:p>
                          <w:p w:rsidR="00316C82" w:rsidRDefault="00316C82">
                            <w:pPr>
                              <w:pStyle w:val="BodyText"/>
                              <w:numPr>
                                <w:ilvl w:val="0"/>
                                <w:numId w:val="2"/>
                              </w:numPr>
                              <w:tabs>
                                <w:tab w:val="left" w:pos="793"/>
                              </w:tabs>
                              <w:spacing w:before="52"/>
                            </w:pPr>
                            <w:r>
                              <w:t>Do you think water will be available if the power goes</w:t>
                            </w:r>
                            <w:r>
                              <w:rPr>
                                <w:spacing w:val="-12"/>
                              </w:rPr>
                              <w:t xml:space="preserve"> </w:t>
                            </w:r>
                            <w:r>
                              <w:t>out?</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43" type="#_x0000_t202" style="position:absolute;left:0;text-align:left;margin-left:490.95pt;margin-top:73.8pt;width:59.55pt;height:37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" filled="f">
                <v:textbox style="layout-flow:vertical" inset="0,0,0,0">
                  <w:txbxContent>
                    <w:p w:rsidR="00316C82" w:rsidRDefault="00316C82">
                      <w:pPr>
                        <w:pStyle w:val="BodyText"/>
                        <w:spacing w:before="147"/>
                        <w:ind w:left="497"/>
                      </w:pPr>
                      <w:r>
                        <w:t>Water :</w:t>
                      </w:r>
                    </w:p>
                    <w:p w:rsidR="00316C82" w:rsidRDefault="00316C82">
                      <w:pPr>
                        <w:pStyle w:val="BodyText"/>
                        <w:numPr>
                          <w:ilvl w:val="0"/>
                          <w:numId w:val="2"/>
                        </w:numPr>
                        <w:tabs>
                          <w:tab w:val="left" w:pos="793"/>
                        </w:tabs>
                        <w:spacing w:before="4"/>
                      </w:pPr>
                      <w:r>
                        <w:t>Is there a hose attached to any of the taps ? Yes /</w:t>
                      </w:r>
                      <w:r>
                        <w:rPr>
                          <w:spacing w:val="-17"/>
                        </w:rPr>
                        <w:t xml:space="preserve"> </w:t>
                      </w:r>
                      <w:r>
                        <w:t>No</w:t>
                      </w:r>
                    </w:p>
                    <w:p w:rsidR="00316C82" w:rsidRDefault="00316C82">
                      <w:pPr>
                        <w:pStyle w:val="BodyText"/>
                        <w:numPr>
                          <w:ilvl w:val="0"/>
                          <w:numId w:val="2"/>
                        </w:numPr>
                        <w:tabs>
                          <w:tab w:val="left" w:pos="793"/>
                        </w:tabs>
                        <w:spacing w:before="52"/>
                      </w:pPr>
                      <w:r>
                        <w:t>Do you think water will be available if the power goes</w:t>
                      </w:r>
                      <w:r>
                        <w:rPr>
                          <w:spacing w:val="-12"/>
                        </w:rPr>
                        <w:t xml:space="preserve"> </w:t>
                      </w:r>
                      <w:r>
                        <w:t>out?</w:t>
                      </w:r>
                    </w:p>
                  </w:txbxContent>
                </v:textbox>
                <w10:wrap anchorx="page"/>
              </v:shape>
            </w:pict>
          </mc:Fallback>
        </mc:AlternateContent>
      </w:r>
      <w:r>
        <w:rPr>
          <w:noProof/>
          <w:lang w:bidi="ar-SA"/>
        </w:rPr>
        <mc:AlternateContent>
          <mc:Choice Requires="wps">
            <w:drawing>
              <wp:anchor distT="0" distB="0" distL="114300" distR="114300" simplePos="0" relativeHeight="251666432" behindDoc="0" locked="0" layoutInCell="1" allowOverlap="1">
                <wp:simplePos x="0" y="0"/>
                <wp:positionH relativeFrom="page">
                  <wp:posOffset>457200</wp:posOffset>
                </wp:positionH>
                <wp:positionV relativeFrom="paragraph">
                  <wp:posOffset>834390</wp:posOffset>
                </wp:positionV>
                <wp:extent cx="3095625" cy="1290955"/>
                <wp:effectExtent l="9525" t="8890" r="9525" b="5080"/>
                <wp:wrapNone/>
                <wp:docPr id="1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2909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16C82" w:rsidRDefault="00316C82">
                            <w:pPr>
                              <w:spacing w:before="72"/>
                              <w:ind w:left="143" w:right="399"/>
                              <w:rPr>
                                <w:sz w:val="24"/>
                              </w:rPr>
                            </w:pPr>
                            <w:r>
                              <w:rPr>
                                <w:sz w:val="24"/>
                              </w:rPr>
                              <w:t>Which of the following best describes the area around this building :</w:t>
                            </w:r>
                          </w:p>
                          <w:p w:rsidR="00316C82" w:rsidRDefault="00316C82">
                            <w:pPr>
                              <w:pStyle w:val="BodyText"/>
                              <w:numPr>
                                <w:ilvl w:val="0"/>
                                <w:numId w:val="1"/>
                              </w:numPr>
                              <w:tabs>
                                <w:tab w:val="left" w:pos="865"/>
                              </w:tabs>
                              <w:spacing w:line="268" w:lineRule="exact"/>
                            </w:pPr>
                            <w:r>
                              <w:t>Mostly cleared/bare</w:t>
                            </w:r>
                            <w:r>
                              <w:rPr>
                                <w:spacing w:val="-4"/>
                              </w:rPr>
                              <w:t xml:space="preserve"> </w:t>
                            </w:r>
                            <w:r>
                              <w:t>ground</w:t>
                            </w:r>
                          </w:p>
                          <w:p w:rsidR="00316C82" w:rsidRDefault="00316C82">
                            <w:pPr>
                              <w:pStyle w:val="BodyText"/>
                              <w:numPr>
                                <w:ilvl w:val="0"/>
                                <w:numId w:val="1"/>
                              </w:numPr>
                              <w:tabs>
                                <w:tab w:val="left" w:pos="865"/>
                              </w:tabs>
                              <w:spacing w:before="43"/>
                            </w:pPr>
                            <w:r>
                              <w:t>Low shrubs and</w:t>
                            </w:r>
                            <w:r>
                              <w:rPr>
                                <w:spacing w:val="-4"/>
                              </w:rPr>
                              <w:t xml:space="preserve"> </w:t>
                            </w:r>
                            <w:r>
                              <w:t>gardens</w:t>
                            </w:r>
                          </w:p>
                          <w:p w:rsidR="00316C82" w:rsidRDefault="00316C82">
                            <w:pPr>
                              <w:pStyle w:val="BodyText"/>
                              <w:numPr>
                                <w:ilvl w:val="0"/>
                                <w:numId w:val="1"/>
                              </w:numPr>
                              <w:tabs>
                                <w:tab w:val="left" w:pos="865"/>
                              </w:tabs>
                              <w:spacing w:before="40"/>
                            </w:pPr>
                            <w:r>
                              <w:t>Mostly green</w:t>
                            </w:r>
                            <w:r>
                              <w:rPr>
                                <w:spacing w:val="-4"/>
                              </w:rPr>
                              <w:t xml:space="preserve"> </w:t>
                            </w:r>
                            <w:r>
                              <w:t>grass</w:t>
                            </w:r>
                          </w:p>
                          <w:p w:rsidR="00316C82" w:rsidRDefault="00316C82">
                            <w:pPr>
                              <w:pStyle w:val="BodyText"/>
                              <w:numPr>
                                <w:ilvl w:val="0"/>
                                <w:numId w:val="1"/>
                              </w:numPr>
                              <w:tabs>
                                <w:tab w:val="left" w:pos="865"/>
                              </w:tabs>
                              <w:spacing w:before="42"/>
                            </w:pPr>
                            <w:r>
                              <w:t>Forest or</w:t>
                            </w:r>
                            <w:r>
                              <w:rPr>
                                <w:spacing w:val="-9"/>
                              </w:rPr>
                              <w:t xml:space="preserve"> </w:t>
                            </w:r>
                            <w:r>
                              <w:t>bushland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44" type="#_x0000_t202" style="position:absolute;left:0;text-align:left;margin-left:36pt;margin-top:65.7pt;width:243.75pt;height:101.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" filled="f">
                <v:textbox inset="0,0,0,0">
                  <w:txbxContent>
                    <w:p w:rsidR="00316C82" w:rsidRDefault="00316C82">
                      <w:pPr>
                        <w:spacing w:before="72"/>
                        <w:ind w:left="143" w:right="399"/>
                        <w:rPr>
                          <w:sz w:val="24"/>
                        </w:rPr>
                      </w:pPr>
                      <w:r>
                        <w:rPr>
                          <w:sz w:val="24"/>
                        </w:rPr>
                        <w:t>Which of the following best describes the area around this building :</w:t>
                      </w:r>
                    </w:p>
                    <w:p w:rsidR="00316C82" w:rsidRDefault="00316C82">
                      <w:pPr>
                        <w:pStyle w:val="BodyText"/>
                        <w:numPr>
                          <w:ilvl w:val="0"/>
                          <w:numId w:val="1"/>
                        </w:numPr>
                        <w:tabs>
                          <w:tab w:val="left" w:pos="865"/>
                        </w:tabs>
                        <w:spacing w:line="268" w:lineRule="exact"/>
                      </w:pPr>
                      <w:r>
                        <w:t>Mostly cleared/bare</w:t>
                      </w:r>
                      <w:r>
                        <w:rPr>
                          <w:spacing w:val="-4"/>
                        </w:rPr>
                        <w:t xml:space="preserve"> </w:t>
                      </w:r>
                      <w:r>
                        <w:t>ground</w:t>
                      </w:r>
                    </w:p>
                    <w:p w:rsidR="00316C82" w:rsidRDefault="00316C82">
                      <w:pPr>
                        <w:pStyle w:val="BodyText"/>
                        <w:numPr>
                          <w:ilvl w:val="0"/>
                          <w:numId w:val="1"/>
                        </w:numPr>
                        <w:tabs>
                          <w:tab w:val="left" w:pos="865"/>
                        </w:tabs>
                        <w:spacing w:before="43"/>
                      </w:pPr>
                      <w:r>
                        <w:t>Low shrubs and</w:t>
                      </w:r>
                      <w:r>
                        <w:rPr>
                          <w:spacing w:val="-4"/>
                        </w:rPr>
                        <w:t xml:space="preserve"> </w:t>
                      </w:r>
                      <w:r>
                        <w:t>gardens</w:t>
                      </w:r>
                    </w:p>
                    <w:p w:rsidR="00316C82" w:rsidRDefault="00316C82">
                      <w:pPr>
                        <w:pStyle w:val="BodyText"/>
                        <w:numPr>
                          <w:ilvl w:val="0"/>
                          <w:numId w:val="1"/>
                        </w:numPr>
                        <w:tabs>
                          <w:tab w:val="left" w:pos="865"/>
                        </w:tabs>
                        <w:spacing w:before="40"/>
                      </w:pPr>
                      <w:r>
                        <w:t>Mostly green</w:t>
                      </w:r>
                      <w:r>
                        <w:rPr>
                          <w:spacing w:val="-4"/>
                        </w:rPr>
                        <w:t xml:space="preserve"> </w:t>
                      </w:r>
                      <w:r>
                        <w:t>grass</w:t>
                      </w:r>
                    </w:p>
                    <w:p w:rsidR="00316C82" w:rsidRDefault="00316C82">
                      <w:pPr>
                        <w:pStyle w:val="BodyText"/>
                        <w:numPr>
                          <w:ilvl w:val="0"/>
                          <w:numId w:val="1"/>
                        </w:numPr>
                        <w:tabs>
                          <w:tab w:val="left" w:pos="865"/>
                        </w:tabs>
                        <w:spacing w:before="42"/>
                      </w:pPr>
                      <w:r>
                        <w:t>Forest or</w:t>
                      </w:r>
                      <w:r>
                        <w:rPr>
                          <w:spacing w:val="-9"/>
                        </w:rPr>
                        <w:t xml:space="preserve"> </w:t>
                      </w:r>
                      <w:r>
                        <w:t>bushland</w:t>
                      </w:r>
                    </w:p>
                  </w:txbxContent>
                </v:textbox>
                <w10:wrap anchorx="page"/>
              </v:shape>
            </w:pict>
          </mc:Fallback>
        </mc:AlternateContent>
      </w:r>
      <w:r>
        <w:rPr>
          <w:noProof/>
          <w:lang w:bidi="ar-SA"/>
        </w:rPr>
        <mc:AlternateContent>
          <mc:Choice Requires="wps">
            <w:drawing>
              <wp:anchor distT="0" distB="0" distL="114300" distR="114300" simplePos="0" relativeHeight="251667456" behindDoc="0" locked="0" layoutInCell="1" allowOverlap="1">
                <wp:simplePos x="0" y="0"/>
                <wp:positionH relativeFrom="page">
                  <wp:posOffset>7155815</wp:posOffset>
                </wp:positionH>
                <wp:positionV relativeFrom="page">
                  <wp:posOffset>9743440</wp:posOffset>
                </wp:positionV>
                <wp:extent cx="352425" cy="491490"/>
                <wp:effectExtent l="2540" t="0" r="0" b="4445"/>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before="19"/>
                              <w:ind w:left="20"/>
                              <w:rPr>
                                <w:rFonts w:ascii="Cambria"/>
                                <w:sz w:val="44"/>
                              </w:rPr>
                            </w:pPr>
                            <w:r>
                              <w:rPr>
                                <w:rFonts w:ascii="Cambria"/>
                                <w:sz w:val="24"/>
                              </w:rPr>
                              <w:t>Page</w:t>
                            </w:r>
                            <w:r>
                              <w:rPr>
                                <w:rFonts w:ascii="Cambria"/>
                                <w:sz w:val="44"/>
                              </w:rPr>
                              <w:t>7</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45" type="#_x0000_t202" style="position:absolute;left:0;text-align:left;margin-left:563.45pt;margin-top:767.2pt;width:27.75pt;height:38.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" filled="f" stroked="f">
                <v:textbox style="layout-flow:vertical;mso-layout-flow-alt:bottom-to-top" inset="0,0,0,0">
                  <w:txbxContent>
                    <w:p w:rsidR="00316C82" w:rsidRDefault="00316C82">
                      <w:pPr>
                        <w:spacing w:before="19"/>
                        <w:ind w:left="20"/>
                        <w:rPr>
                          <w:rFonts w:ascii="Cambria"/>
                          <w:sz w:val="44"/>
                        </w:rPr>
                      </w:pPr>
                      <w:r>
                        <w:rPr>
                          <w:rFonts w:ascii="Cambria"/>
                          <w:sz w:val="24"/>
                        </w:rPr>
                        <w:t>Page</w:t>
                      </w:r>
                      <w:r>
                        <w:rPr>
                          <w:rFonts w:ascii="Cambria"/>
                          <w:sz w:val="44"/>
                        </w:rPr>
                        <w:t>7</w:t>
                      </w:r>
                    </w:p>
                  </w:txbxContent>
                </v:textbox>
                <w10:wrap anchorx="page" anchory="page"/>
              </v:shape>
            </w:pict>
          </mc:Fallback>
        </mc:AlternateContent>
      </w:r>
      <w:r w:rsidR="00292391">
        <w:t>Building Assessment</w:t>
      </w:r>
    </w:p>
    <w:p w:rsidR="00BC47C7" w:rsidRPr="00BC47C7" w:rsidRDefault="00BC47C7">
      <w:pPr>
        <w:pStyle w:val="Heading1"/>
        <w:ind w:left="2024" w:right="2066"/>
        <w:rPr>
          <w:sz w:val="22"/>
        </w:rPr>
      </w:pPr>
      <w:r w:rsidRPr="00BC47C7">
        <w:rPr>
          <w:sz w:val="22"/>
        </w:rPr>
        <w:t>(10 marks)</w:t>
      </w: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rPr>
          <w:b/>
          <w:sz w:val="38"/>
        </w:rPr>
      </w:pPr>
    </w:p>
    <w:p w:rsidR="00545136" w:rsidRDefault="00545136">
      <w:pPr>
        <w:pStyle w:val="BodyText"/>
        <w:spacing w:before="3"/>
        <w:rPr>
          <w:b/>
          <w:sz w:val="52"/>
        </w:rPr>
      </w:pPr>
    </w:p>
    <w:p w:rsidR="00545136" w:rsidRDefault="005D24B8">
      <w:pPr>
        <w:pStyle w:val="Heading2"/>
        <w:ind w:left="2028" w:right="2066"/>
      </w:pPr>
      <w:r>
        <w:rPr>
          <w:noProof/>
          <w:lang w:bidi="ar-SA"/>
        </w:rPr>
        <mc:AlternateContent>
          <mc:Choice Requires="wps">
            <w:drawing>
              <wp:anchor distT="0" distB="0" distL="114300" distR="114300" simplePos="0" relativeHeight="251663360" behindDoc="0" locked="0" layoutInCell="1" allowOverlap="1">
                <wp:simplePos x="0" y="0"/>
                <wp:positionH relativeFrom="page">
                  <wp:posOffset>824230</wp:posOffset>
                </wp:positionH>
                <wp:positionV relativeFrom="paragraph">
                  <wp:posOffset>-2161540</wp:posOffset>
                </wp:positionV>
                <wp:extent cx="835660" cy="0"/>
                <wp:effectExtent l="5080" t="5715" r="6985" b="13335"/>
                <wp:wrapNone/>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5660" cy="0"/>
                        </a:xfrm>
                        <a:prstGeom prst="line">
                          <a:avLst/>
                        </a:prstGeom>
                        <a:noFill/>
                        <a:ln w="910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0163B" id="Line 8"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4.9pt,-170.2pt" to="130.7pt,-17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e6n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" strokeweight=".25292mm">
                <w10:wrap anchorx="page"/>
              </v:line>
            </w:pict>
          </mc:Fallback>
        </mc:AlternateContent>
      </w:r>
      <w:r w:rsidR="00292391">
        <w:t>How safe do you think this area is if there was a bushfire?</w:t>
      </w:r>
    </w:p>
    <w:p w:rsidR="00545136" w:rsidRDefault="00545136">
      <w:pPr>
        <w:pStyle w:val="BodyText"/>
        <w:spacing w:before="10"/>
        <w:rPr>
          <w:b/>
          <w:sz w:val="23"/>
        </w:rPr>
      </w:pPr>
    </w:p>
    <w:p w:rsidR="00545136" w:rsidRDefault="005D24B8">
      <w:pPr>
        <w:pStyle w:val="BodyText"/>
        <w:tabs>
          <w:tab w:val="left" w:pos="2778"/>
          <w:tab w:val="left" w:pos="4562"/>
          <w:tab w:val="left" w:pos="7750"/>
        </w:tabs>
        <w:ind w:left="100"/>
      </w:pPr>
      <w:r>
        <w:rPr>
          <w:noProof/>
          <w:lang w:bidi="ar-SA"/>
        </w:rPr>
        <mc:AlternateContent>
          <mc:Choice Requires="wps">
            <w:drawing>
              <wp:anchor distT="0" distB="0" distL="0" distR="0" simplePos="0" relativeHeight="251657216" behindDoc="0" locked="0" layoutInCell="1" allowOverlap="1">
                <wp:simplePos x="0" y="0"/>
                <wp:positionH relativeFrom="page">
                  <wp:posOffset>781050</wp:posOffset>
                </wp:positionH>
                <wp:positionV relativeFrom="paragraph">
                  <wp:posOffset>252095</wp:posOffset>
                </wp:positionV>
                <wp:extent cx="247650" cy="171450"/>
                <wp:effectExtent l="9525" t="10160" r="9525" b="8890"/>
                <wp:wrapTopAndBottom/>
                <wp:docPr id="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71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A42F3" id="Rectangle 7" o:spid="_x0000_s1026" style="position:absolute;margin-left:61.5pt;margin-top:19.85pt;width:19.5pt;height:13.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" filled="f">
                <w10:wrap type="topAndBottom" anchorx="page"/>
              </v:rect>
            </w:pict>
          </mc:Fallback>
        </mc:AlternateContent>
      </w:r>
      <w:r>
        <w:rPr>
          <w:noProof/>
          <w:lang w:bidi="ar-SA"/>
        </w:rPr>
        <mc:AlternateContent>
          <mc:Choice Requires="wps">
            <w:drawing>
              <wp:anchor distT="0" distB="0" distL="0" distR="0" simplePos="0" relativeHeight="251658240" behindDoc="0" locked="0" layoutInCell="1" allowOverlap="1">
                <wp:simplePos x="0" y="0"/>
                <wp:positionH relativeFrom="page">
                  <wp:posOffset>2114550</wp:posOffset>
                </wp:positionH>
                <wp:positionV relativeFrom="paragraph">
                  <wp:posOffset>252095</wp:posOffset>
                </wp:positionV>
                <wp:extent cx="247650" cy="171450"/>
                <wp:effectExtent l="9525" t="10160" r="9525" b="8890"/>
                <wp:wrapTopAndBottom/>
                <wp:docPr id="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71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9C7F9" id="Rectangle 6" o:spid="_x0000_s1026" style="position:absolute;margin-left:166.5pt;margin-top:19.85pt;width:19.5pt;height:13.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" filled="f">
                <w10:wrap type="topAndBottom" anchorx="page"/>
              </v:rect>
            </w:pict>
          </mc:Fallback>
        </mc:AlternateContent>
      </w:r>
      <w:r>
        <w:rPr>
          <w:noProof/>
          <w:lang w:bidi="ar-SA"/>
        </w:rPr>
        <mc:AlternateContent>
          <mc:Choice Requires="wps">
            <w:drawing>
              <wp:anchor distT="0" distB="0" distL="0" distR="0" simplePos="0" relativeHeight="251659264" behindDoc="0" locked="0" layoutInCell="1" allowOverlap="1">
                <wp:simplePos x="0" y="0"/>
                <wp:positionH relativeFrom="page">
                  <wp:posOffset>3705225</wp:posOffset>
                </wp:positionH>
                <wp:positionV relativeFrom="paragraph">
                  <wp:posOffset>252095</wp:posOffset>
                </wp:positionV>
                <wp:extent cx="247650" cy="171450"/>
                <wp:effectExtent l="9525" t="10160" r="9525" b="8890"/>
                <wp:wrapTopAndBottom/>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71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43F4A" id="Rectangle 5" o:spid="_x0000_s1026" style="position:absolute;margin-left:291.75pt;margin-top:19.85pt;width:19.5pt;height:13.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" filled="f">
                <w10:wrap type="topAndBottom" anchorx="page"/>
              </v:rect>
            </w:pict>
          </mc:Fallback>
        </mc:AlternateContent>
      </w:r>
      <w:r>
        <w:rPr>
          <w:noProof/>
          <w:lang w:bidi="ar-SA"/>
        </w:rPr>
        <mc:AlternateContent>
          <mc:Choice Requires="wps">
            <w:drawing>
              <wp:anchor distT="0" distB="0" distL="0" distR="0" simplePos="0" relativeHeight="251660288" behindDoc="0" locked="0" layoutInCell="1" allowOverlap="1">
                <wp:simplePos x="0" y="0"/>
                <wp:positionH relativeFrom="page">
                  <wp:posOffset>5619750</wp:posOffset>
                </wp:positionH>
                <wp:positionV relativeFrom="paragraph">
                  <wp:posOffset>201295</wp:posOffset>
                </wp:positionV>
                <wp:extent cx="247650" cy="171450"/>
                <wp:effectExtent l="9525" t="6985" r="9525" b="12065"/>
                <wp:wrapTopAndBottom/>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171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5A6DBF" id="Rectangle 4" o:spid="_x0000_s1026" style="position:absolute;margin-left:442.5pt;margin-top:15.85pt;width:19.5pt;height:13.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" filled="f">
                <w10:wrap type="topAndBottom" anchorx="page"/>
              </v:rect>
            </w:pict>
          </mc:Fallback>
        </mc:AlternateContent>
      </w:r>
      <w:r>
        <w:rPr>
          <w:noProof/>
          <w:lang w:bidi="ar-SA"/>
        </w:rPr>
        <mc:AlternateContent>
          <mc:Choice Requires="wps">
            <w:drawing>
              <wp:anchor distT="0" distB="0" distL="0" distR="0" simplePos="0" relativeHeight="251661312" behindDoc="0" locked="0" layoutInCell="1" allowOverlap="1">
                <wp:simplePos x="0" y="0"/>
                <wp:positionH relativeFrom="page">
                  <wp:posOffset>666750</wp:posOffset>
                </wp:positionH>
                <wp:positionV relativeFrom="paragraph">
                  <wp:posOffset>573405</wp:posOffset>
                </wp:positionV>
                <wp:extent cx="6019800" cy="1485900"/>
                <wp:effectExtent l="9525" t="7620" r="9525" b="11430"/>
                <wp:wrapTopAndBottom/>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85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16C82" w:rsidRDefault="00316C82">
                            <w:pPr>
                              <w:pStyle w:val="BodyText"/>
                              <w:spacing w:before="73"/>
                              <w:ind w:left="192"/>
                            </w:pPr>
                            <w:r>
                              <w:t>List 3 things you could do around this building to reduce the risk from fire:</w:t>
                            </w:r>
                          </w:p>
                          <w:p w:rsidR="00316C82" w:rsidRDefault="00316C82">
                            <w:pPr>
                              <w:pStyle w:val="BodyText"/>
                            </w:pPr>
                          </w:p>
                          <w:p w:rsidR="00316C82" w:rsidRDefault="00316C82">
                            <w:pPr>
                              <w:pStyle w:val="BodyText"/>
                              <w:tabs>
                                <w:tab w:val="left" w:pos="8461"/>
                              </w:tabs>
                              <w:spacing w:before="1"/>
                              <w:ind w:left="142"/>
                            </w:pPr>
                            <w:r>
                              <w:t>1</w:t>
                            </w:r>
                            <w:r>
                              <w:rPr>
                                <w:u w:val="single"/>
                              </w:rPr>
                              <w:t xml:space="preserve"> </w:t>
                            </w:r>
                            <w:r>
                              <w:rPr>
                                <w:u w:val="single"/>
                              </w:rPr>
                              <w:tab/>
                            </w:r>
                          </w:p>
                          <w:p w:rsidR="00316C82" w:rsidRDefault="00316C82">
                            <w:pPr>
                              <w:pStyle w:val="BodyText"/>
                            </w:pPr>
                          </w:p>
                          <w:p w:rsidR="00316C82" w:rsidRDefault="00316C82">
                            <w:pPr>
                              <w:pStyle w:val="BodyText"/>
                              <w:tabs>
                                <w:tab w:val="left" w:pos="8461"/>
                              </w:tabs>
                              <w:ind w:left="142"/>
                            </w:pPr>
                            <w:r>
                              <w:t>2</w:t>
                            </w:r>
                            <w:r>
                              <w:rPr>
                                <w:u w:val="single"/>
                              </w:rPr>
                              <w:t xml:space="preserve"> </w:t>
                            </w:r>
                            <w:r>
                              <w:rPr>
                                <w:u w:val="single"/>
                              </w:rPr>
                              <w:tab/>
                            </w:r>
                          </w:p>
                          <w:p w:rsidR="00316C82" w:rsidRDefault="00316C82">
                            <w:pPr>
                              <w:pStyle w:val="BodyText"/>
                              <w:spacing w:before="10"/>
                              <w:rPr>
                                <w:sz w:val="21"/>
                              </w:rPr>
                            </w:pPr>
                          </w:p>
                          <w:p w:rsidR="00316C82" w:rsidRDefault="00316C82">
                            <w:pPr>
                              <w:pStyle w:val="BodyText"/>
                              <w:tabs>
                                <w:tab w:val="left" w:pos="8461"/>
                              </w:tabs>
                              <w:ind w:left="142"/>
                            </w:pPr>
                            <w:r>
                              <w:t>3</w:t>
                            </w:r>
                            <w:r>
                              <w:rPr>
                                <w:u w:val="single"/>
                              </w:rPr>
                              <w:t xml:space="preserve"> </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46" type="#_x0000_t202" style="position:absolute;left:0;text-align:left;margin-left:52.5pt;margin-top:45.15pt;width:474pt;height:117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" filled="f">
                <v:textbox inset="0,0,0,0">
                  <w:txbxContent>
                    <w:p w:rsidR="00316C82" w:rsidRDefault="00316C82">
                      <w:pPr>
                        <w:pStyle w:val="BodyText"/>
                        <w:spacing w:before="73"/>
                        <w:ind w:left="192"/>
                      </w:pPr>
                      <w:r>
                        <w:t>List 3 things you could do around this building to reduce the risk from fire:</w:t>
                      </w:r>
                    </w:p>
                    <w:p w:rsidR="00316C82" w:rsidRDefault="00316C82">
                      <w:pPr>
                        <w:pStyle w:val="BodyText"/>
                      </w:pPr>
                    </w:p>
                    <w:p w:rsidR="00316C82" w:rsidRDefault="00316C82">
                      <w:pPr>
                        <w:pStyle w:val="BodyText"/>
                        <w:tabs>
                          <w:tab w:val="left" w:pos="8461"/>
                        </w:tabs>
                        <w:spacing w:before="1"/>
                        <w:ind w:left="142"/>
                      </w:pPr>
                      <w:r>
                        <w:t>1</w:t>
                      </w:r>
                      <w:r>
                        <w:rPr>
                          <w:u w:val="single"/>
                        </w:rPr>
                        <w:t xml:space="preserve"> </w:t>
                      </w:r>
                      <w:r>
                        <w:rPr>
                          <w:u w:val="single"/>
                        </w:rPr>
                        <w:tab/>
                      </w:r>
                    </w:p>
                    <w:p w:rsidR="00316C82" w:rsidRDefault="00316C82">
                      <w:pPr>
                        <w:pStyle w:val="BodyText"/>
                      </w:pPr>
                    </w:p>
                    <w:p w:rsidR="00316C82" w:rsidRDefault="00316C82">
                      <w:pPr>
                        <w:pStyle w:val="BodyText"/>
                        <w:tabs>
                          <w:tab w:val="left" w:pos="8461"/>
                        </w:tabs>
                        <w:ind w:left="142"/>
                      </w:pPr>
                      <w:r>
                        <w:t>2</w:t>
                      </w:r>
                      <w:r>
                        <w:rPr>
                          <w:u w:val="single"/>
                        </w:rPr>
                        <w:t xml:space="preserve"> </w:t>
                      </w:r>
                      <w:r>
                        <w:rPr>
                          <w:u w:val="single"/>
                        </w:rPr>
                        <w:tab/>
                      </w:r>
                    </w:p>
                    <w:p w:rsidR="00316C82" w:rsidRDefault="00316C82">
                      <w:pPr>
                        <w:pStyle w:val="BodyText"/>
                        <w:spacing w:before="10"/>
                        <w:rPr>
                          <w:sz w:val="21"/>
                        </w:rPr>
                      </w:pPr>
                    </w:p>
                    <w:p w:rsidR="00316C82" w:rsidRDefault="00316C82">
                      <w:pPr>
                        <w:pStyle w:val="BodyText"/>
                        <w:tabs>
                          <w:tab w:val="left" w:pos="8461"/>
                        </w:tabs>
                        <w:ind w:left="142"/>
                      </w:pPr>
                      <w:r>
                        <w:t>3</w:t>
                      </w:r>
                      <w:r>
                        <w:rPr>
                          <w:u w:val="single"/>
                        </w:rPr>
                        <w:t xml:space="preserve"> </w:t>
                      </w:r>
                      <w:r>
                        <w:rPr>
                          <w:u w:val="single"/>
                        </w:rPr>
                        <w:tab/>
                      </w:r>
                    </w:p>
                  </w:txbxContent>
                </v:textbox>
                <w10:wrap type="topAndBottom" anchorx="page"/>
              </v:shape>
            </w:pict>
          </mc:Fallback>
        </mc:AlternateContent>
      </w:r>
      <w:r w:rsidR="00292391">
        <w:t>VERY</w:t>
      </w:r>
      <w:r w:rsidR="00292391">
        <w:rPr>
          <w:spacing w:val="-1"/>
        </w:rPr>
        <w:t xml:space="preserve"> </w:t>
      </w:r>
      <w:r w:rsidR="00292391">
        <w:t>SAFE</w:t>
      </w:r>
      <w:r w:rsidR="00292391">
        <w:tab/>
        <w:t>OK</w:t>
      </w:r>
      <w:r w:rsidR="00292391">
        <w:tab/>
        <w:t>NOT</w:t>
      </w:r>
      <w:r w:rsidR="00292391">
        <w:rPr>
          <w:spacing w:val="-1"/>
        </w:rPr>
        <w:t xml:space="preserve"> </w:t>
      </w:r>
      <w:r w:rsidR="00292391">
        <w:t>VERY</w:t>
      </w:r>
      <w:r w:rsidR="00292391">
        <w:rPr>
          <w:spacing w:val="-2"/>
        </w:rPr>
        <w:t xml:space="preserve"> </w:t>
      </w:r>
      <w:r w:rsidR="00292391">
        <w:t>SAFE</w:t>
      </w:r>
      <w:r w:rsidR="00292391">
        <w:tab/>
        <w:t>DANGEROUS</w:t>
      </w:r>
    </w:p>
    <w:p w:rsidR="00545136" w:rsidRDefault="00545136">
      <w:pPr>
        <w:pStyle w:val="BodyText"/>
        <w:spacing w:before="5"/>
        <w:rPr>
          <w:sz w:val="12"/>
        </w:rPr>
      </w:pPr>
    </w:p>
    <w:p w:rsidR="00545136" w:rsidRDefault="00545136">
      <w:pPr>
        <w:rPr>
          <w:sz w:val="12"/>
        </w:rPr>
        <w:sectPr w:rsidR="00545136">
          <w:pgSz w:w="11910" w:h="16850"/>
          <w:pgMar w:top="920" w:right="580" w:bottom="660" w:left="620" w:header="0" w:footer="463" w:gutter="0"/>
          <w:cols w:space="720"/>
        </w:sectPr>
      </w:pPr>
    </w:p>
    <w:p w:rsidR="00545136" w:rsidRDefault="005D24B8">
      <w:pPr>
        <w:pStyle w:val="Heading1"/>
        <w:ind w:right="2065"/>
      </w:pPr>
      <w:r>
        <w:rPr>
          <w:noProof/>
          <w:lang w:bidi="ar-SA"/>
        </w:rPr>
        <w:lastRenderedPageBreak/>
        <mc:AlternateContent>
          <mc:Choice Requires="wps">
            <w:drawing>
              <wp:anchor distT="0" distB="0" distL="114300" distR="114300" simplePos="0" relativeHeight="251668480" behindDoc="0" locked="0" layoutInCell="1" allowOverlap="1">
                <wp:simplePos x="0" y="0"/>
                <wp:positionH relativeFrom="page">
                  <wp:posOffset>7155815</wp:posOffset>
                </wp:positionH>
                <wp:positionV relativeFrom="page">
                  <wp:posOffset>9743440</wp:posOffset>
                </wp:positionV>
                <wp:extent cx="352425" cy="491490"/>
                <wp:effectExtent l="2540" t="0" r="0" b="444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before="19"/>
                              <w:ind w:left="20"/>
                              <w:rPr>
                                <w:rFonts w:ascii="Cambria"/>
                                <w:sz w:val="44"/>
                              </w:rPr>
                            </w:pPr>
                            <w:r>
                              <w:rPr>
                                <w:rFonts w:ascii="Cambria"/>
                                <w:sz w:val="24"/>
                              </w:rPr>
                              <w:t>Page</w:t>
                            </w:r>
                            <w:r>
                              <w:rPr>
                                <w:rFonts w:ascii="Cambria"/>
                                <w:sz w:val="44"/>
                              </w:rPr>
                              <w:t>8</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47" type="#_x0000_t202" style="position:absolute;left:0;text-align:left;margin-left:563.45pt;margin-top:767.2pt;width:27.75pt;height:38.7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" filled="f" stroked="f">
                <v:textbox style="layout-flow:vertical;mso-layout-flow-alt:bottom-to-top" inset="0,0,0,0">
                  <w:txbxContent>
                    <w:p w:rsidR="00316C82" w:rsidRDefault="00316C82">
                      <w:pPr>
                        <w:spacing w:before="19"/>
                        <w:ind w:left="20"/>
                        <w:rPr>
                          <w:rFonts w:ascii="Cambria"/>
                          <w:sz w:val="44"/>
                        </w:rPr>
                      </w:pPr>
                      <w:r>
                        <w:rPr>
                          <w:rFonts w:ascii="Cambria"/>
                          <w:sz w:val="24"/>
                        </w:rPr>
                        <w:t>Page</w:t>
                      </w:r>
                      <w:r>
                        <w:rPr>
                          <w:rFonts w:ascii="Cambria"/>
                          <w:sz w:val="44"/>
                        </w:rPr>
                        <w:t>8</w:t>
                      </w:r>
                    </w:p>
                  </w:txbxContent>
                </v:textbox>
                <w10:wrap anchorx="page" anchory="page"/>
              </v:shape>
            </w:pict>
          </mc:Fallback>
        </mc:AlternateContent>
      </w:r>
      <w:r w:rsidR="00292391">
        <w:t>Centre Fire Safety Plan</w:t>
      </w:r>
    </w:p>
    <w:p w:rsidR="00BC47C7" w:rsidRPr="00BC47C7" w:rsidRDefault="00BC47C7">
      <w:pPr>
        <w:pStyle w:val="Heading1"/>
        <w:ind w:right="2065"/>
        <w:rPr>
          <w:sz w:val="22"/>
        </w:rPr>
      </w:pPr>
      <w:r w:rsidRPr="00BC47C7">
        <w:rPr>
          <w:sz w:val="22"/>
        </w:rPr>
        <w:t>(15 marks)</w:t>
      </w:r>
    </w:p>
    <w:p w:rsidR="00545136" w:rsidRDefault="00545136">
      <w:pPr>
        <w:pStyle w:val="BodyText"/>
        <w:rPr>
          <w:b/>
          <w:sz w:val="32"/>
        </w:rPr>
      </w:pPr>
    </w:p>
    <w:p w:rsidR="00545136" w:rsidRDefault="00292391">
      <w:pPr>
        <w:pStyle w:val="BodyText"/>
        <w:ind w:left="100" w:right="243"/>
      </w:pPr>
      <w:r>
        <w:t>Using your knowledge from your building assessment list some steps that can be taken to improve the fire safety of the Centre as a whole, not just buildings?</w:t>
      </w:r>
    </w:p>
    <w:p w:rsidR="00545136" w:rsidRDefault="00545136">
      <w:pPr>
        <w:pStyle w:val="BodyText"/>
        <w:spacing w:before="12"/>
        <w:rPr>
          <w:sz w:val="21"/>
        </w:rPr>
      </w:pPr>
    </w:p>
    <w:p w:rsidR="00545136" w:rsidRDefault="00292391">
      <w:pPr>
        <w:pStyle w:val="Heading4"/>
      </w:pPr>
      <w:r>
        <w:t>Preparedness</w:t>
      </w:r>
    </w:p>
    <w:p w:rsidR="00545136" w:rsidRDefault="00545136">
      <w:pPr>
        <w:pStyle w:val="BodyText"/>
        <w:rPr>
          <w:b/>
        </w:rPr>
      </w:pPr>
    </w:p>
    <w:p w:rsidR="00545136" w:rsidRDefault="00292391">
      <w:pPr>
        <w:pStyle w:val="BodyText"/>
        <w:tabs>
          <w:tab w:val="left" w:pos="820"/>
        </w:tabs>
        <w:ind w:left="100"/>
      </w:pPr>
      <w:r>
        <w:t>1</w:t>
      </w:r>
      <w:r>
        <w:tab/>
        <w:t>………………………………………………………………………………………………………………….</w:t>
      </w:r>
    </w:p>
    <w:p w:rsidR="00545136" w:rsidRDefault="00545136">
      <w:pPr>
        <w:pStyle w:val="BodyText"/>
        <w:spacing w:before="1"/>
      </w:pPr>
    </w:p>
    <w:p w:rsidR="00545136" w:rsidRDefault="00292391">
      <w:pPr>
        <w:pStyle w:val="BodyText"/>
        <w:tabs>
          <w:tab w:val="left" w:pos="820"/>
        </w:tabs>
        <w:ind w:left="100"/>
      </w:pPr>
      <w:r>
        <w:t>2</w:t>
      </w:r>
      <w:r>
        <w:tab/>
        <w:t>………………………………………………………………………………………………………………….</w:t>
      </w:r>
    </w:p>
    <w:p w:rsidR="00545136" w:rsidRDefault="00545136">
      <w:pPr>
        <w:pStyle w:val="BodyText"/>
        <w:spacing w:before="10"/>
        <w:rPr>
          <w:sz w:val="21"/>
        </w:rPr>
      </w:pPr>
    </w:p>
    <w:p w:rsidR="00545136" w:rsidRDefault="00292391">
      <w:pPr>
        <w:pStyle w:val="BodyText"/>
        <w:tabs>
          <w:tab w:val="left" w:pos="820"/>
        </w:tabs>
        <w:ind w:left="100"/>
      </w:pPr>
      <w:r>
        <w:t>3</w:t>
      </w:r>
      <w:r>
        <w:tab/>
        <w:t>………………………………………………………………………………………………………………….</w:t>
      </w:r>
    </w:p>
    <w:p w:rsidR="00545136" w:rsidRDefault="00545136">
      <w:pPr>
        <w:pStyle w:val="BodyText"/>
        <w:spacing w:before="1"/>
      </w:pPr>
    </w:p>
    <w:p w:rsidR="00545136" w:rsidRDefault="00292391">
      <w:pPr>
        <w:pStyle w:val="BodyText"/>
        <w:tabs>
          <w:tab w:val="left" w:pos="820"/>
        </w:tabs>
        <w:ind w:left="100"/>
      </w:pPr>
      <w:r>
        <w:t>4</w:t>
      </w:r>
      <w:r>
        <w:tab/>
        <w:t>………………………………………………………………………………………………………………….</w:t>
      </w:r>
    </w:p>
    <w:p w:rsidR="00545136" w:rsidRDefault="00545136">
      <w:pPr>
        <w:pStyle w:val="BodyText"/>
        <w:spacing w:before="1"/>
      </w:pPr>
    </w:p>
    <w:p w:rsidR="00545136" w:rsidRDefault="00292391">
      <w:pPr>
        <w:pStyle w:val="BodyText"/>
        <w:tabs>
          <w:tab w:val="left" w:pos="820"/>
        </w:tabs>
        <w:ind w:left="100"/>
      </w:pPr>
      <w:r>
        <w:t>5</w:t>
      </w:r>
      <w:r>
        <w:tab/>
        <w:t>…………………………………………………………………………………………………………………..</w:t>
      </w:r>
    </w:p>
    <w:p w:rsidR="00545136" w:rsidRDefault="00545136">
      <w:pPr>
        <w:pStyle w:val="BodyText"/>
        <w:rPr>
          <w:sz w:val="26"/>
        </w:rPr>
      </w:pPr>
    </w:p>
    <w:p w:rsidR="00545136" w:rsidRDefault="00292391">
      <w:pPr>
        <w:pStyle w:val="Heading4"/>
        <w:spacing w:before="220"/>
      </w:pPr>
      <w:r>
        <w:t>Mitigation</w:t>
      </w:r>
    </w:p>
    <w:p w:rsidR="00545136" w:rsidRDefault="00545136">
      <w:pPr>
        <w:pStyle w:val="BodyText"/>
        <w:rPr>
          <w:b/>
        </w:rPr>
      </w:pPr>
    </w:p>
    <w:p w:rsidR="00545136" w:rsidRDefault="00292391">
      <w:pPr>
        <w:pStyle w:val="BodyText"/>
        <w:tabs>
          <w:tab w:val="left" w:pos="820"/>
        </w:tabs>
        <w:spacing w:before="1"/>
        <w:ind w:left="100"/>
      </w:pPr>
      <w:r>
        <w:t>6</w:t>
      </w:r>
      <w:r>
        <w:tab/>
        <w:t>………………………………………………………………………………………………………………….</w:t>
      </w:r>
    </w:p>
    <w:p w:rsidR="00545136" w:rsidRDefault="00545136">
      <w:pPr>
        <w:pStyle w:val="BodyText"/>
      </w:pPr>
    </w:p>
    <w:p w:rsidR="00545136" w:rsidRDefault="00292391">
      <w:pPr>
        <w:pStyle w:val="BodyText"/>
        <w:tabs>
          <w:tab w:val="left" w:pos="820"/>
        </w:tabs>
        <w:ind w:left="100"/>
      </w:pPr>
      <w:r>
        <w:t>7</w:t>
      </w:r>
      <w:r>
        <w:tab/>
        <w:t>………………………………………………………………………………………………………………….</w:t>
      </w:r>
    </w:p>
    <w:p w:rsidR="00545136" w:rsidRDefault="00545136">
      <w:pPr>
        <w:pStyle w:val="BodyText"/>
        <w:spacing w:before="1"/>
      </w:pPr>
    </w:p>
    <w:p w:rsidR="00545136" w:rsidRDefault="00292391">
      <w:pPr>
        <w:pStyle w:val="BodyText"/>
        <w:tabs>
          <w:tab w:val="left" w:pos="820"/>
        </w:tabs>
        <w:ind w:left="100"/>
      </w:pPr>
      <w:r>
        <w:t>8</w:t>
      </w:r>
      <w:r>
        <w:tab/>
        <w:t>………………………………………………………………………………………………………………….</w:t>
      </w:r>
    </w:p>
    <w:p w:rsidR="00545136" w:rsidRDefault="00545136">
      <w:pPr>
        <w:pStyle w:val="BodyText"/>
        <w:spacing w:before="10"/>
        <w:rPr>
          <w:sz w:val="21"/>
        </w:rPr>
      </w:pPr>
    </w:p>
    <w:p w:rsidR="00545136" w:rsidRDefault="00292391">
      <w:pPr>
        <w:pStyle w:val="BodyText"/>
        <w:tabs>
          <w:tab w:val="left" w:pos="820"/>
        </w:tabs>
        <w:ind w:left="100"/>
      </w:pPr>
      <w:r>
        <w:t>9</w:t>
      </w:r>
      <w:r>
        <w:tab/>
        <w:t>………………………………………………………………………………………………………………….</w:t>
      </w:r>
    </w:p>
    <w:p w:rsidR="00545136" w:rsidRDefault="00545136">
      <w:pPr>
        <w:pStyle w:val="BodyText"/>
        <w:spacing w:before="1"/>
      </w:pPr>
    </w:p>
    <w:p w:rsidR="00545136" w:rsidRDefault="00292391">
      <w:pPr>
        <w:pStyle w:val="BodyText"/>
        <w:tabs>
          <w:tab w:val="left" w:pos="820"/>
        </w:tabs>
        <w:ind w:left="100"/>
      </w:pPr>
      <w:r>
        <w:t>10</w:t>
      </w:r>
      <w:r>
        <w:tab/>
        <w:t>………………………………………………………………………………………………………………….</w:t>
      </w:r>
    </w:p>
    <w:p w:rsidR="00545136" w:rsidRDefault="00545136">
      <w:pPr>
        <w:pStyle w:val="BodyText"/>
        <w:rPr>
          <w:sz w:val="26"/>
        </w:rPr>
      </w:pPr>
    </w:p>
    <w:p w:rsidR="00545136" w:rsidRDefault="00545136">
      <w:pPr>
        <w:pStyle w:val="BodyText"/>
        <w:rPr>
          <w:sz w:val="26"/>
        </w:rPr>
      </w:pPr>
    </w:p>
    <w:p w:rsidR="00545136" w:rsidRDefault="00292391">
      <w:pPr>
        <w:pStyle w:val="Heading4"/>
        <w:spacing w:before="173"/>
      </w:pPr>
      <w:r>
        <w:t>Prevention</w:t>
      </w:r>
    </w:p>
    <w:p w:rsidR="00545136" w:rsidRDefault="00545136">
      <w:pPr>
        <w:pStyle w:val="BodyText"/>
        <w:spacing w:before="10"/>
        <w:rPr>
          <w:b/>
          <w:sz w:val="21"/>
        </w:rPr>
      </w:pPr>
    </w:p>
    <w:p w:rsidR="00545136" w:rsidRDefault="00292391">
      <w:pPr>
        <w:pStyle w:val="BodyText"/>
        <w:tabs>
          <w:tab w:val="left" w:pos="820"/>
        </w:tabs>
        <w:ind w:left="100"/>
      </w:pPr>
      <w:r>
        <w:t>11</w:t>
      </w:r>
      <w:r>
        <w:tab/>
        <w:t>……………………………………………………………………………………………………………….…</w:t>
      </w:r>
    </w:p>
    <w:p w:rsidR="00545136" w:rsidRDefault="00545136">
      <w:pPr>
        <w:pStyle w:val="BodyText"/>
      </w:pPr>
    </w:p>
    <w:p w:rsidR="00545136" w:rsidRDefault="00292391">
      <w:pPr>
        <w:pStyle w:val="BodyText"/>
        <w:tabs>
          <w:tab w:val="left" w:pos="820"/>
        </w:tabs>
        <w:spacing w:before="1"/>
        <w:ind w:left="100"/>
      </w:pPr>
      <w:r>
        <w:t>12</w:t>
      </w:r>
      <w:r>
        <w:tab/>
        <w:t>………………………………………………………………………………………………………………….</w:t>
      </w:r>
    </w:p>
    <w:p w:rsidR="00545136" w:rsidRDefault="00545136">
      <w:pPr>
        <w:pStyle w:val="BodyText"/>
      </w:pPr>
    </w:p>
    <w:p w:rsidR="00545136" w:rsidRDefault="00292391">
      <w:pPr>
        <w:pStyle w:val="BodyText"/>
        <w:tabs>
          <w:tab w:val="left" w:pos="820"/>
        </w:tabs>
        <w:ind w:left="100"/>
      </w:pPr>
      <w:r>
        <w:t>13</w:t>
      </w:r>
      <w:r>
        <w:tab/>
        <w:t>………………………………………………………………………………………………………………….</w:t>
      </w:r>
    </w:p>
    <w:p w:rsidR="00545136" w:rsidRDefault="00545136">
      <w:pPr>
        <w:pStyle w:val="BodyText"/>
        <w:spacing w:before="1"/>
      </w:pPr>
    </w:p>
    <w:p w:rsidR="00545136" w:rsidRDefault="00292391">
      <w:pPr>
        <w:pStyle w:val="BodyText"/>
        <w:tabs>
          <w:tab w:val="left" w:pos="820"/>
        </w:tabs>
        <w:ind w:left="100"/>
      </w:pPr>
      <w:r>
        <w:t>14</w:t>
      </w:r>
      <w:r>
        <w:tab/>
        <w:t>……………………………………………………………………………………………………………….…</w:t>
      </w:r>
    </w:p>
    <w:p w:rsidR="00545136" w:rsidRDefault="00545136">
      <w:pPr>
        <w:pStyle w:val="BodyText"/>
        <w:spacing w:before="1"/>
      </w:pPr>
    </w:p>
    <w:p w:rsidR="00545136" w:rsidRDefault="00292391">
      <w:pPr>
        <w:pStyle w:val="BodyText"/>
        <w:tabs>
          <w:tab w:val="left" w:pos="820"/>
        </w:tabs>
        <w:ind w:left="100"/>
      </w:pPr>
      <w:r>
        <w:t>15</w:t>
      </w:r>
      <w:r>
        <w:tab/>
        <w:t>………………………………………………………………………………………………………………….</w:t>
      </w:r>
    </w:p>
    <w:p w:rsidR="00545136" w:rsidRDefault="00545136">
      <w:pPr>
        <w:pStyle w:val="BodyText"/>
        <w:rPr>
          <w:sz w:val="26"/>
        </w:rPr>
      </w:pPr>
    </w:p>
    <w:p w:rsidR="00545136" w:rsidRDefault="00545136">
      <w:pPr>
        <w:pStyle w:val="BodyText"/>
        <w:spacing w:before="6"/>
        <w:rPr>
          <w:sz w:val="37"/>
        </w:rPr>
      </w:pPr>
    </w:p>
    <w:p w:rsidR="00545136" w:rsidRDefault="00292391">
      <w:pPr>
        <w:pStyle w:val="BodyText"/>
        <w:ind w:left="100"/>
        <w:rPr>
          <w:color w:val="0000FF"/>
          <w:u w:val="single" w:color="0000FF"/>
        </w:rPr>
      </w:pPr>
      <w:r>
        <w:t xml:space="preserve">Download a fire safety template from </w:t>
      </w:r>
      <w:hyperlink r:id="rId31">
        <w:r>
          <w:rPr>
            <w:color w:val="0000FF"/>
            <w:u w:val="single" w:color="0000FF"/>
          </w:rPr>
          <w:t>https://www.dfes.wa.gov.au/</w:t>
        </w:r>
      </w:hyperlink>
    </w:p>
    <w:p w:rsidR="00292391" w:rsidRDefault="00292391">
      <w:pPr>
        <w:pStyle w:val="BodyText"/>
        <w:ind w:left="100"/>
        <w:rPr>
          <w:color w:val="0000FF"/>
          <w:u w:val="single" w:color="0000FF"/>
        </w:rPr>
      </w:pPr>
    </w:p>
    <w:p w:rsidR="00292391" w:rsidRDefault="00292391">
      <w:pPr>
        <w:pStyle w:val="BodyText"/>
        <w:ind w:left="100"/>
        <w:rPr>
          <w:color w:val="0000FF"/>
          <w:u w:val="single" w:color="0000FF"/>
        </w:rPr>
      </w:pPr>
    </w:p>
    <w:p w:rsidR="00292391" w:rsidRDefault="00292391">
      <w:pPr>
        <w:pStyle w:val="BodyText"/>
        <w:ind w:left="100"/>
        <w:rPr>
          <w:color w:val="0000FF"/>
          <w:u w:val="single" w:color="0000FF"/>
        </w:rPr>
      </w:pPr>
    </w:p>
    <w:p w:rsidR="00292391" w:rsidRDefault="00292391">
      <w:pPr>
        <w:pStyle w:val="BodyText"/>
        <w:ind w:left="100"/>
        <w:rPr>
          <w:color w:val="0000FF"/>
          <w:u w:val="single" w:color="0000FF"/>
        </w:rPr>
      </w:pPr>
    </w:p>
    <w:p w:rsidR="00BC47C7" w:rsidRDefault="00BC47C7">
      <w:pPr>
        <w:pStyle w:val="BodyText"/>
        <w:ind w:left="100"/>
        <w:rPr>
          <w:color w:val="0000FF"/>
          <w:u w:val="single" w:color="0000FF"/>
        </w:rPr>
      </w:pPr>
    </w:p>
    <w:p w:rsidR="00BC47C7" w:rsidRDefault="00BC47C7">
      <w:pPr>
        <w:pStyle w:val="BodyText"/>
        <w:ind w:left="100"/>
        <w:rPr>
          <w:color w:val="0000FF"/>
          <w:u w:val="single" w:color="0000FF"/>
        </w:rPr>
      </w:pPr>
    </w:p>
    <w:p w:rsidR="00BC47C7" w:rsidRDefault="00BC47C7">
      <w:pPr>
        <w:pStyle w:val="BodyText"/>
        <w:ind w:left="100"/>
        <w:rPr>
          <w:color w:val="0000FF"/>
          <w:u w:val="single" w:color="0000FF"/>
        </w:rPr>
      </w:pPr>
    </w:p>
    <w:sectPr w:rsidR="00BC47C7">
      <w:pgSz w:w="11910" w:h="16850"/>
      <w:pgMar w:top="920" w:right="580" w:bottom="660" w:left="620" w:header="0" w:footer="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24B8" w:rsidRDefault="005D24B8">
      <w:r>
        <w:separator/>
      </w:r>
    </w:p>
  </w:endnote>
  <w:endnote w:type="continuationSeparator" w:id="0">
    <w:p w:rsidR="005D24B8" w:rsidRDefault="005D2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C82" w:rsidRDefault="005D24B8">
    <w:pPr>
      <w:pStyle w:val="BodyText"/>
      <w:spacing w:line="14" w:lineRule="auto"/>
      <w:rPr>
        <w:sz w:val="20"/>
      </w:rPr>
    </w:pPr>
    <w:r>
      <w:rPr>
        <w:noProof/>
        <w:lang w:bidi="ar-SA"/>
      </w:rPr>
      <mc:AlternateContent>
        <mc:Choice Requires="wps">
          <w:drawing>
            <wp:anchor distT="0" distB="0" distL="114300" distR="114300" simplePos="0" relativeHeight="251656192" behindDoc="1" locked="0" layoutInCell="1" allowOverlap="1">
              <wp:simplePos x="0" y="0"/>
              <wp:positionH relativeFrom="page">
                <wp:posOffset>1023620</wp:posOffset>
              </wp:positionH>
              <wp:positionV relativeFrom="page">
                <wp:posOffset>10260330</wp:posOffset>
              </wp:positionV>
              <wp:extent cx="1742440" cy="194310"/>
              <wp:effectExtent l="4445" t="1905" r="0" b="381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244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before="10"/>
                            <w:ind w:left="20"/>
                            <w:rPr>
                              <w:rFonts w:ascii="Times New Roman"/>
                              <w:sz w:val="24"/>
                            </w:rPr>
                          </w:pPr>
                          <w:r>
                            <w:rPr>
                              <w:rFonts w:ascii="Times New Roman"/>
                              <w:sz w:val="24"/>
                            </w:rPr>
                            <w:t>Fire Geography Worksheets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48" type="#_x0000_t202" style="position:absolute;margin-left:80.6pt;margin-top:807.9pt;width:137.2pt;height:15.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" filled="f" stroked="f">
              <v:textbox inset="0,0,0,0">
                <w:txbxContent>
                  <w:p w:rsidR="00316C82" w:rsidRDefault="00316C82">
                    <w:pPr>
                      <w:spacing w:before="10"/>
                      <w:ind w:left="20"/>
                      <w:rPr>
                        <w:rFonts w:ascii="Times New Roman"/>
                        <w:sz w:val="24"/>
                      </w:rPr>
                    </w:pPr>
                    <w:r>
                      <w:rPr>
                        <w:rFonts w:ascii="Times New Roman"/>
                        <w:sz w:val="24"/>
                      </w:rPr>
                      <w:t>Fire Geography Worksheets</w:t>
                    </w:r>
                  </w:p>
                </w:txbxContent>
              </v:textbox>
              <w10:wrap anchorx="page" anchory="page"/>
            </v:shape>
          </w:pict>
        </mc:Fallback>
      </mc:AlternateContent>
    </w:r>
    <w:r>
      <w:rPr>
        <w:noProof/>
        <w:lang w:bidi="ar-SA"/>
      </w:rPr>
      <mc:AlternateContent>
        <mc:Choice Requires="wps">
          <w:drawing>
            <wp:anchor distT="0" distB="0" distL="114300" distR="114300" simplePos="0" relativeHeight="251657216" behindDoc="1" locked="0" layoutInCell="1" allowOverlap="1">
              <wp:simplePos x="0" y="0"/>
              <wp:positionH relativeFrom="page">
                <wp:posOffset>5720080</wp:posOffset>
              </wp:positionH>
              <wp:positionV relativeFrom="page">
                <wp:posOffset>10260330</wp:posOffset>
              </wp:positionV>
              <wp:extent cx="816610" cy="194310"/>
              <wp:effectExtent l="0" t="1905"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66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before="10"/>
                            <w:ind w:left="20"/>
                            <w:rPr>
                              <w:rFonts w:ascii="Times New Roman"/>
                              <w:sz w:val="24"/>
                            </w:rPr>
                          </w:pPr>
                          <w:r>
                            <w:rPr>
                              <w:rFonts w:ascii="Times New Roman"/>
                              <w:sz w:val="24"/>
                            </w:rPr>
                            <w:t>2020 version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9" type="#_x0000_t202" style="position:absolute;margin-left:450.4pt;margin-top:807.9pt;width:64.3pt;height:15.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" filled="f" stroked="f">
              <v:textbox inset="0,0,0,0">
                <w:txbxContent>
                  <w:p w:rsidR="00316C82" w:rsidRDefault="00316C82">
                    <w:pPr>
                      <w:spacing w:before="10"/>
                      <w:ind w:left="20"/>
                      <w:rPr>
                        <w:rFonts w:ascii="Times New Roman"/>
                        <w:sz w:val="24"/>
                      </w:rPr>
                    </w:pPr>
                    <w:r>
                      <w:rPr>
                        <w:rFonts w:ascii="Times New Roman"/>
                        <w:sz w:val="24"/>
                      </w:rPr>
                      <w:t>2020 version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C82" w:rsidRDefault="00316C8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C82" w:rsidRDefault="00316C82">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C82" w:rsidRDefault="005D24B8">
    <w:pPr>
      <w:pStyle w:val="BodyText"/>
      <w:spacing w:line="14" w:lineRule="auto"/>
      <w:rPr>
        <w:sz w:val="20"/>
      </w:rPr>
    </w:pPr>
    <w:r>
      <w:rPr>
        <w:noProof/>
        <w:lang w:bidi="ar-SA"/>
      </w:rPr>
      <mc:AlternateContent>
        <mc:Choice Requires="wps">
          <w:drawing>
            <wp:anchor distT="0" distB="0" distL="114300" distR="114300" simplePos="0" relativeHeight="251658240" behindDoc="1" locked="0" layoutInCell="1" allowOverlap="1">
              <wp:simplePos x="0" y="0"/>
              <wp:positionH relativeFrom="page">
                <wp:posOffset>1023620</wp:posOffset>
              </wp:positionH>
              <wp:positionV relativeFrom="page">
                <wp:posOffset>10260330</wp:posOffset>
              </wp:positionV>
              <wp:extent cx="1742440" cy="194310"/>
              <wp:effectExtent l="4445" t="1905" r="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244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316C82">
                          <w:pPr>
                            <w:spacing w:before="10"/>
                            <w:ind w:left="20"/>
                            <w:rPr>
                              <w:rFonts w:ascii="Times New Roman"/>
                              <w:sz w:val="24"/>
                            </w:rPr>
                          </w:pPr>
                          <w:r>
                            <w:rPr>
                              <w:rFonts w:ascii="Times New Roman"/>
                              <w:sz w:val="24"/>
                            </w:rPr>
                            <w:t>Fire Geography Worksheets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0" type="#_x0000_t202" style="position:absolute;margin-left:80.6pt;margin-top:807.9pt;width:137.2pt;height:1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" filled="f" stroked="f">
              <v:textbox inset="0,0,0,0">
                <w:txbxContent>
                  <w:p w:rsidR="00316C82" w:rsidRDefault="00316C82">
                    <w:pPr>
                      <w:spacing w:before="10"/>
                      <w:ind w:left="20"/>
                      <w:rPr>
                        <w:rFonts w:ascii="Times New Roman"/>
                        <w:sz w:val="24"/>
                      </w:rPr>
                    </w:pPr>
                    <w:r>
                      <w:rPr>
                        <w:rFonts w:ascii="Times New Roman"/>
                        <w:sz w:val="24"/>
                      </w:rPr>
                      <w:t>Fire Geography Worksheets</w:t>
                    </w:r>
                  </w:p>
                </w:txbxContent>
              </v:textbox>
              <w10:wrap anchorx="page" anchory="page"/>
            </v:shape>
          </w:pict>
        </mc:Fallback>
      </mc:AlternateContent>
    </w:r>
    <w:r>
      <w:rPr>
        <w:noProof/>
        <w:lang w:bidi="ar-SA"/>
      </w:rPr>
      <mc:AlternateContent>
        <mc:Choice Requires="wps">
          <w:drawing>
            <wp:anchor distT="0" distB="0" distL="114300" distR="114300" simplePos="0" relativeHeight="251659264" behindDoc="1" locked="0" layoutInCell="1" allowOverlap="1">
              <wp:simplePos x="0" y="0"/>
              <wp:positionH relativeFrom="page">
                <wp:posOffset>5720080</wp:posOffset>
              </wp:positionH>
              <wp:positionV relativeFrom="page">
                <wp:posOffset>10260330</wp:posOffset>
              </wp:positionV>
              <wp:extent cx="816610" cy="194310"/>
              <wp:effectExtent l="0" t="1905" r="0" b="381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661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6C82" w:rsidRDefault="005D24B8">
                          <w:pPr>
                            <w:spacing w:before="10"/>
                            <w:ind w:left="20"/>
                            <w:rPr>
                              <w:rFonts w:ascii="Times New Roman"/>
                              <w:sz w:val="24"/>
                            </w:rPr>
                          </w:pPr>
                          <w:r>
                            <w:rPr>
                              <w:rFonts w:ascii="Times New Roman"/>
                              <w:sz w:val="24"/>
                            </w:rPr>
                            <w:t>2021</w:t>
                          </w:r>
                          <w:r w:rsidR="00316C82">
                            <w:rPr>
                              <w:rFonts w:ascii="Times New Roman"/>
                              <w:sz w:val="24"/>
                            </w:rPr>
                            <w:t xml:space="preserve"> version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51" type="#_x0000_t202" style="position:absolute;margin-left:450.4pt;margin-top:807.9pt;width:64.3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" filled="f" stroked="f">
              <v:textbox inset="0,0,0,0">
                <w:txbxContent>
                  <w:p w:rsidR="00316C82" w:rsidRDefault="005D24B8">
                    <w:pPr>
                      <w:spacing w:before="10"/>
                      <w:ind w:left="20"/>
                      <w:rPr>
                        <w:rFonts w:ascii="Times New Roman"/>
                        <w:sz w:val="24"/>
                      </w:rPr>
                    </w:pPr>
                    <w:r>
                      <w:rPr>
                        <w:rFonts w:ascii="Times New Roman"/>
                        <w:sz w:val="24"/>
                      </w:rPr>
                      <w:t>2021</w:t>
                    </w:r>
                    <w:r w:rsidR="00316C82">
                      <w:rPr>
                        <w:rFonts w:ascii="Times New Roman"/>
                        <w:sz w:val="24"/>
                      </w:rPr>
                      <w:t xml:space="preserve"> version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24B8" w:rsidRDefault="005D24B8">
      <w:r>
        <w:separator/>
      </w:r>
    </w:p>
  </w:footnote>
  <w:footnote w:type="continuationSeparator" w:id="0">
    <w:p w:rsidR="005D24B8" w:rsidRDefault="005D24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6D799E"/>
    <w:multiLevelType w:val="hybridMultilevel"/>
    <w:tmpl w:val="CC00D6EA"/>
    <w:lvl w:ilvl="0" w:tplc="570CB840">
      <w:numFmt w:val="bullet"/>
      <w:lvlText w:val=""/>
      <w:lvlJc w:val="left"/>
      <w:pPr>
        <w:ind w:left="1286" w:hanging="567"/>
      </w:pPr>
      <w:rPr>
        <w:rFonts w:ascii="Symbol" w:eastAsia="Symbol" w:hAnsi="Symbol" w:cs="Symbol" w:hint="default"/>
        <w:w w:val="100"/>
        <w:sz w:val="22"/>
        <w:szCs w:val="22"/>
        <w:lang w:val="en-AU" w:eastAsia="en-AU" w:bidi="en-AU"/>
      </w:rPr>
    </w:lvl>
    <w:lvl w:ilvl="1" w:tplc="EA2666BC">
      <w:numFmt w:val="bullet"/>
      <w:lvlText w:val="•"/>
      <w:lvlJc w:val="left"/>
      <w:pPr>
        <w:ind w:left="2342" w:hanging="567"/>
      </w:pPr>
      <w:rPr>
        <w:rFonts w:hint="default"/>
        <w:lang w:val="en-AU" w:eastAsia="en-AU" w:bidi="en-AU"/>
      </w:rPr>
    </w:lvl>
    <w:lvl w:ilvl="2" w:tplc="D5466C0A">
      <w:numFmt w:val="bullet"/>
      <w:lvlText w:val="•"/>
      <w:lvlJc w:val="left"/>
      <w:pPr>
        <w:ind w:left="3405" w:hanging="567"/>
      </w:pPr>
      <w:rPr>
        <w:rFonts w:hint="default"/>
        <w:lang w:val="en-AU" w:eastAsia="en-AU" w:bidi="en-AU"/>
      </w:rPr>
    </w:lvl>
    <w:lvl w:ilvl="3" w:tplc="326268B0">
      <w:numFmt w:val="bullet"/>
      <w:lvlText w:val="•"/>
      <w:lvlJc w:val="left"/>
      <w:pPr>
        <w:ind w:left="4467" w:hanging="567"/>
      </w:pPr>
      <w:rPr>
        <w:rFonts w:hint="default"/>
        <w:lang w:val="en-AU" w:eastAsia="en-AU" w:bidi="en-AU"/>
      </w:rPr>
    </w:lvl>
    <w:lvl w:ilvl="4" w:tplc="AABC91C8">
      <w:numFmt w:val="bullet"/>
      <w:lvlText w:val="•"/>
      <w:lvlJc w:val="left"/>
      <w:pPr>
        <w:ind w:left="5530" w:hanging="567"/>
      </w:pPr>
      <w:rPr>
        <w:rFonts w:hint="default"/>
        <w:lang w:val="en-AU" w:eastAsia="en-AU" w:bidi="en-AU"/>
      </w:rPr>
    </w:lvl>
    <w:lvl w:ilvl="5" w:tplc="199AA6DC">
      <w:numFmt w:val="bullet"/>
      <w:lvlText w:val="•"/>
      <w:lvlJc w:val="left"/>
      <w:pPr>
        <w:ind w:left="6593" w:hanging="567"/>
      </w:pPr>
      <w:rPr>
        <w:rFonts w:hint="default"/>
        <w:lang w:val="en-AU" w:eastAsia="en-AU" w:bidi="en-AU"/>
      </w:rPr>
    </w:lvl>
    <w:lvl w:ilvl="6" w:tplc="F0801C48">
      <w:numFmt w:val="bullet"/>
      <w:lvlText w:val="•"/>
      <w:lvlJc w:val="left"/>
      <w:pPr>
        <w:ind w:left="7655" w:hanging="567"/>
      </w:pPr>
      <w:rPr>
        <w:rFonts w:hint="default"/>
        <w:lang w:val="en-AU" w:eastAsia="en-AU" w:bidi="en-AU"/>
      </w:rPr>
    </w:lvl>
    <w:lvl w:ilvl="7" w:tplc="74DEC4A0">
      <w:numFmt w:val="bullet"/>
      <w:lvlText w:val="•"/>
      <w:lvlJc w:val="left"/>
      <w:pPr>
        <w:ind w:left="8718" w:hanging="567"/>
      </w:pPr>
      <w:rPr>
        <w:rFonts w:hint="default"/>
        <w:lang w:val="en-AU" w:eastAsia="en-AU" w:bidi="en-AU"/>
      </w:rPr>
    </w:lvl>
    <w:lvl w:ilvl="8" w:tplc="CC94E0EA">
      <w:numFmt w:val="bullet"/>
      <w:lvlText w:val="•"/>
      <w:lvlJc w:val="left"/>
      <w:pPr>
        <w:ind w:left="9781" w:hanging="567"/>
      </w:pPr>
      <w:rPr>
        <w:rFonts w:hint="default"/>
        <w:lang w:val="en-AU" w:eastAsia="en-AU" w:bidi="en-AU"/>
      </w:rPr>
    </w:lvl>
  </w:abstractNum>
  <w:abstractNum w:abstractNumId="1" w15:restartNumberingAfterBreak="0">
    <w:nsid w:val="4C8B2DE8"/>
    <w:multiLevelType w:val="hybridMultilevel"/>
    <w:tmpl w:val="A892923C"/>
    <w:lvl w:ilvl="0" w:tplc="AB4E7B7A">
      <w:start w:val="4"/>
      <w:numFmt w:val="decimal"/>
      <w:lvlText w:val="%1."/>
      <w:lvlJc w:val="left"/>
      <w:pPr>
        <w:ind w:left="964" w:hanging="245"/>
      </w:pPr>
      <w:rPr>
        <w:rFonts w:hint="default"/>
        <w:w w:val="100"/>
        <w:lang w:val="en-AU" w:eastAsia="en-AU" w:bidi="en-AU"/>
      </w:rPr>
    </w:lvl>
    <w:lvl w:ilvl="1" w:tplc="535202B8">
      <w:numFmt w:val="bullet"/>
      <w:lvlText w:val=""/>
      <w:lvlJc w:val="left"/>
      <w:pPr>
        <w:ind w:left="1440" w:hanging="361"/>
      </w:pPr>
      <w:rPr>
        <w:rFonts w:ascii="Symbol" w:eastAsia="Symbol" w:hAnsi="Symbol" w:cs="Symbol" w:hint="default"/>
        <w:w w:val="100"/>
        <w:sz w:val="22"/>
        <w:szCs w:val="22"/>
        <w:lang w:val="en-AU" w:eastAsia="en-AU" w:bidi="en-AU"/>
      </w:rPr>
    </w:lvl>
    <w:lvl w:ilvl="2" w:tplc="C598DC26">
      <w:numFmt w:val="bullet"/>
      <w:lvlText w:val="•"/>
      <w:lvlJc w:val="left"/>
      <w:pPr>
        <w:ind w:left="2602" w:hanging="361"/>
      </w:pPr>
      <w:rPr>
        <w:rFonts w:hint="default"/>
        <w:lang w:val="en-AU" w:eastAsia="en-AU" w:bidi="en-AU"/>
      </w:rPr>
    </w:lvl>
    <w:lvl w:ilvl="3" w:tplc="35686130">
      <w:numFmt w:val="bullet"/>
      <w:lvlText w:val="•"/>
      <w:lvlJc w:val="left"/>
      <w:pPr>
        <w:ind w:left="3765" w:hanging="361"/>
      </w:pPr>
      <w:rPr>
        <w:rFonts w:hint="default"/>
        <w:lang w:val="en-AU" w:eastAsia="en-AU" w:bidi="en-AU"/>
      </w:rPr>
    </w:lvl>
    <w:lvl w:ilvl="4" w:tplc="E188A328">
      <w:numFmt w:val="bullet"/>
      <w:lvlText w:val="•"/>
      <w:lvlJc w:val="left"/>
      <w:pPr>
        <w:ind w:left="4928" w:hanging="361"/>
      </w:pPr>
      <w:rPr>
        <w:rFonts w:hint="default"/>
        <w:lang w:val="en-AU" w:eastAsia="en-AU" w:bidi="en-AU"/>
      </w:rPr>
    </w:lvl>
    <w:lvl w:ilvl="5" w:tplc="E8267A1A">
      <w:numFmt w:val="bullet"/>
      <w:lvlText w:val="•"/>
      <w:lvlJc w:val="left"/>
      <w:pPr>
        <w:ind w:left="6091" w:hanging="361"/>
      </w:pPr>
      <w:rPr>
        <w:rFonts w:hint="default"/>
        <w:lang w:val="en-AU" w:eastAsia="en-AU" w:bidi="en-AU"/>
      </w:rPr>
    </w:lvl>
    <w:lvl w:ilvl="6" w:tplc="CFC43B70">
      <w:numFmt w:val="bullet"/>
      <w:lvlText w:val="•"/>
      <w:lvlJc w:val="left"/>
      <w:pPr>
        <w:ind w:left="7254" w:hanging="361"/>
      </w:pPr>
      <w:rPr>
        <w:rFonts w:hint="default"/>
        <w:lang w:val="en-AU" w:eastAsia="en-AU" w:bidi="en-AU"/>
      </w:rPr>
    </w:lvl>
    <w:lvl w:ilvl="7" w:tplc="ABE85A66">
      <w:numFmt w:val="bullet"/>
      <w:lvlText w:val="•"/>
      <w:lvlJc w:val="left"/>
      <w:pPr>
        <w:ind w:left="8417" w:hanging="361"/>
      </w:pPr>
      <w:rPr>
        <w:rFonts w:hint="default"/>
        <w:lang w:val="en-AU" w:eastAsia="en-AU" w:bidi="en-AU"/>
      </w:rPr>
    </w:lvl>
    <w:lvl w:ilvl="8" w:tplc="586693B2">
      <w:numFmt w:val="bullet"/>
      <w:lvlText w:val="•"/>
      <w:lvlJc w:val="left"/>
      <w:pPr>
        <w:ind w:left="9580" w:hanging="361"/>
      </w:pPr>
      <w:rPr>
        <w:rFonts w:hint="default"/>
        <w:lang w:val="en-AU" w:eastAsia="en-AU" w:bidi="en-AU"/>
      </w:rPr>
    </w:lvl>
  </w:abstractNum>
  <w:abstractNum w:abstractNumId="2" w15:restartNumberingAfterBreak="0">
    <w:nsid w:val="605A16E2"/>
    <w:multiLevelType w:val="hybridMultilevel"/>
    <w:tmpl w:val="2A0466C6"/>
    <w:lvl w:ilvl="0" w:tplc="52E21660">
      <w:start w:val="1"/>
      <w:numFmt w:val="lowerLetter"/>
      <w:lvlText w:val="%1)"/>
      <w:lvlJc w:val="left"/>
      <w:pPr>
        <w:ind w:left="864" w:hanging="361"/>
      </w:pPr>
      <w:rPr>
        <w:rFonts w:ascii="Century Gothic" w:eastAsia="Century Gothic" w:hAnsi="Century Gothic" w:cs="Century Gothic" w:hint="default"/>
        <w:w w:val="100"/>
        <w:sz w:val="22"/>
        <w:szCs w:val="22"/>
        <w:lang w:val="en-AU" w:eastAsia="en-AU" w:bidi="en-AU"/>
      </w:rPr>
    </w:lvl>
    <w:lvl w:ilvl="1" w:tplc="B9EAD5E6">
      <w:numFmt w:val="bullet"/>
      <w:lvlText w:val="•"/>
      <w:lvlJc w:val="left"/>
      <w:pPr>
        <w:ind w:left="1260" w:hanging="361"/>
      </w:pPr>
      <w:rPr>
        <w:rFonts w:hint="default"/>
        <w:lang w:val="en-AU" w:eastAsia="en-AU" w:bidi="en-AU"/>
      </w:rPr>
    </w:lvl>
    <w:lvl w:ilvl="2" w:tplc="9A0AD6C4">
      <w:numFmt w:val="bullet"/>
      <w:lvlText w:val="•"/>
      <w:lvlJc w:val="left"/>
      <w:pPr>
        <w:ind w:left="1660" w:hanging="361"/>
      </w:pPr>
      <w:rPr>
        <w:rFonts w:hint="default"/>
        <w:lang w:val="en-AU" w:eastAsia="en-AU" w:bidi="en-AU"/>
      </w:rPr>
    </w:lvl>
    <w:lvl w:ilvl="3" w:tplc="D58E6068">
      <w:numFmt w:val="bullet"/>
      <w:lvlText w:val="•"/>
      <w:lvlJc w:val="left"/>
      <w:pPr>
        <w:ind w:left="2060" w:hanging="361"/>
      </w:pPr>
      <w:rPr>
        <w:rFonts w:hint="default"/>
        <w:lang w:val="en-AU" w:eastAsia="en-AU" w:bidi="en-AU"/>
      </w:rPr>
    </w:lvl>
    <w:lvl w:ilvl="4" w:tplc="FA9E221A">
      <w:numFmt w:val="bullet"/>
      <w:lvlText w:val="•"/>
      <w:lvlJc w:val="left"/>
      <w:pPr>
        <w:ind w:left="2460" w:hanging="361"/>
      </w:pPr>
      <w:rPr>
        <w:rFonts w:hint="default"/>
        <w:lang w:val="en-AU" w:eastAsia="en-AU" w:bidi="en-AU"/>
      </w:rPr>
    </w:lvl>
    <w:lvl w:ilvl="5" w:tplc="C916C454">
      <w:numFmt w:val="bullet"/>
      <w:lvlText w:val="•"/>
      <w:lvlJc w:val="left"/>
      <w:pPr>
        <w:ind w:left="2860" w:hanging="361"/>
      </w:pPr>
      <w:rPr>
        <w:rFonts w:hint="default"/>
        <w:lang w:val="en-AU" w:eastAsia="en-AU" w:bidi="en-AU"/>
      </w:rPr>
    </w:lvl>
    <w:lvl w:ilvl="6" w:tplc="5A2CC2FA">
      <w:numFmt w:val="bullet"/>
      <w:lvlText w:val="•"/>
      <w:lvlJc w:val="left"/>
      <w:pPr>
        <w:ind w:left="3260" w:hanging="361"/>
      </w:pPr>
      <w:rPr>
        <w:rFonts w:hint="default"/>
        <w:lang w:val="en-AU" w:eastAsia="en-AU" w:bidi="en-AU"/>
      </w:rPr>
    </w:lvl>
    <w:lvl w:ilvl="7" w:tplc="6248CE78">
      <w:numFmt w:val="bullet"/>
      <w:lvlText w:val="•"/>
      <w:lvlJc w:val="left"/>
      <w:pPr>
        <w:ind w:left="3660" w:hanging="361"/>
      </w:pPr>
      <w:rPr>
        <w:rFonts w:hint="default"/>
        <w:lang w:val="en-AU" w:eastAsia="en-AU" w:bidi="en-AU"/>
      </w:rPr>
    </w:lvl>
    <w:lvl w:ilvl="8" w:tplc="470E3F74">
      <w:numFmt w:val="bullet"/>
      <w:lvlText w:val="•"/>
      <w:lvlJc w:val="left"/>
      <w:pPr>
        <w:ind w:left="4060" w:hanging="361"/>
      </w:pPr>
      <w:rPr>
        <w:rFonts w:hint="default"/>
        <w:lang w:val="en-AU" w:eastAsia="en-AU" w:bidi="en-AU"/>
      </w:rPr>
    </w:lvl>
  </w:abstractNum>
  <w:abstractNum w:abstractNumId="3" w15:restartNumberingAfterBreak="0">
    <w:nsid w:val="6BBE295B"/>
    <w:multiLevelType w:val="hybridMultilevel"/>
    <w:tmpl w:val="609A872C"/>
    <w:lvl w:ilvl="0" w:tplc="3F40DC7E">
      <w:start w:val="1"/>
      <w:numFmt w:val="lowerLetter"/>
      <w:lvlText w:val="%1."/>
      <w:lvlJc w:val="left"/>
      <w:pPr>
        <w:ind w:left="792" w:hanging="360"/>
      </w:pPr>
      <w:rPr>
        <w:rFonts w:ascii="Century Gothic" w:eastAsia="Century Gothic" w:hAnsi="Century Gothic" w:cs="Century Gothic" w:hint="default"/>
        <w:w w:val="100"/>
        <w:sz w:val="22"/>
        <w:szCs w:val="22"/>
        <w:lang w:val="en-AU" w:eastAsia="en-AU" w:bidi="en-AU"/>
      </w:rPr>
    </w:lvl>
    <w:lvl w:ilvl="1" w:tplc="52D2B8B4">
      <w:numFmt w:val="bullet"/>
      <w:lvlText w:val="•"/>
      <w:lvlJc w:val="left"/>
      <w:pPr>
        <w:ind w:left="1471" w:hanging="360"/>
      </w:pPr>
      <w:rPr>
        <w:rFonts w:hint="default"/>
        <w:lang w:val="en-AU" w:eastAsia="en-AU" w:bidi="en-AU"/>
      </w:rPr>
    </w:lvl>
    <w:lvl w:ilvl="2" w:tplc="52F4DF20">
      <w:numFmt w:val="bullet"/>
      <w:lvlText w:val="•"/>
      <w:lvlJc w:val="left"/>
      <w:pPr>
        <w:ind w:left="2143" w:hanging="360"/>
      </w:pPr>
      <w:rPr>
        <w:rFonts w:hint="default"/>
        <w:lang w:val="en-AU" w:eastAsia="en-AU" w:bidi="en-AU"/>
      </w:rPr>
    </w:lvl>
    <w:lvl w:ilvl="3" w:tplc="7E60BC34">
      <w:numFmt w:val="bullet"/>
      <w:lvlText w:val="•"/>
      <w:lvlJc w:val="left"/>
      <w:pPr>
        <w:ind w:left="2814" w:hanging="360"/>
      </w:pPr>
      <w:rPr>
        <w:rFonts w:hint="default"/>
        <w:lang w:val="en-AU" w:eastAsia="en-AU" w:bidi="en-AU"/>
      </w:rPr>
    </w:lvl>
    <w:lvl w:ilvl="4" w:tplc="9362847E">
      <w:numFmt w:val="bullet"/>
      <w:lvlText w:val="•"/>
      <w:lvlJc w:val="left"/>
      <w:pPr>
        <w:ind w:left="3486" w:hanging="360"/>
      </w:pPr>
      <w:rPr>
        <w:rFonts w:hint="default"/>
        <w:lang w:val="en-AU" w:eastAsia="en-AU" w:bidi="en-AU"/>
      </w:rPr>
    </w:lvl>
    <w:lvl w:ilvl="5" w:tplc="46906EE2">
      <w:numFmt w:val="bullet"/>
      <w:lvlText w:val="•"/>
      <w:lvlJc w:val="left"/>
      <w:pPr>
        <w:ind w:left="4157" w:hanging="360"/>
      </w:pPr>
      <w:rPr>
        <w:rFonts w:hint="default"/>
        <w:lang w:val="en-AU" w:eastAsia="en-AU" w:bidi="en-AU"/>
      </w:rPr>
    </w:lvl>
    <w:lvl w:ilvl="6" w:tplc="5D7E0EE4">
      <w:numFmt w:val="bullet"/>
      <w:lvlText w:val="•"/>
      <w:lvlJc w:val="left"/>
      <w:pPr>
        <w:ind w:left="4829" w:hanging="360"/>
      </w:pPr>
      <w:rPr>
        <w:rFonts w:hint="default"/>
        <w:lang w:val="en-AU" w:eastAsia="en-AU" w:bidi="en-AU"/>
      </w:rPr>
    </w:lvl>
    <w:lvl w:ilvl="7" w:tplc="B9686128">
      <w:numFmt w:val="bullet"/>
      <w:lvlText w:val="•"/>
      <w:lvlJc w:val="left"/>
      <w:pPr>
        <w:ind w:left="5500" w:hanging="360"/>
      </w:pPr>
      <w:rPr>
        <w:rFonts w:hint="default"/>
        <w:lang w:val="en-AU" w:eastAsia="en-AU" w:bidi="en-AU"/>
      </w:rPr>
    </w:lvl>
    <w:lvl w:ilvl="8" w:tplc="B1266DF6">
      <w:numFmt w:val="bullet"/>
      <w:lvlText w:val="•"/>
      <w:lvlJc w:val="left"/>
      <w:pPr>
        <w:ind w:left="6172" w:hanging="360"/>
      </w:pPr>
      <w:rPr>
        <w:rFonts w:hint="default"/>
        <w:lang w:val="en-AU" w:eastAsia="en-AU" w:bidi="en-AU"/>
      </w:rPr>
    </w:lvl>
  </w:abstractNum>
  <w:abstractNum w:abstractNumId="4" w15:restartNumberingAfterBreak="0">
    <w:nsid w:val="6DB92182"/>
    <w:multiLevelType w:val="hybridMultilevel"/>
    <w:tmpl w:val="84B229C6"/>
    <w:lvl w:ilvl="0" w:tplc="ED8830BC">
      <w:start w:val="1"/>
      <w:numFmt w:val="lowerLetter"/>
      <w:lvlText w:val="%1)"/>
      <w:lvlJc w:val="left"/>
      <w:pPr>
        <w:ind w:left="864" w:hanging="361"/>
      </w:pPr>
      <w:rPr>
        <w:rFonts w:hint="default"/>
        <w:w w:val="100"/>
        <w:lang w:val="en-AU" w:eastAsia="en-AU" w:bidi="en-AU"/>
      </w:rPr>
    </w:lvl>
    <w:lvl w:ilvl="1" w:tplc="0DBA131C">
      <w:numFmt w:val="bullet"/>
      <w:lvlText w:val="•"/>
      <w:lvlJc w:val="left"/>
      <w:pPr>
        <w:ind w:left="1002" w:hanging="361"/>
      </w:pPr>
      <w:rPr>
        <w:rFonts w:hint="default"/>
        <w:lang w:val="en-AU" w:eastAsia="en-AU" w:bidi="en-AU"/>
      </w:rPr>
    </w:lvl>
    <w:lvl w:ilvl="2" w:tplc="6B4263A8">
      <w:numFmt w:val="bullet"/>
      <w:lvlText w:val="•"/>
      <w:lvlJc w:val="left"/>
      <w:pPr>
        <w:ind w:left="1144" w:hanging="361"/>
      </w:pPr>
      <w:rPr>
        <w:rFonts w:hint="default"/>
        <w:lang w:val="en-AU" w:eastAsia="en-AU" w:bidi="en-AU"/>
      </w:rPr>
    </w:lvl>
    <w:lvl w:ilvl="3" w:tplc="A304457A">
      <w:numFmt w:val="bullet"/>
      <w:lvlText w:val="•"/>
      <w:lvlJc w:val="left"/>
      <w:pPr>
        <w:ind w:left="1286" w:hanging="361"/>
      </w:pPr>
      <w:rPr>
        <w:rFonts w:hint="default"/>
        <w:lang w:val="en-AU" w:eastAsia="en-AU" w:bidi="en-AU"/>
      </w:rPr>
    </w:lvl>
    <w:lvl w:ilvl="4" w:tplc="AD1CACF4">
      <w:numFmt w:val="bullet"/>
      <w:lvlText w:val="•"/>
      <w:lvlJc w:val="left"/>
      <w:pPr>
        <w:ind w:left="1428" w:hanging="361"/>
      </w:pPr>
      <w:rPr>
        <w:rFonts w:hint="default"/>
        <w:lang w:val="en-AU" w:eastAsia="en-AU" w:bidi="en-AU"/>
      </w:rPr>
    </w:lvl>
    <w:lvl w:ilvl="5" w:tplc="9B98C6B8">
      <w:numFmt w:val="bullet"/>
      <w:lvlText w:val="•"/>
      <w:lvlJc w:val="left"/>
      <w:pPr>
        <w:ind w:left="1570" w:hanging="361"/>
      </w:pPr>
      <w:rPr>
        <w:rFonts w:hint="default"/>
        <w:lang w:val="en-AU" w:eastAsia="en-AU" w:bidi="en-AU"/>
      </w:rPr>
    </w:lvl>
    <w:lvl w:ilvl="6" w:tplc="32D0C7B6">
      <w:numFmt w:val="bullet"/>
      <w:lvlText w:val="•"/>
      <w:lvlJc w:val="left"/>
      <w:pPr>
        <w:ind w:left="1712" w:hanging="361"/>
      </w:pPr>
      <w:rPr>
        <w:rFonts w:hint="default"/>
        <w:lang w:val="en-AU" w:eastAsia="en-AU" w:bidi="en-AU"/>
      </w:rPr>
    </w:lvl>
    <w:lvl w:ilvl="7" w:tplc="08E82FE0">
      <w:numFmt w:val="bullet"/>
      <w:lvlText w:val="•"/>
      <w:lvlJc w:val="left"/>
      <w:pPr>
        <w:ind w:left="1854" w:hanging="361"/>
      </w:pPr>
      <w:rPr>
        <w:rFonts w:hint="default"/>
        <w:lang w:val="en-AU" w:eastAsia="en-AU" w:bidi="en-AU"/>
      </w:rPr>
    </w:lvl>
    <w:lvl w:ilvl="8" w:tplc="1040E0E6">
      <w:numFmt w:val="bullet"/>
      <w:lvlText w:val="•"/>
      <w:lvlJc w:val="left"/>
      <w:pPr>
        <w:ind w:left="1996" w:hanging="361"/>
      </w:pPr>
      <w:rPr>
        <w:rFonts w:hint="default"/>
        <w:lang w:val="en-AU" w:eastAsia="en-AU" w:bidi="en-AU"/>
      </w:rPr>
    </w:lvl>
  </w:abstractNum>
  <w:abstractNum w:abstractNumId="5" w15:restartNumberingAfterBreak="0">
    <w:nsid w:val="7C385224"/>
    <w:multiLevelType w:val="hybridMultilevel"/>
    <w:tmpl w:val="F96EB3E8"/>
    <w:lvl w:ilvl="0" w:tplc="658074EE">
      <w:start w:val="1"/>
      <w:numFmt w:val="decimal"/>
      <w:lvlText w:val="%1."/>
      <w:lvlJc w:val="left"/>
      <w:pPr>
        <w:ind w:left="720" w:hanging="245"/>
      </w:pPr>
      <w:rPr>
        <w:rFonts w:ascii="Century Gothic" w:eastAsia="Century Gothic" w:hAnsi="Century Gothic" w:cs="Century Gothic" w:hint="default"/>
        <w:spacing w:val="-1"/>
        <w:w w:val="100"/>
        <w:sz w:val="22"/>
        <w:szCs w:val="22"/>
        <w:lang w:val="en-AU" w:eastAsia="en-AU" w:bidi="en-AU"/>
      </w:rPr>
    </w:lvl>
    <w:lvl w:ilvl="1" w:tplc="44E0D73E">
      <w:numFmt w:val="bullet"/>
      <w:lvlText w:val="•"/>
      <w:lvlJc w:val="left"/>
      <w:pPr>
        <w:ind w:left="1838" w:hanging="245"/>
      </w:pPr>
      <w:rPr>
        <w:rFonts w:hint="default"/>
        <w:lang w:val="en-AU" w:eastAsia="en-AU" w:bidi="en-AU"/>
      </w:rPr>
    </w:lvl>
    <w:lvl w:ilvl="2" w:tplc="E10E5014">
      <w:numFmt w:val="bullet"/>
      <w:lvlText w:val="•"/>
      <w:lvlJc w:val="left"/>
      <w:pPr>
        <w:ind w:left="2957" w:hanging="245"/>
      </w:pPr>
      <w:rPr>
        <w:rFonts w:hint="default"/>
        <w:lang w:val="en-AU" w:eastAsia="en-AU" w:bidi="en-AU"/>
      </w:rPr>
    </w:lvl>
    <w:lvl w:ilvl="3" w:tplc="786C28B4">
      <w:numFmt w:val="bullet"/>
      <w:lvlText w:val="•"/>
      <w:lvlJc w:val="left"/>
      <w:pPr>
        <w:ind w:left="4075" w:hanging="245"/>
      </w:pPr>
      <w:rPr>
        <w:rFonts w:hint="default"/>
        <w:lang w:val="en-AU" w:eastAsia="en-AU" w:bidi="en-AU"/>
      </w:rPr>
    </w:lvl>
    <w:lvl w:ilvl="4" w:tplc="F1A02AF0">
      <w:numFmt w:val="bullet"/>
      <w:lvlText w:val="•"/>
      <w:lvlJc w:val="left"/>
      <w:pPr>
        <w:ind w:left="5194" w:hanging="245"/>
      </w:pPr>
      <w:rPr>
        <w:rFonts w:hint="default"/>
        <w:lang w:val="en-AU" w:eastAsia="en-AU" w:bidi="en-AU"/>
      </w:rPr>
    </w:lvl>
    <w:lvl w:ilvl="5" w:tplc="8384D89A">
      <w:numFmt w:val="bullet"/>
      <w:lvlText w:val="•"/>
      <w:lvlJc w:val="left"/>
      <w:pPr>
        <w:ind w:left="6313" w:hanging="245"/>
      </w:pPr>
      <w:rPr>
        <w:rFonts w:hint="default"/>
        <w:lang w:val="en-AU" w:eastAsia="en-AU" w:bidi="en-AU"/>
      </w:rPr>
    </w:lvl>
    <w:lvl w:ilvl="6" w:tplc="3476FF50">
      <w:numFmt w:val="bullet"/>
      <w:lvlText w:val="•"/>
      <w:lvlJc w:val="left"/>
      <w:pPr>
        <w:ind w:left="7431" w:hanging="245"/>
      </w:pPr>
      <w:rPr>
        <w:rFonts w:hint="default"/>
        <w:lang w:val="en-AU" w:eastAsia="en-AU" w:bidi="en-AU"/>
      </w:rPr>
    </w:lvl>
    <w:lvl w:ilvl="7" w:tplc="6AEE885E">
      <w:numFmt w:val="bullet"/>
      <w:lvlText w:val="•"/>
      <w:lvlJc w:val="left"/>
      <w:pPr>
        <w:ind w:left="8550" w:hanging="245"/>
      </w:pPr>
      <w:rPr>
        <w:rFonts w:hint="default"/>
        <w:lang w:val="en-AU" w:eastAsia="en-AU" w:bidi="en-AU"/>
      </w:rPr>
    </w:lvl>
    <w:lvl w:ilvl="8" w:tplc="12F6BB74">
      <w:numFmt w:val="bullet"/>
      <w:lvlText w:val="•"/>
      <w:lvlJc w:val="left"/>
      <w:pPr>
        <w:ind w:left="9669" w:hanging="245"/>
      </w:pPr>
      <w:rPr>
        <w:rFonts w:hint="default"/>
        <w:lang w:val="en-AU" w:eastAsia="en-AU" w:bidi="en-AU"/>
      </w:rPr>
    </w:lvl>
  </w:abstractNum>
  <w:num w:numId="1">
    <w:abstractNumId w:val="2"/>
  </w:num>
  <w:num w:numId="2">
    <w:abstractNumId w:val="3"/>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ttachedTemplate r:id="rId1"/>
  <w:defaultTabStop w:val="720"/>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4B8"/>
    <w:rsid w:val="00063E21"/>
    <w:rsid w:val="00236CAB"/>
    <w:rsid w:val="00292391"/>
    <w:rsid w:val="00316C82"/>
    <w:rsid w:val="003632E3"/>
    <w:rsid w:val="00430FE0"/>
    <w:rsid w:val="00545136"/>
    <w:rsid w:val="005D24B8"/>
    <w:rsid w:val="0088021C"/>
    <w:rsid w:val="009D36CA"/>
    <w:rsid w:val="00BC47C7"/>
    <w:rsid w:val="00DD71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5F00E94A"/>
  <w15:docId w15:val="{2ACCBE7A-BE86-4CA1-BB51-FEA54D78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entury Gothic" w:eastAsia="Century Gothic" w:hAnsi="Century Gothic" w:cs="Century Gothic"/>
      <w:sz w:val="22"/>
      <w:szCs w:val="22"/>
      <w:lang w:bidi="en-AU"/>
    </w:rPr>
  </w:style>
  <w:style w:type="paragraph" w:styleId="Heading1">
    <w:name w:val="heading 1"/>
    <w:basedOn w:val="Normal"/>
    <w:uiPriority w:val="1"/>
    <w:qFormat/>
    <w:pPr>
      <w:spacing w:before="75"/>
      <w:ind w:left="2028" w:right="880"/>
      <w:jc w:val="center"/>
      <w:outlineLvl w:val="0"/>
    </w:pPr>
    <w:rPr>
      <w:b/>
      <w:bCs/>
      <w:sz w:val="32"/>
      <w:szCs w:val="32"/>
    </w:rPr>
  </w:style>
  <w:style w:type="paragraph" w:styleId="Heading2">
    <w:name w:val="heading 2"/>
    <w:basedOn w:val="Normal"/>
    <w:uiPriority w:val="1"/>
    <w:qFormat/>
    <w:pPr>
      <w:ind w:left="703" w:right="880"/>
      <w:jc w:val="center"/>
      <w:outlineLvl w:val="1"/>
    </w:pPr>
    <w:rPr>
      <w:b/>
      <w:bCs/>
      <w:sz w:val="24"/>
      <w:szCs w:val="24"/>
    </w:rPr>
  </w:style>
  <w:style w:type="paragraph" w:styleId="Heading3">
    <w:name w:val="heading 3"/>
    <w:basedOn w:val="Normal"/>
    <w:uiPriority w:val="1"/>
    <w:qFormat/>
    <w:pPr>
      <w:spacing w:before="19"/>
      <w:ind w:left="20"/>
      <w:outlineLvl w:val="2"/>
    </w:pPr>
    <w:rPr>
      <w:sz w:val="24"/>
      <w:szCs w:val="24"/>
    </w:rPr>
  </w:style>
  <w:style w:type="paragraph" w:styleId="Heading4">
    <w:name w:val="heading 4"/>
    <w:basedOn w:val="Normal"/>
    <w:uiPriority w:val="1"/>
    <w:qFormat/>
    <w:pPr>
      <w:ind w:left="10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table" w:styleId="TableGrid">
    <w:name w:val="Table Grid"/>
    <w:basedOn w:val="TableNormal"/>
    <w:uiPriority w:val="39"/>
    <w:rsid w:val="00BC4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021C"/>
    <w:rPr>
      <w:rFonts w:ascii="Segoe UI" w:hAnsi="Segoe UI" w:cs="Segoe UI"/>
      <w:sz w:val="18"/>
      <w:szCs w:val="18"/>
    </w:rPr>
  </w:style>
  <w:style w:type="character" w:customStyle="1" w:styleId="BalloonTextChar">
    <w:name w:val="Balloon Text Char"/>
    <w:link w:val="BalloonText"/>
    <w:uiPriority w:val="99"/>
    <w:semiHidden/>
    <w:rsid w:val="0088021C"/>
    <w:rPr>
      <w:rFonts w:ascii="Segoe UI" w:eastAsia="Century Gothic" w:hAnsi="Segoe UI" w:cs="Segoe UI"/>
      <w:sz w:val="18"/>
      <w:szCs w:val="18"/>
      <w:lang w:val="en-AU" w:eastAsia="en-AU" w:bidi="en-AU"/>
    </w:rPr>
  </w:style>
  <w:style w:type="paragraph" w:styleId="Header">
    <w:name w:val="header"/>
    <w:basedOn w:val="Normal"/>
    <w:link w:val="HeaderChar"/>
    <w:uiPriority w:val="99"/>
    <w:unhideWhenUsed/>
    <w:rsid w:val="005D24B8"/>
    <w:pPr>
      <w:tabs>
        <w:tab w:val="center" w:pos="4513"/>
        <w:tab w:val="right" w:pos="9026"/>
      </w:tabs>
    </w:pPr>
  </w:style>
  <w:style w:type="character" w:customStyle="1" w:styleId="HeaderChar">
    <w:name w:val="Header Char"/>
    <w:basedOn w:val="DefaultParagraphFont"/>
    <w:link w:val="Header"/>
    <w:uiPriority w:val="99"/>
    <w:rsid w:val="005D24B8"/>
    <w:rPr>
      <w:rFonts w:ascii="Century Gothic" w:eastAsia="Century Gothic" w:hAnsi="Century Gothic" w:cs="Century Gothic"/>
      <w:sz w:val="22"/>
      <w:szCs w:val="22"/>
      <w:lang w:bidi="en-AU"/>
    </w:rPr>
  </w:style>
  <w:style w:type="paragraph" w:styleId="Footer">
    <w:name w:val="footer"/>
    <w:basedOn w:val="Normal"/>
    <w:link w:val="FooterChar"/>
    <w:uiPriority w:val="99"/>
    <w:unhideWhenUsed/>
    <w:rsid w:val="005D24B8"/>
    <w:pPr>
      <w:tabs>
        <w:tab w:val="center" w:pos="4513"/>
        <w:tab w:val="right" w:pos="9026"/>
      </w:tabs>
    </w:pPr>
  </w:style>
  <w:style w:type="character" w:customStyle="1" w:styleId="FooterChar">
    <w:name w:val="Footer Char"/>
    <w:basedOn w:val="DefaultParagraphFont"/>
    <w:link w:val="Footer"/>
    <w:uiPriority w:val="99"/>
    <w:rsid w:val="005D24B8"/>
    <w:rPr>
      <w:rFonts w:ascii="Century Gothic" w:eastAsia="Century Gothic" w:hAnsi="Century Gothic" w:cs="Century Gothic"/>
      <w:sz w:val="22"/>
      <w:szCs w:val="22"/>
      <w:lang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hyperlink" Target="https://www.dfes.wa.gov.au/"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O:\HASSL\Backup\New%202020\Year%2011%20Geography\Assessments\Fieldwork%20Booklet%202020_Bushfir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Fieldwork Booklet 2020_Bushfires</Template>
  <TotalTime>7</TotalTime>
  <Pages>8</Pages>
  <Words>977</Words>
  <Characters>5570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6534</CharactersWithSpaces>
  <SharedDoc>false</SharedDoc>
  <HLinks>
    <vt:vector size="6" baseType="variant">
      <vt:variant>
        <vt:i4>3145854</vt:i4>
      </vt:variant>
      <vt:variant>
        <vt:i4>0</vt:i4>
      </vt:variant>
      <vt:variant>
        <vt:i4>0</vt:i4>
      </vt:variant>
      <vt:variant>
        <vt:i4>5</vt:i4>
      </vt:variant>
      <vt:variant>
        <vt:lpwstr>https://www.dfes.wa.gov.au/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DONAVON Rebecca</dc:creator>
  <cp:keywords/>
  <cp:lastModifiedBy>DONAVON Rebecca [Narrogin Senior High School]</cp:lastModifiedBy>
  <cp:revision>1</cp:revision>
  <cp:lastPrinted>2020-03-10T07:49:00Z</cp:lastPrinted>
  <dcterms:created xsi:type="dcterms:W3CDTF">2021-03-28T03:04:00Z</dcterms:created>
  <dcterms:modified xsi:type="dcterms:W3CDTF">2021-03-28T03:11:00Z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2020-02-19T00:00:00Z</vt:filetime>
  </property>
  <property fmtid="{D5CDD505-2E9C-101B-9397-08002B2CF9AE}" pid="3" name="Creator">
    <vt:lpwstr>Microsoft® Word for Office 365</vt:lpwstr>
  </property>
  <property fmtid="{D5CDD505-2E9C-101B-9397-08002B2CF9AE}" pid="4" name="LastSaved">
    <vt:filetime>2020-03-10T00:00:00Z</vt:filetime>
  </property>
</Properties>
</file>