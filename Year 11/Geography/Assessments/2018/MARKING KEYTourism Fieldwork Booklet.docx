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F83" w:rsidRDefault="00344F83" w:rsidP="00371BA6">
      <w:pPr>
        <w:jc w:val="center"/>
        <w:rPr>
          <w:b/>
          <w:sz w:val="52"/>
        </w:rPr>
      </w:pPr>
      <w:r>
        <w:rPr>
          <w:b/>
          <w:noProof/>
          <w:sz w:val="52"/>
          <w:lang w:eastAsia="en-A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5720316</wp:posOffset>
                </wp:positionH>
                <wp:positionV relativeFrom="paragraph">
                  <wp:posOffset>-223284</wp:posOffset>
                </wp:positionV>
                <wp:extent cx="1158949" cy="1293274"/>
                <wp:effectExtent l="0" t="0" r="22225" b="2159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949" cy="1293274"/>
                          <a:chOff x="0" y="-111725"/>
                          <a:chExt cx="903767" cy="1132451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0" y="-111725"/>
                            <a:ext cx="903767" cy="5368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425133"/>
                            <a:ext cx="903767" cy="59559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13C5C" w:rsidRPr="00C97AEC" w:rsidRDefault="00913C5C" w:rsidP="00344F83">
                              <w:pPr>
                                <w:spacing w:after="0"/>
                                <w:jc w:val="center"/>
                                <w:rPr>
                                  <w:b/>
                                  <w:color w:val="FF0000"/>
                                  <w:sz w:val="24"/>
                                </w:rPr>
                              </w:pPr>
                              <w:r w:rsidRPr="00C97AEC">
                                <w:rPr>
                                  <w:b/>
                                  <w:color w:val="FF0000"/>
                                  <w:sz w:val="24"/>
                                </w:rPr>
                                <w:t>Total</w:t>
                              </w:r>
                              <w:proofErr w:type="gramStart"/>
                              <w:r w:rsidRPr="00C97AEC">
                                <w:rPr>
                                  <w:b/>
                                  <w:color w:val="FF0000"/>
                                  <w:sz w:val="24"/>
                                </w:rPr>
                                <w:t>:95</w:t>
                              </w:r>
                              <w:proofErr w:type="gramEnd"/>
                            </w:p>
                            <w:p w:rsidR="00913C5C" w:rsidRPr="00344F83" w:rsidRDefault="00913C5C" w:rsidP="00344F83">
                              <w:pPr>
                                <w:spacing w:after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Weighting 4%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left:0;text-align:left;margin-left:450.4pt;margin-top:-17.6pt;width:91.25pt;height:101.85pt;z-index:251665408;mso-width-relative:margin;mso-height-relative:margin" coordorigin=",-1117" coordsize="9037,11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">
                <v:rect id="Rectangle 7" o:spid="_x0000_s1027" style="position:absolute;top:-1117;width:9037;height:53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fuOcMA&#10;AADaAAAADwAAAGRycy9kb3ducmV2LnhtbESPzYvCMBTE74L/Q3iCN0314EfXKCIuCCuKH4c9Ppq3&#10;bdnmpSTZtv73G0HwOMzMb5jVpjOVaMj50rKCyTgBQZxZXXKu4H77HC1A+ICssbJMCh7kYbPu91aY&#10;atvyhZpryEWEsE9RQRFCnUrps4IM+rGtiaP3Y53BEKXLpXbYRrip5DRJZtJgyXGhwJp2BWW/1z+j&#10;wJ7LR7V1y1NzpPn31zkkbTfbKzUcdNsPEIG68A6/2getYA7PK/EGyP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fuOcMAAADaAAAADwAAAAAAAAAAAAAAAACYAgAAZHJzL2Rv&#10;d25yZXYueG1sUEsFBgAAAAAEAAQA9QAAAIgDAAAAAA==&#10;" fillcolor="white [3201]" strokecolor="black [3200]" strokeweight="1pt"/>
                <v:rect id="Rectangle 9" o:spid="_x0000_s1028" style="position:absolute;top:4251;width:9037;height:59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Tf0MQA&#10;AADaAAAADwAAAGRycy9kb3ducmV2LnhtbESPzWrDMBCE74G8g9hAboncHJzGjRJMaaCQUtM0hxwX&#10;a2ubWisjqf55+ypQ6HGYmW+Y/XE0rejJ+caygod1AoK4tLrhSsH187R6BOEDssbWMimYyMPxMJ/t&#10;MdN24A/qL6ESEcI+QwV1CF0mpS9rMujXtiOO3pd1BkOUrpLa4RDhppWbJEmlwYbjQo0dPddUfl9+&#10;jAJbNFObu917/0bb27kIyTCmL0otF2P+BCLQGP7Df+1XrWAH9yvxBs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039DEAAAA2gAAAA8AAAAAAAAAAAAAAAAAmAIAAGRycy9k&#10;b3ducmV2LnhtbFBLBQYAAAAABAAEAPUAAACJAwAAAAA=&#10;" fillcolor="white [3201]" strokecolor="black [3200]" strokeweight="1pt">
                  <v:textbox>
                    <w:txbxContent>
                      <w:p w:rsidR="00913C5C" w:rsidRPr="00C97AEC" w:rsidRDefault="00913C5C" w:rsidP="00344F83">
                        <w:pPr>
                          <w:spacing w:after="0"/>
                          <w:jc w:val="center"/>
                          <w:rPr>
                            <w:b/>
                            <w:color w:val="FF0000"/>
                            <w:sz w:val="24"/>
                          </w:rPr>
                        </w:pPr>
                        <w:r w:rsidRPr="00C97AEC">
                          <w:rPr>
                            <w:b/>
                            <w:color w:val="FF0000"/>
                            <w:sz w:val="24"/>
                          </w:rPr>
                          <w:t>Total</w:t>
                        </w:r>
                        <w:proofErr w:type="gramStart"/>
                        <w:r w:rsidRPr="00C97AEC">
                          <w:rPr>
                            <w:b/>
                            <w:color w:val="FF0000"/>
                            <w:sz w:val="24"/>
                          </w:rPr>
                          <w:t>:95</w:t>
                        </w:r>
                        <w:proofErr w:type="gramEnd"/>
                      </w:p>
                      <w:p w:rsidR="00913C5C" w:rsidRPr="00344F83" w:rsidRDefault="00913C5C" w:rsidP="00344F83">
                        <w:pPr>
                          <w:spacing w:after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Weighting 4%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7456" behindDoc="1" locked="0" layoutInCell="1" allowOverlap="1" wp14:anchorId="2779106B" wp14:editId="6A77AE96">
            <wp:simplePos x="0" y="0"/>
            <wp:positionH relativeFrom="column">
              <wp:posOffset>-32474</wp:posOffset>
            </wp:positionH>
            <wp:positionV relativeFrom="paragraph">
              <wp:posOffset>-39347</wp:posOffset>
            </wp:positionV>
            <wp:extent cx="1084521" cy="1113089"/>
            <wp:effectExtent l="0" t="0" r="1905" b="0"/>
            <wp:wrapNone/>
            <wp:docPr id="18" name="Picture 18" descr="NARROGIN LOGO SHAPT CRES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ARROGIN LOGO SHAPT CREST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21" cy="1113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1E43" w:rsidRPr="00391883" w:rsidRDefault="00610879" w:rsidP="00371BA6">
      <w:pPr>
        <w:jc w:val="center"/>
        <w:rPr>
          <w:b/>
          <w:sz w:val="52"/>
        </w:rPr>
      </w:pPr>
      <w:r w:rsidRPr="00391883">
        <w:rPr>
          <w:b/>
          <w:sz w:val="52"/>
        </w:rPr>
        <w:t>Year 11 ATAR Geography</w:t>
      </w:r>
    </w:p>
    <w:p w:rsidR="00610879" w:rsidRDefault="00344F83" w:rsidP="00371BA6">
      <w:pPr>
        <w:jc w:val="center"/>
        <w:rPr>
          <w:b/>
          <w:sz w:val="52"/>
          <w:u w:val="single"/>
        </w:rPr>
      </w:pPr>
      <w:r>
        <w:rPr>
          <w:b/>
          <w:sz w:val="52"/>
          <w:u w:val="single"/>
        </w:rPr>
        <w:t xml:space="preserve">Task 4A - </w:t>
      </w:r>
      <w:r w:rsidR="00610879" w:rsidRPr="00344F83">
        <w:rPr>
          <w:b/>
          <w:sz w:val="52"/>
          <w:u w:val="single"/>
        </w:rPr>
        <w:t>Fieldwork Booklet</w:t>
      </w:r>
    </w:p>
    <w:p w:rsidR="00DC010D" w:rsidRPr="00DC010D" w:rsidRDefault="00DC010D" w:rsidP="00371BA6">
      <w:pPr>
        <w:jc w:val="center"/>
        <w:rPr>
          <w:b/>
          <w:color w:val="FF0000"/>
          <w:sz w:val="52"/>
          <w:u w:val="single"/>
        </w:rPr>
      </w:pPr>
      <w:r w:rsidRPr="00DC010D">
        <w:rPr>
          <w:b/>
          <w:color w:val="FF0000"/>
          <w:sz w:val="52"/>
          <w:u w:val="single"/>
        </w:rPr>
        <w:t>MARKING KEY</w:t>
      </w:r>
    </w:p>
    <w:p w:rsidR="003D697C" w:rsidRPr="00344F83" w:rsidRDefault="00610879" w:rsidP="00371BA6">
      <w:pPr>
        <w:jc w:val="center"/>
        <w:rPr>
          <w:sz w:val="44"/>
        </w:rPr>
      </w:pPr>
      <w:r w:rsidRPr="00344F83">
        <w:rPr>
          <w:sz w:val="44"/>
        </w:rPr>
        <w:t xml:space="preserve">Unit 2 – Global </w:t>
      </w:r>
      <w:r w:rsidR="00371BA6" w:rsidRPr="00344F83">
        <w:rPr>
          <w:sz w:val="44"/>
        </w:rPr>
        <w:t>Networks and Interconnections</w:t>
      </w:r>
    </w:p>
    <w:p w:rsidR="00610879" w:rsidRPr="00344F83" w:rsidRDefault="00DC010D" w:rsidP="00371BA6">
      <w:pPr>
        <w:jc w:val="center"/>
        <w:rPr>
          <w:sz w:val="44"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4FAA9C" wp14:editId="5C50E25C">
                <wp:simplePos x="0" y="0"/>
                <wp:positionH relativeFrom="column">
                  <wp:posOffset>34925</wp:posOffset>
                </wp:positionH>
                <wp:positionV relativeFrom="paragraph">
                  <wp:posOffset>482600</wp:posOffset>
                </wp:positionV>
                <wp:extent cx="6645910" cy="5659120"/>
                <wp:effectExtent l="0" t="0" r="2540" b="0"/>
                <wp:wrapTight wrapText="bothSides">
                  <wp:wrapPolygon edited="0">
                    <wp:start x="0" y="0"/>
                    <wp:lineTo x="0" y="9961"/>
                    <wp:lineTo x="10773" y="10470"/>
                    <wp:lineTo x="0" y="10470"/>
                    <wp:lineTo x="0" y="21522"/>
                    <wp:lineTo x="21546" y="21522"/>
                    <wp:lineTo x="21546" y="10470"/>
                    <wp:lineTo x="10773" y="10470"/>
                    <wp:lineTo x="21546" y="9961"/>
                    <wp:lineTo x="21546" y="0"/>
                    <wp:lineTo x="0" y="0"/>
                  </wp:wrapPolygon>
                </wp:wrapTight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5659120"/>
                          <a:chOff x="0" y="0"/>
                          <a:chExt cx="6645910" cy="565943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C:\Users\Bec\AppData\Local\Packages\microsoft.windowscommunicationsapps_8wekyb3d8bbwe\LocalState\LiveComm\11ecfc08cf20395b\120712-0049\Att\2001f11d\IMG_0919.jp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5910" cy="261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2" descr="C:\Users\Bec\AppData\Local\Packages\microsoft.windowscommunicationsapps_8wekyb3d8bbwe\LocalState\LiveComm\11ecfc08cf20395b\120712-0049\Att\2001f123\IMG_0926.jp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64465"/>
                            <a:ext cx="6645910" cy="289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" o:spid="_x0000_s1026" style="position:absolute;margin-left:2.75pt;margin-top:38pt;width:523.3pt;height:445.6pt;z-index:251658240" coordsize="66459,565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6459;height:261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mHUDBAAAA2gAAAA8AAABkcnMvZG93bnJldi54bWxET01rwkAQvRf8D8sI3pqNHiSmWUWFgiAU&#10;klh6nWanSWh2NuxuNf77rlDoaXi8zyl2kxnElZzvLStYJikI4sbqnlsFl/r1OQPhA7LGwTIpuJOH&#10;3Xb2VGCu7Y1LulahFTGEfY4KuhDGXErfdGTQJ3YkjtyXdQZDhK6V2uEthptBrtJ0LQ32HBs6HOnY&#10;UfNd/RgF+7J+f1ttyvXZXfBjUw+Hz+xQKrWYT/sXEIGm8C/+c590nA+PVx5Xbn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kmHUDBAAAA2gAAAA8AAAAAAAAAAAAAAAAAnwIA&#10;AGRycy9kb3ducmV2LnhtbFBLBQYAAAAABAAEAPcAAACNAwAAAAA=&#10;">
                  <v:imagedata r:id="rId9" o:title="IMG_0919"/>
                  <v:path arrowok="t"/>
                </v:shape>
                <v:shape id="Picture 2" o:spid="_x0000_s1028" type="#_x0000_t75" style="position:absolute;top:27644;width:66459;height:289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OxO7DAAAA2gAAAA8AAABkcnMvZG93bnJldi54bWxEj0+LwjAUxO8LfofwhL2tqYJ/6JoWFQQv&#10;e1AL4u3RvG2rzUtpYq376TeC4HGYmd8wy7Q3teiodZVlBeNRBII4t7riQkF23H4tQDiPrLG2TAoe&#10;5CBNBh9LjLW98566gy9EgLCLUUHpfRNL6fKSDLqRbYiD92tbgz7ItpC6xXuAm1pOomgmDVYcFkps&#10;aFNSfj3cjALT/WR/m8t2fd4VJ32+TPV8/tBKfQ771TcIT71/h1/tnVYwgeeVcANk8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M7E7sMAAADaAAAADwAAAAAAAAAAAAAAAACf&#10;AgAAZHJzL2Rvd25yZXYueG1sUEsFBgAAAAAEAAQA9wAAAI8DAAAAAA==&#10;">
                  <v:imagedata r:id="rId10" o:title="IMG_0926"/>
                  <v:path arrowok="t"/>
                </v:shape>
                <w10:wrap type="tight"/>
              </v:group>
            </w:pict>
          </mc:Fallback>
        </mc:AlternateContent>
      </w:r>
      <w:r w:rsidR="00610879" w:rsidRPr="00344F83">
        <w:rPr>
          <w:sz w:val="44"/>
        </w:rPr>
        <w:t>Depth Study One – Tourism</w:t>
      </w:r>
    </w:p>
    <w:p w:rsidR="00610879" w:rsidRPr="00344F83" w:rsidRDefault="003D697C" w:rsidP="00DC010D">
      <w:pPr>
        <w:rPr>
          <w:sz w:val="36"/>
        </w:rPr>
      </w:pPr>
      <w:r w:rsidRPr="00344F83">
        <w:rPr>
          <w:sz w:val="36"/>
        </w:rPr>
        <w:t>Name: _______________________________</w:t>
      </w:r>
      <w:r w:rsidR="00304AB9" w:rsidRPr="00344F83">
        <w:rPr>
          <w:sz w:val="36"/>
        </w:rPr>
        <w:t>__________</w:t>
      </w:r>
    </w:p>
    <w:p w:rsidR="003D697C" w:rsidRPr="00344F83" w:rsidRDefault="003D697C" w:rsidP="00344F83">
      <w:pPr>
        <w:spacing w:line="360" w:lineRule="auto"/>
        <w:jc w:val="center"/>
        <w:rPr>
          <w:sz w:val="36"/>
        </w:rPr>
      </w:pPr>
      <w:r w:rsidRPr="00344F83">
        <w:rPr>
          <w:sz w:val="36"/>
        </w:rPr>
        <w:t>Date: ________________________________</w:t>
      </w:r>
      <w:r w:rsidR="00304AB9" w:rsidRPr="00344F83">
        <w:rPr>
          <w:sz w:val="36"/>
        </w:rPr>
        <w:t>__________</w:t>
      </w:r>
    </w:p>
    <w:p w:rsidR="00610879" w:rsidRPr="003D697C" w:rsidRDefault="00610879" w:rsidP="003D697C">
      <w:pPr>
        <w:jc w:val="center"/>
        <w:rPr>
          <w:b/>
          <w:sz w:val="32"/>
        </w:rPr>
      </w:pPr>
      <w:r w:rsidRPr="003D697C">
        <w:rPr>
          <w:b/>
          <w:sz w:val="32"/>
        </w:rPr>
        <w:lastRenderedPageBreak/>
        <w:t>Site One: Optus Stadium</w:t>
      </w:r>
    </w:p>
    <w:p w:rsidR="00610879" w:rsidRPr="00F83227" w:rsidRDefault="00BE6D47" w:rsidP="00F83227">
      <w:pPr>
        <w:pStyle w:val="ListParagraph"/>
        <w:numPr>
          <w:ilvl w:val="0"/>
          <w:numId w:val="17"/>
        </w:numPr>
        <w:rPr>
          <w:b/>
          <w:sz w:val="24"/>
        </w:rPr>
      </w:pPr>
      <w:r w:rsidRPr="00F83227">
        <w:rPr>
          <w:b/>
          <w:sz w:val="24"/>
        </w:rPr>
        <w:t>Outline 2 Site and 2 Situation f</w:t>
      </w:r>
      <w:r w:rsidR="00610879" w:rsidRPr="00F83227">
        <w:rPr>
          <w:b/>
          <w:sz w:val="24"/>
        </w:rPr>
        <w:t>eatures</w:t>
      </w:r>
      <w:r w:rsidRPr="00F83227">
        <w:rPr>
          <w:b/>
          <w:sz w:val="24"/>
        </w:rPr>
        <w:t xml:space="preserve"> or characteristics</w:t>
      </w:r>
      <w:r w:rsidR="00610879" w:rsidRPr="00F83227">
        <w:rPr>
          <w:b/>
          <w:sz w:val="24"/>
        </w:rPr>
        <w:t xml:space="preserve"> of Optus Stadium:</w:t>
      </w:r>
      <w:r w:rsidR="003D697C" w:rsidRPr="00F83227">
        <w:rPr>
          <w:b/>
          <w:sz w:val="24"/>
        </w:rPr>
        <w:t xml:space="preserve"> (</w:t>
      </w:r>
      <w:r w:rsidR="00DC0061">
        <w:rPr>
          <w:b/>
          <w:sz w:val="24"/>
        </w:rPr>
        <w:t>4</w:t>
      </w:r>
      <w:r w:rsidR="003D697C" w:rsidRPr="00F83227">
        <w:rPr>
          <w:b/>
          <w:sz w:val="24"/>
        </w:rPr>
        <w:t xml:space="preserve"> marks)</w:t>
      </w:r>
    </w:p>
    <w:p w:rsidR="00610879" w:rsidRPr="003D697C" w:rsidRDefault="00610879">
      <w:pPr>
        <w:rPr>
          <w:b/>
          <w:sz w:val="24"/>
        </w:rPr>
      </w:pPr>
      <w:r w:rsidRPr="003D697C">
        <w:rPr>
          <w:b/>
          <w:sz w:val="24"/>
        </w:rPr>
        <w:t xml:space="preserve">Site </w:t>
      </w:r>
    </w:p>
    <w:p w:rsidR="003D697C" w:rsidRPr="00C439EB" w:rsidRDefault="00C439EB" w:rsidP="003D697C">
      <w:pPr>
        <w:pStyle w:val="ListParagraph"/>
        <w:numPr>
          <w:ilvl w:val="0"/>
          <w:numId w:val="1"/>
        </w:numPr>
        <w:spacing w:line="360" w:lineRule="auto"/>
        <w:ind w:left="284" w:hanging="568"/>
        <w:rPr>
          <w:rFonts w:ascii="Segoe Print" w:hAnsi="Segoe Print"/>
          <w:color w:val="FF0000"/>
          <w:sz w:val="24"/>
        </w:rPr>
      </w:pPr>
      <w:r>
        <w:rPr>
          <w:rFonts w:ascii="Segoe Print" w:hAnsi="Segoe Print"/>
          <w:color w:val="FF0000"/>
          <w:sz w:val="24"/>
        </w:rPr>
        <w:t xml:space="preserve">Correctly identifies a site feature of Optus Stadium: “Sited on the Burswood Peninsula, on cleared swamp land. </w:t>
      </w:r>
    </w:p>
    <w:p w:rsidR="00BE6D47" w:rsidRDefault="00BE6D47" w:rsidP="00BE6D47">
      <w:pPr>
        <w:pStyle w:val="ListParagraph"/>
        <w:spacing w:line="360" w:lineRule="auto"/>
        <w:ind w:left="284"/>
        <w:rPr>
          <w:sz w:val="24"/>
        </w:rPr>
      </w:pPr>
    </w:p>
    <w:p w:rsidR="003D697C" w:rsidRPr="00C439EB" w:rsidRDefault="00C439EB" w:rsidP="003D697C">
      <w:pPr>
        <w:pStyle w:val="ListParagraph"/>
        <w:numPr>
          <w:ilvl w:val="0"/>
          <w:numId w:val="1"/>
        </w:numPr>
        <w:spacing w:line="360" w:lineRule="auto"/>
        <w:ind w:left="284" w:hanging="568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 xml:space="preserve">Sited on the perennial river, the Swan River. </w:t>
      </w:r>
    </w:p>
    <w:p w:rsidR="00610879" w:rsidRPr="003D697C" w:rsidRDefault="00610879" w:rsidP="00610879">
      <w:pPr>
        <w:rPr>
          <w:b/>
          <w:sz w:val="24"/>
        </w:rPr>
      </w:pPr>
      <w:r w:rsidRPr="003D697C">
        <w:rPr>
          <w:b/>
          <w:sz w:val="24"/>
        </w:rPr>
        <w:t>Situation</w:t>
      </w:r>
    </w:p>
    <w:p w:rsidR="003D697C" w:rsidRPr="00C439EB" w:rsidRDefault="00C439EB" w:rsidP="003D697C">
      <w:pPr>
        <w:pStyle w:val="ListParagraph"/>
        <w:numPr>
          <w:ilvl w:val="0"/>
          <w:numId w:val="8"/>
        </w:numPr>
        <w:spacing w:line="360" w:lineRule="auto"/>
        <w:ind w:left="284" w:hanging="568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>Distance and Direction from the Perth CBD.</w:t>
      </w:r>
    </w:p>
    <w:p w:rsidR="00BE6D47" w:rsidRPr="00C439EB" w:rsidRDefault="00BE6D47" w:rsidP="00BE6D47">
      <w:pPr>
        <w:pStyle w:val="ListParagraph"/>
        <w:spacing w:line="360" w:lineRule="auto"/>
        <w:ind w:left="284"/>
        <w:rPr>
          <w:rFonts w:ascii="Segoe Print" w:hAnsi="Segoe Print"/>
          <w:color w:val="FF0000"/>
          <w:sz w:val="24"/>
        </w:rPr>
      </w:pPr>
    </w:p>
    <w:p w:rsidR="00C439EB" w:rsidRPr="00C439EB" w:rsidRDefault="00C439EB" w:rsidP="00F83227">
      <w:pPr>
        <w:pStyle w:val="ListParagraph"/>
        <w:numPr>
          <w:ilvl w:val="0"/>
          <w:numId w:val="8"/>
        </w:numPr>
        <w:spacing w:line="360" w:lineRule="auto"/>
        <w:ind w:left="284" w:hanging="568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>Latitude and Longitude or Situated on the Graham Farmer Freeway.</w:t>
      </w:r>
    </w:p>
    <w:p w:rsidR="00C439EB" w:rsidRPr="00C439EB" w:rsidRDefault="00C439EB" w:rsidP="00C439EB">
      <w:pPr>
        <w:pStyle w:val="ListParagraph"/>
        <w:rPr>
          <w:sz w:val="24"/>
        </w:rPr>
      </w:pPr>
    </w:p>
    <w:p w:rsidR="00610879" w:rsidRPr="00F83227" w:rsidRDefault="00610879" w:rsidP="00F83227">
      <w:pPr>
        <w:pStyle w:val="ListParagraph"/>
        <w:numPr>
          <w:ilvl w:val="0"/>
          <w:numId w:val="8"/>
        </w:numPr>
        <w:spacing w:line="360" w:lineRule="auto"/>
        <w:ind w:left="284" w:hanging="568"/>
        <w:rPr>
          <w:sz w:val="24"/>
        </w:rPr>
      </w:pPr>
      <w:r w:rsidRPr="00F83227">
        <w:rPr>
          <w:b/>
          <w:sz w:val="24"/>
        </w:rPr>
        <w:t xml:space="preserve">Make a </w:t>
      </w:r>
      <w:r w:rsidR="003D697C" w:rsidRPr="00F83227">
        <w:rPr>
          <w:b/>
          <w:sz w:val="24"/>
        </w:rPr>
        <w:t xml:space="preserve">5 </w:t>
      </w:r>
      <w:r w:rsidRPr="00F83227">
        <w:rPr>
          <w:b/>
          <w:sz w:val="24"/>
        </w:rPr>
        <w:t xml:space="preserve">list of features of Optus Stadium that make it </w:t>
      </w:r>
      <w:r w:rsidR="003D697C" w:rsidRPr="00F83227">
        <w:rPr>
          <w:b/>
          <w:sz w:val="24"/>
        </w:rPr>
        <w:t>a tourism asset:</w:t>
      </w:r>
      <w:r w:rsidR="00281C68" w:rsidRPr="00F83227">
        <w:rPr>
          <w:b/>
          <w:sz w:val="24"/>
        </w:rPr>
        <w:t xml:space="preserve"> (5 marks)</w:t>
      </w:r>
    </w:p>
    <w:p w:rsidR="00BE6D47" w:rsidRPr="00C439EB" w:rsidRDefault="00C439EB" w:rsidP="00C439EB">
      <w:pPr>
        <w:pStyle w:val="ListParagraph"/>
        <w:numPr>
          <w:ilvl w:val="0"/>
          <w:numId w:val="13"/>
        </w:numPr>
        <w:spacing w:line="240" w:lineRule="auto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>Proximity to the CBD</w:t>
      </w:r>
    </w:p>
    <w:p w:rsidR="00BE6D47" w:rsidRPr="00C439EB" w:rsidRDefault="00C439EB" w:rsidP="00C439EB">
      <w:pPr>
        <w:pStyle w:val="ListParagraph"/>
        <w:numPr>
          <w:ilvl w:val="0"/>
          <w:numId w:val="13"/>
        </w:numPr>
        <w:spacing w:line="240" w:lineRule="auto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>Capacity of seats for spectators</w:t>
      </w:r>
    </w:p>
    <w:p w:rsidR="00BE6D47" w:rsidRPr="00C439EB" w:rsidRDefault="00C439EB" w:rsidP="00C439EB">
      <w:pPr>
        <w:pStyle w:val="ListParagraph"/>
        <w:numPr>
          <w:ilvl w:val="0"/>
          <w:numId w:val="13"/>
        </w:numPr>
        <w:spacing w:line="240" w:lineRule="auto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>Multifaceted venue for a variety of different events</w:t>
      </w:r>
    </w:p>
    <w:p w:rsidR="00BE6D47" w:rsidRPr="00C439EB" w:rsidRDefault="00C439EB" w:rsidP="00C439EB">
      <w:pPr>
        <w:pStyle w:val="ListParagraph"/>
        <w:numPr>
          <w:ilvl w:val="0"/>
          <w:numId w:val="13"/>
        </w:numPr>
        <w:spacing w:line="240" w:lineRule="auto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>Food and beverage vendors</w:t>
      </w:r>
    </w:p>
    <w:p w:rsidR="003D697C" w:rsidRPr="00C439EB" w:rsidRDefault="00C439EB" w:rsidP="00C439EB">
      <w:pPr>
        <w:pStyle w:val="ListParagraph"/>
        <w:numPr>
          <w:ilvl w:val="0"/>
          <w:numId w:val="13"/>
        </w:numPr>
        <w:spacing w:line="240" w:lineRule="auto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>Accessibility via a wide range of public transport</w:t>
      </w:r>
    </w:p>
    <w:p w:rsidR="00610879" w:rsidRPr="00DC0061" w:rsidRDefault="003D697C" w:rsidP="00F83227">
      <w:pPr>
        <w:pStyle w:val="ListParagraph"/>
        <w:numPr>
          <w:ilvl w:val="0"/>
          <w:numId w:val="8"/>
        </w:numPr>
        <w:rPr>
          <w:b/>
          <w:sz w:val="24"/>
        </w:rPr>
      </w:pPr>
      <w:r w:rsidRPr="00DC0061">
        <w:rPr>
          <w:b/>
          <w:sz w:val="24"/>
        </w:rPr>
        <w:t xml:space="preserve">Describe the </w:t>
      </w:r>
      <w:r w:rsidR="00F83227" w:rsidRPr="00DC0061">
        <w:rPr>
          <w:b/>
          <w:sz w:val="24"/>
        </w:rPr>
        <w:t>role of Government</w:t>
      </w:r>
      <w:r w:rsidRPr="00DC0061">
        <w:rPr>
          <w:b/>
          <w:sz w:val="24"/>
        </w:rPr>
        <w:t xml:space="preserve"> at </w:t>
      </w:r>
      <w:r w:rsidR="00F83227" w:rsidRPr="00DC0061">
        <w:rPr>
          <w:b/>
          <w:sz w:val="24"/>
        </w:rPr>
        <w:t xml:space="preserve">Optus Stadium. </w:t>
      </w:r>
      <w:r w:rsidR="00371BA6">
        <w:rPr>
          <w:b/>
          <w:sz w:val="24"/>
        </w:rPr>
        <w:t>(2</w:t>
      </w:r>
      <w:r w:rsidR="00DC0061">
        <w:rPr>
          <w:b/>
          <w:sz w:val="24"/>
        </w:rPr>
        <w:t xml:space="preserve"> marks)</w:t>
      </w:r>
    </w:p>
    <w:p w:rsidR="00F83227" w:rsidRPr="00C439EB" w:rsidRDefault="00C439EB" w:rsidP="00C439EB">
      <w:pPr>
        <w:spacing w:line="240" w:lineRule="auto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 xml:space="preserve">State Government of Western Australia, responsible for the development of the site and the building/construction of the infrastructure, their role is involved in the development of Optus Stadium and outsourcing the operations with a private enterprise. </w:t>
      </w:r>
    </w:p>
    <w:p w:rsidR="00281C68" w:rsidRPr="00DC0061" w:rsidRDefault="00DA7C29" w:rsidP="00F83227">
      <w:pPr>
        <w:pStyle w:val="ListParagraph"/>
        <w:numPr>
          <w:ilvl w:val="0"/>
          <w:numId w:val="8"/>
        </w:numPr>
        <w:rPr>
          <w:b/>
          <w:sz w:val="24"/>
        </w:rPr>
      </w:pPr>
      <w:r w:rsidRPr="00DC0061">
        <w:rPr>
          <w:b/>
          <w:sz w:val="24"/>
        </w:rPr>
        <w:t>State an example of an enterprise at Optus Stadium and briefly d</w:t>
      </w:r>
      <w:r w:rsidR="00281C68" w:rsidRPr="00DC0061">
        <w:rPr>
          <w:b/>
          <w:sz w:val="24"/>
        </w:rPr>
        <w:t>escribe the role</w:t>
      </w:r>
      <w:r w:rsidR="00F83227" w:rsidRPr="00DC0061">
        <w:rPr>
          <w:b/>
          <w:sz w:val="24"/>
        </w:rPr>
        <w:t xml:space="preserve"> of </w:t>
      </w:r>
      <w:r w:rsidRPr="00DC0061">
        <w:rPr>
          <w:b/>
          <w:sz w:val="24"/>
        </w:rPr>
        <w:t>they have at</w:t>
      </w:r>
      <w:r w:rsidR="00F83227" w:rsidRPr="00DC0061">
        <w:rPr>
          <w:b/>
          <w:sz w:val="24"/>
        </w:rPr>
        <w:t xml:space="preserve"> Optus Stadium.</w:t>
      </w:r>
      <w:r w:rsidRPr="00DC0061">
        <w:rPr>
          <w:b/>
          <w:sz w:val="24"/>
        </w:rPr>
        <w:t xml:space="preserve"> (Hint: How do they contribute to tourism?)</w:t>
      </w:r>
      <w:r w:rsidR="00371BA6">
        <w:rPr>
          <w:b/>
          <w:sz w:val="24"/>
        </w:rPr>
        <w:t xml:space="preserve"> (2</w:t>
      </w:r>
      <w:r w:rsidR="00DC0061" w:rsidRPr="00DC0061">
        <w:rPr>
          <w:b/>
          <w:sz w:val="24"/>
        </w:rPr>
        <w:t xml:space="preserve"> marks)</w:t>
      </w:r>
    </w:p>
    <w:p w:rsidR="00610879" w:rsidRDefault="00C439EB" w:rsidP="00DA7C29">
      <w:pPr>
        <w:spacing w:line="360" w:lineRule="auto"/>
        <w:ind w:left="360"/>
        <w:rPr>
          <w:sz w:val="24"/>
        </w:rPr>
      </w:pPr>
      <w:r>
        <w:rPr>
          <w:sz w:val="24"/>
        </w:rPr>
        <w:t xml:space="preserve">Depends on the example- could be Venues Live, AFL, </w:t>
      </w:r>
      <w:proofErr w:type="gramStart"/>
      <w:r>
        <w:rPr>
          <w:sz w:val="24"/>
        </w:rPr>
        <w:t>BHP</w:t>
      </w:r>
      <w:proofErr w:type="gramEnd"/>
      <w:r>
        <w:rPr>
          <w:sz w:val="24"/>
        </w:rPr>
        <w:t xml:space="preserve"> Boardwalk  </w:t>
      </w:r>
    </w:p>
    <w:p w:rsidR="00C439EB" w:rsidRPr="00C439EB" w:rsidRDefault="00C439EB" w:rsidP="00C439EB">
      <w:pPr>
        <w:spacing w:line="240" w:lineRule="auto"/>
        <w:ind w:left="360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 xml:space="preserve">1 mark or stating the </w:t>
      </w:r>
      <w:proofErr w:type="gramStart"/>
      <w:r w:rsidRPr="00C439EB">
        <w:rPr>
          <w:rFonts w:ascii="Segoe Print" w:hAnsi="Segoe Print"/>
          <w:color w:val="FF0000"/>
          <w:sz w:val="24"/>
        </w:rPr>
        <w:t>example,</w:t>
      </w:r>
      <w:proofErr w:type="gramEnd"/>
      <w:r w:rsidRPr="00C439EB">
        <w:rPr>
          <w:rFonts w:ascii="Segoe Print" w:hAnsi="Segoe Print"/>
          <w:color w:val="FF0000"/>
          <w:sz w:val="24"/>
        </w:rPr>
        <w:t xml:space="preserve"> and 1 mark for a correct description of the role they play contributing to tourism at Optus Stadium. </w:t>
      </w:r>
    </w:p>
    <w:p w:rsidR="00610879" w:rsidRPr="00DC0061" w:rsidRDefault="00BE6D47" w:rsidP="00F83227">
      <w:pPr>
        <w:pStyle w:val="ListParagraph"/>
        <w:numPr>
          <w:ilvl w:val="0"/>
          <w:numId w:val="8"/>
        </w:numPr>
        <w:rPr>
          <w:b/>
          <w:sz w:val="24"/>
        </w:rPr>
      </w:pPr>
      <w:r w:rsidRPr="00DC0061">
        <w:rPr>
          <w:b/>
          <w:sz w:val="24"/>
        </w:rPr>
        <w:t>List 4</w:t>
      </w:r>
      <w:r w:rsidR="00610879" w:rsidRPr="00DC0061">
        <w:rPr>
          <w:b/>
          <w:sz w:val="24"/>
        </w:rPr>
        <w:t xml:space="preserve"> transport options </w:t>
      </w:r>
      <w:r w:rsidRPr="00DC0061">
        <w:rPr>
          <w:b/>
          <w:sz w:val="24"/>
        </w:rPr>
        <w:t xml:space="preserve">used </w:t>
      </w:r>
      <w:r w:rsidR="00610879" w:rsidRPr="00DC0061">
        <w:rPr>
          <w:b/>
          <w:sz w:val="24"/>
        </w:rPr>
        <w:t>to access Optus Stadium</w:t>
      </w:r>
      <w:r w:rsidRPr="00DC0061">
        <w:rPr>
          <w:b/>
          <w:sz w:val="24"/>
        </w:rPr>
        <w:t>.</w:t>
      </w:r>
      <w:r w:rsidR="00DC0061" w:rsidRPr="00DC0061">
        <w:rPr>
          <w:b/>
          <w:sz w:val="24"/>
        </w:rPr>
        <w:t xml:space="preserve"> (4 marks)</w:t>
      </w:r>
    </w:p>
    <w:p w:rsidR="00DA7C29" w:rsidRPr="00F83227" w:rsidRDefault="00DA7C29" w:rsidP="00DA7C29">
      <w:pPr>
        <w:pStyle w:val="ListParagraph"/>
        <w:rPr>
          <w:sz w:val="24"/>
        </w:rPr>
      </w:pPr>
    </w:p>
    <w:p w:rsidR="00BE6D47" w:rsidRPr="00C439EB" w:rsidRDefault="00C439EB" w:rsidP="00C439EB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  <w:sz w:val="24"/>
        </w:rPr>
      </w:pPr>
      <w:proofErr w:type="spellStart"/>
      <w:r w:rsidRPr="00C439EB">
        <w:rPr>
          <w:rFonts w:ascii="Segoe Print" w:hAnsi="Segoe Print"/>
          <w:color w:val="FF0000"/>
          <w:sz w:val="24"/>
        </w:rPr>
        <w:t>Transperth</w:t>
      </w:r>
      <w:proofErr w:type="spellEnd"/>
      <w:r w:rsidRPr="00C439EB">
        <w:rPr>
          <w:rFonts w:ascii="Segoe Print" w:hAnsi="Segoe Print"/>
          <w:color w:val="FF0000"/>
          <w:sz w:val="24"/>
        </w:rPr>
        <w:t xml:space="preserve"> Bus Station</w:t>
      </w:r>
    </w:p>
    <w:p w:rsidR="00C439EB" w:rsidRPr="00C439EB" w:rsidRDefault="00C439EB" w:rsidP="00C439EB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lastRenderedPageBreak/>
        <w:t>Taxi/Uber</w:t>
      </w:r>
    </w:p>
    <w:p w:rsidR="00C439EB" w:rsidRPr="00C439EB" w:rsidRDefault="00C439EB" w:rsidP="00C439EB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>Ferry</w:t>
      </w:r>
    </w:p>
    <w:p w:rsidR="00C439EB" w:rsidRPr="00C439EB" w:rsidRDefault="00C439EB" w:rsidP="00C439EB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>Water Taxi</w:t>
      </w:r>
    </w:p>
    <w:p w:rsidR="00C439EB" w:rsidRPr="00C439EB" w:rsidRDefault="00C439EB" w:rsidP="00C439EB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>Private Vehicle</w:t>
      </w:r>
    </w:p>
    <w:p w:rsidR="00C439EB" w:rsidRPr="00C439EB" w:rsidRDefault="00C439EB" w:rsidP="00C439EB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  <w:sz w:val="24"/>
        </w:rPr>
      </w:pPr>
      <w:proofErr w:type="spellStart"/>
      <w:r w:rsidRPr="00C439EB">
        <w:rPr>
          <w:rFonts w:ascii="Segoe Print" w:hAnsi="Segoe Print"/>
          <w:color w:val="FF0000"/>
          <w:sz w:val="24"/>
        </w:rPr>
        <w:t>Transperth</w:t>
      </w:r>
      <w:proofErr w:type="spellEnd"/>
      <w:r w:rsidRPr="00C439EB">
        <w:rPr>
          <w:rFonts w:ascii="Segoe Print" w:hAnsi="Segoe Print"/>
          <w:color w:val="FF0000"/>
          <w:sz w:val="24"/>
        </w:rPr>
        <w:t xml:space="preserve"> Train</w:t>
      </w:r>
    </w:p>
    <w:p w:rsidR="00C439EB" w:rsidRPr="00C439EB" w:rsidRDefault="00C439EB" w:rsidP="00C439EB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  <w:sz w:val="24"/>
        </w:rPr>
      </w:pPr>
      <w:r w:rsidRPr="00C439EB">
        <w:rPr>
          <w:rFonts w:ascii="Segoe Print" w:hAnsi="Segoe Print"/>
          <w:color w:val="FF0000"/>
          <w:sz w:val="24"/>
        </w:rPr>
        <w:t>Foot bridge - walking</w:t>
      </w:r>
    </w:p>
    <w:p w:rsidR="003D697C" w:rsidRPr="00DC0061" w:rsidRDefault="003D697C" w:rsidP="00DC0061">
      <w:pPr>
        <w:pStyle w:val="ListParagraph"/>
        <w:numPr>
          <w:ilvl w:val="0"/>
          <w:numId w:val="8"/>
        </w:numPr>
        <w:rPr>
          <w:b/>
          <w:sz w:val="24"/>
        </w:rPr>
      </w:pPr>
      <w:r w:rsidRPr="00DC0061">
        <w:rPr>
          <w:b/>
          <w:sz w:val="24"/>
        </w:rPr>
        <w:t>Make notes and observations du</w:t>
      </w:r>
      <w:r w:rsidR="00BE6D47" w:rsidRPr="00DC0061">
        <w:rPr>
          <w:b/>
          <w:sz w:val="24"/>
        </w:rPr>
        <w:t>ring your tour of Optus Stadium; particularly in relation to tourism in Perth and the role of Optus Stadium.</w:t>
      </w:r>
      <w:r w:rsidR="00713CF9">
        <w:rPr>
          <w:b/>
          <w:sz w:val="24"/>
        </w:rPr>
        <w:t xml:space="preserve"> (20 marks)</w:t>
      </w:r>
    </w:p>
    <w:p w:rsidR="003D697C" w:rsidRDefault="003D697C" w:rsidP="003D697C">
      <w:pPr>
        <w:spacing w:line="360" w:lineRule="auto"/>
      </w:pPr>
      <w:r w:rsidRPr="00DC0061">
        <w:rPr>
          <w:sz w:val="24"/>
        </w:rPr>
        <w:t xml:space="preserve">Name of Tour Guide: </w:t>
      </w:r>
      <w:r w:rsidR="00DC0061">
        <w:t>________</w:t>
      </w:r>
      <w:r>
        <w:t>____________________________________________________________________</w:t>
      </w:r>
    </w:p>
    <w:p w:rsidR="00BE6D47" w:rsidRDefault="00BE6D47" w:rsidP="003D697C">
      <w:pPr>
        <w:spacing w:after="0"/>
      </w:pPr>
    </w:p>
    <w:p w:rsidR="00BE6D47" w:rsidRDefault="00AC23AF" w:rsidP="00BE6D47">
      <w:pPr>
        <w:pStyle w:val="ListParagraph"/>
        <w:spacing w:after="0" w:line="360" w:lineRule="auto"/>
      </w:pPr>
      <w:r>
        <w:t>Marks for detail of notes: See the rubric and description below: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77"/>
        <w:gridCol w:w="1977"/>
        <w:gridCol w:w="1977"/>
        <w:gridCol w:w="1977"/>
        <w:gridCol w:w="1977"/>
      </w:tblGrid>
      <w:tr w:rsidR="00AC23AF" w:rsidTr="00AC23AF">
        <w:tc>
          <w:tcPr>
            <w:tcW w:w="1977" w:type="dxa"/>
          </w:tcPr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 xml:space="preserve">Marks </w:t>
            </w:r>
          </w:p>
        </w:tc>
        <w:tc>
          <w:tcPr>
            <w:tcW w:w="1977" w:type="dxa"/>
          </w:tcPr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0-5</w:t>
            </w:r>
          </w:p>
        </w:tc>
        <w:tc>
          <w:tcPr>
            <w:tcW w:w="1977" w:type="dxa"/>
          </w:tcPr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5-10</w:t>
            </w:r>
          </w:p>
        </w:tc>
        <w:tc>
          <w:tcPr>
            <w:tcW w:w="1977" w:type="dxa"/>
          </w:tcPr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10-15</w:t>
            </w:r>
          </w:p>
        </w:tc>
        <w:tc>
          <w:tcPr>
            <w:tcW w:w="1977" w:type="dxa"/>
          </w:tcPr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15-20</w:t>
            </w:r>
          </w:p>
        </w:tc>
      </w:tr>
      <w:tr w:rsidR="00AC23AF" w:rsidTr="00AC23AF">
        <w:tc>
          <w:tcPr>
            <w:tcW w:w="1977" w:type="dxa"/>
          </w:tcPr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Description</w:t>
            </w:r>
          </w:p>
        </w:tc>
        <w:tc>
          <w:tcPr>
            <w:tcW w:w="1977" w:type="dxa"/>
          </w:tcPr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Very brief notes, less than 5 dot points</w:t>
            </w:r>
          </w:p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Not much of an attempt in completing notes during the tour of Optus Stadium</w:t>
            </w:r>
          </w:p>
        </w:tc>
        <w:tc>
          <w:tcPr>
            <w:tcW w:w="1977" w:type="dxa"/>
          </w:tcPr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 xml:space="preserve">Brief notes, at least 5 dot points. </w:t>
            </w:r>
          </w:p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</w:p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Some effort in completing notes during the tour, include features of the stadium and statistics</w:t>
            </w:r>
          </w:p>
        </w:tc>
        <w:tc>
          <w:tcPr>
            <w:tcW w:w="1977" w:type="dxa"/>
          </w:tcPr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Good detail in the notes. 5 or more dot points.</w:t>
            </w:r>
          </w:p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Clear effort in completing notes during the tour, including features of the stadium, statistics and how it contributes to tourism.</w:t>
            </w:r>
          </w:p>
        </w:tc>
        <w:tc>
          <w:tcPr>
            <w:tcW w:w="1977" w:type="dxa"/>
          </w:tcPr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 xml:space="preserve">Excellent detail in the notes, at least 8 dot points. </w:t>
            </w:r>
          </w:p>
          <w:p w:rsidR="00AC23AF" w:rsidRPr="00AC23AF" w:rsidRDefault="00AC23AF" w:rsidP="00AC23AF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Clear effort in completing notes during the tour, including features of the stadium, statistics and how it contributes to tourism.</w:t>
            </w:r>
          </w:p>
        </w:tc>
      </w:tr>
    </w:tbl>
    <w:p w:rsidR="00AC23AF" w:rsidRDefault="00AC23AF" w:rsidP="00BE6D47">
      <w:pPr>
        <w:pStyle w:val="ListParagraph"/>
        <w:spacing w:after="0" w:line="360" w:lineRule="auto"/>
      </w:pPr>
    </w:p>
    <w:p w:rsidR="00BE6D47" w:rsidRDefault="00BE6D47" w:rsidP="003D697C">
      <w:pPr>
        <w:spacing w:after="0"/>
      </w:pPr>
    </w:p>
    <w:p w:rsidR="00AC23AF" w:rsidRDefault="00AC23AF" w:rsidP="003D697C">
      <w:pPr>
        <w:spacing w:after="0"/>
      </w:pPr>
    </w:p>
    <w:p w:rsidR="00AC23AF" w:rsidRDefault="00AC23AF" w:rsidP="003D697C">
      <w:pPr>
        <w:spacing w:after="0"/>
      </w:pPr>
    </w:p>
    <w:p w:rsidR="00AC23AF" w:rsidRDefault="00AC23AF" w:rsidP="003D697C">
      <w:pPr>
        <w:spacing w:after="0"/>
      </w:pPr>
    </w:p>
    <w:p w:rsidR="00AC23AF" w:rsidRDefault="00AC23AF" w:rsidP="003D697C">
      <w:pPr>
        <w:spacing w:after="0"/>
      </w:pPr>
    </w:p>
    <w:p w:rsidR="00AC23AF" w:rsidRDefault="00AC23AF" w:rsidP="003D697C">
      <w:pPr>
        <w:spacing w:after="0"/>
      </w:pPr>
    </w:p>
    <w:p w:rsidR="00AC23AF" w:rsidRDefault="00AC23AF" w:rsidP="003D697C">
      <w:pPr>
        <w:spacing w:after="0"/>
      </w:pPr>
    </w:p>
    <w:p w:rsidR="00AC23AF" w:rsidRDefault="00AC23AF" w:rsidP="003D697C">
      <w:pPr>
        <w:spacing w:after="0"/>
      </w:pPr>
    </w:p>
    <w:p w:rsidR="00AC23AF" w:rsidRDefault="00AC23AF" w:rsidP="003D697C">
      <w:pPr>
        <w:spacing w:after="0"/>
      </w:pPr>
    </w:p>
    <w:p w:rsidR="00AC23AF" w:rsidRDefault="00AC23AF" w:rsidP="003D697C">
      <w:pPr>
        <w:spacing w:after="0"/>
      </w:pPr>
    </w:p>
    <w:p w:rsidR="00AC23AF" w:rsidRDefault="00AC23AF" w:rsidP="003D697C">
      <w:pPr>
        <w:spacing w:after="0"/>
      </w:pPr>
    </w:p>
    <w:p w:rsidR="00AC23AF" w:rsidRDefault="00AC23AF" w:rsidP="003D697C">
      <w:pPr>
        <w:spacing w:after="0"/>
      </w:pPr>
    </w:p>
    <w:p w:rsidR="00BE6D47" w:rsidRDefault="00BE6D47" w:rsidP="003D697C">
      <w:pPr>
        <w:spacing w:after="0"/>
      </w:pPr>
    </w:p>
    <w:p w:rsidR="00DC0061" w:rsidRPr="009A19D0" w:rsidRDefault="00DF2C6A" w:rsidP="00DC0061">
      <w:pPr>
        <w:pStyle w:val="ListParagraph"/>
        <w:numPr>
          <w:ilvl w:val="0"/>
          <w:numId w:val="8"/>
        </w:numPr>
        <w:spacing w:after="0"/>
        <w:rPr>
          <w:b/>
          <w:sz w:val="24"/>
        </w:rPr>
      </w:pPr>
      <w:r w:rsidRPr="009A19D0">
        <w:rPr>
          <w:b/>
          <w:sz w:val="24"/>
        </w:rPr>
        <w:lastRenderedPageBreak/>
        <w:t xml:space="preserve">Field sketch: Arriving at Gate C looking out over towards the CBD in a westerly direction, complete a quick sketch of the area in front of you. Remember to use pencil and include a title. </w:t>
      </w:r>
      <w:r w:rsidR="00371BA6">
        <w:rPr>
          <w:b/>
          <w:sz w:val="24"/>
        </w:rPr>
        <w:t>(8 marks)</w:t>
      </w:r>
    </w:p>
    <w:p w:rsidR="009A19D0" w:rsidRDefault="009A19D0" w:rsidP="00DF2C6A">
      <w:pPr>
        <w:pStyle w:val="ListParagraph"/>
        <w:spacing w:after="0"/>
        <w:rPr>
          <w:sz w:val="24"/>
        </w:rPr>
      </w:pPr>
    </w:p>
    <w:p w:rsidR="00DF2C6A" w:rsidRPr="00AC23AF" w:rsidRDefault="00AC23AF" w:rsidP="00DF2C6A">
      <w:pPr>
        <w:pStyle w:val="ListParagraph"/>
        <w:spacing w:after="0"/>
        <w:rPr>
          <w:rFonts w:ascii="Segoe Print" w:hAnsi="Segoe Print"/>
          <w:color w:val="FF0000"/>
          <w:sz w:val="24"/>
        </w:rPr>
      </w:pPr>
      <w:r w:rsidRPr="00AC23AF">
        <w:rPr>
          <w:rFonts w:ascii="Segoe Print" w:hAnsi="Segoe Print"/>
          <w:color w:val="FF0000"/>
          <w:sz w:val="24"/>
        </w:rPr>
        <w:t>1 mark for labelling each of</w:t>
      </w:r>
      <w:r w:rsidR="00DF2C6A" w:rsidRPr="00AC23AF">
        <w:rPr>
          <w:rFonts w:ascii="Segoe Print" w:hAnsi="Segoe Print"/>
          <w:color w:val="FF0000"/>
          <w:sz w:val="24"/>
        </w:rPr>
        <w:t xml:space="preserve"> the following:</w:t>
      </w:r>
      <w:r>
        <w:rPr>
          <w:rFonts w:ascii="Segoe Print" w:hAnsi="Segoe Print"/>
          <w:color w:val="FF0000"/>
          <w:sz w:val="24"/>
        </w:rPr>
        <w:t xml:space="preserve"> (total of 6) </w:t>
      </w:r>
    </w:p>
    <w:p w:rsidR="00DF2C6A" w:rsidRPr="00AC23AF" w:rsidRDefault="00DF2C6A" w:rsidP="00DF2C6A">
      <w:pPr>
        <w:pStyle w:val="ListParagraph"/>
        <w:numPr>
          <w:ilvl w:val="0"/>
          <w:numId w:val="4"/>
        </w:numPr>
        <w:spacing w:after="0"/>
        <w:rPr>
          <w:rFonts w:ascii="Segoe Print" w:hAnsi="Segoe Print"/>
          <w:color w:val="FF0000"/>
          <w:sz w:val="24"/>
        </w:rPr>
      </w:pPr>
      <w:r w:rsidRPr="00AC23AF">
        <w:rPr>
          <w:rFonts w:ascii="Segoe Print" w:hAnsi="Segoe Print"/>
          <w:color w:val="FF0000"/>
          <w:sz w:val="24"/>
        </w:rPr>
        <w:t>Swan River</w:t>
      </w:r>
    </w:p>
    <w:p w:rsidR="00DF2C6A" w:rsidRPr="00AC23AF" w:rsidRDefault="00DF2C6A" w:rsidP="00DF2C6A">
      <w:pPr>
        <w:pStyle w:val="ListParagraph"/>
        <w:numPr>
          <w:ilvl w:val="0"/>
          <w:numId w:val="4"/>
        </w:numPr>
        <w:spacing w:after="0"/>
        <w:rPr>
          <w:rFonts w:ascii="Segoe Print" w:hAnsi="Segoe Print"/>
          <w:color w:val="FF0000"/>
          <w:sz w:val="24"/>
        </w:rPr>
      </w:pPr>
      <w:r w:rsidRPr="00AC23AF">
        <w:rPr>
          <w:rFonts w:ascii="Segoe Print" w:hAnsi="Segoe Print"/>
          <w:color w:val="FF0000"/>
          <w:sz w:val="24"/>
        </w:rPr>
        <w:t>Central Business District</w:t>
      </w:r>
    </w:p>
    <w:p w:rsidR="00DF2C6A" w:rsidRPr="00AC23AF" w:rsidRDefault="00DF2C6A" w:rsidP="00DF2C6A">
      <w:pPr>
        <w:pStyle w:val="ListParagraph"/>
        <w:numPr>
          <w:ilvl w:val="0"/>
          <w:numId w:val="4"/>
        </w:numPr>
        <w:spacing w:after="0"/>
        <w:rPr>
          <w:rFonts w:ascii="Segoe Print" w:hAnsi="Segoe Print"/>
          <w:color w:val="FF0000"/>
          <w:sz w:val="24"/>
        </w:rPr>
      </w:pPr>
      <w:r w:rsidRPr="00AC23AF">
        <w:rPr>
          <w:rFonts w:ascii="Segoe Print" w:hAnsi="Segoe Print"/>
          <w:color w:val="FF0000"/>
          <w:sz w:val="24"/>
        </w:rPr>
        <w:t>Optus Stadium</w:t>
      </w:r>
    </w:p>
    <w:p w:rsidR="00DF2C6A" w:rsidRPr="00AC23AF" w:rsidRDefault="00DF2C6A" w:rsidP="00DF2C6A">
      <w:pPr>
        <w:pStyle w:val="ListParagraph"/>
        <w:numPr>
          <w:ilvl w:val="0"/>
          <w:numId w:val="4"/>
        </w:numPr>
        <w:spacing w:after="0"/>
        <w:rPr>
          <w:rFonts w:ascii="Segoe Print" w:hAnsi="Segoe Print"/>
          <w:color w:val="FF0000"/>
          <w:sz w:val="24"/>
        </w:rPr>
      </w:pPr>
      <w:r w:rsidRPr="00AC23AF">
        <w:rPr>
          <w:rFonts w:ascii="Segoe Print" w:hAnsi="Segoe Print"/>
          <w:color w:val="FF0000"/>
          <w:sz w:val="24"/>
        </w:rPr>
        <w:t>BHP Boardwalk</w:t>
      </w:r>
    </w:p>
    <w:p w:rsidR="00DF2C6A" w:rsidRPr="00AC23AF" w:rsidRDefault="00DF2C6A" w:rsidP="00DF2C6A">
      <w:pPr>
        <w:pStyle w:val="ListParagraph"/>
        <w:numPr>
          <w:ilvl w:val="0"/>
          <w:numId w:val="4"/>
        </w:numPr>
        <w:spacing w:after="0"/>
        <w:rPr>
          <w:rFonts w:ascii="Segoe Print" w:hAnsi="Segoe Print"/>
          <w:color w:val="FF0000"/>
          <w:sz w:val="24"/>
        </w:rPr>
      </w:pPr>
      <w:proofErr w:type="spellStart"/>
      <w:r w:rsidRPr="00AC23AF">
        <w:rPr>
          <w:rFonts w:ascii="Segoe Print" w:hAnsi="Segoe Print"/>
          <w:color w:val="FF0000"/>
          <w:sz w:val="24"/>
        </w:rPr>
        <w:t>Matagarup</w:t>
      </w:r>
      <w:proofErr w:type="spellEnd"/>
      <w:r w:rsidRPr="00AC23AF">
        <w:rPr>
          <w:rFonts w:ascii="Segoe Print" w:hAnsi="Segoe Print"/>
          <w:color w:val="FF0000"/>
          <w:sz w:val="24"/>
        </w:rPr>
        <w:t xml:space="preserve"> Bridge</w:t>
      </w:r>
    </w:p>
    <w:p w:rsidR="00DF2C6A" w:rsidRPr="00AC23AF" w:rsidRDefault="00DF2C6A" w:rsidP="00DF2C6A">
      <w:pPr>
        <w:pStyle w:val="ListParagraph"/>
        <w:numPr>
          <w:ilvl w:val="0"/>
          <w:numId w:val="4"/>
        </w:numPr>
        <w:spacing w:after="0"/>
        <w:rPr>
          <w:rFonts w:ascii="Segoe Print" w:hAnsi="Segoe Print"/>
          <w:color w:val="FF0000"/>
          <w:sz w:val="24"/>
        </w:rPr>
      </w:pPr>
      <w:r w:rsidRPr="00AC23AF">
        <w:rPr>
          <w:rFonts w:ascii="Segoe Print" w:hAnsi="Segoe Print"/>
          <w:color w:val="FF0000"/>
          <w:sz w:val="24"/>
        </w:rPr>
        <w:t>Hotels in South Perth</w:t>
      </w:r>
    </w:p>
    <w:p w:rsidR="009A19D0" w:rsidRDefault="009A19D0" w:rsidP="00DF2C6A">
      <w:pPr>
        <w:spacing w:after="0"/>
        <w:rPr>
          <w:sz w:val="24"/>
        </w:rPr>
      </w:pPr>
    </w:p>
    <w:p w:rsidR="00DF2C6A" w:rsidRPr="009A19D0" w:rsidRDefault="00DF2C6A" w:rsidP="00DF2C6A">
      <w:pPr>
        <w:spacing w:after="0"/>
        <w:rPr>
          <w:b/>
          <w:sz w:val="24"/>
        </w:rPr>
      </w:pPr>
      <w:r w:rsidRPr="009A19D0">
        <w:rPr>
          <w:b/>
          <w:sz w:val="24"/>
        </w:rPr>
        <w:t>Hints:</w:t>
      </w:r>
    </w:p>
    <w:p w:rsidR="00DF2C6A" w:rsidRPr="009A19D0" w:rsidRDefault="00DF2C6A" w:rsidP="00DF2C6A">
      <w:pPr>
        <w:pStyle w:val="ListParagraph"/>
        <w:numPr>
          <w:ilvl w:val="0"/>
          <w:numId w:val="18"/>
        </w:numPr>
        <w:spacing w:after="0"/>
        <w:rPr>
          <w:sz w:val="24"/>
        </w:rPr>
      </w:pPr>
      <w:r w:rsidRPr="009A19D0">
        <w:rPr>
          <w:sz w:val="24"/>
        </w:rPr>
        <w:t>Only show main features</w:t>
      </w:r>
    </w:p>
    <w:p w:rsidR="00DF2C6A" w:rsidRPr="009A19D0" w:rsidRDefault="00DF2C6A" w:rsidP="00DF2C6A">
      <w:pPr>
        <w:pStyle w:val="ListParagraph"/>
        <w:numPr>
          <w:ilvl w:val="0"/>
          <w:numId w:val="18"/>
        </w:numPr>
        <w:spacing w:after="0"/>
        <w:rPr>
          <w:sz w:val="24"/>
        </w:rPr>
      </w:pPr>
      <w:r w:rsidRPr="009A19D0">
        <w:rPr>
          <w:sz w:val="24"/>
        </w:rPr>
        <w:t>Make sure your sketch is clear and easy to read/understand</w:t>
      </w:r>
    </w:p>
    <w:p w:rsidR="00DF2C6A" w:rsidRPr="009A19D0" w:rsidRDefault="00DF2C6A" w:rsidP="00DF2C6A">
      <w:pPr>
        <w:pStyle w:val="ListParagraph"/>
        <w:numPr>
          <w:ilvl w:val="0"/>
          <w:numId w:val="18"/>
        </w:numPr>
        <w:spacing w:after="0"/>
        <w:rPr>
          <w:sz w:val="24"/>
        </w:rPr>
      </w:pPr>
      <w:r w:rsidRPr="009A19D0">
        <w:rPr>
          <w:sz w:val="24"/>
        </w:rPr>
        <w:t>Ensure you annotate your sketch by adding brief notes (2 – 3 words for each note)</w:t>
      </w:r>
    </w:p>
    <w:p w:rsidR="00DF2C6A" w:rsidRPr="009A19D0" w:rsidRDefault="00DF2C6A" w:rsidP="00DF2C6A">
      <w:pPr>
        <w:pStyle w:val="ListParagraph"/>
        <w:numPr>
          <w:ilvl w:val="0"/>
          <w:numId w:val="18"/>
        </w:numPr>
        <w:spacing w:after="0"/>
        <w:rPr>
          <w:sz w:val="24"/>
        </w:rPr>
      </w:pPr>
      <w:r w:rsidRPr="009A19D0">
        <w:rPr>
          <w:sz w:val="24"/>
        </w:rPr>
        <w:t>You may like to use a key to add extra notes</w:t>
      </w:r>
    </w:p>
    <w:p w:rsidR="00DF2C6A" w:rsidRDefault="00DF2C6A" w:rsidP="00DF2C6A">
      <w:pPr>
        <w:pStyle w:val="ListParagraph"/>
        <w:numPr>
          <w:ilvl w:val="0"/>
          <w:numId w:val="18"/>
        </w:numPr>
        <w:spacing w:after="0"/>
        <w:rPr>
          <w:sz w:val="24"/>
        </w:rPr>
      </w:pPr>
      <w:r w:rsidRPr="009A19D0">
        <w:rPr>
          <w:sz w:val="24"/>
        </w:rPr>
        <w:t>It highlights main features, including elements above</w:t>
      </w:r>
    </w:p>
    <w:tbl>
      <w:tblPr>
        <w:tblStyle w:val="TableGrid"/>
        <w:tblpPr w:leftFromText="180" w:rightFromText="180" w:vertAnchor="page" w:horzAnchor="margin" w:tblpXSpec="center" w:tblpY="1719"/>
        <w:tblW w:w="10106" w:type="dxa"/>
        <w:tblLook w:val="01E0" w:firstRow="1" w:lastRow="1" w:firstColumn="1" w:lastColumn="1" w:noHBand="0" w:noVBand="0"/>
      </w:tblPr>
      <w:tblGrid>
        <w:gridCol w:w="1883"/>
        <w:gridCol w:w="2741"/>
        <w:gridCol w:w="2741"/>
        <w:gridCol w:w="2741"/>
      </w:tblGrid>
      <w:tr w:rsidR="00AC23AF" w:rsidRPr="008718C0" w:rsidTr="00AC23AF">
        <w:trPr>
          <w:trHeight w:val="246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3AF" w:rsidRPr="00AC23AF" w:rsidRDefault="00AC23AF" w:rsidP="00AC23AF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3AF" w:rsidRPr="008718C0" w:rsidRDefault="00AC23AF" w:rsidP="00AC23AF">
            <w:pPr>
              <w:jc w:val="center"/>
              <w:rPr>
                <w:rFonts w:ascii="Arial" w:hAnsi="Arial" w:cs="Arial"/>
                <w:lang w:val="en-US"/>
              </w:rPr>
            </w:pPr>
            <w:r w:rsidRPr="008718C0">
              <w:rPr>
                <w:rFonts w:ascii="Arial" w:hAnsi="Arial" w:cs="Arial"/>
              </w:rPr>
              <w:t>Excellent</w:t>
            </w:r>
            <w:r>
              <w:rPr>
                <w:rFonts w:ascii="Arial" w:hAnsi="Arial" w:cs="Arial"/>
              </w:rPr>
              <w:t xml:space="preserve"> (2</w:t>
            </w:r>
            <w:r w:rsidRPr="008718C0">
              <w:rPr>
                <w:rFonts w:ascii="Arial" w:hAnsi="Arial" w:cs="Arial"/>
              </w:rPr>
              <w:t>)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3AF" w:rsidRPr="008718C0" w:rsidRDefault="00AC23AF" w:rsidP="00AC23AF">
            <w:pPr>
              <w:jc w:val="center"/>
              <w:rPr>
                <w:rFonts w:ascii="Arial" w:hAnsi="Arial" w:cs="Arial"/>
                <w:lang w:val="en-US"/>
              </w:rPr>
            </w:pPr>
            <w:r w:rsidRPr="008718C0">
              <w:rPr>
                <w:rFonts w:ascii="Arial" w:hAnsi="Arial" w:cs="Arial"/>
              </w:rPr>
              <w:t>Average</w:t>
            </w:r>
            <w:r>
              <w:rPr>
                <w:rFonts w:ascii="Arial" w:hAnsi="Arial" w:cs="Arial"/>
              </w:rPr>
              <w:t xml:space="preserve"> (1</w:t>
            </w:r>
            <w:r w:rsidRPr="008718C0">
              <w:rPr>
                <w:rFonts w:ascii="Arial" w:hAnsi="Arial" w:cs="Arial"/>
              </w:rPr>
              <w:t>)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3AF" w:rsidRPr="008718C0" w:rsidRDefault="00AC23AF" w:rsidP="00AC23AF">
            <w:pPr>
              <w:jc w:val="center"/>
              <w:rPr>
                <w:rFonts w:ascii="Arial" w:hAnsi="Arial" w:cs="Arial"/>
                <w:lang w:val="en-US"/>
              </w:rPr>
            </w:pPr>
            <w:r w:rsidRPr="008718C0">
              <w:rPr>
                <w:rFonts w:ascii="Arial" w:hAnsi="Arial" w:cs="Arial"/>
              </w:rPr>
              <w:t>Poor</w:t>
            </w:r>
            <w:r>
              <w:rPr>
                <w:rFonts w:ascii="Arial" w:hAnsi="Arial" w:cs="Arial"/>
              </w:rPr>
              <w:t xml:space="preserve"> (0</w:t>
            </w:r>
            <w:r w:rsidRPr="008718C0">
              <w:rPr>
                <w:rFonts w:ascii="Arial" w:hAnsi="Arial" w:cs="Arial"/>
              </w:rPr>
              <w:t>)</w:t>
            </w:r>
          </w:p>
        </w:tc>
      </w:tr>
      <w:tr w:rsidR="00AC23AF" w:rsidRPr="008718C0" w:rsidTr="00AC23AF">
        <w:trPr>
          <w:trHeight w:val="1313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3AF" w:rsidRPr="00AC23AF" w:rsidRDefault="00AC23AF" w:rsidP="00AC23AF">
            <w:pPr>
              <w:rPr>
                <w:rFonts w:ascii="Arial" w:hAnsi="Arial" w:cs="Arial"/>
                <w:b/>
                <w:color w:val="FF0000"/>
              </w:rPr>
            </w:pPr>
            <w:r w:rsidRPr="00AC23AF">
              <w:rPr>
                <w:rFonts w:ascii="Arial" w:hAnsi="Arial" w:cs="Arial"/>
                <w:b/>
                <w:color w:val="FF0000"/>
              </w:rPr>
              <w:t>Sketch 1</w:t>
            </w:r>
          </w:p>
          <w:p w:rsidR="00AC23AF" w:rsidRPr="00AC23AF" w:rsidRDefault="00AC23AF" w:rsidP="00AC23AF">
            <w:pPr>
              <w:rPr>
                <w:rFonts w:ascii="Arial" w:hAnsi="Arial" w:cs="Arial"/>
                <w:color w:val="FF0000"/>
                <w:lang w:val="en-US"/>
              </w:rPr>
            </w:pPr>
            <w:r w:rsidRPr="00AC23AF">
              <w:rPr>
                <w:rFonts w:ascii="Arial" w:hAnsi="Arial" w:cs="Arial"/>
                <w:color w:val="FF0000"/>
              </w:rPr>
              <w:t>Detail and Presentation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3AF" w:rsidRPr="00AC23AF" w:rsidRDefault="00AC23AF" w:rsidP="00AC23AF">
            <w:pPr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AC23AF">
              <w:rPr>
                <w:rFonts w:ascii="Arial" w:hAnsi="Arial" w:cs="Arial"/>
                <w:color w:val="FF0000"/>
                <w:sz w:val="18"/>
                <w:szCs w:val="18"/>
              </w:rPr>
              <w:t>Sketch 1 detailed and clearly drawn and most main features labelled/ annotated.  Appropriate title is used. Pencil is used on sketch.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3AF" w:rsidRPr="00AC23AF" w:rsidRDefault="00AC23AF" w:rsidP="00AC23AF">
            <w:pPr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AC23AF">
              <w:rPr>
                <w:rFonts w:ascii="Arial" w:hAnsi="Arial" w:cs="Arial"/>
                <w:color w:val="FF0000"/>
                <w:sz w:val="18"/>
                <w:szCs w:val="18"/>
              </w:rPr>
              <w:t xml:space="preserve">Sketch 1 lacks some detail or not clearly drawn and some main features are labelled. A basic title is provided and pencil may be used. </w:t>
            </w:r>
          </w:p>
        </w:tc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3AF" w:rsidRPr="00AC23AF" w:rsidRDefault="00AC23AF" w:rsidP="00AC23AF">
            <w:pPr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AC23AF">
              <w:rPr>
                <w:rFonts w:ascii="Arial" w:hAnsi="Arial" w:cs="Arial"/>
                <w:color w:val="FF0000"/>
                <w:sz w:val="18"/>
                <w:szCs w:val="18"/>
              </w:rPr>
              <w:t>Sketch 1 lacks detail or is too messy or incomplete; limited labels and some are difficult to interpret the labels. Title is used, however may not be appropriate. Pencil may be used.</w:t>
            </w:r>
          </w:p>
        </w:tc>
      </w:tr>
    </w:tbl>
    <w:p w:rsidR="00AC23AF" w:rsidRPr="00AC23AF" w:rsidRDefault="00AC23AF" w:rsidP="00AC23AF">
      <w:pPr>
        <w:spacing w:after="0"/>
        <w:rPr>
          <w:sz w:val="24"/>
        </w:rPr>
        <w:sectPr w:rsidR="00AC23AF" w:rsidRPr="00AC23AF" w:rsidSect="00532933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:rsidR="00281C68" w:rsidRPr="003D697C" w:rsidRDefault="00281C68" w:rsidP="009F5A6D">
      <w:pPr>
        <w:spacing w:after="0"/>
        <w:jc w:val="center"/>
        <w:rPr>
          <w:b/>
          <w:sz w:val="32"/>
        </w:rPr>
      </w:pPr>
      <w:r>
        <w:rPr>
          <w:b/>
          <w:sz w:val="32"/>
        </w:rPr>
        <w:lastRenderedPageBreak/>
        <w:t>Site Two</w:t>
      </w:r>
      <w:r w:rsidRPr="003D697C">
        <w:rPr>
          <w:b/>
          <w:sz w:val="32"/>
        </w:rPr>
        <w:t xml:space="preserve">: </w:t>
      </w:r>
      <w:r>
        <w:rPr>
          <w:b/>
          <w:sz w:val="32"/>
        </w:rPr>
        <w:t>Kings Park</w:t>
      </w:r>
      <w:r w:rsidR="00DF2C6A">
        <w:rPr>
          <w:b/>
          <w:sz w:val="32"/>
        </w:rPr>
        <w:t xml:space="preserve"> and Botanic Garden</w:t>
      </w:r>
    </w:p>
    <w:p w:rsidR="00BE6D47" w:rsidRPr="00DF2C6A" w:rsidRDefault="00BE6D47" w:rsidP="009F5A6D">
      <w:pPr>
        <w:pStyle w:val="ListParagraph"/>
        <w:numPr>
          <w:ilvl w:val="0"/>
          <w:numId w:val="8"/>
        </w:numPr>
        <w:spacing w:after="0"/>
        <w:ind w:left="426" w:hanging="426"/>
        <w:rPr>
          <w:b/>
          <w:sz w:val="24"/>
        </w:rPr>
      </w:pPr>
      <w:r w:rsidRPr="00DF2C6A">
        <w:rPr>
          <w:b/>
          <w:sz w:val="24"/>
        </w:rPr>
        <w:t>Outline 2 Site and 2 Situation features or characteristics of Kings Park</w:t>
      </w:r>
      <w:r w:rsidR="00DF2C6A">
        <w:rPr>
          <w:b/>
          <w:sz w:val="24"/>
        </w:rPr>
        <w:t xml:space="preserve"> and Botanic Garden</w:t>
      </w:r>
      <w:r w:rsidRPr="00DF2C6A">
        <w:rPr>
          <w:b/>
          <w:sz w:val="24"/>
        </w:rPr>
        <w:t>: (6 marks)</w:t>
      </w:r>
    </w:p>
    <w:p w:rsidR="00BE6D47" w:rsidRPr="003D697C" w:rsidRDefault="00BE6D47" w:rsidP="00BE6D47">
      <w:pPr>
        <w:rPr>
          <w:b/>
          <w:sz w:val="24"/>
        </w:rPr>
      </w:pPr>
      <w:r w:rsidRPr="003D697C">
        <w:rPr>
          <w:b/>
          <w:sz w:val="24"/>
        </w:rPr>
        <w:t xml:space="preserve">Site </w:t>
      </w:r>
    </w:p>
    <w:p w:rsidR="00BE6D47" w:rsidRPr="00381B82" w:rsidRDefault="00913C5C" w:rsidP="00381B82">
      <w:pPr>
        <w:pStyle w:val="ListParagraph"/>
        <w:numPr>
          <w:ilvl w:val="0"/>
          <w:numId w:val="15"/>
        </w:numPr>
        <w:spacing w:line="240" w:lineRule="auto"/>
        <w:ind w:left="284" w:hanging="568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 xml:space="preserve">Sited on Mount Eliza. </w:t>
      </w:r>
    </w:p>
    <w:p w:rsidR="00913C5C" w:rsidRDefault="00913C5C" w:rsidP="00381B82">
      <w:pPr>
        <w:pStyle w:val="ListParagraph"/>
        <w:numPr>
          <w:ilvl w:val="0"/>
          <w:numId w:val="15"/>
        </w:numPr>
        <w:spacing w:line="240" w:lineRule="auto"/>
        <w:ind w:left="284" w:hanging="568"/>
        <w:rPr>
          <w:sz w:val="24"/>
        </w:rPr>
      </w:pPr>
      <w:r w:rsidRPr="00381B82">
        <w:rPr>
          <w:rFonts w:ascii="Segoe Print" w:hAnsi="Segoe Print"/>
          <w:color w:val="FF0000"/>
          <w:sz w:val="24"/>
        </w:rPr>
        <w:t xml:space="preserve">Sited on 300 </w:t>
      </w:r>
      <w:r w:rsidR="00381B82" w:rsidRPr="00381B82">
        <w:rPr>
          <w:rFonts w:ascii="Segoe Print" w:hAnsi="Segoe Print"/>
          <w:color w:val="FF0000"/>
          <w:sz w:val="24"/>
        </w:rPr>
        <w:t>hectares</w:t>
      </w:r>
      <w:r w:rsidRPr="00381B82">
        <w:rPr>
          <w:rFonts w:ascii="Segoe Print" w:hAnsi="Segoe Print"/>
          <w:color w:val="FF0000"/>
          <w:sz w:val="24"/>
        </w:rPr>
        <w:t xml:space="preserve"> of dense natural bushland and 100 hectares of cleared parkland</w:t>
      </w:r>
      <w:r>
        <w:rPr>
          <w:sz w:val="24"/>
        </w:rPr>
        <w:t xml:space="preserve">. </w:t>
      </w:r>
    </w:p>
    <w:p w:rsidR="00BE6D47" w:rsidRDefault="00BE6D47" w:rsidP="00BE6D47">
      <w:pPr>
        <w:pStyle w:val="ListParagraph"/>
        <w:spacing w:line="360" w:lineRule="auto"/>
        <w:ind w:left="284"/>
        <w:rPr>
          <w:sz w:val="24"/>
        </w:rPr>
      </w:pPr>
    </w:p>
    <w:p w:rsidR="00BE6D47" w:rsidRPr="003D697C" w:rsidRDefault="00BE6D47" w:rsidP="00BE6D47">
      <w:pPr>
        <w:rPr>
          <w:b/>
          <w:sz w:val="24"/>
        </w:rPr>
      </w:pPr>
      <w:r w:rsidRPr="003D697C">
        <w:rPr>
          <w:b/>
          <w:sz w:val="24"/>
        </w:rPr>
        <w:t>Situation</w:t>
      </w:r>
    </w:p>
    <w:p w:rsidR="00913C5C" w:rsidRPr="00381B82" w:rsidRDefault="00913C5C" w:rsidP="00381B82">
      <w:pPr>
        <w:pStyle w:val="ListParagraph"/>
        <w:numPr>
          <w:ilvl w:val="0"/>
          <w:numId w:val="16"/>
        </w:numPr>
        <w:spacing w:line="240" w:lineRule="auto"/>
        <w:ind w:left="284" w:hanging="568"/>
        <w:jc w:val="both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>Latitude and longitude.</w:t>
      </w:r>
    </w:p>
    <w:p w:rsidR="00913C5C" w:rsidRPr="00381B82" w:rsidRDefault="00913C5C" w:rsidP="00381B82">
      <w:pPr>
        <w:pStyle w:val="ListParagraph"/>
        <w:numPr>
          <w:ilvl w:val="0"/>
          <w:numId w:val="16"/>
        </w:numPr>
        <w:spacing w:line="240" w:lineRule="auto"/>
        <w:ind w:left="284" w:hanging="568"/>
        <w:jc w:val="both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>Distance and direction from the Perth CBD</w:t>
      </w:r>
    </w:p>
    <w:p w:rsidR="00281C68" w:rsidRDefault="00281C68" w:rsidP="00DF2C6A">
      <w:pPr>
        <w:pStyle w:val="ListParagraph"/>
        <w:numPr>
          <w:ilvl w:val="0"/>
          <w:numId w:val="8"/>
        </w:numPr>
        <w:rPr>
          <w:b/>
          <w:sz w:val="24"/>
        </w:rPr>
      </w:pPr>
      <w:r w:rsidRPr="00DF2C6A">
        <w:rPr>
          <w:b/>
          <w:sz w:val="24"/>
        </w:rPr>
        <w:t>Make a 5 list of features of Kings Park</w:t>
      </w:r>
      <w:r w:rsidR="00DF2C6A">
        <w:rPr>
          <w:b/>
          <w:sz w:val="24"/>
        </w:rPr>
        <w:t xml:space="preserve"> and Botanic Garden</w:t>
      </w:r>
      <w:r w:rsidRPr="00DF2C6A">
        <w:rPr>
          <w:b/>
          <w:sz w:val="24"/>
        </w:rPr>
        <w:t xml:space="preserve"> that make it a tourism asset: (5 marks)</w:t>
      </w:r>
    </w:p>
    <w:p w:rsidR="00DF2C6A" w:rsidRPr="00DF2C6A" w:rsidRDefault="00DF2C6A" w:rsidP="00DF2C6A">
      <w:pPr>
        <w:pStyle w:val="ListParagraph"/>
        <w:rPr>
          <w:b/>
          <w:sz w:val="24"/>
        </w:rPr>
      </w:pPr>
    </w:p>
    <w:p w:rsidR="00DF2C6A" w:rsidRPr="00381B82" w:rsidRDefault="00913C5C" w:rsidP="00381B82">
      <w:pPr>
        <w:pStyle w:val="ListParagraph"/>
        <w:numPr>
          <w:ilvl w:val="0"/>
          <w:numId w:val="21"/>
        </w:numPr>
        <w:spacing w:line="240" w:lineRule="auto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>Scenic views of the Perth CBD, South Perth and surrounding metropolitan area</w:t>
      </w:r>
    </w:p>
    <w:p w:rsidR="00DF2C6A" w:rsidRPr="00381B82" w:rsidRDefault="00381B82" w:rsidP="00381B82">
      <w:pPr>
        <w:pStyle w:val="ListParagraph"/>
        <w:numPr>
          <w:ilvl w:val="0"/>
          <w:numId w:val="21"/>
        </w:numPr>
        <w:spacing w:line="240" w:lineRule="auto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>Parkland facilities for recreational activities</w:t>
      </w:r>
    </w:p>
    <w:p w:rsidR="00DF2C6A" w:rsidRPr="00381B82" w:rsidRDefault="00381B82" w:rsidP="00381B82">
      <w:pPr>
        <w:pStyle w:val="ListParagraph"/>
        <w:numPr>
          <w:ilvl w:val="0"/>
          <w:numId w:val="21"/>
        </w:numPr>
        <w:spacing w:line="240" w:lineRule="auto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>Botanic gardens</w:t>
      </w:r>
    </w:p>
    <w:p w:rsidR="00DF2C6A" w:rsidRPr="00381B82" w:rsidRDefault="00381B82" w:rsidP="00381B82">
      <w:pPr>
        <w:pStyle w:val="ListParagraph"/>
        <w:numPr>
          <w:ilvl w:val="0"/>
          <w:numId w:val="21"/>
        </w:numPr>
        <w:spacing w:line="240" w:lineRule="auto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>footbridge</w:t>
      </w:r>
    </w:p>
    <w:p w:rsidR="00381B82" w:rsidRPr="00381B82" w:rsidRDefault="00381B82" w:rsidP="00381B82">
      <w:pPr>
        <w:pStyle w:val="ListParagraph"/>
        <w:numPr>
          <w:ilvl w:val="0"/>
          <w:numId w:val="21"/>
        </w:numPr>
        <w:spacing w:line="240" w:lineRule="auto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 xml:space="preserve">Rio Tinto </w:t>
      </w:r>
      <w:proofErr w:type="spellStart"/>
      <w:r w:rsidRPr="00381B82">
        <w:rPr>
          <w:rFonts w:ascii="Segoe Print" w:hAnsi="Segoe Print"/>
          <w:color w:val="FF0000"/>
          <w:sz w:val="24"/>
        </w:rPr>
        <w:t>Naturescape</w:t>
      </w:r>
      <w:proofErr w:type="spellEnd"/>
      <w:r w:rsidRPr="00381B82">
        <w:rPr>
          <w:rFonts w:ascii="Segoe Print" w:hAnsi="Segoe Print"/>
          <w:color w:val="FF0000"/>
          <w:sz w:val="24"/>
        </w:rPr>
        <w:t xml:space="preserve"> playground</w:t>
      </w:r>
    </w:p>
    <w:p w:rsidR="00381B82" w:rsidRPr="00381B82" w:rsidRDefault="00381B82" w:rsidP="00381B82">
      <w:pPr>
        <w:pStyle w:val="ListParagraph"/>
        <w:numPr>
          <w:ilvl w:val="0"/>
          <w:numId w:val="21"/>
        </w:numPr>
        <w:spacing w:line="240" w:lineRule="auto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>Outdoor Auditorium</w:t>
      </w:r>
    </w:p>
    <w:p w:rsidR="00381B82" w:rsidRPr="00381B82" w:rsidRDefault="00381B82" w:rsidP="00381B82">
      <w:pPr>
        <w:pStyle w:val="ListParagraph"/>
        <w:numPr>
          <w:ilvl w:val="0"/>
          <w:numId w:val="21"/>
        </w:numPr>
        <w:spacing w:line="240" w:lineRule="auto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 xml:space="preserve">Bicycle paths </w:t>
      </w:r>
      <w:proofErr w:type="spellStart"/>
      <w:r w:rsidRPr="00381B82">
        <w:rPr>
          <w:rFonts w:ascii="Segoe Print" w:hAnsi="Segoe Print"/>
          <w:color w:val="FF0000"/>
          <w:sz w:val="24"/>
        </w:rPr>
        <w:t>etc</w:t>
      </w:r>
      <w:proofErr w:type="spellEnd"/>
      <w:r w:rsidRPr="00381B82">
        <w:rPr>
          <w:rFonts w:ascii="Segoe Print" w:hAnsi="Segoe Print"/>
          <w:color w:val="FF0000"/>
          <w:sz w:val="24"/>
        </w:rPr>
        <w:t xml:space="preserve"> </w:t>
      </w:r>
    </w:p>
    <w:p w:rsidR="00DF2C6A" w:rsidRPr="00DC0061" w:rsidRDefault="00DF2C6A" w:rsidP="00381B82">
      <w:pPr>
        <w:pStyle w:val="ListParagraph"/>
        <w:numPr>
          <w:ilvl w:val="0"/>
          <w:numId w:val="8"/>
        </w:numPr>
        <w:spacing w:after="0"/>
        <w:rPr>
          <w:b/>
          <w:sz w:val="24"/>
        </w:rPr>
      </w:pPr>
      <w:r w:rsidRPr="00DC0061">
        <w:rPr>
          <w:b/>
          <w:sz w:val="24"/>
        </w:rPr>
        <w:t xml:space="preserve">Describe the role of Government at </w:t>
      </w:r>
      <w:r>
        <w:rPr>
          <w:b/>
          <w:sz w:val="24"/>
        </w:rPr>
        <w:t>Kings Park and Botanic G</w:t>
      </w:r>
      <w:r w:rsidR="009A19D0">
        <w:rPr>
          <w:b/>
          <w:sz w:val="24"/>
        </w:rPr>
        <w:t>arden</w:t>
      </w:r>
      <w:r w:rsidRPr="00DC0061">
        <w:rPr>
          <w:b/>
          <w:sz w:val="24"/>
        </w:rPr>
        <w:t xml:space="preserve">. </w:t>
      </w:r>
      <w:r>
        <w:rPr>
          <w:b/>
          <w:sz w:val="24"/>
        </w:rPr>
        <w:t>(</w:t>
      </w:r>
      <w:r w:rsidR="00371BA6">
        <w:rPr>
          <w:b/>
          <w:sz w:val="24"/>
        </w:rPr>
        <w:t xml:space="preserve">2 </w:t>
      </w:r>
      <w:r>
        <w:rPr>
          <w:b/>
          <w:sz w:val="24"/>
        </w:rPr>
        <w:t>marks)</w:t>
      </w:r>
    </w:p>
    <w:p w:rsidR="00DF2C6A" w:rsidRPr="00381B82" w:rsidRDefault="00381B82" w:rsidP="00381B82">
      <w:pPr>
        <w:spacing w:after="0" w:line="360" w:lineRule="auto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>1 mark for the name of the B</w:t>
      </w:r>
      <w:r>
        <w:rPr>
          <w:rFonts w:ascii="Segoe Print" w:hAnsi="Segoe Print"/>
          <w:color w:val="FF0000"/>
          <w:sz w:val="24"/>
        </w:rPr>
        <w:t>otanic Gardens Park Authority</w:t>
      </w:r>
      <w:r w:rsidRPr="00381B82">
        <w:rPr>
          <w:rFonts w:ascii="Segoe Print" w:hAnsi="Segoe Print"/>
          <w:color w:val="FF0000"/>
          <w:sz w:val="24"/>
        </w:rPr>
        <w:t>– their role of management and conservation of the park and WA’</w:t>
      </w:r>
      <w:r>
        <w:rPr>
          <w:rFonts w:ascii="Segoe Print" w:hAnsi="Segoe Print"/>
          <w:color w:val="FF0000"/>
          <w:sz w:val="24"/>
        </w:rPr>
        <w:t xml:space="preserve">s floral features </w:t>
      </w:r>
    </w:p>
    <w:p w:rsidR="00DF2C6A" w:rsidRPr="00DC0061" w:rsidRDefault="00DF2C6A" w:rsidP="00DF2C6A">
      <w:pPr>
        <w:pStyle w:val="ListParagraph"/>
        <w:numPr>
          <w:ilvl w:val="0"/>
          <w:numId w:val="8"/>
        </w:numPr>
        <w:rPr>
          <w:b/>
          <w:sz w:val="24"/>
        </w:rPr>
      </w:pPr>
      <w:r w:rsidRPr="00DC0061">
        <w:rPr>
          <w:b/>
          <w:sz w:val="24"/>
        </w:rPr>
        <w:t xml:space="preserve">State an example of an enterprise at </w:t>
      </w:r>
      <w:r>
        <w:rPr>
          <w:b/>
          <w:sz w:val="24"/>
        </w:rPr>
        <w:t>Kings Park</w:t>
      </w:r>
      <w:r w:rsidRPr="00DC0061">
        <w:rPr>
          <w:b/>
          <w:sz w:val="24"/>
        </w:rPr>
        <w:t xml:space="preserve"> and briefly describe the role of they have at</w:t>
      </w:r>
      <w:r>
        <w:rPr>
          <w:b/>
          <w:sz w:val="24"/>
        </w:rPr>
        <w:t xml:space="preserve"> Kings Park and Botanic Garden</w:t>
      </w:r>
      <w:r w:rsidRPr="00DC0061">
        <w:rPr>
          <w:b/>
          <w:sz w:val="24"/>
        </w:rPr>
        <w:t>. (Hint: How do they contribute to tourism?)</w:t>
      </w:r>
      <w:r w:rsidR="00371BA6">
        <w:rPr>
          <w:b/>
          <w:sz w:val="24"/>
        </w:rPr>
        <w:t xml:space="preserve"> (2</w:t>
      </w:r>
      <w:r w:rsidRPr="00DC0061">
        <w:rPr>
          <w:b/>
          <w:sz w:val="24"/>
        </w:rPr>
        <w:t xml:space="preserve"> marks)</w:t>
      </w:r>
    </w:p>
    <w:p w:rsidR="00DF2C6A" w:rsidRPr="00381B82" w:rsidRDefault="00381B82" w:rsidP="00381B82">
      <w:pPr>
        <w:spacing w:line="240" w:lineRule="auto"/>
        <w:ind w:left="360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 xml:space="preserve">Could refer to Aspects Gallery, Food Vendor, Rio Tinto, Hop On/Hop </w:t>
      </w:r>
      <w:proofErr w:type="gramStart"/>
      <w:r w:rsidRPr="00381B82">
        <w:rPr>
          <w:rFonts w:ascii="Segoe Print" w:hAnsi="Segoe Print"/>
          <w:color w:val="FF0000"/>
          <w:sz w:val="24"/>
        </w:rPr>
        <w:t>Off</w:t>
      </w:r>
      <w:proofErr w:type="gramEnd"/>
      <w:r w:rsidRPr="00381B82">
        <w:rPr>
          <w:rFonts w:ascii="Segoe Print" w:hAnsi="Segoe Print"/>
          <w:color w:val="FF0000"/>
          <w:sz w:val="24"/>
        </w:rPr>
        <w:t xml:space="preserve"> Bus etc. </w:t>
      </w:r>
    </w:p>
    <w:p w:rsidR="00381B82" w:rsidRPr="00381B82" w:rsidRDefault="00381B82" w:rsidP="00381B82">
      <w:pPr>
        <w:spacing w:line="240" w:lineRule="auto"/>
        <w:ind w:left="360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>1 mark for stating the enterprise</w:t>
      </w:r>
    </w:p>
    <w:p w:rsidR="00381B82" w:rsidRPr="00381B82" w:rsidRDefault="00381B82" w:rsidP="00381B82">
      <w:pPr>
        <w:spacing w:line="240" w:lineRule="auto"/>
        <w:ind w:left="360"/>
        <w:rPr>
          <w:rFonts w:ascii="Segoe Print" w:hAnsi="Segoe Print"/>
          <w:color w:val="FF0000"/>
          <w:sz w:val="24"/>
        </w:rPr>
      </w:pPr>
      <w:r w:rsidRPr="00381B82">
        <w:rPr>
          <w:rFonts w:ascii="Segoe Print" w:hAnsi="Segoe Print"/>
          <w:color w:val="FF0000"/>
          <w:sz w:val="24"/>
        </w:rPr>
        <w:t>1 mark for a description of their role in relation to tourism</w:t>
      </w:r>
    </w:p>
    <w:p w:rsidR="00DF2C6A" w:rsidRPr="00DC0061" w:rsidRDefault="00DF2C6A" w:rsidP="00DF2C6A">
      <w:pPr>
        <w:pStyle w:val="ListParagraph"/>
        <w:numPr>
          <w:ilvl w:val="0"/>
          <w:numId w:val="8"/>
        </w:numPr>
        <w:rPr>
          <w:b/>
          <w:sz w:val="24"/>
        </w:rPr>
      </w:pPr>
      <w:r w:rsidRPr="00DC0061">
        <w:rPr>
          <w:b/>
          <w:sz w:val="24"/>
        </w:rPr>
        <w:t xml:space="preserve">List 4 transport options used to access </w:t>
      </w:r>
      <w:r w:rsidR="009A19D0">
        <w:rPr>
          <w:b/>
          <w:sz w:val="24"/>
        </w:rPr>
        <w:t>Kings Park and Botanic Garden</w:t>
      </w:r>
      <w:r w:rsidRPr="00DC0061">
        <w:rPr>
          <w:b/>
          <w:sz w:val="24"/>
        </w:rPr>
        <w:t>. (4 marks)</w:t>
      </w:r>
    </w:p>
    <w:p w:rsidR="00DF2C6A" w:rsidRPr="00F83227" w:rsidRDefault="00DF2C6A" w:rsidP="00DF2C6A">
      <w:pPr>
        <w:pStyle w:val="ListParagraph"/>
        <w:rPr>
          <w:sz w:val="24"/>
        </w:rPr>
      </w:pPr>
    </w:p>
    <w:p w:rsidR="00DF2C6A" w:rsidRPr="00DC010D" w:rsidRDefault="00AC23AF" w:rsidP="00DC010D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</w:rPr>
      </w:pPr>
      <w:r w:rsidRPr="00DC010D">
        <w:rPr>
          <w:rFonts w:ascii="Segoe Print" w:hAnsi="Segoe Print"/>
          <w:color w:val="FF0000"/>
          <w:sz w:val="24"/>
        </w:rPr>
        <w:t xml:space="preserve">Free cat bus/ </w:t>
      </w:r>
      <w:proofErr w:type="spellStart"/>
      <w:r w:rsidRPr="00DC010D">
        <w:rPr>
          <w:rFonts w:ascii="Segoe Print" w:hAnsi="Segoe Print"/>
          <w:color w:val="FF0000"/>
          <w:sz w:val="24"/>
        </w:rPr>
        <w:t>tran</w:t>
      </w:r>
      <w:bookmarkStart w:id="0" w:name="_GoBack"/>
      <w:bookmarkEnd w:id="0"/>
      <w:r w:rsidRPr="00DC010D">
        <w:rPr>
          <w:rFonts w:ascii="Segoe Print" w:hAnsi="Segoe Print"/>
          <w:color w:val="FF0000"/>
          <w:sz w:val="24"/>
        </w:rPr>
        <w:t>sperth</w:t>
      </w:r>
      <w:proofErr w:type="spellEnd"/>
      <w:r w:rsidRPr="00DC010D">
        <w:rPr>
          <w:rFonts w:ascii="Segoe Print" w:hAnsi="Segoe Print"/>
          <w:color w:val="FF0000"/>
          <w:sz w:val="24"/>
        </w:rPr>
        <w:t xml:space="preserve"> bus</w:t>
      </w:r>
    </w:p>
    <w:p w:rsidR="00DF2C6A" w:rsidRPr="00DC010D" w:rsidRDefault="00AC23AF" w:rsidP="00DC010D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</w:rPr>
      </w:pPr>
      <w:r w:rsidRPr="00DC010D">
        <w:rPr>
          <w:rFonts w:ascii="Segoe Print" w:hAnsi="Segoe Print"/>
          <w:color w:val="FF0000"/>
          <w:sz w:val="24"/>
        </w:rPr>
        <w:t>Private car</w:t>
      </w:r>
    </w:p>
    <w:p w:rsidR="00DF2C6A" w:rsidRPr="00DC010D" w:rsidRDefault="00DC010D" w:rsidP="00DC010D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</w:rPr>
      </w:pPr>
      <w:r w:rsidRPr="00DC010D">
        <w:rPr>
          <w:rFonts w:ascii="Segoe Print" w:hAnsi="Segoe Print"/>
          <w:color w:val="FF0000"/>
          <w:sz w:val="24"/>
        </w:rPr>
        <w:t>taxi</w:t>
      </w:r>
    </w:p>
    <w:p w:rsidR="00DF2C6A" w:rsidRPr="00DC010D" w:rsidRDefault="00DC010D" w:rsidP="00DC010D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</w:rPr>
      </w:pPr>
      <w:r w:rsidRPr="00DC010D">
        <w:rPr>
          <w:rFonts w:ascii="Segoe Print" w:hAnsi="Segoe Print"/>
          <w:color w:val="FF0000"/>
          <w:sz w:val="24"/>
        </w:rPr>
        <w:t>walking</w:t>
      </w:r>
    </w:p>
    <w:p w:rsidR="00DC010D" w:rsidRPr="00DC010D" w:rsidRDefault="00DC010D" w:rsidP="00DC010D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</w:rPr>
      </w:pPr>
      <w:r w:rsidRPr="00DC010D">
        <w:rPr>
          <w:rFonts w:ascii="Segoe Print" w:hAnsi="Segoe Print"/>
          <w:color w:val="FF0000"/>
          <w:sz w:val="24"/>
        </w:rPr>
        <w:t>bike</w:t>
      </w:r>
    </w:p>
    <w:p w:rsidR="00DC010D" w:rsidRPr="00DC010D" w:rsidRDefault="00DC010D" w:rsidP="00DC010D">
      <w:pPr>
        <w:pStyle w:val="ListParagraph"/>
        <w:numPr>
          <w:ilvl w:val="0"/>
          <w:numId w:val="14"/>
        </w:numPr>
        <w:spacing w:line="240" w:lineRule="auto"/>
        <w:rPr>
          <w:rFonts w:ascii="Segoe Print" w:hAnsi="Segoe Print"/>
          <w:color w:val="FF0000"/>
        </w:rPr>
      </w:pPr>
      <w:r w:rsidRPr="00DC010D">
        <w:rPr>
          <w:rFonts w:ascii="Segoe Print" w:hAnsi="Segoe Print"/>
          <w:color w:val="FF0000"/>
          <w:sz w:val="24"/>
        </w:rPr>
        <w:lastRenderedPageBreak/>
        <w:t>tour bus</w:t>
      </w:r>
    </w:p>
    <w:p w:rsidR="00281C68" w:rsidRDefault="00281C68" w:rsidP="009A19D0">
      <w:pPr>
        <w:pStyle w:val="ListParagraph"/>
        <w:numPr>
          <w:ilvl w:val="0"/>
          <w:numId w:val="8"/>
        </w:numPr>
        <w:rPr>
          <w:b/>
          <w:sz w:val="24"/>
        </w:rPr>
      </w:pPr>
      <w:r w:rsidRPr="009A19D0">
        <w:rPr>
          <w:b/>
          <w:sz w:val="24"/>
        </w:rPr>
        <w:t>Make notes and observations during your tour of Kings Park</w:t>
      </w:r>
      <w:r w:rsidR="009A19D0" w:rsidRPr="009A19D0">
        <w:rPr>
          <w:b/>
          <w:sz w:val="24"/>
        </w:rPr>
        <w:t xml:space="preserve"> and Botanic Garden</w:t>
      </w:r>
      <w:r w:rsidR="00BE6D47" w:rsidRPr="009A19D0">
        <w:rPr>
          <w:b/>
          <w:sz w:val="24"/>
        </w:rPr>
        <w:t>; particularly in relation to tourism in Perth and the role of Kings Park</w:t>
      </w:r>
      <w:r w:rsidR="009A19D0" w:rsidRPr="009A19D0">
        <w:rPr>
          <w:b/>
          <w:sz w:val="24"/>
        </w:rPr>
        <w:t xml:space="preserve"> and Botanic Garden</w:t>
      </w:r>
      <w:r w:rsidR="00BE6D47" w:rsidRPr="009A19D0">
        <w:rPr>
          <w:b/>
          <w:sz w:val="24"/>
        </w:rPr>
        <w:t>.</w:t>
      </w:r>
      <w:r w:rsidR="00713CF9">
        <w:rPr>
          <w:b/>
          <w:sz w:val="24"/>
        </w:rPr>
        <w:t xml:space="preserve"> (20 marks)</w:t>
      </w:r>
    </w:p>
    <w:p w:rsidR="009A19D0" w:rsidRPr="009A19D0" w:rsidRDefault="009A19D0" w:rsidP="009A19D0">
      <w:pPr>
        <w:pStyle w:val="ListParagraph"/>
        <w:rPr>
          <w:b/>
          <w:sz w:val="24"/>
        </w:rPr>
      </w:pPr>
    </w:p>
    <w:p w:rsidR="00281C68" w:rsidRDefault="00281C68" w:rsidP="00281C68">
      <w:pPr>
        <w:spacing w:line="360" w:lineRule="auto"/>
      </w:pPr>
      <w:r w:rsidRPr="009A19D0">
        <w:rPr>
          <w:b/>
        </w:rPr>
        <w:t>Name of Tour Guide:</w:t>
      </w:r>
      <w:r>
        <w:t xml:space="preserve"> _____________________________________________________________________________</w:t>
      </w:r>
    </w:p>
    <w:p w:rsidR="00DC010D" w:rsidRDefault="00DC010D" w:rsidP="00DC010D">
      <w:pPr>
        <w:pStyle w:val="ListParagraph"/>
        <w:spacing w:after="0" w:line="360" w:lineRule="auto"/>
      </w:pPr>
      <w:r>
        <w:t>Marks for detail of notes: See the rubric and description below: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77"/>
        <w:gridCol w:w="1977"/>
        <w:gridCol w:w="1977"/>
        <w:gridCol w:w="1977"/>
        <w:gridCol w:w="1977"/>
      </w:tblGrid>
      <w:tr w:rsidR="00DC010D" w:rsidTr="00913C5C">
        <w:tc>
          <w:tcPr>
            <w:tcW w:w="1977" w:type="dxa"/>
          </w:tcPr>
          <w:p w:rsidR="00DC010D" w:rsidRPr="00AC23AF" w:rsidRDefault="00DC010D" w:rsidP="00913C5C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 xml:space="preserve">Marks </w:t>
            </w:r>
          </w:p>
        </w:tc>
        <w:tc>
          <w:tcPr>
            <w:tcW w:w="1977" w:type="dxa"/>
          </w:tcPr>
          <w:p w:rsidR="00DC010D" w:rsidRPr="00AC23AF" w:rsidRDefault="00DC010D" w:rsidP="00913C5C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0-5</w:t>
            </w:r>
          </w:p>
        </w:tc>
        <w:tc>
          <w:tcPr>
            <w:tcW w:w="1977" w:type="dxa"/>
          </w:tcPr>
          <w:p w:rsidR="00DC010D" w:rsidRPr="00AC23AF" w:rsidRDefault="00DC010D" w:rsidP="00913C5C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5-10</w:t>
            </w:r>
          </w:p>
        </w:tc>
        <w:tc>
          <w:tcPr>
            <w:tcW w:w="1977" w:type="dxa"/>
          </w:tcPr>
          <w:p w:rsidR="00DC010D" w:rsidRPr="00AC23AF" w:rsidRDefault="00DC010D" w:rsidP="00913C5C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10-15</w:t>
            </w:r>
          </w:p>
        </w:tc>
        <w:tc>
          <w:tcPr>
            <w:tcW w:w="1977" w:type="dxa"/>
          </w:tcPr>
          <w:p w:rsidR="00DC010D" w:rsidRPr="00AC23AF" w:rsidRDefault="00DC010D" w:rsidP="00913C5C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15-20</w:t>
            </w:r>
          </w:p>
        </w:tc>
      </w:tr>
      <w:tr w:rsidR="00DC010D" w:rsidTr="00913C5C">
        <w:tc>
          <w:tcPr>
            <w:tcW w:w="1977" w:type="dxa"/>
          </w:tcPr>
          <w:p w:rsidR="00DC010D" w:rsidRPr="00AC23AF" w:rsidRDefault="00DC010D" w:rsidP="00913C5C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Description</w:t>
            </w:r>
          </w:p>
        </w:tc>
        <w:tc>
          <w:tcPr>
            <w:tcW w:w="1977" w:type="dxa"/>
          </w:tcPr>
          <w:p w:rsidR="00DC010D" w:rsidRPr="00AC23AF" w:rsidRDefault="00DC010D" w:rsidP="00913C5C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Very brief notes, less than 5 dot points</w:t>
            </w:r>
          </w:p>
          <w:p w:rsidR="00DC010D" w:rsidRPr="00AC23AF" w:rsidRDefault="00DC010D" w:rsidP="00DC010D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 xml:space="preserve">Not much of an attempt in completing notes during the tour of </w:t>
            </w:r>
            <w:r>
              <w:rPr>
                <w:rFonts w:ascii="Segoe Print" w:hAnsi="Segoe Print"/>
                <w:color w:val="FF0000"/>
              </w:rPr>
              <w:t>Kings Park</w:t>
            </w:r>
          </w:p>
        </w:tc>
        <w:tc>
          <w:tcPr>
            <w:tcW w:w="1977" w:type="dxa"/>
          </w:tcPr>
          <w:p w:rsidR="00DC010D" w:rsidRPr="00AC23AF" w:rsidRDefault="00DC010D" w:rsidP="00913C5C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 xml:space="preserve">Brief notes, at least 5 dot points. </w:t>
            </w:r>
          </w:p>
          <w:p w:rsidR="00DC010D" w:rsidRPr="00AC23AF" w:rsidRDefault="00DC010D" w:rsidP="00913C5C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</w:p>
          <w:p w:rsidR="00DC010D" w:rsidRPr="00AC23AF" w:rsidRDefault="00DC010D" w:rsidP="00DC010D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Some effort in completing notes during the tour, includ</w:t>
            </w:r>
            <w:r>
              <w:rPr>
                <w:rFonts w:ascii="Segoe Print" w:hAnsi="Segoe Print"/>
                <w:color w:val="FF0000"/>
              </w:rPr>
              <w:t>e features of Kings</w:t>
            </w:r>
            <w:r w:rsidRPr="00AC23AF">
              <w:rPr>
                <w:rFonts w:ascii="Segoe Print" w:hAnsi="Segoe Print"/>
                <w:color w:val="FF0000"/>
              </w:rPr>
              <w:t xml:space="preserve"> </w:t>
            </w:r>
            <w:r>
              <w:rPr>
                <w:rFonts w:ascii="Segoe Print" w:hAnsi="Segoe Print"/>
                <w:color w:val="FF0000"/>
              </w:rPr>
              <w:t>Park</w:t>
            </w:r>
            <w:r w:rsidRPr="00AC23AF">
              <w:rPr>
                <w:rFonts w:ascii="Segoe Print" w:hAnsi="Segoe Print"/>
                <w:color w:val="FF0000"/>
              </w:rPr>
              <w:t xml:space="preserve"> and statistics</w:t>
            </w:r>
          </w:p>
        </w:tc>
        <w:tc>
          <w:tcPr>
            <w:tcW w:w="1977" w:type="dxa"/>
          </w:tcPr>
          <w:p w:rsidR="00DC010D" w:rsidRPr="00AC23AF" w:rsidRDefault="00DC010D" w:rsidP="00913C5C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>Good detail in the notes. 5 or more dot points.</w:t>
            </w:r>
          </w:p>
          <w:p w:rsidR="00DC010D" w:rsidRPr="00AC23AF" w:rsidRDefault="00DC010D" w:rsidP="00DC010D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 xml:space="preserve">Clear effort in completing notes during the tour, including features of </w:t>
            </w:r>
            <w:r>
              <w:rPr>
                <w:rFonts w:ascii="Segoe Print" w:hAnsi="Segoe Print"/>
                <w:color w:val="FF0000"/>
              </w:rPr>
              <w:t>Kings Park,</w:t>
            </w:r>
            <w:r w:rsidRPr="00AC23AF">
              <w:rPr>
                <w:rFonts w:ascii="Segoe Print" w:hAnsi="Segoe Print"/>
                <w:color w:val="FF0000"/>
              </w:rPr>
              <w:t xml:space="preserve"> statistics and how it contributes to tourism.</w:t>
            </w:r>
          </w:p>
        </w:tc>
        <w:tc>
          <w:tcPr>
            <w:tcW w:w="1977" w:type="dxa"/>
          </w:tcPr>
          <w:p w:rsidR="00DC010D" w:rsidRPr="00AC23AF" w:rsidRDefault="00DC010D" w:rsidP="00913C5C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 xml:space="preserve">Excellent detail in the notes, at least 8 dot points. </w:t>
            </w:r>
          </w:p>
          <w:p w:rsidR="00DC010D" w:rsidRPr="00AC23AF" w:rsidRDefault="00DC010D" w:rsidP="00DC010D">
            <w:pPr>
              <w:pStyle w:val="ListParagraph"/>
              <w:ind w:left="0"/>
              <w:rPr>
                <w:rFonts w:ascii="Segoe Print" w:hAnsi="Segoe Print"/>
                <w:color w:val="FF0000"/>
              </w:rPr>
            </w:pPr>
            <w:r w:rsidRPr="00AC23AF">
              <w:rPr>
                <w:rFonts w:ascii="Segoe Print" w:hAnsi="Segoe Print"/>
                <w:color w:val="FF0000"/>
              </w:rPr>
              <w:t xml:space="preserve">Clear effort in completing notes during the tour, including features of </w:t>
            </w:r>
            <w:r>
              <w:rPr>
                <w:rFonts w:ascii="Segoe Print" w:hAnsi="Segoe Print"/>
                <w:color w:val="FF0000"/>
              </w:rPr>
              <w:t>Kings Park,</w:t>
            </w:r>
            <w:r w:rsidRPr="00AC23AF">
              <w:rPr>
                <w:rFonts w:ascii="Segoe Print" w:hAnsi="Segoe Print"/>
                <w:color w:val="FF0000"/>
              </w:rPr>
              <w:t xml:space="preserve"> statistics and how it contributes to tourism.</w:t>
            </w:r>
          </w:p>
        </w:tc>
      </w:tr>
    </w:tbl>
    <w:p w:rsidR="00DC010D" w:rsidRDefault="00DC010D" w:rsidP="00DC010D">
      <w:pPr>
        <w:pStyle w:val="ListParagraph"/>
        <w:spacing w:after="0" w:line="360" w:lineRule="auto"/>
      </w:pPr>
    </w:p>
    <w:p w:rsidR="009A19D0" w:rsidRDefault="009A19D0" w:rsidP="009A19D0">
      <w:pPr>
        <w:spacing w:after="0"/>
      </w:pPr>
    </w:p>
    <w:p w:rsidR="00FC5F10" w:rsidRPr="009A19D0" w:rsidRDefault="00FC5F10" w:rsidP="00FC5F10">
      <w:pPr>
        <w:pStyle w:val="ListParagraph"/>
        <w:numPr>
          <w:ilvl w:val="0"/>
          <w:numId w:val="8"/>
        </w:numPr>
        <w:spacing w:after="0" w:line="360" w:lineRule="auto"/>
        <w:rPr>
          <w:b/>
          <w:sz w:val="24"/>
        </w:rPr>
      </w:pPr>
      <w:r w:rsidRPr="009A19D0">
        <w:rPr>
          <w:b/>
          <w:sz w:val="24"/>
        </w:rPr>
        <w:t>Survey</w:t>
      </w:r>
      <w:r>
        <w:rPr>
          <w:b/>
          <w:sz w:val="24"/>
        </w:rPr>
        <w:t xml:space="preserve"> (5 marks) – unable to complete survey due to wet weather</w:t>
      </w:r>
    </w:p>
    <w:p w:rsidR="00FC5F10" w:rsidRPr="00FC5F10" w:rsidRDefault="00FC5F10" w:rsidP="00FC5F10">
      <w:pPr>
        <w:spacing w:after="0" w:line="240" w:lineRule="auto"/>
        <w:rPr>
          <w:rFonts w:ascii="Segoe Print" w:hAnsi="Segoe Print"/>
          <w:color w:val="FF0000"/>
        </w:rPr>
      </w:pPr>
      <w:r w:rsidRPr="00FC5F10">
        <w:rPr>
          <w:rFonts w:ascii="Segoe Print" w:hAnsi="Segoe Print"/>
          <w:color w:val="FF0000"/>
        </w:rPr>
        <w:t>1 mark per question – question should be in clear question format and be an appropriate question to relating to tourism with the purpose of gathering date about tourists visits to Kings Park</w:t>
      </w:r>
    </w:p>
    <w:p w:rsidR="00FC5F10" w:rsidRPr="00770E45" w:rsidRDefault="00FC5F10" w:rsidP="00FC5F10">
      <w:pPr>
        <w:pStyle w:val="ListParagraph"/>
        <w:spacing w:after="0" w:line="360" w:lineRule="auto"/>
        <w:rPr>
          <w:sz w:val="24"/>
        </w:rPr>
      </w:pPr>
    </w:p>
    <w:p w:rsidR="009A19D0" w:rsidRDefault="009A19D0" w:rsidP="009A19D0">
      <w:pPr>
        <w:spacing w:after="0"/>
      </w:pPr>
    </w:p>
    <w:p w:rsidR="00FC5F10" w:rsidRDefault="00FC5F10" w:rsidP="009A19D0">
      <w:pPr>
        <w:spacing w:after="0" w:line="360" w:lineRule="auto"/>
        <w:rPr>
          <w:b/>
          <w:sz w:val="24"/>
        </w:rPr>
      </w:pPr>
    </w:p>
    <w:p w:rsidR="009A19D0" w:rsidRPr="009F5A6D" w:rsidRDefault="00770E45" w:rsidP="009A19D0">
      <w:pPr>
        <w:spacing w:after="0" w:line="360" w:lineRule="auto"/>
        <w:rPr>
          <w:b/>
          <w:sz w:val="24"/>
        </w:rPr>
      </w:pPr>
      <w:r w:rsidRPr="009F5A6D">
        <w:rPr>
          <w:b/>
          <w:sz w:val="24"/>
        </w:rPr>
        <w:t>16: What if… t</w:t>
      </w:r>
      <w:r w:rsidR="009A19D0" w:rsidRPr="009F5A6D">
        <w:rPr>
          <w:b/>
          <w:sz w:val="24"/>
        </w:rPr>
        <w:t>here is a cable car built that connected Kings Park to Elizabeth Quay. Describe the potential impacts this would have on the following:</w:t>
      </w:r>
      <w:r w:rsidR="009F5A6D">
        <w:rPr>
          <w:b/>
          <w:sz w:val="24"/>
        </w:rPr>
        <w:t xml:space="preserve"> (6 marks)</w:t>
      </w:r>
    </w:p>
    <w:p w:rsidR="009A19D0" w:rsidRPr="00DC010D" w:rsidRDefault="00DC010D" w:rsidP="00DC010D">
      <w:pPr>
        <w:spacing w:after="0" w:line="240" w:lineRule="auto"/>
        <w:rPr>
          <w:rFonts w:ascii="Segoe Print" w:hAnsi="Segoe Print"/>
          <w:color w:val="FF0000"/>
          <w:sz w:val="24"/>
        </w:rPr>
      </w:pPr>
      <w:r w:rsidRPr="00DC010D">
        <w:rPr>
          <w:rFonts w:ascii="Segoe Print" w:hAnsi="Segoe Print"/>
          <w:color w:val="FF0000"/>
          <w:sz w:val="24"/>
        </w:rPr>
        <w:t>2 marks per section</w:t>
      </w:r>
    </w:p>
    <w:p w:rsidR="009A19D0" w:rsidRPr="00DC010D" w:rsidRDefault="009A19D0" w:rsidP="00DC010D">
      <w:pPr>
        <w:pStyle w:val="ListParagraph"/>
        <w:numPr>
          <w:ilvl w:val="0"/>
          <w:numId w:val="11"/>
        </w:numPr>
        <w:spacing w:after="0" w:line="240" w:lineRule="auto"/>
        <w:rPr>
          <w:rFonts w:ascii="Segoe Print" w:hAnsi="Segoe Print"/>
          <w:color w:val="FF0000"/>
          <w:sz w:val="24"/>
        </w:rPr>
      </w:pPr>
      <w:r w:rsidRPr="00DC010D">
        <w:rPr>
          <w:rFonts w:ascii="Segoe Print" w:hAnsi="Segoe Print"/>
          <w:color w:val="FF0000"/>
          <w:sz w:val="24"/>
        </w:rPr>
        <w:t>Economy</w:t>
      </w:r>
    </w:p>
    <w:p w:rsidR="00DC010D" w:rsidRPr="00DC010D" w:rsidRDefault="00DC010D" w:rsidP="00DC010D">
      <w:pPr>
        <w:spacing w:after="0" w:line="240" w:lineRule="auto"/>
        <w:ind w:left="360"/>
        <w:rPr>
          <w:rFonts w:ascii="Segoe Print" w:hAnsi="Segoe Print"/>
          <w:color w:val="FF0000"/>
          <w:sz w:val="24"/>
        </w:rPr>
      </w:pPr>
      <w:r w:rsidRPr="00DC010D">
        <w:rPr>
          <w:rFonts w:ascii="Segoe Print" w:hAnsi="Segoe Print"/>
          <w:color w:val="FF0000"/>
          <w:sz w:val="24"/>
        </w:rPr>
        <w:t>1 mark – mentioning the cost of construction on state government</w:t>
      </w:r>
    </w:p>
    <w:p w:rsidR="00DC010D" w:rsidRPr="00DC010D" w:rsidRDefault="00DC010D" w:rsidP="00DC010D">
      <w:pPr>
        <w:spacing w:after="0" w:line="240" w:lineRule="auto"/>
        <w:ind w:left="360"/>
        <w:rPr>
          <w:rFonts w:ascii="Segoe Print" w:hAnsi="Segoe Print"/>
          <w:color w:val="FF0000"/>
          <w:sz w:val="24"/>
        </w:rPr>
      </w:pPr>
      <w:r w:rsidRPr="00DC010D">
        <w:rPr>
          <w:rFonts w:ascii="Segoe Print" w:hAnsi="Segoe Print"/>
          <w:color w:val="FF0000"/>
          <w:sz w:val="24"/>
        </w:rPr>
        <w:t>1 mark – potential for raising revenue, by charging tourists to use the cable car</w:t>
      </w:r>
    </w:p>
    <w:p w:rsidR="009F5A6D" w:rsidRPr="00DC010D" w:rsidRDefault="009F5A6D" w:rsidP="00DC010D">
      <w:pPr>
        <w:spacing w:after="0" w:line="240" w:lineRule="auto"/>
        <w:ind w:left="360"/>
        <w:rPr>
          <w:rFonts w:ascii="Segoe Print" w:hAnsi="Segoe Print"/>
          <w:color w:val="FF0000"/>
          <w:sz w:val="24"/>
        </w:rPr>
      </w:pPr>
    </w:p>
    <w:p w:rsidR="009F5A6D" w:rsidRPr="00DC010D" w:rsidRDefault="009F5A6D" w:rsidP="00DC010D">
      <w:pPr>
        <w:pStyle w:val="ListParagraph"/>
        <w:spacing w:after="0" w:line="240" w:lineRule="auto"/>
        <w:rPr>
          <w:rFonts w:ascii="Segoe Print" w:hAnsi="Segoe Print"/>
          <w:color w:val="FF0000"/>
          <w:sz w:val="24"/>
        </w:rPr>
      </w:pPr>
    </w:p>
    <w:p w:rsidR="009A19D0" w:rsidRPr="00DC010D" w:rsidRDefault="009A19D0" w:rsidP="00DC010D">
      <w:pPr>
        <w:pStyle w:val="ListParagraph"/>
        <w:numPr>
          <w:ilvl w:val="0"/>
          <w:numId w:val="11"/>
        </w:numPr>
        <w:spacing w:after="0" w:line="240" w:lineRule="auto"/>
        <w:rPr>
          <w:rFonts w:ascii="Segoe Print" w:hAnsi="Segoe Print"/>
          <w:color w:val="FF0000"/>
          <w:sz w:val="24"/>
        </w:rPr>
      </w:pPr>
      <w:r w:rsidRPr="00DC010D">
        <w:rPr>
          <w:rFonts w:ascii="Segoe Print" w:hAnsi="Segoe Print"/>
          <w:color w:val="FF0000"/>
          <w:sz w:val="24"/>
        </w:rPr>
        <w:t>Visitors to Kings Park</w:t>
      </w:r>
    </w:p>
    <w:p w:rsidR="00DC010D" w:rsidRPr="00DC010D" w:rsidRDefault="00DC010D" w:rsidP="00DC010D">
      <w:pPr>
        <w:spacing w:after="0" w:line="240" w:lineRule="auto"/>
        <w:ind w:left="360"/>
        <w:rPr>
          <w:rFonts w:ascii="Segoe Print" w:hAnsi="Segoe Print"/>
          <w:color w:val="FF0000"/>
          <w:sz w:val="24"/>
        </w:rPr>
      </w:pPr>
      <w:r w:rsidRPr="00DC010D">
        <w:rPr>
          <w:rFonts w:ascii="Segoe Print" w:hAnsi="Segoe Print"/>
          <w:color w:val="FF0000"/>
          <w:sz w:val="24"/>
        </w:rPr>
        <w:t xml:space="preserve">1 mark – another option for accessibility to Kings Park and connects Perth CBD to the park. </w:t>
      </w:r>
    </w:p>
    <w:p w:rsidR="00DC010D" w:rsidRPr="00DC010D" w:rsidRDefault="00DC010D" w:rsidP="00DC010D">
      <w:pPr>
        <w:spacing w:after="0" w:line="240" w:lineRule="auto"/>
        <w:ind w:left="360"/>
        <w:rPr>
          <w:rFonts w:ascii="Segoe Print" w:hAnsi="Segoe Print"/>
          <w:color w:val="FF0000"/>
          <w:sz w:val="24"/>
        </w:rPr>
      </w:pPr>
      <w:r w:rsidRPr="00DC010D">
        <w:rPr>
          <w:rFonts w:ascii="Segoe Print" w:hAnsi="Segoe Print"/>
          <w:color w:val="FF0000"/>
          <w:sz w:val="24"/>
        </w:rPr>
        <w:t>1 mark – quicker transport option, another activity for tourists to partake in</w:t>
      </w:r>
    </w:p>
    <w:p w:rsidR="00DC010D" w:rsidRPr="00DC010D" w:rsidRDefault="00DC010D" w:rsidP="00DC010D">
      <w:pPr>
        <w:spacing w:after="0" w:line="240" w:lineRule="auto"/>
        <w:ind w:left="360"/>
        <w:rPr>
          <w:rFonts w:ascii="Segoe Print" w:hAnsi="Segoe Print"/>
          <w:color w:val="FF0000"/>
          <w:sz w:val="24"/>
        </w:rPr>
      </w:pPr>
    </w:p>
    <w:p w:rsidR="009F5A6D" w:rsidRPr="00DC010D" w:rsidRDefault="009F5A6D" w:rsidP="00DC010D">
      <w:pPr>
        <w:pStyle w:val="ListParagraph"/>
        <w:numPr>
          <w:ilvl w:val="0"/>
          <w:numId w:val="11"/>
        </w:numPr>
        <w:spacing w:after="0" w:line="240" w:lineRule="auto"/>
        <w:rPr>
          <w:rFonts w:ascii="Segoe Print" w:hAnsi="Segoe Print"/>
          <w:color w:val="FF0000"/>
          <w:sz w:val="24"/>
        </w:rPr>
      </w:pPr>
      <w:r w:rsidRPr="00DC010D">
        <w:rPr>
          <w:rFonts w:ascii="Segoe Print" w:hAnsi="Segoe Print"/>
          <w:color w:val="FF0000"/>
          <w:sz w:val="24"/>
        </w:rPr>
        <w:t>The Environment</w:t>
      </w:r>
    </w:p>
    <w:p w:rsidR="009F5A6D" w:rsidRPr="00DC010D" w:rsidRDefault="00DC010D" w:rsidP="00DC010D">
      <w:pPr>
        <w:spacing w:after="0" w:line="240" w:lineRule="auto"/>
        <w:ind w:left="360"/>
        <w:rPr>
          <w:rFonts w:ascii="Segoe Print" w:hAnsi="Segoe Print"/>
          <w:color w:val="FF0000"/>
          <w:sz w:val="24"/>
        </w:rPr>
      </w:pPr>
      <w:r w:rsidRPr="00DC010D">
        <w:rPr>
          <w:rFonts w:ascii="Segoe Print" w:hAnsi="Segoe Print"/>
          <w:color w:val="FF0000"/>
          <w:sz w:val="24"/>
        </w:rPr>
        <w:t>1 mark – mention the disruption to the view of the natural environment</w:t>
      </w:r>
    </w:p>
    <w:p w:rsidR="00DC010D" w:rsidRPr="00DC010D" w:rsidRDefault="00DC010D" w:rsidP="00DC010D">
      <w:pPr>
        <w:spacing w:after="0" w:line="240" w:lineRule="auto"/>
        <w:ind w:left="360"/>
        <w:rPr>
          <w:rFonts w:ascii="Segoe Print" w:hAnsi="Segoe Print"/>
          <w:color w:val="FF0000"/>
          <w:sz w:val="24"/>
        </w:rPr>
      </w:pPr>
      <w:r w:rsidRPr="00DC010D">
        <w:rPr>
          <w:rFonts w:ascii="Segoe Print" w:hAnsi="Segoe Print"/>
          <w:color w:val="FF0000"/>
          <w:sz w:val="24"/>
        </w:rPr>
        <w:t xml:space="preserve">1 mark – increased demand and visitors has the potential to disturb the natural environment further. </w:t>
      </w:r>
    </w:p>
    <w:sectPr w:rsidR="00DC010D" w:rsidRPr="00DC010D" w:rsidSect="009A19D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17606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610F4"/>
    <w:multiLevelType w:val="hybridMultilevel"/>
    <w:tmpl w:val="373ED4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4200EE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FC00E3"/>
    <w:multiLevelType w:val="hybridMultilevel"/>
    <w:tmpl w:val="4E9AF9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B567C8"/>
    <w:multiLevelType w:val="hybridMultilevel"/>
    <w:tmpl w:val="FFD083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1E191B"/>
    <w:multiLevelType w:val="hybridMultilevel"/>
    <w:tmpl w:val="F45C1E3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A34B31"/>
    <w:multiLevelType w:val="hybridMultilevel"/>
    <w:tmpl w:val="852A114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FC5FA8"/>
    <w:multiLevelType w:val="hybridMultilevel"/>
    <w:tmpl w:val="1A0EF0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A92CE5"/>
    <w:multiLevelType w:val="hybridMultilevel"/>
    <w:tmpl w:val="676276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00093C"/>
    <w:multiLevelType w:val="hybridMultilevel"/>
    <w:tmpl w:val="FD1CDC96"/>
    <w:lvl w:ilvl="0" w:tplc="8FCAC3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1C7281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D314C7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850F1F"/>
    <w:multiLevelType w:val="hybridMultilevel"/>
    <w:tmpl w:val="58565B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E239BE"/>
    <w:multiLevelType w:val="hybridMultilevel"/>
    <w:tmpl w:val="858A71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944D8D"/>
    <w:multiLevelType w:val="hybridMultilevel"/>
    <w:tmpl w:val="C6C89AF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0A2591A"/>
    <w:multiLevelType w:val="hybridMultilevel"/>
    <w:tmpl w:val="ADC2972C"/>
    <w:lvl w:ilvl="0" w:tplc="8FCAC3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D03424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67545A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7941DD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9967C5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CF5620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8A1C57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1"/>
  </w:num>
  <w:num w:numId="4">
    <w:abstractNumId w:val="12"/>
  </w:num>
  <w:num w:numId="5">
    <w:abstractNumId w:val="19"/>
  </w:num>
  <w:num w:numId="6">
    <w:abstractNumId w:val="18"/>
  </w:num>
  <w:num w:numId="7">
    <w:abstractNumId w:val="16"/>
  </w:num>
  <w:num w:numId="8">
    <w:abstractNumId w:val="0"/>
  </w:num>
  <w:num w:numId="9">
    <w:abstractNumId w:val="17"/>
  </w:num>
  <w:num w:numId="10">
    <w:abstractNumId w:val="10"/>
  </w:num>
  <w:num w:numId="11">
    <w:abstractNumId w:val="6"/>
  </w:num>
  <w:num w:numId="12">
    <w:abstractNumId w:val="8"/>
  </w:num>
  <w:num w:numId="13">
    <w:abstractNumId w:val="3"/>
  </w:num>
  <w:num w:numId="14">
    <w:abstractNumId w:val="7"/>
  </w:num>
  <w:num w:numId="15">
    <w:abstractNumId w:val="21"/>
  </w:num>
  <w:num w:numId="16">
    <w:abstractNumId w:val="20"/>
  </w:num>
  <w:num w:numId="17">
    <w:abstractNumId w:val="13"/>
  </w:num>
  <w:num w:numId="18">
    <w:abstractNumId w:val="15"/>
  </w:num>
  <w:num w:numId="19">
    <w:abstractNumId w:val="9"/>
  </w:num>
  <w:num w:numId="20">
    <w:abstractNumId w:val="14"/>
  </w:num>
  <w:num w:numId="21">
    <w:abstractNumId w:val="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879"/>
    <w:rsid w:val="00281C68"/>
    <w:rsid w:val="00304AB9"/>
    <w:rsid w:val="00344F83"/>
    <w:rsid w:val="003466D5"/>
    <w:rsid w:val="00371BA6"/>
    <w:rsid w:val="00381B82"/>
    <w:rsid w:val="00391883"/>
    <w:rsid w:val="003D697C"/>
    <w:rsid w:val="003E08D7"/>
    <w:rsid w:val="004E3A9E"/>
    <w:rsid w:val="00532933"/>
    <w:rsid w:val="00610879"/>
    <w:rsid w:val="006277EE"/>
    <w:rsid w:val="00691E43"/>
    <w:rsid w:val="00713CF9"/>
    <w:rsid w:val="00770E45"/>
    <w:rsid w:val="007A0775"/>
    <w:rsid w:val="00913C5C"/>
    <w:rsid w:val="009A19D0"/>
    <w:rsid w:val="009F5A6D"/>
    <w:rsid w:val="00AC23AF"/>
    <w:rsid w:val="00BE6D47"/>
    <w:rsid w:val="00C439EB"/>
    <w:rsid w:val="00C97AEC"/>
    <w:rsid w:val="00DA7C29"/>
    <w:rsid w:val="00DC0061"/>
    <w:rsid w:val="00DC010D"/>
    <w:rsid w:val="00DC09F6"/>
    <w:rsid w:val="00DF2C6A"/>
    <w:rsid w:val="00F83227"/>
    <w:rsid w:val="00F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1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8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66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6D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770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1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8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66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6D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770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FAD6372.dotm</Template>
  <TotalTime>36</TotalTime>
  <Pages>7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 Donavon</dc:creator>
  <cp:lastModifiedBy>e4081018</cp:lastModifiedBy>
  <cp:revision>6</cp:revision>
  <cp:lastPrinted>2018-08-20T23:19:00Z</cp:lastPrinted>
  <dcterms:created xsi:type="dcterms:W3CDTF">2018-08-30T04:02:00Z</dcterms:created>
  <dcterms:modified xsi:type="dcterms:W3CDTF">2018-08-30T04:38:00Z</dcterms:modified>
</cp:coreProperties>
</file>