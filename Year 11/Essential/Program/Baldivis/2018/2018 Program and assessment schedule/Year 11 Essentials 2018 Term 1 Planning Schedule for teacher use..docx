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63C0" w:rsidRDefault="00C163C0" w:rsidP="00C163C0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bookmarkStart w:id="0" w:name="_GoBack"/>
      <w:bookmarkEnd w:id="0"/>
      <w:r>
        <w:rPr>
          <w:rFonts w:ascii="Calibri" w:hAnsi="Calibri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59264" behindDoc="1" locked="0" layoutInCell="1" allowOverlap="1" wp14:anchorId="64B092B9" wp14:editId="64F9B5D8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>2018</w:t>
      </w:r>
      <w:r w:rsidRPr="001A75BD">
        <w:rPr>
          <w:rFonts w:ascii="Calibri" w:hAnsi="Calibri"/>
          <w:b/>
          <w:sz w:val="36"/>
          <w:szCs w:val="36"/>
        </w:rPr>
        <w:t xml:space="preserve"> MATHEMATICS</w:t>
      </w:r>
    </w:p>
    <w:p w:rsidR="00C163C0" w:rsidRDefault="00C163C0" w:rsidP="00C163C0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:rsidR="00C163C0" w:rsidRDefault="00C163C0" w:rsidP="00C163C0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 xml:space="preserve">Year 11 Essentials </w:t>
      </w:r>
    </w:p>
    <w:p w:rsidR="00C163C0" w:rsidRPr="00C163C0" w:rsidRDefault="00C163C0" w:rsidP="00C163C0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>Term 1</w:t>
      </w:r>
      <w:r w:rsidR="00927043">
        <w:rPr>
          <w:rFonts w:ascii="Calibri" w:hAnsi="Calibri"/>
          <w:b/>
          <w:sz w:val="40"/>
          <w:szCs w:val="40"/>
        </w:rPr>
        <w:t xml:space="preserve"> – Unit 1</w:t>
      </w:r>
    </w:p>
    <w:p w:rsidR="00C163C0" w:rsidRPr="00336861" w:rsidRDefault="00C163C0" w:rsidP="00C163C0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640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93"/>
        <w:gridCol w:w="4208"/>
        <w:gridCol w:w="2759"/>
        <w:gridCol w:w="2758"/>
        <w:gridCol w:w="2758"/>
        <w:gridCol w:w="2729"/>
      </w:tblGrid>
      <w:tr w:rsidR="00C163C0" w:rsidRPr="000A1886" w:rsidTr="009812AE">
        <w:trPr>
          <w:trHeight w:val="128"/>
        </w:trPr>
        <w:tc>
          <w:tcPr>
            <w:tcW w:w="1193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:rsidR="00C163C0" w:rsidRPr="00C163C0" w:rsidRDefault="00C163C0" w:rsidP="00C163C0">
            <w:pPr>
              <w:jc w:val="center"/>
              <w:rPr>
                <w:rFonts w:ascii="Calibri" w:hAnsi="Calibri"/>
                <w:b/>
                <w:sz w:val="32"/>
                <w:szCs w:val="32"/>
                <w:lang w:val="en-AU"/>
              </w:rPr>
            </w:pPr>
            <w:r w:rsidRPr="00C163C0">
              <w:rPr>
                <w:rFonts w:ascii="Calibri" w:hAnsi="Calibri"/>
                <w:b/>
                <w:sz w:val="32"/>
                <w:szCs w:val="32"/>
                <w:lang w:val="en-AU"/>
              </w:rPr>
              <w:t>Week</w:t>
            </w:r>
          </w:p>
        </w:tc>
        <w:tc>
          <w:tcPr>
            <w:tcW w:w="4208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:rsidR="00C163C0" w:rsidRPr="00C163C0" w:rsidRDefault="00C163C0" w:rsidP="00C163C0">
            <w:pPr>
              <w:jc w:val="center"/>
              <w:rPr>
                <w:rFonts w:ascii="Calibri" w:hAnsi="Calibri"/>
                <w:b/>
                <w:sz w:val="32"/>
                <w:szCs w:val="32"/>
                <w:lang w:val="en-AU"/>
              </w:rPr>
            </w:pPr>
            <w:r w:rsidRPr="00C163C0">
              <w:rPr>
                <w:rFonts w:ascii="Calibri" w:hAnsi="Calibri"/>
                <w:b/>
                <w:sz w:val="32"/>
                <w:szCs w:val="32"/>
                <w:lang w:val="en-AU"/>
              </w:rPr>
              <w:t>Topic</w:t>
            </w:r>
          </w:p>
        </w:tc>
        <w:tc>
          <w:tcPr>
            <w:tcW w:w="2759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:rsidR="00C163C0" w:rsidRPr="00C163C0" w:rsidRDefault="00C163C0" w:rsidP="00C163C0">
            <w:pPr>
              <w:jc w:val="center"/>
              <w:rPr>
                <w:rFonts w:ascii="Calibri" w:hAnsi="Calibri"/>
                <w:b/>
                <w:sz w:val="32"/>
                <w:szCs w:val="32"/>
                <w:lang w:val="en-AU"/>
              </w:rPr>
            </w:pPr>
            <w:r w:rsidRPr="00C163C0">
              <w:rPr>
                <w:rFonts w:ascii="Calibri" w:hAnsi="Calibri"/>
                <w:b/>
                <w:sz w:val="32"/>
                <w:szCs w:val="32"/>
                <w:lang w:val="en-AU"/>
              </w:rPr>
              <w:t>Lesson 1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:rsidR="00C163C0" w:rsidRPr="00C163C0" w:rsidRDefault="00C163C0" w:rsidP="00C163C0">
            <w:pPr>
              <w:jc w:val="center"/>
              <w:rPr>
                <w:rFonts w:ascii="Calibri" w:hAnsi="Calibri"/>
                <w:b/>
                <w:sz w:val="32"/>
                <w:szCs w:val="32"/>
                <w:lang w:val="en-AU"/>
              </w:rPr>
            </w:pPr>
            <w:r w:rsidRPr="00C163C0">
              <w:rPr>
                <w:rFonts w:ascii="Calibri" w:hAnsi="Calibri"/>
                <w:b/>
                <w:sz w:val="32"/>
                <w:szCs w:val="32"/>
                <w:lang w:val="en-AU"/>
              </w:rPr>
              <w:t>Lesson 2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:rsidR="00C163C0" w:rsidRPr="00C163C0" w:rsidRDefault="00C163C0" w:rsidP="00C163C0">
            <w:pPr>
              <w:jc w:val="center"/>
              <w:rPr>
                <w:rFonts w:ascii="Calibri" w:hAnsi="Calibri"/>
                <w:b/>
                <w:sz w:val="32"/>
                <w:szCs w:val="32"/>
                <w:lang w:val="en-AU"/>
              </w:rPr>
            </w:pPr>
            <w:r w:rsidRPr="00C163C0">
              <w:rPr>
                <w:rFonts w:ascii="Calibri" w:hAnsi="Calibri"/>
                <w:b/>
                <w:sz w:val="32"/>
                <w:szCs w:val="32"/>
                <w:lang w:val="en-AU"/>
              </w:rPr>
              <w:t>Lesson3</w:t>
            </w:r>
          </w:p>
        </w:tc>
        <w:tc>
          <w:tcPr>
            <w:tcW w:w="2729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:rsidR="00C163C0" w:rsidRPr="00C163C0" w:rsidRDefault="00C163C0" w:rsidP="00C163C0">
            <w:pPr>
              <w:jc w:val="center"/>
              <w:rPr>
                <w:rFonts w:ascii="Calibri" w:hAnsi="Calibri"/>
                <w:b/>
                <w:sz w:val="32"/>
                <w:szCs w:val="32"/>
                <w:lang w:val="en-AU"/>
              </w:rPr>
            </w:pPr>
            <w:r w:rsidRPr="00C163C0">
              <w:rPr>
                <w:rFonts w:ascii="Calibri" w:hAnsi="Calibri"/>
                <w:b/>
                <w:sz w:val="32"/>
                <w:szCs w:val="32"/>
                <w:lang w:val="en-AU"/>
              </w:rPr>
              <w:t>Lesson 4</w:t>
            </w:r>
          </w:p>
        </w:tc>
      </w:tr>
      <w:tr w:rsidR="00C163C0" w:rsidRPr="000A1886" w:rsidTr="009812AE">
        <w:trPr>
          <w:trHeight w:val="287"/>
        </w:trPr>
        <w:tc>
          <w:tcPr>
            <w:tcW w:w="1193" w:type="dxa"/>
            <w:tcBorders>
              <w:bottom w:val="single" w:sz="4" w:space="0" w:color="auto"/>
            </w:tcBorders>
            <w:shd w:val="clear" w:color="auto" w:fill="FFFFFF"/>
          </w:tcPr>
          <w:p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</w:rPr>
              <w:t>1</w:t>
            </w:r>
          </w:p>
        </w:tc>
        <w:tc>
          <w:tcPr>
            <w:tcW w:w="4208" w:type="dxa"/>
            <w:tcBorders>
              <w:bottom w:val="single" w:sz="4" w:space="0" w:color="auto"/>
            </w:tcBorders>
            <w:shd w:val="clear" w:color="auto" w:fill="auto"/>
          </w:tcPr>
          <w:p w:rsidR="00C163C0" w:rsidRPr="00F16613" w:rsidRDefault="00C33A2A" w:rsidP="00E33E4B">
            <w:pPr>
              <w:jc w:val="center"/>
              <w:rPr>
                <w:rFonts w:asciiTheme="minorHAnsi" w:hAnsiTheme="minorHAnsi" w:cstheme="minorHAnsi"/>
                <w:b/>
                <w:iCs/>
              </w:rPr>
            </w:pPr>
            <w:r w:rsidRPr="00F16613">
              <w:rPr>
                <w:rFonts w:asciiTheme="minorHAnsi" w:hAnsiTheme="minorHAnsi" w:cstheme="minorHAnsi"/>
                <w:b/>
                <w:iCs/>
              </w:rPr>
              <w:t>Number Review</w:t>
            </w:r>
          </w:p>
        </w:tc>
        <w:tc>
          <w:tcPr>
            <w:tcW w:w="2759" w:type="dxa"/>
            <w:tcBorders>
              <w:bottom w:val="single" w:sz="4" w:space="0" w:color="auto"/>
            </w:tcBorders>
            <w:shd w:val="clear" w:color="auto" w:fill="auto"/>
          </w:tcPr>
          <w:p w:rsidR="00C163C0" w:rsidRPr="00F16613" w:rsidRDefault="00F16613" w:rsidP="00E33E4B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iCs/>
                <w:sz w:val="22"/>
                <w:szCs w:val="22"/>
              </w:rPr>
              <w:t>Intro to course</w:t>
            </w:r>
          </w:p>
          <w:p w:rsidR="00F16613" w:rsidRPr="00F16613" w:rsidRDefault="00F16613" w:rsidP="00E33E4B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iCs/>
                <w:sz w:val="22"/>
                <w:szCs w:val="22"/>
              </w:rPr>
              <w:t>Ice breaker</w:t>
            </w:r>
          </w:p>
          <w:p w:rsidR="00F16613" w:rsidRPr="00F16613" w:rsidRDefault="00F16613" w:rsidP="00E33E4B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iCs/>
                <w:sz w:val="22"/>
                <w:szCs w:val="22"/>
              </w:rPr>
              <w:t>Course expectations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C163C0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sz w:val="22"/>
                <w:szCs w:val="22"/>
              </w:rPr>
              <w:t xml:space="preserve">Place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value</w:t>
            </w:r>
          </w:p>
          <w:p w:rsidR="00F16613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Addition</w:t>
            </w:r>
          </w:p>
          <w:p w:rsidR="00F16613" w:rsidRPr="00F16613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Subtraction 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FFFF"/>
          </w:tcPr>
          <w:p w:rsidR="00C163C0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Multiplication</w:t>
            </w:r>
          </w:p>
          <w:p w:rsidR="00F16613" w:rsidRPr="00F16613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Division Strategies</w:t>
            </w:r>
          </w:p>
        </w:tc>
        <w:tc>
          <w:tcPr>
            <w:tcW w:w="2729" w:type="dxa"/>
            <w:tcBorders>
              <w:bottom w:val="single" w:sz="4" w:space="0" w:color="auto"/>
            </w:tcBorders>
            <w:shd w:val="clear" w:color="auto" w:fill="FFFFFF"/>
          </w:tcPr>
          <w:p w:rsidR="00C163C0" w:rsidRPr="00F16613" w:rsidRDefault="00F16613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b/>
                <w:sz w:val="22"/>
                <w:szCs w:val="22"/>
              </w:rPr>
              <w:t>Practical Lesson</w:t>
            </w:r>
          </w:p>
          <w:p w:rsidR="00F16613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“Determine how much money the 11’s spend at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he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canteen in a week”</w:t>
            </w:r>
          </w:p>
          <w:p w:rsidR="00F6561A" w:rsidRPr="00F16613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163C0" w:rsidRPr="000A1886" w:rsidTr="009812AE">
        <w:trPr>
          <w:trHeight w:val="254"/>
        </w:trPr>
        <w:tc>
          <w:tcPr>
            <w:tcW w:w="1193" w:type="dxa"/>
            <w:tcBorders>
              <w:bottom w:val="single" w:sz="4" w:space="0" w:color="auto"/>
            </w:tcBorders>
            <w:shd w:val="clear" w:color="auto" w:fill="FFFFFF"/>
          </w:tcPr>
          <w:p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</w:rPr>
              <w:t>2</w:t>
            </w:r>
          </w:p>
        </w:tc>
        <w:tc>
          <w:tcPr>
            <w:tcW w:w="4208" w:type="dxa"/>
            <w:tcBorders>
              <w:bottom w:val="single" w:sz="4" w:space="0" w:color="auto"/>
            </w:tcBorders>
            <w:shd w:val="clear" w:color="auto" w:fill="auto"/>
          </w:tcPr>
          <w:p w:rsidR="00C163C0" w:rsidRPr="00F16613" w:rsidRDefault="00F16613" w:rsidP="00E33E4B">
            <w:pPr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F16613">
              <w:rPr>
                <w:rFonts w:asciiTheme="minorHAnsi" w:hAnsiTheme="minorHAnsi" w:cstheme="minorHAnsi"/>
                <w:b/>
                <w:iCs/>
              </w:rPr>
              <w:t>Number Review</w:t>
            </w:r>
          </w:p>
        </w:tc>
        <w:tc>
          <w:tcPr>
            <w:tcW w:w="2759" w:type="dxa"/>
            <w:tcBorders>
              <w:bottom w:val="single" w:sz="4" w:space="0" w:color="auto"/>
            </w:tcBorders>
            <w:shd w:val="clear" w:color="auto" w:fill="FFFFFF"/>
          </w:tcPr>
          <w:p w:rsidR="00C163C0" w:rsidRPr="00F6561A" w:rsidRDefault="00F16613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61A">
              <w:rPr>
                <w:rFonts w:asciiTheme="minorHAnsi" w:hAnsiTheme="minorHAnsi" w:cstheme="minorHAnsi"/>
                <w:b/>
                <w:sz w:val="22"/>
                <w:szCs w:val="22"/>
              </w:rPr>
              <w:t>Rounding</w:t>
            </w:r>
          </w:p>
          <w:p w:rsidR="00F16613" w:rsidRPr="00F6561A" w:rsidRDefault="00F16613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61A">
              <w:rPr>
                <w:rFonts w:asciiTheme="minorHAnsi" w:hAnsiTheme="minorHAnsi" w:cstheme="minorHAnsi"/>
                <w:b/>
                <w:sz w:val="22"/>
                <w:szCs w:val="22"/>
              </w:rPr>
              <w:t>Estimating include decimals</w:t>
            </w:r>
          </w:p>
          <w:p w:rsidR="00F16613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b/>
                <w:sz w:val="22"/>
                <w:szCs w:val="22"/>
              </w:rPr>
              <w:t>Practical: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estimate and measure objects</w:t>
            </w:r>
          </w:p>
          <w:p w:rsidR="00F6561A" w:rsidRPr="00F16613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C163C0" w:rsidRPr="00F6561A" w:rsidRDefault="00F16613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61A">
              <w:rPr>
                <w:rFonts w:asciiTheme="minorHAnsi" w:hAnsiTheme="minorHAnsi" w:cstheme="minorHAnsi"/>
                <w:b/>
                <w:sz w:val="22"/>
                <w:szCs w:val="22"/>
              </w:rPr>
              <w:t>BIMDAS</w:t>
            </w:r>
          </w:p>
          <w:p w:rsidR="00F16613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16613" w:rsidRPr="00F16613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Dominos game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FFFF"/>
          </w:tcPr>
          <w:p w:rsidR="00C163C0" w:rsidRPr="00F6561A" w:rsidRDefault="00F16613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61A">
              <w:rPr>
                <w:rFonts w:asciiTheme="minorHAnsi" w:hAnsiTheme="minorHAnsi" w:cstheme="minorHAnsi"/>
                <w:b/>
                <w:sz w:val="22"/>
                <w:szCs w:val="22"/>
              </w:rPr>
              <w:t>Fractions, Decimals, Percentage</w:t>
            </w:r>
          </w:p>
          <w:p w:rsidR="00F16613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16613" w:rsidRPr="00F16613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Converting and ordering </w:t>
            </w:r>
          </w:p>
        </w:tc>
        <w:tc>
          <w:tcPr>
            <w:tcW w:w="2729" w:type="dxa"/>
            <w:tcBorders>
              <w:bottom w:val="single" w:sz="4" w:space="0" w:color="auto"/>
            </w:tcBorders>
            <w:shd w:val="clear" w:color="auto" w:fill="FFFFFF"/>
          </w:tcPr>
          <w:p w:rsidR="00C163C0" w:rsidRDefault="00F6561A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Practical Lesson</w:t>
            </w:r>
          </w:p>
          <w:p w:rsid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NZ Math Website</w:t>
            </w:r>
          </w:p>
          <w:p w:rsid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Level 3/4 Questions</w:t>
            </w:r>
          </w:p>
          <w:p w:rsidR="00F6561A" w:rsidRP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F6561A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Number Problems</w:t>
            </w:r>
          </w:p>
        </w:tc>
      </w:tr>
      <w:tr w:rsidR="00C163C0" w:rsidRPr="000A1886" w:rsidTr="009812AE">
        <w:trPr>
          <w:trHeight w:val="254"/>
        </w:trPr>
        <w:tc>
          <w:tcPr>
            <w:tcW w:w="1193" w:type="dxa"/>
            <w:tcBorders>
              <w:bottom w:val="single" w:sz="4" w:space="0" w:color="auto"/>
            </w:tcBorders>
            <w:shd w:val="clear" w:color="auto" w:fill="FFFFFF"/>
          </w:tcPr>
          <w:p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>
              <w:rPr>
                <w:rFonts w:asciiTheme="minorHAnsi" w:hAnsiTheme="minorHAnsi" w:cstheme="minorHAnsi"/>
                <w:b/>
                <w:sz w:val="44"/>
                <w:szCs w:val="44"/>
              </w:rPr>
              <w:t>3</w:t>
            </w:r>
          </w:p>
        </w:tc>
        <w:tc>
          <w:tcPr>
            <w:tcW w:w="4208" w:type="dxa"/>
            <w:tcBorders>
              <w:bottom w:val="single" w:sz="4" w:space="0" w:color="auto"/>
            </w:tcBorders>
            <w:shd w:val="clear" w:color="auto" w:fill="auto"/>
          </w:tcPr>
          <w:p w:rsidR="00C163C0" w:rsidRDefault="00F6561A" w:rsidP="00E33E4B">
            <w:pPr>
              <w:jc w:val="center"/>
              <w:rPr>
                <w:rFonts w:asciiTheme="minorHAnsi" w:hAnsiTheme="minorHAnsi" w:cstheme="minorHAnsi"/>
                <w:b/>
                <w:iCs/>
              </w:rPr>
            </w:pPr>
            <w:r w:rsidRPr="00F16613">
              <w:rPr>
                <w:rFonts w:asciiTheme="minorHAnsi" w:hAnsiTheme="minorHAnsi" w:cstheme="minorHAnsi"/>
                <w:b/>
                <w:iCs/>
              </w:rPr>
              <w:t>Number Review</w:t>
            </w:r>
          </w:p>
          <w:p w:rsidR="009812AE" w:rsidRDefault="009812AE" w:rsidP="00E33E4B">
            <w:pPr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  <w:p w:rsidR="009812AE" w:rsidRPr="00F16613" w:rsidRDefault="009812AE" w:rsidP="009812AE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Mini-Test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s</w:t>
            </w:r>
          </w:p>
          <w:p w:rsidR="009812AE" w:rsidRDefault="009812AE" w:rsidP="00E33E4B">
            <w:pPr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  <w:p w:rsidR="009812AE" w:rsidRPr="00F16613" w:rsidRDefault="009812AE" w:rsidP="00E33E4B">
            <w:pPr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2759" w:type="dxa"/>
            <w:tcBorders>
              <w:bottom w:val="single" w:sz="4" w:space="0" w:color="auto"/>
            </w:tcBorders>
            <w:shd w:val="clear" w:color="auto" w:fill="FFFFFF"/>
          </w:tcPr>
          <w:p w:rsidR="00C163C0" w:rsidRPr="00F6561A" w:rsidRDefault="00F6561A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61A">
              <w:rPr>
                <w:rFonts w:asciiTheme="minorHAnsi" w:hAnsiTheme="minorHAnsi" w:cstheme="minorHAnsi"/>
                <w:b/>
                <w:sz w:val="22"/>
                <w:szCs w:val="22"/>
              </w:rPr>
              <w:t>Fractions and Percentage of Quantities</w:t>
            </w:r>
          </w:p>
          <w:p w:rsid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Compare, increase and decrease</w:t>
            </w:r>
          </w:p>
          <w:p w:rsidR="00C42324" w:rsidRDefault="00C42324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Nelson Book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28</w:t>
            </w:r>
          </w:p>
          <w:p w:rsidR="00F6561A" w:rsidRP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C163C0" w:rsidRDefault="00F6561A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Alien Invasion</w:t>
            </w:r>
          </w:p>
          <w:p w:rsidR="00F6561A" w:rsidRP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Lesson 1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FFFF"/>
          </w:tcPr>
          <w:p w:rsidR="00C163C0" w:rsidRDefault="00F6561A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Alien Invasion</w:t>
            </w:r>
          </w:p>
          <w:p w:rsidR="00F6561A" w:rsidRP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Lesson 2</w:t>
            </w:r>
          </w:p>
        </w:tc>
        <w:tc>
          <w:tcPr>
            <w:tcW w:w="2729" w:type="dxa"/>
            <w:tcBorders>
              <w:bottom w:val="single" w:sz="4" w:space="0" w:color="auto"/>
            </w:tcBorders>
            <w:shd w:val="clear" w:color="auto" w:fill="FFFFFF"/>
          </w:tcPr>
          <w:p w:rsidR="00C163C0" w:rsidRPr="00F16613" w:rsidRDefault="00E33E4B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Mini-Test</w:t>
            </w:r>
            <w:r w:rsidR="009812AE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s</w:t>
            </w:r>
          </w:p>
          <w:p w:rsidR="00E33E4B" w:rsidRPr="00F16613" w:rsidRDefault="00E33E4B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sz w:val="22"/>
                <w:szCs w:val="22"/>
              </w:rPr>
              <w:t>1.1 and 1.2</w:t>
            </w:r>
          </w:p>
        </w:tc>
      </w:tr>
      <w:tr w:rsidR="00C163C0" w:rsidRPr="000A1886" w:rsidTr="009812AE">
        <w:trPr>
          <w:trHeight w:val="279"/>
        </w:trPr>
        <w:tc>
          <w:tcPr>
            <w:tcW w:w="1193" w:type="dxa"/>
            <w:tcBorders>
              <w:bottom w:val="single" w:sz="4" w:space="0" w:color="auto"/>
            </w:tcBorders>
            <w:shd w:val="clear" w:color="auto" w:fill="FFFFFF"/>
          </w:tcPr>
          <w:p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</w:rPr>
              <w:t>4</w:t>
            </w:r>
          </w:p>
        </w:tc>
        <w:tc>
          <w:tcPr>
            <w:tcW w:w="4208" w:type="dxa"/>
            <w:tcBorders>
              <w:bottom w:val="single" w:sz="4" w:space="0" w:color="auto"/>
            </w:tcBorders>
            <w:shd w:val="clear" w:color="auto" w:fill="auto"/>
          </w:tcPr>
          <w:p w:rsidR="00C163C0" w:rsidRDefault="00E33E4B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</w:rPr>
            </w:pPr>
            <w:r w:rsidRPr="00F16613">
              <w:rPr>
                <w:rFonts w:asciiTheme="minorHAnsi" w:hAnsiTheme="minorHAnsi" w:cstheme="minorHAnsi"/>
                <w:b/>
                <w:color w:val="FF0000"/>
              </w:rPr>
              <w:t>How Big Assessment</w:t>
            </w:r>
          </w:p>
          <w:p w:rsidR="00F6561A" w:rsidRDefault="00F6561A" w:rsidP="00E33E4B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:rsidR="00F6561A" w:rsidRPr="00F16613" w:rsidRDefault="00F6561A" w:rsidP="00E33E4B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Rates</w:t>
            </w:r>
          </w:p>
        </w:tc>
        <w:tc>
          <w:tcPr>
            <w:tcW w:w="2759" w:type="dxa"/>
            <w:tcBorders>
              <w:bottom w:val="single" w:sz="4" w:space="0" w:color="auto"/>
            </w:tcBorders>
            <w:shd w:val="clear" w:color="auto" w:fill="FFFFFF"/>
          </w:tcPr>
          <w:p w:rsidR="00F6561A" w:rsidRPr="00F6561A" w:rsidRDefault="00F6561A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Practical Lesson</w:t>
            </w:r>
          </w:p>
          <w:p w:rsidR="00C163C0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Intro to rates</w:t>
            </w:r>
          </w:p>
          <w:p w:rsid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Heart Rate</w:t>
            </w:r>
          </w:p>
          <w:p w:rsidR="00A638A7" w:rsidRDefault="00A638A7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Nelson Book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141</w:t>
            </w:r>
          </w:p>
          <w:p w:rsidR="00A638A7" w:rsidRDefault="00A638A7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Investigation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145</w:t>
            </w:r>
          </w:p>
          <w:p w:rsidR="00F6561A" w:rsidRP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C163C0" w:rsidRPr="00F6561A" w:rsidRDefault="00F6561A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61A">
              <w:rPr>
                <w:rFonts w:asciiTheme="minorHAnsi" w:hAnsiTheme="minorHAnsi" w:cstheme="minorHAnsi"/>
                <w:b/>
                <w:sz w:val="22"/>
                <w:szCs w:val="22"/>
              </w:rPr>
              <w:t>Rates</w:t>
            </w:r>
          </w:p>
          <w:p w:rsid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Unitary Method</w:t>
            </w:r>
          </w:p>
          <w:p w:rsidR="00F6561A" w:rsidRDefault="00F6561A" w:rsidP="00F656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Converting, comparing</w:t>
            </w:r>
          </w:p>
          <w:p w:rsidR="00F6561A" w:rsidRPr="00F6561A" w:rsidRDefault="00F6561A" w:rsidP="00F656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HAESE Book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200 activity 2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auto"/>
          </w:tcPr>
          <w:p w:rsidR="00EA1B55" w:rsidRDefault="00EA1B55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:rsidR="00EA1B55" w:rsidRDefault="00EA1B55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:rsidR="00C163C0" w:rsidRPr="00EA1B55" w:rsidRDefault="00E33E4B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EA1B5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Assessment 1</w:t>
            </w:r>
          </w:p>
        </w:tc>
        <w:tc>
          <w:tcPr>
            <w:tcW w:w="2729" w:type="dxa"/>
            <w:tcBorders>
              <w:bottom w:val="single" w:sz="4" w:space="0" w:color="auto"/>
            </w:tcBorders>
            <w:shd w:val="clear" w:color="auto" w:fill="FFFFFF"/>
          </w:tcPr>
          <w:p w:rsidR="00EA1B55" w:rsidRDefault="00EA1B55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:rsidR="00EA1B55" w:rsidRDefault="00EA1B55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:rsidR="00C163C0" w:rsidRPr="00EA1B55" w:rsidRDefault="00E33E4B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EA1B5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Assessment 1</w:t>
            </w:r>
          </w:p>
        </w:tc>
      </w:tr>
      <w:tr w:rsidR="00C163C0" w:rsidRPr="000A1886" w:rsidTr="009812AE">
        <w:trPr>
          <w:trHeight w:val="279"/>
        </w:trPr>
        <w:tc>
          <w:tcPr>
            <w:tcW w:w="1193" w:type="dxa"/>
            <w:tcBorders>
              <w:bottom w:val="single" w:sz="4" w:space="0" w:color="auto"/>
            </w:tcBorders>
            <w:shd w:val="clear" w:color="auto" w:fill="FFFFFF"/>
          </w:tcPr>
          <w:p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>
              <w:rPr>
                <w:rFonts w:asciiTheme="minorHAnsi" w:hAnsiTheme="minorHAnsi" w:cstheme="minorHAnsi"/>
                <w:b/>
                <w:sz w:val="44"/>
                <w:szCs w:val="44"/>
              </w:rPr>
              <w:t>5</w:t>
            </w:r>
          </w:p>
        </w:tc>
        <w:tc>
          <w:tcPr>
            <w:tcW w:w="4208" w:type="dxa"/>
            <w:tcBorders>
              <w:bottom w:val="single" w:sz="4" w:space="0" w:color="auto"/>
            </w:tcBorders>
            <w:shd w:val="clear" w:color="auto" w:fill="auto"/>
          </w:tcPr>
          <w:p w:rsidR="00C163C0" w:rsidRPr="00F16613" w:rsidRDefault="00F6561A" w:rsidP="00E33E4B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Rates</w:t>
            </w:r>
          </w:p>
        </w:tc>
        <w:tc>
          <w:tcPr>
            <w:tcW w:w="2759" w:type="dxa"/>
            <w:tcBorders>
              <w:bottom w:val="single" w:sz="4" w:space="0" w:color="auto"/>
            </w:tcBorders>
            <w:shd w:val="clear" w:color="auto" w:fill="FFFFFF"/>
          </w:tcPr>
          <w:p w:rsidR="00E54AD9" w:rsidRDefault="00E54AD9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Practical Lesson</w:t>
            </w:r>
          </w:p>
          <w:p w:rsidR="00C163C0" w:rsidRDefault="00E54AD9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Basic Metabolic Rate</w:t>
            </w:r>
          </w:p>
          <w:p w:rsidR="00E54AD9" w:rsidRDefault="00E54AD9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Calculate students BMR</w:t>
            </w:r>
          </w:p>
          <w:p w:rsidR="00E54AD9" w:rsidRDefault="00E54AD9" w:rsidP="00E54AD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Compare F and M</w:t>
            </w:r>
          </w:p>
          <w:p w:rsidR="00E54AD9" w:rsidRDefault="00E54AD9" w:rsidP="00E54AD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HAESE Book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214</w:t>
            </w:r>
          </w:p>
          <w:p w:rsidR="00E54AD9" w:rsidRPr="00E54AD9" w:rsidRDefault="00E54AD9" w:rsidP="00E54AD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Energy to Burn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Avtivity</w:t>
            </w:r>
            <w:proofErr w:type="spellEnd"/>
          </w:p>
          <w:p w:rsidR="00E54AD9" w:rsidRPr="00E54AD9" w:rsidRDefault="00E54AD9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C163C0" w:rsidRDefault="00A638A7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Food and Energy</w:t>
            </w:r>
          </w:p>
          <w:p w:rsidR="00A638A7" w:rsidRDefault="00A638A7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Nelson Book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132</w:t>
            </w:r>
          </w:p>
          <w:p w:rsidR="00A638A7" w:rsidRPr="00A638A7" w:rsidRDefault="00A638A7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Investigation on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137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auto"/>
          </w:tcPr>
          <w:p w:rsidR="00C163C0" w:rsidRDefault="00A638A7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Alien Invasion </w:t>
            </w:r>
          </w:p>
          <w:p w:rsidR="00A638A7" w:rsidRPr="00A638A7" w:rsidRDefault="00A638A7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638A7">
              <w:rPr>
                <w:rFonts w:asciiTheme="minorHAnsi" w:hAnsiTheme="minorHAnsi" w:cstheme="minorHAnsi"/>
                <w:sz w:val="22"/>
                <w:szCs w:val="22"/>
              </w:rPr>
              <w:t>Lesson 3</w:t>
            </w:r>
          </w:p>
        </w:tc>
        <w:tc>
          <w:tcPr>
            <w:tcW w:w="2729" w:type="dxa"/>
            <w:tcBorders>
              <w:bottom w:val="single" w:sz="4" w:space="0" w:color="auto"/>
            </w:tcBorders>
            <w:shd w:val="clear" w:color="auto" w:fill="FFFFFF"/>
          </w:tcPr>
          <w:p w:rsidR="00C163C0" w:rsidRDefault="00F6561A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Practical Lesson</w:t>
            </w:r>
          </w:p>
          <w:p w:rsidR="00F6561A" w:rsidRDefault="00F6561A" w:rsidP="00F656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NZ Math Website</w:t>
            </w:r>
          </w:p>
          <w:p w:rsidR="00F6561A" w:rsidRDefault="00F6561A" w:rsidP="00F656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Level 3/4 Questions</w:t>
            </w:r>
          </w:p>
          <w:p w:rsidR="00F6561A" w:rsidRDefault="00F6561A" w:rsidP="00F6561A">
            <w:pPr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F6561A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Number Problems</w:t>
            </w:r>
          </w:p>
          <w:p w:rsidR="00F6561A" w:rsidRPr="00F6561A" w:rsidRDefault="00F6561A" w:rsidP="00F6561A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</w:p>
        </w:tc>
      </w:tr>
      <w:tr w:rsidR="00C163C0" w:rsidRPr="000A1886" w:rsidTr="009812AE">
        <w:trPr>
          <w:trHeight w:val="256"/>
        </w:trPr>
        <w:tc>
          <w:tcPr>
            <w:tcW w:w="1193" w:type="dxa"/>
            <w:shd w:val="clear" w:color="auto" w:fill="FFFFFF"/>
          </w:tcPr>
          <w:p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</w:rPr>
              <w:lastRenderedPageBreak/>
              <w:t>6</w:t>
            </w:r>
          </w:p>
        </w:tc>
        <w:tc>
          <w:tcPr>
            <w:tcW w:w="4208" w:type="dxa"/>
            <w:tcBorders>
              <w:bottom w:val="single" w:sz="4" w:space="0" w:color="auto"/>
            </w:tcBorders>
            <w:shd w:val="clear" w:color="auto" w:fill="auto"/>
          </w:tcPr>
          <w:p w:rsidR="00C163C0" w:rsidRPr="009812AE" w:rsidRDefault="009812AE" w:rsidP="00E33E4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812AE">
              <w:rPr>
                <w:rFonts w:asciiTheme="minorHAnsi" w:hAnsiTheme="minorHAnsi" w:cstheme="minorHAnsi"/>
                <w:b/>
              </w:rPr>
              <w:t>Measurement</w:t>
            </w:r>
          </w:p>
          <w:p w:rsidR="009812AE" w:rsidRDefault="009812AE" w:rsidP="00E33E4B">
            <w:pPr>
              <w:jc w:val="center"/>
              <w:rPr>
                <w:rFonts w:asciiTheme="minorHAnsi" w:hAnsiTheme="minorHAnsi" w:cstheme="minorHAnsi"/>
                <w:b/>
                <w:color w:val="565656"/>
              </w:rPr>
            </w:pPr>
          </w:p>
          <w:p w:rsidR="009812AE" w:rsidRPr="00F16613" w:rsidRDefault="009812AE" w:rsidP="00E33E4B">
            <w:pPr>
              <w:jc w:val="center"/>
              <w:rPr>
                <w:rFonts w:asciiTheme="minorHAnsi" w:hAnsiTheme="minorHAnsi" w:cstheme="minorHAnsi"/>
                <w:b/>
                <w:color w:val="565656"/>
              </w:rPr>
            </w:pPr>
            <w:r w:rsidRPr="009812AE">
              <w:rPr>
                <w:rFonts w:asciiTheme="minorHAnsi" w:hAnsiTheme="minorHAnsi" w:cstheme="minorHAnsi"/>
                <w:b/>
                <w:color w:val="FF0000"/>
              </w:rPr>
              <w:t>Test 1</w:t>
            </w:r>
          </w:p>
        </w:tc>
        <w:tc>
          <w:tcPr>
            <w:tcW w:w="2759" w:type="dxa"/>
            <w:shd w:val="clear" w:color="auto" w:fill="FFFFFF" w:themeFill="background1"/>
          </w:tcPr>
          <w:p w:rsidR="00C163C0" w:rsidRDefault="00EA1B55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Measurement Intro</w:t>
            </w:r>
          </w:p>
          <w:p w:rsidR="00EA1B55" w:rsidRDefault="00EA1B55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Conversions between units</w:t>
            </w:r>
          </w:p>
          <w:p w:rsidR="00EA1B55" w:rsidRDefault="00EA1B55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Choosing the correct unit</w:t>
            </w:r>
          </w:p>
          <w:p w:rsidR="00EA1B55" w:rsidRPr="00EA1B55" w:rsidRDefault="00EA1B55" w:rsidP="00EA1B5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8" w:type="dxa"/>
            <w:shd w:val="clear" w:color="auto" w:fill="FFFFFF" w:themeFill="background1"/>
          </w:tcPr>
          <w:p w:rsidR="00EA1B55" w:rsidRDefault="00EA1B55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Practical Lesson</w:t>
            </w:r>
          </w:p>
          <w:p w:rsidR="00C163C0" w:rsidRDefault="00EA1B55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Perimeter </w:t>
            </w:r>
          </w:p>
          <w:p w:rsidR="00EA1B55" w:rsidRDefault="00EA1B55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How to find perimeter</w:t>
            </w:r>
          </w:p>
          <w:p w:rsidR="00EA1B55" w:rsidRDefault="00EA1B55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Find perimeter of school grounds, basketball court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ect</w:t>
            </w:r>
            <w:proofErr w:type="spellEnd"/>
          </w:p>
          <w:p w:rsidR="00EA1B55" w:rsidRDefault="00EA1B55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HAESE Book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155</w:t>
            </w:r>
          </w:p>
          <w:p w:rsidR="00EA1B55" w:rsidRPr="00EA1B55" w:rsidRDefault="00EA1B55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8" w:type="dxa"/>
            <w:shd w:val="clear" w:color="auto" w:fill="FFFFFF" w:themeFill="background1"/>
          </w:tcPr>
          <w:p w:rsidR="00C163C0" w:rsidRPr="00F16613" w:rsidRDefault="00E33E4B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D00D2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Test 1</w:t>
            </w:r>
            <w:r w:rsidRPr="00F16613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 Revision</w:t>
            </w:r>
          </w:p>
          <w:p w:rsidR="00E33E4B" w:rsidRPr="00F16613" w:rsidRDefault="00E33E4B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sz w:val="22"/>
                <w:szCs w:val="22"/>
              </w:rPr>
              <w:t>Make notes page</w:t>
            </w:r>
          </w:p>
        </w:tc>
        <w:tc>
          <w:tcPr>
            <w:tcW w:w="2729" w:type="dxa"/>
            <w:shd w:val="clear" w:color="auto" w:fill="FFFFFF"/>
          </w:tcPr>
          <w:p w:rsidR="00EA1B55" w:rsidRDefault="00EA1B55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:rsidR="00C163C0" w:rsidRPr="00F16613" w:rsidRDefault="00E33E4B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Test 1</w:t>
            </w:r>
          </w:p>
          <w:p w:rsidR="00E33E4B" w:rsidRPr="00F16613" w:rsidRDefault="00E33E4B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163C0" w:rsidRPr="000A1886" w:rsidTr="009812AE">
        <w:trPr>
          <w:trHeight w:val="256"/>
        </w:trPr>
        <w:tc>
          <w:tcPr>
            <w:tcW w:w="1193" w:type="dxa"/>
            <w:shd w:val="clear" w:color="auto" w:fill="FFFFFF"/>
          </w:tcPr>
          <w:p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</w:rPr>
              <w:t>7</w:t>
            </w:r>
          </w:p>
        </w:tc>
        <w:tc>
          <w:tcPr>
            <w:tcW w:w="4208" w:type="dxa"/>
            <w:tcBorders>
              <w:bottom w:val="single" w:sz="4" w:space="0" w:color="auto"/>
            </w:tcBorders>
            <w:shd w:val="clear" w:color="auto" w:fill="auto"/>
          </w:tcPr>
          <w:p w:rsidR="00EA1B55" w:rsidRPr="009812AE" w:rsidRDefault="00EA1B55" w:rsidP="00EA1B5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812AE">
              <w:rPr>
                <w:rFonts w:asciiTheme="minorHAnsi" w:hAnsiTheme="minorHAnsi" w:cstheme="minorHAnsi"/>
                <w:b/>
              </w:rPr>
              <w:t>Measurement</w:t>
            </w:r>
          </w:p>
          <w:p w:rsidR="00EA1B55" w:rsidRDefault="00EA1B55" w:rsidP="00EA1B55">
            <w:pPr>
              <w:rPr>
                <w:rFonts w:asciiTheme="minorHAnsi" w:hAnsiTheme="minorHAnsi" w:cstheme="minorHAnsi"/>
                <w:b/>
              </w:rPr>
            </w:pPr>
          </w:p>
          <w:p w:rsidR="00EA1B55" w:rsidRPr="00F16613" w:rsidRDefault="00EA1B55" w:rsidP="00EA1B55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Mini-Test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s</w:t>
            </w:r>
          </w:p>
          <w:p w:rsidR="00EA1B55" w:rsidRPr="00F16613" w:rsidRDefault="00EA1B55" w:rsidP="00E33E4B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759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C163C0" w:rsidRDefault="00EA1B55" w:rsidP="00E33E4B">
            <w:pPr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Practical Lesson</w:t>
            </w:r>
          </w:p>
          <w:p w:rsidR="00EA1B55" w:rsidRDefault="00EA1B55" w:rsidP="00E33E4B">
            <w:pPr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Area</w:t>
            </w:r>
          </w:p>
          <w:p w:rsidR="00EA1B55" w:rsidRDefault="00EA1B55" w:rsidP="00E33E4B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Finding Area of shapes</w:t>
            </w:r>
          </w:p>
          <w:p w:rsidR="00EA1B55" w:rsidRDefault="00EA1B55" w:rsidP="00E33E4B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Find area of rooms in school, school grounds</w:t>
            </w:r>
          </w:p>
          <w:p w:rsidR="00EA1B55" w:rsidRPr="00EA1B55" w:rsidRDefault="00EA1B55" w:rsidP="00E33E4B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C163C0" w:rsidRDefault="002F68EB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Practical Lesson</w:t>
            </w:r>
          </w:p>
          <w:p w:rsidR="002F68EB" w:rsidRDefault="002F68EB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Nelson Book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69, 70</w:t>
            </w:r>
          </w:p>
          <w:p w:rsidR="002F68EB" w:rsidRDefault="002F68EB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F68EB" w:rsidRDefault="002F68EB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Investigation: Painting lines for Squash</w:t>
            </w:r>
          </w:p>
          <w:p w:rsidR="002F68EB" w:rsidRDefault="002F68EB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F68EB" w:rsidRDefault="002F68EB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Investigation: Grant’s house</w:t>
            </w:r>
          </w:p>
          <w:p w:rsidR="002F68EB" w:rsidRPr="002F68EB" w:rsidRDefault="002F68EB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auto"/>
          </w:tcPr>
          <w:p w:rsidR="002F68EB" w:rsidRDefault="002F68EB" w:rsidP="002F68E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Alien Invasion </w:t>
            </w:r>
          </w:p>
          <w:p w:rsidR="00C163C0" w:rsidRPr="00F16613" w:rsidRDefault="002F68EB" w:rsidP="002F68E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38A7">
              <w:rPr>
                <w:rFonts w:asciiTheme="minorHAnsi" w:hAnsiTheme="minorHAnsi" w:cstheme="minorHAnsi"/>
                <w:sz w:val="22"/>
                <w:szCs w:val="22"/>
              </w:rPr>
              <w:t xml:space="preserve">Lesson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729" w:type="dxa"/>
            <w:shd w:val="clear" w:color="auto" w:fill="FFFFFF"/>
          </w:tcPr>
          <w:p w:rsidR="00927043" w:rsidRPr="00F16613" w:rsidRDefault="00927043" w:rsidP="00927043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Mini-Test</w:t>
            </w:r>
            <w:r w:rsidR="00EA1B5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s</w:t>
            </w:r>
          </w:p>
          <w:p w:rsidR="00C163C0" w:rsidRPr="00F16613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sz w:val="22"/>
                <w:szCs w:val="22"/>
              </w:rPr>
              <w:t>1.3 and 1.4</w:t>
            </w:r>
          </w:p>
        </w:tc>
      </w:tr>
      <w:tr w:rsidR="00C163C0" w:rsidRPr="000A1886" w:rsidTr="009812AE">
        <w:trPr>
          <w:trHeight w:val="257"/>
        </w:trPr>
        <w:tc>
          <w:tcPr>
            <w:tcW w:w="1193" w:type="dxa"/>
            <w:shd w:val="clear" w:color="auto" w:fill="FFFFFF"/>
          </w:tcPr>
          <w:p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</w:rPr>
              <w:t>8</w:t>
            </w:r>
          </w:p>
        </w:tc>
        <w:tc>
          <w:tcPr>
            <w:tcW w:w="4208" w:type="dxa"/>
            <w:shd w:val="clear" w:color="auto" w:fill="auto"/>
          </w:tcPr>
          <w:p w:rsidR="00C163C0" w:rsidRPr="00F16613" w:rsidRDefault="00927043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</w:rPr>
            </w:pPr>
            <w:r w:rsidRPr="00F16613">
              <w:rPr>
                <w:rFonts w:asciiTheme="minorHAnsi" w:hAnsiTheme="minorHAnsi" w:cstheme="minorHAnsi"/>
                <w:b/>
                <w:color w:val="FF0000"/>
              </w:rPr>
              <w:t>Charlie Splinter Assessment</w:t>
            </w:r>
          </w:p>
        </w:tc>
        <w:tc>
          <w:tcPr>
            <w:tcW w:w="2759" w:type="dxa"/>
            <w:shd w:val="clear" w:color="auto" w:fill="auto"/>
          </w:tcPr>
          <w:p w:rsidR="00C163C0" w:rsidRPr="00F16613" w:rsidRDefault="00927043" w:rsidP="00E33E4B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Assessment 2</w:t>
            </w:r>
          </w:p>
        </w:tc>
        <w:tc>
          <w:tcPr>
            <w:tcW w:w="2758" w:type="dxa"/>
            <w:shd w:val="clear" w:color="auto" w:fill="FFFFFF" w:themeFill="background1"/>
          </w:tcPr>
          <w:p w:rsidR="00C163C0" w:rsidRPr="00F16613" w:rsidRDefault="00927043" w:rsidP="00E33E4B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Assessment 2</w:t>
            </w:r>
          </w:p>
        </w:tc>
        <w:tc>
          <w:tcPr>
            <w:tcW w:w="2758" w:type="dxa"/>
            <w:shd w:val="clear" w:color="auto" w:fill="auto"/>
          </w:tcPr>
          <w:p w:rsidR="00C163C0" w:rsidRPr="00F16613" w:rsidRDefault="00927043" w:rsidP="00E33E4B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Assessment 2</w:t>
            </w:r>
          </w:p>
        </w:tc>
        <w:tc>
          <w:tcPr>
            <w:tcW w:w="2729" w:type="dxa"/>
            <w:shd w:val="clear" w:color="auto" w:fill="FFFFFF"/>
          </w:tcPr>
          <w:p w:rsidR="00C163C0" w:rsidRPr="00F16613" w:rsidRDefault="00927043" w:rsidP="00E33E4B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Assessment 2</w:t>
            </w:r>
          </w:p>
        </w:tc>
      </w:tr>
      <w:tr w:rsidR="00C163C0" w:rsidRPr="000A1886" w:rsidTr="009812AE">
        <w:trPr>
          <w:trHeight w:val="284"/>
        </w:trPr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iCs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iCs/>
                <w:sz w:val="44"/>
                <w:szCs w:val="44"/>
              </w:rPr>
              <w:t>9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163C0" w:rsidRPr="00F16613" w:rsidRDefault="002F68EB" w:rsidP="00E33E4B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lang w:val="en-AU"/>
              </w:rPr>
              <w:t xml:space="preserve">Measurement 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163C0" w:rsidRDefault="002F68EB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  <w:t>Practical Lesson</w:t>
            </w:r>
          </w:p>
          <w:p w:rsidR="002F68EB" w:rsidRDefault="002F68EB" w:rsidP="002F68E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NZ Math Website</w:t>
            </w:r>
          </w:p>
          <w:p w:rsidR="002F68EB" w:rsidRDefault="002F68EB" w:rsidP="002F68E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Level 3/4 Questions</w:t>
            </w:r>
          </w:p>
          <w:p w:rsidR="002F68EB" w:rsidRPr="002F68EB" w:rsidRDefault="002F68EB" w:rsidP="002F68EB">
            <w:pPr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>Measurement</w:t>
            </w:r>
            <w:r w:rsidRPr="00F6561A"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 Problems</w:t>
            </w:r>
          </w:p>
          <w:p w:rsidR="002F68EB" w:rsidRPr="00F16613" w:rsidRDefault="002F68EB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163C0" w:rsidRDefault="002F68EB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  <w:t>Volume</w:t>
            </w:r>
          </w:p>
          <w:p w:rsidR="002F68EB" w:rsidRPr="002F68EB" w:rsidRDefault="002F68EB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Finding volume of different shapes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163C0" w:rsidRPr="00CD5D66" w:rsidRDefault="008C1FB9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 w:rsidRPr="00CD5D66"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  <w:t>Volume Fermi Questions</w:t>
            </w:r>
          </w:p>
          <w:p w:rsidR="00CD5D66" w:rsidRDefault="00CD5D66" w:rsidP="00CD5D66">
            <w:pPr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</w:p>
          <w:p w:rsidR="008C1FB9" w:rsidRDefault="00CD5D66" w:rsidP="00CD5D66">
            <w:pPr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1. </w:t>
            </w:r>
            <w:r w:rsidR="00767EBE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How much rubbish does your family throw away each year?</w:t>
            </w:r>
          </w:p>
          <w:p w:rsidR="00CD5D66" w:rsidRDefault="00CD5D66" w:rsidP="00CD5D66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</w:p>
          <w:p w:rsidR="00CD5D66" w:rsidRPr="00CD5D66" w:rsidRDefault="00CD5D66" w:rsidP="00CD5D66">
            <w:pPr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2. </w:t>
            </w:r>
            <w:r w:rsidRPr="00CD5D66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How many drops of water are needed to fill a swimming pool (25x12x2 meters)?</w:t>
            </w:r>
          </w:p>
          <w:p w:rsidR="00CD5D66" w:rsidRPr="00CD5D66" w:rsidRDefault="00CD5D66" w:rsidP="00F1373C">
            <w:pPr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163C0" w:rsidRPr="00F16613" w:rsidRDefault="00927043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 w:rsidRPr="00F16613">
              <w:rPr>
                <w:rFonts w:asciiTheme="minorHAnsi" w:hAnsiTheme="minorHAnsi" w:cstheme="minorHAnsi"/>
                <w:b/>
                <w:color w:val="FF0000"/>
                <w:sz w:val="22"/>
                <w:szCs w:val="22"/>
                <w:lang w:val="en-AU"/>
              </w:rPr>
              <w:t>Test 2 Revision</w:t>
            </w:r>
          </w:p>
          <w:p w:rsidR="00927043" w:rsidRPr="00F16613" w:rsidRDefault="0092704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F16613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Make notes page</w:t>
            </w:r>
          </w:p>
        </w:tc>
      </w:tr>
      <w:tr w:rsidR="009812AE" w:rsidRPr="000A1886" w:rsidTr="009812AE">
        <w:trPr>
          <w:trHeight w:val="284"/>
        </w:trPr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812AE" w:rsidRPr="00C163C0" w:rsidRDefault="009812AE" w:rsidP="00C163C0">
            <w:pPr>
              <w:jc w:val="center"/>
              <w:rPr>
                <w:rFonts w:asciiTheme="minorHAnsi" w:hAnsiTheme="minorHAnsi" w:cstheme="minorHAnsi"/>
                <w:b/>
                <w:iCs/>
                <w:sz w:val="44"/>
                <w:szCs w:val="44"/>
              </w:rPr>
            </w:pPr>
            <w:r>
              <w:rPr>
                <w:rFonts w:asciiTheme="minorHAnsi" w:hAnsiTheme="minorHAnsi" w:cstheme="minorHAnsi"/>
                <w:b/>
                <w:iCs/>
                <w:sz w:val="44"/>
                <w:szCs w:val="44"/>
              </w:rPr>
              <w:t>10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812AE" w:rsidRPr="00F16613" w:rsidRDefault="00F1373C" w:rsidP="00E33E4B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lang w:val="en-AU"/>
              </w:rPr>
              <w:t>Measurement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812AE" w:rsidRDefault="00D00D21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  <w:t xml:space="preserve">Capacity </w:t>
            </w:r>
          </w:p>
          <w:p w:rsidR="00D00D21" w:rsidRDefault="00D00D21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Finding Capacity </w:t>
            </w:r>
          </w:p>
          <w:p w:rsidR="00D00D21" w:rsidRDefault="00D00D21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</w:p>
          <w:p w:rsidR="00D00D21" w:rsidRPr="00D00D21" w:rsidRDefault="00767EBE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Nelson Book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 189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12AE" w:rsidRDefault="00D00D21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  <w:t>Capacity Practical Lesson</w:t>
            </w:r>
          </w:p>
          <w:p w:rsidR="00D00D21" w:rsidRDefault="00D00D21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Extended Problem Solving</w:t>
            </w:r>
          </w:p>
          <w:p w:rsidR="00D00D21" w:rsidRDefault="00D00D21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</w:p>
          <w:p w:rsidR="00D00D21" w:rsidRDefault="00D00D21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MAWA Book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 54</w:t>
            </w:r>
          </w:p>
          <w:p w:rsidR="00BF2683" w:rsidRPr="00D00D21" w:rsidRDefault="00BF268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812AE" w:rsidRDefault="003A26C5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  <w:t>Surface Area</w:t>
            </w:r>
          </w:p>
          <w:p w:rsidR="003A26C5" w:rsidRDefault="003A26C5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How to find surface area</w:t>
            </w:r>
          </w:p>
          <w:p w:rsidR="003A26C5" w:rsidRDefault="003A26C5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</w:p>
          <w:p w:rsidR="003A26C5" w:rsidRPr="003A26C5" w:rsidRDefault="003A26C5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Nets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0D21" w:rsidRPr="00F16613" w:rsidRDefault="00D00D21" w:rsidP="00D00D2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D00D2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Test 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2</w:t>
            </w:r>
            <w:r w:rsidRPr="00F16613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 Revision</w:t>
            </w:r>
          </w:p>
          <w:p w:rsidR="009812AE" w:rsidRPr="00F16613" w:rsidRDefault="00D00D21" w:rsidP="00D00D2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  <w:lang w:val="en-AU"/>
              </w:rPr>
            </w:pPr>
            <w:r w:rsidRPr="00F16613">
              <w:rPr>
                <w:rFonts w:asciiTheme="minorHAnsi" w:hAnsiTheme="minorHAnsi" w:cstheme="minorHAnsi"/>
                <w:sz w:val="22"/>
                <w:szCs w:val="22"/>
              </w:rPr>
              <w:t>Make notes page</w:t>
            </w:r>
          </w:p>
        </w:tc>
      </w:tr>
      <w:tr w:rsidR="00C163C0" w:rsidRPr="000A1886" w:rsidTr="009812AE">
        <w:trPr>
          <w:trHeight w:val="260"/>
        </w:trPr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  <w:lang w:val="en-AU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  <w:lang w:val="en-AU"/>
              </w:rPr>
              <w:t>1</w:t>
            </w:r>
            <w:r w:rsidR="009812AE">
              <w:rPr>
                <w:rFonts w:asciiTheme="minorHAnsi" w:hAnsiTheme="minorHAnsi" w:cstheme="minorHAnsi"/>
                <w:b/>
                <w:sz w:val="44"/>
                <w:szCs w:val="44"/>
                <w:lang w:val="en-AU"/>
              </w:rPr>
              <w:t>1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163C0" w:rsidRPr="00E33E4B" w:rsidRDefault="00C163C0" w:rsidP="00E33E4B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163C0" w:rsidRPr="00F16613" w:rsidRDefault="00927043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 w:rsidRPr="00F16613">
              <w:rPr>
                <w:rFonts w:asciiTheme="minorHAnsi" w:hAnsiTheme="minorHAnsi" w:cstheme="minorHAnsi"/>
                <w:b/>
                <w:color w:val="FF0000"/>
                <w:sz w:val="22"/>
                <w:szCs w:val="22"/>
                <w:lang w:val="en-AU"/>
              </w:rPr>
              <w:t>Test 2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163C0" w:rsidRPr="00F16613" w:rsidRDefault="00C163C0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163C0" w:rsidRPr="00F16613" w:rsidRDefault="00C163C0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163C0" w:rsidRPr="00F16613" w:rsidRDefault="00C163C0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</w:p>
        </w:tc>
      </w:tr>
    </w:tbl>
    <w:p w:rsidR="00927043" w:rsidRDefault="00927043"/>
    <w:p w:rsidR="00927043" w:rsidRDefault="00927043"/>
    <w:p w:rsidR="00927043" w:rsidRDefault="00927043" w:rsidP="00927043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noProof/>
          <w:sz w:val="36"/>
          <w:szCs w:val="36"/>
          <w:lang w:val="en-AU" w:eastAsia="en-AU"/>
        </w:rPr>
        <w:lastRenderedPageBreak/>
        <w:drawing>
          <wp:anchor distT="0" distB="0" distL="114300" distR="114300" simplePos="0" relativeHeight="251661312" behindDoc="1" locked="0" layoutInCell="1" allowOverlap="1" wp14:anchorId="246CDC2B" wp14:editId="7F472D57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>2018</w:t>
      </w:r>
      <w:r w:rsidRPr="001A75BD">
        <w:rPr>
          <w:rFonts w:ascii="Calibri" w:hAnsi="Calibri"/>
          <w:b/>
          <w:sz w:val="36"/>
          <w:szCs w:val="36"/>
        </w:rPr>
        <w:t xml:space="preserve"> MATHEMATICS</w:t>
      </w:r>
    </w:p>
    <w:p w:rsidR="00927043" w:rsidRDefault="00927043" w:rsidP="00927043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:rsidR="00927043" w:rsidRDefault="00927043" w:rsidP="00927043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 xml:space="preserve">Year 11 Essentials </w:t>
      </w:r>
    </w:p>
    <w:p w:rsidR="00927043" w:rsidRPr="00C163C0" w:rsidRDefault="00927043" w:rsidP="00927043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>Term 2 – Unit 1</w:t>
      </w:r>
    </w:p>
    <w:p w:rsidR="00927043" w:rsidRPr="00336861" w:rsidRDefault="00927043" w:rsidP="00927043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634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90"/>
        <w:gridCol w:w="4191"/>
        <w:gridCol w:w="2748"/>
        <w:gridCol w:w="2747"/>
        <w:gridCol w:w="2747"/>
        <w:gridCol w:w="2719"/>
      </w:tblGrid>
      <w:tr w:rsidR="00927043" w:rsidRPr="000A1886" w:rsidTr="002E5ED6">
        <w:trPr>
          <w:trHeight w:val="155"/>
        </w:trPr>
        <w:tc>
          <w:tcPr>
            <w:tcW w:w="1190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:rsidR="00927043" w:rsidRPr="00C163C0" w:rsidRDefault="00927043" w:rsidP="002E5ED6">
            <w:pPr>
              <w:jc w:val="center"/>
              <w:rPr>
                <w:rFonts w:ascii="Calibri" w:hAnsi="Calibri"/>
                <w:b/>
                <w:sz w:val="32"/>
                <w:szCs w:val="32"/>
                <w:lang w:val="en-AU"/>
              </w:rPr>
            </w:pPr>
            <w:r w:rsidRPr="00C163C0">
              <w:rPr>
                <w:rFonts w:ascii="Calibri" w:hAnsi="Calibri"/>
                <w:b/>
                <w:sz w:val="32"/>
                <w:szCs w:val="32"/>
                <w:lang w:val="en-AU"/>
              </w:rPr>
              <w:t>Week</w:t>
            </w:r>
          </w:p>
        </w:tc>
        <w:tc>
          <w:tcPr>
            <w:tcW w:w="4191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:rsidR="00927043" w:rsidRPr="00C163C0" w:rsidRDefault="00927043" w:rsidP="002E5ED6">
            <w:pPr>
              <w:jc w:val="center"/>
              <w:rPr>
                <w:rFonts w:ascii="Calibri" w:hAnsi="Calibri"/>
                <w:b/>
                <w:sz w:val="32"/>
                <w:szCs w:val="32"/>
                <w:lang w:val="en-AU"/>
              </w:rPr>
            </w:pPr>
            <w:r w:rsidRPr="00C163C0">
              <w:rPr>
                <w:rFonts w:ascii="Calibri" w:hAnsi="Calibri"/>
                <w:b/>
                <w:sz w:val="32"/>
                <w:szCs w:val="32"/>
                <w:lang w:val="en-AU"/>
              </w:rPr>
              <w:t>Topic</w:t>
            </w:r>
          </w:p>
        </w:tc>
        <w:tc>
          <w:tcPr>
            <w:tcW w:w="2748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:rsidR="00927043" w:rsidRPr="00C163C0" w:rsidRDefault="00927043" w:rsidP="002E5ED6">
            <w:pPr>
              <w:jc w:val="center"/>
              <w:rPr>
                <w:rFonts w:ascii="Calibri" w:hAnsi="Calibri"/>
                <w:b/>
                <w:sz w:val="32"/>
                <w:szCs w:val="32"/>
                <w:lang w:val="en-AU"/>
              </w:rPr>
            </w:pPr>
            <w:r w:rsidRPr="00C163C0">
              <w:rPr>
                <w:rFonts w:ascii="Calibri" w:hAnsi="Calibri"/>
                <w:b/>
                <w:sz w:val="32"/>
                <w:szCs w:val="32"/>
                <w:lang w:val="en-AU"/>
              </w:rPr>
              <w:t>Lesson 1</w:t>
            </w:r>
          </w:p>
        </w:tc>
        <w:tc>
          <w:tcPr>
            <w:tcW w:w="2747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:rsidR="00927043" w:rsidRPr="00C163C0" w:rsidRDefault="00927043" w:rsidP="002E5ED6">
            <w:pPr>
              <w:jc w:val="center"/>
              <w:rPr>
                <w:rFonts w:ascii="Calibri" w:hAnsi="Calibri"/>
                <w:b/>
                <w:sz w:val="32"/>
                <w:szCs w:val="32"/>
                <w:lang w:val="en-AU"/>
              </w:rPr>
            </w:pPr>
            <w:r w:rsidRPr="00C163C0">
              <w:rPr>
                <w:rFonts w:ascii="Calibri" w:hAnsi="Calibri"/>
                <w:b/>
                <w:sz w:val="32"/>
                <w:szCs w:val="32"/>
                <w:lang w:val="en-AU"/>
              </w:rPr>
              <w:t>Lesson 2</w:t>
            </w:r>
          </w:p>
        </w:tc>
        <w:tc>
          <w:tcPr>
            <w:tcW w:w="2747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:rsidR="00927043" w:rsidRPr="00C163C0" w:rsidRDefault="00927043" w:rsidP="002E5ED6">
            <w:pPr>
              <w:jc w:val="center"/>
              <w:rPr>
                <w:rFonts w:ascii="Calibri" w:hAnsi="Calibri"/>
                <w:b/>
                <w:sz w:val="32"/>
                <w:szCs w:val="32"/>
                <w:lang w:val="en-AU"/>
              </w:rPr>
            </w:pPr>
            <w:r w:rsidRPr="00C163C0">
              <w:rPr>
                <w:rFonts w:ascii="Calibri" w:hAnsi="Calibri"/>
                <w:b/>
                <w:sz w:val="32"/>
                <w:szCs w:val="32"/>
                <w:lang w:val="en-AU"/>
              </w:rPr>
              <w:t>Lesson3</w:t>
            </w:r>
          </w:p>
        </w:tc>
        <w:tc>
          <w:tcPr>
            <w:tcW w:w="2719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:rsidR="00927043" w:rsidRPr="00C163C0" w:rsidRDefault="00927043" w:rsidP="002E5ED6">
            <w:pPr>
              <w:jc w:val="center"/>
              <w:rPr>
                <w:rFonts w:ascii="Calibri" w:hAnsi="Calibri"/>
                <w:b/>
                <w:sz w:val="32"/>
                <w:szCs w:val="32"/>
                <w:lang w:val="en-AU"/>
              </w:rPr>
            </w:pPr>
            <w:r w:rsidRPr="00C163C0">
              <w:rPr>
                <w:rFonts w:ascii="Calibri" w:hAnsi="Calibri"/>
                <w:b/>
                <w:sz w:val="32"/>
                <w:szCs w:val="32"/>
                <w:lang w:val="en-AU"/>
              </w:rPr>
              <w:t>Lesson 4</w:t>
            </w:r>
          </w:p>
        </w:tc>
      </w:tr>
      <w:tr w:rsidR="00927043" w:rsidRPr="000A1886" w:rsidTr="002E5ED6">
        <w:trPr>
          <w:trHeight w:val="344"/>
        </w:trPr>
        <w:tc>
          <w:tcPr>
            <w:tcW w:w="1190" w:type="dxa"/>
            <w:tcBorders>
              <w:bottom w:val="single" w:sz="4" w:space="0" w:color="auto"/>
            </w:tcBorders>
            <w:shd w:val="clear" w:color="auto" w:fill="FFFFFF"/>
          </w:tcPr>
          <w:p w:rsidR="00927043" w:rsidRPr="00C163C0" w:rsidRDefault="00927043" w:rsidP="002E5ED6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</w:rPr>
              <w:t>1</w:t>
            </w:r>
          </w:p>
        </w:tc>
        <w:tc>
          <w:tcPr>
            <w:tcW w:w="4191" w:type="dxa"/>
            <w:tcBorders>
              <w:bottom w:val="single" w:sz="4" w:space="0" w:color="auto"/>
            </w:tcBorders>
            <w:shd w:val="clear" w:color="auto" w:fill="auto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</w:pPr>
          </w:p>
        </w:tc>
        <w:tc>
          <w:tcPr>
            <w:tcW w:w="2748" w:type="dxa"/>
            <w:tcBorders>
              <w:bottom w:val="single" w:sz="4" w:space="0" w:color="auto"/>
            </w:tcBorders>
            <w:shd w:val="clear" w:color="auto" w:fill="auto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</w:pPr>
          </w:p>
        </w:tc>
        <w:tc>
          <w:tcPr>
            <w:tcW w:w="274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u w:val="single"/>
              </w:rPr>
            </w:pPr>
          </w:p>
        </w:tc>
        <w:tc>
          <w:tcPr>
            <w:tcW w:w="2747" w:type="dxa"/>
            <w:tcBorders>
              <w:bottom w:val="single" w:sz="4" w:space="0" w:color="auto"/>
            </w:tcBorders>
            <w:shd w:val="clear" w:color="auto" w:fill="FFFFFF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719" w:type="dxa"/>
            <w:tcBorders>
              <w:bottom w:val="single" w:sz="4" w:space="0" w:color="auto"/>
            </w:tcBorders>
            <w:shd w:val="clear" w:color="auto" w:fill="FFFFFF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</w:tr>
      <w:tr w:rsidR="00927043" w:rsidRPr="000A1886" w:rsidTr="002E5ED6">
        <w:trPr>
          <w:trHeight w:val="305"/>
        </w:trPr>
        <w:tc>
          <w:tcPr>
            <w:tcW w:w="1190" w:type="dxa"/>
            <w:tcBorders>
              <w:bottom w:val="single" w:sz="4" w:space="0" w:color="auto"/>
            </w:tcBorders>
            <w:shd w:val="clear" w:color="auto" w:fill="FFFFFF"/>
          </w:tcPr>
          <w:p w:rsidR="00927043" w:rsidRPr="00C163C0" w:rsidRDefault="00927043" w:rsidP="002E5ED6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</w:rPr>
              <w:t>2</w:t>
            </w:r>
          </w:p>
        </w:tc>
        <w:tc>
          <w:tcPr>
            <w:tcW w:w="4191" w:type="dxa"/>
            <w:tcBorders>
              <w:bottom w:val="single" w:sz="4" w:space="0" w:color="auto"/>
            </w:tcBorders>
            <w:shd w:val="clear" w:color="auto" w:fill="auto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</w:pPr>
          </w:p>
        </w:tc>
        <w:tc>
          <w:tcPr>
            <w:tcW w:w="2748" w:type="dxa"/>
            <w:tcBorders>
              <w:bottom w:val="single" w:sz="4" w:space="0" w:color="auto"/>
            </w:tcBorders>
            <w:shd w:val="clear" w:color="auto" w:fill="FFFFFF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74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747" w:type="dxa"/>
            <w:tcBorders>
              <w:bottom w:val="single" w:sz="4" w:space="0" w:color="auto"/>
            </w:tcBorders>
            <w:shd w:val="clear" w:color="auto" w:fill="FFFFFF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719" w:type="dxa"/>
            <w:tcBorders>
              <w:bottom w:val="single" w:sz="4" w:space="0" w:color="auto"/>
            </w:tcBorders>
            <w:shd w:val="clear" w:color="auto" w:fill="FFFFFF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</w:tr>
      <w:tr w:rsidR="00927043" w:rsidRPr="000A1886" w:rsidTr="002E5ED6">
        <w:trPr>
          <w:trHeight w:val="305"/>
        </w:trPr>
        <w:tc>
          <w:tcPr>
            <w:tcW w:w="1190" w:type="dxa"/>
            <w:tcBorders>
              <w:bottom w:val="single" w:sz="4" w:space="0" w:color="auto"/>
            </w:tcBorders>
            <w:shd w:val="clear" w:color="auto" w:fill="FFFFFF"/>
          </w:tcPr>
          <w:p w:rsidR="00927043" w:rsidRPr="00C163C0" w:rsidRDefault="00927043" w:rsidP="002E5ED6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>
              <w:rPr>
                <w:rFonts w:asciiTheme="minorHAnsi" w:hAnsiTheme="minorHAnsi" w:cstheme="minorHAnsi"/>
                <w:b/>
                <w:sz w:val="44"/>
                <w:szCs w:val="44"/>
              </w:rPr>
              <w:t>3</w:t>
            </w:r>
          </w:p>
        </w:tc>
        <w:tc>
          <w:tcPr>
            <w:tcW w:w="4191" w:type="dxa"/>
            <w:tcBorders>
              <w:bottom w:val="single" w:sz="4" w:space="0" w:color="auto"/>
            </w:tcBorders>
            <w:shd w:val="clear" w:color="auto" w:fill="auto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</w:pPr>
          </w:p>
        </w:tc>
        <w:tc>
          <w:tcPr>
            <w:tcW w:w="2748" w:type="dxa"/>
            <w:tcBorders>
              <w:bottom w:val="single" w:sz="4" w:space="0" w:color="auto"/>
            </w:tcBorders>
            <w:shd w:val="clear" w:color="auto" w:fill="FFFFFF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74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747" w:type="dxa"/>
            <w:tcBorders>
              <w:bottom w:val="single" w:sz="4" w:space="0" w:color="auto"/>
            </w:tcBorders>
            <w:shd w:val="clear" w:color="auto" w:fill="FFFFFF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719" w:type="dxa"/>
            <w:tcBorders>
              <w:bottom w:val="single" w:sz="4" w:space="0" w:color="auto"/>
            </w:tcBorders>
            <w:shd w:val="clear" w:color="auto" w:fill="FFFFFF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8"/>
                <w:szCs w:val="28"/>
              </w:rPr>
            </w:pPr>
            <w:r w:rsidRPr="00E33E4B">
              <w:rPr>
                <w:rFonts w:asciiTheme="minorHAnsi" w:hAnsiTheme="minorHAnsi" w:cstheme="minorHAnsi"/>
                <w:b/>
                <w:color w:val="FF0000"/>
                <w:sz w:val="28"/>
                <w:szCs w:val="28"/>
              </w:rPr>
              <w:t>Mini-Test</w:t>
            </w:r>
          </w:p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33E4B">
              <w:rPr>
                <w:rFonts w:asciiTheme="minorHAnsi" w:hAnsiTheme="minorHAnsi" w:cstheme="minorHAnsi"/>
                <w:sz w:val="28"/>
                <w:szCs w:val="28"/>
              </w:rPr>
              <w:t>1.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5</w:t>
            </w:r>
            <w:r w:rsidRPr="00E33E4B">
              <w:rPr>
                <w:rFonts w:asciiTheme="minorHAnsi" w:hAnsiTheme="minorHAnsi" w:cstheme="minorHAnsi"/>
                <w:sz w:val="28"/>
                <w:szCs w:val="28"/>
              </w:rPr>
              <w:t xml:space="preserve"> and 1.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6</w:t>
            </w:r>
          </w:p>
        </w:tc>
      </w:tr>
      <w:tr w:rsidR="00927043" w:rsidRPr="000A1886" w:rsidTr="002E5ED6">
        <w:trPr>
          <w:trHeight w:val="334"/>
        </w:trPr>
        <w:tc>
          <w:tcPr>
            <w:tcW w:w="1190" w:type="dxa"/>
            <w:tcBorders>
              <w:bottom w:val="single" w:sz="4" w:space="0" w:color="auto"/>
            </w:tcBorders>
            <w:shd w:val="clear" w:color="auto" w:fill="FFFFFF"/>
          </w:tcPr>
          <w:p w:rsidR="00927043" w:rsidRPr="00C163C0" w:rsidRDefault="00927043" w:rsidP="002E5ED6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</w:rPr>
              <w:t>4</w:t>
            </w:r>
          </w:p>
        </w:tc>
        <w:tc>
          <w:tcPr>
            <w:tcW w:w="4191" w:type="dxa"/>
            <w:tcBorders>
              <w:bottom w:val="single" w:sz="4" w:space="0" w:color="auto"/>
            </w:tcBorders>
            <w:shd w:val="clear" w:color="auto" w:fill="auto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748" w:type="dxa"/>
            <w:tcBorders>
              <w:bottom w:val="single" w:sz="4" w:space="0" w:color="auto"/>
            </w:tcBorders>
            <w:shd w:val="clear" w:color="auto" w:fill="FFFFFF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74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747" w:type="dxa"/>
            <w:tcBorders>
              <w:bottom w:val="single" w:sz="4" w:space="0" w:color="auto"/>
            </w:tcBorders>
            <w:shd w:val="clear" w:color="auto" w:fill="auto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color w:val="FF0000"/>
                <w:sz w:val="28"/>
                <w:szCs w:val="28"/>
              </w:rPr>
            </w:pPr>
          </w:p>
        </w:tc>
        <w:tc>
          <w:tcPr>
            <w:tcW w:w="2719" w:type="dxa"/>
            <w:tcBorders>
              <w:bottom w:val="single" w:sz="4" w:space="0" w:color="auto"/>
            </w:tcBorders>
            <w:shd w:val="clear" w:color="auto" w:fill="FFFFFF"/>
          </w:tcPr>
          <w:p w:rsidR="00927043" w:rsidRPr="00E33E4B" w:rsidRDefault="00927043" w:rsidP="002E5ED6">
            <w:pPr>
              <w:jc w:val="center"/>
              <w:rPr>
                <w:rFonts w:asciiTheme="minorHAnsi" w:hAnsiTheme="minorHAnsi" w:cstheme="minorHAnsi"/>
                <w:color w:val="FF0000"/>
                <w:sz w:val="28"/>
                <w:szCs w:val="28"/>
              </w:rPr>
            </w:pPr>
          </w:p>
        </w:tc>
      </w:tr>
      <w:tr w:rsidR="00927043" w:rsidRPr="000A1886" w:rsidTr="002E5ED6">
        <w:trPr>
          <w:trHeight w:val="334"/>
        </w:trPr>
        <w:tc>
          <w:tcPr>
            <w:tcW w:w="1190" w:type="dxa"/>
            <w:tcBorders>
              <w:bottom w:val="single" w:sz="4" w:space="0" w:color="auto"/>
            </w:tcBorders>
            <w:shd w:val="clear" w:color="auto" w:fill="FFFFFF"/>
          </w:tcPr>
          <w:p w:rsidR="00927043" w:rsidRPr="00C163C0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>
              <w:rPr>
                <w:rFonts w:asciiTheme="minorHAnsi" w:hAnsiTheme="minorHAnsi" w:cstheme="minorHAnsi"/>
                <w:b/>
                <w:sz w:val="44"/>
                <w:szCs w:val="44"/>
              </w:rPr>
              <w:t>5</w:t>
            </w:r>
          </w:p>
        </w:tc>
        <w:tc>
          <w:tcPr>
            <w:tcW w:w="4191" w:type="dxa"/>
            <w:tcBorders>
              <w:bottom w:val="single" w:sz="4" w:space="0" w:color="auto"/>
            </w:tcBorders>
            <w:shd w:val="clear" w:color="auto" w:fill="auto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748" w:type="dxa"/>
            <w:tcBorders>
              <w:bottom w:val="single" w:sz="4" w:space="0" w:color="auto"/>
            </w:tcBorders>
            <w:shd w:val="clear" w:color="auto" w:fill="FFFFFF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74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747" w:type="dxa"/>
            <w:tcBorders>
              <w:bottom w:val="single" w:sz="4" w:space="0" w:color="auto"/>
            </w:tcBorders>
            <w:shd w:val="clear" w:color="auto" w:fill="auto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719" w:type="dxa"/>
            <w:tcBorders>
              <w:bottom w:val="single" w:sz="4" w:space="0" w:color="auto"/>
            </w:tcBorders>
            <w:shd w:val="clear" w:color="auto" w:fill="FFFFFF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927043" w:rsidRPr="000A1886" w:rsidTr="002E5ED6">
        <w:trPr>
          <w:trHeight w:val="307"/>
        </w:trPr>
        <w:tc>
          <w:tcPr>
            <w:tcW w:w="1190" w:type="dxa"/>
            <w:shd w:val="clear" w:color="auto" w:fill="FFFFFF"/>
          </w:tcPr>
          <w:p w:rsidR="00927043" w:rsidRPr="00C163C0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</w:rPr>
              <w:t>6</w:t>
            </w:r>
          </w:p>
        </w:tc>
        <w:tc>
          <w:tcPr>
            <w:tcW w:w="4191" w:type="dxa"/>
            <w:tcBorders>
              <w:bottom w:val="single" w:sz="4" w:space="0" w:color="auto"/>
            </w:tcBorders>
            <w:shd w:val="clear" w:color="auto" w:fill="auto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color w:val="565656"/>
                <w:sz w:val="28"/>
                <w:szCs w:val="28"/>
              </w:rPr>
            </w:pPr>
            <w:r w:rsidRPr="00927043">
              <w:rPr>
                <w:rFonts w:asciiTheme="minorHAnsi" w:hAnsiTheme="minorHAnsi" w:cstheme="minorHAnsi"/>
                <w:b/>
                <w:color w:val="FF0000"/>
                <w:sz w:val="28"/>
                <w:szCs w:val="28"/>
              </w:rPr>
              <w:t>Home Decorating Assessment</w:t>
            </w:r>
          </w:p>
        </w:tc>
        <w:tc>
          <w:tcPr>
            <w:tcW w:w="2748" w:type="dxa"/>
            <w:shd w:val="clear" w:color="auto" w:fill="FFFFFF" w:themeFill="background1"/>
          </w:tcPr>
          <w:p w:rsidR="00927043" w:rsidRPr="00927043" w:rsidRDefault="00927043" w:rsidP="00927043">
            <w:pPr>
              <w:jc w:val="center"/>
              <w:rPr>
                <w:rFonts w:asciiTheme="minorHAnsi" w:hAnsiTheme="minorHAnsi" w:cstheme="minorHAnsi"/>
                <w:color w:val="FF0000"/>
                <w:sz w:val="28"/>
                <w:szCs w:val="28"/>
              </w:rPr>
            </w:pPr>
            <w:r w:rsidRPr="00927043">
              <w:rPr>
                <w:rFonts w:asciiTheme="minorHAnsi" w:hAnsiTheme="minorHAnsi" w:cstheme="minorHAnsi"/>
                <w:color w:val="FF0000"/>
                <w:sz w:val="28"/>
                <w:szCs w:val="28"/>
              </w:rPr>
              <w:t>Assessment 3</w:t>
            </w:r>
          </w:p>
        </w:tc>
        <w:tc>
          <w:tcPr>
            <w:tcW w:w="2747" w:type="dxa"/>
            <w:shd w:val="clear" w:color="auto" w:fill="FFFFFF" w:themeFill="background1"/>
          </w:tcPr>
          <w:p w:rsidR="00927043" w:rsidRPr="00927043" w:rsidRDefault="00927043" w:rsidP="00927043">
            <w:pPr>
              <w:jc w:val="center"/>
              <w:rPr>
                <w:rFonts w:asciiTheme="minorHAnsi" w:hAnsiTheme="minorHAnsi" w:cstheme="minorHAnsi"/>
                <w:color w:val="FF0000"/>
                <w:sz w:val="28"/>
                <w:szCs w:val="28"/>
              </w:rPr>
            </w:pPr>
            <w:r w:rsidRPr="00927043">
              <w:rPr>
                <w:rFonts w:asciiTheme="minorHAnsi" w:hAnsiTheme="minorHAnsi" w:cstheme="minorHAnsi"/>
                <w:color w:val="FF0000"/>
                <w:sz w:val="28"/>
                <w:szCs w:val="28"/>
              </w:rPr>
              <w:t>Assessment 3</w:t>
            </w:r>
          </w:p>
        </w:tc>
        <w:tc>
          <w:tcPr>
            <w:tcW w:w="2747" w:type="dxa"/>
            <w:shd w:val="clear" w:color="auto" w:fill="FFFFFF" w:themeFill="background1"/>
          </w:tcPr>
          <w:p w:rsidR="00927043" w:rsidRPr="00927043" w:rsidRDefault="00927043" w:rsidP="00927043">
            <w:pPr>
              <w:jc w:val="center"/>
              <w:rPr>
                <w:rFonts w:asciiTheme="minorHAnsi" w:hAnsiTheme="minorHAnsi" w:cstheme="minorHAnsi"/>
                <w:color w:val="FF0000"/>
                <w:sz w:val="28"/>
                <w:szCs w:val="28"/>
              </w:rPr>
            </w:pPr>
            <w:r w:rsidRPr="00927043">
              <w:rPr>
                <w:rFonts w:asciiTheme="minorHAnsi" w:hAnsiTheme="minorHAnsi" w:cstheme="minorHAnsi"/>
                <w:color w:val="FF0000"/>
                <w:sz w:val="28"/>
                <w:szCs w:val="28"/>
              </w:rPr>
              <w:t>Assessment 3</w:t>
            </w:r>
          </w:p>
        </w:tc>
        <w:tc>
          <w:tcPr>
            <w:tcW w:w="2719" w:type="dxa"/>
            <w:shd w:val="clear" w:color="auto" w:fill="FFFFFF"/>
          </w:tcPr>
          <w:p w:rsidR="00927043" w:rsidRPr="00927043" w:rsidRDefault="00927043" w:rsidP="00927043">
            <w:pPr>
              <w:jc w:val="center"/>
              <w:rPr>
                <w:rFonts w:asciiTheme="minorHAnsi" w:hAnsiTheme="minorHAnsi" w:cstheme="minorHAnsi"/>
                <w:color w:val="FF0000"/>
                <w:sz w:val="28"/>
                <w:szCs w:val="28"/>
              </w:rPr>
            </w:pPr>
            <w:r w:rsidRPr="00927043">
              <w:rPr>
                <w:rFonts w:asciiTheme="minorHAnsi" w:hAnsiTheme="minorHAnsi" w:cstheme="minorHAnsi"/>
                <w:color w:val="FF0000"/>
                <w:sz w:val="28"/>
                <w:szCs w:val="28"/>
              </w:rPr>
              <w:t>Assessment 3</w:t>
            </w:r>
          </w:p>
        </w:tc>
      </w:tr>
      <w:tr w:rsidR="00927043" w:rsidRPr="000A1886" w:rsidTr="002E5ED6">
        <w:trPr>
          <w:trHeight w:val="307"/>
        </w:trPr>
        <w:tc>
          <w:tcPr>
            <w:tcW w:w="1190" w:type="dxa"/>
            <w:shd w:val="clear" w:color="auto" w:fill="FFFFFF"/>
          </w:tcPr>
          <w:p w:rsidR="00927043" w:rsidRPr="00C163C0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</w:rPr>
              <w:t>7</w:t>
            </w:r>
          </w:p>
        </w:tc>
        <w:tc>
          <w:tcPr>
            <w:tcW w:w="4191" w:type="dxa"/>
            <w:tcBorders>
              <w:bottom w:val="single" w:sz="4" w:space="0" w:color="auto"/>
            </w:tcBorders>
            <w:shd w:val="clear" w:color="auto" w:fill="auto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74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</w:pPr>
          </w:p>
        </w:tc>
        <w:tc>
          <w:tcPr>
            <w:tcW w:w="274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747" w:type="dxa"/>
            <w:tcBorders>
              <w:bottom w:val="single" w:sz="4" w:space="0" w:color="auto"/>
            </w:tcBorders>
            <w:shd w:val="clear" w:color="auto" w:fill="auto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719" w:type="dxa"/>
            <w:shd w:val="clear" w:color="auto" w:fill="FFFFFF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8"/>
                <w:szCs w:val="28"/>
              </w:rPr>
            </w:pPr>
            <w:r w:rsidRPr="00E33E4B">
              <w:rPr>
                <w:rFonts w:asciiTheme="minorHAnsi" w:hAnsiTheme="minorHAnsi" w:cstheme="minorHAnsi"/>
                <w:b/>
                <w:color w:val="FF0000"/>
                <w:sz w:val="28"/>
                <w:szCs w:val="28"/>
              </w:rPr>
              <w:t>Mini-Test</w:t>
            </w:r>
          </w:p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1.7</w:t>
            </w:r>
          </w:p>
        </w:tc>
      </w:tr>
      <w:tr w:rsidR="00927043" w:rsidRPr="000A1886" w:rsidTr="002E5ED6">
        <w:trPr>
          <w:trHeight w:val="308"/>
        </w:trPr>
        <w:tc>
          <w:tcPr>
            <w:tcW w:w="1190" w:type="dxa"/>
            <w:shd w:val="clear" w:color="auto" w:fill="FFFFFF"/>
          </w:tcPr>
          <w:p w:rsidR="00927043" w:rsidRPr="00C163C0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</w:rPr>
              <w:t>8</w:t>
            </w:r>
          </w:p>
        </w:tc>
        <w:tc>
          <w:tcPr>
            <w:tcW w:w="4191" w:type="dxa"/>
            <w:shd w:val="clear" w:color="auto" w:fill="auto"/>
          </w:tcPr>
          <w:p w:rsidR="00927043" w:rsidRPr="00927043" w:rsidRDefault="00927043" w:rsidP="00927043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8"/>
                <w:szCs w:val="28"/>
              </w:rPr>
            </w:pPr>
          </w:p>
        </w:tc>
        <w:tc>
          <w:tcPr>
            <w:tcW w:w="2748" w:type="dxa"/>
            <w:shd w:val="clear" w:color="auto" w:fill="auto"/>
          </w:tcPr>
          <w:p w:rsidR="00927043" w:rsidRPr="00927043" w:rsidRDefault="00927043" w:rsidP="00927043">
            <w:pPr>
              <w:jc w:val="center"/>
              <w:rPr>
                <w:rFonts w:asciiTheme="minorHAnsi" w:hAnsiTheme="minorHAnsi" w:cstheme="minorHAnsi"/>
                <w:color w:val="FF0000"/>
                <w:sz w:val="28"/>
                <w:szCs w:val="28"/>
              </w:rPr>
            </w:pPr>
          </w:p>
        </w:tc>
        <w:tc>
          <w:tcPr>
            <w:tcW w:w="2747" w:type="dxa"/>
            <w:shd w:val="clear" w:color="auto" w:fill="FFFFFF" w:themeFill="background1"/>
          </w:tcPr>
          <w:p w:rsidR="00927043" w:rsidRPr="00927043" w:rsidRDefault="00927043" w:rsidP="00927043">
            <w:pPr>
              <w:jc w:val="center"/>
              <w:rPr>
                <w:rFonts w:asciiTheme="minorHAnsi" w:hAnsiTheme="minorHAnsi" w:cstheme="minorHAnsi"/>
                <w:color w:val="FF0000"/>
                <w:sz w:val="28"/>
                <w:szCs w:val="28"/>
              </w:rPr>
            </w:pPr>
          </w:p>
        </w:tc>
        <w:tc>
          <w:tcPr>
            <w:tcW w:w="2747" w:type="dxa"/>
            <w:shd w:val="clear" w:color="auto" w:fill="auto"/>
          </w:tcPr>
          <w:p w:rsidR="00927043" w:rsidRPr="00927043" w:rsidRDefault="00927043" w:rsidP="00927043">
            <w:pPr>
              <w:jc w:val="center"/>
              <w:rPr>
                <w:rFonts w:asciiTheme="minorHAnsi" w:hAnsiTheme="minorHAnsi" w:cstheme="minorHAnsi"/>
                <w:color w:val="FF0000"/>
                <w:sz w:val="28"/>
                <w:szCs w:val="28"/>
              </w:rPr>
            </w:pPr>
          </w:p>
        </w:tc>
        <w:tc>
          <w:tcPr>
            <w:tcW w:w="2719" w:type="dxa"/>
            <w:shd w:val="clear" w:color="auto" w:fill="FFFFFF"/>
          </w:tcPr>
          <w:p w:rsidR="00927043" w:rsidRPr="00927043" w:rsidRDefault="00927043" w:rsidP="00927043">
            <w:pPr>
              <w:jc w:val="center"/>
              <w:rPr>
                <w:rFonts w:asciiTheme="minorHAnsi" w:hAnsiTheme="minorHAnsi" w:cstheme="minorHAnsi"/>
                <w:color w:val="FF0000"/>
                <w:sz w:val="28"/>
                <w:szCs w:val="28"/>
              </w:rPr>
            </w:pPr>
          </w:p>
        </w:tc>
      </w:tr>
      <w:tr w:rsidR="00927043" w:rsidRPr="000A1886" w:rsidTr="002E5ED6">
        <w:trPr>
          <w:trHeight w:val="341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7043" w:rsidRPr="00C163C0" w:rsidRDefault="00927043" w:rsidP="00927043">
            <w:pPr>
              <w:jc w:val="center"/>
              <w:rPr>
                <w:rFonts w:asciiTheme="minorHAnsi" w:hAnsiTheme="minorHAnsi" w:cstheme="minorHAnsi"/>
                <w:b/>
                <w:iCs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iCs/>
                <w:sz w:val="44"/>
                <w:szCs w:val="44"/>
              </w:rPr>
              <w:t>9</w:t>
            </w:r>
          </w:p>
        </w:tc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n-AU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n-AU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8"/>
                <w:szCs w:val="28"/>
              </w:rPr>
            </w:pPr>
            <w:r w:rsidRPr="00E33E4B">
              <w:rPr>
                <w:rFonts w:asciiTheme="minorHAnsi" w:hAnsiTheme="minorHAnsi" w:cstheme="minorHAnsi"/>
                <w:b/>
                <w:color w:val="FF0000"/>
                <w:sz w:val="28"/>
                <w:szCs w:val="28"/>
              </w:rPr>
              <w:t xml:space="preserve">Test </w:t>
            </w:r>
            <w:r>
              <w:rPr>
                <w:rFonts w:asciiTheme="minorHAnsi" w:hAnsiTheme="minorHAnsi" w:cstheme="minorHAnsi"/>
                <w:b/>
                <w:color w:val="FF0000"/>
                <w:sz w:val="28"/>
                <w:szCs w:val="28"/>
              </w:rPr>
              <w:t>3</w:t>
            </w:r>
            <w:r w:rsidRPr="00E33E4B">
              <w:rPr>
                <w:rFonts w:asciiTheme="minorHAnsi" w:hAnsiTheme="minorHAnsi" w:cstheme="minorHAnsi"/>
                <w:b/>
                <w:color w:val="FF0000"/>
                <w:sz w:val="28"/>
                <w:szCs w:val="28"/>
              </w:rPr>
              <w:t xml:space="preserve"> Revision</w:t>
            </w:r>
          </w:p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n-AU"/>
              </w:rPr>
            </w:pPr>
            <w:r w:rsidRPr="00E33E4B">
              <w:rPr>
                <w:rFonts w:asciiTheme="minorHAnsi" w:hAnsiTheme="minorHAnsi" w:cstheme="minorHAnsi"/>
                <w:sz w:val="28"/>
                <w:szCs w:val="28"/>
              </w:rPr>
              <w:t>Make notes page</w:t>
            </w:r>
          </w:p>
        </w:tc>
        <w:tc>
          <w:tcPr>
            <w:tcW w:w="2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7043" w:rsidRDefault="00927043" w:rsidP="00927043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8"/>
                <w:szCs w:val="28"/>
              </w:rPr>
            </w:pPr>
            <w:r w:rsidRPr="00E33E4B">
              <w:rPr>
                <w:rFonts w:asciiTheme="minorHAnsi" w:hAnsiTheme="minorHAnsi" w:cstheme="minorHAnsi"/>
                <w:b/>
                <w:color w:val="FF0000"/>
                <w:sz w:val="28"/>
                <w:szCs w:val="28"/>
              </w:rPr>
              <w:t xml:space="preserve">Test </w:t>
            </w:r>
            <w:r>
              <w:rPr>
                <w:rFonts w:asciiTheme="minorHAnsi" w:hAnsiTheme="minorHAnsi" w:cstheme="minorHAnsi"/>
                <w:b/>
                <w:color w:val="FF0000"/>
                <w:sz w:val="28"/>
                <w:szCs w:val="28"/>
              </w:rPr>
              <w:t>3</w:t>
            </w:r>
          </w:p>
          <w:p w:rsidR="00927043" w:rsidRPr="00927043" w:rsidRDefault="00927043" w:rsidP="00927043">
            <w:pPr>
              <w:jc w:val="center"/>
              <w:rPr>
                <w:rFonts w:asciiTheme="minorHAnsi" w:hAnsiTheme="minorHAnsi" w:cstheme="minorHAnsi"/>
                <w:sz w:val="28"/>
                <w:szCs w:val="28"/>
                <w:lang w:val="en-AU"/>
              </w:rPr>
            </w:pPr>
          </w:p>
        </w:tc>
      </w:tr>
      <w:tr w:rsidR="00927043" w:rsidRPr="000A1886" w:rsidTr="002E5ED6">
        <w:trPr>
          <w:trHeight w:val="311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7043" w:rsidRPr="00C163C0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  <w:lang w:val="en-AU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  <w:lang w:val="en-AU"/>
              </w:rPr>
              <w:t>10</w:t>
            </w:r>
          </w:p>
        </w:tc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n-AU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n-AU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n-AU"/>
              </w:rPr>
            </w:pPr>
          </w:p>
        </w:tc>
        <w:tc>
          <w:tcPr>
            <w:tcW w:w="2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7043" w:rsidRPr="00E33E4B" w:rsidRDefault="00927043" w:rsidP="0092704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n-AU"/>
              </w:rPr>
            </w:pPr>
          </w:p>
        </w:tc>
      </w:tr>
    </w:tbl>
    <w:p w:rsidR="00927043" w:rsidRDefault="00927043" w:rsidP="00927043">
      <w:pPr>
        <w:rPr>
          <w:rFonts w:ascii="Calibri" w:hAnsi="Calibri"/>
          <w:lang w:val="en-AU"/>
        </w:rPr>
      </w:pPr>
    </w:p>
    <w:p w:rsidR="00927043" w:rsidRDefault="00927043" w:rsidP="00927043"/>
    <w:p w:rsidR="00927043" w:rsidRDefault="00927043"/>
    <w:p w:rsidR="00927043" w:rsidRDefault="00927043"/>
    <w:p w:rsidR="00CD5D66" w:rsidRDefault="00CD5D66"/>
    <w:p w:rsidR="00CD5D66" w:rsidRPr="00CD5D66" w:rsidRDefault="00CD5D66">
      <w:pPr>
        <w:rPr>
          <w:rFonts w:asciiTheme="minorHAnsi" w:hAnsiTheme="minorHAnsi" w:cstheme="minorHAnsi"/>
          <w:sz w:val="22"/>
          <w:szCs w:val="22"/>
          <w:lang w:val="en-AU"/>
        </w:rPr>
      </w:pPr>
    </w:p>
    <w:p w:rsidR="00CD5D66" w:rsidRDefault="00CD5D66"/>
    <w:sectPr w:rsidR="00CD5D66" w:rsidSect="00C163C0">
      <w:pgSz w:w="16838" w:h="11906" w:orient="landscape" w:code="9"/>
      <w:pgMar w:top="720" w:right="342" w:bottom="720" w:left="3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C42004"/>
    <w:multiLevelType w:val="hybridMultilevel"/>
    <w:tmpl w:val="E4C05668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3C0"/>
    <w:rsid w:val="002F68EB"/>
    <w:rsid w:val="003A26C5"/>
    <w:rsid w:val="00767EBE"/>
    <w:rsid w:val="008A2475"/>
    <w:rsid w:val="008C1FB9"/>
    <w:rsid w:val="00927043"/>
    <w:rsid w:val="009812AE"/>
    <w:rsid w:val="00A638A7"/>
    <w:rsid w:val="00A93892"/>
    <w:rsid w:val="00A970C9"/>
    <w:rsid w:val="00BF2683"/>
    <w:rsid w:val="00C163C0"/>
    <w:rsid w:val="00C33A2A"/>
    <w:rsid w:val="00C42324"/>
    <w:rsid w:val="00CD5D66"/>
    <w:rsid w:val="00D00D21"/>
    <w:rsid w:val="00E33E4B"/>
    <w:rsid w:val="00E54AD9"/>
    <w:rsid w:val="00EA1B55"/>
    <w:rsid w:val="00F1373C"/>
    <w:rsid w:val="00F16613"/>
    <w:rsid w:val="00F6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3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3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67675-4EB0-4EF7-AF14-E7BA3CA8B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48E6110</Template>
  <TotalTime>1</TotalTime>
  <Pages>3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Nine Labuschagne</dc:creator>
  <cp:lastModifiedBy>MILLER Belinda</cp:lastModifiedBy>
  <cp:revision>2</cp:revision>
  <dcterms:created xsi:type="dcterms:W3CDTF">2018-01-24T07:33:00Z</dcterms:created>
  <dcterms:modified xsi:type="dcterms:W3CDTF">2018-01-24T07:33:00Z</dcterms:modified>
</cp:coreProperties>
</file>