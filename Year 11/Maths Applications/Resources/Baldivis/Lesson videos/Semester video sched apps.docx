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5595" w:type="dxa"/>
        <w:tblLook w:val="04A0" w:firstRow="1" w:lastRow="0" w:firstColumn="1" w:lastColumn="0" w:noHBand="0" w:noVBand="1"/>
      </w:tblPr>
      <w:tblGrid>
        <w:gridCol w:w="1207"/>
        <w:gridCol w:w="1554"/>
        <w:gridCol w:w="2496"/>
        <w:gridCol w:w="5753"/>
        <w:gridCol w:w="2308"/>
        <w:gridCol w:w="2277"/>
      </w:tblGrid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Term</w:t>
            </w: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Weeks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Hours/lessons</w:t>
            </w:r>
          </w:p>
        </w:tc>
        <w:tc>
          <w:tcPr>
            <w:tcW w:w="5753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Topic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Chapters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b/>
                <w:sz w:val="36"/>
                <w:szCs w:val="36"/>
              </w:rPr>
            </w:pPr>
            <w:r w:rsidRPr="005A7A37">
              <w:rPr>
                <w:b/>
                <w:sz w:val="36"/>
                <w:szCs w:val="36"/>
              </w:rPr>
              <w:t>Video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2</w:t>
            </w: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9/10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7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proofErr w:type="spellStart"/>
            <w:r w:rsidRPr="005A7A37">
              <w:rPr>
                <w:sz w:val="36"/>
                <w:szCs w:val="36"/>
              </w:rPr>
              <w:t>Univariate</w:t>
            </w:r>
            <w:proofErr w:type="spellEnd"/>
            <w:r w:rsidRPr="005A7A37">
              <w:rPr>
                <w:sz w:val="36"/>
                <w:szCs w:val="36"/>
              </w:rPr>
              <w:t xml:space="preserve"> data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 and 3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Alex</w:t>
            </w:r>
          </w:p>
        </w:tc>
        <w:bookmarkStart w:id="0" w:name="_GoBack"/>
        <w:bookmarkEnd w:id="0"/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3</w:t>
            </w: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1/2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8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Comparing data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2 and 4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Clem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3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4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The Statistical Investigation Process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5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No video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4/5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10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Linear equations and their graphs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6,7 and 8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Adam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6/7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6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Simultaneous equations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12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Alex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7/8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8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Piece-wise functions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9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Clem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3&amp;4</w:t>
            </w: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9/10/1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12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Normal Distribution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13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Adam/Alex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4</w:t>
            </w: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2/3/4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12</w:t>
            </w: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Trigonometry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10 and 11</w:t>
            </w: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Adam/Clem</w:t>
            </w:r>
          </w:p>
        </w:tc>
      </w:tr>
      <w:tr w:rsidR="005A7A37" w:rsidTr="00D31E60">
        <w:trPr>
          <w:trHeight w:val="893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5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Revision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</w:tr>
      <w:tr w:rsidR="005A7A37" w:rsidTr="00D31E60">
        <w:trPr>
          <w:trHeight w:val="586"/>
        </w:trPr>
        <w:tc>
          <w:tcPr>
            <w:tcW w:w="120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554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6</w:t>
            </w:r>
          </w:p>
        </w:tc>
        <w:tc>
          <w:tcPr>
            <w:tcW w:w="2496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5753" w:type="dxa"/>
          </w:tcPr>
          <w:p w:rsidR="005A7A37" w:rsidRPr="005A7A37" w:rsidRDefault="005A7A37" w:rsidP="005A7A37">
            <w:pPr>
              <w:rPr>
                <w:sz w:val="36"/>
                <w:szCs w:val="36"/>
              </w:rPr>
            </w:pPr>
            <w:r w:rsidRPr="005A7A37">
              <w:rPr>
                <w:sz w:val="36"/>
                <w:szCs w:val="36"/>
              </w:rPr>
              <w:t>Exams</w:t>
            </w:r>
          </w:p>
        </w:tc>
        <w:tc>
          <w:tcPr>
            <w:tcW w:w="2308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277" w:type="dxa"/>
            <w:vAlign w:val="center"/>
          </w:tcPr>
          <w:p w:rsidR="005A7A37" w:rsidRPr="005A7A37" w:rsidRDefault="005A7A37" w:rsidP="005A7A37">
            <w:pPr>
              <w:jc w:val="center"/>
              <w:rPr>
                <w:sz w:val="36"/>
                <w:szCs w:val="36"/>
              </w:rPr>
            </w:pPr>
          </w:p>
        </w:tc>
      </w:tr>
    </w:tbl>
    <w:p w:rsidR="00907879" w:rsidRPr="005A7A37" w:rsidRDefault="00907879" w:rsidP="005A7A37"/>
    <w:sectPr w:rsidR="00907879" w:rsidRPr="005A7A37" w:rsidSect="00D31E60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A4F" w:rsidRDefault="00E26A4F" w:rsidP="00D31E60">
      <w:pPr>
        <w:spacing w:after="0" w:line="240" w:lineRule="auto"/>
      </w:pPr>
      <w:r>
        <w:separator/>
      </w:r>
    </w:p>
  </w:endnote>
  <w:endnote w:type="continuationSeparator" w:id="0">
    <w:p w:rsidR="00E26A4F" w:rsidRDefault="00E26A4F" w:rsidP="00D3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A4F" w:rsidRDefault="00E26A4F" w:rsidP="00D31E60">
      <w:pPr>
        <w:spacing w:after="0" w:line="240" w:lineRule="auto"/>
      </w:pPr>
      <w:r>
        <w:separator/>
      </w:r>
    </w:p>
  </w:footnote>
  <w:footnote w:type="continuationSeparator" w:id="0">
    <w:p w:rsidR="00E26A4F" w:rsidRDefault="00E26A4F" w:rsidP="00D3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1E60" w:rsidRPr="00D31E60" w:rsidRDefault="00D31E60" w:rsidP="00D31E60">
    <w:pPr>
      <w:pStyle w:val="Header"/>
      <w:jc w:val="center"/>
      <w:rPr>
        <w:b/>
        <w:sz w:val="36"/>
        <w:szCs w:val="36"/>
      </w:rPr>
    </w:pPr>
    <w:r>
      <w:rPr>
        <w:b/>
        <w:sz w:val="36"/>
        <w:szCs w:val="36"/>
      </w:rPr>
      <w:t>App</w:t>
    </w:r>
    <w:r w:rsidRPr="00D31E60">
      <w:rPr>
        <w:b/>
        <w:sz w:val="36"/>
        <w:szCs w:val="36"/>
      </w:rPr>
      <w:t>lications 11 semester 2 video</w:t>
    </w:r>
    <w:r>
      <w:rPr>
        <w:b/>
        <w:sz w:val="36"/>
        <w:szCs w:val="36"/>
      </w:rPr>
      <w:t xml:space="preserve"> plan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A37"/>
    <w:rsid w:val="00015962"/>
    <w:rsid w:val="00016B0B"/>
    <w:rsid w:val="000736BC"/>
    <w:rsid w:val="0008104A"/>
    <w:rsid w:val="000A112F"/>
    <w:rsid w:val="000A7604"/>
    <w:rsid w:val="000B28E5"/>
    <w:rsid w:val="000C586D"/>
    <w:rsid w:val="000D7BF3"/>
    <w:rsid w:val="001041AA"/>
    <w:rsid w:val="00116AE9"/>
    <w:rsid w:val="00117AB8"/>
    <w:rsid w:val="00120B03"/>
    <w:rsid w:val="001C4792"/>
    <w:rsid w:val="001D4961"/>
    <w:rsid w:val="0020647A"/>
    <w:rsid w:val="00211099"/>
    <w:rsid w:val="00216485"/>
    <w:rsid w:val="002541DE"/>
    <w:rsid w:val="00284CC4"/>
    <w:rsid w:val="002B6B9D"/>
    <w:rsid w:val="002C0263"/>
    <w:rsid w:val="002D0C2E"/>
    <w:rsid w:val="00316D5C"/>
    <w:rsid w:val="003453CF"/>
    <w:rsid w:val="00350EF8"/>
    <w:rsid w:val="003D288C"/>
    <w:rsid w:val="003E29FD"/>
    <w:rsid w:val="00403829"/>
    <w:rsid w:val="00437323"/>
    <w:rsid w:val="004536EC"/>
    <w:rsid w:val="004A64DF"/>
    <w:rsid w:val="004C7B39"/>
    <w:rsid w:val="004D638D"/>
    <w:rsid w:val="004F0D06"/>
    <w:rsid w:val="00546886"/>
    <w:rsid w:val="0056717D"/>
    <w:rsid w:val="0057317D"/>
    <w:rsid w:val="005A7A37"/>
    <w:rsid w:val="005B36F0"/>
    <w:rsid w:val="005E5D23"/>
    <w:rsid w:val="0062465F"/>
    <w:rsid w:val="0066293F"/>
    <w:rsid w:val="00662AC1"/>
    <w:rsid w:val="00674B89"/>
    <w:rsid w:val="006A0685"/>
    <w:rsid w:val="006B4D59"/>
    <w:rsid w:val="007009CC"/>
    <w:rsid w:val="00700C05"/>
    <w:rsid w:val="00733977"/>
    <w:rsid w:val="0079082F"/>
    <w:rsid w:val="00797B7B"/>
    <w:rsid w:val="007A4378"/>
    <w:rsid w:val="007D2905"/>
    <w:rsid w:val="007D3784"/>
    <w:rsid w:val="007D5BFD"/>
    <w:rsid w:val="008243EA"/>
    <w:rsid w:val="00834936"/>
    <w:rsid w:val="00836F54"/>
    <w:rsid w:val="00891108"/>
    <w:rsid w:val="008B146E"/>
    <w:rsid w:val="008D622A"/>
    <w:rsid w:val="00904232"/>
    <w:rsid w:val="00907879"/>
    <w:rsid w:val="00921F00"/>
    <w:rsid w:val="0092653F"/>
    <w:rsid w:val="009474D2"/>
    <w:rsid w:val="00985F55"/>
    <w:rsid w:val="009A7B02"/>
    <w:rsid w:val="009B2ED0"/>
    <w:rsid w:val="009C054D"/>
    <w:rsid w:val="009F533F"/>
    <w:rsid w:val="00A208B4"/>
    <w:rsid w:val="00A22240"/>
    <w:rsid w:val="00A45C9D"/>
    <w:rsid w:val="00AA7B5C"/>
    <w:rsid w:val="00B060A2"/>
    <w:rsid w:val="00B4179C"/>
    <w:rsid w:val="00B47651"/>
    <w:rsid w:val="00B50FA7"/>
    <w:rsid w:val="00B571D9"/>
    <w:rsid w:val="00B6045C"/>
    <w:rsid w:val="00B81F1C"/>
    <w:rsid w:val="00BC0023"/>
    <w:rsid w:val="00BC197F"/>
    <w:rsid w:val="00C34232"/>
    <w:rsid w:val="00C66836"/>
    <w:rsid w:val="00C84636"/>
    <w:rsid w:val="00CD6ED9"/>
    <w:rsid w:val="00CE2816"/>
    <w:rsid w:val="00CF32F0"/>
    <w:rsid w:val="00CF61C5"/>
    <w:rsid w:val="00D10195"/>
    <w:rsid w:val="00D31E60"/>
    <w:rsid w:val="00D42B91"/>
    <w:rsid w:val="00D819F6"/>
    <w:rsid w:val="00DB3090"/>
    <w:rsid w:val="00E04157"/>
    <w:rsid w:val="00E26A4F"/>
    <w:rsid w:val="00EA0374"/>
    <w:rsid w:val="00EA053A"/>
    <w:rsid w:val="00ED2B7A"/>
    <w:rsid w:val="00EF7E23"/>
    <w:rsid w:val="00F367DC"/>
    <w:rsid w:val="00F42599"/>
    <w:rsid w:val="00FF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7A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60"/>
  </w:style>
  <w:style w:type="paragraph" w:styleId="Footer">
    <w:name w:val="footer"/>
    <w:basedOn w:val="Normal"/>
    <w:link w:val="FooterChar"/>
    <w:uiPriority w:val="99"/>
    <w:unhideWhenUsed/>
    <w:rsid w:val="00D3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7A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E60"/>
  </w:style>
  <w:style w:type="paragraph" w:styleId="Footer">
    <w:name w:val="footer"/>
    <w:basedOn w:val="Normal"/>
    <w:link w:val="FooterChar"/>
    <w:uiPriority w:val="99"/>
    <w:unhideWhenUsed/>
    <w:rsid w:val="00D3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2AB10111</Template>
  <TotalTime>42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2</cp:revision>
  <dcterms:created xsi:type="dcterms:W3CDTF">2017-06-29T02:46:00Z</dcterms:created>
  <dcterms:modified xsi:type="dcterms:W3CDTF">2017-06-29T03:28:00Z</dcterms:modified>
</cp:coreProperties>
</file>