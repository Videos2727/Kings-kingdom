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5210"/>
        <w:gridCol w:w="2605"/>
      </w:tblGrid>
      <w:tr w:rsidR="00ED7979" w:rsidRPr="00610B1D" w:rsidTr="00ED7979">
        <w:trPr>
          <w:jc w:val="center"/>
        </w:trPr>
        <w:tc>
          <w:tcPr>
            <w:tcW w:w="2605" w:type="dxa"/>
            <w:shd w:val="clear" w:color="auto" w:fill="auto"/>
          </w:tcPr>
          <w:p w:rsidR="00ED7979" w:rsidRPr="00610B1D" w:rsidRDefault="00ED7979" w:rsidP="004542B1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  <w:r w:rsidRPr="00610B1D">
              <w:rPr>
                <w:rFonts w:ascii="Arial" w:hAnsi="Arial" w:cs="Arial"/>
                <w:noProof/>
                <w:sz w:val="18"/>
                <w:szCs w:val="18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7" name="Picture 7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shd w:val="clear" w:color="auto" w:fill="auto"/>
          </w:tcPr>
          <w:p w:rsidR="00ED7979" w:rsidRPr="00610B1D" w:rsidRDefault="00ED7979" w:rsidP="004542B1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10B1D">
              <w:rPr>
                <w:rFonts w:ascii="Arial" w:hAnsi="Arial" w:cs="Arial"/>
                <w:b/>
                <w:sz w:val="18"/>
                <w:szCs w:val="18"/>
              </w:rPr>
              <w:t>NARROGIN SENIOR HIGH SCHOOL</w:t>
            </w:r>
          </w:p>
          <w:p w:rsidR="00ED7979" w:rsidRPr="00610B1D" w:rsidRDefault="00ED7979" w:rsidP="004542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ED7979" w:rsidRPr="00610B1D" w:rsidRDefault="00ED7979" w:rsidP="004542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10B1D">
              <w:rPr>
                <w:rFonts w:ascii="Arial" w:hAnsi="Arial" w:cs="Arial"/>
                <w:b/>
                <w:sz w:val="18"/>
                <w:szCs w:val="18"/>
              </w:rPr>
              <w:t xml:space="preserve">English ATAR Year </w:t>
            </w:r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  <w:p w:rsidR="00ED7979" w:rsidRDefault="00ED7979" w:rsidP="004542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10B1D">
              <w:rPr>
                <w:rFonts w:ascii="Arial" w:hAnsi="Arial" w:cs="Arial"/>
                <w:b/>
                <w:sz w:val="18"/>
                <w:szCs w:val="18"/>
              </w:rPr>
              <w:t>Assessment Outline</w:t>
            </w:r>
          </w:p>
          <w:p w:rsidR="00ED7979" w:rsidRPr="00610B1D" w:rsidRDefault="00ED7979" w:rsidP="004542B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2020</w:t>
            </w:r>
          </w:p>
          <w:p w:rsidR="00ED7979" w:rsidRPr="00610B1D" w:rsidRDefault="00ED7979" w:rsidP="004542B1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</w:p>
        </w:tc>
        <w:tc>
          <w:tcPr>
            <w:tcW w:w="2605" w:type="dxa"/>
            <w:shd w:val="clear" w:color="auto" w:fill="auto"/>
          </w:tcPr>
          <w:p w:rsidR="00ED7979" w:rsidRPr="00610B1D" w:rsidRDefault="00ED7979" w:rsidP="004542B1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  <w:r w:rsidRPr="00610B1D">
              <w:rPr>
                <w:rFonts w:ascii="Arial" w:hAnsi="Arial" w:cs="Arial"/>
                <w:noProof/>
                <w:sz w:val="18"/>
                <w:szCs w:val="18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6" name="Picture 6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2E9" w:rsidRDefault="009C12E9" w:rsidP="00ED7979"/>
    <w:tbl>
      <w:tblPr>
        <w:tblStyle w:val="TableGrid"/>
        <w:tblW w:w="5277" w:type="pct"/>
        <w:tblLayout w:type="fixed"/>
        <w:tblLook w:val="04A0" w:firstRow="1" w:lastRow="0" w:firstColumn="1" w:lastColumn="0" w:noHBand="0" w:noVBand="1"/>
      </w:tblPr>
      <w:tblGrid>
        <w:gridCol w:w="1440"/>
        <w:gridCol w:w="1367"/>
        <w:gridCol w:w="1367"/>
        <w:gridCol w:w="1726"/>
        <w:gridCol w:w="9059"/>
      </w:tblGrid>
      <w:tr w:rsidR="001870EE" w:rsidRPr="0017191C" w:rsidTr="001870EE">
        <w:tc>
          <w:tcPr>
            <w:tcW w:w="481" w:type="pct"/>
            <w:hideMark/>
          </w:tcPr>
          <w:p w:rsidR="001870EE" w:rsidRPr="001870EE" w:rsidRDefault="001870EE" w:rsidP="001870EE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1870EE">
              <w:rPr>
                <w:rFonts w:asciiTheme="minorHAnsi" w:hAnsiTheme="minorHAnsi" w:cs="Arial"/>
                <w:b/>
                <w:sz w:val="20"/>
                <w:szCs w:val="20"/>
              </w:rPr>
              <w:t xml:space="preserve">Assessment </w:t>
            </w:r>
            <w:r w:rsidRPr="001870EE">
              <w:rPr>
                <w:rFonts w:asciiTheme="minorHAnsi" w:hAnsiTheme="minorHAnsi" w:cs="Arial"/>
                <w:b/>
                <w:sz w:val="20"/>
                <w:szCs w:val="20"/>
              </w:rPr>
              <w:br/>
              <w:t xml:space="preserve">type </w:t>
            </w:r>
          </w:p>
        </w:tc>
        <w:tc>
          <w:tcPr>
            <w:tcW w:w="457" w:type="pct"/>
          </w:tcPr>
          <w:p w:rsidR="001870EE" w:rsidRPr="001870EE" w:rsidRDefault="001870EE" w:rsidP="001870EE">
            <w:pPr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870EE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457" w:type="pct"/>
          </w:tcPr>
          <w:p w:rsidR="001870EE" w:rsidRPr="001870EE" w:rsidRDefault="001870EE" w:rsidP="004542B1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870EE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 xml:space="preserve">Assessment </w:t>
            </w:r>
          </w:p>
          <w:p w:rsidR="001870EE" w:rsidRPr="001870EE" w:rsidRDefault="001870EE" w:rsidP="004542B1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870EE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 xml:space="preserve">task </w:t>
            </w:r>
          </w:p>
          <w:p w:rsidR="001870EE" w:rsidRPr="001870EE" w:rsidRDefault="001870EE" w:rsidP="004542B1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870EE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77" w:type="pct"/>
          </w:tcPr>
          <w:p w:rsidR="001870EE" w:rsidRPr="001870EE" w:rsidRDefault="00702D44" w:rsidP="00702D44">
            <w:pPr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Semester</w:t>
            </w:r>
            <w:r w:rsidR="001870EE" w:rsidRPr="001870EE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br/>
              <w:t>week due</w:t>
            </w:r>
          </w:p>
        </w:tc>
        <w:tc>
          <w:tcPr>
            <w:tcW w:w="3028" w:type="pct"/>
            <w:hideMark/>
          </w:tcPr>
          <w:p w:rsidR="001870EE" w:rsidRPr="001870EE" w:rsidRDefault="001870EE" w:rsidP="004542B1">
            <w:pPr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870EE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Assessment task</w:t>
            </w:r>
          </w:p>
        </w:tc>
      </w:tr>
      <w:tr w:rsidR="001870EE" w:rsidRPr="0017191C" w:rsidTr="001870EE">
        <w:trPr>
          <w:trHeight w:val="576"/>
        </w:trPr>
        <w:tc>
          <w:tcPr>
            <w:tcW w:w="481" w:type="pct"/>
            <w:vMerge w:val="restart"/>
          </w:tcPr>
          <w:p w:rsidR="001870EE" w:rsidRPr="00541D50" w:rsidRDefault="001870EE" w:rsidP="004542B1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Responding</w:t>
            </w:r>
          </w:p>
        </w:tc>
        <w:tc>
          <w:tcPr>
            <w:tcW w:w="457" w:type="pct"/>
            <w:vMerge w:val="restart"/>
          </w:tcPr>
          <w:p w:rsidR="001870EE" w:rsidRPr="0017191C" w:rsidRDefault="001870EE" w:rsidP="004542B1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%</w:t>
            </w:r>
          </w:p>
        </w:tc>
        <w:tc>
          <w:tcPr>
            <w:tcW w:w="457" w:type="pct"/>
          </w:tcPr>
          <w:p w:rsidR="001870EE" w:rsidRPr="0017191C" w:rsidRDefault="00ED7979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1870EE" w:rsidRPr="0017191C" w:rsidRDefault="001870EE" w:rsidP="001870EE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Pr="0017191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5</w:t>
            </w:r>
          </w:p>
        </w:tc>
        <w:tc>
          <w:tcPr>
            <w:tcW w:w="3028" w:type="pct"/>
          </w:tcPr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1: </w:t>
            </w:r>
          </w:p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Responding</w:t>
            </w:r>
          </w:p>
          <w:p w:rsidR="00ED7979" w:rsidRPr="00610B1D" w:rsidRDefault="00ED7979" w:rsidP="00ED7979">
            <w:pPr>
              <w:rPr>
                <w:sz w:val="18"/>
                <w:szCs w:val="18"/>
              </w:rPr>
            </w:pPr>
            <w:r w:rsidRPr="00610B1D">
              <w:rPr>
                <w:sz w:val="18"/>
                <w:szCs w:val="18"/>
              </w:rPr>
              <w:t>In class (60 minutes)</w:t>
            </w:r>
          </w:p>
          <w:p w:rsidR="00ED7979" w:rsidRPr="00610B1D" w:rsidRDefault="00ED7979" w:rsidP="00ED7979">
            <w:pPr>
              <w:rPr>
                <w:sz w:val="18"/>
                <w:szCs w:val="18"/>
              </w:rPr>
            </w:pPr>
            <w:r w:rsidRPr="00610B1D">
              <w:rPr>
                <w:sz w:val="18"/>
                <w:szCs w:val="18"/>
              </w:rPr>
              <w:t xml:space="preserve">Analytical essay under test conditions. </w:t>
            </w:r>
          </w:p>
          <w:p w:rsidR="001870EE" w:rsidRPr="00ED7979" w:rsidRDefault="00ED7979" w:rsidP="00ED7979">
            <w:pPr>
              <w:spacing w:line="235" w:lineRule="auto"/>
              <w:rPr>
                <w:rFonts w:asciiTheme="minorHAnsi" w:hAnsiTheme="minorHAnsi" w:cs="Arial"/>
                <w:sz w:val="20"/>
                <w:szCs w:val="20"/>
              </w:rPr>
            </w:pPr>
            <w:r w:rsidRPr="00ED7979">
              <w:rPr>
                <w:sz w:val="18"/>
                <w:szCs w:val="18"/>
              </w:rPr>
              <w:t>One side of A4, typed notes, (12pt Arial</w:t>
            </w:r>
          </w:p>
        </w:tc>
      </w:tr>
      <w:tr w:rsidR="001870EE" w:rsidRPr="0017191C" w:rsidTr="001870EE">
        <w:trPr>
          <w:trHeight w:val="503"/>
        </w:trPr>
        <w:tc>
          <w:tcPr>
            <w:tcW w:w="481" w:type="pct"/>
            <w:vMerge/>
          </w:tcPr>
          <w:p w:rsidR="001870EE" w:rsidRPr="0017191C" w:rsidRDefault="001870EE" w:rsidP="004542B1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17191C" w:rsidRDefault="001870EE" w:rsidP="004542B1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1870EE" w:rsidRPr="0017191C" w:rsidRDefault="00ED7979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1870EE" w:rsidRPr="0017191C" w:rsidRDefault="001870EE" w:rsidP="001870EE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Pr="0017191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028" w:type="pct"/>
          </w:tcPr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Task 8: Responding</w:t>
            </w:r>
          </w:p>
          <w:p w:rsidR="001870EE" w:rsidRPr="00E278C1" w:rsidRDefault="00ED7979" w:rsidP="00CB05B2">
            <w:pPr>
              <w:spacing w:line="235" w:lineRule="auto"/>
              <w:ind w:right="71"/>
              <w:rPr>
                <w:rFonts w:asciiTheme="minorHAnsi" w:hAnsiTheme="minorHAnsi" w:cs="Arial"/>
                <w:bCs/>
                <w:i/>
                <w:sz w:val="20"/>
                <w:szCs w:val="20"/>
              </w:rPr>
            </w:pPr>
            <w:r w:rsidRPr="00610B1D">
              <w:rPr>
                <w:b/>
                <w:sz w:val="18"/>
                <w:szCs w:val="18"/>
              </w:rPr>
              <w:t xml:space="preserve">Journal </w:t>
            </w:r>
            <w:r w:rsidR="00CB05B2">
              <w:rPr>
                <w:b/>
                <w:sz w:val="18"/>
                <w:szCs w:val="18"/>
              </w:rPr>
              <w:t xml:space="preserve">Tasks </w:t>
            </w:r>
            <w:r w:rsidR="0004650C">
              <w:rPr>
                <w:b/>
                <w:sz w:val="18"/>
                <w:szCs w:val="18"/>
              </w:rPr>
              <w:t>1 and</w:t>
            </w:r>
            <w:r w:rsidR="00CB05B2">
              <w:rPr>
                <w:b/>
                <w:sz w:val="18"/>
                <w:szCs w:val="18"/>
              </w:rPr>
              <w:t xml:space="preserve"> 2: </w:t>
            </w:r>
            <w:r w:rsidR="0004650C">
              <w:rPr>
                <w:b/>
                <w:sz w:val="18"/>
                <w:szCs w:val="18"/>
              </w:rPr>
              <w:t xml:space="preserve">Referencing Protocols and </w:t>
            </w:r>
            <w:r w:rsidRPr="00610B1D">
              <w:rPr>
                <w:b/>
                <w:sz w:val="18"/>
                <w:szCs w:val="18"/>
              </w:rPr>
              <w:t>Point of View</w:t>
            </w:r>
          </w:p>
        </w:tc>
      </w:tr>
      <w:tr w:rsidR="001870EE" w:rsidRPr="0017191C" w:rsidTr="001870EE">
        <w:trPr>
          <w:trHeight w:val="525"/>
        </w:trPr>
        <w:tc>
          <w:tcPr>
            <w:tcW w:w="481" w:type="pct"/>
            <w:vMerge/>
          </w:tcPr>
          <w:p w:rsidR="001870EE" w:rsidRPr="0017191C" w:rsidRDefault="001870EE" w:rsidP="004542B1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17191C" w:rsidRDefault="001870EE" w:rsidP="004542B1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1870EE" w:rsidRPr="0017191C" w:rsidRDefault="00ED7979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1870EE" w:rsidRPr="0017191C" w:rsidRDefault="001870EE" w:rsidP="001870EE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Pr="0017191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ED7979">
              <w:rPr>
                <w:rFonts w:asciiTheme="minorHAnsi" w:hAnsiTheme="minorHAnsi" w:cs="Arial"/>
                <w:sz w:val="20"/>
                <w:szCs w:val="20"/>
              </w:rPr>
              <w:t>10</w:t>
            </w:r>
          </w:p>
        </w:tc>
        <w:tc>
          <w:tcPr>
            <w:tcW w:w="3028" w:type="pct"/>
          </w:tcPr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3: </w:t>
            </w:r>
          </w:p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Responding</w:t>
            </w:r>
          </w:p>
          <w:p w:rsidR="00ED7979" w:rsidRPr="00610B1D" w:rsidRDefault="00ED7979" w:rsidP="00ED797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In class</w:t>
            </w:r>
          </w:p>
          <w:p w:rsidR="001870EE" w:rsidRPr="00E278C1" w:rsidRDefault="00ED7979" w:rsidP="00ED7979">
            <w:pPr>
              <w:spacing w:line="235" w:lineRule="auto"/>
              <w:ind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610B1D">
              <w:rPr>
                <w:bCs/>
                <w:sz w:val="18"/>
                <w:szCs w:val="18"/>
                <w:lang w:val="en"/>
              </w:rPr>
              <w:t>Essay comparing how TWO different texts studied in class communicate ideas and represent people and/or events.</w:t>
            </w:r>
          </w:p>
        </w:tc>
      </w:tr>
      <w:tr w:rsidR="001870EE" w:rsidRPr="0017191C" w:rsidTr="001870EE">
        <w:trPr>
          <w:trHeight w:val="525"/>
        </w:trPr>
        <w:tc>
          <w:tcPr>
            <w:tcW w:w="481" w:type="pct"/>
            <w:vMerge/>
          </w:tcPr>
          <w:p w:rsidR="001870EE" w:rsidRPr="0017191C" w:rsidRDefault="001870EE" w:rsidP="004542B1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17191C" w:rsidRDefault="001870EE" w:rsidP="004542B1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1870EE" w:rsidRPr="0017191C" w:rsidRDefault="00F45CEE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4542B1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1870EE" w:rsidRPr="0017191C" w:rsidRDefault="001870EE" w:rsidP="001870EE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F45CEE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</w:tc>
        <w:tc>
          <w:tcPr>
            <w:tcW w:w="3028" w:type="pct"/>
          </w:tcPr>
          <w:p w:rsidR="004542B1" w:rsidRPr="00610B1D" w:rsidRDefault="004542B1" w:rsidP="004542B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4: </w:t>
            </w:r>
          </w:p>
          <w:p w:rsidR="004542B1" w:rsidRPr="00610B1D" w:rsidRDefault="004542B1" w:rsidP="004542B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Responding</w:t>
            </w:r>
          </w:p>
          <w:p w:rsidR="004542B1" w:rsidRPr="00610B1D" w:rsidRDefault="004542B1" w:rsidP="004542B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In class</w:t>
            </w:r>
          </w:p>
          <w:p w:rsidR="004542B1" w:rsidRPr="00610B1D" w:rsidRDefault="004542B1" w:rsidP="004542B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Comprehension following short answer format.</w:t>
            </w:r>
          </w:p>
          <w:p w:rsidR="004542B1" w:rsidRPr="00610B1D" w:rsidRDefault="004542B1" w:rsidP="004542B1">
            <w:pPr>
              <w:rPr>
                <w:sz w:val="18"/>
                <w:szCs w:val="18"/>
              </w:rPr>
            </w:pPr>
            <w:r w:rsidRPr="00610B1D">
              <w:rPr>
                <w:sz w:val="18"/>
                <w:szCs w:val="18"/>
              </w:rPr>
              <w:t>Three texts provided: one prose fiction, one non-fiction, one still image.</w:t>
            </w:r>
          </w:p>
          <w:p w:rsidR="001870EE" w:rsidRPr="001F248E" w:rsidRDefault="004542B1" w:rsidP="001F248E">
            <w:pPr>
              <w:rPr>
                <w:b/>
                <w:sz w:val="18"/>
                <w:szCs w:val="18"/>
              </w:rPr>
            </w:pPr>
            <w:r w:rsidRPr="00610B1D">
              <w:rPr>
                <w:sz w:val="18"/>
                <w:szCs w:val="18"/>
              </w:rPr>
              <w:t>Respond in 250-300 words per question</w:t>
            </w:r>
            <w:r w:rsidRPr="00610B1D">
              <w:rPr>
                <w:b/>
                <w:sz w:val="18"/>
                <w:szCs w:val="18"/>
              </w:rPr>
              <w:t>.</w:t>
            </w:r>
          </w:p>
        </w:tc>
      </w:tr>
      <w:tr w:rsidR="001870EE" w:rsidRPr="0017191C" w:rsidTr="001870EE">
        <w:trPr>
          <w:trHeight w:val="525"/>
        </w:trPr>
        <w:tc>
          <w:tcPr>
            <w:tcW w:w="481" w:type="pct"/>
            <w:vMerge/>
          </w:tcPr>
          <w:p w:rsidR="001870EE" w:rsidRPr="0017191C" w:rsidRDefault="001870EE" w:rsidP="004542B1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17191C" w:rsidRDefault="001870EE" w:rsidP="004542B1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1870EE" w:rsidRPr="0017191C" w:rsidRDefault="00983E49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7D518D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  <w:p w:rsidR="001870EE" w:rsidRPr="0017191C" w:rsidRDefault="001870EE" w:rsidP="001870EE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83E49"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028" w:type="pct"/>
          </w:tcPr>
          <w:p w:rsidR="00983E49" w:rsidRPr="00610B1D" w:rsidRDefault="00983E49" w:rsidP="00983E49">
            <w:pPr>
              <w:autoSpaceDE w:val="0"/>
              <w:autoSpaceDN w:val="0"/>
              <w:adjustRightInd w:val="0"/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Task 10:</w:t>
            </w:r>
          </w:p>
          <w:p w:rsidR="00983E49" w:rsidRPr="00610B1D" w:rsidRDefault="00983E49" w:rsidP="00983E49">
            <w:pPr>
              <w:autoSpaceDE w:val="0"/>
              <w:autoSpaceDN w:val="0"/>
              <w:adjustRightInd w:val="0"/>
              <w:rPr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Responding</w:t>
            </w:r>
            <w:r w:rsidRPr="00610B1D">
              <w:rPr>
                <w:bCs/>
                <w:sz w:val="18"/>
                <w:szCs w:val="18"/>
              </w:rPr>
              <w:t xml:space="preserve"> </w:t>
            </w:r>
          </w:p>
          <w:p w:rsidR="001870EE" w:rsidRPr="00E278C1" w:rsidRDefault="00983E49" w:rsidP="00983E49">
            <w:pPr>
              <w:spacing w:line="235" w:lineRule="auto"/>
              <w:ind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610B1D">
              <w:rPr>
                <w:bCs/>
                <w:sz w:val="18"/>
                <w:szCs w:val="18"/>
              </w:rPr>
              <w:t>Analysis of a poem in groups</w:t>
            </w:r>
          </w:p>
        </w:tc>
      </w:tr>
      <w:tr w:rsidR="001870EE" w:rsidRPr="0017191C" w:rsidTr="001870EE">
        <w:trPr>
          <w:trHeight w:val="525"/>
        </w:trPr>
        <w:tc>
          <w:tcPr>
            <w:tcW w:w="481" w:type="pct"/>
            <w:vMerge/>
          </w:tcPr>
          <w:p w:rsidR="001870EE" w:rsidRPr="0017191C" w:rsidRDefault="001870EE" w:rsidP="004542B1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17191C" w:rsidRDefault="001870EE" w:rsidP="004542B1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1870EE" w:rsidRDefault="00983E49" w:rsidP="004542B1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1870EE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17191C" w:rsidRDefault="001870EE" w:rsidP="004542B1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983E49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  <w:p w:rsidR="001870EE" w:rsidRPr="0017191C" w:rsidRDefault="001870EE" w:rsidP="001870EE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83E49">
              <w:rPr>
                <w:rFonts w:asciiTheme="minorHAnsi" w:hAnsiTheme="minorHAnsi" w:cs="Arial"/>
                <w:sz w:val="20"/>
                <w:szCs w:val="20"/>
              </w:rPr>
              <w:t>5</w:t>
            </w:r>
          </w:p>
        </w:tc>
        <w:tc>
          <w:tcPr>
            <w:tcW w:w="3028" w:type="pct"/>
          </w:tcPr>
          <w:p w:rsidR="00983E49" w:rsidRPr="00610B1D" w:rsidRDefault="00983E49" w:rsidP="00983E4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Task 12:</w:t>
            </w:r>
          </w:p>
          <w:p w:rsidR="00983E49" w:rsidRPr="00610B1D" w:rsidRDefault="00983E49" w:rsidP="00983E4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Responding</w:t>
            </w:r>
          </w:p>
          <w:p w:rsidR="00983E49" w:rsidRPr="00610B1D" w:rsidRDefault="00983E49" w:rsidP="00983E49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In class. </w:t>
            </w:r>
          </w:p>
          <w:p w:rsidR="00983E49" w:rsidRPr="00610B1D" w:rsidRDefault="00983E49" w:rsidP="00983E49">
            <w:pPr>
              <w:rPr>
                <w:b/>
                <w:sz w:val="18"/>
                <w:szCs w:val="18"/>
              </w:rPr>
            </w:pPr>
            <w:r w:rsidRPr="00610B1D">
              <w:rPr>
                <w:sz w:val="18"/>
                <w:szCs w:val="18"/>
              </w:rPr>
              <w:t xml:space="preserve">Analytical essay based on the content taught. </w:t>
            </w:r>
          </w:p>
          <w:p w:rsidR="001870EE" w:rsidRPr="001F248E" w:rsidRDefault="00983E49" w:rsidP="001F248E">
            <w:pPr>
              <w:spacing w:line="235" w:lineRule="auto"/>
              <w:ind w:right="149"/>
              <w:rPr>
                <w:rFonts w:asciiTheme="minorHAnsi" w:hAnsiTheme="minorHAnsi" w:cs="Arial"/>
                <w:sz w:val="20"/>
                <w:szCs w:val="20"/>
              </w:rPr>
            </w:pPr>
            <w:r w:rsidRPr="001F248E">
              <w:rPr>
                <w:sz w:val="18"/>
                <w:szCs w:val="18"/>
              </w:rPr>
              <w:t>One page of typed A4 notes permissible (12pt Arial)</w:t>
            </w:r>
          </w:p>
        </w:tc>
      </w:tr>
      <w:tr w:rsidR="00E9243A" w:rsidRPr="0017191C" w:rsidTr="001870EE">
        <w:trPr>
          <w:trHeight w:val="525"/>
        </w:trPr>
        <w:tc>
          <w:tcPr>
            <w:tcW w:w="481" w:type="pct"/>
          </w:tcPr>
          <w:p w:rsidR="00E9243A" w:rsidRPr="0017191C" w:rsidRDefault="00E9243A" w:rsidP="00E9243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E9243A" w:rsidRDefault="00E9243A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E9243A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028" w:type="pct"/>
          </w:tcPr>
          <w:p w:rsidR="00E9243A" w:rsidRPr="00610B1D" w:rsidRDefault="00E9243A" w:rsidP="00E9243A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11: </w:t>
            </w:r>
          </w:p>
          <w:p w:rsidR="00E9243A" w:rsidRPr="00610B1D" w:rsidRDefault="00E9243A" w:rsidP="00E9243A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Responding</w:t>
            </w:r>
          </w:p>
          <w:p w:rsidR="00E9243A" w:rsidRPr="007D518D" w:rsidRDefault="00E9243A" w:rsidP="00E9243A">
            <w:pPr>
              <w:ind w:right="71"/>
              <w:rPr>
                <w:rFonts w:asciiTheme="minorHAnsi" w:hAnsiTheme="minorHAnsi" w:cs="Arial"/>
                <w:bCs/>
                <w:i/>
                <w:sz w:val="20"/>
                <w:szCs w:val="20"/>
              </w:rPr>
            </w:pPr>
            <w:r w:rsidRPr="007D518D">
              <w:rPr>
                <w:sz w:val="18"/>
                <w:szCs w:val="18"/>
              </w:rPr>
              <w:t xml:space="preserve">Journal Task on </w:t>
            </w:r>
            <w:r w:rsidRPr="007D518D">
              <w:rPr>
                <w:i/>
                <w:sz w:val="18"/>
                <w:szCs w:val="18"/>
              </w:rPr>
              <w:t>Gatsby</w:t>
            </w:r>
          </w:p>
        </w:tc>
      </w:tr>
      <w:tr w:rsidR="00E9243A" w:rsidRPr="0017191C" w:rsidTr="001870EE">
        <w:trPr>
          <w:trHeight w:val="525"/>
        </w:trPr>
        <w:tc>
          <w:tcPr>
            <w:tcW w:w="481" w:type="pct"/>
          </w:tcPr>
          <w:p w:rsidR="00E9243A" w:rsidRPr="0017191C" w:rsidRDefault="00E9243A" w:rsidP="00E9243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57" w:type="pct"/>
          </w:tcPr>
          <w:p w:rsidR="00E9243A" w:rsidRDefault="00E9243A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E9243A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028" w:type="pct"/>
          </w:tcPr>
          <w:p w:rsidR="00E9243A" w:rsidRPr="00610B1D" w:rsidRDefault="00E9243A" w:rsidP="00E9243A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 xml:space="preserve">Task 15:  </w:t>
            </w:r>
          </w:p>
          <w:p w:rsidR="00E9243A" w:rsidRPr="00610B1D" w:rsidRDefault="00E9243A" w:rsidP="00E9243A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Responding</w:t>
            </w:r>
          </w:p>
          <w:p w:rsidR="00E9243A" w:rsidRPr="00610B1D" w:rsidRDefault="00E9243A" w:rsidP="00E9243A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In class</w:t>
            </w:r>
          </w:p>
          <w:p w:rsidR="00E9243A" w:rsidRDefault="00E9243A" w:rsidP="00E9243A">
            <w:pPr>
              <w:rPr>
                <w:sz w:val="18"/>
                <w:szCs w:val="18"/>
                <w:lang w:eastAsia="en-AU"/>
              </w:rPr>
            </w:pPr>
            <w:r w:rsidRPr="00610B1D">
              <w:rPr>
                <w:sz w:val="18"/>
                <w:szCs w:val="18"/>
              </w:rPr>
              <w:t xml:space="preserve">Short answer format comprehension. </w:t>
            </w:r>
            <w:r w:rsidRPr="00610B1D">
              <w:rPr>
                <w:sz w:val="18"/>
                <w:szCs w:val="18"/>
                <w:lang w:eastAsia="en-AU"/>
              </w:rPr>
              <w:t>You will be provided with three texts:  one prose fiction, one prose non-fiction and one still image.</w:t>
            </w:r>
          </w:p>
          <w:p w:rsidR="0058748C" w:rsidRDefault="0058748C" w:rsidP="00E9243A">
            <w:pPr>
              <w:rPr>
                <w:sz w:val="18"/>
                <w:szCs w:val="18"/>
                <w:lang w:eastAsia="en-AU"/>
              </w:rPr>
            </w:pPr>
          </w:p>
          <w:p w:rsidR="003D727F" w:rsidRPr="00610B1D" w:rsidRDefault="003D727F" w:rsidP="00E9243A">
            <w:pPr>
              <w:rPr>
                <w:b/>
                <w:sz w:val="18"/>
                <w:szCs w:val="18"/>
              </w:rPr>
            </w:pPr>
          </w:p>
        </w:tc>
      </w:tr>
      <w:tr w:rsidR="00E9243A" w:rsidRPr="0017191C" w:rsidTr="001870EE">
        <w:trPr>
          <w:trHeight w:val="533"/>
        </w:trPr>
        <w:tc>
          <w:tcPr>
            <w:tcW w:w="481" w:type="pct"/>
            <w:vMerge w:val="restart"/>
          </w:tcPr>
          <w:p w:rsidR="00E9243A" w:rsidRPr="0017191C" w:rsidRDefault="00E9243A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lastRenderedPageBreak/>
              <w:t>Creating</w:t>
            </w:r>
          </w:p>
        </w:tc>
        <w:tc>
          <w:tcPr>
            <w:tcW w:w="457" w:type="pct"/>
            <w:vMerge w:val="restart"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457" w:type="pct"/>
          </w:tcPr>
          <w:p w:rsidR="00E9243A" w:rsidRPr="0017191C" w:rsidRDefault="006D3471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77" w:type="pct"/>
          </w:tcPr>
          <w:p w:rsidR="005B5315" w:rsidRPr="0017191C" w:rsidRDefault="005B5315" w:rsidP="005B5315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6D3471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E9243A" w:rsidRPr="0017191C" w:rsidRDefault="005B5315" w:rsidP="005B5315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6D3471">
              <w:rPr>
                <w:rFonts w:asciiTheme="minorHAnsi" w:hAnsiTheme="minorHAnsi" w:cs="Arial"/>
                <w:sz w:val="20"/>
                <w:szCs w:val="20"/>
              </w:rPr>
              <w:t xml:space="preserve"> 8</w:t>
            </w:r>
          </w:p>
        </w:tc>
        <w:tc>
          <w:tcPr>
            <w:tcW w:w="3028" w:type="pct"/>
          </w:tcPr>
          <w:p w:rsidR="006D3471" w:rsidRPr="00610B1D" w:rsidRDefault="006D3471" w:rsidP="006D347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2: </w:t>
            </w:r>
          </w:p>
          <w:p w:rsidR="006D3471" w:rsidRPr="00610B1D" w:rsidRDefault="006D3471" w:rsidP="006D347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Creating</w:t>
            </w:r>
          </w:p>
          <w:p w:rsidR="006D3471" w:rsidRPr="00610B1D" w:rsidRDefault="006D3471" w:rsidP="006D3471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In class and at home</w:t>
            </w:r>
          </w:p>
          <w:p w:rsidR="006D3471" w:rsidRPr="00610B1D" w:rsidRDefault="006D3471" w:rsidP="006D3471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Photo Voices</w:t>
            </w:r>
          </w:p>
          <w:p w:rsidR="006D3471" w:rsidRPr="00610B1D" w:rsidRDefault="00CB05B2" w:rsidP="006D3471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Part A</w:t>
            </w:r>
            <w:r w:rsidR="006D3471" w:rsidRPr="00610B1D">
              <w:rPr>
                <w:b/>
                <w:sz w:val="18"/>
                <w:szCs w:val="18"/>
              </w:rPr>
              <w:t>:</w:t>
            </w:r>
            <w:r w:rsidR="006D3471" w:rsidRPr="00610B1D">
              <w:rPr>
                <w:sz w:val="18"/>
                <w:szCs w:val="18"/>
              </w:rPr>
              <w:t xml:space="preserve"> Students select and accurately reference an image that represents an aspect of Australian identity and extensively annotate it. </w:t>
            </w:r>
          </w:p>
          <w:p w:rsidR="00E9243A" w:rsidRPr="00E278C1" w:rsidRDefault="00CB05B2" w:rsidP="006D3471">
            <w:pPr>
              <w:ind w:right="71"/>
              <w:rPr>
                <w:rFonts w:asciiTheme="minorHAnsi" w:hAnsiTheme="minorHAnsi" w:cs="Arial"/>
                <w:bCs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Part B</w:t>
            </w:r>
            <w:r w:rsidR="006D3471" w:rsidRPr="00610B1D">
              <w:rPr>
                <w:b/>
                <w:sz w:val="18"/>
                <w:szCs w:val="18"/>
              </w:rPr>
              <w:t>:</w:t>
            </w:r>
            <w:r w:rsidR="006D3471" w:rsidRPr="00610B1D">
              <w:rPr>
                <w:sz w:val="18"/>
                <w:szCs w:val="18"/>
              </w:rPr>
              <w:t xml:space="preserve"> Students will also compose an original narrative bringing ‘voice’ to the image.</w:t>
            </w:r>
          </w:p>
        </w:tc>
      </w:tr>
      <w:tr w:rsidR="00E9243A" w:rsidRPr="0017191C" w:rsidTr="001870EE">
        <w:trPr>
          <w:trHeight w:val="533"/>
        </w:trPr>
        <w:tc>
          <w:tcPr>
            <w:tcW w:w="481" w:type="pct"/>
            <w:vMerge/>
          </w:tcPr>
          <w:p w:rsidR="00E9243A" w:rsidRDefault="00E9243A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  <w:vMerge/>
          </w:tcPr>
          <w:p w:rsidR="00E9243A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Default="00176C3C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2.5%</w:t>
            </w:r>
          </w:p>
        </w:tc>
        <w:tc>
          <w:tcPr>
            <w:tcW w:w="577" w:type="pct"/>
          </w:tcPr>
          <w:p w:rsidR="005B5315" w:rsidRPr="0017191C" w:rsidRDefault="005B5315" w:rsidP="005B5315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E9243A" w:rsidRDefault="005B5315" w:rsidP="005B5315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 xml:space="preserve"> 10</w:t>
            </w:r>
          </w:p>
        </w:tc>
        <w:tc>
          <w:tcPr>
            <w:tcW w:w="3028" w:type="pct"/>
          </w:tcPr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6:  </w:t>
            </w:r>
          </w:p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Creating</w:t>
            </w:r>
          </w:p>
          <w:p w:rsidR="008D3222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Reading and Viewing</w:t>
            </w:r>
            <w:r w:rsidR="008D3222">
              <w:rPr>
                <w:b/>
                <w:sz w:val="18"/>
                <w:szCs w:val="18"/>
              </w:rPr>
              <w:t xml:space="preserve"> for Pleasure Programme</w:t>
            </w:r>
          </w:p>
          <w:p w:rsidR="00E9243A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Text 1 Novel and Visual Texts</w:t>
            </w:r>
          </w:p>
        </w:tc>
      </w:tr>
      <w:tr w:rsidR="00E9243A" w:rsidRPr="0017191C" w:rsidTr="001870EE">
        <w:trPr>
          <w:trHeight w:val="311"/>
        </w:trPr>
        <w:tc>
          <w:tcPr>
            <w:tcW w:w="481" w:type="pct"/>
            <w:vMerge/>
          </w:tcPr>
          <w:p w:rsidR="00E9243A" w:rsidRPr="0017191C" w:rsidRDefault="00E9243A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  <w:vMerge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176C3C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</w:t>
            </w:r>
            <w:r w:rsidR="00E9243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E9243A" w:rsidRPr="0017191C" w:rsidRDefault="00E9243A" w:rsidP="00E9243A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</w:p>
        </w:tc>
        <w:tc>
          <w:tcPr>
            <w:tcW w:w="3028" w:type="pct"/>
          </w:tcPr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7: </w:t>
            </w:r>
          </w:p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Creating</w:t>
            </w:r>
          </w:p>
          <w:p w:rsidR="00E9243A" w:rsidRPr="00E278C1" w:rsidRDefault="00176C3C" w:rsidP="00176C3C">
            <w:pPr>
              <w:ind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610B1D">
              <w:rPr>
                <w:b/>
                <w:sz w:val="18"/>
                <w:szCs w:val="18"/>
              </w:rPr>
              <w:t>Corrections and Reflections for Tasks 1 and 3</w:t>
            </w:r>
          </w:p>
        </w:tc>
      </w:tr>
      <w:tr w:rsidR="00E9243A" w:rsidRPr="0017191C" w:rsidTr="001870EE">
        <w:trPr>
          <w:trHeight w:val="311"/>
        </w:trPr>
        <w:tc>
          <w:tcPr>
            <w:tcW w:w="481" w:type="pct"/>
            <w:vMerge/>
          </w:tcPr>
          <w:p w:rsidR="00E9243A" w:rsidRPr="0017191C" w:rsidRDefault="00E9243A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  <w:vMerge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176C3C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E9243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  <w:p w:rsidR="00E9243A" w:rsidRPr="0017191C" w:rsidRDefault="00E9243A" w:rsidP="00E9243A">
            <w:pPr>
              <w:ind w:left="95" w:right="71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>4</w:t>
            </w:r>
          </w:p>
        </w:tc>
        <w:tc>
          <w:tcPr>
            <w:tcW w:w="3028" w:type="pct"/>
          </w:tcPr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5: </w:t>
            </w:r>
          </w:p>
          <w:p w:rsidR="00176C3C" w:rsidRPr="00610B1D" w:rsidRDefault="00176C3C" w:rsidP="00176C3C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Creating</w:t>
            </w:r>
          </w:p>
          <w:p w:rsidR="00E9243A" w:rsidRPr="001F348A" w:rsidRDefault="001F348A" w:rsidP="001F348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Oral presentation</w:t>
            </w:r>
          </w:p>
        </w:tc>
      </w:tr>
      <w:tr w:rsidR="00E9243A" w:rsidRPr="0017191C" w:rsidTr="001870EE">
        <w:trPr>
          <w:trHeight w:val="311"/>
        </w:trPr>
        <w:tc>
          <w:tcPr>
            <w:tcW w:w="481" w:type="pct"/>
            <w:vMerge/>
          </w:tcPr>
          <w:p w:rsidR="00E9243A" w:rsidRPr="0017191C" w:rsidRDefault="00E9243A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  <w:vMerge/>
          </w:tcPr>
          <w:p w:rsidR="00E9243A" w:rsidRPr="0017191C" w:rsidRDefault="00E9243A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176C3C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E9243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Semester </w:t>
            </w:r>
            <w:r w:rsidR="00176C3C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  <w:p w:rsidR="00E9243A" w:rsidRPr="0017191C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</w:p>
        </w:tc>
        <w:tc>
          <w:tcPr>
            <w:tcW w:w="3028" w:type="pct"/>
          </w:tcPr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 xml:space="preserve">Task 13:  </w:t>
            </w:r>
          </w:p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Creating</w:t>
            </w:r>
          </w:p>
          <w:p w:rsidR="00176C3C" w:rsidRPr="00610B1D" w:rsidRDefault="00176C3C" w:rsidP="00176C3C">
            <w:pPr>
              <w:rPr>
                <w:bCs/>
                <w:sz w:val="18"/>
                <w:szCs w:val="18"/>
              </w:rPr>
            </w:pPr>
            <w:r w:rsidRPr="00610B1D">
              <w:rPr>
                <w:bCs/>
                <w:sz w:val="18"/>
                <w:szCs w:val="18"/>
              </w:rPr>
              <w:t>I</w:t>
            </w:r>
            <w:r w:rsidRPr="00610B1D">
              <w:rPr>
                <w:b/>
                <w:bCs/>
                <w:sz w:val="18"/>
                <w:szCs w:val="18"/>
              </w:rPr>
              <w:t>n class and at home</w:t>
            </w:r>
          </w:p>
          <w:p w:rsidR="00176C3C" w:rsidRPr="00610B1D" w:rsidRDefault="00176C3C" w:rsidP="00176C3C">
            <w:pPr>
              <w:rPr>
                <w:bCs/>
                <w:sz w:val="18"/>
                <w:szCs w:val="18"/>
              </w:rPr>
            </w:pPr>
            <w:r w:rsidRPr="00610B1D">
              <w:rPr>
                <w:bCs/>
                <w:sz w:val="18"/>
                <w:szCs w:val="18"/>
              </w:rPr>
              <w:t>Interpretative Narrative.</w:t>
            </w:r>
          </w:p>
          <w:p w:rsidR="00E9243A" w:rsidRPr="00E278C1" w:rsidRDefault="00176C3C" w:rsidP="00176C3C">
            <w:pPr>
              <w:ind w:right="71"/>
              <w:rPr>
                <w:rFonts w:asciiTheme="minorHAnsi" w:hAnsiTheme="minorHAnsi" w:cs="Arial"/>
                <w:bCs/>
                <w:i/>
                <w:sz w:val="20"/>
                <w:szCs w:val="20"/>
              </w:rPr>
            </w:pPr>
            <w:r w:rsidRPr="00610B1D">
              <w:rPr>
                <w:bCs/>
                <w:sz w:val="18"/>
                <w:szCs w:val="18"/>
              </w:rPr>
              <w:t>Select an historical figure referred to in the novel and create an interpretative text</w:t>
            </w:r>
          </w:p>
        </w:tc>
      </w:tr>
      <w:tr w:rsidR="00176C3C" w:rsidRPr="0017191C" w:rsidTr="001870EE">
        <w:trPr>
          <w:trHeight w:val="311"/>
        </w:trPr>
        <w:tc>
          <w:tcPr>
            <w:tcW w:w="481" w:type="pct"/>
          </w:tcPr>
          <w:p w:rsidR="00176C3C" w:rsidRPr="0017191C" w:rsidRDefault="00176C3C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</w:tcPr>
          <w:p w:rsidR="00176C3C" w:rsidRPr="0017191C" w:rsidRDefault="00176C3C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176C3C" w:rsidRDefault="00176C3C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77" w:type="pct"/>
          </w:tcPr>
          <w:p w:rsidR="00176C3C" w:rsidRPr="0017191C" w:rsidRDefault="00176C3C" w:rsidP="00176C3C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176C3C" w:rsidRDefault="00176C3C" w:rsidP="00176C3C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6F1FDD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028" w:type="pct"/>
          </w:tcPr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 xml:space="preserve">Task 14: </w:t>
            </w:r>
          </w:p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Creating</w:t>
            </w:r>
          </w:p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In class.</w:t>
            </w:r>
          </w:p>
          <w:p w:rsidR="00176C3C" w:rsidRPr="00610B1D" w:rsidRDefault="00176C3C" w:rsidP="00176C3C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Cs/>
                <w:sz w:val="18"/>
                <w:szCs w:val="18"/>
              </w:rPr>
              <w:t>Assessment to be decided.</w:t>
            </w:r>
          </w:p>
        </w:tc>
      </w:tr>
      <w:tr w:rsidR="00176C3C" w:rsidRPr="0017191C" w:rsidTr="001870EE">
        <w:trPr>
          <w:trHeight w:val="311"/>
        </w:trPr>
        <w:tc>
          <w:tcPr>
            <w:tcW w:w="481" w:type="pct"/>
          </w:tcPr>
          <w:p w:rsidR="00176C3C" w:rsidRPr="0017191C" w:rsidRDefault="00176C3C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</w:tcPr>
          <w:p w:rsidR="00176C3C" w:rsidRPr="0017191C" w:rsidRDefault="00176C3C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176C3C" w:rsidRDefault="00CC42A3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2.5%</w:t>
            </w:r>
          </w:p>
        </w:tc>
        <w:tc>
          <w:tcPr>
            <w:tcW w:w="577" w:type="pct"/>
          </w:tcPr>
          <w:p w:rsidR="006F1FDD" w:rsidRPr="0017191C" w:rsidRDefault="006F1FDD" w:rsidP="006F1FDD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176C3C" w:rsidRDefault="006F1FDD" w:rsidP="006F1FDD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B263C3">
              <w:rPr>
                <w:rFonts w:asciiTheme="minorHAnsi" w:hAnsiTheme="minorHAnsi" w:cs="Arial"/>
                <w:sz w:val="20"/>
                <w:szCs w:val="20"/>
              </w:rPr>
              <w:t xml:space="preserve"> 1 Term 4 W</w:t>
            </w:r>
            <w:r>
              <w:rPr>
                <w:rFonts w:asciiTheme="minorHAnsi" w:hAnsiTheme="minorHAnsi" w:cs="Arial"/>
                <w:sz w:val="20"/>
                <w:szCs w:val="20"/>
              </w:rPr>
              <w:t>eek 1</w:t>
            </w:r>
          </w:p>
        </w:tc>
        <w:tc>
          <w:tcPr>
            <w:tcW w:w="3028" w:type="pct"/>
          </w:tcPr>
          <w:p w:rsidR="006F1FDD" w:rsidRPr="00610B1D" w:rsidRDefault="006F1FDD" w:rsidP="006F1FDD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Task 16: </w:t>
            </w:r>
          </w:p>
          <w:p w:rsidR="006F1FDD" w:rsidRPr="00610B1D" w:rsidRDefault="006F1FDD" w:rsidP="006F1FDD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Creating </w:t>
            </w:r>
          </w:p>
          <w:p w:rsidR="006F1FDD" w:rsidRPr="00610B1D" w:rsidRDefault="006F1FDD" w:rsidP="006F1FDD">
            <w:pPr>
              <w:rPr>
                <w:b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 xml:space="preserve">Reading </w:t>
            </w:r>
            <w:r w:rsidR="008D3222">
              <w:rPr>
                <w:b/>
                <w:sz w:val="18"/>
                <w:szCs w:val="18"/>
              </w:rPr>
              <w:t xml:space="preserve">and Viewing </w:t>
            </w:r>
            <w:r w:rsidRPr="00610B1D">
              <w:rPr>
                <w:b/>
                <w:sz w:val="18"/>
                <w:szCs w:val="18"/>
              </w:rPr>
              <w:t>for Pleasure Programme</w:t>
            </w:r>
          </w:p>
          <w:p w:rsidR="00176C3C" w:rsidRPr="00610B1D" w:rsidRDefault="006F1FDD" w:rsidP="006F1FDD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sz w:val="18"/>
                <w:szCs w:val="18"/>
              </w:rPr>
              <w:t>Text 2- Novel and Visual Text</w:t>
            </w:r>
          </w:p>
        </w:tc>
      </w:tr>
      <w:tr w:rsidR="00176C3C" w:rsidRPr="0017191C" w:rsidTr="001870EE">
        <w:trPr>
          <w:trHeight w:val="311"/>
        </w:trPr>
        <w:tc>
          <w:tcPr>
            <w:tcW w:w="481" w:type="pct"/>
          </w:tcPr>
          <w:p w:rsidR="00176C3C" w:rsidRPr="0017191C" w:rsidRDefault="00176C3C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</w:tcPr>
          <w:p w:rsidR="00176C3C" w:rsidRPr="0017191C" w:rsidRDefault="00176C3C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176C3C" w:rsidRDefault="00CC42A3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2.5</w:t>
            </w:r>
          </w:p>
        </w:tc>
        <w:tc>
          <w:tcPr>
            <w:tcW w:w="577" w:type="pct"/>
          </w:tcPr>
          <w:p w:rsidR="00CC42A3" w:rsidRPr="0017191C" w:rsidRDefault="00CC42A3" w:rsidP="00CC42A3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176C3C" w:rsidRDefault="00CC42A3" w:rsidP="00CC42A3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B263C3">
              <w:rPr>
                <w:rFonts w:asciiTheme="minorHAnsi" w:hAnsiTheme="minorHAnsi" w:cs="Arial"/>
                <w:sz w:val="20"/>
                <w:szCs w:val="20"/>
              </w:rPr>
              <w:t xml:space="preserve"> 1 Term 4 W</w:t>
            </w:r>
            <w:r>
              <w:rPr>
                <w:rFonts w:asciiTheme="minorHAnsi" w:hAnsiTheme="minorHAnsi" w:cs="Arial"/>
                <w:sz w:val="20"/>
                <w:szCs w:val="20"/>
              </w:rPr>
              <w:t>eek 1</w:t>
            </w:r>
          </w:p>
        </w:tc>
        <w:tc>
          <w:tcPr>
            <w:tcW w:w="3028" w:type="pct"/>
          </w:tcPr>
          <w:p w:rsidR="00CC42A3" w:rsidRPr="004C1573" w:rsidRDefault="00CC42A3" w:rsidP="00CC42A3">
            <w:pPr>
              <w:rPr>
                <w:b/>
                <w:bCs/>
                <w:sz w:val="18"/>
                <w:szCs w:val="18"/>
              </w:rPr>
            </w:pPr>
            <w:r w:rsidRPr="004C1573">
              <w:rPr>
                <w:b/>
                <w:bCs/>
                <w:sz w:val="18"/>
                <w:szCs w:val="18"/>
              </w:rPr>
              <w:t xml:space="preserve">Task 17: </w:t>
            </w:r>
          </w:p>
          <w:p w:rsidR="00CC42A3" w:rsidRPr="004C1573" w:rsidRDefault="00CC42A3" w:rsidP="00CC42A3">
            <w:pPr>
              <w:rPr>
                <w:b/>
                <w:bCs/>
                <w:sz w:val="18"/>
                <w:szCs w:val="18"/>
              </w:rPr>
            </w:pPr>
            <w:r w:rsidRPr="004C1573">
              <w:rPr>
                <w:b/>
                <w:bCs/>
                <w:sz w:val="18"/>
                <w:szCs w:val="18"/>
              </w:rPr>
              <w:t>Creating</w:t>
            </w:r>
          </w:p>
          <w:p w:rsidR="00176C3C" w:rsidRPr="004C1573" w:rsidRDefault="00CC42A3" w:rsidP="00BA7BD3">
            <w:pPr>
              <w:rPr>
                <w:b/>
                <w:bCs/>
                <w:sz w:val="18"/>
                <w:szCs w:val="18"/>
              </w:rPr>
            </w:pPr>
            <w:r w:rsidRPr="004C1573">
              <w:rPr>
                <w:b/>
                <w:bCs/>
                <w:sz w:val="18"/>
                <w:szCs w:val="18"/>
              </w:rPr>
              <w:t xml:space="preserve">Corrections and Reflections </w:t>
            </w:r>
            <w:r w:rsidR="00B263C3">
              <w:rPr>
                <w:b/>
                <w:bCs/>
                <w:sz w:val="18"/>
                <w:szCs w:val="18"/>
              </w:rPr>
              <w:t>Semester 1 Examination</w:t>
            </w:r>
            <w:bookmarkStart w:id="0" w:name="_GoBack"/>
            <w:bookmarkEnd w:id="0"/>
          </w:p>
        </w:tc>
      </w:tr>
      <w:tr w:rsidR="00176C3C" w:rsidRPr="0017191C" w:rsidTr="001870EE">
        <w:trPr>
          <w:trHeight w:val="311"/>
        </w:trPr>
        <w:tc>
          <w:tcPr>
            <w:tcW w:w="481" w:type="pct"/>
          </w:tcPr>
          <w:p w:rsidR="00176C3C" w:rsidRPr="0017191C" w:rsidRDefault="00176C3C" w:rsidP="00E9243A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57" w:type="pct"/>
          </w:tcPr>
          <w:p w:rsidR="00176C3C" w:rsidRPr="0017191C" w:rsidRDefault="00176C3C" w:rsidP="00E9243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176C3C" w:rsidRDefault="00E964EE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77" w:type="pct"/>
          </w:tcPr>
          <w:p w:rsidR="00CC42A3" w:rsidRPr="0017191C" w:rsidRDefault="00CC42A3" w:rsidP="00CC42A3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176C3C" w:rsidRDefault="00CC42A3" w:rsidP="00CC42A3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sz w:val="20"/>
                <w:szCs w:val="20"/>
              </w:rPr>
              <w:t>Week</w:t>
            </w:r>
            <w:r w:rsidR="00B263C3">
              <w:rPr>
                <w:rFonts w:asciiTheme="minorHAnsi" w:hAnsiTheme="minorHAnsi" w:cs="Arial"/>
                <w:sz w:val="20"/>
                <w:szCs w:val="20"/>
              </w:rPr>
              <w:t xml:space="preserve"> 1 Term 4 W</w:t>
            </w:r>
            <w:r>
              <w:rPr>
                <w:rFonts w:asciiTheme="minorHAnsi" w:hAnsiTheme="minorHAnsi" w:cs="Arial"/>
                <w:sz w:val="20"/>
                <w:szCs w:val="20"/>
              </w:rPr>
              <w:t>eek 1</w:t>
            </w:r>
          </w:p>
        </w:tc>
        <w:tc>
          <w:tcPr>
            <w:tcW w:w="3028" w:type="pct"/>
          </w:tcPr>
          <w:p w:rsidR="00CC42A3" w:rsidRPr="00610B1D" w:rsidRDefault="00CC42A3" w:rsidP="00CC42A3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Task 18:</w:t>
            </w:r>
          </w:p>
          <w:p w:rsidR="00CC42A3" w:rsidRPr="00610B1D" w:rsidRDefault="00CC42A3" w:rsidP="00CC42A3">
            <w:pPr>
              <w:rPr>
                <w:bCs/>
                <w:sz w:val="18"/>
                <w:szCs w:val="18"/>
              </w:rPr>
            </w:pPr>
            <w:r w:rsidRPr="00610B1D">
              <w:rPr>
                <w:b/>
                <w:bCs/>
                <w:sz w:val="18"/>
                <w:szCs w:val="18"/>
              </w:rPr>
              <w:t>Creating</w:t>
            </w:r>
            <w:r w:rsidRPr="00610B1D">
              <w:rPr>
                <w:bCs/>
                <w:sz w:val="18"/>
                <w:szCs w:val="18"/>
              </w:rPr>
              <w:t xml:space="preserve"> </w:t>
            </w:r>
          </w:p>
          <w:p w:rsidR="00CC42A3" w:rsidRPr="00610B1D" w:rsidRDefault="00CC42A3" w:rsidP="00CC42A3">
            <w:pPr>
              <w:rPr>
                <w:bCs/>
                <w:sz w:val="18"/>
                <w:szCs w:val="18"/>
              </w:rPr>
            </w:pPr>
            <w:r w:rsidRPr="00610B1D">
              <w:rPr>
                <w:bCs/>
                <w:sz w:val="18"/>
                <w:szCs w:val="18"/>
              </w:rPr>
              <w:t>In class and at home</w:t>
            </w:r>
          </w:p>
          <w:p w:rsidR="00176C3C" w:rsidRPr="00610B1D" w:rsidRDefault="00CC42A3" w:rsidP="00CC42A3">
            <w:pPr>
              <w:rPr>
                <w:b/>
                <w:bCs/>
                <w:sz w:val="18"/>
                <w:szCs w:val="18"/>
              </w:rPr>
            </w:pPr>
            <w:r w:rsidRPr="00610B1D">
              <w:rPr>
                <w:bCs/>
                <w:sz w:val="18"/>
                <w:szCs w:val="18"/>
              </w:rPr>
              <w:t>Deliver a prepared speech using rhetorical techniques relating to content studied in class.</w:t>
            </w:r>
          </w:p>
        </w:tc>
      </w:tr>
      <w:tr w:rsidR="00E9243A" w:rsidRPr="0017191C" w:rsidTr="001870EE">
        <w:trPr>
          <w:trHeight w:val="20"/>
        </w:trPr>
        <w:tc>
          <w:tcPr>
            <w:tcW w:w="481" w:type="pct"/>
            <w:vMerge w:val="restart"/>
          </w:tcPr>
          <w:p w:rsidR="00E9243A" w:rsidRPr="0017191C" w:rsidRDefault="00E9243A" w:rsidP="00E9243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57" w:type="pct"/>
            <w:vMerge w:val="restart"/>
          </w:tcPr>
          <w:p w:rsidR="00E9243A" w:rsidRPr="0017191C" w:rsidRDefault="00E9243A" w:rsidP="00E9243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457" w:type="pct"/>
          </w:tcPr>
          <w:p w:rsidR="00E9243A" w:rsidRPr="0017191C" w:rsidRDefault="00B26063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E9243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B26063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5F2030">
              <w:rPr>
                <w:rFonts w:asciiTheme="minorHAnsi" w:hAnsiTheme="minorHAnsi" w:cs="Arial"/>
                <w:sz w:val="20"/>
                <w:szCs w:val="20"/>
              </w:rPr>
              <w:t>Examination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B26063">
              <w:rPr>
                <w:rFonts w:asciiTheme="minorHAnsi" w:hAnsiTheme="minorHAnsi" w:cs="Arial"/>
                <w:sz w:val="20"/>
                <w:szCs w:val="20"/>
              </w:rPr>
              <w:t xml:space="preserve">Semester 1 </w:t>
            </w:r>
          </w:p>
          <w:p w:rsidR="00E9243A" w:rsidRPr="005F2030" w:rsidRDefault="00B263C3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</w:t>
            </w:r>
            <w:r w:rsidR="00E9243A" w:rsidRPr="005F2030">
              <w:rPr>
                <w:rFonts w:asciiTheme="minorHAnsi" w:hAnsiTheme="minorHAnsi" w:cs="Arial"/>
                <w:sz w:val="20"/>
                <w:szCs w:val="20"/>
              </w:rPr>
              <w:t>eek</w:t>
            </w:r>
            <w:r w:rsidR="00B26063">
              <w:rPr>
                <w:rFonts w:asciiTheme="minorHAnsi" w:hAnsiTheme="minorHAnsi" w:cs="Arial"/>
                <w:sz w:val="20"/>
                <w:szCs w:val="20"/>
              </w:rPr>
              <w:t xml:space="preserve"> 6</w:t>
            </w:r>
          </w:p>
        </w:tc>
        <w:tc>
          <w:tcPr>
            <w:tcW w:w="3028" w:type="pct"/>
          </w:tcPr>
          <w:p w:rsidR="00E9243A" w:rsidRPr="00E278C1" w:rsidRDefault="007C030A" w:rsidP="007C030A">
            <w:pPr>
              <w:ind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F46726">
              <w:rPr>
                <w:rFonts w:ascii="Arial" w:hAnsi="Arial" w:cs="Arial"/>
                <w:b/>
                <w:sz w:val="16"/>
                <w:szCs w:val="16"/>
              </w:rPr>
              <w:t>TASK 9: Examination</w:t>
            </w:r>
          </w:p>
        </w:tc>
      </w:tr>
      <w:tr w:rsidR="00E9243A" w:rsidRPr="0017191C" w:rsidTr="001870EE">
        <w:trPr>
          <w:trHeight w:val="20"/>
        </w:trPr>
        <w:tc>
          <w:tcPr>
            <w:tcW w:w="481" w:type="pct"/>
            <w:vMerge/>
          </w:tcPr>
          <w:p w:rsidR="00E9243A" w:rsidRPr="0017191C" w:rsidRDefault="00E9243A" w:rsidP="00E9243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  <w:vMerge/>
          </w:tcPr>
          <w:p w:rsidR="00E9243A" w:rsidRPr="0017191C" w:rsidRDefault="00E9243A" w:rsidP="00E9243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:rsidR="00E9243A" w:rsidRPr="0017191C" w:rsidRDefault="00B26063" w:rsidP="00E9243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E9243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77" w:type="pct"/>
          </w:tcPr>
          <w:p w:rsidR="00B26063" w:rsidRDefault="00E9243A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 w:rsidRPr="005F2030">
              <w:rPr>
                <w:rFonts w:asciiTheme="minorHAnsi" w:hAnsiTheme="minorHAnsi" w:cs="Arial"/>
                <w:sz w:val="20"/>
                <w:szCs w:val="20"/>
              </w:rPr>
              <w:t>Examination</w:t>
            </w:r>
          </w:p>
          <w:p w:rsidR="00B26063" w:rsidRDefault="00B26063" w:rsidP="00E9243A">
            <w:pPr>
              <w:ind w:left="95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Semester 2</w:t>
            </w:r>
          </w:p>
          <w:p w:rsidR="00E9243A" w:rsidRPr="005F2030" w:rsidRDefault="00B26063" w:rsidP="00B26063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B263C3">
              <w:rPr>
                <w:rFonts w:asciiTheme="minorHAnsi" w:hAnsiTheme="minorHAnsi" w:cs="Arial"/>
                <w:sz w:val="20"/>
                <w:szCs w:val="20"/>
              </w:rPr>
              <w:t>W</w:t>
            </w:r>
            <w:r w:rsidR="00E9243A" w:rsidRPr="005F2030">
              <w:rPr>
                <w:rFonts w:asciiTheme="minorHAnsi" w:hAnsiTheme="minorHAnsi" w:cs="Arial"/>
                <w:sz w:val="20"/>
                <w:szCs w:val="20"/>
              </w:rPr>
              <w:t>eek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5</w:t>
            </w:r>
          </w:p>
        </w:tc>
        <w:tc>
          <w:tcPr>
            <w:tcW w:w="3028" w:type="pct"/>
          </w:tcPr>
          <w:p w:rsidR="007C030A" w:rsidRPr="00F46726" w:rsidRDefault="007C030A" w:rsidP="007C030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467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Task 19: </w:t>
            </w:r>
          </w:p>
          <w:p w:rsidR="00E9243A" w:rsidRPr="00E278C1" w:rsidRDefault="007C030A" w:rsidP="007C030A">
            <w:pPr>
              <w:ind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F46726">
              <w:rPr>
                <w:rFonts w:ascii="Arial" w:hAnsi="Arial" w:cs="Arial"/>
                <w:b/>
                <w:bCs/>
                <w:sz w:val="16"/>
                <w:szCs w:val="16"/>
              </w:rPr>
              <w:t>Examination</w:t>
            </w:r>
          </w:p>
        </w:tc>
      </w:tr>
      <w:tr w:rsidR="00E9243A" w:rsidRPr="0017191C" w:rsidTr="001870EE">
        <w:trPr>
          <w:trHeight w:val="20"/>
        </w:trPr>
        <w:tc>
          <w:tcPr>
            <w:tcW w:w="481" w:type="pct"/>
          </w:tcPr>
          <w:p w:rsidR="00E9243A" w:rsidRPr="0017191C" w:rsidRDefault="00E9243A" w:rsidP="00E9243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57" w:type="pct"/>
          </w:tcPr>
          <w:p w:rsidR="00E9243A" w:rsidRPr="0017191C" w:rsidRDefault="00E9243A" w:rsidP="00E9243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57" w:type="pct"/>
          </w:tcPr>
          <w:p w:rsidR="00E9243A" w:rsidRPr="0017191C" w:rsidRDefault="00E9243A" w:rsidP="00E9243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77" w:type="pct"/>
          </w:tcPr>
          <w:p w:rsidR="00E9243A" w:rsidRPr="0017191C" w:rsidRDefault="00E9243A" w:rsidP="00E9243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28" w:type="pct"/>
          </w:tcPr>
          <w:p w:rsidR="00E9243A" w:rsidRPr="0017191C" w:rsidRDefault="00E9243A" w:rsidP="00E9243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1870EE" w:rsidRDefault="001870EE"/>
    <w:sectPr w:rsidR="001870EE" w:rsidSect="003D727F">
      <w:footerReference w:type="default" r:id="rId9"/>
      <w:pgSz w:w="16838" w:h="11906" w:orient="landscape"/>
      <w:pgMar w:top="284" w:right="1440" w:bottom="1440" w:left="1440" w:header="70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48E" w:rsidRDefault="001F248E" w:rsidP="00EF4AD8">
      <w:r>
        <w:separator/>
      </w:r>
    </w:p>
  </w:endnote>
  <w:endnote w:type="continuationSeparator" w:id="0">
    <w:p w:rsidR="001F248E" w:rsidRDefault="001F248E" w:rsidP="00EF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7297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F248E" w:rsidRDefault="001F24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3C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F248E" w:rsidRDefault="001F2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48E" w:rsidRDefault="001F248E" w:rsidP="00EF4AD8">
      <w:r>
        <w:separator/>
      </w:r>
    </w:p>
  </w:footnote>
  <w:footnote w:type="continuationSeparator" w:id="0">
    <w:p w:rsidR="001F248E" w:rsidRDefault="001F248E" w:rsidP="00EF4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D76B6"/>
    <w:multiLevelType w:val="hybridMultilevel"/>
    <w:tmpl w:val="44FA885E"/>
    <w:lvl w:ilvl="0" w:tplc="1D8872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770C03"/>
    <w:multiLevelType w:val="hybridMultilevel"/>
    <w:tmpl w:val="F83C9D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DA13FE"/>
    <w:multiLevelType w:val="hybridMultilevel"/>
    <w:tmpl w:val="32F8D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EE"/>
    <w:rsid w:val="0004650C"/>
    <w:rsid w:val="00176C3C"/>
    <w:rsid w:val="001870EE"/>
    <w:rsid w:val="001F248E"/>
    <w:rsid w:val="001F348A"/>
    <w:rsid w:val="003D727F"/>
    <w:rsid w:val="004542B1"/>
    <w:rsid w:val="004C1573"/>
    <w:rsid w:val="0058748C"/>
    <w:rsid w:val="005B5315"/>
    <w:rsid w:val="006D3471"/>
    <w:rsid w:val="006F1FDD"/>
    <w:rsid w:val="00702D44"/>
    <w:rsid w:val="007C030A"/>
    <w:rsid w:val="007D518D"/>
    <w:rsid w:val="008D1A9A"/>
    <w:rsid w:val="008D3222"/>
    <w:rsid w:val="00926942"/>
    <w:rsid w:val="00983E49"/>
    <w:rsid w:val="009C12E9"/>
    <w:rsid w:val="00B214F9"/>
    <w:rsid w:val="00B25241"/>
    <w:rsid w:val="00B26063"/>
    <w:rsid w:val="00B263C3"/>
    <w:rsid w:val="00BA7BD3"/>
    <w:rsid w:val="00CA1600"/>
    <w:rsid w:val="00CB05B2"/>
    <w:rsid w:val="00CC42A3"/>
    <w:rsid w:val="00D67303"/>
    <w:rsid w:val="00E9243A"/>
    <w:rsid w:val="00E964EE"/>
    <w:rsid w:val="00ED7979"/>
    <w:rsid w:val="00EF4AD8"/>
    <w:rsid w:val="00F4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F295"/>
  <w15:docId w15:val="{AE6FCB23-3B96-46C0-9C49-27A1BA11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0EE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0EE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0EE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Title">
    <w:name w:val="Title"/>
    <w:basedOn w:val="Normal"/>
    <w:link w:val="TitleChar"/>
    <w:uiPriority w:val="99"/>
    <w:qFormat/>
    <w:rsid w:val="001870EE"/>
    <w:pPr>
      <w:jc w:val="center"/>
    </w:pPr>
    <w:rPr>
      <w:b/>
      <w:bCs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1870E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870EE"/>
    <w:pPr>
      <w:ind w:left="720"/>
      <w:contextualSpacing/>
    </w:pPr>
    <w:rPr>
      <w:rFonts w:ascii="Arial" w:hAnsi="Arial"/>
      <w:sz w:val="22"/>
      <w:szCs w:val="22"/>
      <w:lang w:val="it-IT" w:eastAsia="en-AU"/>
    </w:rPr>
  </w:style>
  <w:style w:type="table" w:styleId="TableGrid">
    <w:name w:val="Table Grid"/>
    <w:basedOn w:val="TableNormal"/>
    <w:uiPriority w:val="59"/>
    <w:rsid w:val="0018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A7290-61F5-4DBF-A82A-1B0E6653A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9102FD5F</Template>
  <TotalTime>71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29</cp:revision>
  <dcterms:created xsi:type="dcterms:W3CDTF">2018-12-07T05:15:00Z</dcterms:created>
  <dcterms:modified xsi:type="dcterms:W3CDTF">2020-03-10T01:33:00Z</dcterms:modified>
</cp:coreProperties>
</file>