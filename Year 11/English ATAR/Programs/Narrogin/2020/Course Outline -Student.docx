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4011B6" w14:textId="70E1B6AB" w:rsidR="00C10732" w:rsidRPr="007E221A" w:rsidRDefault="00D408D8" w:rsidP="0082184F">
      <w:pPr>
        <w:widowControl w:val="0"/>
        <w:spacing w:after="0" w:line="240" w:lineRule="auto"/>
        <w:jc w:val="center"/>
        <w:rPr>
          <w:rFonts w:ascii="Times New Roman" w:hAnsi="Times New Roman" w:cs="Times New Roman"/>
          <w:b/>
          <w:sz w:val="24"/>
          <w:szCs w:val="24"/>
        </w:rPr>
      </w:pPr>
      <w:r w:rsidRPr="007E221A">
        <w:rPr>
          <w:rFonts w:ascii="Times New Roman" w:hAnsi="Times New Roman" w:cs="Times New Roman"/>
          <w:noProof/>
          <w:sz w:val="24"/>
          <w:szCs w:val="24"/>
          <w:lang w:eastAsia="en-AU"/>
        </w:rPr>
        <w:drawing>
          <wp:inline distT="0" distB="0" distL="0" distR="0" wp14:anchorId="7193C4A9" wp14:editId="4CEC767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8200DD" w:rsidRPr="007E221A">
        <w:rPr>
          <w:rFonts w:ascii="Times New Roman" w:hAnsi="Times New Roman" w:cs="Times New Roman"/>
          <w:b/>
          <w:sz w:val="24"/>
          <w:szCs w:val="24"/>
        </w:rPr>
        <w:tab/>
      </w:r>
      <w:r w:rsidRPr="007E221A">
        <w:rPr>
          <w:rFonts w:ascii="Times New Roman" w:hAnsi="Times New Roman" w:cs="Times New Roman"/>
          <w:b/>
          <w:sz w:val="24"/>
          <w:szCs w:val="24"/>
        </w:rPr>
        <w:t xml:space="preserve">NARROGIN SENIOR HIGH SCHOOL   </w:t>
      </w:r>
      <w:r w:rsidRPr="007E221A">
        <w:rPr>
          <w:rFonts w:ascii="Times New Roman" w:hAnsi="Times New Roman" w:cs="Times New Roman"/>
          <w:b/>
          <w:sz w:val="24"/>
          <w:szCs w:val="24"/>
        </w:rPr>
        <w:tab/>
      </w:r>
      <w:r w:rsidRPr="007E221A">
        <w:rPr>
          <w:rFonts w:ascii="Times New Roman" w:hAnsi="Times New Roman" w:cs="Times New Roman"/>
          <w:noProof/>
          <w:sz w:val="24"/>
          <w:szCs w:val="24"/>
          <w:lang w:eastAsia="en-AU"/>
        </w:rPr>
        <w:drawing>
          <wp:inline distT="0" distB="0" distL="0" distR="0" wp14:anchorId="26888805" wp14:editId="5ED6FFC8">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14:paraId="1E29A6E0" w14:textId="77777777" w:rsidR="0082184F" w:rsidRPr="007E221A" w:rsidRDefault="0082184F" w:rsidP="0082184F">
      <w:pPr>
        <w:widowControl w:val="0"/>
        <w:spacing w:after="0" w:line="240" w:lineRule="auto"/>
        <w:jc w:val="cente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53"/>
        <w:gridCol w:w="4647"/>
        <w:gridCol w:w="4648"/>
      </w:tblGrid>
      <w:tr w:rsidR="004914A8" w:rsidRPr="007E221A" w14:paraId="611AB82F" w14:textId="77777777" w:rsidTr="00CE14C0">
        <w:tc>
          <w:tcPr>
            <w:tcW w:w="4724" w:type="dxa"/>
          </w:tcPr>
          <w:p w14:paraId="13F452E1" w14:textId="77777777" w:rsidR="004914A8" w:rsidRPr="007E221A" w:rsidRDefault="004914A8" w:rsidP="00716EA1">
            <w:pPr>
              <w:jc w:val="center"/>
              <w:rPr>
                <w:rFonts w:ascii="Times New Roman" w:hAnsi="Times New Roman" w:cs="Times New Roman"/>
                <w:b/>
                <w:sz w:val="24"/>
                <w:szCs w:val="24"/>
              </w:rPr>
            </w:pPr>
            <w:r w:rsidRPr="007E221A">
              <w:rPr>
                <w:rFonts w:ascii="Times New Roman" w:hAnsi="Times New Roman" w:cs="Times New Roman"/>
                <w:b/>
                <w:sz w:val="24"/>
                <w:szCs w:val="24"/>
              </w:rPr>
              <w:t>Course: 11 ATAR English</w:t>
            </w:r>
          </w:p>
        </w:tc>
        <w:tc>
          <w:tcPr>
            <w:tcW w:w="4725" w:type="dxa"/>
          </w:tcPr>
          <w:p w14:paraId="1F1C3A9C" w14:textId="3DC0958F" w:rsidR="004914A8" w:rsidRPr="007E221A" w:rsidRDefault="004914A8" w:rsidP="00716EA1">
            <w:pPr>
              <w:jc w:val="center"/>
              <w:rPr>
                <w:rFonts w:ascii="Times New Roman" w:hAnsi="Times New Roman" w:cs="Times New Roman"/>
                <w:b/>
                <w:sz w:val="24"/>
                <w:szCs w:val="24"/>
              </w:rPr>
            </w:pPr>
            <w:r w:rsidRPr="007E221A">
              <w:rPr>
                <w:rFonts w:ascii="Times New Roman" w:hAnsi="Times New Roman" w:cs="Times New Roman"/>
                <w:b/>
                <w:sz w:val="24"/>
                <w:szCs w:val="24"/>
              </w:rPr>
              <w:t>Year 11</w:t>
            </w:r>
            <w:r w:rsidR="00716EA1">
              <w:rPr>
                <w:rFonts w:ascii="Times New Roman" w:hAnsi="Times New Roman" w:cs="Times New Roman"/>
                <w:b/>
                <w:sz w:val="24"/>
                <w:szCs w:val="24"/>
              </w:rPr>
              <w:t xml:space="preserve">  2020</w:t>
            </w:r>
          </w:p>
        </w:tc>
        <w:tc>
          <w:tcPr>
            <w:tcW w:w="4725" w:type="dxa"/>
          </w:tcPr>
          <w:p w14:paraId="19014758" w14:textId="77777777" w:rsidR="004914A8" w:rsidRPr="007E221A" w:rsidRDefault="004914A8" w:rsidP="00716EA1">
            <w:pPr>
              <w:jc w:val="center"/>
              <w:rPr>
                <w:rFonts w:ascii="Times New Roman" w:hAnsi="Times New Roman" w:cs="Times New Roman"/>
                <w:b/>
                <w:sz w:val="24"/>
                <w:szCs w:val="24"/>
              </w:rPr>
            </w:pPr>
            <w:r w:rsidRPr="007E221A">
              <w:rPr>
                <w:rFonts w:ascii="Times New Roman" w:hAnsi="Times New Roman" w:cs="Times New Roman"/>
                <w:b/>
                <w:sz w:val="24"/>
                <w:szCs w:val="24"/>
              </w:rPr>
              <w:t>Units 1 &amp; 2</w:t>
            </w:r>
          </w:p>
        </w:tc>
      </w:tr>
      <w:tr w:rsidR="004914A8" w:rsidRPr="007E221A" w14:paraId="26AAA876" w14:textId="77777777" w:rsidTr="00CE14C0">
        <w:tc>
          <w:tcPr>
            <w:tcW w:w="14174" w:type="dxa"/>
            <w:gridSpan w:val="3"/>
          </w:tcPr>
          <w:p w14:paraId="2761742B" w14:textId="7ED1D9C5" w:rsidR="004914A8" w:rsidRPr="007E221A" w:rsidRDefault="0082184F"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Unit1:</w:t>
            </w:r>
            <w:r w:rsidRPr="007E221A">
              <w:rPr>
                <w:rFonts w:ascii="Times New Roman" w:hAnsi="Times New Roman" w:cs="Times New Roman"/>
                <w:sz w:val="20"/>
                <w:szCs w:val="20"/>
              </w:rPr>
              <w:t xml:space="preserve"> </w:t>
            </w:r>
            <w:r w:rsidR="004914A8" w:rsidRPr="007E221A">
              <w:rPr>
                <w:rFonts w:ascii="Times New Roman" w:hAnsi="Times New Roman" w:cs="Times New Roman"/>
                <w:sz w:val="20"/>
                <w:szCs w:val="20"/>
              </w:rPr>
              <w:t>Students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14:paraId="60B26E2F"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Learning Outcomes</w:t>
            </w:r>
          </w:p>
          <w:p w14:paraId="3839F5BD"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relationships between language, context and meaning by:</w:t>
            </w:r>
          </w:p>
          <w:p w14:paraId="22952662" w14:textId="396C982E" w:rsidR="004914A8" w:rsidRPr="007E221A" w:rsidRDefault="004914A8" w:rsidP="008133F4">
            <w:pPr>
              <w:spacing w:after="0"/>
              <w:rPr>
                <w:rFonts w:ascii="Times New Roman" w:hAnsi="Times New Roman" w:cs="Times New Roman"/>
                <w:sz w:val="20"/>
                <w:szCs w:val="20"/>
              </w:rPr>
            </w:pPr>
            <w:r w:rsidRPr="007E221A">
              <w:rPr>
                <w:rFonts w:ascii="Times New Roman" w:hAnsi="Times New Roman" w:cs="Times New Roman"/>
                <w:sz w:val="20"/>
                <w:szCs w:val="20"/>
              </w:rPr>
              <w:t>•</w:t>
            </w:r>
            <w:r w:rsidR="00C858B8">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how texts are created in and for different contexts </w:t>
            </w:r>
          </w:p>
          <w:p w14:paraId="4EEE4575" w14:textId="61FB127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how language choices are made for different purposes and in different contexts using appropriate metalanguage</w:t>
            </w:r>
          </w:p>
          <w:p w14:paraId="25EB7AC3" w14:textId="3D85F25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evaluating the choice of mode and medium in shaping the response of audiences, including digital texts.</w:t>
            </w:r>
          </w:p>
          <w:p w14:paraId="55D15BD6"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Examine the language, structure and features of imaginative, interpretive and persuasive texts, including:</w:t>
            </w:r>
          </w:p>
          <w:p w14:paraId="5BBD0824" w14:textId="2CDA204F"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explaining the ways language features, text structures and conventions communicate ideas and perspectives</w:t>
            </w:r>
          </w:p>
          <w:p w14:paraId="7DEE4064" w14:textId="4E46499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explaining the ways text structures, language features and stylistic choices are used in different types of texts </w:t>
            </w:r>
          </w:p>
          <w:p w14:paraId="38292B13" w14:textId="1CC9D2E0"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analysing how vocabulary, idiom and rhetoric are used for different purposes and contexts </w:t>
            </w:r>
          </w:p>
          <w:p w14:paraId="601C5029" w14:textId="510A5C21" w:rsidR="008133F4"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evaluating the impact of description and imagery.</w:t>
            </w:r>
          </w:p>
          <w:p w14:paraId="534CDADF"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responses to texts, including students’ own responses, are influenced by:</w:t>
            </w:r>
          </w:p>
          <w:p w14:paraId="46757ECB" w14:textId="6F85CDE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purpose, taking into account that a text’s purpose is often open to debate </w:t>
            </w:r>
          </w:p>
          <w:p w14:paraId="248E0D29" w14:textId="559761A2"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personal, social and cultural context</w:t>
            </w:r>
          </w:p>
          <w:p w14:paraId="789BA872" w14:textId="5E74822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use of techniques associated with imaginative, interpretive and persuasive texts.</w:t>
            </w:r>
          </w:p>
          <w:p w14:paraId="069A135B"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5FE539F0" w14:textId="24E65A10"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appropriate form, content, style and tone for different purposes and audiences in real and imagined contexts  </w:t>
            </w:r>
          </w:p>
          <w:p w14:paraId="77EC88A5" w14:textId="462156B4"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drawing on a range of technologies </w:t>
            </w:r>
          </w:p>
          <w:p w14:paraId="484327B0" w14:textId="1968D48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combining visual, spoken and written elements where appropriate</w:t>
            </w:r>
          </w:p>
          <w:p w14:paraId="53566D9E" w14:textId="39920572"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evidence-based argument</w:t>
            </w:r>
          </w:p>
          <w:p w14:paraId="35B828B5" w14:textId="42380973"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appropriate quotation and referencing protocols</w:t>
            </w:r>
          </w:p>
          <w:p w14:paraId="74FE6737" w14:textId="7AC5D22D"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strategies for planning, drafting, editing and proofreading </w:t>
            </w:r>
          </w:p>
          <w:p w14:paraId="5ECAA369" w14:textId="0308C511"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accurate spelling, punctuation, syntax and metalanguage. </w:t>
            </w:r>
          </w:p>
          <w:p w14:paraId="1EEBEBDB"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5BC3FBEF" w14:textId="75C5664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textual evidence to assess the purpose and context of texts</w:t>
            </w:r>
          </w:p>
          <w:p w14:paraId="08A4F5B1" w14:textId="1A38C0A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questioning responses to texts </w:t>
            </w:r>
          </w:p>
          <w:p w14:paraId="3B723010" w14:textId="43519621" w:rsidR="008133F4"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investigating the impact and uses of imaginative, interpretive and persuasive texts.</w:t>
            </w:r>
          </w:p>
        </w:tc>
      </w:tr>
      <w:tr w:rsidR="004914A8" w:rsidRPr="007E221A" w14:paraId="4291D851" w14:textId="77777777" w:rsidTr="00CE14C0">
        <w:tc>
          <w:tcPr>
            <w:tcW w:w="14174" w:type="dxa"/>
            <w:gridSpan w:val="3"/>
          </w:tcPr>
          <w:p w14:paraId="2BB80C7E" w14:textId="3DFB6CA6" w:rsidR="004914A8" w:rsidRPr="007E221A" w:rsidRDefault="0082184F" w:rsidP="008133F4">
            <w:pPr>
              <w:spacing w:after="0"/>
              <w:rPr>
                <w:rFonts w:ascii="Times New Roman" w:hAnsi="Times New Roman" w:cs="Times New Roman"/>
                <w:sz w:val="20"/>
                <w:szCs w:val="20"/>
              </w:rPr>
            </w:pPr>
            <w:r w:rsidRPr="007E221A">
              <w:rPr>
                <w:rFonts w:ascii="Times New Roman" w:hAnsi="Times New Roman" w:cs="Times New Roman"/>
                <w:b/>
                <w:sz w:val="20"/>
                <w:szCs w:val="20"/>
              </w:rPr>
              <w:lastRenderedPageBreak/>
              <w:t xml:space="preserve">Unit 2: </w:t>
            </w:r>
            <w:r w:rsidR="004914A8" w:rsidRPr="007E221A">
              <w:rPr>
                <w:rFonts w:ascii="Times New Roman" w:hAnsi="Times New Roman" w:cs="Times New Roman"/>
                <w:sz w:val="20"/>
                <w:szCs w:val="20"/>
              </w:rPr>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texts in different modes and media, students consider the interplay of imaginative, interpretive and persuasive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14:paraId="4EC40E78"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Learning outcomes</w:t>
            </w:r>
          </w:p>
          <w:p w14:paraId="526C037C"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Compare texts in a variety of contexts, media and modes by:</w:t>
            </w:r>
          </w:p>
          <w:p w14:paraId="14CE897C" w14:textId="5AC9DA97"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explaining the relationship between purpose and context</w:t>
            </w:r>
          </w:p>
          <w:p w14:paraId="527D20EE" w14:textId="68ED90F6"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analysing the style and structure of texts </w:t>
            </w:r>
          </w:p>
          <w:p w14:paraId="25651DDC" w14:textId="7A1C760B"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evaluating the construction of hybrid texts.</w:t>
            </w:r>
          </w:p>
          <w:p w14:paraId="33373AC5"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representation of ideas, attitudes and voices in texts, including:</w:t>
            </w:r>
          </w:p>
          <w:p w14:paraId="68D653BB" w14:textId="3A52967B"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the ways language features, text structures and stylistic choices shape perspectives and interpretations</w:t>
            </w:r>
          </w:p>
          <w:p w14:paraId="015727AC" w14:textId="556EB2BE"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evaluating the effects of rhetorical devices </w:t>
            </w:r>
          </w:p>
          <w:p w14:paraId="079992D5" w14:textId="38AFF38D"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the effects of using multimodal and digital conventions</w:t>
            </w:r>
          </w:p>
          <w:p w14:paraId="29A2A257" w14:textId="4EC8194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how attitude and mood are shaped.</w:t>
            </w:r>
          </w:p>
          <w:p w14:paraId="5F3AA1FB"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and why responses to texts vary through:</w:t>
            </w:r>
          </w:p>
          <w:p w14:paraId="67650F7B" w14:textId="537826AA"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impact of language and structural choices on shaping own and others’ interpretations</w:t>
            </w:r>
          </w:p>
          <w:p w14:paraId="2B0FDC6B" w14:textId="2E0B420F"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ways ideas, attitudes and voices are represented</w:t>
            </w:r>
          </w:p>
          <w:p w14:paraId="1A87BC95" w14:textId="64036AC9"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the interplay between imaginative, interpretive and persuasive techniques</w:t>
            </w:r>
          </w:p>
          <w:p w14:paraId="02E2861D" w14:textId="60FC3B97" w:rsidR="0082184F"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changing responses to texts over time and in different cultural conte</w:t>
            </w:r>
            <w:r w:rsidR="0082184F" w:rsidRPr="007E221A">
              <w:rPr>
                <w:rFonts w:ascii="Times New Roman" w:hAnsi="Times New Roman" w:cs="Times New Roman"/>
                <w:sz w:val="20"/>
                <w:szCs w:val="20"/>
              </w:rPr>
              <w:t xml:space="preserve">xts. </w:t>
            </w:r>
          </w:p>
          <w:p w14:paraId="774C1E3B" w14:textId="0BDB9B53"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3E30A416" w14:textId="5237BC0A"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imaginative, interpretive and persuasive elements for different purposes, contexts and audiences </w:t>
            </w:r>
          </w:p>
          <w:p w14:paraId="6B13B422" w14:textId="648144D3"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experimenting with text structures, language features and multimodal devices</w:t>
            </w:r>
          </w:p>
          <w:p w14:paraId="6DF27BE1" w14:textId="75AB0E22"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developing and sustaining voice, tone and style </w:t>
            </w:r>
          </w:p>
          <w:p w14:paraId="0A874693" w14:textId="7206D526"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selecting and applying appropriate textual evidence to support arguments</w:t>
            </w:r>
          </w:p>
          <w:p w14:paraId="02AB352C" w14:textId="04DD7A37"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using strategies for planning, drafting, editing and proofreading </w:t>
            </w:r>
          </w:p>
          <w:p w14:paraId="7D237C33" w14:textId="110B1F55"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accurate spelling, punctuation, syntax and metalanguage</w:t>
            </w:r>
          </w:p>
          <w:p w14:paraId="5560989B" w14:textId="310948CC"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using appropriate quotation and referencing protocols.</w:t>
            </w:r>
          </w:p>
          <w:p w14:paraId="75CB4840" w14:textId="77777777" w:rsidR="004914A8" w:rsidRPr="007E221A" w:rsidRDefault="004914A8" w:rsidP="008133F4">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129FA634" w14:textId="6C101DD1"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analysing the values and attitudes expressed in texts</w:t>
            </w:r>
          </w:p>
          <w:p w14:paraId="11B7E28C" w14:textId="674C2E37"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 xml:space="preserve">evaluating the effectiveness of texts in representing ideas, attitudes and voices </w:t>
            </w:r>
          </w:p>
          <w:p w14:paraId="567ADD8A" w14:textId="539F271D" w:rsidR="004914A8" w:rsidRPr="007E221A" w:rsidRDefault="00C858B8" w:rsidP="008133F4">
            <w:pPr>
              <w:spacing w:after="0"/>
              <w:rPr>
                <w:rFonts w:ascii="Times New Roman" w:hAnsi="Times New Roman" w:cs="Times New Roman"/>
                <w:sz w:val="20"/>
                <w:szCs w:val="20"/>
              </w:rPr>
            </w:pPr>
            <w:r>
              <w:rPr>
                <w:rFonts w:ascii="Times New Roman" w:hAnsi="Times New Roman" w:cs="Times New Roman"/>
                <w:sz w:val="20"/>
                <w:szCs w:val="20"/>
              </w:rPr>
              <w:t xml:space="preserve">• </w:t>
            </w:r>
            <w:r w:rsidR="004914A8" w:rsidRPr="007E221A">
              <w:rPr>
                <w:rFonts w:ascii="Times New Roman" w:hAnsi="Times New Roman" w:cs="Times New Roman"/>
                <w:sz w:val="20"/>
                <w:szCs w:val="20"/>
              </w:rPr>
              <w:t>critically examining how and why texts position</w:t>
            </w:r>
            <w:r w:rsidR="00DA640F" w:rsidRPr="007E221A">
              <w:rPr>
                <w:rFonts w:ascii="Times New Roman" w:hAnsi="Times New Roman" w:cs="Times New Roman"/>
                <w:sz w:val="20"/>
                <w:szCs w:val="20"/>
              </w:rPr>
              <w:t xml:space="preserve"> readers and viewers.</w:t>
            </w:r>
          </w:p>
        </w:tc>
      </w:tr>
    </w:tbl>
    <w:p w14:paraId="4CCEE4EC" w14:textId="74C10E28" w:rsidR="0082184F" w:rsidRPr="007E221A" w:rsidRDefault="0082184F" w:rsidP="00966CEF">
      <w:pPr>
        <w:jc w:val="center"/>
        <w:rPr>
          <w:rFonts w:ascii="Times New Roman" w:hAnsi="Times New Roman" w:cs="Times New Roman"/>
          <w:b/>
          <w:sz w:val="24"/>
          <w:szCs w:val="24"/>
        </w:rPr>
      </w:pPr>
    </w:p>
    <w:p w14:paraId="2D48FCC2" w14:textId="2442BE15" w:rsidR="0082184F" w:rsidRPr="007E221A" w:rsidRDefault="0082184F" w:rsidP="00966CEF">
      <w:pPr>
        <w:jc w:val="center"/>
        <w:rPr>
          <w:rFonts w:ascii="Times New Roman" w:hAnsi="Times New Roman" w:cs="Times New Roman"/>
          <w:b/>
          <w:sz w:val="24"/>
          <w:szCs w:val="24"/>
        </w:rPr>
      </w:pPr>
    </w:p>
    <w:p w14:paraId="2F82E09B" w14:textId="2DB3A269" w:rsidR="0082184F" w:rsidRPr="007E221A" w:rsidRDefault="0082184F" w:rsidP="00966CEF">
      <w:pPr>
        <w:jc w:val="center"/>
        <w:rPr>
          <w:rFonts w:ascii="Times New Roman" w:hAnsi="Times New Roman" w:cs="Times New Roman"/>
          <w:b/>
          <w:sz w:val="24"/>
          <w:szCs w:val="24"/>
        </w:rPr>
      </w:pPr>
    </w:p>
    <w:p w14:paraId="5F6A7228" w14:textId="31A8E934" w:rsidR="0082184F" w:rsidRPr="007E221A" w:rsidRDefault="0082184F" w:rsidP="00966CEF">
      <w:pPr>
        <w:jc w:val="center"/>
        <w:rPr>
          <w:rFonts w:ascii="Times New Roman" w:hAnsi="Times New Roman" w:cs="Times New Roman"/>
          <w:b/>
          <w:sz w:val="24"/>
          <w:szCs w:val="24"/>
        </w:rPr>
      </w:pPr>
    </w:p>
    <w:p w14:paraId="38074C47" w14:textId="77777777" w:rsidR="0082184F" w:rsidRPr="007E221A" w:rsidRDefault="0082184F" w:rsidP="00966CEF">
      <w:pPr>
        <w:jc w:val="center"/>
        <w:rPr>
          <w:rFonts w:ascii="Times New Roman" w:hAnsi="Times New Roman" w:cs="Times New Roman"/>
          <w:b/>
          <w:sz w:val="24"/>
          <w:szCs w:val="24"/>
        </w:rPr>
      </w:pPr>
    </w:p>
    <w:p w14:paraId="3ABA8C69" w14:textId="30804AC8" w:rsidR="00DC1FA8" w:rsidRPr="007E221A" w:rsidRDefault="00B87484" w:rsidP="00966CEF">
      <w:pPr>
        <w:jc w:val="center"/>
        <w:rPr>
          <w:rFonts w:ascii="Times New Roman" w:hAnsi="Times New Roman" w:cs="Times New Roman"/>
          <w:sz w:val="20"/>
          <w:szCs w:val="20"/>
        </w:rPr>
      </w:pPr>
      <w:r w:rsidRPr="007E221A">
        <w:rPr>
          <w:rFonts w:ascii="Times New Roman" w:hAnsi="Times New Roman" w:cs="Times New Roman"/>
          <w:b/>
          <w:sz w:val="20"/>
          <w:szCs w:val="20"/>
        </w:rPr>
        <w:t>YEAR:</w:t>
      </w:r>
      <w:r w:rsidR="007060D4" w:rsidRPr="007E221A">
        <w:rPr>
          <w:rFonts w:ascii="Times New Roman" w:hAnsi="Times New Roman" w:cs="Times New Roman"/>
          <w:b/>
          <w:sz w:val="20"/>
          <w:szCs w:val="20"/>
        </w:rPr>
        <w:t xml:space="preserve"> 11 ATAR</w:t>
      </w:r>
      <w:r w:rsidRPr="007E221A">
        <w:rPr>
          <w:rFonts w:ascii="Times New Roman" w:hAnsi="Times New Roman" w:cs="Times New Roman"/>
          <w:b/>
          <w:sz w:val="20"/>
          <w:szCs w:val="20"/>
        </w:rPr>
        <w:t xml:space="preserve">   </w:t>
      </w:r>
      <w:r w:rsidR="003178F0">
        <w:rPr>
          <w:rFonts w:ascii="Times New Roman" w:hAnsi="Times New Roman" w:cs="Times New Roman"/>
          <w:b/>
          <w:sz w:val="20"/>
          <w:szCs w:val="20"/>
        </w:rPr>
        <w:t>English 2020</w:t>
      </w:r>
      <w:r w:rsidR="00DC1FA8" w:rsidRPr="007E221A">
        <w:rPr>
          <w:rFonts w:ascii="Times New Roman" w:hAnsi="Times New Roman" w:cs="Times New Roman"/>
          <w:b/>
          <w:sz w:val="20"/>
          <w:szCs w:val="20"/>
        </w:rPr>
        <w:t xml:space="preserve"> – Student Course Outline</w:t>
      </w:r>
    </w:p>
    <w:tbl>
      <w:tblPr>
        <w:tblStyle w:val="TableGrid"/>
        <w:tblW w:w="13962" w:type="dxa"/>
        <w:tblLook w:val="04A0" w:firstRow="1" w:lastRow="0" w:firstColumn="1" w:lastColumn="0" w:noHBand="0" w:noVBand="1"/>
      </w:tblPr>
      <w:tblGrid>
        <w:gridCol w:w="1081"/>
        <w:gridCol w:w="5010"/>
        <w:gridCol w:w="4819"/>
        <w:gridCol w:w="3038"/>
        <w:gridCol w:w="14"/>
      </w:tblGrid>
      <w:tr w:rsidR="00271929" w:rsidRPr="007E221A" w14:paraId="3D98841E" w14:textId="77777777" w:rsidTr="00461E9F">
        <w:trPr>
          <w:gridAfter w:val="1"/>
          <w:wAfter w:w="14" w:type="dxa"/>
        </w:trPr>
        <w:tc>
          <w:tcPr>
            <w:tcW w:w="1081" w:type="dxa"/>
          </w:tcPr>
          <w:p w14:paraId="21A96B04" w14:textId="77777777" w:rsidR="00271929" w:rsidRPr="007E221A" w:rsidRDefault="00271929" w:rsidP="00DA640F">
            <w:pPr>
              <w:rPr>
                <w:rFonts w:ascii="Times New Roman" w:hAnsi="Times New Roman" w:cs="Times New Roman"/>
                <w:b/>
                <w:sz w:val="20"/>
                <w:szCs w:val="20"/>
              </w:rPr>
            </w:pPr>
            <w:r w:rsidRPr="007E221A">
              <w:rPr>
                <w:rFonts w:ascii="Times New Roman" w:hAnsi="Times New Roman" w:cs="Times New Roman"/>
                <w:b/>
                <w:sz w:val="20"/>
                <w:szCs w:val="20"/>
              </w:rPr>
              <w:t>Week</w:t>
            </w:r>
          </w:p>
        </w:tc>
        <w:tc>
          <w:tcPr>
            <w:tcW w:w="5010" w:type="dxa"/>
          </w:tcPr>
          <w:p w14:paraId="7B7B4E3E" w14:textId="77777777" w:rsidR="00271929" w:rsidRPr="007E221A" w:rsidRDefault="00271929" w:rsidP="007225B4">
            <w:pPr>
              <w:jc w:val="center"/>
              <w:rPr>
                <w:rFonts w:ascii="Times New Roman" w:hAnsi="Times New Roman" w:cs="Times New Roman"/>
                <w:b/>
                <w:sz w:val="20"/>
                <w:szCs w:val="20"/>
              </w:rPr>
            </w:pPr>
            <w:r w:rsidRPr="007E221A">
              <w:rPr>
                <w:rFonts w:ascii="Times New Roman" w:hAnsi="Times New Roman" w:cs="Times New Roman"/>
                <w:b/>
                <w:sz w:val="20"/>
                <w:szCs w:val="20"/>
              </w:rPr>
              <w:t>Focus</w:t>
            </w:r>
          </w:p>
        </w:tc>
        <w:tc>
          <w:tcPr>
            <w:tcW w:w="4819" w:type="dxa"/>
          </w:tcPr>
          <w:p w14:paraId="44759FE7" w14:textId="77777777" w:rsidR="00271929" w:rsidRPr="007E221A" w:rsidRDefault="00271929" w:rsidP="007225B4">
            <w:pPr>
              <w:jc w:val="center"/>
              <w:rPr>
                <w:rFonts w:ascii="Times New Roman" w:hAnsi="Times New Roman" w:cs="Times New Roman"/>
                <w:b/>
                <w:sz w:val="20"/>
                <w:szCs w:val="20"/>
              </w:rPr>
            </w:pPr>
            <w:r w:rsidRPr="007E221A">
              <w:rPr>
                <w:rFonts w:ascii="Times New Roman" w:hAnsi="Times New Roman" w:cs="Times New Roman"/>
                <w:b/>
                <w:sz w:val="20"/>
                <w:szCs w:val="20"/>
              </w:rPr>
              <w:t>Syllabus Content</w:t>
            </w:r>
          </w:p>
        </w:tc>
        <w:tc>
          <w:tcPr>
            <w:tcW w:w="3038" w:type="dxa"/>
          </w:tcPr>
          <w:p w14:paraId="6F8432AA" w14:textId="77777777" w:rsidR="00271929" w:rsidRPr="007E221A" w:rsidRDefault="00271929" w:rsidP="007225B4">
            <w:pPr>
              <w:jc w:val="center"/>
              <w:rPr>
                <w:rFonts w:ascii="Times New Roman" w:hAnsi="Times New Roman" w:cs="Times New Roman"/>
                <w:b/>
                <w:sz w:val="20"/>
                <w:szCs w:val="20"/>
              </w:rPr>
            </w:pPr>
            <w:r w:rsidRPr="007E221A">
              <w:rPr>
                <w:rFonts w:ascii="Times New Roman" w:hAnsi="Times New Roman" w:cs="Times New Roman"/>
                <w:b/>
                <w:sz w:val="20"/>
                <w:szCs w:val="20"/>
              </w:rPr>
              <w:t>Assessment</w:t>
            </w:r>
          </w:p>
        </w:tc>
      </w:tr>
      <w:tr w:rsidR="00271929" w:rsidRPr="007E221A" w14:paraId="7363DB3B" w14:textId="77777777" w:rsidTr="00461E9F">
        <w:tc>
          <w:tcPr>
            <w:tcW w:w="13962" w:type="dxa"/>
            <w:gridSpan w:val="5"/>
          </w:tcPr>
          <w:p w14:paraId="1F113D28" w14:textId="77777777" w:rsidR="00271929" w:rsidRPr="007E221A" w:rsidRDefault="00271929" w:rsidP="00DA640F">
            <w:pPr>
              <w:spacing w:before="120" w:after="120"/>
              <w:jc w:val="center"/>
              <w:rPr>
                <w:rFonts w:ascii="Times New Roman" w:hAnsi="Times New Roman" w:cs="Times New Roman"/>
                <w:b/>
                <w:sz w:val="20"/>
                <w:szCs w:val="20"/>
              </w:rPr>
            </w:pPr>
            <w:r w:rsidRPr="007E221A">
              <w:rPr>
                <w:rFonts w:ascii="Times New Roman" w:hAnsi="Times New Roman" w:cs="Times New Roman"/>
                <w:b/>
                <w:sz w:val="20"/>
                <w:szCs w:val="20"/>
              </w:rPr>
              <w:t>Term 1</w:t>
            </w:r>
          </w:p>
        </w:tc>
      </w:tr>
      <w:tr w:rsidR="00271929" w:rsidRPr="007E221A" w14:paraId="2262A8E3" w14:textId="77777777" w:rsidTr="00461E9F">
        <w:trPr>
          <w:gridAfter w:val="1"/>
          <w:wAfter w:w="14" w:type="dxa"/>
        </w:trPr>
        <w:tc>
          <w:tcPr>
            <w:tcW w:w="1081" w:type="dxa"/>
          </w:tcPr>
          <w:p w14:paraId="58DE4D02" w14:textId="25C17F78" w:rsidR="00271929" w:rsidRPr="007E221A" w:rsidRDefault="00187A8D"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633D3930" w14:textId="77777777" w:rsidR="007225B4" w:rsidRPr="007E221A" w:rsidRDefault="004914A8"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w:t>
            </w:r>
          </w:p>
        </w:tc>
        <w:tc>
          <w:tcPr>
            <w:tcW w:w="5010" w:type="dxa"/>
          </w:tcPr>
          <w:p w14:paraId="3EC7E31E" w14:textId="77777777" w:rsidR="004914A8" w:rsidRPr="007E221A" w:rsidRDefault="004914A8" w:rsidP="004914A8">
            <w:pPr>
              <w:autoSpaceDE w:val="0"/>
              <w:autoSpaceDN w:val="0"/>
              <w:adjustRightInd w:val="0"/>
              <w:rPr>
                <w:rFonts w:ascii="Times New Roman" w:hAnsi="Times New Roman" w:cs="Times New Roman"/>
                <w:b/>
                <w:sz w:val="20"/>
                <w:szCs w:val="20"/>
              </w:rPr>
            </w:pPr>
            <w:r w:rsidRPr="007E221A">
              <w:rPr>
                <w:rFonts w:ascii="Times New Roman" w:hAnsi="Times New Roman" w:cs="Times New Roman"/>
                <w:b/>
                <w:sz w:val="20"/>
                <w:szCs w:val="20"/>
              </w:rPr>
              <w:t>Unit overview</w:t>
            </w:r>
            <w:r w:rsidR="006450BB" w:rsidRPr="007E221A">
              <w:rPr>
                <w:rFonts w:ascii="Times New Roman" w:hAnsi="Times New Roman" w:cs="Times New Roman"/>
                <w:b/>
                <w:sz w:val="20"/>
                <w:szCs w:val="20"/>
              </w:rPr>
              <w:t>:</w:t>
            </w:r>
          </w:p>
          <w:p w14:paraId="1560D955" w14:textId="77777777" w:rsidR="004914A8" w:rsidRPr="007E221A" w:rsidRDefault="004914A8" w:rsidP="0071258F">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7E221A">
              <w:rPr>
                <w:rFonts w:ascii="Times New Roman" w:hAnsi="Times New Roman" w:cs="Times New Roman"/>
                <w:sz w:val="20"/>
                <w:szCs w:val="20"/>
              </w:rPr>
              <w:t>Establish expectations</w:t>
            </w:r>
          </w:p>
          <w:p w14:paraId="3F7E46C7" w14:textId="77777777" w:rsidR="004914A8" w:rsidRPr="007E221A" w:rsidRDefault="004914A8" w:rsidP="0071258F">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7E221A">
              <w:rPr>
                <w:rFonts w:ascii="Times New Roman" w:hAnsi="Times New Roman" w:cs="Times New Roman"/>
                <w:sz w:val="20"/>
                <w:szCs w:val="20"/>
              </w:rPr>
              <w:t>Syllabus</w:t>
            </w:r>
          </w:p>
          <w:p w14:paraId="6A6E2345" w14:textId="0BE0940D" w:rsidR="001D1002" w:rsidRPr="007E221A" w:rsidRDefault="009B623B" w:rsidP="0071258F">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Setup interactive notebooks</w:t>
            </w:r>
          </w:p>
          <w:p w14:paraId="667EA23A" w14:textId="77777777" w:rsidR="004914A8" w:rsidRPr="007E221A" w:rsidRDefault="001D1002" w:rsidP="0071258F">
            <w:pPr>
              <w:pStyle w:val="ListParagraph"/>
              <w:numPr>
                <w:ilvl w:val="0"/>
                <w:numId w:val="1"/>
              </w:numPr>
              <w:spacing w:after="0" w:line="240" w:lineRule="auto"/>
              <w:rPr>
                <w:rFonts w:ascii="Times New Roman" w:hAnsi="Times New Roman" w:cs="Times New Roman"/>
                <w:sz w:val="20"/>
                <w:szCs w:val="20"/>
                <w:lang w:val="en"/>
              </w:rPr>
            </w:pPr>
            <w:r w:rsidRPr="007E221A">
              <w:rPr>
                <w:rFonts w:ascii="Times New Roman" w:hAnsi="Times New Roman" w:cs="Times New Roman"/>
                <w:sz w:val="20"/>
                <w:szCs w:val="20"/>
              </w:rPr>
              <w:t>Assessment P</w:t>
            </w:r>
            <w:r w:rsidR="004914A8" w:rsidRPr="007E221A">
              <w:rPr>
                <w:rFonts w:ascii="Times New Roman" w:hAnsi="Times New Roman" w:cs="Times New Roman"/>
                <w:sz w:val="20"/>
                <w:szCs w:val="20"/>
              </w:rPr>
              <w:t xml:space="preserve">ortfolio </w:t>
            </w:r>
          </w:p>
          <w:p w14:paraId="23228701" w14:textId="77777777" w:rsidR="004914A8" w:rsidRPr="007E221A" w:rsidRDefault="001D1002" w:rsidP="0071258F">
            <w:pPr>
              <w:pStyle w:val="ListParagraph"/>
              <w:numPr>
                <w:ilvl w:val="0"/>
                <w:numId w:val="1"/>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Corrections and R</w:t>
            </w:r>
            <w:r w:rsidR="004914A8" w:rsidRPr="007E221A">
              <w:rPr>
                <w:rFonts w:ascii="Times New Roman" w:hAnsi="Times New Roman" w:cs="Times New Roman"/>
                <w:sz w:val="20"/>
                <w:szCs w:val="20"/>
              </w:rPr>
              <w:t>eflections</w:t>
            </w:r>
          </w:p>
          <w:p w14:paraId="7EA1F578" w14:textId="5A524C38" w:rsidR="004914A8" w:rsidRPr="007E221A" w:rsidRDefault="001D1002" w:rsidP="0071258F">
            <w:pPr>
              <w:pStyle w:val="ListParagraph"/>
              <w:numPr>
                <w:ilvl w:val="0"/>
                <w:numId w:val="1"/>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 xml:space="preserve">Journal </w:t>
            </w:r>
            <w:r w:rsidR="009B623B">
              <w:rPr>
                <w:rFonts w:ascii="Times New Roman" w:hAnsi="Times New Roman" w:cs="Times New Roman"/>
                <w:sz w:val="20"/>
                <w:szCs w:val="20"/>
              </w:rPr>
              <w:t>Tasks</w:t>
            </w:r>
          </w:p>
          <w:p w14:paraId="595CC869" w14:textId="70DEC32A" w:rsidR="00271929" w:rsidRPr="007E221A" w:rsidRDefault="004914A8" w:rsidP="007225B4">
            <w:pPr>
              <w:pStyle w:val="ListParagraph"/>
              <w:numPr>
                <w:ilvl w:val="0"/>
                <w:numId w:val="1"/>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Reading</w:t>
            </w:r>
            <w:r w:rsidR="001D1002" w:rsidRPr="007E221A">
              <w:rPr>
                <w:rFonts w:ascii="Times New Roman" w:hAnsi="Times New Roman" w:cs="Times New Roman"/>
                <w:sz w:val="20"/>
                <w:szCs w:val="20"/>
              </w:rPr>
              <w:t xml:space="preserve"> &amp; Viewing P</w:t>
            </w:r>
            <w:r w:rsidRPr="007E221A">
              <w:rPr>
                <w:rFonts w:ascii="Times New Roman" w:hAnsi="Times New Roman" w:cs="Times New Roman"/>
                <w:sz w:val="20"/>
                <w:szCs w:val="20"/>
              </w:rPr>
              <w:t>rogramme</w:t>
            </w:r>
          </w:p>
        </w:tc>
        <w:tc>
          <w:tcPr>
            <w:tcW w:w="4819" w:type="dxa"/>
          </w:tcPr>
          <w:p w14:paraId="578138D0" w14:textId="77777777" w:rsidR="006450BB" w:rsidRPr="007E221A" w:rsidRDefault="006450BB" w:rsidP="007225B4">
            <w:pPr>
              <w:rPr>
                <w:rFonts w:ascii="Times New Roman" w:hAnsi="Times New Roman" w:cs="Times New Roman"/>
                <w:b/>
                <w:sz w:val="20"/>
                <w:szCs w:val="20"/>
              </w:rPr>
            </w:pPr>
          </w:p>
          <w:p w14:paraId="136D6725" w14:textId="77777777" w:rsidR="00AD659C" w:rsidRPr="007E221A" w:rsidRDefault="00AD659C" w:rsidP="0071258F">
            <w:pPr>
              <w:pStyle w:val="ListParagraph"/>
              <w:numPr>
                <w:ilvl w:val="0"/>
                <w:numId w:val="1"/>
              </w:numPr>
              <w:rPr>
                <w:rFonts w:ascii="Times New Roman" w:hAnsi="Times New Roman" w:cs="Times New Roman"/>
                <w:sz w:val="20"/>
                <w:szCs w:val="20"/>
              </w:rPr>
            </w:pPr>
            <w:r w:rsidRPr="007E221A">
              <w:rPr>
                <w:rFonts w:ascii="Times New Roman" w:hAnsi="Times New Roman" w:cs="Times New Roman"/>
                <w:sz w:val="20"/>
                <w:szCs w:val="20"/>
              </w:rPr>
              <w:t>Rationale</w:t>
            </w:r>
          </w:p>
          <w:p w14:paraId="671AB946" w14:textId="77777777" w:rsidR="00AD659C" w:rsidRPr="007E221A" w:rsidRDefault="00AD659C" w:rsidP="0071258F">
            <w:pPr>
              <w:pStyle w:val="ListParagraph"/>
              <w:numPr>
                <w:ilvl w:val="0"/>
                <w:numId w:val="1"/>
              </w:numPr>
              <w:rPr>
                <w:rFonts w:ascii="Times New Roman" w:hAnsi="Times New Roman" w:cs="Times New Roman"/>
                <w:sz w:val="20"/>
                <w:szCs w:val="20"/>
              </w:rPr>
            </w:pPr>
            <w:r w:rsidRPr="007E221A">
              <w:rPr>
                <w:rFonts w:ascii="Times New Roman" w:hAnsi="Times New Roman" w:cs="Times New Roman"/>
                <w:sz w:val="20"/>
                <w:szCs w:val="20"/>
              </w:rPr>
              <w:t xml:space="preserve">Aims </w:t>
            </w:r>
          </w:p>
          <w:p w14:paraId="0742B389" w14:textId="77777777" w:rsidR="00AD659C" w:rsidRPr="007E221A" w:rsidRDefault="00AD659C" w:rsidP="0071258F">
            <w:pPr>
              <w:pStyle w:val="ListParagraph"/>
              <w:numPr>
                <w:ilvl w:val="0"/>
                <w:numId w:val="1"/>
              </w:numPr>
              <w:rPr>
                <w:rFonts w:ascii="Times New Roman" w:hAnsi="Times New Roman" w:cs="Times New Roman"/>
                <w:sz w:val="20"/>
                <w:szCs w:val="20"/>
              </w:rPr>
            </w:pPr>
            <w:r w:rsidRPr="007E221A">
              <w:rPr>
                <w:rFonts w:ascii="Times New Roman" w:hAnsi="Times New Roman" w:cs="Times New Roman"/>
                <w:sz w:val="20"/>
                <w:szCs w:val="20"/>
              </w:rPr>
              <w:t>Organisation</w:t>
            </w:r>
          </w:p>
          <w:p w14:paraId="24EE40F9" w14:textId="77777777" w:rsidR="00AD659C" w:rsidRPr="007E221A" w:rsidRDefault="00AD659C" w:rsidP="0071258F">
            <w:pPr>
              <w:pStyle w:val="ListParagraph"/>
              <w:numPr>
                <w:ilvl w:val="0"/>
                <w:numId w:val="1"/>
              </w:numPr>
              <w:rPr>
                <w:rFonts w:ascii="Times New Roman" w:hAnsi="Times New Roman" w:cs="Times New Roman"/>
                <w:sz w:val="20"/>
                <w:szCs w:val="20"/>
              </w:rPr>
            </w:pPr>
            <w:r w:rsidRPr="007E221A">
              <w:rPr>
                <w:rFonts w:ascii="Times New Roman" w:hAnsi="Times New Roman" w:cs="Times New Roman"/>
                <w:sz w:val="20"/>
                <w:szCs w:val="20"/>
              </w:rPr>
              <w:t>Grade descriptions</w:t>
            </w:r>
          </w:p>
          <w:p w14:paraId="633F5EC1" w14:textId="77777777" w:rsidR="00AD659C" w:rsidRPr="007E221A" w:rsidRDefault="00AD659C" w:rsidP="0071258F">
            <w:pPr>
              <w:pStyle w:val="ListParagraph"/>
              <w:numPr>
                <w:ilvl w:val="0"/>
                <w:numId w:val="1"/>
              </w:numPr>
              <w:rPr>
                <w:rFonts w:ascii="Times New Roman" w:hAnsi="Times New Roman" w:cs="Times New Roman"/>
                <w:sz w:val="20"/>
                <w:szCs w:val="20"/>
              </w:rPr>
            </w:pPr>
            <w:r w:rsidRPr="007E221A">
              <w:rPr>
                <w:rFonts w:ascii="Times New Roman" w:hAnsi="Times New Roman" w:cs="Times New Roman"/>
                <w:sz w:val="20"/>
                <w:szCs w:val="20"/>
              </w:rPr>
              <w:t>Glossary</w:t>
            </w:r>
          </w:p>
          <w:p w14:paraId="11230B33" w14:textId="77777777" w:rsidR="00AD659C" w:rsidRPr="007E221A" w:rsidRDefault="00AD659C" w:rsidP="0071258F">
            <w:pPr>
              <w:pStyle w:val="ListParagraph"/>
              <w:numPr>
                <w:ilvl w:val="0"/>
                <w:numId w:val="1"/>
              </w:numPr>
              <w:rPr>
                <w:rFonts w:ascii="Times New Roman" w:hAnsi="Times New Roman" w:cs="Times New Roman"/>
                <w:b/>
                <w:sz w:val="20"/>
                <w:szCs w:val="20"/>
              </w:rPr>
            </w:pPr>
            <w:r w:rsidRPr="007E221A">
              <w:rPr>
                <w:rFonts w:ascii="Times New Roman" w:hAnsi="Times New Roman" w:cs="Times New Roman"/>
                <w:sz w:val="20"/>
                <w:szCs w:val="20"/>
              </w:rPr>
              <w:t>Assessments</w:t>
            </w:r>
          </w:p>
        </w:tc>
        <w:tc>
          <w:tcPr>
            <w:tcW w:w="3038" w:type="dxa"/>
          </w:tcPr>
          <w:p w14:paraId="08716B63" w14:textId="77777777" w:rsidR="00271929" w:rsidRPr="007E221A" w:rsidRDefault="00271929" w:rsidP="007225B4">
            <w:pPr>
              <w:rPr>
                <w:rFonts w:ascii="Times New Roman" w:hAnsi="Times New Roman" w:cs="Times New Roman"/>
                <w:b/>
                <w:sz w:val="20"/>
                <w:szCs w:val="20"/>
              </w:rPr>
            </w:pPr>
          </w:p>
          <w:p w14:paraId="24B6142F" w14:textId="4D9C7A76" w:rsidR="00187A8D" w:rsidRPr="007E221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8: </w:t>
            </w:r>
            <w:r w:rsidR="00412ADE" w:rsidRPr="007E221A">
              <w:rPr>
                <w:rFonts w:ascii="Times New Roman" w:hAnsi="Times New Roman" w:cs="Times New Roman"/>
                <w:b/>
                <w:sz w:val="20"/>
                <w:szCs w:val="20"/>
              </w:rPr>
              <w:t>2.</w:t>
            </w:r>
            <w:r w:rsidRPr="007E221A">
              <w:rPr>
                <w:rFonts w:ascii="Times New Roman" w:hAnsi="Times New Roman" w:cs="Times New Roman"/>
                <w:b/>
                <w:sz w:val="20"/>
                <w:szCs w:val="20"/>
              </w:rPr>
              <w:t>5% (in total) Responding</w:t>
            </w:r>
          </w:p>
          <w:p w14:paraId="783116ED" w14:textId="77777777" w:rsidR="00187A8D" w:rsidRPr="007E221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2</w:t>
            </w:r>
          </w:p>
          <w:p w14:paraId="0E4989B9" w14:textId="77777777" w:rsidR="00187A8D" w:rsidRPr="007E221A" w:rsidRDefault="00187A8D" w:rsidP="00187A8D">
            <w:pPr>
              <w:spacing w:after="0"/>
              <w:rPr>
                <w:rFonts w:ascii="Times New Roman" w:hAnsi="Times New Roman" w:cs="Times New Roman"/>
                <w:b/>
                <w:sz w:val="20"/>
                <w:szCs w:val="20"/>
              </w:rPr>
            </w:pPr>
            <w:r w:rsidRPr="007E221A">
              <w:rPr>
                <w:rFonts w:ascii="Times New Roman" w:hAnsi="Times New Roman" w:cs="Times New Roman"/>
                <w:b/>
                <w:sz w:val="20"/>
                <w:szCs w:val="20"/>
              </w:rPr>
              <w:t>Journal Exercise 1- Referencing Protocols</w:t>
            </w:r>
          </w:p>
          <w:p w14:paraId="4F44EDC6" w14:textId="77777777" w:rsidR="006450BB" w:rsidRPr="007E221A" w:rsidRDefault="006450BB" w:rsidP="00187A8D">
            <w:pPr>
              <w:rPr>
                <w:rFonts w:ascii="Times New Roman" w:hAnsi="Times New Roman" w:cs="Times New Roman"/>
                <w:b/>
                <w:sz w:val="20"/>
                <w:szCs w:val="20"/>
              </w:rPr>
            </w:pPr>
          </w:p>
        </w:tc>
      </w:tr>
      <w:tr w:rsidR="00096C7B" w:rsidRPr="007E221A" w14:paraId="7982564A" w14:textId="77777777" w:rsidTr="00461E9F">
        <w:trPr>
          <w:gridAfter w:val="1"/>
          <w:wAfter w:w="14" w:type="dxa"/>
        </w:trPr>
        <w:tc>
          <w:tcPr>
            <w:tcW w:w="1081" w:type="dxa"/>
          </w:tcPr>
          <w:p w14:paraId="3DF5CBC8" w14:textId="77777777" w:rsidR="00096C7B" w:rsidRPr="007E221A" w:rsidRDefault="00096C7B"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Weeks</w:t>
            </w:r>
          </w:p>
          <w:p w14:paraId="63C188D2" w14:textId="425C1E4A" w:rsidR="00096C7B" w:rsidRPr="007E221A" w:rsidRDefault="00096C7B" w:rsidP="00BC23E7">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2-5</w:t>
            </w:r>
          </w:p>
        </w:tc>
        <w:tc>
          <w:tcPr>
            <w:tcW w:w="5010" w:type="dxa"/>
          </w:tcPr>
          <w:p w14:paraId="6F61D2F3" w14:textId="77777777" w:rsidR="00096C7B" w:rsidRPr="007E221A" w:rsidRDefault="00096C7B" w:rsidP="003178F0">
            <w:pPr>
              <w:spacing w:after="0" w:line="240" w:lineRule="auto"/>
              <w:jc w:val="center"/>
              <w:rPr>
                <w:rFonts w:ascii="Times New Roman" w:hAnsi="Times New Roman" w:cs="Times New Roman"/>
                <w:b/>
                <w:sz w:val="20"/>
                <w:szCs w:val="20"/>
              </w:rPr>
            </w:pPr>
            <w:r w:rsidRPr="007E221A">
              <w:rPr>
                <w:rFonts w:ascii="Times New Roman" w:hAnsi="Times New Roman" w:cs="Times New Roman"/>
                <w:b/>
                <w:sz w:val="20"/>
                <w:szCs w:val="20"/>
              </w:rPr>
              <w:t>Images of Australia</w:t>
            </w:r>
          </w:p>
          <w:p w14:paraId="16E69A08" w14:textId="77777777" w:rsidR="00096C7B" w:rsidRPr="007E221A" w:rsidRDefault="00096C7B" w:rsidP="003178F0">
            <w:pPr>
              <w:spacing w:after="0" w:line="240" w:lineRule="auto"/>
              <w:jc w:val="center"/>
              <w:rPr>
                <w:rFonts w:ascii="Times New Roman" w:hAnsi="Times New Roman" w:cs="Times New Roman"/>
                <w:b/>
                <w:sz w:val="20"/>
                <w:szCs w:val="20"/>
              </w:rPr>
            </w:pPr>
            <w:r w:rsidRPr="007E221A">
              <w:rPr>
                <w:rFonts w:ascii="Times New Roman" w:hAnsi="Times New Roman" w:cs="Times New Roman"/>
                <w:b/>
                <w:sz w:val="20"/>
                <w:szCs w:val="20"/>
              </w:rPr>
              <w:t xml:space="preserve"> Critical Reading Practices: Written Texts</w:t>
            </w:r>
          </w:p>
          <w:p w14:paraId="27AFF229" w14:textId="77777777" w:rsidR="00096C7B" w:rsidRPr="007E221A" w:rsidRDefault="00096C7B" w:rsidP="003178F0">
            <w:pPr>
              <w:spacing w:after="0" w:line="240" w:lineRule="auto"/>
              <w:jc w:val="center"/>
              <w:rPr>
                <w:rFonts w:ascii="Times New Roman" w:hAnsi="Times New Roman" w:cs="Times New Roman"/>
                <w:b/>
                <w:sz w:val="20"/>
                <w:szCs w:val="20"/>
              </w:rPr>
            </w:pPr>
          </w:p>
          <w:p w14:paraId="23E9CCCA" w14:textId="77777777" w:rsidR="00096C7B" w:rsidRPr="007E221A"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A close study of a range of short written texts that explore how meaning is communicated through the relationship between:</w:t>
            </w:r>
          </w:p>
          <w:p w14:paraId="5CFACB44" w14:textId="124D35EE" w:rsidR="00096C7B" w:rsidRPr="003178F0" w:rsidRDefault="00096C7B" w:rsidP="003178F0">
            <w:pPr>
              <w:pStyle w:val="ListParagraph"/>
              <w:spacing w:after="0" w:line="240" w:lineRule="auto"/>
              <w:ind w:left="780"/>
              <w:rPr>
                <w:rFonts w:ascii="Times New Roman" w:hAnsi="Times New Roman" w:cs="Times New Roman"/>
                <w:sz w:val="20"/>
                <w:szCs w:val="20"/>
              </w:rPr>
            </w:pPr>
            <w:r w:rsidRPr="007E221A">
              <w:rPr>
                <w:rFonts w:ascii="Times New Roman" w:hAnsi="Times New Roman" w:cs="Times New Roman"/>
                <w:sz w:val="20"/>
                <w:szCs w:val="20"/>
              </w:rPr>
              <w:t>language, text,</w:t>
            </w:r>
            <w:r w:rsidR="003178F0">
              <w:rPr>
                <w:rFonts w:ascii="Times New Roman" w:hAnsi="Times New Roman" w:cs="Times New Roman"/>
                <w:sz w:val="20"/>
                <w:szCs w:val="20"/>
              </w:rPr>
              <w:t xml:space="preserve"> purpose, context and audience.</w:t>
            </w:r>
          </w:p>
          <w:p w14:paraId="1C54CBA5" w14:textId="77777777" w:rsidR="00096C7B" w:rsidRPr="007E221A"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Texts are shaped by their:</w:t>
            </w:r>
          </w:p>
          <w:p w14:paraId="7C15278B" w14:textId="77777777" w:rsidR="00096C7B" w:rsidRPr="007E221A"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subject matter</w:t>
            </w:r>
          </w:p>
          <w:p w14:paraId="529AFEF3" w14:textId="77777777" w:rsidR="00096C7B" w:rsidRPr="007E221A"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 xml:space="preserve"> language </w:t>
            </w:r>
          </w:p>
          <w:p w14:paraId="1F338912" w14:textId="77777777" w:rsidR="00096C7B" w:rsidRPr="007E221A"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structure</w:t>
            </w:r>
          </w:p>
          <w:p w14:paraId="7CCC59F5" w14:textId="71D3379C" w:rsidR="00096C7B" w:rsidRPr="003178F0" w:rsidRDefault="00096C7B" w:rsidP="00E515EA">
            <w:pPr>
              <w:pStyle w:val="ListParagraph"/>
              <w:numPr>
                <w:ilvl w:val="0"/>
                <w:numId w:val="13"/>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contexts in which they are created and received.</w:t>
            </w:r>
          </w:p>
          <w:p w14:paraId="1BEE5C2D" w14:textId="76A62532" w:rsidR="00096C7B" w:rsidRPr="003178F0"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Explore ideas and perspectives relevant to the changing representation of Australian cultural identity.</w:t>
            </w:r>
          </w:p>
          <w:p w14:paraId="7AAD4372" w14:textId="3995365C" w:rsidR="003178F0" w:rsidRPr="003178F0"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Examine how stylistic choices and generic conventions influence reader’s interpretation of texts.</w:t>
            </w:r>
          </w:p>
          <w:p w14:paraId="1986EF5A" w14:textId="77777777" w:rsidR="00096C7B" w:rsidRPr="007E221A" w:rsidRDefault="00096C7B" w:rsidP="00E515EA">
            <w:pPr>
              <w:pStyle w:val="ListParagraph"/>
              <w:numPr>
                <w:ilvl w:val="0"/>
                <w:numId w:val="15"/>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Analytical Essay Writing</w:t>
            </w:r>
          </w:p>
          <w:p w14:paraId="68990EDC" w14:textId="77777777" w:rsidR="00096C7B" w:rsidRPr="007E221A" w:rsidRDefault="00096C7B" w:rsidP="00E515EA">
            <w:pPr>
              <w:pStyle w:val="ListParagraph"/>
              <w:numPr>
                <w:ilvl w:val="0"/>
                <w:numId w:val="14"/>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Essay structure and paragraph structure</w:t>
            </w:r>
          </w:p>
          <w:p w14:paraId="52DBEC7B" w14:textId="77777777" w:rsidR="00096C7B" w:rsidRPr="007E221A" w:rsidRDefault="00096C7B" w:rsidP="00E515EA">
            <w:pPr>
              <w:pStyle w:val="ListParagraph"/>
              <w:numPr>
                <w:ilvl w:val="0"/>
                <w:numId w:val="14"/>
              </w:numPr>
              <w:spacing w:after="0" w:line="240" w:lineRule="auto"/>
              <w:rPr>
                <w:rFonts w:ascii="Times New Roman" w:hAnsi="Times New Roman" w:cs="Times New Roman"/>
                <w:sz w:val="20"/>
                <w:szCs w:val="20"/>
              </w:rPr>
            </w:pPr>
            <w:r w:rsidRPr="007E221A">
              <w:rPr>
                <w:rFonts w:ascii="Times New Roman" w:hAnsi="Times New Roman" w:cs="Times New Roman"/>
                <w:sz w:val="20"/>
                <w:szCs w:val="20"/>
              </w:rPr>
              <w:t>Smooth integration of quotations</w:t>
            </w:r>
          </w:p>
          <w:p w14:paraId="3B09D72F" w14:textId="79BCA7E2" w:rsidR="00096C7B" w:rsidRPr="003178F0" w:rsidRDefault="00096C7B" w:rsidP="00E515EA">
            <w:pPr>
              <w:pStyle w:val="ListParagraph"/>
              <w:numPr>
                <w:ilvl w:val="0"/>
                <w:numId w:val="14"/>
              </w:numPr>
              <w:spacing w:after="0"/>
              <w:rPr>
                <w:rFonts w:ascii="Times New Roman" w:hAnsi="Times New Roman" w:cs="Times New Roman"/>
                <w:sz w:val="20"/>
                <w:szCs w:val="20"/>
              </w:rPr>
            </w:pPr>
            <w:r w:rsidRPr="007E221A">
              <w:rPr>
                <w:rFonts w:ascii="Times New Roman" w:hAnsi="Times New Roman" w:cs="Times New Roman"/>
                <w:sz w:val="20"/>
                <w:szCs w:val="20"/>
              </w:rPr>
              <w:t xml:space="preserve">Thesis statements </w:t>
            </w:r>
          </w:p>
          <w:p w14:paraId="0390FA26" w14:textId="77777777" w:rsidR="00096C7B" w:rsidRPr="007E221A" w:rsidRDefault="00096C7B" w:rsidP="00096C7B">
            <w:pPr>
              <w:rPr>
                <w:rFonts w:ascii="Times New Roman" w:hAnsi="Times New Roman" w:cs="Times New Roman"/>
                <w:sz w:val="20"/>
                <w:szCs w:val="20"/>
              </w:rPr>
            </w:pPr>
            <w:r w:rsidRPr="007E221A">
              <w:rPr>
                <w:rFonts w:ascii="Times New Roman" w:hAnsi="Times New Roman" w:cs="Times New Roman"/>
                <w:b/>
                <w:sz w:val="20"/>
                <w:szCs w:val="20"/>
              </w:rPr>
              <w:t>Imaginative texts:</w:t>
            </w:r>
            <w:r w:rsidRPr="007E221A">
              <w:rPr>
                <w:rFonts w:ascii="Times New Roman" w:hAnsi="Times New Roman" w:cs="Times New Roman"/>
                <w:sz w:val="20"/>
                <w:szCs w:val="20"/>
              </w:rPr>
              <w:t xml:space="preserve"> Texts for whose primary purpose is to entertain or provoke thought through their imaginative use </w:t>
            </w:r>
            <w:r w:rsidRPr="007E221A">
              <w:rPr>
                <w:rFonts w:ascii="Times New Roman" w:hAnsi="Times New Roman" w:cs="Times New Roman"/>
                <w:sz w:val="20"/>
                <w:szCs w:val="20"/>
              </w:rPr>
              <w:lastRenderedPageBreak/>
              <w:t>of literary elements. They are recognised for their form, style and artistic or aesthetic value.</w:t>
            </w:r>
          </w:p>
          <w:p w14:paraId="6BD92FA3" w14:textId="77777777" w:rsidR="00096C7B" w:rsidRPr="007E221A" w:rsidRDefault="00096C7B" w:rsidP="00096C7B">
            <w:pPr>
              <w:rPr>
                <w:rFonts w:ascii="Times New Roman" w:hAnsi="Times New Roman" w:cs="Times New Roman"/>
                <w:sz w:val="20"/>
                <w:szCs w:val="20"/>
              </w:rPr>
            </w:pPr>
            <w:r w:rsidRPr="007E221A">
              <w:rPr>
                <w:rFonts w:ascii="Times New Roman" w:hAnsi="Times New Roman" w:cs="Times New Roman"/>
                <w:b/>
                <w:sz w:val="20"/>
                <w:szCs w:val="20"/>
              </w:rPr>
              <w:t>Interpretive texts:</w:t>
            </w:r>
            <w:r w:rsidRPr="007E221A">
              <w:rPr>
                <w:rFonts w:ascii="Times New Roman" w:hAnsi="Times New Roman" w:cs="Times New Roman"/>
                <w:sz w:val="20"/>
                <w:szCs w:val="20"/>
              </w:rPr>
              <w:t xml:space="preserve"> Texts whose primary purpose is to explain and interpret personalities, events, ideas, representations and concepts. </w:t>
            </w:r>
          </w:p>
          <w:p w14:paraId="06056406" w14:textId="77777777" w:rsidR="00096C7B" w:rsidRPr="007E221A" w:rsidRDefault="00096C7B" w:rsidP="00096C7B">
            <w:pPr>
              <w:rPr>
                <w:rFonts w:ascii="Times New Roman" w:hAnsi="Times New Roman" w:cs="Times New Roman"/>
                <w:sz w:val="20"/>
                <w:szCs w:val="20"/>
              </w:rPr>
            </w:pPr>
            <w:r w:rsidRPr="007E221A">
              <w:rPr>
                <w:rFonts w:ascii="Times New Roman" w:hAnsi="Times New Roman" w:cs="Times New Roman"/>
                <w:b/>
                <w:sz w:val="20"/>
                <w:szCs w:val="20"/>
              </w:rPr>
              <w:t>Persuasive texts:</w:t>
            </w:r>
            <w:r w:rsidRPr="007E221A">
              <w:rPr>
                <w:rFonts w:ascii="Times New Roman" w:hAnsi="Times New Roman" w:cs="Times New Roman"/>
                <w:sz w:val="20"/>
                <w:szCs w:val="20"/>
              </w:rPr>
              <w:t xml:space="preserve"> Texts whose primary purpose is to put forward a point of view and persuade a reader, viewer or listener. They form a significant part of modern communication in both print and digital environments.</w:t>
            </w:r>
          </w:p>
          <w:p w14:paraId="17DAEB8F" w14:textId="77777777" w:rsidR="00096C7B" w:rsidRPr="007E221A" w:rsidRDefault="00096C7B" w:rsidP="00096C7B">
            <w:pPr>
              <w:spacing w:after="0"/>
              <w:rPr>
                <w:rFonts w:ascii="Times New Roman" w:hAnsi="Times New Roman" w:cs="Times New Roman"/>
                <w:b/>
                <w:sz w:val="20"/>
                <w:szCs w:val="20"/>
              </w:rPr>
            </w:pPr>
            <w:r w:rsidRPr="007E221A">
              <w:rPr>
                <w:rFonts w:ascii="Times New Roman" w:hAnsi="Times New Roman" w:cs="Times New Roman"/>
                <w:b/>
                <w:sz w:val="20"/>
                <w:szCs w:val="20"/>
              </w:rPr>
              <w:t>Focus: Stylistic Choices</w:t>
            </w:r>
          </w:p>
          <w:p w14:paraId="448B9B53"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Register of Language:</w:t>
            </w:r>
          </w:p>
          <w:p w14:paraId="3AD298D8"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Formal, informal, colloquial, slang, jargon, use of dialogue.</w:t>
            </w:r>
          </w:p>
          <w:p w14:paraId="3C3E5A34"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Complexity of phrases and sentences:</w:t>
            </w:r>
          </w:p>
          <w:p w14:paraId="3F175E86"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Sentence rhythms: balanced, loose, length, use of infinitives, adjectives, adverbs, repetition, alliteration.</w:t>
            </w:r>
          </w:p>
          <w:p w14:paraId="7E920827" w14:textId="77777777" w:rsidR="00096C7B" w:rsidRPr="007E221A" w:rsidRDefault="00096C7B" w:rsidP="00E515EA">
            <w:pPr>
              <w:pStyle w:val="ListParagraph"/>
              <w:numPr>
                <w:ilvl w:val="0"/>
                <w:numId w:val="16"/>
              </w:numPr>
              <w:spacing w:after="0"/>
              <w:rPr>
                <w:rFonts w:ascii="Times New Roman" w:hAnsi="Times New Roman" w:cs="Times New Roman"/>
                <w:sz w:val="20"/>
                <w:szCs w:val="20"/>
              </w:rPr>
            </w:pPr>
            <w:r w:rsidRPr="007E221A">
              <w:rPr>
                <w:rFonts w:ascii="Times New Roman" w:hAnsi="Times New Roman" w:cs="Times New Roman"/>
                <w:b/>
                <w:sz w:val="20"/>
                <w:szCs w:val="20"/>
              </w:rPr>
              <w:t>Language:</w:t>
            </w:r>
            <w:r w:rsidRPr="007E221A">
              <w:rPr>
                <w:rFonts w:ascii="Times New Roman" w:hAnsi="Times New Roman" w:cs="Times New Roman"/>
                <w:sz w:val="20"/>
                <w:szCs w:val="20"/>
              </w:rPr>
              <w:t xml:space="preserve"> descriptive, emotive, figurative (simile, metaphor, personification) denotative, connotative, lexical choice, hyperbole, inclusive language. </w:t>
            </w:r>
          </w:p>
          <w:p w14:paraId="434FB954" w14:textId="77777777" w:rsidR="00096C7B" w:rsidRPr="007E221A" w:rsidRDefault="00096C7B" w:rsidP="00E515EA">
            <w:pPr>
              <w:pStyle w:val="ListParagraph"/>
              <w:numPr>
                <w:ilvl w:val="0"/>
                <w:numId w:val="16"/>
              </w:numPr>
              <w:spacing w:after="0"/>
              <w:rPr>
                <w:rFonts w:ascii="Times New Roman" w:hAnsi="Times New Roman" w:cs="Times New Roman"/>
                <w:sz w:val="20"/>
                <w:szCs w:val="20"/>
              </w:rPr>
            </w:pPr>
            <w:r w:rsidRPr="007E221A">
              <w:rPr>
                <w:rFonts w:ascii="Times New Roman" w:hAnsi="Times New Roman" w:cs="Times New Roman"/>
                <w:b/>
                <w:sz w:val="20"/>
                <w:szCs w:val="20"/>
              </w:rPr>
              <w:t>Humour:</w:t>
            </w:r>
            <w:r w:rsidRPr="007E221A">
              <w:rPr>
                <w:rFonts w:ascii="Times New Roman" w:hAnsi="Times New Roman" w:cs="Times New Roman"/>
                <w:sz w:val="20"/>
                <w:szCs w:val="20"/>
              </w:rPr>
              <w:t xml:space="preserve"> wit, malapropism, pun, ridicule, irony, satire, parody</w:t>
            </w:r>
          </w:p>
          <w:p w14:paraId="64859A6A"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Appeals: </w:t>
            </w:r>
            <w:r w:rsidRPr="007E221A">
              <w:rPr>
                <w:rFonts w:ascii="Times New Roman" w:hAnsi="Times New Roman" w:cs="Times New Roman"/>
                <w:sz w:val="20"/>
                <w:szCs w:val="20"/>
              </w:rPr>
              <w:t>history, patriotism, ethos, pathos, logos</w:t>
            </w:r>
            <w:r w:rsidRPr="007E221A">
              <w:rPr>
                <w:rFonts w:ascii="Times New Roman" w:hAnsi="Times New Roman" w:cs="Times New Roman"/>
                <w:b/>
                <w:sz w:val="20"/>
                <w:szCs w:val="20"/>
              </w:rPr>
              <w:t xml:space="preserve"> </w:t>
            </w:r>
          </w:p>
          <w:p w14:paraId="7481B89C" w14:textId="77777777" w:rsidR="00096C7B" w:rsidRPr="007E221A" w:rsidRDefault="00096C7B" w:rsidP="00E515EA">
            <w:pPr>
              <w:pStyle w:val="ListParagraph"/>
              <w:numPr>
                <w:ilvl w:val="0"/>
                <w:numId w:val="16"/>
              </w:numPr>
              <w:spacing w:after="0"/>
              <w:rPr>
                <w:rFonts w:ascii="Times New Roman" w:hAnsi="Times New Roman" w:cs="Times New Roman"/>
                <w:b/>
                <w:sz w:val="20"/>
                <w:szCs w:val="20"/>
              </w:rPr>
            </w:pPr>
            <w:r w:rsidRPr="007E221A">
              <w:rPr>
                <w:rFonts w:ascii="Times New Roman" w:hAnsi="Times New Roman" w:cs="Times New Roman"/>
                <w:b/>
                <w:sz w:val="20"/>
                <w:szCs w:val="20"/>
              </w:rPr>
              <w:t>POV, voice, perspective</w:t>
            </w:r>
          </w:p>
          <w:p w14:paraId="2F942C4A" w14:textId="77777777" w:rsidR="00096C7B" w:rsidRPr="007E221A" w:rsidRDefault="00096C7B" w:rsidP="00E515EA">
            <w:pPr>
              <w:pStyle w:val="ListParagraph"/>
              <w:numPr>
                <w:ilvl w:val="0"/>
                <w:numId w:val="16"/>
              </w:numPr>
              <w:spacing w:after="0"/>
              <w:rPr>
                <w:rFonts w:ascii="Times New Roman" w:hAnsi="Times New Roman" w:cs="Times New Roman"/>
                <w:sz w:val="20"/>
                <w:szCs w:val="20"/>
              </w:rPr>
            </w:pPr>
            <w:r w:rsidRPr="007E221A">
              <w:rPr>
                <w:rFonts w:ascii="Times New Roman" w:hAnsi="Times New Roman" w:cs="Times New Roman"/>
                <w:b/>
                <w:sz w:val="20"/>
                <w:szCs w:val="20"/>
              </w:rPr>
              <w:t>Other Choices</w:t>
            </w:r>
            <w:r w:rsidRPr="007E221A">
              <w:rPr>
                <w:rFonts w:ascii="Times New Roman" w:hAnsi="Times New Roman" w:cs="Times New Roman"/>
                <w:sz w:val="20"/>
                <w:szCs w:val="20"/>
              </w:rPr>
              <w:t>:</w:t>
            </w:r>
          </w:p>
          <w:p w14:paraId="2BBE2D1B" w14:textId="5969DA46" w:rsidR="00FC3D9E" w:rsidRPr="00BF58D8"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Concrete to the abstract, inductive and deductive, contrast, use of facts and statistics, anecdotes, expert commentary, allusion, alliteration,</w:t>
            </w:r>
            <w:r w:rsidR="00BF58D8">
              <w:rPr>
                <w:rFonts w:ascii="Times New Roman" w:hAnsi="Times New Roman" w:cs="Times New Roman"/>
                <w:sz w:val="20"/>
                <w:szCs w:val="20"/>
              </w:rPr>
              <w:t xml:space="preserve"> </w:t>
            </w:r>
          </w:p>
          <w:p w14:paraId="50F7D7C9" w14:textId="3BD80E7F" w:rsidR="00096C7B" w:rsidRPr="007E221A" w:rsidRDefault="00FC3D9E" w:rsidP="00096C7B">
            <w:pPr>
              <w:spacing w:after="0"/>
              <w:rPr>
                <w:rFonts w:ascii="Times New Roman" w:hAnsi="Times New Roman" w:cs="Times New Roman"/>
                <w:b/>
                <w:sz w:val="20"/>
                <w:szCs w:val="20"/>
              </w:rPr>
            </w:pPr>
            <w:r w:rsidRPr="007E221A">
              <w:rPr>
                <w:rFonts w:ascii="Times New Roman" w:hAnsi="Times New Roman" w:cs="Times New Roman"/>
                <w:b/>
                <w:sz w:val="20"/>
                <w:szCs w:val="20"/>
              </w:rPr>
              <w:t>Texts studied:</w:t>
            </w:r>
          </w:p>
          <w:p w14:paraId="4F1E0B77"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 xml:space="preserve">Tim Winton, </w:t>
            </w:r>
            <w:r w:rsidRPr="007E221A">
              <w:rPr>
                <w:rFonts w:ascii="Times New Roman" w:hAnsi="Times New Roman" w:cs="Times New Roman"/>
                <w:i/>
                <w:sz w:val="20"/>
                <w:szCs w:val="20"/>
              </w:rPr>
              <w:t>Land’s Edge</w:t>
            </w:r>
            <w:r w:rsidRPr="007E221A">
              <w:rPr>
                <w:rFonts w:ascii="Times New Roman" w:hAnsi="Times New Roman" w:cs="Times New Roman"/>
                <w:sz w:val="20"/>
                <w:szCs w:val="20"/>
              </w:rPr>
              <w:t xml:space="preserve"> </w:t>
            </w:r>
          </w:p>
          <w:p w14:paraId="4EAABF14"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 xml:space="preserve">Archie Weller, </w:t>
            </w:r>
            <w:r w:rsidRPr="007E221A">
              <w:rPr>
                <w:rFonts w:ascii="Times New Roman" w:hAnsi="Times New Roman" w:cs="Times New Roman"/>
                <w:i/>
                <w:sz w:val="20"/>
                <w:szCs w:val="20"/>
              </w:rPr>
              <w:t>Stolen Car</w:t>
            </w:r>
          </w:p>
          <w:p w14:paraId="07713CDC"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 xml:space="preserve">Waleed Aly, </w:t>
            </w:r>
            <w:r w:rsidRPr="007E221A">
              <w:rPr>
                <w:rFonts w:ascii="Times New Roman" w:hAnsi="Times New Roman" w:cs="Times New Roman"/>
                <w:i/>
                <w:sz w:val="20"/>
                <w:szCs w:val="20"/>
              </w:rPr>
              <w:t>This Rich Sporting Life</w:t>
            </w:r>
          </w:p>
          <w:p w14:paraId="1E386831" w14:textId="77777777" w:rsidR="00096C7B" w:rsidRPr="007E221A" w:rsidRDefault="00096C7B" w:rsidP="00096C7B">
            <w:pPr>
              <w:spacing w:after="0"/>
              <w:rPr>
                <w:rFonts w:ascii="Times New Roman" w:hAnsi="Times New Roman" w:cs="Times New Roman"/>
                <w:sz w:val="20"/>
                <w:szCs w:val="20"/>
              </w:rPr>
            </w:pPr>
            <w:r w:rsidRPr="007E221A">
              <w:rPr>
                <w:rFonts w:ascii="Times New Roman" w:hAnsi="Times New Roman" w:cs="Times New Roman"/>
                <w:sz w:val="20"/>
                <w:szCs w:val="20"/>
              </w:rPr>
              <w:t xml:space="preserve">Jim Davidson, </w:t>
            </w:r>
            <w:r w:rsidRPr="007E221A">
              <w:rPr>
                <w:rFonts w:ascii="Times New Roman" w:hAnsi="Times New Roman" w:cs="Times New Roman"/>
                <w:i/>
                <w:sz w:val="20"/>
                <w:szCs w:val="20"/>
              </w:rPr>
              <w:t>A Nation of Barrackers</w:t>
            </w:r>
          </w:p>
          <w:p w14:paraId="550B8B1F" w14:textId="49C4FFB2" w:rsidR="004C554F" w:rsidRDefault="00096C7B" w:rsidP="00FC3D9E">
            <w:pPr>
              <w:spacing w:after="0"/>
              <w:rPr>
                <w:rFonts w:ascii="Times New Roman" w:hAnsi="Times New Roman" w:cs="Times New Roman"/>
                <w:i/>
                <w:sz w:val="20"/>
                <w:szCs w:val="20"/>
              </w:rPr>
            </w:pPr>
            <w:r w:rsidRPr="007E221A">
              <w:rPr>
                <w:rFonts w:ascii="Times New Roman" w:hAnsi="Times New Roman" w:cs="Times New Roman"/>
                <w:sz w:val="20"/>
                <w:szCs w:val="20"/>
              </w:rPr>
              <w:t xml:space="preserve">Stan Grant, </w:t>
            </w:r>
            <w:r w:rsidRPr="007E221A">
              <w:rPr>
                <w:rFonts w:ascii="Times New Roman" w:hAnsi="Times New Roman" w:cs="Times New Roman"/>
                <w:i/>
                <w:sz w:val="20"/>
                <w:szCs w:val="20"/>
              </w:rPr>
              <w:t xml:space="preserve">Racism is </w:t>
            </w:r>
            <w:r w:rsidR="00FC3D9E" w:rsidRPr="007E221A">
              <w:rPr>
                <w:rFonts w:ascii="Times New Roman" w:hAnsi="Times New Roman" w:cs="Times New Roman"/>
                <w:i/>
                <w:sz w:val="20"/>
                <w:szCs w:val="20"/>
              </w:rPr>
              <w:t>Destroying the Australian Dream</w:t>
            </w:r>
          </w:p>
          <w:p w14:paraId="25921A38" w14:textId="77777777" w:rsidR="002C672B" w:rsidRDefault="002C672B" w:rsidP="00FC3D9E">
            <w:pPr>
              <w:spacing w:after="0"/>
              <w:rPr>
                <w:rFonts w:ascii="Times New Roman" w:hAnsi="Times New Roman" w:cs="Times New Roman"/>
                <w:i/>
                <w:sz w:val="20"/>
                <w:szCs w:val="20"/>
              </w:rPr>
            </w:pPr>
          </w:p>
          <w:p w14:paraId="67495ABF" w14:textId="14BA95A5" w:rsidR="00BF58D8" w:rsidRPr="007E221A" w:rsidRDefault="00BF58D8" w:rsidP="00FC3D9E">
            <w:pPr>
              <w:spacing w:after="0"/>
              <w:rPr>
                <w:rFonts w:ascii="Times New Roman" w:hAnsi="Times New Roman" w:cs="Times New Roman"/>
                <w:i/>
                <w:sz w:val="20"/>
                <w:szCs w:val="20"/>
              </w:rPr>
            </w:pPr>
          </w:p>
        </w:tc>
        <w:tc>
          <w:tcPr>
            <w:tcW w:w="4819" w:type="dxa"/>
          </w:tcPr>
          <w:p w14:paraId="2EA23728" w14:textId="77777777" w:rsidR="003178F0" w:rsidRDefault="003178F0" w:rsidP="003178F0">
            <w:pPr>
              <w:spacing w:after="0"/>
              <w:rPr>
                <w:rFonts w:ascii="Times New Roman" w:hAnsi="Times New Roman" w:cs="Times New Roman"/>
                <w:b/>
                <w:sz w:val="20"/>
                <w:szCs w:val="20"/>
              </w:rPr>
            </w:pPr>
          </w:p>
          <w:p w14:paraId="4B4BD18C" w14:textId="7ADA9565" w:rsidR="003178F0" w:rsidRPr="007E221A" w:rsidRDefault="003178F0" w:rsidP="003178F0">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relationships between language, context and meaning by:</w:t>
            </w:r>
          </w:p>
          <w:p w14:paraId="36B2D601" w14:textId="17F097A3" w:rsidR="003178F0" w:rsidRDefault="003178F0" w:rsidP="003178F0">
            <w:pPr>
              <w:spacing w:after="0"/>
              <w:rPr>
                <w:rFonts w:ascii="Times New Roman" w:hAnsi="Times New Roman" w:cs="Times New Roman"/>
                <w:sz w:val="20"/>
                <w:szCs w:val="20"/>
              </w:rPr>
            </w:pPr>
            <w:r w:rsidRPr="007E221A">
              <w:rPr>
                <w:rFonts w:ascii="Times New Roman" w:hAnsi="Times New Roman" w:cs="Times New Roman"/>
                <w:sz w:val="20"/>
                <w:szCs w:val="20"/>
              </w:rPr>
              <w:t>•</w:t>
            </w: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how texts are created in and for different contexts </w:t>
            </w:r>
          </w:p>
          <w:p w14:paraId="03F5F89F" w14:textId="77777777" w:rsidR="003178F0" w:rsidRPr="007E221A" w:rsidRDefault="003178F0" w:rsidP="003178F0">
            <w:pPr>
              <w:spacing w:after="0"/>
              <w:rPr>
                <w:rFonts w:ascii="Times New Roman" w:hAnsi="Times New Roman" w:cs="Times New Roman"/>
                <w:sz w:val="20"/>
                <w:szCs w:val="20"/>
              </w:rPr>
            </w:pPr>
          </w:p>
          <w:p w14:paraId="05C8BEA8" w14:textId="455017B8" w:rsidR="003178F0" w:rsidRDefault="003178F0" w:rsidP="003178F0">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language choices are made for different purposes and in different contexts using appropriate metalanguage</w:t>
            </w:r>
          </w:p>
          <w:p w14:paraId="2CAAB64D" w14:textId="77777777" w:rsidR="003178F0" w:rsidRPr="007E221A" w:rsidRDefault="003178F0" w:rsidP="003178F0">
            <w:pPr>
              <w:spacing w:after="0"/>
              <w:rPr>
                <w:rFonts w:ascii="Times New Roman" w:hAnsi="Times New Roman" w:cs="Times New Roman"/>
                <w:sz w:val="20"/>
                <w:szCs w:val="20"/>
              </w:rPr>
            </w:pPr>
          </w:p>
          <w:p w14:paraId="228AA348" w14:textId="77777777" w:rsidR="00096C7B" w:rsidRDefault="003178F0" w:rsidP="003178F0">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choice of mode and medium in shaping the response of audiences, including digital texts.</w:t>
            </w:r>
          </w:p>
          <w:p w14:paraId="5A3C4C97" w14:textId="77777777" w:rsidR="00315D8D" w:rsidRPr="00315D8D" w:rsidRDefault="00315D8D" w:rsidP="00315D8D">
            <w:pPr>
              <w:pStyle w:val="ListItem"/>
              <w:spacing w:line="240" w:lineRule="auto"/>
              <w:rPr>
                <w:rFonts w:ascii="Times New Roman" w:hAnsi="Times New Roman" w:cs="Times New Roman"/>
                <w:iCs w:val="0"/>
                <w:color w:val="auto"/>
                <w:sz w:val="20"/>
                <w:szCs w:val="20"/>
                <w:lang w:eastAsia="en-US"/>
              </w:rPr>
            </w:pPr>
            <w:r w:rsidRPr="00315D8D">
              <w:rPr>
                <w:rFonts w:ascii="Times New Roman" w:hAnsi="Times New Roman" w:cs="Times New Roman"/>
                <w:iCs w:val="0"/>
                <w:color w:val="auto"/>
                <w:sz w:val="20"/>
                <w:szCs w:val="20"/>
                <w:lang w:eastAsia="en-US"/>
              </w:rPr>
              <w:t>using appropriate quotation and referencing protocols</w:t>
            </w:r>
          </w:p>
          <w:p w14:paraId="6197A785" w14:textId="77777777" w:rsidR="00B3179D" w:rsidRDefault="00B3179D" w:rsidP="003178F0">
            <w:pPr>
              <w:spacing w:line="240" w:lineRule="auto"/>
              <w:rPr>
                <w:rFonts w:ascii="Times New Roman" w:hAnsi="Times New Roman" w:cs="Times New Roman"/>
                <w:sz w:val="20"/>
                <w:szCs w:val="20"/>
              </w:rPr>
            </w:pPr>
          </w:p>
          <w:p w14:paraId="7A1C2432" w14:textId="77777777" w:rsidR="00B3179D" w:rsidRDefault="00B3179D" w:rsidP="003178F0">
            <w:pPr>
              <w:spacing w:line="240" w:lineRule="auto"/>
              <w:rPr>
                <w:rFonts w:ascii="Times New Roman" w:hAnsi="Times New Roman" w:cs="Times New Roman"/>
                <w:sz w:val="20"/>
                <w:szCs w:val="20"/>
              </w:rPr>
            </w:pPr>
          </w:p>
          <w:p w14:paraId="5343228C" w14:textId="77777777" w:rsidR="00B3179D" w:rsidRDefault="00B3179D" w:rsidP="003178F0">
            <w:pPr>
              <w:spacing w:line="240" w:lineRule="auto"/>
              <w:rPr>
                <w:rFonts w:ascii="Times New Roman" w:hAnsi="Times New Roman" w:cs="Times New Roman"/>
                <w:sz w:val="20"/>
                <w:szCs w:val="20"/>
              </w:rPr>
            </w:pPr>
          </w:p>
          <w:p w14:paraId="4D9088CF" w14:textId="77777777" w:rsidR="00B3179D" w:rsidRDefault="00B3179D" w:rsidP="003178F0">
            <w:pPr>
              <w:spacing w:line="240" w:lineRule="auto"/>
              <w:rPr>
                <w:rFonts w:ascii="Times New Roman" w:hAnsi="Times New Roman" w:cs="Times New Roman"/>
                <w:sz w:val="20"/>
                <w:szCs w:val="20"/>
              </w:rPr>
            </w:pPr>
          </w:p>
          <w:p w14:paraId="233E710D" w14:textId="77777777" w:rsidR="00B3179D" w:rsidRDefault="00B3179D" w:rsidP="003178F0">
            <w:pPr>
              <w:spacing w:line="240" w:lineRule="auto"/>
              <w:rPr>
                <w:rFonts w:ascii="Times New Roman" w:hAnsi="Times New Roman" w:cs="Times New Roman"/>
                <w:sz w:val="20"/>
                <w:szCs w:val="20"/>
              </w:rPr>
            </w:pPr>
          </w:p>
          <w:p w14:paraId="36B6207B" w14:textId="77777777" w:rsidR="00B3179D" w:rsidRDefault="00B3179D" w:rsidP="003178F0">
            <w:pPr>
              <w:spacing w:line="240" w:lineRule="auto"/>
              <w:rPr>
                <w:rFonts w:ascii="Times New Roman" w:hAnsi="Times New Roman" w:cs="Times New Roman"/>
                <w:sz w:val="20"/>
                <w:szCs w:val="20"/>
              </w:rPr>
            </w:pPr>
          </w:p>
          <w:p w14:paraId="0394B0F0" w14:textId="77777777" w:rsidR="00B3179D" w:rsidRDefault="00B3179D" w:rsidP="00B3179D">
            <w:pPr>
              <w:spacing w:after="0"/>
              <w:rPr>
                <w:rFonts w:ascii="Times New Roman" w:hAnsi="Times New Roman" w:cs="Times New Roman"/>
                <w:b/>
                <w:sz w:val="20"/>
                <w:szCs w:val="20"/>
              </w:rPr>
            </w:pPr>
          </w:p>
          <w:p w14:paraId="59A68B1D" w14:textId="6366A5F1" w:rsidR="00B3179D" w:rsidRDefault="00B3179D" w:rsidP="00B3179D">
            <w:pPr>
              <w:spacing w:after="0"/>
              <w:rPr>
                <w:rFonts w:ascii="Times New Roman" w:hAnsi="Times New Roman" w:cs="Times New Roman"/>
                <w:b/>
                <w:sz w:val="20"/>
                <w:szCs w:val="20"/>
              </w:rPr>
            </w:pPr>
            <w:r w:rsidRPr="007E221A">
              <w:rPr>
                <w:rFonts w:ascii="Times New Roman" w:hAnsi="Times New Roman" w:cs="Times New Roman"/>
                <w:b/>
                <w:sz w:val="20"/>
                <w:szCs w:val="20"/>
              </w:rPr>
              <w:t>Examine the language, structure and features of imaginative, interpretive and persuasive texts, including:</w:t>
            </w:r>
          </w:p>
          <w:p w14:paraId="73F8FC51" w14:textId="77777777" w:rsidR="00B3179D" w:rsidRPr="007E221A" w:rsidRDefault="00B3179D" w:rsidP="00B3179D">
            <w:pPr>
              <w:spacing w:after="0"/>
              <w:rPr>
                <w:rFonts w:ascii="Times New Roman" w:hAnsi="Times New Roman" w:cs="Times New Roman"/>
                <w:b/>
                <w:sz w:val="20"/>
                <w:szCs w:val="20"/>
              </w:rPr>
            </w:pPr>
          </w:p>
          <w:p w14:paraId="6533BC16" w14:textId="76063549" w:rsidR="00B3179D" w:rsidRDefault="00B3179D" w:rsidP="00B3179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explaining the ways language features, text structures and conventions communicate ideas and perspectives</w:t>
            </w:r>
          </w:p>
          <w:p w14:paraId="67372E46" w14:textId="77777777" w:rsidR="00B3179D" w:rsidRPr="007E221A" w:rsidRDefault="00B3179D" w:rsidP="00B3179D">
            <w:pPr>
              <w:spacing w:after="0"/>
              <w:rPr>
                <w:rFonts w:ascii="Times New Roman" w:hAnsi="Times New Roman" w:cs="Times New Roman"/>
                <w:sz w:val="20"/>
                <w:szCs w:val="20"/>
              </w:rPr>
            </w:pPr>
          </w:p>
          <w:p w14:paraId="0CC38F0F" w14:textId="146B3859" w:rsidR="00B3179D" w:rsidRDefault="00B3179D" w:rsidP="00B3179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the ways text structures, language features and stylistic choices are used in different types of texts </w:t>
            </w:r>
          </w:p>
          <w:p w14:paraId="705D7330" w14:textId="77777777" w:rsidR="00B3179D" w:rsidRPr="007E221A" w:rsidRDefault="00B3179D" w:rsidP="00B3179D">
            <w:pPr>
              <w:spacing w:after="0"/>
              <w:rPr>
                <w:rFonts w:ascii="Times New Roman" w:hAnsi="Times New Roman" w:cs="Times New Roman"/>
                <w:sz w:val="20"/>
                <w:szCs w:val="20"/>
              </w:rPr>
            </w:pPr>
          </w:p>
          <w:p w14:paraId="2C156EFF" w14:textId="37F8166A" w:rsidR="00977256" w:rsidRPr="00977256" w:rsidRDefault="00B3179D"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how vocabulary, idiom and rhetoric are used for different purposes and contexts </w:t>
            </w:r>
          </w:p>
          <w:p w14:paraId="0F90A396" w14:textId="77777777" w:rsidR="00B3179D" w:rsidRPr="007E221A" w:rsidRDefault="00B3179D" w:rsidP="00B3179D">
            <w:pPr>
              <w:spacing w:after="0"/>
              <w:rPr>
                <w:rFonts w:ascii="Times New Roman" w:hAnsi="Times New Roman" w:cs="Times New Roman"/>
                <w:sz w:val="20"/>
                <w:szCs w:val="20"/>
              </w:rPr>
            </w:pPr>
          </w:p>
          <w:p w14:paraId="17455ED5" w14:textId="1C323355" w:rsidR="00977256" w:rsidRDefault="00B3179D" w:rsidP="00B3179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impact of description and imagery.</w:t>
            </w:r>
          </w:p>
          <w:p w14:paraId="4CE812DA" w14:textId="77777777" w:rsidR="00DA3F1E" w:rsidRDefault="00DA3F1E" w:rsidP="00B3179D">
            <w:pPr>
              <w:spacing w:after="0"/>
              <w:rPr>
                <w:rFonts w:ascii="Times New Roman" w:hAnsi="Times New Roman" w:cs="Times New Roman"/>
                <w:sz w:val="20"/>
                <w:szCs w:val="20"/>
              </w:rPr>
            </w:pPr>
          </w:p>
          <w:p w14:paraId="5DEF9815" w14:textId="42155051" w:rsidR="00977256" w:rsidRPr="00977256" w:rsidRDefault="00977256" w:rsidP="00E515EA">
            <w:pPr>
              <w:pStyle w:val="ListParagraph"/>
              <w:numPr>
                <w:ilvl w:val="0"/>
                <w:numId w:val="22"/>
              </w:numPr>
              <w:spacing w:after="0"/>
              <w:ind w:left="170" w:hanging="170"/>
              <w:rPr>
                <w:rFonts w:ascii="Times New Roman" w:hAnsi="Times New Roman" w:cs="Times New Roman"/>
                <w:sz w:val="20"/>
                <w:szCs w:val="20"/>
              </w:rPr>
            </w:pPr>
            <w:r w:rsidRPr="00977256">
              <w:rPr>
                <w:rFonts w:ascii="Times New Roman" w:hAnsi="Times New Roman" w:cs="Times New Roman"/>
                <w:sz w:val="20"/>
                <w:szCs w:val="20"/>
              </w:rPr>
              <w:t>the use of techniques associated with imaginative, interpretive and persuasive texts.</w:t>
            </w:r>
          </w:p>
          <w:p w14:paraId="63AB598A" w14:textId="0B96E404" w:rsidR="00B3179D" w:rsidRPr="007E221A" w:rsidRDefault="00B3179D" w:rsidP="003178F0">
            <w:pPr>
              <w:spacing w:line="240" w:lineRule="auto"/>
              <w:rPr>
                <w:rFonts w:ascii="Times New Roman" w:hAnsi="Times New Roman" w:cs="Times New Roman"/>
                <w:sz w:val="20"/>
                <w:szCs w:val="20"/>
              </w:rPr>
            </w:pPr>
          </w:p>
        </w:tc>
        <w:tc>
          <w:tcPr>
            <w:tcW w:w="3038" w:type="dxa"/>
          </w:tcPr>
          <w:p w14:paraId="0A62EC0D" w14:textId="77777777" w:rsidR="003178F0" w:rsidRDefault="003178F0" w:rsidP="00476B10">
            <w:pPr>
              <w:spacing w:after="0"/>
              <w:rPr>
                <w:rFonts w:ascii="Times New Roman" w:hAnsi="Times New Roman" w:cs="Times New Roman"/>
                <w:b/>
                <w:sz w:val="20"/>
                <w:szCs w:val="20"/>
              </w:rPr>
            </w:pPr>
          </w:p>
          <w:p w14:paraId="52D50EE8" w14:textId="7C635939" w:rsidR="00476B10" w:rsidRPr="007E221A" w:rsidRDefault="00476B10" w:rsidP="00476B10">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1: 5% </w:t>
            </w:r>
          </w:p>
          <w:p w14:paraId="52A9BB16" w14:textId="77777777" w:rsidR="00476B10" w:rsidRPr="007E221A" w:rsidRDefault="00476B10" w:rsidP="00476B10">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547B2EE8" w14:textId="77777777" w:rsidR="00476B10" w:rsidRPr="007E221A" w:rsidRDefault="00476B10" w:rsidP="00476B10">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Due: Term 1 Week 5 Wednesday March 4th </w:t>
            </w:r>
          </w:p>
          <w:p w14:paraId="14C3540C" w14:textId="77777777" w:rsidR="00476B10" w:rsidRPr="007E221A" w:rsidRDefault="00476B10" w:rsidP="00476B10">
            <w:pPr>
              <w:spacing w:after="0"/>
              <w:rPr>
                <w:rFonts w:ascii="Times New Roman" w:hAnsi="Times New Roman" w:cs="Times New Roman"/>
                <w:sz w:val="20"/>
                <w:szCs w:val="20"/>
              </w:rPr>
            </w:pPr>
            <w:r w:rsidRPr="007E221A">
              <w:rPr>
                <w:rFonts w:ascii="Times New Roman" w:hAnsi="Times New Roman" w:cs="Times New Roman"/>
                <w:sz w:val="20"/>
                <w:szCs w:val="20"/>
              </w:rPr>
              <w:t>In class (60 minutes)</w:t>
            </w:r>
          </w:p>
          <w:p w14:paraId="247C1B11" w14:textId="77777777" w:rsidR="00476B10" w:rsidRPr="007E221A" w:rsidRDefault="00476B10" w:rsidP="00476B10">
            <w:pPr>
              <w:spacing w:after="0"/>
              <w:rPr>
                <w:rFonts w:ascii="Times New Roman" w:hAnsi="Times New Roman" w:cs="Times New Roman"/>
                <w:sz w:val="20"/>
                <w:szCs w:val="20"/>
              </w:rPr>
            </w:pPr>
            <w:r w:rsidRPr="007E221A">
              <w:rPr>
                <w:rFonts w:ascii="Times New Roman" w:hAnsi="Times New Roman" w:cs="Times New Roman"/>
                <w:sz w:val="20"/>
                <w:szCs w:val="20"/>
              </w:rPr>
              <w:t xml:space="preserve">Analytical essay under test conditions. </w:t>
            </w:r>
          </w:p>
          <w:p w14:paraId="48271253" w14:textId="77777777" w:rsidR="00476B10" w:rsidRPr="007E221A" w:rsidRDefault="00476B10" w:rsidP="00476B10">
            <w:pPr>
              <w:spacing w:after="0"/>
              <w:rPr>
                <w:rFonts w:ascii="Times New Roman" w:hAnsi="Times New Roman" w:cs="Times New Roman"/>
                <w:sz w:val="20"/>
                <w:szCs w:val="20"/>
              </w:rPr>
            </w:pPr>
            <w:r w:rsidRPr="007E221A">
              <w:rPr>
                <w:rFonts w:ascii="Times New Roman" w:hAnsi="Times New Roman" w:cs="Times New Roman"/>
                <w:sz w:val="20"/>
                <w:szCs w:val="20"/>
              </w:rPr>
              <w:t>One side of A4, typed notes, (12pt Arial)</w:t>
            </w:r>
          </w:p>
          <w:p w14:paraId="2B5DFE46" w14:textId="77777777" w:rsidR="00096C7B" w:rsidRPr="007E221A" w:rsidRDefault="00096C7B" w:rsidP="00096C7B">
            <w:pPr>
              <w:rPr>
                <w:rFonts w:ascii="Times New Roman" w:hAnsi="Times New Roman" w:cs="Times New Roman"/>
                <w:b/>
                <w:sz w:val="20"/>
                <w:szCs w:val="20"/>
              </w:rPr>
            </w:pPr>
            <w:r w:rsidRPr="007E221A">
              <w:rPr>
                <w:rFonts w:ascii="Times New Roman" w:hAnsi="Times New Roman" w:cs="Times New Roman"/>
                <w:b/>
                <w:sz w:val="20"/>
                <w:szCs w:val="20"/>
              </w:rPr>
              <w:br/>
            </w:r>
          </w:p>
          <w:p w14:paraId="76252F8A" w14:textId="77777777" w:rsidR="00096C7B" w:rsidRPr="007E221A" w:rsidRDefault="00096C7B" w:rsidP="00096C7B">
            <w:pPr>
              <w:rPr>
                <w:rFonts w:ascii="Times New Roman" w:hAnsi="Times New Roman" w:cs="Times New Roman"/>
                <w:b/>
                <w:sz w:val="20"/>
                <w:szCs w:val="20"/>
              </w:rPr>
            </w:pPr>
          </w:p>
          <w:p w14:paraId="615A5E88" w14:textId="77777777" w:rsidR="00096C7B" w:rsidRPr="007E221A" w:rsidRDefault="00096C7B" w:rsidP="00096C7B">
            <w:pPr>
              <w:rPr>
                <w:rFonts w:ascii="Times New Roman" w:hAnsi="Times New Roman" w:cs="Times New Roman"/>
                <w:b/>
                <w:sz w:val="20"/>
                <w:szCs w:val="20"/>
              </w:rPr>
            </w:pPr>
          </w:p>
          <w:p w14:paraId="49379FA4" w14:textId="77777777" w:rsidR="00096C7B" w:rsidRPr="007E221A" w:rsidRDefault="00096C7B" w:rsidP="00096C7B">
            <w:pPr>
              <w:rPr>
                <w:rFonts w:ascii="Times New Roman" w:hAnsi="Times New Roman" w:cs="Times New Roman"/>
                <w:b/>
                <w:sz w:val="20"/>
                <w:szCs w:val="20"/>
              </w:rPr>
            </w:pPr>
          </w:p>
          <w:p w14:paraId="23A2FAAA" w14:textId="77777777" w:rsidR="00096C7B" w:rsidRPr="007E221A" w:rsidRDefault="00096C7B" w:rsidP="00096C7B">
            <w:pPr>
              <w:rPr>
                <w:rFonts w:ascii="Times New Roman" w:hAnsi="Times New Roman" w:cs="Times New Roman"/>
                <w:b/>
                <w:sz w:val="20"/>
                <w:szCs w:val="20"/>
              </w:rPr>
            </w:pPr>
          </w:p>
          <w:p w14:paraId="7C94F4DA" w14:textId="56B5445B" w:rsidR="00096C7B" w:rsidRPr="007E221A" w:rsidRDefault="00096C7B" w:rsidP="00096C7B">
            <w:pPr>
              <w:rPr>
                <w:rFonts w:ascii="Times New Roman" w:hAnsi="Times New Roman" w:cs="Times New Roman"/>
                <w:sz w:val="20"/>
                <w:szCs w:val="20"/>
              </w:rPr>
            </w:pPr>
            <w:r w:rsidRPr="007E221A">
              <w:rPr>
                <w:rFonts w:ascii="Times New Roman" w:hAnsi="Times New Roman" w:cs="Times New Roman"/>
                <w:sz w:val="20"/>
                <w:szCs w:val="20"/>
              </w:rPr>
              <w:t>.</w:t>
            </w:r>
          </w:p>
        </w:tc>
      </w:tr>
      <w:tr w:rsidR="007E221A" w:rsidRPr="007E221A" w14:paraId="3587767F" w14:textId="77777777" w:rsidTr="00461E9F">
        <w:trPr>
          <w:gridAfter w:val="1"/>
          <w:wAfter w:w="14" w:type="dxa"/>
        </w:trPr>
        <w:tc>
          <w:tcPr>
            <w:tcW w:w="1081" w:type="dxa"/>
          </w:tcPr>
          <w:p w14:paraId="447A1C46" w14:textId="77777777"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Weeks</w:t>
            </w:r>
          </w:p>
          <w:p w14:paraId="5A889502" w14:textId="7A19A273"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6-10</w:t>
            </w:r>
          </w:p>
        </w:tc>
        <w:tc>
          <w:tcPr>
            <w:tcW w:w="5010" w:type="dxa"/>
          </w:tcPr>
          <w:p w14:paraId="0D7E0493" w14:textId="137D1627"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Images of Australia: Critical Viewing Practices</w:t>
            </w:r>
          </w:p>
          <w:p w14:paraId="36823925" w14:textId="77777777"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Visual Texts: Still images, Film, Documentary</w:t>
            </w:r>
          </w:p>
          <w:p w14:paraId="3CD70DB1" w14:textId="77777777" w:rsidR="007E221A" w:rsidRPr="007E221A" w:rsidRDefault="007E221A" w:rsidP="007E221A">
            <w:pPr>
              <w:spacing w:after="0"/>
              <w:jc w:val="center"/>
              <w:rPr>
                <w:rFonts w:ascii="Times New Roman" w:hAnsi="Times New Roman" w:cs="Times New Roman"/>
                <w:b/>
                <w:bCs/>
                <w:iCs/>
                <w:sz w:val="20"/>
                <w:szCs w:val="20"/>
              </w:rPr>
            </w:pPr>
          </w:p>
          <w:p w14:paraId="2135238F" w14:textId="77777777" w:rsidR="007E221A" w:rsidRPr="007E221A" w:rsidRDefault="007E221A" w:rsidP="007E221A">
            <w:pPr>
              <w:spacing w:after="0"/>
              <w:jc w:val="center"/>
              <w:rPr>
                <w:rFonts w:ascii="Times New Roman" w:eastAsia="Times New Roman" w:hAnsi="Times New Roman" w:cs="Times New Roman"/>
                <w:sz w:val="20"/>
                <w:szCs w:val="20"/>
                <w:lang w:eastAsia="en-AU"/>
              </w:rPr>
            </w:pPr>
            <w:r w:rsidRPr="007E221A">
              <w:rPr>
                <w:rFonts w:ascii="Times New Roman" w:eastAsia="Times New Roman" w:hAnsi="Times New Roman" w:cs="Times New Roman"/>
                <w:b/>
                <w:bCs/>
                <w:sz w:val="20"/>
                <w:szCs w:val="20"/>
                <w:lang w:eastAsia="en-AU"/>
              </w:rPr>
              <w:t>Close analysis of Visual Texts</w:t>
            </w:r>
          </w:p>
          <w:p w14:paraId="0EA1D9C7" w14:textId="77777777" w:rsidR="007E221A" w:rsidRPr="007E221A" w:rsidRDefault="007E221A" w:rsidP="007E221A">
            <w:pPr>
              <w:spacing w:after="0"/>
              <w:rPr>
                <w:rFonts w:ascii="Times New Roman" w:eastAsia="Times New Roman" w:hAnsi="Times New Roman" w:cs="Times New Roman"/>
                <w:sz w:val="20"/>
                <w:szCs w:val="20"/>
                <w:lang w:eastAsia="en-AU"/>
              </w:rPr>
            </w:pPr>
            <w:r w:rsidRPr="007E221A">
              <w:rPr>
                <w:rFonts w:ascii="Times New Roman" w:eastAsia="Times New Roman" w:hAnsi="Times New Roman" w:cs="Times New Roman"/>
                <w:sz w:val="20"/>
                <w:szCs w:val="20"/>
                <w:lang w:eastAsia="en-AU"/>
              </w:rPr>
              <w:t>Students develop their:</w:t>
            </w:r>
          </w:p>
          <w:p w14:paraId="722C5CF0" w14:textId="77777777" w:rsidR="007E221A" w:rsidRPr="007E221A" w:rsidRDefault="007E221A" w:rsidP="00E515EA">
            <w:pPr>
              <w:pStyle w:val="ListParagraph"/>
              <w:numPr>
                <w:ilvl w:val="0"/>
                <w:numId w:val="17"/>
              </w:numPr>
              <w:spacing w:after="0"/>
              <w:rPr>
                <w:rFonts w:ascii="Times New Roman" w:hAnsi="Times New Roman" w:cs="Times New Roman"/>
                <w:b/>
                <w:bCs/>
                <w:iCs/>
                <w:sz w:val="20"/>
                <w:szCs w:val="20"/>
              </w:rPr>
            </w:pPr>
            <w:r w:rsidRPr="007E221A">
              <w:rPr>
                <w:rFonts w:ascii="Times New Roman" w:eastAsia="Times New Roman" w:hAnsi="Times New Roman" w:cs="Times New Roman"/>
                <w:sz w:val="20"/>
                <w:szCs w:val="20"/>
                <w:lang w:eastAsia="en-AU"/>
              </w:rPr>
              <w:t>awareness of historical and social context</w:t>
            </w:r>
          </w:p>
          <w:p w14:paraId="2AF6657D" w14:textId="77777777" w:rsidR="007E221A" w:rsidRPr="007E221A" w:rsidRDefault="007E221A" w:rsidP="00E515EA">
            <w:pPr>
              <w:pStyle w:val="ListParagraph"/>
              <w:numPr>
                <w:ilvl w:val="0"/>
                <w:numId w:val="17"/>
              </w:numPr>
              <w:spacing w:after="0"/>
              <w:rPr>
                <w:rFonts w:ascii="Times New Roman" w:hAnsi="Times New Roman" w:cs="Times New Roman"/>
                <w:b/>
                <w:bCs/>
                <w:iCs/>
                <w:sz w:val="20"/>
                <w:szCs w:val="20"/>
              </w:rPr>
            </w:pPr>
            <w:r w:rsidRPr="007E221A">
              <w:rPr>
                <w:rFonts w:ascii="Times New Roman" w:eastAsia="Times New Roman" w:hAnsi="Times New Roman" w:cs="Times New Roman"/>
                <w:sz w:val="20"/>
                <w:szCs w:val="20"/>
                <w:lang w:eastAsia="en-AU"/>
              </w:rPr>
              <w:t>critical thinking skills</w:t>
            </w:r>
          </w:p>
          <w:p w14:paraId="49A04174" w14:textId="77777777" w:rsidR="007E221A" w:rsidRPr="007E221A" w:rsidRDefault="007E221A" w:rsidP="00E515EA">
            <w:pPr>
              <w:pStyle w:val="ListParagraph"/>
              <w:numPr>
                <w:ilvl w:val="0"/>
                <w:numId w:val="17"/>
              </w:numPr>
              <w:spacing w:after="0"/>
              <w:rPr>
                <w:rFonts w:ascii="Times New Roman" w:hAnsi="Times New Roman" w:cs="Times New Roman"/>
                <w:b/>
                <w:bCs/>
                <w:iCs/>
                <w:sz w:val="20"/>
                <w:szCs w:val="20"/>
              </w:rPr>
            </w:pPr>
            <w:r w:rsidRPr="007E221A">
              <w:rPr>
                <w:rFonts w:ascii="Times New Roman" w:eastAsia="Times New Roman" w:hAnsi="Times New Roman" w:cs="Times New Roman"/>
                <w:sz w:val="20"/>
                <w:szCs w:val="20"/>
                <w:lang w:eastAsia="en-AU"/>
              </w:rPr>
              <w:t>observation and interpretive skills</w:t>
            </w:r>
          </w:p>
          <w:p w14:paraId="23FBDF33" w14:textId="77777777" w:rsidR="007E221A" w:rsidRPr="007E221A" w:rsidRDefault="007E221A" w:rsidP="00E515EA">
            <w:pPr>
              <w:pStyle w:val="ListParagraph"/>
              <w:numPr>
                <w:ilvl w:val="0"/>
                <w:numId w:val="17"/>
              </w:numPr>
              <w:spacing w:after="0"/>
              <w:rPr>
                <w:rFonts w:ascii="Times New Roman" w:hAnsi="Times New Roman" w:cs="Times New Roman"/>
                <w:sz w:val="20"/>
                <w:szCs w:val="20"/>
              </w:rPr>
            </w:pPr>
            <w:r w:rsidRPr="007E221A">
              <w:rPr>
                <w:rFonts w:ascii="Times New Roman" w:eastAsia="Times New Roman" w:hAnsi="Times New Roman" w:cs="Times New Roman"/>
                <w:sz w:val="20"/>
                <w:szCs w:val="20"/>
                <w:lang w:eastAsia="en-AU"/>
              </w:rPr>
              <w:t xml:space="preserve">conceptual learning techniques. </w:t>
            </w:r>
          </w:p>
          <w:p w14:paraId="5554821E" w14:textId="5A9E8C7D" w:rsidR="007E221A" w:rsidRPr="00B3179D" w:rsidRDefault="007E221A" w:rsidP="00B3179D">
            <w:pPr>
              <w:spacing w:after="0"/>
              <w:rPr>
                <w:rFonts w:ascii="Times New Roman" w:hAnsi="Times New Roman" w:cs="Times New Roman"/>
                <w:sz w:val="20"/>
                <w:szCs w:val="20"/>
              </w:rPr>
            </w:pPr>
          </w:p>
          <w:p w14:paraId="10DC8DE0"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Still Image Analysis:</w:t>
            </w:r>
          </w:p>
          <w:p w14:paraId="783B9154"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Focus: Techniques for Analysing Still Images</w:t>
            </w:r>
          </w:p>
          <w:p w14:paraId="2043443F" w14:textId="017BC630"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Allusions               </w:t>
            </w:r>
            <w:r w:rsidR="00761AD1">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Body Language</w:t>
            </w:r>
          </w:p>
          <w:p w14:paraId="4F9DDAC2" w14:textId="23B37B28"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Composition                                         Colour, hue, tone, shades and tint</w:t>
            </w:r>
            <w:r w:rsidR="00761AD1" w:rsidRPr="007E221A">
              <w:rPr>
                <w:rFonts w:ascii="Times New Roman" w:hAnsi="Times New Roman" w:cs="Times New Roman"/>
                <w:sz w:val="20"/>
                <w:szCs w:val="20"/>
                <w:shd w:val="clear" w:color="auto" w:fill="FFFFFF"/>
              </w:rPr>
              <w:t xml:space="preserve"> </w:t>
            </w:r>
            <w:r w:rsidR="00761AD1">
              <w:rPr>
                <w:rFonts w:ascii="Times New Roman" w:hAnsi="Times New Roman" w:cs="Times New Roman"/>
                <w:sz w:val="20"/>
                <w:szCs w:val="20"/>
                <w:shd w:val="clear" w:color="auto" w:fill="FFFFFF"/>
              </w:rPr>
              <w:t xml:space="preserve">                                     </w:t>
            </w:r>
            <w:r w:rsidR="00761AD1" w:rsidRPr="007E221A">
              <w:rPr>
                <w:rFonts w:ascii="Times New Roman" w:hAnsi="Times New Roman" w:cs="Times New Roman"/>
                <w:sz w:val="20"/>
                <w:szCs w:val="20"/>
                <w:shd w:val="clear" w:color="auto" w:fill="FFFFFF"/>
              </w:rPr>
              <w:t>Written codes</w:t>
            </w:r>
          </w:p>
          <w:p w14:paraId="75DE3551" w14:textId="1331B8B7" w:rsidR="007E221A" w:rsidRPr="007E221A" w:rsidRDefault="007E221A" w:rsidP="00761AD1">
            <w:pPr>
              <w:tabs>
                <w:tab w:val="left" w:pos="3091"/>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Contrast                                              </w:t>
            </w:r>
            <w:r w:rsidR="00761AD1">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Compositional axis</w:t>
            </w:r>
          </w:p>
          <w:p w14:paraId="68B05364" w14:textId="04D3F16D" w:rsidR="007E221A" w:rsidRPr="007E221A" w:rsidRDefault="007E221A" w:rsidP="00761AD1">
            <w:pPr>
              <w:tabs>
                <w:tab w:val="left" w:pos="319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Depth                                                    </w:t>
            </w:r>
            <w:r w:rsidR="00761AD1">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Framing</w:t>
            </w:r>
          </w:p>
          <w:p w14:paraId="4F7C23FB" w14:textId="1A3E3F1A"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Gaze                                                     </w:t>
            </w:r>
            <w:r w:rsidR="00761AD1">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Line</w:t>
            </w:r>
          </w:p>
          <w:p w14:paraId="687D294D" w14:textId="342E74E2"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Omissions                                             Point of view</w:t>
            </w:r>
          </w:p>
          <w:p w14:paraId="24A65600" w14:textId="79F459CE" w:rsidR="007E221A" w:rsidRPr="007E221A" w:rsidRDefault="007E221A" w:rsidP="00761AD1">
            <w:pPr>
              <w:tabs>
                <w:tab w:val="left" w:pos="3181"/>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Positioning                                            Rule of thirds</w:t>
            </w:r>
          </w:p>
          <w:p w14:paraId="1C3E0E7A" w14:textId="0F000724"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Salience                                                </w:t>
            </w:r>
            <w:r w:rsidR="00761AD1">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Size</w:t>
            </w:r>
          </w:p>
          <w:p w14:paraId="13BE14F2" w14:textId="1F89B668" w:rsidR="007E221A" w:rsidRPr="007E221A" w:rsidRDefault="007E221A" w:rsidP="00761AD1">
            <w:pPr>
              <w:tabs>
                <w:tab w:val="left" w:pos="3054"/>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Space                                                    </w:t>
            </w:r>
            <w:r w:rsidR="00761AD1">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Symbolism</w:t>
            </w:r>
          </w:p>
          <w:p w14:paraId="2C198135" w14:textId="28C0855E" w:rsidR="00761AD1" w:rsidRPr="007E221A" w:rsidRDefault="007E221A" w:rsidP="0067026D">
            <w:pPr>
              <w:tabs>
                <w:tab w:val="left" w:pos="2821"/>
                <w:tab w:val="left" w:pos="3121"/>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Vectors / leading lines</w:t>
            </w:r>
            <w:r w:rsidR="00761AD1" w:rsidRPr="007E221A">
              <w:rPr>
                <w:rFonts w:ascii="Times New Roman" w:hAnsi="Times New Roman" w:cs="Times New Roman"/>
                <w:sz w:val="20"/>
                <w:szCs w:val="20"/>
                <w:shd w:val="clear" w:color="auto" w:fill="FFFFFF"/>
              </w:rPr>
              <w:t xml:space="preserve"> </w:t>
            </w:r>
            <w:r w:rsidR="008D495B">
              <w:rPr>
                <w:rFonts w:ascii="Times New Roman" w:hAnsi="Times New Roman" w:cs="Times New Roman"/>
                <w:sz w:val="20"/>
                <w:szCs w:val="20"/>
                <w:shd w:val="clear" w:color="auto" w:fill="FFFFFF"/>
              </w:rPr>
              <w:t xml:space="preserve">                         </w:t>
            </w:r>
            <w:r w:rsidR="008D495B" w:rsidRPr="007E221A">
              <w:rPr>
                <w:rFonts w:ascii="Times New Roman" w:hAnsi="Times New Roman" w:cs="Times New Roman"/>
                <w:sz w:val="20"/>
                <w:szCs w:val="20"/>
                <w:shd w:val="clear" w:color="auto" w:fill="FFFFFF"/>
              </w:rPr>
              <w:t>Texture</w:t>
            </w:r>
          </w:p>
          <w:p w14:paraId="7E364B59" w14:textId="77777777" w:rsidR="007E221A" w:rsidRPr="007E221A" w:rsidRDefault="007E221A" w:rsidP="007E221A">
            <w:pPr>
              <w:spacing w:after="0"/>
              <w:rPr>
                <w:rFonts w:ascii="Times New Roman" w:hAnsi="Times New Roman" w:cs="Times New Roman"/>
                <w:sz w:val="20"/>
                <w:szCs w:val="20"/>
                <w:shd w:val="clear" w:color="auto" w:fill="FFFFFF"/>
              </w:rPr>
            </w:pPr>
          </w:p>
          <w:p w14:paraId="3A1CB493" w14:textId="775BFADC" w:rsidR="007E221A" w:rsidRPr="007E221A" w:rsidRDefault="007E221A" w:rsidP="007E221A">
            <w:pPr>
              <w:spacing w:after="0"/>
              <w:rPr>
                <w:rFonts w:ascii="Times New Roman" w:hAnsi="Times New Roman" w:cs="Times New Roman"/>
                <w:sz w:val="20"/>
                <w:szCs w:val="20"/>
                <w:shd w:val="clear" w:color="auto" w:fill="FFFFFF"/>
              </w:rPr>
            </w:pPr>
          </w:p>
          <w:p w14:paraId="0D901F9E" w14:textId="79B4EC5D"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eastAsia="Times New Roman" w:hAnsi="Times New Roman" w:cs="Times New Roman"/>
                <w:b/>
                <w:bCs/>
                <w:sz w:val="20"/>
                <w:szCs w:val="20"/>
                <w:lang w:eastAsia="en-AU"/>
              </w:rPr>
              <w:t>Feature Film and Documentary Analysis:</w:t>
            </w:r>
          </w:p>
          <w:p w14:paraId="42C4196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Film:</w:t>
            </w:r>
            <w:r w:rsidRPr="007E221A">
              <w:rPr>
                <w:rFonts w:ascii="Times New Roman" w:hAnsi="Times New Roman" w:cs="Times New Roman"/>
                <w:b/>
                <w:i/>
                <w:iCs/>
                <w:sz w:val="20"/>
                <w:szCs w:val="20"/>
              </w:rPr>
              <w:t xml:space="preserve"> The Odd Angry Shot</w:t>
            </w:r>
          </w:p>
          <w:p w14:paraId="0B8E1B9A" w14:textId="6C0624F1"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sz w:val="20"/>
                <w:szCs w:val="20"/>
              </w:rPr>
              <w:t>Students will develop their understanding of the:</w:t>
            </w:r>
          </w:p>
          <w:p w14:paraId="65C5A135" w14:textId="77777777" w:rsidR="007E221A" w:rsidRPr="007E221A" w:rsidRDefault="007E221A" w:rsidP="00E515EA">
            <w:pPr>
              <w:pStyle w:val="ListParagraph"/>
              <w:numPr>
                <w:ilvl w:val="0"/>
                <w:numId w:val="18"/>
              </w:numPr>
              <w:spacing w:after="0"/>
              <w:rPr>
                <w:rFonts w:ascii="Times New Roman" w:hAnsi="Times New Roman" w:cs="Times New Roman"/>
                <w:sz w:val="20"/>
                <w:szCs w:val="20"/>
              </w:rPr>
            </w:pPr>
            <w:r w:rsidRPr="007E221A">
              <w:rPr>
                <w:rFonts w:ascii="Times New Roman" w:hAnsi="Times New Roman" w:cs="Times New Roman"/>
                <w:sz w:val="20"/>
                <w:szCs w:val="20"/>
              </w:rPr>
              <w:t xml:space="preserve">constructed reality of film </w:t>
            </w:r>
          </w:p>
          <w:p w14:paraId="69C66C48" w14:textId="77777777" w:rsidR="007E221A" w:rsidRPr="007E221A" w:rsidRDefault="007E221A" w:rsidP="00E515EA">
            <w:pPr>
              <w:pStyle w:val="ListParagraph"/>
              <w:numPr>
                <w:ilvl w:val="0"/>
                <w:numId w:val="18"/>
              </w:numPr>
              <w:spacing w:after="0"/>
              <w:rPr>
                <w:rFonts w:ascii="Times New Roman" w:hAnsi="Times New Roman" w:cs="Times New Roman"/>
                <w:sz w:val="20"/>
                <w:szCs w:val="20"/>
              </w:rPr>
            </w:pPr>
            <w:r w:rsidRPr="007E221A">
              <w:rPr>
                <w:rFonts w:ascii="Times New Roman" w:hAnsi="Times New Roman" w:cs="Times New Roman"/>
                <w:sz w:val="20"/>
                <w:szCs w:val="20"/>
              </w:rPr>
              <w:t>shaping of audience response</w:t>
            </w:r>
          </w:p>
          <w:p w14:paraId="7C34F3EC" w14:textId="77777777" w:rsidR="007E221A" w:rsidRPr="007E221A" w:rsidRDefault="007E221A" w:rsidP="00E515EA">
            <w:pPr>
              <w:pStyle w:val="ListParagraph"/>
              <w:numPr>
                <w:ilvl w:val="0"/>
                <w:numId w:val="18"/>
              </w:numPr>
              <w:spacing w:after="0"/>
              <w:rPr>
                <w:rFonts w:ascii="Times New Roman" w:hAnsi="Times New Roman" w:cs="Times New Roman"/>
                <w:sz w:val="20"/>
                <w:szCs w:val="20"/>
              </w:rPr>
            </w:pPr>
            <w:r w:rsidRPr="007E221A">
              <w:rPr>
                <w:rFonts w:ascii="Times New Roman" w:hAnsi="Times New Roman" w:cs="Times New Roman"/>
                <w:sz w:val="20"/>
                <w:szCs w:val="20"/>
              </w:rPr>
              <w:t xml:space="preserve">ideas and perspectives that shape Australian cultural identity. </w:t>
            </w:r>
          </w:p>
          <w:p w14:paraId="167EA8E9"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Focus: Techniques for Analysing Film Texts</w:t>
            </w:r>
          </w:p>
          <w:p w14:paraId="1422B602"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Angles                                                   Bridging shot</w:t>
            </w:r>
          </w:p>
          <w:p w14:paraId="12AD2985"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Colour                                                   </w:t>
            </w:r>
            <w:proofErr w:type="spellStart"/>
            <w:r w:rsidRPr="007E221A">
              <w:rPr>
                <w:rFonts w:ascii="Times New Roman" w:hAnsi="Times New Roman" w:cs="Times New Roman"/>
                <w:sz w:val="20"/>
                <w:szCs w:val="20"/>
                <w:shd w:val="clear" w:color="auto" w:fill="FFFFFF"/>
              </w:rPr>
              <w:t>Cuco</w:t>
            </w:r>
            <w:proofErr w:type="spellEnd"/>
            <w:r w:rsidRPr="007E221A">
              <w:rPr>
                <w:rFonts w:ascii="Times New Roman" w:hAnsi="Times New Roman" w:cs="Times New Roman"/>
                <w:sz w:val="20"/>
                <w:szCs w:val="20"/>
                <w:shd w:val="clear" w:color="auto" w:fill="FFFFFF"/>
              </w:rPr>
              <w:t xml:space="preserve"> Loris</w:t>
            </w:r>
          </w:p>
          <w:p w14:paraId="181E8F09"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Cross cutting                                         Dialogue</w:t>
            </w:r>
          </w:p>
          <w:p w14:paraId="67621D31"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Dissolve                                                Dolly shot</w:t>
            </w:r>
          </w:p>
          <w:p w14:paraId="6220D04B" w14:textId="77777777" w:rsidR="000451A9" w:rsidRDefault="000451A9" w:rsidP="007E221A">
            <w:pPr>
              <w:spacing w:after="0"/>
              <w:rPr>
                <w:rFonts w:ascii="Times New Roman" w:hAnsi="Times New Roman" w:cs="Times New Roman"/>
                <w:sz w:val="20"/>
                <w:szCs w:val="20"/>
                <w:shd w:val="clear" w:color="auto" w:fill="FFFFFF"/>
              </w:rPr>
            </w:pPr>
          </w:p>
          <w:p w14:paraId="302FEBDF" w14:textId="7EDF933F"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lastRenderedPageBreak/>
              <w:t>Editing sequences                                Editing wipes</w:t>
            </w:r>
          </w:p>
          <w:p w14:paraId="39789205"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Establishing shot                                  </w:t>
            </w:r>
            <w:proofErr w:type="spellStart"/>
            <w:r w:rsidRPr="007E221A">
              <w:rPr>
                <w:rFonts w:ascii="Times New Roman" w:hAnsi="Times New Roman" w:cs="Times New Roman"/>
                <w:sz w:val="20"/>
                <w:szCs w:val="20"/>
                <w:shd w:val="clear" w:color="auto" w:fill="FFFFFF"/>
              </w:rPr>
              <w:t>Eyeline</w:t>
            </w:r>
            <w:proofErr w:type="spellEnd"/>
            <w:r w:rsidRPr="007E221A">
              <w:rPr>
                <w:rFonts w:ascii="Times New Roman" w:hAnsi="Times New Roman" w:cs="Times New Roman"/>
                <w:sz w:val="20"/>
                <w:szCs w:val="20"/>
                <w:shd w:val="clear" w:color="auto" w:fill="FFFFFF"/>
              </w:rPr>
              <w:t xml:space="preserve"> match</w:t>
            </w:r>
          </w:p>
          <w:p w14:paraId="618692A5"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Fade in / out                                         Flashback</w:t>
            </w:r>
          </w:p>
          <w:p w14:paraId="02B4B310"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Inter title                                               Iris</w:t>
            </w:r>
          </w:p>
          <w:p w14:paraId="69462E99" w14:textId="42C7E26D"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Jump cut                                             </w:t>
            </w:r>
            <w:r w:rsidR="005F001E">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Lighting</w:t>
            </w:r>
          </w:p>
          <w:p w14:paraId="44768FDB" w14:textId="56A04A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Long take                                          </w:t>
            </w:r>
            <w:r w:rsidR="005F001E">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Match cut</w:t>
            </w:r>
          </w:p>
          <w:p w14:paraId="1379A119" w14:textId="1274A770" w:rsidR="007E221A" w:rsidRPr="007E221A" w:rsidRDefault="007E221A" w:rsidP="007E221A">
            <w:pPr>
              <w:spacing w:after="0"/>
              <w:rPr>
                <w:rFonts w:ascii="Times New Roman" w:hAnsi="Times New Roman" w:cs="Times New Roman"/>
                <w:sz w:val="20"/>
                <w:szCs w:val="20"/>
                <w:shd w:val="clear" w:color="auto" w:fill="FFFFFF"/>
              </w:rPr>
            </w:pPr>
            <w:proofErr w:type="spellStart"/>
            <w:r w:rsidRPr="007E221A">
              <w:rPr>
                <w:rFonts w:ascii="Times New Roman" w:hAnsi="Times New Roman" w:cs="Times New Roman"/>
                <w:sz w:val="20"/>
                <w:szCs w:val="20"/>
                <w:shd w:val="clear" w:color="auto" w:fill="FFFFFF"/>
              </w:rPr>
              <w:t>Mis</w:t>
            </w:r>
            <w:proofErr w:type="spellEnd"/>
            <w:r w:rsidRPr="007E221A">
              <w:rPr>
                <w:rFonts w:ascii="Times New Roman" w:hAnsi="Times New Roman" w:cs="Times New Roman"/>
                <w:sz w:val="20"/>
                <w:szCs w:val="20"/>
                <w:shd w:val="clear" w:color="auto" w:fill="FFFFFF"/>
              </w:rPr>
              <w:t xml:space="preserve"> </w:t>
            </w:r>
            <w:proofErr w:type="spellStart"/>
            <w:r w:rsidRPr="007E221A">
              <w:rPr>
                <w:rFonts w:ascii="Times New Roman" w:hAnsi="Times New Roman" w:cs="Times New Roman"/>
                <w:sz w:val="20"/>
                <w:szCs w:val="20"/>
                <w:shd w:val="clear" w:color="auto" w:fill="FFFFFF"/>
              </w:rPr>
              <w:t>en</w:t>
            </w:r>
            <w:proofErr w:type="spellEnd"/>
            <w:r w:rsidRPr="007E221A">
              <w:rPr>
                <w:rFonts w:ascii="Times New Roman" w:hAnsi="Times New Roman" w:cs="Times New Roman"/>
                <w:sz w:val="20"/>
                <w:szCs w:val="20"/>
                <w:shd w:val="clear" w:color="auto" w:fill="FFFFFF"/>
              </w:rPr>
              <w:t xml:space="preserve"> </w:t>
            </w:r>
            <w:proofErr w:type="spellStart"/>
            <w:r w:rsidRPr="007E221A">
              <w:rPr>
                <w:rFonts w:ascii="Times New Roman" w:hAnsi="Times New Roman" w:cs="Times New Roman"/>
                <w:sz w:val="20"/>
                <w:szCs w:val="20"/>
                <w:shd w:val="clear" w:color="auto" w:fill="FFFFFF"/>
              </w:rPr>
              <w:t>scence</w:t>
            </w:r>
            <w:proofErr w:type="spellEnd"/>
            <w:r w:rsidRPr="007E221A">
              <w:rPr>
                <w:rFonts w:ascii="Times New Roman" w:hAnsi="Times New Roman" w:cs="Times New Roman"/>
                <w:sz w:val="20"/>
                <w:szCs w:val="20"/>
                <w:shd w:val="clear" w:color="auto" w:fill="FFFFFF"/>
              </w:rPr>
              <w:t xml:space="preserve">                                    </w:t>
            </w:r>
            <w:r w:rsidR="005F001E">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Montage</w:t>
            </w:r>
          </w:p>
          <w:p w14:paraId="3C25FC12" w14:textId="57833CA4"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Mood                                                   Audio: music, silence, sound effects                           Setting</w:t>
            </w:r>
          </w:p>
          <w:p w14:paraId="18441D07"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POV shot                                             </w:t>
            </w:r>
            <w:proofErr w:type="spellStart"/>
            <w:r w:rsidRPr="007E221A">
              <w:rPr>
                <w:rFonts w:ascii="Times New Roman" w:hAnsi="Times New Roman" w:cs="Times New Roman"/>
                <w:sz w:val="20"/>
                <w:szCs w:val="20"/>
                <w:shd w:val="clear" w:color="auto" w:fill="FFFFFF"/>
              </w:rPr>
              <w:t>Shot</w:t>
            </w:r>
            <w:proofErr w:type="spellEnd"/>
            <w:r w:rsidRPr="007E221A">
              <w:rPr>
                <w:rFonts w:ascii="Times New Roman" w:hAnsi="Times New Roman" w:cs="Times New Roman"/>
                <w:sz w:val="20"/>
                <w:szCs w:val="20"/>
                <w:shd w:val="clear" w:color="auto" w:fill="FFFFFF"/>
              </w:rPr>
              <w:t xml:space="preserve"> type</w:t>
            </w:r>
          </w:p>
          <w:p w14:paraId="081A4AE5" w14:textId="0381CF87" w:rsidR="007E221A" w:rsidRPr="007E221A" w:rsidRDefault="007E221A" w:rsidP="005F001E">
            <w:pPr>
              <w:tabs>
                <w:tab w:val="left" w:pos="3054"/>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Sequence shot                                   </w:t>
            </w:r>
            <w:r w:rsidR="005F001E">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Transitions</w:t>
            </w:r>
          </w:p>
          <w:p w14:paraId="73B7F341" w14:textId="79240FEC"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Symbolism                                         </w:t>
            </w:r>
            <w:r w:rsidR="005F001E">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 Title card</w:t>
            </w:r>
          </w:p>
          <w:p w14:paraId="72FBEA10" w14:textId="7777777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Tilt                                                       Two shot</w:t>
            </w:r>
          </w:p>
          <w:p w14:paraId="1205B6D3" w14:textId="260F0C0A"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Tracking shot                                       Zoom</w:t>
            </w:r>
          </w:p>
          <w:p w14:paraId="2B3F35AF" w14:textId="77777777" w:rsidR="00D14A91" w:rsidRDefault="00D14A91" w:rsidP="007E221A">
            <w:pPr>
              <w:spacing w:after="0"/>
              <w:rPr>
                <w:rFonts w:ascii="Times New Roman" w:eastAsia="Times New Roman" w:hAnsi="Times New Roman" w:cs="Times New Roman"/>
                <w:b/>
                <w:bCs/>
                <w:sz w:val="20"/>
                <w:szCs w:val="20"/>
                <w:lang w:eastAsia="en-AU"/>
              </w:rPr>
            </w:pPr>
          </w:p>
          <w:p w14:paraId="4ACB1C00" w14:textId="77777777" w:rsidR="00D14A91" w:rsidRDefault="00D14A91" w:rsidP="007E221A">
            <w:pPr>
              <w:spacing w:after="0"/>
              <w:rPr>
                <w:rFonts w:ascii="Times New Roman" w:eastAsia="Times New Roman" w:hAnsi="Times New Roman" w:cs="Times New Roman"/>
                <w:b/>
                <w:bCs/>
                <w:sz w:val="20"/>
                <w:szCs w:val="20"/>
                <w:lang w:eastAsia="en-AU"/>
              </w:rPr>
            </w:pPr>
          </w:p>
          <w:p w14:paraId="3556F4F0" w14:textId="77777777" w:rsidR="00D14A91" w:rsidRDefault="00D14A91" w:rsidP="007E221A">
            <w:pPr>
              <w:spacing w:after="0"/>
              <w:rPr>
                <w:rFonts w:ascii="Times New Roman" w:eastAsia="Times New Roman" w:hAnsi="Times New Roman" w:cs="Times New Roman"/>
                <w:b/>
                <w:bCs/>
                <w:sz w:val="20"/>
                <w:szCs w:val="20"/>
                <w:lang w:eastAsia="en-AU"/>
              </w:rPr>
            </w:pPr>
          </w:p>
          <w:p w14:paraId="004376F3" w14:textId="5B7BBEE3"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eastAsia="Times New Roman" w:hAnsi="Times New Roman" w:cs="Times New Roman"/>
                <w:b/>
                <w:bCs/>
                <w:sz w:val="20"/>
                <w:szCs w:val="20"/>
                <w:lang w:eastAsia="en-AU"/>
              </w:rPr>
              <w:t>Documentary Analysis:</w:t>
            </w:r>
          </w:p>
          <w:p w14:paraId="373707E4"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i/>
                <w:sz w:val="20"/>
                <w:szCs w:val="20"/>
              </w:rPr>
              <w:t>Kanyini</w:t>
            </w:r>
            <w:r w:rsidRPr="007E221A">
              <w:rPr>
                <w:rFonts w:ascii="Times New Roman" w:hAnsi="Times New Roman" w:cs="Times New Roman"/>
                <w:sz w:val="20"/>
                <w:szCs w:val="20"/>
              </w:rPr>
              <w:t xml:space="preserve"> Directed by Melanie Hogan</w:t>
            </w:r>
          </w:p>
          <w:p w14:paraId="2A6BC516" w14:textId="0E371F02"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Sand Hill Road Pictures</w:t>
            </w:r>
          </w:p>
          <w:p w14:paraId="03749664" w14:textId="77777777" w:rsidR="007E221A" w:rsidRPr="007E221A" w:rsidRDefault="007E221A" w:rsidP="007E221A">
            <w:pPr>
              <w:spacing w:after="0"/>
              <w:rPr>
                <w:rFonts w:ascii="Times New Roman" w:hAnsi="Times New Roman" w:cs="Times New Roman"/>
                <w:b/>
                <w:bCs/>
                <w:sz w:val="20"/>
                <w:szCs w:val="20"/>
                <w:shd w:val="clear" w:color="auto" w:fill="FFFFFF"/>
              </w:rPr>
            </w:pPr>
            <w:r w:rsidRPr="007E221A">
              <w:rPr>
                <w:rFonts w:ascii="Times New Roman" w:hAnsi="Times New Roman" w:cs="Times New Roman"/>
                <w:b/>
                <w:bCs/>
                <w:sz w:val="20"/>
                <w:szCs w:val="20"/>
                <w:shd w:val="clear" w:color="auto" w:fill="FFFFFF"/>
              </w:rPr>
              <w:t>Focus: Techniques for Analysing Documentary Texts</w:t>
            </w:r>
          </w:p>
          <w:p w14:paraId="2ABA330D" w14:textId="4B8088BF" w:rsidR="007E221A" w:rsidRPr="007E221A" w:rsidRDefault="007E221A" w:rsidP="00ED36FD">
            <w:pPr>
              <w:tabs>
                <w:tab w:val="left" w:pos="316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Archival footage         </w:t>
            </w:r>
            <w:r w:rsidR="00ED36FD">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Actuality</w:t>
            </w:r>
          </w:p>
          <w:p w14:paraId="7658D0DB" w14:textId="0D886C2C"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Camera movement over static i</w:t>
            </w:r>
            <w:r w:rsidR="00ED36FD">
              <w:rPr>
                <w:rFonts w:ascii="Times New Roman" w:hAnsi="Times New Roman" w:cs="Times New Roman"/>
                <w:sz w:val="20"/>
                <w:szCs w:val="20"/>
                <w:shd w:val="clear" w:color="auto" w:fill="FFFFFF"/>
              </w:rPr>
              <w:t xml:space="preserve">mages    </w:t>
            </w:r>
            <w:r w:rsidRPr="007E221A">
              <w:rPr>
                <w:rFonts w:ascii="Times New Roman" w:hAnsi="Times New Roman" w:cs="Times New Roman"/>
                <w:sz w:val="20"/>
                <w:szCs w:val="20"/>
              </w:rPr>
              <w:t>Voice- over</w:t>
            </w:r>
          </w:p>
          <w:p w14:paraId="44454074" w14:textId="2580E9AD"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Expert commentary</w:t>
            </w:r>
            <w:r w:rsidRPr="007E221A">
              <w:rPr>
                <w:rFonts w:ascii="Times New Roman" w:hAnsi="Times New Roman" w:cs="Times New Roman"/>
                <w:sz w:val="20"/>
                <w:szCs w:val="20"/>
              </w:rPr>
              <w:t xml:space="preserve">  </w:t>
            </w:r>
            <w:r w:rsidR="00ED36FD">
              <w:rPr>
                <w:rFonts w:ascii="Times New Roman" w:hAnsi="Times New Roman" w:cs="Times New Roman"/>
                <w:sz w:val="20"/>
                <w:szCs w:val="20"/>
              </w:rPr>
              <w:t xml:space="preserve">                              </w:t>
            </w:r>
            <w:r w:rsidRPr="007E221A">
              <w:rPr>
                <w:rFonts w:ascii="Times New Roman" w:hAnsi="Times New Roman" w:cs="Times New Roman"/>
                <w:sz w:val="20"/>
                <w:szCs w:val="20"/>
              </w:rPr>
              <w:t xml:space="preserve"> Re-enactment                                            </w:t>
            </w:r>
          </w:p>
          <w:p w14:paraId="2FC68DF7" w14:textId="18C7382A"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Editing                       </w:t>
            </w:r>
            <w:r w:rsidR="00ED36FD">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Exposition</w:t>
            </w:r>
          </w:p>
          <w:p w14:paraId="6F40FED1" w14:textId="55B4BB87" w:rsidR="007E221A" w:rsidRPr="007E221A" w:rsidRDefault="007E221A" w:rsidP="007E221A">
            <w:pPr>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 xml:space="preserve">Facts and statistics                               </w:t>
            </w:r>
            <w:r w:rsidR="00ED36FD">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Audio: music,</w:t>
            </w:r>
          </w:p>
          <w:p w14:paraId="68E7FBB7" w14:textId="58759CA1" w:rsidR="007E221A" w:rsidRDefault="007E221A" w:rsidP="00471A28">
            <w:pPr>
              <w:tabs>
                <w:tab w:val="left" w:pos="3196"/>
              </w:tabs>
              <w:spacing w:after="0"/>
              <w:rPr>
                <w:rFonts w:ascii="Times New Roman" w:hAnsi="Times New Roman" w:cs="Times New Roman"/>
                <w:sz w:val="20"/>
                <w:szCs w:val="20"/>
                <w:shd w:val="clear" w:color="auto" w:fill="FFFFFF"/>
              </w:rPr>
            </w:pPr>
            <w:r w:rsidRPr="007E221A">
              <w:rPr>
                <w:rFonts w:ascii="Times New Roman" w:hAnsi="Times New Roman" w:cs="Times New Roman"/>
                <w:sz w:val="20"/>
                <w:szCs w:val="20"/>
                <w:shd w:val="clear" w:color="auto" w:fill="FFFFFF"/>
              </w:rPr>
              <w:t>Interviews: direct</w:t>
            </w:r>
            <w:r w:rsidR="003D06D6">
              <w:rPr>
                <w:rFonts w:ascii="Times New Roman" w:hAnsi="Times New Roman" w:cs="Times New Roman"/>
                <w:sz w:val="20"/>
                <w:szCs w:val="20"/>
                <w:shd w:val="clear" w:color="auto" w:fill="FFFFFF"/>
              </w:rPr>
              <w:t xml:space="preserve"> and indirect               </w:t>
            </w:r>
            <w:r w:rsidR="00ED36FD">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shd w:val="clear" w:color="auto" w:fill="FFFFFF"/>
              </w:rPr>
              <w:t xml:space="preserve">Silence, sound </w:t>
            </w:r>
            <w:proofErr w:type="spellStart"/>
            <w:r w:rsidRPr="007E221A">
              <w:rPr>
                <w:rFonts w:ascii="Times New Roman" w:hAnsi="Times New Roman" w:cs="Times New Roman"/>
                <w:sz w:val="20"/>
                <w:szCs w:val="20"/>
                <w:shd w:val="clear" w:color="auto" w:fill="FFFFFF"/>
              </w:rPr>
              <w:t>fx</w:t>
            </w:r>
            <w:proofErr w:type="spellEnd"/>
            <w:r w:rsidRPr="007E221A">
              <w:rPr>
                <w:rFonts w:ascii="Times New Roman" w:hAnsi="Times New Roman" w:cs="Times New Roman"/>
                <w:sz w:val="20"/>
                <w:szCs w:val="20"/>
                <w:shd w:val="clear" w:color="auto" w:fill="FFFFFF"/>
              </w:rPr>
              <w:t xml:space="preserve">                                                        </w:t>
            </w:r>
            <w:r w:rsidRPr="007E221A">
              <w:rPr>
                <w:rFonts w:ascii="Times New Roman" w:hAnsi="Times New Roman" w:cs="Times New Roman"/>
                <w:sz w:val="20"/>
                <w:szCs w:val="20"/>
              </w:rPr>
              <w:t>Voices reading</w:t>
            </w:r>
            <w:r w:rsidR="003D06D6">
              <w:rPr>
                <w:rFonts w:ascii="Times New Roman" w:hAnsi="Times New Roman" w:cs="Times New Roman"/>
                <w:sz w:val="20"/>
                <w:szCs w:val="20"/>
              </w:rPr>
              <w:t xml:space="preserve"> documents                    </w:t>
            </w:r>
            <w:r w:rsidRPr="007E221A">
              <w:rPr>
                <w:rFonts w:ascii="Times New Roman" w:hAnsi="Times New Roman" w:cs="Times New Roman"/>
                <w:sz w:val="20"/>
                <w:szCs w:val="20"/>
              </w:rPr>
              <w:t xml:space="preserve"> </w:t>
            </w:r>
            <w:r w:rsidRPr="007E221A">
              <w:rPr>
                <w:rFonts w:ascii="Times New Roman" w:hAnsi="Times New Roman" w:cs="Times New Roman"/>
                <w:sz w:val="20"/>
                <w:szCs w:val="20"/>
                <w:shd w:val="clear" w:color="auto" w:fill="FFFFFF"/>
              </w:rPr>
              <w:t xml:space="preserve">Montage     </w:t>
            </w:r>
          </w:p>
          <w:p w14:paraId="3AE2D397" w14:textId="0C3785F9" w:rsidR="00AE527A" w:rsidRPr="00AE527A" w:rsidRDefault="00AE527A" w:rsidP="007E221A">
            <w:pPr>
              <w:spacing w:after="0"/>
              <w:rPr>
                <w:rFonts w:ascii="Times New Roman" w:hAnsi="Times New Roman" w:cs="Times New Roman"/>
                <w:sz w:val="20"/>
                <w:szCs w:val="20"/>
                <w:shd w:val="clear" w:color="auto" w:fill="FFFFFF"/>
              </w:rPr>
            </w:pPr>
          </w:p>
        </w:tc>
        <w:tc>
          <w:tcPr>
            <w:tcW w:w="4819" w:type="dxa"/>
          </w:tcPr>
          <w:p w14:paraId="3766A185" w14:textId="03A5DC9E" w:rsidR="0067026D" w:rsidRPr="007E221A" w:rsidRDefault="007E221A" w:rsidP="0067026D">
            <w:pPr>
              <w:tabs>
                <w:tab w:val="left" w:pos="170"/>
              </w:tabs>
              <w:spacing w:after="0"/>
              <w:ind w:left="28" w:hanging="28"/>
              <w:rPr>
                <w:rFonts w:ascii="Times New Roman" w:hAnsi="Times New Roman" w:cs="Times New Roman"/>
                <w:b/>
                <w:sz w:val="20"/>
                <w:szCs w:val="20"/>
              </w:rPr>
            </w:pPr>
            <w:r w:rsidRPr="007E221A">
              <w:rPr>
                <w:rFonts w:ascii="Times New Roman" w:hAnsi="Times New Roman" w:cs="Times New Roman"/>
                <w:sz w:val="20"/>
                <w:szCs w:val="20"/>
              </w:rPr>
              <w:lastRenderedPageBreak/>
              <w:t xml:space="preserve"> </w:t>
            </w:r>
            <w:r w:rsidR="00977256" w:rsidRPr="007E221A">
              <w:rPr>
                <w:rFonts w:ascii="Times New Roman" w:hAnsi="Times New Roman" w:cs="Times New Roman"/>
                <w:b/>
                <w:sz w:val="20"/>
                <w:szCs w:val="20"/>
              </w:rPr>
              <w:t>Analyse and evaluate how responses to texts, including students’ own responses, are influenced by:</w:t>
            </w:r>
          </w:p>
          <w:p w14:paraId="7D0B9519" w14:textId="3865BBCB"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purpose, taking into account that a text’s purpose is often open to debate </w:t>
            </w:r>
          </w:p>
          <w:p w14:paraId="31E22C6B" w14:textId="77777777" w:rsidR="0067026D" w:rsidRPr="007E221A" w:rsidRDefault="0067026D" w:rsidP="00977256">
            <w:pPr>
              <w:spacing w:after="0"/>
              <w:rPr>
                <w:rFonts w:ascii="Times New Roman" w:hAnsi="Times New Roman" w:cs="Times New Roman"/>
                <w:sz w:val="20"/>
                <w:szCs w:val="20"/>
              </w:rPr>
            </w:pPr>
          </w:p>
          <w:p w14:paraId="4063D904" w14:textId="2911230D"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personal, social and cultural context</w:t>
            </w:r>
          </w:p>
          <w:p w14:paraId="117A80DE" w14:textId="77777777" w:rsidR="0067026D" w:rsidRPr="007E221A" w:rsidRDefault="0067026D" w:rsidP="00977256">
            <w:pPr>
              <w:spacing w:after="0"/>
              <w:rPr>
                <w:rFonts w:ascii="Times New Roman" w:hAnsi="Times New Roman" w:cs="Times New Roman"/>
                <w:sz w:val="20"/>
                <w:szCs w:val="20"/>
              </w:rPr>
            </w:pPr>
          </w:p>
          <w:p w14:paraId="51894EE3" w14:textId="7D425264"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use of techniques associated with imaginative, interpretive and persuasive texts.</w:t>
            </w:r>
          </w:p>
          <w:p w14:paraId="745FCEC5" w14:textId="77777777" w:rsidR="0067026D" w:rsidRDefault="0067026D" w:rsidP="00977256">
            <w:pPr>
              <w:spacing w:after="0"/>
              <w:rPr>
                <w:rFonts w:ascii="Times New Roman" w:hAnsi="Times New Roman" w:cs="Times New Roman"/>
                <w:sz w:val="20"/>
                <w:szCs w:val="20"/>
              </w:rPr>
            </w:pPr>
          </w:p>
          <w:p w14:paraId="3A1E30EF" w14:textId="77777777" w:rsidR="00461E9F" w:rsidRPr="007E221A" w:rsidRDefault="00461E9F" w:rsidP="00977256">
            <w:pPr>
              <w:spacing w:after="0"/>
              <w:rPr>
                <w:rFonts w:ascii="Times New Roman" w:hAnsi="Times New Roman" w:cs="Times New Roman"/>
                <w:sz w:val="20"/>
                <w:szCs w:val="20"/>
              </w:rPr>
            </w:pPr>
          </w:p>
          <w:p w14:paraId="1BA42B8A" w14:textId="77777777" w:rsidR="00977256" w:rsidRPr="007E221A" w:rsidRDefault="00977256" w:rsidP="00977256">
            <w:pPr>
              <w:spacing w:after="0"/>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04271525" w14:textId="50E5CCD3"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appropriate form, content, style and tone for different purposes and audiences in real and imagined contexts  </w:t>
            </w:r>
          </w:p>
          <w:p w14:paraId="1AEF9159" w14:textId="77777777" w:rsidR="0067026D" w:rsidRPr="007E221A" w:rsidRDefault="0067026D" w:rsidP="00977256">
            <w:pPr>
              <w:spacing w:after="0"/>
              <w:rPr>
                <w:rFonts w:ascii="Times New Roman" w:hAnsi="Times New Roman" w:cs="Times New Roman"/>
                <w:sz w:val="20"/>
                <w:szCs w:val="20"/>
              </w:rPr>
            </w:pPr>
          </w:p>
          <w:p w14:paraId="6A62CEE8" w14:textId="77777777" w:rsidR="00977256" w:rsidRPr="007E221A"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drawing on a range of technologies </w:t>
            </w:r>
          </w:p>
          <w:p w14:paraId="6BA88966" w14:textId="3DA38B43"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combining visual, spoken and written elements where appropriate</w:t>
            </w:r>
          </w:p>
          <w:p w14:paraId="46225EE8" w14:textId="77777777" w:rsidR="0067026D" w:rsidRPr="007E221A" w:rsidRDefault="0067026D" w:rsidP="00977256">
            <w:pPr>
              <w:spacing w:after="0"/>
              <w:rPr>
                <w:rFonts w:ascii="Times New Roman" w:hAnsi="Times New Roman" w:cs="Times New Roman"/>
                <w:sz w:val="20"/>
                <w:szCs w:val="20"/>
              </w:rPr>
            </w:pPr>
          </w:p>
          <w:p w14:paraId="3BABF635" w14:textId="0922DD7C"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evidence-based argument</w:t>
            </w:r>
          </w:p>
          <w:p w14:paraId="19979BF1" w14:textId="77777777" w:rsidR="0067026D" w:rsidRPr="007E221A" w:rsidRDefault="0067026D" w:rsidP="00977256">
            <w:pPr>
              <w:spacing w:after="0"/>
              <w:rPr>
                <w:rFonts w:ascii="Times New Roman" w:hAnsi="Times New Roman" w:cs="Times New Roman"/>
                <w:sz w:val="20"/>
                <w:szCs w:val="20"/>
              </w:rPr>
            </w:pPr>
          </w:p>
          <w:p w14:paraId="4F111550" w14:textId="6B7BABB2"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appropriate quotation and referencing protocols</w:t>
            </w:r>
          </w:p>
          <w:p w14:paraId="0276BDC9" w14:textId="77777777" w:rsidR="0067026D" w:rsidRPr="007E221A" w:rsidRDefault="0067026D" w:rsidP="00977256">
            <w:pPr>
              <w:spacing w:after="0"/>
              <w:rPr>
                <w:rFonts w:ascii="Times New Roman" w:hAnsi="Times New Roman" w:cs="Times New Roman"/>
                <w:sz w:val="20"/>
                <w:szCs w:val="20"/>
              </w:rPr>
            </w:pPr>
          </w:p>
          <w:p w14:paraId="5D6B7188" w14:textId="474F0F25"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strategies for planning, drafting, editing and proofreading </w:t>
            </w:r>
          </w:p>
          <w:p w14:paraId="3F04C9E5" w14:textId="77777777" w:rsidR="0067026D" w:rsidRPr="007E221A" w:rsidRDefault="0067026D" w:rsidP="00977256">
            <w:pPr>
              <w:spacing w:after="0"/>
              <w:rPr>
                <w:rFonts w:ascii="Times New Roman" w:hAnsi="Times New Roman" w:cs="Times New Roman"/>
                <w:sz w:val="20"/>
                <w:szCs w:val="20"/>
              </w:rPr>
            </w:pPr>
          </w:p>
          <w:p w14:paraId="7DEF5594" w14:textId="7E0BD5BA"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accurate spelling, punctuation, syntax and metalanguage. </w:t>
            </w:r>
          </w:p>
          <w:p w14:paraId="27134B1D" w14:textId="77777777" w:rsidR="008E3166" w:rsidRPr="007E221A" w:rsidRDefault="008E3166" w:rsidP="00977256">
            <w:pPr>
              <w:spacing w:after="0"/>
              <w:rPr>
                <w:rFonts w:ascii="Times New Roman" w:hAnsi="Times New Roman" w:cs="Times New Roman"/>
                <w:sz w:val="20"/>
                <w:szCs w:val="20"/>
              </w:rPr>
            </w:pPr>
          </w:p>
          <w:p w14:paraId="61B31389" w14:textId="77777777" w:rsidR="00977256" w:rsidRPr="007E221A" w:rsidRDefault="00977256" w:rsidP="00977256">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2E0169E1" w14:textId="0826F07F" w:rsidR="00977256"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textual evidence to assess the purpose and context of texts</w:t>
            </w:r>
          </w:p>
          <w:p w14:paraId="58E4F02F" w14:textId="77777777" w:rsidR="0067026D" w:rsidRPr="007E221A" w:rsidRDefault="0067026D" w:rsidP="00977256">
            <w:pPr>
              <w:spacing w:after="0"/>
              <w:rPr>
                <w:rFonts w:ascii="Times New Roman" w:hAnsi="Times New Roman" w:cs="Times New Roman"/>
                <w:sz w:val="20"/>
                <w:szCs w:val="20"/>
              </w:rPr>
            </w:pPr>
          </w:p>
          <w:p w14:paraId="1325A6E1" w14:textId="77777777" w:rsidR="0067026D" w:rsidRDefault="00977256" w:rsidP="00977256">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questioning responses to texts</w:t>
            </w:r>
          </w:p>
          <w:p w14:paraId="0747A0ED" w14:textId="7181945D" w:rsidR="00977256" w:rsidRDefault="00977256" w:rsidP="00977256">
            <w:pPr>
              <w:spacing w:after="0"/>
              <w:rPr>
                <w:rFonts w:ascii="Times New Roman" w:hAnsi="Times New Roman" w:cs="Times New Roman"/>
                <w:sz w:val="20"/>
                <w:szCs w:val="20"/>
              </w:rPr>
            </w:pPr>
            <w:r w:rsidRPr="007E221A">
              <w:rPr>
                <w:rFonts w:ascii="Times New Roman" w:hAnsi="Times New Roman" w:cs="Times New Roman"/>
                <w:sz w:val="20"/>
                <w:szCs w:val="20"/>
              </w:rPr>
              <w:t xml:space="preserve"> </w:t>
            </w:r>
          </w:p>
          <w:p w14:paraId="7426BE1B" w14:textId="1B8DAD07" w:rsidR="00461E9F" w:rsidRPr="0067026D" w:rsidRDefault="00461E9F" w:rsidP="0067026D">
            <w:pPr>
              <w:spacing w:after="0"/>
              <w:rPr>
                <w:rFonts w:ascii="Times New Roman" w:hAnsi="Times New Roman" w:cs="Times New Roman"/>
                <w:sz w:val="20"/>
                <w:szCs w:val="20"/>
              </w:rPr>
            </w:pPr>
            <w:r w:rsidRPr="0067026D">
              <w:rPr>
                <w:rFonts w:ascii="Times New Roman" w:hAnsi="Times New Roman" w:cs="Times New Roman"/>
                <w:sz w:val="20"/>
                <w:szCs w:val="20"/>
              </w:rPr>
              <w:t>investigating the impact and uses of imaginative, interpretive and persuasive texts.</w:t>
            </w:r>
          </w:p>
          <w:p w14:paraId="1EB0CEB7" w14:textId="77777777" w:rsidR="007E221A" w:rsidRDefault="007E221A" w:rsidP="00461E9F">
            <w:pPr>
              <w:rPr>
                <w:rFonts w:ascii="Times New Roman" w:hAnsi="Times New Roman" w:cs="Times New Roman"/>
                <w:sz w:val="20"/>
                <w:szCs w:val="20"/>
              </w:rPr>
            </w:pPr>
          </w:p>
          <w:p w14:paraId="21434327" w14:textId="77777777" w:rsidR="000451A9" w:rsidRDefault="000451A9" w:rsidP="00461E9F">
            <w:pPr>
              <w:rPr>
                <w:rFonts w:ascii="Times New Roman" w:hAnsi="Times New Roman" w:cs="Times New Roman"/>
                <w:sz w:val="20"/>
                <w:szCs w:val="20"/>
              </w:rPr>
            </w:pPr>
          </w:p>
          <w:p w14:paraId="685DE9CC" w14:textId="77777777" w:rsidR="000451A9" w:rsidRDefault="000451A9" w:rsidP="00461E9F">
            <w:pPr>
              <w:rPr>
                <w:rFonts w:ascii="Times New Roman" w:hAnsi="Times New Roman" w:cs="Times New Roman"/>
                <w:sz w:val="20"/>
                <w:szCs w:val="20"/>
              </w:rPr>
            </w:pPr>
          </w:p>
          <w:p w14:paraId="7FA882B5" w14:textId="77777777" w:rsidR="000451A9" w:rsidRDefault="000451A9" w:rsidP="00461E9F">
            <w:pPr>
              <w:rPr>
                <w:rFonts w:ascii="Times New Roman" w:hAnsi="Times New Roman" w:cs="Times New Roman"/>
                <w:sz w:val="20"/>
                <w:szCs w:val="20"/>
              </w:rPr>
            </w:pPr>
          </w:p>
          <w:p w14:paraId="4CC84E20" w14:textId="77777777" w:rsidR="000451A9" w:rsidRDefault="000451A9" w:rsidP="00461E9F">
            <w:pPr>
              <w:rPr>
                <w:rFonts w:ascii="Times New Roman" w:hAnsi="Times New Roman" w:cs="Times New Roman"/>
                <w:sz w:val="20"/>
                <w:szCs w:val="20"/>
              </w:rPr>
            </w:pPr>
          </w:p>
          <w:p w14:paraId="01256D9C" w14:textId="77777777" w:rsidR="000451A9" w:rsidRDefault="000451A9" w:rsidP="00461E9F">
            <w:pPr>
              <w:rPr>
                <w:rFonts w:ascii="Times New Roman" w:hAnsi="Times New Roman" w:cs="Times New Roman"/>
                <w:sz w:val="20"/>
                <w:szCs w:val="20"/>
              </w:rPr>
            </w:pPr>
          </w:p>
          <w:p w14:paraId="36CFBF2E" w14:textId="274931FA" w:rsidR="000451A9" w:rsidRDefault="000451A9" w:rsidP="000451A9">
            <w:pPr>
              <w:tabs>
                <w:tab w:val="left" w:pos="170"/>
              </w:tabs>
              <w:spacing w:after="0"/>
              <w:rPr>
                <w:rFonts w:ascii="Times New Roman" w:hAnsi="Times New Roman" w:cs="Times New Roman"/>
                <w:sz w:val="20"/>
                <w:szCs w:val="20"/>
              </w:rPr>
            </w:pPr>
          </w:p>
          <w:p w14:paraId="3E0F0934" w14:textId="77777777" w:rsidR="0067026D" w:rsidRDefault="0067026D" w:rsidP="000451A9">
            <w:pPr>
              <w:tabs>
                <w:tab w:val="left" w:pos="170"/>
              </w:tabs>
              <w:spacing w:after="0"/>
              <w:rPr>
                <w:rFonts w:ascii="Times New Roman" w:hAnsi="Times New Roman" w:cs="Times New Roman"/>
                <w:sz w:val="20"/>
                <w:szCs w:val="20"/>
              </w:rPr>
            </w:pPr>
          </w:p>
          <w:p w14:paraId="52259C14" w14:textId="77777777" w:rsidR="000451A9" w:rsidRDefault="000451A9" w:rsidP="00461E9F">
            <w:pPr>
              <w:rPr>
                <w:rFonts w:ascii="Times New Roman" w:hAnsi="Times New Roman" w:cs="Times New Roman"/>
                <w:sz w:val="20"/>
                <w:szCs w:val="20"/>
              </w:rPr>
            </w:pPr>
          </w:p>
          <w:p w14:paraId="230B1983" w14:textId="77777777" w:rsidR="00D14A91" w:rsidRDefault="00D14A91" w:rsidP="00461E9F">
            <w:pPr>
              <w:rPr>
                <w:rFonts w:ascii="Times New Roman" w:hAnsi="Times New Roman" w:cs="Times New Roman"/>
                <w:sz w:val="20"/>
                <w:szCs w:val="20"/>
              </w:rPr>
            </w:pPr>
          </w:p>
          <w:p w14:paraId="3A031EAC" w14:textId="77777777" w:rsidR="00D14A91" w:rsidRDefault="00D14A91" w:rsidP="00461E9F">
            <w:pPr>
              <w:rPr>
                <w:rFonts w:ascii="Times New Roman" w:hAnsi="Times New Roman" w:cs="Times New Roman"/>
                <w:sz w:val="20"/>
                <w:szCs w:val="20"/>
              </w:rPr>
            </w:pPr>
          </w:p>
          <w:p w14:paraId="424FB061" w14:textId="3810C1B0" w:rsidR="0067026D" w:rsidRPr="007E221A" w:rsidRDefault="0067026D" w:rsidP="0067026D">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relationships between language, context and meaning by:</w:t>
            </w:r>
          </w:p>
          <w:p w14:paraId="062E5840" w14:textId="77777777" w:rsidR="0067026D" w:rsidRDefault="0067026D" w:rsidP="0067026D">
            <w:pPr>
              <w:spacing w:after="0"/>
              <w:rPr>
                <w:rFonts w:ascii="Times New Roman" w:hAnsi="Times New Roman" w:cs="Times New Roman"/>
                <w:sz w:val="20"/>
                <w:szCs w:val="20"/>
              </w:rPr>
            </w:pPr>
            <w:r w:rsidRPr="007E221A">
              <w:rPr>
                <w:rFonts w:ascii="Times New Roman" w:hAnsi="Times New Roman" w:cs="Times New Roman"/>
                <w:sz w:val="20"/>
                <w:szCs w:val="20"/>
              </w:rPr>
              <w:t>•</w:t>
            </w: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how texts are created in and for different contexts </w:t>
            </w:r>
          </w:p>
          <w:p w14:paraId="3AFC4F04" w14:textId="77777777" w:rsidR="0067026D" w:rsidRPr="007E221A" w:rsidRDefault="0067026D" w:rsidP="0067026D">
            <w:pPr>
              <w:spacing w:after="0"/>
              <w:rPr>
                <w:rFonts w:ascii="Times New Roman" w:hAnsi="Times New Roman" w:cs="Times New Roman"/>
                <w:sz w:val="20"/>
                <w:szCs w:val="20"/>
              </w:rPr>
            </w:pPr>
          </w:p>
          <w:p w14:paraId="7C701608" w14:textId="77777777" w:rsidR="0067026D" w:rsidRDefault="0067026D" w:rsidP="0067026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language choices are made for different purposes and in different contexts using appropriate metalanguage</w:t>
            </w:r>
          </w:p>
          <w:p w14:paraId="730A18FB" w14:textId="77777777" w:rsidR="0067026D" w:rsidRPr="007E221A" w:rsidRDefault="0067026D" w:rsidP="0067026D">
            <w:pPr>
              <w:spacing w:after="0"/>
              <w:rPr>
                <w:rFonts w:ascii="Times New Roman" w:hAnsi="Times New Roman" w:cs="Times New Roman"/>
                <w:sz w:val="20"/>
                <w:szCs w:val="20"/>
              </w:rPr>
            </w:pPr>
          </w:p>
          <w:p w14:paraId="2876CEA1" w14:textId="77777777" w:rsidR="00D14A91" w:rsidRDefault="0067026D" w:rsidP="0067026D">
            <w:pPr>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choice of mode and medium in shaping the response of audiences, including digital texts</w:t>
            </w:r>
          </w:p>
          <w:p w14:paraId="37DCFACD" w14:textId="77777777" w:rsidR="00E65E25" w:rsidRDefault="00E65E25" w:rsidP="0067026D">
            <w:pPr>
              <w:rPr>
                <w:rFonts w:ascii="Times New Roman" w:hAnsi="Times New Roman" w:cs="Times New Roman"/>
                <w:sz w:val="20"/>
                <w:szCs w:val="20"/>
              </w:rPr>
            </w:pPr>
          </w:p>
          <w:p w14:paraId="7465E29C" w14:textId="77777777" w:rsidR="00E65E25" w:rsidRDefault="00E65E25" w:rsidP="0067026D">
            <w:pPr>
              <w:rPr>
                <w:rFonts w:ascii="Times New Roman" w:hAnsi="Times New Roman" w:cs="Times New Roman"/>
                <w:sz w:val="20"/>
                <w:szCs w:val="20"/>
              </w:rPr>
            </w:pPr>
          </w:p>
          <w:p w14:paraId="666F77BC" w14:textId="77777777" w:rsidR="00E65E25" w:rsidRDefault="00E65E25" w:rsidP="0067026D">
            <w:pPr>
              <w:rPr>
                <w:rFonts w:ascii="Times New Roman" w:hAnsi="Times New Roman" w:cs="Times New Roman"/>
                <w:sz w:val="20"/>
                <w:szCs w:val="20"/>
              </w:rPr>
            </w:pPr>
          </w:p>
          <w:p w14:paraId="40FA85E8" w14:textId="77777777" w:rsidR="00E65E25" w:rsidRPr="00531B8B" w:rsidRDefault="00E65E25" w:rsidP="00531B8B">
            <w:pPr>
              <w:pStyle w:val="ListParagraph"/>
              <w:rPr>
                <w:rFonts w:ascii="Times New Roman" w:hAnsi="Times New Roman" w:cs="Times New Roman"/>
                <w:sz w:val="20"/>
                <w:szCs w:val="20"/>
              </w:rPr>
            </w:pPr>
          </w:p>
          <w:p w14:paraId="1199FFAB" w14:textId="77777777" w:rsidR="00E65E25" w:rsidRDefault="00E65E25" w:rsidP="0067026D">
            <w:pPr>
              <w:rPr>
                <w:rFonts w:ascii="Times New Roman" w:hAnsi="Times New Roman" w:cs="Times New Roman"/>
                <w:sz w:val="20"/>
                <w:szCs w:val="20"/>
              </w:rPr>
            </w:pPr>
          </w:p>
          <w:p w14:paraId="267C397C" w14:textId="09CCD1D1" w:rsidR="00E65E25" w:rsidRPr="00461E9F" w:rsidRDefault="00E65E25" w:rsidP="0067026D">
            <w:pPr>
              <w:rPr>
                <w:rFonts w:ascii="Times New Roman" w:hAnsi="Times New Roman" w:cs="Times New Roman"/>
                <w:sz w:val="20"/>
                <w:szCs w:val="20"/>
              </w:rPr>
            </w:pPr>
          </w:p>
        </w:tc>
        <w:tc>
          <w:tcPr>
            <w:tcW w:w="3038" w:type="dxa"/>
          </w:tcPr>
          <w:p w14:paraId="5F31DF49" w14:textId="77777777" w:rsidR="00846B4C"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lastRenderedPageBreak/>
              <w:t>Task 8: 2. 5%</w:t>
            </w:r>
          </w:p>
          <w:p w14:paraId="2D9DE6FC" w14:textId="77777777" w:rsidR="00846B4C"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(in total</w:t>
            </w:r>
            <w:r w:rsidR="00846B4C">
              <w:rPr>
                <w:rFonts w:ascii="Times New Roman" w:hAnsi="Times New Roman" w:cs="Times New Roman"/>
                <w:b/>
                <w:sz w:val="20"/>
                <w:szCs w:val="20"/>
              </w:rPr>
              <w:t xml:space="preserve"> semester 1</w:t>
            </w:r>
            <w:r w:rsidRPr="007E221A">
              <w:rPr>
                <w:rFonts w:ascii="Times New Roman" w:hAnsi="Times New Roman" w:cs="Times New Roman"/>
                <w:b/>
                <w:sz w:val="20"/>
                <w:szCs w:val="20"/>
              </w:rPr>
              <w:t xml:space="preserve">) </w:t>
            </w:r>
          </w:p>
          <w:p w14:paraId="196F991C" w14:textId="31192B46"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69517ADF"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6</w:t>
            </w:r>
          </w:p>
          <w:p w14:paraId="75E3A396"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Journal Exercise 2:  Point of View</w:t>
            </w:r>
          </w:p>
          <w:p w14:paraId="409B12FA" w14:textId="26BD97B8" w:rsidR="007E221A" w:rsidRDefault="007E221A" w:rsidP="007E221A">
            <w:pPr>
              <w:rPr>
                <w:rFonts w:ascii="Times New Roman" w:hAnsi="Times New Roman" w:cs="Times New Roman"/>
                <w:b/>
                <w:sz w:val="20"/>
                <w:szCs w:val="20"/>
              </w:rPr>
            </w:pPr>
          </w:p>
          <w:p w14:paraId="52722A3C" w14:textId="12BFD40A" w:rsidR="000451A9" w:rsidRDefault="000451A9" w:rsidP="007E221A">
            <w:pPr>
              <w:rPr>
                <w:rFonts w:ascii="Times New Roman" w:hAnsi="Times New Roman" w:cs="Times New Roman"/>
                <w:b/>
                <w:sz w:val="20"/>
                <w:szCs w:val="20"/>
              </w:rPr>
            </w:pPr>
          </w:p>
          <w:p w14:paraId="64364FFC" w14:textId="77777777" w:rsidR="000451A9" w:rsidRPr="007E221A" w:rsidRDefault="000451A9" w:rsidP="007E221A">
            <w:pPr>
              <w:rPr>
                <w:rFonts w:ascii="Times New Roman" w:hAnsi="Times New Roman" w:cs="Times New Roman"/>
                <w:b/>
                <w:sz w:val="20"/>
                <w:szCs w:val="20"/>
              </w:rPr>
            </w:pPr>
          </w:p>
          <w:p w14:paraId="0B41CF9C" w14:textId="75A8A160" w:rsidR="007E221A" w:rsidRPr="007E221A" w:rsidRDefault="00BB4157" w:rsidP="007E221A">
            <w:pPr>
              <w:spacing w:after="0"/>
              <w:rPr>
                <w:rFonts w:ascii="Times New Roman" w:hAnsi="Times New Roman" w:cs="Times New Roman"/>
                <w:b/>
                <w:sz w:val="20"/>
                <w:szCs w:val="20"/>
              </w:rPr>
            </w:pPr>
            <w:r>
              <w:rPr>
                <w:rFonts w:ascii="Times New Roman" w:hAnsi="Times New Roman" w:cs="Times New Roman"/>
                <w:b/>
                <w:sz w:val="20"/>
                <w:szCs w:val="20"/>
              </w:rPr>
              <w:t xml:space="preserve">Task 2: </w:t>
            </w:r>
            <w:r w:rsidR="007E221A" w:rsidRPr="007E221A">
              <w:rPr>
                <w:rFonts w:ascii="Times New Roman" w:hAnsi="Times New Roman" w:cs="Times New Roman"/>
                <w:b/>
                <w:sz w:val="20"/>
                <w:szCs w:val="20"/>
              </w:rPr>
              <w:t xml:space="preserve">5% </w:t>
            </w:r>
          </w:p>
          <w:p w14:paraId="76C659CD"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Creating</w:t>
            </w:r>
          </w:p>
          <w:p w14:paraId="32700E4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8</w:t>
            </w:r>
          </w:p>
          <w:p w14:paraId="0FE07690"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In class and at home</w:t>
            </w:r>
          </w:p>
          <w:p w14:paraId="313131B4"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Photo Voices</w:t>
            </w:r>
          </w:p>
          <w:p w14:paraId="5FC31F17" w14:textId="51946BD6" w:rsidR="007E221A" w:rsidRPr="007E221A" w:rsidRDefault="00475A24" w:rsidP="007E221A">
            <w:pPr>
              <w:spacing w:after="0"/>
              <w:rPr>
                <w:rFonts w:ascii="Times New Roman" w:hAnsi="Times New Roman" w:cs="Times New Roman"/>
                <w:sz w:val="20"/>
                <w:szCs w:val="20"/>
              </w:rPr>
            </w:pPr>
            <w:r>
              <w:rPr>
                <w:rFonts w:ascii="Times New Roman" w:hAnsi="Times New Roman" w:cs="Times New Roman"/>
                <w:b/>
                <w:sz w:val="20"/>
                <w:szCs w:val="20"/>
              </w:rPr>
              <w:t>Part A</w:t>
            </w:r>
            <w:r w:rsidR="007E221A" w:rsidRPr="007E221A">
              <w:rPr>
                <w:rFonts w:ascii="Times New Roman" w:hAnsi="Times New Roman" w:cs="Times New Roman"/>
                <w:b/>
                <w:sz w:val="20"/>
                <w:szCs w:val="20"/>
              </w:rPr>
              <w:t>:</w:t>
            </w:r>
            <w:r w:rsidR="007E221A" w:rsidRPr="007E221A">
              <w:rPr>
                <w:rFonts w:ascii="Times New Roman" w:hAnsi="Times New Roman" w:cs="Times New Roman"/>
                <w:sz w:val="20"/>
                <w:szCs w:val="20"/>
              </w:rPr>
              <w:t xml:space="preserve"> Students select and accurately reference an image that represents an aspect of Australian identity and extensively annotate it</w:t>
            </w:r>
            <w:r w:rsidR="00461E9F">
              <w:rPr>
                <w:rFonts w:ascii="Times New Roman" w:hAnsi="Times New Roman" w:cs="Times New Roman"/>
                <w:sz w:val="20"/>
                <w:szCs w:val="20"/>
              </w:rPr>
              <w:t xml:space="preserve">. </w:t>
            </w:r>
          </w:p>
          <w:p w14:paraId="5B8C98C9" w14:textId="44B0C36B" w:rsidR="007E221A" w:rsidRPr="007E221A" w:rsidRDefault="00475A24" w:rsidP="007E221A">
            <w:pPr>
              <w:spacing w:after="0"/>
              <w:rPr>
                <w:rFonts w:ascii="Times New Roman" w:hAnsi="Times New Roman" w:cs="Times New Roman"/>
                <w:sz w:val="20"/>
                <w:szCs w:val="20"/>
              </w:rPr>
            </w:pPr>
            <w:r>
              <w:rPr>
                <w:rFonts w:ascii="Times New Roman" w:hAnsi="Times New Roman" w:cs="Times New Roman"/>
                <w:b/>
                <w:sz w:val="20"/>
                <w:szCs w:val="20"/>
              </w:rPr>
              <w:t>Part B</w:t>
            </w:r>
            <w:r w:rsidR="007E221A" w:rsidRPr="007E221A">
              <w:rPr>
                <w:rFonts w:ascii="Times New Roman" w:hAnsi="Times New Roman" w:cs="Times New Roman"/>
                <w:b/>
                <w:sz w:val="20"/>
                <w:szCs w:val="20"/>
              </w:rPr>
              <w:t>:</w:t>
            </w:r>
            <w:r w:rsidR="007E221A" w:rsidRPr="007E221A">
              <w:rPr>
                <w:rFonts w:ascii="Times New Roman" w:hAnsi="Times New Roman" w:cs="Times New Roman"/>
                <w:sz w:val="20"/>
                <w:szCs w:val="20"/>
              </w:rPr>
              <w:t xml:space="preserve"> Students compose an original narrative bringing ‘voice’ to the image.</w:t>
            </w:r>
          </w:p>
          <w:p w14:paraId="5B30C334" w14:textId="518EBE37" w:rsidR="007E221A" w:rsidRPr="007E221A" w:rsidRDefault="007E221A" w:rsidP="007E221A">
            <w:pPr>
              <w:rPr>
                <w:rFonts w:ascii="Times New Roman" w:hAnsi="Times New Roman" w:cs="Times New Roman"/>
                <w:b/>
                <w:sz w:val="20"/>
                <w:szCs w:val="20"/>
              </w:rPr>
            </w:pPr>
          </w:p>
          <w:p w14:paraId="7838E4B0" w14:textId="09C081D1" w:rsidR="007E221A" w:rsidRPr="007E221A" w:rsidRDefault="007E221A" w:rsidP="007E221A">
            <w:pPr>
              <w:rPr>
                <w:rFonts w:ascii="Times New Roman" w:hAnsi="Times New Roman" w:cs="Times New Roman"/>
                <w:b/>
                <w:sz w:val="20"/>
                <w:szCs w:val="20"/>
              </w:rPr>
            </w:pPr>
          </w:p>
          <w:p w14:paraId="2A95CF35" w14:textId="4D76B4E2" w:rsidR="007E221A" w:rsidRDefault="007E221A" w:rsidP="007E221A">
            <w:pPr>
              <w:rPr>
                <w:rFonts w:ascii="Times New Roman" w:hAnsi="Times New Roman" w:cs="Times New Roman"/>
                <w:b/>
                <w:sz w:val="20"/>
                <w:szCs w:val="20"/>
              </w:rPr>
            </w:pPr>
          </w:p>
          <w:p w14:paraId="5E06314B" w14:textId="4B8B91D9" w:rsidR="000451A9" w:rsidRDefault="000451A9" w:rsidP="007E221A">
            <w:pPr>
              <w:rPr>
                <w:rFonts w:ascii="Times New Roman" w:hAnsi="Times New Roman" w:cs="Times New Roman"/>
                <w:b/>
                <w:sz w:val="20"/>
                <w:szCs w:val="20"/>
              </w:rPr>
            </w:pPr>
          </w:p>
          <w:p w14:paraId="446703BB" w14:textId="222517BF" w:rsidR="000451A9" w:rsidRDefault="000451A9" w:rsidP="007E221A">
            <w:pPr>
              <w:rPr>
                <w:rFonts w:ascii="Times New Roman" w:hAnsi="Times New Roman" w:cs="Times New Roman"/>
                <w:b/>
                <w:sz w:val="20"/>
                <w:szCs w:val="20"/>
              </w:rPr>
            </w:pPr>
          </w:p>
          <w:p w14:paraId="040CC611" w14:textId="605A9DC1" w:rsidR="000451A9" w:rsidRDefault="000451A9" w:rsidP="007E221A">
            <w:pPr>
              <w:rPr>
                <w:rFonts w:ascii="Times New Roman" w:hAnsi="Times New Roman" w:cs="Times New Roman"/>
                <w:b/>
                <w:sz w:val="20"/>
                <w:szCs w:val="20"/>
              </w:rPr>
            </w:pPr>
          </w:p>
          <w:p w14:paraId="0F62EDFA" w14:textId="66372556" w:rsidR="000451A9" w:rsidRDefault="000451A9" w:rsidP="007E221A">
            <w:pPr>
              <w:rPr>
                <w:rFonts w:ascii="Times New Roman" w:hAnsi="Times New Roman" w:cs="Times New Roman"/>
                <w:b/>
                <w:sz w:val="20"/>
                <w:szCs w:val="20"/>
              </w:rPr>
            </w:pPr>
          </w:p>
          <w:p w14:paraId="6CA05112" w14:textId="0F79C44C" w:rsidR="000451A9" w:rsidRDefault="000451A9" w:rsidP="007E221A">
            <w:pPr>
              <w:rPr>
                <w:rFonts w:ascii="Times New Roman" w:hAnsi="Times New Roman" w:cs="Times New Roman"/>
                <w:b/>
                <w:sz w:val="20"/>
                <w:szCs w:val="20"/>
              </w:rPr>
            </w:pPr>
          </w:p>
          <w:p w14:paraId="1574C408" w14:textId="23A47799" w:rsidR="000451A9" w:rsidRDefault="000451A9" w:rsidP="007E221A">
            <w:pPr>
              <w:rPr>
                <w:rFonts w:ascii="Times New Roman" w:hAnsi="Times New Roman" w:cs="Times New Roman"/>
                <w:b/>
                <w:sz w:val="20"/>
                <w:szCs w:val="20"/>
              </w:rPr>
            </w:pPr>
          </w:p>
          <w:p w14:paraId="64CF3D23" w14:textId="77777777" w:rsidR="000451A9" w:rsidRDefault="000451A9" w:rsidP="000451A9">
            <w:pPr>
              <w:spacing w:after="0"/>
              <w:rPr>
                <w:rFonts w:ascii="Times New Roman" w:hAnsi="Times New Roman" w:cs="Times New Roman"/>
                <w:b/>
                <w:sz w:val="20"/>
                <w:szCs w:val="20"/>
              </w:rPr>
            </w:pPr>
          </w:p>
          <w:p w14:paraId="05884A22" w14:textId="77777777" w:rsidR="000451A9" w:rsidRDefault="000451A9" w:rsidP="000451A9">
            <w:pPr>
              <w:spacing w:after="0"/>
              <w:rPr>
                <w:rFonts w:ascii="Times New Roman" w:hAnsi="Times New Roman" w:cs="Times New Roman"/>
                <w:b/>
                <w:sz w:val="20"/>
                <w:szCs w:val="20"/>
              </w:rPr>
            </w:pPr>
          </w:p>
          <w:p w14:paraId="7B0DBAD5" w14:textId="77777777" w:rsidR="000451A9" w:rsidRDefault="000451A9" w:rsidP="000451A9">
            <w:pPr>
              <w:spacing w:after="0"/>
              <w:rPr>
                <w:rFonts w:ascii="Times New Roman" w:hAnsi="Times New Roman" w:cs="Times New Roman"/>
                <w:b/>
                <w:sz w:val="20"/>
                <w:szCs w:val="20"/>
              </w:rPr>
            </w:pPr>
          </w:p>
          <w:p w14:paraId="43C42FFE" w14:textId="77777777" w:rsidR="000451A9" w:rsidRDefault="000451A9" w:rsidP="000451A9">
            <w:pPr>
              <w:spacing w:after="0"/>
              <w:rPr>
                <w:rFonts w:ascii="Times New Roman" w:hAnsi="Times New Roman" w:cs="Times New Roman"/>
                <w:b/>
                <w:sz w:val="20"/>
                <w:szCs w:val="20"/>
              </w:rPr>
            </w:pPr>
          </w:p>
          <w:p w14:paraId="405F0127" w14:textId="77777777" w:rsidR="000451A9" w:rsidRDefault="000451A9" w:rsidP="000451A9">
            <w:pPr>
              <w:spacing w:after="0"/>
              <w:rPr>
                <w:rFonts w:ascii="Times New Roman" w:hAnsi="Times New Roman" w:cs="Times New Roman"/>
                <w:b/>
                <w:sz w:val="20"/>
                <w:szCs w:val="20"/>
              </w:rPr>
            </w:pPr>
          </w:p>
          <w:p w14:paraId="3E34404F" w14:textId="77777777" w:rsidR="000451A9" w:rsidRDefault="000451A9" w:rsidP="000451A9">
            <w:pPr>
              <w:spacing w:after="0"/>
              <w:rPr>
                <w:rFonts w:ascii="Times New Roman" w:hAnsi="Times New Roman" w:cs="Times New Roman"/>
                <w:b/>
                <w:sz w:val="20"/>
                <w:szCs w:val="20"/>
              </w:rPr>
            </w:pPr>
          </w:p>
          <w:p w14:paraId="73F394FE" w14:textId="77777777" w:rsidR="000451A9" w:rsidRDefault="000451A9" w:rsidP="000451A9">
            <w:pPr>
              <w:spacing w:after="0"/>
              <w:rPr>
                <w:rFonts w:ascii="Times New Roman" w:hAnsi="Times New Roman" w:cs="Times New Roman"/>
                <w:b/>
                <w:sz w:val="20"/>
                <w:szCs w:val="20"/>
              </w:rPr>
            </w:pPr>
          </w:p>
          <w:p w14:paraId="426A0F2B" w14:textId="77777777" w:rsidR="000451A9" w:rsidRDefault="000451A9" w:rsidP="000451A9">
            <w:pPr>
              <w:spacing w:after="0"/>
              <w:rPr>
                <w:rFonts w:ascii="Times New Roman" w:hAnsi="Times New Roman" w:cs="Times New Roman"/>
                <w:b/>
                <w:sz w:val="20"/>
                <w:szCs w:val="20"/>
              </w:rPr>
            </w:pPr>
          </w:p>
          <w:p w14:paraId="4DAAB2FC" w14:textId="77777777" w:rsidR="000451A9" w:rsidRDefault="000451A9" w:rsidP="000451A9">
            <w:pPr>
              <w:spacing w:after="0"/>
              <w:rPr>
                <w:rFonts w:ascii="Times New Roman" w:hAnsi="Times New Roman" w:cs="Times New Roman"/>
                <w:b/>
                <w:sz w:val="20"/>
                <w:szCs w:val="20"/>
              </w:rPr>
            </w:pPr>
          </w:p>
          <w:p w14:paraId="3574DEF6" w14:textId="77777777" w:rsidR="000451A9" w:rsidRDefault="000451A9" w:rsidP="000451A9">
            <w:pPr>
              <w:spacing w:after="0"/>
              <w:rPr>
                <w:rFonts w:ascii="Times New Roman" w:hAnsi="Times New Roman" w:cs="Times New Roman"/>
                <w:b/>
                <w:sz w:val="20"/>
                <w:szCs w:val="20"/>
              </w:rPr>
            </w:pPr>
          </w:p>
          <w:p w14:paraId="5749D178" w14:textId="77777777" w:rsidR="000451A9" w:rsidRDefault="000451A9" w:rsidP="000451A9">
            <w:pPr>
              <w:spacing w:after="0"/>
              <w:rPr>
                <w:rFonts w:ascii="Times New Roman" w:hAnsi="Times New Roman" w:cs="Times New Roman"/>
                <w:b/>
                <w:sz w:val="20"/>
                <w:szCs w:val="20"/>
              </w:rPr>
            </w:pPr>
          </w:p>
          <w:p w14:paraId="76A45191" w14:textId="77777777" w:rsidR="000451A9" w:rsidRDefault="000451A9" w:rsidP="000451A9">
            <w:pPr>
              <w:spacing w:after="0"/>
              <w:rPr>
                <w:rFonts w:ascii="Times New Roman" w:hAnsi="Times New Roman" w:cs="Times New Roman"/>
                <w:b/>
                <w:sz w:val="20"/>
                <w:szCs w:val="20"/>
              </w:rPr>
            </w:pPr>
          </w:p>
          <w:p w14:paraId="0AB0798D" w14:textId="77777777" w:rsidR="000451A9" w:rsidRDefault="000451A9" w:rsidP="000451A9">
            <w:pPr>
              <w:spacing w:after="0"/>
              <w:rPr>
                <w:rFonts w:ascii="Times New Roman" w:hAnsi="Times New Roman" w:cs="Times New Roman"/>
                <w:b/>
                <w:sz w:val="20"/>
                <w:szCs w:val="20"/>
              </w:rPr>
            </w:pPr>
          </w:p>
          <w:p w14:paraId="15608A79" w14:textId="77777777" w:rsidR="000451A9" w:rsidRDefault="000451A9" w:rsidP="000451A9">
            <w:pPr>
              <w:spacing w:after="0"/>
              <w:rPr>
                <w:rFonts w:ascii="Times New Roman" w:hAnsi="Times New Roman" w:cs="Times New Roman"/>
                <w:b/>
                <w:sz w:val="20"/>
                <w:szCs w:val="20"/>
              </w:rPr>
            </w:pPr>
          </w:p>
          <w:p w14:paraId="03AB3E04" w14:textId="77777777" w:rsidR="000451A9" w:rsidRDefault="000451A9" w:rsidP="000451A9">
            <w:pPr>
              <w:spacing w:after="0"/>
              <w:rPr>
                <w:rFonts w:ascii="Times New Roman" w:hAnsi="Times New Roman" w:cs="Times New Roman"/>
                <w:b/>
                <w:sz w:val="20"/>
                <w:szCs w:val="20"/>
              </w:rPr>
            </w:pPr>
          </w:p>
          <w:p w14:paraId="38410401" w14:textId="11BB7749" w:rsidR="00D14A91" w:rsidRDefault="00D14A91" w:rsidP="000451A9">
            <w:pPr>
              <w:spacing w:after="0"/>
              <w:rPr>
                <w:rFonts w:ascii="Times New Roman" w:hAnsi="Times New Roman" w:cs="Times New Roman"/>
                <w:b/>
                <w:sz w:val="20"/>
                <w:szCs w:val="20"/>
              </w:rPr>
            </w:pPr>
          </w:p>
          <w:p w14:paraId="468ECB3D" w14:textId="5AF3062E"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Task 3: 5%</w:t>
            </w:r>
          </w:p>
          <w:p w14:paraId="6F17BE7F" w14:textId="77777777"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7CF3F815" w14:textId="77777777"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10</w:t>
            </w:r>
          </w:p>
          <w:p w14:paraId="368137D6" w14:textId="77777777"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In class</w:t>
            </w:r>
          </w:p>
          <w:p w14:paraId="1647F07A" w14:textId="0F642F65" w:rsidR="000451A9" w:rsidRPr="007E221A" w:rsidRDefault="008859D4" w:rsidP="000451A9">
            <w:pPr>
              <w:rPr>
                <w:rFonts w:ascii="Times New Roman" w:hAnsi="Times New Roman" w:cs="Times New Roman"/>
                <w:bCs/>
                <w:sz w:val="20"/>
                <w:szCs w:val="20"/>
                <w:lang w:val="en"/>
              </w:rPr>
            </w:pPr>
            <w:r>
              <w:rPr>
                <w:rFonts w:ascii="Times New Roman" w:hAnsi="Times New Roman" w:cs="Times New Roman"/>
                <w:bCs/>
                <w:sz w:val="20"/>
                <w:szCs w:val="20"/>
                <w:lang w:val="en"/>
              </w:rPr>
              <w:t>Essay comparing</w:t>
            </w:r>
            <w:r w:rsidR="000451A9" w:rsidRPr="007E221A">
              <w:rPr>
                <w:rFonts w:ascii="Times New Roman" w:hAnsi="Times New Roman" w:cs="Times New Roman"/>
                <w:bCs/>
                <w:sz w:val="20"/>
                <w:szCs w:val="20"/>
                <w:lang w:val="en"/>
              </w:rPr>
              <w:t xml:space="preserve"> how TWO different texts studied in class communicate ideas and represent people and/or events.</w:t>
            </w:r>
          </w:p>
          <w:p w14:paraId="60E122BA" w14:textId="77777777"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6: 2.5% </w:t>
            </w:r>
          </w:p>
          <w:p w14:paraId="37FE326E" w14:textId="77777777"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Due: Term 1 Week 10</w:t>
            </w:r>
          </w:p>
          <w:p w14:paraId="2DE17F47" w14:textId="77777777" w:rsidR="000451A9" w:rsidRPr="007E221A" w:rsidRDefault="000451A9" w:rsidP="000451A9">
            <w:pPr>
              <w:spacing w:after="0"/>
              <w:rPr>
                <w:rFonts w:ascii="Times New Roman" w:hAnsi="Times New Roman" w:cs="Times New Roman"/>
                <w:b/>
                <w:sz w:val="20"/>
                <w:szCs w:val="20"/>
              </w:rPr>
            </w:pPr>
            <w:r w:rsidRPr="007E221A">
              <w:rPr>
                <w:rFonts w:ascii="Times New Roman" w:hAnsi="Times New Roman" w:cs="Times New Roman"/>
                <w:b/>
                <w:sz w:val="20"/>
                <w:szCs w:val="20"/>
              </w:rPr>
              <w:t>Creating</w:t>
            </w:r>
          </w:p>
          <w:p w14:paraId="4C42B0DA" w14:textId="381BE5AF" w:rsidR="007E221A" w:rsidRPr="005F0706" w:rsidRDefault="000451A9" w:rsidP="000451A9">
            <w:pPr>
              <w:rPr>
                <w:rFonts w:ascii="Times New Roman" w:hAnsi="Times New Roman" w:cs="Times New Roman"/>
                <w:sz w:val="20"/>
                <w:szCs w:val="20"/>
              </w:rPr>
            </w:pPr>
            <w:r w:rsidRPr="005F0706">
              <w:rPr>
                <w:rFonts w:ascii="Times New Roman" w:hAnsi="Times New Roman" w:cs="Times New Roman"/>
                <w:sz w:val="20"/>
                <w:szCs w:val="20"/>
              </w:rPr>
              <w:t>Reading and Viewi</w:t>
            </w:r>
            <w:r w:rsidR="005F0706" w:rsidRPr="005F0706">
              <w:rPr>
                <w:rFonts w:ascii="Times New Roman" w:hAnsi="Times New Roman" w:cs="Times New Roman"/>
                <w:sz w:val="20"/>
                <w:szCs w:val="20"/>
              </w:rPr>
              <w:t>ng Text 1 Novel and Visual Text</w:t>
            </w:r>
          </w:p>
        </w:tc>
      </w:tr>
      <w:tr w:rsidR="007E221A" w:rsidRPr="007E221A" w14:paraId="12A6F318" w14:textId="77777777" w:rsidTr="00461E9F">
        <w:tc>
          <w:tcPr>
            <w:tcW w:w="13962" w:type="dxa"/>
            <w:gridSpan w:val="5"/>
          </w:tcPr>
          <w:p w14:paraId="1508EE34" w14:textId="77777777" w:rsidR="007E221A" w:rsidRPr="007E221A" w:rsidRDefault="007E221A" w:rsidP="007E221A">
            <w:pPr>
              <w:spacing w:before="120" w:after="12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Term 2</w:t>
            </w:r>
          </w:p>
        </w:tc>
      </w:tr>
      <w:tr w:rsidR="007E221A" w:rsidRPr="007E221A" w14:paraId="563D99A4" w14:textId="77777777" w:rsidTr="00461E9F">
        <w:trPr>
          <w:gridAfter w:val="1"/>
          <w:wAfter w:w="14" w:type="dxa"/>
        </w:trPr>
        <w:tc>
          <w:tcPr>
            <w:tcW w:w="1081" w:type="dxa"/>
          </w:tcPr>
          <w:p w14:paraId="12C8C88A" w14:textId="2811E180"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Weeks</w:t>
            </w:r>
          </w:p>
          <w:p w14:paraId="3BC21DFD" w14:textId="53C6D482"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1-2</w:t>
            </w:r>
          </w:p>
        </w:tc>
        <w:tc>
          <w:tcPr>
            <w:tcW w:w="5010" w:type="dxa"/>
          </w:tcPr>
          <w:p w14:paraId="45BAFFE9"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Comprehending</w:t>
            </w:r>
          </w:p>
          <w:p w14:paraId="31F85A26"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 xml:space="preserve">The Comprehending section of the paper asks students to deconstruct written, visual and /or multi modal texts. </w:t>
            </w:r>
          </w:p>
          <w:p w14:paraId="1FA73434"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Aims:</w:t>
            </w:r>
          </w:p>
          <w:p w14:paraId="6C8A84E8" w14:textId="77777777" w:rsidR="007E221A" w:rsidRPr="007E221A" w:rsidRDefault="007E221A" w:rsidP="00E515EA">
            <w:pPr>
              <w:pStyle w:val="ListParagraph"/>
              <w:numPr>
                <w:ilvl w:val="0"/>
                <w:numId w:val="19"/>
              </w:numPr>
              <w:spacing w:after="0"/>
              <w:rPr>
                <w:rFonts w:ascii="Times New Roman" w:hAnsi="Times New Roman" w:cs="Times New Roman"/>
                <w:sz w:val="20"/>
                <w:szCs w:val="20"/>
              </w:rPr>
            </w:pPr>
            <w:r w:rsidRPr="007E221A">
              <w:rPr>
                <w:rFonts w:ascii="Times New Roman" w:hAnsi="Times New Roman" w:cs="Times New Roman"/>
                <w:sz w:val="20"/>
                <w:szCs w:val="20"/>
              </w:rPr>
              <w:t>demonstrate an understanding of the main ideas of a text</w:t>
            </w:r>
          </w:p>
          <w:p w14:paraId="1919A634" w14:textId="77777777" w:rsidR="007E221A" w:rsidRPr="007E221A" w:rsidRDefault="007E221A" w:rsidP="00E515EA">
            <w:pPr>
              <w:pStyle w:val="ListParagraph"/>
              <w:numPr>
                <w:ilvl w:val="0"/>
                <w:numId w:val="19"/>
              </w:numPr>
              <w:spacing w:after="0"/>
              <w:rPr>
                <w:rFonts w:ascii="Times New Roman" w:hAnsi="Times New Roman" w:cs="Times New Roman"/>
                <w:sz w:val="20"/>
                <w:szCs w:val="20"/>
              </w:rPr>
            </w:pPr>
            <w:r w:rsidRPr="007E221A">
              <w:rPr>
                <w:rFonts w:ascii="Times New Roman" w:hAnsi="Times New Roman" w:cs="Times New Roman"/>
                <w:sz w:val="20"/>
                <w:szCs w:val="20"/>
              </w:rPr>
              <w:t>demonstrate an understanding of how texts are constructed</w:t>
            </w:r>
          </w:p>
          <w:p w14:paraId="0809DE5A" w14:textId="77777777" w:rsidR="007E221A" w:rsidRPr="007E221A" w:rsidRDefault="007E221A" w:rsidP="00E515EA">
            <w:pPr>
              <w:pStyle w:val="ListParagraph"/>
              <w:numPr>
                <w:ilvl w:val="0"/>
                <w:numId w:val="19"/>
              </w:numPr>
              <w:spacing w:after="0"/>
              <w:rPr>
                <w:rFonts w:ascii="Times New Roman" w:hAnsi="Times New Roman" w:cs="Times New Roman"/>
                <w:sz w:val="20"/>
                <w:szCs w:val="20"/>
              </w:rPr>
            </w:pPr>
            <w:r w:rsidRPr="007E221A">
              <w:rPr>
                <w:rFonts w:ascii="Times New Roman" w:hAnsi="Times New Roman" w:cs="Times New Roman"/>
                <w:sz w:val="20"/>
                <w:szCs w:val="20"/>
              </w:rPr>
              <w:t>compose clear, succinct responses.</w:t>
            </w:r>
          </w:p>
          <w:p w14:paraId="7DA3E4C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Focus</w:t>
            </w:r>
          </w:p>
          <w:p w14:paraId="138CAE71"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Meanings: representations of groups, ideas, themes, issues</w:t>
            </w:r>
          </w:p>
          <w:p w14:paraId="170CDA2E"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Genre: use of generic conventions</w:t>
            </w:r>
          </w:p>
          <w:p w14:paraId="631AC1DE"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Perspectives: viewpoints, values, attitudes, ideologies</w:t>
            </w:r>
          </w:p>
          <w:p w14:paraId="148C5378"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Construction: structural, language, stylistic features / patterns</w:t>
            </w:r>
          </w:p>
          <w:p w14:paraId="666AD2B2" w14:textId="77777777"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Effects: impact on audience response, purpose, function</w:t>
            </w:r>
          </w:p>
          <w:p w14:paraId="2B21E808" w14:textId="0B4D644C"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Relationships: connection between syllabus concepts</w:t>
            </w:r>
          </w:p>
          <w:p w14:paraId="330D731B" w14:textId="04836526" w:rsidR="007E221A" w:rsidRPr="007E221A" w:rsidRDefault="007E221A" w:rsidP="00E515EA">
            <w:pPr>
              <w:pStyle w:val="ListParagraph"/>
              <w:numPr>
                <w:ilvl w:val="0"/>
                <w:numId w:val="20"/>
              </w:numPr>
              <w:spacing w:after="0"/>
              <w:rPr>
                <w:rFonts w:ascii="Times New Roman" w:hAnsi="Times New Roman" w:cs="Times New Roman"/>
                <w:sz w:val="20"/>
                <w:szCs w:val="20"/>
              </w:rPr>
            </w:pPr>
            <w:r w:rsidRPr="007E221A">
              <w:rPr>
                <w:rFonts w:ascii="Times New Roman" w:hAnsi="Times New Roman" w:cs="Times New Roman"/>
                <w:sz w:val="20"/>
                <w:szCs w:val="20"/>
              </w:rPr>
              <w:t>Compare / contrast approach</w:t>
            </w:r>
          </w:p>
          <w:p w14:paraId="1C545D83" w14:textId="43645AE6" w:rsidR="007E221A" w:rsidRPr="007E221A" w:rsidRDefault="007E221A" w:rsidP="007E221A">
            <w:pPr>
              <w:rPr>
                <w:rFonts w:ascii="Times New Roman" w:hAnsi="Times New Roman" w:cs="Times New Roman"/>
                <w:b/>
                <w:sz w:val="20"/>
                <w:szCs w:val="20"/>
              </w:rPr>
            </w:pPr>
          </w:p>
        </w:tc>
        <w:tc>
          <w:tcPr>
            <w:tcW w:w="4819" w:type="dxa"/>
          </w:tcPr>
          <w:p w14:paraId="6B9435F7" w14:textId="77777777" w:rsidR="007E221A" w:rsidRPr="007E221A" w:rsidRDefault="007E221A" w:rsidP="007E221A">
            <w:pPr>
              <w:spacing w:after="0" w:line="240" w:lineRule="auto"/>
              <w:rPr>
                <w:rFonts w:ascii="Times New Roman" w:hAnsi="Times New Roman" w:cs="Times New Roman"/>
                <w:b/>
                <w:bCs/>
                <w:sz w:val="20"/>
                <w:szCs w:val="20"/>
              </w:rPr>
            </w:pPr>
            <w:r w:rsidRPr="007E221A">
              <w:rPr>
                <w:rFonts w:ascii="Times New Roman" w:hAnsi="Times New Roman" w:cs="Times New Roman"/>
                <w:b/>
                <w:bCs/>
                <w:sz w:val="20"/>
                <w:szCs w:val="20"/>
              </w:rPr>
              <w:t>Investigate the relationships between language, context and meaning by:</w:t>
            </w:r>
          </w:p>
          <w:p w14:paraId="2FE73A98" w14:textId="77777777" w:rsidR="007E221A" w:rsidRPr="00531B8B" w:rsidRDefault="007E221A" w:rsidP="00E515EA">
            <w:pPr>
              <w:pStyle w:val="ListParagraph"/>
              <w:numPr>
                <w:ilvl w:val="0"/>
                <w:numId w:val="22"/>
              </w:numPr>
              <w:spacing w:after="0" w:line="240" w:lineRule="auto"/>
              <w:rPr>
                <w:rFonts w:ascii="Times New Roman" w:hAnsi="Times New Roman" w:cs="Times New Roman"/>
                <w:sz w:val="20"/>
                <w:szCs w:val="20"/>
              </w:rPr>
            </w:pPr>
            <w:r w:rsidRPr="00531B8B">
              <w:rPr>
                <w:rFonts w:ascii="Times New Roman" w:hAnsi="Times New Roman" w:cs="Times New Roman"/>
                <w:sz w:val="20"/>
                <w:szCs w:val="20"/>
              </w:rPr>
              <w:t>explaining how texts are created in and for different contexts</w:t>
            </w:r>
          </w:p>
          <w:p w14:paraId="54BFA86B" w14:textId="77777777" w:rsidR="007E221A" w:rsidRPr="00531B8B" w:rsidRDefault="007E221A" w:rsidP="00531B8B">
            <w:pPr>
              <w:rPr>
                <w:rFonts w:ascii="Times New Roman" w:hAnsi="Times New Roman" w:cs="Times New Roman"/>
                <w:sz w:val="20"/>
                <w:szCs w:val="20"/>
              </w:rPr>
            </w:pPr>
            <w:r w:rsidRPr="00531B8B">
              <w:rPr>
                <w:rFonts w:ascii="Times New Roman" w:hAnsi="Times New Roman" w:cs="Times New Roman"/>
                <w:sz w:val="20"/>
                <w:szCs w:val="20"/>
              </w:rPr>
              <w:t>evaluating the choice of mode and medium in shaping the response of audiences, including digital texts</w:t>
            </w:r>
          </w:p>
          <w:p w14:paraId="57ACEA7C"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Examine the language, structure and features of imaginative, interpretive and persuasive texts, including:</w:t>
            </w:r>
          </w:p>
          <w:p w14:paraId="1FAC7A2E" w14:textId="77777777" w:rsidR="007E221A" w:rsidRPr="00531B8B" w:rsidRDefault="007E221A" w:rsidP="00E515EA">
            <w:pPr>
              <w:pStyle w:val="ListParagraph"/>
              <w:numPr>
                <w:ilvl w:val="0"/>
                <w:numId w:val="22"/>
              </w:numPr>
              <w:rPr>
                <w:rFonts w:ascii="Times New Roman" w:hAnsi="Times New Roman" w:cs="Times New Roman"/>
                <w:sz w:val="20"/>
                <w:szCs w:val="20"/>
              </w:rPr>
            </w:pPr>
            <w:r w:rsidRPr="00531B8B">
              <w:rPr>
                <w:rFonts w:ascii="Times New Roman" w:hAnsi="Times New Roman" w:cs="Times New Roman"/>
                <w:sz w:val="20"/>
                <w:szCs w:val="20"/>
              </w:rPr>
              <w:t xml:space="preserve">explaining the ways text structures, language features and stylistic choices are used in different types of texts </w:t>
            </w:r>
          </w:p>
          <w:p w14:paraId="36D7F61A"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responses to texts, including students’ own responses, are influenced by:</w:t>
            </w:r>
          </w:p>
          <w:p w14:paraId="1609108D" w14:textId="77777777" w:rsidR="007E221A" w:rsidRPr="007E221A" w:rsidRDefault="007E221A" w:rsidP="00E515EA">
            <w:pPr>
              <w:pStyle w:val="ListParagraph"/>
              <w:numPr>
                <w:ilvl w:val="0"/>
                <w:numId w:val="22"/>
              </w:numPr>
              <w:rPr>
                <w:rFonts w:ascii="Times New Roman" w:hAnsi="Times New Roman" w:cs="Times New Roman"/>
                <w:sz w:val="20"/>
                <w:szCs w:val="20"/>
              </w:rPr>
            </w:pPr>
            <w:r w:rsidRPr="007E221A">
              <w:rPr>
                <w:rFonts w:ascii="Times New Roman" w:hAnsi="Times New Roman" w:cs="Times New Roman"/>
                <w:sz w:val="20"/>
                <w:szCs w:val="20"/>
              </w:rPr>
              <w:t xml:space="preserve">purpose, taking into account that a text’s purpose is often open to debate </w:t>
            </w:r>
          </w:p>
          <w:p w14:paraId="74CCA12D" w14:textId="77777777" w:rsidR="007E221A" w:rsidRPr="007E221A" w:rsidRDefault="007E221A" w:rsidP="00E515EA">
            <w:pPr>
              <w:pStyle w:val="ListParagraph"/>
              <w:numPr>
                <w:ilvl w:val="0"/>
                <w:numId w:val="22"/>
              </w:numPr>
              <w:rPr>
                <w:rFonts w:ascii="Times New Roman" w:hAnsi="Times New Roman" w:cs="Times New Roman"/>
                <w:sz w:val="20"/>
                <w:szCs w:val="20"/>
              </w:rPr>
            </w:pPr>
            <w:r w:rsidRPr="007E221A">
              <w:rPr>
                <w:rFonts w:ascii="Times New Roman" w:hAnsi="Times New Roman" w:cs="Times New Roman"/>
                <w:sz w:val="20"/>
                <w:szCs w:val="20"/>
              </w:rPr>
              <w:t>personal, social and cultural context</w:t>
            </w:r>
          </w:p>
          <w:p w14:paraId="69501EC6"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b/>
                <w:sz w:val="20"/>
                <w:szCs w:val="20"/>
              </w:rPr>
              <w:t>Create a range of texts:</w:t>
            </w:r>
          </w:p>
          <w:p w14:paraId="41B993A1" w14:textId="77777777" w:rsidR="007E221A" w:rsidRPr="00531B8B" w:rsidRDefault="007E221A" w:rsidP="00E515EA">
            <w:pPr>
              <w:pStyle w:val="ListParagraph"/>
              <w:numPr>
                <w:ilvl w:val="0"/>
                <w:numId w:val="23"/>
              </w:numPr>
              <w:rPr>
                <w:rFonts w:ascii="Times New Roman" w:hAnsi="Times New Roman" w:cs="Times New Roman"/>
                <w:sz w:val="20"/>
                <w:szCs w:val="20"/>
              </w:rPr>
            </w:pPr>
            <w:r w:rsidRPr="00531B8B">
              <w:rPr>
                <w:rFonts w:ascii="Times New Roman" w:hAnsi="Times New Roman" w:cs="Times New Roman"/>
                <w:sz w:val="20"/>
                <w:szCs w:val="20"/>
              </w:rPr>
              <w:t>using evidence-based argument</w:t>
            </w:r>
          </w:p>
          <w:p w14:paraId="236E6770" w14:textId="77777777" w:rsidR="00531B8B" w:rsidRDefault="007E221A" w:rsidP="00E515EA">
            <w:pPr>
              <w:pStyle w:val="ListParagraph"/>
              <w:numPr>
                <w:ilvl w:val="0"/>
                <w:numId w:val="23"/>
              </w:numPr>
              <w:rPr>
                <w:rFonts w:ascii="Times New Roman" w:hAnsi="Times New Roman" w:cs="Times New Roman"/>
                <w:sz w:val="20"/>
                <w:szCs w:val="20"/>
              </w:rPr>
            </w:pPr>
            <w:r w:rsidRPr="007E221A">
              <w:rPr>
                <w:rFonts w:ascii="Times New Roman" w:hAnsi="Times New Roman" w:cs="Times New Roman"/>
                <w:sz w:val="20"/>
                <w:szCs w:val="20"/>
              </w:rPr>
              <w:t>using appropriate quotation and referencing protocols</w:t>
            </w:r>
          </w:p>
          <w:p w14:paraId="5A6398B5" w14:textId="521FA79F" w:rsidR="007E221A" w:rsidRPr="00531B8B" w:rsidRDefault="007E221A" w:rsidP="00E515EA">
            <w:pPr>
              <w:pStyle w:val="ListParagraph"/>
              <w:numPr>
                <w:ilvl w:val="0"/>
                <w:numId w:val="23"/>
              </w:numPr>
              <w:rPr>
                <w:rFonts w:ascii="Times New Roman" w:hAnsi="Times New Roman" w:cs="Times New Roman"/>
                <w:sz w:val="20"/>
                <w:szCs w:val="20"/>
              </w:rPr>
            </w:pPr>
            <w:r w:rsidRPr="00531B8B">
              <w:rPr>
                <w:rFonts w:ascii="Times New Roman" w:hAnsi="Times New Roman" w:cs="Times New Roman"/>
                <w:sz w:val="20"/>
                <w:szCs w:val="20"/>
              </w:rPr>
              <w:t>using accurate spelling, punctuation, syntax and metalanguage</w:t>
            </w:r>
          </w:p>
          <w:p w14:paraId="7EF6F0CD" w14:textId="07E0D05D" w:rsidR="007E221A" w:rsidRPr="007E221A" w:rsidRDefault="007E221A" w:rsidP="00B170A8">
            <w:pPr>
              <w:pStyle w:val="ListParagraph"/>
              <w:rPr>
                <w:rFonts w:ascii="Times New Roman" w:hAnsi="Times New Roman" w:cs="Times New Roman"/>
                <w:sz w:val="20"/>
                <w:szCs w:val="20"/>
              </w:rPr>
            </w:pPr>
            <w:r w:rsidRPr="007E221A">
              <w:rPr>
                <w:rFonts w:ascii="Times New Roman" w:hAnsi="Times New Roman" w:cs="Times New Roman"/>
                <w:sz w:val="20"/>
                <w:szCs w:val="20"/>
              </w:rPr>
              <w:t xml:space="preserve"> </w:t>
            </w:r>
          </w:p>
        </w:tc>
        <w:tc>
          <w:tcPr>
            <w:tcW w:w="3038" w:type="dxa"/>
          </w:tcPr>
          <w:p w14:paraId="2D579C14"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Task 4: 5%</w:t>
            </w:r>
          </w:p>
          <w:p w14:paraId="150B6BC8"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72329A31"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2 Week 2</w:t>
            </w:r>
          </w:p>
          <w:p w14:paraId="1A522F08"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In class</w:t>
            </w:r>
          </w:p>
          <w:p w14:paraId="5DE308AA"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Comprehension following short answer format.</w:t>
            </w:r>
          </w:p>
          <w:p w14:paraId="69D05BE4"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Three texts provided: one prose fiction, one non-fiction, one still image.</w:t>
            </w:r>
          </w:p>
          <w:p w14:paraId="79621683" w14:textId="109C69A0" w:rsidR="007E221A" w:rsidRDefault="007E221A" w:rsidP="007E221A">
            <w:pPr>
              <w:spacing w:after="0"/>
              <w:rPr>
                <w:rFonts w:ascii="Times New Roman" w:hAnsi="Times New Roman" w:cs="Times New Roman"/>
                <w:b/>
                <w:sz w:val="20"/>
                <w:szCs w:val="20"/>
              </w:rPr>
            </w:pPr>
            <w:r w:rsidRPr="007E221A">
              <w:rPr>
                <w:rFonts w:ascii="Times New Roman" w:hAnsi="Times New Roman" w:cs="Times New Roman"/>
                <w:sz w:val="20"/>
                <w:szCs w:val="20"/>
              </w:rPr>
              <w:t>Respond in 250-300 words per question</w:t>
            </w:r>
            <w:r w:rsidRPr="007E221A">
              <w:rPr>
                <w:rFonts w:ascii="Times New Roman" w:hAnsi="Times New Roman" w:cs="Times New Roman"/>
                <w:b/>
                <w:sz w:val="20"/>
                <w:szCs w:val="20"/>
              </w:rPr>
              <w:t>.</w:t>
            </w:r>
          </w:p>
          <w:p w14:paraId="5B8CE69B" w14:textId="77777777" w:rsidR="000632AE" w:rsidRPr="007E221A" w:rsidRDefault="000632AE" w:rsidP="007E221A">
            <w:pPr>
              <w:spacing w:after="0"/>
              <w:rPr>
                <w:rFonts w:ascii="Times New Roman" w:hAnsi="Times New Roman" w:cs="Times New Roman"/>
                <w:b/>
                <w:sz w:val="20"/>
                <w:szCs w:val="20"/>
              </w:rPr>
            </w:pPr>
          </w:p>
          <w:p w14:paraId="1ECCDE48" w14:textId="1FC8D8D1" w:rsidR="000632AE" w:rsidRDefault="000632AE" w:rsidP="000632AE">
            <w:pPr>
              <w:spacing w:after="0"/>
              <w:rPr>
                <w:rFonts w:ascii="Times New Roman" w:hAnsi="Times New Roman" w:cs="Times New Roman"/>
                <w:b/>
                <w:sz w:val="20"/>
                <w:szCs w:val="20"/>
              </w:rPr>
            </w:pPr>
            <w:r w:rsidRPr="000632AE">
              <w:rPr>
                <w:rFonts w:ascii="Times New Roman" w:hAnsi="Times New Roman" w:cs="Times New Roman"/>
                <w:b/>
                <w:sz w:val="20"/>
                <w:szCs w:val="20"/>
              </w:rPr>
              <w:t>Task 7: 2.5%</w:t>
            </w:r>
          </w:p>
          <w:p w14:paraId="773287D0" w14:textId="12013268" w:rsidR="00227FB5" w:rsidRPr="000632AE" w:rsidRDefault="00227FB5" w:rsidP="000632AE">
            <w:pPr>
              <w:spacing w:after="0"/>
              <w:rPr>
                <w:rFonts w:ascii="Times New Roman" w:hAnsi="Times New Roman" w:cs="Times New Roman"/>
                <w:b/>
                <w:sz w:val="20"/>
                <w:szCs w:val="20"/>
              </w:rPr>
            </w:pPr>
            <w:r>
              <w:rPr>
                <w:rFonts w:ascii="Times New Roman" w:hAnsi="Times New Roman" w:cs="Times New Roman"/>
                <w:b/>
                <w:sz w:val="20"/>
                <w:szCs w:val="20"/>
              </w:rPr>
              <w:t>(in total for Semester 1)</w:t>
            </w:r>
          </w:p>
          <w:p w14:paraId="34782AE7" w14:textId="77777777" w:rsidR="000632AE" w:rsidRPr="000632AE" w:rsidRDefault="000632AE" w:rsidP="000632AE">
            <w:pPr>
              <w:spacing w:after="0"/>
              <w:rPr>
                <w:rFonts w:ascii="Times New Roman" w:hAnsi="Times New Roman" w:cs="Times New Roman"/>
                <w:b/>
                <w:sz w:val="20"/>
                <w:szCs w:val="20"/>
              </w:rPr>
            </w:pPr>
            <w:r w:rsidRPr="000632AE">
              <w:rPr>
                <w:rFonts w:ascii="Times New Roman" w:hAnsi="Times New Roman" w:cs="Times New Roman"/>
                <w:b/>
                <w:sz w:val="20"/>
                <w:szCs w:val="20"/>
              </w:rPr>
              <w:t>Creating</w:t>
            </w:r>
          </w:p>
          <w:p w14:paraId="0112A2FC" w14:textId="77777777" w:rsidR="000632AE" w:rsidRPr="000632AE" w:rsidRDefault="000632AE" w:rsidP="000632AE">
            <w:pPr>
              <w:spacing w:after="0"/>
              <w:rPr>
                <w:rFonts w:ascii="Times New Roman" w:hAnsi="Times New Roman" w:cs="Times New Roman"/>
                <w:b/>
                <w:sz w:val="20"/>
                <w:szCs w:val="20"/>
              </w:rPr>
            </w:pPr>
            <w:r w:rsidRPr="000632AE">
              <w:rPr>
                <w:rFonts w:ascii="Times New Roman" w:hAnsi="Times New Roman" w:cs="Times New Roman"/>
                <w:b/>
                <w:sz w:val="20"/>
                <w:szCs w:val="20"/>
              </w:rPr>
              <w:t>Due: Term 2 Week 3</w:t>
            </w:r>
          </w:p>
          <w:p w14:paraId="43034077" w14:textId="77777777" w:rsidR="000632AE" w:rsidRPr="007C2328" w:rsidRDefault="000632AE" w:rsidP="000632AE">
            <w:pPr>
              <w:spacing w:after="0"/>
              <w:rPr>
                <w:rFonts w:ascii="Times New Roman" w:hAnsi="Times New Roman" w:cs="Times New Roman"/>
                <w:b/>
                <w:sz w:val="20"/>
                <w:szCs w:val="20"/>
              </w:rPr>
            </w:pPr>
            <w:r w:rsidRPr="007C2328">
              <w:rPr>
                <w:rFonts w:ascii="Times New Roman" w:hAnsi="Times New Roman" w:cs="Times New Roman"/>
                <w:b/>
                <w:sz w:val="20"/>
                <w:szCs w:val="20"/>
              </w:rPr>
              <w:t>Corrections and Reflections for Tasks 1 and 3</w:t>
            </w:r>
          </w:p>
          <w:p w14:paraId="1550C260" w14:textId="77777777" w:rsidR="007E221A" w:rsidRPr="007E221A" w:rsidRDefault="007E221A" w:rsidP="007E221A">
            <w:pPr>
              <w:rPr>
                <w:rFonts w:ascii="Times New Roman" w:hAnsi="Times New Roman" w:cs="Times New Roman"/>
                <w:b/>
                <w:sz w:val="20"/>
                <w:szCs w:val="20"/>
              </w:rPr>
            </w:pPr>
          </w:p>
        </w:tc>
      </w:tr>
      <w:tr w:rsidR="007E221A" w:rsidRPr="007E221A" w14:paraId="13452C28" w14:textId="77777777" w:rsidTr="00461E9F">
        <w:trPr>
          <w:gridAfter w:val="1"/>
          <w:wAfter w:w="14" w:type="dxa"/>
        </w:trPr>
        <w:tc>
          <w:tcPr>
            <w:tcW w:w="1081" w:type="dxa"/>
          </w:tcPr>
          <w:p w14:paraId="31974C9E" w14:textId="77777777" w:rsidR="00BF1520"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Weeks </w:t>
            </w:r>
          </w:p>
          <w:p w14:paraId="0B2058DB" w14:textId="24E64950"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3-4</w:t>
            </w:r>
          </w:p>
        </w:tc>
        <w:tc>
          <w:tcPr>
            <w:tcW w:w="5010" w:type="dxa"/>
          </w:tcPr>
          <w:p w14:paraId="71D4C16F"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Oral</w:t>
            </w:r>
          </w:p>
          <w:p w14:paraId="0A0DC5F9" w14:textId="77777777"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Present a PowerPoint of the course concepts to the class.</w:t>
            </w:r>
          </w:p>
          <w:p w14:paraId="51240685"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Focus:</w:t>
            </w:r>
          </w:p>
          <w:p w14:paraId="68D82A9D" w14:textId="77777777" w:rsidR="007E221A" w:rsidRPr="007E221A" w:rsidRDefault="007E221A" w:rsidP="00BF1520">
            <w:pPr>
              <w:spacing w:after="0"/>
              <w:rPr>
                <w:rFonts w:ascii="Times New Roman" w:hAnsi="Times New Roman" w:cs="Times New Roman"/>
                <w:sz w:val="20"/>
                <w:szCs w:val="20"/>
              </w:rPr>
            </w:pPr>
            <w:r w:rsidRPr="007E221A">
              <w:rPr>
                <w:rFonts w:ascii="Times New Roman" w:hAnsi="Times New Roman" w:cs="Times New Roman"/>
                <w:sz w:val="20"/>
                <w:szCs w:val="20"/>
              </w:rPr>
              <w:t>Clear, articulate delivery of the key course concepts</w:t>
            </w:r>
          </w:p>
          <w:p w14:paraId="3C601F56" w14:textId="77777777" w:rsidR="007E221A" w:rsidRPr="007E221A" w:rsidRDefault="007E221A" w:rsidP="00BF1520">
            <w:pPr>
              <w:spacing w:after="0"/>
              <w:rPr>
                <w:rFonts w:ascii="Times New Roman" w:hAnsi="Times New Roman" w:cs="Times New Roman"/>
                <w:sz w:val="20"/>
                <w:szCs w:val="20"/>
              </w:rPr>
            </w:pPr>
            <w:r w:rsidRPr="007E221A">
              <w:rPr>
                <w:rFonts w:ascii="Times New Roman" w:hAnsi="Times New Roman" w:cs="Times New Roman"/>
                <w:sz w:val="20"/>
                <w:szCs w:val="20"/>
              </w:rPr>
              <w:t>Using:</w:t>
            </w:r>
          </w:p>
          <w:p w14:paraId="6748007E" w14:textId="77777777" w:rsidR="007E221A" w:rsidRPr="007E221A" w:rsidRDefault="007E221A" w:rsidP="00E515EA">
            <w:pPr>
              <w:pStyle w:val="ListParagraph"/>
              <w:numPr>
                <w:ilvl w:val="0"/>
                <w:numId w:val="21"/>
              </w:numPr>
              <w:spacing w:after="0"/>
              <w:rPr>
                <w:rFonts w:ascii="Times New Roman" w:hAnsi="Times New Roman" w:cs="Times New Roman"/>
                <w:sz w:val="20"/>
                <w:szCs w:val="20"/>
              </w:rPr>
            </w:pPr>
            <w:r w:rsidRPr="007E221A">
              <w:rPr>
                <w:rFonts w:ascii="Times New Roman" w:hAnsi="Times New Roman" w:cs="Times New Roman"/>
                <w:sz w:val="20"/>
                <w:szCs w:val="20"/>
              </w:rPr>
              <w:t>projection</w:t>
            </w:r>
          </w:p>
          <w:p w14:paraId="6924F614" w14:textId="23A034E3" w:rsidR="007E221A" w:rsidRPr="007E221A" w:rsidRDefault="007E221A" w:rsidP="00E515EA">
            <w:pPr>
              <w:pStyle w:val="ListParagraph"/>
              <w:numPr>
                <w:ilvl w:val="0"/>
                <w:numId w:val="21"/>
              </w:numPr>
              <w:spacing w:after="0"/>
              <w:rPr>
                <w:rFonts w:ascii="Times New Roman" w:hAnsi="Times New Roman" w:cs="Times New Roman"/>
                <w:sz w:val="20"/>
                <w:szCs w:val="20"/>
              </w:rPr>
            </w:pPr>
            <w:r w:rsidRPr="007E221A">
              <w:rPr>
                <w:rFonts w:ascii="Times New Roman" w:hAnsi="Times New Roman" w:cs="Times New Roman"/>
                <w:sz w:val="20"/>
                <w:szCs w:val="20"/>
              </w:rPr>
              <w:t>pace</w:t>
            </w:r>
            <w:r w:rsidR="009B7AAE">
              <w:rPr>
                <w:rFonts w:ascii="Times New Roman" w:hAnsi="Times New Roman" w:cs="Times New Roman"/>
                <w:sz w:val="20"/>
                <w:szCs w:val="20"/>
              </w:rPr>
              <w:t xml:space="preserve"> </w:t>
            </w:r>
          </w:p>
          <w:p w14:paraId="72FD7FCE" w14:textId="001BAB13" w:rsidR="007E221A" w:rsidRPr="007E221A" w:rsidRDefault="007E221A" w:rsidP="00E515EA">
            <w:pPr>
              <w:pStyle w:val="ListParagraph"/>
              <w:numPr>
                <w:ilvl w:val="0"/>
                <w:numId w:val="21"/>
              </w:numPr>
              <w:spacing w:after="0"/>
              <w:rPr>
                <w:rFonts w:ascii="Times New Roman" w:hAnsi="Times New Roman" w:cs="Times New Roman"/>
                <w:sz w:val="20"/>
                <w:szCs w:val="20"/>
              </w:rPr>
            </w:pPr>
            <w:r w:rsidRPr="007E221A">
              <w:rPr>
                <w:rFonts w:ascii="Times New Roman" w:hAnsi="Times New Roman" w:cs="Times New Roman"/>
                <w:sz w:val="20"/>
                <w:szCs w:val="20"/>
              </w:rPr>
              <w:t>emphasis</w:t>
            </w:r>
          </w:p>
        </w:tc>
        <w:tc>
          <w:tcPr>
            <w:tcW w:w="4819" w:type="dxa"/>
          </w:tcPr>
          <w:p w14:paraId="3A3E8A23" w14:textId="77777777" w:rsidR="00714B4D" w:rsidRPr="007E221A" w:rsidRDefault="00714B4D" w:rsidP="00714B4D">
            <w:pPr>
              <w:spacing w:after="0"/>
              <w:rPr>
                <w:rFonts w:ascii="Times New Roman" w:hAnsi="Times New Roman" w:cs="Times New Roman"/>
                <w:sz w:val="20"/>
                <w:szCs w:val="20"/>
              </w:rPr>
            </w:pPr>
            <w:r w:rsidRPr="007E221A">
              <w:rPr>
                <w:rFonts w:ascii="Times New Roman" w:hAnsi="Times New Roman" w:cs="Times New Roman"/>
                <w:b/>
                <w:sz w:val="20"/>
                <w:szCs w:val="20"/>
              </w:rPr>
              <w:t>Create a range of texts:</w:t>
            </w:r>
          </w:p>
          <w:p w14:paraId="0C463E74" w14:textId="77777777" w:rsidR="00714B4D" w:rsidRPr="00531B8B" w:rsidRDefault="00714B4D" w:rsidP="00E515EA">
            <w:pPr>
              <w:pStyle w:val="ListParagraph"/>
              <w:numPr>
                <w:ilvl w:val="0"/>
                <w:numId w:val="24"/>
              </w:numPr>
              <w:rPr>
                <w:rFonts w:ascii="Times New Roman" w:hAnsi="Times New Roman" w:cs="Times New Roman"/>
                <w:sz w:val="20"/>
                <w:szCs w:val="20"/>
              </w:rPr>
            </w:pPr>
            <w:r w:rsidRPr="00531B8B">
              <w:rPr>
                <w:rFonts w:ascii="Times New Roman" w:hAnsi="Times New Roman" w:cs="Times New Roman"/>
                <w:sz w:val="20"/>
                <w:szCs w:val="20"/>
              </w:rPr>
              <w:t>using evidence-based argument</w:t>
            </w:r>
          </w:p>
          <w:p w14:paraId="7DD6A488" w14:textId="5903F0EA" w:rsidR="00714B4D" w:rsidRDefault="00714B4D" w:rsidP="00E515EA">
            <w:pPr>
              <w:pStyle w:val="ListParagraph"/>
              <w:numPr>
                <w:ilvl w:val="0"/>
                <w:numId w:val="24"/>
              </w:numPr>
              <w:rPr>
                <w:rFonts w:ascii="Times New Roman" w:hAnsi="Times New Roman" w:cs="Times New Roman"/>
                <w:sz w:val="20"/>
                <w:szCs w:val="20"/>
              </w:rPr>
            </w:pPr>
            <w:r w:rsidRPr="007E221A">
              <w:rPr>
                <w:rFonts w:ascii="Times New Roman" w:hAnsi="Times New Roman" w:cs="Times New Roman"/>
                <w:sz w:val="20"/>
                <w:szCs w:val="20"/>
              </w:rPr>
              <w:t>using appropriate quotation and referencing protocols</w:t>
            </w:r>
          </w:p>
          <w:p w14:paraId="2E72DEAF" w14:textId="4E4883DF" w:rsidR="00714B4D" w:rsidRPr="00531B8B" w:rsidRDefault="00714B4D" w:rsidP="00E515EA">
            <w:pPr>
              <w:pStyle w:val="ListParagraph"/>
              <w:numPr>
                <w:ilvl w:val="0"/>
                <w:numId w:val="24"/>
              </w:numPr>
              <w:rPr>
                <w:rFonts w:ascii="Times New Roman" w:hAnsi="Times New Roman" w:cs="Times New Roman"/>
                <w:sz w:val="20"/>
                <w:szCs w:val="20"/>
              </w:rPr>
            </w:pPr>
            <w:r w:rsidRPr="00531B8B">
              <w:rPr>
                <w:rFonts w:ascii="Times New Roman" w:hAnsi="Times New Roman" w:cs="Times New Roman"/>
                <w:sz w:val="20"/>
                <w:szCs w:val="20"/>
              </w:rPr>
              <w:t>using accurate spelling, punctuation, syntax and metalanguage</w:t>
            </w:r>
          </w:p>
          <w:p w14:paraId="021CEF29" w14:textId="77777777" w:rsidR="007E221A" w:rsidRPr="007E221A" w:rsidRDefault="007E221A" w:rsidP="007E221A">
            <w:pPr>
              <w:spacing w:after="0" w:line="240" w:lineRule="auto"/>
              <w:rPr>
                <w:rFonts w:ascii="Times New Roman" w:hAnsi="Times New Roman" w:cs="Times New Roman"/>
                <w:b/>
                <w:bCs/>
                <w:sz w:val="20"/>
                <w:szCs w:val="20"/>
              </w:rPr>
            </w:pPr>
          </w:p>
        </w:tc>
        <w:tc>
          <w:tcPr>
            <w:tcW w:w="3038" w:type="dxa"/>
          </w:tcPr>
          <w:p w14:paraId="71D2B662"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Task 5: 5%</w:t>
            </w:r>
          </w:p>
          <w:p w14:paraId="3BABC49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Creating</w:t>
            </w:r>
          </w:p>
          <w:p w14:paraId="47A1996A" w14:textId="2458F5CF" w:rsid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2 Week 4</w:t>
            </w:r>
          </w:p>
          <w:p w14:paraId="03DABB1A" w14:textId="05E28AC0" w:rsidR="00757212" w:rsidRPr="007E221A" w:rsidRDefault="00757212" w:rsidP="007E221A">
            <w:pPr>
              <w:spacing w:after="0"/>
              <w:rPr>
                <w:rFonts w:ascii="Times New Roman" w:hAnsi="Times New Roman" w:cs="Times New Roman"/>
                <w:b/>
                <w:sz w:val="20"/>
                <w:szCs w:val="20"/>
              </w:rPr>
            </w:pPr>
            <w:r>
              <w:rPr>
                <w:rFonts w:ascii="Times New Roman" w:hAnsi="Times New Roman" w:cs="Times New Roman"/>
                <w:b/>
                <w:sz w:val="20"/>
                <w:szCs w:val="20"/>
              </w:rPr>
              <w:t>Oral presentation</w:t>
            </w:r>
          </w:p>
          <w:p w14:paraId="2B0FABF9" w14:textId="77777777" w:rsidR="007E221A" w:rsidRPr="007E221A" w:rsidRDefault="007E221A" w:rsidP="007E221A">
            <w:pPr>
              <w:rPr>
                <w:rFonts w:ascii="Times New Roman" w:hAnsi="Times New Roman" w:cs="Times New Roman"/>
                <w:b/>
                <w:sz w:val="20"/>
                <w:szCs w:val="20"/>
              </w:rPr>
            </w:pPr>
          </w:p>
        </w:tc>
      </w:tr>
      <w:tr w:rsidR="007E221A" w:rsidRPr="007E221A" w14:paraId="5F208D54" w14:textId="77777777" w:rsidTr="00461E9F">
        <w:trPr>
          <w:gridAfter w:val="1"/>
          <w:wAfter w:w="14" w:type="dxa"/>
        </w:trPr>
        <w:tc>
          <w:tcPr>
            <w:tcW w:w="1081" w:type="dxa"/>
          </w:tcPr>
          <w:p w14:paraId="5EFE9FFB" w14:textId="2E662135"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694C3680" w14:textId="03A04210"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5</w:t>
            </w:r>
          </w:p>
        </w:tc>
        <w:tc>
          <w:tcPr>
            <w:tcW w:w="5010" w:type="dxa"/>
          </w:tcPr>
          <w:p w14:paraId="2BD3AFEE"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Non-Assessment Week</w:t>
            </w:r>
          </w:p>
        </w:tc>
        <w:tc>
          <w:tcPr>
            <w:tcW w:w="4819" w:type="dxa"/>
          </w:tcPr>
          <w:p w14:paraId="731118B9" w14:textId="77777777" w:rsidR="007E221A" w:rsidRPr="007E221A" w:rsidRDefault="007E221A" w:rsidP="007E221A">
            <w:pPr>
              <w:spacing w:after="0" w:line="240" w:lineRule="auto"/>
              <w:ind w:left="360"/>
              <w:rPr>
                <w:rFonts w:ascii="Times New Roman" w:hAnsi="Times New Roman" w:cs="Times New Roman"/>
                <w:sz w:val="20"/>
                <w:szCs w:val="20"/>
                <w:lang w:val="en"/>
              </w:rPr>
            </w:pPr>
          </w:p>
        </w:tc>
        <w:tc>
          <w:tcPr>
            <w:tcW w:w="3038" w:type="dxa"/>
          </w:tcPr>
          <w:p w14:paraId="71EE542F" w14:textId="77777777" w:rsidR="007E221A" w:rsidRPr="007E221A" w:rsidRDefault="007E221A" w:rsidP="007E221A">
            <w:pPr>
              <w:rPr>
                <w:rFonts w:ascii="Times New Roman" w:hAnsi="Times New Roman" w:cs="Times New Roman"/>
                <w:b/>
                <w:sz w:val="20"/>
                <w:szCs w:val="20"/>
              </w:rPr>
            </w:pPr>
          </w:p>
        </w:tc>
      </w:tr>
      <w:tr w:rsidR="007E221A" w:rsidRPr="007E221A" w14:paraId="4EB85DD8" w14:textId="77777777" w:rsidTr="00461E9F">
        <w:trPr>
          <w:gridAfter w:val="1"/>
          <w:wAfter w:w="14" w:type="dxa"/>
        </w:trPr>
        <w:tc>
          <w:tcPr>
            <w:tcW w:w="1081" w:type="dxa"/>
          </w:tcPr>
          <w:p w14:paraId="26019556" w14:textId="2FC6DCE3"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Week</w:t>
            </w:r>
          </w:p>
          <w:p w14:paraId="25CAC49C" w14:textId="636EBDA2"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6-7</w:t>
            </w:r>
          </w:p>
        </w:tc>
        <w:tc>
          <w:tcPr>
            <w:tcW w:w="5010" w:type="dxa"/>
          </w:tcPr>
          <w:p w14:paraId="6EE54945"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w:t>
            </w:r>
          </w:p>
        </w:tc>
        <w:tc>
          <w:tcPr>
            <w:tcW w:w="4819" w:type="dxa"/>
          </w:tcPr>
          <w:p w14:paraId="6D38C989"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w:t>
            </w:r>
          </w:p>
        </w:tc>
        <w:tc>
          <w:tcPr>
            <w:tcW w:w="3038" w:type="dxa"/>
          </w:tcPr>
          <w:p w14:paraId="36987525" w14:textId="211D3546" w:rsidR="007E221A" w:rsidRPr="007E221A" w:rsidRDefault="007E221A" w:rsidP="007E221A">
            <w:pPr>
              <w:rPr>
                <w:rFonts w:ascii="Times New Roman" w:hAnsi="Times New Roman" w:cs="Times New Roman"/>
                <w:b/>
                <w:bCs/>
                <w:sz w:val="20"/>
                <w:szCs w:val="20"/>
              </w:rPr>
            </w:pPr>
            <w:r w:rsidRPr="007E221A">
              <w:rPr>
                <w:rFonts w:ascii="Times New Roman" w:hAnsi="Times New Roman" w:cs="Times New Roman"/>
                <w:b/>
                <w:bCs/>
                <w:sz w:val="20"/>
                <w:szCs w:val="20"/>
              </w:rPr>
              <w:t>Task 9: 15%</w:t>
            </w:r>
          </w:p>
          <w:p w14:paraId="48004DE0" w14:textId="79E1C8AC" w:rsidR="007E221A" w:rsidRPr="007E221A" w:rsidRDefault="007E221A" w:rsidP="007E221A">
            <w:pPr>
              <w:rPr>
                <w:rFonts w:ascii="Times New Roman" w:hAnsi="Times New Roman" w:cs="Times New Roman"/>
                <w:bCs/>
                <w:sz w:val="20"/>
                <w:szCs w:val="20"/>
              </w:rPr>
            </w:pPr>
            <w:r w:rsidRPr="007E221A">
              <w:rPr>
                <w:rFonts w:ascii="Times New Roman" w:hAnsi="Times New Roman" w:cs="Times New Roman"/>
                <w:bCs/>
                <w:sz w:val="20"/>
                <w:szCs w:val="20"/>
              </w:rPr>
              <w:t>3 Hour examination paper</w:t>
            </w:r>
          </w:p>
        </w:tc>
      </w:tr>
      <w:tr w:rsidR="007E221A" w:rsidRPr="007E221A" w14:paraId="52A3A457" w14:textId="77777777" w:rsidTr="00461E9F">
        <w:trPr>
          <w:gridAfter w:val="1"/>
          <w:wAfter w:w="14" w:type="dxa"/>
        </w:trPr>
        <w:tc>
          <w:tcPr>
            <w:tcW w:w="1081" w:type="dxa"/>
          </w:tcPr>
          <w:p w14:paraId="1F58E36E" w14:textId="1FE6358A" w:rsidR="007E221A" w:rsidRPr="007E221A" w:rsidRDefault="007E221A" w:rsidP="007E221A">
            <w:pPr>
              <w:jc w:val="center"/>
              <w:rPr>
                <w:rFonts w:ascii="Times New Roman" w:hAnsi="Times New Roman" w:cs="Times New Roman"/>
                <w:b/>
                <w:sz w:val="20"/>
                <w:szCs w:val="20"/>
              </w:rPr>
            </w:pPr>
            <w:r w:rsidRPr="007E221A">
              <w:rPr>
                <w:rFonts w:ascii="Times New Roman" w:hAnsi="Times New Roman" w:cs="Times New Roman"/>
                <w:b/>
                <w:sz w:val="20"/>
                <w:szCs w:val="20"/>
              </w:rPr>
              <w:t>Week 7</w:t>
            </w:r>
          </w:p>
        </w:tc>
        <w:tc>
          <w:tcPr>
            <w:tcW w:w="5010" w:type="dxa"/>
          </w:tcPr>
          <w:p w14:paraId="3019B56C" w14:textId="50DE73F6"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 debrief, analysis and corrections</w:t>
            </w:r>
          </w:p>
        </w:tc>
        <w:tc>
          <w:tcPr>
            <w:tcW w:w="4819" w:type="dxa"/>
          </w:tcPr>
          <w:p w14:paraId="6551CE7E" w14:textId="77777777" w:rsidR="007E221A" w:rsidRPr="007E221A" w:rsidRDefault="007E221A" w:rsidP="007E221A">
            <w:pPr>
              <w:rPr>
                <w:rFonts w:ascii="Times New Roman" w:hAnsi="Times New Roman" w:cs="Times New Roman"/>
                <w:b/>
                <w:sz w:val="20"/>
                <w:szCs w:val="20"/>
              </w:rPr>
            </w:pPr>
          </w:p>
        </w:tc>
        <w:tc>
          <w:tcPr>
            <w:tcW w:w="3038" w:type="dxa"/>
          </w:tcPr>
          <w:p w14:paraId="0E6BA4F3" w14:textId="025E5809" w:rsidR="007E221A" w:rsidRPr="007E221A" w:rsidRDefault="007E221A" w:rsidP="007E221A">
            <w:pPr>
              <w:rPr>
                <w:rFonts w:ascii="Times New Roman" w:hAnsi="Times New Roman" w:cs="Times New Roman"/>
                <w:b/>
                <w:bCs/>
                <w:sz w:val="20"/>
                <w:szCs w:val="20"/>
              </w:rPr>
            </w:pPr>
          </w:p>
        </w:tc>
      </w:tr>
      <w:tr w:rsidR="007E221A" w:rsidRPr="007E221A" w14:paraId="10454B8C" w14:textId="77777777" w:rsidTr="00461E9F">
        <w:trPr>
          <w:gridAfter w:val="1"/>
          <w:wAfter w:w="14" w:type="dxa"/>
          <w:trHeight w:val="1829"/>
        </w:trPr>
        <w:tc>
          <w:tcPr>
            <w:tcW w:w="1081" w:type="dxa"/>
          </w:tcPr>
          <w:p w14:paraId="69A800DA" w14:textId="3A3FAE69"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Weeks</w:t>
            </w:r>
          </w:p>
          <w:p w14:paraId="54D0D2D1" w14:textId="371422F5" w:rsidR="007E221A" w:rsidRPr="007E221A" w:rsidRDefault="007E221A" w:rsidP="00BF1520">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8-9</w:t>
            </w:r>
          </w:p>
          <w:p w14:paraId="431B501D" w14:textId="118FA0FB" w:rsidR="007E221A" w:rsidRPr="007E221A" w:rsidRDefault="007E221A" w:rsidP="007E221A">
            <w:pPr>
              <w:spacing w:after="0"/>
              <w:rPr>
                <w:rFonts w:ascii="Times New Roman" w:hAnsi="Times New Roman" w:cs="Times New Roman"/>
                <w:b/>
                <w:sz w:val="20"/>
                <w:szCs w:val="20"/>
              </w:rPr>
            </w:pPr>
          </w:p>
          <w:p w14:paraId="4E1F8856" w14:textId="10ECBEF0" w:rsidR="007E221A" w:rsidRPr="007E221A" w:rsidRDefault="007E221A" w:rsidP="007E221A">
            <w:pPr>
              <w:spacing w:after="0"/>
              <w:rPr>
                <w:rFonts w:ascii="Times New Roman" w:hAnsi="Times New Roman" w:cs="Times New Roman"/>
                <w:b/>
                <w:sz w:val="20"/>
                <w:szCs w:val="20"/>
              </w:rPr>
            </w:pPr>
          </w:p>
          <w:p w14:paraId="6565C112" w14:textId="77777777" w:rsidR="007E221A" w:rsidRPr="007E221A" w:rsidRDefault="007E221A" w:rsidP="007E221A">
            <w:pPr>
              <w:spacing w:after="0"/>
              <w:rPr>
                <w:rFonts w:ascii="Times New Roman" w:hAnsi="Times New Roman" w:cs="Times New Roman"/>
                <w:b/>
                <w:sz w:val="20"/>
                <w:szCs w:val="20"/>
              </w:rPr>
            </w:pPr>
          </w:p>
          <w:p w14:paraId="6D358C13" w14:textId="77777777" w:rsidR="007E221A" w:rsidRPr="007E221A" w:rsidRDefault="007E221A" w:rsidP="007E221A">
            <w:pPr>
              <w:spacing w:after="0"/>
              <w:rPr>
                <w:rFonts w:ascii="Times New Roman" w:hAnsi="Times New Roman" w:cs="Times New Roman"/>
                <w:b/>
                <w:sz w:val="20"/>
                <w:szCs w:val="20"/>
              </w:rPr>
            </w:pPr>
          </w:p>
          <w:p w14:paraId="3A4BAFC9" w14:textId="097E4BF6" w:rsidR="007E221A" w:rsidRPr="007E221A" w:rsidRDefault="007E221A" w:rsidP="007E221A">
            <w:pPr>
              <w:spacing w:after="0"/>
              <w:jc w:val="center"/>
              <w:rPr>
                <w:rFonts w:ascii="Times New Roman" w:hAnsi="Times New Roman" w:cs="Times New Roman"/>
                <w:b/>
                <w:sz w:val="20"/>
                <w:szCs w:val="20"/>
              </w:rPr>
            </w:pPr>
          </w:p>
        </w:tc>
        <w:tc>
          <w:tcPr>
            <w:tcW w:w="5010" w:type="dxa"/>
          </w:tcPr>
          <w:p w14:paraId="75A8BE3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Semester 2 </w:t>
            </w:r>
          </w:p>
          <w:p w14:paraId="6596301A" w14:textId="45A09AD9"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Worldviews: Shaping perspectives</w:t>
            </w:r>
          </w:p>
          <w:p w14:paraId="01B4721B" w14:textId="2DA5159B"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1.Three Contexts:</w:t>
            </w:r>
          </w:p>
          <w:p w14:paraId="2F43636A" w14:textId="77777777" w:rsidR="007E221A" w:rsidRPr="007E221A" w:rsidRDefault="007E221A" w:rsidP="00E515EA">
            <w:pPr>
              <w:pStyle w:val="ListParagraph"/>
              <w:numPr>
                <w:ilvl w:val="0"/>
                <w:numId w:val="11"/>
              </w:numPr>
              <w:spacing w:after="0"/>
              <w:rPr>
                <w:rFonts w:ascii="Times New Roman" w:hAnsi="Times New Roman" w:cs="Times New Roman"/>
                <w:sz w:val="20"/>
                <w:szCs w:val="20"/>
              </w:rPr>
            </w:pPr>
            <w:r w:rsidRPr="007E221A">
              <w:rPr>
                <w:rFonts w:ascii="Times New Roman" w:hAnsi="Times New Roman" w:cs="Times New Roman"/>
                <w:sz w:val="20"/>
                <w:szCs w:val="20"/>
              </w:rPr>
              <w:t>Values and the Civil Society</w:t>
            </w:r>
          </w:p>
          <w:p w14:paraId="0CA7CC21" w14:textId="77777777" w:rsidR="007E221A" w:rsidRPr="007E221A" w:rsidRDefault="007E221A" w:rsidP="00E515EA">
            <w:pPr>
              <w:pStyle w:val="ListParagraph"/>
              <w:numPr>
                <w:ilvl w:val="0"/>
                <w:numId w:val="11"/>
              </w:numPr>
              <w:spacing w:after="0"/>
              <w:rPr>
                <w:rFonts w:ascii="Times New Roman" w:hAnsi="Times New Roman" w:cs="Times New Roman"/>
                <w:sz w:val="20"/>
                <w:szCs w:val="20"/>
              </w:rPr>
            </w:pPr>
            <w:proofErr w:type="spellStart"/>
            <w:r w:rsidRPr="007E221A">
              <w:rPr>
                <w:rFonts w:ascii="Times New Roman" w:hAnsi="Times New Roman" w:cs="Times New Roman"/>
                <w:sz w:val="20"/>
                <w:szCs w:val="20"/>
              </w:rPr>
              <w:t>Vox</w:t>
            </w:r>
            <w:proofErr w:type="spellEnd"/>
            <w:r w:rsidRPr="007E221A">
              <w:rPr>
                <w:rFonts w:ascii="Times New Roman" w:hAnsi="Times New Roman" w:cs="Times New Roman"/>
                <w:sz w:val="20"/>
                <w:szCs w:val="20"/>
              </w:rPr>
              <w:t xml:space="preserve"> Pop</w:t>
            </w:r>
          </w:p>
          <w:p w14:paraId="4932228A" w14:textId="77777777" w:rsidR="007E221A" w:rsidRPr="007E221A" w:rsidRDefault="007E221A" w:rsidP="00E515EA">
            <w:pPr>
              <w:pStyle w:val="ListParagraph"/>
              <w:numPr>
                <w:ilvl w:val="0"/>
                <w:numId w:val="11"/>
              </w:numPr>
              <w:spacing w:after="0"/>
              <w:rPr>
                <w:rFonts w:ascii="Times New Roman" w:hAnsi="Times New Roman" w:cs="Times New Roman"/>
                <w:sz w:val="20"/>
                <w:szCs w:val="20"/>
              </w:rPr>
            </w:pPr>
            <w:r w:rsidRPr="007E221A">
              <w:rPr>
                <w:rFonts w:ascii="Times New Roman" w:hAnsi="Times New Roman" w:cs="Times New Roman"/>
                <w:sz w:val="20"/>
                <w:szCs w:val="20"/>
              </w:rPr>
              <w:t>Individualism and Privacy</w:t>
            </w:r>
          </w:p>
          <w:p w14:paraId="45EED329"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2. What is a Worldview?</w:t>
            </w:r>
          </w:p>
          <w:p w14:paraId="23830508" w14:textId="1A53D46C"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3. Contemporary Worldviews:</w:t>
            </w:r>
          </w:p>
          <w:p w14:paraId="1D08E12B" w14:textId="375E6EED" w:rsidR="007E221A" w:rsidRPr="007E221A" w:rsidRDefault="007E221A" w:rsidP="00E515EA">
            <w:pPr>
              <w:pStyle w:val="ListParagraph"/>
              <w:numPr>
                <w:ilvl w:val="0"/>
                <w:numId w:val="12"/>
              </w:numPr>
              <w:spacing w:after="0"/>
              <w:rPr>
                <w:rFonts w:ascii="Times New Roman" w:hAnsi="Times New Roman" w:cs="Times New Roman"/>
                <w:sz w:val="20"/>
                <w:szCs w:val="20"/>
              </w:rPr>
            </w:pPr>
            <w:r w:rsidRPr="007E221A">
              <w:rPr>
                <w:rFonts w:ascii="Times New Roman" w:hAnsi="Times New Roman" w:cs="Times New Roman"/>
                <w:sz w:val="20"/>
                <w:szCs w:val="20"/>
              </w:rPr>
              <w:t xml:space="preserve">Theistic </w:t>
            </w:r>
          </w:p>
          <w:p w14:paraId="3CD24600" w14:textId="735A6E87" w:rsidR="007E221A" w:rsidRPr="007E221A" w:rsidRDefault="007E221A" w:rsidP="00E515EA">
            <w:pPr>
              <w:pStyle w:val="ListParagraph"/>
              <w:numPr>
                <w:ilvl w:val="0"/>
                <w:numId w:val="12"/>
              </w:numPr>
              <w:spacing w:after="0"/>
              <w:rPr>
                <w:rFonts w:ascii="Times New Roman" w:hAnsi="Times New Roman" w:cs="Times New Roman"/>
                <w:sz w:val="20"/>
                <w:szCs w:val="20"/>
              </w:rPr>
            </w:pPr>
            <w:r w:rsidRPr="007E221A">
              <w:rPr>
                <w:rFonts w:ascii="Times New Roman" w:hAnsi="Times New Roman" w:cs="Times New Roman"/>
                <w:sz w:val="20"/>
                <w:szCs w:val="20"/>
              </w:rPr>
              <w:t>Naturalistic</w:t>
            </w:r>
          </w:p>
          <w:p w14:paraId="6F4F23AE" w14:textId="463D0FBA" w:rsidR="007E221A" w:rsidRPr="007E221A" w:rsidRDefault="007E221A" w:rsidP="00E515EA">
            <w:pPr>
              <w:pStyle w:val="ListParagraph"/>
              <w:numPr>
                <w:ilvl w:val="0"/>
                <w:numId w:val="12"/>
              </w:numPr>
              <w:spacing w:after="0"/>
              <w:rPr>
                <w:rFonts w:ascii="Times New Roman" w:hAnsi="Times New Roman" w:cs="Times New Roman"/>
                <w:sz w:val="20"/>
                <w:szCs w:val="20"/>
              </w:rPr>
            </w:pPr>
            <w:r w:rsidRPr="007E221A">
              <w:rPr>
                <w:rFonts w:ascii="Times New Roman" w:hAnsi="Times New Roman" w:cs="Times New Roman"/>
                <w:sz w:val="20"/>
                <w:szCs w:val="20"/>
              </w:rPr>
              <w:t>Pantheistic</w:t>
            </w:r>
          </w:p>
          <w:p w14:paraId="2F911CFA" w14:textId="58DE8349" w:rsidR="007E221A" w:rsidRPr="007E221A" w:rsidRDefault="007E221A" w:rsidP="00E515EA">
            <w:pPr>
              <w:pStyle w:val="ListParagraph"/>
              <w:numPr>
                <w:ilvl w:val="0"/>
                <w:numId w:val="12"/>
              </w:numPr>
              <w:spacing w:after="0"/>
              <w:rPr>
                <w:rFonts w:ascii="Times New Roman" w:hAnsi="Times New Roman" w:cs="Times New Roman"/>
                <w:sz w:val="20"/>
                <w:szCs w:val="20"/>
              </w:rPr>
            </w:pPr>
            <w:r w:rsidRPr="007E221A">
              <w:rPr>
                <w:rFonts w:ascii="Times New Roman" w:hAnsi="Times New Roman" w:cs="Times New Roman"/>
                <w:sz w:val="20"/>
                <w:szCs w:val="20"/>
              </w:rPr>
              <w:t>Postmodernism</w:t>
            </w:r>
          </w:p>
          <w:p w14:paraId="74E0AAB2" w14:textId="043CB68C" w:rsidR="007E221A" w:rsidRPr="007E221A" w:rsidRDefault="007E221A" w:rsidP="007E221A">
            <w:pPr>
              <w:spacing w:after="0"/>
              <w:jc w:val="both"/>
              <w:rPr>
                <w:rFonts w:ascii="Times New Roman" w:hAnsi="Times New Roman" w:cs="Times New Roman"/>
                <w:sz w:val="20"/>
                <w:szCs w:val="20"/>
              </w:rPr>
            </w:pPr>
            <w:r w:rsidRPr="007E221A">
              <w:rPr>
                <w:rFonts w:ascii="Times New Roman" w:hAnsi="Times New Roman" w:cs="Times New Roman"/>
                <w:b/>
                <w:sz w:val="20"/>
                <w:szCs w:val="20"/>
              </w:rPr>
              <w:t>Texts</w:t>
            </w:r>
            <w:r w:rsidRPr="007E221A">
              <w:rPr>
                <w:rFonts w:ascii="Times New Roman" w:hAnsi="Times New Roman" w:cs="Times New Roman"/>
                <w:sz w:val="20"/>
                <w:szCs w:val="20"/>
              </w:rPr>
              <w:t>:</w:t>
            </w:r>
          </w:p>
          <w:p w14:paraId="6CB873D7" w14:textId="3EFD43CA" w:rsidR="007E221A" w:rsidRPr="007E221A" w:rsidRDefault="007E221A" w:rsidP="007E221A">
            <w:pPr>
              <w:spacing w:after="0"/>
              <w:jc w:val="both"/>
              <w:rPr>
                <w:rFonts w:ascii="Times New Roman" w:hAnsi="Times New Roman" w:cs="Times New Roman"/>
                <w:sz w:val="20"/>
                <w:szCs w:val="20"/>
              </w:rPr>
            </w:pPr>
            <w:r w:rsidRPr="007E221A">
              <w:rPr>
                <w:rFonts w:ascii="Times New Roman" w:hAnsi="Times New Roman" w:cs="Times New Roman"/>
                <w:sz w:val="20"/>
                <w:szCs w:val="20"/>
              </w:rPr>
              <w:t>‘Creed’ by Steve Turner</w:t>
            </w:r>
          </w:p>
          <w:p w14:paraId="21B36A00" w14:textId="58643C49" w:rsidR="007E221A" w:rsidRPr="007E221A" w:rsidRDefault="007E221A" w:rsidP="007E221A">
            <w:pPr>
              <w:spacing w:after="0"/>
              <w:jc w:val="both"/>
              <w:rPr>
                <w:rFonts w:ascii="Times New Roman" w:hAnsi="Times New Roman" w:cs="Times New Roman"/>
                <w:sz w:val="20"/>
                <w:szCs w:val="20"/>
              </w:rPr>
            </w:pPr>
            <w:r w:rsidRPr="007E221A">
              <w:rPr>
                <w:rFonts w:ascii="Times New Roman" w:hAnsi="Times New Roman" w:cs="Times New Roman"/>
                <w:sz w:val="20"/>
                <w:szCs w:val="20"/>
              </w:rPr>
              <w:t xml:space="preserve">‘Telephone Conversation’ by </w:t>
            </w:r>
            <w:proofErr w:type="spellStart"/>
            <w:r w:rsidRPr="007E221A">
              <w:rPr>
                <w:rFonts w:ascii="Times New Roman" w:hAnsi="Times New Roman" w:cs="Times New Roman"/>
                <w:sz w:val="20"/>
                <w:szCs w:val="20"/>
              </w:rPr>
              <w:t>Wole</w:t>
            </w:r>
            <w:proofErr w:type="spellEnd"/>
            <w:r w:rsidRPr="007E221A">
              <w:rPr>
                <w:rFonts w:ascii="Times New Roman" w:hAnsi="Times New Roman" w:cs="Times New Roman"/>
                <w:sz w:val="20"/>
                <w:szCs w:val="20"/>
              </w:rPr>
              <w:t xml:space="preserve"> Soyinka </w:t>
            </w:r>
          </w:p>
          <w:p w14:paraId="4F45C803" w14:textId="639BF198" w:rsidR="007E221A" w:rsidRPr="007E221A" w:rsidRDefault="007E221A" w:rsidP="007E221A">
            <w:pPr>
              <w:spacing w:after="0"/>
              <w:jc w:val="both"/>
              <w:rPr>
                <w:rFonts w:ascii="Times New Roman" w:hAnsi="Times New Roman" w:cs="Times New Roman"/>
                <w:sz w:val="20"/>
                <w:szCs w:val="20"/>
              </w:rPr>
            </w:pPr>
            <w:r w:rsidRPr="007E221A">
              <w:rPr>
                <w:rFonts w:ascii="Times New Roman" w:hAnsi="Times New Roman" w:cs="Times New Roman"/>
                <w:sz w:val="20"/>
                <w:szCs w:val="20"/>
              </w:rPr>
              <w:t>‘Design’ by Robert Frost</w:t>
            </w:r>
          </w:p>
          <w:p w14:paraId="0B07FD26" w14:textId="09D9E710" w:rsidR="007E221A" w:rsidRPr="007E221A" w:rsidRDefault="007E221A" w:rsidP="007E221A">
            <w:pPr>
              <w:spacing w:after="0"/>
              <w:jc w:val="both"/>
              <w:rPr>
                <w:rFonts w:ascii="Times New Roman" w:hAnsi="Times New Roman" w:cs="Times New Roman"/>
                <w:sz w:val="20"/>
                <w:szCs w:val="20"/>
              </w:rPr>
            </w:pPr>
            <w:r w:rsidRPr="007E221A">
              <w:rPr>
                <w:rFonts w:ascii="Times New Roman" w:hAnsi="Times New Roman" w:cs="Times New Roman"/>
                <w:sz w:val="20"/>
                <w:szCs w:val="20"/>
              </w:rPr>
              <w:t>‘For Nicholas, One-Year-Old’   by Jennifer Strauss</w:t>
            </w:r>
          </w:p>
          <w:p w14:paraId="64654009" w14:textId="6639F1EA" w:rsidR="007E221A" w:rsidRPr="007E221A" w:rsidRDefault="007E221A" w:rsidP="007E221A">
            <w:pPr>
              <w:spacing w:after="0"/>
              <w:jc w:val="both"/>
              <w:rPr>
                <w:rFonts w:ascii="Times New Roman" w:hAnsi="Times New Roman" w:cs="Times New Roman"/>
                <w:sz w:val="20"/>
                <w:szCs w:val="20"/>
              </w:rPr>
            </w:pPr>
            <w:r w:rsidRPr="007E221A">
              <w:rPr>
                <w:rFonts w:ascii="Times New Roman" w:hAnsi="Times New Roman" w:cs="Times New Roman"/>
                <w:sz w:val="20"/>
                <w:szCs w:val="20"/>
              </w:rPr>
              <w:t xml:space="preserve">‘September 11’ by Luci Shaw   </w:t>
            </w:r>
          </w:p>
          <w:p w14:paraId="04A387AB" w14:textId="47A1B63C" w:rsidR="007E221A" w:rsidRPr="007E221A" w:rsidRDefault="007E221A" w:rsidP="007E221A">
            <w:pPr>
              <w:rPr>
                <w:rFonts w:ascii="Times New Roman" w:hAnsi="Times New Roman" w:cs="Times New Roman"/>
                <w:b/>
                <w:sz w:val="20"/>
                <w:szCs w:val="20"/>
              </w:rPr>
            </w:pPr>
          </w:p>
        </w:tc>
        <w:tc>
          <w:tcPr>
            <w:tcW w:w="4819" w:type="dxa"/>
          </w:tcPr>
          <w:p w14:paraId="658B4AB6" w14:textId="77777777" w:rsidR="007E221A" w:rsidRPr="007E221A" w:rsidRDefault="007E221A" w:rsidP="007E221A">
            <w:pPr>
              <w:spacing w:after="0"/>
              <w:rPr>
                <w:rFonts w:ascii="Times New Roman" w:hAnsi="Times New Roman" w:cs="Times New Roman"/>
                <w:b/>
                <w:sz w:val="20"/>
                <w:szCs w:val="20"/>
              </w:rPr>
            </w:pPr>
          </w:p>
          <w:p w14:paraId="066A2015" w14:textId="5803CC08" w:rsidR="00714B4D" w:rsidRDefault="00714B4D" w:rsidP="00714B4D">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representation of ideas, attitudes and voices in texts, including:</w:t>
            </w:r>
          </w:p>
          <w:p w14:paraId="24B72A3F" w14:textId="77777777" w:rsidR="00714B4D" w:rsidRPr="007E221A" w:rsidRDefault="00714B4D" w:rsidP="00714B4D">
            <w:pPr>
              <w:spacing w:after="0"/>
              <w:rPr>
                <w:rFonts w:ascii="Times New Roman" w:hAnsi="Times New Roman" w:cs="Times New Roman"/>
                <w:b/>
                <w:sz w:val="20"/>
                <w:szCs w:val="20"/>
              </w:rPr>
            </w:pPr>
          </w:p>
          <w:p w14:paraId="305D68EC" w14:textId="6D1D283F" w:rsidR="00714B4D" w:rsidRDefault="00714B4D" w:rsidP="00714B4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ways language features, text structures and stylistic choices shape perspectives and interpretations</w:t>
            </w:r>
          </w:p>
          <w:p w14:paraId="129DEA1B" w14:textId="77777777" w:rsidR="00714B4D" w:rsidRPr="007E221A" w:rsidRDefault="00714B4D" w:rsidP="00714B4D">
            <w:pPr>
              <w:spacing w:after="0"/>
              <w:rPr>
                <w:rFonts w:ascii="Times New Roman" w:hAnsi="Times New Roman" w:cs="Times New Roman"/>
                <w:sz w:val="20"/>
                <w:szCs w:val="20"/>
              </w:rPr>
            </w:pPr>
          </w:p>
          <w:p w14:paraId="38FE3871" w14:textId="37158044" w:rsidR="00076881" w:rsidRDefault="00714B4D" w:rsidP="00714B4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effects of rhetorical devices </w:t>
            </w:r>
          </w:p>
          <w:p w14:paraId="23E7C601" w14:textId="77777777" w:rsidR="00714B4D" w:rsidRPr="007E221A" w:rsidRDefault="00714B4D" w:rsidP="00714B4D">
            <w:pPr>
              <w:spacing w:after="0"/>
              <w:rPr>
                <w:rFonts w:ascii="Times New Roman" w:hAnsi="Times New Roman" w:cs="Times New Roman"/>
                <w:sz w:val="20"/>
                <w:szCs w:val="20"/>
              </w:rPr>
            </w:pPr>
          </w:p>
          <w:p w14:paraId="1B7B0555" w14:textId="77777777" w:rsidR="00714B4D" w:rsidRPr="007E221A" w:rsidRDefault="00714B4D" w:rsidP="00714B4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attitude and mood are shaped.</w:t>
            </w:r>
          </w:p>
          <w:p w14:paraId="2E2EA00C" w14:textId="77777777" w:rsidR="007E221A" w:rsidRPr="007E221A" w:rsidRDefault="007E221A" w:rsidP="007E221A">
            <w:pPr>
              <w:spacing w:after="0"/>
              <w:rPr>
                <w:rFonts w:ascii="Times New Roman" w:hAnsi="Times New Roman" w:cs="Times New Roman"/>
                <w:b/>
                <w:sz w:val="20"/>
                <w:szCs w:val="20"/>
              </w:rPr>
            </w:pPr>
          </w:p>
          <w:p w14:paraId="435DC802" w14:textId="18A1A519" w:rsidR="00406D6D" w:rsidRDefault="00406D6D" w:rsidP="00406D6D">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and why responses to texts vary through:</w:t>
            </w:r>
          </w:p>
          <w:p w14:paraId="0C4760CA" w14:textId="77777777" w:rsidR="00406D6D" w:rsidRPr="007E221A" w:rsidRDefault="00406D6D" w:rsidP="00406D6D">
            <w:pPr>
              <w:spacing w:after="0"/>
              <w:rPr>
                <w:rFonts w:ascii="Times New Roman" w:hAnsi="Times New Roman" w:cs="Times New Roman"/>
                <w:b/>
                <w:sz w:val="20"/>
                <w:szCs w:val="20"/>
              </w:rPr>
            </w:pPr>
          </w:p>
          <w:p w14:paraId="7FCED741" w14:textId="3A67C7EC" w:rsidR="00406D6D" w:rsidRDefault="00406D6D" w:rsidP="00406D6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impact of language and structural choices on shaping own and others’ interpretations</w:t>
            </w:r>
          </w:p>
          <w:p w14:paraId="3A6D807A" w14:textId="77777777" w:rsidR="00406D6D" w:rsidRPr="007E221A" w:rsidRDefault="00406D6D" w:rsidP="00406D6D">
            <w:pPr>
              <w:spacing w:after="0"/>
              <w:rPr>
                <w:rFonts w:ascii="Times New Roman" w:hAnsi="Times New Roman" w:cs="Times New Roman"/>
                <w:sz w:val="20"/>
                <w:szCs w:val="20"/>
              </w:rPr>
            </w:pPr>
          </w:p>
          <w:p w14:paraId="3D24D359" w14:textId="5324B08D" w:rsidR="00406D6D" w:rsidRDefault="00406D6D" w:rsidP="00406D6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ways ideas, attitudes and voices are represented</w:t>
            </w:r>
          </w:p>
          <w:p w14:paraId="4195F5DA" w14:textId="77777777" w:rsidR="00406D6D" w:rsidRPr="007E221A" w:rsidRDefault="00406D6D" w:rsidP="00406D6D">
            <w:pPr>
              <w:spacing w:after="0"/>
              <w:rPr>
                <w:rFonts w:ascii="Times New Roman" w:hAnsi="Times New Roman" w:cs="Times New Roman"/>
                <w:sz w:val="20"/>
                <w:szCs w:val="20"/>
              </w:rPr>
            </w:pPr>
          </w:p>
          <w:p w14:paraId="48CCC530" w14:textId="59D8CBEF" w:rsidR="00406D6D" w:rsidRDefault="00406D6D" w:rsidP="00406D6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interplay between imaginative, interpretive and persuasive techniques</w:t>
            </w:r>
          </w:p>
          <w:p w14:paraId="6D146ADC" w14:textId="77777777" w:rsidR="00406D6D" w:rsidRPr="007E221A" w:rsidRDefault="00406D6D" w:rsidP="00406D6D">
            <w:pPr>
              <w:spacing w:after="0"/>
              <w:rPr>
                <w:rFonts w:ascii="Times New Roman" w:hAnsi="Times New Roman" w:cs="Times New Roman"/>
                <w:sz w:val="20"/>
                <w:szCs w:val="20"/>
              </w:rPr>
            </w:pPr>
          </w:p>
          <w:p w14:paraId="72B5A3B1" w14:textId="77777777" w:rsidR="00406D6D" w:rsidRPr="007E221A" w:rsidRDefault="00406D6D" w:rsidP="00406D6D">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changing responses to texts over time and in different cultural contexts. </w:t>
            </w:r>
          </w:p>
          <w:p w14:paraId="10984FD7" w14:textId="1F93FC3B" w:rsidR="007E221A" w:rsidRPr="007E221A" w:rsidRDefault="007E221A" w:rsidP="007E221A">
            <w:pPr>
              <w:rPr>
                <w:rFonts w:ascii="Times New Roman" w:hAnsi="Times New Roman" w:cs="Times New Roman"/>
                <w:sz w:val="20"/>
                <w:szCs w:val="20"/>
              </w:rPr>
            </w:pPr>
          </w:p>
        </w:tc>
        <w:tc>
          <w:tcPr>
            <w:tcW w:w="3038" w:type="dxa"/>
          </w:tcPr>
          <w:p w14:paraId="1DC3CC3D" w14:textId="32A2B7DE"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Students must read </w:t>
            </w:r>
            <w:r w:rsidRPr="007E221A">
              <w:rPr>
                <w:rFonts w:ascii="Times New Roman" w:hAnsi="Times New Roman" w:cs="Times New Roman"/>
                <w:b/>
                <w:i/>
                <w:sz w:val="20"/>
                <w:szCs w:val="20"/>
              </w:rPr>
              <w:t>The Great Gatsby</w:t>
            </w:r>
            <w:r w:rsidRPr="007E221A">
              <w:rPr>
                <w:rFonts w:ascii="Times New Roman" w:hAnsi="Times New Roman" w:cs="Times New Roman"/>
                <w:b/>
                <w:sz w:val="20"/>
                <w:szCs w:val="20"/>
              </w:rPr>
              <w:t xml:space="preserve"> over the holidays.</w:t>
            </w:r>
          </w:p>
          <w:p w14:paraId="21454582" w14:textId="010DAC12" w:rsidR="007E221A" w:rsidRPr="007E221A" w:rsidRDefault="007E221A" w:rsidP="007E221A">
            <w:pPr>
              <w:autoSpaceDE w:val="0"/>
              <w:autoSpaceDN w:val="0"/>
              <w:adjustRightInd w:val="0"/>
              <w:rPr>
                <w:rFonts w:ascii="Times New Roman" w:hAnsi="Times New Roman" w:cs="Times New Roman"/>
                <w:bCs/>
                <w:sz w:val="20"/>
                <w:szCs w:val="20"/>
              </w:rPr>
            </w:pPr>
          </w:p>
          <w:p w14:paraId="02375116" w14:textId="02A6DF5C" w:rsidR="007E221A" w:rsidRPr="007E221A" w:rsidRDefault="007E221A" w:rsidP="007E221A">
            <w:pPr>
              <w:autoSpaceDE w:val="0"/>
              <w:autoSpaceDN w:val="0"/>
              <w:adjustRightInd w:val="0"/>
              <w:spacing w:after="0"/>
              <w:rPr>
                <w:rFonts w:ascii="Times New Roman" w:hAnsi="Times New Roman" w:cs="Times New Roman"/>
                <w:b/>
                <w:bCs/>
                <w:sz w:val="20"/>
                <w:szCs w:val="20"/>
              </w:rPr>
            </w:pPr>
            <w:r w:rsidRPr="007E221A">
              <w:rPr>
                <w:rFonts w:ascii="Times New Roman" w:hAnsi="Times New Roman" w:cs="Times New Roman"/>
                <w:b/>
                <w:bCs/>
                <w:sz w:val="20"/>
                <w:szCs w:val="20"/>
              </w:rPr>
              <w:t>Task 10: 5%</w:t>
            </w:r>
          </w:p>
          <w:p w14:paraId="48B9FF31" w14:textId="77777777" w:rsidR="007E221A" w:rsidRPr="007E221A" w:rsidRDefault="007E221A" w:rsidP="007E221A">
            <w:pPr>
              <w:autoSpaceDE w:val="0"/>
              <w:autoSpaceDN w:val="0"/>
              <w:adjustRightInd w:val="0"/>
              <w:spacing w:after="0"/>
              <w:rPr>
                <w:rFonts w:ascii="Times New Roman" w:hAnsi="Times New Roman" w:cs="Times New Roman"/>
                <w:bCs/>
                <w:sz w:val="20"/>
                <w:szCs w:val="20"/>
              </w:rPr>
            </w:pPr>
            <w:r w:rsidRPr="007E221A">
              <w:rPr>
                <w:rFonts w:ascii="Times New Roman" w:hAnsi="Times New Roman" w:cs="Times New Roman"/>
                <w:b/>
                <w:bCs/>
                <w:sz w:val="20"/>
                <w:szCs w:val="20"/>
              </w:rPr>
              <w:t>Responding</w:t>
            </w:r>
            <w:r w:rsidRPr="007E221A">
              <w:rPr>
                <w:rFonts w:ascii="Times New Roman" w:hAnsi="Times New Roman" w:cs="Times New Roman"/>
                <w:bCs/>
                <w:sz w:val="20"/>
                <w:szCs w:val="20"/>
              </w:rPr>
              <w:t xml:space="preserve"> </w:t>
            </w:r>
          </w:p>
          <w:p w14:paraId="0BF2B7F6" w14:textId="3601763E" w:rsidR="007E221A" w:rsidRPr="007E221A" w:rsidRDefault="007E221A" w:rsidP="007E221A">
            <w:pPr>
              <w:autoSpaceDE w:val="0"/>
              <w:autoSpaceDN w:val="0"/>
              <w:adjustRightInd w:val="0"/>
              <w:spacing w:after="0"/>
              <w:rPr>
                <w:rFonts w:ascii="Times New Roman" w:hAnsi="Times New Roman" w:cs="Times New Roman"/>
                <w:b/>
                <w:bCs/>
                <w:sz w:val="20"/>
                <w:szCs w:val="20"/>
              </w:rPr>
            </w:pPr>
            <w:r w:rsidRPr="007E221A">
              <w:rPr>
                <w:rFonts w:ascii="Times New Roman" w:hAnsi="Times New Roman" w:cs="Times New Roman"/>
                <w:b/>
                <w:bCs/>
                <w:sz w:val="20"/>
                <w:szCs w:val="20"/>
              </w:rPr>
              <w:t>Due: Term 2 Week</w:t>
            </w:r>
            <w:r w:rsidR="007C2328">
              <w:rPr>
                <w:rFonts w:ascii="Times New Roman" w:hAnsi="Times New Roman" w:cs="Times New Roman"/>
                <w:b/>
                <w:bCs/>
                <w:sz w:val="20"/>
                <w:szCs w:val="20"/>
              </w:rPr>
              <w:t>s 8 -</w:t>
            </w:r>
            <w:r w:rsidRPr="007E221A">
              <w:rPr>
                <w:rFonts w:ascii="Times New Roman" w:hAnsi="Times New Roman" w:cs="Times New Roman"/>
                <w:b/>
                <w:bCs/>
                <w:sz w:val="20"/>
                <w:szCs w:val="20"/>
              </w:rPr>
              <w:t xml:space="preserve"> 9</w:t>
            </w:r>
          </w:p>
          <w:p w14:paraId="6966ECCD" w14:textId="0A555605" w:rsidR="007E221A" w:rsidRPr="007E221A" w:rsidRDefault="007E221A" w:rsidP="007E221A">
            <w:pPr>
              <w:autoSpaceDE w:val="0"/>
              <w:autoSpaceDN w:val="0"/>
              <w:adjustRightInd w:val="0"/>
              <w:spacing w:after="0"/>
              <w:rPr>
                <w:rFonts w:ascii="Times New Roman" w:hAnsi="Times New Roman" w:cs="Times New Roman"/>
                <w:bCs/>
                <w:sz w:val="20"/>
                <w:szCs w:val="20"/>
              </w:rPr>
            </w:pPr>
            <w:r w:rsidRPr="007E221A">
              <w:rPr>
                <w:rFonts w:ascii="Times New Roman" w:hAnsi="Times New Roman" w:cs="Times New Roman"/>
                <w:bCs/>
                <w:sz w:val="20"/>
                <w:szCs w:val="20"/>
              </w:rPr>
              <w:t xml:space="preserve">Analysis of a poem in groups </w:t>
            </w:r>
          </w:p>
          <w:p w14:paraId="5EA19F0E" w14:textId="77777777" w:rsidR="007E221A" w:rsidRPr="007E221A" w:rsidRDefault="007E221A" w:rsidP="007E221A">
            <w:pPr>
              <w:autoSpaceDE w:val="0"/>
              <w:autoSpaceDN w:val="0"/>
              <w:adjustRightInd w:val="0"/>
              <w:spacing w:after="0"/>
              <w:rPr>
                <w:rFonts w:ascii="Times New Roman" w:hAnsi="Times New Roman" w:cs="Times New Roman"/>
                <w:bCs/>
                <w:sz w:val="20"/>
                <w:szCs w:val="20"/>
              </w:rPr>
            </w:pPr>
          </w:p>
          <w:p w14:paraId="6079C1B1" w14:textId="7F70ECE0" w:rsidR="007E221A" w:rsidRPr="007E221A" w:rsidRDefault="007E221A" w:rsidP="007E221A">
            <w:pPr>
              <w:autoSpaceDE w:val="0"/>
              <w:autoSpaceDN w:val="0"/>
              <w:adjustRightInd w:val="0"/>
              <w:spacing w:after="0"/>
              <w:rPr>
                <w:rFonts w:ascii="Times New Roman" w:hAnsi="Times New Roman" w:cs="Times New Roman"/>
                <w:b/>
                <w:sz w:val="20"/>
                <w:szCs w:val="20"/>
              </w:rPr>
            </w:pPr>
            <w:r w:rsidRPr="007E221A">
              <w:rPr>
                <w:rFonts w:ascii="Times New Roman" w:hAnsi="Times New Roman" w:cs="Times New Roman"/>
                <w:b/>
                <w:sz w:val="20"/>
                <w:szCs w:val="20"/>
              </w:rPr>
              <w:t>Ethical Dilemmas- not formally assessed.</w:t>
            </w:r>
          </w:p>
          <w:p w14:paraId="2A3C4BC8" w14:textId="4180CB56" w:rsidR="007E221A" w:rsidRPr="007E221A" w:rsidRDefault="007E221A" w:rsidP="007E221A">
            <w:pPr>
              <w:autoSpaceDE w:val="0"/>
              <w:autoSpaceDN w:val="0"/>
              <w:adjustRightInd w:val="0"/>
              <w:spacing w:after="0"/>
              <w:rPr>
                <w:rFonts w:ascii="Times New Roman" w:hAnsi="Times New Roman" w:cs="Times New Roman"/>
                <w:b/>
                <w:sz w:val="20"/>
                <w:szCs w:val="20"/>
              </w:rPr>
            </w:pPr>
          </w:p>
          <w:p w14:paraId="05056741" w14:textId="77777777" w:rsidR="007E221A" w:rsidRPr="007E221A" w:rsidRDefault="007E221A" w:rsidP="007E221A">
            <w:pPr>
              <w:autoSpaceDE w:val="0"/>
              <w:autoSpaceDN w:val="0"/>
              <w:adjustRightInd w:val="0"/>
              <w:spacing w:after="0"/>
              <w:rPr>
                <w:rFonts w:ascii="Times New Roman" w:hAnsi="Times New Roman" w:cs="Times New Roman"/>
                <w:bCs/>
                <w:sz w:val="20"/>
                <w:szCs w:val="20"/>
              </w:rPr>
            </w:pPr>
          </w:p>
          <w:p w14:paraId="3E3B9EBB" w14:textId="72168948" w:rsidR="007E221A" w:rsidRPr="007E221A" w:rsidRDefault="007E221A" w:rsidP="007E221A">
            <w:pPr>
              <w:autoSpaceDE w:val="0"/>
              <w:autoSpaceDN w:val="0"/>
              <w:adjustRightInd w:val="0"/>
              <w:rPr>
                <w:rFonts w:ascii="Times New Roman" w:hAnsi="Times New Roman" w:cs="Times New Roman"/>
                <w:bCs/>
                <w:sz w:val="20"/>
                <w:szCs w:val="20"/>
              </w:rPr>
            </w:pPr>
          </w:p>
        </w:tc>
      </w:tr>
      <w:tr w:rsidR="007E221A" w:rsidRPr="007E221A" w14:paraId="56BE0A51" w14:textId="77777777" w:rsidTr="00461E9F">
        <w:trPr>
          <w:gridAfter w:val="1"/>
          <w:wAfter w:w="14" w:type="dxa"/>
        </w:trPr>
        <w:tc>
          <w:tcPr>
            <w:tcW w:w="1081" w:type="dxa"/>
          </w:tcPr>
          <w:p w14:paraId="530D42B8" w14:textId="77777777" w:rsidR="00815C4B" w:rsidRDefault="007E221A" w:rsidP="00815C4B">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w:t>
            </w:r>
          </w:p>
          <w:p w14:paraId="03825CED" w14:textId="0B478D88" w:rsidR="007E221A" w:rsidRPr="007E221A" w:rsidRDefault="007E221A" w:rsidP="00815C4B">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 10</w:t>
            </w:r>
          </w:p>
        </w:tc>
        <w:tc>
          <w:tcPr>
            <w:tcW w:w="5010" w:type="dxa"/>
          </w:tcPr>
          <w:p w14:paraId="761ADEEA" w14:textId="77777777" w:rsidR="007E221A" w:rsidRPr="007E221A" w:rsidRDefault="007E221A" w:rsidP="007E221A">
            <w:pPr>
              <w:autoSpaceDE w:val="0"/>
              <w:autoSpaceDN w:val="0"/>
              <w:adjustRightInd w:val="0"/>
              <w:rPr>
                <w:rFonts w:ascii="Times New Roman" w:hAnsi="Times New Roman" w:cs="Times New Roman"/>
                <w:sz w:val="20"/>
                <w:szCs w:val="20"/>
              </w:rPr>
            </w:pPr>
            <w:r w:rsidRPr="007E221A">
              <w:rPr>
                <w:rFonts w:ascii="Times New Roman" w:hAnsi="Times New Roman" w:cs="Times New Roman"/>
                <w:sz w:val="20"/>
                <w:szCs w:val="20"/>
              </w:rPr>
              <w:t>Country Week</w:t>
            </w:r>
          </w:p>
          <w:p w14:paraId="4BFC9B3B" w14:textId="150E72A6" w:rsidR="007E221A" w:rsidRDefault="007E221A" w:rsidP="007E221A">
            <w:pPr>
              <w:rPr>
                <w:rFonts w:ascii="Times New Roman" w:hAnsi="Times New Roman" w:cs="Times New Roman"/>
                <w:b/>
                <w:sz w:val="20"/>
                <w:szCs w:val="20"/>
              </w:rPr>
            </w:pPr>
          </w:p>
          <w:p w14:paraId="665111EF" w14:textId="77777777" w:rsidR="00856BC7" w:rsidRDefault="00856BC7" w:rsidP="007E221A">
            <w:pPr>
              <w:rPr>
                <w:rFonts w:ascii="Times New Roman" w:hAnsi="Times New Roman" w:cs="Times New Roman"/>
                <w:b/>
                <w:sz w:val="20"/>
                <w:szCs w:val="20"/>
              </w:rPr>
            </w:pPr>
          </w:p>
          <w:p w14:paraId="3B339F74" w14:textId="09FD0D87" w:rsidR="009C6FC4" w:rsidRPr="007E221A" w:rsidRDefault="009C6FC4" w:rsidP="007E221A">
            <w:pPr>
              <w:rPr>
                <w:rFonts w:ascii="Times New Roman" w:hAnsi="Times New Roman" w:cs="Times New Roman"/>
                <w:b/>
                <w:sz w:val="20"/>
                <w:szCs w:val="20"/>
              </w:rPr>
            </w:pPr>
          </w:p>
        </w:tc>
        <w:tc>
          <w:tcPr>
            <w:tcW w:w="4819" w:type="dxa"/>
          </w:tcPr>
          <w:p w14:paraId="4678F730" w14:textId="77777777" w:rsidR="007E221A" w:rsidRPr="007E221A" w:rsidRDefault="007E221A" w:rsidP="007E221A">
            <w:pPr>
              <w:spacing w:after="0"/>
              <w:rPr>
                <w:rFonts w:ascii="Times New Roman" w:hAnsi="Times New Roman" w:cs="Times New Roman"/>
                <w:b/>
                <w:sz w:val="20"/>
                <w:szCs w:val="20"/>
              </w:rPr>
            </w:pPr>
          </w:p>
        </w:tc>
        <w:tc>
          <w:tcPr>
            <w:tcW w:w="3038" w:type="dxa"/>
          </w:tcPr>
          <w:p w14:paraId="29AFC24F" w14:textId="77777777" w:rsidR="007E221A" w:rsidRPr="007E221A" w:rsidRDefault="007E221A" w:rsidP="007E221A">
            <w:pPr>
              <w:rPr>
                <w:rFonts w:ascii="Times New Roman" w:hAnsi="Times New Roman" w:cs="Times New Roman"/>
                <w:b/>
                <w:sz w:val="20"/>
                <w:szCs w:val="20"/>
              </w:rPr>
            </w:pPr>
          </w:p>
        </w:tc>
      </w:tr>
      <w:tr w:rsidR="007E221A" w:rsidRPr="007E221A" w14:paraId="4611151B" w14:textId="77777777" w:rsidTr="00461E9F">
        <w:tc>
          <w:tcPr>
            <w:tcW w:w="13962" w:type="dxa"/>
            <w:gridSpan w:val="5"/>
          </w:tcPr>
          <w:p w14:paraId="7215B6C2" w14:textId="55754D24" w:rsidR="007E221A" w:rsidRPr="007E221A" w:rsidRDefault="007E221A" w:rsidP="007E221A">
            <w:pPr>
              <w:jc w:val="center"/>
              <w:rPr>
                <w:rFonts w:ascii="Times New Roman" w:hAnsi="Times New Roman" w:cs="Times New Roman"/>
                <w:b/>
                <w:bCs/>
                <w:sz w:val="20"/>
                <w:szCs w:val="20"/>
              </w:rPr>
            </w:pPr>
            <w:r w:rsidRPr="007E221A">
              <w:rPr>
                <w:rFonts w:ascii="Times New Roman" w:hAnsi="Times New Roman" w:cs="Times New Roman"/>
                <w:b/>
                <w:bCs/>
                <w:sz w:val="20"/>
                <w:szCs w:val="20"/>
              </w:rPr>
              <w:lastRenderedPageBreak/>
              <w:t>Term 3</w:t>
            </w:r>
          </w:p>
        </w:tc>
      </w:tr>
      <w:tr w:rsidR="007E221A" w:rsidRPr="007E221A" w14:paraId="17DDF8CD" w14:textId="77777777" w:rsidTr="00461E9F">
        <w:trPr>
          <w:gridAfter w:val="1"/>
          <w:wAfter w:w="14" w:type="dxa"/>
        </w:trPr>
        <w:tc>
          <w:tcPr>
            <w:tcW w:w="1081" w:type="dxa"/>
          </w:tcPr>
          <w:p w14:paraId="492152B7" w14:textId="77777777" w:rsidR="009C6FC4"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Weeks </w:t>
            </w:r>
          </w:p>
          <w:p w14:paraId="0DAE39BE" w14:textId="7B09FC4F" w:rsidR="007E221A" w:rsidRPr="007E221A"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1-5</w:t>
            </w:r>
          </w:p>
          <w:p w14:paraId="7F48266F" w14:textId="0F3209CA" w:rsidR="007E221A" w:rsidRPr="007E221A" w:rsidRDefault="007E221A" w:rsidP="007E221A">
            <w:pPr>
              <w:jc w:val="center"/>
              <w:rPr>
                <w:rFonts w:ascii="Times New Roman" w:hAnsi="Times New Roman" w:cs="Times New Roman"/>
                <w:b/>
                <w:sz w:val="20"/>
                <w:szCs w:val="20"/>
              </w:rPr>
            </w:pPr>
          </w:p>
        </w:tc>
        <w:tc>
          <w:tcPr>
            <w:tcW w:w="5010" w:type="dxa"/>
          </w:tcPr>
          <w:p w14:paraId="6E0399FD" w14:textId="77777777"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b/>
                <w:sz w:val="20"/>
                <w:szCs w:val="20"/>
              </w:rPr>
              <w:t xml:space="preserve">Novel Study: </w:t>
            </w:r>
            <w:r w:rsidRPr="007E221A">
              <w:rPr>
                <w:rFonts w:ascii="Times New Roman" w:hAnsi="Times New Roman" w:cs="Times New Roman"/>
                <w:b/>
                <w:i/>
                <w:sz w:val="20"/>
                <w:szCs w:val="20"/>
              </w:rPr>
              <w:t>The Great Gatsby</w:t>
            </w:r>
            <w:r w:rsidRPr="007E221A">
              <w:rPr>
                <w:rFonts w:ascii="Times New Roman" w:hAnsi="Times New Roman" w:cs="Times New Roman"/>
                <w:b/>
                <w:sz w:val="20"/>
                <w:szCs w:val="20"/>
              </w:rPr>
              <w:t xml:space="preserve"> by Scott F. Fitzgerald</w:t>
            </w:r>
            <w:r w:rsidRPr="007E221A">
              <w:rPr>
                <w:rFonts w:ascii="Times New Roman" w:hAnsi="Times New Roman" w:cs="Times New Roman"/>
                <w:sz w:val="20"/>
                <w:szCs w:val="20"/>
              </w:rPr>
              <w:t xml:space="preserve"> </w:t>
            </w:r>
          </w:p>
          <w:p w14:paraId="495D0C1E" w14:textId="77777777" w:rsidR="008414FE" w:rsidRP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Biographical information, cultural and historical context. </w:t>
            </w:r>
          </w:p>
          <w:p w14:paraId="6694F253" w14:textId="77777777" w:rsidR="008414FE" w:rsidRP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Plot</w:t>
            </w:r>
          </w:p>
          <w:p w14:paraId="1CD7D954" w14:textId="77777777" w:rsidR="008414FE" w:rsidRP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Settings: physical, social, psychological</w:t>
            </w:r>
          </w:p>
          <w:p w14:paraId="721FFF9D" w14:textId="05C84CC4" w:rsid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Narrative structure </w:t>
            </w:r>
          </w:p>
          <w:p w14:paraId="7035AB01" w14:textId="5EC2FE5D" w:rsidR="008414FE" w:rsidRP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Pr>
                <w:rFonts w:ascii="Times New Roman" w:hAnsi="Times New Roman" w:cs="Times New Roman"/>
                <w:sz w:val="20"/>
                <w:szCs w:val="20"/>
              </w:rPr>
              <w:t>Point of View</w:t>
            </w:r>
          </w:p>
          <w:p w14:paraId="6875A13E" w14:textId="71496CF5" w:rsid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bCs/>
                <w:sz w:val="20"/>
                <w:szCs w:val="20"/>
              </w:rPr>
              <w:t>Themes</w:t>
            </w:r>
            <w:r w:rsidRPr="008414FE">
              <w:rPr>
                <w:rFonts w:ascii="Times New Roman" w:hAnsi="Times New Roman" w:cs="Times New Roman"/>
                <w:sz w:val="20"/>
                <w:szCs w:val="20"/>
              </w:rPr>
              <w:t xml:space="preserve"> (ideas and views of human experience) </w:t>
            </w:r>
          </w:p>
          <w:p w14:paraId="03B7C27C" w14:textId="6D90870C" w:rsidR="008414FE" w:rsidRP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Identify the </w:t>
            </w:r>
            <w:r w:rsidRPr="008414FE">
              <w:rPr>
                <w:rFonts w:ascii="Times New Roman" w:hAnsi="Times New Roman" w:cs="Times New Roman"/>
                <w:bCs/>
                <w:sz w:val="20"/>
                <w:szCs w:val="20"/>
              </w:rPr>
              <w:t>attitudes</w:t>
            </w:r>
            <w:r w:rsidRPr="008414FE">
              <w:rPr>
                <w:rFonts w:ascii="Times New Roman" w:hAnsi="Times New Roman" w:cs="Times New Roman"/>
                <w:sz w:val="20"/>
                <w:szCs w:val="20"/>
              </w:rPr>
              <w:t xml:space="preserve"> and </w:t>
            </w:r>
            <w:r w:rsidRPr="008414FE">
              <w:rPr>
                <w:rFonts w:ascii="Times New Roman" w:hAnsi="Times New Roman" w:cs="Times New Roman"/>
                <w:bCs/>
                <w:sz w:val="20"/>
                <w:szCs w:val="20"/>
              </w:rPr>
              <w:t>values</w:t>
            </w:r>
            <w:r>
              <w:rPr>
                <w:rFonts w:ascii="Times New Roman" w:hAnsi="Times New Roman" w:cs="Times New Roman"/>
                <w:sz w:val="20"/>
                <w:szCs w:val="20"/>
              </w:rPr>
              <w:t xml:space="preserve"> underlying the</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themes</w:t>
            </w:r>
          </w:p>
          <w:p w14:paraId="3BACC54C" w14:textId="46DC74C7" w:rsid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 xml:space="preserve">Examine the ways in which the shaping of the text encourages a reader response, including </w:t>
            </w:r>
            <w:r w:rsidRPr="008414FE">
              <w:rPr>
                <w:rFonts w:ascii="Times New Roman" w:hAnsi="Times New Roman" w:cs="Times New Roman"/>
                <w:bCs/>
                <w:sz w:val="20"/>
                <w:szCs w:val="20"/>
              </w:rPr>
              <w:t>construction</w:t>
            </w:r>
            <w:r w:rsidRPr="008414FE">
              <w:rPr>
                <w:rFonts w:ascii="Times New Roman" w:hAnsi="Times New Roman" w:cs="Times New Roman"/>
                <w:sz w:val="20"/>
                <w:szCs w:val="20"/>
              </w:rPr>
              <w:t xml:space="preserve"> of </w:t>
            </w:r>
            <w:r w:rsidRPr="008414FE">
              <w:rPr>
                <w:rFonts w:ascii="Times New Roman" w:hAnsi="Times New Roman" w:cs="Times New Roman"/>
                <w:bCs/>
                <w:sz w:val="20"/>
                <w:szCs w:val="20"/>
              </w:rPr>
              <w:t>plot</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setting</w:t>
            </w:r>
            <w:r w:rsidRPr="008414FE">
              <w:rPr>
                <w:rFonts w:ascii="Times New Roman" w:hAnsi="Times New Roman" w:cs="Times New Roman"/>
                <w:sz w:val="20"/>
                <w:szCs w:val="20"/>
              </w:rPr>
              <w:t xml:space="preserve"> and </w:t>
            </w:r>
            <w:r w:rsidRPr="008414FE">
              <w:rPr>
                <w:rFonts w:ascii="Times New Roman" w:hAnsi="Times New Roman" w:cs="Times New Roman"/>
                <w:bCs/>
                <w:sz w:val="20"/>
                <w:szCs w:val="20"/>
              </w:rPr>
              <w:t>character</w:t>
            </w:r>
            <w:r w:rsidRPr="008414FE">
              <w:rPr>
                <w:rFonts w:ascii="Times New Roman" w:hAnsi="Times New Roman" w:cs="Times New Roman"/>
                <w:sz w:val="20"/>
                <w:szCs w:val="20"/>
              </w:rPr>
              <w:t xml:space="preserve"> through elements such as </w:t>
            </w:r>
            <w:r w:rsidRPr="008414FE">
              <w:rPr>
                <w:rFonts w:ascii="Times New Roman" w:hAnsi="Times New Roman" w:cs="Times New Roman"/>
                <w:bCs/>
                <w:sz w:val="20"/>
                <w:szCs w:val="20"/>
              </w:rPr>
              <w:t>style</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structure</w:t>
            </w:r>
            <w:r w:rsidRPr="008414FE">
              <w:rPr>
                <w:rFonts w:ascii="Times New Roman" w:hAnsi="Times New Roman" w:cs="Times New Roman"/>
                <w:sz w:val="20"/>
                <w:szCs w:val="20"/>
              </w:rPr>
              <w:t xml:space="preserve"> and </w:t>
            </w:r>
            <w:r w:rsidRPr="008414FE">
              <w:rPr>
                <w:rFonts w:ascii="Times New Roman" w:hAnsi="Times New Roman" w:cs="Times New Roman"/>
                <w:bCs/>
                <w:sz w:val="20"/>
                <w:szCs w:val="20"/>
              </w:rPr>
              <w:t>point of</w:t>
            </w:r>
            <w:r w:rsidRPr="008414FE">
              <w:rPr>
                <w:rFonts w:ascii="Times New Roman" w:hAnsi="Times New Roman" w:cs="Times New Roman"/>
                <w:sz w:val="20"/>
                <w:szCs w:val="20"/>
              </w:rPr>
              <w:t xml:space="preserve"> </w:t>
            </w:r>
            <w:r w:rsidRPr="008414FE">
              <w:rPr>
                <w:rFonts w:ascii="Times New Roman" w:hAnsi="Times New Roman" w:cs="Times New Roman"/>
                <w:bCs/>
                <w:sz w:val="20"/>
                <w:szCs w:val="20"/>
              </w:rPr>
              <w:t>view</w:t>
            </w:r>
            <w:r w:rsidRPr="008414FE">
              <w:rPr>
                <w:rFonts w:ascii="Times New Roman" w:hAnsi="Times New Roman" w:cs="Times New Roman"/>
                <w:sz w:val="20"/>
                <w:szCs w:val="20"/>
              </w:rPr>
              <w:t>.</w:t>
            </w:r>
          </w:p>
          <w:p w14:paraId="5120F384" w14:textId="77777777" w:rsid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Make intertextual links and comparisons to other texts</w:t>
            </w:r>
          </w:p>
          <w:p w14:paraId="743BB77D" w14:textId="0E61B712" w:rsid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Characterisation: Representation</w:t>
            </w:r>
            <w:r>
              <w:rPr>
                <w:rFonts w:ascii="Times New Roman" w:hAnsi="Times New Roman" w:cs="Times New Roman"/>
                <w:sz w:val="20"/>
                <w:szCs w:val="20"/>
              </w:rPr>
              <w:t xml:space="preserve">: </w:t>
            </w:r>
            <w:r w:rsidRPr="008414FE">
              <w:rPr>
                <w:rFonts w:ascii="Times New Roman" w:hAnsi="Times New Roman" w:cs="Times New Roman"/>
                <w:sz w:val="20"/>
                <w:szCs w:val="20"/>
              </w:rPr>
              <w:t>Gender, class, race, stereotypes</w:t>
            </w:r>
          </w:p>
          <w:p w14:paraId="55B8E6A2" w14:textId="129CF41A" w:rsid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sidRPr="008414FE">
              <w:rPr>
                <w:rFonts w:ascii="Times New Roman" w:hAnsi="Times New Roman" w:cs="Times New Roman"/>
                <w:sz w:val="20"/>
                <w:szCs w:val="20"/>
              </w:rPr>
              <w:t>Symbolism, Motifs</w:t>
            </w:r>
          </w:p>
          <w:p w14:paraId="2A4D3D72" w14:textId="7513A310" w:rsidR="008414FE" w:rsidRPr="008414FE" w:rsidRDefault="008414FE" w:rsidP="00E515EA">
            <w:pPr>
              <w:pStyle w:val="ListParagraph"/>
              <w:numPr>
                <w:ilvl w:val="0"/>
                <w:numId w:val="25"/>
              </w:numPr>
              <w:tabs>
                <w:tab w:val="left" w:pos="367"/>
              </w:tabs>
              <w:spacing w:after="0" w:line="240" w:lineRule="auto"/>
              <w:ind w:left="225" w:hanging="225"/>
              <w:rPr>
                <w:rFonts w:ascii="Times New Roman" w:hAnsi="Times New Roman" w:cs="Times New Roman"/>
                <w:sz w:val="20"/>
                <w:szCs w:val="20"/>
              </w:rPr>
            </w:pPr>
            <w:r>
              <w:rPr>
                <w:rFonts w:ascii="Times New Roman" w:hAnsi="Times New Roman" w:cs="Times New Roman"/>
                <w:sz w:val="20"/>
                <w:szCs w:val="20"/>
              </w:rPr>
              <w:t>Reader positioning</w:t>
            </w:r>
          </w:p>
          <w:p w14:paraId="5AA91A4D" w14:textId="77777777" w:rsidR="008414FE" w:rsidRDefault="008414FE" w:rsidP="008414FE">
            <w:pPr>
              <w:rPr>
                <w:rFonts w:ascii="Times New Roman" w:hAnsi="Times New Roman" w:cs="Times New Roman"/>
                <w:sz w:val="20"/>
                <w:szCs w:val="20"/>
              </w:rPr>
            </w:pPr>
          </w:p>
          <w:p w14:paraId="3FD2AC5F" w14:textId="180D56E4" w:rsidR="00C97562" w:rsidRPr="008414FE" w:rsidRDefault="00C97562" w:rsidP="008414FE">
            <w:pPr>
              <w:tabs>
                <w:tab w:val="left" w:pos="144"/>
              </w:tabs>
              <w:rPr>
                <w:rFonts w:ascii="Times New Roman" w:hAnsi="Times New Roman" w:cs="Times New Roman"/>
                <w:sz w:val="20"/>
                <w:szCs w:val="20"/>
              </w:rPr>
            </w:pPr>
          </w:p>
          <w:p w14:paraId="6A1DFA54" w14:textId="5731BCB1" w:rsidR="008414FE" w:rsidRDefault="008414FE" w:rsidP="008414FE">
            <w:pPr>
              <w:rPr>
                <w:rFonts w:ascii="Times New Roman" w:hAnsi="Times New Roman" w:cs="Times New Roman"/>
                <w:sz w:val="20"/>
                <w:szCs w:val="20"/>
              </w:rPr>
            </w:pPr>
            <w:r>
              <w:rPr>
                <w:rFonts w:ascii="Times New Roman" w:hAnsi="Times New Roman" w:cs="Times New Roman"/>
                <w:sz w:val="20"/>
                <w:szCs w:val="20"/>
              </w:rPr>
              <w:t xml:space="preserve"> </w:t>
            </w:r>
          </w:p>
          <w:p w14:paraId="2A20A65F" w14:textId="77777777" w:rsidR="00F45DD8" w:rsidRDefault="00F45DD8" w:rsidP="008414FE">
            <w:pPr>
              <w:rPr>
                <w:rFonts w:ascii="Tahoma" w:hAnsi="Tahoma" w:cs="Tahoma"/>
                <w:sz w:val="18"/>
                <w:szCs w:val="18"/>
              </w:rPr>
            </w:pPr>
          </w:p>
          <w:p w14:paraId="2369597F" w14:textId="38D3A018"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Interpretative Texts: Biographical narratives.</w:t>
            </w:r>
          </w:p>
          <w:p w14:paraId="1E199E32" w14:textId="47EB7032"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Students will identify in biographical narratives the:</w:t>
            </w:r>
          </w:p>
          <w:p w14:paraId="06537529" w14:textId="4A1F3003" w:rsidR="007E221A" w:rsidRPr="007E221A" w:rsidRDefault="007E221A" w:rsidP="00E515EA">
            <w:pPr>
              <w:pStyle w:val="ListParagraph"/>
              <w:numPr>
                <w:ilvl w:val="0"/>
                <w:numId w:val="9"/>
              </w:numPr>
              <w:rPr>
                <w:rFonts w:ascii="Times New Roman" w:hAnsi="Times New Roman" w:cs="Times New Roman"/>
                <w:sz w:val="20"/>
                <w:szCs w:val="20"/>
              </w:rPr>
            </w:pPr>
            <w:r w:rsidRPr="007E221A">
              <w:rPr>
                <w:rFonts w:ascii="Times New Roman" w:hAnsi="Times New Roman" w:cs="Times New Roman"/>
                <w:sz w:val="20"/>
                <w:szCs w:val="20"/>
              </w:rPr>
              <w:t xml:space="preserve">generic conventions </w:t>
            </w:r>
          </w:p>
          <w:p w14:paraId="6585D2AF" w14:textId="53CFF6BE" w:rsidR="007E221A" w:rsidRPr="007E221A" w:rsidRDefault="007E221A" w:rsidP="00E515EA">
            <w:pPr>
              <w:pStyle w:val="ListParagraph"/>
              <w:numPr>
                <w:ilvl w:val="0"/>
                <w:numId w:val="9"/>
              </w:numPr>
              <w:rPr>
                <w:rFonts w:ascii="Times New Roman" w:hAnsi="Times New Roman" w:cs="Times New Roman"/>
                <w:sz w:val="20"/>
                <w:szCs w:val="20"/>
              </w:rPr>
            </w:pPr>
            <w:r w:rsidRPr="007E221A">
              <w:rPr>
                <w:rFonts w:ascii="Times New Roman" w:hAnsi="Times New Roman" w:cs="Times New Roman"/>
                <w:sz w:val="20"/>
                <w:szCs w:val="20"/>
              </w:rPr>
              <w:t xml:space="preserve">language choices </w:t>
            </w:r>
          </w:p>
          <w:p w14:paraId="3D173BF6" w14:textId="2AADCB59" w:rsidR="007E221A" w:rsidRPr="007E221A" w:rsidRDefault="007E221A" w:rsidP="00E515EA">
            <w:pPr>
              <w:pStyle w:val="ListParagraph"/>
              <w:numPr>
                <w:ilvl w:val="0"/>
                <w:numId w:val="9"/>
              </w:numPr>
              <w:rPr>
                <w:rFonts w:ascii="Times New Roman" w:hAnsi="Times New Roman" w:cs="Times New Roman"/>
                <w:sz w:val="20"/>
                <w:szCs w:val="20"/>
              </w:rPr>
            </w:pPr>
            <w:r w:rsidRPr="007E221A">
              <w:rPr>
                <w:rFonts w:ascii="Times New Roman" w:hAnsi="Times New Roman" w:cs="Times New Roman"/>
                <w:sz w:val="20"/>
                <w:szCs w:val="20"/>
              </w:rPr>
              <w:t xml:space="preserve">audience, context and purpose </w:t>
            </w:r>
          </w:p>
          <w:p w14:paraId="685EDF95" w14:textId="3EAD337C" w:rsidR="007E221A" w:rsidRPr="007E221A" w:rsidRDefault="007E221A" w:rsidP="007E221A">
            <w:pPr>
              <w:spacing w:after="0"/>
              <w:rPr>
                <w:rFonts w:ascii="Times New Roman" w:hAnsi="Times New Roman" w:cs="Times New Roman"/>
                <w:sz w:val="20"/>
                <w:szCs w:val="20"/>
              </w:rPr>
            </w:pPr>
            <w:r w:rsidRPr="007E221A">
              <w:rPr>
                <w:rFonts w:ascii="Times New Roman" w:hAnsi="Times New Roman" w:cs="Times New Roman"/>
                <w:sz w:val="20"/>
                <w:szCs w:val="20"/>
              </w:rPr>
              <w:t>Students will research an historical person from the novel:</w:t>
            </w:r>
          </w:p>
          <w:p w14:paraId="159CE93A" w14:textId="1856207A" w:rsidR="007E221A" w:rsidRPr="007E221A" w:rsidRDefault="007E221A" w:rsidP="00E515EA">
            <w:pPr>
              <w:pStyle w:val="ListParagraph"/>
              <w:numPr>
                <w:ilvl w:val="0"/>
                <w:numId w:val="10"/>
              </w:numPr>
              <w:spacing w:after="0"/>
              <w:rPr>
                <w:rFonts w:ascii="Times New Roman" w:hAnsi="Times New Roman" w:cs="Times New Roman"/>
                <w:sz w:val="20"/>
                <w:szCs w:val="20"/>
              </w:rPr>
            </w:pPr>
            <w:r w:rsidRPr="007E221A">
              <w:rPr>
                <w:rFonts w:ascii="Times New Roman" w:hAnsi="Times New Roman" w:cs="Times New Roman"/>
                <w:sz w:val="20"/>
                <w:szCs w:val="20"/>
              </w:rPr>
              <w:t>take notes and record bibliographical details</w:t>
            </w:r>
          </w:p>
          <w:p w14:paraId="2FC2E7FE" w14:textId="67819E9F" w:rsidR="007E221A" w:rsidRPr="007E221A" w:rsidRDefault="007E221A" w:rsidP="00E515EA">
            <w:pPr>
              <w:pStyle w:val="ListParagraph"/>
              <w:numPr>
                <w:ilvl w:val="0"/>
                <w:numId w:val="10"/>
              </w:numPr>
              <w:spacing w:after="0"/>
              <w:rPr>
                <w:rFonts w:ascii="Times New Roman" w:hAnsi="Times New Roman" w:cs="Times New Roman"/>
                <w:sz w:val="20"/>
                <w:szCs w:val="20"/>
              </w:rPr>
            </w:pPr>
            <w:r w:rsidRPr="007E221A">
              <w:rPr>
                <w:rFonts w:ascii="Times New Roman" w:hAnsi="Times New Roman" w:cs="Times New Roman"/>
                <w:sz w:val="20"/>
                <w:szCs w:val="20"/>
              </w:rPr>
              <w:t>create a draft</w:t>
            </w:r>
          </w:p>
          <w:p w14:paraId="5B708AC7" w14:textId="63625997" w:rsidR="00C97562" w:rsidRPr="00F45DD8" w:rsidRDefault="007E221A" w:rsidP="00C97562">
            <w:pPr>
              <w:pStyle w:val="ListParagraph"/>
              <w:numPr>
                <w:ilvl w:val="0"/>
                <w:numId w:val="10"/>
              </w:numPr>
              <w:spacing w:after="0"/>
              <w:rPr>
                <w:rFonts w:ascii="Times New Roman" w:hAnsi="Times New Roman" w:cs="Times New Roman"/>
                <w:sz w:val="20"/>
                <w:szCs w:val="20"/>
              </w:rPr>
            </w:pPr>
            <w:r w:rsidRPr="007E221A">
              <w:rPr>
                <w:rFonts w:ascii="Times New Roman" w:hAnsi="Times New Roman" w:cs="Times New Roman"/>
                <w:sz w:val="20"/>
                <w:szCs w:val="20"/>
              </w:rPr>
              <w:t>write a presentation copy</w:t>
            </w:r>
          </w:p>
          <w:p w14:paraId="79A1074B" w14:textId="77777777" w:rsidR="00C97562" w:rsidRDefault="00C97562" w:rsidP="00C97562">
            <w:pPr>
              <w:spacing w:after="0"/>
              <w:rPr>
                <w:rFonts w:ascii="Times New Roman" w:hAnsi="Times New Roman" w:cs="Times New Roman"/>
                <w:sz w:val="20"/>
                <w:szCs w:val="20"/>
              </w:rPr>
            </w:pPr>
          </w:p>
          <w:p w14:paraId="0DF759D4" w14:textId="62C9FAA2" w:rsidR="00C97562" w:rsidRPr="00C97562" w:rsidRDefault="00C97562" w:rsidP="00C97562">
            <w:pPr>
              <w:spacing w:after="0"/>
              <w:rPr>
                <w:rFonts w:ascii="Times New Roman" w:hAnsi="Times New Roman" w:cs="Times New Roman"/>
                <w:sz w:val="20"/>
                <w:szCs w:val="20"/>
              </w:rPr>
            </w:pPr>
          </w:p>
        </w:tc>
        <w:tc>
          <w:tcPr>
            <w:tcW w:w="4819" w:type="dxa"/>
          </w:tcPr>
          <w:p w14:paraId="5961A8C0" w14:textId="57CC82A0" w:rsidR="00137E7A" w:rsidRPr="007E221A" w:rsidRDefault="00137E7A" w:rsidP="00137E7A">
            <w:pPr>
              <w:spacing w:after="0"/>
              <w:rPr>
                <w:rFonts w:ascii="Times New Roman" w:hAnsi="Times New Roman" w:cs="Times New Roman"/>
                <w:b/>
                <w:sz w:val="20"/>
                <w:szCs w:val="20"/>
              </w:rPr>
            </w:pPr>
            <w:r w:rsidRPr="007E221A">
              <w:rPr>
                <w:rFonts w:ascii="Times New Roman" w:hAnsi="Times New Roman" w:cs="Times New Roman"/>
                <w:b/>
                <w:sz w:val="20"/>
                <w:szCs w:val="20"/>
              </w:rPr>
              <w:t>Create a range of texts:</w:t>
            </w:r>
          </w:p>
          <w:p w14:paraId="1293A233" w14:textId="5992E4AD"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imaginative, interpretive and persuasive elements for different purposes, contexts and audiences </w:t>
            </w:r>
          </w:p>
          <w:p w14:paraId="735B9C8F" w14:textId="77777777" w:rsidR="00137E7A" w:rsidRPr="007E221A" w:rsidRDefault="00137E7A" w:rsidP="00137E7A">
            <w:pPr>
              <w:spacing w:after="0"/>
              <w:rPr>
                <w:rFonts w:ascii="Times New Roman" w:hAnsi="Times New Roman" w:cs="Times New Roman"/>
                <w:sz w:val="20"/>
                <w:szCs w:val="20"/>
              </w:rPr>
            </w:pPr>
          </w:p>
          <w:p w14:paraId="44C226D7" w14:textId="692A0564"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experimenting with text structures, language features and multimodal devices</w:t>
            </w:r>
          </w:p>
          <w:p w14:paraId="0C1DC06C" w14:textId="77777777" w:rsidR="00137E7A" w:rsidRPr="007E221A" w:rsidRDefault="00137E7A" w:rsidP="00137E7A">
            <w:pPr>
              <w:spacing w:after="0"/>
              <w:rPr>
                <w:rFonts w:ascii="Times New Roman" w:hAnsi="Times New Roman" w:cs="Times New Roman"/>
                <w:sz w:val="20"/>
                <w:szCs w:val="20"/>
              </w:rPr>
            </w:pPr>
          </w:p>
          <w:p w14:paraId="6758D54D" w14:textId="24ADDDB6"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developing and sustaining voice, tone and style </w:t>
            </w:r>
          </w:p>
          <w:p w14:paraId="3D1F4A63" w14:textId="77777777" w:rsidR="00137E7A" w:rsidRPr="007E221A" w:rsidRDefault="00137E7A" w:rsidP="00137E7A">
            <w:pPr>
              <w:spacing w:after="0"/>
              <w:rPr>
                <w:rFonts w:ascii="Times New Roman" w:hAnsi="Times New Roman" w:cs="Times New Roman"/>
                <w:sz w:val="20"/>
                <w:szCs w:val="20"/>
              </w:rPr>
            </w:pPr>
          </w:p>
          <w:p w14:paraId="55FBEAF3" w14:textId="034106EA"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selecting and applying appropriate textual evidence to support arguments</w:t>
            </w:r>
          </w:p>
          <w:p w14:paraId="70B2E512" w14:textId="77777777" w:rsidR="00137E7A" w:rsidRPr="007E221A" w:rsidRDefault="00137E7A" w:rsidP="00137E7A">
            <w:pPr>
              <w:spacing w:after="0"/>
              <w:rPr>
                <w:rFonts w:ascii="Times New Roman" w:hAnsi="Times New Roman" w:cs="Times New Roman"/>
                <w:sz w:val="20"/>
                <w:szCs w:val="20"/>
              </w:rPr>
            </w:pPr>
          </w:p>
          <w:p w14:paraId="3C714F68" w14:textId="693C78EE"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using strategies for planning, drafting, editing and proofreading </w:t>
            </w:r>
          </w:p>
          <w:p w14:paraId="4FF8218B" w14:textId="77777777" w:rsidR="00137E7A" w:rsidRPr="007E221A" w:rsidRDefault="00137E7A" w:rsidP="00137E7A">
            <w:pPr>
              <w:spacing w:after="0"/>
              <w:rPr>
                <w:rFonts w:ascii="Times New Roman" w:hAnsi="Times New Roman" w:cs="Times New Roman"/>
                <w:sz w:val="20"/>
                <w:szCs w:val="20"/>
              </w:rPr>
            </w:pPr>
          </w:p>
          <w:p w14:paraId="62002E88" w14:textId="78578739" w:rsidR="00137E7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accurate spelling, punctuation, syntax and metalanguage</w:t>
            </w:r>
          </w:p>
          <w:p w14:paraId="50EB9649" w14:textId="77777777" w:rsidR="00137E7A" w:rsidRPr="007E221A" w:rsidRDefault="00137E7A" w:rsidP="00137E7A">
            <w:pPr>
              <w:spacing w:after="0"/>
              <w:rPr>
                <w:rFonts w:ascii="Times New Roman" w:hAnsi="Times New Roman" w:cs="Times New Roman"/>
                <w:sz w:val="20"/>
                <w:szCs w:val="20"/>
              </w:rPr>
            </w:pPr>
          </w:p>
          <w:p w14:paraId="3C060ADF" w14:textId="77777777" w:rsidR="00137E7A" w:rsidRPr="007E221A" w:rsidRDefault="00137E7A" w:rsidP="00137E7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using appropriate quotation and referencing protocols.</w:t>
            </w:r>
          </w:p>
          <w:p w14:paraId="59C90B12" w14:textId="08EA75C1" w:rsidR="007E221A" w:rsidRDefault="007E221A" w:rsidP="007E221A">
            <w:pPr>
              <w:rPr>
                <w:rFonts w:ascii="Times New Roman" w:hAnsi="Times New Roman" w:cs="Times New Roman"/>
                <w:b/>
                <w:sz w:val="20"/>
                <w:szCs w:val="20"/>
              </w:rPr>
            </w:pPr>
          </w:p>
          <w:p w14:paraId="25B41188" w14:textId="77777777" w:rsidR="00C97562" w:rsidRDefault="00C97562" w:rsidP="007E221A">
            <w:pPr>
              <w:rPr>
                <w:rFonts w:ascii="Times New Roman" w:hAnsi="Times New Roman" w:cs="Times New Roman"/>
                <w:b/>
                <w:sz w:val="20"/>
                <w:szCs w:val="20"/>
              </w:rPr>
            </w:pPr>
          </w:p>
          <w:p w14:paraId="0A07624E" w14:textId="77777777" w:rsidR="00C97562" w:rsidRPr="007E221A" w:rsidRDefault="00C97562" w:rsidP="00C97562">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5853035B" w14:textId="436048EF" w:rsidR="00C97562" w:rsidRDefault="00C97562" w:rsidP="00C97562">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values and attitudes expressed in texts</w:t>
            </w:r>
          </w:p>
          <w:p w14:paraId="5FDAD00A" w14:textId="77777777" w:rsidR="00C97562" w:rsidRPr="007E221A" w:rsidRDefault="00C97562" w:rsidP="00C97562">
            <w:pPr>
              <w:spacing w:after="0"/>
              <w:rPr>
                <w:rFonts w:ascii="Times New Roman" w:hAnsi="Times New Roman" w:cs="Times New Roman"/>
                <w:sz w:val="20"/>
                <w:szCs w:val="20"/>
              </w:rPr>
            </w:pPr>
          </w:p>
          <w:p w14:paraId="03B49CAB" w14:textId="2FF684F3" w:rsidR="00C97562" w:rsidRDefault="00C97562" w:rsidP="00C97562">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effectiveness of texts in representing ideas, attitudes and voices </w:t>
            </w:r>
          </w:p>
          <w:p w14:paraId="1F572E27" w14:textId="77777777" w:rsidR="00C97562" w:rsidRPr="007E221A" w:rsidRDefault="00C97562" w:rsidP="00C97562">
            <w:pPr>
              <w:spacing w:after="0"/>
              <w:rPr>
                <w:rFonts w:ascii="Times New Roman" w:hAnsi="Times New Roman" w:cs="Times New Roman"/>
                <w:sz w:val="20"/>
                <w:szCs w:val="20"/>
              </w:rPr>
            </w:pPr>
          </w:p>
          <w:p w14:paraId="653DC3E6" w14:textId="42EB0118" w:rsidR="00C97562" w:rsidRPr="007E221A" w:rsidRDefault="00C97562" w:rsidP="00C97562">
            <w:pPr>
              <w:rPr>
                <w:rFonts w:ascii="Times New Roman" w:hAnsi="Times New Roman" w:cs="Times New Roman"/>
                <w:b/>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critically examining how and why texts position readers and viewers.</w:t>
            </w:r>
          </w:p>
        </w:tc>
        <w:tc>
          <w:tcPr>
            <w:tcW w:w="3038" w:type="dxa"/>
          </w:tcPr>
          <w:p w14:paraId="13B8B6D4" w14:textId="536B4354"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Task 11: 2.5% in total</w:t>
            </w:r>
          </w:p>
          <w:p w14:paraId="5502C46E" w14:textId="2ABE6789"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6596C0EB" w14:textId="01FEFAE4"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3 Week 6</w:t>
            </w:r>
          </w:p>
          <w:p w14:paraId="4D486689" w14:textId="280A3DB4" w:rsidR="007E221A" w:rsidRPr="005F0706" w:rsidRDefault="007E221A" w:rsidP="007E221A">
            <w:pPr>
              <w:spacing w:after="0"/>
              <w:rPr>
                <w:rFonts w:ascii="Times New Roman" w:hAnsi="Times New Roman" w:cs="Times New Roman"/>
                <w:sz w:val="20"/>
                <w:szCs w:val="20"/>
              </w:rPr>
            </w:pPr>
            <w:r w:rsidRPr="005F0706">
              <w:rPr>
                <w:rFonts w:ascii="Times New Roman" w:hAnsi="Times New Roman" w:cs="Times New Roman"/>
                <w:sz w:val="20"/>
                <w:szCs w:val="20"/>
              </w:rPr>
              <w:t xml:space="preserve">Journal Task 1 on </w:t>
            </w:r>
            <w:r w:rsidRPr="005F0706">
              <w:rPr>
                <w:rFonts w:ascii="Times New Roman" w:hAnsi="Times New Roman" w:cs="Times New Roman"/>
                <w:i/>
                <w:sz w:val="20"/>
                <w:szCs w:val="20"/>
              </w:rPr>
              <w:t xml:space="preserve">Gatsby </w:t>
            </w:r>
          </w:p>
          <w:p w14:paraId="2BEDF7BC" w14:textId="77777777" w:rsidR="007E221A" w:rsidRPr="007E221A" w:rsidRDefault="007E221A" w:rsidP="007E221A">
            <w:pPr>
              <w:spacing w:after="0"/>
              <w:rPr>
                <w:rFonts w:ascii="Times New Roman" w:hAnsi="Times New Roman" w:cs="Times New Roman"/>
                <w:b/>
                <w:sz w:val="20"/>
                <w:szCs w:val="20"/>
              </w:rPr>
            </w:pPr>
          </w:p>
          <w:p w14:paraId="1AB6B3D3"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12: 5% </w:t>
            </w:r>
          </w:p>
          <w:p w14:paraId="6D9277B3" w14:textId="7BEEFEED"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Responding</w:t>
            </w:r>
          </w:p>
          <w:p w14:paraId="2706F761" w14:textId="2408E1F6"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3 Week 5</w:t>
            </w:r>
          </w:p>
          <w:p w14:paraId="5090F0C7"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In class. </w:t>
            </w:r>
          </w:p>
          <w:p w14:paraId="1306DF4A" w14:textId="066DF543"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sz w:val="20"/>
                <w:szCs w:val="20"/>
              </w:rPr>
              <w:t xml:space="preserve">Analytical essay based on the content taught. </w:t>
            </w:r>
          </w:p>
          <w:p w14:paraId="05DFFFC9" w14:textId="21B275A4"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sz w:val="20"/>
                <w:szCs w:val="20"/>
              </w:rPr>
              <w:t>One page of typed A4 notes permissible (12pt Arial)</w:t>
            </w:r>
          </w:p>
          <w:p w14:paraId="6D68C95A" w14:textId="77777777" w:rsidR="008414FE" w:rsidRDefault="008414FE" w:rsidP="007E221A">
            <w:pPr>
              <w:spacing w:after="0"/>
              <w:rPr>
                <w:rFonts w:ascii="Times New Roman" w:hAnsi="Times New Roman" w:cs="Times New Roman"/>
                <w:b/>
                <w:bCs/>
                <w:sz w:val="20"/>
                <w:szCs w:val="20"/>
              </w:rPr>
            </w:pPr>
          </w:p>
          <w:p w14:paraId="35ABE7CF" w14:textId="77777777" w:rsidR="008414FE" w:rsidRDefault="008414FE" w:rsidP="007E221A">
            <w:pPr>
              <w:spacing w:after="0"/>
              <w:rPr>
                <w:rFonts w:ascii="Times New Roman" w:hAnsi="Times New Roman" w:cs="Times New Roman"/>
                <w:b/>
                <w:bCs/>
                <w:sz w:val="20"/>
                <w:szCs w:val="20"/>
              </w:rPr>
            </w:pPr>
          </w:p>
          <w:p w14:paraId="3B69133B" w14:textId="77777777" w:rsidR="008414FE" w:rsidRDefault="008414FE" w:rsidP="007E221A">
            <w:pPr>
              <w:spacing w:after="0"/>
              <w:rPr>
                <w:rFonts w:ascii="Times New Roman" w:hAnsi="Times New Roman" w:cs="Times New Roman"/>
                <w:b/>
                <w:bCs/>
                <w:sz w:val="20"/>
                <w:szCs w:val="20"/>
              </w:rPr>
            </w:pPr>
          </w:p>
          <w:p w14:paraId="6CCFA0BA" w14:textId="77777777" w:rsidR="008414FE" w:rsidRDefault="008414FE" w:rsidP="007E221A">
            <w:pPr>
              <w:spacing w:after="0"/>
              <w:rPr>
                <w:rFonts w:ascii="Times New Roman" w:hAnsi="Times New Roman" w:cs="Times New Roman"/>
                <w:b/>
                <w:bCs/>
                <w:sz w:val="20"/>
                <w:szCs w:val="20"/>
              </w:rPr>
            </w:pPr>
          </w:p>
          <w:p w14:paraId="0BF0F6AA" w14:textId="77777777" w:rsidR="008414FE" w:rsidRDefault="008414FE" w:rsidP="007E221A">
            <w:pPr>
              <w:spacing w:after="0"/>
              <w:rPr>
                <w:rFonts w:ascii="Times New Roman" w:hAnsi="Times New Roman" w:cs="Times New Roman"/>
                <w:b/>
                <w:bCs/>
                <w:sz w:val="20"/>
                <w:szCs w:val="20"/>
              </w:rPr>
            </w:pPr>
          </w:p>
          <w:p w14:paraId="03B37F83" w14:textId="3BC2F0E4" w:rsidR="008414FE" w:rsidRDefault="008414FE" w:rsidP="007E221A">
            <w:pPr>
              <w:spacing w:after="0"/>
              <w:rPr>
                <w:rFonts w:ascii="Times New Roman" w:hAnsi="Times New Roman" w:cs="Times New Roman"/>
                <w:b/>
                <w:bCs/>
                <w:sz w:val="20"/>
                <w:szCs w:val="20"/>
              </w:rPr>
            </w:pPr>
          </w:p>
          <w:p w14:paraId="40A02562" w14:textId="77777777" w:rsidR="00C97562" w:rsidRDefault="00C97562" w:rsidP="007E221A">
            <w:pPr>
              <w:spacing w:after="0"/>
              <w:rPr>
                <w:rFonts w:ascii="Times New Roman" w:hAnsi="Times New Roman" w:cs="Times New Roman"/>
                <w:b/>
                <w:bCs/>
                <w:sz w:val="20"/>
                <w:szCs w:val="20"/>
              </w:rPr>
            </w:pPr>
          </w:p>
          <w:p w14:paraId="717AA3EC" w14:textId="77777777" w:rsidR="008414FE" w:rsidRDefault="008414FE" w:rsidP="007E221A">
            <w:pPr>
              <w:spacing w:after="0"/>
              <w:rPr>
                <w:rFonts w:ascii="Times New Roman" w:hAnsi="Times New Roman" w:cs="Times New Roman"/>
                <w:b/>
                <w:bCs/>
                <w:sz w:val="20"/>
                <w:szCs w:val="20"/>
              </w:rPr>
            </w:pPr>
          </w:p>
          <w:p w14:paraId="5226807D" w14:textId="16B9D059"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13: 5% </w:t>
            </w:r>
          </w:p>
          <w:p w14:paraId="254B716B" w14:textId="36E0338D"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Creating</w:t>
            </w:r>
          </w:p>
          <w:p w14:paraId="51E3BE13"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
                <w:bCs/>
                <w:sz w:val="20"/>
                <w:szCs w:val="20"/>
              </w:rPr>
              <w:t>Due: Term 3 Week 7</w:t>
            </w:r>
            <w:r w:rsidRPr="007E221A">
              <w:rPr>
                <w:rFonts w:ascii="Times New Roman" w:hAnsi="Times New Roman" w:cs="Times New Roman"/>
                <w:bCs/>
                <w:sz w:val="20"/>
                <w:szCs w:val="20"/>
              </w:rPr>
              <w:t xml:space="preserve"> </w:t>
            </w:r>
          </w:p>
          <w:p w14:paraId="195A656C" w14:textId="557100CF"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I</w:t>
            </w:r>
            <w:r w:rsidRPr="007E221A">
              <w:rPr>
                <w:rFonts w:ascii="Times New Roman" w:hAnsi="Times New Roman" w:cs="Times New Roman"/>
                <w:b/>
                <w:bCs/>
                <w:sz w:val="20"/>
                <w:szCs w:val="20"/>
              </w:rPr>
              <w:t>n class and at home</w:t>
            </w:r>
          </w:p>
          <w:p w14:paraId="5A4AE4FE" w14:textId="7F8B3C8F" w:rsidR="007E221A" w:rsidRPr="007E221A" w:rsidRDefault="007E221A" w:rsidP="007E221A">
            <w:pPr>
              <w:spacing w:after="0"/>
              <w:rPr>
                <w:rFonts w:ascii="Times New Roman" w:hAnsi="Times New Roman" w:cs="Times New Roman"/>
                <w:b/>
                <w:bCs/>
                <w:sz w:val="20"/>
                <w:szCs w:val="20"/>
              </w:rPr>
            </w:pPr>
          </w:p>
          <w:p w14:paraId="063FDD49" w14:textId="3DF6D2B3"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Interpretative Narrative.</w:t>
            </w:r>
          </w:p>
          <w:p w14:paraId="0D913D01" w14:textId="713AAA7D" w:rsidR="007E221A" w:rsidRPr="00137E7A" w:rsidRDefault="007E221A" w:rsidP="00137E7A">
            <w:pPr>
              <w:autoSpaceDE w:val="0"/>
              <w:autoSpaceDN w:val="0"/>
              <w:adjustRightInd w:val="0"/>
              <w:rPr>
                <w:rFonts w:ascii="Times New Roman" w:hAnsi="Times New Roman" w:cs="Times New Roman"/>
                <w:sz w:val="20"/>
                <w:szCs w:val="20"/>
              </w:rPr>
            </w:pPr>
            <w:r w:rsidRPr="007E221A">
              <w:rPr>
                <w:rFonts w:ascii="Times New Roman" w:hAnsi="Times New Roman" w:cs="Times New Roman"/>
                <w:bCs/>
                <w:sz w:val="20"/>
                <w:szCs w:val="20"/>
              </w:rPr>
              <w:t>Select an historical figure referred to in the novel and create an interpretative text.</w:t>
            </w:r>
          </w:p>
        </w:tc>
      </w:tr>
      <w:tr w:rsidR="007E221A" w:rsidRPr="007E221A" w14:paraId="04E21DCB" w14:textId="77777777" w:rsidTr="00461E9F">
        <w:trPr>
          <w:gridAfter w:val="1"/>
          <w:wAfter w:w="14" w:type="dxa"/>
        </w:trPr>
        <w:tc>
          <w:tcPr>
            <w:tcW w:w="1081" w:type="dxa"/>
          </w:tcPr>
          <w:p w14:paraId="201ACDD0" w14:textId="055DE531"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lastRenderedPageBreak/>
              <w:t xml:space="preserve">Weeks </w:t>
            </w:r>
          </w:p>
          <w:p w14:paraId="48063361" w14:textId="10485D20"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6-10</w:t>
            </w:r>
          </w:p>
        </w:tc>
        <w:tc>
          <w:tcPr>
            <w:tcW w:w="5010" w:type="dxa"/>
          </w:tcPr>
          <w:p w14:paraId="21D10CF9" w14:textId="77777777" w:rsidR="006D0E9E" w:rsidRDefault="006D0E9E" w:rsidP="007E221A">
            <w:pPr>
              <w:rPr>
                <w:rFonts w:ascii="Times New Roman" w:hAnsi="Times New Roman" w:cs="Times New Roman"/>
                <w:b/>
                <w:sz w:val="20"/>
                <w:szCs w:val="20"/>
              </w:rPr>
            </w:pPr>
          </w:p>
          <w:p w14:paraId="059B6172" w14:textId="20F994E0"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The Human Condition</w:t>
            </w:r>
          </w:p>
          <w:p w14:paraId="34F5FD33" w14:textId="00E4F623" w:rsid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Evaluate the construction of the hybrid text </w:t>
            </w:r>
            <w:proofErr w:type="spellStart"/>
            <w:r w:rsidRPr="007E221A">
              <w:rPr>
                <w:rFonts w:ascii="Times New Roman" w:hAnsi="Times New Roman" w:cs="Times New Roman"/>
                <w:i/>
                <w:sz w:val="20"/>
                <w:szCs w:val="20"/>
              </w:rPr>
              <w:t>Maus</w:t>
            </w:r>
            <w:proofErr w:type="spellEnd"/>
            <w:r w:rsidRPr="007E221A">
              <w:rPr>
                <w:rFonts w:ascii="Times New Roman" w:hAnsi="Times New Roman" w:cs="Times New Roman"/>
                <w:sz w:val="20"/>
                <w:szCs w:val="20"/>
              </w:rPr>
              <w:t xml:space="preserve">. </w:t>
            </w:r>
          </w:p>
          <w:p w14:paraId="6AC35848" w14:textId="768EA883" w:rsidR="001D5318" w:rsidRPr="001D5318" w:rsidRDefault="001D5318" w:rsidP="007E221A">
            <w:pPr>
              <w:rPr>
                <w:rFonts w:ascii="Times New Roman" w:hAnsi="Times New Roman" w:cs="Times New Roman"/>
                <w:b/>
                <w:sz w:val="20"/>
                <w:szCs w:val="20"/>
              </w:rPr>
            </w:pPr>
            <w:r w:rsidRPr="001D5318">
              <w:rPr>
                <w:rFonts w:ascii="Times New Roman" w:hAnsi="Times New Roman" w:cs="Times New Roman"/>
                <w:b/>
                <w:sz w:val="20"/>
                <w:szCs w:val="20"/>
              </w:rPr>
              <w:t>Focus:</w:t>
            </w:r>
          </w:p>
          <w:p w14:paraId="37477536" w14:textId="77777777" w:rsidR="00741D6E" w:rsidRPr="001D5318" w:rsidRDefault="00741D6E"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Postmodernism</w:t>
            </w:r>
          </w:p>
          <w:p w14:paraId="2BC390F0" w14:textId="14BDC54B" w:rsidR="00741D6E" w:rsidRPr="001D5318" w:rsidRDefault="00741D6E" w:rsidP="00E515EA">
            <w:pPr>
              <w:pStyle w:val="ListParagraph"/>
              <w:numPr>
                <w:ilvl w:val="0"/>
                <w:numId w:val="26"/>
              </w:numPr>
              <w:rPr>
                <w:rFonts w:ascii="Times New Roman" w:hAnsi="Times New Roman" w:cs="Times New Roman"/>
                <w:sz w:val="20"/>
                <w:szCs w:val="20"/>
              </w:rPr>
            </w:pPr>
            <w:proofErr w:type="spellStart"/>
            <w:r w:rsidRPr="001D5318">
              <w:rPr>
                <w:rFonts w:ascii="Times New Roman" w:hAnsi="Times New Roman" w:cs="Times New Roman"/>
                <w:sz w:val="20"/>
                <w:szCs w:val="20"/>
              </w:rPr>
              <w:t>Heteroglossia</w:t>
            </w:r>
            <w:proofErr w:type="spellEnd"/>
          </w:p>
          <w:p w14:paraId="4F467C8D" w14:textId="513B2103" w:rsidR="001D5318" w:rsidRPr="001D5318" w:rsidRDefault="001D5318"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Anthropomorphised characters</w:t>
            </w:r>
          </w:p>
          <w:p w14:paraId="281487F0" w14:textId="03FF32BB" w:rsidR="007E221A" w:rsidRPr="001D5318" w:rsidRDefault="007E221A"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Evaluate the ways ideas, attitudes and voices are represented</w:t>
            </w:r>
          </w:p>
          <w:p w14:paraId="2AB8509F" w14:textId="252D6026" w:rsidR="001D5318" w:rsidRPr="001D5318" w:rsidRDefault="001D5318"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 xml:space="preserve">Stylistic choices </w:t>
            </w:r>
          </w:p>
          <w:p w14:paraId="58CE50BE" w14:textId="4B097610" w:rsidR="001D5318" w:rsidRPr="001D5318" w:rsidRDefault="001D5318" w:rsidP="00E515EA">
            <w:pPr>
              <w:pStyle w:val="ListParagraph"/>
              <w:numPr>
                <w:ilvl w:val="0"/>
                <w:numId w:val="26"/>
              </w:numPr>
              <w:rPr>
                <w:rFonts w:ascii="Times New Roman" w:hAnsi="Times New Roman" w:cs="Times New Roman"/>
                <w:sz w:val="20"/>
                <w:szCs w:val="20"/>
              </w:rPr>
            </w:pPr>
            <w:r w:rsidRPr="001D5318">
              <w:rPr>
                <w:rFonts w:ascii="Times New Roman" w:hAnsi="Times New Roman" w:cs="Times New Roman"/>
                <w:sz w:val="20"/>
                <w:szCs w:val="20"/>
              </w:rPr>
              <w:t>Symbolism</w:t>
            </w:r>
          </w:p>
          <w:p w14:paraId="2A690FC4" w14:textId="0B7AAB3C" w:rsidR="00F105FE" w:rsidRPr="006D0E9E" w:rsidRDefault="001D5318" w:rsidP="00F105FE">
            <w:pPr>
              <w:pStyle w:val="ListParagraph"/>
              <w:numPr>
                <w:ilvl w:val="0"/>
                <w:numId w:val="26"/>
              </w:numPr>
              <w:rPr>
                <w:rFonts w:ascii="Times New Roman" w:hAnsi="Times New Roman" w:cs="Times New Roman"/>
                <w:sz w:val="20"/>
                <w:szCs w:val="20"/>
              </w:rPr>
            </w:pPr>
            <w:proofErr w:type="spellStart"/>
            <w:r w:rsidRPr="001D5318">
              <w:rPr>
                <w:rFonts w:ascii="Times New Roman" w:hAnsi="Times New Roman" w:cs="Times New Roman"/>
                <w:sz w:val="20"/>
                <w:szCs w:val="20"/>
              </w:rPr>
              <w:t>Mise</w:t>
            </w:r>
            <w:proofErr w:type="spellEnd"/>
            <w:r w:rsidRPr="001D5318">
              <w:rPr>
                <w:rFonts w:ascii="Times New Roman" w:hAnsi="Times New Roman" w:cs="Times New Roman"/>
                <w:sz w:val="20"/>
                <w:szCs w:val="20"/>
              </w:rPr>
              <w:t xml:space="preserve"> </w:t>
            </w:r>
            <w:proofErr w:type="spellStart"/>
            <w:r w:rsidRPr="001D5318">
              <w:rPr>
                <w:rFonts w:ascii="Times New Roman" w:hAnsi="Times New Roman" w:cs="Times New Roman"/>
                <w:sz w:val="20"/>
                <w:szCs w:val="20"/>
              </w:rPr>
              <w:t>en</w:t>
            </w:r>
            <w:proofErr w:type="spellEnd"/>
            <w:r w:rsidRPr="001D5318">
              <w:rPr>
                <w:rFonts w:ascii="Times New Roman" w:hAnsi="Times New Roman" w:cs="Times New Roman"/>
                <w:sz w:val="20"/>
                <w:szCs w:val="20"/>
              </w:rPr>
              <w:t xml:space="preserve"> abyme</w:t>
            </w:r>
          </w:p>
          <w:p w14:paraId="6083CD2F" w14:textId="5C50D991"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Readings:</w:t>
            </w:r>
          </w:p>
          <w:p w14:paraId="24B78996" w14:textId="1B49069C"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‘The Psychology of Torture’ by Malcolm Harris</w:t>
            </w:r>
          </w:p>
          <w:p w14:paraId="2BF030F3" w14:textId="3B63A37F"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‘A Note on the Banality of Evil’ by Stephen Miller</w:t>
            </w:r>
          </w:p>
          <w:p w14:paraId="1FA6537B" w14:textId="2AACD74B" w:rsidR="007E221A" w:rsidRPr="007E221A"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‘What did </w:t>
            </w:r>
            <w:proofErr w:type="spellStart"/>
            <w:r w:rsidRPr="007E221A">
              <w:rPr>
                <w:rFonts w:ascii="Times New Roman" w:hAnsi="Times New Roman" w:cs="Times New Roman"/>
                <w:sz w:val="20"/>
                <w:szCs w:val="20"/>
              </w:rPr>
              <w:t>Hanah</w:t>
            </w:r>
            <w:proofErr w:type="spellEnd"/>
            <w:r w:rsidRPr="007E221A">
              <w:rPr>
                <w:rFonts w:ascii="Times New Roman" w:hAnsi="Times New Roman" w:cs="Times New Roman"/>
                <w:sz w:val="20"/>
                <w:szCs w:val="20"/>
              </w:rPr>
              <w:t xml:space="preserve"> Arendt Really Mean by the Banality of Evil?’ by Thomas White</w:t>
            </w:r>
          </w:p>
          <w:p w14:paraId="30EDEA01" w14:textId="1A414C6E" w:rsidR="007E221A" w:rsidRPr="00F105FE"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‘The Real Lesson of the Stanford Prison Experiment' by Maria </w:t>
            </w:r>
            <w:proofErr w:type="spellStart"/>
            <w:r w:rsidRPr="007E221A">
              <w:rPr>
                <w:rFonts w:ascii="Times New Roman" w:hAnsi="Times New Roman" w:cs="Times New Roman"/>
                <w:sz w:val="20"/>
                <w:szCs w:val="20"/>
              </w:rPr>
              <w:t>Konnikova</w:t>
            </w:r>
            <w:proofErr w:type="spellEnd"/>
          </w:p>
        </w:tc>
        <w:tc>
          <w:tcPr>
            <w:tcW w:w="4819" w:type="dxa"/>
          </w:tcPr>
          <w:p w14:paraId="5132747D" w14:textId="77777777" w:rsidR="006D0E9E" w:rsidRDefault="006D0E9E" w:rsidP="00424035">
            <w:pPr>
              <w:spacing w:after="0"/>
              <w:rPr>
                <w:rFonts w:ascii="Times New Roman" w:hAnsi="Times New Roman" w:cs="Times New Roman"/>
                <w:b/>
                <w:sz w:val="20"/>
                <w:szCs w:val="20"/>
              </w:rPr>
            </w:pPr>
          </w:p>
          <w:p w14:paraId="18757F9C" w14:textId="1B16B535" w:rsidR="00424035" w:rsidRDefault="00424035" w:rsidP="00424035">
            <w:pPr>
              <w:spacing w:after="0"/>
              <w:rPr>
                <w:rFonts w:ascii="Times New Roman" w:hAnsi="Times New Roman" w:cs="Times New Roman"/>
                <w:b/>
                <w:sz w:val="20"/>
                <w:szCs w:val="20"/>
              </w:rPr>
            </w:pPr>
            <w:r w:rsidRPr="007E221A">
              <w:rPr>
                <w:rFonts w:ascii="Times New Roman" w:hAnsi="Times New Roman" w:cs="Times New Roman"/>
                <w:b/>
                <w:sz w:val="20"/>
                <w:szCs w:val="20"/>
              </w:rPr>
              <w:t>Compare texts in a variety of contexts, media and modes by:</w:t>
            </w:r>
          </w:p>
          <w:p w14:paraId="21B11CE6" w14:textId="77777777" w:rsidR="00424035" w:rsidRPr="007E221A" w:rsidRDefault="00424035" w:rsidP="00424035">
            <w:pPr>
              <w:spacing w:after="0"/>
              <w:rPr>
                <w:rFonts w:ascii="Times New Roman" w:hAnsi="Times New Roman" w:cs="Times New Roman"/>
                <w:b/>
                <w:sz w:val="20"/>
                <w:szCs w:val="20"/>
              </w:rPr>
            </w:pPr>
          </w:p>
          <w:p w14:paraId="6EAD5125" w14:textId="208BD16D" w:rsidR="00424035" w:rsidRDefault="00424035" w:rsidP="0042403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explaining the relationship between purpose and context</w:t>
            </w:r>
          </w:p>
          <w:p w14:paraId="2EEE00CA" w14:textId="77777777" w:rsidR="00424035" w:rsidRPr="007E221A" w:rsidRDefault="00424035" w:rsidP="00424035">
            <w:pPr>
              <w:spacing w:after="0"/>
              <w:rPr>
                <w:rFonts w:ascii="Times New Roman" w:hAnsi="Times New Roman" w:cs="Times New Roman"/>
                <w:sz w:val="20"/>
                <w:szCs w:val="20"/>
              </w:rPr>
            </w:pPr>
          </w:p>
          <w:p w14:paraId="2AC1CA56" w14:textId="0C00B487" w:rsidR="00424035" w:rsidRDefault="00424035" w:rsidP="0042403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the style and structure of texts </w:t>
            </w:r>
          </w:p>
          <w:p w14:paraId="121A56F1" w14:textId="77777777" w:rsidR="00424035" w:rsidRDefault="00424035" w:rsidP="00424035">
            <w:pPr>
              <w:spacing w:after="0"/>
              <w:rPr>
                <w:rFonts w:ascii="Times New Roman" w:hAnsi="Times New Roman" w:cs="Times New Roman"/>
                <w:sz w:val="20"/>
                <w:szCs w:val="20"/>
              </w:rPr>
            </w:pPr>
          </w:p>
          <w:p w14:paraId="7A576FD7" w14:textId="4D4130D0" w:rsidR="00424035" w:rsidRDefault="00424035" w:rsidP="00424035">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evaluating the construction of hybrid texts.</w:t>
            </w:r>
          </w:p>
          <w:p w14:paraId="58FA6FEE" w14:textId="77777777" w:rsidR="00E515EA" w:rsidRPr="007E221A" w:rsidRDefault="00E515EA" w:rsidP="00424035">
            <w:pPr>
              <w:spacing w:after="0"/>
              <w:rPr>
                <w:rFonts w:ascii="Times New Roman" w:hAnsi="Times New Roman" w:cs="Times New Roman"/>
                <w:sz w:val="20"/>
                <w:szCs w:val="20"/>
              </w:rPr>
            </w:pPr>
          </w:p>
          <w:p w14:paraId="7016C664" w14:textId="084BBFCD" w:rsidR="00E515EA" w:rsidRDefault="00E515EA" w:rsidP="00E515EA">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5D09C7FB" w14:textId="77777777" w:rsidR="00E515EA" w:rsidRPr="007E221A" w:rsidRDefault="00E515EA" w:rsidP="00E515EA">
            <w:pPr>
              <w:spacing w:after="0"/>
              <w:rPr>
                <w:rFonts w:ascii="Times New Roman" w:hAnsi="Times New Roman" w:cs="Times New Roman"/>
                <w:b/>
                <w:sz w:val="20"/>
                <w:szCs w:val="20"/>
              </w:rPr>
            </w:pPr>
          </w:p>
          <w:p w14:paraId="34C5EF07" w14:textId="6639FA1D" w:rsidR="00E515EA" w:rsidRDefault="00E515EA" w:rsidP="00E515E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values and attitudes expressed in texts</w:t>
            </w:r>
          </w:p>
          <w:p w14:paraId="593D22B8" w14:textId="77777777" w:rsidR="00E515EA" w:rsidRPr="007E221A" w:rsidRDefault="00E515EA" w:rsidP="00E515EA">
            <w:pPr>
              <w:spacing w:after="0"/>
              <w:rPr>
                <w:rFonts w:ascii="Times New Roman" w:hAnsi="Times New Roman" w:cs="Times New Roman"/>
                <w:sz w:val="20"/>
                <w:szCs w:val="20"/>
              </w:rPr>
            </w:pPr>
          </w:p>
          <w:p w14:paraId="286FAD65" w14:textId="2648E335" w:rsidR="00E515EA" w:rsidRDefault="00E515EA" w:rsidP="00E515EA">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effectiveness of texts in representing ideas, attitudes and voices </w:t>
            </w:r>
          </w:p>
          <w:p w14:paraId="55412D69" w14:textId="77777777" w:rsidR="00E515EA" w:rsidRDefault="00E515EA" w:rsidP="00E515EA">
            <w:pPr>
              <w:spacing w:after="0"/>
              <w:rPr>
                <w:rFonts w:ascii="Times New Roman" w:hAnsi="Times New Roman" w:cs="Times New Roman"/>
                <w:sz w:val="20"/>
                <w:szCs w:val="20"/>
              </w:rPr>
            </w:pPr>
          </w:p>
          <w:p w14:paraId="703F1247" w14:textId="5CEF440A" w:rsidR="007E221A" w:rsidRDefault="00E515EA" w:rsidP="00E515EA">
            <w:pPr>
              <w:pStyle w:val="ListParagraph"/>
              <w:spacing w:after="0"/>
              <w:ind w:left="29"/>
              <w:rPr>
                <w:rFonts w:ascii="Times New Roman" w:hAnsi="Times New Roman" w:cs="Times New Roman"/>
                <w:sz w:val="20"/>
                <w:szCs w:val="20"/>
              </w:rPr>
            </w:pPr>
            <w:r w:rsidRPr="00E515EA">
              <w:rPr>
                <w:rFonts w:ascii="Times New Roman" w:hAnsi="Times New Roman" w:cs="Times New Roman"/>
                <w:sz w:val="20"/>
                <w:szCs w:val="20"/>
              </w:rPr>
              <w:t>critically examining how and why texts position readers and viewers.</w:t>
            </w:r>
          </w:p>
          <w:p w14:paraId="62121440" w14:textId="77777777" w:rsidR="00271ECF" w:rsidRDefault="00271ECF" w:rsidP="00E515EA">
            <w:pPr>
              <w:pStyle w:val="ListParagraph"/>
              <w:spacing w:after="0"/>
              <w:ind w:left="29"/>
              <w:rPr>
                <w:rFonts w:ascii="Times New Roman" w:hAnsi="Times New Roman" w:cs="Times New Roman"/>
                <w:sz w:val="20"/>
                <w:szCs w:val="20"/>
              </w:rPr>
            </w:pPr>
          </w:p>
          <w:p w14:paraId="3323FE24" w14:textId="45E1AAAE" w:rsidR="006D0E9E" w:rsidRDefault="006D0E9E" w:rsidP="006D0E9E">
            <w:pPr>
              <w:spacing w:after="0"/>
              <w:rPr>
                <w:rFonts w:ascii="Times New Roman" w:hAnsi="Times New Roman" w:cs="Times New Roman"/>
                <w:b/>
                <w:sz w:val="20"/>
                <w:szCs w:val="20"/>
              </w:rPr>
            </w:pPr>
            <w:r w:rsidRPr="007E221A">
              <w:rPr>
                <w:rFonts w:ascii="Times New Roman" w:hAnsi="Times New Roman" w:cs="Times New Roman"/>
                <w:b/>
                <w:sz w:val="20"/>
                <w:szCs w:val="20"/>
              </w:rPr>
              <w:t>Analyse and evaluate how and why responses to texts vary through:</w:t>
            </w:r>
          </w:p>
          <w:p w14:paraId="7D5DBAA9" w14:textId="77777777" w:rsidR="006D0E9E" w:rsidRPr="007E221A" w:rsidRDefault="006D0E9E" w:rsidP="006D0E9E">
            <w:pPr>
              <w:spacing w:after="0"/>
              <w:rPr>
                <w:rFonts w:ascii="Times New Roman" w:hAnsi="Times New Roman" w:cs="Times New Roman"/>
                <w:b/>
                <w:sz w:val="20"/>
                <w:szCs w:val="20"/>
              </w:rPr>
            </w:pPr>
          </w:p>
          <w:p w14:paraId="06D974BD" w14:textId="77F3B028" w:rsidR="006D0E9E"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impact of language and structural choices on shaping own and others’ interpretations</w:t>
            </w:r>
          </w:p>
          <w:p w14:paraId="5AB9F2C7" w14:textId="77777777" w:rsidR="006D0E9E" w:rsidRPr="007E221A" w:rsidRDefault="006D0E9E" w:rsidP="006D0E9E">
            <w:pPr>
              <w:spacing w:after="0"/>
              <w:rPr>
                <w:rFonts w:ascii="Times New Roman" w:hAnsi="Times New Roman" w:cs="Times New Roman"/>
                <w:sz w:val="20"/>
                <w:szCs w:val="20"/>
              </w:rPr>
            </w:pPr>
          </w:p>
          <w:p w14:paraId="5F6018FA" w14:textId="2519BDB9" w:rsidR="006D0E9E"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ways ideas, attitudes and voices are represented</w:t>
            </w:r>
          </w:p>
          <w:p w14:paraId="67901CF3" w14:textId="77777777" w:rsidR="006D0E9E" w:rsidRPr="007E221A" w:rsidRDefault="006D0E9E" w:rsidP="006D0E9E">
            <w:pPr>
              <w:spacing w:after="0"/>
              <w:rPr>
                <w:rFonts w:ascii="Times New Roman" w:hAnsi="Times New Roman" w:cs="Times New Roman"/>
                <w:sz w:val="20"/>
                <w:szCs w:val="20"/>
              </w:rPr>
            </w:pPr>
          </w:p>
          <w:p w14:paraId="04AB1002" w14:textId="18F4D36C" w:rsidR="006D0E9E"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the interplay between imaginative, interpretive and persuasive techniques</w:t>
            </w:r>
          </w:p>
          <w:p w14:paraId="035F915B" w14:textId="77777777" w:rsidR="006D0E9E" w:rsidRPr="007E221A" w:rsidRDefault="006D0E9E" w:rsidP="006D0E9E">
            <w:pPr>
              <w:spacing w:after="0"/>
              <w:rPr>
                <w:rFonts w:ascii="Times New Roman" w:hAnsi="Times New Roman" w:cs="Times New Roman"/>
                <w:sz w:val="20"/>
                <w:szCs w:val="20"/>
              </w:rPr>
            </w:pPr>
          </w:p>
          <w:p w14:paraId="3191C065" w14:textId="77777777" w:rsidR="006D0E9E" w:rsidRPr="007E221A" w:rsidRDefault="006D0E9E" w:rsidP="006D0E9E">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changing responses to texts over time and in different cultural contexts. </w:t>
            </w:r>
          </w:p>
          <w:p w14:paraId="112C1C2D" w14:textId="77777777" w:rsidR="006D0E9E" w:rsidRDefault="006D0E9E" w:rsidP="00E515EA">
            <w:pPr>
              <w:pStyle w:val="ListParagraph"/>
              <w:spacing w:after="0"/>
              <w:ind w:left="29"/>
              <w:rPr>
                <w:rFonts w:ascii="Times New Roman" w:hAnsi="Times New Roman" w:cs="Times New Roman"/>
                <w:sz w:val="20"/>
                <w:szCs w:val="20"/>
              </w:rPr>
            </w:pPr>
          </w:p>
          <w:p w14:paraId="4AA24618" w14:textId="77777777" w:rsidR="006D0E9E" w:rsidRDefault="006D0E9E" w:rsidP="00E515EA">
            <w:pPr>
              <w:pStyle w:val="ListParagraph"/>
              <w:spacing w:after="0"/>
              <w:ind w:left="29"/>
              <w:rPr>
                <w:rFonts w:ascii="Times New Roman" w:hAnsi="Times New Roman" w:cs="Times New Roman"/>
                <w:sz w:val="20"/>
                <w:szCs w:val="20"/>
              </w:rPr>
            </w:pPr>
          </w:p>
          <w:p w14:paraId="390E50D1" w14:textId="4FF601BE" w:rsidR="006D0E9E" w:rsidRPr="00BE123A" w:rsidRDefault="006D0E9E" w:rsidP="00BE123A">
            <w:pPr>
              <w:spacing w:after="0"/>
              <w:rPr>
                <w:rFonts w:ascii="Times New Roman" w:hAnsi="Times New Roman" w:cs="Times New Roman"/>
                <w:sz w:val="20"/>
                <w:szCs w:val="20"/>
              </w:rPr>
            </w:pPr>
          </w:p>
          <w:p w14:paraId="3236F311" w14:textId="05C6DCB9" w:rsidR="006D0E9E" w:rsidRPr="00E515EA" w:rsidRDefault="006D0E9E" w:rsidP="00E515EA">
            <w:pPr>
              <w:pStyle w:val="ListParagraph"/>
              <w:spacing w:after="0"/>
              <w:ind w:left="29"/>
              <w:rPr>
                <w:rFonts w:ascii="Times New Roman" w:hAnsi="Times New Roman" w:cs="Times New Roman"/>
                <w:sz w:val="20"/>
                <w:szCs w:val="20"/>
              </w:rPr>
            </w:pPr>
          </w:p>
        </w:tc>
        <w:tc>
          <w:tcPr>
            <w:tcW w:w="3038" w:type="dxa"/>
          </w:tcPr>
          <w:p w14:paraId="5AF8B1DA" w14:textId="77777777" w:rsidR="006D0E9E" w:rsidRDefault="006D0E9E" w:rsidP="007E221A">
            <w:pPr>
              <w:spacing w:after="0"/>
              <w:rPr>
                <w:rFonts w:ascii="Times New Roman" w:hAnsi="Times New Roman" w:cs="Times New Roman"/>
                <w:b/>
                <w:bCs/>
                <w:sz w:val="20"/>
                <w:szCs w:val="20"/>
              </w:rPr>
            </w:pPr>
          </w:p>
          <w:p w14:paraId="58B704A8" w14:textId="4EDB21D4"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14: </w:t>
            </w:r>
            <w:r w:rsidR="0037676D">
              <w:rPr>
                <w:rFonts w:ascii="Times New Roman" w:hAnsi="Times New Roman" w:cs="Times New Roman"/>
                <w:b/>
                <w:bCs/>
                <w:sz w:val="20"/>
                <w:szCs w:val="20"/>
              </w:rPr>
              <w:t>2.</w:t>
            </w:r>
            <w:r w:rsidRPr="007E221A">
              <w:rPr>
                <w:rFonts w:ascii="Times New Roman" w:hAnsi="Times New Roman" w:cs="Times New Roman"/>
                <w:b/>
                <w:bCs/>
                <w:sz w:val="20"/>
                <w:szCs w:val="20"/>
              </w:rPr>
              <w:t>5%</w:t>
            </w:r>
          </w:p>
          <w:p w14:paraId="0E903B02" w14:textId="277E1EC8"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Creating</w:t>
            </w:r>
          </w:p>
          <w:p w14:paraId="4E34786B" w14:textId="2A7FA408"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Due</w:t>
            </w:r>
            <w:r w:rsidR="00B234F7">
              <w:rPr>
                <w:rFonts w:ascii="Times New Roman" w:hAnsi="Times New Roman" w:cs="Times New Roman"/>
                <w:b/>
                <w:bCs/>
                <w:sz w:val="20"/>
                <w:szCs w:val="20"/>
              </w:rPr>
              <w:t>:</w:t>
            </w:r>
            <w:r w:rsidRPr="007E221A">
              <w:rPr>
                <w:rFonts w:ascii="Times New Roman" w:hAnsi="Times New Roman" w:cs="Times New Roman"/>
                <w:b/>
                <w:bCs/>
                <w:sz w:val="20"/>
                <w:szCs w:val="20"/>
              </w:rPr>
              <w:t xml:space="preserve"> Term 3 Week 9</w:t>
            </w:r>
          </w:p>
          <w:p w14:paraId="4DFC7FA8" w14:textId="00BC18A3"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In class.</w:t>
            </w:r>
            <w:r w:rsidR="00F45DD8">
              <w:rPr>
                <w:rFonts w:ascii="Times New Roman" w:hAnsi="Times New Roman" w:cs="Times New Roman"/>
                <w:b/>
                <w:bCs/>
                <w:sz w:val="20"/>
                <w:szCs w:val="20"/>
              </w:rPr>
              <w:t xml:space="preserve"> </w:t>
            </w:r>
            <w:proofErr w:type="spellStart"/>
            <w:r w:rsidR="00F45DD8" w:rsidRPr="00F45DD8">
              <w:rPr>
                <w:rFonts w:ascii="Times New Roman" w:hAnsi="Times New Roman" w:cs="Times New Roman"/>
                <w:bCs/>
                <w:sz w:val="20"/>
                <w:szCs w:val="20"/>
              </w:rPr>
              <w:t>Maus</w:t>
            </w:r>
            <w:proofErr w:type="spellEnd"/>
          </w:p>
          <w:p w14:paraId="28EC0CC4" w14:textId="13078CA5" w:rsidR="00F105FE" w:rsidRDefault="0037676D" w:rsidP="007E221A">
            <w:pPr>
              <w:rPr>
                <w:rFonts w:ascii="Times New Roman" w:hAnsi="Times New Roman" w:cs="Times New Roman"/>
                <w:bCs/>
                <w:sz w:val="20"/>
                <w:szCs w:val="20"/>
              </w:rPr>
            </w:pPr>
            <w:r>
              <w:rPr>
                <w:rFonts w:ascii="Times New Roman" w:hAnsi="Times New Roman" w:cs="Times New Roman"/>
                <w:bCs/>
                <w:sz w:val="20"/>
                <w:szCs w:val="20"/>
              </w:rPr>
              <w:t>Assessment to be decided</w:t>
            </w:r>
          </w:p>
          <w:p w14:paraId="51F0C03E" w14:textId="5D5FA3A2" w:rsidR="00F105FE" w:rsidRDefault="00F105FE" w:rsidP="007E221A">
            <w:pPr>
              <w:rPr>
                <w:rFonts w:ascii="Times New Roman" w:hAnsi="Times New Roman" w:cs="Times New Roman"/>
                <w:bCs/>
                <w:sz w:val="20"/>
                <w:szCs w:val="20"/>
              </w:rPr>
            </w:pPr>
          </w:p>
          <w:p w14:paraId="391556F1" w14:textId="77777777" w:rsidR="00F105FE" w:rsidRDefault="00F105FE" w:rsidP="007E221A">
            <w:pPr>
              <w:rPr>
                <w:rFonts w:ascii="Times New Roman" w:hAnsi="Times New Roman" w:cs="Times New Roman"/>
                <w:bCs/>
                <w:sz w:val="20"/>
                <w:szCs w:val="20"/>
              </w:rPr>
            </w:pPr>
          </w:p>
          <w:p w14:paraId="358CFA33" w14:textId="77777777" w:rsidR="00F105FE" w:rsidRPr="007E221A" w:rsidRDefault="00F105FE" w:rsidP="007E221A">
            <w:pPr>
              <w:rPr>
                <w:rFonts w:ascii="Times New Roman" w:hAnsi="Times New Roman" w:cs="Times New Roman"/>
                <w:bCs/>
                <w:sz w:val="20"/>
                <w:szCs w:val="20"/>
              </w:rPr>
            </w:pPr>
          </w:p>
          <w:p w14:paraId="4AA92B62"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15: 5% </w:t>
            </w:r>
          </w:p>
          <w:p w14:paraId="21A87E8A" w14:textId="081C8F11"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Responding</w:t>
            </w:r>
          </w:p>
          <w:p w14:paraId="580B3DA3" w14:textId="16658FAB"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Due: Term 3 Week 10</w:t>
            </w:r>
          </w:p>
          <w:p w14:paraId="424882D3"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In class</w:t>
            </w:r>
          </w:p>
          <w:p w14:paraId="72CFAA52" w14:textId="63AF6CF7" w:rsidR="007E221A" w:rsidRPr="007E221A" w:rsidRDefault="007E221A" w:rsidP="007E221A">
            <w:pPr>
              <w:rPr>
                <w:rFonts w:ascii="Times New Roman" w:hAnsi="Times New Roman" w:cs="Times New Roman"/>
                <w:sz w:val="20"/>
                <w:szCs w:val="20"/>
                <w:lang w:eastAsia="en-AU"/>
              </w:rPr>
            </w:pPr>
            <w:r w:rsidRPr="007E221A">
              <w:rPr>
                <w:rFonts w:ascii="Times New Roman" w:hAnsi="Times New Roman" w:cs="Times New Roman"/>
                <w:sz w:val="20"/>
                <w:szCs w:val="20"/>
              </w:rPr>
              <w:t xml:space="preserve">Short answer format comprehension. </w:t>
            </w:r>
            <w:r w:rsidRPr="007E221A">
              <w:rPr>
                <w:rFonts w:ascii="Times New Roman" w:hAnsi="Times New Roman" w:cs="Times New Roman"/>
                <w:sz w:val="20"/>
                <w:szCs w:val="20"/>
                <w:lang w:eastAsia="en-AU"/>
              </w:rPr>
              <w:t xml:space="preserve">You will be provided with three texts:  one prose fiction, one prose non-fiction and one still image. </w:t>
            </w:r>
          </w:p>
          <w:p w14:paraId="0117B0B1" w14:textId="7E4D6547" w:rsidR="007E221A" w:rsidRPr="007E221A" w:rsidRDefault="007E221A" w:rsidP="007E221A">
            <w:pPr>
              <w:rPr>
                <w:rFonts w:ascii="Times New Roman" w:hAnsi="Times New Roman" w:cs="Times New Roman"/>
                <w:b/>
                <w:bCs/>
                <w:sz w:val="20"/>
                <w:szCs w:val="20"/>
              </w:rPr>
            </w:pPr>
          </w:p>
        </w:tc>
      </w:tr>
      <w:tr w:rsidR="007E221A" w:rsidRPr="007E221A" w14:paraId="4A5BCFF8" w14:textId="77777777" w:rsidTr="00461E9F">
        <w:tc>
          <w:tcPr>
            <w:tcW w:w="13962" w:type="dxa"/>
            <w:gridSpan w:val="5"/>
          </w:tcPr>
          <w:p w14:paraId="72E4B0B4" w14:textId="77777777" w:rsidR="007E221A" w:rsidRPr="007E221A" w:rsidRDefault="007E221A" w:rsidP="007E221A">
            <w:pPr>
              <w:jc w:val="center"/>
              <w:rPr>
                <w:rFonts w:ascii="Times New Roman" w:hAnsi="Times New Roman" w:cs="Times New Roman"/>
                <w:b/>
                <w:bCs/>
                <w:sz w:val="20"/>
                <w:szCs w:val="20"/>
              </w:rPr>
            </w:pPr>
            <w:r w:rsidRPr="007E221A">
              <w:rPr>
                <w:rFonts w:ascii="Times New Roman" w:hAnsi="Times New Roman" w:cs="Times New Roman"/>
                <w:b/>
                <w:bCs/>
                <w:sz w:val="20"/>
                <w:szCs w:val="20"/>
              </w:rPr>
              <w:lastRenderedPageBreak/>
              <w:t>Term 4</w:t>
            </w:r>
          </w:p>
        </w:tc>
      </w:tr>
      <w:tr w:rsidR="007E221A" w:rsidRPr="007E221A" w14:paraId="6C23AA2C" w14:textId="77777777" w:rsidTr="00461E9F">
        <w:trPr>
          <w:gridAfter w:val="1"/>
          <w:wAfter w:w="14" w:type="dxa"/>
        </w:trPr>
        <w:tc>
          <w:tcPr>
            <w:tcW w:w="1081" w:type="dxa"/>
          </w:tcPr>
          <w:p w14:paraId="74A45186" w14:textId="77777777" w:rsidR="009C6FC4"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Week </w:t>
            </w:r>
          </w:p>
          <w:p w14:paraId="37C6C3CD" w14:textId="043B5E7B" w:rsidR="007E221A" w:rsidRPr="007E221A"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w:t>
            </w:r>
          </w:p>
        </w:tc>
        <w:tc>
          <w:tcPr>
            <w:tcW w:w="5010" w:type="dxa"/>
          </w:tcPr>
          <w:p w14:paraId="5FF6042D" w14:textId="77777777" w:rsidR="00A912A9" w:rsidRDefault="00A912A9" w:rsidP="007E221A">
            <w:pPr>
              <w:rPr>
                <w:rFonts w:ascii="Times New Roman" w:hAnsi="Times New Roman" w:cs="Times New Roman"/>
                <w:b/>
                <w:sz w:val="20"/>
                <w:szCs w:val="20"/>
              </w:rPr>
            </w:pPr>
          </w:p>
          <w:p w14:paraId="0F6E43EF" w14:textId="7475A2DE"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 xml:space="preserve">Reading for Pleasure Programme </w:t>
            </w:r>
          </w:p>
          <w:p w14:paraId="330F7100" w14:textId="77777777" w:rsidR="007E221A" w:rsidRPr="007E221A" w:rsidRDefault="007E221A" w:rsidP="007E221A">
            <w:pPr>
              <w:rPr>
                <w:rFonts w:ascii="Times New Roman" w:hAnsi="Times New Roman" w:cs="Times New Roman"/>
                <w:b/>
                <w:sz w:val="20"/>
                <w:szCs w:val="20"/>
              </w:rPr>
            </w:pPr>
          </w:p>
          <w:p w14:paraId="36C2B8D9" w14:textId="77777777" w:rsidR="007E221A" w:rsidRPr="007E221A" w:rsidRDefault="007E221A" w:rsidP="007E221A">
            <w:pPr>
              <w:rPr>
                <w:rFonts w:ascii="Times New Roman" w:hAnsi="Times New Roman" w:cs="Times New Roman"/>
                <w:b/>
                <w:sz w:val="20"/>
                <w:szCs w:val="20"/>
              </w:rPr>
            </w:pPr>
          </w:p>
          <w:p w14:paraId="2490F17D" w14:textId="77777777" w:rsidR="007E221A" w:rsidRPr="007E221A" w:rsidRDefault="007E221A" w:rsidP="007E221A">
            <w:pPr>
              <w:rPr>
                <w:rFonts w:ascii="Times New Roman" w:hAnsi="Times New Roman" w:cs="Times New Roman"/>
                <w:b/>
                <w:sz w:val="20"/>
                <w:szCs w:val="20"/>
              </w:rPr>
            </w:pPr>
          </w:p>
          <w:p w14:paraId="4123AE4E" w14:textId="4605B246" w:rsidR="007E221A" w:rsidRPr="007E221A" w:rsidRDefault="007E221A" w:rsidP="007E221A">
            <w:pPr>
              <w:rPr>
                <w:rFonts w:ascii="Times New Roman" w:hAnsi="Times New Roman" w:cs="Times New Roman"/>
                <w:b/>
                <w:sz w:val="20"/>
                <w:szCs w:val="20"/>
              </w:rPr>
            </w:pPr>
          </w:p>
          <w:p w14:paraId="00BD2500"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Corrections and Reflections</w:t>
            </w:r>
          </w:p>
          <w:p w14:paraId="103F6D5E" w14:textId="77777777" w:rsidR="007E221A" w:rsidRPr="007E221A" w:rsidRDefault="007E221A" w:rsidP="007E221A">
            <w:pPr>
              <w:rPr>
                <w:rFonts w:ascii="Times New Roman" w:hAnsi="Times New Roman" w:cs="Times New Roman"/>
                <w:b/>
                <w:sz w:val="20"/>
                <w:szCs w:val="20"/>
              </w:rPr>
            </w:pPr>
          </w:p>
          <w:p w14:paraId="6724F7C2" w14:textId="45BF70BF" w:rsidR="007E221A" w:rsidRPr="007E221A" w:rsidRDefault="007E221A" w:rsidP="007E221A">
            <w:pPr>
              <w:rPr>
                <w:rFonts w:ascii="Times New Roman" w:hAnsi="Times New Roman" w:cs="Times New Roman"/>
                <w:b/>
                <w:sz w:val="20"/>
                <w:szCs w:val="20"/>
              </w:rPr>
            </w:pPr>
          </w:p>
        </w:tc>
        <w:tc>
          <w:tcPr>
            <w:tcW w:w="4819" w:type="dxa"/>
          </w:tcPr>
          <w:p w14:paraId="38FCA3BE" w14:textId="77777777" w:rsidR="00A912A9" w:rsidRDefault="00A912A9" w:rsidP="00271ECF">
            <w:pPr>
              <w:spacing w:after="0"/>
              <w:rPr>
                <w:rFonts w:ascii="Times New Roman" w:hAnsi="Times New Roman" w:cs="Times New Roman"/>
                <w:b/>
                <w:sz w:val="20"/>
                <w:szCs w:val="20"/>
              </w:rPr>
            </w:pPr>
          </w:p>
          <w:p w14:paraId="7557EDA1" w14:textId="756B85E5" w:rsidR="00271ECF" w:rsidRDefault="00271ECF" w:rsidP="00271ECF">
            <w:pPr>
              <w:spacing w:after="0"/>
              <w:rPr>
                <w:rFonts w:ascii="Times New Roman" w:hAnsi="Times New Roman" w:cs="Times New Roman"/>
                <w:b/>
                <w:sz w:val="20"/>
                <w:szCs w:val="20"/>
              </w:rPr>
            </w:pPr>
            <w:r w:rsidRPr="007E221A">
              <w:rPr>
                <w:rFonts w:ascii="Times New Roman" w:hAnsi="Times New Roman" w:cs="Times New Roman"/>
                <w:b/>
                <w:sz w:val="20"/>
                <w:szCs w:val="20"/>
              </w:rPr>
              <w:t>Reflect on their own and others’ texts by:</w:t>
            </w:r>
          </w:p>
          <w:p w14:paraId="494423A9" w14:textId="77777777" w:rsidR="00271ECF" w:rsidRPr="007E221A" w:rsidRDefault="00271ECF" w:rsidP="00271ECF">
            <w:pPr>
              <w:spacing w:after="0"/>
              <w:rPr>
                <w:rFonts w:ascii="Times New Roman" w:hAnsi="Times New Roman" w:cs="Times New Roman"/>
                <w:b/>
                <w:sz w:val="20"/>
                <w:szCs w:val="20"/>
              </w:rPr>
            </w:pPr>
          </w:p>
          <w:p w14:paraId="5618F311" w14:textId="77777777" w:rsidR="00271ECF" w:rsidRDefault="00271ECF" w:rsidP="00271ECF">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values and attitudes expressed in texts</w:t>
            </w:r>
          </w:p>
          <w:p w14:paraId="1631C9DD" w14:textId="77777777" w:rsidR="00271ECF" w:rsidRPr="007E221A" w:rsidRDefault="00271ECF" w:rsidP="00271ECF">
            <w:pPr>
              <w:spacing w:after="0"/>
              <w:rPr>
                <w:rFonts w:ascii="Times New Roman" w:hAnsi="Times New Roman" w:cs="Times New Roman"/>
                <w:sz w:val="20"/>
                <w:szCs w:val="20"/>
              </w:rPr>
            </w:pPr>
          </w:p>
          <w:p w14:paraId="0F19F256" w14:textId="77777777" w:rsidR="00271ECF" w:rsidRDefault="00271ECF" w:rsidP="00271ECF">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effectiveness of texts in representing ideas, attitudes and voices </w:t>
            </w:r>
          </w:p>
          <w:p w14:paraId="717298EB" w14:textId="77777777" w:rsidR="00271ECF" w:rsidRDefault="00271ECF" w:rsidP="00271ECF">
            <w:pPr>
              <w:spacing w:after="0"/>
              <w:rPr>
                <w:rFonts w:ascii="Times New Roman" w:hAnsi="Times New Roman" w:cs="Times New Roman"/>
                <w:sz w:val="20"/>
                <w:szCs w:val="20"/>
              </w:rPr>
            </w:pPr>
          </w:p>
          <w:p w14:paraId="54615ABE" w14:textId="77777777" w:rsidR="00271ECF" w:rsidRDefault="00271ECF" w:rsidP="00271ECF">
            <w:pPr>
              <w:pStyle w:val="ListParagraph"/>
              <w:spacing w:after="0"/>
              <w:ind w:left="29"/>
              <w:rPr>
                <w:rFonts w:ascii="Times New Roman" w:hAnsi="Times New Roman" w:cs="Times New Roman"/>
                <w:sz w:val="20"/>
                <w:szCs w:val="20"/>
              </w:rPr>
            </w:pPr>
            <w:r w:rsidRPr="00E515EA">
              <w:rPr>
                <w:rFonts w:ascii="Times New Roman" w:hAnsi="Times New Roman" w:cs="Times New Roman"/>
                <w:sz w:val="20"/>
                <w:szCs w:val="20"/>
              </w:rPr>
              <w:t>critically examining how and why texts position readers and viewers.</w:t>
            </w:r>
          </w:p>
          <w:p w14:paraId="1041C97C" w14:textId="573A2420" w:rsidR="007E221A" w:rsidRPr="007E221A" w:rsidRDefault="007E221A" w:rsidP="007E221A">
            <w:pPr>
              <w:pStyle w:val="ListParagraph"/>
              <w:rPr>
                <w:rFonts w:ascii="Times New Roman" w:hAnsi="Times New Roman" w:cs="Times New Roman"/>
                <w:b/>
                <w:sz w:val="20"/>
                <w:szCs w:val="20"/>
              </w:rPr>
            </w:pPr>
          </w:p>
        </w:tc>
        <w:tc>
          <w:tcPr>
            <w:tcW w:w="3038" w:type="dxa"/>
          </w:tcPr>
          <w:p w14:paraId="22DD9824" w14:textId="77777777" w:rsidR="00A912A9" w:rsidRDefault="00A912A9" w:rsidP="007E221A">
            <w:pPr>
              <w:spacing w:after="0"/>
              <w:rPr>
                <w:rFonts w:ascii="Times New Roman" w:hAnsi="Times New Roman" w:cs="Times New Roman"/>
                <w:b/>
                <w:sz w:val="20"/>
                <w:szCs w:val="20"/>
              </w:rPr>
            </w:pPr>
          </w:p>
          <w:p w14:paraId="1C9E00C4" w14:textId="38A0F4F3"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Task 16: 2.5% </w:t>
            </w:r>
          </w:p>
          <w:p w14:paraId="74902183"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Creating </w:t>
            </w:r>
          </w:p>
          <w:p w14:paraId="58629546"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Due: Term 4 Week 1</w:t>
            </w:r>
          </w:p>
          <w:p w14:paraId="590593D7" w14:textId="77777777" w:rsidR="007E221A" w:rsidRPr="00F45DD8" w:rsidRDefault="007E221A" w:rsidP="007E221A">
            <w:pPr>
              <w:spacing w:after="0"/>
              <w:rPr>
                <w:rFonts w:ascii="Times New Roman" w:hAnsi="Times New Roman" w:cs="Times New Roman"/>
                <w:sz w:val="20"/>
                <w:szCs w:val="20"/>
              </w:rPr>
            </w:pPr>
            <w:r w:rsidRPr="00F45DD8">
              <w:rPr>
                <w:rFonts w:ascii="Times New Roman" w:hAnsi="Times New Roman" w:cs="Times New Roman"/>
                <w:sz w:val="20"/>
                <w:szCs w:val="20"/>
              </w:rPr>
              <w:t>Reading for Pleasure Programme</w:t>
            </w:r>
          </w:p>
          <w:p w14:paraId="46059125" w14:textId="77777777" w:rsidR="007E221A" w:rsidRPr="00F45DD8" w:rsidRDefault="007E221A" w:rsidP="007E221A">
            <w:pPr>
              <w:spacing w:after="0"/>
              <w:rPr>
                <w:rFonts w:ascii="Times New Roman" w:hAnsi="Times New Roman" w:cs="Times New Roman"/>
                <w:sz w:val="20"/>
                <w:szCs w:val="20"/>
              </w:rPr>
            </w:pPr>
            <w:r w:rsidRPr="00F45DD8">
              <w:rPr>
                <w:rFonts w:ascii="Times New Roman" w:hAnsi="Times New Roman" w:cs="Times New Roman"/>
                <w:sz w:val="20"/>
                <w:szCs w:val="20"/>
              </w:rPr>
              <w:t xml:space="preserve">Text 2- Novel and Visual Text </w:t>
            </w:r>
          </w:p>
          <w:p w14:paraId="3FA7D3B2" w14:textId="454AABC7" w:rsidR="007E221A" w:rsidRPr="007E221A" w:rsidRDefault="007E221A" w:rsidP="007E221A">
            <w:pPr>
              <w:spacing w:after="0"/>
              <w:rPr>
                <w:rFonts w:ascii="Times New Roman" w:hAnsi="Times New Roman" w:cs="Times New Roman"/>
                <w:b/>
                <w:bCs/>
                <w:sz w:val="20"/>
                <w:szCs w:val="20"/>
              </w:rPr>
            </w:pPr>
          </w:p>
          <w:p w14:paraId="22F765D5" w14:textId="4B2194B2" w:rsid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bCs/>
                <w:sz w:val="20"/>
                <w:szCs w:val="20"/>
              </w:rPr>
              <w:t xml:space="preserve">Task 17: </w:t>
            </w:r>
            <w:r w:rsidRPr="007E221A">
              <w:rPr>
                <w:rFonts w:ascii="Times New Roman" w:hAnsi="Times New Roman" w:cs="Times New Roman"/>
                <w:b/>
                <w:sz w:val="20"/>
                <w:szCs w:val="20"/>
              </w:rPr>
              <w:t xml:space="preserve">2.5% </w:t>
            </w:r>
          </w:p>
          <w:p w14:paraId="62524555" w14:textId="33E218D4" w:rsidR="0076469D" w:rsidRPr="007E221A" w:rsidRDefault="0076469D" w:rsidP="007E221A">
            <w:pPr>
              <w:spacing w:after="0"/>
              <w:rPr>
                <w:rFonts w:ascii="Times New Roman" w:hAnsi="Times New Roman" w:cs="Times New Roman"/>
                <w:b/>
                <w:bCs/>
                <w:sz w:val="20"/>
                <w:szCs w:val="20"/>
              </w:rPr>
            </w:pPr>
            <w:r>
              <w:rPr>
                <w:rFonts w:ascii="Times New Roman" w:hAnsi="Times New Roman" w:cs="Times New Roman"/>
                <w:b/>
                <w:sz w:val="20"/>
                <w:szCs w:val="20"/>
              </w:rPr>
              <w:t>Creating</w:t>
            </w:r>
          </w:p>
          <w:p w14:paraId="76C85117" w14:textId="37462C17" w:rsidR="007E221A" w:rsidRPr="007E221A" w:rsidRDefault="00454111" w:rsidP="007E221A">
            <w:pPr>
              <w:spacing w:after="0"/>
              <w:rPr>
                <w:rFonts w:ascii="Times New Roman" w:hAnsi="Times New Roman" w:cs="Times New Roman"/>
                <w:b/>
                <w:bCs/>
                <w:sz w:val="20"/>
                <w:szCs w:val="20"/>
              </w:rPr>
            </w:pPr>
            <w:r>
              <w:rPr>
                <w:rFonts w:ascii="Times New Roman" w:hAnsi="Times New Roman" w:cs="Times New Roman"/>
                <w:b/>
                <w:bCs/>
                <w:sz w:val="20"/>
                <w:szCs w:val="20"/>
              </w:rPr>
              <w:t xml:space="preserve">Corrections and Reflections: </w:t>
            </w:r>
            <w:bookmarkStart w:id="0" w:name="_GoBack"/>
            <w:bookmarkEnd w:id="0"/>
            <w:r>
              <w:rPr>
                <w:rFonts w:ascii="Times New Roman" w:hAnsi="Times New Roman" w:cs="Times New Roman"/>
                <w:b/>
                <w:bCs/>
                <w:sz w:val="20"/>
                <w:szCs w:val="20"/>
              </w:rPr>
              <w:t xml:space="preserve">Semester 1 </w:t>
            </w:r>
            <w:proofErr w:type="spellStart"/>
            <w:r>
              <w:rPr>
                <w:rFonts w:ascii="Times New Roman" w:hAnsi="Times New Roman" w:cs="Times New Roman"/>
                <w:b/>
                <w:bCs/>
                <w:sz w:val="20"/>
                <w:szCs w:val="20"/>
              </w:rPr>
              <w:t>examination</w:t>
            </w:r>
            <w:r w:rsidR="007E221A" w:rsidRPr="007E221A">
              <w:rPr>
                <w:rFonts w:ascii="Times New Roman" w:hAnsi="Times New Roman" w:cs="Times New Roman"/>
                <w:b/>
                <w:bCs/>
                <w:sz w:val="20"/>
                <w:szCs w:val="20"/>
              </w:rPr>
              <w:t>Due</w:t>
            </w:r>
            <w:proofErr w:type="spellEnd"/>
            <w:r w:rsidR="007E221A" w:rsidRPr="007E221A">
              <w:rPr>
                <w:rFonts w:ascii="Times New Roman" w:hAnsi="Times New Roman" w:cs="Times New Roman"/>
                <w:b/>
                <w:bCs/>
                <w:sz w:val="20"/>
                <w:szCs w:val="20"/>
              </w:rPr>
              <w:t xml:space="preserve">: Term 4 Week 1 </w:t>
            </w:r>
          </w:p>
          <w:p w14:paraId="2CC13349" w14:textId="529A683D" w:rsidR="007E221A" w:rsidRPr="007E221A" w:rsidRDefault="007E221A" w:rsidP="007E221A">
            <w:pPr>
              <w:spacing w:after="0"/>
              <w:rPr>
                <w:rFonts w:ascii="Times New Roman" w:hAnsi="Times New Roman" w:cs="Times New Roman"/>
                <w:b/>
                <w:bCs/>
                <w:sz w:val="20"/>
                <w:szCs w:val="20"/>
              </w:rPr>
            </w:pPr>
          </w:p>
          <w:p w14:paraId="1CEB30BE" w14:textId="5C91B634" w:rsidR="007E221A" w:rsidRPr="0076469D" w:rsidRDefault="00947F9C" w:rsidP="007E221A">
            <w:pPr>
              <w:spacing w:after="0"/>
              <w:rPr>
                <w:rFonts w:ascii="Times New Roman" w:hAnsi="Times New Roman" w:cs="Times New Roman"/>
                <w:bCs/>
                <w:sz w:val="20"/>
                <w:szCs w:val="20"/>
              </w:rPr>
            </w:pPr>
            <w:r>
              <w:rPr>
                <w:rFonts w:ascii="Times New Roman" w:hAnsi="Times New Roman" w:cs="Times New Roman"/>
                <w:bCs/>
                <w:sz w:val="20"/>
                <w:szCs w:val="20"/>
              </w:rPr>
              <w:t xml:space="preserve">Corrections of Examination </w:t>
            </w:r>
          </w:p>
          <w:p w14:paraId="4760EAFC" w14:textId="5E206C64" w:rsidR="00C46721" w:rsidRPr="007E06AB" w:rsidRDefault="00C46721" w:rsidP="007E221A">
            <w:pPr>
              <w:spacing w:after="0"/>
              <w:rPr>
                <w:rFonts w:ascii="Times New Roman" w:hAnsi="Times New Roman" w:cs="Times New Roman"/>
                <w:b/>
                <w:bCs/>
                <w:sz w:val="20"/>
                <w:szCs w:val="20"/>
              </w:rPr>
            </w:pPr>
          </w:p>
        </w:tc>
      </w:tr>
      <w:tr w:rsidR="007E221A" w:rsidRPr="007E221A" w14:paraId="12016635" w14:textId="77777777" w:rsidTr="00461E9F">
        <w:trPr>
          <w:gridAfter w:val="1"/>
          <w:wAfter w:w="14" w:type="dxa"/>
        </w:trPr>
        <w:tc>
          <w:tcPr>
            <w:tcW w:w="1081" w:type="dxa"/>
          </w:tcPr>
          <w:p w14:paraId="09AC792C" w14:textId="77777777" w:rsidR="009C6FC4"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 xml:space="preserve">Weeks </w:t>
            </w:r>
          </w:p>
          <w:p w14:paraId="5DC558FB" w14:textId="700BA456" w:rsidR="007E221A" w:rsidRPr="007E221A" w:rsidRDefault="007E221A" w:rsidP="009C6FC4">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1-2</w:t>
            </w:r>
          </w:p>
          <w:p w14:paraId="14BCC349" w14:textId="77777777" w:rsidR="007E221A" w:rsidRPr="007E221A" w:rsidRDefault="007E221A" w:rsidP="007E221A">
            <w:pPr>
              <w:jc w:val="center"/>
              <w:rPr>
                <w:rFonts w:ascii="Times New Roman" w:hAnsi="Times New Roman" w:cs="Times New Roman"/>
                <w:b/>
                <w:sz w:val="20"/>
                <w:szCs w:val="20"/>
              </w:rPr>
            </w:pPr>
          </w:p>
        </w:tc>
        <w:tc>
          <w:tcPr>
            <w:tcW w:w="5010" w:type="dxa"/>
          </w:tcPr>
          <w:p w14:paraId="777106C8" w14:textId="565A688F" w:rsid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Rhetoric: The Art of Persuasion</w:t>
            </w:r>
          </w:p>
          <w:p w14:paraId="656A0C1D" w14:textId="2C0C7D8F" w:rsidR="00693995" w:rsidRDefault="00693995" w:rsidP="007E221A">
            <w:pPr>
              <w:rPr>
                <w:rFonts w:ascii="Times New Roman" w:hAnsi="Times New Roman" w:cs="Times New Roman"/>
                <w:b/>
                <w:sz w:val="20"/>
                <w:szCs w:val="20"/>
              </w:rPr>
            </w:pPr>
            <w:r>
              <w:rPr>
                <w:rFonts w:ascii="Times New Roman" w:hAnsi="Times New Roman" w:cs="Times New Roman"/>
                <w:b/>
                <w:sz w:val="20"/>
                <w:szCs w:val="20"/>
              </w:rPr>
              <w:t>Focus:</w:t>
            </w:r>
          </w:p>
          <w:p w14:paraId="7639ACE4" w14:textId="1BA877BF" w:rsidR="00693995" w:rsidRPr="00693995" w:rsidRDefault="00693995" w:rsidP="00693995">
            <w:pPr>
              <w:pStyle w:val="ListParagraph"/>
              <w:numPr>
                <w:ilvl w:val="0"/>
                <w:numId w:val="27"/>
              </w:numPr>
              <w:rPr>
                <w:rFonts w:ascii="Times New Roman" w:hAnsi="Times New Roman" w:cs="Times New Roman"/>
                <w:sz w:val="20"/>
                <w:szCs w:val="20"/>
              </w:rPr>
            </w:pPr>
            <w:r>
              <w:rPr>
                <w:rFonts w:ascii="Times New Roman" w:hAnsi="Times New Roman" w:cs="Times New Roman"/>
                <w:b/>
                <w:sz w:val="20"/>
                <w:szCs w:val="20"/>
              </w:rPr>
              <w:t xml:space="preserve">Appeals: </w:t>
            </w:r>
            <w:r w:rsidRPr="00693995">
              <w:rPr>
                <w:rFonts w:ascii="Times New Roman" w:hAnsi="Times New Roman" w:cs="Times New Roman"/>
                <w:sz w:val="20"/>
                <w:szCs w:val="20"/>
              </w:rPr>
              <w:t>emotions, fears, patriotism, intelligence, social status</w:t>
            </w:r>
          </w:p>
          <w:p w14:paraId="0BAF3730" w14:textId="25273142" w:rsidR="00693995" w:rsidRDefault="00693995" w:rsidP="00B234F7">
            <w:pPr>
              <w:pStyle w:val="ListParagraph"/>
              <w:numPr>
                <w:ilvl w:val="0"/>
                <w:numId w:val="4"/>
              </w:numPr>
              <w:rPr>
                <w:rFonts w:ascii="Times New Roman" w:hAnsi="Times New Roman" w:cs="Times New Roman"/>
                <w:sz w:val="20"/>
                <w:szCs w:val="20"/>
              </w:rPr>
            </w:pPr>
            <w:r w:rsidRPr="00693995">
              <w:rPr>
                <w:rFonts w:ascii="Times New Roman" w:hAnsi="Times New Roman" w:cs="Times New Roman"/>
                <w:b/>
                <w:sz w:val="20"/>
                <w:szCs w:val="20"/>
              </w:rPr>
              <w:t>Evidence:</w:t>
            </w:r>
            <w:r w:rsidRPr="00693995">
              <w:rPr>
                <w:rFonts w:ascii="Times New Roman" w:hAnsi="Times New Roman" w:cs="Times New Roman"/>
                <w:sz w:val="20"/>
                <w:szCs w:val="20"/>
              </w:rPr>
              <w:t xml:space="preserve"> </w:t>
            </w:r>
            <w:r>
              <w:rPr>
                <w:rFonts w:ascii="Times New Roman" w:hAnsi="Times New Roman" w:cs="Times New Roman"/>
                <w:sz w:val="20"/>
                <w:szCs w:val="20"/>
              </w:rPr>
              <w:t>statistics, expert opinion, research findings, anecdotal evidence</w:t>
            </w:r>
          </w:p>
          <w:p w14:paraId="6B9986FE" w14:textId="2F22A4D2" w:rsidR="00693995" w:rsidRDefault="00693995" w:rsidP="00B234F7">
            <w:pPr>
              <w:pStyle w:val="ListParagraph"/>
              <w:numPr>
                <w:ilvl w:val="0"/>
                <w:numId w:val="4"/>
              </w:numPr>
              <w:rPr>
                <w:rFonts w:ascii="Times New Roman" w:hAnsi="Times New Roman" w:cs="Times New Roman"/>
                <w:sz w:val="20"/>
                <w:szCs w:val="20"/>
              </w:rPr>
            </w:pPr>
            <w:r>
              <w:rPr>
                <w:rFonts w:ascii="Times New Roman" w:hAnsi="Times New Roman" w:cs="Times New Roman"/>
                <w:b/>
                <w:sz w:val="20"/>
                <w:szCs w:val="20"/>
              </w:rPr>
              <w:t>Attacks</w:t>
            </w:r>
            <w:r w:rsidRPr="00693995">
              <w:rPr>
                <w:rFonts w:ascii="Times New Roman" w:hAnsi="Times New Roman" w:cs="Times New Roman"/>
                <w:sz w:val="20"/>
                <w:szCs w:val="20"/>
              </w:rPr>
              <w:t>: on opposing views or the people who hold them</w:t>
            </w:r>
          </w:p>
          <w:p w14:paraId="5F19DFC2" w14:textId="02076A8D" w:rsidR="00693995" w:rsidRDefault="00693995" w:rsidP="00B234F7">
            <w:pPr>
              <w:pStyle w:val="ListParagraph"/>
              <w:numPr>
                <w:ilvl w:val="0"/>
                <w:numId w:val="4"/>
              </w:numPr>
              <w:rPr>
                <w:rFonts w:ascii="Times New Roman" w:hAnsi="Times New Roman" w:cs="Times New Roman"/>
                <w:sz w:val="20"/>
                <w:szCs w:val="20"/>
              </w:rPr>
            </w:pPr>
            <w:r>
              <w:rPr>
                <w:rFonts w:ascii="Times New Roman" w:hAnsi="Times New Roman" w:cs="Times New Roman"/>
                <w:b/>
                <w:sz w:val="20"/>
                <w:szCs w:val="20"/>
              </w:rPr>
              <w:t>Inclusive and Exclusive Language</w:t>
            </w:r>
          </w:p>
          <w:p w14:paraId="718F54BF" w14:textId="7A890EC1"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Rhetorical questions</w:t>
            </w:r>
          </w:p>
          <w:p w14:paraId="7707F07B" w14:textId="18ED63BD"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Cause and Effect</w:t>
            </w:r>
          </w:p>
          <w:p w14:paraId="66180766" w14:textId="0AE770AE"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Analogy</w:t>
            </w:r>
          </w:p>
          <w:p w14:paraId="6BDA7E8D" w14:textId="06E0A010"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Generalisations</w:t>
            </w:r>
          </w:p>
          <w:p w14:paraId="726940DA" w14:textId="25BEAC21"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Humour: pun, sarcasm, irony, satire</w:t>
            </w:r>
          </w:p>
          <w:p w14:paraId="1EDE21FE" w14:textId="57C3EBDF" w:rsidR="00693995" w:rsidRPr="00693995" w:rsidRDefault="00693995" w:rsidP="00B234F7">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Jargon</w:t>
            </w:r>
          </w:p>
          <w:p w14:paraId="49A8F463" w14:textId="0D800021" w:rsidR="00693995" w:rsidRPr="00693995" w:rsidRDefault="00693995" w:rsidP="00693995">
            <w:pPr>
              <w:pStyle w:val="ListParagraph"/>
              <w:numPr>
                <w:ilvl w:val="0"/>
                <w:numId w:val="4"/>
              </w:numPr>
              <w:rPr>
                <w:rFonts w:ascii="Times New Roman" w:hAnsi="Times New Roman" w:cs="Times New Roman"/>
                <w:b/>
                <w:sz w:val="20"/>
                <w:szCs w:val="20"/>
              </w:rPr>
            </w:pPr>
            <w:r w:rsidRPr="00693995">
              <w:rPr>
                <w:rFonts w:ascii="Times New Roman" w:hAnsi="Times New Roman" w:cs="Times New Roman"/>
                <w:b/>
                <w:sz w:val="20"/>
                <w:szCs w:val="20"/>
              </w:rPr>
              <w:t>Register of Language:</w:t>
            </w:r>
          </w:p>
          <w:p w14:paraId="6FC91104" w14:textId="77777777" w:rsidR="00C46721" w:rsidRDefault="00C46721" w:rsidP="00693995">
            <w:pPr>
              <w:rPr>
                <w:rFonts w:ascii="Times New Roman" w:hAnsi="Times New Roman" w:cs="Times New Roman"/>
                <w:b/>
                <w:sz w:val="20"/>
                <w:szCs w:val="20"/>
              </w:rPr>
            </w:pPr>
          </w:p>
          <w:p w14:paraId="71C2F167" w14:textId="77777777" w:rsidR="00C46721" w:rsidRDefault="00C46721" w:rsidP="00693995">
            <w:pPr>
              <w:rPr>
                <w:rFonts w:ascii="Times New Roman" w:hAnsi="Times New Roman" w:cs="Times New Roman"/>
                <w:b/>
                <w:sz w:val="20"/>
                <w:szCs w:val="20"/>
              </w:rPr>
            </w:pPr>
          </w:p>
          <w:p w14:paraId="6E535B71" w14:textId="40BB6FF5" w:rsidR="007E221A" w:rsidRPr="00693995" w:rsidRDefault="007E221A" w:rsidP="00693995">
            <w:pPr>
              <w:rPr>
                <w:rFonts w:ascii="Times New Roman" w:hAnsi="Times New Roman" w:cs="Times New Roman"/>
                <w:b/>
                <w:sz w:val="20"/>
                <w:szCs w:val="20"/>
              </w:rPr>
            </w:pPr>
            <w:r w:rsidRPr="00693995">
              <w:rPr>
                <w:rFonts w:ascii="Times New Roman" w:hAnsi="Times New Roman" w:cs="Times New Roman"/>
                <w:b/>
                <w:sz w:val="20"/>
                <w:szCs w:val="20"/>
              </w:rPr>
              <w:lastRenderedPageBreak/>
              <w:t>Rhetorical texts:</w:t>
            </w:r>
          </w:p>
          <w:p w14:paraId="0EE7FDBB"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Advertisements</w:t>
            </w:r>
          </w:p>
          <w:p w14:paraId="74FDB630"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Speeches</w:t>
            </w:r>
          </w:p>
          <w:p w14:paraId="444345AD"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Posters</w:t>
            </w:r>
          </w:p>
          <w:p w14:paraId="63D4C999"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Pamphlets</w:t>
            </w:r>
          </w:p>
          <w:p w14:paraId="7546E4EB"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Webpages</w:t>
            </w:r>
          </w:p>
          <w:p w14:paraId="3BC9129E" w14:textId="77777777" w:rsidR="007E221A" w:rsidRP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Persuasive Blogs</w:t>
            </w:r>
          </w:p>
          <w:p w14:paraId="2BDC0BFE" w14:textId="784AB701" w:rsidR="007E221A" w:rsidRDefault="007E221A" w:rsidP="00E515EA">
            <w:pPr>
              <w:pStyle w:val="ListParagraph"/>
              <w:numPr>
                <w:ilvl w:val="0"/>
                <w:numId w:val="3"/>
              </w:numPr>
              <w:rPr>
                <w:rFonts w:ascii="Times New Roman" w:hAnsi="Times New Roman" w:cs="Times New Roman"/>
                <w:sz w:val="20"/>
                <w:szCs w:val="20"/>
              </w:rPr>
            </w:pPr>
            <w:r w:rsidRPr="007E221A">
              <w:rPr>
                <w:rFonts w:ascii="Times New Roman" w:hAnsi="Times New Roman" w:cs="Times New Roman"/>
                <w:sz w:val="20"/>
                <w:szCs w:val="20"/>
              </w:rPr>
              <w:t xml:space="preserve">Newspaper/Magazine Articles </w:t>
            </w:r>
          </w:p>
          <w:p w14:paraId="655BA3A9" w14:textId="5217FC1C" w:rsidR="00C46721" w:rsidRPr="007E221A" w:rsidRDefault="00C46721" w:rsidP="00E515EA">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Persuasive Essays</w:t>
            </w:r>
          </w:p>
          <w:p w14:paraId="289C7DD3" w14:textId="77777777" w:rsidR="007E221A" w:rsidRPr="007E221A" w:rsidRDefault="007E221A" w:rsidP="007E221A">
            <w:pPr>
              <w:rPr>
                <w:rFonts w:ascii="Times New Roman" w:hAnsi="Times New Roman" w:cs="Times New Roman"/>
                <w:b/>
                <w:sz w:val="20"/>
                <w:szCs w:val="20"/>
              </w:rPr>
            </w:pPr>
          </w:p>
        </w:tc>
        <w:tc>
          <w:tcPr>
            <w:tcW w:w="4819" w:type="dxa"/>
          </w:tcPr>
          <w:p w14:paraId="135A592F" w14:textId="615989F4" w:rsidR="00DA0D8E" w:rsidRPr="007E221A" w:rsidRDefault="007E221A" w:rsidP="00DA0D8E">
            <w:pPr>
              <w:spacing w:after="0"/>
              <w:rPr>
                <w:rFonts w:ascii="Times New Roman" w:hAnsi="Times New Roman" w:cs="Times New Roman"/>
                <w:sz w:val="20"/>
                <w:szCs w:val="20"/>
              </w:rPr>
            </w:pPr>
            <w:r w:rsidRPr="007E221A">
              <w:rPr>
                <w:rFonts w:ascii="Times New Roman" w:hAnsi="Times New Roman" w:cs="Times New Roman"/>
                <w:sz w:val="20"/>
                <w:szCs w:val="20"/>
              </w:rPr>
              <w:lastRenderedPageBreak/>
              <w:t xml:space="preserve"> </w:t>
            </w:r>
          </w:p>
          <w:p w14:paraId="6D4D3F01" w14:textId="178FC15E" w:rsidR="008465C8" w:rsidRDefault="008465C8" w:rsidP="008465C8">
            <w:pPr>
              <w:spacing w:after="0"/>
              <w:rPr>
                <w:rFonts w:ascii="Times New Roman" w:hAnsi="Times New Roman" w:cs="Times New Roman"/>
                <w:b/>
                <w:sz w:val="20"/>
                <w:szCs w:val="20"/>
              </w:rPr>
            </w:pPr>
            <w:r w:rsidRPr="007E221A">
              <w:rPr>
                <w:rFonts w:ascii="Times New Roman" w:hAnsi="Times New Roman" w:cs="Times New Roman"/>
                <w:b/>
                <w:sz w:val="20"/>
                <w:szCs w:val="20"/>
              </w:rPr>
              <w:t>Compare texts in a variety of contexts, media and modes by:</w:t>
            </w:r>
          </w:p>
          <w:p w14:paraId="00F9F145" w14:textId="77777777" w:rsidR="008465C8" w:rsidRPr="007E221A" w:rsidRDefault="008465C8" w:rsidP="008465C8">
            <w:pPr>
              <w:spacing w:after="0"/>
              <w:rPr>
                <w:rFonts w:ascii="Times New Roman" w:hAnsi="Times New Roman" w:cs="Times New Roman"/>
                <w:b/>
                <w:sz w:val="20"/>
                <w:szCs w:val="20"/>
              </w:rPr>
            </w:pPr>
          </w:p>
          <w:p w14:paraId="3FA2BCE3" w14:textId="77777777" w:rsidR="008465C8" w:rsidRDefault="008465C8" w:rsidP="008465C8">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explaining the relationship between purpose and </w:t>
            </w:r>
            <w:r>
              <w:rPr>
                <w:rFonts w:ascii="Times New Roman" w:hAnsi="Times New Roman" w:cs="Times New Roman"/>
                <w:sz w:val="20"/>
                <w:szCs w:val="20"/>
              </w:rPr>
              <w:t xml:space="preserve"> </w:t>
            </w:r>
          </w:p>
          <w:p w14:paraId="4776FB7B" w14:textId="2E564BB2" w:rsidR="008465C8" w:rsidRDefault="008465C8" w:rsidP="008465C8">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context</w:t>
            </w:r>
          </w:p>
          <w:p w14:paraId="00FDE72F" w14:textId="77777777" w:rsidR="008465C8" w:rsidRPr="007E221A" w:rsidRDefault="008465C8" w:rsidP="008465C8">
            <w:pPr>
              <w:spacing w:after="0"/>
              <w:rPr>
                <w:rFonts w:ascii="Times New Roman" w:hAnsi="Times New Roman" w:cs="Times New Roman"/>
                <w:sz w:val="20"/>
                <w:szCs w:val="20"/>
              </w:rPr>
            </w:pPr>
          </w:p>
          <w:p w14:paraId="3A9A69BD" w14:textId="1763EB76" w:rsidR="008465C8" w:rsidRDefault="008465C8" w:rsidP="008465C8">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analysing the style and structure of texts </w:t>
            </w:r>
          </w:p>
          <w:p w14:paraId="6F4CC456" w14:textId="77777777" w:rsidR="007E06AB" w:rsidRPr="007E221A" w:rsidRDefault="007E06AB" w:rsidP="008465C8">
            <w:pPr>
              <w:spacing w:after="0"/>
              <w:rPr>
                <w:rFonts w:ascii="Times New Roman" w:hAnsi="Times New Roman" w:cs="Times New Roman"/>
                <w:sz w:val="20"/>
                <w:szCs w:val="20"/>
              </w:rPr>
            </w:pPr>
          </w:p>
          <w:p w14:paraId="33E3005A" w14:textId="77777777" w:rsidR="007E06AB" w:rsidRPr="007E221A" w:rsidRDefault="007E06AB" w:rsidP="007E06AB">
            <w:pPr>
              <w:spacing w:after="0"/>
              <w:rPr>
                <w:rFonts w:ascii="Times New Roman" w:hAnsi="Times New Roman" w:cs="Times New Roman"/>
                <w:b/>
                <w:sz w:val="20"/>
                <w:szCs w:val="20"/>
              </w:rPr>
            </w:pPr>
            <w:r w:rsidRPr="007E221A">
              <w:rPr>
                <w:rFonts w:ascii="Times New Roman" w:hAnsi="Times New Roman" w:cs="Times New Roman"/>
                <w:b/>
                <w:sz w:val="20"/>
                <w:szCs w:val="20"/>
              </w:rPr>
              <w:t>Investigate the representation of ideas, attitudes and voices in texts, including:</w:t>
            </w:r>
          </w:p>
          <w:p w14:paraId="2691557D" w14:textId="52EA459B" w:rsidR="007E06AB" w:rsidRDefault="007E06AB" w:rsidP="007E06AB">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ways language features, text structures and stylistic choices shape perspectives and interpretations</w:t>
            </w:r>
          </w:p>
          <w:p w14:paraId="007D2A52" w14:textId="77777777" w:rsidR="007E06AB" w:rsidRPr="007E221A" w:rsidRDefault="007E06AB" w:rsidP="007E06AB">
            <w:pPr>
              <w:spacing w:after="0"/>
              <w:rPr>
                <w:rFonts w:ascii="Times New Roman" w:hAnsi="Times New Roman" w:cs="Times New Roman"/>
                <w:sz w:val="20"/>
                <w:szCs w:val="20"/>
              </w:rPr>
            </w:pPr>
          </w:p>
          <w:p w14:paraId="30897042" w14:textId="166F4D2C" w:rsidR="007E06AB" w:rsidRDefault="007E06AB" w:rsidP="007E06AB">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 xml:space="preserve">evaluating the effects of rhetorical devices </w:t>
            </w:r>
          </w:p>
          <w:p w14:paraId="46F0462F" w14:textId="77777777" w:rsidR="007E06AB" w:rsidRPr="007E221A" w:rsidRDefault="007E06AB" w:rsidP="007E06AB">
            <w:pPr>
              <w:spacing w:after="0"/>
              <w:rPr>
                <w:rFonts w:ascii="Times New Roman" w:hAnsi="Times New Roman" w:cs="Times New Roman"/>
                <w:sz w:val="20"/>
                <w:szCs w:val="20"/>
              </w:rPr>
            </w:pPr>
          </w:p>
          <w:p w14:paraId="23A45145" w14:textId="1E0F5024" w:rsidR="007E06AB" w:rsidRDefault="007E06AB" w:rsidP="007E06AB">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the effects of using multimodal and digital conventions</w:t>
            </w:r>
          </w:p>
          <w:p w14:paraId="4C824939" w14:textId="77777777" w:rsidR="007E06AB" w:rsidRPr="007E221A" w:rsidRDefault="007E06AB" w:rsidP="007E06AB">
            <w:pPr>
              <w:spacing w:after="0"/>
              <w:rPr>
                <w:rFonts w:ascii="Times New Roman" w:hAnsi="Times New Roman" w:cs="Times New Roman"/>
                <w:sz w:val="20"/>
                <w:szCs w:val="20"/>
              </w:rPr>
            </w:pPr>
          </w:p>
          <w:p w14:paraId="71CE8DDE" w14:textId="77777777" w:rsidR="007E06AB" w:rsidRPr="007E221A" w:rsidRDefault="007E06AB" w:rsidP="007E06AB">
            <w:pPr>
              <w:spacing w:after="0"/>
              <w:rPr>
                <w:rFonts w:ascii="Times New Roman" w:hAnsi="Times New Roman" w:cs="Times New Roman"/>
                <w:sz w:val="20"/>
                <w:szCs w:val="20"/>
              </w:rPr>
            </w:pPr>
            <w:r>
              <w:rPr>
                <w:rFonts w:ascii="Times New Roman" w:hAnsi="Times New Roman" w:cs="Times New Roman"/>
                <w:sz w:val="20"/>
                <w:szCs w:val="20"/>
              </w:rPr>
              <w:t xml:space="preserve">• </w:t>
            </w:r>
            <w:r w:rsidRPr="007E221A">
              <w:rPr>
                <w:rFonts w:ascii="Times New Roman" w:hAnsi="Times New Roman" w:cs="Times New Roman"/>
                <w:sz w:val="20"/>
                <w:szCs w:val="20"/>
              </w:rPr>
              <w:t>analysing how attitude and mood are shaped.</w:t>
            </w:r>
          </w:p>
          <w:p w14:paraId="1693DD6E" w14:textId="10CD8AA3" w:rsidR="007E221A" w:rsidRPr="007E221A" w:rsidRDefault="007E221A" w:rsidP="00DA0D8E">
            <w:pPr>
              <w:pStyle w:val="ListParagraph"/>
              <w:spacing w:after="0"/>
              <w:rPr>
                <w:rFonts w:ascii="Times New Roman" w:hAnsi="Times New Roman" w:cs="Times New Roman"/>
                <w:sz w:val="20"/>
                <w:szCs w:val="20"/>
              </w:rPr>
            </w:pPr>
          </w:p>
        </w:tc>
        <w:tc>
          <w:tcPr>
            <w:tcW w:w="3038" w:type="dxa"/>
          </w:tcPr>
          <w:p w14:paraId="00071F04"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18: 5% </w:t>
            </w:r>
          </w:p>
          <w:p w14:paraId="2C3D7E06"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
                <w:bCs/>
                <w:sz w:val="20"/>
                <w:szCs w:val="20"/>
              </w:rPr>
              <w:t>Creating</w:t>
            </w:r>
            <w:r w:rsidRPr="007E221A">
              <w:rPr>
                <w:rFonts w:ascii="Times New Roman" w:hAnsi="Times New Roman" w:cs="Times New Roman"/>
                <w:bCs/>
                <w:sz w:val="20"/>
                <w:szCs w:val="20"/>
              </w:rPr>
              <w:t xml:space="preserve"> </w:t>
            </w:r>
          </w:p>
          <w:p w14:paraId="4E186E0B" w14:textId="4ADF138C" w:rsidR="007E221A" w:rsidRPr="007E221A" w:rsidRDefault="00ED491B" w:rsidP="007E221A">
            <w:pPr>
              <w:spacing w:after="0"/>
              <w:rPr>
                <w:rFonts w:ascii="Times New Roman" w:hAnsi="Times New Roman" w:cs="Times New Roman"/>
                <w:b/>
                <w:bCs/>
                <w:sz w:val="20"/>
                <w:szCs w:val="20"/>
              </w:rPr>
            </w:pPr>
            <w:r>
              <w:rPr>
                <w:rFonts w:ascii="Times New Roman" w:hAnsi="Times New Roman" w:cs="Times New Roman"/>
                <w:b/>
                <w:bCs/>
                <w:sz w:val="20"/>
                <w:szCs w:val="20"/>
              </w:rPr>
              <w:t>Due: Term 4 Week 2</w:t>
            </w:r>
          </w:p>
          <w:p w14:paraId="1A427683"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In class and at home</w:t>
            </w:r>
          </w:p>
          <w:p w14:paraId="02C94341" w14:textId="77777777" w:rsidR="007E221A" w:rsidRPr="007E221A" w:rsidRDefault="007E221A" w:rsidP="007E221A">
            <w:pPr>
              <w:spacing w:after="0"/>
              <w:rPr>
                <w:rFonts w:ascii="Times New Roman" w:hAnsi="Times New Roman" w:cs="Times New Roman"/>
                <w:bCs/>
                <w:sz w:val="20"/>
                <w:szCs w:val="20"/>
              </w:rPr>
            </w:pPr>
            <w:r w:rsidRPr="007E221A">
              <w:rPr>
                <w:rFonts w:ascii="Times New Roman" w:hAnsi="Times New Roman" w:cs="Times New Roman"/>
                <w:bCs/>
                <w:sz w:val="20"/>
                <w:szCs w:val="20"/>
              </w:rPr>
              <w:t xml:space="preserve">Deliver a prepared speech using rhetorical techniques relating to content studied in class. </w:t>
            </w:r>
          </w:p>
          <w:p w14:paraId="41A27F7B" w14:textId="77777777" w:rsidR="007E221A" w:rsidRPr="007E221A" w:rsidRDefault="007E221A" w:rsidP="007E221A">
            <w:pPr>
              <w:spacing w:after="0"/>
              <w:rPr>
                <w:rFonts w:ascii="Times New Roman" w:hAnsi="Times New Roman" w:cs="Times New Roman"/>
                <w:b/>
                <w:sz w:val="20"/>
                <w:szCs w:val="20"/>
                <w:lang w:eastAsia="en-AU"/>
              </w:rPr>
            </w:pPr>
          </w:p>
        </w:tc>
      </w:tr>
      <w:tr w:rsidR="007E221A" w:rsidRPr="007E221A" w14:paraId="2318003C" w14:textId="77777777" w:rsidTr="00461E9F">
        <w:trPr>
          <w:gridAfter w:val="1"/>
          <w:wAfter w:w="14" w:type="dxa"/>
          <w:trHeight w:val="800"/>
        </w:trPr>
        <w:tc>
          <w:tcPr>
            <w:tcW w:w="1081" w:type="dxa"/>
          </w:tcPr>
          <w:p w14:paraId="3B703C97" w14:textId="0BC5F0CC" w:rsidR="007E221A" w:rsidRPr="007E221A" w:rsidRDefault="007E221A" w:rsidP="007E221A">
            <w:pPr>
              <w:jc w:val="center"/>
              <w:rPr>
                <w:rFonts w:ascii="Times New Roman" w:hAnsi="Times New Roman" w:cs="Times New Roman"/>
                <w:b/>
                <w:sz w:val="20"/>
                <w:szCs w:val="20"/>
              </w:rPr>
            </w:pPr>
            <w:r w:rsidRPr="007E221A">
              <w:rPr>
                <w:rFonts w:ascii="Times New Roman" w:hAnsi="Times New Roman" w:cs="Times New Roman"/>
                <w:b/>
                <w:sz w:val="20"/>
                <w:szCs w:val="20"/>
              </w:rPr>
              <w:t>Week 3</w:t>
            </w:r>
          </w:p>
        </w:tc>
        <w:tc>
          <w:tcPr>
            <w:tcW w:w="5010" w:type="dxa"/>
          </w:tcPr>
          <w:p w14:paraId="0F6C130B" w14:textId="77777777"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Assessment free week</w:t>
            </w:r>
          </w:p>
          <w:p w14:paraId="667E27FB" w14:textId="0B1A6A48"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 Revision:</w:t>
            </w:r>
          </w:p>
          <w:p w14:paraId="5BD13A54" w14:textId="144D798F" w:rsidR="007E221A" w:rsidRPr="00B35A7C" w:rsidRDefault="007E221A" w:rsidP="007E221A">
            <w:pPr>
              <w:rPr>
                <w:rFonts w:ascii="Times New Roman" w:hAnsi="Times New Roman" w:cs="Times New Roman"/>
                <w:sz w:val="20"/>
                <w:szCs w:val="20"/>
              </w:rPr>
            </w:pPr>
            <w:r w:rsidRPr="007E221A">
              <w:rPr>
                <w:rFonts w:ascii="Times New Roman" w:hAnsi="Times New Roman" w:cs="Times New Roman"/>
                <w:sz w:val="20"/>
                <w:szCs w:val="20"/>
              </w:rPr>
              <w:t xml:space="preserve">Review Key Concepts </w:t>
            </w:r>
          </w:p>
        </w:tc>
        <w:tc>
          <w:tcPr>
            <w:tcW w:w="4819" w:type="dxa"/>
          </w:tcPr>
          <w:p w14:paraId="04B7A1AE" w14:textId="30C38D21" w:rsidR="007E221A" w:rsidRPr="007E221A" w:rsidRDefault="007E221A" w:rsidP="007E221A">
            <w:pPr>
              <w:rPr>
                <w:rFonts w:ascii="Times New Roman" w:hAnsi="Times New Roman" w:cs="Times New Roman"/>
                <w:b/>
                <w:sz w:val="20"/>
                <w:szCs w:val="20"/>
              </w:rPr>
            </w:pPr>
          </w:p>
        </w:tc>
        <w:tc>
          <w:tcPr>
            <w:tcW w:w="3038" w:type="dxa"/>
          </w:tcPr>
          <w:p w14:paraId="6335D422" w14:textId="07AC902B" w:rsidR="007E221A" w:rsidRPr="007E221A" w:rsidRDefault="007E221A" w:rsidP="007E221A">
            <w:pPr>
              <w:spacing w:after="0"/>
              <w:rPr>
                <w:rFonts w:ascii="Times New Roman" w:hAnsi="Times New Roman" w:cs="Times New Roman"/>
                <w:b/>
                <w:bCs/>
                <w:sz w:val="20"/>
                <w:szCs w:val="20"/>
              </w:rPr>
            </w:pPr>
          </w:p>
        </w:tc>
      </w:tr>
      <w:tr w:rsidR="007E221A" w:rsidRPr="007E221A" w14:paraId="3561AD5E" w14:textId="77777777" w:rsidTr="00B35A7C">
        <w:trPr>
          <w:gridAfter w:val="1"/>
          <w:wAfter w:w="14" w:type="dxa"/>
          <w:trHeight w:val="501"/>
        </w:trPr>
        <w:tc>
          <w:tcPr>
            <w:tcW w:w="1081" w:type="dxa"/>
          </w:tcPr>
          <w:p w14:paraId="19075C42" w14:textId="622CABC9"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Weeks</w:t>
            </w:r>
          </w:p>
          <w:p w14:paraId="59C59F17" w14:textId="236F668A" w:rsidR="007E221A" w:rsidRPr="007E221A" w:rsidRDefault="007E221A" w:rsidP="007E221A">
            <w:pPr>
              <w:spacing w:after="0"/>
              <w:jc w:val="center"/>
              <w:rPr>
                <w:rFonts w:ascii="Times New Roman" w:hAnsi="Times New Roman" w:cs="Times New Roman"/>
                <w:b/>
                <w:sz w:val="20"/>
                <w:szCs w:val="20"/>
              </w:rPr>
            </w:pPr>
            <w:r w:rsidRPr="007E221A">
              <w:rPr>
                <w:rFonts w:ascii="Times New Roman" w:hAnsi="Times New Roman" w:cs="Times New Roman"/>
                <w:b/>
                <w:sz w:val="20"/>
                <w:szCs w:val="20"/>
              </w:rPr>
              <w:t>4 / 5</w:t>
            </w:r>
          </w:p>
        </w:tc>
        <w:tc>
          <w:tcPr>
            <w:tcW w:w="5010" w:type="dxa"/>
          </w:tcPr>
          <w:p w14:paraId="631631D2" w14:textId="5A27F488" w:rsidR="007E221A" w:rsidRPr="007E221A" w:rsidRDefault="00CC2FE9" w:rsidP="007E221A">
            <w:pPr>
              <w:rPr>
                <w:rFonts w:ascii="Times New Roman" w:hAnsi="Times New Roman" w:cs="Times New Roman"/>
                <w:b/>
                <w:sz w:val="20"/>
                <w:szCs w:val="20"/>
              </w:rPr>
            </w:pPr>
            <w:r>
              <w:rPr>
                <w:rFonts w:ascii="Times New Roman" w:hAnsi="Times New Roman" w:cs="Times New Roman"/>
                <w:b/>
                <w:sz w:val="20"/>
                <w:szCs w:val="20"/>
              </w:rPr>
              <w:t>Examination</w:t>
            </w:r>
            <w:r w:rsidR="00B35A7C">
              <w:rPr>
                <w:rFonts w:ascii="Times New Roman" w:hAnsi="Times New Roman" w:cs="Times New Roman"/>
                <w:b/>
                <w:sz w:val="20"/>
                <w:szCs w:val="20"/>
              </w:rPr>
              <w:t>: Three hours as per ATAR format</w:t>
            </w:r>
          </w:p>
        </w:tc>
        <w:tc>
          <w:tcPr>
            <w:tcW w:w="4819" w:type="dxa"/>
          </w:tcPr>
          <w:p w14:paraId="658229B1" w14:textId="77777777" w:rsidR="007E221A" w:rsidRPr="007E221A" w:rsidRDefault="007E221A" w:rsidP="007E221A">
            <w:pPr>
              <w:rPr>
                <w:rFonts w:ascii="Times New Roman" w:hAnsi="Times New Roman" w:cs="Times New Roman"/>
                <w:b/>
                <w:sz w:val="20"/>
                <w:szCs w:val="20"/>
              </w:rPr>
            </w:pPr>
          </w:p>
        </w:tc>
        <w:tc>
          <w:tcPr>
            <w:tcW w:w="3038" w:type="dxa"/>
          </w:tcPr>
          <w:p w14:paraId="1C3DD5B7" w14:textId="77777777" w:rsidR="007E221A" w:rsidRPr="007E221A" w:rsidRDefault="007E221A" w:rsidP="007E221A">
            <w:pPr>
              <w:spacing w:after="0"/>
              <w:rPr>
                <w:rFonts w:ascii="Times New Roman" w:hAnsi="Times New Roman" w:cs="Times New Roman"/>
                <w:b/>
                <w:bCs/>
                <w:sz w:val="20"/>
                <w:szCs w:val="20"/>
              </w:rPr>
            </w:pPr>
            <w:r w:rsidRPr="007E221A">
              <w:rPr>
                <w:rFonts w:ascii="Times New Roman" w:hAnsi="Times New Roman" w:cs="Times New Roman"/>
                <w:b/>
                <w:bCs/>
                <w:sz w:val="20"/>
                <w:szCs w:val="20"/>
              </w:rPr>
              <w:t xml:space="preserve">Task 19: 15% </w:t>
            </w:r>
          </w:p>
          <w:p w14:paraId="0B3C8E12" w14:textId="77777777" w:rsidR="007E221A" w:rsidRPr="007E221A" w:rsidRDefault="007E221A" w:rsidP="007E221A">
            <w:pPr>
              <w:spacing w:after="0"/>
              <w:rPr>
                <w:rFonts w:ascii="Times New Roman" w:hAnsi="Times New Roman" w:cs="Times New Roman"/>
                <w:b/>
                <w:bCs/>
                <w:sz w:val="20"/>
                <w:szCs w:val="20"/>
              </w:rPr>
            </w:pPr>
          </w:p>
          <w:p w14:paraId="4D86546D" w14:textId="2BF2194D" w:rsidR="007E221A" w:rsidRPr="007E221A" w:rsidRDefault="007E221A" w:rsidP="00CC2FE9">
            <w:pPr>
              <w:spacing w:after="0"/>
              <w:rPr>
                <w:rFonts w:ascii="Times New Roman" w:hAnsi="Times New Roman" w:cs="Times New Roman"/>
                <w:bCs/>
                <w:sz w:val="20"/>
                <w:szCs w:val="20"/>
              </w:rPr>
            </w:pPr>
          </w:p>
        </w:tc>
      </w:tr>
      <w:tr w:rsidR="007E221A" w:rsidRPr="007E221A" w14:paraId="3DB4BAA2" w14:textId="77777777" w:rsidTr="00B35A7C">
        <w:trPr>
          <w:gridAfter w:val="1"/>
          <w:wAfter w:w="14" w:type="dxa"/>
          <w:trHeight w:val="2283"/>
        </w:trPr>
        <w:tc>
          <w:tcPr>
            <w:tcW w:w="1081" w:type="dxa"/>
          </w:tcPr>
          <w:p w14:paraId="172EA08A"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Weeks</w:t>
            </w:r>
          </w:p>
          <w:p w14:paraId="70C01328" w14:textId="25368D48"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 5-6</w:t>
            </w:r>
          </w:p>
          <w:p w14:paraId="134BB45A" w14:textId="77777777" w:rsidR="007E221A" w:rsidRPr="007E221A" w:rsidRDefault="007E221A" w:rsidP="007E221A">
            <w:pPr>
              <w:spacing w:after="0"/>
              <w:jc w:val="center"/>
              <w:rPr>
                <w:rFonts w:ascii="Times New Roman" w:hAnsi="Times New Roman" w:cs="Times New Roman"/>
                <w:b/>
                <w:sz w:val="20"/>
                <w:szCs w:val="20"/>
              </w:rPr>
            </w:pPr>
          </w:p>
          <w:p w14:paraId="3E2C0F03" w14:textId="3C319D27" w:rsidR="007E221A" w:rsidRPr="007E221A" w:rsidRDefault="007E221A" w:rsidP="007E221A">
            <w:pPr>
              <w:spacing w:after="0"/>
              <w:jc w:val="center"/>
              <w:rPr>
                <w:rFonts w:ascii="Times New Roman" w:hAnsi="Times New Roman" w:cs="Times New Roman"/>
                <w:b/>
                <w:sz w:val="20"/>
                <w:szCs w:val="20"/>
              </w:rPr>
            </w:pPr>
          </w:p>
          <w:p w14:paraId="7B17D8C2" w14:textId="1FCAB26F" w:rsidR="007E221A" w:rsidRPr="007E221A" w:rsidRDefault="007E221A" w:rsidP="007E221A">
            <w:pPr>
              <w:spacing w:after="0"/>
              <w:jc w:val="center"/>
              <w:rPr>
                <w:rFonts w:ascii="Times New Roman" w:hAnsi="Times New Roman" w:cs="Times New Roman"/>
                <w:b/>
                <w:sz w:val="20"/>
                <w:szCs w:val="20"/>
              </w:rPr>
            </w:pPr>
          </w:p>
        </w:tc>
        <w:tc>
          <w:tcPr>
            <w:tcW w:w="5010" w:type="dxa"/>
          </w:tcPr>
          <w:p w14:paraId="36A65139" w14:textId="59E5476E"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Examination review</w:t>
            </w:r>
          </w:p>
          <w:p w14:paraId="7F72B76B" w14:textId="04236114" w:rsidR="007E221A" w:rsidRPr="007E221A" w:rsidRDefault="007E221A" w:rsidP="007E221A">
            <w:pPr>
              <w:rPr>
                <w:rFonts w:ascii="Times New Roman" w:hAnsi="Times New Roman" w:cs="Times New Roman"/>
                <w:b/>
                <w:sz w:val="20"/>
                <w:szCs w:val="20"/>
                <w:lang w:eastAsia="en-AU"/>
              </w:rPr>
            </w:pPr>
            <w:r w:rsidRPr="007E221A">
              <w:rPr>
                <w:rFonts w:ascii="Times New Roman" w:hAnsi="Times New Roman" w:cs="Times New Roman"/>
                <w:b/>
                <w:sz w:val="20"/>
                <w:szCs w:val="20"/>
                <w:lang w:eastAsia="ar-SA"/>
              </w:rPr>
              <w:t>Year 12 content begins</w:t>
            </w:r>
            <w:r w:rsidRPr="007E221A">
              <w:rPr>
                <w:rFonts w:ascii="Times New Roman" w:hAnsi="Times New Roman" w:cs="Times New Roman"/>
                <w:b/>
                <w:sz w:val="20"/>
                <w:szCs w:val="20"/>
                <w:lang w:eastAsia="en-AU"/>
              </w:rPr>
              <w:t>:</w:t>
            </w:r>
          </w:p>
          <w:p w14:paraId="6EF38C76" w14:textId="77777777" w:rsidR="007E221A" w:rsidRPr="007E221A" w:rsidRDefault="007E221A" w:rsidP="00E515EA">
            <w:pPr>
              <w:pStyle w:val="ListParagraph"/>
              <w:numPr>
                <w:ilvl w:val="0"/>
                <w:numId w:val="8"/>
              </w:numPr>
              <w:rPr>
                <w:rFonts w:ascii="Times New Roman" w:hAnsi="Times New Roman" w:cs="Times New Roman"/>
                <w:sz w:val="20"/>
                <w:szCs w:val="20"/>
                <w:lang w:eastAsia="en-AU"/>
              </w:rPr>
            </w:pPr>
            <w:r w:rsidRPr="007E221A">
              <w:rPr>
                <w:rFonts w:ascii="Times New Roman" w:hAnsi="Times New Roman" w:cs="Times New Roman"/>
                <w:sz w:val="20"/>
                <w:szCs w:val="20"/>
                <w:lang w:eastAsia="en-AU"/>
              </w:rPr>
              <w:t>Unpacking of syllabus</w:t>
            </w:r>
          </w:p>
          <w:p w14:paraId="1060902B" w14:textId="2896CA78" w:rsidR="007E221A" w:rsidRPr="007E221A" w:rsidRDefault="007E221A" w:rsidP="00E515EA">
            <w:pPr>
              <w:pStyle w:val="ListParagraph"/>
              <w:numPr>
                <w:ilvl w:val="0"/>
                <w:numId w:val="8"/>
              </w:numPr>
              <w:rPr>
                <w:rFonts w:ascii="Times New Roman" w:hAnsi="Times New Roman" w:cs="Times New Roman"/>
                <w:sz w:val="20"/>
                <w:szCs w:val="20"/>
                <w:lang w:eastAsia="en-AU"/>
              </w:rPr>
            </w:pPr>
            <w:r w:rsidRPr="007E221A">
              <w:rPr>
                <w:rFonts w:ascii="Times New Roman" w:hAnsi="Times New Roman" w:cs="Times New Roman"/>
                <w:sz w:val="20"/>
                <w:szCs w:val="20"/>
                <w:lang w:eastAsia="en-AU"/>
              </w:rPr>
              <w:t>Units 3 and 4 overview</w:t>
            </w:r>
          </w:p>
          <w:p w14:paraId="63877A7D" w14:textId="0700C197" w:rsidR="007E221A" w:rsidRPr="007E221A" w:rsidRDefault="007E221A" w:rsidP="00E515EA">
            <w:pPr>
              <w:pStyle w:val="ListParagraph"/>
              <w:numPr>
                <w:ilvl w:val="0"/>
                <w:numId w:val="8"/>
              </w:numPr>
              <w:rPr>
                <w:rFonts w:ascii="Times New Roman" w:hAnsi="Times New Roman" w:cs="Times New Roman"/>
                <w:sz w:val="20"/>
                <w:szCs w:val="20"/>
                <w:lang w:eastAsia="en-AU"/>
              </w:rPr>
            </w:pPr>
            <w:r w:rsidRPr="007E221A">
              <w:rPr>
                <w:rFonts w:ascii="Times New Roman" w:hAnsi="Times New Roman" w:cs="Times New Roman"/>
                <w:sz w:val="20"/>
                <w:szCs w:val="20"/>
                <w:lang w:eastAsia="en-AU"/>
              </w:rPr>
              <w:t>Expectations</w:t>
            </w:r>
          </w:p>
          <w:p w14:paraId="3487E65B" w14:textId="77777777" w:rsidR="007E221A" w:rsidRPr="007E221A" w:rsidRDefault="007E221A" w:rsidP="00E515EA">
            <w:pPr>
              <w:pStyle w:val="ListParagraph"/>
              <w:numPr>
                <w:ilvl w:val="0"/>
                <w:numId w:val="8"/>
              </w:numPr>
              <w:rPr>
                <w:rFonts w:ascii="Times New Roman" w:hAnsi="Times New Roman" w:cs="Times New Roman"/>
                <w:b/>
                <w:sz w:val="20"/>
                <w:szCs w:val="20"/>
              </w:rPr>
            </w:pPr>
            <w:r w:rsidRPr="007E221A">
              <w:rPr>
                <w:rFonts w:ascii="Times New Roman" w:hAnsi="Times New Roman" w:cs="Times New Roman"/>
                <w:sz w:val="20"/>
                <w:szCs w:val="20"/>
                <w:lang w:eastAsia="en-AU"/>
              </w:rPr>
              <w:t>Glossary</w:t>
            </w:r>
          </w:p>
          <w:p w14:paraId="0302B8D2" w14:textId="77777777" w:rsidR="007E221A" w:rsidRPr="007E221A" w:rsidRDefault="007E221A" w:rsidP="00E515EA">
            <w:pPr>
              <w:pStyle w:val="ListParagraph"/>
              <w:numPr>
                <w:ilvl w:val="0"/>
                <w:numId w:val="8"/>
              </w:numPr>
              <w:rPr>
                <w:rFonts w:ascii="Times New Roman" w:hAnsi="Times New Roman" w:cs="Times New Roman"/>
                <w:b/>
                <w:sz w:val="20"/>
                <w:szCs w:val="20"/>
              </w:rPr>
            </w:pPr>
            <w:r w:rsidRPr="007E221A">
              <w:rPr>
                <w:rFonts w:ascii="Times New Roman" w:hAnsi="Times New Roman" w:cs="Times New Roman"/>
                <w:sz w:val="20"/>
                <w:szCs w:val="20"/>
                <w:lang w:eastAsia="en-AU"/>
              </w:rPr>
              <w:t>Reading &amp; Viewing for Pleasure Program</w:t>
            </w:r>
          </w:p>
          <w:p w14:paraId="5CE378D8" w14:textId="222887E9" w:rsidR="007E221A" w:rsidRPr="007E221A" w:rsidRDefault="007E221A" w:rsidP="00E515EA">
            <w:pPr>
              <w:pStyle w:val="ListParagraph"/>
              <w:numPr>
                <w:ilvl w:val="0"/>
                <w:numId w:val="8"/>
              </w:numPr>
              <w:rPr>
                <w:rFonts w:ascii="Times New Roman" w:hAnsi="Times New Roman" w:cs="Times New Roman"/>
                <w:b/>
                <w:sz w:val="20"/>
                <w:szCs w:val="20"/>
              </w:rPr>
            </w:pPr>
            <w:r w:rsidRPr="007E221A">
              <w:rPr>
                <w:rFonts w:ascii="Times New Roman" w:hAnsi="Times New Roman" w:cs="Times New Roman"/>
                <w:bCs/>
                <w:sz w:val="20"/>
                <w:szCs w:val="20"/>
              </w:rPr>
              <w:t>Journal Task 1</w:t>
            </w:r>
          </w:p>
        </w:tc>
        <w:tc>
          <w:tcPr>
            <w:tcW w:w="4819" w:type="dxa"/>
          </w:tcPr>
          <w:p w14:paraId="1D9FE5BD" w14:textId="77777777" w:rsidR="007E221A" w:rsidRPr="007E221A" w:rsidRDefault="007E221A" w:rsidP="007E221A">
            <w:pPr>
              <w:rPr>
                <w:rFonts w:ascii="Times New Roman" w:hAnsi="Times New Roman" w:cs="Times New Roman"/>
                <w:b/>
                <w:sz w:val="20"/>
                <w:szCs w:val="20"/>
              </w:rPr>
            </w:pPr>
          </w:p>
        </w:tc>
        <w:tc>
          <w:tcPr>
            <w:tcW w:w="3038" w:type="dxa"/>
          </w:tcPr>
          <w:p w14:paraId="19C9A3F6" w14:textId="3F94F407" w:rsidR="007E221A" w:rsidRPr="007E221A" w:rsidRDefault="007E221A" w:rsidP="007E221A">
            <w:pPr>
              <w:rPr>
                <w:rFonts w:ascii="Times New Roman" w:hAnsi="Times New Roman" w:cs="Times New Roman"/>
                <w:bCs/>
                <w:sz w:val="20"/>
                <w:szCs w:val="20"/>
              </w:rPr>
            </w:pPr>
          </w:p>
          <w:p w14:paraId="1E029A31" w14:textId="77777777" w:rsidR="007E221A" w:rsidRPr="007E221A" w:rsidRDefault="007E221A" w:rsidP="007E221A">
            <w:pPr>
              <w:rPr>
                <w:rFonts w:ascii="Times New Roman" w:hAnsi="Times New Roman" w:cs="Times New Roman"/>
                <w:bCs/>
                <w:sz w:val="20"/>
                <w:szCs w:val="20"/>
              </w:rPr>
            </w:pPr>
          </w:p>
          <w:p w14:paraId="3C0A9187" w14:textId="77777777" w:rsidR="007E221A" w:rsidRPr="007E221A" w:rsidRDefault="007E221A" w:rsidP="007E221A">
            <w:pPr>
              <w:rPr>
                <w:rFonts w:ascii="Times New Roman" w:hAnsi="Times New Roman" w:cs="Times New Roman"/>
                <w:b/>
                <w:bCs/>
                <w:sz w:val="20"/>
                <w:szCs w:val="20"/>
              </w:rPr>
            </w:pPr>
          </w:p>
          <w:p w14:paraId="1A3D5363" w14:textId="220D2606" w:rsidR="007E221A" w:rsidRPr="007E221A" w:rsidRDefault="007E221A" w:rsidP="007E221A">
            <w:pPr>
              <w:rPr>
                <w:rFonts w:ascii="Times New Roman" w:hAnsi="Times New Roman" w:cs="Times New Roman"/>
                <w:bCs/>
                <w:sz w:val="20"/>
                <w:szCs w:val="20"/>
              </w:rPr>
            </w:pPr>
          </w:p>
        </w:tc>
      </w:tr>
      <w:tr w:rsidR="007E221A" w:rsidRPr="007E221A" w14:paraId="615EC8EF" w14:textId="77777777" w:rsidTr="00461E9F">
        <w:trPr>
          <w:gridAfter w:val="1"/>
          <w:wAfter w:w="14" w:type="dxa"/>
          <w:trHeight w:val="756"/>
        </w:trPr>
        <w:tc>
          <w:tcPr>
            <w:tcW w:w="1081" w:type="dxa"/>
          </w:tcPr>
          <w:p w14:paraId="6B3ED5B6" w14:textId="77777777"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 xml:space="preserve">Weeks </w:t>
            </w:r>
          </w:p>
          <w:p w14:paraId="6F164701" w14:textId="4C2475B6" w:rsidR="007E221A" w:rsidRPr="007E221A" w:rsidRDefault="007E221A" w:rsidP="007E221A">
            <w:pPr>
              <w:spacing w:after="0"/>
              <w:rPr>
                <w:rFonts w:ascii="Times New Roman" w:hAnsi="Times New Roman" w:cs="Times New Roman"/>
                <w:b/>
                <w:sz w:val="20"/>
                <w:szCs w:val="20"/>
              </w:rPr>
            </w:pPr>
            <w:r w:rsidRPr="007E221A">
              <w:rPr>
                <w:rFonts w:ascii="Times New Roman" w:hAnsi="Times New Roman" w:cs="Times New Roman"/>
                <w:b/>
                <w:sz w:val="20"/>
                <w:szCs w:val="20"/>
              </w:rPr>
              <w:t>7-8</w:t>
            </w:r>
          </w:p>
        </w:tc>
        <w:tc>
          <w:tcPr>
            <w:tcW w:w="5010" w:type="dxa"/>
          </w:tcPr>
          <w:p w14:paraId="44AEE713" w14:textId="72DD53A2" w:rsidR="007E221A" w:rsidRPr="007E221A" w:rsidRDefault="007E221A" w:rsidP="007E221A">
            <w:pPr>
              <w:rPr>
                <w:rFonts w:ascii="Times New Roman" w:hAnsi="Times New Roman" w:cs="Times New Roman"/>
                <w:b/>
                <w:sz w:val="20"/>
                <w:szCs w:val="20"/>
              </w:rPr>
            </w:pPr>
            <w:r w:rsidRPr="007E221A">
              <w:rPr>
                <w:rFonts w:ascii="Times New Roman" w:hAnsi="Times New Roman" w:cs="Times New Roman"/>
                <w:b/>
                <w:sz w:val="20"/>
                <w:szCs w:val="20"/>
              </w:rPr>
              <w:t xml:space="preserve">Commence work on </w:t>
            </w:r>
            <w:r w:rsidRPr="007E221A">
              <w:rPr>
                <w:rFonts w:ascii="Times New Roman" w:hAnsi="Times New Roman" w:cs="Times New Roman"/>
                <w:b/>
                <w:i/>
                <w:sz w:val="20"/>
                <w:szCs w:val="20"/>
              </w:rPr>
              <w:t>The Secret River</w:t>
            </w:r>
          </w:p>
        </w:tc>
        <w:tc>
          <w:tcPr>
            <w:tcW w:w="4819" w:type="dxa"/>
          </w:tcPr>
          <w:p w14:paraId="04E3AB88" w14:textId="77777777" w:rsidR="007E221A" w:rsidRPr="007E221A" w:rsidRDefault="007E221A" w:rsidP="007E221A">
            <w:pPr>
              <w:rPr>
                <w:rFonts w:ascii="Times New Roman" w:hAnsi="Times New Roman" w:cs="Times New Roman"/>
                <w:b/>
                <w:sz w:val="20"/>
                <w:szCs w:val="20"/>
              </w:rPr>
            </w:pPr>
          </w:p>
        </w:tc>
        <w:tc>
          <w:tcPr>
            <w:tcW w:w="3038" w:type="dxa"/>
          </w:tcPr>
          <w:p w14:paraId="6D787CB5" w14:textId="77777777" w:rsidR="007E221A" w:rsidRPr="007E221A" w:rsidRDefault="007E221A" w:rsidP="007E221A">
            <w:pPr>
              <w:rPr>
                <w:rFonts w:ascii="Times New Roman" w:hAnsi="Times New Roman" w:cs="Times New Roman"/>
                <w:b/>
                <w:bCs/>
                <w:i/>
                <w:sz w:val="20"/>
                <w:szCs w:val="20"/>
              </w:rPr>
            </w:pPr>
            <w:r w:rsidRPr="007E221A">
              <w:rPr>
                <w:rFonts w:ascii="Times New Roman" w:hAnsi="Times New Roman" w:cs="Times New Roman"/>
                <w:b/>
                <w:bCs/>
                <w:sz w:val="20"/>
                <w:szCs w:val="20"/>
              </w:rPr>
              <w:t xml:space="preserve">Journal Task 1: </w:t>
            </w:r>
            <w:r w:rsidRPr="007E221A">
              <w:rPr>
                <w:rFonts w:ascii="Times New Roman" w:hAnsi="Times New Roman" w:cs="Times New Roman"/>
                <w:b/>
                <w:bCs/>
                <w:i/>
                <w:sz w:val="20"/>
                <w:szCs w:val="20"/>
              </w:rPr>
              <w:t>The Secret River</w:t>
            </w:r>
          </w:p>
          <w:p w14:paraId="2D383BE7" w14:textId="4255255D" w:rsidR="007E221A" w:rsidRPr="007E221A" w:rsidRDefault="007E221A" w:rsidP="007E221A">
            <w:pPr>
              <w:rPr>
                <w:rFonts w:ascii="Times New Roman" w:hAnsi="Times New Roman" w:cs="Times New Roman"/>
                <w:bCs/>
                <w:sz w:val="20"/>
                <w:szCs w:val="20"/>
              </w:rPr>
            </w:pPr>
            <w:r w:rsidRPr="007E221A">
              <w:rPr>
                <w:rFonts w:ascii="Times New Roman" w:hAnsi="Times New Roman" w:cs="Times New Roman"/>
                <w:b/>
                <w:bCs/>
                <w:sz w:val="20"/>
                <w:szCs w:val="20"/>
              </w:rPr>
              <w:t>Due Term 1 Week 1</w:t>
            </w:r>
          </w:p>
        </w:tc>
      </w:tr>
    </w:tbl>
    <w:p w14:paraId="0EB9B03A" w14:textId="5ED32D5F" w:rsidR="008133F4" w:rsidRPr="007E221A" w:rsidRDefault="008133F4">
      <w:pPr>
        <w:rPr>
          <w:rFonts w:ascii="Times New Roman" w:hAnsi="Times New Roman" w:cs="Times New Roman"/>
          <w:sz w:val="20"/>
          <w:szCs w:val="20"/>
        </w:rPr>
      </w:pPr>
    </w:p>
    <w:sectPr w:rsidR="008133F4" w:rsidRPr="007E221A" w:rsidSect="002C672B">
      <w:footerReference w:type="default" r:id="rId9"/>
      <w:pgSz w:w="16838" w:h="11906" w:orient="landscape"/>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354E0" w14:textId="77777777" w:rsidR="00B234F7" w:rsidRDefault="00B234F7" w:rsidP="00DC1FA8">
      <w:pPr>
        <w:spacing w:after="0" w:line="240" w:lineRule="auto"/>
      </w:pPr>
      <w:r>
        <w:separator/>
      </w:r>
    </w:p>
  </w:endnote>
  <w:endnote w:type="continuationSeparator" w:id="0">
    <w:p w14:paraId="628E451C" w14:textId="77777777" w:rsidR="00B234F7" w:rsidRDefault="00B234F7"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14:paraId="5DD6EBD2" w14:textId="1B146A7F" w:rsidR="00B234F7" w:rsidRDefault="00B234F7">
        <w:pPr>
          <w:pStyle w:val="Footer"/>
          <w:jc w:val="right"/>
        </w:pPr>
        <w:r>
          <w:fldChar w:fldCharType="begin"/>
        </w:r>
        <w:r>
          <w:instrText xml:space="preserve"> PAGE   \* MERGEFORMAT </w:instrText>
        </w:r>
        <w:r>
          <w:fldChar w:fldCharType="separate"/>
        </w:r>
        <w:r w:rsidR="00454111">
          <w:rPr>
            <w:noProof/>
          </w:rPr>
          <w:t>12</w:t>
        </w:r>
        <w:r>
          <w:rPr>
            <w:noProof/>
          </w:rPr>
          <w:fldChar w:fldCharType="end"/>
        </w:r>
      </w:p>
    </w:sdtContent>
  </w:sdt>
  <w:p w14:paraId="1921BF98" w14:textId="77777777" w:rsidR="00B234F7" w:rsidRDefault="00B23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1F7EEF" w14:textId="77777777" w:rsidR="00B234F7" w:rsidRDefault="00B234F7" w:rsidP="00DC1FA8">
      <w:pPr>
        <w:spacing w:after="0" w:line="240" w:lineRule="auto"/>
      </w:pPr>
      <w:r>
        <w:separator/>
      </w:r>
    </w:p>
  </w:footnote>
  <w:footnote w:type="continuationSeparator" w:id="0">
    <w:p w14:paraId="14AFAED1" w14:textId="77777777" w:rsidR="00B234F7" w:rsidRDefault="00B234F7"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95E12"/>
    <w:multiLevelType w:val="hybridMultilevel"/>
    <w:tmpl w:val="D6C24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2771BB"/>
    <w:multiLevelType w:val="hybridMultilevel"/>
    <w:tmpl w:val="D6A05CFC"/>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A71C47"/>
    <w:multiLevelType w:val="hybridMultilevel"/>
    <w:tmpl w:val="17DCA13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15EA6CC6"/>
    <w:multiLevelType w:val="hybridMultilevel"/>
    <w:tmpl w:val="480202C0"/>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547E2D"/>
    <w:multiLevelType w:val="hybridMultilevel"/>
    <w:tmpl w:val="0278320A"/>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172C5B"/>
    <w:multiLevelType w:val="hybridMultilevel"/>
    <w:tmpl w:val="9AD2F6D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35302C"/>
    <w:multiLevelType w:val="hybridMultilevel"/>
    <w:tmpl w:val="90F2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EB00375"/>
    <w:multiLevelType w:val="hybridMultilevel"/>
    <w:tmpl w:val="39D298EE"/>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F4852A0"/>
    <w:multiLevelType w:val="hybridMultilevel"/>
    <w:tmpl w:val="046C18E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B169BD"/>
    <w:multiLevelType w:val="hybridMultilevel"/>
    <w:tmpl w:val="8F1C9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4871675"/>
    <w:multiLevelType w:val="hybridMultilevel"/>
    <w:tmpl w:val="962EF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4252638"/>
    <w:multiLevelType w:val="hybridMultilevel"/>
    <w:tmpl w:val="50E8463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3" w15:restartNumberingAfterBreak="0">
    <w:nsid w:val="369E1825"/>
    <w:multiLevelType w:val="hybridMultilevel"/>
    <w:tmpl w:val="C2EC7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85C7184"/>
    <w:multiLevelType w:val="hybridMultilevel"/>
    <w:tmpl w:val="4386D8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FE91F2A"/>
    <w:multiLevelType w:val="hybridMultilevel"/>
    <w:tmpl w:val="8AA0A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27132B0"/>
    <w:multiLevelType w:val="hybridMultilevel"/>
    <w:tmpl w:val="7C568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8F544F"/>
    <w:multiLevelType w:val="hybridMultilevel"/>
    <w:tmpl w:val="44DC024A"/>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9" w15:restartNumberingAfterBreak="0">
    <w:nsid w:val="49015ED5"/>
    <w:multiLevelType w:val="hybridMultilevel"/>
    <w:tmpl w:val="C2F4B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A567BE5"/>
    <w:multiLevelType w:val="hybridMultilevel"/>
    <w:tmpl w:val="EF0AF06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BC218C6"/>
    <w:multiLevelType w:val="hybridMultilevel"/>
    <w:tmpl w:val="29DEB8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66E0E43"/>
    <w:multiLevelType w:val="hybridMultilevel"/>
    <w:tmpl w:val="9CDC2C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F64B97"/>
    <w:multiLevelType w:val="hybridMultilevel"/>
    <w:tmpl w:val="24705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DE90425"/>
    <w:multiLevelType w:val="hybridMultilevel"/>
    <w:tmpl w:val="4128E84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166597A"/>
    <w:multiLevelType w:val="hybridMultilevel"/>
    <w:tmpl w:val="E3387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6C4DC3"/>
    <w:multiLevelType w:val="hybridMultilevel"/>
    <w:tmpl w:val="21B445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6"/>
  </w:num>
  <w:num w:numId="2">
    <w:abstractNumId w:val="0"/>
  </w:num>
  <w:num w:numId="3">
    <w:abstractNumId w:val="6"/>
  </w:num>
  <w:num w:numId="4">
    <w:abstractNumId w:val="9"/>
  </w:num>
  <w:num w:numId="5">
    <w:abstractNumId w:val="16"/>
  </w:num>
  <w:num w:numId="6">
    <w:abstractNumId w:val="25"/>
  </w:num>
  <w:num w:numId="7">
    <w:abstractNumId w:val="17"/>
  </w:num>
  <w:num w:numId="8">
    <w:abstractNumId w:val="23"/>
  </w:num>
  <w:num w:numId="9">
    <w:abstractNumId w:val="11"/>
  </w:num>
  <w:num w:numId="10">
    <w:abstractNumId w:val="19"/>
  </w:num>
  <w:num w:numId="11">
    <w:abstractNumId w:val="10"/>
  </w:num>
  <w:num w:numId="12">
    <w:abstractNumId w:val="21"/>
  </w:num>
  <w:num w:numId="13">
    <w:abstractNumId w:val="12"/>
  </w:num>
  <w:num w:numId="14">
    <w:abstractNumId w:val="7"/>
  </w:num>
  <w:num w:numId="15">
    <w:abstractNumId w:val="14"/>
  </w:num>
  <w:num w:numId="16">
    <w:abstractNumId w:val="13"/>
  </w:num>
  <w:num w:numId="17">
    <w:abstractNumId w:val="3"/>
  </w:num>
  <w:num w:numId="18">
    <w:abstractNumId w:val="18"/>
  </w:num>
  <w:num w:numId="19">
    <w:abstractNumId w:val="15"/>
  </w:num>
  <w:num w:numId="20">
    <w:abstractNumId w:val="1"/>
  </w:num>
  <w:num w:numId="21">
    <w:abstractNumId w:val="22"/>
  </w:num>
  <w:num w:numId="22">
    <w:abstractNumId w:val="2"/>
  </w:num>
  <w:num w:numId="23">
    <w:abstractNumId w:val="20"/>
  </w:num>
  <w:num w:numId="24">
    <w:abstractNumId w:val="5"/>
  </w:num>
  <w:num w:numId="25">
    <w:abstractNumId w:val="8"/>
  </w:num>
  <w:num w:numId="26">
    <w:abstractNumId w:val="24"/>
  </w:num>
  <w:num w:numId="27">
    <w:abstractNumId w:val="4"/>
  </w:num>
  <w:num w:numId="28">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451A9"/>
    <w:rsid w:val="000632AE"/>
    <w:rsid w:val="00076881"/>
    <w:rsid w:val="00092C9C"/>
    <w:rsid w:val="00096C7B"/>
    <w:rsid w:val="000D0967"/>
    <w:rsid w:val="000D2B44"/>
    <w:rsid w:val="0011654D"/>
    <w:rsid w:val="0012128B"/>
    <w:rsid w:val="00137E7A"/>
    <w:rsid w:val="00151781"/>
    <w:rsid w:val="001539EB"/>
    <w:rsid w:val="001568F1"/>
    <w:rsid w:val="00176259"/>
    <w:rsid w:val="001848E6"/>
    <w:rsid w:val="00187A8D"/>
    <w:rsid w:val="00194F50"/>
    <w:rsid w:val="001D1002"/>
    <w:rsid w:val="001D5318"/>
    <w:rsid w:val="00211624"/>
    <w:rsid w:val="00216081"/>
    <w:rsid w:val="00227FB5"/>
    <w:rsid w:val="002516DB"/>
    <w:rsid w:val="002562A3"/>
    <w:rsid w:val="00271929"/>
    <w:rsid w:val="00271ECF"/>
    <w:rsid w:val="00280425"/>
    <w:rsid w:val="00282E9D"/>
    <w:rsid w:val="00284D42"/>
    <w:rsid w:val="002971B5"/>
    <w:rsid w:val="00297223"/>
    <w:rsid w:val="002C2B2E"/>
    <w:rsid w:val="002C672B"/>
    <w:rsid w:val="002E047B"/>
    <w:rsid w:val="00301ED8"/>
    <w:rsid w:val="00315D8D"/>
    <w:rsid w:val="003178F0"/>
    <w:rsid w:val="00322468"/>
    <w:rsid w:val="0037676D"/>
    <w:rsid w:val="00391FA7"/>
    <w:rsid w:val="003B2C61"/>
    <w:rsid w:val="003C6D31"/>
    <w:rsid w:val="003D06D6"/>
    <w:rsid w:val="003E6281"/>
    <w:rsid w:val="00406D6D"/>
    <w:rsid w:val="00412ADE"/>
    <w:rsid w:val="00424035"/>
    <w:rsid w:val="004306DE"/>
    <w:rsid w:val="00454111"/>
    <w:rsid w:val="00460D45"/>
    <w:rsid w:val="00461E9F"/>
    <w:rsid w:val="00471A28"/>
    <w:rsid w:val="00475A24"/>
    <w:rsid w:val="00476B10"/>
    <w:rsid w:val="004914A8"/>
    <w:rsid w:val="004B0C52"/>
    <w:rsid w:val="004C554F"/>
    <w:rsid w:val="004C5BC3"/>
    <w:rsid w:val="004E5391"/>
    <w:rsid w:val="004F05EE"/>
    <w:rsid w:val="005046C2"/>
    <w:rsid w:val="00525FC3"/>
    <w:rsid w:val="00530E73"/>
    <w:rsid w:val="00531B8B"/>
    <w:rsid w:val="005509F9"/>
    <w:rsid w:val="00565734"/>
    <w:rsid w:val="00572122"/>
    <w:rsid w:val="005757B0"/>
    <w:rsid w:val="00577627"/>
    <w:rsid w:val="00586CD7"/>
    <w:rsid w:val="00597050"/>
    <w:rsid w:val="00597DF3"/>
    <w:rsid w:val="005A5859"/>
    <w:rsid w:val="005D591B"/>
    <w:rsid w:val="005E1674"/>
    <w:rsid w:val="005F001E"/>
    <w:rsid w:val="005F0706"/>
    <w:rsid w:val="005F27EA"/>
    <w:rsid w:val="005F344F"/>
    <w:rsid w:val="005F44EE"/>
    <w:rsid w:val="005F4CEE"/>
    <w:rsid w:val="00632A00"/>
    <w:rsid w:val="00642E32"/>
    <w:rsid w:val="006450BB"/>
    <w:rsid w:val="0067026D"/>
    <w:rsid w:val="00671CE7"/>
    <w:rsid w:val="006721F8"/>
    <w:rsid w:val="00676E7E"/>
    <w:rsid w:val="00686B00"/>
    <w:rsid w:val="00693995"/>
    <w:rsid w:val="00697500"/>
    <w:rsid w:val="006A25AE"/>
    <w:rsid w:val="006A4EC7"/>
    <w:rsid w:val="006B4401"/>
    <w:rsid w:val="006C050E"/>
    <w:rsid w:val="006C7CAD"/>
    <w:rsid w:val="006D0E9E"/>
    <w:rsid w:val="006D6365"/>
    <w:rsid w:val="007060D4"/>
    <w:rsid w:val="0071258F"/>
    <w:rsid w:val="00714B4D"/>
    <w:rsid w:val="00716EA1"/>
    <w:rsid w:val="007225B4"/>
    <w:rsid w:val="0073538A"/>
    <w:rsid w:val="00741D6E"/>
    <w:rsid w:val="007510F8"/>
    <w:rsid w:val="00757212"/>
    <w:rsid w:val="00761AD1"/>
    <w:rsid w:val="0076469D"/>
    <w:rsid w:val="00765481"/>
    <w:rsid w:val="007B6704"/>
    <w:rsid w:val="007C1236"/>
    <w:rsid w:val="007C2328"/>
    <w:rsid w:val="007D3595"/>
    <w:rsid w:val="007D72DD"/>
    <w:rsid w:val="007E06AB"/>
    <w:rsid w:val="007E221A"/>
    <w:rsid w:val="007F1F94"/>
    <w:rsid w:val="007F6279"/>
    <w:rsid w:val="008133F4"/>
    <w:rsid w:val="00815C4B"/>
    <w:rsid w:val="008161D9"/>
    <w:rsid w:val="008200DD"/>
    <w:rsid w:val="00820112"/>
    <w:rsid w:val="0082184F"/>
    <w:rsid w:val="008414FE"/>
    <w:rsid w:val="008465AE"/>
    <w:rsid w:val="008465C8"/>
    <w:rsid w:val="00846B4C"/>
    <w:rsid w:val="008507E9"/>
    <w:rsid w:val="00856BC7"/>
    <w:rsid w:val="008649C8"/>
    <w:rsid w:val="008859D4"/>
    <w:rsid w:val="008B1649"/>
    <w:rsid w:val="008B601B"/>
    <w:rsid w:val="008D30C8"/>
    <w:rsid w:val="008D495B"/>
    <w:rsid w:val="008E2C5E"/>
    <w:rsid w:val="008E3166"/>
    <w:rsid w:val="00933CE3"/>
    <w:rsid w:val="00936379"/>
    <w:rsid w:val="00937138"/>
    <w:rsid w:val="0094238B"/>
    <w:rsid w:val="009476F2"/>
    <w:rsid w:val="00947F9C"/>
    <w:rsid w:val="00966CEF"/>
    <w:rsid w:val="00977256"/>
    <w:rsid w:val="009876CA"/>
    <w:rsid w:val="00991656"/>
    <w:rsid w:val="009954F3"/>
    <w:rsid w:val="009A0F0F"/>
    <w:rsid w:val="009B5E43"/>
    <w:rsid w:val="009B623B"/>
    <w:rsid w:val="009B7AAE"/>
    <w:rsid w:val="009C12E9"/>
    <w:rsid w:val="009C6FC4"/>
    <w:rsid w:val="00A02BCD"/>
    <w:rsid w:val="00A16956"/>
    <w:rsid w:val="00A37B09"/>
    <w:rsid w:val="00A45B5D"/>
    <w:rsid w:val="00A46C60"/>
    <w:rsid w:val="00A80BFD"/>
    <w:rsid w:val="00A912A9"/>
    <w:rsid w:val="00AD5131"/>
    <w:rsid w:val="00AD659C"/>
    <w:rsid w:val="00AE3788"/>
    <w:rsid w:val="00AE527A"/>
    <w:rsid w:val="00AE7AF7"/>
    <w:rsid w:val="00B00977"/>
    <w:rsid w:val="00B170A8"/>
    <w:rsid w:val="00B22B9C"/>
    <w:rsid w:val="00B234F7"/>
    <w:rsid w:val="00B3179D"/>
    <w:rsid w:val="00B35A7C"/>
    <w:rsid w:val="00B40C51"/>
    <w:rsid w:val="00B4733C"/>
    <w:rsid w:val="00B6088F"/>
    <w:rsid w:val="00B65462"/>
    <w:rsid w:val="00B72B8C"/>
    <w:rsid w:val="00B859D2"/>
    <w:rsid w:val="00B86AD6"/>
    <w:rsid w:val="00B87484"/>
    <w:rsid w:val="00BA784A"/>
    <w:rsid w:val="00BA7CDA"/>
    <w:rsid w:val="00BB4157"/>
    <w:rsid w:val="00BC23E7"/>
    <w:rsid w:val="00BE123A"/>
    <w:rsid w:val="00BE4089"/>
    <w:rsid w:val="00BF1520"/>
    <w:rsid w:val="00BF58D8"/>
    <w:rsid w:val="00C10732"/>
    <w:rsid w:val="00C42D01"/>
    <w:rsid w:val="00C46721"/>
    <w:rsid w:val="00C47D5B"/>
    <w:rsid w:val="00C51F87"/>
    <w:rsid w:val="00C5360A"/>
    <w:rsid w:val="00C55EC3"/>
    <w:rsid w:val="00C56AA8"/>
    <w:rsid w:val="00C858B8"/>
    <w:rsid w:val="00C97562"/>
    <w:rsid w:val="00CA2306"/>
    <w:rsid w:val="00CB2644"/>
    <w:rsid w:val="00CC2FE9"/>
    <w:rsid w:val="00CC3A0F"/>
    <w:rsid w:val="00CC439C"/>
    <w:rsid w:val="00CE14C0"/>
    <w:rsid w:val="00CE7FBE"/>
    <w:rsid w:val="00CF3932"/>
    <w:rsid w:val="00CF419B"/>
    <w:rsid w:val="00D07034"/>
    <w:rsid w:val="00D11471"/>
    <w:rsid w:val="00D1385F"/>
    <w:rsid w:val="00D1437A"/>
    <w:rsid w:val="00D14A91"/>
    <w:rsid w:val="00D16DE9"/>
    <w:rsid w:val="00D317B7"/>
    <w:rsid w:val="00D408D8"/>
    <w:rsid w:val="00DA0D8E"/>
    <w:rsid w:val="00DA3F1E"/>
    <w:rsid w:val="00DA640F"/>
    <w:rsid w:val="00DB75D5"/>
    <w:rsid w:val="00DC156D"/>
    <w:rsid w:val="00DC1FA8"/>
    <w:rsid w:val="00DD45D4"/>
    <w:rsid w:val="00DD6FBB"/>
    <w:rsid w:val="00DE67C4"/>
    <w:rsid w:val="00DF4821"/>
    <w:rsid w:val="00E05133"/>
    <w:rsid w:val="00E515EA"/>
    <w:rsid w:val="00E5380F"/>
    <w:rsid w:val="00E65E25"/>
    <w:rsid w:val="00E91C26"/>
    <w:rsid w:val="00E95B38"/>
    <w:rsid w:val="00EC1B8C"/>
    <w:rsid w:val="00ED36FD"/>
    <w:rsid w:val="00ED45FE"/>
    <w:rsid w:val="00ED491B"/>
    <w:rsid w:val="00EF66C3"/>
    <w:rsid w:val="00F022DF"/>
    <w:rsid w:val="00F105FE"/>
    <w:rsid w:val="00F109E6"/>
    <w:rsid w:val="00F27A99"/>
    <w:rsid w:val="00F30E84"/>
    <w:rsid w:val="00F370F3"/>
    <w:rsid w:val="00F40387"/>
    <w:rsid w:val="00F45DD8"/>
    <w:rsid w:val="00F7730A"/>
    <w:rsid w:val="00F94CB7"/>
    <w:rsid w:val="00FA3409"/>
    <w:rsid w:val="00FA7AA7"/>
    <w:rsid w:val="00FC3D9E"/>
    <w:rsid w:val="00FC6FC8"/>
    <w:rsid w:val="00FD7EAF"/>
    <w:rsid w:val="00FF52E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8FDA"/>
  <w15:docId w15:val="{32F41DE8-9D4A-4CE2-AE14-0F2DBDC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8414FE"/>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character" w:styleId="Emphasis">
    <w:name w:val="Emphasis"/>
    <w:basedOn w:val="DefaultParagraphFont"/>
    <w:uiPriority w:val="20"/>
    <w:qFormat/>
    <w:rsid w:val="007F6279"/>
    <w:rPr>
      <w:i/>
      <w:iCs/>
    </w:rPr>
  </w:style>
  <w:style w:type="character" w:customStyle="1" w:styleId="Heading1Char">
    <w:name w:val="Heading 1 Char"/>
    <w:basedOn w:val="DefaultParagraphFont"/>
    <w:link w:val="Heading1"/>
    <w:rsid w:val="008414FE"/>
    <w:rPr>
      <w:rFonts w:ascii="Times New Roman" w:eastAsia="Times New Roman" w:hAnsi="Times New Roman" w:cs="Times New Roman"/>
      <w:b/>
      <w:sz w:val="28"/>
      <w:szCs w:val="20"/>
    </w:rPr>
  </w:style>
  <w:style w:type="paragraph" w:customStyle="1" w:styleId="ListItem">
    <w:name w:val="List Item"/>
    <w:basedOn w:val="Normal"/>
    <w:link w:val="ListItemChar"/>
    <w:qFormat/>
    <w:rsid w:val="00315D8D"/>
    <w:pPr>
      <w:numPr>
        <w:numId w:val="28"/>
      </w:numPr>
      <w:spacing w:before="120" w:after="120" w:line="276" w:lineRule="auto"/>
    </w:pPr>
    <w:rPr>
      <w:rFonts w:ascii="Arial" w:hAnsi="Arial" w:cs="Arial"/>
      <w:iCs/>
      <w:color w:val="595959" w:themeColor="text1" w:themeTint="A6"/>
      <w:lang w:eastAsia="en-AU"/>
    </w:rPr>
  </w:style>
  <w:style w:type="character" w:customStyle="1" w:styleId="ListItemChar">
    <w:name w:val="List Item Char"/>
    <w:basedOn w:val="DefaultParagraphFont"/>
    <w:link w:val="ListItem"/>
    <w:rsid w:val="00315D8D"/>
    <w:rPr>
      <w:rFonts w:ascii="Arial" w:hAnsi="Arial" w:cs="Arial"/>
      <w:iCs/>
      <w:color w:val="595959" w:themeColor="text1" w:themeTint="A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7E024-6AE0-41B9-AF6B-0016E1931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E7070891</Template>
  <TotalTime>2448</TotalTime>
  <Pages>12</Pages>
  <Words>3620</Words>
  <Characters>20637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169</cp:revision>
  <cp:lastPrinted>2020-02-18T09:56:00Z</cp:lastPrinted>
  <dcterms:created xsi:type="dcterms:W3CDTF">2019-02-15T06:04:00Z</dcterms:created>
  <dcterms:modified xsi:type="dcterms:W3CDTF">2020-03-10T02:03:00Z</dcterms:modified>
</cp:coreProperties>
</file>