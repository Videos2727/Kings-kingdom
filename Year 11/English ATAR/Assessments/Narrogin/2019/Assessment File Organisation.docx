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26F" w:rsidRDefault="009E1581" w:rsidP="005D20C8">
      <w:pPr>
        <w:jc w:val="center"/>
        <w:rPr>
          <w:b/>
        </w:rPr>
      </w:pPr>
      <w:r>
        <w:rPr>
          <w:b/>
        </w:rPr>
        <w:t xml:space="preserve">YEAR ELEVEN </w:t>
      </w:r>
      <w:r w:rsidR="005D20C8" w:rsidRPr="005D20C8">
        <w:rPr>
          <w:b/>
        </w:rPr>
        <w:t>ATAR</w:t>
      </w:r>
    </w:p>
    <w:p w:rsidR="005D20C8" w:rsidRDefault="005D20C8" w:rsidP="005D20C8">
      <w:pPr>
        <w:rPr>
          <w:b/>
        </w:rPr>
      </w:pPr>
      <w:r>
        <w:rPr>
          <w:b/>
        </w:rPr>
        <w:t xml:space="preserve">Please take your: </w:t>
      </w:r>
    </w:p>
    <w:p w:rsidR="005D20C8" w:rsidRPr="008F3CE9" w:rsidRDefault="005D20C8" w:rsidP="008F3CE9">
      <w:pPr>
        <w:pStyle w:val="ListParagraph"/>
        <w:numPr>
          <w:ilvl w:val="0"/>
          <w:numId w:val="2"/>
        </w:numPr>
        <w:rPr>
          <w:b/>
        </w:rPr>
      </w:pPr>
      <w:r w:rsidRPr="008F3CE9">
        <w:rPr>
          <w:b/>
        </w:rPr>
        <w:t>Class file home and sort out</w:t>
      </w:r>
      <w:r w:rsidR="009E1581">
        <w:rPr>
          <w:b/>
        </w:rPr>
        <w:t>. Bring back to school on Friday May 24th</w:t>
      </w:r>
      <w:r w:rsidRPr="008F3CE9">
        <w:rPr>
          <w:b/>
        </w:rPr>
        <w:t>.</w:t>
      </w:r>
    </w:p>
    <w:p w:rsidR="008F3CE9" w:rsidRPr="008F3CE9" w:rsidRDefault="005D20C8" w:rsidP="008F3CE9">
      <w:pPr>
        <w:pStyle w:val="ListParagraph"/>
        <w:numPr>
          <w:ilvl w:val="0"/>
          <w:numId w:val="2"/>
        </w:numPr>
        <w:rPr>
          <w:b/>
        </w:rPr>
      </w:pPr>
      <w:r w:rsidRPr="008F3CE9">
        <w:rPr>
          <w:b/>
        </w:rPr>
        <w:t>Display Folder and put asse</w:t>
      </w:r>
      <w:r w:rsidR="008F3CE9" w:rsidRPr="008F3CE9">
        <w:rPr>
          <w:b/>
        </w:rPr>
        <w:t>ssments in the following order.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Personal and Subject Goals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Assessment Outline that records your results and what you wish to aim for in the next assessment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TASK 1: </w:t>
      </w:r>
      <w:r w:rsidR="009E1581">
        <w:rPr>
          <w:b/>
        </w:rPr>
        <w:t>‘Stolen Car’ essay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Corrections and Reflections for Task 1.</w:t>
      </w:r>
    </w:p>
    <w:p w:rsidR="009E1581" w:rsidRPr="009E1581" w:rsidRDefault="009E1581" w:rsidP="009E1581">
      <w:pPr>
        <w:ind w:left="360"/>
        <w:rPr>
          <w:b/>
        </w:rPr>
      </w:pPr>
    </w:p>
    <w:p w:rsidR="005D20C8" w:rsidRPr="00FF3582" w:rsidRDefault="005D20C8" w:rsidP="005D20C8">
      <w:pPr>
        <w:rPr>
          <w:b/>
          <w:sz w:val="24"/>
          <w:szCs w:val="24"/>
        </w:rPr>
      </w:pPr>
      <w:r w:rsidRPr="00FF3582">
        <w:rPr>
          <w:b/>
          <w:sz w:val="24"/>
          <w:szCs w:val="24"/>
        </w:rPr>
        <w:t xml:space="preserve">PLACE YOUR CORRECTIONS and REFLECTIONS BACK TO BACK WITH YOUR ORIGINAL ASSESSMENT. YOUR ORIGINAL RESPONSE FACES THE FRONT </w:t>
      </w:r>
      <w:r w:rsidR="009E1581">
        <w:rPr>
          <w:b/>
          <w:sz w:val="24"/>
          <w:szCs w:val="24"/>
        </w:rPr>
        <w:t xml:space="preserve">OF THE SLEEVE </w:t>
      </w:r>
      <w:r w:rsidRPr="00FF3582">
        <w:rPr>
          <w:b/>
          <w:sz w:val="24"/>
          <w:szCs w:val="24"/>
        </w:rPr>
        <w:t>AND THE CORRECTIONS ARE BEHIND S</w:t>
      </w:r>
      <w:r w:rsidR="009E1581">
        <w:rPr>
          <w:b/>
          <w:sz w:val="24"/>
          <w:szCs w:val="24"/>
        </w:rPr>
        <w:t>O THAT THE F</w:t>
      </w:r>
      <w:r w:rsidRPr="00FF3582">
        <w:rPr>
          <w:b/>
          <w:sz w:val="24"/>
          <w:szCs w:val="24"/>
        </w:rPr>
        <w:t xml:space="preserve">RONT PAGE OF YOUR </w:t>
      </w:r>
      <w:proofErr w:type="gramStart"/>
      <w:r w:rsidRPr="00FF3582">
        <w:rPr>
          <w:b/>
          <w:sz w:val="24"/>
          <w:szCs w:val="24"/>
        </w:rPr>
        <w:t xml:space="preserve">CORRECTIONS </w:t>
      </w:r>
      <w:r w:rsidR="009E1581">
        <w:rPr>
          <w:b/>
          <w:sz w:val="24"/>
          <w:szCs w:val="24"/>
        </w:rPr>
        <w:t xml:space="preserve"> FACE</w:t>
      </w:r>
      <w:proofErr w:type="gramEnd"/>
      <w:r w:rsidR="009E1581">
        <w:rPr>
          <w:b/>
          <w:sz w:val="24"/>
          <w:szCs w:val="24"/>
        </w:rPr>
        <w:t xml:space="preserve"> </w:t>
      </w:r>
      <w:r w:rsidRPr="00FF3582">
        <w:rPr>
          <w:b/>
          <w:sz w:val="24"/>
          <w:szCs w:val="24"/>
        </w:rPr>
        <w:t xml:space="preserve">OUT. </w:t>
      </w:r>
    </w:p>
    <w:p w:rsidR="005D20C8" w:rsidRDefault="00304FAD" w:rsidP="005D20C8">
      <w:pPr>
        <w:rPr>
          <w:b/>
        </w:rPr>
      </w:pPr>
      <w:r>
        <w:rPr>
          <w:b/>
        </w:rPr>
        <w:t>The above</w:t>
      </w:r>
      <w:r w:rsidR="005D20C8">
        <w:rPr>
          <w:b/>
        </w:rPr>
        <w:t xml:space="preserve"> setting out is to be followed for all Corrections and Reflections</w:t>
      </w:r>
    </w:p>
    <w:p w:rsidR="009E1581" w:rsidRPr="009E1581" w:rsidRDefault="009E1581" w:rsidP="009E1581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Journal Task 1: Point of View Task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TASK 2: </w:t>
      </w:r>
      <w:r w:rsidR="009E1581">
        <w:rPr>
          <w:b/>
        </w:rPr>
        <w:t>Photo Voice AND Photo Voice Journal Task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Corrections and Reflections for Task 2.</w:t>
      </w:r>
    </w:p>
    <w:p w:rsidR="005D20C8" w:rsidRDefault="005D20C8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</w:t>
      </w:r>
      <w:r w:rsidR="009E1581">
        <w:rPr>
          <w:b/>
        </w:rPr>
        <w:t xml:space="preserve">ASK 3: Kanyini, Story about Feeling </w:t>
      </w:r>
      <w:r>
        <w:rPr>
          <w:b/>
        </w:rPr>
        <w:t xml:space="preserve">essay </w:t>
      </w:r>
      <w:r w:rsidR="009E1581">
        <w:rPr>
          <w:b/>
        </w:rPr>
        <w:t>AND Journal Task</w:t>
      </w:r>
    </w:p>
    <w:p w:rsidR="00671586" w:rsidRDefault="009E1581" w:rsidP="000323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TASK 4: Film Essay</w:t>
      </w:r>
      <w:r w:rsidR="009C1299" w:rsidRPr="00671586">
        <w:rPr>
          <w:b/>
        </w:rPr>
        <w:t xml:space="preserve">  </w:t>
      </w:r>
    </w:p>
    <w:p w:rsidR="009E1581" w:rsidRDefault="009E1581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TASK 5: Short Answer Response</w:t>
      </w:r>
    </w:p>
    <w:p w:rsidR="005D20C8" w:rsidRDefault="00046E2D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TASK 6: </w:t>
      </w:r>
      <w:r w:rsidR="00FF3582">
        <w:rPr>
          <w:b/>
        </w:rPr>
        <w:t>Reading Journal Text One</w:t>
      </w:r>
    </w:p>
    <w:p w:rsidR="00FF3582" w:rsidRDefault="00046E2D" w:rsidP="005D20C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TASK 6: </w:t>
      </w:r>
      <w:r w:rsidR="00FF3582">
        <w:rPr>
          <w:b/>
        </w:rPr>
        <w:t>Reading Journal Text Two</w:t>
      </w:r>
    </w:p>
    <w:p w:rsidR="009E1581" w:rsidRDefault="009E1581" w:rsidP="009E1581">
      <w:pPr>
        <w:pStyle w:val="ListParagraph"/>
        <w:rPr>
          <w:b/>
        </w:rPr>
      </w:pPr>
      <w:r>
        <w:rPr>
          <w:b/>
        </w:rPr>
        <w:t>PLEASE NOTE: Some students have completed their Reading Journal in a boo</w:t>
      </w:r>
      <w:r w:rsidR="005C7CEC">
        <w:rPr>
          <w:b/>
        </w:rPr>
        <w:t xml:space="preserve">k, which will not fit into </w:t>
      </w:r>
      <w:r>
        <w:rPr>
          <w:b/>
        </w:rPr>
        <w:t>the display folder</w:t>
      </w:r>
      <w:r w:rsidR="005C7CEC">
        <w:rPr>
          <w:b/>
        </w:rPr>
        <w:t>,</w:t>
      </w:r>
      <w:r>
        <w:rPr>
          <w:b/>
        </w:rPr>
        <w:t xml:space="preserve"> and that is f</w:t>
      </w:r>
      <w:r w:rsidR="005C7CEC">
        <w:rPr>
          <w:b/>
        </w:rPr>
        <w:t xml:space="preserve">ine, however if you have </w:t>
      </w:r>
      <w:r>
        <w:rPr>
          <w:b/>
        </w:rPr>
        <w:t xml:space="preserve">completed </w:t>
      </w:r>
      <w:r w:rsidR="005C7CEC">
        <w:rPr>
          <w:b/>
        </w:rPr>
        <w:t xml:space="preserve">it </w:t>
      </w:r>
      <w:r>
        <w:rPr>
          <w:b/>
        </w:rPr>
        <w:t>on paper then place it in your folder.</w:t>
      </w:r>
    </w:p>
    <w:p w:rsidR="00046E2D" w:rsidRDefault="00F60AC2" w:rsidP="00046E2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Comprehending section of the examination with corrections</w:t>
      </w:r>
    </w:p>
    <w:p w:rsidR="00F60AC2" w:rsidRPr="00F60AC2" w:rsidRDefault="00F60AC2" w:rsidP="00F60A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Responding </w:t>
      </w:r>
      <w:r>
        <w:rPr>
          <w:b/>
        </w:rPr>
        <w:t>section of the examination</w:t>
      </w:r>
      <w:r w:rsidRPr="00F60AC2">
        <w:rPr>
          <w:b/>
        </w:rPr>
        <w:t xml:space="preserve"> </w:t>
      </w:r>
      <w:r>
        <w:rPr>
          <w:b/>
        </w:rPr>
        <w:t>with corrections</w:t>
      </w:r>
    </w:p>
    <w:p w:rsidR="00F60AC2" w:rsidRPr="00046E2D" w:rsidRDefault="00F60AC2" w:rsidP="00046E2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Composing </w:t>
      </w:r>
      <w:r>
        <w:rPr>
          <w:b/>
        </w:rPr>
        <w:t>section of the examination</w:t>
      </w:r>
      <w:r w:rsidRPr="00F60AC2">
        <w:rPr>
          <w:b/>
        </w:rPr>
        <w:t xml:space="preserve"> </w:t>
      </w:r>
      <w:r>
        <w:rPr>
          <w:b/>
        </w:rPr>
        <w:t>with corrections</w:t>
      </w:r>
    </w:p>
    <w:p w:rsidR="009C1299" w:rsidRPr="005E19F8" w:rsidRDefault="009C1299" w:rsidP="009C1299">
      <w:pPr>
        <w:rPr>
          <w:b/>
        </w:rPr>
      </w:pPr>
      <w:r w:rsidRPr="005E19F8">
        <w:rPr>
          <w:b/>
        </w:rPr>
        <w:t>Please note:</w:t>
      </w:r>
    </w:p>
    <w:p w:rsidR="009C1299" w:rsidRDefault="009C1299" w:rsidP="009C1299">
      <w:pPr>
        <w:rPr>
          <w:b/>
        </w:rPr>
      </w:pPr>
      <w:r>
        <w:rPr>
          <w:b/>
        </w:rPr>
        <w:t xml:space="preserve">The weighting of 5% for your </w:t>
      </w:r>
      <w:r w:rsidRPr="005E19F8">
        <w:rPr>
          <w:b/>
        </w:rPr>
        <w:t>Reading and Viewing Programme and Corrections and Reflections</w:t>
      </w:r>
      <w:r>
        <w:rPr>
          <w:b/>
        </w:rPr>
        <w:t xml:space="preserve"> is made up as follows:</w:t>
      </w:r>
    </w:p>
    <w:p w:rsidR="009C1299" w:rsidRDefault="009C1299" w:rsidP="009C1299">
      <w:pPr>
        <w:rPr>
          <w:b/>
        </w:rPr>
      </w:pPr>
      <w:r>
        <w:rPr>
          <w:b/>
        </w:rPr>
        <w:t>2 x Reading Programme Texts (on</w:t>
      </w:r>
      <w:r w:rsidR="00B76A2C">
        <w:rPr>
          <w:b/>
        </w:rPr>
        <w:t>e Reading and one Viewing) at 25 marks per task = 5</w:t>
      </w:r>
      <w:r>
        <w:rPr>
          <w:b/>
        </w:rPr>
        <w:t>0 marks</w:t>
      </w:r>
    </w:p>
    <w:p w:rsidR="009C1299" w:rsidRDefault="00B76A2C" w:rsidP="009C1299">
      <w:pPr>
        <w:rPr>
          <w:b/>
        </w:rPr>
      </w:pPr>
      <w:r>
        <w:rPr>
          <w:b/>
        </w:rPr>
        <w:t>2</w:t>
      </w:r>
      <w:r w:rsidR="009C1299">
        <w:rPr>
          <w:b/>
        </w:rPr>
        <w:t xml:space="preserve"> x C</w:t>
      </w:r>
      <w:r>
        <w:rPr>
          <w:b/>
        </w:rPr>
        <w:t>orrections and Reflections at 25 marks each = 5</w:t>
      </w:r>
      <w:r w:rsidR="009C1299">
        <w:rPr>
          <w:b/>
        </w:rPr>
        <w:t>0 marks</w:t>
      </w:r>
    </w:p>
    <w:p w:rsidR="00E245A6" w:rsidRDefault="00E245A6" w:rsidP="009C1299">
      <w:pPr>
        <w:rPr>
          <w:b/>
        </w:rPr>
      </w:pPr>
      <w:r>
        <w:rPr>
          <w:b/>
        </w:rPr>
        <w:t>TOTAL: 100 marks</w:t>
      </w:r>
    </w:p>
    <w:p w:rsidR="003F31CF" w:rsidRDefault="003F31CF" w:rsidP="009C1299">
      <w:pPr>
        <w:rPr>
          <w:b/>
        </w:rPr>
      </w:pPr>
      <w:r>
        <w:rPr>
          <w:b/>
        </w:rPr>
        <w:t>The weighting of 5% for your FO</w:t>
      </w:r>
      <w:r w:rsidR="00671586">
        <w:rPr>
          <w:b/>
        </w:rPr>
        <w:t>UR Journal Tasks is</w:t>
      </w:r>
      <w:r w:rsidR="00E245A6">
        <w:rPr>
          <w:b/>
        </w:rPr>
        <w:t xml:space="preserve"> made up of:</w:t>
      </w:r>
    </w:p>
    <w:p w:rsidR="003F31CF" w:rsidRDefault="00B76A2C" w:rsidP="009C1299">
      <w:pPr>
        <w:rPr>
          <w:b/>
        </w:rPr>
      </w:pPr>
      <w:r>
        <w:rPr>
          <w:b/>
        </w:rPr>
        <w:t>3</w:t>
      </w:r>
      <w:r w:rsidR="00E245A6">
        <w:rPr>
          <w:b/>
        </w:rPr>
        <w:t xml:space="preserve"> x tasks at </w:t>
      </w:r>
      <w:r>
        <w:rPr>
          <w:b/>
        </w:rPr>
        <w:t>10 marks each = 3</w:t>
      </w:r>
      <w:r w:rsidR="00E245A6">
        <w:rPr>
          <w:b/>
        </w:rPr>
        <w:t>0 marks</w:t>
      </w:r>
    </w:p>
    <w:p w:rsidR="00E245A6" w:rsidRDefault="00B76A2C" w:rsidP="009C1299">
      <w:pPr>
        <w:rPr>
          <w:b/>
        </w:rPr>
      </w:pPr>
      <w:r>
        <w:rPr>
          <w:b/>
        </w:rPr>
        <w:t>TOTAL: 3</w:t>
      </w:r>
      <w:r w:rsidR="00E245A6">
        <w:rPr>
          <w:b/>
        </w:rPr>
        <w:t>0 marks</w:t>
      </w:r>
    </w:p>
    <w:p w:rsidR="003F31CF" w:rsidRPr="009C1299" w:rsidRDefault="003F31CF" w:rsidP="009C1299">
      <w:pPr>
        <w:rPr>
          <w:b/>
        </w:rPr>
      </w:pPr>
      <w:bookmarkStart w:id="0" w:name="_GoBack"/>
      <w:bookmarkEnd w:id="0"/>
    </w:p>
    <w:p w:rsidR="009C1299" w:rsidRPr="009C1299" w:rsidRDefault="009C1299" w:rsidP="009C1299">
      <w:pPr>
        <w:ind w:left="360"/>
        <w:rPr>
          <w:b/>
        </w:rPr>
      </w:pPr>
    </w:p>
    <w:sectPr w:rsidR="009C1299" w:rsidRPr="009C1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93386"/>
    <w:multiLevelType w:val="hybridMultilevel"/>
    <w:tmpl w:val="FF4009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37823"/>
    <w:multiLevelType w:val="hybridMultilevel"/>
    <w:tmpl w:val="6EA2D058"/>
    <w:lvl w:ilvl="0" w:tplc="D952C606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0C8"/>
    <w:rsid w:val="00046E2D"/>
    <w:rsid w:val="00304FAD"/>
    <w:rsid w:val="003F31CF"/>
    <w:rsid w:val="00485FC6"/>
    <w:rsid w:val="004E426F"/>
    <w:rsid w:val="005C7CEC"/>
    <w:rsid w:val="005D20C8"/>
    <w:rsid w:val="005E19F8"/>
    <w:rsid w:val="00671586"/>
    <w:rsid w:val="008F3CE9"/>
    <w:rsid w:val="009C1299"/>
    <w:rsid w:val="009E1581"/>
    <w:rsid w:val="00B76A2C"/>
    <w:rsid w:val="00B95DFC"/>
    <w:rsid w:val="00E245A6"/>
    <w:rsid w:val="00F60AC2"/>
    <w:rsid w:val="00FF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0FBA"/>
  <w15:chartTrackingRefBased/>
  <w15:docId w15:val="{CC9F8B43-564D-4187-A274-573BDD59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0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1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5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4CDD3687</Template>
  <TotalTime>64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12</cp:revision>
  <cp:lastPrinted>2019-04-10T02:02:00Z</cp:lastPrinted>
  <dcterms:created xsi:type="dcterms:W3CDTF">2019-04-10T01:25:00Z</dcterms:created>
  <dcterms:modified xsi:type="dcterms:W3CDTF">2019-05-17T00:09:00Z</dcterms:modified>
</cp:coreProperties>
</file>