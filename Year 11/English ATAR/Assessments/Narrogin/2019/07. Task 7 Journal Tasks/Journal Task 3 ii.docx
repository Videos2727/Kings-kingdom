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91CD5" w:rsidRPr="00A91CD5" w:rsidTr="00993A09">
        <w:tc>
          <w:tcPr>
            <w:tcW w:w="5228" w:type="dxa"/>
          </w:tcPr>
          <w:p w:rsid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</w:t>
            </w:r>
            <w:r w:rsidRPr="00A91CD5">
              <w:rPr>
                <w:rFonts w:ascii="Arial" w:hAnsi="Arial" w:cs="Arial"/>
                <w:b/>
                <w:sz w:val="28"/>
                <w:szCs w:val="28"/>
              </w:rPr>
              <w:t>ext 1 – Kanyini</w:t>
            </w:r>
          </w:p>
          <w:p w:rsidR="00A91CD5" w:rsidRP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228" w:type="dxa"/>
          </w:tcPr>
          <w:p w:rsid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1CD5">
              <w:rPr>
                <w:rFonts w:ascii="Arial" w:hAnsi="Arial" w:cs="Arial"/>
                <w:b/>
                <w:sz w:val="28"/>
                <w:szCs w:val="28"/>
              </w:rPr>
              <w:t>Text 2 – Story About Feeling</w:t>
            </w:r>
          </w:p>
          <w:p w:rsidR="00A91CD5" w:rsidRPr="00A91CD5" w:rsidRDefault="00A91CD5" w:rsidP="00A91CD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91CD5" w:rsidRPr="00A91CD5" w:rsidTr="002B3E26"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</w:p>
        </w:tc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  <w:r w:rsidRPr="00A91CD5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-1267460</wp:posOffset>
                      </wp:positionH>
                      <wp:positionV relativeFrom="paragraph">
                        <wp:posOffset>69850</wp:posOffset>
                      </wp:positionV>
                      <wp:extent cx="2454275" cy="1404620"/>
                      <wp:effectExtent l="0" t="0" r="22225" b="2095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4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91CD5" w:rsidRPr="00A91CD5" w:rsidRDefault="00A91CD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91CD5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Idea: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99.8pt;margin-top:5.5pt;width:193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">
                      <v:textbox style="mso-fit-shape-to-text:t">
                        <w:txbxContent>
                          <w:p w:rsidR="00A91CD5" w:rsidRPr="00A91CD5" w:rsidRDefault="00A91CD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91CD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Idea: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A91CD5" w:rsidRPr="00A91CD5" w:rsidTr="0085129A"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  <w:r w:rsidRPr="00A91CD5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7193E64" wp14:editId="7E7B65FB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57150</wp:posOffset>
                      </wp:positionV>
                      <wp:extent cx="2454275" cy="1404620"/>
                      <wp:effectExtent l="0" t="0" r="22225" b="2095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4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91CD5" w:rsidRPr="00A91CD5" w:rsidRDefault="00A91CD5" w:rsidP="00A91CD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91CD5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Idea: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193E64" id="_x0000_s1027" type="#_x0000_t202" style="position:absolute;margin-left:158.5pt;margin-top:4.5pt;width:19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">
                      <v:textbox style="mso-fit-shape-to-text:t">
                        <w:txbxContent>
                          <w:p w:rsidR="00A91CD5" w:rsidRPr="00A91CD5" w:rsidRDefault="00A91CD5" w:rsidP="00A91CD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91CD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Idea: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</w:p>
        </w:tc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</w:p>
        </w:tc>
      </w:tr>
      <w:tr w:rsidR="00A91CD5" w:rsidRPr="00A91CD5" w:rsidTr="00743223"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</w:p>
        </w:tc>
        <w:tc>
          <w:tcPr>
            <w:tcW w:w="5228" w:type="dxa"/>
          </w:tcPr>
          <w:p w:rsidR="00A91CD5" w:rsidRDefault="00A91CD5" w:rsidP="005A2AB6">
            <w:pPr>
              <w:rPr>
                <w:rFonts w:ascii="Arial" w:hAnsi="Arial" w:cs="Arial"/>
              </w:rPr>
            </w:pPr>
            <w:r w:rsidRPr="00A91CD5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05AF573" wp14:editId="1C8713EC">
                      <wp:simplePos x="0" y="0"/>
                      <wp:positionH relativeFrom="column">
                        <wp:posOffset>-1306830</wp:posOffset>
                      </wp:positionH>
                      <wp:positionV relativeFrom="paragraph">
                        <wp:posOffset>74295</wp:posOffset>
                      </wp:positionV>
                      <wp:extent cx="2454275" cy="1404620"/>
                      <wp:effectExtent l="0" t="0" r="22225" b="2095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4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91CD5" w:rsidRPr="00A91CD5" w:rsidRDefault="00A91CD5" w:rsidP="00A91CD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91CD5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Idea: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05AF573" id="_x0000_s1028" type="#_x0000_t202" style="position:absolute;margin-left:-102.9pt;margin-top:5.85pt;width:193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">
                      <v:textbox style="mso-fit-shape-to-text:t">
                        <w:txbxContent>
                          <w:p w:rsidR="00A91CD5" w:rsidRPr="00A91CD5" w:rsidRDefault="00A91CD5" w:rsidP="00A91CD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91CD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Idea: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5A2AB6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Technique:</w:t>
            </w: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</w:p>
          <w:p w:rsidR="00A91CD5" w:rsidRDefault="00A91CD5" w:rsidP="00A91C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Evidence:</w:t>
            </w:r>
          </w:p>
          <w:p w:rsidR="00A91CD5" w:rsidRPr="00A91CD5" w:rsidRDefault="00A91CD5" w:rsidP="005A2AB6">
            <w:pPr>
              <w:rPr>
                <w:rFonts w:ascii="Arial" w:hAnsi="Arial" w:cs="Arial"/>
              </w:rPr>
            </w:pPr>
          </w:p>
        </w:tc>
      </w:tr>
    </w:tbl>
    <w:p w:rsidR="005A2AB6" w:rsidRPr="00A91CD5" w:rsidRDefault="005A2AB6" w:rsidP="005A2AB6">
      <w:pPr>
        <w:rPr>
          <w:rFonts w:ascii="Arial" w:hAnsi="Arial" w:cs="Arial"/>
        </w:rPr>
      </w:pPr>
    </w:p>
    <w:sectPr w:rsidR="005A2AB6" w:rsidRPr="00A91CD5" w:rsidSect="00A91C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B6"/>
    <w:rsid w:val="00113AAD"/>
    <w:rsid w:val="005A2AB6"/>
    <w:rsid w:val="008936EB"/>
    <w:rsid w:val="00A91CD5"/>
    <w:rsid w:val="00C1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196C"/>
  <w15:chartTrackingRefBased/>
  <w15:docId w15:val="{382D5FE6-42D0-4671-90DD-6A449B6E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CB592-62A1-4B52-8D33-0BC673E26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DF36E586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Tara [Narrogin Senior High School]</dc:creator>
  <cp:keywords/>
  <dc:description/>
  <cp:lastModifiedBy>JACKSON Tara [Narrogin Senior High School]</cp:lastModifiedBy>
  <cp:revision>2</cp:revision>
  <dcterms:created xsi:type="dcterms:W3CDTF">2019-03-26T08:59:00Z</dcterms:created>
  <dcterms:modified xsi:type="dcterms:W3CDTF">2019-03-26T08:59:00Z</dcterms:modified>
</cp:coreProperties>
</file>