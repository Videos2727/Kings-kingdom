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5AA" w:rsidRPr="00255A6B" w:rsidRDefault="00255A6B" w:rsidP="00255A6B">
      <w:pPr>
        <w:jc w:val="center"/>
        <w:rPr>
          <w:u w:val="single"/>
        </w:rPr>
      </w:pPr>
      <w:r w:rsidRPr="00255A6B">
        <w:rPr>
          <w:u w:val="single"/>
        </w:rPr>
        <w:t>ANALYSIS OF TEXT</w:t>
      </w:r>
      <w:r>
        <w:rPr>
          <w:u w:val="single"/>
        </w:rPr>
        <w:t>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BY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6052"/>
        <w:gridCol w:w="6052"/>
      </w:tblGrid>
      <w:tr w:rsidR="00255A6B" w:rsidTr="00255A6B">
        <w:tc>
          <w:tcPr>
            <w:tcW w:w="3510" w:type="dxa"/>
          </w:tcPr>
          <w:p w:rsidR="00255A6B" w:rsidRPr="00255A6B" w:rsidRDefault="00C46273">
            <w:pPr>
              <w:rPr>
                <w:b/>
              </w:rPr>
            </w:pPr>
            <w:r>
              <w:rPr>
                <w:b/>
              </w:rPr>
              <w:t>LANGUAGE FEATURE</w:t>
            </w:r>
          </w:p>
        </w:tc>
        <w:tc>
          <w:tcPr>
            <w:tcW w:w="6052" w:type="dxa"/>
          </w:tcPr>
          <w:p w:rsidR="00255A6B" w:rsidRPr="00255A6B" w:rsidRDefault="00255A6B">
            <w:pPr>
              <w:rPr>
                <w:b/>
              </w:rPr>
            </w:pPr>
            <w:r w:rsidRPr="00255A6B">
              <w:rPr>
                <w:b/>
              </w:rPr>
              <w:t>QUOTE</w:t>
            </w:r>
          </w:p>
        </w:tc>
        <w:tc>
          <w:tcPr>
            <w:tcW w:w="6052" w:type="dxa"/>
          </w:tcPr>
          <w:p w:rsidR="00255A6B" w:rsidRPr="00255A6B" w:rsidRDefault="00255A6B">
            <w:pPr>
              <w:rPr>
                <w:b/>
              </w:rPr>
            </w:pPr>
            <w:r w:rsidRPr="00255A6B">
              <w:rPr>
                <w:b/>
              </w:rPr>
              <w:t>HOW IT POSITIONS THE READER</w:t>
            </w:r>
          </w:p>
        </w:tc>
      </w:tr>
      <w:tr w:rsidR="00255A6B" w:rsidTr="00255A6B">
        <w:tc>
          <w:tcPr>
            <w:tcW w:w="3510" w:type="dxa"/>
          </w:tcPr>
          <w:p w:rsidR="00255A6B" w:rsidRDefault="00255A6B"/>
          <w:p w:rsidR="00C46273" w:rsidRDefault="00C46273"/>
          <w:p w:rsidR="00C46273" w:rsidRDefault="00C46273"/>
          <w:p w:rsidR="00C46273" w:rsidRDefault="00C46273"/>
          <w:p w:rsidR="00C46273" w:rsidRDefault="00C46273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/>
          <w:p w:rsidR="00C46273" w:rsidRDefault="00C46273"/>
          <w:p w:rsidR="00C46273" w:rsidRDefault="00C46273"/>
          <w:p w:rsidR="00C46273" w:rsidRDefault="00C46273"/>
          <w:p w:rsidR="00C46273" w:rsidRDefault="00C46273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/>
          <w:p w:rsidR="00C46273" w:rsidRDefault="00C46273"/>
          <w:p w:rsidR="00C46273" w:rsidRDefault="00C46273"/>
          <w:p w:rsidR="00C46273" w:rsidRDefault="00C46273"/>
          <w:p w:rsidR="00C46273" w:rsidRDefault="00C46273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/>
          <w:p w:rsidR="00C46273" w:rsidRDefault="00C46273"/>
          <w:p w:rsidR="00C46273" w:rsidRDefault="00C46273"/>
          <w:p w:rsidR="00C46273" w:rsidRDefault="00C46273"/>
          <w:p w:rsidR="00C46273" w:rsidRDefault="00C46273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/>
          <w:p w:rsidR="00C46273" w:rsidRDefault="00C46273"/>
          <w:p w:rsidR="00C46273" w:rsidRDefault="00C46273"/>
          <w:p w:rsidR="00C46273" w:rsidRDefault="00C46273"/>
          <w:p w:rsidR="00C46273" w:rsidRDefault="00C46273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/>
          <w:p w:rsidR="00C46273" w:rsidRDefault="00C46273"/>
          <w:p w:rsidR="00C46273" w:rsidRDefault="00C46273"/>
          <w:p w:rsidR="00C46273" w:rsidRDefault="00C46273"/>
          <w:p w:rsidR="00C46273" w:rsidRDefault="00C46273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/>
          <w:p w:rsidR="00C46273" w:rsidRDefault="00C46273"/>
          <w:p w:rsidR="00C46273" w:rsidRDefault="00C46273"/>
          <w:p w:rsidR="00C46273" w:rsidRDefault="00C46273"/>
          <w:p w:rsidR="00C46273" w:rsidRDefault="00C46273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/>
          <w:p w:rsidR="00C46273" w:rsidRDefault="00C46273"/>
          <w:p w:rsidR="00C46273" w:rsidRDefault="00C46273"/>
          <w:p w:rsidR="00C46273" w:rsidRDefault="00C46273"/>
          <w:p w:rsidR="00C46273" w:rsidRDefault="00C46273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/>
          <w:p w:rsidR="00C46273" w:rsidRDefault="00C46273"/>
          <w:p w:rsidR="00C46273" w:rsidRDefault="00C46273"/>
          <w:p w:rsidR="00C46273" w:rsidRDefault="00C46273"/>
          <w:p w:rsidR="00C46273" w:rsidRDefault="00C46273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/>
          <w:p w:rsidR="00C46273" w:rsidRDefault="00C46273"/>
          <w:p w:rsidR="00C46273" w:rsidRDefault="00C46273"/>
          <w:p w:rsidR="00C46273" w:rsidRDefault="00C46273"/>
          <w:p w:rsidR="00C46273" w:rsidRDefault="00C46273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/>
          <w:p w:rsidR="00C46273" w:rsidRDefault="00C46273"/>
          <w:p w:rsidR="00C46273" w:rsidRDefault="00C46273"/>
          <w:p w:rsidR="00C46273" w:rsidRDefault="00C46273"/>
          <w:p w:rsidR="00C46273" w:rsidRDefault="00C46273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/>
          <w:p w:rsidR="00C46273" w:rsidRDefault="00C46273"/>
          <w:p w:rsidR="00C46273" w:rsidRDefault="00C46273"/>
          <w:p w:rsidR="00C46273" w:rsidRDefault="00C46273"/>
          <w:p w:rsidR="00C46273" w:rsidRDefault="00C46273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</w:tbl>
    <w:p w:rsidR="00255A6B" w:rsidRDefault="00255A6B">
      <w:bookmarkStart w:id="0" w:name="_GoBack"/>
      <w:bookmarkEnd w:id="0"/>
    </w:p>
    <w:sectPr w:rsidR="00255A6B" w:rsidSect="00255A6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A6B"/>
    <w:rsid w:val="000113B2"/>
    <w:rsid w:val="00011651"/>
    <w:rsid w:val="00024AD5"/>
    <w:rsid w:val="00027509"/>
    <w:rsid w:val="00045CA7"/>
    <w:rsid w:val="00054322"/>
    <w:rsid w:val="00074B86"/>
    <w:rsid w:val="000A5D42"/>
    <w:rsid w:val="000B5941"/>
    <w:rsid w:val="000D16A9"/>
    <w:rsid w:val="000E4026"/>
    <w:rsid w:val="000E6584"/>
    <w:rsid w:val="00104493"/>
    <w:rsid w:val="00172981"/>
    <w:rsid w:val="0017394C"/>
    <w:rsid w:val="001777FF"/>
    <w:rsid w:val="00210865"/>
    <w:rsid w:val="0025410F"/>
    <w:rsid w:val="00255A6B"/>
    <w:rsid w:val="00256DF5"/>
    <w:rsid w:val="0027062B"/>
    <w:rsid w:val="0027197F"/>
    <w:rsid w:val="00295489"/>
    <w:rsid w:val="002A2F70"/>
    <w:rsid w:val="002B0A99"/>
    <w:rsid w:val="002B0F4B"/>
    <w:rsid w:val="002C0EDE"/>
    <w:rsid w:val="002D30D1"/>
    <w:rsid w:val="002E5068"/>
    <w:rsid w:val="002F1EA7"/>
    <w:rsid w:val="00344941"/>
    <w:rsid w:val="00360084"/>
    <w:rsid w:val="0038629D"/>
    <w:rsid w:val="003A0DF2"/>
    <w:rsid w:val="003B0714"/>
    <w:rsid w:val="003C60AB"/>
    <w:rsid w:val="003E7489"/>
    <w:rsid w:val="004123F5"/>
    <w:rsid w:val="004239E5"/>
    <w:rsid w:val="004537E8"/>
    <w:rsid w:val="004B1037"/>
    <w:rsid w:val="004C3156"/>
    <w:rsid w:val="004D7919"/>
    <w:rsid w:val="004E0F88"/>
    <w:rsid w:val="005702A4"/>
    <w:rsid w:val="005858EA"/>
    <w:rsid w:val="005B4BB8"/>
    <w:rsid w:val="005C7549"/>
    <w:rsid w:val="005E3239"/>
    <w:rsid w:val="00612E65"/>
    <w:rsid w:val="006854A2"/>
    <w:rsid w:val="006C3F4A"/>
    <w:rsid w:val="0074619E"/>
    <w:rsid w:val="00754B11"/>
    <w:rsid w:val="00796FDA"/>
    <w:rsid w:val="007A32D2"/>
    <w:rsid w:val="007B1203"/>
    <w:rsid w:val="0080414A"/>
    <w:rsid w:val="008B493A"/>
    <w:rsid w:val="008B5869"/>
    <w:rsid w:val="008C3D51"/>
    <w:rsid w:val="00915831"/>
    <w:rsid w:val="009368F8"/>
    <w:rsid w:val="0094115A"/>
    <w:rsid w:val="009426C2"/>
    <w:rsid w:val="00976C7E"/>
    <w:rsid w:val="009855E8"/>
    <w:rsid w:val="009B25AE"/>
    <w:rsid w:val="009E0B06"/>
    <w:rsid w:val="00A07697"/>
    <w:rsid w:val="00A5768E"/>
    <w:rsid w:val="00A65E80"/>
    <w:rsid w:val="00AC01FC"/>
    <w:rsid w:val="00B26BD7"/>
    <w:rsid w:val="00B31A5E"/>
    <w:rsid w:val="00B5750A"/>
    <w:rsid w:val="00B60CAC"/>
    <w:rsid w:val="00BB5C6E"/>
    <w:rsid w:val="00C0398A"/>
    <w:rsid w:val="00C1674D"/>
    <w:rsid w:val="00C46273"/>
    <w:rsid w:val="00C7341A"/>
    <w:rsid w:val="00C87A37"/>
    <w:rsid w:val="00CA7BC7"/>
    <w:rsid w:val="00CD225D"/>
    <w:rsid w:val="00CF185F"/>
    <w:rsid w:val="00D1300E"/>
    <w:rsid w:val="00D54FFA"/>
    <w:rsid w:val="00D85CB9"/>
    <w:rsid w:val="00DC1AE2"/>
    <w:rsid w:val="00DC7E47"/>
    <w:rsid w:val="00DD2556"/>
    <w:rsid w:val="00E25C28"/>
    <w:rsid w:val="00E266B3"/>
    <w:rsid w:val="00E30EE6"/>
    <w:rsid w:val="00E5021B"/>
    <w:rsid w:val="00E544E4"/>
    <w:rsid w:val="00E661B9"/>
    <w:rsid w:val="00F07260"/>
    <w:rsid w:val="00F223EC"/>
    <w:rsid w:val="00F518C8"/>
    <w:rsid w:val="00FA00BC"/>
    <w:rsid w:val="00FF0703"/>
    <w:rsid w:val="00FF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5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5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C71229AE</Template>
  <TotalTime>6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2</cp:revision>
  <dcterms:created xsi:type="dcterms:W3CDTF">2018-05-20T04:47:00Z</dcterms:created>
  <dcterms:modified xsi:type="dcterms:W3CDTF">2018-05-20T04:59:00Z</dcterms:modified>
</cp:coreProperties>
</file>