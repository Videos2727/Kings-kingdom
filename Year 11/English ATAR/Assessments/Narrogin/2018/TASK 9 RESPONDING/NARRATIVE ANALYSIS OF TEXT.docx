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55AA" w:rsidRPr="00255A6B" w:rsidRDefault="00255A6B" w:rsidP="00255A6B">
      <w:pPr>
        <w:jc w:val="center"/>
        <w:rPr>
          <w:u w:val="single"/>
        </w:rPr>
      </w:pPr>
      <w:r w:rsidRPr="00255A6B">
        <w:rPr>
          <w:u w:val="single"/>
        </w:rPr>
        <w:t>ANALYSIS OF TEXT</w:t>
      </w:r>
      <w:r>
        <w:rPr>
          <w:u w:val="single"/>
        </w:rPr>
        <w:t>: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>BY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0"/>
        <w:gridCol w:w="6052"/>
        <w:gridCol w:w="6052"/>
      </w:tblGrid>
      <w:tr w:rsidR="00255A6B" w:rsidTr="00255A6B">
        <w:tc>
          <w:tcPr>
            <w:tcW w:w="3510" w:type="dxa"/>
          </w:tcPr>
          <w:p w:rsidR="00255A6B" w:rsidRPr="00255A6B" w:rsidRDefault="00255A6B">
            <w:pPr>
              <w:rPr>
                <w:b/>
              </w:rPr>
            </w:pPr>
            <w:r w:rsidRPr="00255A6B">
              <w:rPr>
                <w:b/>
              </w:rPr>
              <w:t>NARRATIVE ELEMENT</w:t>
            </w:r>
          </w:p>
        </w:tc>
        <w:tc>
          <w:tcPr>
            <w:tcW w:w="6052" w:type="dxa"/>
          </w:tcPr>
          <w:p w:rsidR="00255A6B" w:rsidRPr="00255A6B" w:rsidRDefault="00255A6B">
            <w:pPr>
              <w:rPr>
                <w:b/>
              </w:rPr>
            </w:pPr>
            <w:r w:rsidRPr="00255A6B">
              <w:rPr>
                <w:b/>
              </w:rPr>
              <w:t>QUOTE</w:t>
            </w:r>
          </w:p>
        </w:tc>
        <w:tc>
          <w:tcPr>
            <w:tcW w:w="6052" w:type="dxa"/>
          </w:tcPr>
          <w:p w:rsidR="00255A6B" w:rsidRPr="00255A6B" w:rsidRDefault="00255A6B">
            <w:pPr>
              <w:rPr>
                <w:b/>
              </w:rPr>
            </w:pPr>
            <w:r w:rsidRPr="00255A6B">
              <w:rPr>
                <w:b/>
              </w:rPr>
              <w:t>HOW IT POSITIONS THE READER</w:t>
            </w:r>
          </w:p>
        </w:tc>
      </w:tr>
      <w:tr w:rsidR="00255A6B" w:rsidTr="00255A6B">
        <w:tc>
          <w:tcPr>
            <w:tcW w:w="3510" w:type="dxa"/>
          </w:tcPr>
          <w:p w:rsidR="00255A6B" w:rsidRDefault="00255A6B">
            <w:r>
              <w:t>PLOT</w:t>
            </w:r>
          </w:p>
          <w:p w:rsidR="00255A6B" w:rsidRDefault="00255A6B">
            <w:r>
              <w:t>EXPOSITION</w:t>
            </w:r>
          </w:p>
          <w:p w:rsidR="00255A6B" w:rsidRDefault="00255A6B"/>
          <w:p w:rsidR="00255A6B" w:rsidRDefault="00255A6B">
            <w:r>
              <w:t>COMPLICATION</w:t>
            </w:r>
          </w:p>
          <w:p w:rsidR="00255A6B" w:rsidRDefault="00255A6B"/>
          <w:p w:rsidR="00255A6B" w:rsidRDefault="00255A6B">
            <w:r>
              <w:t>CRISIS</w:t>
            </w:r>
          </w:p>
          <w:p w:rsidR="00255A6B" w:rsidRDefault="00255A6B"/>
          <w:p w:rsidR="00255A6B" w:rsidRDefault="00255A6B">
            <w:r>
              <w:t>CLIMAX</w:t>
            </w:r>
          </w:p>
          <w:p w:rsidR="00255A6B" w:rsidRDefault="00255A6B"/>
          <w:p w:rsidR="00255A6B" w:rsidRDefault="00255A6B">
            <w:r>
              <w:t>RESOLUTION</w:t>
            </w:r>
          </w:p>
          <w:p w:rsidR="00255A6B" w:rsidRDefault="00255A6B"/>
          <w:p w:rsidR="00255A6B" w:rsidRDefault="00255A6B"/>
        </w:tc>
        <w:tc>
          <w:tcPr>
            <w:tcW w:w="6052" w:type="dxa"/>
          </w:tcPr>
          <w:p w:rsidR="00255A6B" w:rsidRDefault="00255A6B"/>
        </w:tc>
        <w:tc>
          <w:tcPr>
            <w:tcW w:w="6052" w:type="dxa"/>
          </w:tcPr>
          <w:p w:rsidR="00255A6B" w:rsidRDefault="00255A6B"/>
        </w:tc>
      </w:tr>
      <w:tr w:rsidR="00255A6B" w:rsidTr="00255A6B">
        <w:tc>
          <w:tcPr>
            <w:tcW w:w="3510" w:type="dxa"/>
          </w:tcPr>
          <w:p w:rsidR="00255A6B" w:rsidRDefault="00255A6B">
            <w:r>
              <w:t>CHARACTERISATION:</w:t>
            </w:r>
          </w:p>
          <w:p w:rsidR="00255A6B" w:rsidRDefault="00255A6B">
            <w:r>
              <w:t>STOCK</w:t>
            </w:r>
          </w:p>
          <w:p w:rsidR="00255A6B" w:rsidRDefault="00255A6B"/>
          <w:p w:rsidR="00255A6B" w:rsidRDefault="00255A6B">
            <w:r>
              <w:t>ROUND</w:t>
            </w:r>
          </w:p>
          <w:p w:rsidR="00255A6B" w:rsidRDefault="00255A6B"/>
          <w:p w:rsidR="00255A6B" w:rsidRDefault="00255A6B">
            <w:r>
              <w:t>FLAT</w:t>
            </w:r>
          </w:p>
          <w:p w:rsidR="00255A6B" w:rsidRDefault="00255A6B"/>
          <w:p w:rsidR="00255A6B" w:rsidRDefault="00255A6B">
            <w:r>
              <w:t>PROTAGONIST</w:t>
            </w:r>
          </w:p>
          <w:p w:rsidR="00255A6B" w:rsidRDefault="00255A6B"/>
          <w:p w:rsidR="00255A6B" w:rsidRDefault="00255A6B">
            <w:r>
              <w:t>ANTAGONIST</w:t>
            </w:r>
          </w:p>
          <w:p w:rsidR="00255A6B" w:rsidRDefault="00255A6B"/>
          <w:p w:rsidR="00255A6B" w:rsidRDefault="00255A6B">
            <w:r>
              <w:t>CONTAGONIST</w:t>
            </w:r>
          </w:p>
          <w:p w:rsidR="00255A6B" w:rsidRDefault="00255A6B"/>
          <w:p w:rsidR="00255A6B" w:rsidRDefault="00255A6B"/>
          <w:p w:rsidR="00255A6B" w:rsidRDefault="00255A6B"/>
        </w:tc>
        <w:tc>
          <w:tcPr>
            <w:tcW w:w="6052" w:type="dxa"/>
          </w:tcPr>
          <w:p w:rsidR="00255A6B" w:rsidRDefault="00255A6B"/>
        </w:tc>
        <w:tc>
          <w:tcPr>
            <w:tcW w:w="6052" w:type="dxa"/>
          </w:tcPr>
          <w:p w:rsidR="00255A6B" w:rsidRDefault="00255A6B"/>
        </w:tc>
      </w:tr>
      <w:tr w:rsidR="00255A6B" w:rsidTr="00255A6B">
        <w:tc>
          <w:tcPr>
            <w:tcW w:w="3510" w:type="dxa"/>
          </w:tcPr>
          <w:p w:rsidR="00255A6B" w:rsidRDefault="00255A6B">
            <w:r>
              <w:t>THEME</w:t>
            </w:r>
          </w:p>
          <w:p w:rsidR="00255A6B" w:rsidRDefault="00255A6B"/>
          <w:p w:rsidR="00255A6B" w:rsidRDefault="00255A6B"/>
          <w:p w:rsidR="00255A6B" w:rsidRDefault="00255A6B"/>
        </w:tc>
        <w:tc>
          <w:tcPr>
            <w:tcW w:w="6052" w:type="dxa"/>
          </w:tcPr>
          <w:p w:rsidR="00255A6B" w:rsidRDefault="00255A6B"/>
        </w:tc>
        <w:tc>
          <w:tcPr>
            <w:tcW w:w="6052" w:type="dxa"/>
          </w:tcPr>
          <w:p w:rsidR="00255A6B" w:rsidRDefault="00255A6B"/>
        </w:tc>
      </w:tr>
      <w:tr w:rsidR="00255A6B" w:rsidTr="00255A6B">
        <w:tc>
          <w:tcPr>
            <w:tcW w:w="3510" w:type="dxa"/>
          </w:tcPr>
          <w:p w:rsidR="00255A6B" w:rsidRDefault="00255A6B">
            <w:r>
              <w:t>POINT OF VIEW</w:t>
            </w:r>
          </w:p>
          <w:p w:rsidR="00255A6B" w:rsidRDefault="00255A6B"/>
          <w:p w:rsidR="00255A6B" w:rsidRDefault="00255A6B"/>
          <w:p w:rsidR="00255A6B" w:rsidRDefault="00255A6B"/>
        </w:tc>
        <w:tc>
          <w:tcPr>
            <w:tcW w:w="6052" w:type="dxa"/>
          </w:tcPr>
          <w:p w:rsidR="00255A6B" w:rsidRDefault="00255A6B"/>
        </w:tc>
        <w:tc>
          <w:tcPr>
            <w:tcW w:w="6052" w:type="dxa"/>
          </w:tcPr>
          <w:p w:rsidR="00255A6B" w:rsidRDefault="00255A6B"/>
        </w:tc>
      </w:tr>
      <w:tr w:rsidR="00255A6B" w:rsidTr="00255A6B">
        <w:tc>
          <w:tcPr>
            <w:tcW w:w="3510" w:type="dxa"/>
          </w:tcPr>
          <w:p w:rsidR="00255A6B" w:rsidRDefault="00255A6B">
            <w:r>
              <w:lastRenderedPageBreak/>
              <w:t>SETTING</w:t>
            </w:r>
          </w:p>
          <w:p w:rsidR="00255A6B" w:rsidRDefault="00255A6B"/>
          <w:p w:rsidR="00255A6B" w:rsidRDefault="00255A6B"/>
          <w:p w:rsidR="00255A6B" w:rsidRDefault="00255A6B"/>
          <w:p w:rsidR="00255A6B" w:rsidRDefault="00255A6B"/>
        </w:tc>
        <w:tc>
          <w:tcPr>
            <w:tcW w:w="6052" w:type="dxa"/>
          </w:tcPr>
          <w:p w:rsidR="00255A6B" w:rsidRDefault="00255A6B"/>
        </w:tc>
        <w:tc>
          <w:tcPr>
            <w:tcW w:w="6052" w:type="dxa"/>
          </w:tcPr>
          <w:p w:rsidR="00255A6B" w:rsidRDefault="00255A6B"/>
        </w:tc>
      </w:tr>
      <w:tr w:rsidR="00255A6B" w:rsidTr="00255A6B">
        <w:tc>
          <w:tcPr>
            <w:tcW w:w="3510" w:type="dxa"/>
          </w:tcPr>
          <w:p w:rsidR="00255A6B" w:rsidRDefault="00255A6B">
            <w:r>
              <w:t>VALUES AND ATTITUDES</w:t>
            </w:r>
          </w:p>
          <w:p w:rsidR="00255A6B" w:rsidRDefault="00255A6B"/>
          <w:p w:rsidR="00255A6B" w:rsidRDefault="00255A6B"/>
          <w:p w:rsidR="00255A6B" w:rsidRDefault="00255A6B"/>
          <w:p w:rsidR="00255A6B" w:rsidRDefault="00255A6B"/>
        </w:tc>
        <w:tc>
          <w:tcPr>
            <w:tcW w:w="6052" w:type="dxa"/>
          </w:tcPr>
          <w:p w:rsidR="00255A6B" w:rsidRDefault="00255A6B"/>
        </w:tc>
        <w:tc>
          <w:tcPr>
            <w:tcW w:w="6052" w:type="dxa"/>
          </w:tcPr>
          <w:p w:rsidR="00255A6B" w:rsidRDefault="00255A6B"/>
        </w:tc>
      </w:tr>
      <w:tr w:rsidR="00255A6B" w:rsidTr="00255A6B">
        <w:tc>
          <w:tcPr>
            <w:tcW w:w="3510" w:type="dxa"/>
          </w:tcPr>
          <w:p w:rsidR="00255A6B" w:rsidRDefault="00255A6B">
            <w:r>
              <w:t>SYMBOLISM</w:t>
            </w:r>
          </w:p>
          <w:p w:rsidR="00255A6B" w:rsidRDefault="00255A6B"/>
          <w:p w:rsidR="00255A6B" w:rsidRDefault="00255A6B"/>
          <w:p w:rsidR="00255A6B" w:rsidRDefault="00255A6B"/>
          <w:p w:rsidR="00255A6B" w:rsidRDefault="00255A6B"/>
        </w:tc>
        <w:tc>
          <w:tcPr>
            <w:tcW w:w="6052" w:type="dxa"/>
          </w:tcPr>
          <w:p w:rsidR="00255A6B" w:rsidRDefault="00255A6B"/>
        </w:tc>
        <w:tc>
          <w:tcPr>
            <w:tcW w:w="6052" w:type="dxa"/>
          </w:tcPr>
          <w:p w:rsidR="00255A6B" w:rsidRDefault="00255A6B"/>
        </w:tc>
      </w:tr>
      <w:tr w:rsidR="00255A6B" w:rsidTr="00255A6B">
        <w:tc>
          <w:tcPr>
            <w:tcW w:w="3510" w:type="dxa"/>
          </w:tcPr>
          <w:p w:rsidR="00255A6B" w:rsidRDefault="00255A6B">
            <w:r>
              <w:t>SETTING</w:t>
            </w:r>
          </w:p>
          <w:p w:rsidR="00255A6B" w:rsidRDefault="00255A6B"/>
          <w:p w:rsidR="00255A6B" w:rsidRDefault="00255A6B"/>
          <w:p w:rsidR="00255A6B" w:rsidRDefault="00255A6B"/>
          <w:p w:rsidR="00255A6B" w:rsidRDefault="00255A6B"/>
        </w:tc>
        <w:tc>
          <w:tcPr>
            <w:tcW w:w="6052" w:type="dxa"/>
          </w:tcPr>
          <w:p w:rsidR="00255A6B" w:rsidRDefault="00255A6B"/>
        </w:tc>
        <w:tc>
          <w:tcPr>
            <w:tcW w:w="6052" w:type="dxa"/>
          </w:tcPr>
          <w:p w:rsidR="00255A6B" w:rsidRDefault="00255A6B"/>
        </w:tc>
      </w:tr>
      <w:tr w:rsidR="00255A6B" w:rsidTr="00255A6B">
        <w:tc>
          <w:tcPr>
            <w:tcW w:w="3510" w:type="dxa"/>
          </w:tcPr>
          <w:p w:rsidR="00255A6B" w:rsidRDefault="00255A6B">
            <w:r>
              <w:t>GAPS AND SILENCES</w:t>
            </w:r>
          </w:p>
          <w:p w:rsidR="00255A6B" w:rsidRDefault="00255A6B"/>
          <w:p w:rsidR="00255A6B" w:rsidRDefault="00255A6B"/>
          <w:p w:rsidR="00255A6B" w:rsidRDefault="00255A6B"/>
          <w:p w:rsidR="00255A6B" w:rsidRDefault="00255A6B"/>
        </w:tc>
        <w:tc>
          <w:tcPr>
            <w:tcW w:w="6052" w:type="dxa"/>
          </w:tcPr>
          <w:p w:rsidR="00255A6B" w:rsidRDefault="00255A6B"/>
        </w:tc>
        <w:tc>
          <w:tcPr>
            <w:tcW w:w="6052" w:type="dxa"/>
          </w:tcPr>
          <w:p w:rsidR="00255A6B" w:rsidRDefault="00255A6B"/>
        </w:tc>
      </w:tr>
      <w:tr w:rsidR="00255A6B" w:rsidTr="00255A6B">
        <w:tc>
          <w:tcPr>
            <w:tcW w:w="3510" w:type="dxa"/>
          </w:tcPr>
          <w:p w:rsidR="00255A6B" w:rsidRDefault="00255A6B">
            <w:r>
              <w:t>READER POSITIONING</w:t>
            </w:r>
          </w:p>
          <w:p w:rsidR="00255A6B" w:rsidRDefault="00255A6B"/>
          <w:p w:rsidR="00255A6B" w:rsidRDefault="00255A6B"/>
          <w:p w:rsidR="00255A6B" w:rsidRDefault="00255A6B"/>
        </w:tc>
        <w:tc>
          <w:tcPr>
            <w:tcW w:w="6052" w:type="dxa"/>
          </w:tcPr>
          <w:p w:rsidR="00255A6B" w:rsidRDefault="00255A6B"/>
        </w:tc>
        <w:tc>
          <w:tcPr>
            <w:tcW w:w="6052" w:type="dxa"/>
          </w:tcPr>
          <w:p w:rsidR="00255A6B" w:rsidRDefault="00255A6B"/>
        </w:tc>
      </w:tr>
      <w:tr w:rsidR="00255A6B" w:rsidTr="00255A6B">
        <w:tc>
          <w:tcPr>
            <w:tcW w:w="3510" w:type="dxa"/>
          </w:tcPr>
          <w:p w:rsidR="00255A6B" w:rsidRDefault="00255A6B">
            <w:r>
              <w:t>HISTORICAL CONTEXT</w:t>
            </w:r>
          </w:p>
          <w:p w:rsidR="00255A6B" w:rsidRDefault="00255A6B"/>
          <w:p w:rsidR="00255A6B" w:rsidRDefault="00255A6B"/>
          <w:p w:rsidR="00255A6B" w:rsidRDefault="00255A6B"/>
        </w:tc>
        <w:tc>
          <w:tcPr>
            <w:tcW w:w="6052" w:type="dxa"/>
          </w:tcPr>
          <w:p w:rsidR="00255A6B" w:rsidRDefault="00255A6B"/>
        </w:tc>
        <w:tc>
          <w:tcPr>
            <w:tcW w:w="6052" w:type="dxa"/>
          </w:tcPr>
          <w:p w:rsidR="00255A6B" w:rsidRDefault="00255A6B"/>
        </w:tc>
      </w:tr>
      <w:tr w:rsidR="00255A6B" w:rsidTr="00255A6B">
        <w:tc>
          <w:tcPr>
            <w:tcW w:w="3510" w:type="dxa"/>
          </w:tcPr>
          <w:p w:rsidR="00255A6B" w:rsidRDefault="00255A6B">
            <w:r>
              <w:t>CONTEMPORARY LITERARY THEORY</w:t>
            </w:r>
          </w:p>
          <w:p w:rsidR="00255A6B" w:rsidRDefault="00255A6B"/>
          <w:p w:rsidR="00255A6B" w:rsidRDefault="00255A6B"/>
          <w:p w:rsidR="00255A6B" w:rsidRDefault="00255A6B">
            <w:bookmarkStart w:id="0" w:name="_GoBack"/>
            <w:bookmarkEnd w:id="0"/>
          </w:p>
          <w:p w:rsidR="00255A6B" w:rsidRDefault="00255A6B"/>
        </w:tc>
        <w:tc>
          <w:tcPr>
            <w:tcW w:w="6052" w:type="dxa"/>
          </w:tcPr>
          <w:p w:rsidR="00255A6B" w:rsidRDefault="00255A6B"/>
        </w:tc>
        <w:tc>
          <w:tcPr>
            <w:tcW w:w="6052" w:type="dxa"/>
          </w:tcPr>
          <w:p w:rsidR="00255A6B" w:rsidRDefault="00255A6B"/>
        </w:tc>
      </w:tr>
    </w:tbl>
    <w:p w:rsidR="00255A6B" w:rsidRDefault="00255A6B"/>
    <w:sectPr w:rsidR="00255A6B" w:rsidSect="00255A6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5A6B"/>
    <w:rsid w:val="000113B2"/>
    <w:rsid w:val="00011651"/>
    <w:rsid w:val="00024AD5"/>
    <w:rsid w:val="00027509"/>
    <w:rsid w:val="00045CA7"/>
    <w:rsid w:val="00054322"/>
    <w:rsid w:val="00074B86"/>
    <w:rsid w:val="000A5D42"/>
    <w:rsid w:val="000B5941"/>
    <w:rsid w:val="000D16A9"/>
    <w:rsid w:val="000E4026"/>
    <w:rsid w:val="000E6584"/>
    <w:rsid w:val="00104493"/>
    <w:rsid w:val="00172981"/>
    <w:rsid w:val="0017394C"/>
    <w:rsid w:val="001777FF"/>
    <w:rsid w:val="00210865"/>
    <w:rsid w:val="0025410F"/>
    <w:rsid w:val="00255A6B"/>
    <w:rsid w:val="00256DF5"/>
    <w:rsid w:val="0027062B"/>
    <w:rsid w:val="0027197F"/>
    <w:rsid w:val="00295489"/>
    <w:rsid w:val="002A2F70"/>
    <w:rsid w:val="002B0A99"/>
    <w:rsid w:val="002B0F4B"/>
    <w:rsid w:val="002C0EDE"/>
    <w:rsid w:val="002D30D1"/>
    <w:rsid w:val="002E5068"/>
    <w:rsid w:val="002F1EA7"/>
    <w:rsid w:val="00344941"/>
    <w:rsid w:val="00360084"/>
    <w:rsid w:val="0038629D"/>
    <w:rsid w:val="003A0DF2"/>
    <w:rsid w:val="003B0714"/>
    <w:rsid w:val="003C60AB"/>
    <w:rsid w:val="003E7489"/>
    <w:rsid w:val="004123F5"/>
    <w:rsid w:val="004239E5"/>
    <w:rsid w:val="004537E8"/>
    <w:rsid w:val="004B1037"/>
    <w:rsid w:val="004C3156"/>
    <w:rsid w:val="004D7919"/>
    <w:rsid w:val="004E0F88"/>
    <w:rsid w:val="005702A4"/>
    <w:rsid w:val="005858EA"/>
    <w:rsid w:val="005B4BB8"/>
    <w:rsid w:val="005C7549"/>
    <w:rsid w:val="005E3239"/>
    <w:rsid w:val="00612E65"/>
    <w:rsid w:val="006854A2"/>
    <w:rsid w:val="006C3F4A"/>
    <w:rsid w:val="0074619E"/>
    <w:rsid w:val="00754B11"/>
    <w:rsid w:val="00796FDA"/>
    <w:rsid w:val="007A32D2"/>
    <w:rsid w:val="007B1203"/>
    <w:rsid w:val="0080414A"/>
    <w:rsid w:val="008B493A"/>
    <w:rsid w:val="008B5869"/>
    <w:rsid w:val="008C3D51"/>
    <w:rsid w:val="00915831"/>
    <w:rsid w:val="009368F8"/>
    <w:rsid w:val="0094115A"/>
    <w:rsid w:val="009426C2"/>
    <w:rsid w:val="00976C7E"/>
    <w:rsid w:val="009855E8"/>
    <w:rsid w:val="009B25AE"/>
    <w:rsid w:val="009E0B06"/>
    <w:rsid w:val="00A07697"/>
    <w:rsid w:val="00A5768E"/>
    <w:rsid w:val="00A65E80"/>
    <w:rsid w:val="00AC01FC"/>
    <w:rsid w:val="00B26BD7"/>
    <w:rsid w:val="00B31A5E"/>
    <w:rsid w:val="00B5750A"/>
    <w:rsid w:val="00B60CAC"/>
    <w:rsid w:val="00BB5C6E"/>
    <w:rsid w:val="00C0398A"/>
    <w:rsid w:val="00C1674D"/>
    <w:rsid w:val="00C7341A"/>
    <w:rsid w:val="00C87A37"/>
    <w:rsid w:val="00CA7BC7"/>
    <w:rsid w:val="00CD225D"/>
    <w:rsid w:val="00CF185F"/>
    <w:rsid w:val="00D1300E"/>
    <w:rsid w:val="00D54FFA"/>
    <w:rsid w:val="00D85CB9"/>
    <w:rsid w:val="00DC1AE2"/>
    <w:rsid w:val="00DC7E47"/>
    <w:rsid w:val="00DD2556"/>
    <w:rsid w:val="00E25C28"/>
    <w:rsid w:val="00E266B3"/>
    <w:rsid w:val="00E30EE6"/>
    <w:rsid w:val="00E5021B"/>
    <w:rsid w:val="00E544E4"/>
    <w:rsid w:val="00E661B9"/>
    <w:rsid w:val="00F07260"/>
    <w:rsid w:val="00F223EC"/>
    <w:rsid w:val="00F518C8"/>
    <w:rsid w:val="00FA00BC"/>
    <w:rsid w:val="00FF0703"/>
    <w:rsid w:val="00FF0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55A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55A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C71229AE</Template>
  <TotalTime>6</TotalTime>
  <Pages>3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DAVIDSON Louise</dc:creator>
  <cp:lastModifiedBy>DAVIDSON Louise</cp:lastModifiedBy>
  <cp:revision>1</cp:revision>
  <dcterms:created xsi:type="dcterms:W3CDTF">2018-05-20T04:47:00Z</dcterms:created>
  <dcterms:modified xsi:type="dcterms:W3CDTF">2018-05-20T04:54:00Z</dcterms:modified>
</cp:coreProperties>
</file>