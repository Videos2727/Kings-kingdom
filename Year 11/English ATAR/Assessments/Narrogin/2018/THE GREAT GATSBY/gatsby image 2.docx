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7191" w:rsidRDefault="00D568C7">
      <w:bookmarkStart w:id="0" w:name="_GoBack"/>
      <w:r>
        <w:rPr>
          <w:noProof/>
          <w:lang w:eastAsia="en-AU"/>
        </w:rPr>
        <w:drawing>
          <wp:inline distT="0" distB="0" distL="0" distR="0" wp14:anchorId="15677293" wp14:editId="704FF260">
            <wp:extent cx="3590925" cy="5482146"/>
            <wp:effectExtent l="0" t="0" r="0" b="4445"/>
            <wp:docPr id="1" name="Picture 1" descr="Image result for image the great gatsby film co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 result for image the great gatsby film cove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5482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E87191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68C7"/>
    <w:rsid w:val="00D568C7"/>
    <w:rsid w:val="00E8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D568C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568C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D568C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568C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8EC277FD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ARMSTRONG Linda</dc:creator>
  <cp:lastModifiedBy>ARMSTRONG Linda</cp:lastModifiedBy>
  <cp:revision>1</cp:revision>
  <dcterms:created xsi:type="dcterms:W3CDTF">2017-06-19T04:37:00Z</dcterms:created>
  <dcterms:modified xsi:type="dcterms:W3CDTF">2017-06-19T04:38:00Z</dcterms:modified>
</cp:coreProperties>
</file>