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87191" w:rsidRDefault="00063FF6">
      <w:pPr>
        <w:rPr>
          <w:u w:val="single"/>
        </w:rPr>
      </w:pPr>
      <w:r w:rsidRPr="00063FF6">
        <w:rPr>
          <w:u w:val="single"/>
        </w:rPr>
        <w:t>Howl’s Moving Castle</w:t>
      </w:r>
    </w:p>
    <w:p w:rsidR="00063FF6" w:rsidRPr="00063FF6" w:rsidRDefault="00063FF6">
      <w:pPr>
        <w:rPr>
          <w:u w:val="single"/>
        </w:rPr>
      </w:pPr>
    </w:p>
    <w:p w:rsidR="00063FF6" w:rsidRDefault="00063FF6">
      <w:r>
        <w:t>Symbolism</w:t>
      </w:r>
    </w:p>
    <w:p w:rsidR="00063FF6" w:rsidRDefault="00063FF6"/>
    <w:p w:rsidR="00063FF6" w:rsidRDefault="00063FF6" w:rsidP="00063FF6">
      <w:pPr>
        <w:pStyle w:val="ListParagraph"/>
        <w:numPr>
          <w:ilvl w:val="0"/>
          <w:numId w:val="1"/>
        </w:numPr>
      </w:pPr>
      <w:r>
        <w:t xml:space="preserve">Fire – </w:t>
      </w:r>
      <w:proofErr w:type="spellStart"/>
      <w:r>
        <w:t>Calcifer</w:t>
      </w:r>
      <w:proofErr w:type="spellEnd"/>
    </w:p>
    <w:p w:rsidR="00063FF6" w:rsidRDefault="00063FF6" w:rsidP="00063FF6">
      <w:pPr>
        <w:pStyle w:val="ListParagraph"/>
        <w:numPr>
          <w:ilvl w:val="0"/>
          <w:numId w:val="1"/>
        </w:numPr>
      </w:pPr>
      <w:r>
        <w:t>Flight – both the flying machines and wizards such as Howl turning into bird-like creatures</w:t>
      </w:r>
    </w:p>
    <w:p w:rsidR="00063FF6" w:rsidRDefault="00063FF6" w:rsidP="00063FF6">
      <w:pPr>
        <w:pStyle w:val="ListParagraph"/>
        <w:numPr>
          <w:ilvl w:val="0"/>
          <w:numId w:val="1"/>
        </w:numPr>
      </w:pPr>
      <w:r>
        <w:t>Journeys/moving/running to or away</w:t>
      </w:r>
    </w:p>
    <w:p w:rsidR="00063FF6" w:rsidRDefault="00063FF6" w:rsidP="00063FF6">
      <w:pPr>
        <w:pStyle w:val="ListParagraph"/>
        <w:numPr>
          <w:ilvl w:val="0"/>
          <w:numId w:val="1"/>
        </w:numPr>
      </w:pPr>
      <w:r>
        <w:t>Colour symbolism of hair</w:t>
      </w:r>
      <w:bookmarkStart w:id="0" w:name="_GoBack"/>
      <w:bookmarkEnd w:id="0"/>
    </w:p>
    <w:p w:rsidR="00063FF6" w:rsidRDefault="00063FF6" w:rsidP="00063FF6"/>
    <w:p w:rsidR="00063FF6" w:rsidRDefault="00063FF6" w:rsidP="00063FF6"/>
    <w:p w:rsidR="00063FF6" w:rsidRPr="00D30347" w:rsidRDefault="00063FF6" w:rsidP="00063FF6">
      <w:r w:rsidRPr="00D30347">
        <w:t>Ideas</w:t>
      </w:r>
    </w:p>
    <w:p w:rsidR="00063FF6" w:rsidRPr="00D30347" w:rsidRDefault="00063FF6" w:rsidP="00063FF6">
      <w:pPr>
        <w:pStyle w:val="ListParagraph"/>
        <w:numPr>
          <w:ilvl w:val="0"/>
          <w:numId w:val="2"/>
        </w:numPr>
      </w:pPr>
      <w:r w:rsidRPr="00D30347">
        <w:t>Aging</w:t>
      </w:r>
      <w:r w:rsidR="00D30347" w:rsidRPr="00D30347">
        <w:t xml:space="preserve"> </w:t>
      </w:r>
    </w:p>
    <w:p w:rsidR="00063FF6" w:rsidRPr="00D30347" w:rsidRDefault="00063FF6" w:rsidP="00063FF6">
      <w:pPr>
        <w:pStyle w:val="ListParagraph"/>
        <w:numPr>
          <w:ilvl w:val="0"/>
          <w:numId w:val="2"/>
        </w:numPr>
      </w:pPr>
      <w:r w:rsidRPr="00D30347">
        <w:t>Beauty</w:t>
      </w:r>
    </w:p>
    <w:p w:rsidR="00063FF6" w:rsidRPr="00D30347" w:rsidRDefault="00063FF6" w:rsidP="00063FF6">
      <w:pPr>
        <w:pStyle w:val="ListParagraph"/>
        <w:numPr>
          <w:ilvl w:val="0"/>
          <w:numId w:val="2"/>
        </w:numPr>
      </w:pPr>
      <w:r w:rsidRPr="00D30347">
        <w:t>War</w:t>
      </w:r>
    </w:p>
    <w:p w:rsidR="00063FF6" w:rsidRPr="00D30347" w:rsidRDefault="00063FF6" w:rsidP="00063FF6">
      <w:pPr>
        <w:pStyle w:val="ListParagraph"/>
        <w:numPr>
          <w:ilvl w:val="0"/>
          <w:numId w:val="2"/>
        </w:numPr>
      </w:pPr>
      <w:r w:rsidRPr="00D30347">
        <w:t>Family</w:t>
      </w:r>
    </w:p>
    <w:p w:rsidR="00063FF6" w:rsidRPr="00D30347" w:rsidRDefault="00B1485F" w:rsidP="00063FF6">
      <w:pPr>
        <w:pStyle w:val="ListParagraph"/>
        <w:numPr>
          <w:ilvl w:val="0"/>
          <w:numId w:val="2"/>
        </w:numPr>
      </w:pPr>
      <w:r w:rsidRPr="00D30347">
        <w:t>Acceptance</w:t>
      </w:r>
    </w:p>
    <w:p w:rsidR="00B1485F" w:rsidRPr="00D30347" w:rsidRDefault="00B1485F" w:rsidP="00063FF6">
      <w:pPr>
        <w:pStyle w:val="ListParagraph"/>
        <w:numPr>
          <w:ilvl w:val="0"/>
          <w:numId w:val="2"/>
        </w:numPr>
      </w:pPr>
      <w:r w:rsidRPr="00D30347">
        <w:t xml:space="preserve">Betrayal </w:t>
      </w:r>
      <w:proofErr w:type="spellStart"/>
      <w:r w:rsidRPr="00D30347">
        <w:t>vs</w:t>
      </w:r>
      <w:proofErr w:type="spellEnd"/>
      <w:r w:rsidRPr="00D30347">
        <w:t xml:space="preserve"> personal integrity</w:t>
      </w:r>
    </w:p>
    <w:p w:rsidR="00B30777" w:rsidRPr="00D30347" w:rsidRDefault="00B30777" w:rsidP="00063FF6">
      <w:pPr>
        <w:pStyle w:val="ListParagraph"/>
        <w:numPr>
          <w:ilvl w:val="0"/>
          <w:numId w:val="2"/>
        </w:numPr>
      </w:pPr>
      <w:r w:rsidRPr="00D30347">
        <w:t>Love and forgiveness</w:t>
      </w:r>
    </w:p>
    <w:p w:rsidR="00D30347" w:rsidRDefault="00D30347" w:rsidP="00D30347">
      <w:pPr>
        <w:rPr>
          <w:sz w:val="56"/>
          <w:szCs w:val="56"/>
        </w:rPr>
      </w:pPr>
    </w:p>
    <w:p w:rsidR="00D30347" w:rsidRDefault="00D30347" w:rsidP="00D30347">
      <w:pPr>
        <w:rPr>
          <w:sz w:val="56"/>
          <w:szCs w:val="56"/>
        </w:rPr>
      </w:pPr>
      <w:r>
        <w:rPr>
          <w:sz w:val="56"/>
          <w:szCs w:val="56"/>
        </w:rPr>
        <w:t>Maddi and Chelsea – Beauty</w:t>
      </w:r>
    </w:p>
    <w:p w:rsidR="00D30347" w:rsidRDefault="00D30347" w:rsidP="00D30347">
      <w:pPr>
        <w:rPr>
          <w:sz w:val="56"/>
          <w:szCs w:val="56"/>
        </w:rPr>
      </w:pPr>
      <w:r>
        <w:rPr>
          <w:sz w:val="56"/>
          <w:szCs w:val="56"/>
        </w:rPr>
        <w:t>Marshall and Jess – Love and forgiveness</w:t>
      </w:r>
    </w:p>
    <w:p w:rsidR="00D30347" w:rsidRDefault="00D30347" w:rsidP="00D30347">
      <w:pPr>
        <w:rPr>
          <w:sz w:val="56"/>
          <w:szCs w:val="56"/>
        </w:rPr>
      </w:pPr>
      <w:r>
        <w:rPr>
          <w:sz w:val="56"/>
          <w:szCs w:val="56"/>
        </w:rPr>
        <w:t xml:space="preserve">Aimee and </w:t>
      </w:r>
      <w:proofErr w:type="spellStart"/>
      <w:r>
        <w:rPr>
          <w:sz w:val="56"/>
          <w:szCs w:val="56"/>
        </w:rPr>
        <w:t>Jenn</w:t>
      </w:r>
      <w:proofErr w:type="spellEnd"/>
      <w:r>
        <w:rPr>
          <w:sz w:val="56"/>
          <w:szCs w:val="56"/>
        </w:rPr>
        <w:t xml:space="preserve"> – acceptance</w:t>
      </w:r>
    </w:p>
    <w:p w:rsidR="00D30347" w:rsidRDefault="00D30347" w:rsidP="00D30347">
      <w:pPr>
        <w:rPr>
          <w:sz w:val="56"/>
          <w:szCs w:val="56"/>
        </w:rPr>
      </w:pPr>
      <w:r>
        <w:rPr>
          <w:sz w:val="56"/>
          <w:szCs w:val="56"/>
        </w:rPr>
        <w:t xml:space="preserve">Elizabeth and </w:t>
      </w:r>
      <w:proofErr w:type="spellStart"/>
      <w:r>
        <w:rPr>
          <w:sz w:val="56"/>
          <w:szCs w:val="56"/>
        </w:rPr>
        <w:t>Bec</w:t>
      </w:r>
      <w:proofErr w:type="spellEnd"/>
      <w:r>
        <w:rPr>
          <w:sz w:val="56"/>
          <w:szCs w:val="56"/>
        </w:rPr>
        <w:t xml:space="preserve"> – Betrayal </w:t>
      </w:r>
      <w:proofErr w:type="spellStart"/>
      <w:r>
        <w:rPr>
          <w:sz w:val="56"/>
          <w:szCs w:val="56"/>
        </w:rPr>
        <w:t>vs</w:t>
      </w:r>
      <w:proofErr w:type="spellEnd"/>
      <w:r>
        <w:rPr>
          <w:sz w:val="56"/>
          <w:szCs w:val="56"/>
        </w:rPr>
        <w:t xml:space="preserve"> personal integrity</w:t>
      </w:r>
    </w:p>
    <w:p w:rsidR="00D30347" w:rsidRDefault="00D30347" w:rsidP="00D30347">
      <w:pPr>
        <w:rPr>
          <w:sz w:val="56"/>
          <w:szCs w:val="56"/>
        </w:rPr>
      </w:pPr>
      <w:r>
        <w:rPr>
          <w:sz w:val="56"/>
          <w:szCs w:val="56"/>
        </w:rPr>
        <w:t>Chance, Max and Jamie – War</w:t>
      </w:r>
    </w:p>
    <w:p w:rsidR="00D30347" w:rsidRDefault="00D30347" w:rsidP="00D30347">
      <w:pPr>
        <w:rPr>
          <w:sz w:val="56"/>
          <w:szCs w:val="56"/>
        </w:rPr>
      </w:pPr>
      <w:r>
        <w:rPr>
          <w:sz w:val="56"/>
          <w:szCs w:val="56"/>
        </w:rPr>
        <w:t>Leah and Emma – Aging</w:t>
      </w:r>
    </w:p>
    <w:p w:rsidR="00D30347" w:rsidRPr="00D30347" w:rsidRDefault="00D30347" w:rsidP="00D30347">
      <w:pPr>
        <w:rPr>
          <w:sz w:val="56"/>
          <w:szCs w:val="56"/>
        </w:rPr>
      </w:pPr>
    </w:p>
    <w:p w:rsidR="00D30347" w:rsidRPr="00D30347" w:rsidRDefault="00D30347" w:rsidP="00D30347">
      <w:pPr>
        <w:rPr>
          <w:sz w:val="56"/>
          <w:szCs w:val="56"/>
        </w:rPr>
      </w:pPr>
    </w:p>
    <w:sectPr w:rsidR="00D30347" w:rsidRPr="00D30347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D873FB"/>
    <w:multiLevelType w:val="hybridMultilevel"/>
    <w:tmpl w:val="07AEEA0A"/>
    <w:lvl w:ilvl="0" w:tplc="9A0C568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FBF366F"/>
    <w:multiLevelType w:val="hybridMultilevel"/>
    <w:tmpl w:val="6CE04B0C"/>
    <w:lvl w:ilvl="0" w:tplc="564C091A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8E30E00"/>
    <w:multiLevelType w:val="hybridMultilevel"/>
    <w:tmpl w:val="A3AA4B0C"/>
    <w:lvl w:ilvl="0" w:tplc="9A0C568C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63FF6"/>
    <w:rsid w:val="00063FF6"/>
    <w:rsid w:val="00B1485F"/>
    <w:rsid w:val="00B30777"/>
    <w:rsid w:val="00D30347"/>
    <w:rsid w:val="00E8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3FF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3FF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CD0ADF1A</Template>
  <TotalTime>20</TotalTime>
  <Pages>1</Pages>
  <Words>82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ARMSTRONG Linda</dc:creator>
  <cp:lastModifiedBy>DAVIDSON Louise</cp:lastModifiedBy>
  <cp:revision>3</cp:revision>
  <dcterms:created xsi:type="dcterms:W3CDTF">2016-08-25T06:02:00Z</dcterms:created>
  <dcterms:modified xsi:type="dcterms:W3CDTF">2017-08-30T03:56:00Z</dcterms:modified>
</cp:coreProperties>
</file>