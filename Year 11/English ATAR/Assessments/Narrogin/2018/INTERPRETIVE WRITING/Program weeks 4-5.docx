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4D0" w:rsidRDefault="006324D0" w:rsidP="006324D0">
      <w:pPr>
        <w:jc w:val="center"/>
        <w:rPr>
          <w:rFonts w:ascii="Arial" w:hAnsi="Arial" w:cs="Arial"/>
          <w:b/>
          <w:u w:val="single"/>
        </w:rPr>
      </w:pPr>
      <w:r w:rsidRPr="006324D0">
        <w:rPr>
          <w:rFonts w:ascii="Arial" w:hAnsi="Arial" w:cs="Arial"/>
          <w:b/>
          <w:u w:val="single"/>
        </w:rPr>
        <w:t>YEAR 11 ATAR</w:t>
      </w:r>
      <w:r>
        <w:rPr>
          <w:rFonts w:ascii="Arial" w:hAnsi="Arial" w:cs="Arial"/>
          <w:b/>
          <w:u w:val="single"/>
        </w:rPr>
        <w:t xml:space="preserve"> – </w:t>
      </w:r>
      <w:r w:rsidR="0053739A">
        <w:rPr>
          <w:rFonts w:ascii="Arial" w:hAnsi="Arial" w:cs="Arial"/>
          <w:b/>
          <w:u w:val="single"/>
        </w:rPr>
        <w:t>INTERPRETIVE WRITING</w:t>
      </w:r>
    </w:p>
    <w:p w:rsidR="00524465" w:rsidRPr="00524465" w:rsidRDefault="00524465" w:rsidP="006324D0">
      <w:pPr>
        <w:jc w:val="center"/>
        <w:rPr>
          <w:rFonts w:ascii="Arial" w:hAnsi="Arial" w:cs="Arial"/>
          <w:b/>
          <w:u w:val="single"/>
          <w:lang w:val="en"/>
        </w:rPr>
      </w:pPr>
    </w:p>
    <w:tbl>
      <w:tblPr>
        <w:tblW w:w="1048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930"/>
        <w:gridCol w:w="4317"/>
        <w:gridCol w:w="3238"/>
      </w:tblGrid>
      <w:tr w:rsidR="0053739A" w:rsidTr="0053739A">
        <w:trPr>
          <w:trHeight w:val="1"/>
        </w:trPr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Building on syllabus content and texts covered from the course to present an interpretive text.</w:t>
            </w: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Pick someone who you can relate from the content of the Unit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 suffragette, masculinity, feminism, minority group, and write a biographical extract prose narrative.  </w:t>
            </w: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There has to be research, factual information to present your character as an archetypal character,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 villain, hero, fallen woman, victim, stock character.  The research must include facts, quotes and details such as:  statistics.</w:t>
            </w: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Create a text:</w:t>
            </w:r>
          </w:p>
          <w:p w:rsidR="0053739A" w:rsidRDefault="0053739A" w:rsidP="005373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using interpretive conventions for writing</w:t>
            </w:r>
          </w:p>
          <w:p w:rsidR="0053739A" w:rsidRDefault="0053739A" w:rsidP="005373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experimenting with biographical narrative as a form of prose fiction</w:t>
            </w:r>
          </w:p>
          <w:p w:rsidR="0053739A" w:rsidRDefault="0053739A" w:rsidP="005373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developing and sustaining voice, tone and style</w:t>
            </w:r>
          </w:p>
          <w:p w:rsidR="0053739A" w:rsidRDefault="0053739A" w:rsidP="005373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>
              <w:rPr>
                <w:rFonts w:ascii="Arial" w:eastAsia="SymbolMT" w:hAnsi="Arial" w:cs="Arial"/>
                <w:sz w:val="20"/>
                <w:szCs w:val="20"/>
              </w:rPr>
              <w:t>Use the conventions of a narrative structure such as exposition, conflict and resolution.</w:t>
            </w:r>
          </w:p>
          <w:p w:rsidR="0053739A" w:rsidRDefault="0053739A" w:rsidP="005373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>
              <w:rPr>
                <w:rFonts w:ascii="Arial" w:eastAsia="SymbolMT" w:hAnsi="Arial" w:cs="Arial"/>
                <w:sz w:val="20"/>
                <w:szCs w:val="20"/>
              </w:rPr>
              <w:t>using strategies for planning, drafting, editing and proofreading</w:t>
            </w:r>
          </w:p>
          <w:p w:rsidR="0053739A" w:rsidRDefault="0053739A" w:rsidP="005373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>
              <w:rPr>
                <w:rFonts w:ascii="Arial" w:eastAsia="SymbolMT" w:hAnsi="Arial" w:cs="Arial"/>
                <w:sz w:val="20"/>
                <w:szCs w:val="20"/>
              </w:rPr>
              <w:t>using accurate spelling, punctuation, syntax and metalanguage</w:t>
            </w:r>
          </w:p>
          <w:p w:rsidR="0053739A" w:rsidRDefault="0053739A" w:rsidP="005373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SymbolMT" w:hAnsi="Arial" w:cs="Arial"/>
                <w:sz w:val="20"/>
                <w:szCs w:val="20"/>
              </w:rPr>
              <w:t>using</w:t>
            </w:r>
            <w:proofErr w:type="gramEnd"/>
            <w:r>
              <w:rPr>
                <w:rFonts w:ascii="Arial" w:eastAsia="SymbolMT" w:hAnsi="Arial" w:cs="Arial"/>
                <w:sz w:val="20"/>
                <w:szCs w:val="20"/>
              </w:rPr>
              <w:t xml:space="preserve"> appropriate quotation and referencing protocols.</w:t>
            </w:r>
          </w:p>
          <w:p w:rsidR="0053739A" w:rsidRDefault="0053739A" w:rsidP="005373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>
              <w:rPr>
                <w:rFonts w:ascii="Arial" w:eastAsia="SymbolMT" w:hAnsi="Arial" w:cs="Arial"/>
                <w:sz w:val="20"/>
                <w:szCs w:val="20"/>
              </w:rPr>
              <w:t>Using research to develop information around a character.</w:t>
            </w:r>
          </w:p>
          <w:p w:rsidR="0053739A" w:rsidRDefault="0053739A">
            <w:pPr>
              <w:autoSpaceDE w:val="0"/>
              <w:autoSpaceDN w:val="0"/>
              <w:adjustRightInd w:val="0"/>
              <w:ind w:left="360"/>
              <w:rPr>
                <w:rFonts w:ascii="Arial" w:eastAsia="SymbolMT" w:hAnsi="Arial" w:cs="Arial"/>
                <w:sz w:val="20"/>
                <w:szCs w:val="20"/>
              </w:rPr>
            </w:pP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>
              <w:rPr>
                <w:rFonts w:ascii="Arial" w:eastAsia="SymbolMT" w:hAnsi="Arial" w:cs="Arial"/>
                <w:sz w:val="20"/>
                <w:szCs w:val="20"/>
              </w:rPr>
              <w:t>Therefore:  the student is interpreting this character in such a way as to present them as an archetype/stock character, giving them as a relatable backstory, presenting their narrative as believable through the inclusion of factual evidence and quotes and presenting an extract of their life as a story.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10: 20%</w:t>
            </w: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T3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Wk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</w:t>
            </w: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Creating: </w:t>
            </w: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In-class response:</w:t>
            </w: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Pick a character from Unit 2 and create a biographic extract in prose fiction.</w:t>
            </w:r>
          </w:p>
          <w:p w:rsidR="0053739A" w:rsidRDefault="0053739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</w:p>
          <w:p w:rsidR="0053739A" w:rsidRDefault="0053739A">
            <w:pPr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</w:p>
        </w:tc>
      </w:tr>
    </w:tbl>
    <w:p w:rsidR="00524465" w:rsidRDefault="00524465" w:rsidP="006324D0">
      <w:pPr>
        <w:jc w:val="center"/>
        <w:rPr>
          <w:rFonts w:ascii="Arial" w:hAnsi="Arial" w:cs="Arial"/>
          <w:b/>
          <w:u w:val="single"/>
        </w:rPr>
      </w:pPr>
    </w:p>
    <w:p w:rsidR="00524465" w:rsidRPr="006324D0" w:rsidRDefault="00524465" w:rsidP="006324D0">
      <w:pPr>
        <w:jc w:val="center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3543"/>
        <w:gridCol w:w="3544"/>
        <w:gridCol w:w="3544"/>
        <w:gridCol w:w="3544"/>
      </w:tblGrid>
      <w:tr w:rsidR="006324D0" w:rsidRPr="006324D0" w:rsidTr="00FF0364">
        <w:tc>
          <w:tcPr>
            <w:tcW w:w="959" w:type="dxa"/>
          </w:tcPr>
          <w:p w:rsidR="006324D0" w:rsidRPr="006324D0" w:rsidRDefault="006324D0" w:rsidP="006324D0">
            <w:pPr>
              <w:rPr>
                <w:b/>
              </w:rPr>
            </w:pPr>
          </w:p>
        </w:tc>
        <w:tc>
          <w:tcPr>
            <w:tcW w:w="3543" w:type="dxa"/>
          </w:tcPr>
          <w:p w:rsidR="006324D0" w:rsidRPr="006324D0" w:rsidRDefault="006324D0" w:rsidP="006324D0">
            <w:pPr>
              <w:rPr>
                <w:b/>
              </w:rPr>
            </w:pPr>
            <w:r w:rsidRPr="006324D0">
              <w:rPr>
                <w:b/>
              </w:rPr>
              <w:t>MONDAY</w:t>
            </w:r>
          </w:p>
        </w:tc>
        <w:tc>
          <w:tcPr>
            <w:tcW w:w="3544" w:type="dxa"/>
          </w:tcPr>
          <w:p w:rsidR="006324D0" w:rsidRPr="006324D0" w:rsidRDefault="006324D0" w:rsidP="006324D0">
            <w:pPr>
              <w:rPr>
                <w:b/>
              </w:rPr>
            </w:pPr>
            <w:r w:rsidRPr="006324D0">
              <w:rPr>
                <w:b/>
              </w:rPr>
              <w:t xml:space="preserve">WEDNESDAY </w:t>
            </w:r>
            <w:r>
              <w:rPr>
                <w:b/>
              </w:rPr>
              <w:t>X 2</w:t>
            </w:r>
          </w:p>
        </w:tc>
        <w:tc>
          <w:tcPr>
            <w:tcW w:w="3544" w:type="dxa"/>
          </w:tcPr>
          <w:p w:rsidR="006324D0" w:rsidRPr="006324D0" w:rsidRDefault="006324D0" w:rsidP="006324D0">
            <w:pPr>
              <w:rPr>
                <w:b/>
              </w:rPr>
            </w:pPr>
            <w:r w:rsidRPr="006324D0">
              <w:rPr>
                <w:b/>
              </w:rPr>
              <w:t>THURSDAY</w:t>
            </w:r>
          </w:p>
        </w:tc>
        <w:tc>
          <w:tcPr>
            <w:tcW w:w="3544" w:type="dxa"/>
          </w:tcPr>
          <w:p w:rsidR="006324D0" w:rsidRPr="006324D0" w:rsidRDefault="006324D0" w:rsidP="006324D0">
            <w:pPr>
              <w:rPr>
                <w:b/>
              </w:rPr>
            </w:pPr>
            <w:r w:rsidRPr="006324D0">
              <w:rPr>
                <w:b/>
              </w:rPr>
              <w:t>FRIDAY</w:t>
            </w:r>
          </w:p>
        </w:tc>
      </w:tr>
      <w:tr w:rsidR="0053739A" w:rsidRPr="006324D0" w:rsidTr="00FF0364">
        <w:tc>
          <w:tcPr>
            <w:tcW w:w="959" w:type="dxa"/>
          </w:tcPr>
          <w:p w:rsidR="0053739A" w:rsidRDefault="0053739A" w:rsidP="006324D0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543" w:type="dxa"/>
          </w:tcPr>
          <w:p w:rsidR="0053739A" w:rsidRPr="006324D0" w:rsidRDefault="0053739A" w:rsidP="006324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53739A" w:rsidRDefault="0053739A" w:rsidP="005E64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53739A" w:rsidRDefault="0053739A" w:rsidP="006961F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Introduce next assignment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board notes: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Using factual information you are creating a fictional extract of a person’s life.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Giving a backstory 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famous incident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Interpreting a real life person as 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archtuypa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;l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character in a fictional extract.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Europe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USA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Australia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Interesting incidents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1920’s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America/Australia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Discuss picking a time a place and a person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Students brainstorm the different texts that they have studied, their names, genre, setting, </w:t>
            </w:r>
          </w:p>
          <w:p w:rsidR="0053739A" w:rsidRDefault="0053739A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They share these as a group then a whole class.</w:t>
            </w:r>
          </w:p>
          <w:p w:rsidR="000A229B" w:rsidRDefault="000A229B" w:rsidP="00524465">
            <w:pPr>
              <w:rPr>
                <w:rFonts w:ascii="Arial" w:hAnsi="Arial" w:cs="Arial"/>
                <w:sz w:val="20"/>
                <w:szCs w:val="20"/>
              </w:rPr>
            </w:pPr>
          </w:p>
          <w:p w:rsidR="000A229B" w:rsidRPr="00EC2AE5" w:rsidRDefault="000A229B" w:rsidP="005244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Ask students to choose a person or real life event from the time period of country from a text that we have studied.</w:t>
            </w:r>
          </w:p>
        </w:tc>
      </w:tr>
      <w:tr w:rsidR="006324D0" w:rsidRPr="006324D0" w:rsidTr="00FF0364">
        <w:tc>
          <w:tcPr>
            <w:tcW w:w="959" w:type="dxa"/>
          </w:tcPr>
          <w:p w:rsidR="006324D0" w:rsidRPr="006324D0" w:rsidRDefault="00524465" w:rsidP="006324D0">
            <w:pPr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3543" w:type="dxa"/>
          </w:tcPr>
          <w:p w:rsidR="006324D0" w:rsidRDefault="0053739A" w:rsidP="006324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 out elements of a narrative again to remind students of narrative construction</w:t>
            </w:r>
          </w:p>
          <w:p w:rsidR="0053739A" w:rsidRDefault="0053739A" w:rsidP="006324D0">
            <w:pPr>
              <w:rPr>
                <w:rFonts w:ascii="Arial" w:hAnsi="Arial" w:cs="Arial"/>
                <w:sz w:val="20"/>
                <w:szCs w:val="20"/>
              </w:rPr>
            </w:pPr>
          </w:p>
          <w:p w:rsidR="00802C40" w:rsidRDefault="00802C40" w:rsidP="006324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 out conventions of interpretive texts.</w:t>
            </w:r>
          </w:p>
          <w:p w:rsidR="00436286" w:rsidRDefault="00436286" w:rsidP="006324D0">
            <w:pPr>
              <w:rPr>
                <w:rFonts w:ascii="Arial" w:hAnsi="Arial" w:cs="Arial"/>
                <w:sz w:val="20"/>
                <w:szCs w:val="20"/>
              </w:rPr>
            </w:pPr>
          </w:p>
          <w:p w:rsidR="00436286" w:rsidRDefault="00436286" w:rsidP="006324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 out two examples of interpretive texts, students then read through and discuss how these highlight the expository parts to the narrative.</w:t>
            </w:r>
          </w:p>
          <w:p w:rsidR="00436286" w:rsidRDefault="00436286" w:rsidP="006324D0">
            <w:pPr>
              <w:rPr>
                <w:rFonts w:ascii="Arial" w:hAnsi="Arial" w:cs="Arial"/>
                <w:sz w:val="20"/>
                <w:szCs w:val="20"/>
              </w:rPr>
            </w:pPr>
          </w:p>
          <w:p w:rsidR="00436286" w:rsidRPr="006324D0" w:rsidRDefault="00D838A4" w:rsidP="006324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Book laptops</w:t>
            </w:r>
          </w:p>
        </w:tc>
        <w:tc>
          <w:tcPr>
            <w:tcW w:w="3544" w:type="dxa"/>
          </w:tcPr>
          <w:p w:rsidR="00E87815" w:rsidRDefault="00D838A4" w:rsidP="005E64A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research their assignment</w:t>
            </w:r>
          </w:p>
          <w:p w:rsidR="00524465" w:rsidRPr="006324D0" w:rsidRDefault="00524465" w:rsidP="005E64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524465" w:rsidRPr="00EC2AE5" w:rsidRDefault="00D838A4" w:rsidP="006961F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research their assignment</w:t>
            </w:r>
          </w:p>
          <w:p w:rsidR="006961F5" w:rsidRPr="006324D0" w:rsidRDefault="006961F5" w:rsidP="006324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524465" w:rsidRPr="006324D0" w:rsidRDefault="00D838A4" w:rsidP="005373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start to write</w:t>
            </w:r>
          </w:p>
        </w:tc>
      </w:tr>
      <w:tr w:rsidR="006324D0" w:rsidRPr="006324D0" w:rsidTr="00FF0364">
        <w:tc>
          <w:tcPr>
            <w:tcW w:w="959" w:type="dxa"/>
          </w:tcPr>
          <w:p w:rsidR="006324D0" w:rsidRPr="006324D0" w:rsidRDefault="00524465" w:rsidP="006324D0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543" w:type="dxa"/>
          </w:tcPr>
          <w:p w:rsidR="000555ED" w:rsidRDefault="00D838A4" w:rsidP="006324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write assignment</w:t>
            </w:r>
          </w:p>
          <w:p w:rsidR="00524465" w:rsidRPr="006324D0" w:rsidRDefault="00524465" w:rsidP="006324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5E64AB" w:rsidRPr="006324D0" w:rsidRDefault="00D838A4" w:rsidP="00EC2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write assignment</w:t>
            </w:r>
          </w:p>
        </w:tc>
        <w:tc>
          <w:tcPr>
            <w:tcW w:w="3544" w:type="dxa"/>
          </w:tcPr>
          <w:p w:rsidR="005875FF" w:rsidRPr="006324D0" w:rsidRDefault="00D838A4" w:rsidP="006324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write assignment</w:t>
            </w:r>
          </w:p>
        </w:tc>
        <w:tc>
          <w:tcPr>
            <w:tcW w:w="3544" w:type="dxa"/>
          </w:tcPr>
          <w:p w:rsidR="009432DB" w:rsidRPr="006324D0" w:rsidRDefault="00D838A4" w:rsidP="00EC2AE5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  <w:lang w:eastAsia="ar-SA"/>
              </w:rPr>
              <w:t xml:space="preserve">Students hand </w:t>
            </w: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  <w:lang w:eastAsia="ar-SA"/>
              </w:rPr>
              <w:t>in assignment</w:t>
            </w:r>
          </w:p>
        </w:tc>
      </w:tr>
    </w:tbl>
    <w:p w:rsidR="006324D0" w:rsidRPr="006324D0" w:rsidRDefault="006324D0" w:rsidP="006324D0">
      <w:pPr>
        <w:rPr>
          <w:rFonts w:ascii="Arial" w:hAnsi="Arial" w:cs="Arial"/>
          <w:b/>
          <w:noProof/>
          <w:sz w:val="28"/>
          <w:szCs w:val="28"/>
          <w:lang w:val="en"/>
        </w:rPr>
      </w:pPr>
    </w:p>
    <w:p w:rsidR="006324D0" w:rsidRDefault="006324D0"/>
    <w:sectPr w:rsidR="006324D0" w:rsidSect="006324D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C5D8B"/>
    <w:multiLevelType w:val="hybridMultilevel"/>
    <w:tmpl w:val="CCB25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E7618D"/>
    <w:multiLevelType w:val="hybridMultilevel"/>
    <w:tmpl w:val="9D8440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E70B72"/>
    <w:multiLevelType w:val="multilevel"/>
    <w:tmpl w:val="95CA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EE3A5B"/>
    <w:multiLevelType w:val="hybridMultilevel"/>
    <w:tmpl w:val="046859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A80"/>
    <w:rsid w:val="000555ED"/>
    <w:rsid w:val="000A229B"/>
    <w:rsid w:val="000B4C63"/>
    <w:rsid w:val="000C060F"/>
    <w:rsid w:val="00256F46"/>
    <w:rsid w:val="003200D0"/>
    <w:rsid w:val="003D260F"/>
    <w:rsid w:val="00436286"/>
    <w:rsid w:val="00524465"/>
    <w:rsid w:val="0053739A"/>
    <w:rsid w:val="005875FF"/>
    <w:rsid w:val="005E64AB"/>
    <w:rsid w:val="006150C3"/>
    <w:rsid w:val="006316E6"/>
    <w:rsid w:val="006324D0"/>
    <w:rsid w:val="006961F5"/>
    <w:rsid w:val="00722A80"/>
    <w:rsid w:val="00802C40"/>
    <w:rsid w:val="00871D36"/>
    <w:rsid w:val="009432DB"/>
    <w:rsid w:val="00A90748"/>
    <w:rsid w:val="00B359B1"/>
    <w:rsid w:val="00B66166"/>
    <w:rsid w:val="00C10453"/>
    <w:rsid w:val="00D838A4"/>
    <w:rsid w:val="00DE5B8E"/>
    <w:rsid w:val="00E82B85"/>
    <w:rsid w:val="00E87815"/>
    <w:rsid w:val="00EA4DBD"/>
    <w:rsid w:val="00EC2AE5"/>
    <w:rsid w:val="00FE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A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A80"/>
    <w:pPr>
      <w:ind w:left="720"/>
      <w:contextualSpacing/>
    </w:pPr>
  </w:style>
  <w:style w:type="table" w:styleId="TableGrid">
    <w:name w:val="Table Grid"/>
    <w:basedOn w:val="TableNormal"/>
    <w:rsid w:val="00632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4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4D0"/>
    <w:rPr>
      <w:rFonts w:ascii="Tahoma" w:eastAsia="Times New Roman" w:hAnsi="Tahoma" w:cs="Tahoma"/>
      <w:sz w:val="16"/>
      <w:szCs w:val="16"/>
      <w:lang w:eastAsia="en-AU"/>
    </w:rPr>
  </w:style>
  <w:style w:type="character" w:styleId="Emphasis">
    <w:name w:val="Emphasis"/>
    <w:basedOn w:val="DefaultParagraphFont"/>
    <w:uiPriority w:val="20"/>
    <w:qFormat/>
    <w:rsid w:val="00A90748"/>
    <w:rPr>
      <w:i/>
      <w:iCs/>
    </w:rPr>
  </w:style>
  <w:style w:type="character" w:customStyle="1" w:styleId="list-item-head">
    <w:name w:val="list-item-head"/>
    <w:basedOn w:val="DefaultParagraphFont"/>
    <w:rsid w:val="00A90748"/>
  </w:style>
  <w:style w:type="paragraph" w:styleId="NormalWeb">
    <w:name w:val="Normal (Web)"/>
    <w:basedOn w:val="Normal"/>
    <w:uiPriority w:val="99"/>
    <w:semiHidden/>
    <w:unhideWhenUsed/>
    <w:rsid w:val="00E87815"/>
    <w:pPr>
      <w:spacing w:before="100" w:beforeAutospacing="1" w:after="100" w:afterAutospacing="1"/>
    </w:pPr>
    <w:rPr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E87815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5E64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A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A80"/>
    <w:pPr>
      <w:ind w:left="720"/>
      <w:contextualSpacing/>
    </w:pPr>
  </w:style>
  <w:style w:type="table" w:styleId="TableGrid">
    <w:name w:val="Table Grid"/>
    <w:basedOn w:val="TableNormal"/>
    <w:rsid w:val="00632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4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4D0"/>
    <w:rPr>
      <w:rFonts w:ascii="Tahoma" w:eastAsia="Times New Roman" w:hAnsi="Tahoma" w:cs="Tahoma"/>
      <w:sz w:val="16"/>
      <w:szCs w:val="16"/>
      <w:lang w:eastAsia="en-AU"/>
    </w:rPr>
  </w:style>
  <w:style w:type="character" w:styleId="Emphasis">
    <w:name w:val="Emphasis"/>
    <w:basedOn w:val="DefaultParagraphFont"/>
    <w:uiPriority w:val="20"/>
    <w:qFormat/>
    <w:rsid w:val="00A90748"/>
    <w:rPr>
      <w:i/>
      <w:iCs/>
    </w:rPr>
  </w:style>
  <w:style w:type="character" w:customStyle="1" w:styleId="list-item-head">
    <w:name w:val="list-item-head"/>
    <w:basedOn w:val="DefaultParagraphFont"/>
    <w:rsid w:val="00A90748"/>
  </w:style>
  <w:style w:type="paragraph" w:styleId="NormalWeb">
    <w:name w:val="Normal (Web)"/>
    <w:basedOn w:val="Normal"/>
    <w:uiPriority w:val="99"/>
    <w:semiHidden/>
    <w:unhideWhenUsed/>
    <w:rsid w:val="00E87815"/>
    <w:pPr>
      <w:spacing w:before="100" w:beforeAutospacing="1" w:after="100" w:afterAutospacing="1"/>
    </w:pPr>
    <w:rPr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E87815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5E64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7142C125</Template>
  <TotalTime>18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8</cp:revision>
  <cp:lastPrinted>2017-06-03T01:28:00Z</cp:lastPrinted>
  <dcterms:created xsi:type="dcterms:W3CDTF">2017-07-29T04:48:00Z</dcterms:created>
  <dcterms:modified xsi:type="dcterms:W3CDTF">2017-08-07T01:36:00Z</dcterms:modified>
</cp:coreProperties>
</file>