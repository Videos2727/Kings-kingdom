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A1A" w:rsidRPr="0006395C" w:rsidRDefault="005E201B" w:rsidP="0006395C">
      <w:pPr>
        <w:jc w:val="center"/>
        <w:rPr>
          <w:b/>
          <w:u w:val="single"/>
        </w:rPr>
      </w:pPr>
      <w:r w:rsidRPr="0006395C">
        <w:rPr>
          <w:b/>
          <w:u w:val="single"/>
        </w:rPr>
        <w:t>TEXTS UNIT 2</w:t>
      </w:r>
    </w:p>
    <w:p w:rsidR="005E201B" w:rsidRDefault="005E201B" w:rsidP="0006395C">
      <w:pPr>
        <w:pStyle w:val="ListParagraph"/>
        <w:numPr>
          <w:ilvl w:val="0"/>
          <w:numId w:val="1"/>
        </w:numPr>
      </w:pPr>
      <w:r>
        <w:t>POEM MAD GIRLS LOVE SONG – SYLVIA PLATH</w:t>
      </w:r>
    </w:p>
    <w:p w:rsidR="005E201B" w:rsidRDefault="005E201B" w:rsidP="0006395C">
      <w:pPr>
        <w:pStyle w:val="ListParagraph"/>
        <w:numPr>
          <w:ilvl w:val="0"/>
          <w:numId w:val="1"/>
        </w:numPr>
      </w:pPr>
      <w:r>
        <w:t>ARTICLE IN THE DEAD OF NIGHT – MEGAN LEHMANN</w:t>
      </w:r>
    </w:p>
    <w:p w:rsidR="005E201B" w:rsidRDefault="005E201B" w:rsidP="0006395C">
      <w:pPr>
        <w:pStyle w:val="ListParagraph"/>
        <w:numPr>
          <w:ilvl w:val="0"/>
          <w:numId w:val="1"/>
        </w:numPr>
      </w:pPr>
      <w:r>
        <w:t>TV SHOWS MAD MEN,</w:t>
      </w:r>
    </w:p>
    <w:p w:rsidR="0006395C" w:rsidRDefault="0006395C" w:rsidP="0006395C">
      <w:pPr>
        <w:pStyle w:val="ListParagraph"/>
        <w:numPr>
          <w:ilvl w:val="0"/>
          <w:numId w:val="1"/>
        </w:numPr>
      </w:pPr>
      <w:r>
        <w:t xml:space="preserve">FILM </w:t>
      </w:r>
      <w:r>
        <w:t xml:space="preserve"> THE GREAT GATSB BAZ</w:t>
      </w:r>
      <w:r>
        <w:t xml:space="preserve"> LUHRMANN</w:t>
      </w:r>
    </w:p>
    <w:p w:rsidR="0006395C" w:rsidRDefault="0006395C" w:rsidP="0006395C">
      <w:pPr>
        <w:pStyle w:val="ListParagraph"/>
        <w:numPr>
          <w:ilvl w:val="0"/>
          <w:numId w:val="1"/>
        </w:numPr>
      </w:pPr>
      <w:r>
        <w:t>ADVERT:  THE VANITY FAIR, MADONNA</w:t>
      </w:r>
    </w:p>
    <w:p w:rsidR="005E201B" w:rsidRDefault="005E201B" w:rsidP="0006395C">
      <w:pPr>
        <w:pStyle w:val="ListParagraph"/>
        <w:numPr>
          <w:ilvl w:val="0"/>
          <w:numId w:val="1"/>
        </w:numPr>
      </w:pPr>
      <w:r>
        <w:t>SHORT STORY:  THE THING AROUND YOUR NECK – CHIMAMANDA NGOZI ADICHIE</w:t>
      </w:r>
    </w:p>
    <w:p w:rsidR="0006395C" w:rsidRDefault="0006395C" w:rsidP="0006395C">
      <w:pPr>
        <w:pStyle w:val="ListParagraph"/>
        <w:numPr>
          <w:ilvl w:val="0"/>
          <w:numId w:val="1"/>
        </w:numPr>
      </w:pPr>
      <w:r>
        <w:t>NOVEL EXTRACT:  AFTER DARKNESS – CHRISTINE PIPER</w:t>
      </w:r>
    </w:p>
    <w:p w:rsidR="0006395C" w:rsidRDefault="0006395C" w:rsidP="0006395C">
      <w:pPr>
        <w:pStyle w:val="ListParagraph"/>
        <w:numPr>
          <w:ilvl w:val="0"/>
          <w:numId w:val="1"/>
        </w:numPr>
      </w:pPr>
      <w:r>
        <w:t>FICTION:  IN THE EARLY AFTERNOON – TRISH MCNAMARA</w:t>
      </w:r>
    </w:p>
    <w:p w:rsidR="0006395C" w:rsidRDefault="0006395C" w:rsidP="0006395C">
      <w:pPr>
        <w:pStyle w:val="ListParagraph"/>
        <w:numPr>
          <w:ilvl w:val="0"/>
          <w:numId w:val="1"/>
        </w:numPr>
      </w:pPr>
      <w:r>
        <w:t>T</w:t>
      </w:r>
      <w:r>
        <w:t xml:space="preserve">NOVEL: </w:t>
      </w:r>
      <w:bookmarkStart w:id="0" w:name="_GoBack"/>
      <w:bookmarkEnd w:id="0"/>
      <w:r>
        <w:t>HE GREAT GATSBY – F SCOTT FITZGERALD</w:t>
      </w:r>
    </w:p>
    <w:p w:rsidR="005E201B" w:rsidRDefault="005E201B" w:rsidP="0006395C">
      <w:pPr>
        <w:pStyle w:val="ListParagraph"/>
        <w:numPr>
          <w:ilvl w:val="0"/>
          <w:numId w:val="1"/>
        </w:numPr>
      </w:pPr>
      <w:r>
        <w:t>BLOG EXTRACT:  EVERYDAY HEROES – KRISTIN KAUFMAN</w:t>
      </w:r>
    </w:p>
    <w:p w:rsidR="0006395C" w:rsidRDefault="0006395C"/>
    <w:sectPr w:rsidR="00063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696E0B"/>
    <w:multiLevelType w:val="hybridMultilevel"/>
    <w:tmpl w:val="D7E61AF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201B"/>
    <w:rsid w:val="0006395C"/>
    <w:rsid w:val="00074FCD"/>
    <w:rsid w:val="000B4C63"/>
    <w:rsid w:val="000C060F"/>
    <w:rsid w:val="001A43E4"/>
    <w:rsid w:val="001F7270"/>
    <w:rsid w:val="00256F46"/>
    <w:rsid w:val="00311044"/>
    <w:rsid w:val="003200D0"/>
    <w:rsid w:val="00342612"/>
    <w:rsid w:val="00394659"/>
    <w:rsid w:val="00424F7C"/>
    <w:rsid w:val="00456DE8"/>
    <w:rsid w:val="004B4EC6"/>
    <w:rsid w:val="0053568E"/>
    <w:rsid w:val="005E201B"/>
    <w:rsid w:val="006150C3"/>
    <w:rsid w:val="006316E6"/>
    <w:rsid w:val="006A48C0"/>
    <w:rsid w:val="007561A6"/>
    <w:rsid w:val="0079592B"/>
    <w:rsid w:val="00867965"/>
    <w:rsid w:val="0089571D"/>
    <w:rsid w:val="008A2455"/>
    <w:rsid w:val="009B4435"/>
    <w:rsid w:val="00B17F45"/>
    <w:rsid w:val="00B221B0"/>
    <w:rsid w:val="00B359B1"/>
    <w:rsid w:val="00B66166"/>
    <w:rsid w:val="00BC5157"/>
    <w:rsid w:val="00C10453"/>
    <w:rsid w:val="00D57273"/>
    <w:rsid w:val="00E50D61"/>
    <w:rsid w:val="00E547BC"/>
    <w:rsid w:val="00F97C4F"/>
    <w:rsid w:val="00FB0D16"/>
    <w:rsid w:val="00FE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9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33368E0E</Template>
  <TotalTime>7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2</cp:revision>
  <dcterms:created xsi:type="dcterms:W3CDTF">2017-08-04T06:13:00Z</dcterms:created>
  <dcterms:modified xsi:type="dcterms:W3CDTF">2017-08-04T06:20:00Z</dcterms:modified>
</cp:coreProperties>
</file>