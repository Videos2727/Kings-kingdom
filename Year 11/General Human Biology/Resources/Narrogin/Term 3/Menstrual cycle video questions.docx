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21C1" w:rsidRPr="008521C1" w:rsidRDefault="003E4C88" w:rsidP="008521C1">
      <w:pPr>
        <w:spacing w:line="360" w:lineRule="auto"/>
        <w:contextualSpacing/>
        <w:rPr>
          <w:b/>
        </w:rPr>
      </w:pPr>
      <w:r w:rsidRPr="008521C1">
        <w:rPr>
          <w:b/>
        </w:rPr>
        <w:t>Menstrual cycle video questions</w:t>
      </w:r>
      <w:r w:rsidR="00A96185">
        <w:rPr>
          <w:b/>
        </w:rPr>
        <w:t xml:space="preserve"> </w:t>
      </w:r>
      <w:hyperlink r:id="rId5" w:history="1">
        <w:r w:rsidR="00A96185" w:rsidRPr="008E2B1A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https://www.youtube.com/watch?v=tOluxtc3Cpw</w:t>
        </w:r>
      </w:hyperlink>
      <w:r w:rsidR="00A96185">
        <w:rPr>
          <w:rStyle w:val="Hyperlink"/>
          <w:rFonts w:ascii="Segoe UI" w:hAnsi="Segoe UI" w:cs="Segoe UI"/>
          <w:sz w:val="18"/>
          <w:szCs w:val="18"/>
          <w:shd w:val="clear" w:color="auto" w:fill="FFFFFF"/>
        </w:rPr>
        <w:t xml:space="preserve"> </w:t>
      </w:r>
      <w:bookmarkStart w:id="0" w:name="_GoBack"/>
      <w:bookmarkEnd w:id="0"/>
    </w:p>
    <w:p w:rsidR="003E4C88" w:rsidRDefault="003E4C88" w:rsidP="008521C1">
      <w:pPr>
        <w:pStyle w:val="ListParagraph"/>
        <w:numPr>
          <w:ilvl w:val="0"/>
          <w:numId w:val="1"/>
        </w:numPr>
        <w:spacing w:line="360" w:lineRule="auto"/>
      </w:pPr>
      <w:r>
        <w:t>Where is the endometrium?</w:t>
      </w:r>
    </w:p>
    <w:p w:rsidR="003E4C88" w:rsidRDefault="003E4C88" w:rsidP="008521C1">
      <w:pPr>
        <w:pStyle w:val="ListParagraph"/>
        <w:numPr>
          <w:ilvl w:val="0"/>
          <w:numId w:val="1"/>
        </w:numPr>
        <w:spacing w:line="360" w:lineRule="auto"/>
      </w:pPr>
      <w:r>
        <w:t>What are the two parts of the menstrual cycle? ____________________________________________</w:t>
      </w:r>
    </w:p>
    <w:p w:rsidR="003E4C88" w:rsidRDefault="003E4C88" w:rsidP="008521C1">
      <w:pPr>
        <w:pStyle w:val="ListParagraph"/>
        <w:numPr>
          <w:ilvl w:val="0"/>
          <w:numId w:val="1"/>
        </w:numPr>
        <w:spacing w:line="360" w:lineRule="auto"/>
      </w:pPr>
      <w:r>
        <w:t>In a 28-day cycle, roughly when would ovulation occur? ______________________________</w:t>
      </w:r>
    </w:p>
    <w:p w:rsidR="003E4C88" w:rsidRDefault="003E4C88" w:rsidP="008521C1">
      <w:pPr>
        <w:pStyle w:val="ListParagraph"/>
        <w:numPr>
          <w:ilvl w:val="0"/>
          <w:numId w:val="1"/>
        </w:numPr>
        <w:spacing w:line="360" w:lineRule="auto"/>
      </w:pPr>
      <w:r>
        <w:t xml:space="preserve">The follicular phase of the ovarian cycle and the menstrual and proliferative phases of the </w:t>
      </w:r>
      <w:r w:rsidR="005C4241">
        <w:t>uterine</w:t>
      </w:r>
      <w:r>
        <w:t xml:space="preserve"> cycle are _________-ovulatory</w:t>
      </w:r>
    </w:p>
    <w:p w:rsidR="003E4C88" w:rsidRDefault="003E4C88" w:rsidP="008521C1">
      <w:pPr>
        <w:pStyle w:val="ListParagraph"/>
        <w:numPr>
          <w:ilvl w:val="0"/>
          <w:numId w:val="1"/>
        </w:numPr>
        <w:spacing w:line="360" w:lineRule="auto"/>
      </w:pPr>
      <w:r>
        <w:t xml:space="preserve">The luteal phase of the ovarian cycle and the secretory phase of the </w:t>
      </w:r>
      <w:r w:rsidR="005C4241">
        <w:t>uterine</w:t>
      </w:r>
      <w:r>
        <w:t xml:space="preserve"> cycle are _________-ovulatory</w:t>
      </w:r>
    </w:p>
    <w:p w:rsidR="00D62AF3" w:rsidRPr="008521C1" w:rsidRDefault="00D62AF3" w:rsidP="008521C1">
      <w:pPr>
        <w:spacing w:line="360" w:lineRule="auto"/>
        <w:contextualSpacing/>
        <w:rPr>
          <w:b/>
        </w:rPr>
      </w:pPr>
      <w:r w:rsidRPr="008521C1">
        <w:rPr>
          <w:b/>
        </w:rPr>
        <w:t>Ovarian cycle</w:t>
      </w:r>
    </w:p>
    <w:p w:rsidR="003E4C88" w:rsidRDefault="003E4C88" w:rsidP="008521C1">
      <w:pPr>
        <w:pStyle w:val="ListParagraph"/>
        <w:numPr>
          <w:ilvl w:val="0"/>
          <w:numId w:val="1"/>
        </w:numPr>
        <w:spacing w:line="360" w:lineRule="auto"/>
      </w:pPr>
      <w:r>
        <w:t>Each ‘follicle’ contains one _____________________ which is an immature egg</w:t>
      </w:r>
    </w:p>
    <w:p w:rsidR="003E4C88" w:rsidRDefault="00D62AF3" w:rsidP="008521C1">
      <w:pPr>
        <w:pStyle w:val="ListParagraph"/>
        <w:numPr>
          <w:ilvl w:val="0"/>
          <w:numId w:val="1"/>
        </w:numPr>
        <w:spacing w:line="360" w:lineRule="auto"/>
      </w:pPr>
      <w:r>
        <w:t>One follicle will continue to grow and secrete ________________</w:t>
      </w:r>
    </w:p>
    <w:p w:rsidR="00D62AF3" w:rsidRDefault="00D62AF3" w:rsidP="008521C1">
      <w:pPr>
        <w:pStyle w:val="ListParagraph"/>
        <w:numPr>
          <w:ilvl w:val="0"/>
          <w:numId w:val="1"/>
        </w:numPr>
        <w:spacing w:line="360" w:lineRule="auto"/>
      </w:pPr>
      <w:r>
        <w:t>This creates positive feedback to release a surge of __________ and __________ which causes ___________________________</w:t>
      </w:r>
    </w:p>
    <w:p w:rsidR="00D62AF3" w:rsidRDefault="00D62AF3" w:rsidP="008521C1">
      <w:pPr>
        <w:pStyle w:val="ListParagraph"/>
        <w:numPr>
          <w:ilvl w:val="0"/>
          <w:numId w:val="1"/>
        </w:numPr>
        <w:spacing w:line="360" w:lineRule="auto"/>
      </w:pPr>
      <w:r>
        <w:t>Ovulation is when the _____________ ruptures and the _________________ is released</w:t>
      </w:r>
    </w:p>
    <w:p w:rsidR="00D62AF3" w:rsidRPr="008521C1" w:rsidRDefault="005C4241" w:rsidP="008521C1">
      <w:pPr>
        <w:spacing w:line="360" w:lineRule="auto"/>
        <w:contextualSpacing/>
        <w:rPr>
          <w:b/>
        </w:rPr>
      </w:pPr>
      <w:r>
        <w:rPr>
          <w:b/>
        </w:rPr>
        <w:t>Uterine</w:t>
      </w:r>
      <w:r w:rsidR="00D62AF3" w:rsidRPr="008521C1">
        <w:rPr>
          <w:b/>
        </w:rPr>
        <w:t xml:space="preserve"> cycle</w:t>
      </w:r>
    </w:p>
    <w:p w:rsidR="00D62AF3" w:rsidRDefault="00D62AF3" w:rsidP="008521C1">
      <w:pPr>
        <w:pStyle w:val="ListParagraph"/>
        <w:numPr>
          <w:ilvl w:val="0"/>
          <w:numId w:val="1"/>
        </w:numPr>
        <w:spacing w:line="360" w:lineRule="auto"/>
      </w:pPr>
      <w:r>
        <w:t xml:space="preserve">This starts </w:t>
      </w:r>
      <w:proofErr w:type="spellStart"/>
      <w:r>
        <w:t>of</w:t>
      </w:r>
      <w:proofErr w:type="spellEnd"/>
      <w:r>
        <w:t xml:space="preserve"> with the ________________ phase (bleeding)</w:t>
      </w:r>
    </w:p>
    <w:p w:rsidR="00D62AF3" w:rsidRDefault="00D62AF3" w:rsidP="008521C1">
      <w:pPr>
        <w:pStyle w:val="ListParagraph"/>
        <w:numPr>
          <w:ilvl w:val="0"/>
          <w:numId w:val="1"/>
        </w:numPr>
        <w:spacing w:line="360" w:lineRule="auto"/>
      </w:pPr>
      <w:r>
        <w:t>The average menstrual phase lasts ______ days</w:t>
      </w:r>
    </w:p>
    <w:p w:rsidR="008521C1" w:rsidRDefault="008521C1" w:rsidP="008521C1">
      <w:pPr>
        <w:pStyle w:val="ListParagraph"/>
        <w:numPr>
          <w:ilvl w:val="0"/>
          <w:numId w:val="1"/>
        </w:numPr>
        <w:spacing w:line="360" w:lineRule="auto"/>
      </w:pPr>
      <w:r>
        <w:t>In the proliferative phase there is high levels of __________________</w:t>
      </w:r>
    </w:p>
    <w:p w:rsidR="008521C1" w:rsidRDefault="008521C1" w:rsidP="008521C1">
      <w:pPr>
        <w:pStyle w:val="ListParagraph"/>
        <w:numPr>
          <w:ilvl w:val="0"/>
          <w:numId w:val="1"/>
        </w:numPr>
        <w:spacing w:line="360" w:lineRule="auto"/>
      </w:pPr>
      <w:r>
        <w:t>This causes the walls of the uterus (_________________) to become __________________</w:t>
      </w:r>
    </w:p>
    <w:p w:rsidR="008521C1" w:rsidRDefault="008521C1" w:rsidP="008521C1">
      <w:pPr>
        <w:pStyle w:val="ListParagraph"/>
        <w:numPr>
          <w:ilvl w:val="0"/>
          <w:numId w:val="1"/>
        </w:numPr>
        <w:spacing w:line="360" w:lineRule="auto"/>
      </w:pPr>
      <w:r>
        <w:t>The highest chance of fertilisation is between days ___________________</w:t>
      </w:r>
    </w:p>
    <w:p w:rsidR="008521C1" w:rsidRDefault="008521C1" w:rsidP="008521C1">
      <w:pPr>
        <w:pStyle w:val="ListParagraph"/>
        <w:numPr>
          <w:ilvl w:val="0"/>
          <w:numId w:val="1"/>
        </w:numPr>
        <w:spacing w:line="360" w:lineRule="auto"/>
      </w:pPr>
      <w:r>
        <w:t>After ovulation, the follicle becomes a _________________________</w:t>
      </w:r>
    </w:p>
    <w:p w:rsidR="008521C1" w:rsidRDefault="008521C1" w:rsidP="008521C1">
      <w:pPr>
        <w:pStyle w:val="ListParagraph"/>
        <w:numPr>
          <w:ilvl w:val="0"/>
          <w:numId w:val="1"/>
        </w:numPr>
        <w:spacing w:line="360" w:lineRule="auto"/>
      </w:pPr>
      <w:r>
        <w:t>In the luteal phase, there is more ____________________ than ___________________</w:t>
      </w:r>
    </w:p>
    <w:p w:rsidR="008521C1" w:rsidRDefault="008521C1" w:rsidP="008521C1">
      <w:pPr>
        <w:pStyle w:val="ListParagraph"/>
        <w:numPr>
          <w:ilvl w:val="0"/>
          <w:numId w:val="1"/>
        </w:numPr>
        <w:spacing w:line="360" w:lineRule="auto"/>
      </w:pPr>
      <w:r>
        <w:t>Progesterone is the main hormone in the ________________________________ (after ovulation). This phase is to make the uterus an ideal environment for implantation.</w:t>
      </w:r>
    </w:p>
    <w:p w:rsidR="008521C1" w:rsidRDefault="008521C1" w:rsidP="008521C1">
      <w:pPr>
        <w:spacing w:line="360" w:lineRule="auto"/>
        <w:contextualSpacing/>
      </w:pPr>
    </w:p>
    <w:p w:rsidR="008521C1" w:rsidRPr="008521C1" w:rsidRDefault="008521C1" w:rsidP="008521C1">
      <w:pPr>
        <w:spacing w:line="360" w:lineRule="auto"/>
        <w:contextualSpacing/>
        <w:rPr>
          <w:b/>
        </w:rPr>
      </w:pPr>
      <w:r w:rsidRPr="008521C1">
        <w:rPr>
          <w:b/>
        </w:rPr>
        <w:t>Recap:</w:t>
      </w:r>
    </w:p>
    <w:p w:rsidR="008521C1" w:rsidRDefault="008521C1" w:rsidP="008521C1">
      <w:pPr>
        <w:pStyle w:val="ListParagraph"/>
        <w:numPr>
          <w:ilvl w:val="0"/>
          <w:numId w:val="1"/>
        </w:numPr>
        <w:spacing w:line="360" w:lineRule="auto"/>
      </w:pPr>
      <w:r>
        <w:t>The _________________ phase may vary in length but the _______________ phase is always 14 days</w:t>
      </w:r>
    </w:p>
    <w:p w:rsidR="005C4241" w:rsidRDefault="005C4241" w:rsidP="005C4241">
      <w:pPr>
        <w:spacing w:line="360" w:lineRule="auto"/>
      </w:pPr>
    </w:p>
    <w:p w:rsidR="005C4241" w:rsidRDefault="005C4241" w:rsidP="005C4241">
      <w:pPr>
        <w:spacing w:line="360" w:lineRule="auto"/>
      </w:pPr>
    </w:p>
    <w:p w:rsidR="005C4241" w:rsidRDefault="005C4241" w:rsidP="005C4241">
      <w:pPr>
        <w:spacing w:line="360" w:lineRule="auto"/>
      </w:pPr>
    </w:p>
    <w:p w:rsidR="005C4241" w:rsidRDefault="005C4241" w:rsidP="005C4241">
      <w:pPr>
        <w:spacing w:line="360" w:lineRule="auto"/>
      </w:pPr>
    </w:p>
    <w:p w:rsidR="005C4241" w:rsidRDefault="005C4241" w:rsidP="005C4241">
      <w:pPr>
        <w:spacing w:line="360" w:lineRule="auto"/>
      </w:pPr>
      <w:r w:rsidRPr="005C4241">
        <w:rPr>
          <w:noProof/>
          <w:lang w:eastAsia="en-AU"/>
        </w:rPr>
        <w:lastRenderedPageBreak/>
        <w:drawing>
          <wp:inline distT="0" distB="0" distL="0" distR="0">
            <wp:extent cx="6645910" cy="6493054"/>
            <wp:effectExtent l="0" t="0" r="2540" b="3175"/>
            <wp:docPr id="1" name="Picture 1" descr="Image result for menstrual cycl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menstrual cycle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493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4241" w:rsidSect="003E4C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C1263E"/>
    <w:multiLevelType w:val="hybridMultilevel"/>
    <w:tmpl w:val="2806E26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C88"/>
    <w:rsid w:val="003E4C88"/>
    <w:rsid w:val="005C4241"/>
    <w:rsid w:val="008521C1"/>
    <w:rsid w:val="00A96185"/>
    <w:rsid w:val="00D06326"/>
    <w:rsid w:val="00D62AF3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6131A"/>
  <w15:chartTrackingRefBased/>
  <w15:docId w15:val="{939BCDC2-323C-43A2-9FF3-EC97F5F82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4C8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C42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4241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961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watch?v=tOluxtc3Cp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97360CDE</Template>
  <TotalTime>1134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3</cp:revision>
  <cp:lastPrinted>2019-07-26T00:32:00Z</cp:lastPrinted>
  <dcterms:created xsi:type="dcterms:W3CDTF">2019-07-25T05:39:00Z</dcterms:created>
  <dcterms:modified xsi:type="dcterms:W3CDTF">2019-12-13T05:11:00Z</dcterms:modified>
</cp:coreProperties>
</file>