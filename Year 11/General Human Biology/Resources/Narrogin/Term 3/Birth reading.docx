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2544" w:rsidRDefault="00062544" w:rsidP="00062544">
      <w:pPr>
        <w:jc w:val="center"/>
        <w:rPr>
          <w:b/>
          <w:bCs/>
        </w:rPr>
      </w:pPr>
      <w:r>
        <w:rPr>
          <w:b/>
          <w:bCs/>
        </w:rPr>
        <w:t>People involved with Birth</w:t>
      </w:r>
    </w:p>
    <w:p w:rsidR="00062544" w:rsidRPr="00062544" w:rsidRDefault="00062544" w:rsidP="00062544">
      <w:r w:rsidRPr="00062544">
        <w:rPr>
          <w:b/>
          <w:bCs/>
        </w:rPr>
        <w:t>Obstetricians</w:t>
      </w:r>
    </w:p>
    <w:p w:rsidR="00062544" w:rsidRPr="00062544" w:rsidRDefault="00062544" w:rsidP="00062544">
      <w:r w:rsidRPr="00062544">
        <w:t>An obstetrician is a doctor who specializes in pregnancy, childbirth, and a woman’s reproductive system.</w:t>
      </w:r>
    </w:p>
    <w:p w:rsidR="00062544" w:rsidRPr="00062544" w:rsidRDefault="00062544" w:rsidP="00062544">
      <w:r w:rsidRPr="00062544">
        <w:t xml:space="preserve">Many people choose to see an obstetrician, also called an OB/GYN during their pregnancy. An obstetrician can take care of you throughout your pregnancy, and give you other care such as annual Pap tests. During your pregnancy, if you choose an OB for your care, you will go their office or hospital, see a nurse that will take your blood pressure and other information, and then see you OB for about 10 minutes, the OB will send you for ultrasounds and blood work, check your measurements and advice you regarding your and </w:t>
      </w:r>
      <w:proofErr w:type="gramStart"/>
      <w:r w:rsidRPr="00062544">
        <w:t>babies</w:t>
      </w:r>
      <w:proofErr w:type="gramEnd"/>
      <w:r w:rsidRPr="00062544">
        <w:t xml:space="preserve"> health.</w:t>
      </w:r>
    </w:p>
    <w:p w:rsidR="00062544" w:rsidRPr="00062544" w:rsidRDefault="00062544" w:rsidP="00062544">
      <w:r w:rsidRPr="00062544">
        <w:t>On your delivery day, the OB on call will check all the information that the nurses are registering and will come to check on you only if you need some kind of intervention. When the baby is ready to be born, they will be called to deliver the baby.</w:t>
      </w:r>
    </w:p>
    <w:p w:rsidR="00062544" w:rsidRPr="00062544" w:rsidRDefault="00062544" w:rsidP="00062544">
      <w:r w:rsidRPr="00062544">
        <w:t xml:space="preserve">They perform vaginal births, </w:t>
      </w:r>
      <w:proofErr w:type="spellStart"/>
      <w:r w:rsidRPr="00062544">
        <w:t>instrumentalized</w:t>
      </w:r>
      <w:proofErr w:type="spellEnd"/>
      <w:r w:rsidRPr="00062544">
        <w:t xml:space="preserve"> vaginal births and </w:t>
      </w:r>
      <w:proofErr w:type="spellStart"/>
      <w:r w:rsidRPr="00062544">
        <w:t>cesarian</w:t>
      </w:r>
      <w:proofErr w:type="spellEnd"/>
      <w:r w:rsidRPr="00062544">
        <w:t xml:space="preserve"> sections.</w:t>
      </w:r>
    </w:p>
    <w:p w:rsidR="00062544" w:rsidRPr="00062544" w:rsidRDefault="00062544" w:rsidP="00062544">
      <w:r w:rsidRPr="00062544">
        <w:t>Ob’s are a great option if you have any health condition that might affect your pregnancy like diabetes, high blood pressure, hormonal imbalances, fertility issues, and others.</w:t>
      </w:r>
    </w:p>
    <w:p w:rsidR="00062544" w:rsidRPr="00062544" w:rsidRDefault="00062544" w:rsidP="00062544">
      <w:r w:rsidRPr="00062544">
        <w:rPr>
          <w:b/>
          <w:bCs/>
        </w:rPr>
        <w:t>Nurses</w:t>
      </w:r>
    </w:p>
    <w:p w:rsidR="00062544" w:rsidRPr="00062544" w:rsidRDefault="00062544" w:rsidP="00062544">
      <w:r w:rsidRPr="00062544">
        <w:t xml:space="preserve">Nurses in the hospital birthing units perform most of the work with the families. They triage the birthing person, and when you go to your birthing room you will have an assigned nurse per each 12h shift. Nurses monitor the progression of your </w:t>
      </w:r>
      <w:proofErr w:type="spellStart"/>
      <w:r w:rsidRPr="00062544">
        <w:t>labor</w:t>
      </w:r>
      <w:proofErr w:type="spellEnd"/>
      <w:r w:rsidRPr="00062544">
        <w:t xml:space="preserve"> and register every little detail on the computer.</w:t>
      </w:r>
    </w:p>
    <w:p w:rsidR="00062544" w:rsidRPr="00062544" w:rsidRDefault="00062544" w:rsidP="00062544">
      <w:r w:rsidRPr="00062544">
        <w:t>They also offer pain management options booth natural and medication and try to keep you comfortable.</w:t>
      </w:r>
    </w:p>
    <w:p w:rsidR="00062544" w:rsidRPr="00062544" w:rsidRDefault="00062544" w:rsidP="00062544">
      <w:r w:rsidRPr="00062544">
        <w:t xml:space="preserve">Nurses perform some routine interventions like checking your blood pressure, the babies heart rate and uterine contractions, and consult with the </w:t>
      </w:r>
      <w:proofErr w:type="spellStart"/>
      <w:r w:rsidRPr="00062544">
        <w:t>ob</w:t>
      </w:r>
      <w:proofErr w:type="spellEnd"/>
      <w:r w:rsidRPr="00062544">
        <w:t xml:space="preserve"> to manage your pain or induction medications, check and your cervical dilation, and others.</w:t>
      </w:r>
    </w:p>
    <w:p w:rsidR="00062544" w:rsidRPr="00062544" w:rsidRDefault="00062544" w:rsidP="00062544">
      <w:r w:rsidRPr="00062544">
        <w:t>They work side by side with the obstetricians and play a very important role in a hospital birth.</w:t>
      </w:r>
    </w:p>
    <w:p w:rsidR="00062544" w:rsidRPr="00062544" w:rsidRDefault="00062544" w:rsidP="00062544">
      <w:r w:rsidRPr="00062544">
        <w:rPr>
          <w:b/>
          <w:bCs/>
        </w:rPr>
        <w:t>Midwives</w:t>
      </w:r>
    </w:p>
    <w:p w:rsidR="00062544" w:rsidRPr="00062544" w:rsidRDefault="00062544" w:rsidP="00062544">
      <w:r w:rsidRPr="00062544">
        <w:t xml:space="preserve">Midwives are health-care professionals who provide primary care to pregnant people, just like </w:t>
      </w:r>
      <w:proofErr w:type="spellStart"/>
      <w:r w:rsidRPr="00062544">
        <w:t>ob’s</w:t>
      </w:r>
      <w:proofErr w:type="spellEnd"/>
      <w:r w:rsidRPr="00062544">
        <w:t xml:space="preserve">, but also newborns. They support you in your pregnancy, labour, birth and see you and the newborn in the first six weeks after birth for 6 times, you will be cared by 1 to 3 midwives from a team, which means that one of them, the one on call that week, will deliver your baby. On the delivery room, they perform all the tasks and stay with you during all </w:t>
      </w:r>
      <w:proofErr w:type="spellStart"/>
      <w:r w:rsidRPr="00062544">
        <w:t>labor</w:t>
      </w:r>
      <w:proofErr w:type="spellEnd"/>
      <w:r w:rsidRPr="00062544">
        <w:t xml:space="preserve"> and birth. When you are fully dilated they call a back up to take care of the newborn.</w:t>
      </w:r>
    </w:p>
    <w:p w:rsidR="00062544" w:rsidRPr="00062544" w:rsidRDefault="00062544" w:rsidP="00062544">
      <w:r w:rsidRPr="00062544">
        <w:t>Appointments are on average 30-45 minutes long. you’ll see your midwife approximately 12 times or more until you go into labour, they monitor the health of both you and your baby and provide breastfeeding support. Midwives remain available by pager 24 hours a day, seven days a week.</w:t>
      </w:r>
    </w:p>
    <w:p w:rsidR="00062544" w:rsidRPr="00062544" w:rsidRDefault="00062544" w:rsidP="00062544">
      <w:r w:rsidRPr="00062544">
        <w:t>Midwives are experts in low-risk pregnancy and birth, they provide physical examinations and assessments, and give you support and information. Midwifery clients will not see an OB unless there are concerns or complications. Midwives can consult or transfer care to an OB if your pregnancy as any kind of problem or complication out of their scoop, anyway your midwives will continue to support you and resume primary care as soon as possible.</w:t>
      </w:r>
    </w:p>
    <w:p w:rsidR="00062544" w:rsidRPr="00062544" w:rsidRDefault="00062544" w:rsidP="00062544">
      <w:r w:rsidRPr="00062544">
        <w:rPr>
          <w:b/>
          <w:bCs/>
        </w:rPr>
        <w:t>Doulas</w:t>
      </w:r>
    </w:p>
    <w:p w:rsidR="00062544" w:rsidRPr="00062544" w:rsidRDefault="00062544" w:rsidP="00062544">
      <w:r w:rsidRPr="00062544">
        <w:t>Doulas are not health care providers and do not perform any medical tasks. We provide evidence-based and non-judgmental support and information to the parents about pregnancy, birth, postpartum body, and newborns.</w:t>
      </w:r>
    </w:p>
    <w:p w:rsidR="00062544" w:rsidRDefault="00062544" w:rsidP="00062544">
      <w:r w:rsidRPr="00062544">
        <w:t>Doulas provide emotional support to the family and physical support like massage and pressure to the birthing person during labour, just like in a sports team you have your health care providers and your coaches/PT’s, we are “personal birth trainers” that will help you achieve the goals for your labour, delivery and postpartum.</w:t>
      </w:r>
      <w:bookmarkStart w:id="0" w:name="_GoBack"/>
      <w:bookmarkEnd w:id="0"/>
    </w:p>
    <w:p w:rsidR="00062544" w:rsidRPr="00062544" w:rsidRDefault="00062544" w:rsidP="00062544">
      <w:pPr>
        <w:jc w:val="center"/>
        <w:rPr>
          <w:b/>
        </w:rPr>
      </w:pPr>
      <w:r w:rsidRPr="00062544">
        <w:rPr>
          <w:b/>
        </w:rPr>
        <w:lastRenderedPageBreak/>
        <w:t>Stages of Birth</w:t>
      </w:r>
    </w:p>
    <w:p w:rsidR="00062544" w:rsidRPr="00062544" w:rsidRDefault="00062544" w:rsidP="00062544">
      <w:r w:rsidRPr="00062544">
        <w:t>Labour is divided into three stages. The first stage is the dilation of the cervix, the second stage is the birth of the baby, and the third stage is the delivery of the placenta. For first-time mothers, labour takes around 12 to 14 hours. Women who have undergone childbirth before can expect about seven hours of labour. </w:t>
      </w:r>
    </w:p>
    <w:p w:rsidR="00062544" w:rsidRPr="00062544" w:rsidRDefault="00062544" w:rsidP="00062544">
      <w:pPr>
        <w:rPr>
          <w:b/>
          <w:bCs/>
        </w:rPr>
      </w:pPr>
      <w:r w:rsidRPr="00062544">
        <w:rPr>
          <w:b/>
          <w:bCs/>
        </w:rPr>
        <w:t>Recognising the start of labour</w:t>
      </w:r>
    </w:p>
    <w:p w:rsidR="00062544" w:rsidRPr="00062544" w:rsidRDefault="00062544" w:rsidP="00062544">
      <w:r w:rsidRPr="00062544">
        <w:t>Braxton-Hicks contractions are sometimes mistaken for labour. These ‘false’ contractions usually start halfway through the pregnancy and continue all the way through. You may find these contractions visibly harden and lift your pregnant belly.</w:t>
      </w:r>
      <w:r w:rsidRPr="00062544">
        <w:br/>
      </w:r>
      <w:r w:rsidRPr="00062544">
        <w:br/>
        <w:t>It is not known what triggers the onset of labour, but it is thought to be influenced by the hormone oxytocin, which is responsible for causing uterine contractions.</w:t>
      </w:r>
    </w:p>
    <w:p w:rsidR="00062544" w:rsidRPr="00062544" w:rsidRDefault="00062544" w:rsidP="00062544">
      <w:pPr>
        <w:rPr>
          <w:b/>
          <w:bCs/>
        </w:rPr>
      </w:pPr>
      <w:r w:rsidRPr="00062544">
        <w:rPr>
          <w:b/>
          <w:bCs/>
        </w:rPr>
        <w:t>Symptoms of going into labour</w:t>
      </w:r>
    </w:p>
    <w:p w:rsidR="00062544" w:rsidRPr="00062544" w:rsidRDefault="00062544" w:rsidP="00062544">
      <w:r w:rsidRPr="00062544">
        <w:t>Some of the signs and symptoms of going into labour may include:</w:t>
      </w:r>
    </w:p>
    <w:p w:rsidR="00062544" w:rsidRPr="00062544" w:rsidRDefault="00062544" w:rsidP="00062544">
      <w:pPr>
        <w:numPr>
          <w:ilvl w:val="0"/>
          <w:numId w:val="1"/>
        </w:numPr>
      </w:pPr>
      <w:r w:rsidRPr="00062544">
        <w:t>Period-like cramps</w:t>
      </w:r>
    </w:p>
    <w:p w:rsidR="00062544" w:rsidRPr="00062544" w:rsidRDefault="00062544" w:rsidP="00062544">
      <w:pPr>
        <w:numPr>
          <w:ilvl w:val="0"/>
          <w:numId w:val="1"/>
        </w:numPr>
      </w:pPr>
      <w:r w:rsidRPr="00062544">
        <w:t>Backache</w:t>
      </w:r>
    </w:p>
    <w:p w:rsidR="00062544" w:rsidRPr="00062544" w:rsidRDefault="00062544" w:rsidP="00062544">
      <w:pPr>
        <w:numPr>
          <w:ilvl w:val="0"/>
          <w:numId w:val="1"/>
        </w:numPr>
      </w:pPr>
      <w:r w:rsidRPr="00062544">
        <w:t>Diarrhoea</w:t>
      </w:r>
    </w:p>
    <w:p w:rsidR="00062544" w:rsidRPr="00062544" w:rsidRDefault="00062544" w:rsidP="00062544">
      <w:pPr>
        <w:numPr>
          <w:ilvl w:val="0"/>
          <w:numId w:val="1"/>
        </w:numPr>
      </w:pPr>
      <w:r w:rsidRPr="00062544">
        <w:t>A small bloodstained discharge as your cervix thins and the mucus plug drops out (this is called a ‘show’)</w:t>
      </w:r>
    </w:p>
    <w:p w:rsidR="00062544" w:rsidRPr="00062544" w:rsidRDefault="00062544" w:rsidP="00062544">
      <w:pPr>
        <w:numPr>
          <w:ilvl w:val="0"/>
          <w:numId w:val="1"/>
        </w:numPr>
      </w:pPr>
      <w:r w:rsidRPr="00062544">
        <w:t>A gush or trickle of water as the membranes break</w:t>
      </w:r>
    </w:p>
    <w:p w:rsidR="00062544" w:rsidRPr="00062544" w:rsidRDefault="00062544" w:rsidP="00062544">
      <w:pPr>
        <w:numPr>
          <w:ilvl w:val="0"/>
          <w:numId w:val="1"/>
        </w:numPr>
      </w:pPr>
      <w:r w:rsidRPr="00062544">
        <w:t>Contractions.</w:t>
      </w:r>
    </w:p>
    <w:p w:rsidR="00062544" w:rsidRPr="00062544" w:rsidRDefault="00062544" w:rsidP="00062544">
      <w:pPr>
        <w:rPr>
          <w:b/>
          <w:bCs/>
        </w:rPr>
      </w:pPr>
      <w:r w:rsidRPr="00062544">
        <w:rPr>
          <w:b/>
          <w:bCs/>
        </w:rPr>
        <w:t>The first stage of labour</w:t>
      </w:r>
    </w:p>
    <w:p w:rsidR="00062544" w:rsidRPr="00062544" w:rsidRDefault="00062544" w:rsidP="00062544">
      <w:r w:rsidRPr="00062544">
        <w:t>The first stage of labour involves the thinning of the cervix and its dilation to around 10 cm. The first stage is made up of three different phases. These are:</w:t>
      </w:r>
    </w:p>
    <w:p w:rsidR="00062544" w:rsidRPr="00062544" w:rsidRDefault="00062544" w:rsidP="00062544">
      <w:pPr>
        <w:numPr>
          <w:ilvl w:val="0"/>
          <w:numId w:val="2"/>
        </w:numPr>
      </w:pPr>
      <w:r w:rsidRPr="00062544">
        <w:rPr>
          <w:b/>
          <w:bCs/>
        </w:rPr>
        <w:t>The latent phase</w:t>
      </w:r>
      <w:r w:rsidRPr="00062544">
        <w:t> – Generally, this stage is the longest and the least painful part of labour. The cervix thins out and dilates zero to three centimetres. This may occur over weeks, days or hours and be accompanied by mild contractions. The contractions may be regularly or irregularly spaced, or you might not notice them at all.</w:t>
      </w:r>
    </w:p>
    <w:p w:rsidR="00062544" w:rsidRPr="00062544" w:rsidRDefault="00062544" w:rsidP="00062544">
      <w:pPr>
        <w:numPr>
          <w:ilvl w:val="0"/>
          <w:numId w:val="2"/>
        </w:numPr>
      </w:pPr>
      <w:r w:rsidRPr="00062544">
        <w:rPr>
          <w:b/>
          <w:bCs/>
        </w:rPr>
        <w:t>The active phase</w:t>
      </w:r>
      <w:r w:rsidRPr="00062544">
        <w:t> – The next phase is marked by strong, painful contractions that tend to occur three or four minutes apart, and last from 30 to 60 seconds. The cervix dilates from three centimetres to seven or eight centimetres.</w:t>
      </w:r>
    </w:p>
    <w:p w:rsidR="00062544" w:rsidRPr="00062544" w:rsidRDefault="00062544" w:rsidP="00062544">
      <w:pPr>
        <w:numPr>
          <w:ilvl w:val="0"/>
          <w:numId w:val="2"/>
        </w:numPr>
      </w:pPr>
      <w:r w:rsidRPr="00062544">
        <w:rPr>
          <w:b/>
          <w:bCs/>
        </w:rPr>
        <w:t>The transition phase</w:t>
      </w:r>
      <w:r w:rsidRPr="00062544">
        <w:t> – During transition, the cervix dilates from eight centimetres to 10 centimetres (that is, fully dilated). These contractions can become more intense, painful and frequent. It may feel as though the contractions are no longer separate, but running into each other. It is not unusual to feel out of control and even a strong urge to go to the toilet as the baby’s head moves down the birth canal and pushes against the rectum.</w:t>
      </w:r>
    </w:p>
    <w:p w:rsidR="00062544" w:rsidRPr="00062544" w:rsidRDefault="00062544" w:rsidP="00062544">
      <w:r w:rsidRPr="00062544">
        <w:t>Throughout the first stage of labour, careful monitoring and recording of your wellbeing and that of your baby, and the progress of your labour, is important. This is to ensure that labour is progressing normally and that any problems are recognised early and well communicated.</w:t>
      </w:r>
    </w:p>
    <w:p w:rsidR="00062544" w:rsidRPr="00062544" w:rsidRDefault="00062544" w:rsidP="00062544">
      <w:pPr>
        <w:rPr>
          <w:b/>
          <w:bCs/>
        </w:rPr>
      </w:pPr>
      <w:r w:rsidRPr="00062544">
        <w:rPr>
          <w:b/>
          <w:bCs/>
        </w:rPr>
        <w:t>The second stage of labour</w:t>
      </w:r>
    </w:p>
    <w:p w:rsidR="00062544" w:rsidRPr="00062544" w:rsidRDefault="00062544" w:rsidP="00062544">
      <w:r w:rsidRPr="00062544">
        <w:t>The second stage of labour is from when your cervix is fully dilated to the time your baby is born. The contractions during this time are regular and spaced apart. As each contraction builds to a peak, you may feel the urge to bear down and push. The sensation of the baby moving through the vagina is described as a stretching or burning, particularly as the baby’s head crowns (appears at the vaginal entrance).</w:t>
      </w:r>
      <w:r w:rsidRPr="00062544">
        <w:br/>
      </w:r>
      <w:r w:rsidRPr="00062544">
        <w:lastRenderedPageBreak/>
        <w:br/>
        <w:t>At the time of birth, a doctor or midwife may guide your pushing to enable a gentle, unhurried birth of your baby's head. Sometimes the umbilical cord is wound around the baby's neck. If possible, the doctor or midwife will loosen it, loop it over your baby's head, or clamp and cut it to allow your baby to be born safely. </w:t>
      </w:r>
      <w:r w:rsidRPr="00062544">
        <w:br/>
      </w:r>
      <w:r w:rsidRPr="00062544">
        <w:br/>
        <w:t>Once the head has emerged, your midwife or doctor will guide your baby’s body so the shoulders come out. The rest of the baby will then follow. </w:t>
      </w:r>
      <w:r w:rsidRPr="00062544">
        <w:br/>
      </w:r>
      <w:r w:rsidRPr="00062544">
        <w:br/>
        <w:t>If this is your first baby, the second stage of labour can last up to one to two hours, particularly if you have had an epidural. If you have had a baby before, this stage is often much quicker.</w:t>
      </w:r>
      <w:r w:rsidRPr="00062544">
        <w:br/>
      </w:r>
      <w:r w:rsidRPr="00062544">
        <w:br/>
        <w:t>Monitoring of your condition and that of your baby is increased during the second stage of labour. A long second stage of labour can result in risks for you and your baby. If your labour is not progressing, it is important that the reason is worked out and steps are taken to help you.</w:t>
      </w:r>
    </w:p>
    <w:p w:rsidR="00062544" w:rsidRPr="00062544" w:rsidRDefault="00062544" w:rsidP="00062544">
      <w:pPr>
        <w:rPr>
          <w:b/>
          <w:bCs/>
        </w:rPr>
      </w:pPr>
      <w:r w:rsidRPr="00062544">
        <w:rPr>
          <w:b/>
          <w:bCs/>
        </w:rPr>
        <w:t>The third stage of labour</w:t>
      </w:r>
    </w:p>
    <w:p w:rsidR="00062544" w:rsidRPr="00062544" w:rsidRDefault="00062544" w:rsidP="00062544">
      <w:r w:rsidRPr="00062544">
        <w:t>After the birth of your baby your uterus gently contracts to loosen and push out the placenta, although you may not be able to feel these contractions. This may occur five to 30 minutes after the birth of your baby. </w:t>
      </w:r>
      <w:r w:rsidRPr="00062544">
        <w:br/>
      </w:r>
      <w:r w:rsidRPr="00062544">
        <w:br/>
        <w:t>The muscles of the uterus continue to contract to stop the bleeding. This process is always associated with a moderate blood loss – up to 500ml. </w:t>
      </w:r>
      <w:r w:rsidRPr="00062544">
        <w:br/>
      </w:r>
      <w:r w:rsidRPr="00062544">
        <w:br/>
        <w:t>In this stage of labour, one of the potential problems is excessive bleeding (postpartum haemorrhage), which can result in anaemia and fatigue. This is why the third stage is carefully supervised.</w:t>
      </w:r>
      <w:r w:rsidRPr="00062544">
        <w:br/>
      </w:r>
      <w:r w:rsidRPr="00062544">
        <w:br/>
        <w:t>There are two approaches to managing the third stage:</w:t>
      </w:r>
    </w:p>
    <w:p w:rsidR="00062544" w:rsidRPr="00062544" w:rsidRDefault="00062544" w:rsidP="00062544">
      <w:pPr>
        <w:numPr>
          <w:ilvl w:val="0"/>
          <w:numId w:val="3"/>
        </w:numPr>
      </w:pPr>
      <w:r w:rsidRPr="00062544">
        <w:rPr>
          <w:b/>
          <w:bCs/>
        </w:rPr>
        <w:t>Active management</w:t>
      </w:r>
      <w:r w:rsidRPr="00062544">
        <w:t> – this is the common practice in Australia. After the birth of your baby, the midwife or doctor gives you (with your consent) an injection of oxytocin, clamps and cuts the umbilical cord, and then carefully pulls on the cord to speed up delivery of the placenta. Active management has been found to reduce excessive blood loss and other serious complications.</w:t>
      </w:r>
    </w:p>
    <w:p w:rsidR="00062544" w:rsidRPr="00062544" w:rsidRDefault="00062544" w:rsidP="00062544">
      <w:pPr>
        <w:numPr>
          <w:ilvl w:val="0"/>
          <w:numId w:val="3"/>
        </w:numPr>
      </w:pPr>
      <w:r w:rsidRPr="00062544">
        <w:rPr>
          <w:b/>
          <w:bCs/>
        </w:rPr>
        <w:t>Expectant management</w:t>
      </w:r>
      <w:r w:rsidRPr="00062544">
        <w:t> – the placenta is allowed to deliver on its own, aided by gravity or nipple stimulation only. In this approach the umbilical cord stays connected to the baby until the cord stops pulsating.</w:t>
      </w:r>
    </w:p>
    <w:p w:rsidR="008B6BC5" w:rsidRDefault="00062544"/>
    <w:sectPr w:rsidR="008B6BC5" w:rsidSect="000625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3D74E0"/>
    <w:multiLevelType w:val="multilevel"/>
    <w:tmpl w:val="1280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832A0C"/>
    <w:multiLevelType w:val="multilevel"/>
    <w:tmpl w:val="9B7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014C6F"/>
    <w:multiLevelType w:val="multilevel"/>
    <w:tmpl w:val="038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544"/>
    <w:rsid w:val="00062544"/>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EBEF2"/>
  <w15:chartTrackingRefBased/>
  <w15:docId w15:val="{BA2783DE-0F14-4AA5-98DE-E8B11FDF3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25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616946">
      <w:bodyDiv w:val="1"/>
      <w:marLeft w:val="0"/>
      <w:marRight w:val="0"/>
      <w:marTop w:val="0"/>
      <w:marBottom w:val="0"/>
      <w:divBdr>
        <w:top w:val="none" w:sz="0" w:space="0" w:color="auto"/>
        <w:left w:val="none" w:sz="0" w:space="0" w:color="auto"/>
        <w:bottom w:val="none" w:sz="0" w:space="0" w:color="auto"/>
        <w:right w:val="none" w:sz="0" w:space="0" w:color="auto"/>
      </w:divBdr>
    </w:div>
    <w:div w:id="2045910748">
      <w:bodyDiv w:val="1"/>
      <w:marLeft w:val="0"/>
      <w:marRight w:val="0"/>
      <w:marTop w:val="0"/>
      <w:marBottom w:val="0"/>
      <w:divBdr>
        <w:top w:val="none" w:sz="0" w:space="0" w:color="auto"/>
        <w:left w:val="none" w:sz="0" w:space="0" w:color="auto"/>
        <w:bottom w:val="none" w:sz="0" w:space="0" w:color="auto"/>
        <w:right w:val="none" w:sz="0" w:space="0" w:color="auto"/>
      </w:divBdr>
      <w:divsChild>
        <w:div w:id="807669693">
          <w:marLeft w:val="0"/>
          <w:marRight w:val="0"/>
          <w:marTop w:val="0"/>
          <w:marBottom w:val="0"/>
          <w:divBdr>
            <w:top w:val="none" w:sz="0" w:space="0" w:color="auto"/>
            <w:left w:val="none" w:sz="0" w:space="0" w:color="auto"/>
            <w:bottom w:val="none" w:sz="0" w:space="0" w:color="auto"/>
            <w:right w:val="none" w:sz="0" w:space="0" w:color="auto"/>
          </w:divBdr>
        </w:div>
        <w:div w:id="1903176686">
          <w:marLeft w:val="0"/>
          <w:marRight w:val="0"/>
          <w:marTop w:val="0"/>
          <w:marBottom w:val="0"/>
          <w:divBdr>
            <w:top w:val="none" w:sz="0" w:space="0" w:color="auto"/>
            <w:left w:val="none" w:sz="0" w:space="0" w:color="auto"/>
            <w:bottom w:val="none" w:sz="0" w:space="0" w:color="auto"/>
            <w:right w:val="none" w:sz="0" w:space="0" w:color="auto"/>
          </w:divBdr>
        </w:div>
        <w:div w:id="1183325504">
          <w:marLeft w:val="0"/>
          <w:marRight w:val="0"/>
          <w:marTop w:val="0"/>
          <w:marBottom w:val="0"/>
          <w:divBdr>
            <w:top w:val="none" w:sz="0" w:space="0" w:color="auto"/>
            <w:left w:val="none" w:sz="0" w:space="0" w:color="auto"/>
            <w:bottom w:val="none" w:sz="0" w:space="0" w:color="auto"/>
            <w:right w:val="none" w:sz="0" w:space="0" w:color="auto"/>
          </w:divBdr>
        </w:div>
        <w:div w:id="11168271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9BDADB0</Template>
  <TotalTime>4</TotalTime>
  <Pages>3</Pages>
  <Words>1338</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2019-08-25T06:59:00Z</dcterms:created>
  <dcterms:modified xsi:type="dcterms:W3CDTF">2019-08-25T07:03:00Z</dcterms:modified>
</cp:coreProperties>
</file>