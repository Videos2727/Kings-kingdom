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52CC" w:rsidRDefault="00C152CC" w:rsidP="00C152CC">
      <w:pPr>
        <w:pStyle w:val="ListParagraph"/>
        <w:numPr>
          <w:ilvl w:val="0"/>
          <w:numId w:val="1"/>
        </w:numPr>
      </w:pPr>
      <w:r>
        <w:t>A married woman comes to the clinic and says that</w:t>
      </w:r>
      <w:r w:rsidR="00A21EF5">
        <w:t xml:space="preserve"> </w:t>
      </w:r>
      <w:r>
        <w:t>she is two months pregnant in spite of her husband</w:t>
      </w:r>
    </w:p>
    <w:p w:rsidR="00C152CC" w:rsidRDefault="00C152CC" w:rsidP="00C152CC">
      <w:r>
        <w:t>using condoms and</w:t>
      </w:r>
      <w:r w:rsidR="00A21EF5">
        <w:t xml:space="preserve"> that her husband is suspecting </w:t>
      </w:r>
      <w:r>
        <w:t>her integrity</w:t>
      </w:r>
      <w:r w:rsidR="00A21EF5">
        <w:t>.</w:t>
      </w:r>
      <w:r>
        <w:t xml:space="preserve"> How w</w:t>
      </w:r>
      <w:r w:rsidR="00A21EF5">
        <w:t xml:space="preserve">ill you talk to the husband and </w:t>
      </w:r>
      <w:r>
        <w:t>convince him?</w:t>
      </w:r>
    </w:p>
    <w:p w:rsidR="00A21EF5" w:rsidRDefault="00A21EF5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C152CC" w:rsidRDefault="00C152CC" w:rsidP="00A21EF5">
      <w:pPr>
        <w:pStyle w:val="ListParagraph"/>
        <w:numPr>
          <w:ilvl w:val="0"/>
          <w:numId w:val="1"/>
        </w:numPr>
      </w:pPr>
      <w:r>
        <w:t xml:space="preserve">A </w:t>
      </w:r>
      <w:proofErr w:type="gramStart"/>
      <w:r>
        <w:t>24 year old</w:t>
      </w:r>
      <w:proofErr w:type="gramEnd"/>
      <w:r>
        <w:t xml:space="preserve"> woman, </w:t>
      </w:r>
      <w:r w:rsidR="00A21EF5">
        <w:t xml:space="preserve">had copper T insertion </w:t>
      </w:r>
      <w:r>
        <w:t>2 months back.</w:t>
      </w:r>
      <w:r w:rsidR="00A21EF5">
        <w:t xml:space="preserve"> She comes to the clinic with 2 </w:t>
      </w:r>
      <w:r>
        <w:t>months of amenorrhea</w:t>
      </w:r>
      <w:r w:rsidR="00A21EF5">
        <w:t xml:space="preserve">. She also says that she is not </w:t>
      </w:r>
      <w:r>
        <w:t>able to feel the thr</w:t>
      </w:r>
      <w:r w:rsidR="00A21EF5">
        <w:t xml:space="preserve">ead in the vagina. What are the </w:t>
      </w:r>
      <w:r>
        <w:t>possibilities and how will you tackle the problem?</w:t>
      </w:r>
    </w:p>
    <w:p w:rsidR="00A21EF5" w:rsidRDefault="00A21EF5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C152CC" w:rsidRDefault="00A21EF5" w:rsidP="00C152CC">
      <w:r>
        <w:lastRenderedPageBreak/>
        <w:t>3</w:t>
      </w:r>
      <w:r w:rsidR="00C152CC">
        <w:t>. A newly married</w:t>
      </w:r>
      <w:r>
        <w:t xml:space="preserve"> couple comes for contraceptive </w:t>
      </w:r>
      <w:r w:rsidR="00C152CC">
        <w:t>advice to postpone pregnancy for 2 years. The wife is</w:t>
      </w:r>
    </w:p>
    <w:p w:rsidR="00C152CC" w:rsidRDefault="00C152CC" w:rsidP="00C152CC">
      <w:r>
        <w:t>working in a che</w:t>
      </w:r>
      <w:r w:rsidR="00A21EF5">
        <w:t xml:space="preserve">mical factory on contract for 2 </w:t>
      </w:r>
      <w:r>
        <w:t>years. How will you counsel the couple?</w:t>
      </w:r>
    </w:p>
    <w:p w:rsidR="00A21EF5" w:rsidRDefault="00A21EF5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C152CC" w:rsidRDefault="00A21EF5" w:rsidP="00C152CC">
      <w:r>
        <w:t>4</w:t>
      </w:r>
      <w:r w:rsidR="00C152CC">
        <w:t>. A newly marr</w:t>
      </w:r>
      <w:r>
        <w:t xml:space="preserve">ied woman who was started on combined contraceptive </w:t>
      </w:r>
      <w:r w:rsidR="00C152CC">
        <w:t xml:space="preserve">pills had forgotten </w:t>
      </w:r>
      <w:r>
        <w:t xml:space="preserve">to take the pills for 2 days in </w:t>
      </w:r>
      <w:r w:rsidR="00C152CC">
        <w:t>between. After finish</w:t>
      </w:r>
      <w:r>
        <w:t xml:space="preserve">ing the course, her periods got </w:t>
      </w:r>
      <w:r w:rsidR="00C152CC">
        <w:t>delayed by 1</w:t>
      </w:r>
      <w:r>
        <w:t xml:space="preserve">0 days. How will you manage her </w:t>
      </w:r>
      <w:r w:rsidR="00C152CC">
        <w:t>problem?</w:t>
      </w:r>
    </w:p>
    <w:p w:rsidR="00A21EF5" w:rsidRDefault="00A21EF5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C152CC" w:rsidRDefault="00A21EF5" w:rsidP="00C152CC">
      <w:r>
        <w:t>5</w:t>
      </w:r>
      <w:r w:rsidR="00C152CC">
        <w:t xml:space="preserve">. A business on </w:t>
      </w:r>
      <w:r>
        <w:t xml:space="preserve">frequent tours visited his wife </w:t>
      </w:r>
      <w:r w:rsidR="00C152CC">
        <w:t xml:space="preserve">unexpectedly. The wife was on </w:t>
      </w:r>
      <w:r>
        <w:t xml:space="preserve">day 16 of her </w:t>
      </w:r>
      <w:r w:rsidR="00C152CC">
        <w:t>menstrual cycle whe</w:t>
      </w:r>
      <w:r>
        <w:t xml:space="preserve">n they had sex. What are the </w:t>
      </w:r>
      <w:r w:rsidR="00C152CC">
        <w:t>choices available to the couple to prevent pregnancy?</w:t>
      </w:r>
    </w:p>
    <w:p w:rsidR="00A21EF5" w:rsidRDefault="00A21EF5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C152CC" w:rsidRDefault="00A21EF5" w:rsidP="00C152CC">
      <w:r>
        <w:t>6</w:t>
      </w:r>
      <w:r w:rsidR="00C152CC">
        <w:t>. A newly marr</w:t>
      </w:r>
      <w:r>
        <w:t xml:space="preserve">ied couple comes for counselling </w:t>
      </w:r>
      <w:r w:rsidR="00C152CC">
        <w:t>regarding family planning. They are against using</w:t>
      </w:r>
    </w:p>
    <w:p w:rsidR="00C152CC" w:rsidRDefault="00C152CC" w:rsidP="00C152CC">
      <w:r>
        <w:t xml:space="preserve">condoms, IUCD </w:t>
      </w:r>
      <w:r w:rsidR="00A21EF5">
        <w:t xml:space="preserve">and drugs on religious grounds. </w:t>
      </w:r>
      <w:r>
        <w:t>They definitely do not want any child for 2 years.</w:t>
      </w:r>
    </w:p>
    <w:p w:rsidR="00C152CC" w:rsidRDefault="00C152CC" w:rsidP="00C152CC">
      <w:r>
        <w:t>How you help them choose the best method?</w:t>
      </w:r>
    </w:p>
    <w:p w:rsidR="00A21EF5" w:rsidRDefault="00A21EF5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C152CC" w:rsidRDefault="00A21EF5" w:rsidP="00C152CC">
      <w:r>
        <w:lastRenderedPageBreak/>
        <w:t>7</w:t>
      </w:r>
      <w:r w:rsidR="00C152CC">
        <w:t>. A commercial sex</w:t>
      </w:r>
      <w:r>
        <w:t xml:space="preserve"> worker comes to the clinic and </w:t>
      </w:r>
      <w:r w:rsidR="00C152CC">
        <w:t>wants</w:t>
      </w:r>
      <w:r>
        <w:t xml:space="preserve"> a</w:t>
      </w:r>
      <w:r w:rsidR="00C152CC">
        <w:t xml:space="preserve"> copper </w:t>
      </w:r>
      <w:r>
        <w:t>IUD</w:t>
      </w:r>
      <w:r w:rsidR="00C152CC">
        <w:t xml:space="preserve"> insertion. How will you advise her?</w:t>
      </w:r>
    </w:p>
    <w:p w:rsidR="00A21EF5" w:rsidRDefault="00A21EF5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/>
    <w:p w:rsidR="00015368" w:rsidRDefault="00015368" w:rsidP="00C152CC">
      <w:bookmarkStart w:id="0" w:name="_GoBack"/>
      <w:bookmarkEnd w:id="0"/>
    </w:p>
    <w:p w:rsidR="00015368" w:rsidRDefault="00015368" w:rsidP="00C152CC"/>
    <w:p w:rsidR="00C152CC" w:rsidRDefault="00A21EF5" w:rsidP="00C152CC">
      <w:r>
        <w:t>8</w:t>
      </w:r>
      <w:r w:rsidR="00C152CC">
        <w:t xml:space="preserve">. A </w:t>
      </w:r>
      <w:proofErr w:type="gramStart"/>
      <w:r w:rsidR="00C152CC">
        <w:t>35 year old</w:t>
      </w:r>
      <w:proofErr w:type="gramEnd"/>
      <w:r w:rsidR="00C152CC">
        <w:t xml:space="preserve"> wom</w:t>
      </w:r>
      <w:r>
        <w:t xml:space="preserve">an, who is a known diabetic for </w:t>
      </w:r>
      <w:r w:rsidR="00C152CC">
        <w:t>the past 5 years, has delivered recently. She does not</w:t>
      </w:r>
    </w:p>
    <w:p w:rsidR="00C152CC" w:rsidRDefault="00C152CC" w:rsidP="00C152CC">
      <w:r>
        <w:t>want the second child for</w:t>
      </w:r>
      <w:r w:rsidR="00A21EF5">
        <w:t xml:space="preserve"> 4 years at least. How will </w:t>
      </w:r>
      <w:r>
        <w:t>you advise her?</w:t>
      </w:r>
    </w:p>
    <w:p w:rsidR="00A21EF5" w:rsidRDefault="00A21EF5" w:rsidP="00C152CC"/>
    <w:p w:rsidR="008B6BC5" w:rsidRDefault="00015368" w:rsidP="00C152CC"/>
    <w:sectPr w:rsidR="008B6BC5" w:rsidSect="00C152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00181"/>
    <w:multiLevelType w:val="hybridMultilevel"/>
    <w:tmpl w:val="D14CDD1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2CC"/>
    <w:rsid w:val="00015368"/>
    <w:rsid w:val="00A21EF5"/>
    <w:rsid w:val="00C152CC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952F8"/>
  <w15:chartTrackingRefBased/>
  <w15:docId w15:val="{7A6AAF71-A2A3-4B72-8976-C1573CBB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52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5E07AB85</Template>
  <TotalTime>13</TotalTime>
  <Pages>4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2</cp:revision>
  <dcterms:created xsi:type="dcterms:W3CDTF">2019-09-10T08:02:00Z</dcterms:created>
  <dcterms:modified xsi:type="dcterms:W3CDTF">2019-09-10T08:22:00Z</dcterms:modified>
</cp:coreProperties>
</file>