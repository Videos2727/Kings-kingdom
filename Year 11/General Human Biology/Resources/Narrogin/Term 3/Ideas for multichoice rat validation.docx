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BC5" w:rsidRDefault="00007148">
      <w:r>
        <w:rPr>
          <w:noProof/>
          <w:lang w:eastAsia="en-AU"/>
        </w:rPr>
        <w:drawing>
          <wp:inline distT="0" distB="0" distL="0" distR="0" wp14:anchorId="47627439" wp14:editId="2EE4BAFB">
            <wp:extent cx="5731510" cy="34093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148" w:rsidRDefault="00007148">
      <w:r>
        <w:rPr>
          <w:noProof/>
          <w:lang w:eastAsia="en-AU"/>
        </w:rPr>
        <w:drawing>
          <wp:inline distT="0" distB="0" distL="0" distR="0" wp14:anchorId="63A45FA9" wp14:editId="28B7A38F">
            <wp:extent cx="5731510" cy="32931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148" w:rsidRDefault="00007148">
      <w:r>
        <w:rPr>
          <w:noProof/>
          <w:lang w:eastAsia="en-AU"/>
        </w:rPr>
        <w:lastRenderedPageBreak/>
        <w:drawing>
          <wp:inline distT="0" distB="0" distL="0" distR="0" wp14:anchorId="75C4416A" wp14:editId="08A05DB5">
            <wp:extent cx="5731510" cy="33616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148" w:rsidRDefault="00007148">
      <w:r>
        <w:rPr>
          <w:noProof/>
          <w:lang w:eastAsia="en-AU"/>
        </w:rPr>
        <w:drawing>
          <wp:inline distT="0" distB="0" distL="0" distR="0" wp14:anchorId="25358A40" wp14:editId="331F515F">
            <wp:extent cx="5731510" cy="44678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148" w:rsidRDefault="00007148">
      <w:bookmarkStart w:id="0" w:name="_GoBack"/>
      <w:r>
        <w:rPr>
          <w:noProof/>
          <w:lang w:eastAsia="en-AU"/>
        </w:rPr>
        <w:lastRenderedPageBreak/>
        <w:drawing>
          <wp:inline distT="0" distB="0" distL="0" distR="0" wp14:anchorId="7148D921" wp14:editId="17811BBA">
            <wp:extent cx="5731510" cy="438467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07148" w:rsidRDefault="00007148">
      <w:r>
        <w:rPr>
          <w:noProof/>
          <w:lang w:eastAsia="en-AU"/>
        </w:rPr>
        <w:drawing>
          <wp:inline distT="0" distB="0" distL="0" distR="0" wp14:anchorId="170120CF" wp14:editId="6478DBC0">
            <wp:extent cx="5731510" cy="422465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148" w:rsidRDefault="00007148">
      <w:r w:rsidRPr="00007148">
        <w:lastRenderedPageBreak/>
        <w:drawing>
          <wp:inline distT="0" distB="0" distL="0" distR="0">
            <wp:extent cx="5486400" cy="4114800"/>
            <wp:effectExtent l="0" t="0" r="0" b="0"/>
            <wp:docPr id="7" name="Picture 7" descr="https://www.utm.edu/staff/rirwin/public_html/FemReprodQuestions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utm.edu/staff/rirwin/public_html/FemReprodQuestions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7148" w:rsidRDefault="00007148">
      <w:r>
        <w:rPr>
          <w:noProof/>
          <w:lang w:eastAsia="en-AU"/>
        </w:rPr>
        <w:drawing>
          <wp:inline distT="0" distB="0" distL="0" distR="0">
            <wp:extent cx="5486400" cy="4114800"/>
            <wp:effectExtent l="0" t="0" r="0" b="0"/>
            <wp:docPr id="8" name="Picture 8" descr="https://www.utm.edu/staff/rirwin/public_html/FemReprodAnsw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utm.edu/staff/rirwin/public_html/FemReprodAnsw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7148" w:rsidRDefault="00007148">
      <w:r w:rsidRPr="00007148">
        <w:lastRenderedPageBreak/>
        <w:drawing>
          <wp:inline distT="0" distB="0" distL="0" distR="0">
            <wp:extent cx="5486400" cy="3429000"/>
            <wp:effectExtent l="0" t="0" r="0" b="0"/>
            <wp:docPr id="9" name="Picture 9" descr="https://www.utm.edu/staff/rirwin/public_html/ReprodMaleQuestions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www.utm.edu/staff/rirwin/public_html/ReprodMaleQuestions.GIF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7148" w:rsidRDefault="00007148">
      <w:r>
        <w:rPr>
          <w:noProof/>
          <w:lang w:eastAsia="en-AU"/>
        </w:rPr>
        <w:drawing>
          <wp:inline distT="0" distB="0" distL="0" distR="0">
            <wp:extent cx="5486400" cy="3429000"/>
            <wp:effectExtent l="0" t="0" r="0" b="0"/>
            <wp:docPr id="10" name="Picture 10" descr="https://www.utm.edu/staff/rirwin/public_html/ReprodMaleAnsw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www.utm.edu/staff/rirwin/public_html/ReprodMaleAnsw.GIF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7148" w:rsidRDefault="00007148">
      <w:r>
        <w:rPr>
          <w:noProof/>
          <w:lang w:eastAsia="en-AU"/>
        </w:rPr>
        <w:lastRenderedPageBreak/>
        <w:drawing>
          <wp:inline distT="0" distB="0" distL="0" distR="0">
            <wp:extent cx="4800600" cy="3429000"/>
            <wp:effectExtent l="0" t="0" r="0" b="0"/>
            <wp:docPr id="11" name="Picture 11" descr="https://www.utm.edu/staff/rirwin/public_html/RatThorQuestions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www.utm.edu/staff/rirwin/public_html/RatThorQuestions.GIF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7148" w:rsidRDefault="00007148">
      <w:r>
        <w:rPr>
          <w:noProof/>
          <w:lang w:eastAsia="en-AU"/>
        </w:rPr>
        <w:drawing>
          <wp:inline distT="0" distB="0" distL="0" distR="0">
            <wp:extent cx="4800600" cy="3429000"/>
            <wp:effectExtent l="0" t="0" r="0" b="0"/>
            <wp:docPr id="12" name="Picture 12" descr="https://www.utm.edu/staff/rirwin/public_html/RatThorAnsw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www.utm.edu/staff/rirwin/public_html/RatThorAnsw.GIF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7148" w:rsidRDefault="00007148">
      <w:r>
        <w:rPr>
          <w:noProof/>
          <w:lang w:eastAsia="en-AU"/>
        </w:rPr>
        <w:lastRenderedPageBreak/>
        <w:drawing>
          <wp:inline distT="0" distB="0" distL="0" distR="0">
            <wp:extent cx="4800600" cy="3657600"/>
            <wp:effectExtent l="0" t="0" r="0" b="0"/>
            <wp:docPr id="13" name="Picture 13" descr="https://www.utm.edu/staff/rirwin/public_html/RatAbdQuestions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www.utm.edu/staff/rirwin/public_html/RatAbdQuestions.GIF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7148" w:rsidRDefault="00007148">
      <w:r>
        <w:rPr>
          <w:noProof/>
          <w:lang w:eastAsia="en-AU"/>
        </w:rPr>
        <w:drawing>
          <wp:inline distT="0" distB="0" distL="0" distR="0">
            <wp:extent cx="4800600" cy="3657600"/>
            <wp:effectExtent l="0" t="0" r="0" b="0"/>
            <wp:docPr id="14" name="Picture 14" descr="https://www.utm.edu/staff/rirwin/public_html/RatAbdAnsw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www.utm.edu/staff/rirwin/public_html/RatAbdAnsw.GIF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71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148"/>
    <w:rsid w:val="00007148"/>
    <w:rsid w:val="001C09BF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60055"/>
  <w15:chartTrackingRefBased/>
  <w15:docId w15:val="{AC689523-622B-4533-91E1-54B40DC8A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gif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gif"/><Relationship Id="rId17" Type="http://schemas.openxmlformats.org/officeDocument/2006/relationships/image" Target="media/image14.gif"/><Relationship Id="rId2" Type="http://schemas.openxmlformats.org/officeDocument/2006/relationships/settings" Target="settings.xml"/><Relationship Id="rId16" Type="http://schemas.openxmlformats.org/officeDocument/2006/relationships/image" Target="media/image13.gif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gif"/><Relationship Id="rId5" Type="http://schemas.openxmlformats.org/officeDocument/2006/relationships/image" Target="media/image2.png"/><Relationship Id="rId15" Type="http://schemas.openxmlformats.org/officeDocument/2006/relationships/image" Target="media/image12.gif"/><Relationship Id="rId10" Type="http://schemas.openxmlformats.org/officeDocument/2006/relationships/image" Target="media/image7.gif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C71A0E66</Template>
  <TotalTime>38</TotalTime>
  <Pages>7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dcterms:created xsi:type="dcterms:W3CDTF">2019-07-22T06:56:00Z</dcterms:created>
  <dcterms:modified xsi:type="dcterms:W3CDTF">2019-07-22T07:34:00Z</dcterms:modified>
</cp:coreProperties>
</file>