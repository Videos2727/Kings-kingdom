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1B8" w:rsidRPr="00981B5A" w:rsidRDefault="00DB21B8">
      <w:pPr>
        <w:rPr>
          <w:b/>
        </w:rPr>
      </w:pPr>
      <w:r w:rsidRPr="00981B5A">
        <w:rPr>
          <w:b/>
        </w:rPr>
        <w:t>GEHBY Pregnancy poster task</w:t>
      </w:r>
    </w:p>
    <w:p w:rsidR="00981B5A" w:rsidRDefault="003252E1">
      <w:r>
        <w:t>In pairs OR by yourself, c</w:t>
      </w:r>
      <w:r w:rsidR="00DB21B8">
        <w:t>hoose a topic out of the following to research. You will have two lessons (Mon and Tues) on computers to collect information. The third lesson (Wed) will be creating a poster. On Friday we will ‘peer mark’ each other’s posters and there will be a prize for the best one.</w:t>
      </w:r>
    </w:p>
    <w:p w:rsidR="00DB21B8" w:rsidRDefault="00DB21B8">
      <w:r>
        <w:t>You will be judged on:</w:t>
      </w:r>
    </w:p>
    <w:p w:rsidR="00DB21B8" w:rsidRDefault="00DB21B8" w:rsidP="00DB21B8">
      <w:pPr>
        <w:pStyle w:val="ListParagraph"/>
        <w:numPr>
          <w:ilvl w:val="0"/>
          <w:numId w:val="2"/>
        </w:numPr>
      </w:pPr>
      <w:r>
        <w:t>Background information on the topic</w:t>
      </w:r>
    </w:p>
    <w:p w:rsidR="00DB21B8" w:rsidRDefault="00DB21B8" w:rsidP="00DB21B8">
      <w:pPr>
        <w:pStyle w:val="ListParagraph"/>
        <w:numPr>
          <w:ilvl w:val="0"/>
          <w:numId w:val="2"/>
        </w:numPr>
      </w:pPr>
      <w:r>
        <w:t xml:space="preserve">How and why it affects the mother </w:t>
      </w:r>
      <w:r w:rsidR="00981B5A">
        <w:t>(</w:t>
      </w:r>
      <w:r w:rsidRPr="00DB21B8">
        <w:rPr>
          <w:b/>
        </w:rPr>
        <w:t>and</w:t>
      </w:r>
      <w:r>
        <w:t xml:space="preserve"> baby</w:t>
      </w:r>
      <w:r w:rsidR="00981B5A">
        <w:t xml:space="preserve"> if applicable)</w:t>
      </w:r>
      <w:r>
        <w:t xml:space="preserve"> during pregnancy</w:t>
      </w:r>
      <w:r w:rsidR="00981B5A">
        <w:t xml:space="preserve">. Include </w:t>
      </w:r>
      <w:r>
        <w:t>detail – wh</w:t>
      </w:r>
      <w:r w:rsidR="00981B5A">
        <w:t>ich</w:t>
      </w:r>
      <w:r>
        <w:t xml:space="preserve"> parts are affected</w:t>
      </w:r>
      <w:r w:rsidR="00981B5A">
        <w:t xml:space="preserve"> and, if applicable, which hormones are involved</w:t>
      </w:r>
    </w:p>
    <w:p w:rsidR="00DB21B8" w:rsidRDefault="00DB21B8" w:rsidP="00DB21B8">
      <w:pPr>
        <w:pStyle w:val="ListParagraph"/>
        <w:numPr>
          <w:ilvl w:val="0"/>
          <w:numId w:val="2"/>
        </w:numPr>
      </w:pPr>
      <w:r>
        <w:t xml:space="preserve">Visual appeal of the poster (include diagrams </w:t>
      </w:r>
      <w:r w:rsidR="00981B5A">
        <w:t>and pictures but make sure you e</w:t>
      </w:r>
      <w:r>
        <w:t>xplain them in the poster)</w:t>
      </w:r>
    </w:p>
    <w:p w:rsidR="00DB21B8" w:rsidRDefault="00DB21B8" w:rsidP="00DB21B8">
      <w:pPr>
        <w:pStyle w:val="ListParagraph"/>
        <w:numPr>
          <w:ilvl w:val="0"/>
          <w:numId w:val="2"/>
        </w:numPr>
      </w:pPr>
      <w:r>
        <w:t>Information to help the mother i.e. how much to take, what to avoid, etc.</w:t>
      </w:r>
    </w:p>
    <w:p w:rsidR="00DB21B8" w:rsidRPr="00DB21B8" w:rsidRDefault="00DB21B8" w:rsidP="00DB21B8">
      <w:pPr>
        <w:pStyle w:val="ListParagraph"/>
        <w:numPr>
          <w:ilvl w:val="0"/>
          <w:numId w:val="2"/>
        </w:numPr>
      </w:pPr>
      <w:r>
        <w:t>Quality r</w:t>
      </w:r>
      <w:r w:rsidR="00981B5A">
        <w:t xml:space="preserve">eferences - </w:t>
      </w:r>
      <w:r>
        <w:t xml:space="preserve"> .</w:t>
      </w:r>
      <w:proofErr w:type="spellStart"/>
      <w:r>
        <w:t>gov</w:t>
      </w:r>
      <w:proofErr w:type="spellEnd"/>
      <w:r>
        <w:t>, .org and .</w:t>
      </w:r>
      <w:proofErr w:type="spellStart"/>
      <w:r>
        <w:t>edu</w:t>
      </w:r>
      <w:proofErr w:type="spellEnd"/>
      <w:r>
        <w:t xml:space="preserve"> are best, </w:t>
      </w:r>
      <w:r w:rsidRPr="00DB21B8">
        <w:rPr>
          <w:b/>
        </w:rPr>
        <w:t xml:space="preserve">no Wikipedia </w:t>
      </w:r>
    </w:p>
    <w:p w:rsidR="00DB21B8" w:rsidRDefault="00DB21B8" w:rsidP="00981B5A">
      <w:pPr>
        <w:spacing w:after="240"/>
        <w:contextualSpacing/>
      </w:pPr>
    </w:p>
    <w:p w:rsidR="00981B5A" w:rsidRDefault="00981B5A" w:rsidP="00981B5A">
      <w:pPr>
        <w:spacing w:after="240"/>
        <w:contextualSpacing/>
      </w:pPr>
      <w:r>
        <w:t>Choose from the following:</w:t>
      </w:r>
    </w:p>
    <w:p w:rsidR="00DB21B8" w:rsidRDefault="00DB21B8" w:rsidP="00981B5A">
      <w:pPr>
        <w:pStyle w:val="ListParagraph"/>
        <w:numPr>
          <w:ilvl w:val="0"/>
          <w:numId w:val="5"/>
        </w:numPr>
        <w:spacing w:after="240"/>
      </w:pPr>
      <w:r>
        <w:t>Possible complications caused by</w:t>
      </w:r>
      <w:r w:rsidR="00981B5A">
        <w:t xml:space="preserve"> (choose one):</w:t>
      </w:r>
    </w:p>
    <w:p w:rsidR="00DB21B8" w:rsidRDefault="00DB21B8" w:rsidP="00981B5A">
      <w:pPr>
        <w:pStyle w:val="ListParagraph"/>
        <w:numPr>
          <w:ilvl w:val="0"/>
          <w:numId w:val="3"/>
        </w:numPr>
        <w:spacing w:after="240"/>
      </w:pPr>
      <w:r>
        <w:t>Thalidomide</w:t>
      </w:r>
    </w:p>
    <w:p w:rsidR="00DB21B8" w:rsidRDefault="00DB21B8" w:rsidP="00981B5A">
      <w:pPr>
        <w:pStyle w:val="ListParagraph"/>
        <w:numPr>
          <w:ilvl w:val="0"/>
          <w:numId w:val="3"/>
        </w:numPr>
        <w:spacing w:after="240"/>
      </w:pPr>
      <w:r>
        <w:t>Mercury</w:t>
      </w:r>
      <w:bookmarkStart w:id="0" w:name="_GoBack"/>
      <w:bookmarkEnd w:id="0"/>
    </w:p>
    <w:p w:rsidR="00DB21B8" w:rsidRDefault="00DB21B8" w:rsidP="00981B5A">
      <w:pPr>
        <w:pStyle w:val="ListParagraph"/>
        <w:numPr>
          <w:ilvl w:val="0"/>
          <w:numId w:val="3"/>
        </w:numPr>
        <w:spacing w:after="240"/>
      </w:pPr>
      <w:r>
        <w:t xml:space="preserve">Listeria </w:t>
      </w:r>
    </w:p>
    <w:p w:rsidR="00DB21B8" w:rsidRDefault="00DB21B8" w:rsidP="00981B5A">
      <w:pPr>
        <w:pStyle w:val="ListParagraph"/>
        <w:numPr>
          <w:ilvl w:val="0"/>
          <w:numId w:val="3"/>
        </w:numPr>
        <w:spacing w:after="240"/>
      </w:pPr>
      <w:r>
        <w:t>Illicit drug use</w:t>
      </w:r>
    </w:p>
    <w:p w:rsidR="00DB21B8" w:rsidRDefault="00DB21B8" w:rsidP="00981B5A">
      <w:pPr>
        <w:pStyle w:val="ListParagraph"/>
        <w:numPr>
          <w:ilvl w:val="0"/>
          <w:numId w:val="3"/>
        </w:numPr>
        <w:spacing w:after="240"/>
      </w:pPr>
      <w:r>
        <w:t>Lack of iodine</w:t>
      </w:r>
    </w:p>
    <w:p w:rsidR="00DB21B8" w:rsidRDefault="00DB21B8" w:rsidP="00981B5A">
      <w:pPr>
        <w:pStyle w:val="ListParagraph"/>
        <w:numPr>
          <w:ilvl w:val="0"/>
          <w:numId w:val="3"/>
        </w:numPr>
        <w:spacing w:after="240"/>
      </w:pPr>
      <w:r>
        <w:t>Lack of folic acid</w:t>
      </w:r>
    </w:p>
    <w:p w:rsidR="00DB21B8" w:rsidRDefault="00DB21B8" w:rsidP="00981B5A">
      <w:pPr>
        <w:pStyle w:val="ListParagraph"/>
        <w:numPr>
          <w:ilvl w:val="0"/>
          <w:numId w:val="3"/>
        </w:numPr>
        <w:spacing w:after="240"/>
      </w:pPr>
      <w:r>
        <w:t>High blood pressure</w:t>
      </w:r>
    </w:p>
    <w:p w:rsidR="00DB21B8" w:rsidRDefault="00DB21B8" w:rsidP="00981B5A">
      <w:pPr>
        <w:pStyle w:val="ListParagraph"/>
        <w:numPr>
          <w:ilvl w:val="0"/>
          <w:numId w:val="3"/>
        </w:numPr>
        <w:spacing w:after="240"/>
      </w:pPr>
      <w:r>
        <w:t>Gestational diabetes</w:t>
      </w:r>
    </w:p>
    <w:p w:rsidR="00A72B58" w:rsidRDefault="00A72B58" w:rsidP="00981B5A">
      <w:pPr>
        <w:pStyle w:val="ListParagraph"/>
        <w:numPr>
          <w:ilvl w:val="0"/>
          <w:numId w:val="3"/>
        </w:numPr>
        <w:spacing w:after="240"/>
      </w:pPr>
      <w:r>
        <w:t>Exposure to radiation</w:t>
      </w:r>
    </w:p>
    <w:p w:rsidR="00981B5A" w:rsidRDefault="00981B5A" w:rsidP="00981B5A">
      <w:pPr>
        <w:spacing w:after="240"/>
      </w:pPr>
      <w:r>
        <w:t>OR</w:t>
      </w:r>
    </w:p>
    <w:p w:rsidR="00981B5A" w:rsidRDefault="00A72B58" w:rsidP="00981B5A">
      <w:pPr>
        <w:pStyle w:val="ListParagraph"/>
        <w:numPr>
          <w:ilvl w:val="0"/>
          <w:numId w:val="5"/>
        </w:numPr>
        <w:spacing w:after="240"/>
      </w:pPr>
      <w:r>
        <w:t>Breastfeeding</w:t>
      </w:r>
      <w:r w:rsidR="00981B5A">
        <w:t xml:space="preserve"> complications</w:t>
      </w:r>
    </w:p>
    <w:p w:rsidR="00981B5A" w:rsidRDefault="00981B5A" w:rsidP="00981B5A">
      <w:pPr>
        <w:spacing w:after="240"/>
      </w:pPr>
      <w:r>
        <w:t>OR</w:t>
      </w:r>
    </w:p>
    <w:p w:rsidR="00981B5A" w:rsidRDefault="00981B5A" w:rsidP="00981B5A">
      <w:pPr>
        <w:pStyle w:val="ListParagraph"/>
        <w:numPr>
          <w:ilvl w:val="0"/>
          <w:numId w:val="5"/>
        </w:numPr>
        <w:spacing w:after="240"/>
      </w:pPr>
      <w:r>
        <w:t>Skin, hair and nail changes during pregnancy</w:t>
      </w:r>
    </w:p>
    <w:p w:rsidR="00981B5A" w:rsidRDefault="00981B5A" w:rsidP="00981B5A">
      <w:pPr>
        <w:spacing w:after="240"/>
      </w:pPr>
      <w:r>
        <w:t>OR</w:t>
      </w:r>
    </w:p>
    <w:p w:rsidR="00981B5A" w:rsidRDefault="00981B5A" w:rsidP="00981B5A">
      <w:pPr>
        <w:pStyle w:val="ListParagraph"/>
        <w:numPr>
          <w:ilvl w:val="0"/>
          <w:numId w:val="5"/>
        </w:numPr>
        <w:spacing w:after="240"/>
      </w:pPr>
      <w:r>
        <w:t>Changes to joints and ligaments during pregnancy</w:t>
      </w:r>
    </w:p>
    <w:p w:rsidR="003252E1" w:rsidRDefault="003252E1" w:rsidP="003252E1">
      <w:pPr>
        <w:spacing w:after="240"/>
      </w:pPr>
    </w:p>
    <w:p w:rsidR="003252E1" w:rsidRDefault="003252E1">
      <w:r>
        <w:br w:type="page"/>
      </w:r>
    </w:p>
    <w:tbl>
      <w:tblPr>
        <w:tblStyle w:val="TableGrid"/>
        <w:tblpPr w:leftFromText="180" w:rightFromText="180" w:horzAnchor="margin" w:tblpY="870"/>
        <w:tblW w:w="0" w:type="auto"/>
        <w:tblLook w:val="04A0" w:firstRow="1" w:lastRow="0" w:firstColumn="1" w:lastColumn="0" w:noHBand="0" w:noVBand="1"/>
      </w:tblPr>
      <w:tblGrid>
        <w:gridCol w:w="500"/>
        <w:gridCol w:w="1923"/>
        <w:gridCol w:w="1606"/>
        <w:gridCol w:w="1607"/>
        <w:gridCol w:w="1606"/>
        <w:gridCol w:w="1607"/>
        <w:gridCol w:w="1607"/>
      </w:tblGrid>
      <w:tr w:rsidR="0061727F" w:rsidRPr="003252E1" w:rsidTr="0061727F">
        <w:tc>
          <w:tcPr>
            <w:tcW w:w="500" w:type="dxa"/>
          </w:tcPr>
          <w:p w:rsidR="0061727F" w:rsidRPr="003252E1" w:rsidRDefault="0061727F" w:rsidP="0061727F">
            <w:pPr>
              <w:spacing w:after="240"/>
            </w:pPr>
          </w:p>
        </w:tc>
        <w:tc>
          <w:tcPr>
            <w:tcW w:w="1923" w:type="dxa"/>
          </w:tcPr>
          <w:p w:rsidR="0061727F" w:rsidRPr="003252E1" w:rsidRDefault="0061727F" w:rsidP="0061727F">
            <w:pPr>
              <w:spacing w:after="240"/>
            </w:pPr>
            <w:r>
              <w:t>Criteria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>1 mark</w:t>
            </w: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  <w:r>
              <w:t>2 marks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>3 marks</w:t>
            </w:r>
          </w:p>
        </w:tc>
        <w:tc>
          <w:tcPr>
            <w:tcW w:w="1607" w:type="dxa"/>
          </w:tcPr>
          <w:p w:rsidR="0061727F" w:rsidRDefault="0061727F" w:rsidP="0061727F">
            <w:pPr>
              <w:spacing w:after="240"/>
            </w:pPr>
            <w:r>
              <w:t>4 marks</w:t>
            </w:r>
          </w:p>
        </w:tc>
        <w:tc>
          <w:tcPr>
            <w:tcW w:w="1607" w:type="dxa"/>
          </w:tcPr>
          <w:p w:rsidR="0061727F" w:rsidRDefault="0061727F" w:rsidP="0061727F">
            <w:pPr>
              <w:spacing w:after="240"/>
            </w:pPr>
            <w:r>
              <w:t>5 Marks</w:t>
            </w:r>
          </w:p>
        </w:tc>
      </w:tr>
      <w:tr w:rsidR="0061727F" w:rsidRPr="003252E1" w:rsidTr="0061727F">
        <w:tc>
          <w:tcPr>
            <w:tcW w:w="500" w:type="dxa"/>
          </w:tcPr>
          <w:p w:rsidR="0061727F" w:rsidRPr="003252E1" w:rsidRDefault="0061727F" w:rsidP="0061727F">
            <w:pPr>
              <w:spacing w:after="240"/>
            </w:pPr>
            <w:r w:rsidRPr="003252E1">
              <w:t>1.</w:t>
            </w:r>
          </w:p>
        </w:tc>
        <w:tc>
          <w:tcPr>
            <w:tcW w:w="1923" w:type="dxa"/>
          </w:tcPr>
          <w:p w:rsidR="0061727F" w:rsidRPr="00D6765E" w:rsidRDefault="0061727F" w:rsidP="0061727F">
            <w:pPr>
              <w:spacing w:after="240"/>
              <w:rPr>
                <w:b/>
              </w:rPr>
            </w:pPr>
            <w:r w:rsidRPr="00D6765E">
              <w:rPr>
                <w:b/>
              </w:rPr>
              <w:t xml:space="preserve">Background information on the topic 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 xml:space="preserve">Limited information, no explanation </w:t>
            </w: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  <w:r>
              <w:t>Brief explanation and some background information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>Detailed explanation and background information</w:t>
            </w:r>
          </w:p>
        </w:tc>
        <w:tc>
          <w:tcPr>
            <w:tcW w:w="1607" w:type="dxa"/>
          </w:tcPr>
          <w:p w:rsidR="0061727F" w:rsidRDefault="0061727F" w:rsidP="0061727F">
            <w:pPr>
              <w:spacing w:after="240"/>
            </w:pPr>
          </w:p>
        </w:tc>
        <w:tc>
          <w:tcPr>
            <w:tcW w:w="1607" w:type="dxa"/>
          </w:tcPr>
          <w:p w:rsidR="0061727F" w:rsidRDefault="0061727F" w:rsidP="0061727F">
            <w:pPr>
              <w:spacing w:after="240"/>
            </w:pPr>
          </w:p>
        </w:tc>
      </w:tr>
      <w:tr w:rsidR="0061727F" w:rsidRPr="003252E1" w:rsidTr="0061727F">
        <w:tc>
          <w:tcPr>
            <w:tcW w:w="500" w:type="dxa"/>
          </w:tcPr>
          <w:p w:rsidR="0061727F" w:rsidRPr="003252E1" w:rsidRDefault="0061727F" w:rsidP="0061727F">
            <w:pPr>
              <w:spacing w:after="240"/>
            </w:pPr>
            <w:r w:rsidRPr="003252E1">
              <w:t>2.</w:t>
            </w:r>
          </w:p>
        </w:tc>
        <w:tc>
          <w:tcPr>
            <w:tcW w:w="1923" w:type="dxa"/>
          </w:tcPr>
          <w:p w:rsidR="0061727F" w:rsidRPr="00D6765E" w:rsidRDefault="0061727F" w:rsidP="0061727F">
            <w:pPr>
              <w:spacing w:after="240"/>
              <w:rPr>
                <w:b/>
              </w:rPr>
            </w:pPr>
            <w:r w:rsidRPr="00D6765E">
              <w:rPr>
                <w:b/>
              </w:rPr>
              <w:t>How and why it affects the mother (and baby if applicable) during pregnancy. Include detail – which parts are affected and, if applicable, which hormones are involved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 xml:space="preserve">Gives a few effects but may not include effects on the baby </w:t>
            </w: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  <w:r>
              <w:t>Includes effects on mother and baby</w:t>
            </w:r>
            <w:r>
              <w:t xml:space="preserve"> </w:t>
            </w:r>
            <w:r>
              <w:t>but does not explain why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 xml:space="preserve">Includes effects on mother and baby </w:t>
            </w:r>
            <w:r>
              <w:t xml:space="preserve">and explains why, but may miss out hormones </w:t>
            </w:r>
          </w:p>
        </w:tc>
        <w:tc>
          <w:tcPr>
            <w:tcW w:w="1607" w:type="dxa"/>
          </w:tcPr>
          <w:p w:rsidR="0061727F" w:rsidRDefault="0061727F" w:rsidP="0061727F">
            <w:pPr>
              <w:spacing w:after="240"/>
            </w:pPr>
            <w:r>
              <w:t xml:space="preserve">Includes how, why and which hormones cause the changes </w:t>
            </w:r>
            <w:r>
              <w:t>but may lack detail</w:t>
            </w:r>
          </w:p>
        </w:tc>
        <w:tc>
          <w:tcPr>
            <w:tcW w:w="1607" w:type="dxa"/>
          </w:tcPr>
          <w:p w:rsidR="0061727F" w:rsidRDefault="0061727F" w:rsidP="0061727F">
            <w:pPr>
              <w:spacing w:after="240"/>
            </w:pPr>
            <w:r>
              <w:t>Includes how, why and which hormones cause the changes and describe them in detail</w:t>
            </w:r>
          </w:p>
        </w:tc>
      </w:tr>
      <w:tr w:rsidR="0061727F" w:rsidRPr="003252E1" w:rsidTr="0061727F">
        <w:tc>
          <w:tcPr>
            <w:tcW w:w="500" w:type="dxa"/>
          </w:tcPr>
          <w:p w:rsidR="0061727F" w:rsidRPr="003252E1" w:rsidRDefault="0061727F" w:rsidP="0061727F">
            <w:pPr>
              <w:spacing w:after="240"/>
            </w:pPr>
            <w:r w:rsidRPr="003252E1">
              <w:t>3.</w:t>
            </w:r>
          </w:p>
        </w:tc>
        <w:tc>
          <w:tcPr>
            <w:tcW w:w="1923" w:type="dxa"/>
          </w:tcPr>
          <w:p w:rsidR="0061727F" w:rsidRPr="00D6765E" w:rsidRDefault="0061727F" w:rsidP="0061727F">
            <w:pPr>
              <w:spacing w:after="240"/>
              <w:rPr>
                <w:b/>
              </w:rPr>
            </w:pPr>
            <w:r w:rsidRPr="00D6765E">
              <w:rPr>
                <w:b/>
              </w:rPr>
              <w:t>Visual appeal of the poster (include diagrams and pictures but make sure you explain them in the poster)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>Lack of effort, simple, basic pictures not explained</w:t>
            </w: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  <w:r>
              <w:t>Pictures have captions and explanations, colour/effort displayed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>Great use of colour, graphics, pictures and diagrams explained and relevant</w:t>
            </w:r>
          </w:p>
        </w:tc>
        <w:tc>
          <w:tcPr>
            <w:tcW w:w="1607" w:type="dxa"/>
          </w:tcPr>
          <w:p w:rsidR="0061727F" w:rsidRDefault="0061727F" w:rsidP="0061727F">
            <w:pPr>
              <w:spacing w:after="240"/>
            </w:pPr>
          </w:p>
        </w:tc>
        <w:tc>
          <w:tcPr>
            <w:tcW w:w="1607" w:type="dxa"/>
          </w:tcPr>
          <w:p w:rsidR="0061727F" w:rsidRDefault="0061727F" w:rsidP="0061727F">
            <w:pPr>
              <w:spacing w:after="240"/>
            </w:pPr>
          </w:p>
        </w:tc>
      </w:tr>
      <w:tr w:rsidR="0061727F" w:rsidRPr="003252E1" w:rsidTr="0061727F">
        <w:tc>
          <w:tcPr>
            <w:tcW w:w="500" w:type="dxa"/>
          </w:tcPr>
          <w:p w:rsidR="0061727F" w:rsidRPr="003252E1" w:rsidRDefault="0061727F" w:rsidP="0061727F">
            <w:pPr>
              <w:spacing w:after="240"/>
            </w:pPr>
            <w:r w:rsidRPr="003252E1">
              <w:t>4.</w:t>
            </w:r>
          </w:p>
        </w:tc>
        <w:tc>
          <w:tcPr>
            <w:tcW w:w="1923" w:type="dxa"/>
          </w:tcPr>
          <w:p w:rsidR="0061727F" w:rsidRPr="00D6765E" w:rsidRDefault="0061727F" w:rsidP="0061727F">
            <w:pPr>
              <w:spacing w:after="240"/>
              <w:rPr>
                <w:b/>
              </w:rPr>
            </w:pPr>
            <w:r w:rsidRPr="00D6765E">
              <w:rPr>
                <w:b/>
              </w:rPr>
              <w:t>Information to help the mother i.e. how much to take, what to avoid, etc.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>1-3 pieces of advice, not explaining why</w:t>
            </w: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  <w:r>
              <w:t xml:space="preserve">3+ </w:t>
            </w:r>
            <w:r>
              <w:t>pieces of advice, explaining why</w:t>
            </w:r>
            <w:r>
              <w:t>.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</w:p>
        </w:tc>
      </w:tr>
      <w:tr w:rsidR="0061727F" w:rsidTr="0061727F">
        <w:tc>
          <w:tcPr>
            <w:tcW w:w="500" w:type="dxa"/>
          </w:tcPr>
          <w:p w:rsidR="0061727F" w:rsidRPr="003252E1" w:rsidRDefault="0061727F" w:rsidP="0061727F">
            <w:pPr>
              <w:spacing w:after="240"/>
            </w:pPr>
            <w:r w:rsidRPr="003252E1">
              <w:t>5.</w:t>
            </w:r>
          </w:p>
        </w:tc>
        <w:tc>
          <w:tcPr>
            <w:tcW w:w="1923" w:type="dxa"/>
          </w:tcPr>
          <w:p w:rsidR="0061727F" w:rsidRPr="00D6765E" w:rsidRDefault="0061727F" w:rsidP="0061727F">
            <w:pPr>
              <w:spacing w:after="240"/>
              <w:rPr>
                <w:b/>
              </w:rPr>
            </w:pPr>
            <w:r w:rsidRPr="00D6765E">
              <w:rPr>
                <w:b/>
              </w:rPr>
              <w:t>Quality references -  .</w:t>
            </w:r>
            <w:proofErr w:type="spellStart"/>
            <w:r w:rsidRPr="00D6765E">
              <w:rPr>
                <w:b/>
              </w:rPr>
              <w:t>gov</w:t>
            </w:r>
            <w:proofErr w:type="spellEnd"/>
            <w:r w:rsidRPr="00D6765E">
              <w:rPr>
                <w:b/>
              </w:rPr>
              <w:t>, .org and .</w:t>
            </w:r>
            <w:proofErr w:type="spellStart"/>
            <w:r w:rsidRPr="00D6765E">
              <w:rPr>
                <w:b/>
              </w:rPr>
              <w:t>edu</w:t>
            </w:r>
            <w:proofErr w:type="spellEnd"/>
            <w:r w:rsidRPr="00D6765E">
              <w:rPr>
                <w:b/>
              </w:rPr>
              <w:t xml:space="preserve"> are best, no Wikipedia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  <w:r>
              <w:t>&lt;3 references, not reliable sources</w:t>
            </w: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  <w:r>
              <w:t>3+ references, reliable sources</w:t>
            </w:r>
          </w:p>
        </w:tc>
        <w:tc>
          <w:tcPr>
            <w:tcW w:w="1606" w:type="dxa"/>
          </w:tcPr>
          <w:p w:rsidR="0061727F" w:rsidRPr="003252E1" w:rsidRDefault="0061727F" w:rsidP="0061727F">
            <w:pPr>
              <w:spacing w:after="240"/>
            </w:pP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</w:p>
        </w:tc>
        <w:tc>
          <w:tcPr>
            <w:tcW w:w="1607" w:type="dxa"/>
          </w:tcPr>
          <w:p w:rsidR="0061727F" w:rsidRPr="003252E1" w:rsidRDefault="0061727F" w:rsidP="0061727F">
            <w:pPr>
              <w:spacing w:after="240"/>
            </w:pPr>
          </w:p>
        </w:tc>
      </w:tr>
    </w:tbl>
    <w:p w:rsidR="003252E1" w:rsidRDefault="0061727F" w:rsidP="003252E1">
      <w:pPr>
        <w:spacing w:after="240"/>
      </w:pPr>
      <w:r>
        <w:t>Marking key:</w:t>
      </w:r>
    </w:p>
    <w:p w:rsidR="0061727F" w:rsidRDefault="0061727F" w:rsidP="003252E1">
      <w:pPr>
        <w:spacing w:after="240"/>
      </w:pPr>
    </w:p>
    <w:p w:rsidR="0061727F" w:rsidRDefault="0061727F" w:rsidP="003252E1">
      <w:pPr>
        <w:spacing w:after="240"/>
      </w:pPr>
    </w:p>
    <w:p w:rsidR="0061727F" w:rsidRDefault="0061727F" w:rsidP="003252E1">
      <w:pPr>
        <w:spacing w:after="240"/>
      </w:pPr>
    </w:p>
    <w:p w:rsidR="0061727F" w:rsidRDefault="0061727F" w:rsidP="003252E1">
      <w:pPr>
        <w:spacing w:after="240"/>
      </w:pPr>
      <w:r>
        <w:t>Mark: _____________________ out of 15</w:t>
      </w:r>
    </w:p>
    <w:sectPr w:rsidR="0061727F" w:rsidSect="00DB21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100E6"/>
    <w:multiLevelType w:val="hybridMultilevel"/>
    <w:tmpl w:val="347ABEA2"/>
    <w:lvl w:ilvl="0" w:tplc="0C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771"/>
    <w:multiLevelType w:val="hybridMultilevel"/>
    <w:tmpl w:val="A7F01A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A31ED"/>
    <w:multiLevelType w:val="hybridMultilevel"/>
    <w:tmpl w:val="0494FE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24482"/>
    <w:multiLevelType w:val="hybridMultilevel"/>
    <w:tmpl w:val="C144FC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A47F5"/>
    <w:multiLevelType w:val="hybridMultilevel"/>
    <w:tmpl w:val="72A237C6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1B8"/>
    <w:rsid w:val="003252E1"/>
    <w:rsid w:val="0061727F"/>
    <w:rsid w:val="006F72F0"/>
    <w:rsid w:val="00981B5A"/>
    <w:rsid w:val="00A72B58"/>
    <w:rsid w:val="00D06326"/>
    <w:rsid w:val="00D6765E"/>
    <w:rsid w:val="00DB21B8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DA49"/>
  <w15:chartTrackingRefBased/>
  <w15:docId w15:val="{155A79FD-7B8E-4B58-B35C-18A12884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1B8"/>
    <w:pPr>
      <w:ind w:left="720"/>
      <w:contextualSpacing/>
    </w:pPr>
  </w:style>
  <w:style w:type="table" w:styleId="TableGrid">
    <w:name w:val="Table Grid"/>
    <w:basedOn w:val="TableNormal"/>
    <w:uiPriority w:val="39"/>
    <w:rsid w:val="0032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372D9629</Template>
  <TotalTime>228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3</cp:revision>
  <dcterms:created xsi:type="dcterms:W3CDTF">2019-08-15T04:08:00Z</dcterms:created>
  <dcterms:modified xsi:type="dcterms:W3CDTF">2019-08-15T08:12:00Z</dcterms:modified>
</cp:coreProperties>
</file>