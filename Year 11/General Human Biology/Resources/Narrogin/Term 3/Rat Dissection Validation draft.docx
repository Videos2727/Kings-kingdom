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7B9" w:rsidRPr="00825383" w:rsidRDefault="00E3549D">
      <w:pPr>
        <w:rPr>
          <w:b/>
          <w:sz w:val="28"/>
          <w:szCs w:val="28"/>
        </w:rPr>
      </w:pPr>
      <w:r w:rsidRPr="00825383">
        <w:rPr>
          <w:b/>
          <w:sz w:val="28"/>
          <w:szCs w:val="28"/>
        </w:rPr>
        <w:t>Rat Dissection Validation</w:t>
      </w:r>
      <w:r w:rsidR="0077025D" w:rsidRPr="00825383">
        <w:rPr>
          <w:b/>
          <w:sz w:val="28"/>
          <w:szCs w:val="28"/>
        </w:rPr>
        <w:t xml:space="preserve"> (25</w:t>
      </w:r>
      <w:r w:rsidRPr="00825383">
        <w:rPr>
          <w:b/>
          <w:sz w:val="28"/>
          <w:szCs w:val="28"/>
        </w:rPr>
        <w:t xml:space="preserve"> </w:t>
      </w:r>
      <w:proofErr w:type="gramStart"/>
      <w:r w:rsidRPr="00825383">
        <w:rPr>
          <w:b/>
          <w:sz w:val="28"/>
          <w:szCs w:val="28"/>
        </w:rPr>
        <w:t>marks)</w:t>
      </w:r>
      <w:r w:rsidR="00825383">
        <w:rPr>
          <w:b/>
          <w:sz w:val="28"/>
          <w:szCs w:val="28"/>
        </w:rPr>
        <w:t xml:space="preserve">   </w:t>
      </w:r>
      <w:proofErr w:type="gramEnd"/>
      <w:r w:rsidR="00825383">
        <w:rPr>
          <w:b/>
          <w:sz w:val="28"/>
          <w:szCs w:val="28"/>
        </w:rPr>
        <w:t xml:space="preserve">                          </w:t>
      </w:r>
      <w:r w:rsidR="00825383" w:rsidRPr="00825383">
        <w:rPr>
          <w:b/>
          <w:sz w:val="28"/>
          <w:szCs w:val="28"/>
        </w:rPr>
        <w:t xml:space="preserve">     Name: _______________________</w:t>
      </w:r>
    </w:p>
    <w:p w:rsidR="00E3549D" w:rsidRDefault="00E3549D"/>
    <w:p w:rsidR="00E3549D" w:rsidRDefault="00825383">
      <w:r w:rsidRPr="00E3549D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-153670</wp:posOffset>
            </wp:positionH>
            <wp:positionV relativeFrom="paragraph">
              <wp:posOffset>185420</wp:posOffset>
            </wp:positionV>
            <wp:extent cx="2187575" cy="1167130"/>
            <wp:effectExtent l="0" t="4127" r="0" b="0"/>
            <wp:wrapTight wrapText="bothSides">
              <wp:wrapPolygon edited="0">
                <wp:start x="21641" y="76"/>
                <wp:lineTo x="198" y="76"/>
                <wp:lineTo x="198" y="21230"/>
                <wp:lineTo x="21641" y="21230"/>
                <wp:lineTo x="21641" y="76"/>
              </wp:wrapPolygon>
            </wp:wrapTight>
            <wp:docPr id="1" name="Picture 1" descr="Image result for female rat dis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emale rat dissec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b="11745"/>
                    <a:stretch/>
                  </pic:blipFill>
                  <pic:spPr bwMode="auto">
                    <a:xfrm rot="16200000">
                      <a:off x="0" y="0"/>
                      <a:ext cx="21875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549D" w:rsidRDefault="00E3549D" w:rsidP="00825383">
      <w:pPr>
        <w:pStyle w:val="ListParagraph"/>
        <w:numPr>
          <w:ilvl w:val="0"/>
          <w:numId w:val="1"/>
        </w:numPr>
        <w:spacing w:line="360" w:lineRule="auto"/>
      </w:pPr>
      <w:r>
        <w:t xml:space="preserve"> Is this rat a male or female? _______________________________</w:t>
      </w:r>
    </w:p>
    <w:p w:rsidR="00E3549D" w:rsidRDefault="00E3549D" w:rsidP="00825383">
      <w:pPr>
        <w:pStyle w:val="ListParagraph"/>
        <w:numPr>
          <w:ilvl w:val="0"/>
          <w:numId w:val="1"/>
        </w:numPr>
        <w:spacing w:line="360" w:lineRule="auto"/>
      </w:pPr>
      <w:r>
        <w:t>How do you know? _______________________________________</w:t>
      </w:r>
    </w:p>
    <w:p w:rsidR="00E3549D" w:rsidRDefault="00E3549D" w:rsidP="00825383">
      <w:pPr>
        <w:spacing w:line="360" w:lineRule="auto"/>
        <w:contextualSpacing/>
      </w:pPr>
    </w:p>
    <w:p w:rsidR="00825383" w:rsidRDefault="00825383" w:rsidP="00825383">
      <w:pPr>
        <w:spacing w:line="360" w:lineRule="auto"/>
        <w:contextualSpacing/>
      </w:pPr>
    </w:p>
    <w:p w:rsidR="00825383" w:rsidRDefault="00825383" w:rsidP="00825383">
      <w:pPr>
        <w:spacing w:line="360" w:lineRule="auto"/>
        <w:contextualSpacing/>
      </w:pPr>
    </w:p>
    <w:p w:rsidR="00825383" w:rsidRDefault="00825383" w:rsidP="00825383">
      <w:pPr>
        <w:spacing w:line="360" w:lineRule="auto"/>
        <w:contextualSpacing/>
      </w:pPr>
    </w:p>
    <w:p w:rsidR="00825383" w:rsidRDefault="00825383" w:rsidP="00825383">
      <w:pPr>
        <w:spacing w:line="360" w:lineRule="auto"/>
        <w:contextualSpacing/>
      </w:pPr>
      <w:r>
        <w:rPr>
          <w:noProof/>
          <w:lang w:eastAsia="en-AU"/>
        </w:rPr>
        <w:drawing>
          <wp:inline distT="0" distB="0" distL="0" distR="0" wp14:anchorId="25BE6BD3" wp14:editId="153B32DB">
            <wp:extent cx="3426460" cy="1868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12"/>
                    <a:stretch/>
                  </pic:blipFill>
                  <pic:spPr bwMode="auto">
                    <a:xfrm>
                      <a:off x="0" y="0"/>
                      <a:ext cx="3445456" cy="187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49D" w:rsidRDefault="00E3549D" w:rsidP="00825383">
      <w:pPr>
        <w:spacing w:line="360" w:lineRule="auto"/>
        <w:contextualSpacing/>
      </w:pPr>
    </w:p>
    <w:p w:rsidR="00E3549D" w:rsidRDefault="00E3549D" w:rsidP="00825383">
      <w:pPr>
        <w:pStyle w:val="ListParagraph"/>
        <w:numPr>
          <w:ilvl w:val="0"/>
          <w:numId w:val="1"/>
        </w:numPr>
        <w:spacing w:line="360" w:lineRule="auto"/>
      </w:pPr>
      <w:r>
        <w:t>Label the above structures (1 mark each)</w:t>
      </w:r>
    </w:p>
    <w:p w:rsidR="00E3549D" w:rsidRDefault="00E3549D" w:rsidP="00825383">
      <w:pPr>
        <w:pStyle w:val="ListParagraph"/>
        <w:numPr>
          <w:ilvl w:val="0"/>
          <w:numId w:val="2"/>
        </w:numPr>
        <w:spacing w:line="360" w:lineRule="auto"/>
      </w:pPr>
      <w:r>
        <w:t>__________________________</w:t>
      </w:r>
    </w:p>
    <w:p w:rsidR="00E3549D" w:rsidRDefault="00E3549D" w:rsidP="00825383">
      <w:pPr>
        <w:pStyle w:val="ListParagraph"/>
        <w:numPr>
          <w:ilvl w:val="0"/>
          <w:numId w:val="2"/>
        </w:numPr>
        <w:spacing w:line="360" w:lineRule="auto"/>
      </w:pPr>
      <w:r>
        <w:t>__________________________</w:t>
      </w:r>
    </w:p>
    <w:p w:rsidR="00E3549D" w:rsidRDefault="00E3549D" w:rsidP="00825383">
      <w:pPr>
        <w:pStyle w:val="ListParagraph"/>
        <w:numPr>
          <w:ilvl w:val="0"/>
          <w:numId w:val="2"/>
        </w:numPr>
        <w:spacing w:line="360" w:lineRule="auto"/>
      </w:pPr>
      <w:r>
        <w:t>__________________________</w:t>
      </w:r>
    </w:p>
    <w:p w:rsidR="00E3549D" w:rsidRDefault="00E3549D" w:rsidP="00825383">
      <w:pPr>
        <w:pStyle w:val="ListParagraph"/>
        <w:numPr>
          <w:ilvl w:val="0"/>
          <w:numId w:val="2"/>
        </w:numPr>
        <w:spacing w:line="360" w:lineRule="auto"/>
      </w:pPr>
      <w:r>
        <w:t>__________________________</w:t>
      </w:r>
    </w:p>
    <w:p w:rsidR="00E3549D" w:rsidRDefault="00E3549D" w:rsidP="00825383">
      <w:pPr>
        <w:pStyle w:val="ListParagraph"/>
        <w:numPr>
          <w:ilvl w:val="0"/>
          <w:numId w:val="2"/>
        </w:numPr>
        <w:spacing w:line="360" w:lineRule="auto"/>
      </w:pPr>
      <w:r>
        <w:t>__________________________</w:t>
      </w:r>
    </w:p>
    <w:p w:rsidR="00E3549D" w:rsidRDefault="00E3549D" w:rsidP="00825383">
      <w:pPr>
        <w:spacing w:line="360" w:lineRule="auto"/>
        <w:contextualSpacing/>
      </w:pPr>
    </w:p>
    <w:p w:rsidR="00825383" w:rsidRDefault="00825383" w:rsidP="00825383">
      <w:pPr>
        <w:spacing w:line="480" w:lineRule="auto"/>
        <w:contextualSpacing/>
      </w:pPr>
      <w:r>
        <w:t>Describe 5 differences between the reproductive systems/organs or process between rats and humans:</w:t>
      </w:r>
      <w:r>
        <w:br/>
        <w:t>______________________________________________________________________________________________</w:t>
      </w:r>
    </w:p>
    <w:p w:rsidR="00825383" w:rsidRDefault="00825383" w:rsidP="00825383">
      <w:pPr>
        <w:spacing w:line="480" w:lineRule="auto"/>
        <w:contextualSpacing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3549D" w:rsidRDefault="00825383" w:rsidP="00825383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4115435"/>
            <wp:effectExtent l="0" t="0" r="0" b="0"/>
            <wp:wrapTight wrapText="bothSides">
              <wp:wrapPolygon edited="0">
                <wp:start x="0" y="0"/>
                <wp:lineTo x="0" y="21497"/>
                <wp:lineTo x="21488" y="21497"/>
                <wp:lineTo x="214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41"/>
                    <a:stretch/>
                  </pic:blipFill>
                  <pic:spPr bwMode="auto">
                    <a:xfrm>
                      <a:off x="0" y="0"/>
                      <a:ext cx="365760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3549D">
        <w:t>Label the following</w:t>
      </w:r>
      <w:r>
        <w:t xml:space="preserve"> in a female</w:t>
      </w:r>
      <w:r w:rsidR="00E3549D">
        <w:t xml:space="preserve"> (1 mark each)</w:t>
      </w:r>
    </w:p>
    <w:p w:rsidR="009847B9" w:rsidRDefault="007D2D67" w:rsidP="009847B9">
      <w:pPr>
        <w:pStyle w:val="ListParagraph"/>
        <w:spacing w:line="360" w:lineRule="auto"/>
      </w:pPr>
      <w:r>
        <w:t>Ovary, Bladder, Stomach, Kidney, Fallopian Tube, Uterine horn</w:t>
      </w:r>
    </w:p>
    <w:p w:rsidR="00825383" w:rsidRDefault="00825383" w:rsidP="00825383">
      <w:pPr>
        <w:pStyle w:val="ListParagraph"/>
        <w:spacing w:line="360" w:lineRule="auto"/>
      </w:pPr>
    </w:p>
    <w:p w:rsidR="00E3549D" w:rsidRDefault="00E3549D" w:rsidP="00825383">
      <w:pPr>
        <w:pStyle w:val="ListParagraph"/>
        <w:numPr>
          <w:ilvl w:val="0"/>
          <w:numId w:val="7"/>
        </w:numPr>
        <w:spacing w:line="360" w:lineRule="auto"/>
      </w:pPr>
      <w:r>
        <w:t>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5"/>
        </w:numPr>
        <w:spacing w:line="360" w:lineRule="auto"/>
      </w:pPr>
      <w:r>
        <w:t>_____________________</w:t>
      </w: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</w:p>
    <w:p w:rsidR="00825383" w:rsidRDefault="00825383" w:rsidP="00825383">
      <w:pPr>
        <w:spacing w:line="360" w:lineRule="auto"/>
      </w:pPr>
      <w:bookmarkStart w:id="0" w:name="_GoBack"/>
      <w:bookmarkEnd w:id="0"/>
    </w:p>
    <w:p w:rsidR="00E3549D" w:rsidRDefault="00825383" w:rsidP="00825383">
      <w:pPr>
        <w:spacing w:line="360" w:lineRule="auto"/>
        <w:contextualSpacing/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3619500" cy="3432175"/>
            <wp:effectExtent l="0" t="0" r="0" b="0"/>
            <wp:wrapTight wrapText="bothSides">
              <wp:wrapPolygon edited="0">
                <wp:start x="0" y="0"/>
                <wp:lineTo x="0" y="21460"/>
                <wp:lineTo x="21486" y="21460"/>
                <wp:lineTo x="2148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r="18761"/>
                    <a:stretch/>
                  </pic:blipFill>
                  <pic:spPr bwMode="auto">
                    <a:xfrm>
                      <a:off x="0" y="0"/>
                      <a:ext cx="36195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3549D" w:rsidRDefault="00E3549D" w:rsidP="00825383">
      <w:pPr>
        <w:pStyle w:val="ListParagraph"/>
        <w:numPr>
          <w:ilvl w:val="0"/>
          <w:numId w:val="1"/>
        </w:numPr>
        <w:spacing w:line="360" w:lineRule="auto"/>
      </w:pPr>
      <w:r>
        <w:t xml:space="preserve">Label the following </w:t>
      </w:r>
      <w:r w:rsidR="00825383">
        <w:t xml:space="preserve">in a male </w:t>
      </w:r>
      <w:r>
        <w:t>(1 mark each)</w:t>
      </w:r>
    </w:p>
    <w:p w:rsidR="009847B9" w:rsidRDefault="009847B9" w:rsidP="009847B9">
      <w:pPr>
        <w:pStyle w:val="ListParagraph"/>
        <w:spacing w:line="360" w:lineRule="auto"/>
      </w:pPr>
      <w:r>
        <w:t>Seminal vesicle, testis, epididymis, small intestine, prostate gland, penis, scrotum, vas deferens, scrotum</w:t>
      </w:r>
    </w:p>
    <w:p w:rsidR="00825383" w:rsidRDefault="00825383" w:rsidP="00825383">
      <w:pPr>
        <w:pStyle w:val="ListParagraph"/>
        <w:spacing w:line="360" w:lineRule="auto"/>
      </w:pPr>
    </w:p>
    <w:p w:rsidR="00E3549D" w:rsidRDefault="00E3549D" w:rsidP="009847B9">
      <w:pPr>
        <w:pStyle w:val="ListParagraph"/>
        <w:numPr>
          <w:ilvl w:val="0"/>
          <w:numId w:val="11"/>
        </w:numPr>
        <w:spacing w:line="360" w:lineRule="auto"/>
      </w:pPr>
      <w:r>
        <w:t>____________________</w:t>
      </w:r>
    </w:p>
    <w:p w:rsidR="00E3549D" w:rsidRDefault="00E3549D" w:rsidP="009847B9">
      <w:pPr>
        <w:pStyle w:val="ListParagraph"/>
        <w:numPr>
          <w:ilvl w:val="0"/>
          <w:numId w:val="11"/>
        </w:numPr>
        <w:spacing w:line="360" w:lineRule="auto"/>
      </w:pPr>
      <w:r>
        <w:t>_____________________</w:t>
      </w:r>
    </w:p>
    <w:p w:rsidR="00E3549D" w:rsidRDefault="00E3549D" w:rsidP="009847B9">
      <w:pPr>
        <w:pStyle w:val="ListParagraph"/>
        <w:numPr>
          <w:ilvl w:val="0"/>
          <w:numId w:val="11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825383">
      <w:pPr>
        <w:pStyle w:val="ListParagraph"/>
        <w:numPr>
          <w:ilvl w:val="0"/>
          <w:numId w:val="4"/>
        </w:numPr>
        <w:spacing w:line="360" w:lineRule="auto"/>
      </w:pPr>
      <w:r>
        <w:t>_____________________</w:t>
      </w:r>
    </w:p>
    <w:p w:rsidR="00E3549D" w:rsidRDefault="00E3549D" w:rsidP="00E3549D"/>
    <w:p w:rsidR="0077025D" w:rsidRDefault="0077025D" w:rsidP="00825383"/>
    <w:sectPr w:rsidR="0077025D" w:rsidSect="00E354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767D"/>
    <w:multiLevelType w:val="hybridMultilevel"/>
    <w:tmpl w:val="5E488340"/>
    <w:lvl w:ilvl="0" w:tplc="39CCB3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57320"/>
    <w:multiLevelType w:val="hybridMultilevel"/>
    <w:tmpl w:val="B20E631E"/>
    <w:lvl w:ilvl="0" w:tplc="40E067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06667"/>
    <w:multiLevelType w:val="hybridMultilevel"/>
    <w:tmpl w:val="DD5C8D74"/>
    <w:lvl w:ilvl="0" w:tplc="B1687BB2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201C7E"/>
    <w:multiLevelType w:val="hybridMultilevel"/>
    <w:tmpl w:val="77D6D4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96CF5"/>
    <w:multiLevelType w:val="hybridMultilevel"/>
    <w:tmpl w:val="5FA6CD8A"/>
    <w:lvl w:ilvl="0" w:tplc="A6101E9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D85EDA"/>
    <w:multiLevelType w:val="hybridMultilevel"/>
    <w:tmpl w:val="ADD07ACC"/>
    <w:lvl w:ilvl="0" w:tplc="B260BE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6F7476"/>
    <w:multiLevelType w:val="hybridMultilevel"/>
    <w:tmpl w:val="4A0C445C"/>
    <w:lvl w:ilvl="0" w:tplc="45F68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1B1F53"/>
    <w:multiLevelType w:val="hybridMultilevel"/>
    <w:tmpl w:val="004CDC84"/>
    <w:lvl w:ilvl="0" w:tplc="7680690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021263"/>
    <w:multiLevelType w:val="hybridMultilevel"/>
    <w:tmpl w:val="A5B23C00"/>
    <w:lvl w:ilvl="0" w:tplc="01CC3C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CC095F"/>
    <w:multiLevelType w:val="hybridMultilevel"/>
    <w:tmpl w:val="1A40639A"/>
    <w:lvl w:ilvl="0" w:tplc="AB78B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9865EB"/>
    <w:multiLevelType w:val="hybridMultilevel"/>
    <w:tmpl w:val="1A069DE8"/>
    <w:lvl w:ilvl="0" w:tplc="9E1C217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9D"/>
    <w:rsid w:val="0077025D"/>
    <w:rsid w:val="007D2D67"/>
    <w:rsid w:val="00825383"/>
    <w:rsid w:val="009847B9"/>
    <w:rsid w:val="00D06326"/>
    <w:rsid w:val="00E3549D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9231"/>
  <w15:chartTrackingRefBased/>
  <w15:docId w15:val="{5933D104-6C77-4137-BB5F-A6C73414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83AE91A0</Template>
  <TotalTime>43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2019-07-22T07:34:00Z</dcterms:created>
  <dcterms:modified xsi:type="dcterms:W3CDTF">2019-08-01T08:59:00Z</dcterms:modified>
</cp:coreProperties>
</file>