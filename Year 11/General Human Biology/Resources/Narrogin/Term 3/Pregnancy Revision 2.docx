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45AB6B" w14:textId="456E0017" w:rsidR="00A07CE5" w:rsidRDefault="00A1679B" w:rsidP="00A07CE5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Pregnancy </w:t>
      </w:r>
      <w:r w:rsidR="00BF737F">
        <w:rPr>
          <w:b/>
          <w:sz w:val="40"/>
          <w:szCs w:val="40"/>
          <w:u w:val="single"/>
        </w:rPr>
        <w:t>Revision for test 2</w:t>
      </w:r>
    </w:p>
    <w:p w14:paraId="27740B60" w14:textId="7AEEFF38" w:rsidR="00A07CE5" w:rsidRDefault="00A07CE5" w:rsidP="00A07CE5">
      <w:pPr>
        <w:rPr>
          <w:b/>
          <w:sz w:val="28"/>
          <w:szCs w:val="28"/>
          <w:u w:val="single"/>
        </w:rPr>
      </w:pPr>
    </w:p>
    <w:p w14:paraId="29E52DA1" w14:textId="4790FE5C" w:rsidR="00A07CE5" w:rsidRDefault="00A07CE5" w:rsidP="00A65607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Secti</w:t>
      </w:r>
      <w:r w:rsidR="00A054AA">
        <w:rPr>
          <w:b/>
          <w:sz w:val="28"/>
          <w:szCs w:val="28"/>
          <w:u w:val="single"/>
        </w:rPr>
        <w:t>on I</w:t>
      </w:r>
      <w:r>
        <w:rPr>
          <w:b/>
          <w:sz w:val="28"/>
          <w:szCs w:val="28"/>
          <w:u w:val="single"/>
        </w:rPr>
        <w:t>I: Order of events in fetal Development:</w:t>
      </w:r>
      <w:r>
        <w:rPr>
          <w:sz w:val="28"/>
          <w:szCs w:val="28"/>
        </w:rPr>
        <w:t xml:space="preserve">  Place a number on the line in the ord</w:t>
      </w:r>
      <w:r w:rsidR="00A43E8B">
        <w:rPr>
          <w:sz w:val="28"/>
          <w:szCs w:val="28"/>
        </w:rPr>
        <w:t>er you think the events occur</w:t>
      </w:r>
    </w:p>
    <w:p w14:paraId="4B301716" w14:textId="77777777" w:rsidR="00B9088F" w:rsidRDefault="00B9088F" w:rsidP="00A65607">
      <w:pPr>
        <w:rPr>
          <w:sz w:val="28"/>
          <w:szCs w:val="28"/>
        </w:rPr>
        <w:sectPr w:rsidR="00B9088F" w:rsidSect="00E91059">
          <w:type w:val="continuous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 w14:paraId="5A4F7974" w14:textId="77777777" w:rsidR="00A43E8B" w:rsidRDefault="00A43E8B" w:rsidP="00A43E8B">
      <w:pPr>
        <w:ind w:left="-90" w:right="-630"/>
        <w:rPr>
          <w:sz w:val="28"/>
          <w:szCs w:val="28"/>
        </w:rPr>
      </w:pPr>
      <w:r>
        <w:rPr>
          <w:sz w:val="28"/>
          <w:szCs w:val="28"/>
        </w:rPr>
        <w:t>11. ______</w:t>
      </w:r>
      <w:proofErr w:type="gramStart"/>
      <w:r>
        <w:rPr>
          <w:sz w:val="28"/>
          <w:szCs w:val="28"/>
        </w:rPr>
        <w:t>_  Cells</w:t>
      </w:r>
      <w:proofErr w:type="gramEnd"/>
      <w:r>
        <w:rPr>
          <w:sz w:val="28"/>
          <w:szCs w:val="28"/>
        </w:rPr>
        <w:t xml:space="preserve"> begin to divide</w:t>
      </w:r>
    </w:p>
    <w:p w14:paraId="35F33DDE" w14:textId="77777777" w:rsidR="00A43E8B" w:rsidRDefault="00A43E8B" w:rsidP="00A43E8B">
      <w:pPr>
        <w:ind w:left="-90" w:right="-630"/>
        <w:rPr>
          <w:sz w:val="28"/>
          <w:szCs w:val="28"/>
        </w:rPr>
      </w:pPr>
      <w:r>
        <w:rPr>
          <w:sz w:val="28"/>
          <w:szCs w:val="28"/>
        </w:rPr>
        <w:t xml:space="preserve">12. _______ Fertilized egg implants into </w:t>
      </w:r>
    </w:p>
    <w:p w14:paraId="4F99489C" w14:textId="77777777" w:rsidR="00A43E8B" w:rsidRDefault="00A43E8B" w:rsidP="00B9088F">
      <w:pPr>
        <w:ind w:left="1170" w:right="-630"/>
        <w:rPr>
          <w:sz w:val="28"/>
          <w:szCs w:val="28"/>
        </w:rPr>
      </w:pPr>
      <w:r>
        <w:rPr>
          <w:sz w:val="28"/>
          <w:szCs w:val="28"/>
        </w:rPr>
        <w:t>uterus wall</w:t>
      </w:r>
    </w:p>
    <w:p w14:paraId="46837624" w14:textId="77777777" w:rsidR="00A43E8B" w:rsidRDefault="00A43E8B" w:rsidP="00A43E8B">
      <w:pPr>
        <w:ind w:left="-90" w:right="-630"/>
        <w:rPr>
          <w:sz w:val="28"/>
          <w:szCs w:val="28"/>
        </w:rPr>
      </w:pPr>
      <w:r>
        <w:rPr>
          <w:sz w:val="28"/>
          <w:szCs w:val="28"/>
        </w:rPr>
        <w:t>13._______ Cervix dilates</w:t>
      </w:r>
    </w:p>
    <w:p w14:paraId="3C582B61" w14:textId="413B3888" w:rsidR="00A43E8B" w:rsidRDefault="00A43E8B" w:rsidP="00B9088F">
      <w:pPr>
        <w:ind w:left="1080" w:right="-630" w:hanging="1170"/>
        <w:rPr>
          <w:sz w:val="28"/>
          <w:szCs w:val="28"/>
        </w:rPr>
      </w:pPr>
      <w:r>
        <w:rPr>
          <w:sz w:val="28"/>
          <w:szCs w:val="28"/>
        </w:rPr>
        <w:t xml:space="preserve">14. ______ Pregnancy is full term baby turns </w:t>
      </w:r>
      <w:r w:rsidR="00B9088F">
        <w:rPr>
          <w:sz w:val="28"/>
          <w:szCs w:val="28"/>
        </w:rPr>
        <w:t>h</w:t>
      </w:r>
      <w:r>
        <w:rPr>
          <w:sz w:val="28"/>
          <w:szCs w:val="28"/>
        </w:rPr>
        <w:t>e</w:t>
      </w:r>
      <w:r w:rsidR="00B9088F">
        <w:rPr>
          <w:sz w:val="28"/>
          <w:szCs w:val="28"/>
        </w:rPr>
        <w:t>ad</w:t>
      </w:r>
      <w:r>
        <w:rPr>
          <w:sz w:val="28"/>
          <w:szCs w:val="28"/>
        </w:rPr>
        <w:t xml:space="preserve"> down</w:t>
      </w:r>
    </w:p>
    <w:p w14:paraId="1D84FC16" w14:textId="77777777" w:rsidR="00A43E8B" w:rsidRDefault="00A43E8B" w:rsidP="00A43E8B">
      <w:pPr>
        <w:ind w:left="-90" w:right="-630"/>
        <w:rPr>
          <w:sz w:val="28"/>
          <w:szCs w:val="28"/>
        </w:rPr>
      </w:pPr>
      <w:r>
        <w:rPr>
          <w:sz w:val="28"/>
          <w:szCs w:val="28"/>
        </w:rPr>
        <w:t>15._______ Gender can be seen</w:t>
      </w:r>
    </w:p>
    <w:p w14:paraId="30B6DB53" w14:textId="50572B55" w:rsidR="00A43E8B" w:rsidRDefault="00A43E8B" w:rsidP="00A43E8B">
      <w:pPr>
        <w:ind w:left="-90" w:right="-630"/>
        <w:rPr>
          <w:sz w:val="28"/>
          <w:szCs w:val="28"/>
        </w:rPr>
      </w:pPr>
      <w:r>
        <w:rPr>
          <w:sz w:val="28"/>
          <w:szCs w:val="28"/>
        </w:rPr>
        <w:t>16._______ Fetus can hear</w:t>
      </w:r>
    </w:p>
    <w:p w14:paraId="7208D5C4" w14:textId="42CB2952" w:rsidR="00A43E8B" w:rsidRDefault="00A43E8B" w:rsidP="00A43E8B">
      <w:pPr>
        <w:ind w:left="-90"/>
        <w:rPr>
          <w:sz w:val="28"/>
          <w:szCs w:val="28"/>
        </w:rPr>
      </w:pPr>
      <w:r>
        <w:rPr>
          <w:sz w:val="28"/>
          <w:szCs w:val="28"/>
        </w:rPr>
        <w:t>17._______ Sperm cell enters egg</w:t>
      </w:r>
    </w:p>
    <w:p w14:paraId="57FDBF81" w14:textId="367A008E" w:rsidR="00A43E8B" w:rsidRDefault="00A43E8B" w:rsidP="00A43E8B">
      <w:pPr>
        <w:ind w:left="-90"/>
        <w:rPr>
          <w:sz w:val="28"/>
          <w:szCs w:val="28"/>
        </w:rPr>
      </w:pPr>
      <w:r>
        <w:rPr>
          <w:sz w:val="28"/>
          <w:szCs w:val="28"/>
        </w:rPr>
        <w:t>18_______ All organs can function</w:t>
      </w:r>
    </w:p>
    <w:p w14:paraId="3CA8A915" w14:textId="5D9536E4" w:rsidR="00A43E8B" w:rsidRDefault="00A43E8B" w:rsidP="00A43E8B">
      <w:pPr>
        <w:ind w:left="-90"/>
        <w:rPr>
          <w:sz w:val="28"/>
          <w:szCs w:val="28"/>
        </w:rPr>
      </w:pPr>
      <w:r>
        <w:rPr>
          <w:sz w:val="28"/>
          <w:szCs w:val="28"/>
        </w:rPr>
        <w:t>19_______ Heart begins to beat</w:t>
      </w:r>
    </w:p>
    <w:p w14:paraId="2D6B4FB7" w14:textId="6578F8FE" w:rsidR="00A43E8B" w:rsidRDefault="00A43E8B" w:rsidP="00A43E8B">
      <w:pPr>
        <w:ind w:left="-90"/>
        <w:rPr>
          <w:sz w:val="28"/>
          <w:szCs w:val="28"/>
        </w:rPr>
      </w:pPr>
      <w:r>
        <w:rPr>
          <w:sz w:val="28"/>
          <w:szCs w:val="28"/>
        </w:rPr>
        <w:t>20._______ Hands and feet develop</w:t>
      </w:r>
    </w:p>
    <w:p w14:paraId="0C4080E1" w14:textId="2488B6F0" w:rsidR="00A07CE5" w:rsidRDefault="00A07CE5" w:rsidP="004C3A1D">
      <w:pPr>
        <w:rPr>
          <w:sz w:val="28"/>
          <w:szCs w:val="28"/>
        </w:rPr>
      </w:pPr>
    </w:p>
    <w:p w14:paraId="219CE6DF" w14:textId="77777777" w:rsidR="00A07CE5" w:rsidRDefault="00A07CE5" w:rsidP="00A07CE5">
      <w:pPr>
        <w:rPr>
          <w:sz w:val="28"/>
          <w:szCs w:val="28"/>
        </w:rPr>
        <w:sectPr w:rsidR="00A07CE5" w:rsidSect="00B9088F">
          <w:type w:val="continuous"/>
          <w:pgSz w:w="12240" w:h="15840"/>
          <w:pgMar w:top="648" w:right="1080" w:bottom="648" w:left="990" w:header="720" w:footer="720" w:gutter="0"/>
          <w:cols w:num="2" w:space="720"/>
          <w:docGrid w:linePitch="360"/>
        </w:sectPr>
      </w:pPr>
    </w:p>
    <w:p w14:paraId="1B51B628" w14:textId="77777777" w:rsidR="00A07CE5" w:rsidRDefault="00A07CE5" w:rsidP="00A07CE5">
      <w:pPr>
        <w:rPr>
          <w:sz w:val="28"/>
          <w:szCs w:val="28"/>
        </w:rPr>
      </w:pPr>
    </w:p>
    <w:p w14:paraId="28C5D867" w14:textId="77777777" w:rsidR="00A07CE5" w:rsidRDefault="00A07CE5" w:rsidP="00A07CE5">
      <w:pPr>
        <w:rPr>
          <w:b/>
          <w:sz w:val="28"/>
          <w:szCs w:val="28"/>
          <w:u w:val="single"/>
        </w:rPr>
      </w:pPr>
    </w:p>
    <w:p w14:paraId="490B9FEA" w14:textId="12A18525" w:rsidR="00A07CE5" w:rsidRDefault="00A054AA" w:rsidP="00A07CE5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Section III</w:t>
      </w:r>
      <w:r w:rsidR="00A07CE5">
        <w:rPr>
          <w:b/>
          <w:sz w:val="28"/>
          <w:szCs w:val="28"/>
          <w:u w:val="single"/>
        </w:rPr>
        <w:t>: Order of Development:</w:t>
      </w:r>
      <w:r w:rsidR="00A07CE5">
        <w:rPr>
          <w:sz w:val="28"/>
          <w:szCs w:val="28"/>
        </w:rPr>
        <w:t xml:space="preserve"> Place these baby names in the order in which they occur during pregnancy by writing the number under each name. 1 being the first to occur and 5 being the last to occur.</w:t>
      </w:r>
    </w:p>
    <w:p w14:paraId="5E02AC32" w14:textId="77777777" w:rsidR="00A07CE5" w:rsidRDefault="00A07CE5" w:rsidP="00A07CE5">
      <w:pPr>
        <w:rPr>
          <w:sz w:val="28"/>
          <w:szCs w:val="28"/>
        </w:rPr>
      </w:pPr>
    </w:p>
    <w:p w14:paraId="2794F25A" w14:textId="1B748CFE" w:rsidR="00A07CE5" w:rsidRDefault="00A43E8B" w:rsidP="00A07CE5">
      <w:pPr>
        <w:rPr>
          <w:sz w:val="28"/>
          <w:szCs w:val="28"/>
        </w:rPr>
      </w:pPr>
      <w:r>
        <w:rPr>
          <w:sz w:val="28"/>
          <w:szCs w:val="28"/>
        </w:rPr>
        <w:t>A. Baby</w:t>
      </w:r>
      <w:r>
        <w:rPr>
          <w:sz w:val="28"/>
          <w:szCs w:val="28"/>
        </w:rPr>
        <w:tab/>
        <w:t>B. Blastocyst</w:t>
      </w:r>
      <w:r>
        <w:rPr>
          <w:sz w:val="28"/>
          <w:szCs w:val="28"/>
        </w:rPr>
        <w:tab/>
        <w:t xml:space="preserve">C. </w:t>
      </w:r>
      <w:r w:rsidR="00A07CE5">
        <w:rPr>
          <w:sz w:val="28"/>
          <w:szCs w:val="28"/>
        </w:rPr>
        <w:t>Zygote</w:t>
      </w:r>
      <w:r w:rsidR="00A07CE5">
        <w:rPr>
          <w:sz w:val="28"/>
          <w:szCs w:val="28"/>
        </w:rPr>
        <w:tab/>
      </w:r>
      <w:r w:rsidR="00A07CE5">
        <w:rPr>
          <w:sz w:val="28"/>
          <w:szCs w:val="28"/>
        </w:rPr>
        <w:tab/>
      </w:r>
      <w:r>
        <w:rPr>
          <w:sz w:val="28"/>
          <w:szCs w:val="28"/>
        </w:rPr>
        <w:t xml:space="preserve">D. </w:t>
      </w:r>
      <w:r w:rsidR="00A07CE5">
        <w:rPr>
          <w:sz w:val="28"/>
          <w:szCs w:val="28"/>
        </w:rPr>
        <w:t>Embryo</w:t>
      </w:r>
      <w:r w:rsidR="00A07CE5">
        <w:rPr>
          <w:sz w:val="28"/>
          <w:szCs w:val="28"/>
        </w:rPr>
        <w:tab/>
      </w:r>
      <w:r w:rsidR="00A07CE5">
        <w:rPr>
          <w:sz w:val="28"/>
          <w:szCs w:val="28"/>
        </w:rPr>
        <w:tab/>
      </w:r>
      <w:r>
        <w:rPr>
          <w:sz w:val="28"/>
          <w:szCs w:val="28"/>
        </w:rPr>
        <w:t xml:space="preserve">E. </w:t>
      </w:r>
      <w:r w:rsidR="00A07CE5">
        <w:rPr>
          <w:sz w:val="28"/>
          <w:szCs w:val="28"/>
        </w:rPr>
        <w:t>Fetus</w:t>
      </w:r>
    </w:p>
    <w:p w14:paraId="182227A9" w14:textId="515128A5" w:rsidR="00A07CE5" w:rsidRPr="00BF2C1E" w:rsidRDefault="00A43E8B" w:rsidP="00A07CE5">
      <w:pPr>
        <w:rPr>
          <w:sz w:val="28"/>
          <w:szCs w:val="28"/>
        </w:rPr>
      </w:pPr>
      <w:r>
        <w:rPr>
          <w:sz w:val="28"/>
          <w:szCs w:val="28"/>
        </w:rPr>
        <w:t xml:space="preserve">22. </w:t>
      </w:r>
      <w:r w:rsidR="00A07CE5">
        <w:rPr>
          <w:sz w:val="28"/>
          <w:szCs w:val="28"/>
        </w:rPr>
        <w:t>_______</w:t>
      </w:r>
      <w:proofErr w:type="gramStart"/>
      <w:r w:rsidR="00A07CE5"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>23</w:t>
      </w:r>
      <w:proofErr w:type="gramEnd"/>
      <w:r>
        <w:rPr>
          <w:sz w:val="28"/>
          <w:szCs w:val="28"/>
        </w:rPr>
        <w:t xml:space="preserve">. </w:t>
      </w:r>
      <w:r w:rsidR="00A07CE5">
        <w:rPr>
          <w:sz w:val="28"/>
          <w:szCs w:val="28"/>
        </w:rPr>
        <w:t>_______</w:t>
      </w:r>
      <w:r w:rsidR="00A07CE5">
        <w:rPr>
          <w:sz w:val="28"/>
          <w:szCs w:val="28"/>
        </w:rPr>
        <w:tab/>
      </w:r>
      <w:r w:rsidR="00A07CE5">
        <w:rPr>
          <w:sz w:val="28"/>
          <w:szCs w:val="28"/>
        </w:rPr>
        <w:tab/>
        <w:t xml:space="preserve"> </w:t>
      </w:r>
      <w:proofErr w:type="gramStart"/>
      <w:r>
        <w:rPr>
          <w:sz w:val="28"/>
          <w:szCs w:val="28"/>
        </w:rPr>
        <w:t>24.</w:t>
      </w:r>
      <w:r w:rsidR="00A07CE5">
        <w:rPr>
          <w:sz w:val="28"/>
          <w:szCs w:val="28"/>
        </w:rPr>
        <w:t>_</w:t>
      </w:r>
      <w:proofErr w:type="gramEnd"/>
      <w:r w:rsidR="00A07CE5">
        <w:rPr>
          <w:sz w:val="28"/>
          <w:szCs w:val="28"/>
        </w:rPr>
        <w:t>______</w:t>
      </w:r>
      <w:r w:rsidR="00A07CE5">
        <w:rPr>
          <w:sz w:val="28"/>
          <w:szCs w:val="28"/>
        </w:rPr>
        <w:tab/>
      </w:r>
      <w:r w:rsidR="00A07CE5"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>25.</w:t>
      </w:r>
      <w:r w:rsidR="00A07CE5">
        <w:rPr>
          <w:sz w:val="28"/>
          <w:szCs w:val="28"/>
        </w:rPr>
        <w:t>_______</w:t>
      </w:r>
      <w:r w:rsidR="00A07CE5">
        <w:rPr>
          <w:sz w:val="28"/>
          <w:szCs w:val="28"/>
        </w:rPr>
        <w:tab/>
      </w:r>
      <w:r w:rsidR="00A07CE5">
        <w:rPr>
          <w:sz w:val="28"/>
          <w:szCs w:val="28"/>
        </w:rPr>
        <w:tab/>
      </w:r>
      <w:r>
        <w:rPr>
          <w:sz w:val="28"/>
          <w:szCs w:val="28"/>
        </w:rPr>
        <w:t>26.</w:t>
      </w:r>
      <w:r w:rsidR="00A07CE5">
        <w:rPr>
          <w:sz w:val="28"/>
          <w:szCs w:val="28"/>
        </w:rPr>
        <w:t>_______</w:t>
      </w:r>
    </w:p>
    <w:p w14:paraId="624409BD" w14:textId="77777777" w:rsidR="00A07CE5" w:rsidRDefault="00A07CE5" w:rsidP="00A07CE5">
      <w:pPr>
        <w:rPr>
          <w:b/>
          <w:sz w:val="28"/>
          <w:szCs w:val="28"/>
          <w:u w:val="single"/>
        </w:rPr>
      </w:pPr>
    </w:p>
    <w:p w14:paraId="67368308" w14:textId="3776A44E" w:rsidR="00A07CE5" w:rsidRDefault="00A07CE5" w:rsidP="00A07CE5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Section </w:t>
      </w:r>
      <w:r w:rsidR="00A054AA">
        <w:rPr>
          <w:b/>
          <w:sz w:val="28"/>
          <w:szCs w:val="28"/>
          <w:u w:val="single"/>
        </w:rPr>
        <w:t>I</w:t>
      </w:r>
      <w:r>
        <w:rPr>
          <w:b/>
          <w:sz w:val="28"/>
          <w:szCs w:val="28"/>
          <w:u w:val="single"/>
        </w:rPr>
        <w:t xml:space="preserve">V: Terms during pregnancy: </w:t>
      </w:r>
      <w:r>
        <w:rPr>
          <w:sz w:val="28"/>
          <w:szCs w:val="28"/>
        </w:rPr>
        <w:t>Place the Terms with the correct</w:t>
      </w:r>
      <w:r w:rsidR="00A43E8B">
        <w:rPr>
          <w:sz w:val="28"/>
          <w:szCs w:val="28"/>
        </w:rPr>
        <w:t xml:space="preserve"> definition for pregnancy</w:t>
      </w:r>
      <w:r>
        <w:rPr>
          <w:sz w:val="28"/>
          <w:szCs w:val="28"/>
        </w:rPr>
        <w:t>.</w:t>
      </w:r>
    </w:p>
    <w:p w14:paraId="7ACB192F" w14:textId="77777777" w:rsidR="00F41A7F" w:rsidRDefault="00F41A7F" w:rsidP="00A07CE5">
      <w:pPr>
        <w:rPr>
          <w:sz w:val="28"/>
          <w:szCs w:val="28"/>
        </w:rPr>
      </w:pPr>
    </w:p>
    <w:p w14:paraId="50937E9D" w14:textId="77777777" w:rsidR="00F41A7F" w:rsidRDefault="00F41A7F" w:rsidP="00F41A7F">
      <w:pPr>
        <w:tabs>
          <w:tab w:val="left" w:pos="1620"/>
        </w:tabs>
        <w:rPr>
          <w:sz w:val="28"/>
          <w:szCs w:val="28"/>
        </w:rPr>
        <w:sectPr w:rsidR="00F41A7F" w:rsidSect="00A43E8B">
          <w:type w:val="continuous"/>
          <w:pgSz w:w="12240" w:h="15840"/>
          <w:pgMar w:top="648" w:right="1080" w:bottom="648" w:left="1080" w:header="720" w:footer="720" w:gutter="0"/>
          <w:cols w:space="720"/>
          <w:docGrid w:linePitch="360"/>
        </w:sectPr>
      </w:pPr>
    </w:p>
    <w:p w14:paraId="456D40A6" w14:textId="3956E933" w:rsidR="00F41A7F" w:rsidRDefault="00F41A7F" w:rsidP="00F41A7F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Amniotic Sac</w:t>
      </w:r>
    </w:p>
    <w:p w14:paraId="0B560490" w14:textId="2355911B" w:rsidR="00F41A7F" w:rsidRDefault="00F41A7F" w:rsidP="00F41A7F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Placenta</w:t>
      </w:r>
    </w:p>
    <w:p w14:paraId="7DF9BD22" w14:textId="77777777" w:rsidR="00F41A7F" w:rsidRDefault="00F41A7F" w:rsidP="00F41A7F">
      <w:pPr>
        <w:tabs>
          <w:tab w:val="left" w:pos="1620"/>
        </w:tabs>
        <w:rPr>
          <w:sz w:val="28"/>
          <w:szCs w:val="28"/>
        </w:rPr>
      </w:pPr>
    </w:p>
    <w:p w14:paraId="70D9C3B9" w14:textId="563D2517" w:rsidR="00F41A7F" w:rsidRDefault="00F41A7F" w:rsidP="00F41A7F">
      <w:pPr>
        <w:tabs>
          <w:tab w:val="left" w:pos="162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Umbilical  Chord</w:t>
      </w:r>
      <w:proofErr w:type="gramEnd"/>
    </w:p>
    <w:p w14:paraId="6D369281" w14:textId="24AC70EF" w:rsidR="00F41A7F" w:rsidRDefault="00F41A7F" w:rsidP="00F41A7F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 xml:space="preserve">Vernix </w:t>
      </w:r>
    </w:p>
    <w:p w14:paraId="619F5A45" w14:textId="0675362D" w:rsidR="00F41A7F" w:rsidRDefault="00F41A7F" w:rsidP="00F41A7F">
      <w:pPr>
        <w:tabs>
          <w:tab w:val="left" w:pos="1620"/>
        </w:tabs>
        <w:rPr>
          <w:sz w:val="28"/>
          <w:szCs w:val="28"/>
        </w:rPr>
        <w:sectPr w:rsidR="00F41A7F" w:rsidSect="005A6601">
          <w:type w:val="continuous"/>
          <w:pgSz w:w="12240" w:h="15840"/>
          <w:pgMar w:top="648" w:right="1080" w:bottom="648" w:left="1080" w:header="720" w:footer="720" w:gutter="0"/>
          <w:cols w:num="3" w:space="720"/>
          <w:docGrid w:linePitch="360"/>
        </w:sectPr>
      </w:pPr>
      <w:r>
        <w:rPr>
          <w:sz w:val="28"/>
          <w:szCs w:val="28"/>
        </w:rPr>
        <w:t>Crowning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Lanugo</w:t>
      </w:r>
    </w:p>
    <w:p w14:paraId="0C3BF4CB" w14:textId="1524CD07" w:rsidR="00E91059" w:rsidRDefault="00A43E8B" w:rsidP="005A6601">
      <w:pPr>
        <w:rPr>
          <w:sz w:val="28"/>
          <w:szCs w:val="28"/>
        </w:rPr>
      </w:pPr>
      <w:r>
        <w:rPr>
          <w:sz w:val="28"/>
          <w:szCs w:val="28"/>
        </w:rPr>
        <w:t>27</w:t>
      </w:r>
      <w:r w:rsidR="00A07CE5">
        <w:rPr>
          <w:sz w:val="28"/>
          <w:szCs w:val="28"/>
        </w:rPr>
        <w:t xml:space="preserve">.  </w:t>
      </w:r>
      <w:r>
        <w:rPr>
          <w:sz w:val="28"/>
          <w:szCs w:val="28"/>
        </w:rPr>
        <w:t>__________________</w:t>
      </w:r>
      <w:r w:rsidR="00E91059" w:rsidRPr="00A07CE5">
        <w:rPr>
          <w:sz w:val="28"/>
          <w:szCs w:val="28"/>
        </w:rPr>
        <w:t>Supplies fetus with oxygen</w:t>
      </w:r>
      <w:r w:rsidR="00A07CE5">
        <w:rPr>
          <w:sz w:val="28"/>
          <w:szCs w:val="28"/>
        </w:rPr>
        <w:t>, s</w:t>
      </w:r>
      <w:r w:rsidR="00E91059" w:rsidRPr="00A07CE5">
        <w:rPr>
          <w:sz w:val="28"/>
          <w:szCs w:val="28"/>
        </w:rPr>
        <w:t>upplies fetus with nutrients</w:t>
      </w:r>
      <w:r w:rsidR="00A07CE5">
        <w:rPr>
          <w:sz w:val="28"/>
          <w:szCs w:val="28"/>
        </w:rPr>
        <w:t>, and p</w:t>
      </w:r>
      <w:r w:rsidR="00E91059" w:rsidRPr="00A07CE5">
        <w:rPr>
          <w:sz w:val="28"/>
          <w:szCs w:val="28"/>
        </w:rPr>
        <w:t>asses out wastes from the fetus</w:t>
      </w:r>
      <w:r w:rsidR="00A07CE5">
        <w:rPr>
          <w:sz w:val="28"/>
          <w:szCs w:val="28"/>
        </w:rPr>
        <w:t>.</w:t>
      </w:r>
    </w:p>
    <w:p w14:paraId="732AC28B" w14:textId="77777777" w:rsidR="00A07CE5" w:rsidRDefault="00A07CE5" w:rsidP="005A6601">
      <w:pPr>
        <w:rPr>
          <w:sz w:val="28"/>
          <w:szCs w:val="28"/>
        </w:rPr>
      </w:pPr>
    </w:p>
    <w:p w14:paraId="4A76548B" w14:textId="2DA8E187" w:rsidR="00E91059" w:rsidRPr="00A07CE5" w:rsidRDefault="00A43E8B" w:rsidP="005A6601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28.</w:t>
      </w:r>
      <w:r w:rsidR="00A07CE5">
        <w:rPr>
          <w:sz w:val="28"/>
          <w:szCs w:val="28"/>
        </w:rPr>
        <w:t xml:space="preserve">  </w:t>
      </w:r>
      <w:r>
        <w:rPr>
          <w:sz w:val="28"/>
          <w:szCs w:val="28"/>
        </w:rPr>
        <w:t>_______________</w:t>
      </w:r>
      <w:proofErr w:type="gramStart"/>
      <w:r>
        <w:rPr>
          <w:sz w:val="28"/>
          <w:szCs w:val="28"/>
        </w:rPr>
        <w:t>_  Is</w:t>
      </w:r>
      <w:proofErr w:type="gramEnd"/>
      <w:r>
        <w:rPr>
          <w:sz w:val="28"/>
          <w:szCs w:val="28"/>
        </w:rPr>
        <w:t xml:space="preserve"> a</w:t>
      </w:r>
      <w:r w:rsidR="00A07CE5" w:rsidRPr="00A07CE5">
        <w:rPr>
          <w:sz w:val="28"/>
          <w:szCs w:val="28"/>
        </w:rPr>
        <w:t xml:space="preserve"> rope like structure that connects the embryo to the placenta</w:t>
      </w:r>
      <w:r w:rsidR="00A07CE5">
        <w:rPr>
          <w:sz w:val="28"/>
          <w:szCs w:val="28"/>
        </w:rPr>
        <w:t>.  It has 1 l</w:t>
      </w:r>
      <w:r w:rsidR="00E91059" w:rsidRPr="00A07CE5">
        <w:rPr>
          <w:sz w:val="28"/>
          <w:szCs w:val="28"/>
        </w:rPr>
        <w:t>arge vein</w:t>
      </w:r>
      <w:r w:rsidR="00A07CE5">
        <w:rPr>
          <w:sz w:val="28"/>
          <w:szCs w:val="28"/>
        </w:rPr>
        <w:t xml:space="preserve">, and </w:t>
      </w:r>
      <w:r w:rsidR="00E91059" w:rsidRPr="00A07CE5">
        <w:rPr>
          <w:sz w:val="28"/>
          <w:szCs w:val="28"/>
        </w:rPr>
        <w:t>2 arteries</w:t>
      </w:r>
      <w:r w:rsidR="00F41A7F">
        <w:rPr>
          <w:sz w:val="28"/>
          <w:szCs w:val="28"/>
        </w:rPr>
        <w:t>.</w:t>
      </w:r>
    </w:p>
    <w:p w14:paraId="389630B0" w14:textId="77777777" w:rsidR="00A07CE5" w:rsidRDefault="00A07CE5" w:rsidP="00A07CE5">
      <w:pPr>
        <w:tabs>
          <w:tab w:val="left" w:pos="1620"/>
        </w:tabs>
        <w:rPr>
          <w:sz w:val="28"/>
          <w:szCs w:val="28"/>
        </w:rPr>
      </w:pPr>
    </w:p>
    <w:p w14:paraId="74D6A1C2" w14:textId="42E0C9F1" w:rsidR="00E91059" w:rsidRDefault="00A43E8B" w:rsidP="00A07CE5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29</w:t>
      </w:r>
      <w:r w:rsidR="00A07CE5">
        <w:rPr>
          <w:sz w:val="28"/>
          <w:szCs w:val="28"/>
        </w:rPr>
        <w:t xml:space="preserve">. </w:t>
      </w:r>
      <w:r>
        <w:rPr>
          <w:sz w:val="28"/>
          <w:szCs w:val="28"/>
        </w:rPr>
        <w:t>_________________ Acts as t</w:t>
      </w:r>
      <w:r w:rsidR="00F41A7F">
        <w:rPr>
          <w:sz w:val="28"/>
          <w:szCs w:val="28"/>
        </w:rPr>
        <w:t>emperature c</w:t>
      </w:r>
      <w:r w:rsidR="00E91059" w:rsidRPr="00A07CE5">
        <w:rPr>
          <w:sz w:val="28"/>
          <w:szCs w:val="28"/>
        </w:rPr>
        <w:t>ontrol</w:t>
      </w:r>
      <w:r w:rsidR="00A07CE5">
        <w:rPr>
          <w:sz w:val="28"/>
          <w:szCs w:val="28"/>
        </w:rPr>
        <w:t>, p</w:t>
      </w:r>
      <w:r w:rsidR="00E91059" w:rsidRPr="00A07CE5">
        <w:rPr>
          <w:sz w:val="28"/>
          <w:szCs w:val="28"/>
        </w:rPr>
        <w:t>rotection from shock</w:t>
      </w:r>
      <w:r w:rsidR="00A07CE5">
        <w:rPr>
          <w:sz w:val="28"/>
          <w:szCs w:val="28"/>
        </w:rPr>
        <w:t>, b</w:t>
      </w:r>
      <w:r w:rsidR="00E91059" w:rsidRPr="00A07CE5">
        <w:rPr>
          <w:sz w:val="28"/>
          <w:szCs w:val="28"/>
        </w:rPr>
        <w:t>arrier to infection</w:t>
      </w:r>
      <w:r w:rsidR="00F41A7F">
        <w:rPr>
          <w:sz w:val="28"/>
          <w:szCs w:val="28"/>
        </w:rPr>
        <w:t>.</w:t>
      </w:r>
    </w:p>
    <w:p w14:paraId="690876CD" w14:textId="77777777" w:rsidR="00A07CE5" w:rsidRDefault="00A07CE5" w:rsidP="00A07CE5">
      <w:pPr>
        <w:tabs>
          <w:tab w:val="left" w:pos="1620"/>
        </w:tabs>
        <w:rPr>
          <w:sz w:val="28"/>
          <w:szCs w:val="28"/>
        </w:rPr>
      </w:pPr>
    </w:p>
    <w:p w14:paraId="60798943" w14:textId="661712DA" w:rsidR="00E91059" w:rsidRDefault="00A43E8B" w:rsidP="00A07CE5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30</w:t>
      </w:r>
      <w:r w:rsidR="00A07CE5">
        <w:rPr>
          <w:sz w:val="28"/>
          <w:szCs w:val="28"/>
        </w:rPr>
        <w:t xml:space="preserve">. </w:t>
      </w:r>
      <w:r>
        <w:rPr>
          <w:sz w:val="28"/>
          <w:szCs w:val="28"/>
        </w:rPr>
        <w:t>_________________ Is f</w:t>
      </w:r>
      <w:r w:rsidR="00E91059">
        <w:rPr>
          <w:sz w:val="28"/>
          <w:szCs w:val="28"/>
        </w:rPr>
        <w:t xml:space="preserve">ine downy hair that covers the fetus to help insulate, and regulate body temperature. </w:t>
      </w:r>
    </w:p>
    <w:p w14:paraId="0A4C6A30" w14:textId="77777777" w:rsidR="00E91059" w:rsidRDefault="00E91059" w:rsidP="00A07CE5">
      <w:pPr>
        <w:tabs>
          <w:tab w:val="left" w:pos="1620"/>
        </w:tabs>
        <w:rPr>
          <w:sz w:val="28"/>
          <w:szCs w:val="28"/>
        </w:rPr>
      </w:pPr>
    </w:p>
    <w:p w14:paraId="04C282E6" w14:textId="70E48726" w:rsidR="00A07CE5" w:rsidRDefault="00A43E8B" w:rsidP="00A07CE5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31</w:t>
      </w:r>
      <w:r w:rsidR="00E91059">
        <w:rPr>
          <w:sz w:val="28"/>
          <w:szCs w:val="28"/>
        </w:rPr>
        <w:t xml:space="preserve">.  </w:t>
      </w:r>
      <w:r>
        <w:rPr>
          <w:sz w:val="28"/>
          <w:szCs w:val="28"/>
        </w:rPr>
        <w:t>_________________ Is w</w:t>
      </w:r>
      <w:r w:rsidR="00CA0142">
        <w:rPr>
          <w:sz w:val="28"/>
          <w:szCs w:val="28"/>
        </w:rPr>
        <w:t>hite</w:t>
      </w:r>
      <w:r w:rsidR="00F41A7F">
        <w:rPr>
          <w:sz w:val="28"/>
          <w:szCs w:val="28"/>
        </w:rPr>
        <w:t>, cheese-</w:t>
      </w:r>
      <w:r w:rsidR="00CA0142">
        <w:rPr>
          <w:sz w:val="28"/>
          <w:szCs w:val="28"/>
        </w:rPr>
        <w:t>like substance that acts like a waterproof barrier against the amniotic fluid.</w:t>
      </w:r>
    </w:p>
    <w:p w14:paraId="593A2805" w14:textId="77777777" w:rsidR="003030C4" w:rsidRDefault="003030C4" w:rsidP="003030C4">
      <w:pPr>
        <w:tabs>
          <w:tab w:val="left" w:pos="1620"/>
        </w:tabs>
        <w:rPr>
          <w:sz w:val="28"/>
          <w:szCs w:val="28"/>
        </w:rPr>
      </w:pPr>
    </w:p>
    <w:p w14:paraId="26F8D471" w14:textId="2BC358E9" w:rsidR="00FF5FD4" w:rsidRPr="003030C4" w:rsidRDefault="00A43E8B" w:rsidP="003030C4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32</w:t>
      </w:r>
      <w:r w:rsidR="003030C4">
        <w:rPr>
          <w:sz w:val="28"/>
          <w:szCs w:val="28"/>
        </w:rPr>
        <w:t xml:space="preserve">.  </w:t>
      </w:r>
      <w:r>
        <w:rPr>
          <w:sz w:val="28"/>
          <w:szCs w:val="28"/>
        </w:rPr>
        <w:t xml:space="preserve">_________________ Is </w:t>
      </w:r>
      <w:r w:rsidR="00F41A7F">
        <w:rPr>
          <w:sz w:val="28"/>
          <w:szCs w:val="28"/>
        </w:rPr>
        <w:t>t</w:t>
      </w:r>
      <w:r w:rsidR="00A23ABB" w:rsidRPr="003030C4">
        <w:rPr>
          <w:sz w:val="28"/>
          <w:szCs w:val="28"/>
        </w:rPr>
        <w:t xml:space="preserve">he appearance of the baby’s head during delivery. </w:t>
      </w:r>
    </w:p>
    <w:p w14:paraId="2A35464A" w14:textId="794BA669" w:rsidR="00A43E8B" w:rsidRDefault="00A43E8B" w:rsidP="00A07CE5">
      <w:pPr>
        <w:tabs>
          <w:tab w:val="left" w:pos="1620"/>
        </w:tabs>
        <w:rPr>
          <w:sz w:val="28"/>
          <w:szCs w:val="28"/>
        </w:rPr>
        <w:sectPr w:rsidR="00A43E8B" w:rsidSect="00E91059">
          <w:type w:val="continuous"/>
          <w:pgSz w:w="12240" w:h="15840"/>
          <w:pgMar w:top="648" w:right="1080" w:bottom="648" w:left="1080" w:header="720" w:footer="720" w:gutter="0"/>
          <w:cols w:space="720"/>
          <w:docGrid w:linePitch="360"/>
        </w:sectPr>
      </w:pPr>
    </w:p>
    <w:p w14:paraId="16840DFA" w14:textId="77777777" w:rsidR="00A43E8B" w:rsidRDefault="00A43E8B" w:rsidP="00A07CE5">
      <w:pPr>
        <w:rPr>
          <w:sz w:val="28"/>
          <w:szCs w:val="28"/>
        </w:rPr>
        <w:sectPr w:rsidR="00A43E8B" w:rsidSect="00E91059">
          <w:type w:val="continuous"/>
          <w:pgSz w:w="12240" w:h="15840"/>
          <w:pgMar w:top="648" w:right="1080" w:bottom="648" w:left="1080" w:header="720" w:footer="720" w:gutter="0"/>
          <w:cols w:space="720"/>
          <w:docGrid w:linePitch="360"/>
        </w:sectPr>
      </w:pPr>
    </w:p>
    <w:p w14:paraId="101CC1B8" w14:textId="3B1E09FE" w:rsidR="00A07CE5" w:rsidRPr="005A6601" w:rsidRDefault="00A07CE5" w:rsidP="00A07CE5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Section V: Order Sig</w:t>
      </w:r>
      <w:r w:rsidR="005C33F9">
        <w:rPr>
          <w:b/>
          <w:sz w:val="28"/>
          <w:szCs w:val="28"/>
          <w:u w:val="single"/>
        </w:rPr>
        <w:t>ns of Labor and Stages of Birth</w:t>
      </w:r>
      <w:r>
        <w:rPr>
          <w:b/>
          <w:sz w:val="28"/>
          <w:szCs w:val="28"/>
          <w:u w:val="single"/>
        </w:rPr>
        <w:t>:</w:t>
      </w:r>
      <w:r w:rsidR="005C33F9">
        <w:rPr>
          <w:sz w:val="28"/>
          <w:szCs w:val="28"/>
        </w:rPr>
        <w:t xml:space="preserve"> </w:t>
      </w:r>
      <w:r>
        <w:rPr>
          <w:sz w:val="28"/>
          <w:szCs w:val="28"/>
        </w:rPr>
        <w:t>Place the stages of birth in the order in which they occur during pregnancy</w:t>
      </w:r>
      <w:r w:rsidR="005A6601">
        <w:rPr>
          <w:sz w:val="28"/>
          <w:szCs w:val="28"/>
        </w:rPr>
        <w:t>.</w:t>
      </w:r>
      <w:r>
        <w:rPr>
          <w:sz w:val="28"/>
          <w:szCs w:val="28"/>
        </w:rPr>
        <w:t xml:space="preserve"> 1 is the first to occur and 6 the last to occur.</w:t>
      </w:r>
    </w:p>
    <w:p w14:paraId="53712F7C" w14:textId="327480BB" w:rsidR="00A07CE5" w:rsidRDefault="00A07CE5" w:rsidP="005A660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Birth of Baby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F737F">
        <w:rPr>
          <w:sz w:val="28"/>
          <w:szCs w:val="28"/>
        </w:rPr>
        <w:t xml:space="preserve">Head appears                       </w:t>
      </w:r>
      <w:r>
        <w:rPr>
          <w:sz w:val="28"/>
          <w:szCs w:val="28"/>
        </w:rPr>
        <w:t>Birth of placenta</w:t>
      </w:r>
      <w:r>
        <w:rPr>
          <w:sz w:val="28"/>
          <w:szCs w:val="28"/>
        </w:rPr>
        <w:tab/>
        <w:t xml:space="preserve"> </w:t>
      </w:r>
      <w:r w:rsidR="005A6601">
        <w:rPr>
          <w:sz w:val="28"/>
          <w:szCs w:val="28"/>
        </w:rPr>
        <w:t>33. _______</w:t>
      </w:r>
      <w:r w:rsidR="005A6601">
        <w:rPr>
          <w:sz w:val="28"/>
          <w:szCs w:val="28"/>
        </w:rPr>
        <w:tab/>
      </w:r>
      <w:r w:rsidR="005A6601">
        <w:rPr>
          <w:sz w:val="28"/>
          <w:szCs w:val="28"/>
        </w:rPr>
        <w:tab/>
      </w:r>
      <w:r w:rsidR="005A6601">
        <w:rPr>
          <w:sz w:val="28"/>
          <w:szCs w:val="28"/>
        </w:rPr>
        <w:tab/>
      </w:r>
      <w:r w:rsidR="005A6601">
        <w:rPr>
          <w:sz w:val="28"/>
          <w:szCs w:val="28"/>
        </w:rPr>
        <w:tab/>
      </w:r>
      <w:proofErr w:type="gramStart"/>
      <w:r w:rsidR="005A6601">
        <w:rPr>
          <w:sz w:val="28"/>
          <w:szCs w:val="28"/>
        </w:rPr>
        <w:tab/>
        <w:t xml:space="preserve">  34</w:t>
      </w:r>
      <w:proofErr w:type="gramEnd"/>
      <w:r w:rsidR="005A6601">
        <w:rPr>
          <w:sz w:val="28"/>
          <w:szCs w:val="28"/>
        </w:rPr>
        <w:t>._______</w:t>
      </w:r>
      <w:r w:rsidR="005A6601">
        <w:rPr>
          <w:sz w:val="28"/>
          <w:szCs w:val="28"/>
        </w:rPr>
        <w:tab/>
      </w:r>
      <w:r w:rsidR="005A6601">
        <w:rPr>
          <w:sz w:val="28"/>
          <w:szCs w:val="28"/>
        </w:rPr>
        <w:tab/>
      </w:r>
      <w:r w:rsidR="005A6601">
        <w:rPr>
          <w:sz w:val="28"/>
          <w:szCs w:val="28"/>
        </w:rPr>
        <w:tab/>
        <w:t xml:space="preserve">                35.</w:t>
      </w:r>
      <w:r>
        <w:rPr>
          <w:sz w:val="28"/>
          <w:szCs w:val="28"/>
        </w:rPr>
        <w:t>_______</w:t>
      </w:r>
    </w:p>
    <w:p w14:paraId="383795BE" w14:textId="77777777" w:rsidR="00A07CE5" w:rsidRDefault="00A07CE5" w:rsidP="005A660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Water Breaks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Contractions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Dilation of cervix</w:t>
      </w:r>
    </w:p>
    <w:p w14:paraId="728EBC21" w14:textId="4B72C3A3" w:rsidR="00A07CE5" w:rsidRDefault="005A6601" w:rsidP="005A6601">
      <w:pPr>
        <w:spacing w:line="360" w:lineRule="auto"/>
        <w:rPr>
          <w:sz w:val="28"/>
          <w:szCs w:val="28"/>
        </w:rPr>
        <w:sectPr w:rsidR="00A07CE5" w:rsidSect="00E91059">
          <w:type w:val="continuous"/>
          <w:pgSz w:w="12240" w:h="15840"/>
          <w:pgMar w:top="648" w:right="1080" w:bottom="648" w:left="1080" w:header="720" w:footer="720" w:gutter="0"/>
          <w:cols w:space="720"/>
          <w:docGrid w:linePitch="360"/>
        </w:sectPr>
      </w:pPr>
      <w:r>
        <w:rPr>
          <w:sz w:val="28"/>
          <w:szCs w:val="28"/>
        </w:rPr>
        <w:t xml:space="preserve"> 36. 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>
        <w:rPr>
          <w:sz w:val="28"/>
          <w:szCs w:val="28"/>
        </w:rPr>
        <w:tab/>
        <w:t xml:space="preserve">    37._______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38.</w:t>
      </w:r>
      <w:r w:rsidR="00A07CE5">
        <w:rPr>
          <w:sz w:val="28"/>
          <w:szCs w:val="28"/>
        </w:rPr>
        <w:t>_______</w:t>
      </w:r>
    </w:p>
    <w:p w14:paraId="271ECC54" w14:textId="2BFA3169" w:rsidR="005C33F9" w:rsidRDefault="005806CE" w:rsidP="005C33F9">
      <w:pPr>
        <w:rPr>
          <w:sz w:val="28"/>
          <w:szCs w:val="28"/>
        </w:rPr>
      </w:pPr>
      <w:r>
        <w:rPr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EA65D2" wp14:editId="301B82CA">
                <wp:simplePos x="0" y="0"/>
                <wp:positionH relativeFrom="column">
                  <wp:posOffset>2286000</wp:posOffset>
                </wp:positionH>
                <wp:positionV relativeFrom="paragraph">
                  <wp:posOffset>275590</wp:posOffset>
                </wp:positionV>
                <wp:extent cx="4114800" cy="4114800"/>
                <wp:effectExtent l="0" t="0" r="25400" b="254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411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B84FD" w14:textId="40408493" w:rsidR="00BF737F" w:rsidRDefault="00BF737F" w:rsidP="00D616AC">
                            <w:r>
                              <w:t xml:space="preserve">A. </w:t>
                            </w:r>
                            <w:r w:rsidRPr="00D616AC">
                              <w:t>Medication given or water sac broken by plastic hook (</w:t>
                            </w:r>
                            <w:proofErr w:type="spellStart"/>
                            <w:r w:rsidRPr="00D616AC">
                              <w:t>amnio</w:t>
                            </w:r>
                            <w:proofErr w:type="spellEnd"/>
                            <w:r w:rsidRPr="00D616AC">
                              <w:t>-hook)</w:t>
                            </w:r>
                          </w:p>
                          <w:p w14:paraId="3EE8C67A" w14:textId="77777777" w:rsidR="00BF737F" w:rsidRPr="00D616AC" w:rsidRDefault="00BF737F" w:rsidP="00D616AC"/>
                          <w:p w14:paraId="7A0F7AD9" w14:textId="347CFA9C" w:rsidR="00BF737F" w:rsidRPr="00D616AC" w:rsidRDefault="00BF737F" w:rsidP="00D616AC">
                            <w:r>
                              <w:t>B</w:t>
                            </w:r>
                            <w:r w:rsidRPr="00D616AC">
                              <w:rPr>
                                <w:b/>
                              </w:rPr>
                              <w:t xml:space="preserve">. </w:t>
                            </w:r>
                            <w:r w:rsidRPr="00D616AC">
                              <w:rPr>
                                <w:bCs/>
                              </w:rPr>
                              <w:t>A shot administered in the woman’s lower back to aid in pain relief.</w:t>
                            </w:r>
                          </w:p>
                          <w:p w14:paraId="4CCD4651" w14:textId="77777777" w:rsidR="00BF737F" w:rsidRDefault="00BF737F" w:rsidP="00D616AC"/>
                          <w:p w14:paraId="376A7B16" w14:textId="57AC19DE" w:rsidR="00BF737F" w:rsidRDefault="00BF737F" w:rsidP="00D616AC">
                            <w:r>
                              <w:t xml:space="preserve">C.  </w:t>
                            </w:r>
                            <w:r w:rsidRPr="00D616AC">
                              <w:t>A form of childbirth in which a surgical incision is made through a mother's abdomen and uterus to deliver one or more babies.</w:t>
                            </w:r>
                          </w:p>
                          <w:p w14:paraId="0BB6140A" w14:textId="77777777" w:rsidR="00BF737F" w:rsidRDefault="00BF737F" w:rsidP="00D616AC"/>
                          <w:p w14:paraId="33B0E648" w14:textId="5DBE2188" w:rsidR="00BF737F" w:rsidRDefault="00BF737F" w:rsidP="00D616AC">
                            <w:r>
                              <w:t>D.</w:t>
                            </w:r>
                            <w:r w:rsidRPr="00D616AC">
                              <w:t xml:space="preserve"> When baby delivered either foot first or buttocks first.</w:t>
                            </w:r>
                          </w:p>
                          <w:p w14:paraId="280947CB" w14:textId="77777777" w:rsidR="00BF737F" w:rsidRDefault="00BF737F" w:rsidP="00D616AC"/>
                          <w:p w14:paraId="3BD0C1F3" w14:textId="7D7B5E56" w:rsidR="00BF737F" w:rsidRDefault="00BF737F" w:rsidP="00D616AC">
                            <w:r>
                              <w:t xml:space="preserve">E. </w:t>
                            </w:r>
                            <w:r w:rsidRPr="00D616AC">
                              <w:t>Delivery of a baby without using drugs or surgery during birth.</w:t>
                            </w:r>
                          </w:p>
                          <w:p w14:paraId="4425AF4A" w14:textId="77777777" w:rsidR="00BF737F" w:rsidRDefault="00BF737F" w:rsidP="00D616AC"/>
                          <w:p w14:paraId="5E55EC22" w14:textId="07CAA88B" w:rsidR="00BF737F" w:rsidRDefault="00BF737F" w:rsidP="00D616AC">
                            <w:r>
                              <w:t xml:space="preserve">F. </w:t>
                            </w:r>
                            <w:r w:rsidRPr="00D616AC">
                              <w:t>An incision between the vagina and anus (perineum) help with crowning of the baby, to prevent muscles from tearing</w:t>
                            </w:r>
                          </w:p>
                          <w:p w14:paraId="1873ED0C" w14:textId="77777777" w:rsidR="00BF737F" w:rsidRDefault="00BF737F" w:rsidP="00D616AC"/>
                          <w:p w14:paraId="4A65DFB0" w14:textId="057EB5E6" w:rsidR="00BF737F" w:rsidRDefault="00BF737F" w:rsidP="00D616AC">
                            <w:r>
                              <w:t>G. A</w:t>
                            </w:r>
                            <w:r w:rsidRPr="00D616AC">
                              <w:t>ssist mother if she becomes too tired, cup on baby’s head with slight suction</w:t>
                            </w:r>
                          </w:p>
                          <w:p w14:paraId="1675819B" w14:textId="77777777" w:rsidR="00BF737F" w:rsidRDefault="00BF737F" w:rsidP="00D616AC"/>
                          <w:p w14:paraId="3C9677D3" w14:textId="654C1282" w:rsidR="00BF737F" w:rsidRPr="00D616AC" w:rsidRDefault="00BF737F" w:rsidP="00D616AC">
                            <w:r>
                              <w:t>H. G</w:t>
                            </w:r>
                            <w:r w:rsidRPr="00D616AC">
                              <w:t>uide baby’s head out of birth canal</w:t>
                            </w:r>
                          </w:p>
                          <w:p w14:paraId="34F9CF95" w14:textId="6E9D4A69" w:rsidR="00BF737F" w:rsidRDefault="00BF737F" w:rsidP="00D616AC"/>
                          <w:p w14:paraId="62B6B61E" w14:textId="77777777" w:rsidR="00BF737F" w:rsidRPr="00D616AC" w:rsidRDefault="00BF737F" w:rsidP="00D616AC"/>
                          <w:p w14:paraId="3259B695" w14:textId="77777777" w:rsidR="00BF737F" w:rsidRPr="00D616AC" w:rsidRDefault="00BF737F" w:rsidP="00D616AC"/>
                          <w:p w14:paraId="74C2813F" w14:textId="77777777" w:rsidR="00BF737F" w:rsidRPr="00D616AC" w:rsidRDefault="00BF737F" w:rsidP="00D616AC"/>
                          <w:p w14:paraId="6AF3C551" w14:textId="24E59E74" w:rsidR="00BF737F" w:rsidRPr="00D616AC" w:rsidRDefault="00BF737F" w:rsidP="00D616AC"/>
                          <w:p w14:paraId="642B9A01" w14:textId="1D255F40" w:rsidR="00BF737F" w:rsidRDefault="00BF73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EA65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0pt;margin-top:21.7pt;width:324pt;height:3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" filled="f" strokecolor="black [3213]">
                <v:textbox>
                  <w:txbxContent>
                    <w:p w14:paraId="542B84FD" w14:textId="40408493" w:rsidR="00BF737F" w:rsidRDefault="00BF737F" w:rsidP="00D616AC">
                      <w:r>
                        <w:t xml:space="preserve">A. </w:t>
                      </w:r>
                      <w:r w:rsidRPr="00D616AC">
                        <w:t>Medication given or water sac broken by plastic hook (</w:t>
                      </w:r>
                      <w:proofErr w:type="spellStart"/>
                      <w:r w:rsidRPr="00D616AC">
                        <w:t>amnio</w:t>
                      </w:r>
                      <w:proofErr w:type="spellEnd"/>
                      <w:r w:rsidRPr="00D616AC">
                        <w:t>-hook)</w:t>
                      </w:r>
                    </w:p>
                    <w:p w14:paraId="3EE8C67A" w14:textId="77777777" w:rsidR="00BF737F" w:rsidRPr="00D616AC" w:rsidRDefault="00BF737F" w:rsidP="00D616AC"/>
                    <w:p w14:paraId="7A0F7AD9" w14:textId="347CFA9C" w:rsidR="00BF737F" w:rsidRPr="00D616AC" w:rsidRDefault="00BF737F" w:rsidP="00D616AC">
                      <w:r>
                        <w:t>B</w:t>
                      </w:r>
                      <w:r w:rsidRPr="00D616AC">
                        <w:rPr>
                          <w:b/>
                        </w:rPr>
                        <w:t xml:space="preserve">. </w:t>
                      </w:r>
                      <w:r w:rsidRPr="00D616AC">
                        <w:rPr>
                          <w:bCs/>
                        </w:rPr>
                        <w:t>A shot administered in the woman’s lower back to aid in pain relief.</w:t>
                      </w:r>
                    </w:p>
                    <w:p w14:paraId="4CCD4651" w14:textId="77777777" w:rsidR="00BF737F" w:rsidRDefault="00BF737F" w:rsidP="00D616AC"/>
                    <w:p w14:paraId="376A7B16" w14:textId="57AC19DE" w:rsidR="00BF737F" w:rsidRDefault="00BF737F" w:rsidP="00D616AC">
                      <w:r>
                        <w:t xml:space="preserve">C.  </w:t>
                      </w:r>
                      <w:r w:rsidRPr="00D616AC">
                        <w:t>A form of childbirth in which a surgical incision is made through a mother's abdomen and uterus to deliver one or more babies.</w:t>
                      </w:r>
                    </w:p>
                    <w:p w14:paraId="0BB6140A" w14:textId="77777777" w:rsidR="00BF737F" w:rsidRDefault="00BF737F" w:rsidP="00D616AC"/>
                    <w:p w14:paraId="33B0E648" w14:textId="5DBE2188" w:rsidR="00BF737F" w:rsidRDefault="00BF737F" w:rsidP="00D616AC">
                      <w:r>
                        <w:t>D.</w:t>
                      </w:r>
                      <w:r w:rsidRPr="00D616AC">
                        <w:t xml:space="preserve"> When baby delivered either foot first or buttocks first.</w:t>
                      </w:r>
                    </w:p>
                    <w:p w14:paraId="280947CB" w14:textId="77777777" w:rsidR="00BF737F" w:rsidRDefault="00BF737F" w:rsidP="00D616AC"/>
                    <w:p w14:paraId="3BD0C1F3" w14:textId="7D7B5E56" w:rsidR="00BF737F" w:rsidRDefault="00BF737F" w:rsidP="00D616AC">
                      <w:r>
                        <w:t xml:space="preserve">E. </w:t>
                      </w:r>
                      <w:r w:rsidRPr="00D616AC">
                        <w:t>Delivery of a baby without using drugs or surgery during birth.</w:t>
                      </w:r>
                    </w:p>
                    <w:p w14:paraId="4425AF4A" w14:textId="77777777" w:rsidR="00BF737F" w:rsidRDefault="00BF737F" w:rsidP="00D616AC"/>
                    <w:p w14:paraId="5E55EC22" w14:textId="07CAA88B" w:rsidR="00BF737F" w:rsidRDefault="00BF737F" w:rsidP="00D616AC">
                      <w:r>
                        <w:t xml:space="preserve">F. </w:t>
                      </w:r>
                      <w:r w:rsidRPr="00D616AC">
                        <w:t>An incision between the vagina and anus (perineum) help with crowning of the baby, to prevent muscles from tearing</w:t>
                      </w:r>
                    </w:p>
                    <w:p w14:paraId="1873ED0C" w14:textId="77777777" w:rsidR="00BF737F" w:rsidRDefault="00BF737F" w:rsidP="00D616AC"/>
                    <w:p w14:paraId="4A65DFB0" w14:textId="057EB5E6" w:rsidR="00BF737F" w:rsidRDefault="00BF737F" w:rsidP="00D616AC">
                      <w:r>
                        <w:t>G. A</w:t>
                      </w:r>
                      <w:r w:rsidRPr="00D616AC">
                        <w:t>ssist mother if she becomes too tired, cup on baby’s head with slight suction</w:t>
                      </w:r>
                    </w:p>
                    <w:p w14:paraId="1675819B" w14:textId="77777777" w:rsidR="00BF737F" w:rsidRDefault="00BF737F" w:rsidP="00D616AC"/>
                    <w:p w14:paraId="3C9677D3" w14:textId="654C1282" w:rsidR="00BF737F" w:rsidRPr="00D616AC" w:rsidRDefault="00BF737F" w:rsidP="00D616AC">
                      <w:r>
                        <w:t>H. G</w:t>
                      </w:r>
                      <w:r w:rsidRPr="00D616AC">
                        <w:t>uide baby’s head out of birth canal</w:t>
                      </w:r>
                    </w:p>
                    <w:p w14:paraId="34F9CF95" w14:textId="6E9D4A69" w:rsidR="00BF737F" w:rsidRDefault="00BF737F" w:rsidP="00D616AC"/>
                    <w:p w14:paraId="62B6B61E" w14:textId="77777777" w:rsidR="00BF737F" w:rsidRPr="00D616AC" w:rsidRDefault="00BF737F" w:rsidP="00D616AC"/>
                    <w:p w14:paraId="3259B695" w14:textId="77777777" w:rsidR="00BF737F" w:rsidRPr="00D616AC" w:rsidRDefault="00BF737F" w:rsidP="00D616AC"/>
                    <w:p w14:paraId="74C2813F" w14:textId="77777777" w:rsidR="00BF737F" w:rsidRPr="00D616AC" w:rsidRDefault="00BF737F" w:rsidP="00D616AC"/>
                    <w:p w14:paraId="6AF3C551" w14:textId="24E59E74" w:rsidR="00BF737F" w:rsidRPr="00D616AC" w:rsidRDefault="00BF737F" w:rsidP="00D616AC"/>
                    <w:p w14:paraId="642B9A01" w14:textId="1D255F40" w:rsidR="00BF737F" w:rsidRDefault="00BF737F"/>
                  </w:txbxContent>
                </v:textbox>
                <w10:wrap type="square"/>
              </v:shape>
            </w:pict>
          </mc:Fallback>
        </mc:AlternateContent>
      </w:r>
      <w:r w:rsidR="00A054AA">
        <w:rPr>
          <w:b/>
          <w:sz w:val="28"/>
          <w:szCs w:val="28"/>
          <w:u w:val="single"/>
        </w:rPr>
        <w:t>Section V</w:t>
      </w:r>
      <w:r w:rsidR="005C33F9">
        <w:rPr>
          <w:b/>
          <w:sz w:val="28"/>
          <w:szCs w:val="28"/>
          <w:u w:val="single"/>
        </w:rPr>
        <w:t xml:space="preserve">I: </w:t>
      </w:r>
      <w:r w:rsidR="00FF1393">
        <w:rPr>
          <w:b/>
          <w:sz w:val="28"/>
          <w:szCs w:val="28"/>
          <w:u w:val="single"/>
        </w:rPr>
        <w:t>Match the correct type of pregnancy</w:t>
      </w:r>
      <w:r w:rsidR="005C33F9">
        <w:rPr>
          <w:b/>
          <w:sz w:val="28"/>
          <w:szCs w:val="28"/>
          <w:u w:val="single"/>
        </w:rPr>
        <w:t xml:space="preserve"> to the definition:</w:t>
      </w:r>
    </w:p>
    <w:p w14:paraId="0B2DFCB6" w14:textId="77777777" w:rsidR="00D616AC" w:rsidRDefault="00D616AC" w:rsidP="005C33F9">
      <w:pPr>
        <w:rPr>
          <w:sz w:val="28"/>
          <w:szCs w:val="28"/>
        </w:rPr>
      </w:pPr>
    </w:p>
    <w:p w14:paraId="212A8ADD" w14:textId="79CFE0E4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39. </w:t>
      </w:r>
      <w:r w:rsidR="005C33F9">
        <w:rPr>
          <w:sz w:val="28"/>
          <w:szCs w:val="28"/>
        </w:rPr>
        <w:t>Natural Birth _______</w:t>
      </w:r>
    </w:p>
    <w:p w14:paraId="34980B80" w14:textId="77777777" w:rsidR="00D616AC" w:rsidRDefault="00D616AC" w:rsidP="005C33F9">
      <w:pPr>
        <w:rPr>
          <w:sz w:val="28"/>
          <w:szCs w:val="28"/>
        </w:rPr>
      </w:pPr>
    </w:p>
    <w:p w14:paraId="6A03D0E6" w14:textId="36F370F5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40. </w:t>
      </w:r>
      <w:r w:rsidR="005C33F9">
        <w:rPr>
          <w:sz w:val="28"/>
          <w:szCs w:val="28"/>
        </w:rPr>
        <w:t>Induced Labor _______</w:t>
      </w:r>
    </w:p>
    <w:p w14:paraId="744D4A3A" w14:textId="77777777" w:rsidR="00D616AC" w:rsidRDefault="00D616AC" w:rsidP="005C33F9">
      <w:pPr>
        <w:rPr>
          <w:sz w:val="28"/>
          <w:szCs w:val="28"/>
        </w:rPr>
      </w:pPr>
    </w:p>
    <w:p w14:paraId="2F71FDA5" w14:textId="344130A9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41. </w:t>
      </w:r>
      <w:r w:rsidR="005C33F9">
        <w:rPr>
          <w:sz w:val="28"/>
          <w:szCs w:val="28"/>
        </w:rPr>
        <w:t>Breech Birth _______</w:t>
      </w:r>
    </w:p>
    <w:p w14:paraId="54258D94" w14:textId="77777777" w:rsidR="00D616AC" w:rsidRDefault="00D616AC" w:rsidP="005C33F9">
      <w:pPr>
        <w:rPr>
          <w:sz w:val="28"/>
          <w:szCs w:val="28"/>
        </w:rPr>
      </w:pPr>
    </w:p>
    <w:p w14:paraId="15B784B5" w14:textId="43F48C13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42. </w:t>
      </w:r>
      <w:r w:rsidR="005C33F9">
        <w:rPr>
          <w:sz w:val="28"/>
          <w:szCs w:val="28"/>
        </w:rPr>
        <w:t>Cesarean Section _______</w:t>
      </w:r>
    </w:p>
    <w:p w14:paraId="3FB54001" w14:textId="77777777" w:rsidR="00D616AC" w:rsidRDefault="00D616AC" w:rsidP="005C33F9">
      <w:pPr>
        <w:rPr>
          <w:sz w:val="28"/>
          <w:szCs w:val="28"/>
        </w:rPr>
      </w:pPr>
    </w:p>
    <w:p w14:paraId="05B902B3" w14:textId="17AE9616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43. </w:t>
      </w:r>
      <w:r w:rsidR="005C33F9">
        <w:rPr>
          <w:sz w:val="28"/>
          <w:szCs w:val="28"/>
        </w:rPr>
        <w:t>Epidural_______</w:t>
      </w:r>
    </w:p>
    <w:p w14:paraId="27654D04" w14:textId="77777777" w:rsidR="00D616AC" w:rsidRDefault="00D616AC" w:rsidP="005C33F9">
      <w:pPr>
        <w:rPr>
          <w:sz w:val="28"/>
          <w:szCs w:val="28"/>
        </w:rPr>
      </w:pPr>
    </w:p>
    <w:p w14:paraId="32D64C41" w14:textId="1FC09406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44. </w:t>
      </w:r>
      <w:r w:rsidR="005C33F9">
        <w:rPr>
          <w:sz w:val="28"/>
          <w:szCs w:val="28"/>
        </w:rPr>
        <w:t>Episiotomy_______</w:t>
      </w:r>
    </w:p>
    <w:p w14:paraId="74486672" w14:textId="77777777" w:rsidR="00D616AC" w:rsidRDefault="00D616AC" w:rsidP="005C33F9">
      <w:pPr>
        <w:rPr>
          <w:sz w:val="28"/>
          <w:szCs w:val="28"/>
        </w:rPr>
      </w:pPr>
    </w:p>
    <w:p w14:paraId="4B1ACB5E" w14:textId="39FB6F57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45. </w:t>
      </w:r>
      <w:r w:rsidR="005C33F9">
        <w:rPr>
          <w:sz w:val="28"/>
          <w:szCs w:val="28"/>
        </w:rPr>
        <w:t>Vacuum Extraction _______</w:t>
      </w:r>
    </w:p>
    <w:p w14:paraId="188F1502" w14:textId="77777777" w:rsidR="00D616AC" w:rsidRDefault="00D616AC" w:rsidP="005C33F9">
      <w:pPr>
        <w:rPr>
          <w:sz w:val="28"/>
          <w:szCs w:val="28"/>
        </w:rPr>
      </w:pPr>
    </w:p>
    <w:p w14:paraId="0BBCFBD3" w14:textId="7DEB292E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46. </w:t>
      </w:r>
      <w:r w:rsidR="005C33F9">
        <w:rPr>
          <w:sz w:val="28"/>
          <w:szCs w:val="28"/>
        </w:rPr>
        <w:t>Forceps_______</w:t>
      </w:r>
    </w:p>
    <w:p w14:paraId="57FC1502" w14:textId="77777777" w:rsidR="005C33F9" w:rsidRDefault="005C33F9" w:rsidP="005C33F9">
      <w:pPr>
        <w:rPr>
          <w:sz w:val="28"/>
          <w:szCs w:val="28"/>
        </w:rPr>
      </w:pPr>
    </w:p>
    <w:p w14:paraId="011BBE8A" w14:textId="77777777" w:rsidR="00FF1393" w:rsidRDefault="00FF1393" w:rsidP="005C33F9">
      <w:pPr>
        <w:rPr>
          <w:sz w:val="28"/>
          <w:szCs w:val="28"/>
        </w:rPr>
      </w:pPr>
    </w:p>
    <w:p w14:paraId="20696B22" w14:textId="77777777" w:rsidR="00FF1393" w:rsidRDefault="00FF1393" w:rsidP="005C33F9">
      <w:pPr>
        <w:rPr>
          <w:sz w:val="28"/>
          <w:szCs w:val="28"/>
        </w:rPr>
      </w:pPr>
    </w:p>
    <w:p w14:paraId="073FB745" w14:textId="77777777" w:rsidR="00FF1393" w:rsidRDefault="00FF1393" w:rsidP="005C33F9">
      <w:pPr>
        <w:rPr>
          <w:sz w:val="28"/>
          <w:szCs w:val="28"/>
        </w:rPr>
      </w:pPr>
    </w:p>
    <w:p w14:paraId="3751B19E" w14:textId="77777777" w:rsidR="00FF1393" w:rsidRDefault="00FF1393" w:rsidP="005C33F9">
      <w:pPr>
        <w:rPr>
          <w:sz w:val="28"/>
          <w:szCs w:val="28"/>
        </w:rPr>
      </w:pPr>
    </w:p>
    <w:p w14:paraId="0A8F69A5" w14:textId="77777777" w:rsidR="00B376E1" w:rsidRDefault="00B376E1" w:rsidP="005C33F9">
      <w:pPr>
        <w:rPr>
          <w:sz w:val="28"/>
          <w:szCs w:val="28"/>
        </w:rPr>
      </w:pPr>
    </w:p>
    <w:p w14:paraId="15C4BBCF" w14:textId="0DA068EB" w:rsidR="00890BA6" w:rsidRPr="00890BA6" w:rsidRDefault="00890BA6" w:rsidP="005C33F9">
      <w:pPr>
        <w:rPr>
          <w:sz w:val="28"/>
          <w:szCs w:val="28"/>
        </w:rPr>
        <w:sectPr w:rsidR="00890BA6" w:rsidRPr="00890BA6" w:rsidSect="005C33F9">
          <w:type w:val="continuous"/>
          <w:pgSz w:w="12240" w:h="15840"/>
          <w:pgMar w:top="648" w:right="1080" w:bottom="648" w:left="1080" w:header="720" w:footer="720" w:gutter="0"/>
          <w:cols w:space="720"/>
          <w:docGrid w:linePitch="360"/>
        </w:sectPr>
      </w:pPr>
    </w:p>
    <w:p w14:paraId="0CCB60CB" w14:textId="0B9FF949" w:rsidR="00066272" w:rsidRDefault="00066272" w:rsidP="00066272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Section VII</w:t>
      </w:r>
      <w:r w:rsidR="00EC323E">
        <w:rPr>
          <w:b/>
          <w:sz w:val="28"/>
          <w:szCs w:val="28"/>
          <w:u w:val="single"/>
        </w:rPr>
        <w:t>I: Place the pictures in order from day one to delivery.</w:t>
      </w:r>
      <w:r>
        <w:rPr>
          <w:b/>
          <w:sz w:val="28"/>
          <w:szCs w:val="28"/>
          <w:u w:val="single"/>
        </w:rPr>
        <w:t xml:space="preserve"> </w:t>
      </w:r>
      <w:r w:rsidR="00EC323E">
        <w:rPr>
          <w:b/>
          <w:sz w:val="28"/>
          <w:szCs w:val="28"/>
          <w:u w:val="single"/>
        </w:rPr>
        <w:t xml:space="preserve">Include </w:t>
      </w:r>
      <w:r w:rsidR="007573B7">
        <w:rPr>
          <w:b/>
          <w:sz w:val="28"/>
          <w:szCs w:val="28"/>
          <w:u w:val="single"/>
        </w:rPr>
        <w:t xml:space="preserve">trimester </w:t>
      </w:r>
      <w:r w:rsidR="00EC323E">
        <w:rPr>
          <w:b/>
          <w:sz w:val="28"/>
          <w:szCs w:val="28"/>
          <w:u w:val="single"/>
        </w:rPr>
        <w:t xml:space="preserve">next to picture </w:t>
      </w:r>
    </w:p>
    <w:p w14:paraId="6214286F" w14:textId="35A6D312" w:rsidR="00FD769F" w:rsidRDefault="00EC323E">
      <w:r>
        <w:rPr>
          <w:noProof/>
        </w:rPr>
        <w:t xml:space="preserve">  </w:t>
      </w:r>
      <w:r>
        <w:t xml:space="preserve">         </w:t>
      </w:r>
      <w:r>
        <w:rPr>
          <w:noProof/>
          <w:lang w:val="en-AU" w:eastAsia="en-AU"/>
        </w:rPr>
        <w:drawing>
          <wp:inline distT="0" distB="0" distL="0" distR="0" wp14:anchorId="306C2B83" wp14:editId="696EB97D">
            <wp:extent cx="2029460" cy="1661423"/>
            <wp:effectExtent l="0" t="0" r="2540" b="0"/>
            <wp:docPr id="6" name="Picture 6" descr="Macintosh HD:Users:kablisp:Desktop:Screen Shot 2014-10-28 at 4.13.0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kablisp:Desktop:Screen Shot 2014-10-28 at 4.13.02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71" cy="166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</w:t>
      </w:r>
      <w:r>
        <w:rPr>
          <w:noProof/>
          <w:lang w:val="en-AU" w:eastAsia="en-AU"/>
        </w:rPr>
        <w:drawing>
          <wp:inline distT="0" distB="0" distL="0" distR="0" wp14:anchorId="6C3245BE" wp14:editId="5AACEC9F">
            <wp:extent cx="2131060" cy="1826623"/>
            <wp:effectExtent l="0" t="0" r="2540" b="2540"/>
            <wp:docPr id="5" name="Picture 5" descr="Macintosh HD:Users:kablisp:Desktop:Screen Shot 2014-10-28 at 4.11.5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kablisp:Desktop:Screen Shot 2014-10-28 at 4.11.51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953" cy="182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EE1ED" w14:textId="77777777" w:rsidR="00EC323E" w:rsidRDefault="00EC323E"/>
    <w:p w14:paraId="1A0EC8B1" w14:textId="1B28547C" w:rsidR="00EC323E" w:rsidRDefault="00A944A9" w:rsidP="00EC323E">
      <w:r>
        <w:t xml:space="preserve">55. </w:t>
      </w:r>
      <w:r w:rsidR="00EC323E">
        <w:t xml:space="preserve">___________________________________________                                     </w:t>
      </w:r>
      <w:proofErr w:type="gramStart"/>
      <w:r>
        <w:t>56.</w:t>
      </w:r>
      <w:r w:rsidR="00EC323E">
        <w:t>_</w:t>
      </w:r>
      <w:proofErr w:type="gramEnd"/>
      <w:r w:rsidR="00EC323E">
        <w:t>__________________________________________</w:t>
      </w:r>
    </w:p>
    <w:p w14:paraId="3A3D7C28" w14:textId="77777777" w:rsidR="00A944A9" w:rsidRDefault="00A944A9" w:rsidP="00EC323E"/>
    <w:p w14:paraId="63D0DD07" w14:textId="77777777" w:rsidR="00A944A9" w:rsidRDefault="00A944A9" w:rsidP="00EC323E"/>
    <w:p w14:paraId="5EBC2EDB" w14:textId="77777777" w:rsidR="00A944A9" w:rsidRDefault="00A944A9" w:rsidP="00EC323E"/>
    <w:p w14:paraId="36BE220E" w14:textId="08380771" w:rsidR="00EC323E" w:rsidRDefault="00A944A9">
      <w:pPr>
        <w:rPr>
          <w:noProof/>
        </w:rPr>
      </w:pPr>
      <w:r>
        <w:rPr>
          <w:noProof/>
        </w:rPr>
        <w:t xml:space="preserve">  </w:t>
      </w:r>
      <w:r>
        <w:rPr>
          <w:noProof/>
          <w:lang w:val="en-AU" w:eastAsia="en-AU"/>
        </w:rPr>
        <w:drawing>
          <wp:inline distT="0" distB="0" distL="0" distR="0" wp14:anchorId="0A0AA4E5" wp14:editId="1E38EDCB">
            <wp:extent cx="2677160" cy="2243782"/>
            <wp:effectExtent l="0" t="0" r="0" b="0"/>
            <wp:docPr id="9" name="Picture 9" descr="Macintosh HD:Users:kablisp:Desktop:Screen Shot 2014-10-28 at 4.17.1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kablisp:Desktop:Screen Shot 2014-10-28 at 4.17.17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224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</w:t>
      </w:r>
      <w:r>
        <w:rPr>
          <w:noProof/>
          <w:lang w:val="en-AU" w:eastAsia="en-AU"/>
        </w:rPr>
        <w:drawing>
          <wp:inline distT="0" distB="0" distL="0" distR="0" wp14:anchorId="39300AA9" wp14:editId="2FB32FA8">
            <wp:extent cx="2097183" cy="2171493"/>
            <wp:effectExtent l="0" t="0" r="11430" b="0"/>
            <wp:docPr id="16" name="Picture 16" descr="Macintosh HD:Users:kablisp:Desktop:Screen Shot 2014-10-28 at 4.18.2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intosh HD:Users:kablisp:Desktop:Screen Shot 2014-10-28 at 4.18.20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345" cy="217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BEDC" w14:textId="77777777" w:rsidR="00A944A9" w:rsidRDefault="00A944A9">
      <w:pPr>
        <w:rPr>
          <w:noProof/>
        </w:rPr>
      </w:pPr>
    </w:p>
    <w:p w14:paraId="1D5B31FC" w14:textId="74930C50" w:rsidR="00A944A9" w:rsidRDefault="00A944A9" w:rsidP="00A944A9">
      <w:r>
        <w:t xml:space="preserve">57. ___________________________________________                                     </w:t>
      </w:r>
      <w:proofErr w:type="gramStart"/>
      <w:r>
        <w:t>58._</w:t>
      </w:r>
      <w:proofErr w:type="gramEnd"/>
      <w:r>
        <w:t>__________________________________________</w:t>
      </w:r>
    </w:p>
    <w:p w14:paraId="4E99618B" w14:textId="77777777" w:rsidR="00A944A9" w:rsidRDefault="00A944A9" w:rsidP="00A944A9"/>
    <w:p w14:paraId="6D3FF8E5" w14:textId="77777777" w:rsidR="00A944A9" w:rsidRDefault="00A944A9" w:rsidP="00A944A9"/>
    <w:p w14:paraId="6EF3E313" w14:textId="70177017" w:rsidR="00A944A9" w:rsidRDefault="00A944A9">
      <w:pPr>
        <w:rPr>
          <w:noProof/>
        </w:rPr>
      </w:pPr>
      <w:r>
        <w:rPr>
          <w:noProof/>
          <w:lang w:val="en-AU" w:eastAsia="en-AU"/>
        </w:rPr>
        <w:drawing>
          <wp:inline distT="0" distB="0" distL="0" distR="0" wp14:anchorId="08B5AFB0" wp14:editId="213345A1">
            <wp:extent cx="2626360" cy="2396256"/>
            <wp:effectExtent l="0" t="0" r="0" b="0"/>
            <wp:docPr id="17" name="Picture 17" descr="Macintosh HD:Users:kablisp:Desktop:Screen Shot 2014-10-28 at 4.11.3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intosh HD:Users:kablisp:Desktop:Screen Shot 2014-10-28 at 4.11.30 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686" cy="239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</w:t>
      </w:r>
      <w:r>
        <w:rPr>
          <w:noProof/>
          <w:lang w:val="en-AU" w:eastAsia="en-AU"/>
        </w:rPr>
        <w:drawing>
          <wp:inline distT="0" distB="0" distL="0" distR="0" wp14:anchorId="7B018425" wp14:editId="77048339">
            <wp:extent cx="2588280" cy="2192183"/>
            <wp:effectExtent l="0" t="0" r="2540" b="0"/>
            <wp:docPr id="19" name="Picture 19" descr="Macintosh HD:Users:kablisp:Desktop:Screen Shot 2014-10-28 at 4.14.5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intosh HD:Users:kablisp:Desktop:Screen Shot 2014-10-28 at 4.14.55 P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149" cy="219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E2B1" w14:textId="77777777" w:rsidR="00A944A9" w:rsidRDefault="00A944A9" w:rsidP="00A944A9"/>
    <w:p w14:paraId="652DE7CF" w14:textId="79C1D87C" w:rsidR="00A944A9" w:rsidRDefault="00A944A9" w:rsidP="00A944A9">
      <w:r>
        <w:t xml:space="preserve">59. ___________________________________________                                    </w:t>
      </w:r>
      <w:proofErr w:type="gramStart"/>
      <w:r>
        <w:t>60._</w:t>
      </w:r>
      <w:proofErr w:type="gramEnd"/>
      <w:r>
        <w:t>___________________________________________</w:t>
      </w:r>
    </w:p>
    <w:p w14:paraId="032B1DB8" w14:textId="5DE5A5A8" w:rsidR="00A944A9" w:rsidRDefault="00A944A9"/>
    <w:p w14:paraId="4E111744" w14:textId="00B66180" w:rsidR="00BF737F" w:rsidRDefault="00BF737F"/>
    <w:p w14:paraId="6FC71E26" w14:textId="171A1637" w:rsidR="00BF737F" w:rsidRDefault="00BF737F"/>
    <w:p w14:paraId="5D8CAA3B" w14:textId="01E52D57" w:rsidR="00BF737F" w:rsidRDefault="00BF737F">
      <w:r>
        <w:rPr>
          <w:noProof/>
          <w:lang w:val="en-AU" w:eastAsia="en-AU"/>
        </w:rPr>
        <w:drawing>
          <wp:anchor distT="0" distB="0" distL="114300" distR="114300" simplePos="0" relativeHeight="251671552" behindDoc="1" locked="0" layoutInCell="1" allowOverlap="1" wp14:anchorId="1A7134F5" wp14:editId="0FC51C25">
            <wp:simplePos x="0" y="0"/>
            <wp:positionH relativeFrom="column">
              <wp:posOffset>1596390</wp:posOffset>
            </wp:positionH>
            <wp:positionV relativeFrom="paragraph">
              <wp:posOffset>459740</wp:posOffset>
            </wp:positionV>
            <wp:extent cx="4800600" cy="5753100"/>
            <wp:effectExtent l="0" t="0" r="0" b="0"/>
            <wp:wrapTight wrapText="bothSides">
              <wp:wrapPolygon edited="0">
                <wp:start x="0" y="0"/>
                <wp:lineTo x="0" y="21528"/>
                <wp:lineTo x="21514" y="21528"/>
                <wp:lineTo x="2151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Label the following:</w:t>
      </w:r>
    </w:p>
    <w:p w14:paraId="50091136" w14:textId="06E61DB7" w:rsidR="00BF737F" w:rsidRDefault="00BF737F"/>
    <w:p w14:paraId="450E9879" w14:textId="5BFC2D20" w:rsidR="00BF737F" w:rsidRDefault="00BF737F"/>
    <w:p w14:paraId="745C164A" w14:textId="0BD003C8" w:rsidR="00BF737F" w:rsidRDefault="00BF737F"/>
    <w:p w14:paraId="462DBC8A" w14:textId="63A6CC67" w:rsidR="00BF737F" w:rsidRDefault="00BF737F"/>
    <w:p w14:paraId="10FC7632" w14:textId="404F096C" w:rsidR="00BF737F" w:rsidRDefault="00BF737F"/>
    <w:p w14:paraId="332942FC" w14:textId="50FB93B7" w:rsidR="00BF737F" w:rsidRDefault="00BF737F"/>
    <w:p w14:paraId="5E5EA8F9" w14:textId="70853BF6" w:rsidR="00BF737F" w:rsidRDefault="00BF737F"/>
    <w:p w14:paraId="425A2E99" w14:textId="18BA8285" w:rsidR="00BF737F" w:rsidRDefault="00BF737F"/>
    <w:p w14:paraId="462DE11D" w14:textId="6921E33C" w:rsidR="00BF737F" w:rsidRDefault="00BF737F"/>
    <w:p w14:paraId="54175C7F" w14:textId="1F445CF7" w:rsidR="00BF737F" w:rsidRDefault="00BF737F"/>
    <w:p w14:paraId="1CAF27A1" w14:textId="0690124D" w:rsidR="00BF737F" w:rsidRDefault="00BF737F"/>
    <w:p w14:paraId="601ABA09" w14:textId="7C5FCF98" w:rsidR="00BF737F" w:rsidRDefault="00BF737F"/>
    <w:p w14:paraId="02AC02BE" w14:textId="1BF1E4B4" w:rsidR="00BF737F" w:rsidRDefault="00BF737F"/>
    <w:p w14:paraId="29DF9148" w14:textId="00D53101" w:rsidR="00BF737F" w:rsidRDefault="00BF737F"/>
    <w:p w14:paraId="0DC5AF89" w14:textId="73EBC8C6" w:rsidR="00BF737F" w:rsidRDefault="00BF737F"/>
    <w:p w14:paraId="37824D80" w14:textId="1CE40995" w:rsidR="00BF737F" w:rsidRDefault="00BF737F"/>
    <w:p w14:paraId="73506A0C" w14:textId="6F015527" w:rsidR="00BF737F" w:rsidRDefault="00BF737F"/>
    <w:p w14:paraId="212CB0AE" w14:textId="4A82D243" w:rsidR="00BF737F" w:rsidRDefault="00BF737F"/>
    <w:p w14:paraId="17C92005" w14:textId="19DE24D4" w:rsidR="00BF737F" w:rsidRDefault="00BF737F"/>
    <w:p w14:paraId="7A3797A7" w14:textId="41C1DC2D" w:rsidR="00BF737F" w:rsidRDefault="00BF737F"/>
    <w:p w14:paraId="45288396" w14:textId="3E4CF825" w:rsidR="00BF737F" w:rsidRDefault="00BF737F"/>
    <w:p w14:paraId="29D87770" w14:textId="706ACEEA" w:rsidR="00BF737F" w:rsidRDefault="00BF737F"/>
    <w:p w14:paraId="4C90CEEF" w14:textId="6A5F7E43" w:rsidR="00BF737F" w:rsidRDefault="00BF737F"/>
    <w:p w14:paraId="6C7BCF91" w14:textId="64D6D7D9" w:rsidR="00BF737F" w:rsidRDefault="00BF737F"/>
    <w:p w14:paraId="21238882" w14:textId="6B38B38C" w:rsidR="00BF737F" w:rsidRDefault="00BF737F"/>
    <w:p w14:paraId="794CF745" w14:textId="18B7042F" w:rsidR="00BF737F" w:rsidRDefault="00BF737F"/>
    <w:p w14:paraId="40284B20" w14:textId="64D6F279" w:rsidR="00BF737F" w:rsidRDefault="00BF737F"/>
    <w:p w14:paraId="252102B8" w14:textId="7E7222DC" w:rsidR="00BF737F" w:rsidRDefault="00BF737F"/>
    <w:p w14:paraId="7BB03FD7" w14:textId="338E06EE" w:rsidR="00BF737F" w:rsidRDefault="00BF737F"/>
    <w:p w14:paraId="6AAC9A9F" w14:textId="7AB4AE82" w:rsidR="00BF737F" w:rsidRDefault="00BF737F"/>
    <w:p w14:paraId="0097AEE3" w14:textId="561CDF1B" w:rsidR="00BF737F" w:rsidRDefault="00BF737F"/>
    <w:p w14:paraId="2CA7E1D5" w14:textId="3F8F7136" w:rsidR="00BF737F" w:rsidRDefault="00BF737F"/>
    <w:p w14:paraId="7CF6ED5F" w14:textId="27FD3DAA" w:rsidR="00BF737F" w:rsidRDefault="00BF737F"/>
    <w:p w14:paraId="393368D1" w14:textId="0448ED66" w:rsidR="00BF737F" w:rsidRDefault="00BF737F"/>
    <w:p w14:paraId="7CC822DD" w14:textId="24EE7D0F" w:rsidR="00BF737F" w:rsidRDefault="00BF737F"/>
    <w:p w14:paraId="6C407D31" w14:textId="010FAB5A" w:rsidR="00BF737F" w:rsidRDefault="00BF737F"/>
    <w:p w14:paraId="512D5A8F" w14:textId="53F80900" w:rsidR="00BF737F" w:rsidRDefault="00BF737F"/>
    <w:p w14:paraId="6D7E1D43" w14:textId="1A35927F" w:rsidR="00BF737F" w:rsidRDefault="00BF737F"/>
    <w:p w14:paraId="1441CF0E" w14:textId="60E3ABB8" w:rsidR="00BF737F" w:rsidRDefault="00BF737F">
      <w:r>
        <w:t>What is the difference between ultrasound and x-ray?</w:t>
      </w:r>
    </w:p>
    <w:p w14:paraId="193FA0F7" w14:textId="390EE585" w:rsidR="00BF737F" w:rsidRDefault="00BF737F"/>
    <w:p w14:paraId="0B87E53A" w14:textId="7771A79A" w:rsidR="00BF737F" w:rsidRDefault="00BF737F"/>
    <w:p w14:paraId="5E37AE5D" w14:textId="19290386" w:rsidR="00BF737F" w:rsidRDefault="00BF737F"/>
    <w:p w14:paraId="5578E812" w14:textId="00D65AC3" w:rsidR="00BF737F" w:rsidRDefault="00BF737F">
      <w:r>
        <w:t>Why do we use ultrasound rather than x-ray to monitor the fetus’ growth?</w:t>
      </w:r>
    </w:p>
    <w:p w14:paraId="3A64976C" w14:textId="4011E6FF" w:rsidR="00BF737F" w:rsidRDefault="00BF737F"/>
    <w:p w14:paraId="09D7A500" w14:textId="30E194BE" w:rsidR="00BF737F" w:rsidRDefault="00BF737F"/>
    <w:p w14:paraId="59140926" w14:textId="70AFE59F" w:rsidR="00BF737F" w:rsidRDefault="00BF737F"/>
    <w:p w14:paraId="2708F767" w14:textId="1E0800F6" w:rsidR="00BF737F" w:rsidRDefault="00BF737F"/>
    <w:p w14:paraId="3419AF57" w14:textId="58686B81" w:rsidR="00BF737F" w:rsidRDefault="00BF737F"/>
    <w:p w14:paraId="38F117F8" w14:textId="14315259" w:rsidR="00BF737F" w:rsidRDefault="00BF737F"/>
    <w:tbl>
      <w:tblPr>
        <w:tblStyle w:val="TableGrid"/>
        <w:tblpPr w:leftFromText="180" w:rightFromText="180" w:horzAnchor="margin" w:tblpY="615"/>
        <w:tblW w:w="0" w:type="auto"/>
        <w:tblLook w:val="04A0" w:firstRow="1" w:lastRow="0" w:firstColumn="1" w:lastColumn="0" w:noHBand="0" w:noVBand="1"/>
      </w:tblPr>
      <w:tblGrid>
        <w:gridCol w:w="2122"/>
        <w:gridCol w:w="8236"/>
      </w:tblGrid>
      <w:tr w:rsidR="00BF737F" w14:paraId="064B0168" w14:textId="77777777" w:rsidTr="008409C8">
        <w:tc>
          <w:tcPr>
            <w:tcW w:w="2122" w:type="dxa"/>
          </w:tcPr>
          <w:p w14:paraId="1AC9851D" w14:textId="2FDF923D" w:rsidR="00BF737F" w:rsidRDefault="00BF737F" w:rsidP="00BF737F">
            <w:r>
              <w:t>Hormone</w:t>
            </w:r>
          </w:p>
        </w:tc>
        <w:tc>
          <w:tcPr>
            <w:tcW w:w="8236" w:type="dxa"/>
          </w:tcPr>
          <w:p w14:paraId="400476B6" w14:textId="546B2B25" w:rsidR="00BF737F" w:rsidRDefault="00BF737F" w:rsidP="00BF737F">
            <w:r>
              <w:t>Function</w:t>
            </w:r>
          </w:p>
        </w:tc>
      </w:tr>
      <w:tr w:rsidR="00BF737F" w14:paraId="70B102B6" w14:textId="77777777" w:rsidTr="008409C8">
        <w:trPr>
          <w:trHeight w:val="1127"/>
        </w:trPr>
        <w:tc>
          <w:tcPr>
            <w:tcW w:w="2122" w:type="dxa"/>
          </w:tcPr>
          <w:p w14:paraId="0681ABBB" w14:textId="0D13458B" w:rsidR="00BF737F" w:rsidRDefault="00BF737F" w:rsidP="00BF737F">
            <w:r>
              <w:t>Oxytocin</w:t>
            </w:r>
          </w:p>
        </w:tc>
        <w:tc>
          <w:tcPr>
            <w:tcW w:w="8236" w:type="dxa"/>
          </w:tcPr>
          <w:p w14:paraId="37A5DA35" w14:textId="77777777" w:rsidR="00BF737F" w:rsidRDefault="00BF737F" w:rsidP="00BF737F"/>
        </w:tc>
      </w:tr>
      <w:tr w:rsidR="00BF737F" w14:paraId="01834C27" w14:textId="77777777" w:rsidTr="008409C8">
        <w:trPr>
          <w:trHeight w:val="1250"/>
        </w:trPr>
        <w:tc>
          <w:tcPr>
            <w:tcW w:w="2122" w:type="dxa"/>
          </w:tcPr>
          <w:p w14:paraId="51C1E9B1" w14:textId="7D764B76" w:rsidR="00BF737F" w:rsidRDefault="00BF737F" w:rsidP="00BF737F">
            <w:r>
              <w:t>Progesterone</w:t>
            </w:r>
          </w:p>
        </w:tc>
        <w:tc>
          <w:tcPr>
            <w:tcW w:w="8236" w:type="dxa"/>
          </w:tcPr>
          <w:p w14:paraId="172F0298" w14:textId="77777777" w:rsidR="00BF737F" w:rsidRDefault="00BF737F" w:rsidP="00BF737F"/>
        </w:tc>
      </w:tr>
      <w:tr w:rsidR="00BF737F" w14:paraId="2DEC6E0C" w14:textId="77777777" w:rsidTr="008409C8">
        <w:trPr>
          <w:trHeight w:val="1274"/>
        </w:trPr>
        <w:tc>
          <w:tcPr>
            <w:tcW w:w="2122" w:type="dxa"/>
          </w:tcPr>
          <w:p w14:paraId="250D19DC" w14:textId="698C74EC" w:rsidR="00BF737F" w:rsidRDefault="00BF737F" w:rsidP="00BF737F">
            <w:r>
              <w:t>Prolactin</w:t>
            </w:r>
          </w:p>
        </w:tc>
        <w:tc>
          <w:tcPr>
            <w:tcW w:w="8236" w:type="dxa"/>
          </w:tcPr>
          <w:p w14:paraId="02A5CE6A" w14:textId="77777777" w:rsidR="00BF737F" w:rsidRDefault="00BF737F" w:rsidP="00BF737F"/>
        </w:tc>
      </w:tr>
      <w:tr w:rsidR="00BF737F" w14:paraId="5F014D5B" w14:textId="77777777" w:rsidTr="008409C8">
        <w:trPr>
          <w:trHeight w:val="1263"/>
        </w:trPr>
        <w:tc>
          <w:tcPr>
            <w:tcW w:w="2122" w:type="dxa"/>
          </w:tcPr>
          <w:p w14:paraId="624680AA" w14:textId="26B9D827" w:rsidR="00BF737F" w:rsidRDefault="00BF737F" w:rsidP="00BF737F">
            <w:r>
              <w:t>Human Chorionic Gonadotrophin</w:t>
            </w:r>
          </w:p>
        </w:tc>
        <w:tc>
          <w:tcPr>
            <w:tcW w:w="8236" w:type="dxa"/>
          </w:tcPr>
          <w:p w14:paraId="45C2D8BB" w14:textId="77777777" w:rsidR="00BF737F" w:rsidRDefault="00BF737F" w:rsidP="00BF737F"/>
        </w:tc>
      </w:tr>
      <w:tr w:rsidR="00BF737F" w14:paraId="0838887E" w14:textId="77777777" w:rsidTr="008409C8">
        <w:trPr>
          <w:trHeight w:val="1396"/>
        </w:trPr>
        <w:tc>
          <w:tcPr>
            <w:tcW w:w="2122" w:type="dxa"/>
          </w:tcPr>
          <w:p w14:paraId="6252322C" w14:textId="0B00C62C" w:rsidR="00BF737F" w:rsidRDefault="00BF737F" w:rsidP="00BF737F">
            <w:r>
              <w:t>Estrogen</w:t>
            </w:r>
          </w:p>
        </w:tc>
        <w:tc>
          <w:tcPr>
            <w:tcW w:w="8236" w:type="dxa"/>
          </w:tcPr>
          <w:p w14:paraId="065BBB99" w14:textId="77777777" w:rsidR="00BF737F" w:rsidRDefault="00BF737F" w:rsidP="00BF737F"/>
        </w:tc>
      </w:tr>
    </w:tbl>
    <w:p w14:paraId="4330DE39" w14:textId="62DA08C4" w:rsidR="00BF737F" w:rsidRDefault="00BF737F">
      <w:r>
        <w:t>What do the following hormones do during pregnancy?</w:t>
      </w:r>
    </w:p>
    <w:p w14:paraId="618F368B" w14:textId="4E2C6F8D" w:rsidR="008409C8" w:rsidRDefault="008409C8"/>
    <w:p w14:paraId="19C05422" w14:textId="02686303" w:rsidR="008409C8" w:rsidRDefault="008409C8"/>
    <w:p w14:paraId="79AB2894" w14:textId="3640A257" w:rsidR="008409C8" w:rsidRDefault="008409C8"/>
    <w:p w14:paraId="68A0B5A6" w14:textId="78659D88" w:rsidR="008409C8" w:rsidRDefault="008409C8"/>
    <w:p w14:paraId="6D5970C0" w14:textId="504D775F" w:rsidR="008409C8" w:rsidRDefault="008409C8">
      <w:r>
        <w:t>When do the following milestones occur?</w:t>
      </w:r>
    </w:p>
    <w:p w14:paraId="46E964FB" w14:textId="02D3D97D" w:rsidR="008409C8" w:rsidRDefault="008409C8"/>
    <w:p w14:paraId="144B3DE5" w14:textId="3EC97E7F" w:rsidR="008409C8" w:rsidRDefault="008409C8" w:rsidP="008409C8">
      <w:pPr>
        <w:pStyle w:val="ListParagraph"/>
        <w:numPr>
          <w:ilvl w:val="0"/>
          <w:numId w:val="12"/>
        </w:numPr>
      </w:pPr>
      <w:r>
        <w:t>Smiling</w:t>
      </w:r>
    </w:p>
    <w:p w14:paraId="5C39426E" w14:textId="0EAA1AE5" w:rsidR="008409C8" w:rsidRDefault="008409C8" w:rsidP="008409C8">
      <w:pPr>
        <w:pStyle w:val="ListParagraph"/>
        <w:numPr>
          <w:ilvl w:val="0"/>
          <w:numId w:val="12"/>
        </w:numPr>
      </w:pPr>
      <w:r>
        <w:t>Laughing</w:t>
      </w:r>
    </w:p>
    <w:p w14:paraId="476D4B2C" w14:textId="535F0F33" w:rsidR="008409C8" w:rsidRDefault="008409C8" w:rsidP="008409C8">
      <w:pPr>
        <w:pStyle w:val="ListParagraph"/>
        <w:numPr>
          <w:ilvl w:val="0"/>
          <w:numId w:val="12"/>
        </w:numPr>
      </w:pPr>
      <w:r>
        <w:t xml:space="preserve">Crawling </w:t>
      </w:r>
    </w:p>
    <w:p w14:paraId="00D703F4" w14:textId="5F1316C1" w:rsidR="008409C8" w:rsidRDefault="008409C8" w:rsidP="008409C8">
      <w:pPr>
        <w:pStyle w:val="ListParagraph"/>
        <w:numPr>
          <w:ilvl w:val="0"/>
          <w:numId w:val="12"/>
        </w:numPr>
      </w:pPr>
      <w:r>
        <w:t xml:space="preserve">Sitting up </w:t>
      </w:r>
    </w:p>
    <w:p w14:paraId="7A5CC3E0" w14:textId="3E703DED" w:rsidR="008409C8" w:rsidRDefault="008409C8" w:rsidP="008409C8">
      <w:pPr>
        <w:pStyle w:val="ListParagraph"/>
        <w:numPr>
          <w:ilvl w:val="0"/>
          <w:numId w:val="12"/>
        </w:numPr>
      </w:pPr>
      <w:r>
        <w:t>Start teething</w:t>
      </w:r>
    </w:p>
    <w:p w14:paraId="73047912" w14:textId="0439307B" w:rsidR="008409C8" w:rsidRDefault="008409C8" w:rsidP="008409C8"/>
    <w:p w14:paraId="21059B3A" w14:textId="6F20D0EA" w:rsidR="008409C8" w:rsidRDefault="008409C8" w:rsidP="008409C8"/>
    <w:p w14:paraId="58FBA0D6" w14:textId="48560716" w:rsidR="008409C8" w:rsidRDefault="008409C8" w:rsidP="008409C8"/>
    <w:p w14:paraId="275AAC90" w14:textId="186A6448" w:rsidR="008409C8" w:rsidRDefault="008409C8" w:rsidP="008409C8">
      <w:r>
        <w:t>Describe 2 different reflexes that newborns have</w:t>
      </w:r>
      <w:bookmarkStart w:id="0" w:name="_GoBack"/>
      <w:bookmarkEnd w:id="0"/>
    </w:p>
    <w:sectPr w:rsidR="008409C8" w:rsidSect="00E91059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C6A82"/>
    <w:multiLevelType w:val="hybridMultilevel"/>
    <w:tmpl w:val="9022DFB4"/>
    <w:lvl w:ilvl="0" w:tplc="979E2DB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46A1CC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576AE1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E3037A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B3CFE8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F88386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2F0DEC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AAAFF9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0B819C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8973F2F"/>
    <w:multiLevelType w:val="hybridMultilevel"/>
    <w:tmpl w:val="4C2C9502"/>
    <w:lvl w:ilvl="0" w:tplc="F996A74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D7EF27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7064A6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BCC0E6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75E708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4C08CA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6A2F41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55AC88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01ED4C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8C061EF"/>
    <w:multiLevelType w:val="hybridMultilevel"/>
    <w:tmpl w:val="7D604E5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4017C"/>
    <w:multiLevelType w:val="hybridMultilevel"/>
    <w:tmpl w:val="74684E80"/>
    <w:lvl w:ilvl="0" w:tplc="EE7CB7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660CBB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B387076">
      <w:numFmt w:val="none"/>
      <w:lvlText w:val=""/>
      <w:lvlJc w:val="left"/>
      <w:pPr>
        <w:tabs>
          <w:tab w:val="num" w:pos="360"/>
        </w:tabs>
      </w:pPr>
    </w:lvl>
    <w:lvl w:ilvl="3" w:tplc="BF0A9D5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39EF03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54280F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EC916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1E2860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A5056B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C6C011B"/>
    <w:multiLevelType w:val="hybridMultilevel"/>
    <w:tmpl w:val="45A4248A"/>
    <w:lvl w:ilvl="0" w:tplc="4BA8D97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8C0C6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20A804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CCA52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F70EA5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4D2E0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03C196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30628D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910FDD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1EB23EFC"/>
    <w:multiLevelType w:val="hybridMultilevel"/>
    <w:tmpl w:val="37C8501A"/>
    <w:lvl w:ilvl="0" w:tplc="717AB9C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1A2F4E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8481CC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68E9F2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DCEA2D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1702D9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CB4B06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28C723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01254E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318F7411"/>
    <w:multiLevelType w:val="hybridMultilevel"/>
    <w:tmpl w:val="45F067B2"/>
    <w:lvl w:ilvl="0" w:tplc="A5A6663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2DCD99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4365242">
      <w:numFmt w:val="none"/>
      <w:lvlText w:val=""/>
      <w:lvlJc w:val="left"/>
      <w:pPr>
        <w:tabs>
          <w:tab w:val="num" w:pos="360"/>
        </w:tabs>
      </w:pPr>
    </w:lvl>
    <w:lvl w:ilvl="3" w:tplc="23886D2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E8402D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3661DC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89233B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848A3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404550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37435331"/>
    <w:multiLevelType w:val="hybridMultilevel"/>
    <w:tmpl w:val="83CEE4D6"/>
    <w:lvl w:ilvl="0" w:tplc="A810067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7E4187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EAB45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D3A53E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150730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AD095F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0D01F8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ACC5A2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10E968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3E8F3E6E"/>
    <w:multiLevelType w:val="hybridMultilevel"/>
    <w:tmpl w:val="83C0C62E"/>
    <w:lvl w:ilvl="0" w:tplc="84BC7F8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6D2BB46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56444D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A3AF4A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98C66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1A65AE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5F81D5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42AA9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1B22E3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6589754B"/>
    <w:multiLevelType w:val="hybridMultilevel"/>
    <w:tmpl w:val="FA0C43D2"/>
    <w:lvl w:ilvl="0" w:tplc="1AE2C2F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932E72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CFC5916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7E1A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41E6E4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564A3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24417E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41A2D0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84E37A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F0D2525"/>
    <w:multiLevelType w:val="hybridMultilevel"/>
    <w:tmpl w:val="89286238"/>
    <w:lvl w:ilvl="0" w:tplc="73840B9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454264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F3CD29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FA89F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E0C567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D84FA5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6321D9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BAC341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E4EEA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70F822A1"/>
    <w:multiLevelType w:val="hybridMultilevel"/>
    <w:tmpl w:val="8B8C1F78"/>
    <w:lvl w:ilvl="0" w:tplc="9C24A4B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34687C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A0CD71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994913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8A6012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FB6130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1CA2F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17A65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32014F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0"/>
  </w:num>
  <w:num w:numId="5">
    <w:abstractNumId w:val="6"/>
  </w:num>
  <w:num w:numId="6">
    <w:abstractNumId w:val="3"/>
  </w:num>
  <w:num w:numId="7">
    <w:abstractNumId w:val="9"/>
  </w:num>
  <w:num w:numId="8">
    <w:abstractNumId w:val="10"/>
  </w:num>
  <w:num w:numId="9">
    <w:abstractNumId w:val="5"/>
  </w:num>
  <w:num w:numId="10">
    <w:abstractNumId w:val="8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CE5"/>
    <w:rsid w:val="00021030"/>
    <w:rsid w:val="000644DB"/>
    <w:rsid w:val="00066272"/>
    <w:rsid w:val="002D3A5D"/>
    <w:rsid w:val="003030C4"/>
    <w:rsid w:val="00305428"/>
    <w:rsid w:val="00492EA7"/>
    <w:rsid w:val="004C3A1D"/>
    <w:rsid w:val="005806CE"/>
    <w:rsid w:val="005A6601"/>
    <w:rsid w:val="005B1578"/>
    <w:rsid w:val="005C33F9"/>
    <w:rsid w:val="007573B7"/>
    <w:rsid w:val="008409C8"/>
    <w:rsid w:val="008562CF"/>
    <w:rsid w:val="00890BA6"/>
    <w:rsid w:val="00995403"/>
    <w:rsid w:val="00A054AA"/>
    <w:rsid w:val="00A07CE5"/>
    <w:rsid w:val="00A1679B"/>
    <w:rsid w:val="00A23ABB"/>
    <w:rsid w:val="00A43E8B"/>
    <w:rsid w:val="00A65607"/>
    <w:rsid w:val="00A944A9"/>
    <w:rsid w:val="00B376E1"/>
    <w:rsid w:val="00B9088F"/>
    <w:rsid w:val="00BF737F"/>
    <w:rsid w:val="00CA0142"/>
    <w:rsid w:val="00CA1E94"/>
    <w:rsid w:val="00D616AC"/>
    <w:rsid w:val="00D71D82"/>
    <w:rsid w:val="00E91059"/>
    <w:rsid w:val="00EC323E"/>
    <w:rsid w:val="00F41A7F"/>
    <w:rsid w:val="00FD1E0C"/>
    <w:rsid w:val="00FD769F"/>
    <w:rsid w:val="00FF1393"/>
    <w:rsid w:val="00FF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D3852"/>
  <w14:defaultImageDpi w14:val="300"/>
  <w15:docId w15:val="{1CA118D7-90B0-4972-9B12-D37B52B0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C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C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323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23E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BF7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6611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742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6349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10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2445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255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6935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567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4934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818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152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243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281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560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248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7570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9062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498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432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9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246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516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9237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550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675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6469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1700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3358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527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3700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428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DDCB2BED</Template>
  <TotalTime>0</TotalTime>
  <Pages>5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Hills</dc:creator>
  <cp:keywords/>
  <dc:description/>
  <cp:lastModifiedBy>EDWARDS Natalie [Narrogin Senior High School]</cp:lastModifiedBy>
  <cp:revision>2</cp:revision>
  <cp:lastPrinted>2014-10-29T00:55:00Z</cp:lastPrinted>
  <dcterms:created xsi:type="dcterms:W3CDTF">2019-09-03T07:31:00Z</dcterms:created>
  <dcterms:modified xsi:type="dcterms:W3CDTF">2019-09-03T07:31:00Z</dcterms:modified>
</cp:coreProperties>
</file>