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6819DE" w14:textId="77777777" w:rsidR="00A07CE5" w:rsidRPr="00BF2C1E" w:rsidRDefault="00A07CE5" w:rsidP="00A07CE5">
      <w:pPr>
        <w:rPr>
          <w:b/>
          <w:sz w:val="32"/>
          <w:szCs w:val="32"/>
        </w:rPr>
      </w:pPr>
      <w:r w:rsidRPr="00BF2C1E">
        <w:rPr>
          <w:b/>
          <w:sz w:val="32"/>
          <w:szCs w:val="32"/>
        </w:rPr>
        <w:t>Name:</w:t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</w:r>
      <w:r w:rsidRPr="00BF2C1E">
        <w:rPr>
          <w:b/>
          <w:sz w:val="32"/>
          <w:szCs w:val="32"/>
        </w:rPr>
        <w:softHyphen/>
        <w:t>___________________________</w:t>
      </w:r>
      <w:r>
        <w:rPr>
          <w:b/>
          <w:sz w:val="32"/>
          <w:szCs w:val="32"/>
        </w:rPr>
        <w:t>______________</w:t>
      </w:r>
      <w:r>
        <w:rPr>
          <w:b/>
          <w:sz w:val="32"/>
          <w:szCs w:val="32"/>
        </w:rPr>
        <w:tab/>
      </w:r>
      <w:r w:rsidRPr="00BF2C1E">
        <w:rPr>
          <w:b/>
          <w:sz w:val="32"/>
          <w:szCs w:val="32"/>
        </w:rPr>
        <w:t>Period:__________</w:t>
      </w:r>
    </w:p>
    <w:p w14:paraId="0BB53883" w14:textId="77777777" w:rsidR="00A07CE5" w:rsidRDefault="00A07CE5" w:rsidP="00A07CE5">
      <w:pPr>
        <w:jc w:val="center"/>
        <w:rPr>
          <w:b/>
          <w:sz w:val="40"/>
          <w:szCs w:val="40"/>
          <w:u w:val="single"/>
        </w:rPr>
      </w:pPr>
    </w:p>
    <w:p w14:paraId="4245AB6B" w14:textId="31A89523" w:rsidR="00A07CE5" w:rsidRDefault="00A1679B" w:rsidP="00A07CE5">
      <w:pPr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Pregnancy Packet</w:t>
      </w:r>
    </w:p>
    <w:p w14:paraId="50B74EAE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23524719" w14:textId="1ED5F8D9" w:rsidR="00A07CE5" w:rsidRDefault="00A054AA" w:rsidP="00A07CE5">
      <w:pPr>
        <w:rPr>
          <w:sz w:val="28"/>
          <w:szCs w:val="28"/>
        </w:rPr>
      </w:pPr>
      <w:bookmarkStart w:id="0" w:name="_GoBack"/>
      <w:r>
        <w:rPr>
          <w:b/>
          <w:sz w:val="28"/>
          <w:szCs w:val="28"/>
          <w:u w:val="single"/>
        </w:rPr>
        <w:t>Section I</w:t>
      </w:r>
      <w:r w:rsidR="00A07CE5">
        <w:rPr>
          <w:b/>
          <w:sz w:val="28"/>
          <w:szCs w:val="28"/>
          <w:u w:val="single"/>
        </w:rPr>
        <w:t>: Signs of Pregnancy:</w:t>
      </w:r>
      <w:r w:rsidR="00A07CE5">
        <w:rPr>
          <w:sz w:val="28"/>
          <w:szCs w:val="28"/>
        </w:rPr>
        <w:t xml:space="preserve">  Fill in the Blank.  Use the words listed to fill in all of the blanks to make each sentence make sense.  Each word is only used once.  </w:t>
      </w:r>
    </w:p>
    <w:p w14:paraId="735F7B9E" w14:textId="77777777" w:rsidR="00B9088F" w:rsidRDefault="00B9088F" w:rsidP="00B9088F">
      <w:pPr>
        <w:rPr>
          <w:sz w:val="28"/>
          <w:szCs w:val="28"/>
        </w:rPr>
      </w:pPr>
    </w:p>
    <w:p w14:paraId="31164F0B" w14:textId="66A068A4" w:rsidR="00B9088F" w:rsidRDefault="002D3A5D" w:rsidP="00B9088F">
      <w:pPr>
        <w:rPr>
          <w:sz w:val="28"/>
          <w:szCs w:val="28"/>
        </w:rPr>
      </w:pPr>
      <w:r>
        <w:rPr>
          <w:sz w:val="28"/>
          <w:szCs w:val="28"/>
        </w:rPr>
        <w:t>HCG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Tired</w:t>
      </w:r>
      <w:r w:rsidR="00B9088F">
        <w:rPr>
          <w:sz w:val="28"/>
          <w:szCs w:val="28"/>
        </w:rPr>
        <w:t>ness</w:t>
      </w:r>
      <w:r w:rsidR="00B9088F">
        <w:rPr>
          <w:sz w:val="28"/>
          <w:szCs w:val="28"/>
        </w:rPr>
        <w:tab/>
      </w:r>
      <w:r w:rsidR="00B9088F">
        <w:rPr>
          <w:sz w:val="28"/>
          <w:szCs w:val="28"/>
        </w:rPr>
        <w:tab/>
        <w:t>Late</w:t>
      </w:r>
      <w:r w:rsidR="00B9088F">
        <w:rPr>
          <w:sz w:val="28"/>
          <w:szCs w:val="28"/>
        </w:rPr>
        <w:tab/>
      </w:r>
      <w:r w:rsidR="00B9088F">
        <w:rPr>
          <w:sz w:val="28"/>
          <w:szCs w:val="28"/>
        </w:rPr>
        <w:tab/>
        <w:t>Urination</w:t>
      </w:r>
      <w:r w:rsidR="00B9088F">
        <w:rPr>
          <w:sz w:val="28"/>
          <w:szCs w:val="28"/>
        </w:rPr>
        <w:tab/>
      </w:r>
      <w:r w:rsidR="00B9088F">
        <w:rPr>
          <w:sz w:val="28"/>
          <w:szCs w:val="28"/>
        </w:rPr>
        <w:tab/>
        <w:t>Appetite</w:t>
      </w:r>
    </w:p>
    <w:p w14:paraId="490C8E45" w14:textId="07536DC0" w:rsidR="00B9088F" w:rsidRDefault="00B9088F" w:rsidP="00A07CE5">
      <w:pPr>
        <w:rPr>
          <w:sz w:val="28"/>
          <w:szCs w:val="28"/>
        </w:rPr>
      </w:pPr>
      <w:r>
        <w:rPr>
          <w:sz w:val="28"/>
          <w:szCs w:val="28"/>
        </w:rPr>
        <w:t>Shorter</w:t>
      </w:r>
      <w:r>
        <w:rPr>
          <w:sz w:val="28"/>
          <w:szCs w:val="28"/>
        </w:rPr>
        <w:tab/>
        <w:t>Vomiting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Size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Tenderness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Urine</w:t>
      </w:r>
    </w:p>
    <w:p w14:paraId="01BAB933" w14:textId="77777777" w:rsidR="00B9088F" w:rsidRDefault="00B9088F" w:rsidP="00A07CE5">
      <w:pPr>
        <w:rPr>
          <w:sz w:val="28"/>
          <w:szCs w:val="28"/>
        </w:rPr>
      </w:pPr>
    </w:p>
    <w:p w14:paraId="5779212D" w14:textId="77777777" w:rsidR="00A07CE5" w:rsidRDefault="00A07CE5" w:rsidP="00A07CE5">
      <w:pPr>
        <w:rPr>
          <w:b/>
          <w:sz w:val="28"/>
          <w:szCs w:val="28"/>
          <w:u w:val="single"/>
        </w:rPr>
      </w:pPr>
      <w:r>
        <w:rPr>
          <w:sz w:val="28"/>
          <w:szCs w:val="28"/>
        </w:rPr>
        <w:t>1. Period is ______________________________ or missed.</w:t>
      </w:r>
    </w:p>
    <w:p w14:paraId="5CFA9DCD" w14:textId="77777777" w:rsidR="00A07CE5" w:rsidRDefault="00A07CE5" w:rsidP="00A07CE5">
      <w:pPr>
        <w:rPr>
          <w:sz w:val="28"/>
          <w:szCs w:val="28"/>
        </w:rPr>
      </w:pPr>
    </w:p>
    <w:p w14:paraId="1584B53D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2. Abnormal period, lighter or __________________________ than usual.</w:t>
      </w:r>
    </w:p>
    <w:p w14:paraId="1F29B0FD" w14:textId="77777777" w:rsidR="00A07CE5" w:rsidRDefault="00A07CE5" w:rsidP="00A07CE5">
      <w:pPr>
        <w:rPr>
          <w:sz w:val="28"/>
          <w:szCs w:val="28"/>
        </w:rPr>
      </w:pPr>
    </w:p>
    <w:p w14:paraId="1D77ACDC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3.  Breast ______________________________ or fullness.</w:t>
      </w:r>
    </w:p>
    <w:p w14:paraId="132F2A53" w14:textId="77777777" w:rsidR="00A07CE5" w:rsidRDefault="00A07CE5" w:rsidP="00A07CE5">
      <w:pPr>
        <w:rPr>
          <w:sz w:val="28"/>
          <w:szCs w:val="28"/>
        </w:rPr>
      </w:pPr>
    </w:p>
    <w:p w14:paraId="137760B0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4. Nausea and sometimes ______________________________.</w:t>
      </w:r>
    </w:p>
    <w:p w14:paraId="65C4EBB2" w14:textId="77777777" w:rsidR="00A07CE5" w:rsidRDefault="00A07CE5" w:rsidP="00A07CE5">
      <w:pPr>
        <w:rPr>
          <w:sz w:val="28"/>
          <w:szCs w:val="28"/>
        </w:rPr>
      </w:pPr>
    </w:p>
    <w:p w14:paraId="4E92E880" w14:textId="409ABD6A" w:rsidR="00A07CE5" w:rsidRDefault="00305428" w:rsidP="00A07CE5">
      <w:pPr>
        <w:rPr>
          <w:sz w:val="28"/>
          <w:szCs w:val="28"/>
        </w:rPr>
      </w:pPr>
      <w:r>
        <w:rPr>
          <w:sz w:val="28"/>
          <w:szCs w:val="28"/>
        </w:rPr>
        <w:t>5. C</w:t>
      </w:r>
      <w:r w:rsidR="00A07CE5">
        <w:rPr>
          <w:sz w:val="28"/>
          <w:szCs w:val="28"/>
        </w:rPr>
        <w:t>hanges in ______________________________.</w:t>
      </w:r>
    </w:p>
    <w:p w14:paraId="74EE525C" w14:textId="77777777" w:rsidR="00A07CE5" w:rsidRDefault="00A07CE5" w:rsidP="00A07CE5">
      <w:pPr>
        <w:rPr>
          <w:sz w:val="28"/>
          <w:szCs w:val="28"/>
        </w:rPr>
      </w:pPr>
    </w:p>
    <w:p w14:paraId="75DA87C8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6. Frequent ______________________________.</w:t>
      </w:r>
    </w:p>
    <w:p w14:paraId="5B98074E" w14:textId="77777777" w:rsidR="00A07CE5" w:rsidRDefault="00A07CE5" w:rsidP="00A07CE5">
      <w:pPr>
        <w:rPr>
          <w:sz w:val="28"/>
          <w:szCs w:val="28"/>
        </w:rPr>
      </w:pPr>
    </w:p>
    <w:p w14:paraId="725D1AB8" w14:textId="77777777" w:rsidR="00A07CE5" w:rsidRPr="00405B40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7. Fatigue or ______________________________.</w:t>
      </w:r>
    </w:p>
    <w:p w14:paraId="78D6E772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677A021D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8. Urine Test is used to detect the presence of ______________________________, a hormone that is produced when a women is pregnant.</w:t>
      </w:r>
    </w:p>
    <w:p w14:paraId="4EAFFC8F" w14:textId="77777777" w:rsidR="00A07CE5" w:rsidRDefault="00A07CE5" w:rsidP="00A07CE5">
      <w:pPr>
        <w:rPr>
          <w:sz w:val="28"/>
          <w:szCs w:val="28"/>
        </w:rPr>
      </w:pPr>
    </w:p>
    <w:p w14:paraId="5078D49D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9. Pelvic Exam is used to check the ______________________________ of the uterus.</w:t>
      </w:r>
    </w:p>
    <w:p w14:paraId="46815CA2" w14:textId="77777777" w:rsidR="00A07CE5" w:rsidRDefault="00A07CE5" w:rsidP="00A07CE5">
      <w:pPr>
        <w:rPr>
          <w:sz w:val="28"/>
          <w:szCs w:val="28"/>
        </w:rPr>
      </w:pPr>
    </w:p>
    <w:p w14:paraId="6BCB8545" w14:textId="77777777" w:rsidR="00A07CE5" w:rsidRDefault="00A07CE5" w:rsidP="00A07CE5">
      <w:pPr>
        <w:rPr>
          <w:sz w:val="28"/>
          <w:szCs w:val="28"/>
        </w:rPr>
      </w:pPr>
      <w:r>
        <w:rPr>
          <w:sz w:val="28"/>
          <w:szCs w:val="28"/>
        </w:rPr>
        <w:t>10.  Blood Test is rarely used because ______________________________test are simpler to use and just as accurate.</w:t>
      </w:r>
    </w:p>
    <w:bookmarkEnd w:id="0"/>
    <w:p w14:paraId="6BD3626E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27740B60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29E52DA1" w14:textId="4790FE5C" w:rsidR="00A07CE5" w:rsidRDefault="00A07CE5" w:rsidP="00A65607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</w:t>
      </w:r>
      <w:r w:rsidR="00A054AA">
        <w:rPr>
          <w:b/>
          <w:sz w:val="28"/>
          <w:szCs w:val="28"/>
          <w:u w:val="single"/>
        </w:rPr>
        <w:t>on I</w:t>
      </w:r>
      <w:r>
        <w:rPr>
          <w:b/>
          <w:sz w:val="28"/>
          <w:szCs w:val="28"/>
          <w:u w:val="single"/>
        </w:rPr>
        <w:t>I: Order of events in fetal Development:</w:t>
      </w:r>
      <w:r>
        <w:rPr>
          <w:sz w:val="28"/>
          <w:szCs w:val="28"/>
        </w:rPr>
        <w:t xml:space="preserve">  Place a number on the line in the ord</w:t>
      </w:r>
      <w:r w:rsidR="00A43E8B">
        <w:rPr>
          <w:sz w:val="28"/>
          <w:szCs w:val="28"/>
        </w:rPr>
        <w:t>er you think the events occur</w:t>
      </w:r>
    </w:p>
    <w:p w14:paraId="4B301716" w14:textId="77777777" w:rsidR="00B9088F" w:rsidRDefault="00B9088F" w:rsidP="00A65607">
      <w:pPr>
        <w:rPr>
          <w:sz w:val="28"/>
          <w:szCs w:val="28"/>
        </w:rPr>
        <w:sectPr w:rsidR="00B9088F" w:rsidSect="00E91059">
          <w:type w:val="continuous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 w14:paraId="5A4F7974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11. _______  Cells begin to divide</w:t>
      </w:r>
    </w:p>
    <w:p w14:paraId="35F33DDE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 xml:space="preserve">12. _______ Fertilized egg implants into </w:t>
      </w:r>
    </w:p>
    <w:p w14:paraId="4F99489C" w14:textId="77777777" w:rsidR="00A43E8B" w:rsidRDefault="00A43E8B" w:rsidP="00B9088F">
      <w:pPr>
        <w:ind w:left="1170" w:right="-630"/>
        <w:rPr>
          <w:sz w:val="28"/>
          <w:szCs w:val="28"/>
        </w:rPr>
      </w:pPr>
      <w:r>
        <w:rPr>
          <w:sz w:val="28"/>
          <w:szCs w:val="28"/>
        </w:rPr>
        <w:t>uterus wall</w:t>
      </w:r>
    </w:p>
    <w:p w14:paraId="46837624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13._______ Cervix dilates</w:t>
      </w:r>
    </w:p>
    <w:p w14:paraId="3C582B61" w14:textId="413B3888" w:rsidR="00A43E8B" w:rsidRDefault="00A43E8B" w:rsidP="00B9088F">
      <w:pPr>
        <w:ind w:left="1080" w:right="-630" w:hanging="1170"/>
        <w:rPr>
          <w:sz w:val="28"/>
          <w:szCs w:val="28"/>
        </w:rPr>
      </w:pPr>
      <w:r>
        <w:rPr>
          <w:sz w:val="28"/>
          <w:szCs w:val="28"/>
        </w:rPr>
        <w:t xml:space="preserve">14. ______ Pregnancy is full term baby turns </w:t>
      </w:r>
      <w:r w:rsidR="00B9088F">
        <w:rPr>
          <w:sz w:val="28"/>
          <w:szCs w:val="28"/>
        </w:rPr>
        <w:t>h</w:t>
      </w:r>
      <w:r>
        <w:rPr>
          <w:sz w:val="28"/>
          <w:szCs w:val="28"/>
        </w:rPr>
        <w:t>e</w:t>
      </w:r>
      <w:r w:rsidR="00B9088F">
        <w:rPr>
          <w:sz w:val="28"/>
          <w:szCs w:val="28"/>
        </w:rPr>
        <w:t>ad</w:t>
      </w:r>
      <w:r>
        <w:rPr>
          <w:sz w:val="28"/>
          <w:szCs w:val="28"/>
        </w:rPr>
        <w:t xml:space="preserve"> down</w:t>
      </w:r>
    </w:p>
    <w:p w14:paraId="1D84FC16" w14:textId="77777777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15._______ Gender can be seen</w:t>
      </w:r>
    </w:p>
    <w:p w14:paraId="30B6DB53" w14:textId="50572B55" w:rsidR="00A43E8B" w:rsidRDefault="00A43E8B" w:rsidP="00A43E8B">
      <w:pPr>
        <w:ind w:left="-90" w:right="-630"/>
        <w:rPr>
          <w:sz w:val="28"/>
          <w:szCs w:val="28"/>
        </w:rPr>
      </w:pPr>
      <w:r>
        <w:rPr>
          <w:sz w:val="28"/>
          <w:szCs w:val="28"/>
        </w:rPr>
        <w:t>16._______ Fetus can hear</w:t>
      </w:r>
    </w:p>
    <w:p w14:paraId="7208D5C4" w14:textId="42CB2952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17._______ Sperm cell enters egg</w:t>
      </w:r>
    </w:p>
    <w:p w14:paraId="57FDBF81" w14:textId="367A008E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18_______ All organs can function</w:t>
      </w:r>
    </w:p>
    <w:p w14:paraId="3CA8A915" w14:textId="5D9536E4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19_______ Heart begins to beat</w:t>
      </w:r>
    </w:p>
    <w:p w14:paraId="2D6B4FB7" w14:textId="6578F8FE" w:rsidR="00A43E8B" w:rsidRDefault="00A43E8B" w:rsidP="00A43E8B">
      <w:pPr>
        <w:ind w:left="-90"/>
        <w:rPr>
          <w:sz w:val="28"/>
          <w:szCs w:val="28"/>
        </w:rPr>
      </w:pPr>
      <w:r>
        <w:rPr>
          <w:sz w:val="28"/>
          <w:szCs w:val="28"/>
        </w:rPr>
        <w:t>20._______ Hands and feet develop</w:t>
      </w:r>
    </w:p>
    <w:p w14:paraId="0C4080E1" w14:textId="2488B6F0" w:rsidR="00A07CE5" w:rsidRDefault="00A07CE5" w:rsidP="004C3A1D">
      <w:pPr>
        <w:rPr>
          <w:sz w:val="28"/>
          <w:szCs w:val="28"/>
        </w:rPr>
      </w:pPr>
    </w:p>
    <w:p w14:paraId="219CE6DF" w14:textId="77777777" w:rsidR="00A07CE5" w:rsidRDefault="00A07CE5" w:rsidP="00A07CE5">
      <w:pPr>
        <w:rPr>
          <w:sz w:val="28"/>
          <w:szCs w:val="28"/>
        </w:rPr>
        <w:sectPr w:rsidR="00A07CE5" w:rsidSect="00B9088F">
          <w:type w:val="continuous"/>
          <w:pgSz w:w="12240" w:h="15840"/>
          <w:pgMar w:top="648" w:right="1080" w:bottom="648" w:left="990" w:header="720" w:footer="720" w:gutter="0"/>
          <w:cols w:num="2" w:space="720"/>
          <w:docGrid w:linePitch="360"/>
        </w:sectPr>
      </w:pPr>
    </w:p>
    <w:p w14:paraId="1B51B628" w14:textId="77777777" w:rsidR="00A07CE5" w:rsidRDefault="00A07CE5" w:rsidP="00A07CE5">
      <w:pPr>
        <w:rPr>
          <w:sz w:val="28"/>
          <w:szCs w:val="28"/>
        </w:rPr>
      </w:pPr>
    </w:p>
    <w:p w14:paraId="28C5D867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490B9FEA" w14:textId="12A18525" w:rsidR="00A07CE5" w:rsidRDefault="00A054AA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III</w:t>
      </w:r>
      <w:r w:rsidR="00A07CE5">
        <w:rPr>
          <w:b/>
          <w:sz w:val="28"/>
          <w:szCs w:val="28"/>
          <w:u w:val="single"/>
        </w:rPr>
        <w:t>: Order of Development:</w:t>
      </w:r>
      <w:r w:rsidR="00A07CE5">
        <w:rPr>
          <w:sz w:val="28"/>
          <w:szCs w:val="28"/>
        </w:rPr>
        <w:t xml:space="preserve"> Place these baby names in the order in which they occur during pregnancy by writing the number under each name. 1 being the first to occur and 5 being the last to occur.</w:t>
      </w:r>
    </w:p>
    <w:p w14:paraId="5E02AC32" w14:textId="77777777" w:rsidR="00A07CE5" w:rsidRDefault="00A07CE5" w:rsidP="00A07CE5">
      <w:pPr>
        <w:rPr>
          <w:sz w:val="28"/>
          <w:szCs w:val="28"/>
        </w:rPr>
      </w:pPr>
    </w:p>
    <w:p w14:paraId="2794F25A" w14:textId="1B748CFE" w:rsidR="00A07CE5" w:rsidRDefault="00A43E8B" w:rsidP="00A07CE5">
      <w:pPr>
        <w:rPr>
          <w:sz w:val="28"/>
          <w:szCs w:val="28"/>
        </w:rPr>
      </w:pPr>
      <w:r>
        <w:rPr>
          <w:sz w:val="28"/>
          <w:szCs w:val="28"/>
        </w:rPr>
        <w:t>A. Baby</w:t>
      </w:r>
      <w:r>
        <w:rPr>
          <w:sz w:val="28"/>
          <w:szCs w:val="28"/>
        </w:rPr>
        <w:tab/>
        <w:t>B. Blastocyst</w:t>
      </w:r>
      <w:r>
        <w:rPr>
          <w:sz w:val="28"/>
          <w:szCs w:val="28"/>
        </w:rPr>
        <w:tab/>
        <w:t xml:space="preserve">C. </w:t>
      </w:r>
      <w:r w:rsidR="00A07CE5">
        <w:rPr>
          <w:sz w:val="28"/>
          <w:szCs w:val="28"/>
        </w:rPr>
        <w:t>Zygote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 xml:space="preserve">D. </w:t>
      </w:r>
      <w:r w:rsidR="00A07CE5">
        <w:rPr>
          <w:sz w:val="28"/>
          <w:szCs w:val="28"/>
        </w:rPr>
        <w:t>Embryo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 xml:space="preserve">E. </w:t>
      </w:r>
      <w:r w:rsidR="00A07CE5">
        <w:rPr>
          <w:sz w:val="28"/>
          <w:szCs w:val="28"/>
        </w:rPr>
        <w:t>Fetus</w:t>
      </w:r>
    </w:p>
    <w:p w14:paraId="182227A9" w14:textId="515128A5" w:rsidR="00A07CE5" w:rsidRPr="00BF2C1E" w:rsidRDefault="00A43E8B" w:rsidP="00A07CE5">
      <w:pPr>
        <w:rPr>
          <w:sz w:val="28"/>
          <w:szCs w:val="28"/>
        </w:rPr>
      </w:pPr>
      <w:r>
        <w:rPr>
          <w:sz w:val="28"/>
          <w:szCs w:val="28"/>
        </w:rPr>
        <w:t xml:space="preserve">22. 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 xml:space="preserve">23. 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24.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  <w:t xml:space="preserve">  </w:t>
      </w:r>
      <w:r>
        <w:rPr>
          <w:sz w:val="28"/>
          <w:szCs w:val="28"/>
        </w:rPr>
        <w:t>25.</w:t>
      </w:r>
      <w:r w:rsidR="00A07CE5">
        <w:rPr>
          <w:sz w:val="28"/>
          <w:szCs w:val="28"/>
        </w:rPr>
        <w:t>_______</w:t>
      </w:r>
      <w:r w:rsidR="00A07CE5">
        <w:rPr>
          <w:sz w:val="28"/>
          <w:szCs w:val="28"/>
        </w:rPr>
        <w:tab/>
      </w:r>
      <w:r w:rsidR="00A07CE5">
        <w:rPr>
          <w:sz w:val="28"/>
          <w:szCs w:val="28"/>
        </w:rPr>
        <w:tab/>
      </w:r>
      <w:r>
        <w:rPr>
          <w:sz w:val="28"/>
          <w:szCs w:val="28"/>
        </w:rPr>
        <w:t>26.</w:t>
      </w:r>
      <w:r w:rsidR="00A07CE5">
        <w:rPr>
          <w:sz w:val="28"/>
          <w:szCs w:val="28"/>
        </w:rPr>
        <w:t>_______</w:t>
      </w:r>
    </w:p>
    <w:p w14:paraId="624409BD" w14:textId="77777777" w:rsidR="00A07CE5" w:rsidRDefault="00A07CE5" w:rsidP="00A07CE5">
      <w:pPr>
        <w:rPr>
          <w:b/>
          <w:sz w:val="28"/>
          <w:szCs w:val="28"/>
          <w:u w:val="single"/>
        </w:rPr>
      </w:pPr>
    </w:p>
    <w:p w14:paraId="67368308" w14:textId="3776A44E" w:rsidR="00A07CE5" w:rsidRDefault="00A07CE5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Section </w:t>
      </w:r>
      <w:r w:rsidR="00A054AA">
        <w:rPr>
          <w:b/>
          <w:sz w:val="28"/>
          <w:szCs w:val="28"/>
          <w:u w:val="single"/>
        </w:rPr>
        <w:t>I</w:t>
      </w:r>
      <w:r>
        <w:rPr>
          <w:b/>
          <w:sz w:val="28"/>
          <w:szCs w:val="28"/>
          <w:u w:val="single"/>
        </w:rPr>
        <w:t xml:space="preserve">V: Terms during pregnancy: </w:t>
      </w:r>
      <w:r>
        <w:rPr>
          <w:sz w:val="28"/>
          <w:szCs w:val="28"/>
        </w:rPr>
        <w:t>Place the Terms with the correct</w:t>
      </w:r>
      <w:r w:rsidR="00A43E8B">
        <w:rPr>
          <w:sz w:val="28"/>
          <w:szCs w:val="28"/>
        </w:rPr>
        <w:t xml:space="preserve"> definition for pregnancy</w:t>
      </w:r>
      <w:r>
        <w:rPr>
          <w:sz w:val="28"/>
          <w:szCs w:val="28"/>
        </w:rPr>
        <w:t>.</w:t>
      </w:r>
    </w:p>
    <w:p w14:paraId="7ACB192F" w14:textId="77777777" w:rsidR="00F41A7F" w:rsidRDefault="00F41A7F" w:rsidP="00A07CE5">
      <w:pPr>
        <w:rPr>
          <w:sz w:val="28"/>
          <w:szCs w:val="28"/>
        </w:rPr>
      </w:pPr>
    </w:p>
    <w:p w14:paraId="50937E9D" w14:textId="77777777" w:rsidR="00F41A7F" w:rsidRDefault="00F41A7F" w:rsidP="00F41A7F">
      <w:pPr>
        <w:tabs>
          <w:tab w:val="left" w:pos="1620"/>
        </w:tabs>
        <w:rPr>
          <w:sz w:val="28"/>
          <w:szCs w:val="28"/>
        </w:rPr>
        <w:sectPr w:rsidR="00F41A7F" w:rsidSect="00A43E8B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456D40A6" w14:textId="3956E933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Amniotic Sac</w:t>
      </w:r>
    </w:p>
    <w:p w14:paraId="0B560490" w14:textId="2355911B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Placenta</w:t>
      </w:r>
    </w:p>
    <w:p w14:paraId="7DF9BD22" w14:textId="77777777" w:rsidR="00F41A7F" w:rsidRDefault="00F41A7F" w:rsidP="00F41A7F">
      <w:pPr>
        <w:tabs>
          <w:tab w:val="left" w:pos="1620"/>
        </w:tabs>
        <w:rPr>
          <w:sz w:val="28"/>
          <w:szCs w:val="28"/>
        </w:rPr>
      </w:pPr>
    </w:p>
    <w:p w14:paraId="70D9C3B9" w14:textId="563D2517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Umbilical  Chord</w:t>
      </w:r>
    </w:p>
    <w:p w14:paraId="6D369281" w14:textId="24AC70EF" w:rsidR="00F41A7F" w:rsidRDefault="00F41A7F" w:rsidP="00F41A7F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 xml:space="preserve">Vernix </w:t>
      </w:r>
    </w:p>
    <w:p w14:paraId="619F5A45" w14:textId="0675362D" w:rsidR="00F41A7F" w:rsidRDefault="00F41A7F" w:rsidP="00F41A7F">
      <w:pPr>
        <w:tabs>
          <w:tab w:val="left" w:pos="1620"/>
        </w:tabs>
        <w:rPr>
          <w:sz w:val="28"/>
          <w:szCs w:val="28"/>
        </w:rPr>
        <w:sectPr w:rsidR="00F41A7F" w:rsidSect="005A6601">
          <w:type w:val="continuous"/>
          <w:pgSz w:w="12240" w:h="15840"/>
          <w:pgMar w:top="648" w:right="1080" w:bottom="648" w:left="1080" w:header="720" w:footer="720" w:gutter="0"/>
          <w:cols w:num="3" w:space="720"/>
          <w:docGrid w:linePitch="360"/>
        </w:sectPr>
      </w:pPr>
      <w:r>
        <w:rPr>
          <w:sz w:val="28"/>
          <w:szCs w:val="28"/>
        </w:rPr>
        <w:t>Crowning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Lanugo</w:t>
      </w:r>
    </w:p>
    <w:p w14:paraId="0C3BF4CB" w14:textId="1524CD07" w:rsidR="00E91059" w:rsidRDefault="00A43E8B" w:rsidP="005A6601">
      <w:pPr>
        <w:rPr>
          <w:sz w:val="28"/>
          <w:szCs w:val="28"/>
        </w:rPr>
      </w:pPr>
      <w:r>
        <w:rPr>
          <w:sz w:val="28"/>
          <w:szCs w:val="28"/>
        </w:rPr>
        <w:t>27</w:t>
      </w:r>
      <w:r w:rsidR="00A07CE5">
        <w:rPr>
          <w:sz w:val="28"/>
          <w:szCs w:val="28"/>
        </w:rPr>
        <w:t xml:space="preserve">.  </w:t>
      </w:r>
      <w:r>
        <w:rPr>
          <w:sz w:val="28"/>
          <w:szCs w:val="28"/>
        </w:rPr>
        <w:t>__________________</w:t>
      </w:r>
      <w:r w:rsidR="00E91059" w:rsidRPr="00A07CE5">
        <w:rPr>
          <w:sz w:val="28"/>
          <w:szCs w:val="28"/>
        </w:rPr>
        <w:t>Supplies fetus with oxygen</w:t>
      </w:r>
      <w:r w:rsidR="00A07CE5">
        <w:rPr>
          <w:sz w:val="28"/>
          <w:szCs w:val="28"/>
        </w:rPr>
        <w:t>, s</w:t>
      </w:r>
      <w:r w:rsidR="00E91059" w:rsidRPr="00A07CE5">
        <w:rPr>
          <w:sz w:val="28"/>
          <w:szCs w:val="28"/>
        </w:rPr>
        <w:t>upplies fetus with nutrients</w:t>
      </w:r>
      <w:r w:rsidR="00A07CE5">
        <w:rPr>
          <w:sz w:val="28"/>
          <w:szCs w:val="28"/>
        </w:rPr>
        <w:t>, and p</w:t>
      </w:r>
      <w:r w:rsidR="00E91059" w:rsidRPr="00A07CE5">
        <w:rPr>
          <w:sz w:val="28"/>
          <w:szCs w:val="28"/>
        </w:rPr>
        <w:t>asses out wastes from the fetus</w:t>
      </w:r>
      <w:r w:rsidR="00A07CE5">
        <w:rPr>
          <w:sz w:val="28"/>
          <w:szCs w:val="28"/>
        </w:rPr>
        <w:t>.</w:t>
      </w:r>
    </w:p>
    <w:p w14:paraId="732AC28B" w14:textId="77777777" w:rsidR="00A07CE5" w:rsidRDefault="00A07CE5" w:rsidP="005A6601">
      <w:pPr>
        <w:rPr>
          <w:sz w:val="28"/>
          <w:szCs w:val="28"/>
        </w:rPr>
      </w:pPr>
    </w:p>
    <w:p w14:paraId="4A76548B" w14:textId="2DA8E187" w:rsidR="00E91059" w:rsidRPr="00A07CE5" w:rsidRDefault="00A43E8B" w:rsidP="005A6601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28.</w:t>
      </w:r>
      <w:r w:rsidR="00A07CE5">
        <w:rPr>
          <w:sz w:val="28"/>
          <w:szCs w:val="28"/>
        </w:rPr>
        <w:t xml:space="preserve">  </w:t>
      </w:r>
      <w:r>
        <w:rPr>
          <w:sz w:val="28"/>
          <w:szCs w:val="28"/>
        </w:rPr>
        <w:t>________________  Is a</w:t>
      </w:r>
      <w:r w:rsidR="00A07CE5" w:rsidRPr="00A07CE5">
        <w:rPr>
          <w:sz w:val="28"/>
          <w:szCs w:val="28"/>
        </w:rPr>
        <w:t xml:space="preserve"> rope like structure that connects the embryo to the placenta</w:t>
      </w:r>
      <w:r w:rsidR="00A07CE5">
        <w:rPr>
          <w:sz w:val="28"/>
          <w:szCs w:val="28"/>
        </w:rPr>
        <w:t>.  It has 1 l</w:t>
      </w:r>
      <w:r w:rsidR="00E91059" w:rsidRPr="00A07CE5">
        <w:rPr>
          <w:sz w:val="28"/>
          <w:szCs w:val="28"/>
        </w:rPr>
        <w:t>arge vein</w:t>
      </w:r>
      <w:r w:rsidR="00A07CE5">
        <w:rPr>
          <w:sz w:val="28"/>
          <w:szCs w:val="28"/>
        </w:rPr>
        <w:t xml:space="preserve">, and </w:t>
      </w:r>
      <w:r w:rsidR="00E91059" w:rsidRPr="00A07CE5">
        <w:rPr>
          <w:sz w:val="28"/>
          <w:szCs w:val="28"/>
        </w:rPr>
        <w:t>2 arteries</w:t>
      </w:r>
      <w:r w:rsidR="00F41A7F">
        <w:rPr>
          <w:sz w:val="28"/>
          <w:szCs w:val="28"/>
        </w:rPr>
        <w:t>.</w:t>
      </w:r>
    </w:p>
    <w:p w14:paraId="389630B0" w14:textId="77777777" w:rsidR="00A07CE5" w:rsidRDefault="00A07CE5" w:rsidP="00A07CE5">
      <w:pPr>
        <w:tabs>
          <w:tab w:val="left" w:pos="1620"/>
        </w:tabs>
        <w:rPr>
          <w:sz w:val="28"/>
          <w:szCs w:val="28"/>
        </w:rPr>
      </w:pPr>
    </w:p>
    <w:p w14:paraId="74D6A1C2" w14:textId="42E0C9F1" w:rsidR="00E91059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29</w:t>
      </w:r>
      <w:r w:rsidR="00A07CE5">
        <w:rPr>
          <w:sz w:val="28"/>
          <w:szCs w:val="28"/>
        </w:rPr>
        <w:t xml:space="preserve">. </w:t>
      </w:r>
      <w:r>
        <w:rPr>
          <w:sz w:val="28"/>
          <w:szCs w:val="28"/>
        </w:rPr>
        <w:t>_________________ Acts as t</w:t>
      </w:r>
      <w:r w:rsidR="00F41A7F">
        <w:rPr>
          <w:sz w:val="28"/>
          <w:szCs w:val="28"/>
        </w:rPr>
        <w:t>emperature c</w:t>
      </w:r>
      <w:r w:rsidR="00E91059" w:rsidRPr="00A07CE5">
        <w:rPr>
          <w:sz w:val="28"/>
          <w:szCs w:val="28"/>
        </w:rPr>
        <w:t>ontrol</w:t>
      </w:r>
      <w:r w:rsidR="00A07CE5">
        <w:rPr>
          <w:sz w:val="28"/>
          <w:szCs w:val="28"/>
        </w:rPr>
        <w:t>, p</w:t>
      </w:r>
      <w:r w:rsidR="00E91059" w:rsidRPr="00A07CE5">
        <w:rPr>
          <w:sz w:val="28"/>
          <w:szCs w:val="28"/>
        </w:rPr>
        <w:t>rotection from shock</w:t>
      </w:r>
      <w:r w:rsidR="00A07CE5">
        <w:rPr>
          <w:sz w:val="28"/>
          <w:szCs w:val="28"/>
        </w:rPr>
        <w:t>, b</w:t>
      </w:r>
      <w:r w:rsidR="00E91059" w:rsidRPr="00A07CE5">
        <w:rPr>
          <w:sz w:val="28"/>
          <w:szCs w:val="28"/>
        </w:rPr>
        <w:t>arrier to infection</w:t>
      </w:r>
      <w:r w:rsidR="00F41A7F">
        <w:rPr>
          <w:sz w:val="28"/>
          <w:szCs w:val="28"/>
        </w:rPr>
        <w:t>.</w:t>
      </w:r>
    </w:p>
    <w:p w14:paraId="690876CD" w14:textId="77777777" w:rsidR="00A07CE5" w:rsidRDefault="00A07CE5" w:rsidP="00A07CE5">
      <w:pPr>
        <w:tabs>
          <w:tab w:val="left" w:pos="1620"/>
        </w:tabs>
        <w:rPr>
          <w:sz w:val="28"/>
          <w:szCs w:val="28"/>
        </w:rPr>
      </w:pPr>
    </w:p>
    <w:p w14:paraId="60798943" w14:textId="661712DA" w:rsidR="00E91059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30</w:t>
      </w:r>
      <w:r w:rsidR="00A07CE5">
        <w:rPr>
          <w:sz w:val="28"/>
          <w:szCs w:val="28"/>
        </w:rPr>
        <w:t xml:space="preserve">. </w:t>
      </w:r>
      <w:r>
        <w:rPr>
          <w:sz w:val="28"/>
          <w:szCs w:val="28"/>
        </w:rPr>
        <w:t>_________________ Is f</w:t>
      </w:r>
      <w:r w:rsidR="00E91059">
        <w:rPr>
          <w:sz w:val="28"/>
          <w:szCs w:val="28"/>
        </w:rPr>
        <w:t xml:space="preserve">ine downy hair that covers the fetus to help insulate, and regulate body temperature. </w:t>
      </w:r>
    </w:p>
    <w:p w14:paraId="0A4C6A30" w14:textId="77777777" w:rsidR="00E91059" w:rsidRDefault="00E91059" w:rsidP="00A07CE5">
      <w:pPr>
        <w:tabs>
          <w:tab w:val="left" w:pos="1620"/>
        </w:tabs>
        <w:rPr>
          <w:sz w:val="28"/>
          <w:szCs w:val="28"/>
        </w:rPr>
      </w:pPr>
    </w:p>
    <w:p w14:paraId="04C282E6" w14:textId="70E48726" w:rsidR="00A07CE5" w:rsidRDefault="00A43E8B" w:rsidP="00A07CE5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31</w:t>
      </w:r>
      <w:r w:rsidR="00E91059">
        <w:rPr>
          <w:sz w:val="28"/>
          <w:szCs w:val="28"/>
        </w:rPr>
        <w:t xml:space="preserve">.  </w:t>
      </w:r>
      <w:r>
        <w:rPr>
          <w:sz w:val="28"/>
          <w:szCs w:val="28"/>
        </w:rPr>
        <w:t>_________________ Is w</w:t>
      </w:r>
      <w:r w:rsidR="00CA0142">
        <w:rPr>
          <w:sz w:val="28"/>
          <w:szCs w:val="28"/>
        </w:rPr>
        <w:t>hite</w:t>
      </w:r>
      <w:r w:rsidR="00F41A7F">
        <w:rPr>
          <w:sz w:val="28"/>
          <w:szCs w:val="28"/>
        </w:rPr>
        <w:t>, cheese-</w:t>
      </w:r>
      <w:r w:rsidR="00CA0142">
        <w:rPr>
          <w:sz w:val="28"/>
          <w:szCs w:val="28"/>
        </w:rPr>
        <w:t>like substance that acts like a waterproof barrier against the amniotic fluid.</w:t>
      </w:r>
    </w:p>
    <w:p w14:paraId="593A2805" w14:textId="77777777" w:rsidR="003030C4" w:rsidRDefault="003030C4" w:rsidP="003030C4">
      <w:pPr>
        <w:tabs>
          <w:tab w:val="left" w:pos="1620"/>
        </w:tabs>
        <w:rPr>
          <w:sz w:val="28"/>
          <w:szCs w:val="28"/>
        </w:rPr>
      </w:pPr>
    </w:p>
    <w:p w14:paraId="26F8D471" w14:textId="2BC358E9" w:rsidR="00FF5FD4" w:rsidRPr="003030C4" w:rsidRDefault="00A43E8B" w:rsidP="003030C4">
      <w:pPr>
        <w:tabs>
          <w:tab w:val="left" w:pos="1620"/>
        </w:tabs>
        <w:rPr>
          <w:sz w:val="28"/>
          <w:szCs w:val="28"/>
        </w:rPr>
      </w:pPr>
      <w:r>
        <w:rPr>
          <w:sz w:val="28"/>
          <w:szCs w:val="28"/>
        </w:rPr>
        <w:t>32</w:t>
      </w:r>
      <w:r w:rsidR="003030C4">
        <w:rPr>
          <w:sz w:val="28"/>
          <w:szCs w:val="28"/>
        </w:rPr>
        <w:t xml:space="preserve">.  </w:t>
      </w:r>
      <w:r>
        <w:rPr>
          <w:sz w:val="28"/>
          <w:szCs w:val="28"/>
        </w:rPr>
        <w:t xml:space="preserve">_________________ Is </w:t>
      </w:r>
      <w:r w:rsidR="00F41A7F">
        <w:rPr>
          <w:sz w:val="28"/>
          <w:szCs w:val="28"/>
        </w:rPr>
        <w:t>t</w:t>
      </w:r>
      <w:r w:rsidR="00A23ABB" w:rsidRPr="003030C4">
        <w:rPr>
          <w:sz w:val="28"/>
          <w:szCs w:val="28"/>
        </w:rPr>
        <w:t xml:space="preserve">he appearance of the baby’s head during delivery. </w:t>
      </w:r>
    </w:p>
    <w:p w14:paraId="35245EAA" w14:textId="77777777" w:rsidR="00A07CE5" w:rsidRDefault="00A07CE5" w:rsidP="00A07CE5">
      <w:pPr>
        <w:tabs>
          <w:tab w:val="left" w:pos="1620"/>
        </w:tabs>
        <w:rPr>
          <w:sz w:val="28"/>
          <w:szCs w:val="28"/>
        </w:rPr>
      </w:pPr>
    </w:p>
    <w:p w14:paraId="2A35464A" w14:textId="77777777" w:rsidR="00A43E8B" w:rsidRDefault="00A43E8B" w:rsidP="00A07CE5">
      <w:pPr>
        <w:tabs>
          <w:tab w:val="left" w:pos="1620"/>
        </w:tabs>
        <w:rPr>
          <w:sz w:val="28"/>
          <w:szCs w:val="28"/>
        </w:rPr>
        <w:sectPr w:rsidR="00A43E8B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16840DFA" w14:textId="77777777" w:rsidR="00A43E8B" w:rsidRDefault="00A43E8B" w:rsidP="00A07CE5">
      <w:pPr>
        <w:rPr>
          <w:sz w:val="28"/>
          <w:szCs w:val="28"/>
        </w:rPr>
        <w:sectPr w:rsidR="00A43E8B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</w:p>
    <w:p w14:paraId="101CC1B8" w14:textId="3B1E09FE" w:rsidR="00A07CE5" w:rsidRPr="005A6601" w:rsidRDefault="00A07CE5" w:rsidP="00A07CE5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V: Order Sig</w:t>
      </w:r>
      <w:r w:rsidR="005C33F9">
        <w:rPr>
          <w:b/>
          <w:sz w:val="28"/>
          <w:szCs w:val="28"/>
          <w:u w:val="single"/>
        </w:rPr>
        <w:t>ns of Labor and Stages of Birth</w:t>
      </w:r>
      <w:r>
        <w:rPr>
          <w:b/>
          <w:sz w:val="28"/>
          <w:szCs w:val="28"/>
          <w:u w:val="single"/>
        </w:rPr>
        <w:t>:</w:t>
      </w:r>
      <w:r w:rsidR="005C33F9">
        <w:rPr>
          <w:sz w:val="28"/>
          <w:szCs w:val="28"/>
        </w:rPr>
        <w:t xml:space="preserve"> </w:t>
      </w:r>
      <w:r>
        <w:rPr>
          <w:sz w:val="28"/>
          <w:szCs w:val="28"/>
        </w:rPr>
        <w:t>Place the stages of birth in the order in which they occur during pregnancy</w:t>
      </w:r>
      <w:r w:rsidR="005A6601">
        <w:rPr>
          <w:sz w:val="28"/>
          <w:szCs w:val="28"/>
        </w:rPr>
        <w:t>.</w:t>
      </w:r>
      <w:r>
        <w:rPr>
          <w:sz w:val="28"/>
          <w:szCs w:val="28"/>
        </w:rPr>
        <w:t xml:space="preserve"> 1 is the first to occur and 6 the last to occur.</w:t>
      </w:r>
    </w:p>
    <w:p w14:paraId="53712F7C" w14:textId="7B028FA8" w:rsidR="00A07CE5" w:rsidRDefault="00A07CE5" w:rsidP="005A660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Birth of Baby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The Show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Birth of placenta</w:t>
      </w:r>
      <w:r>
        <w:rPr>
          <w:sz w:val="28"/>
          <w:szCs w:val="28"/>
        </w:rPr>
        <w:tab/>
        <w:t xml:space="preserve"> </w:t>
      </w:r>
      <w:r w:rsidR="005A6601">
        <w:rPr>
          <w:sz w:val="28"/>
          <w:szCs w:val="28"/>
        </w:rPr>
        <w:t>33. _______</w:t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  <w:t xml:space="preserve">  34._______</w:t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</w:r>
      <w:r w:rsidR="005A6601">
        <w:rPr>
          <w:sz w:val="28"/>
          <w:szCs w:val="28"/>
        </w:rPr>
        <w:tab/>
        <w:t xml:space="preserve">                35.</w:t>
      </w:r>
      <w:r>
        <w:rPr>
          <w:sz w:val="28"/>
          <w:szCs w:val="28"/>
        </w:rPr>
        <w:t>_______</w:t>
      </w:r>
    </w:p>
    <w:p w14:paraId="383795BE" w14:textId="77777777" w:rsidR="00A07CE5" w:rsidRDefault="00A07CE5" w:rsidP="005A660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Water Breaks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Contractions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Dilation of cervix</w:t>
      </w:r>
    </w:p>
    <w:p w14:paraId="728EBC21" w14:textId="4B72C3A3" w:rsidR="00A07CE5" w:rsidRDefault="005A6601" w:rsidP="005A6601">
      <w:pPr>
        <w:spacing w:line="360" w:lineRule="auto"/>
        <w:rPr>
          <w:sz w:val="28"/>
          <w:szCs w:val="28"/>
        </w:rPr>
        <w:sectPr w:rsidR="00A07CE5" w:rsidSect="00E9105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  <w:r>
        <w:rPr>
          <w:sz w:val="28"/>
          <w:szCs w:val="28"/>
        </w:rPr>
        <w:t xml:space="preserve"> 36. 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>
        <w:rPr>
          <w:sz w:val="28"/>
          <w:szCs w:val="28"/>
        </w:rPr>
        <w:tab/>
        <w:t xml:space="preserve">    37._______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38.</w:t>
      </w:r>
      <w:r w:rsidR="00A07CE5">
        <w:rPr>
          <w:sz w:val="28"/>
          <w:szCs w:val="28"/>
        </w:rPr>
        <w:t>_______</w:t>
      </w:r>
    </w:p>
    <w:p w14:paraId="271ECC54" w14:textId="2BFA3169" w:rsidR="005C33F9" w:rsidRDefault="005806CE" w:rsidP="005C33F9">
      <w:pPr>
        <w:rPr>
          <w:sz w:val="28"/>
          <w:szCs w:val="28"/>
        </w:rPr>
      </w:pPr>
      <w:r>
        <w:rPr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EA65D2" wp14:editId="301B82CA">
                <wp:simplePos x="0" y="0"/>
                <wp:positionH relativeFrom="column">
                  <wp:posOffset>2286000</wp:posOffset>
                </wp:positionH>
                <wp:positionV relativeFrom="paragraph">
                  <wp:posOffset>275590</wp:posOffset>
                </wp:positionV>
                <wp:extent cx="4114800" cy="4114800"/>
                <wp:effectExtent l="0" t="0" r="2540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4114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B84FD" w14:textId="40408493" w:rsidR="00F41A7F" w:rsidRDefault="00F41A7F" w:rsidP="00D616AC">
                            <w:r>
                              <w:t xml:space="preserve">A. </w:t>
                            </w:r>
                            <w:r w:rsidRPr="00D616AC">
                              <w:t>Medication given or water sac broken by plastic hook (amnio-hook)</w:t>
                            </w:r>
                          </w:p>
                          <w:p w14:paraId="3EE8C67A" w14:textId="77777777" w:rsidR="00F41A7F" w:rsidRPr="00D616AC" w:rsidRDefault="00F41A7F" w:rsidP="00D616AC"/>
                          <w:p w14:paraId="7A0F7AD9" w14:textId="347CFA9C" w:rsidR="00F41A7F" w:rsidRPr="00D616AC" w:rsidRDefault="00F41A7F" w:rsidP="00D616AC">
                            <w:r>
                              <w:t>B</w:t>
                            </w:r>
                            <w:r w:rsidRPr="00D616AC">
                              <w:rPr>
                                <w:b/>
                              </w:rPr>
                              <w:t xml:space="preserve">. </w:t>
                            </w:r>
                            <w:r w:rsidRPr="00D616AC">
                              <w:rPr>
                                <w:bCs/>
                              </w:rPr>
                              <w:t>A shot administered in the woman’s lower back to aid in pain relief.</w:t>
                            </w:r>
                          </w:p>
                          <w:p w14:paraId="4CCD4651" w14:textId="77777777" w:rsidR="00F41A7F" w:rsidRDefault="00F41A7F" w:rsidP="00D616AC"/>
                          <w:p w14:paraId="376A7B16" w14:textId="57AC19DE" w:rsidR="00F41A7F" w:rsidRDefault="00F41A7F" w:rsidP="00D616AC">
                            <w:r>
                              <w:t xml:space="preserve">C.  </w:t>
                            </w:r>
                            <w:r w:rsidRPr="00D616AC">
                              <w:t>A form of childbirth in which a surgical incision is made through a mother's abdomen and uterus to deliver one or more babies.</w:t>
                            </w:r>
                          </w:p>
                          <w:p w14:paraId="0BB6140A" w14:textId="77777777" w:rsidR="00F41A7F" w:rsidRDefault="00F41A7F" w:rsidP="00D616AC"/>
                          <w:p w14:paraId="33B0E648" w14:textId="5DBE2188" w:rsidR="00F41A7F" w:rsidRDefault="00F41A7F" w:rsidP="00D616AC">
                            <w:r>
                              <w:t>D.</w:t>
                            </w:r>
                            <w:r w:rsidRPr="00D616AC">
                              <w:t xml:space="preserve"> When baby delivered either foot first or buttocks first.</w:t>
                            </w:r>
                          </w:p>
                          <w:p w14:paraId="280947CB" w14:textId="77777777" w:rsidR="00F41A7F" w:rsidRDefault="00F41A7F" w:rsidP="00D616AC"/>
                          <w:p w14:paraId="3BD0C1F3" w14:textId="7D7B5E56" w:rsidR="00F41A7F" w:rsidRDefault="00F41A7F" w:rsidP="00D616AC">
                            <w:r>
                              <w:t xml:space="preserve">E. </w:t>
                            </w:r>
                            <w:r w:rsidRPr="00D616AC">
                              <w:t>Delivery of a baby without using drugs or surgery during birth.</w:t>
                            </w:r>
                          </w:p>
                          <w:p w14:paraId="4425AF4A" w14:textId="77777777" w:rsidR="00F41A7F" w:rsidRDefault="00F41A7F" w:rsidP="00D616AC"/>
                          <w:p w14:paraId="5E55EC22" w14:textId="07CAA88B" w:rsidR="00F41A7F" w:rsidRDefault="00F41A7F" w:rsidP="00D616AC">
                            <w:r>
                              <w:t xml:space="preserve">F. </w:t>
                            </w:r>
                            <w:r w:rsidRPr="00D616AC">
                              <w:t>An incision between the vagina and anus (perineum) help with crowning of the baby, to prevent muscles from tearing</w:t>
                            </w:r>
                          </w:p>
                          <w:p w14:paraId="1873ED0C" w14:textId="77777777" w:rsidR="00F41A7F" w:rsidRDefault="00F41A7F" w:rsidP="00D616AC"/>
                          <w:p w14:paraId="4A65DFB0" w14:textId="057EB5E6" w:rsidR="00F41A7F" w:rsidRDefault="00F41A7F" w:rsidP="00D616AC">
                            <w:r>
                              <w:t>G. A</w:t>
                            </w:r>
                            <w:r w:rsidRPr="00D616AC">
                              <w:t>ssist mother if she becomes too tired, cup on baby’s head with slight suction</w:t>
                            </w:r>
                          </w:p>
                          <w:p w14:paraId="1675819B" w14:textId="77777777" w:rsidR="00F41A7F" w:rsidRDefault="00F41A7F" w:rsidP="00D616AC"/>
                          <w:p w14:paraId="3C9677D3" w14:textId="654C1282" w:rsidR="00F41A7F" w:rsidRPr="00D616AC" w:rsidRDefault="00F41A7F" w:rsidP="00D616AC">
                            <w:r>
                              <w:t>H. G</w:t>
                            </w:r>
                            <w:r w:rsidRPr="00D616AC">
                              <w:t>uide baby’s head out of birth canal</w:t>
                            </w:r>
                          </w:p>
                          <w:p w14:paraId="34F9CF95" w14:textId="6E9D4A69" w:rsidR="00F41A7F" w:rsidRDefault="00F41A7F" w:rsidP="00D616AC"/>
                          <w:p w14:paraId="62B6B61E" w14:textId="77777777" w:rsidR="00F41A7F" w:rsidRPr="00D616AC" w:rsidRDefault="00F41A7F" w:rsidP="00D616AC"/>
                          <w:p w14:paraId="3259B695" w14:textId="77777777" w:rsidR="00F41A7F" w:rsidRPr="00D616AC" w:rsidRDefault="00F41A7F" w:rsidP="00D616AC"/>
                          <w:p w14:paraId="74C2813F" w14:textId="77777777" w:rsidR="00F41A7F" w:rsidRPr="00D616AC" w:rsidRDefault="00F41A7F" w:rsidP="00D616AC"/>
                          <w:p w14:paraId="6AF3C551" w14:textId="24E59E74" w:rsidR="00F41A7F" w:rsidRPr="00D616AC" w:rsidRDefault="00F41A7F" w:rsidP="00D616AC"/>
                          <w:p w14:paraId="642B9A01" w14:textId="1D255F40" w:rsidR="00F41A7F" w:rsidRDefault="00F41A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A65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pt;margin-top:21.7pt;width:324pt;height:3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" filled="f" strokecolor="black [3213]">
                <v:textbox>
                  <w:txbxContent>
                    <w:p w14:paraId="542B84FD" w14:textId="40408493" w:rsidR="00F41A7F" w:rsidRDefault="00F41A7F" w:rsidP="00D616AC">
                      <w:r>
                        <w:t xml:space="preserve">A. </w:t>
                      </w:r>
                      <w:r w:rsidRPr="00D616AC">
                        <w:t>Medication given or water sac broken by plastic hook (amnio-hook)</w:t>
                      </w:r>
                    </w:p>
                    <w:p w14:paraId="3EE8C67A" w14:textId="77777777" w:rsidR="00F41A7F" w:rsidRPr="00D616AC" w:rsidRDefault="00F41A7F" w:rsidP="00D616AC"/>
                    <w:p w14:paraId="7A0F7AD9" w14:textId="347CFA9C" w:rsidR="00F41A7F" w:rsidRPr="00D616AC" w:rsidRDefault="00F41A7F" w:rsidP="00D616AC">
                      <w:r>
                        <w:t>B</w:t>
                      </w:r>
                      <w:r w:rsidRPr="00D616AC">
                        <w:rPr>
                          <w:b/>
                        </w:rPr>
                        <w:t xml:space="preserve">. </w:t>
                      </w:r>
                      <w:r w:rsidRPr="00D616AC">
                        <w:rPr>
                          <w:bCs/>
                        </w:rPr>
                        <w:t>A shot administered in the woman’s lower back to aid in pain relief.</w:t>
                      </w:r>
                    </w:p>
                    <w:p w14:paraId="4CCD4651" w14:textId="77777777" w:rsidR="00F41A7F" w:rsidRDefault="00F41A7F" w:rsidP="00D616AC"/>
                    <w:p w14:paraId="376A7B16" w14:textId="57AC19DE" w:rsidR="00F41A7F" w:rsidRDefault="00F41A7F" w:rsidP="00D616AC">
                      <w:r>
                        <w:t xml:space="preserve">C.  </w:t>
                      </w:r>
                      <w:r w:rsidRPr="00D616AC">
                        <w:t>A form of childbirth in which a surgical incision is made through a mother's abdomen and uterus to deliver one or more babies.</w:t>
                      </w:r>
                    </w:p>
                    <w:p w14:paraId="0BB6140A" w14:textId="77777777" w:rsidR="00F41A7F" w:rsidRDefault="00F41A7F" w:rsidP="00D616AC"/>
                    <w:p w14:paraId="33B0E648" w14:textId="5DBE2188" w:rsidR="00F41A7F" w:rsidRDefault="00F41A7F" w:rsidP="00D616AC">
                      <w:r>
                        <w:t>D.</w:t>
                      </w:r>
                      <w:r w:rsidRPr="00D616AC">
                        <w:t xml:space="preserve"> When baby delivered either foot first or buttocks first.</w:t>
                      </w:r>
                    </w:p>
                    <w:p w14:paraId="280947CB" w14:textId="77777777" w:rsidR="00F41A7F" w:rsidRDefault="00F41A7F" w:rsidP="00D616AC"/>
                    <w:p w14:paraId="3BD0C1F3" w14:textId="7D7B5E56" w:rsidR="00F41A7F" w:rsidRDefault="00F41A7F" w:rsidP="00D616AC">
                      <w:r>
                        <w:t xml:space="preserve">E. </w:t>
                      </w:r>
                      <w:r w:rsidRPr="00D616AC">
                        <w:t>Delivery of a baby without using drugs or surgery during birth.</w:t>
                      </w:r>
                    </w:p>
                    <w:p w14:paraId="4425AF4A" w14:textId="77777777" w:rsidR="00F41A7F" w:rsidRDefault="00F41A7F" w:rsidP="00D616AC"/>
                    <w:p w14:paraId="5E55EC22" w14:textId="07CAA88B" w:rsidR="00F41A7F" w:rsidRDefault="00F41A7F" w:rsidP="00D616AC">
                      <w:r>
                        <w:t xml:space="preserve">F. </w:t>
                      </w:r>
                      <w:r w:rsidRPr="00D616AC">
                        <w:t>An incision between the vagina and anus (perineum) help with crowning of the baby, to prevent muscles from tearing</w:t>
                      </w:r>
                    </w:p>
                    <w:p w14:paraId="1873ED0C" w14:textId="77777777" w:rsidR="00F41A7F" w:rsidRDefault="00F41A7F" w:rsidP="00D616AC"/>
                    <w:p w14:paraId="4A65DFB0" w14:textId="057EB5E6" w:rsidR="00F41A7F" w:rsidRDefault="00F41A7F" w:rsidP="00D616AC">
                      <w:r>
                        <w:t>G. A</w:t>
                      </w:r>
                      <w:r w:rsidRPr="00D616AC">
                        <w:t>ssist mother if she becomes too tired, cup on baby’s head with slight suction</w:t>
                      </w:r>
                    </w:p>
                    <w:p w14:paraId="1675819B" w14:textId="77777777" w:rsidR="00F41A7F" w:rsidRDefault="00F41A7F" w:rsidP="00D616AC"/>
                    <w:p w14:paraId="3C9677D3" w14:textId="654C1282" w:rsidR="00F41A7F" w:rsidRPr="00D616AC" w:rsidRDefault="00F41A7F" w:rsidP="00D616AC">
                      <w:r>
                        <w:t>H. G</w:t>
                      </w:r>
                      <w:r w:rsidRPr="00D616AC">
                        <w:t>uide baby’s head out of birth canal</w:t>
                      </w:r>
                    </w:p>
                    <w:p w14:paraId="34F9CF95" w14:textId="6E9D4A69" w:rsidR="00F41A7F" w:rsidRDefault="00F41A7F" w:rsidP="00D616AC"/>
                    <w:p w14:paraId="62B6B61E" w14:textId="77777777" w:rsidR="00F41A7F" w:rsidRPr="00D616AC" w:rsidRDefault="00F41A7F" w:rsidP="00D616AC"/>
                    <w:p w14:paraId="3259B695" w14:textId="77777777" w:rsidR="00F41A7F" w:rsidRPr="00D616AC" w:rsidRDefault="00F41A7F" w:rsidP="00D616AC"/>
                    <w:p w14:paraId="74C2813F" w14:textId="77777777" w:rsidR="00F41A7F" w:rsidRPr="00D616AC" w:rsidRDefault="00F41A7F" w:rsidP="00D616AC"/>
                    <w:p w14:paraId="6AF3C551" w14:textId="24E59E74" w:rsidR="00F41A7F" w:rsidRPr="00D616AC" w:rsidRDefault="00F41A7F" w:rsidP="00D616AC"/>
                    <w:p w14:paraId="642B9A01" w14:textId="1D255F40" w:rsidR="00F41A7F" w:rsidRDefault="00F41A7F"/>
                  </w:txbxContent>
                </v:textbox>
                <w10:wrap type="square"/>
              </v:shape>
            </w:pict>
          </mc:Fallback>
        </mc:AlternateContent>
      </w:r>
      <w:r w:rsidR="00A054AA">
        <w:rPr>
          <w:b/>
          <w:sz w:val="28"/>
          <w:szCs w:val="28"/>
          <w:u w:val="single"/>
        </w:rPr>
        <w:t>Section V</w:t>
      </w:r>
      <w:r w:rsidR="005C33F9">
        <w:rPr>
          <w:b/>
          <w:sz w:val="28"/>
          <w:szCs w:val="28"/>
          <w:u w:val="single"/>
        </w:rPr>
        <w:t xml:space="preserve">I: </w:t>
      </w:r>
      <w:r w:rsidR="00FF1393">
        <w:rPr>
          <w:b/>
          <w:sz w:val="28"/>
          <w:szCs w:val="28"/>
          <w:u w:val="single"/>
        </w:rPr>
        <w:t>Match the correct type of pregnancy</w:t>
      </w:r>
      <w:r w:rsidR="005C33F9">
        <w:rPr>
          <w:b/>
          <w:sz w:val="28"/>
          <w:szCs w:val="28"/>
          <w:u w:val="single"/>
        </w:rPr>
        <w:t xml:space="preserve"> to the definition:</w:t>
      </w:r>
    </w:p>
    <w:p w14:paraId="0B2DFCB6" w14:textId="77777777" w:rsidR="00D616AC" w:rsidRDefault="00D616AC" w:rsidP="005C33F9">
      <w:pPr>
        <w:rPr>
          <w:sz w:val="28"/>
          <w:szCs w:val="28"/>
        </w:rPr>
      </w:pPr>
    </w:p>
    <w:p w14:paraId="212A8ADD" w14:textId="79CFE0E4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39. </w:t>
      </w:r>
      <w:r w:rsidR="005C33F9">
        <w:rPr>
          <w:sz w:val="28"/>
          <w:szCs w:val="28"/>
        </w:rPr>
        <w:t>Natural Birth _______</w:t>
      </w:r>
    </w:p>
    <w:p w14:paraId="34980B80" w14:textId="77777777" w:rsidR="00D616AC" w:rsidRDefault="00D616AC" w:rsidP="005C33F9">
      <w:pPr>
        <w:rPr>
          <w:sz w:val="28"/>
          <w:szCs w:val="28"/>
        </w:rPr>
      </w:pPr>
    </w:p>
    <w:p w14:paraId="6A03D0E6" w14:textId="36F370F5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40. </w:t>
      </w:r>
      <w:r w:rsidR="005C33F9">
        <w:rPr>
          <w:sz w:val="28"/>
          <w:szCs w:val="28"/>
        </w:rPr>
        <w:t>Induced Labor _______</w:t>
      </w:r>
    </w:p>
    <w:p w14:paraId="744D4A3A" w14:textId="77777777" w:rsidR="00D616AC" w:rsidRDefault="00D616AC" w:rsidP="005C33F9">
      <w:pPr>
        <w:rPr>
          <w:sz w:val="28"/>
          <w:szCs w:val="28"/>
        </w:rPr>
      </w:pPr>
    </w:p>
    <w:p w14:paraId="2F71FDA5" w14:textId="344130A9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41. </w:t>
      </w:r>
      <w:r w:rsidR="005C33F9">
        <w:rPr>
          <w:sz w:val="28"/>
          <w:szCs w:val="28"/>
        </w:rPr>
        <w:t>Breech Birth _______</w:t>
      </w:r>
    </w:p>
    <w:p w14:paraId="54258D94" w14:textId="77777777" w:rsidR="00D616AC" w:rsidRDefault="00D616AC" w:rsidP="005C33F9">
      <w:pPr>
        <w:rPr>
          <w:sz w:val="28"/>
          <w:szCs w:val="28"/>
        </w:rPr>
      </w:pPr>
    </w:p>
    <w:p w14:paraId="15B784B5" w14:textId="43F48C13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42. </w:t>
      </w:r>
      <w:r w:rsidR="005C33F9">
        <w:rPr>
          <w:sz w:val="28"/>
          <w:szCs w:val="28"/>
        </w:rPr>
        <w:t>Cesarean Section _______</w:t>
      </w:r>
    </w:p>
    <w:p w14:paraId="3FB54001" w14:textId="77777777" w:rsidR="00D616AC" w:rsidRDefault="00D616AC" w:rsidP="005C33F9">
      <w:pPr>
        <w:rPr>
          <w:sz w:val="28"/>
          <w:szCs w:val="28"/>
        </w:rPr>
      </w:pPr>
    </w:p>
    <w:p w14:paraId="05B902B3" w14:textId="17AE9616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43. </w:t>
      </w:r>
      <w:r w:rsidR="005C33F9">
        <w:rPr>
          <w:sz w:val="28"/>
          <w:szCs w:val="28"/>
        </w:rPr>
        <w:t>Epidural_______</w:t>
      </w:r>
    </w:p>
    <w:p w14:paraId="27654D04" w14:textId="77777777" w:rsidR="00D616AC" w:rsidRDefault="00D616AC" w:rsidP="005C33F9">
      <w:pPr>
        <w:rPr>
          <w:sz w:val="28"/>
          <w:szCs w:val="28"/>
        </w:rPr>
      </w:pPr>
    </w:p>
    <w:p w14:paraId="32D64C41" w14:textId="1FC09406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44. </w:t>
      </w:r>
      <w:r w:rsidR="005C33F9">
        <w:rPr>
          <w:sz w:val="28"/>
          <w:szCs w:val="28"/>
        </w:rPr>
        <w:t>Episiotomy_______</w:t>
      </w:r>
    </w:p>
    <w:p w14:paraId="74486672" w14:textId="77777777" w:rsidR="00D616AC" w:rsidRDefault="00D616AC" w:rsidP="005C33F9">
      <w:pPr>
        <w:rPr>
          <w:sz w:val="28"/>
          <w:szCs w:val="28"/>
        </w:rPr>
      </w:pPr>
    </w:p>
    <w:p w14:paraId="4B1ACB5E" w14:textId="39FB6F57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45. </w:t>
      </w:r>
      <w:r w:rsidR="005C33F9">
        <w:rPr>
          <w:sz w:val="28"/>
          <w:szCs w:val="28"/>
        </w:rPr>
        <w:t>Vacuum Extraction _______</w:t>
      </w:r>
    </w:p>
    <w:p w14:paraId="188F1502" w14:textId="77777777" w:rsidR="00D616AC" w:rsidRDefault="00D616AC" w:rsidP="005C33F9">
      <w:pPr>
        <w:rPr>
          <w:sz w:val="28"/>
          <w:szCs w:val="28"/>
        </w:rPr>
      </w:pPr>
    </w:p>
    <w:p w14:paraId="0BBCFBD3" w14:textId="7DEB292E" w:rsidR="005C33F9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46. </w:t>
      </w:r>
      <w:r w:rsidR="005C33F9">
        <w:rPr>
          <w:sz w:val="28"/>
          <w:szCs w:val="28"/>
        </w:rPr>
        <w:t>Forceps_______</w:t>
      </w:r>
    </w:p>
    <w:p w14:paraId="57FC1502" w14:textId="77777777" w:rsidR="005C33F9" w:rsidRDefault="005C33F9" w:rsidP="005C33F9">
      <w:pPr>
        <w:rPr>
          <w:sz w:val="28"/>
          <w:szCs w:val="28"/>
        </w:rPr>
      </w:pPr>
    </w:p>
    <w:p w14:paraId="011BBE8A" w14:textId="77777777" w:rsidR="00FF1393" w:rsidRDefault="00FF1393" w:rsidP="005C33F9">
      <w:pPr>
        <w:rPr>
          <w:sz w:val="28"/>
          <w:szCs w:val="28"/>
        </w:rPr>
      </w:pPr>
    </w:p>
    <w:p w14:paraId="20696B22" w14:textId="77777777" w:rsidR="00FF1393" w:rsidRDefault="00FF1393" w:rsidP="005C33F9">
      <w:pPr>
        <w:rPr>
          <w:sz w:val="28"/>
          <w:szCs w:val="28"/>
        </w:rPr>
      </w:pPr>
    </w:p>
    <w:p w14:paraId="073FB745" w14:textId="77777777" w:rsidR="00FF1393" w:rsidRDefault="00FF1393" w:rsidP="005C33F9">
      <w:pPr>
        <w:rPr>
          <w:sz w:val="28"/>
          <w:szCs w:val="28"/>
        </w:rPr>
      </w:pPr>
    </w:p>
    <w:p w14:paraId="3751B19E" w14:textId="77777777" w:rsidR="00FF1393" w:rsidRDefault="00FF1393" w:rsidP="005C33F9">
      <w:pPr>
        <w:rPr>
          <w:sz w:val="28"/>
          <w:szCs w:val="28"/>
        </w:rPr>
      </w:pPr>
    </w:p>
    <w:p w14:paraId="309950EB" w14:textId="0A717354" w:rsidR="00FF1393" w:rsidRDefault="00A054AA" w:rsidP="00FF1393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V</w:t>
      </w:r>
      <w:r w:rsidR="00FF1393">
        <w:rPr>
          <w:b/>
          <w:sz w:val="28"/>
          <w:szCs w:val="28"/>
          <w:u w:val="single"/>
        </w:rPr>
        <w:t>II: Match the correct pregnancy terms to the definition:</w:t>
      </w:r>
    </w:p>
    <w:p w14:paraId="5417D027" w14:textId="3C7CC5D6" w:rsidR="00FF1393" w:rsidRDefault="002D3A5D" w:rsidP="005C33F9">
      <w:pPr>
        <w:rPr>
          <w:sz w:val="28"/>
          <w:szCs w:val="28"/>
        </w:rPr>
      </w:pPr>
      <w:r>
        <w:rPr>
          <w:noProof/>
          <w:sz w:val="28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A4C33" wp14:editId="19BE7996">
                <wp:simplePos x="0" y="0"/>
                <wp:positionH relativeFrom="column">
                  <wp:posOffset>2766060</wp:posOffset>
                </wp:positionH>
                <wp:positionV relativeFrom="paragraph">
                  <wp:posOffset>140970</wp:posOffset>
                </wp:positionV>
                <wp:extent cx="3909060" cy="391287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3912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4C99E" w14:textId="7BA6C5B6" w:rsidR="00F41A7F" w:rsidRDefault="00F41A7F">
                            <w:r>
                              <w:t xml:space="preserve">A. </w:t>
                            </w:r>
                            <w:r w:rsidRPr="00A054AA">
                              <w:t>Test using sound waves to depict an image of the developing fetus</w:t>
                            </w:r>
                            <w:r w:rsidR="005B1578">
                              <w:t xml:space="preserve"> </w:t>
                            </w:r>
                          </w:p>
                          <w:p w14:paraId="51A1DFA3" w14:textId="77777777" w:rsidR="00F41A7F" w:rsidRDefault="00F41A7F"/>
                          <w:p w14:paraId="5C57D93A" w14:textId="3AC2C3A6" w:rsidR="00F41A7F" w:rsidRDefault="00F41A7F">
                            <w:r>
                              <w:t>B. New DNA test that measures for Down Syndrome</w:t>
                            </w:r>
                            <w:r w:rsidR="005B1578">
                              <w:t xml:space="preserve"> </w:t>
                            </w:r>
                          </w:p>
                          <w:p w14:paraId="0AB39ABB" w14:textId="77777777" w:rsidR="00F41A7F" w:rsidRDefault="00F41A7F"/>
                          <w:p w14:paraId="3DDFE0B2" w14:textId="256EA04B" w:rsidR="00F41A7F" w:rsidRDefault="00F41A7F">
                            <w:r>
                              <w:t>C. Prenatal test where amniotic fluid is removed for testing</w:t>
                            </w:r>
                            <w:r w:rsidR="005B1578">
                              <w:t xml:space="preserve"> </w:t>
                            </w:r>
                          </w:p>
                          <w:p w14:paraId="2743B381" w14:textId="77777777" w:rsidR="00F41A7F" w:rsidRDefault="00F41A7F"/>
                          <w:p w14:paraId="7F5E3150" w14:textId="4AB1DBE0" w:rsidR="00995403" w:rsidRPr="002D3A5D" w:rsidRDefault="00F41A7F" w:rsidP="002D3A5D">
                            <w:r>
                              <w:t xml:space="preserve">D. </w:t>
                            </w:r>
                            <w:r w:rsidR="005B1578" w:rsidRPr="002D3A5D">
                              <w:t>Procedure that involves removing a living egg from a female, inseminating the egg with a donor sperm and returning the fertilized egg back into the woman</w:t>
                            </w:r>
                            <w:r w:rsidR="005B1578">
                              <w:t xml:space="preserve"> </w:t>
                            </w:r>
                          </w:p>
                          <w:p w14:paraId="6B4A1ED9" w14:textId="77777777" w:rsidR="00F41A7F" w:rsidRDefault="00F41A7F" w:rsidP="005806CE"/>
                          <w:p w14:paraId="1BAB54F1" w14:textId="0D89A348" w:rsidR="00F41A7F" w:rsidRDefault="00F41A7F" w:rsidP="005806CE">
                            <w:r>
                              <w:t>E. S</w:t>
                            </w:r>
                            <w:r w:rsidRPr="005806CE">
                              <w:t>perm is injected into the female with a syringe</w:t>
                            </w:r>
                            <w:r>
                              <w:t xml:space="preserve"> </w:t>
                            </w:r>
                          </w:p>
                          <w:p w14:paraId="158E5383" w14:textId="77777777" w:rsidR="00F41A7F" w:rsidRDefault="00F41A7F" w:rsidP="005806CE"/>
                          <w:p w14:paraId="21A843B0" w14:textId="4F6FC29B" w:rsidR="00F41A7F" w:rsidRDefault="007573B7" w:rsidP="005806CE">
                            <w:r>
                              <w:t>F. Drinking a</w:t>
                            </w:r>
                            <w:r w:rsidR="00F41A7F">
                              <w:t>lcohol during pregnancy can cause this</w:t>
                            </w:r>
                            <w:r w:rsidR="005B1578">
                              <w:t xml:space="preserve"> </w:t>
                            </w:r>
                          </w:p>
                          <w:p w14:paraId="2B206F16" w14:textId="77777777" w:rsidR="00F41A7F" w:rsidRDefault="00F41A7F" w:rsidP="005806CE"/>
                          <w:p w14:paraId="19016FCA" w14:textId="03D34439" w:rsidR="00F41A7F" w:rsidRDefault="00F41A7F" w:rsidP="005806CE">
                            <w:r>
                              <w:t>G. Breathing method used during the delivery process to redirect the focus from pain</w:t>
                            </w:r>
                            <w:r w:rsidR="005B1578">
                              <w:t xml:space="preserve"> </w:t>
                            </w:r>
                          </w:p>
                          <w:p w14:paraId="0CA203C8" w14:textId="77777777" w:rsidR="002D3A5D" w:rsidRDefault="002D3A5D" w:rsidP="005806CE"/>
                          <w:p w14:paraId="3E77B50C" w14:textId="66121DF5" w:rsidR="002D3A5D" w:rsidRPr="005806CE" w:rsidRDefault="002D3A5D" w:rsidP="005806CE">
                            <w:r>
                              <w:t xml:space="preserve">H. Is an assessment test on a scale 1-10, which is </w:t>
                            </w:r>
                            <w:r w:rsidR="005B1578">
                              <w:t xml:space="preserve">performed after baby it born. </w:t>
                            </w:r>
                          </w:p>
                          <w:p w14:paraId="5889922A" w14:textId="7F5A9170" w:rsidR="00F41A7F" w:rsidRDefault="00F41A7F"/>
                          <w:p w14:paraId="2513823A" w14:textId="77777777" w:rsidR="00F41A7F" w:rsidRDefault="00F41A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A4C33" id="Text Box 2" o:spid="_x0000_s1027" type="#_x0000_t202" style="position:absolute;margin-left:217.8pt;margin-top:11.1pt;width:307.8pt;height:308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" filled="f" stroked="f">
                <v:textbox>
                  <w:txbxContent>
                    <w:p w14:paraId="2F24C99E" w14:textId="7BA6C5B6" w:rsidR="00F41A7F" w:rsidRDefault="00F41A7F">
                      <w:r>
                        <w:t xml:space="preserve">A. </w:t>
                      </w:r>
                      <w:r w:rsidRPr="00A054AA">
                        <w:t>Test using sound waves to depict an image of the developing fetus</w:t>
                      </w:r>
                      <w:r w:rsidR="005B1578">
                        <w:t xml:space="preserve"> </w:t>
                      </w:r>
                    </w:p>
                    <w:p w14:paraId="51A1DFA3" w14:textId="77777777" w:rsidR="00F41A7F" w:rsidRDefault="00F41A7F"/>
                    <w:p w14:paraId="5C57D93A" w14:textId="3AC2C3A6" w:rsidR="00F41A7F" w:rsidRDefault="00F41A7F">
                      <w:r>
                        <w:t>B. New DNA test that measures for Down Syndrome</w:t>
                      </w:r>
                      <w:r w:rsidR="005B1578">
                        <w:t xml:space="preserve"> </w:t>
                      </w:r>
                    </w:p>
                    <w:p w14:paraId="0AB39ABB" w14:textId="77777777" w:rsidR="00F41A7F" w:rsidRDefault="00F41A7F"/>
                    <w:p w14:paraId="3DDFE0B2" w14:textId="256EA04B" w:rsidR="00F41A7F" w:rsidRDefault="00F41A7F">
                      <w:r>
                        <w:t>C. Prenatal test where amniotic fluid is removed for testing</w:t>
                      </w:r>
                      <w:r w:rsidR="005B1578">
                        <w:t xml:space="preserve"> </w:t>
                      </w:r>
                    </w:p>
                    <w:p w14:paraId="2743B381" w14:textId="77777777" w:rsidR="00F41A7F" w:rsidRDefault="00F41A7F"/>
                    <w:p w14:paraId="7F5E3150" w14:textId="4AB1DBE0" w:rsidR="00995403" w:rsidRPr="002D3A5D" w:rsidRDefault="00F41A7F" w:rsidP="002D3A5D">
                      <w:r>
                        <w:t xml:space="preserve">D. </w:t>
                      </w:r>
                      <w:r w:rsidR="005B1578" w:rsidRPr="002D3A5D">
                        <w:t>Procedure that involves removing a living egg from a female, inseminating the egg with a donor sperm and returning the fertilized egg back into the woman</w:t>
                      </w:r>
                      <w:r w:rsidR="005B1578">
                        <w:t xml:space="preserve"> </w:t>
                      </w:r>
                    </w:p>
                    <w:p w14:paraId="6B4A1ED9" w14:textId="77777777" w:rsidR="00F41A7F" w:rsidRDefault="00F41A7F" w:rsidP="005806CE"/>
                    <w:p w14:paraId="1BAB54F1" w14:textId="0D89A348" w:rsidR="00F41A7F" w:rsidRDefault="00F41A7F" w:rsidP="005806CE">
                      <w:r>
                        <w:t>E. S</w:t>
                      </w:r>
                      <w:r w:rsidRPr="005806CE">
                        <w:t>perm is injected into the female with a syringe</w:t>
                      </w:r>
                      <w:r>
                        <w:t xml:space="preserve"> </w:t>
                      </w:r>
                    </w:p>
                    <w:p w14:paraId="158E5383" w14:textId="77777777" w:rsidR="00F41A7F" w:rsidRDefault="00F41A7F" w:rsidP="005806CE"/>
                    <w:p w14:paraId="21A843B0" w14:textId="4F6FC29B" w:rsidR="00F41A7F" w:rsidRDefault="007573B7" w:rsidP="005806CE">
                      <w:r>
                        <w:t>F. Drinking a</w:t>
                      </w:r>
                      <w:r w:rsidR="00F41A7F">
                        <w:t>lcohol during pregnancy can cause this</w:t>
                      </w:r>
                      <w:r w:rsidR="005B1578">
                        <w:t xml:space="preserve"> </w:t>
                      </w:r>
                    </w:p>
                    <w:p w14:paraId="2B206F16" w14:textId="77777777" w:rsidR="00F41A7F" w:rsidRDefault="00F41A7F" w:rsidP="005806CE"/>
                    <w:p w14:paraId="19016FCA" w14:textId="03D34439" w:rsidR="00F41A7F" w:rsidRDefault="00F41A7F" w:rsidP="005806CE">
                      <w:r>
                        <w:t>G. Breathing method used during the delivery process to redirect the focus from pain</w:t>
                      </w:r>
                      <w:r w:rsidR="005B1578">
                        <w:t xml:space="preserve"> </w:t>
                      </w:r>
                    </w:p>
                    <w:p w14:paraId="0CA203C8" w14:textId="77777777" w:rsidR="002D3A5D" w:rsidRDefault="002D3A5D" w:rsidP="005806CE"/>
                    <w:p w14:paraId="3E77B50C" w14:textId="66121DF5" w:rsidR="002D3A5D" w:rsidRPr="005806CE" w:rsidRDefault="002D3A5D" w:rsidP="005806CE">
                      <w:r>
                        <w:t xml:space="preserve">H. Is an assessment test on a scale 1-10, which is </w:t>
                      </w:r>
                      <w:r w:rsidR="005B1578">
                        <w:t xml:space="preserve">performed after baby it born. </w:t>
                      </w:r>
                    </w:p>
                    <w:p w14:paraId="5889922A" w14:textId="7F5A9170" w:rsidR="00F41A7F" w:rsidRDefault="00F41A7F"/>
                    <w:p w14:paraId="2513823A" w14:textId="77777777" w:rsidR="00F41A7F" w:rsidRDefault="00F41A7F"/>
                  </w:txbxContent>
                </v:textbox>
                <w10:wrap type="square"/>
              </v:shape>
            </w:pict>
          </mc:Fallback>
        </mc:AlternateContent>
      </w:r>
    </w:p>
    <w:p w14:paraId="21B9AE12" w14:textId="3144EE75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47. </w:t>
      </w:r>
      <w:r w:rsidR="00890BA6">
        <w:rPr>
          <w:sz w:val="28"/>
          <w:szCs w:val="28"/>
        </w:rPr>
        <w:t>Apgar Scale _______</w:t>
      </w:r>
    </w:p>
    <w:p w14:paraId="06AFC7E9" w14:textId="77777777" w:rsidR="00B376E1" w:rsidRDefault="00B376E1" w:rsidP="005C33F9">
      <w:pPr>
        <w:rPr>
          <w:sz w:val="28"/>
          <w:szCs w:val="28"/>
        </w:rPr>
      </w:pPr>
    </w:p>
    <w:p w14:paraId="22B7331B" w14:textId="75133FCE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48. </w:t>
      </w:r>
      <w:r w:rsidR="00890BA6">
        <w:rPr>
          <w:sz w:val="28"/>
          <w:szCs w:val="28"/>
        </w:rPr>
        <w:t>Lamaze_______</w:t>
      </w:r>
    </w:p>
    <w:p w14:paraId="2094E12E" w14:textId="77777777" w:rsidR="00B376E1" w:rsidRDefault="00B376E1" w:rsidP="005C33F9">
      <w:pPr>
        <w:rPr>
          <w:sz w:val="28"/>
          <w:szCs w:val="28"/>
        </w:rPr>
      </w:pPr>
    </w:p>
    <w:p w14:paraId="69010C52" w14:textId="7E83C7CE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49. </w:t>
      </w:r>
      <w:r w:rsidR="00890BA6">
        <w:rPr>
          <w:sz w:val="28"/>
          <w:szCs w:val="28"/>
        </w:rPr>
        <w:t>FAS_______</w:t>
      </w:r>
    </w:p>
    <w:p w14:paraId="0A8F69A5" w14:textId="77777777" w:rsidR="00B376E1" w:rsidRDefault="00B376E1" w:rsidP="005C33F9">
      <w:pPr>
        <w:rPr>
          <w:sz w:val="28"/>
          <w:szCs w:val="28"/>
        </w:rPr>
      </w:pPr>
    </w:p>
    <w:p w14:paraId="5FC12380" w14:textId="20952159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50. </w:t>
      </w:r>
      <w:r w:rsidR="00890BA6">
        <w:rPr>
          <w:sz w:val="28"/>
          <w:szCs w:val="28"/>
        </w:rPr>
        <w:t xml:space="preserve">In-Vitro </w:t>
      </w:r>
      <w:r w:rsidR="00890BA6">
        <w:rPr>
          <w:sz w:val="28"/>
          <w:szCs w:val="28"/>
        </w:rPr>
        <w:softHyphen/>
        <w:t>_______</w:t>
      </w:r>
    </w:p>
    <w:p w14:paraId="3AD4A0CE" w14:textId="77777777" w:rsidR="00B376E1" w:rsidRDefault="00B376E1" w:rsidP="005C33F9">
      <w:pPr>
        <w:rPr>
          <w:sz w:val="28"/>
          <w:szCs w:val="28"/>
        </w:rPr>
      </w:pPr>
    </w:p>
    <w:p w14:paraId="551C95E7" w14:textId="142D2262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51. </w:t>
      </w:r>
      <w:r w:rsidR="00890BA6">
        <w:rPr>
          <w:sz w:val="28"/>
          <w:szCs w:val="28"/>
        </w:rPr>
        <w:t>Artificial</w:t>
      </w:r>
      <w:r w:rsidR="005806CE">
        <w:rPr>
          <w:sz w:val="28"/>
          <w:szCs w:val="28"/>
        </w:rPr>
        <w:t xml:space="preserve"> Insemination</w:t>
      </w:r>
      <w:r w:rsidR="00890BA6">
        <w:rPr>
          <w:sz w:val="28"/>
          <w:szCs w:val="28"/>
        </w:rPr>
        <w:t xml:space="preserve"> _______</w:t>
      </w:r>
    </w:p>
    <w:p w14:paraId="0A29CBB7" w14:textId="77777777" w:rsidR="00B376E1" w:rsidRDefault="00B376E1" w:rsidP="005C33F9">
      <w:pPr>
        <w:rPr>
          <w:sz w:val="28"/>
          <w:szCs w:val="28"/>
        </w:rPr>
      </w:pPr>
    </w:p>
    <w:p w14:paraId="54FFB72B" w14:textId="228CD548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52. </w:t>
      </w:r>
      <w:r w:rsidR="00890BA6">
        <w:rPr>
          <w:sz w:val="28"/>
          <w:szCs w:val="28"/>
        </w:rPr>
        <w:t>Harmony_______</w:t>
      </w:r>
    </w:p>
    <w:p w14:paraId="0078ECE6" w14:textId="77777777" w:rsidR="00B376E1" w:rsidRDefault="00B376E1" w:rsidP="005C33F9">
      <w:pPr>
        <w:rPr>
          <w:sz w:val="28"/>
          <w:szCs w:val="28"/>
        </w:rPr>
      </w:pPr>
    </w:p>
    <w:p w14:paraId="650EF6A7" w14:textId="0FDEF02B" w:rsidR="00890BA6" w:rsidRDefault="00B376E1" w:rsidP="005C33F9">
      <w:pPr>
        <w:rPr>
          <w:sz w:val="28"/>
          <w:szCs w:val="28"/>
        </w:rPr>
      </w:pPr>
      <w:r>
        <w:rPr>
          <w:sz w:val="28"/>
          <w:szCs w:val="28"/>
        </w:rPr>
        <w:t xml:space="preserve">53. </w:t>
      </w:r>
      <w:r w:rsidR="00890BA6">
        <w:rPr>
          <w:sz w:val="28"/>
          <w:szCs w:val="28"/>
        </w:rPr>
        <w:t>Amniocentesis_______</w:t>
      </w:r>
    </w:p>
    <w:p w14:paraId="3A24D69F" w14:textId="77777777" w:rsidR="00B376E1" w:rsidRDefault="00B376E1" w:rsidP="005C33F9">
      <w:pPr>
        <w:rPr>
          <w:sz w:val="28"/>
          <w:szCs w:val="28"/>
        </w:rPr>
      </w:pPr>
    </w:p>
    <w:p w14:paraId="15C4BBCF" w14:textId="5EBD7449" w:rsidR="00890BA6" w:rsidRPr="00890BA6" w:rsidRDefault="00B376E1" w:rsidP="005C33F9">
      <w:pPr>
        <w:rPr>
          <w:sz w:val="28"/>
          <w:szCs w:val="28"/>
        </w:rPr>
        <w:sectPr w:rsidR="00890BA6" w:rsidRPr="00890BA6" w:rsidSect="005C33F9">
          <w:type w:val="continuous"/>
          <w:pgSz w:w="12240" w:h="15840"/>
          <w:pgMar w:top="648" w:right="1080" w:bottom="648" w:left="1080" w:header="720" w:footer="720" w:gutter="0"/>
          <w:cols w:space="720"/>
          <w:docGrid w:linePitch="360"/>
        </w:sectPr>
      </w:pPr>
      <w:r>
        <w:rPr>
          <w:sz w:val="28"/>
          <w:szCs w:val="28"/>
        </w:rPr>
        <w:t>54. Ultrasound</w:t>
      </w:r>
      <w:r>
        <w:rPr>
          <w:sz w:val="28"/>
          <w:szCs w:val="28"/>
        </w:rPr>
        <w:softHyphen/>
        <w:t>______</w:t>
      </w:r>
    </w:p>
    <w:p w14:paraId="0CCB60CB" w14:textId="0B9FF949" w:rsidR="00066272" w:rsidRDefault="00066272" w:rsidP="00066272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Section VII</w:t>
      </w:r>
      <w:r w:rsidR="00EC323E">
        <w:rPr>
          <w:b/>
          <w:sz w:val="28"/>
          <w:szCs w:val="28"/>
          <w:u w:val="single"/>
        </w:rPr>
        <w:t>I: Place the pictures in order from day one to delivery.</w:t>
      </w:r>
      <w:r>
        <w:rPr>
          <w:b/>
          <w:sz w:val="28"/>
          <w:szCs w:val="28"/>
          <w:u w:val="single"/>
        </w:rPr>
        <w:t xml:space="preserve"> </w:t>
      </w:r>
      <w:r w:rsidR="00EC323E">
        <w:rPr>
          <w:b/>
          <w:sz w:val="28"/>
          <w:szCs w:val="28"/>
          <w:u w:val="single"/>
        </w:rPr>
        <w:t xml:space="preserve">Include </w:t>
      </w:r>
      <w:r w:rsidR="007573B7">
        <w:rPr>
          <w:b/>
          <w:sz w:val="28"/>
          <w:szCs w:val="28"/>
          <w:u w:val="single"/>
        </w:rPr>
        <w:t xml:space="preserve">trimester </w:t>
      </w:r>
      <w:r w:rsidR="00EC323E">
        <w:rPr>
          <w:b/>
          <w:sz w:val="28"/>
          <w:szCs w:val="28"/>
          <w:u w:val="single"/>
        </w:rPr>
        <w:t xml:space="preserve">next to picture </w:t>
      </w:r>
    </w:p>
    <w:p w14:paraId="6214286F" w14:textId="35A6D312" w:rsidR="00FD769F" w:rsidRDefault="00EC323E">
      <w:r>
        <w:rPr>
          <w:noProof/>
        </w:rPr>
        <w:t xml:space="preserve">  </w:t>
      </w:r>
      <w:r>
        <w:t xml:space="preserve">         </w:t>
      </w:r>
      <w:r>
        <w:rPr>
          <w:noProof/>
          <w:lang w:val="en-AU" w:eastAsia="en-AU"/>
        </w:rPr>
        <w:drawing>
          <wp:inline distT="0" distB="0" distL="0" distR="0" wp14:anchorId="306C2B83" wp14:editId="696EB97D">
            <wp:extent cx="2029460" cy="1661423"/>
            <wp:effectExtent l="0" t="0" r="2540" b="0"/>
            <wp:docPr id="6" name="Picture 6" descr="Macintosh HD:Users:kablisp:Desktop:Screen Shot 2014-10-28 at 4.13.0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intosh HD:Users:kablisp:Desktop:Screen Shot 2014-10-28 at 4.13.0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71" cy="166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</w:t>
      </w:r>
      <w:r>
        <w:rPr>
          <w:noProof/>
          <w:lang w:val="en-AU" w:eastAsia="en-AU"/>
        </w:rPr>
        <w:drawing>
          <wp:inline distT="0" distB="0" distL="0" distR="0" wp14:anchorId="6C3245BE" wp14:editId="5AACEC9F">
            <wp:extent cx="2131060" cy="1826623"/>
            <wp:effectExtent l="0" t="0" r="2540" b="2540"/>
            <wp:docPr id="5" name="Picture 5" descr="Macintosh HD:Users:kablisp:Desktop:Screen Shot 2014-10-28 at 4.11.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kablisp:Desktop:Screen Shot 2014-10-28 at 4.11.51 P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953" cy="18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EE1ED" w14:textId="77777777" w:rsidR="00EC323E" w:rsidRDefault="00EC323E"/>
    <w:p w14:paraId="1A0EC8B1" w14:textId="1B28547C" w:rsidR="00EC323E" w:rsidRDefault="00A944A9" w:rsidP="00EC323E">
      <w:r>
        <w:t xml:space="preserve">55. </w:t>
      </w:r>
      <w:r w:rsidR="00EC323E">
        <w:t xml:space="preserve">___________________________________________                                     </w:t>
      </w:r>
      <w:r>
        <w:t>56.</w:t>
      </w:r>
      <w:r w:rsidR="00EC323E">
        <w:t>___________________________________________</w:t>
      </w:r>
    </w:p>
    <w:p w14:paraId="3A3D7C28" w14:textId="77777777" w:rsidR="00A944A9" w:rsidRDefault="00A944A9" w:rsidP="00EC323E"/>
    <w:p w14:paraId="63D0DD07" w14:textId="77777777" w:rsidR="00A944A9" w:rsidRDefault="00A944A9" w:rsidP="00EC323E"/>
    <w:p w14:paraId="5EBC2EDB" w14:textId="77777777" w:rsidR="00A944A9" w:rsidRDefault="00A944A9" w:rsidP="00EC323E"/>
    <w:p w14:paraId="36BE220E" w14:textId="08380771" w:rsidR="00EC323E" w:rsidRDefault="00A944A9">
      <w:pPr>
        <w:rPr>
          <w:noProof/>
        </w:rPr>
      </w:pPr>
      <w:r>
        <w:rPr>
          <w:noProof/>
        </w:rPr>
        <w:t xml:space="preserve">  </w:t>
      </w:r>
      <w:r>
        <w:rPr>
          <w:noProof/>
          <w:lang w:val="en-AU" w:eastAsia="en-AU"/>
        </w:rPr>
        <w:drawing>
          <wp:inline distT="0" distB="0" distL="0" distR="0" wp14:anchorId="0A0AA4E5" wp14:editId="1E38EDCB">
            <wp:extent cx="2677160" cy="2243782"/>
            <wp:effectExtent l="0" t="0" r="0" b="0"/>
            <wp:docPr id="9" name="Picture 9" descr="Macintosh HD:Users:kablisp:Desktop:Screen Shot 2014-10-28 at 4.17.1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intosh HD:Users:kablisp:Desktop:Screen Shot 2014-10-28 at 4.17.17 P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2243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</w:t>
      </w:r>
      <w:r>
        <w:rPr>
          <w:noProof/>
          <w:lang w:val="en-AU" w:eastAsia="en-AU"/>
        </w:rPr>
        <w:drawing>
          <wp:inline distT="0" distB="0" distL="0" distR="0" wp14:anchorId="39300AA9" wp14:editId="2FB32FA8">
            <wp:extent cx="2097183" cy="2171493"/>
            <wp:effectExtent l="0" t="0" r="11430" b="0"/>
            <wp:docPr id="16" name="Picture 16" descr="Macintosh HD:Users:kablisp:Desktop:Screen Shot 2014-10-28 at 4.18.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intosh HD:Users:kablisp:Desktop:Screen Shot 2014-10-28 at 4.18.20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345" cy="21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BEDC" w14:textId="77777777" w:rsidR="00A944A9" w:rsidRDefault="00A944A9">
      <w:pPr>
        <w:rPr>
          <w:noProof/>
        </w:rPr>
      </w:pPr>
    </w:p>
    <w:p w14:paraId="1D5B31FC" w14:textId="74930C50" w:rsidR="00A944A9" w:rsidRDefault="00A944A9" w:rsidP="00A944A9">
      <w:r>
        <w:t>57. ___________________________________________                                     58.___________________________________________</w:t>
      </w:r>
    </w:p>
    <w:p w14:paraId="4E99618B" w14:textId="77777777" w:rsidR="00A944A9" w:rsidRDefault="00A944A9" w:rsidP="00A944A9"/>
    <w:p w14:paraId="6D3FF8E5" w14:textId="77777777" w:rsidR="00A944A9" w:rsidRDefault="00A944A9" w:rsidP="00A944A9"/>
    <w:p w14:paraId="6EF3E313" w14:textId="70177017" w:rsidR="00A944A9" w:rsidRDefault="00A944A9">
      <w:pPr>
        <w:rPr>
          <w:noProof/>
        </w:rPr>
      </w:pPr>
      <w:r>
        <w:rPr>
          <w:noProof/>
          <w:lang w:val="en-AU" w:eastAsia="en-AU"/>
        </w:rPr>
        <w:drawing>
          <wp:inline distT="0" distB="0" distL="0" distR="0" wp14:anchorId="08B5AFB0" wp14:editId="213345A1">
            <wp:extent cx="2626360" cy="2396256"/>
            <wp:effectExtent l="0" t="0" r="0" b="0"/>
            <wp:docPr id="17" name="Picture 17" descr="Macintosh HD:Users:kablisp:Desktop:Screen Shot 2014-10-28 at 4.11.3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intosh HD:Users:kablisp:Desktop:Screen Shot 2014-10-28 at 4.11.30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686" cy="239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</w:t>
      </w:r>
      <w:r>
        <w:rPr>
          <w:noProof/>
          <w:lang w:val="en-AU" w:eastAsia="en-AU"/>
        </w:rPr>
        <w:drawing>
          <wp:inline distT="0" distB="0" distL="0" distR="0" wp14:anchorId="7B018425" wp14:editId="77048339">
            <wp:extent cx="2588280" cy="2192183"/>
            <wp:effectExtent l="0" t="0" r="2540" b="0"/>
            <wp:docPr id="19" name="Picture 19" descr="Macintosh HD:Users:kablisp:Desktop:Screen Shot 2014-10-28 at 4.14.5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intosh HD:Users:kablisp:Desktop:Screen Shot 2014-10-28 at 4.14.55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149" cy="2192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E2B1" w14:textId="77777777" w:rsidR="00A944A9" w:rsidRDefault="00A944A9" w:rsidP="00A944A9"/>
    <w:p w14:paraId="652DE7CF" w14:textId="79C1D87C" w:rsidR="00A944A9" w:rsidRDefault="00A944A9" w:rsidP="00A944A9">
      <w:r>
        <w:t>59. ___________________________________________                                    60.____________________________________________</w:t>
      </w:r>
    </w:p>
    <w:p w14:paraId="032B1DB8" w14:textId="77777777" w:rsidR="00A944A9" w:rsidRDefault="00A944A9"/>
    <w:sectPr w:rsidR="00A944A9" w:rsidSect="00E91059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C6A82"/>
    <w:multiLevelType w:val="hybridMultilevel"/>
    <w:tmpl w:val="9022DFB4"/>
    <w:lvl w:ilvl="0" w:tplc="979E2DB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46A1CC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576AE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3037A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B3CFE8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F88386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2F0DEC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AAAFF9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B819C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8973F2F"/>
    <w:multiLevelType w:val="hybridMultilevel"/>
    <w:tmpl w:val="4C2C9502"/>
    <w:lvl w:ilvl="0" w:tplc="F996A74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D7EF27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7064A6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BCC0E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5E708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4C08CA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6A2F4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55AC88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01ED4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E84017C"/>
    <w:multiLevelType w:val="hybridMultilevel"/>
    <w:tmpl w:val="74684E80"/>
    <w:lvl w:ilvl="0" w:tplc="EE7CB7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660CBB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B387076">
      <w:numFmt w:val="none"/>
      <w:lvlText w:val=""/>
      <w:lvlJc w:val="left"/>
      <w:pPr>
        <w:tabs>
          <w:tab w:val="num" w:pos="360"/>
        </w:tabs>
      </w:pPr>
    </w:lvl>
    <w:lvl w:ilvl="3" w:tplc="BF0A9D5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39EF03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54280F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EC91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1E2860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A5056B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C6C011B"/>
    <w:multiLevelType w:val="hybridMultilevel"/>
    <w:tmpl w:val="45A4248A"/>
    <w:lvl w:ilvl="0" w:tplc="4BA8D9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38C0C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0A804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CCA5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70EA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D2E0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03C196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30628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910FDD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EB23EFC"/>
    <w:multiLevelType w:val="hybridMultilevel"/>
    <w:tmpl w:val="37C8501A"/>
    <w:lvl w:ilvl="0" w:tplc="717AB9C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1A2F4E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8481CC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8E9F2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DCEA2D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1702D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CB4B06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28C723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01254E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18F7411"/>
    <w:multiLevelType w:val="hybridMultilevel"/>
    <w:tmpl w:val="45F067B2"/>
    <w:lvl w:ilvl="0" w:tplc="A5A666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DCD99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365242">
      <w:numFmt w:val="none"/>
      <w:lvlText w:val=""/>
      <w:lvlJc w:val="left"/>
      <w:pPr>
        <w:tabs>
          <w:tab w:val="num" w:pos="360"/>
        </w:tabs>
      </w:pPr>
    </w:lvl>
    <w:lvl w:ilvl="3" w:tplc="23886D2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E8402D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3661D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89233B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848A3E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404550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37435331"/>
    <w:multiLevelType w:val="hybridMultilevel"/>
    <w:tmpl w:val="83CEE4D6"/>
    <w:lvl w:ilvl="0" w:tplc="A810067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E41874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EAB45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D3A53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150730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AD095F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0D01F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ACC5A2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0E968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3E8F3E6E"/>
    <w:multiLevelType w:val="hybridMultilevel"/>
    <w:tmpl w:val="83C0C62E"/>
    <w:lvl w:ilvl="0" w:tplc="84BC7F8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D2BB46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56444D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A3AF4A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598C66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1A65AE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5F81D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42AA9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1B22E3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6589754B"/>
    <w:multiLevelType w:val="hybridMultilevel"/>
    <w:tmpl w:val="FA0C43D2"/>
    <w:lvl w:ilvl="0" w:tplc="1AE2C2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932E72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FC5916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7E1A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41E6E4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564A3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24417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41A2D0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84E37A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6F0D2525"/>
    <w:multiLevelType w:val="hybridMultilevel"/>
    <w:tmpl w:val="89286238"/>
    <w:lvl w:ilvl="0" w:tplc="73840B9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454264C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F3CD29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FA8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E0C567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D84FA5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6321D9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BAC34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E4EEA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70F822A1"/>
    <w:multiLevelType w:val="hybridMultilevel"/>
    <w:tmpl w:val="8B8C1F78"/>
    <w:lvl w:ilvl="0" w:tplc="9C24A4B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4687C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A0CD7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94913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8A6012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B613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1CA2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17A65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2014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0"/>
  </w:num>
  <w:num w:numId="5">
    <w:abstractNumId w:val="5"/>
  </w:num>
  <w:num w:numId="6">
    <w:abstractNumId w:val="2"/>
  </w:num>
  <w:num w:numId="7">
    <w:abstractNumId w:val="8"/>
  </w:num>
  <w:num w:numId="8">
    <w:abstractNumId w:val="9"/>
  </w:num>
  <w:num w:numId="9">
    <w:abstractNumId w:val="4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CE5"/>
    <w:rsid w:val="00021030"/>
    <w:rsid w:val="000644DB"/>
    <w:rsid w:val="00066272"/>
    <w:rsid w:val="002D3A5D"/>
    <w:rsid w:val="003030C4"/>
    <w:rsid w:val="00305428"/>
    <w:rsid w:val="00492EA7"/>
    <w:rsid w:val="004C3A1D"/>
    <w:rsid w:val="005806CE"/>
    <w:rsid w:val="005A6601"/>
    <w:rsid w:val="005B1578"/>
    <w:rsid w:val="005C33F9"/>
    <w:rsid w:val="007573B7"/>
    <w:rsid w:val="008562CF"/>
    <w:rsid w:val="00890BA6"/>
    <w:rsid w:val="00995403"/>
    <w:rsid w:val="00A054AA"/>
    <w:rsid w:val="00A07CE5"/>
    <w:rsid w:val="00A1679B"/>
    <w:rsid w:val="00A23ABB"/>
    <w:rsid w:val="00A43E8B"/>
    <w:rsid w:val="00A65607"/>
    <w:rsid w:val="00A944A9"/>
    <w:rsid w:val="00B376E1"/>
    <w:rsid w:val="00B9088F"/>
    <w:rsid w:val="00CA0142"/>
    <w:rsid w:val="00CA1E94"/>
    <w:rsid w:val="00D616AC"/>
    <w:rsid w:val="00D71D82"/>
    <w:rsid w:val="00E91059"/>
    <w:rsid w:val="00EC323E"/>
    <w:rsid w:val="00F41A7F"/>
    <w:rsid w:val="00FD1E0C"/>
    <w:rsid w:val="00FD769F"/>
    <w:rsid w:val="00FF1393"/>
    <w:rsid w:val="00FF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D3852"/>
  <w14:defaultImageDpi w14:val="300"/>
  <w15:docId w15:val="{1CA118D7-90B0-4972-9B12-D37B52B0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C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C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323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23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66113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7421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634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1090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2445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55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6935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5677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493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18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152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243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2812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560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2488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570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90624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0498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432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24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5162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237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55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750">
          <w:marLeft w:val="90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76469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170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3358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5277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700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4284">
          <w:marLeft w:val="446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DDCB2BED</Template>
  <TotalTime>0</TotalTime>
  <Pages>4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Hills</dc:creator>
  <cp:keywords/>
  <dc:description/>
  <cp:lastModifiedBy>EDWARDS Natalie [Narrogin Senior High School]</cp:lastModifiedBy>
  <cp:revision>2</cp:revision>
  <cp:lastPrinted>2014-10-29T00:55:00Z</cp:lastPrinted>
  <dcterms:created xsi:type="dcterms:W3CDTF">2019-09-03T07:14:00Z</dcterms:created>
  <dcterms:modified xsi:type="dcterms:W3CDTF">2019-09-03T07:14:00Z</dcterms:modified>
</cp:coreProperties>
</file>