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9769D" w:rsidTr="0029769D">
        <w:tc>
          <w:tcPr>
            <w:tcW w:w="5228" w:type="dxa"/>
          </w:tcPr>
          <w:p w:rsidR="0029769D" w:rsidRDefault="0029769D">
            <w:r>
              <w:t>Benefits to baby</w:t>
            </w:r>
          </w:p>
        </w:tc>
        <w:tc>
          <w:tcPr>
            <w:tcW w:w="5228" w:type="dxa"/>
          </w:tcPr>
          <w:p w:rsidR="0029769D" w:rsidRDefault="0029769D">
            <w:r>
              <w:t>Benefits to mother</w:t>
            </w:r>
          </w:p>
        </w:tc>
      </w:tr>
      <w:tr w:rsidR="0029769D" w:rsidTr="0029769D">
        <w:trPr>
          <w:trHeight w:val="3248"/>
        </w:trPr>
        <w:tc>
          <w:tcPr>
            <w:tcW w:w="5228" w:type="dxa"/>
          </w:tcPr>
          <w:p w:rsidR="0029769D" w:rsidRDefault="0029769D"/>
        </w:tc>
        <w:tc>
          <w:tcPr>
            <w:tcW w:w="5228" w:type="dxa"/>
          </w:tcPr>
          <w:p w:rsidR="0029769D" w:rsidRDefault="0029769D"/>
        </w:tc>
      </w:tr>
    </w:tbl>
    <w:p w:rsidR="008B6BC5" w:rsidRDefault="0029769D"/>
    <w:p w:rsidR="0029769D" w:rsidRDefault="0029769D">
      <w:r>
        <w:t>What hormone gets the breast</w:t>
      </w:r>
      <w:bookmarkStart w:id="0" w:name="_GoBack"/>
      <w:bookmarkEnd w:id="0"/>
      <w:r>
        <w:t>s ready for milk production? _______________________________________</w:t>
      </w:r>
    </w:p>
    <w:p w:rsidR="0029769D" w:rsidRDefault="0029769D">
      <w:r>
        <w:t>Which hormone prevents the breasts from releasing milk until after the baby is delivered? _____________________</w:t>
      </w:r>
    </w:p>
    <w:p w:rsidR="0029769D" w:rsidRDefault="0029769D">
      <w:r>
        <w:t>How long is colostrum produced for? ______________________</w:t>
      </w:r>
    </w:p>
    <w:p w:rsidR="0029769D" w:rsidRDefault="0029769D">
      <w:r>
        <w:t>What are the 3 main properties of colostrum? ___________________________</w:t>
      </w:r>
    </w:p>
    <w:sectPr w:rsidR="0029769D" w:rsidSect="002976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69D"/>
    <w:rsid w:val="0029769D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0A27"/>
  <w15:chartTrackingRefBased/>
  <w15:docId w15:val="{145EB23B-4E90-43CA-88D2-BA5A8DED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7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EB215C8C</Template>
  <TotalTime>5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2019-08-14T02:32:00Z</dcterms:created>
  <dcterms:modified xsi:type="dcterms:W3CDTF">2019-08-14T02:37:00Z</dcterms:modified>
</cp:coreProperties>
</file>