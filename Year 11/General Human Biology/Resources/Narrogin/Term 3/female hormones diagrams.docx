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955384">
      <w:r w:rsidRPr="00955384">
        <w:drawing>
          <wp:inline distT="0" distB="0" distL="0" distR="0">
            <wp:extent cx="4667250" cy="4381500"/>
            <wp:effectExtent l="0" t="0" r="0" b="0"/>
            <wp:docPr id="1" name="Picture 1" descr="Image result for reproductive horm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eproductive hormon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5384" w:rsidRDefault="00955384"/>
    <w:p w:rsidR="00955384" w:rsidRDefault="00955384">
      <w:r>
        <w:rPr>
          <w:noProof/>
          <w:lang w:eastAsia="en-AU"/>
        </w:rPr>
        <w:lastRenderedPageBreak/>
        <w:drawing>
          <wp:inline distT="0" distB="0" distL="0" distR="0" wp14:anchorId="585ED576" wp14:editId="5E8F06A6">
            <wp:extent cx="5731510" cy="7310599"/>
            <wp:effectExtent l="0" t="0" r="2540" b="5080"/>
            <wp:docPr id="4" name="Picture 4" descr="Image result for reproductive horm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result for reproductive hormon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5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384"/>
    <w:rsid w:val="00955384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9402"/>
  <w15:chartTrackingRefBased/>
  <w15:docId w15:val="{33B29FA0-BCA3-49FF-BD68-D6D2A5A6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D46012</Template>
  <TotalTime>2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2019-07-24T08:36:00Z</dcterms:created>
  <dcterms:modified xsi:type="dcterms:W3CDTF">2019-07-24T08:38:00Z</dcterms:modified>
</cp:coreProperties>
</file>