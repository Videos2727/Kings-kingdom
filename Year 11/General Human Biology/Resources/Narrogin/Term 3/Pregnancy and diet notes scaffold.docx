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450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8474FE" w:rsidTr="008474FE">
        <w:tc>
          <w:tcPr>
            <w:tcW w:w="2405" w:type="dxa"/>
          </w:tcPr>
          <w:p w:rsidR="008474FE" w:rsidRDefault="008474FE" w:rsidP="008474FE">
            <w:r>
              <w:t>Heading</w:t>
            </w:r>
          </w:p>
        </w:tc>
        <w:tc>
          <w:tcPr>
            <w:tcW w:w="8051" w:type="dxa"/>
          </w:tcPr>
          <w:p w:rsidR="008474FE" w:rsidRDefault="008474FE" w:rsidP="008474FE">
            <w:r>
              <w:t>Key information (dot points)</w:t>
            </w:r>
          </w:p>
        </w:tc>
      </w:tr>
      <w:tr w:rsidR="008474FE" w:rsidTr="008474FE">
        <w:trPr>
          <w:trHeight w:val="2324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324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324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324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324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324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</w:tbl>
    <w:p w:rsidR="008474FE" w:rsidRDefault="008474FE">
      <w:r>
        <w:br w:type="page"/>
      </w:r>
    </w:p>
    <w:tbl>
      <w:tblPr>
        <w:tblStyle w:val="TableGrid"/>
        <w:tblpPr w:leftFromText="180" w:rightFromText="180" w:horzAnchor="margin" w:tblpY="450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8474FE" w:rsidTr="008474FE">
        <w:tc>
          <w:tcPr>
            <w:tcW w:w="2405" w:type="dxa"/>
          </w:tcPr>
          <w:p w:rsidR="008474FE" w:rsidRDefault="008474FE" w:rsidP="008474FE">
            <w:r>
              <w:lastRenderedPageBreak/>
              <w:t>Heading</w:t>
            </w:r>
          </w:p>
        </w:tc>
        <w:tc>
          <w:tcPr>
            <w:tcW w:w="8051" w:type="dxa"/>
          </w:tcPr>
          <w:p w:rsidR="008474FE" w:rsidRDefault="008474FE" w:rsidP="008474FE">
            <w:r>
              <w:t>Key information (dot points)</w:t>
            </w:r>
          </w:p>
        </w:tc>
      </w:tr>
      <w:tr w:rsidR="008474FE" w:rsidTr="008474FE">
        <w:trPr>
          <w:trHeight w:val="2882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882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882"/>
        </w:trPr>
        <w:tc>
          <w:tcPr>
            <w:tcW w:w="2405" w:type="dxa"/>
          </w:tcPr>
          <w:p w:rsidR="008474FE" w:rsidRDefault="008474FE" w:rsidP="008474FE">
            <w:bookmarkStart w:id="0" w:name="_GoBack"/>
            <w:bookmarkEnd w:id="0"/>
          </w:p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882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  <w:tr w:rsidR="008474FE" w:rsidTr="008474FE">
        <w:trPr>
          <w:trHeight w:val="2882"/>
        </w:trPr>
        <w:tc>
          <w:tcPr>
            <w:tcW w:w="2405" w:type="dxa"/>
          </w:tcPr>
          <w:p w:rsidR="008474FE" w:rsidRDefault="008474FE" w:rsidP="008474FE"/>
        </w:tc>
        <w:tc>
          <w:tcPr>
            <w:tcW w:w="8051" w:type="dxa"/>
          </w:tcPr>
          <w:p w:rsidR="008474FE" w:rsidRDefault="008474FE" w:rsidP="008474FE"/>
        </w:tc>
      </w:tr>
    </w:tbl>
    <w:p w:rsidR="008B6BC5" w:rsidRDefault="008474FE">
      <w:r>
        <w:t>Pregnancy and Diet summary</w:t>
      </w:r>
    </w:p>
    <w:sectPr w:rsidR="008B6BC5" w:rsidSect="008474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4FE"/>
    <w:rsid w:val="008474F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1460"/>
  <w15:chartTrackingRefBased/>
  <w15:docId w15:val="{F25A9310-B90F-446D-A31F-3BDA3315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7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372D9629</Template>
  <TotalTime>3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2019-08-15T04:04:00Z</dcterms:created>
  <dcterms:modified xsi:type="dcterms:W3CDTF">2019-08-15T04:07:00Z</dcterms:modified>
</cp:coreProperties>
</file>