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600"/>
        <w:tblW w:w="0" w:type="auto"/>
        <w:tblLook w:val="04A0" w:firstRow="1" w:lastRow="0" w:firstColumn="1" w:lastColumn="0" w:noHBand="0" w:noVBand="1"/>
      </w:tblPr>
      <w:tblGrid>
        <w:gridCol w:w="1977"/>
        <w:gridCol w:w="7799"/>
      </w:tblGrid>
      <w:tr w:rsidR="002121A9" w:rsidTr="002121A9">
        <w:tc>
          <w:tcPr>
            <w:tcW w:w="1977" w:type="dxa"/>
          </w:tcPr>
          <w:p w:rsidR="002121A9" w:rsidRDefault="002121A9" w:rsidP="00CE3C2D">
            <w:r>
              <w:t>Type of contraceptive</w:t>
            </w:r>
          </w:p>
        </w:tc>
        <w:tc>
          <w:tcPr>
            <w:tcW w:w="7799" w:type="dxa"/>
          </w:tcPr>
          <w:p w:rsidR="002121A9" w:rsidRDefault="002121A9" w:rsidP="00CE3C2D">
            <w:r>
              <w:t>Description</w:t>
            </w:r>
          </w:p>
        </w:tc>
      </w:tr>
      <w:tr w:rsidR="002121A9" w:rsidTr="002121A9">
        <w:trPr>
          <w:trHeight w:val="899"/>
        </w:trPr>
        <w:tc>
          <w:tcPr>
            <w:tcW w:w="1977" w:type="dxa"/>
          </w:tcPr>
          <w:p w:rsidR="002121A9" w:rsidRDefault="002121A9" w:rsidP="00CE3C2D">
            <w:r>
              <w:t>Male condom</w:t>
            </w:r>
          </w:p>
        </w:tc>
        <w:tc>
          <w:tcPr>
            <w:tcW w:w="7799" w:type="dxa"/>
          </w:tcPr>
          <w:p w:rsidR="002121A9" w:rsidRDefault="002121A9" w:rsidP="00CE3C2D"/>
          <w:p w:rsidR="002121A9" w:rsidRDefault="002121A9" w:rsidP="00CE3C2D">
            <w:r>
              <w:t>An external barrier method that protects from STIs</w:t>
            </w:r>
          </w:p>
        </w:tc>
      </w:tr>
      <w:tr w:rsidR="002121A9" w:rsidTr="002121A9">
        <w:trPr>
          <w:trHeight w:val="899"/>
        </w:trPr>
        <w:tc>
          <w:tcPr>
            <w:tcW w:w="1977" w:type="dxa"/>
          </w:tcPr>
          <w:p w:rsidR="002121A9" w:rsidRDefault="002121A9" w:rsidP="00CE3C2D">
            <w:r>
              <w:t>Female condom</w:t>
            </w:r>
          </w:p>
        </w:tc>
        <w:tc>
          <w:tcPr>
            <w:tcW w:w="7799" w:type="dxa"/>
          </w:tcPr>
          <w:p w:rsidR="002121A9" w:rsidRDefault="002121A9" w:rsidP="00CE3C2D"/>
          <w:p w:rsidR="002121A9" w:rsidRDefault="002121A9" w:rsidP="00CE3C2D">
            <w:r>
              <w:t>An internal barrier method that protects from STIs</w:t>
            </w:r>
          </w:p>
        </w:tc>
      </w:tr>
      <w:tr w:rsidR="002121A9" w:rsidTr="002121A9">
        <w:trPr>
          <w:trHeight w:val="899"/>
        </w:trPr>
        <w:tc>
          <w:tcPr>
            <w:tcW w:w="1977" w:type="dxa"/>
          </w:tcPr>
          <w:p w:rsidR="002121A9" w:rsidRDefault="002121A9" w:rsidP="00CE3C2D">
            <w:r>
              <w:t>Combined pill</w:t>
            </w:r>
          </w:p>
        </w:tc>
        <w:tc>
          <w:tcPr>
            <w:tcW w:w="7799" w:type="dxa"/>
          </w:tcPr>
          <w:p w:rsidR="002121A9" w:rsidRDefault="002121A9" w:rsidP="00CE3C2D">
            <w:r>
              <w:br/>
              <w:t xml:space="preserve">A pill with both </w:t>
            </w:r>
            <w:proofErr w:type="spellStart"/>
            <w:r>
              <w:t>estrogen</w:t>
            </w:r>
            <w:proofErr w:type="spellEnd"/>
            <w:r>
              <w:t xml:space="preserve"> and progesterone</w:t>
            </w:r>
          </w:p>
        </w:tc>
      </w:tr>
      <w:tr w:rsidR="002121A9" w:rsidTr="002121A9">
        <w:trPr>
          <w:trHeight w:val="899"/>
        </w:trPr>
        <w:tc>
          <w:tcPr>
            <w:tcW w:w="1977" w:type="dxa"/>
          </w:tcPr>
          <w:p w:rsidR="002121A9" w:rsidRDefault="002121A9" w:rsidP="00CE3C2D">
            <w:r>
              <w:t>Mini pill</w:t>
            </w:r>
          </w:p>
        </w:tc>
        <w:tc>
          <w:tcPr>
            <w:tcW w:w="7799" w:type="dxa"/>
          </w:tcPr>
          <w:p w:rsidR="002121A9" w:rsidRDefault="002121A9" w:rsidP="00CE3C2D"/>
          <w:p w:rsidR="002121A9" w:rsidRDefault="002121A9" w:rsidP="00CE3C2D">
            <w:r>
              <w:t>A pill with progesterone only</w:t>
            </w:r>
          </w:p>
        </w:tc>
      </w:tr>
      <w:tr w:rsidR="002121A9" w:rsidTr="002121A9">
        <w:trPr>
          <w:trHeight w:val="899"/>
        </w:trPr>
        <w:tc>
          <w:tcPr>
            <w:tcW w:w="1977" w:type="dxa"/>
          </w:tcPr>
          <w:p w:rsidR="002121A9" w:rsidRDefault="006D517C" w:rsidP="00CE3C2D">
            <w:r>
              <w:t xml:space="preserve">Copper </w:t>
            </w:r>
            <w:bookmarkStart w:id="0" w:name="_GoBack"/>
            <w:bookmarkEnd w:id="0"/>
            <w:r w:rsidR="002121A9">
              <w:t>IUD</w:t>
            </w:r>
          </w:p>
        </w:tc>
        <w:tc>
          <w:tcPr>
            <w:tcW w:w="7799" w:type="dxa"/>
          </w:tcPr>
          <w:p w:rsidR="002121A9" w:rsidRDefault="002121A9" w:rsidP="00CE3C2D"/>
          <w:p w:rsidR="002121A9" w:rsidRDefault="002121A9" w:rsidP="00CE3C2D">
            <w:r>
              <w:t>A device entered into the uterus which does not use hormones and lasts for 5 years</w:t>
            </w:r>
          </w:p>
        </w:tc>
      </w:tr>
      <w:tr w:rsidR="002121A9" w:rsidTr="002121A9">
        <w:trPr>
          <w:trHeight w:val="899"/>
        </w:trPr>
        <w:tc>
          <w:tcPr>
            <w:tcW w:w="1977" w:type="dxa"/>
          </w:tcPr>
          <w:p w:rsidR="002121A9" w:rsidRDefault="002121A9" w:rsidP="00CE3C2D">
            <w:proofErr w:type="spellStart"/>
            <w:r>
              <w:t>Mirena</w:t>
            </w:r>
            <w:proofErr w:type="spellEnd"/>
          </w:p>
        </w:tc>
        <w:tc>
          <w:tcPr>
            <w:tcW w:w="7799" w:type="dxa"/>
          </w:tcPr>
          <w:p w:rsidR="002121A9" w:rsidRDefault="002121A9" w:rsidP="00CE3C2D"/>
          <w:p w:rsidR="002121A9" w:rsidRDefault="002121A9" w:rsidP="002121A9">
            <w:r>
              <w:t xml:space="preserve">A device entered into the uterus which </w:t>
            </w:r>
            <w:r>
              <w:t>secretes progesterone and lasts for 5 years</w:t>
            </w:r>
          </w:p>
        </w:tc>
      </w:tr>
      <w:tr w:rsidR="002121A9" w:rsidTr="002121A9">
        <w:trPr>
          <w:trHeight w:val="899"/>
        </w:trPr>
        <w:tc>
          <w:tcPr>
            <w:tcW w:w="1977" w:type="dxa"/>
          </w:tcPr>
          <w:p w:rsidR="002121A9" w:rsidRDefault="002121A9" w:rsidP="00CE3C2D">
            <w:proofErr w:type="spellStart"/>
            <w:r>
              <w:t>Implanon</w:t>
            </w:r>
            <w:proofErr w:type="spellEnd"/>
          </w:p>
        </w:tc>
        <w:tc>
          <w:tcPr>
            <w:tcW w:w="7799" w:type="dxa"/>
          </w:tcPr>
          <w:p w:rsidR="002121A9" w:rsidRDefault="002121A9" w:rsidP="00CE3C2D"/>
          <w:p w:rsidR="002121A9" w:rsidRDefault="002121A9" w:rsidP="00CE3C2D">
            <w:r>
              <w:t>A rod implant under the skin of the arm and secretes progesterone, lasts for 3 years</w:t>
            </w:r>
          </w:p>
        </w:tc>
      </w:tr>
      <w:tr w:rsidR="002121A9" w:rsidTr="002121A9">
        <w:trPr>
          <w:trHeight w:val="899"/>
        </w:trPr>
        <w:tc>
          <w:tcPr>
            <w:tcW w:w="1977" w:type="dxa"/>
          </w:tcPr>
          <w:p w:rsidR="002121A9" w:rsidRDefault="002121A9" w:rsidP="00CE3C2D">
            <w:r>
              <w:t>Diaphragm</w:t>
            </w:r>
          </w:p>
        </w:tc>
        <w:tc>
          <w:tcPr>
            <w:tcW w:w="7799" w:type="dxa"/>
          </w:tcPr>
          <w:p w:rsidR="002121A9" w:rsidRDefault="002121A9" w:rsidP="00CE3C2D"/>
          <w:p w:rsidR="002121A9" w:rsidRDefault="002121A9" w:rsidP="00CE3C2D">
            <w:r>
              <w:t>An internal barrier method which does not protect from STIs and should be used with spermicidal lube</w:t>
            </w:r>
          </w:p>
        </w:tc>
      </w:tr>
      <w:tr w:rsidR="002121A9" w:rsidTr="002121A9">
        <w:trPr>
          <w:trHeight w:val="899"/>
        </w:trPr>
        <w:tc>
          <w:tcPr>
            <w:tcW w:w="1977" w:type="dxa"/>
          </w:tcPr>
          <w:p w:rsidR="002121A9" w:rsidRDefault="002121A9" w:rsidP="00CE3C2D">
            <w:r>
              <w:t>Spermicidal lubricant</w:t>
            </w:r>
          </w:p>
        </w:tc>
        <w:tc>
          <w:tcPr>
            <w:tcW w:w="7799" w:type="dxa"/>
          </w:tcPr>
          <w:p w:rsidR="002121A9" w:rsidRDefault="002121A9" w:rsidP="00CE3C2D"/>
          <w:p w:rsidR="002121A9" w:rsidRDefault="002121A9" w:rsidP="00CE3C2D">
            <w:r>
              <w:t>A chemical which kills sperm</w:t>
            </w:r>
          </w:p>
        </w:tc>
      </w:tr>
      <w:tr w:rsidR="002121A9" w:rsidTr="002121A9">
        <w:trPr>
          <w:trHeight w:val="899"/>
        </w:trPr>
        <w:tc>
          <w:tcPr>
            <w:tcW w:w="1977" w:type="dxa"/>
          </w:tcPr>
          <w:p w:rsidR="002121A9" w:rsidRDefault="002121A9" w:rsidP="002121A9">
            <w:r>
              <w:t xml:space="preserve">Depo Provera </w:t>
            </w:r>
          </w:p>
        </w:tc>
        <w:tc>
          <w:tcPr>
            <w:tcW w:w="7799" w:type="dxa"/>
          </w:tcPr>
          <w:p w:rsidR="002121A9" w:rsidRDefault="002121A9" w:rsidP="00CE3C2D"/>
          <w:p w:rsidR="002121A9" w:rsidRDefault="002121A9" w:rsidP="00CE3C2D">
            <w:r>
              <w:t>An injection of synthetic progesterone which lasts 3 months</w:t>
            </w:r>
          </w:p>
        </w:tc>
      </w:tr>
      <w:tr w:rsidR="002121A9" w:rsidTr="002121A9">
        <w:trPr>
          <w:trHeight w:val="899"/>
        </w:trPr>
        <w:tc>
          <w:tcPr>
            <w:tcW w:w="1977" w:type="dxa"/>
          </w:tcPr>
          <w:p w:rsidR="002121A9" w:rsidRDefault="002121A9" w:rsidP="00CE3C2D">
            <w:r>
              <w:t>Contraceptive patch</w:t>
            </w:r>
          </w:p>
        </w:tc>
        <w:tc>
          <w:tcPr>
            <w:tcW w:w="7799" w:type="dxa"/>
          </w:tcPr>
          <w:p w:rsidR="002121A9" w:rsidRDefault="002121A9" w:rsidP="00CE3C2D"/>
          <w:p w:rsidR="006C31BA" w:rsidRDefault="006C31BA" w:rsidP="00CE3C2D">
            <w:r>
              <w:t xml:space="preserve">An external contraceptive which released </w:t>
            </w:r>
            <w:proofErr w:type="spellStart"/>
            <w:r>
              <w:t>estrogen</w:t>
            </w:r>
            <w:proofErr w:type="spellEnd"/>
            <w:r>
              <w:t xml:space="preserve"> and progesterone and lasts for 3 weeks</w:t>
            </w:r>
          </w:p>
        </w:tc>
      </w:tr>
      <w:tr w:rsidR="002121A9" w:rsidTr="002121A9">
        <w:trPr>
          <w:trHeight w:val="899"/>
        </w:trPr>
        <w:tc>
          <w:tcPr>
            <w:tcW w:w="1977" w:type="dxa"/>
          </w:tcPr>
          <w:p w:rsidR="002121A9" w:rsidRDefault="002121A9" w:rsidP="00CE3C2D">
            <w:r>
              <w:t>Withdrawal</w:t>
            </w:r>
          </w:p>
        </w:tc>
        <w:tc>
          <w:tcPr>
            <w:tcW w:w="7799" w:type="dxa"/>
          </w:tcPr>
          <w:p w:rsidR="002121A9" w:rsidRDefault="002121A9" w:rsidP="00CE3C2D"/>
          <w:p w:rsidR="002121A9" w:rsidRDefault="006C31BA" w:rsidP="00CE3C2D">
            <w:r>
              <w:t>A method where sperm ideally does not enter the vagina</w:t>
            </w:r>
          </w:p>
        </w:tc>
      </w:tr>
      <w:tr w:rsidR="002121A9" w:rsidTr="002121A9">
        <w:trPr>
          <w:trHeight w:val="899"/>
        </w:trPr>
        <w:tc>
          <w:tcPr>
            <w:tcW w:w="1977" w:type="dxa"/>
          </w:tcPr>
          <w:p w:rsidR="002121A9" w:rsidRDefault="002121A9" w:rsidP="00CE3C2D">
            <w:r>
              <w:t>Fertility awareness</w:t>
            </w:r>
          </w:p>
        </w:tc>
        <w:tc>
          <w:tcPr>
            <w:tcW w:w="7799" w:type="dxa"/>
          </w:tcPr>
          <w:p w:rsidR="002121A9" w:rsidRDefault="002121A9" w:rsidP="00CE3C2D"/>
          <w:p w:rsidR="006C31BA" w:rsidRDefault="006C31BA" w:rsidP="00CE3C2D">
            <w:r>
              <w:t>A method where the woman tracks her cycle to predict ovulation and abstains from sex on her most fertile days</w:t>
            </w:r>
          </w:p>
        </w:tc>
      </w:tr>
      <w:tr w:rsidR="002121A9" w:rsidTr="002121A9">
        <w:trPr>
          <w:trHeight w:val="899"/>
        </w:trPr>
        <w:tc>
          <w:tcPr>
            <w:tcW w:w="1977" w:type="dxa"/>
          </w:tcPr>
          <w:p w:rsidR="002121A9" w:rsidRDefault="002121A9" w:rsidP="00CE3C2D">
            <w:r>
              <w:t>Vasectomy</w:t>
            </w:r>
          </w:p>
        </w:tc>
        <w:tc>
          <w:tcPr>
            <w:tcW w:w="7799" w:type="dxa"/>
          </w:tcPr>
          <w:p w:rsidR="002121A9" w:rsidRDefault="002121A9" w:rsidP="00CE3C2D"/>
          <w:p w:rsidR="006C31BA" w:rsidRDefault="006C31BA" w:rsidP="00CE3C2D">
            <w:r>
              <w:t>Where the vas deferens of the male is surgically cut</w:t>
            </w:r>
          </w:p>
        </w:tc>
      </w:tr>
      <w:tr w:rsidR="002121A9" w:rsidTr="002121A9">
        <w:trPr>
          <w:trHeight w:val="899"/>
        </w:trPr>
        <w:tc>
          <w:tcPr>
            <w:tcW w:w="1977" w:type="dxa"/>
          </w:tcPr>
          <w:p w:rsidR="002121A9" w:rsidRDefault="002121A9" w:rsidP="00CE3C2D">
            <w:r>
              <w:t>Tubal ligation</w:t>
            </w:r>
          </w:p>
        </w:tc>
        <w:tc>
          <w:tcPr>
            <w:tcW w:w="7799" w:type="dxa"/>
          </w:tcPr>
          <w:p w:rsidR="002121A9" w:rsidRDefault="002121A9" w:rsidP="00CE3C2D"/>
          <w:p w:rsidR="006C31BA" w:rsidRDefault="006C31BA" w:rsidP="00CE3C2D">
            <w:r>
              <w:t>Where the fallopian tubes of the female are surgically cut</w:t>
            </w:r>
          </w:p>
        </w:tc>
      </w:tr>
    </w:tbl>
    <w:p w:rsidR="008B6BC5" w:rsidRDefault="00CE3C2D">
      <w:r>
        <w:t>Contraceptives overview</w:t>
      </w:r>
    </w:p>
    <w:sectPr w:rsidR="008B6BC5" w:rsidSect="00CE3C2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C2D"/>
    <w:rsid w:val="002121A9"/>
    <w:rsid w:val="003E6D3D"/>
    <w:rsid w:val="005E2BD6"/>
    <w:rsid w:val="006C31BA"/>
    <w:rsid w:val="006D517C"/>
    <w:rsid w:val="00CE3C2D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C0F39"/>
  <w15:chartTrackingRefBased/>
  <w15:docId w15:val="{04D43EE7-2B5A-4A82-9F9B-F2097DCB0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3C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E98948E7</Template>
  <TotalTime>41</TotalTime>
  <Pages>1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5</cp:revision>
  <dcterms:created xsi:type="dcterms:W3CDTF">2019-09-09T06:53:00Z</dcterms:created>
  <dcterms:modified xsi:type="dcterms:W3CDTF">2019-09-09T07:35:00Z</dcterms:modified>
</cp:coreProperties>
</file>