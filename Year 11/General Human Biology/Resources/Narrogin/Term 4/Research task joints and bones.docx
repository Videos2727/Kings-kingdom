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A74" w:rsidRPr="00104E50" w:rsidRDefault="00104E5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Joints and Bone Disorders </w:t>
      </w:r>
      <w:r w:rsidR="009110AF" w:rsidRPr="00104E50">
        <w:rPr>
          <w:b/>
          <w:sz w:val="24"/>
          <w:szCs w:val="24"/>
        </w:rPr>
        <w:t xml:space="preserve">Research </w:t>
      </w:r>
      <w:r>
        <w:rPr>
          <w:b/>
          <w:sz w:val="24"/>
          <w:szCs w:val="24"/>
        </w:rPr>
        <w:t>T</w:t>
      </w:r>
      <w:r w:rsidR="009110AF" w:rsidRPr="00104E50">
        <w:rPr>
          <w:b/>
          <w:sz w:val="24"/>
          <w:szCs w:val="24"/>
        </w:rPr>
        <w:t>ask</w:t>
      </w:r>
      <w:r>
        <w:rPr>
          <w:b/>
          <w:sz w:val="24"/>
          <w:szCs w:val="24"/>
        </w:rPr>
        <w:t xml:space="preserve">            </w:t>
      </w:r>
      <w:r w:rsidRPr="00104E50">
        <w:rPr>
          <w:b/>
          <w:sz w:val="24"/>
          <w:szCs w:val="24"/>
        </w:rPr>
        <w:t xml:space="preserve">         Name __________________________</w:t>
      </w:r>
    </w:p>
    <w:p w:rsidR="009110AF" w:rsidRPr="00104E50" w:rsidRDefault="005F77BD">
      <w:pPr>
        <w:rPr>
          <w:sz w:val="24"/>
          <w:szCs w:val="24"/>
        </w:rPr>
      </w:pPr>
      <w:r w:rsidRPr="00104E50">
        <w:rPr>
          <w:sz w:val="24"/>
          <w:szCs w:val="24"/>
        </w:rPr>
        <w:t>Choose a disorder involving joints, bones, muscles or a combination of the three. Ideas are: sports injuries, osteoporosis, arthritis, cramps, sprains, hypermobility, etc.</w:t>
      </w:r>
    </w:p>
    <w:p w:rsidR="005F77BD" w:rsidRPr="00104E50" w:rsidRDefault="005F77BD">
      <w:pPr>
        <w:rPr>
          <w:sz w:val="24"/>
          <w:szCs w:val="24"/>
        </w:rPr>
      </w:pPr>
      <w:r w:rsidRPr="00104E50">
        <w:rPr>
          <w:sz w:val="24"/>
          <w:szCs w:val="24"/>
        </w:rPr>
        <w:t>As you research, you must note the websites you go to and complete a proper bibliography. This involves using Harvard referencing on citethisforme.com and using in-text referencing. Please ensure your references are from reputable sources – e.g. .org, .</w:t>
      </w:r>
      <w:proofErr w:type="spellStart"/>
      <w:r w:rsidRPr="00104E50">
        <w:rPr>
          <w:sz w:val="24"/>
          <w:szCs w:val="24"/>
        </w:rPr>
        <w:t>edu</w:t>
      </w:r>
      <w:proofErr w:type="spellEnd"/>
      <w:r w:rsidRPr="00104E50">
        <w:rPr>
          <w:sz w:val="24"/>
          <w:szCs w:val="24"/>
        </w:rPr>
        <w:t>, .gov. (NOT WIKIPEDIA!). You should have at least five sources for your information.</w:t>
      </w:r>
    </w:p>
    <w:p w:rsidR="005F77BD" w:rsidRPr="00104E50" w:rsidRDefault="005F77BD">
      <w:pPr>
        <w:rPr>
          <w:sz w:val="24"/>
          <w:szCs w:val="24"/>
        </w:rPr>
      </w:pPr>
      <w:r w:rsidRPr="00104E50">
        <w:rPr>
          <w:sz w:val="24"/>
          <w:szCs w:val="24"/>
        </w:rPr>
        <w:t>Your report must be written in your own words and not copy-pasted.</w:t>
      </w:r>
    </w:p>
    <w:p w:rsidR="005F77BD" w:rsidRPr="00104E50" w:rsidRDefault="005F77BD">
      <w:pPr>
        <w:rPr>
          <w:sz w:val="24"/>
          <w:szCs w:val="24"/>
        </w:rPr>
      </w:pPr>
      <w:r w:rsidRPr="00104E50">
        <w:rPr>
          <w:sz w:val="24"/>
          <w:szCs w:val="24"/>
        </w:rPr>
        <w:t>When you produce your report, ensure you organise the information under heading and sub-headings.</w:t>
      </w:r>
    </w:p>
    <w:p w:rsidR="005F77BD" w:rsidRPr="00104E50" w:rsidRDefault="005F77BD">
      <w:pPr>
        <w:rPr>
          <w:sz w:val="24"/>
          <w:szCs w:val="24"/>
        </w:rPr>
      </w:pPr>
      <w:r w:rsidRPr="00104E50">
        <w:rPr>
          <w:sz w:val="24"/>
          <w:szCs w:val="24"/>
        </w:rPr>
        <w:t xml:space="preserve">You will be marking your peers out of 30: </w:t>
      </w:r>
    </w:p>
    <w:p w:rsidR="009110AF" w:rsidRPr="00104E50" w:rsidRDefault="009110AF" w:rsidP="009110A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104E50">
        <w:rPr>
          <w:b/>
          <w:sz w:val="24"/>
          <w:szCs w:val="24"/>
        </w:rPr>
        <w:t>Overview of problem/disorder (5)</w:t>
      </w:r>
    </w:p>
    <w:p w:rsidR="00881FEC" w:rsidRPr="00104E50" w:rsidRDefault="00881FEC" w:rsidP="00881FE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04E50">
        <w:rPr>
          <w:sz w:val="24"/>
          <w:szCs w:val="24"/>
        </w:rPr>
        <w:t>What it is (1)</w:t>
      </w:r>
    </w:p>
    <w:p w:rsidR="00881FEC" w:rsidRPr="00104E50" w:rsidRDefault="00881FEC" w:rsidP="00881FE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04E50">
        <w:rPr>
          <w:sz w:val="24"/>
          <w:szCs w:val="24"/>
        </w:rPr>
        <w:t>Why it is a disorder (1)</w:t>
      </w:r>
    </w:p>
    <w:p w:rsidR="00881FEC" w:rsidRPr="00104E50" w:rsidRDefault="00881FEC" w:rsidP="00881FE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04E50">
        <w:rPr>
          <w:sz w:val="24"/>
          <w:szCs w:val="24"/>
        </w:rPr>
        <w:t>Facts/statistics about prevalence (3)</w:t>
      </w:r>
    </w:p>
    <w:p w:rsidR="009110AF" w:rsidRPr="00104E50" w:rsidRDefault="009110AF" w:rsidP="009110A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104E50">
        <w:rPr>
          <w:b/>
          <w:sz w:val="24"/>
          <w:szCs w:val="24"/>
        </w:rPr>
        <w:t>How it occurs – be specific as to what is happening in the bones, joints, muscle etc. (10)</w:t>
      </w:r>
    </w:p>
    <w:p w:rsidR="00881FEC" w:rsidRPr="00104E50" w:rsidRDefault="00881FEC" w:rsidP="00881FE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04E50">
        <w:rPr>
          <w:sz w:val="24"/>
          <w:szCs w:val="24"/>
        </w:rPr>
        <w:t>Brief description (3)</w:t>
      </w:r>
    </w:p>
    <w:p w:rsidR="00881FEC" w:rsidRPr="00104E50" w:rsidRDefault="00881FEC" w:rsidP="00881FE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04E50">
        <w:rPr>
          <w:sz w:val="24"/>
          <w:szCs w:val="24"/>
        </w:rPr>
        <w:t>Goes into detail on a cellular level (3)</w:t>
      </w:r>
    </w:p>
    <w:p w:rsidR="00881FEC" w:rsidRPr="00104E50" w:rsidRDefault="00881FEC" w:rsidP="00881FE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04E50">
        <w:rPr>
          <w:sz w:val="24"/>
          <w:szCs w:val="24"/>
        </w:rPr>
        <w:t>Explains how it affects overall function (2)</w:t>
      </w:r>
    </w:p>
    <w:p w:rsidR="00881FEC" w:rsidRPr="00104E50" w:rsidRDefault="00881FEC" w:rsidP="00881FE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04E50">
        <w:rPr>
          <w:sz w:val="24"/>
          <w:szCs w:val="24"/>
        </w:rPr>
        <w:t>Uses correct anatomical terms (2)</w:t>
      </w:r>
    </w:p>
    <w:p w:rsidR="009110AF" w:rsidRPr="00104E50" w:rsidRDefault="009110AF" w:rsidP="009110A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104E50">
        <w:rPr>
          <w:b/>
          <w:sz w:val="24"/>
          <w:szCs w:val="24"/>
        </w:rPr>
        <w:t>Treatments (5)</w:t>
      </w:r>
    </w:p>
    <w:p w:rsidR="00881FEC" w:rsidRPr="00104E50" w:rsidRDefault="00881FEC" w:rsidP="00881FE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04E50">
        <w:rPr>
          <w:sz w:val="24"/>
          <w:szCs w:val="24"/>
        </w:rPr>
        <w:t>Lists treatments (2)</w:t>
      </w:r>
    </w:p>
    <w:p w:rsidR="00881FEC" w:rsidRPr="00104E50" w:rsidRDefault="00881FEC" w:rsidP="00881FE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04E50">
        <w:rPr>
          <w:sz w:val="24"/>
          <w:szCs w:val="24"/>
        </w:rPr>
        <w:t>Explains in detail how treatments target symptoms and causes (3)</w:t>
      </w:r>
    </w:p>
    <w:p w:rsidR="009110AF" w:rsidRPr="00104E50" w:rsidRDefault="00104E50" w:rsidP="005F77BD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Vancouver style r</w:t>
      </w:r>
      <w:r w:rsidR="00881FEC" w:rsidRPr="00104E50">
        <w:rPr>
          <w:b/>
          <w:sz w:val="24"/>
          <w:szCs w:val="24"/>
        </w:rPr>
        <w:t>eferencing</w:t>
      </w:r>
      <w:r w:rsidR="009110AF" w:rsidRPr="00104E50">
        <w:rPr>
          <w:b/>
          <w:sz w:val="24"/>
          <w:szCs w:val="24"/>
        </w:rPr>
        <w:t xml:space="preserve"> (5)</w:t>
      </w:r>
    </w:p>
    <w:p w:rsidR="00881FEC" w:rsidRPr="00104E50" w:rsidRDefault="00881FEC" w:rsidP="00881FE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04E50">
        <w:rPr>
          <w:sz w:val="24"/>
          <w:szCs w:val="24"/>
        </w:rPr>
        <w:t>At least 5 sources (1)</w:t>
      </w:r>
    </w:p>
    <w:p w:rsidR="00881FEC" w:rsidRPr="00104E50" w:rsidRDefault="00881FEC" w:rsidP="00881FE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04E50">
        <w:rPr>
          <w:sz w:val="24"/>
          <w:szCs w:val="24"/>
        </w:rPr>
        <w:t>In-text referencing (2)</w:t>
      </w:r>
    </w:p>
    <w:p w:rsidR="00881FEC" w:rsidRPr="00104E50" w:rsidRDefault="00881FEC" w:rsidP="00881FE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04E50">
        <w:rPr>
          <w:sz w:val="24"/>
          <w:szCs w:val="24"/>
        </w:rPr>
        <w:t>Correct format for bibliography (2)</w:t>
      </w:r>
    </w:p>
    <w:p w:rsidR="00AB15BE" w:rsidRPr="00104E50" w:rsidRDefault="00AB15BE" w:rsidP="00AB15B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104E50">
        <w:rPr>
          <w:b/>
          <w:sz w:val="24"/>
          <w:szCs w:val="24"/>
        </w:rPr>
        <w:t>Organisation of information (5)</w:t>
      </w:r>
    </w:p>
    <w:p w:rsidR="00AB15BE" w:rsidRPr="00104E50" w:rsidRDefault="00AB15BE" w:rsidP="00AB15B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104E50">
        <w:rPr>
          <w:sz w:val="24"/>
          <w:szCs w:val="24"/>
        </w:rPr>
        <w:t>R</w:t>
      </w:r>
      <w:r w:rsidR="009110AF" w:rsidRPr="00104E50">
        <w:rPr>
          <w:sz w:val="24"/>
          <w:szCs w:val="24"/>
        </w:rPr>
        <w:t>elevant diagrams (</w:t>
      </w:r>
      <w:r w:rsidRPr="00104E50">
        <w:rPr>
          <w:sz w:val="24"/>
          <w:szCs w:val="24"/>
        </w:rPr>
        <w:t>3)</w:t>
      </w:r>
      <w:r w:rsidR="009110AF" w:rsidRPr="00104E50">
        <w:rPr>
          <w:sz w:val="24"/>
          <w:szCs w:val="24"/>
        </w:rPr>
        <w:t xml:space="preserve"> </w:t>
      </w:r>
    </w:p>
    <w:p w:rsidR="009110AF" w:rsidRPr="00104E50" w:rsidRDefault="00AB15BE" w:rsidP="00AB15B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104E50">
        <w:rPr>
          <w:sz w:val="24"/>
          <w:szCs w:val="24"/>
        </w:rPr>
        <w:t xml:space="preserve">Appropriate </w:t>
      </w:r>
      <w:r w:rsidR="009110AF" w:rsidRPr="00104E50">
        <w:rPr>
          <w:sz w:val="24"/>
          <w:szCs w:val="24"/>
        </w:rPr>
        <w:t>subheadings (</w:t>
      </w:r>
      <w:r w:rsidRPr="00104E50">
        <w:rPr>
          <w:sz w:val="24"/>
          <w:szCs w:val="24"/>
        </w:rPr>
        <w:t>2)</w:t>
      </w:r>
    </w:p>
    <w:p w:rsidR="00881FEC" w:rsidRDefault="00881FEC"/>
    <w:p w:rsidR="00881FEC" w:rsidRDefault="00881FEC"/>
    <w:p w:rsidR="00104E50" w:rsidRDefault="00104E50"/>
    <w:p w:rsidR="00104E50" w:rsidRDefault="00104E50"/>
    <w:p w:rsidR="00104E50" w:rsidRDefault="00104E50"/>
    <w:p w:rsidR="00104E50" w:rsidRDefault="00104E50"/>
    <w:p w:rsidR="00104E50" w:rsidRDefault="00104E50">
      <w:pPr>
        <w:rPr>
          <w:b/>
        </w:rPr>
      </w:pPr>
      <w:r w:rsidRPr="00104E50">
        <w:rPr>
          <w:b/>
        </w:rPr>
        <w:lastRenderedPageBreak/>
        <w:t>Vancouver referencing examples</w:t>
      </w:r>
    </w:p>
    <w:p w:rsidR="00104E50" w:rsidRPr="00104E50" w:rsidRDefault="00104E50">
      <w:r>
        <w:t>*Use citethisforme.com to get the references for your bibliography list</w:t>
      </w:r>
      <w:bookmarkStart w:id="0" w:name="_GoBack"/>
      <w:bookmarkEnd w:id="0"/>
    </w:p>
    <w:p w:rsidR="00104E50" w:rsidRDefault="00104E50">
      <w:r w:rsidRPr="00104E50">
        <w:drawing>
          <wp:inline distT="0" distB="0" distL="0" distR="0">
            <wp:extent cx="4762500" cy="3571875"/>
            <wp:effectExtent l="0" t="0" r="0" b="9525"/>
            <wp:docPr id="1" name="Picture 1" descr="Image result for vancouver referencing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vancouver referencing&quot;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E50" w:rsidRDefault="00104E50">
      <w:r w:rsidRPr="00104E50">
        <w:drawing>
          <wp:inline distT="0" distB="0" distL="0" distR="0">
            <wp:extent cx="5505450" cy="3143250"/>
            <wp:effectExtent l="0" t="0" r="0" b="0"/>
            <wp:docPr id="2" name="Picture 2" descr="Image result for vancouver referencing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vancouver referencing&quot;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4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55F37"/>
    <w:multiLevelType w:val="hybridMultilevel"/>
    <w:tmpl w:val="FED86B1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9219DE"/>
    <w:multiLevelType w:val="hybridMultilevel"/>
    <w:tmpl w:val="155AA20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0ED581D"/>
    <w:multiLevelType w:val="hybridMultilevel"/>
    <w:tmpl w:val="0D32945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0EE0826"/>
    <w:multiLevelType w:val="hybridMultilevel"/>
    <w:tmpl w:val="834A373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B953432"/>
    <w:multiLevelType w:val="hybridMultilevel"/>
    <w:tmpl w:val="3C3AD54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1540DE3"/>
    <w:multiLevelType w:val="hybridMultilevel"/>
    <w:tmpl w:val="3D541BC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A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0AF"/>
    <w:rsid w:val="00104E50"/>
    <w:rsid w:val="00244A74"/>
    <w:rsid w:val="005F77BD"/>
    <w:rsid w:val="00881FEC"/>
    <w:rsid w:val="00902DE4"/>
    <w:rsid w:val="009110AF"/>
    <w:rsid w:val="00AB15BE"/>
    <w:rsid w:val="00BE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F67B8"/>
  <w15:chartTrackingRefBased/>
  <w15:docId w15:val="{8F34726F-E177-4748-8565-BC7C6A45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10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89A04349</Template>
  <TotalTime>57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</dc:creator>
  <cp:keywords/>
  <dc:description/>
  <cp:lastModifiedBy>EDWARDS Natalie [Narrogin Senior High School]</cp:lastModifiedBy>
  <cp:revision>4</cp:revision>
  <dcterms:created xsi:type="dcterms:W3CDTF">2019-11-08T03:44:00Z</dcterms:created>
  <dcterms:modified xsi:type="dcterms:W3CDTF">2019-11-10T23:53:00Z</dcterms:modified>
</cp:coreProperties>
</file>