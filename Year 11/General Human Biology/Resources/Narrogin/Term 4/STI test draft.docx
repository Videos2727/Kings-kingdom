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84D" w:rsidRDefault="00C7484D"/>
    <w:p w:rsidR="00C7484D" w:rsidRPr="00C7484D" w:rsidRDefault="00865E24" w:rsidP="00C7484D">
      <w:pPr>
        <w:jc w:val="center"/>
        <w:rPr>
          <w:rFonts w:ascii="Arial" w:eastAsia="Times New Roman" w:hAnsi="Arial" w:cs="Arial"/>
          <w:snapToGrid w:val="0"/>
          <w:sz w:val="48"/>
          <w:szCs w:val="48"/>
          <w:lang w:val="en-US"/>
        </w:rPr>
      </w:pPr>
      <w:r w:rsidRPr="00C7484D">
        <w:rPr>
          <w:rFonts w:ascii="Arial" w:eastAsia="Times New Roman" w:hAnsi="Arial" w:cs="Arial"/>
          <w:noProof/>
          <w:snapToGrid w:val="0"/>
          <w:sz w:val="48"/>
          <w:szCs w:val="48"/>
          <w:lang w:eastAsia="en-A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6B5C2CEA" wp14:editId="4A33FFCC">
                <wp:simplePos x="0" y="0"/>
                <wp:positionH relativeFrom="margin">
                  <wp:align>left</wp:align>
                </wp:positionH>
                <wp:positionV relativeFrom="margin">
                  <wp:posOffset>1038225</wp:posOffset>
                </wp:positionV>
                <wp:extent cx="5715000" cy="885825"/>
                <wp:effectExtent l="0" t="0" r="0" b="9525"/>
                <wp:wrapSquare wrapText="bothSides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8582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D0ABF" w:rsidRPr="00C7484D" w:rsidRDefault="005D0ABF" w:rsidP="00C7484D">
                            <w:pPr>
                              <w:jc w:val="center"/>
                              <w:rPr>
                                <w:color w:val="FFFFFF"/>
                                <w:sz w:val="48"/>
                                <w:szCs w:val="48"/>
                              </w:rPr>
                            </w:pPr>
                            <w:r w:rsidRPr="00C7484D">
                              <w:rPr>
                                <w:color w:val="FFFFFF"/>
                                <w:sz w:val="48"/>
                                <w:szCs w:val="48"/>
                              </w:rPr>
                              <w:t xml:space="preserve">Task </w:t>
                            </w:r>
                            <w:r>
                              <w:rPr>
                                <w:color w:val="FFFFFF"/>
                                <w:sz w:val="48"/>
                                <w:szCs w:val="48"/>
                              </w:rPr>
                              <w:t>1</w:t>
                            </w:r>
                            <w:r w:rsidRPr="00C7484D">
                              <w:rPr>
                                <w:color w:val="FFFFFF"/>
                                <w:sz w:val="48"/>
                                <w:szCs w:val="48"/>
                              </w:rPr>
                              <w:t xml:space="preserve">5: </w:t>
                            </w:r>
                            <w:r>
                              <w:rPr>
                                <w:color w:val="FFFFFF"/>
                                <w:sz w:val="48"/>
                                <w:szCs w:val="48"/>
                              </w:rPr>
                              <w:t>Contraceptives and STIs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C2CEA" id="Rectangle 45" o:spid="_x0000_s1026" style="position:absolute;left:0;text-align:left;margin-left:0;margin-top:81.75pt;width:450pt;height:69.75pt;z-index:251659264;visibility:visible;mso-wrap-style:square;mso-width-percent:0;mso-height-percent:0;mso-wrap-distance-left:18pt;mso-wrap-distance-top:18pt;mso-wrap-distance-right:18pt;mso-wrap-distance-bottom:18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" fillcolor="windowText" stroked="f" strokeweight="1pt">
                <v:textbox inset="18pt,18pt,18pt,18pt">
                  <w:txbxContent>
                    <w:p w:rsidR="005D0ABF" w:rsidRPr="00C7484D" w:rsidRDefault="005D0ABF" w:rsidP="00C7484D">
                      <w:pPr>
                        <w:jc w:val="center"/>
                        <w:rPr>
                          <w:color w:val="FFFFFF"/>
                          <w:sz w:val="48"/>
                          <w:szCs w:val="48"/>
                        </w:rPr>
                      </w:pPr>
                      <w:r w:rsidRPr="00C7484D">
                        <w:rPr>
                          <w:color w:val="FFFFFF"/>
                          <w:sz w:val="48"/>
                          <w:szCs w:val="48"/>
                        </w:rPr>
                        <w:t xml:space="preserve">Task </w:t>
                      </w:r>
                      <w:r>
                        <w:rPr>
                          <w:color w:val="FFFFFF"/>
                          <w:sz w:val="48"/>
                          <w:szCs w:val="48"/>
                        </w:rPr>
                        <w:t>1</w:t>
                      </w:r>
                      <w:r w:rsidRPr="00C7484D">
                        <w:rPr>
                          <w:color w:val="FFFFFF"/>
                          <w:sz w:val="48"/>
                          <w:szCs w:val="48"/>
                        </w:rPr>
                        <w:t xml:space="preserve">5: </w:t>
                      </w:r>
                      <w:r>
                        <w:rPr>
                          <w:color w:val="FFFFFF"/>
                          <w:sz w:val="48"/>
                          <w:szCs w:val="48"/>
                        </w:rPr>
                        <w:t>Contraceptives and STIs Test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C7484D" w:rsidRPr="00C7484D">
        <w:rPr>
          <w:rFonts w:ascii="Arial" w:eastAsia="Times New Roman" w:hAnsi="Arial" w:cs="Arial"/>
          <w:snapToGrid w:val="0"/>
          <w:sz w:val="48"/>
          <w:szCs w:val="48"/>
          <w:lang w:val="en-US"/>
        </w:rPr>
        <w:t>YEAR 11 GENERAL HUMAN BIOLOGY</w:t>
      </w: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Default="00C7484D" w:rsidP="00C7484D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>Multiple Choice</w:t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  <w:t>15 Marks</w:t>
      </w:r>
    </w:p>
    <w:p w:rsidR="00C7484D" w:rsidRPr="00C7484D" w:rsidRDefault="00C7484D" w:rsidP="00C7484D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Default="00C7484D" w:rsidP="00C7484D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Short Answer </w:t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napToGrid w:val="0"/>
          <w:sz w:val="24"/>
          <w:szCs w:val="24"/>
          <w:lang w:val="en-US"/>
        </w:rPr>
        <w:t>3</w:t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>5 Marks</w:t>
      </w:r>
    </w:p>
    <w:p w:rsidR="00C7484D" w:rsidRPr="00C7484D" w:rsidRDefault="00C7484D" w:rsidP="00C7484D">
      <w:pPr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Pr="00C7484D" w:rsidRDefault="00C7484D" w:rsidP="00C7484D">
      <w:pPr>
        <w:ind w:left="720"/>
        <w:jc w:val="center"/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Total </w:t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ab/>
      </w:r>
      <w:r>
        <w:rPr>
          <w:rFonts w:ascii="Arial" w:eastAsia="Times New Roman" w:hAnsi="Arial" w:cs="Arial"/>
          <w:snapToGrid w:val="0"/>
          <w:sz w:val="24"/>
          <w:szCs w:val="24"/>
          <w:lang w:val="en-US"/>
        </w:rPr>
        <w:t>50</w:t>
      </w:r>
      <w:r w:rsidRPr="00C7484D">
        <w:rPr>
          <w:rFonts w:ascii="Arial" w:eastAsia="Times New Roman" w:hAnsi="Arial" w:cs="Arial"/>
          <w:snapToGrid w:val="0"/>
          <w:sz w:val="24"/>
          <w:szCs w:val="24"/>
          <w:lang w:val="en-US"/>
        </w:rPr>
        <w:t xml:space="preserve"> Marks</w:t>
      </w:r>
    </w:p>
    <w:p w:rsidR="00C7484D" w:rsidRPr="00C7484D" w:rsidRDefault="00C7484D" w:rsidP="00C7484D">
      <w:pPr>
        <w:rPr>
          <w:rFonts w:ascii="Arial" w:eastAsia="Times New Roman" w:hAnsi="Arial" w:cs="Arial"/>
          <w:snapToGrid w:val="0"/>
          <w:sz w:val="24"/>
          <w:szCs w:val="24"/>
          <w:lang w:val="en-US"/>
        </w:rPr>
      </w:pPr>
    </w:p>
    <w:p w:rsidR="00C7484D" w:rsidRDefault="00C7484D" w:rsidP="00C7484D">
      <w:r w:rsidRPr="00C7484D">
        <w:rPr>
          <w:rFonts w:ascii="Arial" w:eastAsia="Times New Roman" w:hAnsi="Arial" w:cs="Arial"/>
          <w:snapToGrid w:val="0"/>
          <w:sz w:val="20"/>
          <w:szCs w:val="20"/>
          <w:lang w:val="en-US"/>
        </w:rPr>
        <w:br w:type="page"/>
      </w:r>
    </w:p>
    <w:p w:rsidR="00C7484D" w:rsidRPr="00C7484D" w:rsidRDefault="00C7484D" w:rsidP="0056702E">
      <w:pPr>
        <w:rPr>
          <w:b/>
        </w:rPr>
      </w:pPr>
      <w:r w:rsidRPr="00C7484D">
        <w:rPr>
          <w:rFonts w:ascii="Arial" w:hAnsi="Arial" w:cs="Arial"/>
          <w:b/>
          <w:color w:val="000000"/>
        </w:rPr>
        <w:lastRenderedPageBreak/>
        <w:t>Part 1: Multiple Choice (15 marks)</w:t>
      </w:r>
    </w:p>
    <w:p w:rsidR="00C7484D" w:rsidRDefault="0056702E" w:rsidP="00C7484D">
      <w:pPr>
        <w:pStyle w:val="ListParagraph"/>
        <w:numPr>
          <w:ilvl w:val="0"/>
          <w:numId w:val="12"/>
        </w:numPr>
      </w:pPr>
      <w:r>
        <w:t xml:space="preserve"> Which is the most</w:t>
      </w:r>
      <w:r w:rsidR="00C7484D">
        <w:t xml:space="preserve"> common STI caused by bacteria?</w:t>
      </w:r>
    </w:p>
    <w:p w:rsidR="00C7484D" w:rsidRDefault="00C7484D" w:rsidP="00C7484D">
      <w:pPr>
        <w:pStyle w:val="ListParagraph"/>
      </w:pPr>
    </w:p>
    <w:p w:rsidR="00C7484D" w:rsidRDefault="0056702E" w:rsidP="00C7484D">
      <w:pPr>
        <w:pStyle w:val="ListParagraph"/>
        <w:numPr>
          <w:ilvl w:val="0"/>
          <w:numId w:val="3"/>
        </w:numPr>
      </w:pPr>
      <w:proofErr w:type="spellStart"/>
      <w:r>
        <w:t>Gonorrhea</w:t>
      </w:r>
      <w:proofErr w:type="spellEnd"/>
    </w:p>
    <w:p w:rsidR="0056702E" w:rsidRDefault="0056702E" w:rsidP="00C7484D">
      <w:pPr>
        <w:pStyle w:val="ListParagraph"/>
        <w:numPr>
          <w:ilvl w:val="0"/>
          <w:numId w:val="3"/>
        </w:numPr>
      </w:pPr>
      <w:r>
        <w:t>Syphilis</w:t>
      </w:r>
    </w:p>
    <w:p w:rsidR="0056702E" w:rsidRDefault="0056702E" w:rsidP="00C7484D">
      <w:pPr>
        <w:pStyle w:val="ListParagraph"/>
        <w:numPr>
          <w:ilvl w:val="0"/>
          <w:numId w:val="3"/>
        </w:numPr>
      </w:pPr>
      <w:r>
        <w:t>Chlamydia</w:t>
      </w:r>
    </w:p>
    <w:p w:rsidR="0056702E" w:rsidRDefault="0056702E" w:rsidP="00C7484D">
      <w:pPr>
        <w:pStyle w:val="ListParagraph"/>
        <w:numPr>
          <w:ilvl w:val="0"/>
          <w:numId w:val="3"/>
        </w:numPr>
      </w:pPr>
      <w:r>
        <w:t>Genital warts</w:t>
      </w:r>
    </w:p>
    <w:p w:rsidR="0056702E" w:rsidRDefault="0056702E" w:rsidP="0056702E"/>
    <w:p w:rsidR="0056702E" w:rsidRDefault="0056702E" w:rsidP="00C7484D">
      <w:pPr>
        <w:pStyle w:val="ListParagraph"/>
        <w:numPr>
          <w:ilvl w:val="0"/>
          <w:numId w:val="12"/>
        </w:numPr>
      </w:pPr>
      <w:r>
        <w:t>Which of these can NOT be treated with antibiotics?</w:t>
      </w:r>
    </w:p>
    <w:p w:rsidR="00C7484D" w:rsidRDefault="00C7484D" w:rsidP="00C7484D">
      <w:pPr>
        <w:pStyle w:val="ListParagraph"/>
      </w:pPr>
    </w:p>
    <w:p w:rsidR="0056702E" w:rsidRDefault="0056702E" w:rsidP="00C7484D">
      <w:pPr>
        <w:pStyle w:val="ListParagraph"/>
        <w:numPr>
          <w:ilvl w:val="0"/>
          <w:numId w:val="13"/>
        </w:numPr>
      </w:pPr>
      <w:r>
        <w:t>Gonorrhoea</w:t>
      </w:r>
    </w:p>
    <w:p w:rsidR="0056702E" w:rsidRDefault="0056702E" w:rsidP="00C7484D">
      <w:pPr>
        <w:pStyle w:val="ListParagraph"/>
        <w:numPr>
          <w:ilvl w:val="0"/>
          <w:numId w:val="13"/>
        </w:numPr>
      </w:pPr>
      <w:r>
        <w:t>HPV</w:t>
      </w:r>
    </w:p>
    <w:p w:rsidR="0056702E" w:rsidRDefault="0056702E" w:rsidP="00C7484D">
      <w:pPr>
        <w:pStyle w:val="ListParagraph"/>
        <w:numPr>
          <w:ilvl w:val="0"/>
          <w:numId w:val="13"/>
        </w:numPr>
      </w:pPr>
      <w:r>
        <w:t>Chlamydia</w:t>
      </w:r>
    </w:p>
    <w:p w:rsidR="0056702E" w:rsidRDefault="0056702E" w:rsidP="00C7484D">
      <w:pPr>
        <w:pStyle w:val="ListParagraph"/>
        <w:numPr>
          <w:ilvl w:val="0"/>
          <w:numId w:val="13"/>
        </w:numPr>
      </w:pPr>
      <w:proofErr w:type="spellStart"/>
      <w:r>
        <w:t>Trichomoniasis</w:t>
      </w:r>
      <w:proofErr w:type="spellEnd"/>
      <w:r>
        <w:t xml:space="preserve"> </w:t>
      </w:r>
    </w:p>
    <w:p w:rsidR="00C7484D" w:rsidRDefault="00C7484D" w:rsidP="00C7484D">
      <w:pPr>
        <w:pStyle w:val="ListParagraph"/>
        <w:ind w:left="1352"/>
      </w:pPr>
    </w:p>
    <w:p w:rsidR="00C7484D" w:rsidRDefault="00C7484D" w:rsidP="00C7484D">
      <w:pPr>
        <w:pStyle w:val="ListParagraph"/>
        <w:ind w:left="1352"/>
      </w:pPr>
    </w:p>
    <w:p w:rsidR="0056702E" w:rsidRDefault="0056702E" w:rsidP="00C7484D">
      <w:pPr>
        <w:pStyle w:val="ListParagraph"/>
        <w:numPr>
          <w:ilvl w:val="0"/>
          <w:numId w:val="12"/>
        </w:numPr>
      </w:pPr>
      <w:r>
        <w:t xml:space="preserve">Genital herpes </w:t>
      </w:r>
      <w:proofErr w:type="gramStart"/>
      <w:r>
        <w:t>are</w:t>
      </w:r>
      <w:proofErr w:type="gramEnd"/>
      <w:r>
        <w:t xml:space="preserve"> caused by the herpes simplex viruses:</w:t>
      </w:r>
    </w:p>
    <w:p w:rsidR="00C7484D" w:rsidRDefault="00C7484D" w:rsidP="00C7484D">
      <w:pPr>
        <w:pStyle w:val="ListParagraph"/>
      </w:pPr>
    </w:p>
    <w:p w:rsidR="0056702E" w:rsidRDefault="0056702E" w:rsidP="0056702E">
      <w:pPr>
        <w:pStyle w:val="ListParagraph"/>
        <w:numPr>
          <w:ilvl w:val="0"/>
          <w:numId w:val="4"/>
        </w:numPr>
      </w:pPr>
      <w:r>
        <w:t>HIV, HSV-1 and HSV-2.</w:t>
      </w:r>
    </w:p>
    <w:p w:rsidR="0056702E" w:rsidRDefault="0056702E" w:rsidP="0056702E">
      <w:pPr>
        <w:pStyle w:val="ListParagraph"/>
        <w:numPr>
          <w:ilvl w:val="0"/>
          <w:numId w:val="4"/>
        </w:numPr>
      </w:pPr>
      <w:r>
        <w:t>HSV-1 and HSV-2.</w:t>
      </w:r>
    </w:p>
    <w:p w:rsidR="0056702E" w:rsidRDefault="0056702E" w:rsidP="0056702E">
      <w:pPr>
        <w:pStyle w:val="ListParagraph"/>
        <w:numPr>
          <w:ilvl w:val="0"/>
          <w:numId w:val="4"/>
        </w:numPr>
      </w:pPr>
      <w:r>
        <w:t>HTLV1.</w:t>
      </w:r>
    </w:p>
    <w:p w:rsidR="0056702E" w:rsidRDefault="0056702E" w:rsidP="0056702E">
      <w:pPr>
        <w:pStyle w:val="ListParagraph"/>
        <w:numPr>
          <w:ilvl w:val="0"/>
          <w:numId w:val="4"/>
        </w:numPr>
      </w:pPr>
      <w:r>
        <w:t>HPV, HSV-1 and HSV-2.</w:t>
      </w:r>
    </w:p>
    <w:p w:rsidR="00C7484D" w:rsidRDefault="00C7484D" w:rsidP="00C7484D">
      <w:pPr>
        <w:pStyle w:val="ListParagraph"/>
        <w:ind w:left="1352"/>
      </w:pPr>
    </w:p>
    <w:p w:rsidR="00C7484D" w:rsidRDefault="00C7484D" w:rsidP="00C7484D">
      <w:pPr>
        <w:pStyle w:val="ListParagraph"/>
        <w:ind w:left="1352"/>
      </w:pPr>
    </w:p>
    <w:p w:rsidR="0056702E" w:rsidRDefault="0056702E" w:rsidP="0056702E">
      <w:pPr>
        <w:pStyle w:val="ListParagraph"/>
        <w:numPr>
          <w:ilvl w:val="0"/>
          <w:numId w:val="12"/>
        </w:numPr>
      </w:pPr>
      <w:r>
        <w:t>Women are at greater risk for HPV genital infections because:</w:t>
      </w:r>
    </w:p>
    <w:p w:rsidR="00C7484D" w:rsidRDefault="00C7484D" w:rsidP="00C7484D">
      <w:pPr>
        <w:pStyle w:val="ListParagraph"/>
      </w:pPr>
    </w:p>
    <w:p w:rsidR="0056702E" w:rsidRDefault="0056702E" w:rsidP="00C7484D">
      <w:pPr>
        <w:pStyle w:val="ListParagraph"/>
        <w:numPr>
          <w:ilvl w:val="0"/>
          <w:numId w:val="14"/>
        </w:numPr>
      </w:pPr>
      <w:r>
        <w:t xml:space="preserve">  They have a larger mucosal surface area exposed in the genital area.</w:t>
      </w:r>
    </w:p>
    <w:p w:rsidR="0056702E" w:rsidRDefault="0056702E" w:rsidP="00C7484D">
      <w:pPr>
        <w:pStyle w:val="ListParagraph"/>
        <w:numPr>
          <w:ilvl w:val="0"/>
          <w:numId w:val="14"/>
        </w:numPr>
      </w:pPr>
      <w:r>
        <w:t xml:space="preserve">  They are often the passive partner in the sex act.</w:t>
      </w:r>
    </w:p>
    <w:p w:rsidR="0056702E" w:rsidRDefault="0056702E" w:rsidP="00C7484D">
      <w:pPr>
        <w:pStyle w:val="ListParagraph"/>
        <w:numPr>
          <w:ilvl w:val="0"/>
          <w:numId w:val="14"/>
        </w:numPr>
      </w:pPr>
      <w:r>
        <w:t xml:space="preserve">  Of their hormonal makeup.</w:t>
      </w:r>
    </w:p>
    <w:p w:rsidR="0056702E" w:rsidRDefault="0056702E" w:rsidP="00C7484D">
      <w:pPr>
        <w:pStyle w:val="ListParagraph"/>
        <w:numPr>
          <w:ilvl w:val="0"/>
          <w:numId w:val="14"/>
        </w:numPr>
      </w:pPr>
      <w:r>
        <w:t xml:space="preserve">  Of the frequency of their menstrual cycle.</w:t>
      </w:r>
    </w:p>
    <w:p w:rsidR="00C7484D" w:rsidRDefault="00C7484D" w:rsidP="00C7484D">
      <w:pPr>
        <w:pStyle w:val="ListParagraph"/>
        <w:ind w:left="1352"/>
      </w:pPr>
    </w:p>
    <w:p w:rsidR="00C7484D" w:rsidRDefault="00C7484D" w:rsidP="00C7484D">
      <w:pPr>
        <w:pStyle w:val="ListParagraph"/>
        <w:ind w:left="1352"/>
      </w:pPr>
    </w:p>
    <w:p w:rsidR="0056702E" w:rsidRDefault="0056702E" w:rsidP="0056702E">
      <w:pPr>
        <w:pStyle w:val="ListParagraph"/>
        <w:numPr>
          <w:ilvl w:val="0"/>
          <w:numId w:val="12"/>
        </w:numPr>
      </w:pPr>
      <w:r>
        <w:t>Which of the following is a mode of transmission of HIV?</w:t>
      </w:r>
    </w:p>
    <w:p w:rsidR="00C7484D" w:rsidRDefault="00C7484D" w:rsidP="00C7484D">
      <w:pPr>
        <w:pStyle w:val="ListParagraph"/>
      </w:pPr>
    </w:p>
    <w:p w:rsidR="0056702E" w:rsidRDefault="0056702E" w:rsidP="00C7484D">
      <w:pPr>
        <w:pStyle w:val="ListParagraph"/>
        <w:numPr>
          <w:ilvl w:val="0"/>
          <w:numId w:val="15"/>
        </w:numPr>
      </w:pPr>
      <w:r>
        <w:t xml:space="preserve">  Urine.</w:t>
      </w:r>
    </w:p>
    <w:p w:rsidR="0056702E" w:rsidRDefault="0056702E" w:rsidP="00C7484D">
      <w:pPr>
        <w:pStyle w:val="ListParagraph"/>
        <w:numPr>
          <w:ilvl w:val="0"/>
          <w:numId w:val="15"/>
        </w:numPr>
      </w:pPr>
      <w:r>
        <w:t xml:space="preserve">  Tears.</w:t>
      </w:r>
    </w:p>
    <w:p w:rsidR="0056702E" w:rsidRDefault="0056702E" w:rsidP="00C7484D">
      <w:pPr>
        <w:pStyle w:val="ListParagraph"/>
        <w:numPr>
          <w:ilvl w:val="0"/>
          <w:numId w:val="15"/>
        </w:numPr>
      </w:pPr>
      <w:r>
        <w:t xml:space="preserve">  </w:t>
      </w:r>
      <w:r w:rsidR="00B0025D">
        <w:t>Breast milk</w:t>
      </w:r>
      <w:r>
        <w:t>.</w:t>
      </w:r>
    </w:p>
    <w:p w:rsidR="0056702E" w:rsidRDefault="0056702E" w:rsidP="00C7484D">
      <w:pPr>
        <w:pStyle w:val="ListParagraph"/>
        <w:numPr>
          <w:ilvl w:val="0"/>
          <w:numId w:val="15"/>
        </w:numPr>
      </w:pPr>
      <w:r>
        <w:t xml:space="preserve">  Saliva.</w:t>
      </w:r>
    </w:p>
    <w:p w:rsidR="00C7484D" w:rsidRDefault="00C7484D" w:rsidP="00C7484D">
      <w:pPr>
        <w:pStyle w:val="ListParagraph"/>
        <w:ind w:left="1352"/>
      </w:pPr>
    </w:p>
    <w:p w:rsidR="0056702E" w:rsidRDefault="0056702E" w:rsidP="00C7484D">
      <w:pPr>
        <w:pStyle w:val="ListParagraph"/>
        <w:numPr>
          <w:ilvl w:val="0"/>
          <w:numId w:val="12"/>
        </w:numPr>
      </w:pPr>
      <w:r>
        <w:t xml:space="preserve">How can </w:t>
      </w:r>
      <w:proofErr w:type="spellStart"/>
      <w:r>
        <w:t>gonorrhea</w:t>
      </w:r>
      <w:proofErr w:type="spellEnd"/>
      <w:r>
        <w:t xml:space="preserve"> be treated?</w:t>
      </w:r>
    </w:p>
    <w:p w:rsidR="00C7484D" w:rsidRDefault="00C7484D" w:rsidP="00C7484D">
      <w:pPr>
        <w:pStyle w:val="ListParagraph"/>
      </w:pPr>
    </w:p>
    <w:p w:rsidR="0056702E" w:rsidRDefault="0056702E" w:rsidP="00C7484D">
      <w:pPr>
        <w:pStyle w:val="ListParagraph"/>
        <w:numPr>
          <w:ilvl w:val="0"/>
          <w:numId w:val="16"/>
        </w:numPr>
      </w:pPr>
      <w:r>
        <w:t xml:space="preserve">  a prescription shampoo</w:t>
      </w:r>
    </w:p>
    <w:p w:rsidR="0056702E" w:rsidRDefault="0056702E" w:rsidP="00C7484D">
      <w:pPr>
        <w:pStyle w:val="ListParagraph"/>
        <w:numPr>
          <w:ilvl w:val="0"/>
          <w:numId w:val="16"/>
        </w:numPr>
      </w:pPr>
      <w:r>
        <w:t xml:space="preserve">  there is no cure</w:t>
      </w:r>
    </w:p>
    <w:p w:rsidR="0056702E" w:rsidRDefault="00507F01" w:rsidP="00C7484D">
      <w:pPr>
        <w:pStyle w:val="ListParagraph"/>
        <w:numPr>
          <w:ilvl w:val="0"/>
          <w:numId w:val="16"/>
        </w:numPr>
      </w:pPr>
      <w:r>
        <w:t xml:space="preserve">  freezing or burning</w:t>
      </w:r>
    </w:p>
    <w:p w:rsidR="0056702E" w:rsidRDefault="0056702E" w:rsidP="00C7484D">
      <w:pPr>
        <w:pStyle w:val="ListParagraph"/>
        <w:numPr>
          <w:ilvl w:val="0"/>
          <w:numId w:val="16"/>
        </w:numPr>
      </w:pPr>
      <w:r>
        <w:t xml:space="preserve">  with antibiotics</w:t>
      </w:r>
    </w:p>
    <w:p w:rsidR="00507F01" w:rsidRDefault="00507F01" w:rsidP="00507F01"/>
    <w:p w:rsidR="00507F01" w:rsidRDefault="00507F01" w:rsidP="00507F01">
      <w:pPr>
        <w:pStyle w:val="ListParagraph"/>
        <w:numPr>
          <w:ilvl w:val="0"/>
          <w:numId w:val="12"/>
        </w:numPr>
      </w:pPr>
      <w:r>
        <w:lastRenderedPageBreak/>
        <w:t>Which of the following is NOT a viral STI?</w:t>
      </w:r>
    </w:p>
    <w:p w:rsidR="00C7484D" w:rsidRDefault="00C7484D" w:rsidP="00C7484D">
      <w:pPr>
        <w:pStyle w:val="ListParagraph"/>
      </w:pPr>
    </w:p>
    <w:p w:rsidR="00507F01" w:rsidRDefault="00507F01" w:rsidP="00C7484D">
      <w:pPr>
        <w:pStyle w:val="ListParagraph"/>
        <w:numPr>
          <w:ilvl w:val="0"/>
          <w:numId w:val="18"/>
        </w:numPr>
      </w:pPr>
      <w:r>
        <w:t xml:space="preserve">  herpes</w:t>
      </w:r>
    </w:p>
    <w:p w:rsidR="00507F01" w:rsidRDefault="00507F01" w:rsidP="00C7484D">
      <w:pPr>
        <w:pStyle w:val="ListParagraph"/>
        <w:numPr>
          <w:ilvl w:val="0"/>
          <w:numId w:val="18"/>
        </w:numPr>
      </w:pPr>
      <w:r>
        <w:t xml:space="preserve">  HIV/AIDS</w:t>
      </w:r>
    </w:p>
    <w:p w:rsidR="00507F01" w:rsidRDefault="00507F01" w:rsidP="00C7484D">
      <w:pPr>
        <w:pStyle w:val="ListParagraph"/>
        <w:numPr>
          <w:ilvl w:val="0"/>
          <w:numId w:val="18"/>
        </w:numPr>
      </w:pPr>
      <w:r>
        <w:t xml:space="preserve">  scabies</w:t>
      </w:r>
    </w:p>
    <w:p w:rsidR="00C7484D" w:rsidRDefault="00507F01" w:rsidP="00C7484D">
      <w:pPr>
        <w:pStyle w:val="ListParagraph"/>
        <w:numPr>
          <w:ilvl w:val="0"/>
          <w:numId w:val="18"/>
        </w:numPr>
      </w:pPr>
      <w:r>
        <w:t xml:space="preserve"> </w:t>
      </w:r>
      <w:r w:rsidR="0042566A">
        <w:t xml:space="preserve"> </w:t>
      </w:r>
      <w:r>
        <w:t>hepatitis</w:t>
      </w:r>
    </w:p>
    <w:p w:rsidR="00C7484D" w:rsidRDefault="00C7484D" w:rsidP="00C7484D">
      <w:pPr>
        <w:pStyle w:val="ListParagraph"/>
        <w:ind w:left="1352"/>
      </w:pPr>
    </w:p>
    <w:p w:rsidR="00507F01" w:rsidRDefault="00507F01" w:rsidP="00507F01">
      <w:pPr>
        <w:pStyle w:val="ListParagraph"/>
        <w:numPr>
          <w:ilvl w:val="0"/>
          <w:numId w:val="12"/>
        </w:numPr>
      </w:pPr>
      <w:r>
        <w:t>How can viral herpes be treated?</w:t>
      </w:r>
    </w:p>
    <w:p w:rsidR="00C7484D" w:rsidRDefault="00C7484D" w:rsidP="00C7484D">
      <w:pPr>
        <w:pStyle w:val="ListParagraph"/>
      </w:pPr>
    </w:p>
    <w:p w:rsidR="00507F01" w:rsidRDefault="00507F01" w:rsidP="00C7484D">
      <w:pPr>
        <w:pStyle w:val="ListParagraph"/>
        <w:numPr>
          <w:ilvl w:val="0"/>
          <w:numId w:val="19"/>
        </w:numPr>
      </w:pPr>
      <w:r>
        <w:t xml:space="preserve">  there is no cure</w:t>
      </w:r>
    </w:p>
    <w:p w:rsidR="00507F01" w:rsidRDefault="00507F01" w:rsidP="00C7484D">
      <w:pPr>
        <w:pStyle w:val="ListParagraph"/>
        <w:numPr>
          <w:ilvl w:val="0"/>
          <w:numId w:val="19"/>
        </w:numPr>
      </w:pPr>
      <w:r>
        <w:t xml:space="preserve">  freezing or burning</w:t>
      </w:r>
    </w:p>
    <w:p w:rsidR="00507F01" w:rsidRPr="001602A9" w:rsidRDefault="00507F01" w:rsidP="00C7484D">
      <w:pPr>
        <w:pStyle w:val="ListParagraph"/>
        <w:numPr>
          <w:ilvl w:val="0"/>
          <w:numId w:val="19"/>
        </w:numPr>
      </w:pPr>
      <w:r>
        <w:t xml:space="preserve">  a </w:t>
      </w:r>
      <w:r w:rsidRPr="001602A9">
        <w:t>prescription shampoo</w:t>
      </w:r>
    </w:p>
    <w:p w:rsidR="00507F01" w:rsidRDefault="00507F01" w:rsidP="00C7484D">
      <w:pPr>
        <w:pStyle w:val="ListParagraph"/>
        <w:numPr>
          <w:ilvl w:val="0"/>
          <w:numId w:val="19"/>
        </w:numPr>
      </w:pPr>
      <w:r w:rsidRPr="001602A9">
        <w:t xml:space="preserve">  with antibiotics</w:t>
      </w:r>
    </w:p>
    <w:p w:rsidR="00C7484D" w:rsidRPr="001602A9" w:rsidRDefault="00C7484D" w:rsidP="00C7484D">
      <w:pPr>
        <w:pStyle w:val="ListParagraph"/>
        <w:ind w:left="1352"/>
      </w:pPr>
    </w:p>
    <w:p w:rsidR="00507F01" w:rsidRDefault="00507F01" w:rsidP="00507F01">
      <w:pPr>
        <w:pStyle w:val="ListParagraph"/>
        <w:numPr>
          <w:ilvl w:val="0"/>
          <w:numId w:val="12"/>
        </w:numPr>
      </w:pPr>
      <w:r>
        <w:t>Genital warts are caused by</w:t>
      </w:r>
    </w:p>
    <w:p w:rsidR="00C7484D" w:rsidRDefault="00C7484D" w:rsidP="00C7484D">
      <w:pPr>
        <w:pStyle w:val="ListParagraph"/>
      </w:pPr>
    </w:p>
    <w:p w:rsidR="00507F01" w:rsidRDefault="00507F01" w:rsidP="00C7484D">
      <w:pPr>
        <w:pStyle w:val="ListParagraph"/>
        <w:numPr>
          <w:ilvl w:val="0"/>
          <w:numId w:val="20"/>
        </w:numPr>
      </w:pPr>
      <w:r>
        <w:t xml:space="preserve">  the human papilloma virus.</w:t>
      </w:r>
    </w:p>
    <w:p w:rsidR="00507F01" w:rsidRDefault="00507F01" w:rsidP="00C7484D">
      <w:pPr>
        <w:pStyle w:val="ListParagraph"/>
        <w:numPr>
          <w:ilvl w:val="0"/>
          <w:numId w:val="20"/>
        </w:numPr>
      </w:pPr>
      <w:r>
        <w:t xml:space="preserve">  the herpes complex virus.</w:t>
      </w:r>
    </w:p>
    <w:p w:rsidR="00507F01" w:rsidRDefault="00507F01" w:rsidP="00C7484D">
      <w:pPr>
        <w:pStyle w:val="ListParagraph"/>
        <w:numPr>
          <w:ilvl w:val="0"/>
          <w:numId w:val="20"/>
        </w:numPr>
      </w:pPr>
      <w:r>
        <w:t xml:space="preserve">  the human immunodeficiency virus.</w:t>
      </w:r>
    </w:p>
    <w:p w:rsidR="0056702E" w:rsidRDefault="00507F01" w:rsidP="0056702E">
      <w:pPr>
        <w:pStyle w:val="ListParagraph"/>
        <w:numPr>
          <w:ilvl w:val="0"/>
          <w:numId w:val="20"/>
        </w:numPr>
      </w:pPr>
      <w:r>
        <w:t xml:space="preserve">  Trichomonas </w:t>
      </w:r>
      <w:proofErr w:type="spellStart"/>
      <w:r>
        <w:t>vaginalis</w:t>
      </w:r>
      <w:proofErr w:type="spellEnd"/>
      <w:r>
        <w:t>.</w:t>
      </w:r>
    </w:p>
    <w:p w:rsidR="00C7484D" w:rsidRDefault="00C7484D" w:rsidP="00C7484D"/>
    <w:p w:rsidR="0056702E" w:rsidRDefault="00507F01" w:rsidP="00C7484D">
      <w:pPr>
        <w:pStyle w:val="ListParagraph"/>
        <w:numPr>
          <w:ilvl w:val="0"/>
          <w:numId w:val="12"/>
        </w:numPr>
      </w:pPr>
      <w:r>
        <w:t>How often should women have a pap smear (now “cervical screening test”)?</w:t>
      </w:r>
    </w:p>
    <w:p w:rsidR="00C7484D" w:rsidRDefault="00C7484D" w:rsidP="00C7484D">
      <w:pPr>
        <w:pStyle w:val="ListParagraph"/>
      </w:pPr>
    </w:p>
    <w:p w:rsidR="00507F01" w:rsidRDefault="00507F01" w:rsidP="00507F01">
      <w:pPr>
        <w:pStyle w:val="ListParagraph"/>
        <w:numPr>
          <w:ilvl w:val="0"/>
          <w:numId w:val="5"/>
        </w:numPr>
      </w:pPr>
      <w:r>
        <w:t>Every 2 years from age 18 for the rest of their lives</w:t>
      </w:r>
    </w:p>
    <w:p w:rsidR="00507F01" w:rsidRDefault="00507F01" w:rsidP="00507F01">
      <w:pPr>
        <w:pStyle w:val="ListParagraph"/>
        <w:numPr>
          <w:ilvl w:val="0"/>
          <w:numId w:val="5"/>
        </w:numPr>
      </w:pPr>
      <w:r>
        <w:t>Every 2 years if they are sexually active until 5 years after they stop being sexually active</w:t>
      </w:r>
    </w:p>
    <w:p w:rsidR="00507F01" w:rsidRDefault="00507F01" w:rsidP="00507F01">
      <w:pPr>
        <w:pStyle w:val="ListParagraph"/>
        <w:numPr>
          <w:ilvl w:val="0"/>
          <w:numId w:val="5"/>
        </w:numPr>
      </w:pPr>
      <w:r>
        <w:t>Every 5 years from age 25 for the rest of their lives</w:t>
      </w:r>
    </w:p>
    <w:p w:rsidR="00507F01" w:rsidRDefault="00507F01" w:rsidP="00507F01">
      <w:pPr>
        <w:pStyle w:val="ListParagraph"/>
        <w:numPr>
          <w:ilvl w:val="0"/>
          <w:numId w:val="5"/>
        </w:numPr>
      </w:pPr>
      <w:r>
        <w:t>Every 5 years if they are sexually active until 5 years after they stop being sexually active</w:t>
      </w:r>
    </w:p>
    <w:p w:rsidR="00507F01" w:rsidRDefault="00507F01" w:rsidP="00507F01"/>
    <w:p w:rsidR="00507F01" w:rsidRDefault="00507F01" w:rsidP="00507F01">
      <w:pPr>
        <w:pStyle w:val="ListParagraph"/>
        <w:numPr>
          <w:ilvl w:val="0"/>
          <w:numId w:val="12"/>
        </w:numPr>
      </w:pPr>
      <w:r>
        <w:t>An STD for which there is an approved, effective vaccine is:</w:t>
      </w:r>
    </w:p>
    <w:p w:rsidR="00C7484D" w:rsidRDefault="00C7484D" w:rsidP="00C7484D">
      <w:pPr>
        <w:pStyle w:val="ListParagraph"/>
      </w:pPr>
    </w:p>
    <w:p w:rsidR="00507F01" w:rsidRDefault="00507F01" w:rsidP="00C7484D">
      <w:pPr>
        <w:pStyle w:val="ListParagraph"/>
        <w:numPr>
          <w:ilvl w:val="0"/>
          <w:numId w:val="21"/>
        </w:numPr>
      </w:pPr>
      <w:r>
        <w:t>herpes</w:t>
      </w:r>
    </w:p>
    <w:p w:rsidR="00507F01" w:rsidRDefault="00507F01" w:rsidP="00C7484D">
      <w:pPr>
        <w:pStyle w:val="ListParagraph"/>
        <w:numPr>
          <w:ilvl w:val="0"/>
          <w:numId w:val="21"/>
        </w:numPr>
      </w:pPr>
      <w:r>
        <w:t>Hepatitis B</w:t>
      </w:r>
    </w:p>
    <w:p w:rsidR="00507F01" w:rsidRDefault="00223D8C" w:rsidP="00C7484D">
      <w:pPr>
        <w:pStyle w:val="ListParagraph"/>
        <w:numPr>
          <w:ilvl w:val="0"/>
          <w:numId w:val="21"/>
        </w:numPr>
      </w:pPr>
      <w:r>
        <w:t>HIV</w:t>
      </w:r>
    </w:p>
    <w:p w:rsidR="00507F01" w:rsidRDefault="00507F01" w:rsidP="00C7484D">
      <w:pPr>
        <w:pStyle w:val="ListParagraph"/>
        <w:numPr>
          <w:ilvl w:val="0"/>
          <w:numId w:val="21"/>
        </w:numPr>
      </w:pPr>
      <w:r>
        <w:t>chlamydia</w:t>
      </w:r>
    </w:p>
    <w:p w:rsidR="00E35D06" w:rsidRDefault="00E35D06" w:rsidP="00507F01"/>
    <w:p w:rsidR="00E35D06" w:rsidRDefault="00E35D06" w:rsidP="00ED4F7B">
      <w:pPr>
        <w:pStyle w:val="ListParagraph"/>
        <w:numPr>
          <w:ilvl w:val="0"/>
          <w:numId w:val="12"/>
        </w:numPr>
      </w:pPr>
      <w:r>
        <w:t>Which of the following would be the least risky sexual behaviour for transmitting STIs?</w:t>
      </w:r>
    </w:p>
    <w:p w:rsidR="00ED4F7B" w:rsidRDefault="00ED4F7B" w:rsidP="00ED4F7B">
      <w:pPr>
        <w:pStyle w:val="ListParagraph"/>
      </w:pPr>
    </w:p>
    <w:p w:rsidR="00E35D06" w:rsidRDefault="00E35D06" w:rsidP="00E35D06">
      <w:pPr>
        <w:pStyle w:val="ListParagraph"/>
        <w:numPr>
          <w:ilvl w:val="0"/>
          <w:numId w:val="10"/>
        </w:numPr>
      </w:pPr>
      <w:r>
        <w:t>Sex without condoms between two monogamous partners that have been tested</w:t>
      </w:r>
    </w:p>
    <w:p w:rsidR="00E35D06" w:rsidRDefault="00E35D06" w:rsidP="00E35D06">
      <w:pPr>
        <w:pStyle w:val="ListParagraph"/>
        <w:numPr>
          <w:ilvl w:val="0"/>
          <w:numId w:val="10"/>
        </w:numPr>
      </w:pPr>
      <w:r>
        <w:t>Sex with a condom with random partners</w:t>
      </w:r>
    </w:p>
    <w:p w:rsidR="00E35D06" w:rsidRDefault="00E35D06" w:rsidP="00E35D06">
      <w:pPr>
        <w:pStyle w:val="ListParagraph"/>
        <w:numPr>
          <w:ilvl w:val="0"/>
          <w:numId w:val="10"/>
        </w:numPr>
      </w:pPr>
      <w:r>
        <w:t>Sex with a condom with one regular partner who is also sleeping with other people</w:t>
      </w:r>
    </w:p>
    <w:p w:rsidR="00E35D06" w:rsidRDefault="00E35D06" w:rsidP="00E35D06">
      <w:pPr>
        <w:pStyle w:val="ListParagraph"/>
        <w:numPr>
          <w:ilvl w:val="0"/>
          <w:numId w:val="10"/>
        </w:numPr>
      </w:pPr>
      <w:r>
        <w:t>Sex without a condom with multiple partners</w:t>
      </w:r>
    </w:p>
    <w:p w:rsidR="00ED4F7B" w:rsidRDefault="00ED4F7B" w:rsidP="00ED4F7B"/>
    <w:p w:rsidR="00ED4F7B" w:rsidRDefault="00ED4F7B" w:rsidP="00ED4F7B"/>
    <w:p w:rsidR="00E35D06" w:rsidRDefault="00E35D06" w:rsidP="00ED4F7B">
      <w:pPr>
        <w:pStyle w:val="ListParagraph"/>
        <w:numPr>
          <w:ilvl w:val="0"/>
          <w:numId w:val="12"/>
        </w:numPr>
      </w:pPr>
      <w:r>
        <w:lastRenderedPageBreak/>
        <w:t>Which of the following ways can you test for HIV?</w:t>
      </w:r>
    </w:p>
    <w:p w:rsidR="00ED4F7B" w:rsidRDefault="00ED4F7B" w:rsidP="00ED4F7B">
      <w:pPr>
        <w:pStyle w:val="ListParagraph"/>
      </w:pPr>
    </w:p>
    <w:p w:rsidR="00E35D06" w:rsidRDefault="00E35D06" w:rsidP="00E35D06">
      <w:pPr>
        <w:pStyle w:val="ListParagraph"/>
        <w:numPr>
          <w:ilvl w:val="0"/>
          <w:numId w:val="11"/>
        </w:numPr>
      </w:pPr>
      <w:r>
        <w:t>Urine sample</w:t>
      </w:r>
    </w:p>
    <w:p w:rsidR="00E35D06" w:rsidRDefault="00E35D06" w:rsidP="00E35D06">
      <w:pPr>
        <w:pStyle w:val="ListParagraph"/>
        <w:numPr>
          <w:ilvl w:val="0"/>
          <w:numId w:val="11"/>
        </w:numPr>
      </w:pPr>
      <w:r>
        <w:t>Pap smear</w:t>
      </w:r>
    </w:p>
    <w:p w:rsidR="00E35D06" w:rsidRDefault="00E35D06" w:rsidP="00E35D06">
      <w:pPr>
        <w:pStyle w:val="ListParagraph"/>
        <w:numPr>
          <w:ilvl w:val="0"/>
          <w:numId w:val="11"/>
        </w:numPr>
      </w:pPr>
      <w:r>
        <w:t>Genital swab</w:t>
      </w:r>
    </w:p>
    <w:p w:rsidR="00E35D06" w:rsidRDefault="00E35D06" w:rsidP="00E35D06">
      <w:pPr>
        <w:pStyle w:val="ListParagraph"/>
        <w:numPr>
          <w:ilvl w:val="0"/>
          <w:numId w:val="11"/>
        </w:numPr>
      </w:pPr>
      <w:r>
        <w:t>Blood test</w:t>
      </w:r>
    </w:p>
    <w:p w:rsidR="00ED4F7B" w:rsidRDefault="00ED4F7B" w:rsidP="00ED4F7B">
      <w:pPr>
        <w:pStyle w:val="ListParagraph"/>
      </w:pPr>
    </w:p>
    <w:p w:rsidR="001602A9" w:rsidRDefault="001602A9" w:rsidP="00ED4F7B">
      <w:pPr>
        <w:pStyle w:val="ListParagraph"/>
        <w:numPr>
          <w:ilvl w:val="0"/>
          <w:numId w:val="12"/>
        </w:numPr>
      </w:pPr>
      <w:r>
        <w:t xml:space="preserve">Which of the following is </w:t>
      </w:r>
      <w:r w:rsidRPr="00ED4F7B">
        <w:rPr>
          <w:b/>
        </w:rPr>
        <w:t>not</w:t>
      </w:r>
      <w:r>
        <w:t xml:space="preserve"> a barrier method of </w:t>
      </w:r>
      <w:proofErr w:type="gramStart"/>
      <w:r>
        <w:t>contraception:</w:t>
      </w:r>
      <w:proofErr w:type="gramEnd"/>
    </w:p>
    <w:p w:rsidR="00ED4F7B" w:rsidRDefault="00ED4F7B" w:rsidP="00ED4F7B">
      <w:pPr>
        <w:pStyle w:val="ListParagraph"/>
      </w:pPr>
    </w:p>
    <w:p w:rsidR="001602A9" w:rsidRDefault="001602A9" w:rsidP="001602A9">
      <w:pPr>
        <w:pStyle w:val="ListParagraph"/>
        <w:numPr>
          <w:ilvl w:val="0"/>
          <w:numId w:val="7"/>
        </w:numPr>
      </w:pPr>
      <w:r>
        <w:t>Condoms</w:t>
      </w:r>
    </w:p>
    <w:p w:rsidR="001602A9" w:rsidRDefault="001602A9" w:rsidP="001602A9">
      <w:pPr>
        <w:pStyle w:val="ListParagraph"/>
        <w:numPr>
          <w:ilvl w:val="0"/>
          <w:numId w:val="7"/>
        </w:numPr>
      </w:pPr>
      <w:r>
        <w:t>Tubal ligation</w:t>
      </w:r>
    </w:p>
    <w:p w:rsidR="001602A9" w:rsidRDefault="001602A9" w:rsidP="001602A9">
      <w:pPr>
        <w:pStyle w:val="ListParagraph"/>
        <w:numPr>
          <w:ilvl w:val="0"/>
          <w:numId w:val="7"/>
        </w:numPr>
      </w:pPr>
      <w:r>
        <w:t>Diaphragm</w:t>
      </w:r>
    </w:p>
    <w:p w:rsidR="001602A9" w:rsidRDefault="001602A9" w:rsidP="001602A9">
      <w:pPr>
        <w:pStyle w:val="ListParagraph"/>
        <w:numPr>
          <w:ilvl w:val="0"/>
          <w:numId w:val="7"/>
        </w:numPr>
      </w:pPr>
      <w:r>
        <w:t>IUD</w:t>
      </w:r>
    </w:p>
    <w:p w:rsidR="00ED4F7B" w:rsidRDefault="00ED4F7B" w:rsidP="00ED4F7B">
      <w:pPr>
        <w:pStyle w:val="ListParagraph"/>
      </w:pPr>
    </w:p>
    <w:p w:rsidR="001602A9" w:rsidRDefault="001602A9" w:rsidP="00ED4F7B">
      <w:pPr>
        <w:pStyle w:val="ListParagraph"/>
        <w:numPr>
          <w:ilvl w:val="0"/>
          <w:numId w:val="12"/>
        </w:numPr>
      </w:pPr>
      <w:r>
        <w:t>Which of the following have the highest success rate in preventing against pregnancy?</w:t>
      </w:r>
    </w:p>
    <w:p w:rsidR="00ED4F7B" w:rsidRDefault="00ED4F7B" w:rsidP="00ED4F7B">
      <w:pPr>
        <w:pStyle w:val="ListParagraph"/>
      </w:pPr>
    </w:p>
    <w:p w:rsidR="001602A9" w:rsidRDefault="001602A9" w:rsidP="001602A9">
      <w:pPr>
        <w:pStyle w:val="ListParagraph"/>
        <w:numPr>
          <w:ilvl w:val="0"/>
          <w:numId w:val="8"/>
        </w:numPr>
      </w:pPr>
      <w:proofErr w:type="spellStart"/>
      <w:r>
        <w:t>Implanon</w:t>
      </w:r>
      <w:proofErr w:type="spellEnd"/>
    </w:p>
    <w:p w:rsidR="001602A9" w:rsidRDefault="001602A9" w:rsidP="001602A9">
      <w:pPr>
        <w:pStyle w:val="ListParagraph"/>
        <w:numPr>
          <w:ilvl w:val="0"/>
          <w:numId w:val="8"/>
        </w:numPr>
      </w:pPr>
      <w:r>
        <w:t>Combined contraceptive pill</w:t>
      </w:r>
    </w:p>
    <w:p w:rsidR="001602A9" w:rsidRDefault="001602A9" w:rsidP="001602A9">
      <w:pPr>
        <w:pStyle w:val="ListParagraph"/>
        <w:numPr>
          <w:ilvl w:val="0"/>
          <w:numId w:val="8"/>
        </w:numPr>
      </w:pPr>
      <w:r>
        <w:t>Condoms</w:t>
      </w:r>
    </w:p>
    <w:p w:rsidR="001602A9" w:rsidRDefault="001602A9" w:rsidP="001602A9">
      <w:pPr>
        <w:pStyle w:val="ListParagraph"/>
        <w:numPr>
          <w:ilvl w:val="0"/>
          <w:numId w:val="8"/>
        </w:numPr>
      </w:pPr>
      <w:r>
        <w:t>Mini-pill</w:t>
      </w:r>
    </w:p>
    <w:p w:rsidR="00ED4F7B" w:rsidRDefault="00ED4F7B">
      <w:r>
        <w:br w:type="page"/>
      </w:r>
    </w:p>
    <w:p w:rsidR="00ED4F7B" w:rsidRPr="00C7484D" w:rsidRDefault="00ED4F7B" w:rsidP="00ED4F7B">
      <w:pPr>
        <w:rPr>
          <w:b/>
        </w:rPr>
      </w:pPr>
      <w:r>
        <w:rPr>
          <w:rFonts w:ascii="Arial" w:hAnsi="Arial" w:cs="Arial"/>
          <w:b/>
          <w:color w:val="000000"/>
        </w:rPr>
        <w:lastRenderedPageBreak/>
        <w:t>Part 2</w:t>
      </w:r>
      <w:r w:rsidRPr="00C7484D">
        <w:rPr>
          <w:rFonts w:ascii="Arial" w:hAnsi="Arial" w:cs="Arial"/>
          <w:b/>
          <w:color w:val="000000"/>
        </w:rPr>
        <w:t xml:space="preserve">: </w:t>
      </w:r>
      <w:r>
        <w:rPr>
          <w:rFonts w:ascii="Arial" w:hAnsi="Arial" w:cs="Arial"/>
          <w:b/>
          <w:color w:val="000000"/>
        </w:rPr>
        <w:t>Short Answer (3</w:t>
      </w:r>
      <w:r w:rsidRPr="00C7484D">
        <w:rPr>
          <w:rFonts w:ascii="Arial" w:hAnsi="Arial" w:cs="Arial"/>
          <w:b/>
          <w:color w:val="000000"/>
        </w:rPr>
        <w:t>5 marks)</w:t>
      </w:r>
    </w:p>
    <w:p w:rsidR="00ED4F7B" w:rsidRDefault="00ED4F7B" w:rsidP="00507F01"/>
    <w:p w:rsidR="00223D8C" w:rsidRPr="00ED4F7B" w:rsidRDefault="00223D8C" w:rsidP="00ED4F7B">
      <w:pPr>
        <w:pStyle w:val="ListParagraph"/>
        <w:numPr>
          <w:ilvl w:val="0"/>
          <w:numId w:val="22"/>
        </w:numPr>
        <w:rPr>
          <w:rFonts w:ascii="Arial" w:hAnsi="Arial" w:cs="Arial"/>
          <w:b/>
          <w:sz w:val="24"/>
          <w:szCs w:val="24"/>
        </w:rPr>
      </w:pPr>
      <w:r w:rsidRPr="00ED4F7B">
        <w:rPr>
          <w:rFonts w:ascii="Arial" w:hAnsi="Arial" w:cs="Arial"/>
          <w:b/>
          <w:sz w:val="24"/>
          <w:szCs w:val="24"/>
        </w:rPr>
        <w:t xml:space="preserve">Complete </w:t>
      </w:r>
      <w:r w:rsidRPr="00ED4F7B">
        <w:rPr>
          <w:rFonts w:ascii="Arial" w:hAnsi="Arial" w:cs="Arial"/>
          <w:sz w:val="24"/>
          <w:szCs w:val="24"/>
        </w:rPr>
        <w:t>the following table:</w:t>
      </w:r>
      <w:r w:rsidR="00E35D06" w:rsidRPr="00ED4F7B">
        <w:rPr>
          <w:rFonts w:ascii="Arial" w:hAnsi="Arial" w:cs="Arial"/>
          <w:sz w:val="24"/>
          <w:szCs w:val="24"/>
        </w:rPr>
        <w:t xml:space="preserve"> </w:t>
      </w:r>
      <w:r w:rsidR="00E35D06" w:rsidRPr="00ED4F7B">
        <w:rPr>
          <w:rFonts w:ascii="Arial" w:hAnsi="Arial" w:cs="Arial"/>
          <w:b/>
          <w:sz w:val="24"/>
          <w:szCs w:val="24"/>
        </w:rPr>
        <w:t>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</w:tblGrid>
      <w:tr w:rsidR="00223D8C" w:rsidRPr="00ED4F7B" w:rsidTr="00223D8C"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STI</w:t>
            </w: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Treatment</w:t>
            </w:r>
          </w:p>
        </w:tc>
      </w:tr>
      <w:tr w:rsidR="00223D8C" w:rsidRPr="00ED4F7B" w:rsidTr="00223D8C">
        <w:trPr>
          <w:trHeight w:val="658"/>
        </w:trPr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Syphilis</w:t>
            </w: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3D8C" w:rsidRPr="00ED4F7B" w:rsidTr="00223D8C">
        <w:trPr>
          <w:trHeight w:val="709"/>
        </w:trPr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Hepatitis A</w:t>
            </w: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23D8C" w:rsidRPr="00ED4F7B" w:rsidTr="00223D8C">
        <w:trPr>
          <w:trHeight w:val="705"/>
        </w:trPr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  <w:r w:rsidRPr="00ED4F7B">
              <w:rPr>
                <w:rFonts w:ascii="Arial" w:hAnsi="Arial" w:cs="Arial"/>
                <w:sz w:val="24"/>
                <w:szCs w:val="24"/>
              </w:rPr>
              <w:t>Pubic lice</w:t>
            </w: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14" w:type="dxa"/>
          </w:tcPr>
          <w:p w:rsidR="00223D8C" w:rsidRPr="00ED4F7B" w:rsidRDefault="00223D8C" w:rsidP="00507F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23D8C" w:rsidRPr="00ED4F7B" w:rsidRDefault="00223D8C" w:rsidP="00507F01">
      <w:pPr>
        <w:rPr>
          <w:rFonts w:ascii="Arial" w:hAnsi="Arial" w:cs="Arial"/>
          <w:sz w:val="24"/>
          <w:szCs w:val="24"/>
        </w:rPr>
      </w:pPr>
    </w:p>
    <w:p w:rsidR="0056702E" w:rsidRPr="00ED4F7B" w:rsidRDefault="0056702E" w:rsidP="0056702E">
      <w:pPr>
        <w:rPr>
          <w:rFonts w:ascii="Arial" w:hAnsi="Arial" w:cs="Arial"/>
          <w:sz w:val="24"/>
          <w:szCs w:val="24"/>
        </w:rPr>
      </w:pPr>
    </w:p>
    <w:p w:rsidR="0056702E" w:rsidRPr="00ED4F7B" w:rsidRDefault="00223D8C" w:rsidP="00ED4F7B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 xml:space="preserve">Label the following as </w:t>
      </w:r>
      <w:r w:rsidRPr="00ED4F7B">
        <w:rPr>
          <w:rFonts w:ascii="Arial" w:hAnsi="Arial" w:cs="Arial"/>
          <w:b/>
          <w:sz w:val="24"/>
          <w:szCs w:val="24"/>
        </w:rPr>
        <w:t>true or false</w:t>
      </w:r>
      <w:r w:rsidRPr="00ED4F7B">
        <w:rPr>
          <w:rFonts w:ascii="Arial" w:hAnsi="Arial" w:cs="Arial"/>
          <w:sz w:val="24"/>
          <w:szCs w:val="24"/>
        </w:rPr>
        <w:t xml:space="preserve"> and </w:t>
      </w:r>
      <w:r w:rsidRPr="00ED4F7B">
        <w:rPr>
          <w:rFonts w:ascii="Arial" w:hAnsi="Arial" w:cs="Arial"/>
          <w:b/>
          <w:sz w:val="24"/>
          <w:szCs w:val="24"/>
        </w:rPr>
        <w:t>explain</w:t>
      </w:r>
      <w:r w:rsidRPr="00ED4F7B">
        <w:rPr>
          <w:rFonts w:ascii="Arial" w:hAnsi="Arial" w:cs="Arial"/>
          <w:sz w:val="24"/>
          <w:szCs w:val="24"/>
        </w:rPr>
        <w:t xml:space="preserve"> your choice.</w:t>
      </w:r>
      <w:r w:rsidR="00E35D06" w:rsidRPr="00ED4F7B">
        <w:rPr>
          <w:rFonts w:ascii="Arial" w:hAnsi="Arial" w:cs="Arial"/>
          <w:sz w:val="24"/>
          <w:szCs w:val="24"/>
        </w:rPr>
        <w:t xml:space="preserve"> </w:t>
      </w:r>
      <w:r w:rsidR="00E35D06" w:rsidRPr="00ED4F7B">
        <w:rPr>
          <w:rFonts w:ascii="Arial" w:hAnsi="Arial" w:cs="Arial"/>
          <w:b/>
          <w:sz w:val="24"/>
          <w:szCs w:val="24"/>
        </w:rPr>
        <w:t>(6 marks)</w:t>
      </w:r>
    </w:p>
    <w:p w:rsidR="0056702E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a)</w:t>
      </w:r>
      <w:r>
        <w:rPr>
          <w:rFonts w:ascii="Arial" w:hAnsi="Arial" w:cs="Arial"/>
          <w:sz w:val="24"/>
          <w:szCs w:val="24"/>
        </w:rPr>
        <w:t xml:space="preserve"> </w:t>
      </w:r>
      <w:r w:rsidR="0056702E" w:rsidRPr="00ED4F7B">
        <w:rPr>
          <w:rFonts w:ascii="Arial" w:hAnsi="Arial" w:cs="Arial"/>
          <w:sz w:val="24"/>
          <w:szCs w:val="24"/>
        </w:rPr>
        <w:t>Once you have been infected with chlamydia once you can still get it again but you are less likely to because you have built up resistance.</w:t>
      </w:r>
      <w:r w:rsidRPr="00ED4F7B">
        <w:rPr>
          <w:rFonts w:ascii="Arial" w:hAnsi="Arial" w:cs="Arial"/>
          <w:sz w:val="24"/>
          <w:szCs w:val="24"/>
        </w:rPr>
        <w:t xml:space="preserve"> 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223D8C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</w:t>
      </w:r>
      <w:r w:rsidR="00223D8C" w:rsidRPr="00ED4F7B">
        <w:rPr>
          <w:rFonts w:ascii="Arial" w:hAnsi="Arial" w:cs="Arial"/>
          <w:sz w:val="24"/>
          <w:szCs w:val="24"/>
        </w:rPr>
        <w:t>Practicing abstinence will make it impossible</w:t>
      </w:r>
      <w:r w:rsidR="00C13E84">
        <w:rPr>
          <w:rFonts w:ascii="Arial" w:hAnsi="Arial" w:cs="Arial"/>
          <w:sz w:val="24"/>
          <w:szCs w:val="24"/>
        </w:rPr>
        <w:t xml:space="preserve"> for you to contract Hepatitis C</w:t>
      </w:r>
      <w:r w:rsidR="00223D8C" w:rsidRPr="00ED4F7B">
        <w:rPr>
          <w:rFonts w:ascii="Arial" w:hAnsi="Arial" w:cs="Arial"/>
          <w:sz w:val="24"/>
          <w:szCs w:val="24"/>
        </w:rPr>
        <w:t>.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223D8C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</w:t>
      </w:r>
      <w:r w:rsidR="00223D8C" w:rsidRPr="00ED4F7B">
        <w:rPr>
          <w:rFonts w:ascii="Arial" w:hAnsi="Arial" w:cs="Arial"/>
          <w:sz w:val="24"/>
          <w:szCs w:val="24"/>
        </w:rPr>
        <w:t>You can’t die from HIV but you can die from AIDS because it is a more advanced and serious form of the infection.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2E2085">
      <w:pPr>
        <w:rPr>
          <w:rFonts w:ascii="Arial" w:hAnsi="Arial" w:cs="Arial"/>
          <w:sz w:val="24"/>
        </w:rPr>
      </w:pPr>
    </w:p>
    <w:p w:rsidR="001602A9" w:rsidRPr="00ED4F7B" w:rsidRDefault="00E35D06" w:rsidP="00ED4F7B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 w:rsidRPr="00ED4F7B">
        <w:rPr>
          <w:rFonts w:ascii="Arial" w:hAnsi="Arial" w:cs="Arial"/>
          <w:b/>
          <w:sz w:val="24"/>
        </w:rPr>
        <w:lastRenderedPageBreak/>
        <w:t>Explain</w:t>
      </w:r>
      <w:r w:rsidR="001602A9" w:rsidRPr="00ED4F7B">
        <w:rPr>
          <w:rFonts w:ascii="Arial" w:hAnsi="Arial" w:cs="Arial"/>
          <w:sz w:val="24"/>
        </w:rPr>
        <w:t xml:space="preserve"> one way to prevent HIV transmission through each of the following: sexual contact, mother-to-baby </w:t>
      </w:r>
      <w:r w:rsidRPr="00ED4F7B">
        <w:rPr>
          <w:rFonts w:ascii="Arial" w:hAnsi="Arial" w:cs="Arial"/>
          <w:sz w:val="24"/>
        </w:rPr>
        <w:t xml:space="preserve">and from other bodily fluids. </w:t>
      </w:r>
      <w:r w:rsidRPr="00ED4F7B">
        <w:rPr>
          <w:rFonts w:ascii="Arial" w:hAnsi="Arial" w:cs="Arial"/>
          <w:b/>
          <w:sz w:val="24"/>
        </w:rPr>
        <w:t>(3</w:t>
      </w:r>
      <w:r w:rsidR="001602A9" w:rsidRPr="00ED4F7B">
        <w:rPr>
          <w:rFonts w:ascii="Arial" w:hAnsi="Arial" w:cs="Arial"/>
          <w:b/>
          <w:sz w:val="24"/>
        </w:rPr>
        <w:t xml:space="preserve"> marks)</w:t>
      </w:r>
    </w:p>
    <w:p w:rsidR="001602A9" w:rsidRDefault="001602A9" w:rsidP="002E2085">
      <w:pPr>
        <w:rPr>
          <w:rFonts w:ascii="Arial" w:hAnsi="Arial" w:cs="Arial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2"/>
        <w:gridCol w:w="6644"/>
      </w:tblGrid>
      <w:tr w:rsidR="001602A9" w:rsidTr="001602A9">
        <w:tc>
          <w:tcPr>
            <w:tcW w:w="2547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Transmission</w:t>
            </w:r>
          </w:p>
        </w:tc>
        <w:tc>
          <w:tcPr>
            <w:tcW w:w="7909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Prevention</w:t>
            </w:r>
          </w:p>
        </w:tc>
      </w:tr>
      <w:tr w:rsidR="001602A9" w:rsidTr="001602A9">
        <w:trPr>
          <w:trHeight w:val="1252"/>
        </w:trPr>
        <w:tc>
          <w:tcPr>
            <w:tcW w:w="2547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Sexual contact</w:t>
            </w:r>
          </w:p>
        </w:tc>
        <w:tc>
          <w:tcPr>
            <w:tcW w:w="7909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</w:p>
        </w:tc>
      </w:tr>
      <w:tr w:rsidR="001602A9" w:rsidTr="001602A9">
        <w:trPr>
          <w:trHeight w:val="1252"/>
        </w:trPr>
        <w:tc>
          <w:tcPr>
            <w:tcW w:w="2547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mother-to-baby</w:t>
            </w:r>
          </w:p>
        </w:tc>
        <w:tc>
          <w:tcPr>
            <w:tcW w:w="7909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</w:p>
        </w:tc>
      </w:tr>
      <w:tr w:rsidR="001602A9" w:rsidTr="001602A9">
        <w:trPr>
          <w:trHeight w:val="1252"/>
        </w:trPr>
        <w:tc>
          <w:tcPr>
            <w:tcW w:w="2547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other bodily fluids</w:t>
            </w:r>
          </w:p>
        </w:tc>
        <w:tc>
          <w:tcPr>
            <w:tcW w:w="7909" w:type="dxa"/>
          </w:tcPr>
          <w:p w:rsidR="001602A9" w:rsidRDefault="001602A9" w:rsidP="002E2085">
            <w:pPr>
              <w:rPr>
                <w:rFonts w:ascii="Arial" w:hAnsi="Arial" w:cs="Arial"/>
                <w:sz w:val="24"/>
              </w:rPr>
            </w:pPr>
          </w:p>
        </w:tc>
      </w:tr>
    </w:tbl>
    <w:p w:rsidR="002E2085" w:rsidRDefault="002E2085" w:rsidP="002E2085">
      <w:pPr>
        <w:rPr>
          <w:rFonts w:ascii="Arial" w:hAnsi="Arial" w:cs="Arial"/>
          <w:sz w:val="24"/>
        </w:rPr>
      </w:pPr>
    </w:p>
    <w:p w:rsidR="005E379F" w:rsidRPr="00ED4F7B" w:rsidRDefault="005E379F" w:rsidP="00ED4F7B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b/>
          <w:sz w:val="24"/>
          <w:szCs w:val="24"/>
        </w:rPr>
        <w:t>Explain 5 ways</w:t>
      </w:r>
      <w:r w:rsidRPr="00ED4F7B">
        <w:rPr>
          <w:rFonts w:ascii="Arial" w:hAnsi="Arial" w:cs="Arial"/>
          <w:sz w:val="24"/>
          <w:szCs w:val="24"/>
        </w:rPr>
        <w:t xml:space="preserve"> we can stop or slow the spread of STIs. </w:t>
      </w:r>
      <w:r w:rsidRPr="00ED4F7B">
        <w:rPr>
          <w:rFonts w:ascii="Arial" w:hAnsi="Arial" w:cs="Arial"/>
          <w:b/>
          <w:sz w:val="24"/>
          <w:szCs w:val="24"/>
        </w:rPr>
        <w:t>(5 marks)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2E2085" w:rsidRDefault="00ED4F7B" w:rsidP="00ED4F7B">
      <w:pPr>
        <w:spacing w:line="312" w:lineRule="auto"/>
        <w:rPr>
          <w:rFonts w:ascii="Arial" w:hAnsi="Arial" w:cs="Arial"/>
          <w:sz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8C2401" w:rsidRPr="00FC0266" w:rsidRDefault="008C2401" w:rsidP="008C2401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 w:rsidRPr="008C2401">
        <w:rPr>
          <w:rFonts w:ascii="Arial" w:hAnsi="Arial" w:cs="Arial"/>
          <w:sz w:val="24"/>
        </w:rPr>
        <w:lastRenderedPageBreak/>
        <w:t xml:space="preserve">Complete the following </w:t>
      </w:r>
      <w:proofErr w:type="spellStart"/>
      <w:r w:rsidRPr="008C2401">
        <w:rPr>
          <w:rFonts w:ascii="Arial" w:hAnsi="Arial" w:cs="Arial"/>
          <w:sz w:val="24"/>
        </w:rPr>
        <w:t>venn</w:t>
      </w:r>
      <w:proofErr w:type="spellEnd"/>
      <w:r w:rsidRPr="008C2401">
        <w:rPr>
          <w:rFonts w:ascii="Arial" w:hAnsi="Arial" w:cs="Arial"/>
          <w:sz w:val="24"/>
        </w:rPr>
        <w:t xml:space="preserve"> diagram with at least 5 facts about the different forms of hepatitis. You may wish to include facts about transmission, vaccines and symptoms. </w:t>
      </w:r>
      <w:r w:rsidRPr="008C2401">
        <w:rPr>
          <w:rFonts w:ascii="Arial" w:hAnsi="Arial" w:cs="Arial"/>
          <w:b/>
          <w:sz w:val="24"/>
        </w:rPr>
        <w:t>(5 marks)</w:t>
      </w:r>
    </w:p>
    <w:p w:rsidR="00FC0266" w:rsidRDefault="00FC0266" w:rsidP="00FC0266">
      <w:pPr>
        <w:rPr>
          <w:rFonts w:ascii="Arial" w:hAnsi="Arial" w:cs="Arial"/>
          <w:sz w:val="24"/>
        </w:rPr>
      </w:pPr>
    </w:p>
    <w:p w:rsidR="00FC0266" w:rsidRDefault="00FC0266" w:rsidP="00FC0266">
      <w:pPr>
        <w:rPr>
          <w:rFonts w:ascii="Arial" w:hAnsi="Arial" w:cs="Arial"/>
          <w:sz w:val="24"/>
        </w:rPr>
      </w:pPr>
    </w:p>
    <w:p w:rsidR="00FC0266" w:rsidRPr="00FC0266" w:rsidRDefault="00FC0266" w:rsidP="00FC0266">
      <w:pPr>
        <w:rPr>
          <w:rFonts w:ascii="Arial" w:hAnsi="Arial" w:cs="Arial"/>
          <w:sz w:val="24"/>
        </w:rPr>
      </w:pPr>
    </w:p>
    <w:p w:rsidR="008C2401" w:rsidRDefault="00FC0266">
      <w:pPr>
        <w:rPr>
          <w:rFonts w:ascii="Arial" w:hAnsi="Arial" w:cs="Arial"/>
          <w:sz w:val="24"/>
        </w:rPr>
      </w:pPr>
      <w:r w:rsidRPr="00FC0266"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98CD14" wp14:editId="2D0043CB">
                <wp:simplePos x="0" y="0"/>
                <wp:positionH relativeFrom="column">
                  <wp:posOffset>3390900</wp:posOffset>
                </wp:positionH>
                <wp:positionV relativeFrom="paragraph">
                  <wp:posOffset>87630</wp:posOffset>
                </wp:positionV>
                <wp:extent cx="666750" cy="140462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266" w:rsidRDefault="00FC0266" w:rsidP="00FC0266">
                            <w:r>
                              <w:t>Hep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98CD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67pt;margin-top:6.9pt;width:52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" filled="f" stroked="f">
                <v:textbox style="mso-fit-shape-to-text:t">
                  <w:txbxContent>
                    <w:p w:rsidR="00FC0266" w:rsidRDefault="00FC0266" w:rsidP="00FC0266">
                      <w:r>
                        <w:t>Hep 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C0266"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68580</wp:posOffset>
                </wp:positionV>
                <wp:extent cx="6667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266" w:rsidRDefault="00FC0266">
                            <w:r>
                              <w:t>Hep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95.25pt;margin-top:5.4pt;width:52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" filled="f" stroked="f">
                <v:textbox style="mso-fit-shape-to-text:t">
                  <w:txbxContent>
                    <w:p w:rsidR="00FC0266" w:rsidRDefault="00FC0266">
                      <w:r>
                        <w:t>Hep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C0266"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C98CD14" wp14:editId="2D0043CB">
                <wp:simplePos x="0" y="0"/>
                <wp:positionH relativeFrom="column">
                  <wp:posOffset>2524125</wp:posOffset>
                </wp:positionH>
                <wp:positionV relativeFrom="paragraph">
                  <wp:posOffset>4678680</wp:posOffset>
                </wp:positionV>
                <wp:extent cx="666750" cy="140462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0266" w:rsidRDefault="00FC0266" w:rsidP="00FC0266">
                            <w:r>
                              <w:t>Hep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98CD14" id="_x0000_s1029" type="#_x0000_t202" style="position:absolute;margin-left:198.75pt;margin-top:368.4pt;width:52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" filled="f" stroked="f">
                <v:textbox style="mso-fit-shape-to-text:t">
                  <w:txbxContent>
                    <w:p w:rsidR="00FC0266" w:rsidRDefault="00FC0266" w:rsidP="00FC0266">
                      <w:r>
                        <w:t>Hep 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781DF5" wp14:editId="05222D1A">
                <wp:simplePos x="0" y="0"/>
                <wp:positionH relativeFrom="column">
                  <wp:posOffset>1019175</wp:posOffset>
                </wp:positionH>
                <wp:positionV relativeFrom="paragraph">
                  <wp:posOffset>1630680</wp:posOffset>
                </wp:positionV>
                <wp:extent cx="3371850" cy="337185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33718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1A3028" id="Oval 2" o:spid="_x0000_s1026" style="position:absolute;margin-left:80.25pt;margin-top:128.4pt;width:265.5pt;height:26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" filled="f" strokecolor="black [3200]"/>
            </w:pict>
          </mc:Fallback>
        </mc:AlternateContent>
      </w:r>
      <w:r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11430</wp:posOffset>
                </wp:positionV>
                <wp:extent cx="3371850" cy="337185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33718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DB0DBF" id="Oval 1" o:spid="_x0000_s1026" style="position:absolute;margin-left:8.25pt;margin-top:.9pt;width:265.5pt;height:26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" filled="f" strokecolor="black [3200]"/>
            </w:pict>
          </mc:Fallback>
        </mc:AlternateContent>
      </w:r>
      <w:r>
        <w:rPr>
          <w:rFonts w:ascii="Arial" w:hAnsi="Arial" w:cs="Arial"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781DF5" wp14:editId="05222D1A">
                <wp:simplePos x="0" y="0"/>
                <wp:positionH relativeFrom="column">
                  <wp:posOffset>1876425</wp:posOffset>
                </wp:positionH>
                <wp:positionV relativeFrom="paragraph">
                  <wp:posOffset>11430</wp:posOffset>
                </wp:positionV>
                <wp:extent cx="3371850" cy="337185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33718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995946" id="Oval 3" o:spid="_x0000_s1026" style="position:absolute;margin-left:147.75pt;margin-top:.9pt;width:265.5pt;height:26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" filled="f" strokecolor="black [3200]"/>
            </w:pict>
          </mc:Fallback>
        </mc:AlternateContent>
      </w:r>
      <w:r w:rsidR="008C2401">
        <w:rPr>
          <w:rFonts w:ascii="Arial" w:hAnsi="Arial" w:cs="Arial"/>
          <w:sz w:val="24"/>
        </w:rPr>
        <w:br w:type="page"/>
      </w:r>
    </w:p>
    <w:p w:rsidR="002E2085" w:rsidRPr="002E2085" w:rsidRDefault="008C2401" w:rsidP="002E208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6</w:t>
      </w:r>
      <w:r w:rsidR="002E2085">
        <w:rPr>
          <w:rFonts w:ascii="Arial" w:hAnsi="Arial" w:cs="Arial"/>
          <w:sz w:val="24"/>
        </w:rPr>
        <w:t>.</w:t>
      </w:r>
      <w:r w:rsidR="002E2085">
        <w:rPr>
          <w:rFonts w:ascii="Arial" w:hAnsi="Arial" w:cs="Arial"/>
          <w:sz w:val="24"/>
        </w:rPr>
        <w:tab/>
      </w:r>
      <w:r w:rsidR="002E2085" w:rsidRPr="007C093D">
        <w:rPr>
          <w:rFonts w:ascii="Arial" w:hAnsi="Arial" w:cs="Arial"/>
          <w:sz w:val="24"/>
        </w:rPr>
        <w:t>Referring to the following diagram</w:t>
      </w:r>
      <w:r w:rsidR="002E2085">
        <w:rPr>
          <w:rFonts w:ascii="Arial" w:hAnsi="Arial" w:cs="Arial"/>
          <w:sz w:val="24"/>
        </w:rPr>
        <w:t xml:space="preserve"> to answer the questions below.</w:t>
      </w:r>
    </w:p>
    <w:p w:rsidR="002E2085" w:rsidRDefault="002E2085" w:rsidP="002E2085"/>
    <w:bookmarkStart w:id="0" w:name="_MON_1162542934"/>
    <w:bookmarkEnd w:id="0"/>
    <w:p w:rsidR="002E2085" w:rsidRDefault="00ED4F7B" w:rsidP="002E2085">
      <w:r>
        <w:object w:dxaOrig="6976" w:dyaOrig="59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6.5pt;height:345.45pt" o:ole="" o:bordertopcolor="this" o:borderleftcolor="this" o:borderbottomcolor="this" o:borderrightcolor="this" fillcolor="window">
            <v:imagedata r:id="rId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Picture.8" ShapeID="_x0000_i1025" DrawAspect="Content" ObjectID="_1633948119" r:id="rId7"/>
        </w:object>
      </w:r>
    </w:p>
    <w:p w:rsidR="002E2085" w:rsidRPr="007C093D" w:rsidRDefault="002E2085" w:rsidP="002E2085">
      <w:pPr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b/>
          <w:sz w:val="24"/>
          <w:szCs w:val="24"/>
        </w:rPr>
        <w:t>Name</w:t>
      </w:r>
      <w:r w:rsidRPr="007C093D">
        <w:rPr>
          <w:rFonts w:ascii="Arial" w:hAnsi="Arial" w:cs="Arial"/>
          <w:sz w:val="24"/>
          <w:szCs w:val="24"/>
        </w:rPr>
        <w:t xml:space="preserve"> each method of contraception indicated by the letters and </w:t>
      </w:r>
      <w:r w:rsidRPr="00ED4F7B">
        <w:rPr>
          <w:rFonts w:ascii="Arial" w:hAnsi="Arial" w:cs="Arial"/>
          <w:b/>
          <w:sz w:val="24"/>
          <w:szCs w:val="24"/>
        </w:rPr>
        <w:t>explain</w:t>
      </w:r>
      <w:r w:rsidRPr="007C093D">
        <w:rPr>
          <w:rFonts w:ascii="Arial" w:hAnsi="Arial" w:cs="Arial"/>
          <w:sz w:val="24"/>
          <w:szCs w:val="24"/>
        </w:rPr>
        <w:t xml:space="preserve"> how they work.</w:t>
      </w:r>
      <w:r w:rsidR="00ED4F7B" w:rsidRPr="00ED4F7B">
        <w:rPr>
          <w:rFonts w:ascii="Arial" w:hAnsi="Arial" w:cs="Arial"/>
          <w:b/>
          <w:sz w:val="24"/>
          <w:szCs w:val="24"/>
        </w:rPr>
        <w:t xml:space="preserve"> (4 marks)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2E2085" w:rsidRPr="00ED4F7B" w:rsidRDefault="002E2085" w:rsidP="002E2085">
      <w:pPr>
        <w:rPr>
          <w:rFonts w:ascii="Arial" w:hAnsi="Arial" w:cs="Arial"/>
          <w:b/>
          <w:sz w:val="24"/>
          <w:szCs w:val="24"/>
        </w:rPr>
      </w:pP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  <w:r w:rsidRPr="007C093D">
        <w:rPr>
          <w:rFonts w:ascii="Arial" w:hAnsi="Arial" w:cs="Arial"/>
          <w:sz w:val="24"/>
          <w:szCs w:val="24"/>
        </w:rPr>
        <w:tab/>
      </w:r>
    </w:p>
    <w:p w:rsidR="002E2085" w:rsidRPr="008C2401" w:rsidRDefault="002E2085" w:rsidP="008C2401">
      <w:pPr>
        <w:pStyle w:val="ListParagraph"/>
        <w:numPr>
          <w:ilvl w:val="0"/>
          <w:numId w:val="25"/>
        </w:numPr>
        <w:rPr>
          <w:rFonts w:ascii="Arial" w:hAnsi="Arial" w:cs="Arial"/>
          <w:b/>
          <w:sz w:val="24"/>
          <w:szCs w:val="24"/>
        </w:rPr>
      </w:pPr>
      <w:r w:rsidRPr="008C2401">
        <w:rPr>
          <w:rFonts w:ascii="Arial" w:hAnsi="Arial" w:cs="Arial"/>
          <w:sz w:val="24"/>
          <w:szCs w:val="24"/>
        </w:rPr>
        <w:lastRenderedPageBreak/>
        <w:t xml:space="preserve">Give </w:t>
      </w:r>
      <w:r w:rsidRPr="008C2401">
        <w:rPr>
          <w:rFonts w:ascii="Arial" w:hAnsi="Arial" w:cs="Arial"/>
          <w:b/>
          <w:sz w:val="24"/>
          <w:szCs w:val="24"/>
        </w:rPr>
        <w:t>three reasons</w:t>
      </w:r>
      <w:r w:rsidRPr="008C2401">
        <w:rPr>
          <w:rFonts w:ascii="Arial" w:hAnsi="Arial" w:cs="Arial"/>
          <w:sz w:val="24"/>
          <w:szCs w:val="24"/>
        </w:rPr>
        <w:t xml:space="preserve"> why a female might choose to use condoms instead of the contraceptive pill.</w:t>
      </w:r>
      <w:r w:rsidR="00E35D06" w:rsidRPr="008C2401">
        <w:rPr>
          <w:rFonts w:ascii="Arial" w:hAnsi="Arial" w:cs="Arial"/>
          <w:sz w:val="24"/>
          <w:szCs w:val="24"/>
        </w:rPr>
        <w:t xml:space="preserve"> </w:t>
      </w:r>
      <w:r w:rsidR="00E35D06" w:rsidRPr="008C2401">
        <w:rPr>
          <w:rFonts w:ascii="Arial" w:hAnsi="Arial" w:cs="Arial"/>
          <w:b/>
          <w:sz w:val="24"/>
          <w:szCs w:val="24"/>
        </w:rPr>
        <w:t>(3 marks)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223D8C" w:rsidRPr="00ED4F7B" w:rsidRDefault="00223D8C" w:rsidP="0056702E">
      <w:pPr>
        <w:rPr>
          <w:rFonts w:ascii="Arial" w:hAnsi="Arial" w:cs="Arial"/>
          <w:sz w:val="24"/>
          <w:szCs w:val="24"/>
        </w:rPr>
      </w:pPr>
    </w:p>
    <w:p w:rsidR="002E2085" w:rsidRPr="00ED4F7B" w:rsidRDefault="00E35D06" w:rsidP="008C2401">
      <w:pPr>
        <w:pStyle w:val="ListParagraph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b/>
          <w:sz w:val="24"/>
          <w:szCs w:val="24"/>
        </w:rPr>
        <w:t>Describe</w:t>
      </w:r>
      <w:r w:rsidRPr="00ED4F7B">
        <w:rPr>
          <w:rFonts w:ascii="Arial" w:hAnsi="Arial" w:cs="Arial"/>
          <w:sz w:val="24"/>
          <w:szCs w:val="24"/>
        </w:rPr>
        <w:t xml:space="preserve"> </w:t>
      </w:r>
      <w:r w:rsidRPr="00ED4F7B">
        <w:rPr>
          <w:rFonts w:ascii="Arial" w:hAnsi="Arial" w:cs="Arial"/>
          <w:b/>
          <w:sz w:val="24"/>
          <w:szCs w:val="24"/>
        </w:rPr>
        <w:t>three ways</w:t>
      </w:r>
      <w:r w:rsidRPr="00ED4F7B">
        <w:rPr>
          <w:rFonts w:ascii="Arial" w:hAnsi="Arial" w:cs="Arial"/>
          <w:sz w:val="24"/>
          <w:szCs w:val="24"/>
        </w:rPr>
        <w:t xml:space="preserve"> in which a hormonal contraceptive prevents pregnancy in the female. </w:t>
      </w:r>
      <w:r w:rsidRPr="00ED4F7B">
        <w:rPr>
          <w:rFonts w:ascii="Arial" w:hAnsi="Arial" w:cs="Arial"/>
          <w:b/>
          <w:sz w:val="24"/>
          <w:szCs w:val="24"/>
        </w:rPr>
        <w:t>(3 marks)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ED4F7B">
        <w:rPr>
          <w:rFonts w:ascii="Arial" w:hAnsi="Arial" w:cs="Arial"/>
          <w:sz w:val="24"/>
          <w:szCs w:val="24"/>
        </w:rPr>
        <w:t>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ED4F7B">
      <w:pPr>
        <w:spacing w:line="312" w:lineRule="auto"/>
        <w:rPr>
          <w:rFonts w:ascii="Arial" w:hAnsi="Arial" w:cs="Arial"/>
          <w:sz w:val="24"/>
          <w:szCs w:val="24"/>
        </w:rPr>
      </w:pPr>
      <w:r w:rsidRPr="00ED4F7B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ED4F7B" w:rsidRPr="00ED4F7B" w:rsidRDefault="00ED4F7B" w:rsidP="0056702E">
      <w:pPr>
        <w:rPr>
          <w:rFonts w:ascii="Arial" w:hAnsi="Arial" w:cs="Arial"/>
          <w:sz w:val="24"/>
          <w:szCs w:val="24"/>
        </w:rPr>
      </w:pPr>
    </w:p>
    <w:p w:rsidR="002E2085" w:rsidRPr="00ED4F7B" w:rsidRDefault="002E2085" w:rsidP="0056702E">
      <w:pPr>
        <w:rPr>
          <w:rFonts w:ascii="Arial" w:hAnsi="Arial" w:cs="Arial"/>
          <w:sz w:val="24"/>
          <w:szCs w:val="24"/>
        </w:rPr>
      </w:pPr>
    </w:p>
    <w:p w:rsidR="005D0ABF" w:rsidRPr="005D0ABF" w:rsidRDefault="005D0ABF" w:rsidP="005D0ABF">
      <w:pPr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72213AC" wp14:editId="715994CF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5867400" cy="1023620"/>
                <wp:effectExtent l="0" t="0" r="19050" b="2413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0ABF" w:rsidRPr="001C2B30" w:rsidRDefault="005D0ABF" w:rsidP="005D0AB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213AC" id="Rectangle 10" o:spid="_x0000_s1030" style="position:absolute;margin-left:0;margin-top:.85pt;width:462pt;height:80.6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">
                <v:textbox>
                  <w:txbxContent>
                    <w:p w:rsidR="005D0ABF" w:rsidRPr="001C2B30" w:rsidRDefault="005D0ABF" w:rsidP="005D0ABF"/>
                  </w:txbxContent>
                </v:textbox>
                <w10:wrap anchorx="margin"/>
              </v:rect>
            </w:pict>
          </mc:Fallback>
        </mc:AlternateContent>
      </w:r>
    </w:p>
    <w:p w:rsidR="005D0ABF" w:rsidRPr="005D0ABF" w:rsidRDefault="005D0ABF" w:rsidP="005D0ABF">
      <w:pPr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5D0ABF">
        <w:rPr>
          <w:rFonts w:ascii="Arial" w:hAnsi="Arial" w:cs="Arial"/>
          <w:b/>
          <w:sz w:val="32"/>
          <w:szCs w:val="32"/>
          <w:lang w:val="en-US"/>
        </w:rPr>
        <w:t>GEHBY Task 15: Contraceptives and STIs Test</w:t>
      </w: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  <w:r w:rsidRPr="005D0ABF"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AEB5A0" wp14:editId="0D7A684F">
                <wp:simplePos x="0" y="0"/>
                <wp:positionH relativeFrom="column">
                  <wp:posOffset>4200525</wp:posOffset>
                </wp:positionH>
                <wp:positionV relativeFrom="paragraph">
                  <wp:posOffset>12065</wp:posOffset>
                </wp:positionV>
                <wp:extent cx="1638300" cy="1895475"/>
                <wp:effectExtent l="0" t="0" r="19050" b="2857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89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D0ABF" w:rsidRPr="00B52001" w:rsidRDefault="005D0ABF" w:rsidP="005D0ABF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  <w:u w:val="single"/>
                              </w:rPr>
                              <w:t>SCORES:</w:t>
                            </w: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MC: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/15</w:t>
                            </w: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5D0ABF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SA:                   /35</w:t>
                            </w:r>
                          </w:p>
                          <w:p w:rsidR="005D0ABF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Total:                /50</w:t>
                            </w: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5D0ABF" w:rsidRPr="00B52001" w:rsidRDefault="005D0ABF" w:rsidP="005D0ABF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TOTAL:     </w:t>
                            </w: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/40</w:t>
                            </w:r>
                          </w:p>
                          <w:p w:rsidR="005D0ABF" w:rsidRDefault="005D0ABF" w:rsidP="005D0ABF"/>
                          <w:p w:rsidR="005D0ABF" w:rsidRDefault="005D0ABF" w:rsidP="005D0ABF">
                            <w:r>
                              <w:t xml:space="preserve">             _______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EB5A0" id="Text Box 9" o:spid="_x0000_s1031" type="#_x0000_t202" style="position:absolute;margin-left:330.75pt;margin-top:.95pt;width:129pt;height:14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">
                <v:textbox>
                  <w:txbxContent>
                    <w:p w:rsidR="005D0ABF" w:rsidRPr="00B52001" w:rsidRDefault="005D0ABF" w:rsidP="005D0ABF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B52001">
                        <w:rPr>
                          <w:rFonts w:ascii="Arial" w:hAnsi="Arial" w:cs="Arial"/>
                          <w:u w:val="single"/>
                        </w:rPr>
                        <w:t>SCORES:</w:t>
                      </w: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  <w:r w:rsidRPr="00B52001">
                        <w:rPr>
                          <w:rFonts w:ascii="Arial" w:hAnsi="Arial" w:cs="Arial"/>
                        </w:rPr>
                        <w:t xml:space="preserve">MC:               </w:t>
                      </w:r>
                      <w:r>
                        <w:rPr>
                          <w:rFonts w:ascii="Arial" w:hAnsi="Arial" w:cs="Arial"/>
                        </w:rPr>
                        <w:t xml:space="preserve">    /15</w:t>
                      </w: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</w:p>
                    <w:p w:rsidR="005D0ABF" w:rsidRDefault="005D0ABF" w:rsidP="005D0AB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SA:                   /35</w:t>
                      </w:r>
                    </w:p>
                    <w:p w:rsidR="005D0ABF" w:rsidRDefault="005D0ABF" w:rsidP="005D0ABF">
                      <w:pPr>
                        <w:rPr>
                          <w:rFonts w:ascii="Arial" w:hAnsi="Arial" w:cs="Arial"/>
                        </w:rPr>
                      </w:pP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Total:                /50</w:t>
                      </w: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</w:p>
                    <w:p w:rsidR="005D0ABF" w:rsidRPr="00B52001" w:rsidRDefault="005D0ABF" w:rsidP="005D0ABF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TOTAL:     </w:t>
                      </w:r>
                      <w:r w:rsidRPr="00B52001">
                        <w:rPr>
                          <w:rFonts w:ascii="Arial" w:hAnsi="Arial" w:cs="Arial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</w:rPr>
                        <w:t>/40</w:t>
                      </w:r>
                    </w:p>
                    <w:p w:rsidR="005D0ABF" w:rsidRDefault="005D0ABF" w:rsidP="005D0ABF"/>
                    <w:p w:rsidR="005D0ABF" w:rsidRDefault="005D0ABF" w:rsidP="005D0ABF">
                      <w:r>
                        <w:t xml:space="preserve">             _______ %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5D0ABF">
        <w:rPr>
          <w:rFonts w:ascii="Arial" w:hAnsi="Arial" w:cs="Arial"/>
          <w:b/>
          <w:sz w:val="24"/>
          <w:szCs w:val="24"/>
          <w:lang w:val="en-US"/>
        </w:rPr>
        <w:t>NAME:_</w:t>
      </w:r>
      <w:proofErr w:type="gramEnd"/>
      <w:r w:rsidRPr="005D0ABF">
        <w:rPr>
          <w:rFonts w:ascii="Arial" w:hAnsi="Arial" w:cs="Arial"/>
          <w:b/>
          <w:sz w:val="24"/>
          <w:szCs w:val="24"/>
          <w:lang w:val="en-US"/>
        </w:rPr>
        <w:t>____________________________</w:t>
      </w: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5D0ABF">
        <w:rPr>
          <w:rFonts w:ascii="Arial" w:hAnsi="Arial" w:cs="Arial"/>
          <w:b/>
          <w:sz w:val="24"/>
          <w:szCs w:val="24"/>
          <w:lang w:val="en-US"/>
        </w:rPr>
        <w:t>TEACHER:_</w:t>
      </w:r>
      <w:proofErr w:type="gramEnd"/>
      <w:r w:rsidRPr="005D0ABF">
        <w:rPr>
          <w:rFonts w:ascii="Arial" w:hAnsi="Arial" w:cs="Arial"/>
          <w:b/>
          <w:sz w:val="24"/>
          <w:szCs w:val="24"/>
          <w:lang w:val="en-US"/>
        </w:rPr>
        <w:t>_________________________</w:t>
      </w: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5D0ABF">
        <w:rPr>
          <w:rFonts w:ascii="Arial" w:hAnsi="Arial" w:cs="Arial"/>
          <w:b/>
          <w:sz w:val="24"/>
          <w:szCs w:val="24"/>
          <w:lang w:val="en-US"/>
        </w:rPr>
        <w:t>DATE:_</w:t>
      </w:r>
      <w:proofErr w:type="gramEnd"/>
      <w:r w:rsidRPr="005D0ABF">
        <w:rPr>
          <w:rFonts w:ascii="Arial" w:hAnsi="Arial" w:cs="Arial"/>
          <w:b/>
          <w:sz w:val="24"/>
          <w:szCs w:val="24"/>
          <w:lang w:val="en-US"/>
        </w:rPr>
        <w:t>_____________________________</w:t>
      </w: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</w:p>
    <w:p w:rsidR="005D0ABF" w:rsidRPr="005D0ABF" w:rsidRDefault="005D0ABF" w:rsidP="005D0ABF">
      <w:pPr>
        <w:rPr>
          <w:rFonts w:ascii="Arial" w:hAnsi="Arial" w:cs="Arial"/>
          <w:b/>
          <w:sz w:val="24"/>
          <w:szCs w:val="24"/>
          <w:lang w:val="en-US"/>
        </w:rPr>
      </w:pPr>
      <w:r w:rsidRPr="005D0ABF">
        <w:rPr>
          <w:rFonts w:ascii="Arial" w:hAnsi="Arial" w:cs="Arial"/>
          <w:b/>
          <w:sz w:val="24"/>
          <w:szCs w:val="24"/>
          <w:lang w:val="en-US"/>
        </w:rPr>
        <w:t>Section A:  Multiple choice (15 Marks)</w:t>
      </w:r>
    </w:p>
    <w:p w:rsidR="005D0ABF" w:rsidRPr="005D0ABF" w:rsidRDefault="005D0ABF" w:rsidP="005D0ABF">
      <w:pPr>
        <w:rPr>
          <w:rFonts w:ascii="Arial" w:hAnsi="Arial" w:cs="Arial"/>
          <w:sz w:val="20"/>
          <w:szCs w:val="20"/>
          <w:lang w:val="en-US"/>
        </w:rPr>
      </w:pPr>
      <w:r w:rsidRPr="005D0ABF">
        <w:rPr>
          <w:rFonts w:ascii="Arial" w:hAnsi="Arial" w:cs="Arial"/>
          <w:sz w:val="20"/>
          <w:szCs w:val="20"/>
          <w:lang w:val="en-US"/>
        </w:rPr>
        <w:t>Answer all questions by circling the most correct answer on the multiple choice answer sheet.</w:t>
      </w:r>
    </w:p>
    <w:p w:rsidR="005D0ABF" w:rsidRPr="005D0ABF" w:rsidRDefault="005D0ABF" w:rsidP="005D0ABF">
      <w:pPr>
        <w:rPr>
          <w:rFonts w:ascii="Arial" w:hAnsi="Arial" w:cs="Arial"/>
          <w:sz w:val="24"/>
          <w:szCs w:val="24"/>
          <w:lang w:val="en-US"/>
        </w:rPr>
      </w:pP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1.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  <w:t>14.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2.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  <w:t>15.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3.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4.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5.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6.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7.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8.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9.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10.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11.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D0ABF" w:rsidRPr="005D0ABF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12.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r w:rsidRPr="005D0ABF">
        <w:rPr>
          <w:rFonts w:ascii="Arial" w:hAnsi="Arial" w:cs="Arial"/>
          <w:sz w:val="24"/>
          <w:szCs w:val="24"/>
          <w:lang w:val="en-US"/>
        </w:rPr>
        <w:tab/>
      </w:r>
      <w:r w:rsidRPr="005D0ABF">
        <w:rPr>
          <w:rFonts w:ascii="Arial" w:hAnsi="Arial" w:cs="Arial"/>
          <w:sz w:val="24"/>
          <w:szCs w:val="24"/>
          <w:lang w:val="en-US"/>
        </w:rPr>
        <w:tab/>
      </w:r>
    </w:p>
    <w:p w:rsidR="0056702E" w:rsidRPr="00D6175B" w:rsidRDefault="005D0ABF" w:rsidP="00865E24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D0ABF">
        <w:rPr>
          <w:rFonts w:ascii="Arial" w:hAnsi="Arial" w:cs="Arial"/>
          <w:sz w:val="24"/>
          <w:szCs w:val="24"/>
          <w:lang w:val="en-US"/>
        </w:rPr>
        <w:t>13.</w:t>
      </w:r>
      <w:r w:rsidRPr="005D0ABF">
        <w:rPr>
          <w:rFonts w:ascii="Arial" w:hAnsi="Arial" w:cs="Arial"/>
          <w:sz w:val="24"/>
          <w:szCs w:val="24"/>
          <w:lang w:val="en-US"/>
        </w:rPr>
        <w:tab/>
        <w:t>a</w:t>
      </w:r>
      <w:r w:rsidRPr="005D0ABF">
        <w:rPr>
          <w:rFonts w:ascii="Arial" w:hAnsi="Arial" w:cs="Arial"/>
          <w:sz w:val="24"/>
          <w:szCs w:val="24"/>
          <w:lang w:val="en-US"/>
        </w:rPr>
        <w:tab/>
        <w:t>b</w:t>
      </w:r>
      <w:r w:rsidRPr="005D0ABF">
        <w:rPr>
          <w:rFonts w:ascii="Arial" w:hAnsi="Arial" w:cs="Arial"/>
          <w:sz w:val="24"/>
          <w:szCs w:val="24"/>
          <w:lang w:val="en-US"/>
        </w:rPr>
        <w:tab/>
        <w:t>c</w:t>
      </w:r>
      <w:r w:rsidRPr="005D0ABF">
        <w:rPr>
          <w:rFonts w:ascii="Arial" w:hAnsi="Arial" w:cs="Arial"/>
          <w:sz w:val="24"/>
          <w:szCs w:val="24"/>
          <w:lang w:val="en-US"/>
        </w:rPr>
        <w:tab/>
        <w:t>d</w:t>
      </w:r>
      <w:bookmarkStart w:id="1" w:name="_GoBack"/>
      <w:bookmarkEnd w:id="1"/>
    </w:p>
    <w:sectPr w:rsidR="0056702E" w:rsidRPr="00D6175B" w:rsidSect="00C74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B2035"/>
    <w:multiLevelType w:val="hybridMultilevel"/>
    <w:tmpl w:val="E280EDE8"/>
    <w:lvl w:ilvl="0" w:tplc="0C090019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6DA161E"/>
    <w:multiLevelType w:val="hybridMultilevel"/>
    <w:tmpl w:val="6EC891EA"/>
    <w:lvl w:ilvl="0" w:tplc="0C090019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805F5"/>
    <w:multiLevelType w:val="hybridMultilevel"/>
    <w:tmpl w:val="69B6ED4C"/>
    <w:lvl w:ilvl="0" w:tplc="0C090019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27D8B"/>
    <w:multiLevelType w:val="hybridMultilevel"/>
    <w:tmpl w:val="5D9EF1DA"/>
    <w:lvl w:ilvl="0" w:tplc="8B7CB2AE">
      <w:start w:val="19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12C1352E"/>
    <w:multiLevelType w:val="hybridMultilevel"/>
    <w:tmpl w:val="3C2A6D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A2C8E"/>
    <w:multiLevelType w:val="hybridMultilevel"/>
    <w:tmpl w:val="2BEEB32A"/>
    <w:lvl w:ilvl="0" w:tplc="AA425332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B0F3FFC"/>
    <w:multiLevelType w:val="hybridMultilevel"/>
    <w:tmpl w:val="79481EFC"/>
    <w:lvl w:ilvl="0" w:tplc="0C090019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1FF12395"/>
    <w:multiLevelType w:val="hybridMultilevel"/>
    <w:tmpl w:val="FC1C52F6"/>
    <w:lvl w:ilvl="0" w:tplc="9556803C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203B3B1C"/>
    <w:multiLevelType w:val="hybridMultilevel"/>
    <w:tmpl w:val="4A38CE30"/>
    <w:lvl w:ilvl="0" w:tplc="0C09000F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D25BE"/>
    <w:multiLevelType w:val="hybridMultilevel"/>
    <w:tmpl w:val="E0E07076"/>
    <w:lvl w:ilvl="0" w:tplc="8468F81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50822A2"/>
    <w:multiLevelType w:val="hybridMultilevel"/>
    <w:tmpl w:val="CBE8025C"/>
    <w:lvl w:ilvl="0" w:tplc="0C090019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3B142E9E"/>
    <w:multiLevelType w:val="hybridMultilevel"/>
    <w:tmpl w:val="4FF87224"/>
    <w:lvl w:ilvl="0" w:tplc="0C09000F">
      <w:start w:val="6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3EFD2953"/>
    <w:multiLevelType w:val="hybridMultilevel"/>
    <w:tmpl w:val="A7A4B5A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90F5D"/>
    <w:multiLevelType w:val="singleLevel"/>
    <w:tmpl w:val="4FAE567E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49F62950"/>
    <w:multiLevelType w:val="hybridMultilevel"/>
    <w:tmpl w:val="745A44C6"/>
    <w:lvl w:ilvl="0" w:tplc="3496CA38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53C86CA1"/>
    <w:multiLevelType w:val="hybridMultilevel"/>
    <w:tmpl w:val="A5E0221C"/>
    <w:lvl w:ilvl="0" w:tplc="39BA1DC6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593F0B60"/>
    <w:multiLevelType w:val="hybridMultilevel"/>
    <w:tmpl w:val="C52A6FDC"/>
    <w:lvl w:ilvl="0" w:tplc="9A182F6C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7" w15:restartNumberingAfterBreak="0">
    <w:nsid w:val="5BE1063C"/>
    <w:multiLevelType w:val="hybridMultilevel"/>
    <w:tmpl w:val="C7CA28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16FDB"/>
    <w:multiLevelType w:val="hybridMultilevel"/>
    <w:tmpl w:val="7BA016C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AD6C38"/>
    <w:multiLevelType w:val="hybridMultilevel"/>
    <w:tmpl w:val="9F3A2628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23CBC"/>
    <w:multiLevelType w:val="hybridMultilevel"/>
    <w:tmpl w:val="F328E164"/>
    <w:lvl w:ilvl="0" w:tplc="A4C484EC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1" w15:restartNumberingAfterBreak="0">
    <w:nsid w:val="75DB34DF"/>
    <w:multiLevelType w:val="hybridMultilevel"/>
    <w:tmpl w:val="982A1266"/>
    <w:lvl w:ilvl="0" w:tplc="0C090019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C22DC"/>
    <w:multiLevelType w:val="hybridMultilevel"/>
    <w:tmpl w:val="BAC8FF44"/>
    <w:lvl w:ilvl="0" w:tplc="0C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14" w:hanging="360"/>
      </w:pPr>
    </w:lvl>
    <w:lvl w:ilvl="2" w:tplc="0C09001B" w:tentative="1">
      <w:start w:val="1"/>
      <w:numFmt w:val="lowerRoman"/>
      <w:lvlText w:val="%3."/>
      <w:lvlJc w:val="right"/>
      <w:pPr>
        <w:ind w:left="2934" w:hanging="180"/>
      </w:pPr>
    </w:lvl>
    <w:lvl w:ilvl="3" w:tplc="0C09000F" w:tentative="1">
      <w:start w:val="1"/>
      <w:numFmt w:val="decimal"/>
      <w:lvlText w:val="%4."/>
      <w:lvlJc w:val="left"/>
      <w:pPr>
        <w:ind w:left="3654" w:hanging="360"/>
      </w:pPr>
    </w:lvl>
    <w:lvl w:ilvl="4" w:tplc="0C090019" w:tentative="1">
      <w:start w:val="1"/>
      <w:numFmt w:val="lowerLetter"/>
      <w:lvlText w:val="%5."/>
      <w:lvlJc w:val="left"/>
      <w:pPr>
        <w:ind w:left="4374" w:hanging="360"/>
      </w:pPr>
    </w:lvl>
    <w:lvl w:ilvl="5" w:tplc="0C09001B" w:tentative="1">
      <w:start w:val="1"/>
      <w:numFmt w:val="lowerRoman"/>
      <w:lvlText w:val="%6."/>
      <w:lvlJc w:val="right"/>
      <w:pPr>
        <w:ind w:left="5094" w:hanging="180"/>
      </w:pPr>
    </w:lvl>
    <w:lvl w:ilvl="6" w:tplc="0C09000F" w:tentative="1">
      <w:start w:val="1"/>
      <w:numFmt w:val="decimal"/>
      <w:lvlText w:val="%7."/>
      <w:lvlJc w:val="left"/>
      <w:pPr>
        <w:ind w:left="5814" w:hanging="360"/>
      </w:pPr>
    </w:lvl>
    <w:lvl w:ilvl="7" w:tplc="0C090019" w:tentative="1">
      <w:start w:val="1"/>
      <w:numFmt w:val="lowerLetter"/>
      <w:lvlText w:val="%8."/>
      <w:lvlJc w:val="left"/>
      <w:pPr>
        <w:ind w:left="6534" w:hanging="360"/>
      </w:pPr>
    </w:lvl>
    <w:lvl w:ilvl="8" w:tplc="0C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7AB42F11"/>
    <w:multiLevelType w:val="hybridMultilevel"/>
    <w:tmpl w:val="30B0460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81A49"/>
    <w:multiLevelType w:val="hybridMultilevel"/>
    <w:tmpl w:val="AA62E3BC"/>
    <w:lvl w:ilvl="0" w:tplc="FCFCE758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2" w:hanging="360"/>
      </w:pPr>
    </w:lvl>
    <w:lvl w:ilvl="2" w:tplc="0C09001B" w:tentative="1">
      <w:start w:val="1"/>
      <w:numFmt w:val="lowerRoman"/>
      <w:lvlText w:val="%3."/>
      <w:lvlJc w:val="right"/>
      <w:pPr>
        <w:ind w:left="2792" w:hanging="180"/>
      </w:pPr>
    </w:lvl>
    <w:lvl w:ilvl="3" w:tplc="0C09000F" w:tentative="1">
      <w:start w:val="1"/>
      <w:numFmt w:val="decimal"/>
      <w:lvlText w:val="%4."/>
      <w:lvlJc w:val="left"/>
      <w:pPr>
        <w:ind w:left="3512" w:hanging="360"/>
      </w:pPr>
    </w:lvl>
    <w:lvl w:ilvl="4" w:tplc="0C090019" w:tentative="1">
      <w:start w:val="1"/>
      <w:numFmt w:val="lowerLetter"/>
      <w:lvlText w:val="%5."/>
      <w:lvlJc w:val="left"/>
      <w:pPr>
        <w:ind w:left="4232" w:hanging="360"/>
      </w:pPr>
    </w:lvl>
    <w:lvl w:ilvl="5" w:tplc="0C09001B" w:tentative="1">
      <w:start w:val="1"/>
      <w:numFmt w:val="lowerRoman"/>
      <w:lvlText w:val="%6."/>
      <w:lvlJc w:val="right"/>
      <w:pPr>
        <w:ind w:left="4952" w:hanging="180"/>
      </w:pPr>
    </w:lvl>
    <w:lvl w:ilvl="6" w:tplc="0C09000F" w:tentative="1">
      <w:start w:val="1"/>
      <w:numFmt w:val="decimal"/>
      <w:lvlText w:val="%7."/>
      <w:lvlJc w:val="left"/>
      <w:pPr>
        <w:ind w:left="5672" w:hanging="360"/>
      </w:pPr>
    </w:lvl>
    <w:lvl w:ilvl="7" w:tplc="0C090019" w:tentative="1">
      <w:start w:val="1"/>
      <w:numFmt w:val="lowerLetter"/>
      <w:lvlText w:val="%8."/>
      <w:lvlJc w:val="left"/>
      <w:pPr>
        <w:ind w:left="6392" w:hanging="360"/>
      </w:pPr>
    </w:lvl>
    <w:lvl w:ilvl="8" w:tplc="0C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9"/>
  </w:num>
  <w:num w:numId="2">
    <w:abstractNumId w:val="12"/>
  </w:num>
  <w:num w:numId="3">
    <w:abstractNumId w:val="6"/>
  </w:num>
  <w:num w:numId="4">
    <w:abstractNumId w:val="2"/>
  </w:num>
  <w:num w:numId="5">
    <w:abstractNumId w:val="22"/>
  </w:num>
  <w:num w:numId="6">
    <w:abstractNumId w:val="13"/>
  </w:num>
  <w:num w:numId="7">
    <w:abstractNumId w:val="1"/>
  </w:num>
  <w:num w:numId="8">
    <w:abstractNumId w:val="21"/>
  </w:num>
  <w:num w:numId="9">
    <w:abstractNumId w:val="18"/>
  </w:num>
  <w:num w:numId="10">
    <w:abstractNumId w:val="10"/>
  </w:num>
  <w:num w:numId="11">
    <w:abstractNumId w:val="0"/>
  </w:num>
  <w:num w:numId="12">
    <w:abstractNumId w:val="17"/>
  </w:num>
  <w:num w:numId="13">
    <w:abstractNumId w:val="24"/>
  </w:num>
  <w:num w:numId="14">
    <w:abstractNumId w:val="7"/>
  </w:num>
  <w:num w:numId="15">
    <w:abstractNumId w:val="5"/>
  </w:num>
  <w:num w:numId="16">
    <w:abstractNumId w:val="16"/>
  </w:num>
  <w:num w:numId="17">
    <w:abstractNumId w:val="3"/>
  </w:num>
  <w:num w:numId="18">
    <w:abstractNumId w:val="20"/>
  </w:num>
  <w:num w:numId="19">
    <w:abstractNumId w:val="15"/>
  </w:num>
  <w:num w:numId="20">
    <w:abstractNumId w:val="14"/>
  </w:num>
  <w:num w:numId="21">
    <w:abstractNumId w:val="9"/>
  </w:num>
  <w:num w:numId="22">
    <w:abstractNumId w:val="4"/>
  </w:num>
  <w:num w:numId="23">
    <w:abstractNumId w:val="23"/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02E"/>
    <w:rsid w:val="0000585A"/>
    <w:rsid w:val="001602A9"/>
    <w:rsid w:val="00223D8C"/>
    <w:rsid w:val="002E2085"/>
    <w:rsid w:val="0042566A"/>
    <w:rsid w:val="00507F01"/>
    <w:rsid w:val="0056702E"/>
    <w:rsid w:val="005D0ABF"/>
    <w:rsid w:val="005E379F"/>
    <w:rsid w:val="00865E24"/>
    <w:rsid w:val="008C2401"/>
    <w:rsid w:val="00B0025D"/>
    <w:rsid w:val="00C13E84"/>
    <w:rsid w:val="00C7484D"/>
    <w:rsid w:val="00D06326"/>
    <w:rsid w:val="00D6175B"/>
    <w:rsid w:val="00E35D06"/>
    <w:rsid w:val="00ED4F7B"/>
    <w:rsid w:val="00FA4B55"/>
    <w:rsid w:val="00FC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53630F"/>
  <w15:chartTrackingRefBased/>
  <w15:docId w15:val="{C1B4C332-F26F-4842-87E1-FF9FB5FF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02E"/>
    <w:pPr>
      <w:ind w:left="720"/>
      <w:contextualSpacing/>
    </w:pPr>
  </w:style>
  <w:style w:type="table" w:styleId="TableGrid">
    <w:name w:val="Table Grid"/>
    <w:basedOn w:val="TableNormal"/>
    <w:uiPriority w:val="39"/>
    <w:rsid w:val="00223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A0949-22E2-48FA-9613-33A185B1F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12ACB891</Template>
  <TotalTime>118</TotalTime>
  <Pages>10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12</cp:revision>
  <dcterms:created xsi:type="dcterms:W3CDTF">2019-10-17T03:48:00Z</dcterms:created>
  <dcterms:modified xsi:type="dcterms:W3CDTF">2019-10-30T05:42:00Z</dcterms:modified>
</cp:coreProperties>
</file>