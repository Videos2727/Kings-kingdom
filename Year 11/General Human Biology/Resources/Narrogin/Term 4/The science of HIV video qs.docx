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C2B" w:rsidRDefault="00C75C2B" w:rsidP="009C7972">
      <w:pPr>
        <w:spacing w:line="480" w:lineRule="auto"/>
        <w:contextualSpacing/>
      </w:pPr>
      <w:r>
        <w:t xml:space="preserve">The science of HIV </w:t>
      </w:r>
      <w:hyperlink r:id="rId5" w:history="1">
        <w:r w:rsidR="004B62F2" w:rsidRPr="008E2B1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https://www.youtube.com/watch?v=FDVNdn0CvKI</w:t>
        </w:r>
      </w:hyperlink>
      <w:r w:rsidR="004B62F2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bookmarkStart w:id="0" w:name="_GoBack"/>
      <w:bookmarkEnd w:id="0"/>
    </w:p>
    <w:p w:rsidR="008B6BC5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What fluids can transmit HIV? ________________________________________________________________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Which cells do the virus target? 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Where does the viral DNA insert itself? ______________________________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What effect does this have on recognising the virus? ___________________________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How long can the latency period last for? ____________________________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What is the criteria for AIDS and how does this happen? 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>How do anti-</w:t>
      </w:r>
      <w:proofErr w:type="spellStart"/>
      <w:r>
        <w:t>retrovirals</w:t>
      </w:r>
      <w:proofErr w:type="spellEnd"/>
      <w:r>
        <w:t xml:space="preserve"> work? __________________________</w:t>
      </w:r>
    </w:p>
    <w:p w:rsidR="00C75C2B" w:rsidRDefault="00C75C2B" w:rsidP="009C7972">
      <w:pPr>
        <w:pStyle w:val="ListParagraph"/>
        <w:numPr>
          <w:ilvl w:val="0"/>
          <w:numId w:val="1"/>
        </w:numPr>
        <w:spacing w:line="480" w:lineRule="auto"/>
      </w:pPr>
      <w:r>
        <w:t xml:space="preserve">What is the preventative drug </w:t>
      </w:r>
      <w:proofErr w:type="gramStart"/>
      <w:r>
        <w:t>called</w:t>
      </w:r>
      <w:r w:rsidR="009C7972">
        <w:t xml:space="preserve"> </w:t>
      </w:r>
      <w:r>
        <w:t xml:space="preserve"> _</w:t>
      </w:r>
      <w:proofErr w:type="gramEnd"/>
      <w:r>
        <w:t>______________________</w:t>
      </w:r>
    </w:p>
    <w:p w:rsidR="009C7972" w:rsidRDefault="009C7972" w:rsidP="009C7972">
      <w:pPr>
        <w:spacing w:line="480" w:lineRule="auto"/>
      </w:pPr>
    </w:p>
    <w:p w:rsidR="009C7972" w:rsidRDefault="009C7972" w:rsidP="009C7972">
      <w:pPr>
        <w:spacing w:line="480" w:lineRule="auto"/>
      </w:pPr>
    </w:p>
    <w:p w:rsidR="009C7972" w:rsidRDefault="009C7972" w:rsidP="009C7972">
      <w:pPr>
        <w:spacing w:line="480" w:lineRule="auto"/>
      </w:pPr>
    </w:p>
    <w:p w:rsidR="009C7972" w:rsidRDefault="009C7972" w:rsidP="009C7972">
      <w:pPr>
        <w:spacing w:line="480" w:lineRule="auto"/>
        <w:contextualSpacing/>
      </w:pPr>
      <w:r>
        <w:t xml:space="preserve">The science of HIV 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What fluids can transmit HIV? ________________________________________________________________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Which cells do the virus target? 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Where does the viral DNA insert itself? ______________________________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What effect does this have on recognising the virus? ___________________________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How long can the latency period last for? ____________________________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What is the criteria for AIDS and how does this happen? 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>How do anti-</w:t>
      </w:r>
      <w:proofErr w:type="spellStart"/>
      <w:r>
        <w:t>retrovirals</w:t>
      </w:r>
      <w:proofErr w:type="spellEnd"/>
      <w:r>
        <w:t xml:space="preserve"> work? __________________________</w:t>
      </w:r>
    </w:p>
    <w:p w:rsidR="009C7972" w:rsidRDefault="009C7972" w:rsidP="009C7972">
      <w:pPr>
        <w:pStyle w:val="ListParagraph"/>
        <w:numPr>
          <w:ilvl w:val="0"/>
          <w:numId w:val="2"/>
        </w:numPr>
        <w:spacing w:line="480" w:lineRule="auto"/>
      </w:pPr>
      <w:r>
        <w:t xml:space="preserve">What is the preventative drug </w:t>
      </w:r>
      <w:proofErr w:type="gramStart"/>
      <w:r>
        <w:t>called  _</w:t>
      </w:r>
      <w:proofErr w:type="gramEnd"/>
      <w:r>
        <w:t>______________________</w:t>
      </w:r>
    </w:p>
    <w:p w:rsidR="009C7972" w:rsidRDefault="009C7972" w:rsidP="009C7972">
      <w:pPr>
        <w:spacing w:line="480" w:lineRule="auto"/>
      </w:pPr>
    </w:p>
    <w:sectPr w:rsidR="009C7972" w:rsidSect="00C75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45E32"/>
    <w:multiLevelType w:val="hybridMultilevel"/>
    <w:tmpl w:val="B7FCBD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5741C"/>
    <w:multiLevelType w:val="hybridMultilevel"/>
    <w:tmpl w:val="B7FCBD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C2B"/>
    <w:rsid w:val="004B62F2"/>
    <w:rsid w:val="009C7972"/>
    <w:rsid w:val="00C75C2B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78C5"/>
  <w15:chartTrackingRefBased/>
  <w15:docId w15:val="{E4CCE010-42D2-49B9-869E-5D568CC2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C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2F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62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DVNdn0Cv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97360CDE</Template>
  <TotalTime>12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2019-10-20T23:39:00Z</dcterms:created>
  <dcterms:modified xsi:type="dcterms:W3CDTF">2019-12-13T05:10:00Z</dcterms:modified>
</cp:coreProperties>
</file>