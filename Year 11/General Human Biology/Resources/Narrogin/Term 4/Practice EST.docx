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2E4" w:rsidRPr="00236D59" w:rsidRDefault="00236D59" w:rsidP="00E612E4">
      <w:pPr>
        <w:rPr>
          <w:b/>
          <w:sz w:val="28"/>
          <w:szCs w:val="28"/>
        </w:rPr>
      </w:pPr>
      <w:r w:rsidRPr="00236D59">
        <w:rPr>
          <w:b/>
          <w:sz w:val="28"/>
          <w:szCs w:val="28"/>
        </w:rPr>
        <w:t>Practice EST                                                       Name ____________________________</w:t>
      </w:r>
    </w:p>
    <w:p w:rsidR="00E612E4" w:rsidRDefault="00E612E4" w:rsidP="00E612E4">
      <w:r w:rsidRPr="000339B1">
        <w:rPr>
          <w:b/>
        </w:rPr>
        <w:t>Question 1</w:t>
      </w:r>
      <w:r>
        <w:t xml:space="preserve"> (1</w:t>
      </w:r>
      <w:r w:rsidR="004172BE">
        <w:t>1</w:t>
      </w:r>
      <w:r>
        <w:t xml:space="preserve"> marks)</w:t>
      </w:r>
    </w:p>
    <w:p w:rsidR="00E612E4" w:rsidRDefault="00E612E4" w:rsidP="00E612E4">
      <w:r>
        <w:t>A group of scientists was investigating a synthetic hormone called Meta-booster, which was</w:t>
      </w:r>
    </w:p>
    <w:p w:rsidR="00E612E4" w:rsidRDefault="00E612E4" w:rsidP="00E612E4">
      <w:r>
        <w:t>designed to increase metabolic rate in people suffering from hypothyroidism. Early tests involved</w:t>
      </w:r>
    </w:p>
    <w:p w:rsidR="00E612E4" w:rsidRDefault="00E612E4" w:rsidP="00E612E4">
      <w:r>
        <w:t>administrating Meta-booster to mice suffering from the same condition. Six mice were placed in</w:t>
      </w:r>
    </w:p>
    <w:p w:rsidR="00E612E4" w:rsidRDefault="00E612E4" w:rsidP="00E612E4">
      <w:r>
        <w:t>a small chamber that was linked to an oxygen-measuring device. After five days, the mice were</w:t>
      </w:r>
    </w:p>
    <w:p w:rsidR="00E612E4" w:rsidRDefault="00E612E4" w:rsidP="00E612E4">
      <w:r>
        <w:t>given</w:t>
      </w:r>
      <w:r w:rsidR="004172BE">
        <w:t xml:space="preserve"> a single dose of Meta-booster.</w:t>
      </w:r>
    </w:p>
    <w:p w:rsidR="00E612E4" w:rsidRDefault="004172BE" w:rsidP="00E612E4">
      <w:r w:rsidRPr="000339B1">
        <w:rPr>
          <w:b/>
        </w:rPr>
        <w:t>(a</w:t>
      </w:r>
      <w:r w:rsidR="00E612E4" w:rsidRPr="000339B1">
        <w:rPr>
          <w:b/>
        </w:rPr>
        <w:t>)</w:t>
      </w:r>
      <w:r w:rsidR="00E612E4">
        <w:t xml:space="preserve"> For this investigation, state the</w:t>
      </w:r>
    </w:p>
    <w:p w:rsidR="00E612E4" w:rsidRDefault="00E612E4" w:rsidP="00E612E4">
      <w:r>
        <w:t>(</w:t>
      </w:r>
      <w:proofErr w:type="spellStart"/>
      <w:r>
        <w:t>i</w:t>
      </w:r>
      <w:proofErr w:type="spellEnd"/>
      <w:r>
        <w:t>) independent variable. (1 mark)</w:t>
      </w:r>
    </w:p>
    <w:p w:rsidR="000339B1" w:rsidRDefault="000339B1" w:rsidP="00E612E4"/>
    <w:p w:rsidR="00E612E4" w:rsidRDefault="00E612E4" w:rsidP="00E612E4">
      <w:r>
        <w:t>(ii) dependent variable. (1 mark)</w:t>
      </w:r>
    </w:p>
    <w:p w:rsidR="000339B1" w:rsidRDefault="000339B1" w:rsidP="00E612E4"/>
    <w:p w:rsidR="00E612E4" w:rsidRDefault="004172BE" w:rsidP="00E612E4">
      <w:r w:rsidRPr="000339B1">
        <w:rPr>
          <w:b/>
        </w:rPr>
        <w:t>(b</w:t>
      </w:r>
      <w:r w:rsidR="00E612E4" w:rsidRPr="000339B1">
        <w:rPr>
          <w:b/>
        </w:rPr>
        <w:t>)</w:t>
      </w:r>
      <w:r w:rsidR="00E612E4">
        <w:t xml:space="preserve"> State three variables that need to be controlled to make the investigation valid. (3 marks)</w:t>
      </w:r>
    </w:p>
    <w:p w:rsidR="00E612E4" w:rsidRDefault="00E612E4" w:rsidP="00E612E4">
      <w:r>
        <w:t>One:</w:t>
      </w:r>
    </w:p>
    <w:p w:rsidR="00E612E4" w:rsidRDefault="00E612E4" w:rsidP="00E612E4">
      <w:r>
        <w:t>Two:</w:t>
      </w:r>
    </w:p>
    <w:p w:rsidR="00E612E4" w:rsidRDefault="00E612E4" w:rsidP="00E612E4">
      <w:r>
        <w:t>Three:</w:t>
      </w:r>
    </w:p>
    <w:p w:rsidR="00E612E4" w:rsidRDefault="004172BE" w:rsidP="00E612E4">
      <w:r w:rsidRPr="000339B1">
        <w:rPr>
          <w:b/>
        </w:rPr>
        <w:t>(c</w:t>
      </w:r>
      <w:r w:rsidR="00E612E4" w:rsidRPr="000339B1">
        <w:rPr>
          <w:b/>
        </w:rPr>
        <w:t>)</w:t>
      </w:r>
      <w:r w:rsidR="00E612E4">
        <w:t xml:space="preserve"> List two ways to improve the reliability of the investigation. (2 marks)</w:t>
      </w:r>
    </w:p>
    <w:p w:rsidR="00E612E4" w:rsidRDefault="00E612E4" w:rsidP="00E612E4">
      <w:r>
        <w:t>One:</w:t>
      </w:r>
    </w:p>
    <w:p w:rsidR="00E612E4" w:rsidRDefault="00E612E4" w:rsidP="00E612E4">
      <w:r>
        <w:t>Two:</w:t>
      </w:r>
    </w:p>
    <w:p w:rsidR="00E612E4" w:rsidRDefault="00E612E4" w:rsidP="00E612E4"/>
    <w:p w:rsidR="00E612E4" w:rsidRDefault="00E612E4" w:rsidP="00E612E4">
      <w:r>
        <w:t>The results of the investigation are shown in the graph below.</w:t>
      </w:r>
    </w:p>
    <w:p w:rsidR="00E612E4" w:rsidRDefault="00E612E4" w:rsidP="00E612E4">
      <w:r>
        <w:rPr>
          <w:noProof/>
          <w:lang w:eastAsia="en-AU"/>
        </w:rPr>
        <w:drawing>
          <wp:inline distT="0" distB="0" distL="0" distR="0" wp14:anchorId="320ECB15" wp14:editId="5C989E60">
            <wp:extent cx="6044827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369" cy="36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2E4" w:rsidRDefault="00E612E4" w:rsidP="00236D59">
      <w:pPr>
        <w:spacing w:line="480" w:lineRule="auto"/>
        <w:contextualSpacing/>
      </w:pPr>
      <w:r>
        <w:lastRenderedPageBreak/>
        <w:t xml:space="preserve"> (</w:t>
      </w:r>
      <w:r w:rsidR="004172BE">
        <w:t>d</w:t>
      </w:r>
      <w:r>
        <w:t>) Describe two trends in the oxygen consumption of the mice over the 12-day period, using</w:t>
      </w:r>
    </w:p>
    <w:p w:rsidR="00E612E4" w:rsidRDefault="00E612E4" w:rsidP="00236D59">
      <w:pPr>
        <w:spacing w:line="480" w:lineRule="auto"/>
        <w:contextualSpacing/>
      </w:pPr>
      <w:r>
        <w:t>data from the graph. (4 marks)</w:t>
      </w:r>
    </w:p>
    <w:p w:rsidR="000339B1" w:rsidRDefault="000339B1" w:rsidP="00236D59">
      <w:pPr>
        <w:spacing w:line="480" w:lineRule="auto"/>
        <w:contextualSpacing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339B1" w:rsidRDefault="000339B1" w:rsidP="00236D59">
      <w:pPr>
        <w:spacing w:line="480" w:lineRule="auto"/>
        <w:contextualSpacing/>
      </w:pPr>
    </w:p>
    <w:p w:rsidR="000339B1" w:rsidRDefault="000339B1" w:rsidP="00236D59">
      <w:pPr>
        <w:spacing w:line="480" w:lineRule="auto"/>
        <w:contextualSpacing/>
      </w:pPr>
      <w:r w:rsidRPr="000339B1">
        <w:rPr>
          <w:b/>
        </w:rPr>
        <w:t>Question 2</w:t>
      </w:r>
      <w:r>
        <w:t xml:space="preserve"> (9 marks)</w:t>
      </w:r>
    </w:p>
    <w:p w:rsidR="00E612E4" w:rsidRDefault="00E612E4" w:rsidP="00236D59">
      <w:pPr>
        <w:spacing w:line="480" w:lineRule="auto"/>
        <w:contextualSpacing/>
      </w:pPr>
      <w:r>
        <w:t>The combined oral contraceptive uses two hormones which disrupt the natural menstrual cycle and prevent pregnancy.</w:t>
      </w:r>
    </w:p>
    <w:p w:rsidR="00E612E4" w:rsidRDefault="00E612E4" w:rsidP="00236D59">
      <w:pPr>
        <w:pStyle w:val="ListParagraph"/>
        <w:numPr>
          <w:ilvl w:val="0"/>
          <w:numId w:val="3"/>
        </w:numPr>
        <w:spacing w:line="480" w:lineRule="auto"/>
      </w:pPr>
      <w:r>
        <w:t>list the two hormones</w:t>
      </w:r>
      <w:r w:rsidR="004F086E">
        <w:t xml:space="preserve"> (2 marks)</w:t>
      </w:r>
    </w:p>
    <w:p w:rsidR="000339B1" w:rsidRDefault="000339B1" w:rsidP="00236D59">
      <w:pPr>
        <w:pStyle w:val="ListParagraph"/>
        <w:spacing w:line="480" w:lineRule="auto"/>
      </w:pPr>
      <w:r>
        <w:t>_____________________________</w:t>
      </w:r>
    </w:p>
    <w:p w:rsidR="000339B1" w:rsidRDefault="000339B1" w:rsidP="00236D59">
      <w:pPr>
        <w:pStyle w:val="ListParagraph"/>
        <w:spacing w:line="480" w:lineRule="auto"/>
      </w:pPr>
      <w:r>
        <w:t>_____________________________</w:t>
      </w:r>
    </w:p>
    <w:p w:rsidR="00E612E4" w:rsidRDefault="004F086E" w:rsidP="00236D59">
      <w:pPr>
        <w:pStyle w:val="ListParagraph"/>
        <w:numPr>
          <w:ilvl w:val="0"/>
          <w:numId w:val="3"/>
        </w:numPr>
        <w:spacing w:line="480" w:lineRule="auto"/>
      </w:pPr>
      <w:r>
        <w:t>Explain how pregnancy is prevented by these hormones (3 marks)</w:t>
      </w:r>
    </w:p>
    <w:p w:rsidR="000339B1" w:rsidRDefault="000339B1" w:rsidP="00236D59">
      <w:pPr>
        <w:pStyle w:val="ListParagraph"/>
        <w:spacing w:line="480" w:lineRule="auto"/>
      </w:pPr>
      <w:r>
        <w:t>______________________________________________________________________________________</w:t>
      </w:r>
    </w:p>
    <w:p w:rsidR="000339B1" w:rsidRDefault="000339B1" w:rsidP="00236D59">
      <w:pPr>
        <w:pStyle w:val="ListParagraph"/>
        <w:spacing w:line="480" w:lineRule="auto"/>
      </w:pPr>
      <w:r>
        <w:t>______________________________________________________________________________________</w:t>
      </w:r>
    </w:p>
    <w:p w:rsidR="000339B1" w:rsidRDefault="000339B1" w:rsidP="00236D59">
      <w:pPr>
        <w:pStyle w:val="ListParagraph"/>
        <w:spacing w:line="480" w:lineRule="auto"/>
      </w:pPr>
      <w:r>
        <w:t>______________________________________________________________________________________</w:t>
      </w:r>
    </w:p>
    <w:p w:rsidR="004F086E" w:rsidRDefault="004F086E" w:rsidP="00236D59">
      <w:pPr>
        <w:pStyle w:val="ListParagraph"/>
        <w:numPr>
          <w:ilvl w:val="0"/>
          <w:numId w:val="3"/>
        </w:numPr>
        <w:spacing w:line="480" w:lineRule="auto"/>
      </w:pPr>
      <w:r>
        <w:t xml:space="preserve"> Describe how the levels of these hormones change naturally over the course of the menstrual cycle and explain the effects of each. (4 marks)</w:t>
      </w:r>
    </w:p>
    <w:p w:rsidR="000339B1" w:rsidRDefault="000339B1" w:rsidP="00236D59">
      <w:pPr>
        <w:pStyle w:val="ListParagraph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40B97" w:rsidRDefault="00840B97">
      <w:r>
        <w:br w:type="page"/>
      </w:r>
    </w:p>
    <w:p w:rsidR="004F086E" w:rsidRDefault="004F086E" w:rsidP="00840B97">
      <w:pPr>
        <w:spacing w:line="360" w:lineRule="auto"/>
        <w:contextualSpacing/>
      </w:pPr>
    </w:p>
    <w:p w:rsidR="000339B1" w:rsidRDefault="000339B1" w:rsidP="00840B97">
      <w:pPr>
        <w:spacing w:line="360" w:lineRule="auto"/>
        <w:contextualSpacing/>
      </w:pPr>
      <w:r w:rsidRPr="000339B1">
        <w:rPr>
          <w:b/>
        </w:rPr>
        <w:t>Question 3</w:t>
      </w:r>
      <w:r>
        <w:t xml:space="preserve"> (6 marks)</w:t>
      </w:r>
    </w:p>
    <w:p w:rsidR="004172BE" w:rsidRDefault="004F086E" w:rsidP="00840B97">
      <w:pPr>
        <w:spacing w:line="360" w:lineRule="auto"/>
        <w:contextualSpacing/>
      </w:pPr>
      <w:r>
        <w:t xml:space="preserve">The Gardasil vaccine is </w:t>
      </w:r>
      <w:r w:rsidR="004172BE">
        <w:t xml:space="preserve">given for free in Australia to girls and boys ages 13-14. </w:t>
      </w:r>
    </w:p>
    <w:p w:rsidR="004172BE" w:rsidRDefault="004172BE" w:rsidP="00840B97">
      <w:pPr>
        <w:pStyle w:val="ListParagraph"/>
        <w:numPr>
          <w:ilvl w:val="0"/>
          <w:numId w:val="4"/>
        </w:numPr>
        <w:spacing w:line="360" w:lineRule="auto"/>
      </w:pPr>
      <w:r>
        <w:t>What virus does the vaccine prevent against? __________________ (1 mark)</w:t>
      </w:r>
    </w:p>
    <w:p w:rsidR="004172BE" w:rsidRDefault="004172BE" w:rsidP="00840B97">
      <w:pPr>
        <w:pStyle w:val="ListParagraph"/>
        <w:numPr>
          <w:ilvl w:val="0"/>
          <w:numId w:val="4"/>
        </w:numPr>
        <w:spacing w:line="360" w:lineRule="auto"/>
      </w:pPr>
      <w:r>
        <w:t>What is the main complication for this virus in women? _______________________ (1 mark)</w:t>
      </w:r>
    </w:p>
    <w:p w:rsidR="004172BE" w:rsidRDefault="004172BE" w:rsidP="00840B97">
      <w:pPr>
        <w:pStyle w:val="ListParagraph"/>
        <w:numPr>
          <w:ilvl w:val="0"/>
          <w:numId w:val="4"/>
        </w:numPr>
        <w:spacing w:line="360" w:lineRule="auto"/>
      </w:pPr>
      <w:r>
        <w:t>Explain why there needs to be three doses at 0, 2 and 6 months (2 marks)</w:t>
      </w:r>
    </w:p>
    <w:p w:rsidR="000339B1" w:rsidRDefault="000339B1" w:rsidP="00840B9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172BE" w:rsidRDefault="004172BE" w:rsidP="00840B97">
      <w:pPr>
        <w:pStyle w:val="ListParagraph"/>
        <w:numPr>
          <w:ilvl w:val="0"/>
          <w:numId w:val="4"/>
        </w:numPr>
        <w:spacing w:line="360" w:lineRule="auto"/>
      </w:pPr>
      <w:r>
        <w:t>Explain why it is given to both boys and girls (2 marks)</w:t>
      </w:r>
    </w:p>
    <w:p w:rsidR="000339B1" w:rsidRDefault="000339B1" w:rsidP="00840B9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172BE" w:rsidRDefault="004172BE" w:rsidP="00840B97">
      <w:pPr>
        <w:spacing w:line="360" w:lineRule="auto"/>
        <w:contextualSpacing/>
      </w:pPr>
    </w:p>
    <w:p w:rsidR="000339B1" w:rsidRDefault="000339B1" w:rsidP="00840B97">
      <w:pPr>
        <w:spacing w:line="360" w:lineRule="auto"/>
        <w:contextualSpacing/>
      </w:pPr>
      <w:r w:rsidRPr="000339B1">
        <w:rPr>
          <w:b/>
        </w:rPr>
        <w:t>Question 4</w:t>
      </w:r>
      <w:r>
        <w:t xml:space="preserve"> (9 marks)</w:t>
      </w:r>
    </w:p>
    <w:p w:rsidR="004172BE" w:rsidRDefault="004172BE" w:rsidP="00840B97">
      <w:pPr>
        <w:spacing w:line="360" w:lineRule="auto"/>
        <w:contextualSpacing/>
      </w:pPr>
      <w:r>
        <w:t xml:space="preserve">You want to find out whether the </w:t>
      </w:r>
      <w:r w:rsidR="000339B1">
        <w:t>temperature that sperm is frozen at affects the rate of fertilisation in IVF. Your job is to design an experiment which addresses this.</w:t>
      </w:r>
    </w:p>
    <w:p w:rsidR="000339B1" w:rsidRDefault="000339B1" w:rsidP="00840B97">
      <w:pPr>
        <w:pStyle w:val="ListParagraph"/>
        <w:numPr>
          <w:ilvl w:val="0"/>
          <w:numId w:val="2"/>
        </w:numPr>
        <w:spacing w:line="360" w:lineRule="auto"/>
      </w:pPr>
      <w:r>
        <w:t>Write a hypothesis (1 mark)</w:t>
      </w:r>
    </w:p>
    <w:p w:rsidR="00840B97" w:rsidRDefault="00840B97" w:rsidP="00840B9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</w:t>
      </w:r>
    </w:p>
    <w:p w:rsidR="000339B1" w:rsidRDefault="000339B1" w:rsidP="00840B97">
      <w:pPr>
        <w:pStyle w:val="ListParagraph"/>
        <w:numPr>
          <w:ilvl w:val="0"/>
          <w:numId w:val="2"/>
        </w:numPr>
        <w:spacing w:line="360" w:lineRule="auto"/>
      </w:pPr>
      <w:r>
        <w:t>Write a procedure as to how you are going to conduct the experiment. (8 marks)</w:t>
      </w:r>
    </w:p>
    <w:p w:rsidR="00840B97" w:rsidRDefault="00840B97" w:rsidP="00840B9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40B97" w:rsidRDefault="00840B97" w:rsidP="000339B1"/>
    <w:p w:rsidR="00840B97" w:rsidRDefault="00840B97" w:rsidP="000339B1">
      <w:r>
        <w:rPr>
          <w:noProof/>
          <w:lang w:eastAsia="en-AU"/>
        </w:rPr>
        <w:lastRenderedPageBreak/>
        <w:drawing>
          <wp:inline distT="0" distB="0" distL="0" distR="0" wp14:anchorId="7D488515" wp14:editId="62267C00">
            <wp:extent cx="6645910" cy="6621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5BAD77C3" wp14:editId="5805D883">
            <wp:extent cx="5865690" cy="3029803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9700" cy="303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:rsidR="00840B97" w:rsidRDefault="00840B97" w:rsidP="00840B97">
      <w:pPr>
        <w:spacing w:line="360" w:lineRule="auto"/>
        <w:contextualSpacing/>
      </w:pPr>
      <w:r w:rsidRPr="000339B1">
        <w:rPr>
          <w:b/>
        </w:rPr>
        <w:lastRenderedPageBreak/>
        <w:t>Question 2</w:t>
      </w:r>
      <w:r>
        <w:t xml:space="preserve"> (9 marks)</w:t>
      </w:r>
    </w:p>
    <w:p w:rsidR="00840B97" w:rsidRDefault="00840B97" w:rsidP="00840B97">
      <w:pPr>
        <w:spacing w:line="360" w:lineRule="auto"/>
        <w:contextualSpacing/>
      </w:pPr>
      <w:r>
        <w:t>The combined oral contraceptive uses two hormones which disrupt the natural menstrual cycle and prevent pregnancy.</w:t>
      </w:r>
    </w:p>
    <w:p w:rsidR="00840B97" w:rsidRDefault="00840B97" w:rsidP="00840B97">
      <w:pPr>
        <w:pStyle w:val="ListParagraph"/>
        <w:numPr>
          <w:ilvl w:val="0"/>
          <w:numId w:val="6"/>
        </w:numPr>
        <w:spacing w:line="360" w:lineRule="auto"/>
      </w:pPr>
      <w:r>
        <w:t>list the two hormones (2 marks)</w:t>
      </w:r>
    </w:p>
    <w:p w:rsidR="00840B97" w:rsidRDefault="00840B97" w:rsidP="00840B97">
      <w:pPr>
        <w:pStyle w:val="ListParagraph"/>
        <w:spacing w:line="360" w:lineRule="auto"/>
      </w:pPr>
      <w:proofErr w:type="spellStart"/>
      <w:r>
        <w:t>estrogen</w:t>
      </w:r>
      <w:proofErr w:type="spellEnd"/>
      <w:r>
        <w:t>, progesterone</w:t>
      </w:r>
    </w:p>
    <w:p w:rsidR="00840B97" w:rsidRDefault="00840B97" w:rsidP="00840B97">
      <w:pPr>
        <w:pStyle w:val="ListParagraph"/>
        <w:numPr>
          <w:ilvl w:val="0"/>
          <w:numId w:val="6"/>
        </w:numPr>
        <w:spacing w:line="360" w:lineRule="auto"/>
      </w:pPr>
      <w:r>
        <w:t>Explain how pregnancy is prevented by these hormones (3 marks)</w:t>
      </w:r>
    </w:p>
    <w:p w:rsidR="00840B97" w:rsidRDefault="00840B97" w:rsidP="00840B97">
      <w:pPr>
        <w:pStyle w:val="ListParagraph"/>
        <w:spacing w:line="360" w:lineRule="auto"/>
      </w:pPr>
      <w:r>
        <w:t>Thins lining of uterus so implantation cannot occur, thickens cervical mucus to provide physical barrier for sperm so it cannot fertilise egg, prevents ovulation</w:t>
      </w:r>
    </w:p>
    <w:p w:rsidR="00840B97" w:rsidRDefault="00840B97" w:rsidP="00840B97">
      <w:pPr>
        <w:pStyle w:val="ListParagraph"/>
        <w:spacing w:line="360" w:lineRule="auto"/>
      </w:pPr>
      <w:r>
        <w:t>(must have explanation)</w:t>
      </w:r>
    </w:p>
    <w:p w:rsidR="00840B97" w:rsidRDefault="00840B97" w:rsidP="00840B97">
      <w:pPr>
        <w:pStyle w:val="ListParagraph"/>
        <w:numPr>
          <w:ilvl w:val="0"/>
          <w:numId w:val="6"/>
        </w:numPr>
        <w:spacing w:line="360" w:lineRule="auto"/>
      </w:pPr>
      <w:r>
        <w:t xml:space="preserve"> Describe how the levels of these hormones change naturally over the course of the menstrual cycle and explain the effects of each. (4 marks)</w:t>
      </w:r>
    </w:p>
    <w:p w:rsidR="00840B97" w:rsidRDefault="00840B97" w:rsidP="00840B97">
      <w:pPr>
        <w:pStyle w:val="ListParagraph"/>
        <w:spacing w:line="360" w:lineRule="auto"/>
      </w:pPr>
      <w:proofErr w:type="spellStart"/>
      <w:r>
        <w:t>Estrogen</w:t>
      </w:r>
      <w:proofErr w:type="spellEnd"/>
      <w:r>
        <w:t xml:space="preserve"> – active in the first half of the cycle (1) to cause uterine lining to build up after a </w:t>
      </w:r>
      <w:proofErr w:type="gramStart"/>
      <w:r>
        <w:t>period(</w:t>
      </w:r>
      <w:proofErr w:type="gramEnd"/>
      <w:r>
        <w:t>1)</w:t>
      </w:r>
    </w:p>
    <w:p w:rsidR="00840B97" w:rsidRDefault="00840B97" w:rsidP="00840B97">
      <w:pPr>
        <w:pStyle w:val="ListParagraph"/>
        <w:spacing w:line="360" w:lineRule="auto"/>
      </w:pPr>
      <w:r>
        <w:t xml:space="preserve">Progesterone – active after </w:t>
      </w:r>
      <w:proofErr w:type="gramStart"/>
      <w:r>
        <w:t>ovulation(</w:t>
      </w:r>
      <w:proofErr w:type="gramEnd"/>
      <w:r>
        <w:t>1) to maintain thick lining for implantation(1)</w:t>
      </w:r>
    </w:p>
    <w:p w:rsidR="00840B97" w:rsidRDefault="00840B97" w:rsidP="00840B97">
      <w:pPr>
        <w:pStyle w:val="ListParagraph"/>
        <w:spacing w:line="360" w:lineRule="auto"/>
      </w:pPr>
    </w:p>
    <w:p w:rsidR="00840B97" w:rsidRDefault="00840B97" w:rsidP="00840B97">
      <w:pPr>
        <w:spacing w:line="360" w:lineRule="auto"/>
        <w:contextualSpacing/>
      </w:pPr>
      <w:r w:rsidRPr="000339B1">
        <w:rPr>
          <w:b/>
        </w:rPr>
        <w:t>Question 3</w:t>
      </w:r>
      <w:r>
        <w:t xml:space="preserve"> (6 marks)</w:t>
      </w:r>
    </w:p>
    <w:p w:rsidR="00840B97" w:rsidRDefault="00840B97" w:rsidP="00840B97">
      <w:pPr>
        <w:spacing w:line="360" w:lineRule="auto"/>
        <w:contextualSpacing/>
      </w:pPr>
      <w:r>
        <w:t xml:space="preserve">The Gardasil vaccine is given for free in Australia to girls and boys ages 13-14. </w:t>
      </w:r>
    </w:p>
    <w:p w:rsidR="00840B97" w:rsidRDefault="00840B97" w:rsidP="00840B97">
      <w:pPr>
        <w:pStyle w:val="ListParagraph"/>
        <w:numPr>
          <w:ilvl w:val="0"/>
          <w:numId w:val="4"/>
        </w:numPr>
        <w:spacing w:line="360" w:lineRule="auto"/>
      </w:pPr>
      <w:r>
        <w:t>What virus does the vaccine prevent against? HPV_ (1 mark)</w:t>
      </w:r>
    </w:p>
    <w:p w:rsidR="00840B97" w:rsidRDefault="00840B97" w:rsidP="00840B97">
      <w:pPr>
        <w:pStyle w:val="ListParagraph"/>
        <w:numPr>
          <w:ilvl w:val="0"/>
          <w:numId w:val="4"/>
        </w:numPr>
        <w:spacing w:line="360" w:lineRule="auto"/>
      </w:pPr>
      <w:r>
        <w:t>What is the main complication for this virus in women? Cervical cancer (1 mark)</w:t>
      </w:r>
    </w:p>
    <w:p w:rsidR="00840B97" w:rsidRDefault="00840B97" w:rsidP="00840B97">
      <w:pPr>
        <w:pStyle w:val="ListParagraph"/>
        <w:numPr>
          <w:ilvl w:val="0"/>
          <w:numId w:val="4"/>
        </w:numPr>
        <w:spacing w:line="360" w:lineRule="auto"/>
      </w:pPr>
      <w:r>
        <w:t>Explain why there needs to be three doses at 0, 2 and 6 months (2 marks)</w:t>
      </w:r>
    </w:p>
    <w:p w:rsidR="00840B97" w:rsidRDefault="00840B97" w:rsidP="00840B97">
      <w:pPr>
        <w:pStyle w:val="ListParagraph"/>
        <w:spacing w:line="360" w:lineRule="auto"/>
      </w:pPr>
      <w:r>
        <w:t>Antibodies need to reach a certain level in the body – time between given for body to get used to them and produce own antibodies.</w:t>
      </w:r>
    </w:p>
    <w:p w:rsidR="00840B97" w:rsidRDefault="00840B97" w:rsidP="00840B97">
      <w:pPr>
        <w:pStyle w:val="ListParagraph"/>
        <w:numPr>
          <w:ilvl w:val="0"/>
          <w:numId w:val="4"/>
        </w:numPr>
        <w:spacing w:line="360" w:lineRule="auto"/>
      </w:pPr>
      <w:r>
        <w:t>Explain why it is given to both boys and girls (2 marks)</w:t>
      </w:r>
    </w:p>
    <w:p w:rsidR="00840B97" w:rsidRDefault="00840B97" w:rsidP="00840B97">
      <w:pPr>
        <w:pStyle w:val="ListParagraph"/>
        <w:spacing w:line="360" w:lineRule="auto"/>
      </w:pPr>
      <w:r>
        <w:t>HPV can cause genital warts/other symptoms (mark only if other is specified) (1)</w:t>
      </w:r>
    </w:p>
    <w:p w:rsidR="00840B97" w:rsidRDefault="00840B97" w:rsidP="00840B97">
      <w:pPr>
        <w:pStyle w:val="ListParagraph"/>
        <w:spacing w:line="360" w:lineRule="auto"/>
      </w:pPr>
      <w:r>
        <w:t>Herd immunity reduces transmission for everyone (1)</w:t>
      </w:r>
    </w:p>
    <w:p w:rsidR="006145F0" w:rsidRDefault="006145F0">
      <w:r>
        <w:br w:type="page"/>
      </w:r>
    </w:p>
    <w:p w:rsidR="00840B97" w:rsidRDefault="00840B97" w:rsidP="00840B97">
      <w:pPr>
        <w:spacing w:line="360" w:lineRule="auto"/>
        <w:contextualSpacing/>
      </w:pPr>
      <w:bookmarkStart w:id="0" w:name="_GoBack"/>
      <w:bookmarkEnd w:id="0"/>
    </w:p>
    <w:p w:rsidR="00840B97" w:rsidRDefault="00840B97" w:rsidP="00840B97">
      <w:pPr>
        <w:spacing w:line="360" w:lineRule="auto"/>
        <w:contextualSpacing/>
      </w:pPr>
      <w:r w:rsidRPr="000339B1">
        <w:rPr>
          <w:b/>
        </w:rPr>
        <w:t>Question 4</w:t>
      </w:r>
      <w:r>
        <w:t xml:space="preserve"> (</w:t>
      </w:r>
      <w:r w:rsidR="005B04F2">
        <w:t>11</w:t>
      </w:r>
      <w:r>
        <w:t xml:space="preserve"> marks)</w:t>
      </w:r>
    </w:p>
    <w:p w:rsidR="00840B97" w:rsidRDefault="00840B97" w:rsidP="00840B97">
      <w:pPr>
        <w:spacing w:line="360" w:lineRule="auto"/>
        <w:contextualSpacing/>
      </w:pPr>
      <w:r>
        <w:t>You want to find out whether the temperature that sperm is frozen at affects the rate of fertilisation in IVF. Your job is to design an experiment which addresses this.</w:t>
      </w:r>
    </w:p>
    <w:p w:rsidR="00840B97" w:rsidRDefault="00840B97" w:rsidP="00840B97">
      <w:pPr>
        <w:pStyle w:val="ListParagraph"/>
        <w:numPr>
          <w:ilvl w:val="0"/>
          <w:numId w:val="2"/>
        </w:numPr>
        <w:spacing w:line="360" w:lineRule="auto"/>
      </w:pPr>
      <w:r>
        <w:t>Write a hypothesis (1 mark)</w:t>
      </w:r>
    </w:p>
    <w:p w:rsidR="00840B97" w:rsidRDefault="00840B97" w:rsidP="00840B97">
      <w:pPr>
        <w:pStyle w:val="ListParagraph"/>
        <w:spacing w:line="360" w:lineRule="auto"/>
      </w:pPr>
      <w:r>
        <w:t>Mark if relates dependent and independent variable – no mark if ‘I think’ or ‘because’</w:t>
      </w:r>
    </w:p>
    <w:p w:rsidR="00840B97" w:rsidRDefault="00840B97" w:rsidP="00840B97">
      <w:pPr>
        <w:pStyle w:val="ListParagraph"/>
        <w:numPr>
          <w:ilvl w:val="0"/>
          <w:numId w:val="2"/>
        </w:numPr>
        <w:spacing w:line="360" w:lineRule="auto"/>
      </w:pPr>
      <w:r>
        <w:t xml:space="preserve">Write a procedure as </w:t>
      </w:r>
      <w:r w:rsidR="005B04F2">
        <w:t>if you were writing how you conducted the experiment in a lab report</w:t>
      </w:r>
      <w:r>
        <w:t>. (</w:t>
      </w:r>
      <w:r w:rsidR="005B04F2">
        <w:t>10</w:t>
      </w:r>
      <w:r>
        <w:t xml:space="preserve"> marks)</w:t>
      </w:r>
    </w:p>
    <w:p w:rsidR="00840B97" w:rsidRDefault="00840B97" w:rsidP="00840B97">
      <w:pPr>
        <w:ind w:left="360"/>
      </w:pPr>
      <w:r>
        <w:t>Includes safety (1)</w:t>
      </w:r>
    </w:p>
    <w:p w:rsidR="00840B97" w:rsidRDefault="005B04F2" w:rsidP="00840B97">
      <w:pPr>
        <w:ind w:left="360"/>
      </w:pPr>
      <w:r>
        <w:t>Addresses e</w:t>
      </w:r>
      <w:r w:rsidR="00840B97">
        <w:t>thics (1)</w:t>
      </w:r>
    </w:p>
    <w:p w:rsidR="000339B1" w:rsidRDefault="00840B97" w:rsidP="00840B97">
      <w:pPr>
        <w:ind w:left="360"/>
      </w:pPr>
      <w:r>
        <w:t>Has at least three controls (3)</w:t>
      </w:r>
    </w:p>
    <w:p w:rsidR="00840B97" w:rsidRDefault="00840B97" w:rsidP="00840B97">
      <w:pPr>
        <w:ind w:left="360"/>
      </w:pPr>
      <w:r>
        <w:t>Written in past tense</w:t>
      </w:r>
      <w:r w:rsidR="005B04F2">
        <w:t xml:space="preserve"> (1)</w:t>
      </w:r>
    </w:p>
    <w:p w:rsidR="005B04F2" w:rsidRDefault="005B04F2" w:rsidP="00840B97">
      <w:pPr>
        <w:ind w:left="360"/>
      </w:pPr>
      <w:r>
        <w:lastRenderedPageBreak/>
        <w:t>Correct sequence (1)</w:t>
      </w:r>
    </w:p>
    <w:p w:rsidR="005B04F2" w:rsidRDefault="005B04F2" w:rsidP="00840B97">
      <w:pPr>
        <w:ind w:left="360"/>
      </w:pPr>
      <w:r>
        <w:t>Includes multiple trials (1)</w:t>
      </w:r>
    </w:p>
    <w:p w:rsidR="005B04F2" w:rsidRDefault="005B04F2" w:rsidP="00840B97">
      <w:pPr>
        <w:ind w:left="360"/>
      </w:pPr>
      <w:r>
        <w:t>Demonstrates knowledge of processes (2)</w:t>
      </w:r>
    </w:p>
    <w:p w:rsidR="005B04F2" w:rsidRDefault="005B04F2" w:rsidP="00840B97">
      <w:pPr>
        <w:ind w:left="360"/>
      </w:pPr>
      <w:r>
        <w:tab/>
        <w:t>Any of:</w:t>
      </w:r>
    </w:p>
    <w:p w:rsidR="005B04F2" w:rsidRDefault="005B04F2" w:rsidP="005B04F2">
      <w:pPr>
        <w:pStyle w:val="ListParagraph"/>
        <w:numPr>
          <w:ilvl w:val="0"/>
          <w:numId w:val="7"/>
        </w:numPr>
      </w:pPr>
      <w:r>
        <w:t>Stimulate with hormone for egg production</w:t>
      </w:r>
    </w:p>
    <w:p w:rsidR="005B04F2" w:rsidRDefault="005B04F2" w:rsidP="005B04F2">
      <w:pPr>
        <w:pStyle w:val="ListParagraph"/>
        <w:numPr>
          <w:ilvl w:val="0"/>
          <w:numId w:val="7"/>
        </w:numPr>
      </w:pPr>
      <w:r>
        <w:t>Egg placed with sperm – not ICSI unless specified</w:t>
      </w:r>
    </w:p>
    <w:p w:rsidR="005B04F2" w:rsidRDefault="005B04F2" w:rsidP="005B04F2">
      <w:pPr>
        <w:pStyle w:val="ListParagraph"/>
        <w:numPr>
          <w:ilvl w:val="0"/>
          <w:numId w:val="7"/>
        </w:numPr>
      </w:pPr>
      <w:r>
        <w:t>Screened for motility</w:t>
      </w:r>
    </w:p>
    <w:p w:rsidR="005B04F2" w:rsidRPr="005B04F2" w:rsidRDefault="005B04F2" w:rsidP="005B04F2">
      <w:pPr>
        <w:ind w:left="1091"/>
      </w:pPr>
      <w:r>
        <w:t>Any other acceptable answer</w:t>
      </w:r>
    </w:p>
    <w:p w:rsidR="000339B1" w:rsidRDefault="000339B1" w:rsidP="00E612E4"/>
    <w:p w:rsidR="004172BE" w:rsidRDefault="004172BE" w:rsidP="00E612E4"/>
    <w:p w:rsidR="004172BE" w:rsidRDefault="004172BE" w:rsidP="00E612E4"/>
    <w:sectPr w:rsidR="004172BE" w:rsidSect="000339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91CEC"/>
    <w:multiLevelType w:val="hybridMultilevel"/>
    <w:tmpl w:val="126AF3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36709"/>
    <w:multiLevelType w:val="hybridMultilevel"/>
    <w:tmpl w:val="3F24C54C"/>
    <w:lvl w:ilvl="0" w:tplc="0C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" w15:restartNumberingAfterBreak="0">
    <w:nsid w:val="46B962A8"/>
    <w:multiLevelType w:val="hybridMultilevel"/>
    <w:tmpl w:val="126AF3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30AD5"/>
    <w:multiLevelType w:val="hybridMultilevel"/>
    <w:tmpl w:val="0F1A9A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07EAA"/>
    <w:multiLevelType w:val="hybridMultilevel"/>
    <w:tmpl w:val="294C95E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4788A"/>
    <w:multiLevelType w:val="hybridMultilevel"/>
    <w:tmpl w:val="0E5E87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C3807"/>
    <w:multiLevelType w:val="hybridMultilevel"/>
    <w:tmpl w:val="126AF3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E4"/>
    <w:rsid w:val="000339B1"/>
    <w:rsid w:val="00236D59"/>
    <w:rsid w:val="004172BE"/>
    <w:rsid w:val="004F086E"/>
    <w:rsid w:val="005B04F2"/>
    <w:rsid w:val="006145F0"/>
    <w:rsid w:val="00840B97"/>
    <w:rsid w:val="00D06326"/>
    <w:rsid w:val="00E612E4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4874"/>
  <w15:chartTrackingRefBased/>
  <w15:docId w15:val="{296F6637-A02F-4E4B-8C49-35098844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2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45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5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472E497E</Template>
  <TotalTime>177</TotalTime>
  <Pages>7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cp:lastPrinted>2019-11-18T23:47:00Z</cp:lastPrinted>
  <dcterms:created xsi:type="dcterms:W3CDTF">2019-11-18T03:19:00Z</dcterms:created>
  <dcterms:modified xsi:type="dcterms:W3CDTF">2019-11-18T23:47:00Z</dcterms:modified>
</cp:coreProperties>
</file>