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90C" w:rsidRDefault="0035590C">
      <w:r>
        <w:t>CELL ORGANELLE BINGO</w:t>
      </w:r>
    </w:p>
    <w:p w:rsidR="0035590C" w:rsidRDefault="0035590C">
      <w:r>
        <w:t>Bingo instructions: read out the functions of the organelle and students cross it out on their sheets</w:t>
      </w:r>
      <w:r w:rsidR="000E2DFA">
        <w:t xml:space="preserve">. To win, students must get </w:t>
      </w:r>
      <w:r w:rsidR="00F742B3">
        <w:t>3 in a row. (please list winners for Vivo points)</w:t>
      </w:r>
      <w:bookmarkStart w:id="0" w:name="_GoBack"/>
      <w:bookmarkEnd w:id="0"/>
    </w:p>
    <w:p w:rsidR="0035590C" w:rsidRDefault="0035590C"/>
    <w:p w:rsidR="000E2DFA" w:rsidRDefault="0035590C">
      <w:r>
        <w:t>D</w:t>
      </w:r>
      <w:r w:rsidRPr="0035590C">
        <w:t>irects cell activities and contains genetic material called chromosomes made of DNA.</w:t>
      </w:r>
      <w:r>
        <w:t xml:space="preserve"> (Nucleus)</w:t>
      </w:r>
    </w:p>
    <w:p w:rsidR="0035590C" w:rsidRDefault="0035590C">
      <w:r>
        <w:t>Make energy in the form of ATP (Mitochondria)</w:t>
      </w:r>
    </w:p>
    <w:p w:rsidR="0035590C" w:rsidRDefault="0035590C">
      <w:r>
        <w:t>Make proteins using amino acids (Ribosomes)</w:t>
      </w:r>
    </w:p>
    <w:p w:rsidR="0035590C" w:rsidRDefault="0035590C">
      <w:r>
        <w:t>Process and package proteins (Golgi Apparatus)</w:t>
      </w:r>
    </w:p>
    <w:p w:rsidR="0035590C" w:rsidRDefault="0035590C">
      <w:r>
        <w:t>Digestion and recycling using enzymes (lysosomes)</w:t>
      </w:r>
    </w:p>
    <w:p w:rsidR="0035590C" w:rsidRDefault="0035590C">
      <w:r>
        <w:t>‘Highway’ for transporting items around the cell (endoplasmic reticulum)</w:t>
      </w:r>
    </w:p>
    <w:p w:rsidR="0035590C" w:rsidRDefault="0035590C">
      <w:r>
        <w:t>Controls the movement of substances in and out of the cell (cell membrane)</w:t>
      </w:r>
    </w:p>
    <w:p w:rsidR="0035590C" w:rsidRDefault="0035590C">
      <w:r>
        <w:t>Forms the spindle fibres for cell division (centrioles)</w:t>
      </w:r>
    </w:p>
    <w:p w:rsidR="0035590C" w:rsidRDefault="0035590C">
      <w:r>
        <w:t>Jelly-like substance that contains all organelles (cytoplasm)</w:t>
      </w:r>
    </w:p>
    <w:p w:rsidR="000E2DFA" w:rsidRDefault="000E2DFA"/>
    <w:p w:rsidR="000E2DFA" w:rsidRDefault="000E2DFA"/>
    <w:p w:rsidR="000E2DFA" w:rsidRDefault="000E2DFA"/>
    <w:p w:rsidR="0035590C" w:rsidRDefault="0035590C"/>
    <w:sectPr w:rsidR="00355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90C"/>
    <w:rsid w:val="000E2DFA"/>
    <w:rsid w:val="0035590C"/>
    <w:rsid w:val="00444BF6"/>
    <w:rsid w:val="00D06326"/>
    <w:rsid w:val="00F742B3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764A"/>
  <w15:chartTrackingRefBased/>
  <w15:docId w15:val="{F483C8D3-5FE5-4901-AEBA-22CE5615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B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B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5F013E8A</Template>
  <TotalTime>62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cp:lastPrinted>2019-02-24T01:32:00Z</cp:lastPrinted>
  <dcterms:created xsi:type="dcterms:W3CDTF">2019-02-24T01:17:00Z</dcterms:created>
  <dcterms:modified xsi:type="dcterms:W3CDTF">2019-03-19T09:06:00Z</dcterms:modified>
</cp:coreProperties>
</file>