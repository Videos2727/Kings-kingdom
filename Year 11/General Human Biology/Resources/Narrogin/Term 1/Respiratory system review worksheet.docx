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5C2" w:rsidRDefault="006025C2">
      <w:r w:rsidRPr="006025C2">
        <w:drawing>
          <wp:inline distT="0" distB="0" distL="0" distR="0">
            <wp:extent cx="5629275" cy="7950953"/>
            <wp:effectExtent l="0" t="0" r="0" b="0"/>
            <wp:docPr id="1" name="Picture 1" descr="https://dryuc24b85zbr.cloudfront.net/tes/resources/6049436/image?width=500&amp;height=500&amp;version=135758492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ryuc24b85zbr.cloudfront.net/tes/resources/6049436/image?width=500&amp;height=500&amp;version=13575849200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920" cy="796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5C2" w:rsidRDefault="006025C2"/>
    <w:p w:rsidR="006025C2" w:rsidRDefault="006025C2"/>
    <w:p w:rsidR="006025C2" w:rsidRDefault="006025C2"/>
    <w:p w:rsidR="006025C2" w:rsidRDefault="006025C2"/>
    <w:p w:rsidR="006025C2" w:rsidRDefault="006025C2">
      <w:bookmarkStart w:id="0" w:name="_GoBack"/>
      <w:r w:rsidRPr="006025C2">
        <w:drawing>
          <wp:inline distT="0" distB="0" distL="0" distR="0">
            <wp:extent cx="6011114" cy="7734300"/>
            <wp:effectExtent l="0" t="0" r="8890" b="0"/>
            <wp:docPr id="2" name="Picture 2" descr="https://i.pinimg.com/originals/dc/e9/10/dce910cd2f603b753b3e345e6c0e30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originals/dc/e9/10/dce910cd2f603b753b3e345e6c0e30b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156" cy="773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02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5C2"/>
    <w:rsid w:val="006025C2"/>
    <w:rsid w:val="00C811CC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9BE2"/>
  <w15:chartTrackingRefBased/>
  <w15:docId w15:val="{270ED7FA-4C2D-415C-A7EE-A19888BE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25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25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FD3E23A9</Template>
  <TotalTime>1082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cp:lastPrinted>2019-03-06T05:52:00Z</cp:lastPrinted>
  <dcterms:created xsi:type="dcterms:W3CDTF">2019-03-06T05:51:00Z</dcterms:created>
  <dcterms:modified xsi:type="dcterms:W3CDTF">2019-03-06T23:54:00Z</dcterms:modified>
</cp:coreProperties>
</file>