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283569">
      <w:r w:rsidRPr="00283569">
        <w:drawing>
          <wp:inline distT="0" distB="0" distL="0" distR="0">
            <wp:extent cx="4754461" cy="5995092"/>
            <wp:effectExtent l="8255" t="0" r="0" b="0"/>
            <wp:docPr id="1" name="Picture 1" descr="Image result for vitamin word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itamin wordsearch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04" t="4147" r="18730"/>
                    <a:stretch/>
                  </pic:blipFill>
                  <pic:spPr bwMode="auto">
                    <a:xfrm rot="5400000">
                      <a:off x="0" y="0"/>
                      <a:ext cx="4769733" cy="601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569" w:rsidRDefault="00283569">
      <w:r w:rsidRPr="00283569">
        <w:drawing>
          <wp:inline distT="0" distB="0" distL="0" distR="0" wp14:anchorId="26BB1D19" wp14:editId="735803B9">
            <wp:extent cx="4768339" cy="6012593"/>
            <wp:effectExtent l="6668" t="0" r="952" b="953"/>
            <wp:docPr id="2" name="Picture 2" descr="Image result for vitamin word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itamin wordsearch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04" t="4147" r="18730"/>
                    <a:stretch/>
                  </pic:blipFill>
                  <pic:spPr bwMode="auto">
                    <a:xfrm rot="5400000">
                      <a:off x="0" y="0"/>
                      <a:ext cx="4786423" cy="603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3569" w:rsidSect="002835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569"/>
    <w:rsid w:val="00283569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C087"/>
  <w15:chartTrackingRefBased/>
  <w15:docId w15:val="{87296413-9DDC-43F1-AB96-567D4400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6D3FDE37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2019-04-05T00:30:00Z</dcterms:created>
  <dcterms:modified xsi:type="dcterms:W3CDTF">2019-04-05T00:31:00Z</dcterms:modified>
</cp:coreProperties>
</file>