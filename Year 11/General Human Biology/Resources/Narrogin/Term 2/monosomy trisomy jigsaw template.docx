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pPr w:leftFromText="180" w:rightFromText="180" w:horzAnchor="margin" w:tblpY="615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2336EC" w:rsidTr="002336EC">
        <w:trPr>
          <w:trHeight w:val="7227"/>
        </w:trPr>
        <w:tc>
          <w:tcPr>
            <w:tcW w:w="5228" w:type="dxa"/>
          </w:tcPr>
          <w:p w:rsidR="002336EC" w:rsidRDefault="002336EC" w:rsidP="002336EC">
            <w:r>
              <w:t>Turner Syndrome</w:t>
            </w:r>
          </w:p>
          <w:p w:rsidR="002336EC" w:rsidRDefault="002336EC" w:rsidP="002336EC"/>
          <w:p w:rsidR="002336EC" w:rsidRDefault="002336EC" w:rsidP="002336EC">
            <w:r>
              <w:t>Chromosome arrangement: _____________</w:t>
            </w:r>
          </w:p>
          <w:p w:rsidR="002336EC" w:rsidRDefault="002336EC" w:rsidP="002336EC"/>
          <w:p w:rsidR="002336EC" w:rsidRDefault="002336EC" w:rsidP="002336EC">
            <w:r>
              <w:t xml:space="preserve">What causes it? </w:t>
            </w:r>
          </w:p>
          <w:p w:rsidR="002336EC" w:rsidRDefault="002336EC" w:rsidP="002336EC"/>
          <w:p w:rsidR="002336EC" w:rsidRDefault="002336EC" w:rsidP="002336EC"/>
          <w:p w:rsidR="002336EC" w:rsidRDefault="002336EC" w:rsidP="002336EC"/>
          <w:p w:rsidR="002336EC" w:rsidRDefault="002336EC" w:rsidP="002336EC"/>
          <w:p w:rsidR="002336EC" w:rsidRDefault="002336EC" w:rsidP="002336EC">
            <w:r>
              <w:t>Characteristics</w:t>
            </w:r>
          </w:p>
          <w:p w:rsidR="002336EC" w:rsidRDefault="002336EC" w:rsidP="002336EC"/>
          <w:p w:rsidR="002336EC" w:rsidRDefault="002336EC" w:rsidP="002336EC"/>
          <w:p w:rsidR="002336EC" w:rsidRDefault="002336EC" w:rsidP="002336EC"/>
          <w:p w:rsidR="002336EC" w:rsidRDefault="002336EC" w:rsidP="002336EC"/>
          <w:p w:rsidR="002336EC" w:rsidRDefault="002336EC" w:rsidP="002336EC"/>
          <w:p w:rsidR="002336EC" w:rsidRDefault="002336EC" w:rsidP="002336EC">
            <w:r>
              <w:t>How is it diagnosed?</w:t>
            </w:r>
          </w:p>
          <w:p w:rsidR="002336EC" w:rsidRDefault="002336EC" w:rsidP="002336EC"/>
          <w:p w:rsidR="002336EC" w:rsidRDefault="002336EC" w:rsidP="002336EC"/>
          <w:p w:rsidR="002336EC" w:rsidRDefault="002336EC" w:rsidP="002336EC"/>
          <w:p w:rsidR="002336EC" w:rsidRDefault="002336EC" w:rsidP="002336EC"/>
          <w:p w:rsidR="002336EC" w:rsidRDefault="002336EC" w:rsidP="002336EC">
            <w:r>
              <w:t>How is it treated/managed?</w:t>
            </w:r>
          </w:p>
        </w:tc>
        <w:tc>
          <w:tcPr>
            <w:tcW w:w="5228" w:type="dxa"/>
          </w:tcPr>
          <w:p w:rsidR="002336EC" w:rsidRDefault="002336EC" w:rsidP="002336EC">
            <w:proofErr w:type="spellStart"/>
            <w:r>
              <w:t>Klinefelter</w:t>
            </w:r>
            <w:proofErr w:type="spellEnd"/>
            <w:r>
              <w:t xml:space="preserve"> Syndrome</w:t>
            </w:r>
          </w:p>
          <w:p w:rsidR="002336EC" w:rsidRDefault="002336EC" w:rsidP="002336EC"/>
          <w:p w:rsidR="002336EC" w:rsidRDefault="002336EC" w:rsidP="002336EC">
            <w:r>
              <w:t>Chromosome arrangement: _____________</w:t>
            </w:r>
          </w:p>
          <w:p w:rsidR="002336EC" w:rsidRDefault="002336EC" w:rsidP="002336EC"/>
          <w:p w:rsidR="002336EC" w:rsidRDefault="002336EC" w:rsidP="002336EC">
            <w:r>
              <w:t xml:space="preserve">What causes it? </w:t>
            </w:r>
          </w:p>
          <w:p w:rsidR="002336EC" w:rsidRDefault="002336EC" w:rsidP="002336EC"/>
          <w:p w:rsidR="002336EC" w:rsidRDefault="002336EC" w:rsidP="002336EC"/>
          <w:p w:rsidR="002336EC" w:rsidRDefault="002336EC" w:rsidP="002336EC"/>
          <w:p w:rsidR="002336EC" w:rsidRDefault="002336EC" w:rsidP="002336EC"/>
          <w:p w:rsidR="002336EC" w:rsidRDefault="002336EC" w:rsidP="002336EC">
            <w:r>
              <w:t>Characteristics</w:t>
            </w:r>
          </w:p>
          <w:p w:rsidR="002336EC" w:rsidRDefault="002336EC" w:rsidP="002336EC"/>
          <w:p w:rsidR="002336EC" w:rsidRDefault="002336EC" w:rsidP="002336EC"/>
          <w:p w:rsidR="002336EC" w:rsidRDefault="002336EC" w:rsidP="002336EC"/>
          <w:p w:rsidR="002336EC" w:rsidRDefault="002336EC" w:rsidP="002336EC"/>
          <w:p w:rsidR="002336EC" w:rsidRDefault="002336EC" w:rsidP="002336EC"/>
          <w:p w:rsidR="002336EC" w:rsidRDefault="002336EC" w:rsidP="002336EC">
            <w:r>
              <w:t>How is it diagnosed?</w:t>
            </w:r>
          </w:p>
          <w:p w:rsidR="002336EC" w:rsidRDefault="002336EC" w:rsidP="002336EC"/>
          <w:p w:rsidR="002336EC" w:rsidRDefault="002336EC" w:rsidP="002336EC"/>
          <w:p w:rsidR="002336EC" w:rsidRDefault="002336EC" w:rsidP="002336EC"/>
          <w:p w:rsidR="002336EC" w:rsidRDefault="002336EC" w:rsidP="002336EC"/>
          <w:p w:rsidR="002336EC" w:rsidRDefault="002336EC" w:rsidP="002336EC">
            <w:r>
              <w:t>How is it treated/managed?</w:t>
            </w:r>
          </w:p>
        </w:tc>
      </w:tr>
      <w:tr w:rsidR="002336EC" w:rsidTr="002336EC">
        <w:trPr>
          <w:trHeight w:val="7294"/>
        </w:trPr>
        <w:tc>
          <w:tcPr>
            <w:tcW w:w="5228" w:type="dxa"/>
          </w:tcPr>
          <w:p w:rsidR="002336EC" w:rsidRDefault="002336EC" w:rsidP="002336EC">
            <w:r>
              <w:t>Edward syndrome</w:t>
            </w:r>
          </w:p>
          <w:p w:rsidR="002336EC" w:rsidRDefault="002336EC" w:rsidP="002336EC"/>
          <w:p w:rsidR="002336EC" w:rsidRDefault="002336EC" w:rsidP="002336EC">
            <w:r>
              <w:t>Chromosome arrangement: _____________</w:t>
            </w:r>
          </w:p>
          <w:p w:rsidR="002336EC" w:rsidRDefault="002336EC" w:rsidP="002336EC"/>
          <w:p w:rsidR="002336EC" w:rsidRDefault="002336EC" w:rsidP="002336EC">
            <w:r>
              <w:t xml:space="preserve">What causes it? </w:t>
            </w:r>
          </w:p>
          <w:p w:rsidR="002336EC" w:rsidRDefault="002336EC" w:rsidP="002336EC"/>
          <w:p w:rsidR="002336EC" w:rsidRDefault="002336EC" w:rsidP="002336EC"/>
          <w:p w:rsidR="002336EC" w:rsidRDefault="002336EC" w:rsidP="002336EC"/>
          <w:p w:rsidR="002336EC" w:rsidRDefault="002336EC" w:rsidP="002336EC"/>
          <w:p w:rsidR="002336EC" w:rsidRDefault="002336EC" w:rsidP="002336EC">
            <w:r>
              <w:t>Characteristics</w:t>
            </w:r>
          </w:p>
          <w:p w:rsidR="002336EC" w:rsidRDefault="002336EC" w:rsidP="002336EC"/>
          <w:p w:rsidR="002336EC" w:rsidRDefault="002336EC" w:rsidP="002336EC"/>
          <w:p w:rsidR="002336EC" w:rsidRDefault="002336EC" w:rsidP="002336EC"/>
          <w:p w:rsidR="002336EC" w:rsidRDefault="002336EC" w:rsidP="002336EC"/>
          <w:p w:rsidR="002336EC" w:rsidRDefault="002336EC" w:rsidP="002336EC"/>
          <w:p w:rsidR="002336EC" w:rsidRDefault="002336EC" w:rsidP="002336EC">
            <w:r>
              <w:t>How is it diagnosed?</w:t>
            </w:r>
          </w:p>
          <w:p w:rsidR="002336EC" w:rsidRDefault="002336EC" w:rsidP="002336EC"/>
          <w:p w:rsidR="002336EC" w:rsidRDefault="002336EC" w:rsidP="002336EC"/>
          <w:p w:rsidR="002336EC" w:rsidRDefault="002336EC" w:rsidP="002336EC"/>
          <w:p w:rsidR="002336EC" w:rsidRDefault="002336EC" w:rsidP="002336EC"/>
          <w:p w:rsidR="002336EC" w:rsidRDefault="002336EC" w:rsidP="002336EC">
            <w:r>
              <w:t>How is it treated/managed?</w:t>
            </w:r>
          </w:p>
        </w:tc>
        <w:tc>
          <w:tcPr>
            <w:tcW w:w="5228" w:type="dxa"/>
          </w:tcPr>
          <w:p w:rsidR="002336EC" w:rsidRDefault="002336EC" w:rsidP="002336EC">
            <w:r>
              <w:t>Down Syndrome</w:t>
            </w:r>
          </w:p>
          <w:p w:rsidR="002336EC" w:rsidRDefault="002336EC" w:rsidP="002336EC"/>
          <w:p w:rsidR="002336EC" w:rsidRDefault="002336EC" w:rsidP="002336EC">
            <w:r>
              <w:t>Chromosome arrangement: _____________</w:t>
            </w:r>
          </w:p>
          <w:p w:rsidR="002336EC" w:rsidRDefault="002336EC" w:rsidP="002336EC"/>
          <w:p w:rsidR="002336EC" w:rsidRDefault="002336EC" w:rsidP="002336EC">
            <w:r>
              <w:t xml:space="preserve">What causes it? </w:t>
            </w:r>
          </w:p>
          <w:p w:rsidR="002336EC" w:rsidRDefault="002336EC" w:rsidP="002336EC"/>
          <w:p w:rsidR="002336EC" w:rsidRDefault="002336EC" w:rsidP="002336EC"/>
          <w:p w:rsidR="002336EC" w:rsidRDefault="002336EC" w:rsidP="002336EC">
            <w:bookmarkStart w:id="0" w:name="_GoBack"/>
            <w:bookmarkEnd w:id="0"/>
          </w:p>
          <w:p w:rsidR="002336EC" w:rsidRDefault="002336EC" w:rsidP="002336EC"/>
          <w:p w:rsidR="002336EC" w:rsidRDefault="002336EC" w:rsidP="002336EC">
            <w:r>
              <w:t>Characteristics</w:t>
            </w:r>
          </w:p>
          <w:p w:rsidR="002336EC" w:rsidRDefault="002336EC" w:rsidP="002336EC"/>
          <w:p w:rsidR="002336EC" w:rsidRDefault="002336EC" w:rsidP="002336EC"/>
          <w:p w:rsidR="002336EC" w:rsidRDefault="002336EC" w:rsidP="002336EC"/>
          <w:p w:rsidR="002336EC" w:rsidRDefault="002336EC" w:rsidP="002336EC"/>
          <w:p w:rsidR="002336EC" w:rsidRDefault="002336EC" w:rsidP="002336EC"/>
          <w:p w:rsidR="002336EC" w:rsidRDefault="002336EC" w:rsidP="002336EC">
            <w:r>
              <w:t>How is it diagnosed?</w:t>
            </w:r>
          </w:p>
          <w:p w:rsidR="002336EC" w:rsidRDefault="002336EC" w:rsidP="002336EC"/>
          <w:p w:rsidR="002336EC" w:rsidRDefault="002336EC" w:rsidP="002336EC"/>
          <w:p w:rsidR="002336EC" w:rsidRDefault="002336EC" w:rsidP="002336EC"/>
          <w:p w:rsidR="002336EC" w:rsidRDefault="002336EC" w:rsidP="002336EC"/>
          <w:p w:rsidR="002336EC" w:rsidRDefault="002336EC" w:rsidP="002336EC">
            <w:r>
              <w:t>How is it treated/managed?</w:t>
            </w:r>
          </w:p>
        </w:tc>
      </w:tr>
    </w:tbl>
    <w:p w:rsidR="008B6BC5" w:rsidRDefault="002336EC">
      <w:r>
        <w:t>Monosomy and Trisomy Jigsaw                                                                                  Name: ________________________</w:t>
      </w:r>
    </w:p>
    <w:sectPr w:rsidR="008B6BC5" w:rsidSect="002336E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36EC"/>
    <w:rsid w:val="002336EC"/>
    <w:rsid w:val="00D06326"/>
    <w:rsid w:val="00FA4B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642A09"/>
  <w15:chartTrackingRefBased/>
  <w15:docId w15:val="{0D0B2865-2284-459E-8CB7-0475380F5F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336E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5B03EB61</Template>
  <TotalTime>4</TotalTime>
  <Pages>1</Pages>
  <Words>111</Words>
  <Characters>634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Education Western Australia</Company>
  <LinksUpToDate>false</LinksUpToDate>
  <CharactersWithSpaces>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EDWARDS Natalie [Narrogin Senior High School]</dc:creator>
  <cp:keywords/>
  <dc:description/>
  <cp:lastModifiedBy>EDWARDS Natalie [Narrogin Senior High School]</cp:lastModifiedBy>
  <cp:revision>1</cp:revision>
  <dcterms:created xsi:type="dcterms:W3CDTF">2019-06-19T02:11:00Z</dcterms:created>
  <dcterms:modified xsi:type="dcterms:W3CDTF">2019-06-19T02:15:00Z</dcterms:modified>
</cp:coreProperties>
</file>