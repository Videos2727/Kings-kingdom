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A44F65">
      <w:bookmarkStart w:id="0" w:name="_GoBack"/>
      <w:r w:rsidRPr="00A44F65">
        <w:drawing>
          <wp:inline distT="0" distB="0" distL="0" distR="0">
            <wp:extent cx="6253771" cy="8595149"/>
            <wp:effectExtent l="0" t="8573" r="5398" b="5397"/>
            <wp:docPr id="1" name="Picture 1" descr="https://kids-worksheets.com/wp-content/uploads/digestive-system-middle-school-worksheets-9e0c5099ecd675ad4dd59c7857ed8c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ids-worksheets.com/wp-content/uploads/digestive-system-middle-school-worksheets-9e0c5099ecd675ad4dd59c7857ed8ce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9" t="10892" r="9315"/>
                    <a:stretch/>
                  </pic:blipFill>
                  <pic:spPr bwMode="auto">
                    <a:xfrm rot="5400000">
                      <a:off x="0" y="0"/>
                      <a:ext cx="6274658" cy="862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44F65" w:rsidRDefault="00A44F65">
      <w:r w:rsidRPr="00A44F65">
        <w:lastRenderedPageBreak/>
        <w:drawing>
          <wp:inline distT="0" distB="0" distL="0" distR="0">
            <wp:extent cx="9777730" cy="6890990"/>
            <wp:effectExtent l="0" t="0" r="0" b="5715"/>
            <wp:docPr id="3" name="Picture 3" descr="https://kids-worksheets.com/wp-content/uploads/digestive-system-middle-school-worksheets-digestive-system-worksheet-middle-school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ids-worksheets.com/wp-content/uploads/digestive-system-middle-school-worksheets-digestive-system-worksheet-middle-school-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689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F65" w:rsidSect="00A44F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65"/>
    <w:rsid w:val="00A44F65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CAC2"/>
  <w15:chartTrackingRefBased/>
  <w15:docId w15:val="{D8EC152B-FF48-49A4-99EA-E96D1761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4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F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1D31B4C6</Template>
  <TotalTime>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2019-04-29T00:25:00Z</cp:lastPrinted>
  <dcterms:created xsi:type="dcterms:W3CDTF">2019-04-29T00:22:00Z</dcterms:created>
  <dcterms:modified xsi:type="dcterms:W3CDTF">2019-04-29T00:25:00Z</dcterms:modified>
</cp:coreProperties>
</file>