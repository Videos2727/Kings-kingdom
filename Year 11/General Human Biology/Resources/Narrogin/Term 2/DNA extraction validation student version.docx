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5AEA38" w14:textId="51AA7F7C" w:rsidR="008045F1" w:rsidRDefault="008045F1" w:rsidP="008045F1">
      <w:pPr>
        <w:jc w:val="right"/>
        <w:rPr>
          <w:b/>
        </w:rPr>
      </w:pPr>
      <w:r>
        <w:rPr>
          <w:b/>
        </w:rPr>
        <w:t>Name: ______________________________</w:t>
      </w:r>
    </w:p>
    <w:p w14:paraId="0260E0DE" w14:textId="6FE4E8CD" w:rsidR="008045F1" w:rsidRPr="008045F1" w:rsidRDefault="008045F1">
      <w:pPr>
        <w:rPr>
          <w:b/>
          <w:sz w:val="40"/>
          <w:szCs w:val="40"/>
        </w:rPr>
      </w:pPr>
      <w:r w:rsidRPr="008045F1">
        <w:rPr>
          <w:b/>
          <w:sz w:val="40"/>
          <w:szCs w:val="40"/>
        </w:rPr>
        <w:t>DNA Extraction – Inquiry Task</w:t>
      </w:r>
      <w:r>
        <w:rPr>
          <w:b/>
          <w:sz w:val="40"/>
          <w:szCs w:val="40"/>
        </w:rPr>
        <w:t xml:space="preserve"> GEHBY</w:t>
      </w:r>
    </w:p>
    <w:p w14:paraId="5DE40055" w14:textId="29F13799" w:rsidR="0066401D" w:rsidRPr="008045F1" w:rsidRDefault="0066401D">
      <w:pPr>
        <w:rPr>
          <w:sz w:val="24"/>
          <w:szCs w:val="24"/>
        </w:rPr>
      </w:pPr>
      <w:r w:rsidRPr="008045F1">
        <w:rPr>
          <w:sz w:val="24"/>
          <w:szCs w:val="24"/>
        </w:rPr>
        <w:t>You are compl</w:t>
      </w:r>
      <w:r w:rsidR="008045F1" w:rsidRPr="008045F1">
        <w:rPr>
          <w:sz w:val="24"/>
          <w:szCs w:val="24"/>
        </w:rPr>
        <w:t>eting a DNA extraction and the questions on this sheet will be assessed</w:t>
      </w:r>
      <w:r w:rsidRPr="008045F1">
        <w:rPr>
          <w:sz w:val="24"/>
          <w:szCs w:val="24"/>
        </w:rPr>
        <w:t>.</w:t>
      </w:r>
      <w:r w:rsidR="008045F1" w:rsidRPr="008045F1">
        <w:rPr>
          <w:sz w:val="24"/>
          <w:szCs w:val="24"/>
        </w:rPr>
        <w:t xml:space="preserve"> The amount of marks given for each question is in brackets.</w:t>
      </w:r>
      <w:r w:rsidRPr="008045F1">
        <w:rPr>
          <w:sz w:val="24"/>
          <w:szCs w:val="24"/>
        </w:rPr>
        <w:t xml:space="preserve"> You will complete the virtual</w:t>
      </w:r>
      <w:r w:rsidR="008045F1" w:rsidRPr="008045F1">
        <w:rPr>
          <w:sz w:val="24"/>
          <w:szCs w:val="24"/>
        </w:rPr>
        <w:t xml:space="preserve"> extraction on Tuesday and the s</w:t>
      </w:r>
      <w:r w:rsidRPr="008045F1">
        <w:rPr>
          <w:sz w:val="24"/>
          <w:szCs w:val="24"/>
        </w:rPr>
        <w:t>trawberry extraction on Wednesday.</w:t>
      </w:r>
    </w:p>
    <w:p w14:paraId="6626282E" w14:textId="727551E9" w:rsidR="0066401D" w:rsidRPr="008045F1" w:rsidRDefault="0066401D">
      <w:pPr>
        <w:rPr>
          <w:sz w:val="24"/>
          <w:szCs w:val="24"/>
        </w:rPr>
      </w:pPr>
      <w:r w:rsidRPr="008045F1">
        <w:rPr>
          <w:sz w:val="24"/>
          <w:szCs w:val="24"/>
        </w:rPr>
        <w:t>Website 1 is the virtual extraction. Website 2 is an extra fact sheet that you may find useful.</w:t>
      </w:r>
    </w:p>
    <w:p w14:paraId="19D43C80" w14:textId="00351172" w:rsidR="0066401D" w:rsidRPr="008045F1" w:rsidRDefault="0066401D">
      <w:pPr>
        <w:rPr>
          <w:sz w:val="24"/>
          <w:szCs w:val="24"/>
        </w:rPr>
      </w:pPr>
      <w:r w:rsidRPr="008045F1">
        <w:rPr>
          <w:sz w:val="24"/>
          <w:szCs w:val="24"/>
        </w:rPr>
        <w:t xml:space="preserve">*Note: the questions marked with an asterisk are not necessarily given in the simulation and will require a little extra thought/research. If you are having </w:t>
      </w:r>
      <w:proofErr w:type="gramStart"/>
      <w:r w:rsidRPr="008045F1">
        <w:rPr>
          <w:sz w:val="24"/>
          <w:szCs w:val="24"/>
        </w:rPr>
        <w:t>trouble</w:t>
      </w:r>
      <w:proofErr w:type="gramEnd"/>
      <w:r w:rsidRPr="008045F1">
        <w:rPr>
          <w:sz w:val="24"/>
          <w:szCs w:val="24"/>
        </w:rPr>
        <w:t xml:space="preserve"> please ask me AFTER you have tried to find the answer.</w:t>
      </w:r>
    </w:p>
    <w:p w14:paraId="20CAFB44" w14:textId="6F43B46C" w:rsidR="0049676D" w:rsidRPr="008045F1" w:rsidRDefault="008045F1" w:rsidP="0066401D">
      <w:pPr>
        <w:pStyle w:val="ListParagraph"/>
        <w:numPr>
          <w:ilvl w:val="0"/>
          <w:numId w:val="5"/>
        </w:numPr>
        <w:rPr>
          <w:sz w:val="24"/>
          <w:szCs w:val="24"/>
        </w:rPr>
      </w:pPr>
      <w:hyperlink r:id="rId5" w:history="1">
        <w:r w:rsidR="00E63B11" w:rsidRPr="008045F1">
          <w:rPr>
            <w:rStyle w:val="Hyperlink"/>
            <w:sz w:val="24"/>
            <w:szCs w:val="24"/>
          </w:rPr>
          <w:t>https://learn.genetics.utah.edu/content/labs/extraction/</w:t>
        </w:r>
      </w:hyperlink>
    </w:p>
    <w:p w14:paraId="1C42869C" w14:textId="0B216D4B" w:rsidR="003C085C" w:rsidRPr="008045F1" w:rsidRDefault="008045F1" w:rsidP="0066401D">
      <w:pPr>
        <w:pStyle w:val="ListParagraph"/>
        <w:numPr>
          <w:ilvl w:val="0"/>
          <w:numId w:val="5"/>
        </w:numPr>
        <w:rPr>
          <w:sz w:val="24"/>
          <w:szCs w:val="24"/>
        </w:rPr>
      </w:pPr>
      <w:hyperlink r:id="rId6" w:history="1">
        <w:r w:rsidR="003C085C" w:rsidRPr="008045F1">
          <w:rPr>
            <w:rStyle w:val="Hyperlink"/>
            <w:sz w:val="24"/>
            <w:szCs w:val="24"/>
          </w:rPr>
          <w:t>http://www.explorecuriocity.org/portals/2/themes/biotechnology/DNA-Extraction-Backgrounder.pdf</w:t>
        </w:r>
      </w:hyperlink>
      <w:r w:rsidR="003C085C" w:rsidRPr="008045F1">
        <w:rPr>
          <w:sz w:val="24"/>
          <w:szCs w:val="24"/>
        </w:rPr>
        <w:t xml:space="preserve"> </w:t>
      </w:r>
    </w:p>
    <w:p w14:paraId="1C6A7FC2" w14:textId="427C18FC" w:rsidR="0066401D" w:rsidRPr="008045F1" w:rsidRDefault="008045F1" w:rsidP="0066401D">
      <w:pPr>
        <w:rPr>
          <w:b/>
          <w:sz w:val="24"/>
          <w:szCs w:val="24"/>
        </w:rPr>
      </w:pPr>
      <w:r w:rsidRPr="008045F1">
        <w:rPr>
          <w:b/>
          <w:sz w:val="24"/>
          <w:szCs w:val="24"/>
        </w:rPr>
        <w:t>Questions from the virtual extraction</w:t>
      </w:r>
      <w:r w:rsidR="0066401D" w:rsidRPr="008045F1">
        <w:rPr>
          <w:b/>
          <w:sz w:val="24"/>
          <w:szCs w:val="24"/>
        </w:rPr>
        <w:t>:</w:t>
      </w:r>
    </w:p>
    <w:p w14:paraId="1BA8C103" w14:textId="6AB5B4AC" w:rsidR="00BB6B07" w:rsidRPr="008045F1" w:rsidRDefault="00E63B11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 xml:space="preserve">Give </w:t>
      </w:r>
      <w:r w:rsidR="00BB6B07" w:rsidRPr="008045F1">
        <w:rPr>
          <w:sz w:val="24"/>
          <w:szCs w:val="24"/>
        </w:rPr>
        <w:t xml:space="preserve">three </w:t>
      </w:r>
      <w:r w:rsidRPr="008045F1">
        <w:rPr>
          <w:sz w:val="24"/>
          <w:szCs w:val="24"/>
        </w:rPr>
        <w:t>examp</w:t>
      </w:r>
      <w:r w:rsidR="00BB6B07" w:rsidRPr="008045F1">
        <w:rPr>
          <w:sz w:val="24"/>
          <w:szCs w:val="24"/>
        </w:rPr>
        <w:t>l</w:t>
      </w:r>
      <w:r w:rsidRPr="008045F1">
        <w:rPr>
          <w:sz w:val="24"/>
          <w:szCs w:val="24"/>
        </w:rPr>
        <w:t>e</w:t>
      </w:r>
      <w:r w:rsidR="00BB6B07" w:rsidRPr="008045F1">
        <w:rPr>
          <w:sz w:val="24"/>
          <w:szCs w:val="24"/>
        </w:rPr>
        <w:t>s</w:t>
      </w:r>
      <w:r w:rsidRPr="008045F1">
        <w:rPr>
          <w:sz w:val="24"/>
          <w:szCs w:val="24"/>
        </w:rPr>
        <w:t xml:space="preserve"> of why we might need to extract DNA from humans.</w:t>
      </w:r>
      <w:r w:rsidR="00BB6B07" w:rsidRPr="008045F1">
        <w:rPr>
          <w:sz w:val="24"/>
          <w:szCs w:val="24"/>
        </w:rPr>
        <w:t xml:space="preserve"> (3)</w:t>
      </w:r>
    </w:p>
    <w:p w14:paraId="57E11974" w14:textId="77777777" w:rsidR="008045F1" w:rsidRPr="008045F1" w:rsidRDefault="008045F1" w:rsidP="008045F1">
      <w:pPr>
        <w:pStyle w:val="ListParagraph"/>
        <w:spacing w:after="240"/>
        <w:contextualSpacing w:val="0"/>
        <w:rPr>
          <w:sz w:val="24"/>
          <w:szCs w:val="24"/>
        </w:rPr>
      </w:pPr>
    </w:p>
    <w:p w14:paraId="454E18B4" w14:textId="719A515A" w:rsidR="0066401D" w:rsidRPr="008045F1" w:rsidRDefault="00BB6B07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>Why would</w:t>
      </w:r>
      <w:r w:rsidR="0046571D" w:rsidRPr="008045F1">
        <w:rPr>
          <w:sz w:val="24"/>
          <w:szCs w:val="24"/>
        </w:rPr>
        <w:t xml:space="preserve"> a</w:t>
      </w:r>
      <w:r w:rsidRPr="008045F1">
        <w:rPr>
          <w:sz w:val="24"/>
          <w:szCs w:val="24"/>
        </w:rPr>
        <w:t xml:space="preserve"> blood </w:t>
      </w:r>
      <w:r w:rsidR="0046571D" w:rsidRPr="008045F1">
        <w:rPr>
          <w:sz w:val="24"/>
          <w:szCs w:val="24"/>
        </w:rPr>
        <w:t xml:space="preserve">sample </w:t>
      </w:r>
      <w:r w:rsidRPr="008045F1">
        <w:rPr>
          <w:sz w:val="24"/>
          <w:szCs w:val="24"/>
        </w:rPr>
        <w:t>not be as ideal for DNA extraction?</w:t>
      </w:r>
      <w:r w:rsidR="0046571D" w:rsidRPr="008045F1">
        <w:rPr>
          <w:sz w:val="24"/>
          <w:szCs w:val="24"/>
        </w:rPr>
        <w:t xml:space="preserve"> (2)</w:t>
      </w:r>
    </w:p>
    <w:p w14:paraId="6F6C8279" w14:textId="77777777" w:rsidR="008045F1" w:rsidRPr="008045F1" w:rsidRDefault="008045F1" w:rsidP="008045F1">
      <w:pPr>
        <w:pStyle w:val="ListParagraph"/>
        <w:rPr>
          <w:sz w:val="24"/>
          <w:szCs w:val="24"/>
        </w:rPr>
      </w:pPr>
    </w:p>
    <w:p w14:paraId="482FDE35" w14:textId="77777777" w:rsidR="008045F1" w:rsidRPr="008045F1" w:rsidRDefault="008045F1" w:rsidP="008045F1">
      <w:pPr>
        <w:pStyle w:val="ListParagraph"/>
        <w:spacing w:after="240"/>
        <w:contextualSpacing w:val="0"/>
        <w:rPr>
          <w:sz w:val="24"/>
          <w:szCs w:val="24"/>
        </w:rPr>
      </w:pPr>
    </w:p>
    <w:p w14:paraId="4226FA6F" w14:textId="01FF96F0" w:rsidR="00E63B11" w:rsidRPr="008045F1" w:rsidRDefault="00E63B11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>*What type of tissue are buccal (cheek) cells? What makes them suited to the purpose of DNA extraction?</w:t>
      </w:r>
      <w:r w:rsidR="00BB6B07" w:rsidRPr="008045F1">
        <w:rPr>
          <w:sz w:val="24"/>
          <w:szCs w:val="24"/>
        </w:rPr>
        <w:t xml:space="preserve"> (2)</w:t>
      </w:r>
    </w:p>
    <w:p w14:paraId="5CE7766D" w14:textId="70F42844" w:rsidR="00E63B11" w:rsidRPr="008045F1" w:rsidRDefault="00E63B11" w:rsidP="008045F1">
      <w:pPr>
        <w:spacing w:after="240"/>
        <w:ind w:left="360"/>
        <w:rPr>
          <w:sz w:val="24"/>
          <w:szCs w:val="24"/>
        </w:rPr>
      </w:pPr>
    </w:p>
    <w:p w14:paraId="61B9A1C0" w14:textId="77777777" w:rsidR="008045F1" w:rsidRPr="008045F1" w:rsidRDefault="008045F1" w:rsidP="008045F1">
      <w:pPr>
        <w:spacing w:after="240"/>
        <w:ind w:left="360"/>
        <w:rPr>
          <w:sz w:val="24"/>
          <w:szCs w:val="24"/>
        </w:rPr>
      </w:pPr>
    </w:p>
    <w:p w14:paraId="2C6ADB3C" w14:textId="297F3611" w:rsidR="00E63B11" w:rsidRPr="008045F1" w:rsidRDefault="00E63B11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>What are the 4 steps in DNA extraction?</w:t>
      </w:r>
      <w:r w:rsidR="00BB6B07" w:rsidRPr="008045F1">
        <w:rPr>
          <w:sz w:val="24"/>
          <w:szCs w:val="24"/>
        </w:rPr>
        <w:t xml:space="preserve"> (4)</w:t>
      </w:r>
    </w:p>
    <w:p w14:paraId="1049F28F" w14:textId="14CB1269" w:rsidR="008045F1" w:rsidRPr="008045F1" w:rsidRDefault="008045F1" w:rsidP="008045F1">
      <w:pPr>
        <w:spacing w:after="240"/>
        <w:rPr>
          <w:sz w:val="24"/>
          <w:szCs w:val="24"/>
        </w:rPr>
      </w:pPr>
    </w:p>
    <w:p w14:paraId="4D8E14BE" w14:textId="77777777" w:rsidR="008045F1" w:rsidRPr="008045F1" w:rsidRDefault="008045F1" w:rsidP="008045F1">
      <w:pPr>
        <w:spacing w:after="240"/>
        <w:rPr>
          <w:sz w:val="24"/>
          <w:szCs w:val="24"/>
        </w:rPr>
      </w:pPr>
    </w:p>
    <w:p w14:paraId="24D2A9F3" w14:textId="5EBEAB9E" w:rsidR="00E63B11" w:rsidRPr="008045F1" w:rsidRDefault="00E63B11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>What are the two main ingredients in the lysis solution and what do they do?</w:t>
      </w:r>
      <w:r w:rsidR="003C085C" w:rsidRPr="008045F1">
        <w:rPr>
          <w:sz w:val="24"/>
          <w:szCs w:val="24"/>
        </w:rPr>
        <w:t xml:space="preserve"> </w:t>
      </w:r>
      <w:r w:rsidR="00BB6B07" w:rsidRPr="008045F1">
        <w:rPr>
          <w:sz w:val="24"/>
          <w:szCs w:val="24"/>
        </w:rPr>
        <w:t>(4)</w:t>
      </w:r>
    </w:p>
    <w:p w14:paraId="53CAAA22" w14:textId="77777777" w:rsidR="008045F1" w:rsidRPr="008045F1" w:rsidRDefault="008045F1" w:rsidP="008045F1">
      <w:pPr>
        <w:spacing w:after="240"/>
        <w:rPr>
          <w:sz w:val="24"/>
          <w:szCs w:val="24"/>
        </w:rPr>
      </w:pPr>
    </w:p>
    <w:p w14:paraId="6CC3EB41" w14:textId="33250FEE" w:rsidR="00E63B11" w:rsidRPr="008045F1" w:rsidRDefault="00E63B11" w:rsidP="008045F1">
      <w:pPr>
        <w:pStyle w:val="ListParagraph"/>
        <w:spacing w:after="240"/>
        <w:contextualSpacing w:val="0"/>
        <w:rPr>
          <w:sz w:val="24"/>
          <w:szCs w:val="24"/>
        </w:rPr>
      </w:pPr>
    </w:p>
    <w:p w14:paraId="2FE0E5EB" w14:textId="7B96DC3B" w:rsidR="00E63B11" w:rsidRPr="008045F1" w:rsidRDefault="00E63B11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>*Why is the sample put in a warm water bath after the lysis solution is added?</w:t>
      </w:r>
      <w:r w:rsidR="00BB6B07" w:rsidRPr="008045F1">
        <w:rPr>
          <w:sz w:val="24"/>
          <w:szCs w:val="24"/>
        </w:rPr>
        <w:t xml:space="preserve"> (2)</w:t>
      </w:r>
    </w:p>
    <w:p w14:paraId="3AEE0C5E" w14:textId="5F3B0E28" w:rsidR="00E63B11" w:rsidRDefault="008914D0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>Describe the 2 methods of physical separation</w:t>
      </w:r>
      <w:r w:rsidR="00E63B11" w:rsidRPr="008045F1">
        <w:rPr>
          <w:sz w:val="24"/>
          <w:szCs w:val="24"/>
        </w:rPr>
        <w:t xml:space="preserve"> involved in separating the DNA from the </w:t>
      </w:r>
      <w:r w:rsidRPr="008045F1">
        <w:rPr>
          <w:sz w:val="24"/>
          <w:szCs w:val="24"/>
        </w:rPr>
        <w:t xml:space="preserve">proteins and other debris. </w:t>
      </w:r>
      <w:r w:rsidR="00BB6B07" w:rsidRPr="008045F1">
        <w:rPr>
          <w:sz w:val="24"/>
          <w:szCs w:val="24"/>
        </w:rPr>
        <w:t>(2)</w:t>
      </w:r>
    </w:p>
    <w:p w14:paraId="779B02AC" w14:textId="77777777" w:rsidR="008045F1" w:rsidRPr="008045F1" w:rsidRDefault="008045F1" w:rsidP="008045F1">
      <w:pPr>
        <w:pStyle w:val="ListParagraph"/>
        <w:spacing w:after="240"/>
        <w:contextualSpacing w:val="0"/>
        <w:rPr>
          <w:sz w:val="24"/>
          <w:szCs w:val="24"/>
        </w:rPr>
      </w:pPr>
    </w:p>
    <w:p w14:paraId="213BED16" w14:textId="311B0F23" w:rsidR="008045F1" w:rsidRPr="008045F1" w:rsidRDefault="008045F1" w:rsidP="008045F1">
      <w:pPr>
        <w:spacing w:after="240"/>
        <w:rPr>
          <w:sz w:val="24"/>
          <w:szCs w:val="24"/>
        </w:rPr>
      </w:pPr>
    </w:p>
    <w:p w14:paraId="1FF3B7F1" w14:textId="13033757" w:rsidR="008914D0" w:rsidRPr="008045F1" w:rsidRDefault="008914D0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>What does adding the isopropyl alcohol do and why?</w:t>
      </w:r>
      <w:r w:rsidR="00BB6B07" w:rsidRPr="008045F1">
        <w:rPr>
          <w:sz w:val="24"/>
          <w:szCs w:val="24"/>
        </w:rPr>
        <w:t xml:space="preserve"> (2)</w:t>
      </w:r>
    </w:p>
    <w:p w14:paraId="7D6ECFFB" w14:textId="77777777" w:rsidR="008045F1" w:rsidRPr="008045F1" w:rsidRDefault="008045F1" w:rsidP="008045F1">
      <w:pPr>
        <w:spacing w:after="240"/>
        <w:rPr>
          <w:sz w:val="24"/>
          <w:szCs w:val="24"/>
        </w:rPr>
      </w:pPr>
    </w:p>
    <w:p w14:paraId="6296FE18" w14:textId="559ECD29" w:rsidR="003C085C" w:rsidRPr="008045F1" w:rsidRDefault="003C085C" w:rsidP="008045F1">
      <w:pPr>
        <w:pStyle w:val="ListParagraph"/>
        <w:spacing w:after="240"/>
        <w:contextualSpacing w:val="0"/>
        <w:rPr>
          <w:sz w:val="24"/>
          <w:szCs w:val="24"/>
        </w:rPr>
      </w:pPr>
    </w:p>
    <w:p w14:paraId="07427F95" w14:textId="33D51C55" w:rsidR="008045F1" w:rsidRPr="008045F1" w:rsidRDefault="00085BC8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>*</w:t>
      </w:r>
      <w:r w:rsidR="003C085C" w:rsidRPr="008045F1">
        <w:rPr>
          <w:sz w:val="24"/>
          <w:szCs w:val="24"/>
        </w:rPr>
        <w:t>Sometimes the DNA can become contaminated</w:t>
      </w:r>
      <w:r w:rsidRPr="008045F1">
        <w:rPr>
          <w:sz w:val="24"/>
          <w:szCs w:val="24"/>
        </w:rPr>
        <w:t xml:space="preserve"> with other DNA not from the target organism</w:t>
      </w:r>
      <w:r w:rsidR="003C085C" w:rsidRPr="008045F1">
        <w:rPr>
          <w:sz w:val="24"/>
          <w:szCs w:val="24"/>
        </w:rPr>
        <w:t xml:space="preserve">. List </w:t>
      </w:r>
      <w:r w:rsidRPr="008045F1">
        <w:rPr>
          <w:sz w:val="24"/>
          <w:szCs w:val="24"/>
        </w:rPr>
        <w:t>2 possible contaminants</w:t>
      </w:r>
      <w:r w:rsidR="003C085C" w:rsidRPr="008045F1">
        <w:rPr>
          <w:sz w:val="24"/>
          <w:szCs w:val="24"/>
        </w:rPr>
        <w:t xml:space="preserve"> </w:t>
      </w:r>
      <w:r w:rsidRPr="008045F1">
        <w:rPr>
          <w:sz w:val="24"/>
          <w:szCs w:val="24"/>
        </w:rPr>
        <w:t xml:space="preserve">and describe </w:t>
      </w:r>
      <w:r w:rsidR="003C085C" w:rsidRPr="008045F1">
        <w:rPr>
          <w:sz w:val="24"/>
          <w:szCs w:val="24"/>
        </w:rPr>
        <w:t xml:space="preserve">where </w:t>
      </w:r>
      <w:r w:rsidR="00863566" w:rsidRPr="008045F1">
        <w:rPr>
          <w:sz w:val="24"/>
          <w:szCs w:val="24"/>
        </w:rPr>
        <w:t xml:space="preserve">in the process </w:t>
      </w:r>
      <w:r w:rsidR="003C085C" w:rsidRPr="008045F1">
        <w:rPr>
          <w:sz w:val="24"/>
          <w:szCs w:val="24"/>
        </w:rPr>
        <w:t xml:space="preserve">they </w:t>
      </w:r>
      <w:r w:rsidRPr="008045F1">
        <w:rPr>
          <w:sz w:val="24"/>
          <w:szCs w:val="24"/>
        </w:rPr>
        <w:t>might</w:t>
      </w:r>
      <w:r w:rsidR="003C085C" w:rsidRPr="008045F1">
        <w:rPr>
          <w:sz w:val="24"/>
          <w:szCs w:val="24"/>
        </w:rPr>
        <w:t xml:space="preserve"> occur.</w:t>
      </w:r>
      <w:r w:rsidR="00BB6B07" w:rsidRPr="008045F1">
        <w:rPr>
          <w:sz w:val="24"/>
          <w:szCs w:val="24"/>
        </w:rPr>
        <w:t xml:space="preserve"> (4)</w:t>
      </w:r>
    </w:p>
    <w:p w14:paraId="248E595E" w14:textId="77777777" w:rsidR="00085BC8" w:rsidRPr="008045F1" w:rsidRDefault="00085BC8" w:rsidP="008045F1">
      <w:pPr>
        <w:pStyle w:val="ListParagraph"/>
        <w:spacing w:after="240"/>
        <w:contextualSpacing w:val="0"/>
        <w:rPr>
          <w:color w:val="C00000"/>
          <w:sz w:val="24"/>
          <w:szCs w:val="24"/>
        </w:rPr>
      </w:pPr>
    </w:p>
    <w:p w14:paraId="1201A9DE" w14:textId="39DE348C" w:rsidR="0066401D" w:rsidRPr="008045F1" w:rsidRDefault="0066401D" w:rsidP="008045F1">
      <w:pPr>
        <w:pStyle w:val="ListParagraph"/>
        <w:numPr>
          <w:ilvl w:val="0"/>
          <w:numId w:val="4"/>
        </w:numPr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>*</w:t>
      </w:r>
      <w:r w:rsidRPr="008045F1">
        <w:rPr>
          <w:sz w:val="24"/>
          <w:szCs w:val="24"/>
        </w:rPr>
        <w:t>In preparation f</w:t>
      </w:r>
      <w:r w:rsidRPr="008045F1">
        <w:rPr>
          <w:sz w:val="24"/>
          <w:szCs w:val="24"/>
        </w:rPr>
        <w:t xml:space="preserve">or the strawberry lab, research why strawberries are often used for DNA extractions. </w:t>
      </w:r>
    </w:p>
    <w:p w14:paraId="1E830385" w14:textId="13D4A142" w:rsidR="008045F1" w:rsidRPr="008045F1" w:rsidRDefault="0066401D" w:rsidP="008045F1">
      <w:pPr>
        <w:pStyle w:val="ListParagraph"/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 xml:space="preserve">Define polyploidy (1): </w:t>
      </w:r>
    </w:p>
    <w:p w14:paraId="25F6A75C" w14:textId="77777777" w:rsidR="0066401D" w:rsidRPr="008045F1" w:rsidRDefault="0066401D" w:rsidP="008045F1">
      <w:pPr>
        <w:pStyle w:val="ListParagraph"/>
        <w:spacing w:after="240"/>
        <w:contextualSpacing w:val="0"/>
        <w:rPr>
          <w:sz w:val="24"/>
          <w:szCs w:val="24"/>
        </w:rPr>
      </w:pPr>
      <w:r w:rsidRPr="008045F1">
        <w:rPr>
          <w:sz w:val="24"/>
          <w:szCs w:val="24"/>
        </w:rPr>
        <w:t xml:space="preserve">Explain why strawberries are used (2): </w:t>
      </w:r>
    </w:p>
    <w:p w14:paraId="2DBEBD46" w14:textId="77777777" w:rsidR="00085BC8" w:rsidRPr="008045F1" w:rsidRDefault="00085BC8" w:rsidP="008045F1">
      <w:pPr>
        <w:pStyle w:val="ListParagraph"/>
        <w:spacing w:after="240"/>
        <w:contextualSpacing w:val="0"/>
        <w:rPr>
          <w:color w:val="C00000"/>
          <w:sz w:val="24"/>
          <w:szCs w:val="24"/>
        </w:rPr>
      </w:pPr>
    </w:p>
    <w:p w14:paraId="1DD75236" w14:textId="61B5AE53" w:rsidR="00863566" w:rsidRPr="008045F1" w:rsidRDefault="0066401D" w:rsidP="0066401D">
      <w:pPr>
        <w:pStyle w:val="ListParagraph"/>
        <w:rPr>
          <w:b/>
          <w:sz w:val="24"/>
          <w:szCs w:val="24"/>
        </w:rPr>
      </w:pPr>
      <w:r w:rsidRPr="008045F1">
        <w:rPr>
          <w:b/>
          <w:sz w:val="24"/>
          <w:szCs w:val="24"/>
        </w:rPr>
        <w:t>Strawberry Lab</w:t>
      </w:r>
    </w:p>
    <w:p w14:paraId="1DB2505D" w14:textId="5CC1C7DD" w:rsidR="00863566" w:rsidRPr="008045F1" w:rsidRDefault="00863566" w:rsidP="00E63B11">
      <w:pPr>
        <w:pStyle w:val="ListParagraph"/>
        <w:rPr>
          <w:sz w:val="24"/>
          <w:szCs w:val="24"/>
        </w:rPr>
      </w:pPr>
    </w:p>
    <w:p w14:paraId="111D5F73" w14:textId="232AC947" w:rsidR="00863566" w:rsidRPr="008045F1" w:rsidRDefault="00863566" w:rsidP="0066401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045F1">
        <w:rPr>
          <w:sz w:val="24"/>
          <w:szCs w:val="24"/>
        </w:rPr>
        <w:t xml:space="preserve">In the Strawberry DNA </w:t>
      </w:r>
      <w:proofErr w:type="gramStart"/>
      <w:r w:rsidRPr="008045F1">
        <w:rPr>
          <w:sz w:val="24"/>
          <w:szCs w:val="24"/>
        </w:rPr>
        <w:t>extraction</w:t>
      </w:r>
      <w:proofErr w:type="gramEnd"/>
      <w:r w:rsidRPr="008045F1">
        <w:rPr>
          <w:sz w:val="24"/>
          <w:szCs w:val="24"/>
        </w:rPr>
        <w:t xml:space="preserve"> we used mechanical and chemical lysis. Describe both of these processes in the lab.</w:t>
      </w:r>
      <w:r w:rsidR="00BB6B07" w:rsidRPr="008045F1">
        <w:rPr>
          <w:sz w:val="24"/>
          <w:szCs w:val="24"/>
        </w:rPr>
        <w:t xml:space="preserve"> (2)</w:t>
      </w:r>
    </w:p>
    <w:p w14:paraId="3B7878F8" w14:textId="77777777" w:rsidR="008045F1" w:rsidRPr="008045F1" w:rsidRDefault="008045F1" w:rsidP="008045F1">
      <w:pPr>
        <w:rPr>
          <w:sz w:val="24"/>
          <w:szCs w:val="24"/>
        </w:rPr>
      </w:pPr>
    </w:p>
    <w:p w14:paraId="30429B43" w14:textId="064B350E" w:rsidR="00644454" w:rsidRPr="008045F1" w:rsidRDefault="00644454" w:rsidP="00E63B11">
      <w:pPr>
        <w:pStyle w:val="ListParagraph"/>
        <w:rPr>
          <w:color w:val="FF0000"/>
          <w:sz w:val="24"/>
          <w:szCs w:val="24"/>
        </w:rPr>
      </w:pPr>
    </w:p>
    <w:p w14:paraId="0E3F1A27" w14:textId="6B3D2F72" w:rsidR="00644454" w:rsidRPr="008045F1" w:rsidRDefault="00644454" w:rsidP="0066401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045F1">
        <w:rPr>
          <w:sz w:val="24"/>
          <w:szCs w:val="24"/>
        </w:rPr>
        <w:t xml:space="preserve">Propose a reason why the human sample did not use mechanical lysis but the strawberry lab does </w:t>
      </w:r>
      <w:r w:rsidR="00BB6B07" w:rsidRPr="008045F1">
        <w:rPr>
          <w:sz w:val="24"/>
          <w:szCs w:val="24"/>
        </w:rPr>
        <w:t>(1)</w:t>
      </w:r>
    </w:p>
    <w:p w14:paraId="5EFF0091" w14:textId="55709624" w:rsidR="00644454" w:rsidRPr="008045F1" w:rsidRDefault="00644454" w:rsidP="00E63B11">
      <w:pPr>
        <w:pStyle w:val="ListParagraph"/>
        <w:rPr>
          <w:color w:val="FF0000"/>
          <w:sz w:val="24"/>
          <w:szCs w:val="24"/>
        </w:rPr>
      </w:pPr>
    </w:p>
    <w:p w14:paraId="5B3CBF9D" w14:textId="77777777" w:rsidR="008045F1" w:rsidRPr="008045F1" w:rsidRDefault="008045F1" w:rsidP="00E63B11">
      <w:pPr>
        <w:pStyle w:val="ListParagraph"/>
        <w:rPr>
          <w:color w:val="FF0000"/>
          <w:sz w:val="24"/>
          <w:szCs w:val="24"/>
        </w:rPr>
      </w:pPr>
    </w:p>
    <w:p w14:paraId="5DA2295F" w14:textId="355B008B" w:rsidR="00863566" w:rsidRPr="008045F1" w:rsidRDefault="00863566" w:rsidP="0066401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045F1">
        <w:rPr>
          <w:sz w:val="24"/>
          <w:szCs w:val="24"/>
        </w:rPr>
        <w:t>What step/s in the virtual lab are analogous</w:t>
      </w:r>
      <w:r w:rsidR="0066401D" w:rsidRPr="008045F1">
        <w:rPr>
          <w:sz w:val="24"/>
          <w:szCs w:val="24"/>
        </w:rPr>
        <w:t xml:space="preserve"> (similar)</w:t>
      </w:r>
      <w:r w:rsidRPr="008045F1">
        <w:rPr>
          <w:sz w:val="24"/>
          <w:szCs w:val="24"/>
        </w:rPr>
        <w:t xml:space="preserve"> to the filtering of the strawberry pulp?</w:t>
      </w:r>
      <w:r w:rsidR="00BB6B07" w:rsidRPr="008045F1">
        <w:rPr>
          <w:sz w:val="24"/>
          <w:szCs w:val="24"/>
        </w:rPr>
        <w:t xml:space="preserve"> (2)</w:t>
      </w:r>
    </w:p>
    <w:p w14:paraId="66F781D7" w14:textId="448FD063" w:rsidR="00863566" w:rsidRPr="008045F1" w:rsidRDefault="00863566" w:rsidP="00E63B11">
      <w:pPr>
        <w:pStyle w:val="ListParagraph"/>
        <w:rPr>
          <w:sz w:val="24"/>
          <w:szCs w:val="24"/>
        </w:rPr>
      </w:pPr>
    </w:p>
    <w:p w14:paraId="5C3A4473" w14:textId="4260CB7D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166B60D7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7F426D94" w14:textId="3D0E8E8F" w:rsidR="00863566" w:rsidRPr="008045F1" w:rsidRDefault="00863566" w:rsidP="0066401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045F1">
        <w:rPr>
          <w:sz w:val="24"/>
          <w:szCs w:val="24"/>
        </w:rPr>
        <w:t>What is left behind in the filtrate?</w:t>
      </w:r>
      <w:r w:rsidR="00BB6B07" w:rsidRPr="008045F1">
        <w:rPr>
          <w:sz w:val="24"/>
          <w:szCs w:val="24"/>
        </w:rPr>
        <w:t xml:space="preserve"> (2)</w:t>
      </w:r>
    </w:p>
    <w:p w14:paraId="29C78639" w14:textId="66750488" w:rsidR="00085BC8" w:rsidRPr="008045F1" w:rsidRDefault="00085BC8" w:rsidP="00E63B11">
      <w:pPr>
        <w:pStyle w:val="ListParagraph"/>
        <w:rPr>
          <w:color w:val="FF0000"/>
          <w:sz w:val="24"/>
          <w:szCs w:val="24"/>
        </w:rPr>
      </w:pPr>
    </w:p>
    <w:p w14:paraId="0CEC9480" w14:textId="6B09B209" w:rsidR="00863566" w:rsidRPr="008045F1" w:rsidRDefault="00863566" w:rsidP="00E63B11">
      <w:pPr>
        <w:pStyle w:val="ListParagraph"/>
        <w:rPr>
          <w:color w:val="FF0000"/>
          <w:sz w:val="24"/>
          <w:szCs w:val="24"/>
        </w:rPr>
      </w:pPr>
    </w:p>
    <w:p w14:paraId="6E0004AB" w14:textId="77777777" w:rsidR="00863566" w:rsidRPr="008045F1" w:rsidRDefault="00863566" w:rsidP="00E63B11">
      <w:pPr>
        <w:pStyle w:val="ListParagraph"/>
        <w:rPr>
          <w:sz w:val="24"/>
          <w:szCs w:val="24"/>
        </w:rPr>
      </w:pPr>
    </w:p>
    <w:p w14:paraId="0022CB7B" w14:textId="76242272" w:rsidR="001E40AA" w:rsidRPr="008045F1" w:rsidRDefault="008045F1" w:rsidP="008045F1">
      <w:pPr>
        <w:pStyle w:val="ListParagraph"/>
        <w:rPr>
          <w:b/>
          <w:sz w:val="24"/>
          <w:szCs w:val="24"/>
        </w:rPr>
      </w:pPr>
      <w:r w:rsidRPr="008045F1">
        <w:rPr>
          <w:b/>
          <w:sz w:val="24"/>
          <w:szCs w:val="24"/>
        </w:rPr>
        <w:t>Graphing task:</w:t>
      </w:r>
    </w:p>
    <w:p w14:paraId="20B8DC6D" w14:textId="77777777" w:rsidR="00863566" w:rsidRPr="008045F1" w:rsidRDefault="00863566" w:rsidP="00E63B11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8045F1" w:rsidRPr="008045F1" w14:paraId="358DA7F6" w14:textId="77777777" w:rsidTr="00E844FD">
        <w:tc>
          <w:tcPr>
            <w:tcW w:w="1659" w:type="dxa"/>
            <w:vMerge w:val="restart"/>
          </w:tcPr>
          <w:p w14:paraId="56C4256D" w14:textId="4E68675A" w:rsidR="008045F1" w:rsidRPr="008045F1" w:rsidRDefault="008045F1" w:rsidP="00E844FD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Type of Fruit</w:t>
            </w:r>
          </w:p>
        </w:tc>
        <w:tc>
          <w:tcPr>
            <w:tcW w:w="4977" w:type="dxa"/>
            <w:gridSpan w:val="3"/>
          </w:tcPr>
          <w:p w14:paraId="3DDCB019" w14:textId="5A0FB221" w:rsidR="008045F1" w:rsidRPr="008045F1" w:rsidRDefault="008045F1" w:rsidP="00E844FD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Amount of DNA extracted (grams)</w:t>
            </w:r>
          </w:p>
        </w:tc>
        <w:tc>
          <w:tcPr>
            <w:tcW w:w="1660" w:type="dxa"/>
            <w:vMerge w:val="restart"/>
          </w:tcPr>
          <w:p w14:paraId="565C7F54" w14:textId="22A1AD4D" w:rsidR="008045F1" w:rsidRPr="008045F1" w:rsidRDefault="008045F1" w:rsidP="00E844FD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Average</w:t>
            </w:r>
          </w:p>
        </w:tc>
      </w:tr>
      <w:tr w:rsidR="008045F1" w:rsidRPr="008045F1" w14:paraId="37F1C69C" w14:textId="77777777" w:rsidTr="00E844FD">
        <w:tc>
          <w:tcPr>
            <w:tcW w:w="1659" w:type="dxa"/>
            <w:vMerge/>
          </w:tcPr>
          <w:p w14:paraId="1671582B" w14:textId="77777777" w:rsidR="008045F1" w:rsidRPr="008045F1" w:rsidRDefault="008045F1" w:rsidP="00E844FD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659" w:type="dxa"/>
          </w:tcPr>
          <w:p w14:paraId="15502E42" w14:textId="77777777" w:rsidR="008045F1" w:rsidRPr="008045F1" w:rsidRDefault="008045F1" w:rsidP="00E844FD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Trial 1</w:t>
            </w:r>
          </w:p>
        </w:tc>
        <w:tc>
          <w:tcPr>
            <w:tcW w:w="1659" w:type="dxa"/>
          </w:tcPr>
          <w:p w14:paraId="400B5C23" w14:textId="77777777" w:rsidR="008045F1" w:rsidRPr="008045F1" w:rsidRDefault="008045F1" w:rsidP="00E844FD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Trial 2</w:t>
            </w:r>
          </w:p>
        </w:tc>
        <w:tc>
          <w:tcPr>
            <w:tcW w:w="1659" w:type="dxa"/>
          </w:tcPr>
          <w:p w14:paraId="0EDA9378" w14:textId="77777777" w:rsidR="008045F1" w:rsidRPr="008045F1" w:rsidRDefault="008045F1" w:rsidP="00E844FD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Trial 3</w:t>
            </w:r>
          </w:p>
        </w:tc>
        <w:tc>
          <w:tcPr>
            <w:tcW w:w="1660" w:type="dxa"/>
            <w:vMerge/>
          </w:tcPr>
          <w:p w14:paraId="72581385" w14:textId="17F8109A" w:rsidR="008045F1" w:rsidRPr="008045F1" w:rsidRDefault="008045F1" w:rsidP="00E844FD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1E40AA" w:rsidRPr="008045F1" w14:paraId="4B2AFD63" w14:textId="77777777" w:rsidTr="00E844FD">
        <w:tc>
          <w:tcPr>
            <w:tcW w:w="1659" w:type="dxa"/>
          </w:tcPr>
          <w:p w14:paraId="515D1AB9" w14:textId="66F9FCBC" w:rsidR="001E40AA" w:rsidRPr="008045F1" w:rsidRDefault="001E40AA" w:rsidP="00E844FD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Banana</w:t>
            </w:r>
          </w:p>
        </w:tc>
        <w:tc>
          <w:tcPr>
            <w:tcW w:w="1659" w:type="dxa"/>
          </w:tcPr>
          <w:p w14:paraId="7BD7130E" w14:textId="1E79B21A" w:rsidR="001E40AA" w:rsidRPr="008045F1" w:rsidRDefault="00776C4C" w:rsidP="00E844FD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5.6</w:t>
            </w:r>
          </w:p>
        </w:tc>
        <w:tc>
          <w:tcPr>
            <w:tcW w:w="1659" w:type="dxa"/>
          </w:tcPr>
          <w:p w14:paraId="0502F6DA" w14:textId="7D5BEB45" w:rsidR="001E40AA" w:rsidRPr="008045F1" w:rsidRDefault="00776C4C" w:rsidP="00E844FD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6.2</w:t>
            </w:r>
          </w:p>
        </w:tc>
        <w:tc>
          <w:tcPr>
            <w:tcW w:w="1659" w:type="dxa"/>
          </w:tcPr>
          <w:p w14:paraId="5DC4B8EC" w14:textId="07E9E99C" w:rsidR="001E40AA" w:rsidRPr="008045F1" w:rsidRDefault="00776C4C" w:rsidP="00E844FD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11.1</w:t>
            </w:r>
          </w:p>
        </w:tc>
        <w:tc>
          <w:tcPr>
            <w:tcW w:w="1660" w:type="dxa"/>
          </w:tcPr>
          <w:p w14:paraId="5EF72A9F" w14:textId="77777777" w:rsidR="001E40AA" w:rsidRPr="008045F1" w:rsidRDefault="001E40AA" w:rsidP="00E844FD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1E40AA" w:rsidRPr="008045F1" w14:paraId="0FA08A94" w14:textId="77777777" w:rsidTr="00E844FD">
        <w:tc>
          <w:tcPr>
            <w:tcW w:w="1659" w:type="dxa"/>
          </w:tcPr>
          <w:p w14:paraId="4B47A0D2" w14:textId="18A96E7D" w:rsidR="001E40AA" w:rsidRPr="008045F1" w:rsidRDefault="001E40AA" w:rsidP="00E844FD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Kiwifruit</w:t>
            </w:r>
          </w:p>
        </w:tc>
        <w:tc>
          <w:tcPr>
            <w:tcW w:w="1659" w:type="dxa"/>
          </w:tcPr>
          <w:p w14:paraId="15F17AAC" w14:textId="5C3FBCFD" w:rsidR="001E40AA" w:rsidRPr="008045F1" w:rsidRDefault="00776C4C" w:rsidP="00E844FD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7.3</w:t>
            </w:r>
          </w:p>
        </w:tc>
        <w:tc>
          <w:tcPr>
            <w:tcW w:w="1659" w:type="dxa"/>
          </w:tcPr>
          <w:p w14:paraId="6BFBDEEA" w14:textId="0CBC9097" w:rsidR="001E40AA" w:rsidRPr="008045F1" w:rsidRDefault="00776C4C" w:rsidP="00E844FD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7.9</w:t>
            </w:r>
          </w:p>
        </w:tc>
        <w:tc>
          <w:tcPr>
            <w:tcW w:w="1659" w:type="dxa"/>
          </w:tcPr>
          <w:p w14:paraId="38A3AD52" w14:textId="0E90F279" w:rsidR="001E40AA" w:rsidRPr="008045F1" w:rsidRDefault="00776C4C" w:rsidP="00E844FD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8.5</w:t>
            </w:r>
          </w:p>
        </w:tc>
        <w:tc>
          <w:tcPr>
            <w:tcW w:w="1660" w:type="dxa"/>
          </w:tcPr>
          <w:p w14:paraId="7A3CF56F" w14:textId="77777777" w:rsidR="001E40AA" w:rsidRPr="008045F1" w:rsidRDefault="001E40AA" w:rsidP="00E844FD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1E40AA" w:rsidRPr="008045F1" w14:paraId="375242CF" w14:textId="77777777" w:rsidTr="00E844FD">
        <w:tc>
          <w:tcPr>
            <w:tcW w:w="1659" w:type="dxa"/>
          </w:tcPr>
          <w:p w14:paraId="1CF10EEF" w14:textId="77777777" w:rsidR="001E40AA" w:rsidRPr="008045F1" w:rsidRDefault="001E40AA" w:rsidP="00E844FD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Strawberry</w:t>
            </w:r>
          </w:p>
        </w:tc>
        <w:tc>
          <w:tcPr>
            <w:tcW w:w="1659" w:type="dxa"/>
          </w:tcPr>
          <w:p w14:paraId="66D69F05" w14:textId="6C792FBD" w:rsidR="001E40AA" w:rsidRPr="008045F1" w:rsidRDefault="00776C4C" w:rsidP="00E844FD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11.4</w:t>
            </w:r>
          </w:p>
        </w:tc>
        <w:tc>
          <w:tcPr>
            <w:tcW w:w="1659" w:type="dxa"/>
          </w:tcPr>
          <w:p w14:paraId="529F657F" w14:textId="66AF56C5" w:rsidR="001E40AA" w:rsidRPr="008045F1" w:rsidRDefault="00776C4C" w:rsidP="00E844FD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12.3</w:t>
            </w:r>
          </w:p>
        </w:tc>
        <w:tc>
          <w:tcPr>
            <w:tcW w:w="1659" w:type="dxa"/>
          </w:tcPr>
          <w:p w14:paraId="48059B71" w14:textId="38431A22" w:rsidR="001E40AA" w:rsidRPr="008045F1" w:rsidRDefault="00776C4C" w:rsidP="00E844FD">
            <w:pPr>
              <w:pStyle w:val="ListParagraph"/>
              <w:ind w:left="0"/>
              <w:rPr>
                <w:sz w:val="24"/>
                <w:szCs w:val="24"/>
              </w:rPr>
            </w:pPr>
            <w:r w:rsidRPr="008045F1">
              <w:rPr>
                <w:sz w:val="24"/>
                <w:szCs w:val="24"/>
              </w:rPr>
              <w:t>10.7</w:t>
            </w:r>
          </w:p>
        </w:tc>
        <w:tc>
          <w:tcPr>
            <w:tcW w:w="1660" w:type="dxa"/>
          </w:tcPr>
          <w:p w14:paraId="1A2923E2" w14:textId="77777777" w:rsidR="001E40AA" w:rsidRPr="008045F1" w:rsidRDefault="001E40AA" w:rsidP="00E844FD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02FB5A6A" w14:textId="7FC848E1" w:rsidR="00863566" w:rsidRPr="008045F1" w:rsidRDefault="00863566" w:rsidP="00E63B11">
      <w:pPr>
        <w:pStyle w:val="ListParagraph"/>
        <w:rPr>
          <w:sz w:val="24"/>
          <w:szCs w:val="24"/>
        </w:rPr>
      </w:pPr>
    </w:p>
    <w:p w14:paraId="5CF629F1" w14:textId="21A858FF" w:rsidR="00BB6B07" w:rsidRPr="008045F1" w:rsidRDefault="00BB6B07" w:rsidP="00BB6B07">
      <w:pPr>
        <w:pStyle w:val="ListParagraph"/>
        <w:rPr>
          <w:b/>
          <w:bCs/>
          <w:sz w:val="24"/>
          <w:szCs w:val="24"/>
        </w:rPr>
      </w:pPr>
      <w:r w:rsidRPr="008045F1">
        <w:rPr>
          <w:b/>
          <w:bCs/>
          <w:sz w:val="24"/>
          <w:szCs w:val="24"/>
        </w:rPr>
        <w:t>Create a graph for this data (5)</w:t>
      </w:r>
    </w:p>
    <w:p w14:paraId="7428F301" w14:textId="45DA2DC5" w:rsidR="00BB6B07" w:rsidRPr="008045F1" w:rsidRDefault="00BB6B07" w:rsidP="008045F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045F1">
        <w:rPr>
          <w:sz w:val="24"/>
          <w:szCs w:val="24"/>
        </w:rPr>
        <w:t>Title relates dependent and independent variables</w:t>
      </w:r>
    </w:p>
    <w:p w14:paraId="5E1ABD33" w14:textId="01A08971" w:rsidR="00BB6B07" w:rsidRPr="008045F1" w:rsidRDefault="00BB6B07" w:rsidP="008045F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045F1">
        <w:rPr>
          <w:sz w:val="24"/>
          <w:szCs w:val="24"/>
        </w:rPr>
        <w:t>Appropriate labels and units</w:t>
      </w:r>
    </w:p>
    <w:p w14:paraId="06C55399" w14:textId="36062CE8" w:rsidR="00BB6B07" w:rsidRPr="008045F1" w:rsidRDefault="00BB6B07" w:rsidP="008045F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045F1">
        <w:rPr>
          <w:sz w:val="24"/>
          <w:szCs w:val="24"/>
        </w:rPr>
        <w:t>Type of graph appropriate</w:t>
      </w:r>
    </w:p>
    <w:p w14:paraId="25F5A36A" w14:textId="4063D937" w:rsidR="00BB6B07" w:rsidRPr="008045F1" w:rsidRDefault="00BB6B07" w:rsidP="008045F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045F1">
        <w:rPr>
          <w:sz w:val="24"/>
          <w:szCs w:val="24"/>
        </w:rPr>
        <w:t>Appropriate size and scale</w:t>
      </w:r>
    </w:p>
    <w:p w14:paraId="5190E8FF" w14:textId="1246BB0D" w:rsidR="00BB6B07" w:rsidRPr="008045F1" w:rsidRDefault="00BB6B07" w:rsidP="008045F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045F1">
        <w:rPr>
          <w:sz w:val="24"/>
          <w:szCs w:val="24"/>
        </w:rPr>
        <w:t>Calculating averages correctly and graphing the appropriate data</w:t>
      </w:r>
      <w:r w:rsidRPr="008045F1">
        <w:rPr>
          <w:color w:val="C00000"/>
          <w:sz w:val="24"/>
          <w:szCs w:val="24"/>
        </w:rPr>
        <w:t xml:space="preserve"> </w:t>
      </w:r>
    </w:p>
    <w:p w14:paraId="266AB8C7" w14:textId="6DE76651" w:rsidR="00BB6B07" w:rsidRDefault="00BB6B07" w:rsidP="00E63B11">
      <w:pPr>
        <w:pStyle w:val="ListParagraph"/>
      </w:pPr>
    </w:p>
    <w:p w14:paraId="62B10BEA" w14:textId="65337896" w:rsidR="008045F1" w:rsidRDefault="008045F1" w:rsidP="00E63B11">
      <w:pPr>
        <w:pStyle w:val="ListParagraph"/>
      </w:pPr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09861810" wp14:editId="4E2A04FC">
            <wp:simplePos x="0" y="0"/>
            <wp:positionH relativeFrom="margin">
              <wp:posOffset>371475</wp:posOffset>
            </wp:positionH>
            <wp:positionV relativeFrom="paragraph">
              <wp:posOffset>321310</wp:posOffset>
            </wp:positionV>
            <wp:extent cx="5508625" cy="5253990"/>
            <wp:effectExtent l="0" t="0" r="0" b="3810"/>
            <wp:wrapTight wrapText="bothSides">
              <wp:wrapPolygon edited="0">
                <wp:start x="0" y="0"/>
                <wp:lineTo x="0" y="21537"/>
                <wp:lineTo x="21513" y="21537"/>
                <wp:lineTo x="2151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625" cy="525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71239B" w14:textId="1EA6D3B7" w:rsidR="008045F1" w:rsidRDefault="008045F1" w:rsidP="008045F1"/>
    <w:p w14:paraId="31EDF12D" w14:textId="1DB91D03" w:rsidR="008045F1" w:rsidRPr="008045F1" w:rsidRDefault="008045F1" w:rsidP="008045F1">
      <w:pPr>
        <w:rPr>
          <w:sz w:val="24"/>
          <w:szCs w:val="24"/>
        </w:rPr>
      </w:pPr>
    </w:p>
    <w:p w14:paraId="41A0DEAB" w14:textId="619AAD51" w:rsidR="00863566" w:rsidRPr="008045F1" w:rsidRDefault="00776C4C" w:rsidP="00E63B11">
      <w:pPr>
        <w:pStyle w:val="ListParagraph"/>
        <w:rPr>
          <w:sz w:val="24"/>
          <w:szCs w:val="24"/>
        </w:rPr>
      </w:pPr>
      <w:r w:rsidRPr="008045F1">
        <w:rPr>
          <w:sz w:val="24"/>
          <w:szCs w:val="24"/>
        </w:rPr>
        <w:t>Write a hypothesis which the researcher may have written.</w:t>
      </w:r>
      <w:r w:rsidR="00BB6B07" w:rsidRPr="008045F1">
        <w:rPr>
          <w:sz w:val="24"/>
          <w:szCs w:val="24"/>
        </w:rPr>
        <w:t xml:space="preserve"> (2)</w:t>
      </w:r>
    </w:p>
    <w:p w14:paraId="05F7E33B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21FF39C5" w14:textId="5757F276" w:rsidR="00776C4C" w:rsidRPr="008045F1" w:rsidRDefault="00776C4C" w:rsidP="00E63B11">
      <w:pPr>
        <w:pStyle w:val="ListParagraph"/>
        <w:rPr>
          <w:sz w:val="24"/>
          <w:szCs w:val="24"/>
        </w:rPr>
      </w:pPr>
    </w:p>
    <w:p w14:paraId="63FD8609" w14:textId="11D50A01" w:rsidR="00776C4C" w:rsidRPr="008045F1" w:rsidRDefault="00776C4C" w:rsidP="00E63B11">
      <w:pPr>
        <w:pStyle w:val="ListParagraph"/>
        <w:rPr>
          <w:sz w:val="24"/>
          <w:szCs w:val="24"/>
        </w:rPr>
      </w:pPr>
      <w:r w:rsidRPr="008045F1">
        <w:rPr>
          <w:sz w:val="24"/>
          <w:szCs w:val="24"/>
        </w:rPr>
        <w:t>What was the independent variable?</w:t>
      </w:r>
      <w:r w:rsidR="00BB6B07" w:rsidRPr="008045F1">
        <w:rPr>
          <w:sz w:val="24"/>
          <w:szCs w:val="24"/>
        </w:rPr>
        <w:t xml:space="preserve"> (1)</w:t>
      </w:r>
    </w:p>
    <w:p w14:paraId="34ED8B5A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257B9DB5" w14:textId="1807BE02" w:rsidR="00776C4C" w:rsidRPr="008045F1" w:rsidRDefault="00776C4C" w:rsidP="00E63B11">
      <w:pPr>
        <w:pStyle w:val="ListParagraph"/>
        <w:rPr>
          <w:sz w:val="24"/>
          <w:szCs w:val="24"/>
        </w:rPr>
      </w:pPr>
      <w:r w:rsidRPr="008045F1">
        <w:rPr>
          <w:sz w:val="24"/>
          <w:szCs w:val="24"/>
        </w:rPr>
        <w:t>What was the dependent variable?</w:t>
      </w:r>
      <w:r w:rsidR="00BB6B07" w:rsidRPr="008045F1">
        <w:rPr>
          <w:sz w:val="24"/>
          <w:szCs w:val="24"/>
        </w:rPr>
        <w:t xml:space="preserve"> (1)</w:t>
      </w:r>
    </w:p>
    <w:p w14:paraId="7C11230C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1A7E5219" w14:textId="128F7888" w:rsidR="00776C4C" w:rsidRPr="008045F1" w:rsidRDefault="008045F1" w:rsidP="00776C4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List 5 things that c</w:t>
      </w:r>
      <w:bookmarkStart w:id="0" w:name="_GoBack"/>
      <w:bookmarkEnd w:id="0"/>
      <w:r w:rsidR="00776C4C" w:rsidRPr="008045F1">
        <w:rPr>
          <w:sz w:val="24"/>
          <w:szCs w:val="24"/>
        </w:rPr>
        <w:t>ould have been controlled in this experiment.</w:t>
      </w:r>
      <w:r w:rsidR="00BB6B07" w:rsidRPr="008045F1">
        <w:rPr>
          <w:sz w:val="24"/>
          <w:szCs w:val="24"/>
        </w:rPr>
        <w:t xml:space="preserve"> (5)</w:t>
      </w:r>
    </w:p>
    <w:p w14:paraId="4D780FAF" w14:textId="11FE788E" w:rsidR="008045F1" w:rsidRPr="008045F1" w:rsidRDefault="008045F1" w:rsidP="00776C4C">
      <w:pPr>
        <w:pStyle w:val="ListParagraph"/>
        <w:rPr>
          <w:sz w:val="24"/>
          <w:szCs w:val="24"/>
        </w:rPr>
      </w:pPr>
    </w:p>
    <w:p w14:paraId="6A639A1A" w14:textId="0A1BD255" w:rsidR="008045F1" w:rsidRPr="008045F1" w:rsidRDefault="008045F1" w:rsidP="00776C4C">
      <w:pPr>
        <w:pStyle w:val="ListParagraph"/>
        <w:rPr>
          <w:sz w:val="24"/>
          <w:szCs w:val="24"/>
        </w:rPr>
      </w:pPr>
    </w:p>
    <w:p w14:paraId="6860B628" w14:textId="61390DF9" w:rsidR="008045F1" w:rsidRPr="008045F1" w:rsidRDefault="008045F1" w:rsidP="00776C4C">
      <w:pPr>
        <w:pStyle w:val="ListParagraph"/>
        <w:rPr>
          <w:sz w:val="24"/>
          <w:szCs w:val="24"/>
        </w:rPr>
      </w:pPr>
    </w:p>
    <w:p w14:paraId="64D9E372" w14:textId="15F76C07" w:rsidR="008045F1" w:rsidRPr="008045F1" w:rsidRDefault="008045F1" w:rsidP="00776C4C">
      <w:pPr>
        <w:pStyle w:val="ListParagraph"/>
        <w:rPr>
          <w:sz w:val="24"/>
          <w:szCs w:val="24"/>
        </w:rPr>
      </w:pPr>
    </w:p>
    <w:p w14:paraId="4FF7F354" w14:textId="77777777" w:rsidR="008045F1" w:rsidRPr="008045F1" w:rsidRDefault="008045F1" w:rsidP="00776C4C">
      <w:pPr>
        <w:pStyle w:val="ListParagraph"/>
        <w:rPr>
          <w:sz w:val="24"/>
          <w:szCs w:val="24"/>
        </w:rPr>
      </w:pPr>
    </w:p>
    <w:p w14:paraId="1C324B55" w14:textId="21FF6124" w:rsidR="00776C4C" w:rsidRPr="008045F1" w:rsidRDefault="00776C4C" w:rsidP="00776C4C">
      <w:pPr>
        <w:pStyle w:val="ListParagraph"/>
        <w:rPr>
          <w:sz w:val="24"/>
          <w:szCs w:val="24"/>
        </w:rPr>
      </w:pPr>
      <w:r w:rsidRPr="008045F1">
        <w:rPr>
          <w:sz w:val="24"/>
          <w:szCs w:val="24"/>
        </w:rPr>
        <w:lastRenderedPageBreak/>
        <w:t>What might you infer from this data regarding the content of DNA extracted</w:t>
      </w:r>
      <w:r w:rsidR="00EF3994" w:rsidRPr="008045F1">
        <w:rPr>
          <w:sz w:val="24"/>
          <w:szCs w:val="24"/>
        </w:rPr>
        <w:t xml:space="preserve"> and polyploidy</w:t>
      </w:r>
      <w:r w:rsidRPr="008045F1">
        <w:rPr>
          <w:sz w:val="24"/>
          <w:szCs w:val="24"/>
        </w:rPr>
        <w:t>?</w:t>
      </w:r>
      <w:r w:rsidR="00BB6B07" w:rsidRPr="008045F1">
        <w:rPr>
          <w:sz w:val="24"/>
          <w:szCs w:val="24"/>
        </w:rPr>
        <w:t xml:space="preserve"> (1)</w:t>
      </w:r>
    </w:p>
    <w:p w14:paraId="394BD752" w14:textId="5B53A9E8" w:rsidR="008914D0" w:rsidRPr="008045F1" w:rsidRDefault="008914D0" w:rsidP="00E63B11">
      <w:pPr>
        <w:pStyle w:val="ListParagraph"/>
        <w:rPr>
          <w:sz w:val="24"/>
          <w:szCs w:val="24"/>
        </w:rPr>
      </w:pPr>
    </w:p>
    <w:p w14:paraId="33AA16AD" w14:textId="4789D8AD" w:rsidR="00BB6B07" w:rsidRPr="008045F1" w:rsidRDefault="00BB6B07" w:rsidP="00E63B11">
      <w:pPr>
        <w:pStyle w:val="ListParagraph"/>
        <w:rPr>
          <w:sz w:val="24"/>
          <w:szCs w:val="24"/>
        </w:rPr>
      </w:pPr>
    </w:p>
    <w:p w14:paraId="0E4A4822" w14:textId="52BDE750" w:rsidR="00BB6B07" w:rsidRPr="008045F1" w:rsidRDefault="00BB6B07" w:rsidP="00E63B11">
      <w:pPr>
        <w:pStyle w:val="ListParagraph"/>
        <w:rPr>
          <w:sz w:val="24"/>
          <w:szCs w:val="24"/>
        </w:rPr>
      </w:pPr>
    </w:p>
    <w:p w14:paraId="1873B841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335A0A61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4313E11B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284A7420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33BA3BF1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5C5D49C8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301473C6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700DC1B4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06F74D6B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37180D46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1D47F7A6" w14:textId="77777777" w:rsidR="008045F1" w:rsidRPr="008045F1" w:rsidRDefault="008045F1" w:rsidP="00E63B11">
      <w:pPr>
        <w:pStyle w:val="ListParagraph"/>
        <w:rPr>
          <w:sz w:val="24"/>
          <w:szCs w:val="24"/>
        </w:rPr>
      </w:pPr>
    </w:p>
    <w:p w14:paraId="5A5FD349" w14:textId="74C4CEF7" w:rsidR="00BB6B07" w:rsidRPr="008045F1" w:rsidRDefault="008045F1" w:rsidP="008045F1">
      <w:pPr>
        <w:pStyle w:val="ListParagraph"/>
        <w:jc w:val="right"/>
        <w:rPr>
          <w:sz w:val="24"/>
          <w:szCs w:val="24"/>
        </w:rPr>
      </w:pPr>
      <w:r w:rsidRPr="008045F1">
        <w:rPr>
          <w:sz w:val="24"/>
          <w:szCs w:val="24"/>
        </w:rPr>
        <w:t xml:space="preserve">Mark:            </w:t>
      </w:r>
      <w:r>
        <w:rPr>
          <w:sz w:val="24"/>
          <w:szCs w:val="24"/>
        </w:rPr>
        <w:t>/35</w:t>
      </w:r>
    </w:p>
    <w:sectPr w:rsidR="00BB6B07" w:rsidRPr="008045F1" w:rsidSect="008045F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41937"/>
    <w:multiLevelType w:val="hybridMultilevel"/>
    <w:tmpl w:val="17E27EE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083652"/>
    <w:multiLevelType w:val="hybridMultilevel"/>
    <w:tmpl w:val="4D54EC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6D6D05"/>
    <w:multiLevelType w:val="hybridMultilevel"/>
    <w:tmpl w:val="F89E5DAE"/>
    <w:lvl w:ilvl="0" w:tplc="286E83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A0A01"/>
    <w:multiLevelType w:val="hybridMultilevel"/>
    <w:tmpl w:val="2A8A6736"/>
    <w:lvl w:ilvl="0" w:tplc="BCF8E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06538D"/>
    <w:multiLevelType w:val="hybridMultilevel"/>
    <w:tmpl w:val="7AAEE8F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C4887"/>
    <w:multiLevelType w:val="hybridMultilevel"/>
    <w:tmpl w:val="AF68C60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B11"/>
    <w:rsid w:val="00085BC8"/>
    <w:rsid w:val="000E7239"/>
    <w:rsid w:val="001E40AA"/>
    <w:rsid w:val="002217E4"/>
    <w:rsid w:val="003C085C"/>
    <w:rsid w:val="0046571D"/>
    <w:rsid w:val="0049676D"/>
    <w:rsid w:val="0058079F"/>
    <w:rsid w:val="00644454"/>
    <w:rsid w:val="0066401D"/>
    <w:rsid w:val="00776C4C"/>
    <w:rsid w:val="00784C15"/>
    <w:rsid w:val="008045F1"/>
    <w:rsid w:val="00863566"/>
    <w:rsid w:val="008757CC"/>
    <w:rsid w:val="008914D0"/>
    <w:rsid w:val="00BB6B07"/>
    <w:rsid w:val="00E63B11"/>
    <w:rsid w:val="00EF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AF2BA77"/>
  <w15:chartTrackingRefBased/>
  <w15:docId w15:val="{2AA60537-4B93-4950-A74D-4E4E532C2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3B1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63B1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63B11"/>
    <w:pPr>
      <w:ind w:left="720"/>
      <w:contextualSpacing/>
    </w:pPr>
  </w:style>
  <w:style w:type="table" w:styleId="TableGrid">
    <w:name w:val="Table Grid"/>
    <w:basedOn w:val="TableNormal"/>
    <w:uiPriority w:val="39"/>
    <w:rsid w:val="00863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xplorecuriocity.org/portals/2/themes/biotechnology/DNA-Extraction-Backgrounder.pdf" TargetMode="External"/><Relationship Id="rId5" Type="http://schemas.openxmlformats.org/officeDocument/2006/relationships/hyperlink" Target="https://learn.genetics.utah.edu/content/labs/extracti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D990A26F</Template>
  <TotalTime>78</TotalTime>
  <Pages>4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Edwards</dc:creator>
  <cp:keywords/>
  <dc:description/>
  <cp:lastModifiedBy>EDWARDS Natalie [Narrogin Senior High School]</cp:lastModifiedBy>
  <cp:revision>3</cp:revision>
  <dcterms:created xsi:type="dcterms:W3CDTF">2019-06-10T07:18:00Z</dcterms:created>
  <dcterms:modified xsi:type="dcterms:W3CDTF">2019-06-10T08:36:00Z</dcterms:modified>
</cp:coreProperties>
</file>