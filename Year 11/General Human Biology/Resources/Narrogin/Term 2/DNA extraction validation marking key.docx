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20CAFB44" w14:textId="46934ECA" w:rsidR="0049676D" w:rsidRDefault="002217E4">
      <w:r>
        <w:fldChar w:fldCharType="begin"/>
      </w:r>
      <w:r>
        <w:instrText xml:space="preserve"> HYPERLINK "https://learn.genetics.utah.edu/content/labs/extraction/" </w:instrText>
      </w:r>
      <w:r>
        <w:fldChar w:fldCharType="separate"/>
      </w:r>
      <w:r w:rsidR="00E63B11" w:rsidRPr="005D5E8F">
        <w:rPr>
          <w:rStyle w:val="Hyperlink"/>
        </w:rPr>
        <w:t>https://learn.genetics.utah.edu/content/labs/extraction/</w:t>
      </w:r>
      <w:r>
        <w:rPr>
          <w:rStyle w:val="Hyperlink"/>
        </w:rPr>
        <w:fldChar w:fldCharType="end"/>
      </w:r>
    </w:p>
    <w:p w14:paraId="1C42869C" w14:textId="472EC011" w:rsidR="003C085C" w:rsidRDefault="002217E4">
      <w:hyperlink r:id="rId5" w:history="1">
        <w:r w:rsidR="003C085C" w:rsidRPr="005D5E8F">
          <w:rPr>
            <w:rStyle w:val="Hyperlink"/>
          </w:rPr>
          <w:t>http://www.explorecuriocity.org/portals/2/themes/biotechnology/DNA-Extraction-Backgrounder.pdf</w:t>
        </w:r>
      </w:hyperlink>
      <w:r w:rsidR="003C085C">
        <w:t xml:space="preserve"> </w:t>
      </w:r>
    </w:p>
    <w:p w14:paraId="1BA8C103" w14:textId="2F0EE1AB" w:rsidR="00BB6B07" w:rsidRDefault="00E63B11" w:rsidP="00BB6B07">
      <w:pPr>
        <w:pStyle w:val="ListParagraph"/>
        <w:numPr>
          <w:ilvl w:val="0"/>
          <w:numId w:val="1"/>
        </w:numPr>
      </w:pPr>
      <w:r>
        <w:t xml:space="preserve">Give </w:t>
      </w:r>
      <w:r w:rsidR="00BB6B07">
        <w:t xml:space="preserve">three </w:t>
      </w:r>
      <w:r>
        <w:t>examp</w:t>
      </w:r>
      <w:r w:rsidR="00BB6B07">
        <w:t>l</w:t>
      </w:r>
      <w:r>
        <w:t>e</w:t>
      </w:r>
      <w:r w:rsidR="00BB6B07">
        <w:t>s</w:t>
      </w:r>
      <w:r>
        <w:t xml:space="preserve"> of why we might need to extract DNA from humans.</w:t>
      </w:r>
      <w:r w:rsidR="00BB6B07">
        <w:t xml:space="preserve"> (3)</w:t>
      </w:r>
    </w:p>
    <w:p w14:paraId="68F41B76" w14:textId="38879B30" w:rsidR="00BB6B07" w:rsidRDefault="00BB6B07" w:rsidP="00BB6B07">
      <w:r>
        <w:t>Why would</w:t>
      </w:r>
      <w:r w:rsidR="0046571D">
        <w:t xml:space="preserve"> a</w:t>
      </w:r>
      <w:r>
        <w:t xml:space="preserve"> blood </w:t>
      </w:r>
      <w:r w:rsidR="0046571D">
        <w:t xml:space="preserve">sample </w:t>
      </w:r>
      <w:r>
        <w:t>not be as ideal for DNA extraction?</w:t>
      </w:r>
      <w:r w:rsidR="0046571D">
        <w:t xml:space="preserve"> </w:t>
      </w:r>
      <w:r w:rsidR="0046571D" w:rsidRPr="0058079F">
        <w:rPr>
          <w:highlight w:val="yellow"/>
        </w:rPr>
        <w:t>(2)</w:t>
      </w:r>
    </w:p>
    <w:p w14:paraId="45595615" w14:textId="7B0D96A0" w:rsidR="0046571D" w:rsidRPr="0046571D" w:rsidRDefault="0046571D" w:rsidP="00BB6B07">
      <w:pPr>
        <w:rPr>
          <w:color w:val="C00000"/>
        </w:rPr>
      </w:pPr>
      <w:r>
        <w:rPr>
          <w:color w:val="C00000"/>
        </w:rPr>
        <w:t>Red blood cells don’t contain a nucleus, only white, less concentration</w:t>
      </w:r>
    </w:p>
    <w:p w14:paraId="326689FC" w14:textId="77777777" w:rsidR="00E63B11" w:rsidRDefault="00E63B11" w:rsidP="00E63B11">
      <w:pPr>
        <w:pStyle w:val="ListParagraph"/>
      </w:pPr>
    </w:p>
    <w:p w14:paraId="4226FA6F" w14:textId="2A283533" w:rsidR="00E63B11" w:rsidRDefault="00E63B11" w:rsidP="00E63B11">
      <w:pPr>
        <w:pStyle w:val="ListParagraph"/>
      </w:pPr>
      <w:r>
        <w:t>*What type of tissue are buccal (cheek) cells? What makes them suited to the purpose of DNA extraction?</w:t>
      </w:r>
      <w:r w:rsidR="00BB6B07">
        <w:t xml:space="preserve"> (2)</w:t>
      </w:r>
    </w:p>
    <w:p w14:paraId="250AFBEC" w14:textId="08DFE79D" w:rsidR="00784C15" w:rsidRDefault="00784C15" w:rsidP="00E63B11">
      <w:pPr>
        <w:pStyle w:val="ListParagraph"/>
        <w:rPr>
          <w:color w:val="C00000"/>
        </w:rPr>
      </w:pPr>
      <w:r>
        <w:rPr>
          <w:color w:val="C00000"/>
        </w:rPr>
        <w:t>Squamous epithelial</w:t>
      </w:r>
    </w:p>
    <w:p w14:paraId="10C52238" w14:textId="518412EB" w:rsidR="00784C15" w:rsidRPr="00784C15" w:rsidRDefault="00784C15" w:rsidP="00E63B11">
      <w:pPr>
        <w:pStyle w:val="ListParagraph"/>
        <w:rPr>
          <w:color w:val="C00000"/>
        </w:rPr>
      </w:pPr>
      <w:r>
        <w:rPr>
          <w:color w:val="C00000"/>
        </w:rPr>
        <w:t>Shed often and easily</w:t>
      </w:r>
    </w:p>
    <w:p w14:paraId="5CE7766D" w14:textId="36B72DF5" w:rsidR="00E63B11" w:rsidRDefault="00E63B11" w:rsidP="00E63B11">
      <w:pPr>
        <w:pStyle w:val="ListParagraph"/>
      </w:pPr>
    </w:p>
    <w:p w14:paraId="2C6ADB3C" w14:textId="295910EB" w:rsidR="00E63B11" w:rsidRDefault="00E63B11" w:rsidP="00E63B11">
      <w:pPr>
        <w:pStyle w:val="ListParagraph"/>
      </w:pPr>
      <w:r>
        <w:t>What are the 4 steps in DNA extraction?</w:t>
      </w:r>
      <w:r w:rsidR="00BB6B07">
        <w:t xml:space="preserve"> (4)</w:t>
      </w:r>
    </w:p>
    <w:p w14:paraId="107FDC19" w14:textId="53E0FFA1" w:rsidR="00784C15" w:rsidRDefault="00784C15" w:rsidP="00E63B11">
      <w:pPr>
        <w:pStyle w:val="ListParagraph"/>
        <w:rPr>
          <w:color w:val="C00000"/>
        </w:rPr>
      </w:pPr>
      <w:r>
        <w:rPr>
          <w:color w:val="C00000"/>
        </w:rPr>
        <w:t xml:space="preserve">Collect </w:t>
      </w:r>
      <w:r w:rsidR="0058079F">
        <w:rPr>
          <w:color w:val="C00000"/>
        </w:rPr>
        <w:t xml:space="preserve">cell </w:t>
      </w:r>
      <w:r>
        <w:rPr>
          <w:color w:val="C00000"/>
        </w:rPr>
        <w:t>sample</w:t>
      </w:r>
    </w:p>
    <w:p w14:paraId="466212D2" w14:textId="7489ADD3" w:rsidR="00784C15" w:rsidRDefault="00784C15" w:rsidP="00E63B11">
      <w:pPr>
        <w:pStyle w:val="ListParagraph"/>
        <w:rPr>
          <w:color w:val="C00000"/>
        </w:rPr>
      </w:pPr>
      <w:r>
        <w:rPr>
          <w:color w:val="C00000"/>
        </w:rPr>
        <w:t>Release DNA through lysis</w:t>
      </w:r>
    </w:p>
    <w:p w14:paraId="60DE754E" w14:textId="36C6E538" w:rsidR="00784C15" w:rsidRDefault="00784C15" w:rsidP="00E63B11">
      <w:pPr>
        <w:pStyle w:val="ListParagraph"/>
        <w:rPr>
          <w:color w:val="C00000"/>
        </w:rPr>
      </w:pPr>
      <w:r>
        <w:rPr>
          <w:color w:val="C00000"/>
        </w:rPr>
        <w:t xml:space="preserve">Isolate DNA </w:t>
      </w:r>
    </w:p>
    <w:p w14:paraId="075474F5" w14:textId="5DB795EB" w:rsidR="00784C15" w:rsidRPr="00784C15" w:rsidRDefault="00784C15" w:rsidP="00E63B11">
      <w:pPr>
        <w:pStyle w:val="ListParagraph"/>
        <w:rPr>
          <w:color w:val="C00000"/>
        </w:rPr>
      </w:pPr>
      <w:r>
        <w:rPr>
          <w:color w:val="C00000"/>
        </w:rPr>
        <w:t xml:space="preserve">Precipitate </w:t>
      </w:r>
    </w:p>
    <w:p w14:paraId="24D2A9F3" w14:textId="1E960683" w:rsidR="00E63B11" w:rsidRDefault="00E63B11" w:rsidP="00E63B11">
      <w:pPr>
        <w:pStyle w:val="ListParagraph"/>
      </w:pPr>
      <w:r>
        <w:br/>
        <w:t>What are the two main ingredients in the lysis solution and what do they do?</w:t>
      </w:r>
      <w:r w:rsidR="003C085C">
        <w:t xml:space="preserve"> </w:t>
      </w:r>
      <w:r w:rsidR="00BB6B07">
        <w:t>(4)</w:t>
      </w:r>
    </w:p>
    <w:p w14:paraId="35F4E0F7" w14:textId="6696AD7A" w:rsidR="003C085C" w:rsidRDefault="00085BC8" w:rsidP="00E63B11">
      <w:pPr>
        <w:pStyle w:val="ListParagraph"/>
        <w:rPr>
          <w:color w:val="C00000"/>
        </w:rPr>
      </w:pPr>
      <w:r>
        <w:rPr>
          <w:color w:val="C00000"/>
        </w:rPr>
        <w:t>Detergent – break down cell and organelle membranes</w:t>
      </w:r>
    </w:p>
    <w:p w14:paraId="3D8A0127" w14:textId="214E384A" w:rsidR="00085BC8" w:rsidRPr="00085BC8" w:rsidRDefault="00085BC8" w:rsidP="00E63B11">
      <w:pPr>
        <w:pStyle w:val="ListParagraph"/>
        <w:rPr>
          <w:color w:val="C00000"/>
        </w:rPr>
      </w:pPr>
      <w:r>
        <w:rPr>
          <w:color w:val="C00000"/>
        </w:rPr>
        <w:t>Enzyme (Proteinase K) – breaks down proteins</w:t>
      </w:r>
    </w:p>
    <w:p w14:paraId="6CC3EB41" w14:textId="33250FEE" w:rsidR="00E63B11" w:rsidRDefault="00E63B11" w:rsidP="00E63B11">
      <w:pPr>
        <w:pStyle w:val="ListParagraph"/>
      </w:pPr>
    </w:p>
    <w:p w14:paraId="2FE0E5EB" w14:textId="4CFB8D8D" w:rsidR="00E63B11" w:rsidRDefault="00E63B11" w:rsidP="00E63B11">
      <w:pPr>
        <w:pStyle w:val="ListParagraph"/>
      </w:pPr>
      <w:r>
        <w:t>*Why is the sample put in a warm water bath after the lysis solution is added?</w:t>
      </w:r>
      <w:r w:rsidR="00BB6B07">
        <w:t xml:space="preserve"> (2)</w:t>
      </w:r>
    </w:p>
    <w:p w14:paraId="6908676C" w14:textId="1E49AE88" w:rsidR="00784C15" w:rsidRPr="00784C15" w:rsidRDefault="00784C15" w:rsidP="00E63B11">
      <w:pPr>
        <w:pStyle w:val="ListParagraph"/>
        <w:rPr>
          <w:color w:val="C00000"/>
        </w:rPr>
      </w:pPr>
      <w:r>
        <w:rPr>
          <w:color w:val="C00000"/>
        </w:rPr>
        <w:t>Optimum temperature for enzyme activity</w:t>
      </w:r>
    </w:p>
    <w:p w14:paraId="496F0302" w14:textId="42D3303A" w:rsidR="00E63B11" w:rsidRDefault="00E63B11" w:rsidP="00E63B11">
      <w:pPr>
        <w:pStyle w:val="ListParagraph"/>
      </w:pPr>
    </w:p>
    <w:p w14:paraId="3AEE0C5E" w14:textId="251323D7" w:rsidR="00E63B11" w:rsidRDefault="008914D0" w:rsidP="00E63B11">
      <w:pPr>
        <w:pStyle w:val="ListParagraph"/>
      </w:pPr>
      <w:r>
        <w:t>Describe the 2 methods of physical separation</w:t>
      </w:r>
      <w:r w:rsidR="00E63B11">
        <w:t xml:space="preserve"> involved in separating the DNA from the </w:t>
      </w:r>
      <w:r>
        <w:t xml:space="preserve">proteins and other debris. </w:t>
      </w:r>
      <w:r w:rsidR="00BB6B07">
        <w:t>(2)</w:t>
      </w:r>
    </w:p>
    <w:p w14:paraId="5E0A76D1" w14:textId="75E032B8" w:rsidR="00784C15" w:rsidRDefault="00784C15" w:rsidP="00E63B11">
      <w:pPr>
        <w:pStyle w:val="ListParagraph"/>
        <w:rPr>
          <w:color w:val="C00000"/>
        </w:rPr>
      </w:pPr>
      <w:r>
        <w:rPr>
          <w:color w:val="C00000"/>
        </w:rPr>
        <w:t>Centrifugation – causes solids to come out of suspension</w:t>
      </w:r>
    </w:p>
    <w:p w14:paraId="3506B541" w14:textId="7D449DFB" w:rsidR="00784C15" w:rsidRPr="00784C15" w:rsidRDefault="00784C15" w:rsidP="00E63B11">
      <w:pPr>
        <w:pStyle w:val="ListParagraph"/>
        <w:rPr>
          <w:color w:val="C00000"/>
        </w:rPr>
      </w:pPr>
      <w:r>
        <w:rPr>
          <w:color w:val="C00000"/>
        </w:rPr>
        <w:t>Decanting - using pipette to remove solution</w:t>
      </w:r>
    </w:p>
    <w:p w14:paraId="1896CCB5" w14:textId="39C399E5" w:rsidR="008914D0" w:rsidRDefault="008914D0" w:rsidP="00E63B11">
      <w:pPr>
        <w:pStyle w:val="ListParagraph"/>
      </w:pPr>
    </w:p>
    <w:p w14:paraId="1FF3B7F1" w14:textId="4C9E6599" w:rsidR="008914D0" w:rsidRDefault="008914D0" w:rsidP="00E63B11">
      <w:pPr>
        <w:pStyle w:val="ListParagraph"/>
      </w:pPr>
      <w:r>
        <w:t>What does adding the isopropyl alcohol do and why?</w:t>
      </w:r>
      <w:r w:rsidR="00BB6B07">
        <w:t xml:space="preserve"> (2)</w:t>
      </w:r>
    </w:p>
    <w:p w14:paraId="15DF33B2" w14:textId="3863709F" w:rsidR="00784C15" w:rsidRPr="00784C15" w:rsidRDefault="00784C15" w:rsidP="00E63B11">
      <w:pPr>
        <w:pStyle w:val="ListParagraph"/>
        <w:rPr>
          <w:color w:val="C00000"/>
        </w:rPr>
      </w:pPr>
      <w:r>
        <w:rPr>
          <w:color w:val="C00000"/>
        </w:rPr>
        <w:t>Causes DNA to precipitate out of solution because it is insoluble in alcohol</w:t>
      </w:r>
    </w:p>
    <w:p w14:paraId="6296FE18" w14:textId="559ECD29" w:rsidR="003C085C" w:rsidRDefault="003C085C" w:rsidP="00E63B11">
      <w:pPr>
        <w:pStyle w:val="ListParagraph"/>
      </w:pPr>
    </w:p>
    <w:p w14:paraId="4831940E" w14:textId="3203A54E" w:rsidR="003C085C" w:rsidRDefault="00085BC8" w:rsidP="00E63B11">
      <w:pPr>
        <w:pStyle w:val="ListParagraph"/>
      </w:pPr>
      <w:r>
        <w:t>*</w:t>
      </w:r>
      <w:r w:rsidR="003C085C">
        <w:t>Sometimes the DNA can become contaminated</w:t>
      </w:r>
      <w:r>
        <w:t xml:space="preserve"> with other DNA not from the target organism</w:t>
      </w:r>
      <w:r w:rsidR="003C085C">
        <w:t xml:space="preserve">. List </w:t>
      </w:r>
      <w:r>
        <w:t>2 possible contaminants</w:t>
      </w:r>
      <w:r w:rsidR="003C085C">
        <w:t xml:space="preserve"> </w:t>
      </w:r>
      <w:r>
        <w:t xml:space="preserve">and describe </w:t>
      </w:r>
      <w:r w:rsidR="003C085C">
        <w:t xml:space="preserve">where </w:t>
      </w:r>
      <w:r w:rsidR="00863566">
        <w:t xml:space="preserve">in the process </w:t>
      </w:r>
      <w:r w:rsidR="003C085C">
        <w:t xml:space="preserve">they </w:t>
      </w:r>
      <w:r>
        <w:t>might</w:t>
      </w:r>
      <w:r w:rsidR="003C085C">
        <w:t xml:space="preserve"> occur.</w:t>
      </w:r>
      <w:r w:rsidR="00BB6B07">
        <w:t xml:space="preserve"> (4)</w:t>
      </w:r>
    </w:p>
    <w:p w14:paraId="2C6DDB26" w14:textId="602F3572" w:rsidR="00085BC8" w:rsidRDefault="00085BC8" w:rsidP="00E63B11">
      <w:pPr>
        <w:pStyle w:val="ListParagraph"/>
        <w:rPr>
          <w:color w:val="C00000"/>
        </w:rPr>
      </w:pPr>
      <w:r>
        <w:rPr>
          <w:color w:val="C00000"/>
        </w:rPr>
        <w:t>Bacterial DNA – from mouth</w:t>
      </w:r>
    </w:p>
    <w:p w14:paraId="0E222EE8" w14:textId="096FE419" w:rsidR="00085BC8" w:rsidRDefault="00085BC8" w:rsidP="00E63B11">
      <w:pPr>
        <w:pStyle w:val="ListParagraph"/>
        <w:rPr>
          <w:color w:val="C00000"/>
        </w:rPr>
      </w:pPr>
      <w:r>
        <w:rPr>
          <w:color w:val="C00000"/>
        </w:rPr>
        <w:t>DNA from lab technician – handling of equipment</w:t>
      </w:r>
    </w:p>
    <w:p w14:paraId="248E595E" w14:textId="77777777" w:rsidR="00085BC8" w:rsidRDefault="00085BC8" w:rsidP="00E63B11">
      <w:pPr>
        <w:pStyle w:val="ListParagraph"/>
        <w:rPr>
          <w:color w:val="C00000"/>
        </w:rPr>
      </w:pPr>
    </w:p>
    <w:p w14:paraId="2DBEBD46" w14:textId="77777777" w:rsidR="00085BC8" w:rsidRPr="00085BC8" w:rsidRDefault="00085BC8" w:rsidP="00E63B11">
      <w:pPr>
        <w:pStyle w:val="ListParagraph"/>
        <w:rPr>
          <w:color w:val="C00000"/>
        </w:rPr>
      </w:pPr>
    </w:p>
    <w:p w14:paraId="1D109E20" w14:textId="218EF630" w:rsidR="00863566" w:rsidRDefault="00863566" w:rsidP="00E63B11">
      <w:pPr>
        <w:pStyle w:val="ListParagraph"/>
      </w:pPr>
    </w:p>
    <w:p w14:paraId="04874AA3" w14:textId="7B4E7803" w:rsidR="00863566" w:rsidRDefault="00863566" w:rsidP="00E63B11">
      <w:pPr>
        <w:pStyle w:val="ListParagraph"/>
      </w:pPr>
      <w:r>
        <w:t>*For the strawberry lab, research why strawberries are often used for DNA extractions.</w:t>
      </w:r>
      <w:r w:rsidR="00776C4C">
        <w:t xml:space="preserve"> </w:t>
      </w:r>
    </w:p>
    <w:p w14:paraId="0C5EF591" w14:textId="0CDF0C2F" w:rsidR="00776C4C" w:rsidRPr="00784C15" w:rsidRDefault="00776C4C" w:rsidP="00E63B11">
      <w:pPr>
        <w:pStyle w:val="ListParagraph"/>
        <w:rPr>
          <w:color w:val="C00000"/>
        </w:rPr>
      </w:pPr>
      <w:r>
        <w:t>Define polyploidy</w:t>
      </w:r>
      <w:r w:rsidR="00BB6B07">
        <w:t xml:space="preserve"> (1)</w:t>
      </w:r>
      <w:r>
        <w:t>:</w:t>
      </w:r>
      <w:r w:rsidR="00784C15">
        <w:t xml:space="preserve"> </w:t>
      </w:r>
      <w:r w:rsidR="00784C15">
        <w:rPr>
          <w:color w:val="C00000"/>
        </w:rPr>
        <w:t>more than one set of chromosomes/many sets</w:t>
      </w:r>
      <w:r w:rsidR="00BB6B07">
        <w:rPr>
          <w:color w:val="C00000"/>
        </w:rPr>
        <w:t xml:space="preserve"> </w:t>
      </w:r>
    </w:p>
    <w:p w14:paraId="66EDE350" w14:textId="2EC4B885" w:rsidR="00776C4C" w:rsidRPr="00784C15" w:rsidRDefault="00776C4C" w:rsidP="00E63B11">
      <w:pPr>
        <w:pStyle w:val="ListParagraph"/>
        <w:rPr>
          <w:color w:val="C00000"/>
        </w:rPr>
      </w:pPr>
      <w:r>
        <w:t>Explain why strawberries are used</w:t>
      </w:r>
      <w:r w:rsidR="00BB6B07">
        <w:t xml:space="preserve"> (2)</w:t>
      </w:r>
      <w:r>
        <w:t>:</w:t>
      </w:r>
      <w:r w:rsidR="00784C15">
        <w:rPr>
          <w:color w:val="C00000"/>
        </w:rPr>
        <w:t xml:space="preserve"> Many sets of chromosomes = larger volume of DNA = more easy to observe</w:t>
      </w:r>
    </w:p>
    <w:p w14:paraId="1DD75236" w14:textId="6879A4C0" w:rsidR="00863566" w:rsidRDefault="00863566" w:rsidP="00E63B11">
      <w:pPr>
        <w:pStyle w:val="ListParagraph"/>
      </w:pPr>
    </w:p>
    <w:p w14:paraId="1DB2505D" w14:textId="5CC1C7DD" w:rsidR="00863566" w:rsidRDefault="00863566" w:rsidP="00E63B11">
      <w:pPr>
        <w:pStyle w:val="ListParagraph"/>
      </w:pPr>
    </w:p>
    <w:p w14:paraId="111D5F73" w14:textId="73A5D10B" w:rsidR="00863566" w:rsidRDefault="00863566" w:rsidP="00E63B11">
      <w:pPr>
        <w:pStyle w:val="ListParagraph"/>
      </w:pPr>
      <w:r>
        <w:t xml:space="preserve">In the Strawberry DNA </w:t>
      </w:r>
      <w:proofErr w:type="gramStart"/>
      <w:r>
        <w:t>extraction</w:t>
      </w:r>
      <w:proofErr w:type="gramEnd"/>
      <w:r>
        <w:t xml:space="preserve"> we used mechanical and chemical lysis. Describe both of these processes in the lab.</w:t>
      </w:r>
      <w:r w:rsidR="00BB6B07">
        <w:t xml:space="preserve"> (2)</w:t>
      </w:r>
    </w:p>
    <w:p w14:paraId="613D4E36" w14:textId="204C7574" w:rsidR="00863566" w:rsidRDefault="00863566" w:rsidP="00E63B11">
      <w:pPr>
        <w:pStyle w:val="ListParagraph"/>
        <w:rPr>
          <w:color w:val="FF0000"/>
        </w:rPr>
      </w:pPr>
      <w:r>
        <w:rPr>
          <w:color w:val="FF0000"/>
        </w:rPr>
        <w:t>Mechanical = squashing strawberries with hands, Chemical = detergent</w:t>
      </w:r>
    </w:p>
    <w:p w14:paraId="30429B43" w14:textId="064B350E" w:rsidR="00644454" w:rsidRDefault="00644454" w:rsidP="00E63B11">
      <w:pPr>
        <w:pStyle w:val="ListParagraph"/>
        <w:rPr>
          <w:color w:val="FF0000"/>
        </w:rPr>
      </w:pPr>
    </w:p>
    <w:p w14:paraId="0E3F1A27" w14:textId="6B3D2F72" w:rsidR="00644454" w:rsidRDefault="00644454" w:rsidP="00E63B11">
      <w:pPr>
        <w:pStyle w:val="ListParagraph"/>
      </w:pPr>
      <w:r>
        <w:t xml:space="preserve">Propose a reason why the human sample did not use mechanical lysis but the strawberry lab does </w:t>
      </w:r>
      <w:r w:rsidR="00BB6B07">
        <w:t>(1)</w:t>
      </w:r>
    </w:p>
    <w:p w14:paraId="2C4B8C70" w14:textId="327D3EBD" w:rsidR="00644454" w:rsidRPr="00644454" w:rsidRDefault="00644454" w:rsidP="00E63B11">
      <w:pPr>
        <w:pStyle w:val="ListParagraph"/>
        <w:rPr>
          <w:color w:val="C00000"/>
        </w:rPr>
      </w:pPr>
      <w:r>
        <w:rPr>
          <w:color w:val="C00000"/>
        </w:rPr>
        <w:t>Plant has cell walls = need to break down more</w:t>
      </w:r>
    </w:p>
    <w:p w14:paraId="5EFF0091" w14:textId="77777777" w:rsidR="00644454" w:rsidRPr="00863566" w:rsidRDefault="00644454" w:rsidP="00E63B11">
      <w:pPr>
        <w:pStyle w:val="ListParagraph"/>
        <w:rPr>
          <w:color w:val="FF0000"/>
        </w:rPr>
      </w:pPr>
    </w:p>
    <w:p w14:paraId="5DA2295F" w14:textId="1019E217" w:rsidR="00863566" w:rsidRDefault="00863566" w:rsidP="00E63B11">
      <w:pPr>
        <w:pStyle w:val="ListParagraph"/>
      </w:pPr>
      <w:r>
        <w:t>What step/s in the virtual lab are analogous to the filtering of the strawberry pulp?</w:t>
      </w:r>
      <w:r w:rsidR="00BB6B07">
        <w:t xml:space="preserve"> (2)</w:t>
      </w:r>
    </w:p>
    <w:p w14:paraId="164E6B60" w14:textId="5F68EDF6" w:rsidR="00863566" w:rsidRPr="00863566" w:rsidRDefault="00863566" w:rsidP="00E63B11">
      <w:pPr>
        <w:pStyle w:val="ListParagraph"/>
        <w:rPr>
          <w:color w:val="FF0000"/>
        </w:rPr>
      </w:pPr>
      <w:r>
        <w:rPr>
          <w:color w:val="FF0000"/>
        </w:rPr>
        <w:t>Centrifuging, decanting</w:t>
      </w:r>
    </w:p>
    <w:p w14:paraId="66F781D7" w14:textId="403D0054" w:rsidR="00863566" w:rsidRDefault="00863566" w:rsidP="00E63B11">
      <w:pPr>
        <w:pStyle w:val="ListParagraph"/>
      </w:pPr>
    </w:p>
    <w:p w14:paraId="7F426D94" w14:textId="3D0E8E8F" w:rsidR="00863566" w:rsidRDefault="00863566" w:rsidP="00E63B11">
      <w:pPr>
        <w:pStyle w:val="ListParagraph"/>
      </w:pPr>
      <w:r>
        <w:t>What is left behind in the filtrate?</w:t>
      </w:r>
      <w:r w:rsidR="00BB6B07">
        <w:t xml:space="preserve"> (2)</w:t>
      </w:r>
    </w:p>
    <w:p w14:paraId="01995D31" w14:textId="50D22AF9" w:rsidR="00863566" w:rsidRDefault="00863566" w:rsidP="00E63B11">
      <w:pPr>
        <w:pStyle w:val="ListParagraph"/>
        <w:rPr>
          <w:color w:val="FF0000"/>
        </w:rPr>
      </w:pPr>
      <w:r>
        <w:rPr>
          <w:color w:val="FF0000"/>
        </w:rPr>
        <w:t>Lipids from cell membranes, proteins</w:t>
      </w:r>
    </w:p>
    <w:p w14:paraId="29C78639" w14:textId="66750488" w:rsidR="00085BC8" w:rsidRDefault="00085BC8" w:rsidP="00E63B11">
      <w:pPr>
        <w:pStyle w:val="ListParagraph"/>
        <w:rPr>
          <w:color w:val="FF0000"/>
        </w:rPr>
      </w:pPr>
    </w:p>
    <w:p w14:paraId="0CEC9480" w14:textId="6B09B209" w:rsidR="00863566" w:rsidRDefault="00863566" w:rsidP="00E63B11">
      <w:pPr>
        <w:pStyle w:val="ListParagraph"/>
        <w:rPr>
          <w:color w:val="FF000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E40AA" w14:paraId="783CCAF8" w14:textId="77777777" w:rsidTr="001E40AA">
        <w:tc>
          <w:tcPr>
            <w:tcW w:w="1659" w:type="dxa"/>
          </w:tcPr>
          <w:p w14:paraId="1F40CBF6" w14:textId="77777777" w:rsidR="001E40AA" w:rsidRDefault="001E40AA" w:rsidP="00E63B11">
            <w:pPr>
              <w:pStyle w:val="ListParagraph"/>
              <w:ind w:left="0"/>
            </w:pPr>
          </w:p>
        </w:tc>
        <w:tc>
          <w:tcPr>
            <w:tcW w:w="4977" w:type="dxa"/>
            <w:gridSpan w:val="3"/>
          </w:tcPr>
          <w:p w14:paraId="37C117FB" w14:textId="42CB54E9" w:rsidR="001E40AA" w:rsidRDefault="001E40AA" w:rsidP="00E63B11">
            <w:pPr>
              <w:pStyle w:val="ListParagraph"/>
              <w:ind w:left="0"/>
            </w:pPr>
            <w:r>
              <w:t>DNA concentration (ng/</w:t>
            </w:r>
            <w:r>
              <w:rPr>
                <w:rFonts w:cstheme="minorHAnsi"/>
              </w:rPr>
              <w:t>µ</w:t>
            </w:r>
            <w:r>
              <w:t>l)</w:t>
            </w:r>
          </w:p>
        </w:tc>
        <w:tc>
          <w:tcPr>
            <w:tcW w:w="1660" w:type="dxa"/>
          </w:tcPr>
          <w:p w14:paraId="05C1D609" w14:textId="77777777" w:rsidR="001E40AA" w:rsidRDefault="001E40AA" w:rsidP="00E63B11">
            <w:pPr>
              <w:pStyle w:val="ListParagraph"/>
              <w:ind w:left="0"/>
            </w:pPr>
          </w:p>
        </w:tc>
      </w:tr>
      <w:tr w:rsidR="001E40AA" w14:paraId="109F7300" w14:textId="77777777" w:rsidTr="001E40AA">
        <w:tc>
          <w:tcPr>
            <w:tcW w:w="1659" w:type="dxa"/>
          </w:tcPr>
          <w:p w14:paraId="32F5054E" w14:textId="77777777" w:rsidR="001E40AA" w:rsidRDefault="001E40AA" w:rsidP="00E63B11">
            <w:pPr>
              <w:pStyle w:val="ListParagraph"/>
              <w:ind w:left="0"/>
            </w:pPr>
          </w:p>
        </w:tc>
        <w:tc>
          <w:tcPr>
            <w:tcW w:w="1659" w:type="dxa"/>
          </w:tcPr>
          <w:p w14:paraId="7CD94AD6" w14:textId="5BA52173" w:rsidR="001E40AA" w:rsidRDefault="001E40AA" w:rsidP="00E63B11">
            <w:pPr>
              <w:pStyle w:val="ListParagraph"/>
              <w:ind w:left="0"/>
            </w:pPr>
            <w:r>
              <w:t>Trial 1</w:t>
            </w:r>
          </w:p>
        </w:tc>
        <w:tc>
          <w:tcPr>
            <w:tcW w:w="1659" w:type="dxa"/>
          </w:tcPr>
          <w:p w14:paraId="3718FB37" w14:textId="077E3872" w:rsidR="001E40AA" w:rsidRDefault="001E40AA" w:rsidP="00E63B11">
            <w:pPr>
              <w:pStyle w:val="ListParagraph"/>
              <w:ind w:left="0"/>
            </w:pPr>
            <w:r>
              <w:t>Trial 2</w:t>
            </w:r>
          </w:p>
        </w:tc>
        <w:tc>
          <w:tcPr>
            <w:tcW w:w="1659" w:type="dxa"/>
          </w:tcPr>
          <w:p w14:paraId="546A300A" w14:textId="53B14A22" w:rsidR="001E40AA" w:rsidRDefault="001E40AA" w:rsidP="00E63B11">
            <w:pPr>
              <w:pStyle w:val="ListParagraph"/>
              <w:ind w:left="0"/>
            </w:pPr>
            <w:r>
              <w:t>Trial 3</w:t>
            </w:r>
          </w:p>
        </w:tc>
        <w:tc>
          <w:tcPr>
            <w:tcW w:w="1660" w:type="dxa"/>
          </w:tcPr>
          <w:p w14:paraId="08C1DF48" w14:textId="3F683B65" w:rsidR="001E40AA" w:rsidRDefault="001E40AA" w:rsidP="00E63B11">
            <w:pPr>
              <w:pStyle w:val="ListParagraph"/>
              <w:ind w:left="0"/>
            </w:pPr>
            <w:r>
              <w:t>Average</w:t>
            </w:r>
          </w:p>
        </w:tc>
      </w:tr>
      <w:tr w:rsidR="001E40AA" w14:paraId="4F981CBB" w14:textId="77777777" w:rsidTr="001E40AA">
        <w:tc>
          <w:tcPr>
            <w:tcW w:w="1659" w:type="dxa"/>
          </w:tcPr>
          <w:p w14:paraId="4F4372AC" w14:textId="43F7E6A7" w:rsidR="001E40AA" w:rsidRDefault="001E40AA" w:rsidP="001E40AA">
            <w:pPr>
              <w:pStyle w:val="ListParagraph"/>
              <w:ind w:left="0"/>
            </w:pPr>
            <w:r>
              <w:t>Raspberry</w:t>
            </w:r>
          </w:p>
        </w:tc>
        <w:tc>
          <w:tcPr>
            <w:tcW w:w="1659" w:type="dxa"/>
          </w:tcPr>
          <w:p w14:paraId="6992FD95" w14:textId="32B4BD06" w:rsidR="001E40AA" w:rsidRDefault="001E40AA" w:rsidP="001E40AA">
            <w:pPr>
              <w:pStyle w:val="ListParagraph"/>
              <w:ind w:left="0"/>
            </w:pPr>
            <w:r>
              <w:t>130</w:t>
            </w:r>
          </w:p>
        </w:tc>
        <w:tc>
          <w:tcPr>
            <w:tcW w:w="1659" w:type="dxa"/>
          </w:tcPr>
          <w:p w14:paraId="471739CF" w14:textId="3C548BDE" w:rsidR="001E40AA" w:rsidRDefault="001E40AA" w:rsidP="001E40AA">
            <w:pPr>
              <w:pStyle w:val="ListParagraph"/>
              <w:ind w:left="0"/>
            </w:pPr>
            <w:r>
              <w:t>160</w:t>
            </w:r>
          </w:p>
        </w:tc>
        <w:tc>
          <w:tcPr>
            <w:tcW w:w="1659" w:type="dxa"/>
          </w:tcPr>
          <w:p w14:paraId="61119DA1" w14:textId="0F54A1A0" w:rsidR="001E40AA" w:rsidRDefault="001E40AA" w:rsidP="001E40AA">
            <w:pPr>
              <w:pStyle w:val="ListParagraph"/>
              <w:ind w:left="0"/>
            </w:pPr>
            <w:r>
              <w:t>134</w:t>
            </w:r>
          </w:p>
        </w:tc>
        <w:tc>
          <w:tcPr>
            <w:tcW w:w="1660" w:type="dxa"/>
          </w:tcPr>
          <w:p w14:paraId="7BD904BF" w14:textId="77777777" w:rsidR="001E40AA" w:rsidRDefault="001E40AA" w:rsidP="001E40AA">
            <w:pPr>
              <w:pStyle w:val="ListParagraph"/>
              <w:ind w:left="0"/>
            </w:pPr>
          </w:p>
        </w:tc>
      </w:tr>
      <w:tr w:rsidR="001E40AA" w14:paraId="735A377B" w14:textId="77777777" w:rsidTr="001E40AA">
        <w:tc>
          <w:tcPr>
            <w:tcW w:w="1659" w:type="dxa"/>
          </w:tcPr>
          <w:p w14:paraId="199309D4" w14:textId="331DA65A" w:rsidR="001E40AA" w:rsidRDefault="001E40AA" w:rsidP="001E40AA">
            <w:pPr>
              <w:pStyle w:val="ListParagraph"/>
              <w:ind w:left="0"/>
            </w:pPr>
            <w:r>
              <w:t>Pear</w:t>
            </w:r>
          </w:p>
        </w:tc>
        <w:tc>
          <w:tcPr>
            <w:tcW w:w="1659" w:type="dxa"/>
          </w:tcPr>
          <w:p w14:paraId="38ECBFF7" w14:textId="258B8AD7" w:rsidR="001E40AA" w:rsidRDefault="001E40AA" w:rsidP="001E40AA">
            <w:pPr>
              <w:pStyle w:val="ListParagraph"/>
              <w:ind w:left="0"/>
            </w:pPr>
            <w:r>
              <w:t>24</w:t>
            </w:r>
          </w:p>
        </w:tc>
        <w:tc>
          <w:tcPr>
            <w:tcW w:w="1659" w:type="dxa"/>
          </w:tcPr>
          <w:p w14:paraId="6D8D382D" w14:textId="57B15A9F" w:rsidR="001E40AA" w:rsidRDefault="001E40AA" w:rsidP="001E40AA">
            <w:pPr>
              <w:pStyle w:val="ListParagraph"/>
              <w:ind w:left="0"/>
            </w:pPr>
            <w:r>
              <w:t>25</w:t>
            </w:r>
          </w:p>
        </w:tc>
        <w:tc>
          <w:tcPr>
            <w:tcW w:w="1659" w:type="dxa"/>
          </w:tcPr>
          <w:p w14:paraId="5DB10132" w14:textId="58A2AAF2" w:rsidR="001E40AA" w:rsidRDefault="001E40AA" w:rsidP="001E40AA">
            <w:pPr>
              <w:pStyle w:val="ListParagraph"/>
              <w:ind w:left="0"/>
            </w:pPr>
            <w:r>
              <w:t>23</w:t>
            </w:r>
          </w:p>
        </w:tc>
        <w:tc>
          <w:tcPr>
            <w:tcW w:w="1660" w:type="dxa"/>
          </w:tcPr>
          <w:p w14:paraId="6A87B5E6" w14:textId="77777777" w:rsidR="001E40AA" w:rsidRDefault="001E40AA" w:rsidP="001E40AA">
            <w:pPr>
              <w:pStyle w:val="ListParagraph"/>
              <w:ind w:left="0"/>
            </w:pPr>
          </w:p>
        </w:tc>
      </w:tr>
      <w:tr w:rsidR="001E40AA" w14:paraId="3E1EFF06" w14:textId="77777777" w:rsidTr="001E40AA">
        <w:tc>
          <w:tcPr>
            <w:tcW w:w="1659" w:type="dxa"/>
          </w:tcPr>
          <w:p w14:paraId="310678AB" w14:textId="4AA29ED7" w:rsidR="001E40AA" w:rsidRDefault="001E40AA" w:rsidP="001E40AA">
            <w:pPr>
              <w:pStyle w:val="ListParagraph"/>
              <w:ind w:left="0"/>
            </w:pPr>
            <w:r>
              <w:t>Strawberry</w:t>
            </w:r>
          </w:p>
        </w:tc>
        <w:tc>
          <w:tcPr>
            <w:tcW w:w="1659" w:type="dxa"/>
          </w:tcPr>
          <w:p w14:paraId="60501076" w14:textId="451A5D9E" w:rsidR="001E40AA" w:rsidRDefault="001E40AA" w:rsidP="001E40AA">
            <w:pPr>
              <w:pStyle w:val="ListParagraph"/>
              <w:ind w:left="0"/>
            </w:pPr>
            <w:r>
              <w:t>100</w:t>
            </w:r>
          </w:p>
        </w:tc>
        <w:tc>
          <w:tcPr>
            <w:tcW w:w="1659" w:type="dxa"/>
          </w:tcPr>
          <w:p w14:paraId="7A945E9F" w14:textId="682A54B8" w:rsidR="001E40AA" w:rsidRDefault="001E40AA" w:rsidP="001E40AA">
            <w:pPr>
              <w:pStyle w:val="ListParagraph"/>
              <w:ind w:left="0"/>
            </w:pPr>
            <w:r>
              <w:t>95</w:t>
            </w:r>
          </w:p>
        </w:tc>
        <w:tc>
          <w:tcPr>
            <w:tcW w:w="1659" w:type="dxa"/>
          </w:tcPr>
          <w:p w14:paraId="28FEFF36" w14:textId="307D02D4" w:rsidR="001E40AA" w:rsidRDefault="001E40AA" w:rsidP="001E40AA">
            <w:pPr>
              <w:pStyle w:val="ListParagraph"/>
              <w:ind w:left="0"/>
            </w:pPr>
            <w:r>
              <w:t>105</w:t>
            </w:r>
          </w:p>
        </w:tc>
        <w:tc>
          <w:tcPr>
            <w:tcW w:w="1660" w:type="dxa"/>
          </w:tcPr>
          <w:p w14:paraId="5991816C" w14:textId="77777777" w:rsidR="001E40AA" w:rsidRDefault="001E40AA" w:rsidP="001E40AA">
            <w:pPr>
              <w:pStyle w:val="ListParagraph"/>
              <w:ind w:left="0"/>
            </w:pPr>
          </w:p>
        </w:tc>
      </w:tr>
      <w:tr w:rsidR="001E40AA" w14:paraId="75B8E2FB" w14:textId="77777777" w:rsidTr="001E40AA">
        <w:tc>
          <w:tcPr>
            <w:tcW w:w="1659" w:type="dxa"/>
          </w:tcPr>
          <w:p w14:paraId="26FC82AD" w14:textId="1F692BD7" w:rsidR="001E40AA" w:rsidRDefault="001E40AA" w:rsidP="001E40AA">
            <w:pPr>
              <w:pStyle w:val="ListParagraph"/>
              <w:ind w:left="0"/>
            </w:pPr>
            <w:r>
              <w:t>Grape</w:t>
            </w:r>
          </w:p>
        </w:tc>
        <w:tc>
          <w:tcPr>
            <w:tcW w:w="1659" w:type="dxa"/>
          </w:tcPr>
          <w:p w14:paraId="402DFC57" w14:textId="5AB6078D" w:rsidR="001E40AA" w:rsidRDefault="001E40AA" w:rsidP="001E40AA">
            <w:pPr>
              <w:pStyle w:val="ListParagraph"/>
              <w:ind w:left="0"/>
            </w:pPr>
            <w:r>
              <w:t>28</w:t>
            </w:r>
          </w:p>
        </w:tc>
        <w:tc>
          <w:tcPr>
            <w:tcW w:w="1659" w:type="dxa"/>
          </w:tcPr>
          <w:p w14:paraId="3F36791C" w14:textId="6DDFD265" w:rsidR="001E40AA" w:rsidRDefault="001E40AA" w:rsidP="001E40AA">
            <w:pPr>
              <w:pStyle w:val="ListParagraph"/>
              <w:ind w:left="0"/>
            </w:pPr>
            <w:r>
              <w:t>41</w:t>
            </w:r>
          </w:p>
        </w:tc>
        <w:tc>
          <w:tcPr>
            <w:tcW w:w="1659" w:type="dxa"/>
          </w:tcPr>
          <w:p w14:paraId="27D10968" w14:textId="37739B69" w:rsidR="001E40AA" w:rsidRDefault="001E40AA" w:rsidP="001E40AA">
            <w:pPr>
              <w:pStyle w:val="ListParagraph"/>
              <w:ind w:left="0"/>
            </w:pPr>
            <w:r>
              <w:t>31</w:t>
            </w:r>
          </w:p>
        </w:tc>
        <w:tc>
          <w:tcPr>
            <w:tcW w:w="1660" w:type="dxa"/>
          </w:tcPr>
          <w:p w14:paraId="19629348" w14:textId="77777777" w:rsidR="001E40AA" w:rsidRDefault="001E40AA" w:rsidP="001E40AA">
            <w:pPr>
              <w:pStyle w:val="ListParagraph"/>
              <w:ind w:left="0"/>
            </w:pPr>
          </w:p>
        </w:tc>
      </w:tr>
      <w:tr w:rsidR="001E40AA" w14:paraId="68573B99" w14:textId="77777777" w:rsidTr="001E40AA">
        <w:tc>
          <w:tcPr>
            <w:tcW w:w="1659" w:type="dxa"/>
          </w:tcPr>
          <w:p w14:paraId="5BE7FD4B" w14:textId="759649D3" w:rsidR="001E40AA" w:rsidRDefault="001E40AA" w:rsidP="001E40AA">
            <w:pPr>
              <w:pStyle w:val="ListParagraph"/>
              <w:ind w:left="0"/>
            </w:pPr>
          </w:p>
        </w:tc>
        <w:tc>
          <w:tcPr>
            <w:tcW w:w="1659" w:type="dxa"/>
          </w:tcPr>
          <w:p w14:paraId="6DED0D7F" w14:textId="77777777" w:rsidR="001E40AA" w:rsidRDefault="001E40AA" w:rsidP="001E40AA">
            <w:pPr>
              <w:pStyle w:val="ListParagraph"/>
              <w:ind w:left="0"/>
            </w:pPr>
          </w:p>
        </w:tc>
        <w:tc>
          <w:tcPr>
            <w:tcW w:w="1659" w:type="dxa"/>
          </w:tcPr>
          <w:p w14:paraId="3A2BA684" w14:textId="77777777" w:rsidR="001E40AA" w:rsidRDefault="001E40AA" w:rsidP="001E40AA">
            <w:pPr>
              <w:pStyle w:val="ListParagraph"/>
              <w:ind w:left="0"/>
            </w:pPr>
          </w:p>
        </w:tc>
        <w:tc>
          <w:tcPr>
            <w:tcW w:w="1659" w:type="dxa"/>
          </w:tcPr>
          <w:p w14:paraId="379FE6A7" w14:textId="77777777" w:rsidR="001E40AA" w:rsidRDefault="001E40AA" w:rsidP="001E40AA">
            <w:pPr>
              <w:pStyle w:val="ListParagraph"/>
              <w:ind w:left="0"/>
            </w:pPr>
          </w:p>
        </w:tc>
        <w:tc>
          <w:tcPr>
            <w:tcW w:w="1660" w:type="dxa"/>
          </w:tcPr>
          <w:p w14:paraId="0C606033" w14:textId="77777777" w:rsidR="001E40AA" w:rsidRDefault="001E40AA" w:rsidP="001E40AA">
            <w:pPr>
              <w:pStyle w:val="ListParagraph"/>
              <w:ind w:left="0"/>
            </w:pPr>
          </w:p>
        </w:tc>
      </w:tr>
    </w:tbl>
    <w:p w14:paraId="6E0004AB" w14:textId="77777777" w:rsidR="00863566" w:rsidRPr="00863566" w:rsidRDefault="00863566" w:rsidP="00E63B11">
      <w:pPr>
        <w:pStyle w:val="ListParagraph"/>
      </w:pPr>
    </w:p>
    <w:p w14:paraId="4491E7C3" w14:textId="0EEB9E41" w:rsidR="00863566" w:rsidRDefault="00863566" w:rsidP="00E63B11">
      <w:pPr>
        <w:pStyle w:val="ListParagraph"/>
      </w:pPr>
    </w:p>
    <w:p w14:paraId="0022CB7B" w14:textId="77777777" w:rsidR="001E40AA" w:rsidRDefault="001E40AA" w:rsidP="00E63B11">
      <w:pPr>
        <w:pStyle w:val="ListParagraph"/>
      </w:pPr>
    </w:p>
    <w:p w14:paraId="20B8DC6D" w14:textId="77777777" w:rsidR="00863566" w:rsidRDefault="00863566" w:rsidP="00E63B11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E40AA" w14:paraId="358DA7F6" w14:textId="77777777" w:rsidTr="00E844FD">
        <w:tc>
          <w:tcPr>
            <w:tcW w:w="1659" w:type="dxa"/>
          </w:tcPr>
          <w:p w14:paraId="56C4256D" w14:textId="77777777" w:rsidR="001E40AA" w:rsidRDefault="001E40AA" w:rsidP="00E844FD">
            <w:pPr>
              <w:pStyle w:val="ListParagraph"/>
              <w:ind w:left="0"/>
            </w:pPr>
          </w:p>
        </w:tc>
        <w:tc>
          <w:tcPr>
            <w:tcW w:w="4977" w:type="dxa"/>
            <w:gridSpan w:val="3"/>
          </w:tcPr>
          <w:p w14:paraId="3DDCB019" w14:textId="5A0FB221" w:rsidR="001E40AA" w:rsidRDefault="001E40AA" w:rsidP="00E844FD">
            <w:pPr>
              <w:pStyle w:val="ListParagraph"/>
              <w:ind w:left="0"/>
            </w:pPr>
            <w:r>
              <w:t>Amount of DNA extracted (grams)</w:t>
            </w:r>
          </w:p>
        </w:tc>
        <w:tc>
          <w:tcPr>
            <w:tcW w:w="1660" w:type="dxa"/>
          </w:tcPr>
          <w:p w14:paraId="565C7F54" w14:textId="77777777" w:rsidR="001E40AA" w:rsidRDefault="001E40AA" w:rsidP="00E844FD">
            <w:pPr>
              <w:pStyle w:val="ListParagraph"/>
              <w:ind w:left="0"/>
            </w:pPr>
          </w:p>
        </w:tc>
      </w:tr>
      <w:tr w:rsidR="001E40AA" w14:paraId="37F1C69C" w14:textId="77777777" w:rsidTr="00E844FD">
        <w:tc>
          <w:tcPr>
            <w:tcW w:w="1659" w:type="dxa"/>
          </w:tcPr>
          <w:p w14:paraId="1671582B" w14:textId="77777777" w:rsidR="001E40AA" w:rsidRDefault="001E40AA" w:rsidP="00E844FD">
            <w:pPr>
              <w:pStyle w:val="ListParagraph"/>
              <w:ind w:left="0"/>
            </w:pPr>
          </w:p>
        </w:tc>
        <w:tc>
          <w:tcPr>
            <w:tcW w:w="1659" w:type="dxa"/>
          </w:tcPr>
          <w:p w14:paraId="15502E42" w14:textId="77777777" w:rsidR="001E40AA" w:rsidRDefault="001E40AA" w:rsidP="00E844FD">
            <w:pPr>
              <w:pStyle w:val="ListParagraph"/>
              <w:ind w:left="0"/>
            </w:pPr>
            <w:r>
              <w:t>Trial 1</w:t>
            </w:r>
          </w:p>
        </w:tc>
        <w:tc>
          <w:tcPr>
            <w:tcW w:w="1659" w:type="dxa"/>
          </w:tcPr>
          <w:p w14:paraId="400B5C23" w14:textId="77777777" w:rsidR="001E40AA" w:rsidRDefault="001E40AA" w:rsidP="00E844FD">
            <w:pPr>
              <w:pStyle w:val="ListParagraph"/>
              <w:ind w:left="0"/>
            </w:pPr>
            <w:r>
              <w:t>Trial 2</w:t>
            </w:r>
          </w:p>
        </w:tc>
        <w:tc>
          <w:tcPr>
            <w:tcW w:w="1659" w:type="dxa"/>
          </w:tcPr>
          <w:p w14:paraId="0EDA9378" w14:textId="77777777" w:rsidR="001E40AA" w:rsidRDefault="001E40AA" w:rsidP="00E844FD">
            <w:pPr>
              <w:pStyle w:val="ListParagraph"/>
              <w:ind w:left="0"/>
            </w:pPr>
            <w:r>
              <w:t>Trial 3</w:t>
            </w:r>
          </w:p>
        </w:tc>
        <w:tc>
          <w:tcPr>
            <w:tcW w:w="1660" w:type="dxa"/>
          </w:tcPr>
          <w:p w14:paraId="72581385" w14:textId="77777777" w:rsidR="001E40AA" w:rsidRDefault="001E40AA" w:rsidP="00E844FD">
            <w:pPr>
              <w:pStyle w:val="ListParagraph"/>
              <w:ind w:left="0"/>
            </w:pPr>
            <w:r>
              <w:t>Average</w:t>
            </w:r>
          </w:p>
        </w:tc>
      </w:tr>
      <w:tr w:rsidR="001E40AA" w14:paraId="4B2AFD63" w14:textId="77777777" w:rsidTr="00E844FD">
        <w:tc>
          <w:tcPr>
            <w:tcW w:w="1659" w:type="dxa"/>
          </w:tcPr>
          <w:p w14:paraId="515D1AB9" w14:textId="66F9FCBC" w:rsidR="001E40AA" w:rsidRDefault="001E40AA" w:rsidP="00E844FD">
            <w:pPr>
              <w:pStyle w:val="ListParagraph"/>
              <w:ind w:left="0"/>
            </w:pPr>
            <w:r>
              <w:t>Banana</w:t>
            </w:r>
          </w:p>
        </w:tc>
        <w:tc>
          <w:tcPr>
            <w:tcW w:w="1659" w:type="dxa"/>
          </w:tcPr>
          <w:p w14:paraId="7BD7130E" w14:textId="1E79B21A" w:rsidR="001E40AA" w:rsidRDefault="00776C4C" w:rsidP="00E844FD">
            <w:pPr>
              <w:pStyle w:val="ListParagraph"/>
              <w:ind w:left="0"/>
            </w:pPr>
            <w:r>
              <w:t>5.6</w:t>
            </w:r>
          </w:p>
        </w:tc>
        <w:tc>
          <w:tcPr>
            <w:tcW w:w="1659" w:type="dxa"/>
          </w:tcPr>
          <w:p w14:paraId="0502F6DA" w14:textId="7D5BEB45" w:rsidR="001E40AA" w:rsidRDefault="00776C4C" w:rsidP="00E844FD">
            <w:pPr>
              <w:pStyle w:val="ListParagraph"/>
              <w:ind w:left="0"/>
            </w:pPr>
            <w:r>
              <w:t>6.2</w:t>
            </w:r>
          </w:p>
        </w:tc>
        <w:tc>
          <w:tcPr>
            <w:tcW w:w="1659" w:type="dxa"/>
          </w:tcPr>
          <w:p w14:paraId="5DC4B8EC" w14:textId="07E9E99C" w:rsidR="001E40AA" w:rsidRDefault="00776C4C" w:rsidP="00E844FD">
            <w:pPr>
              <w:pStyle w:val="ListParagraph"/>
              <w:ind w:left="0"/>
            </w:pPr>
            <w:r>
              <w:t>11.1</w:t>
            </w:r>
          </w:p>
        </w:tc>
        <w:tc>
          <w:tcPr>
            <w:tcW w:w="1660" w:type="dxa"/>
          </w:tcPr>
          <w:p w14:paraId="5EF72A9F" w14:textId="77777777" w:rsidR="001E40AA" w:rsidRDefault="001E40AA" w:rsidP="00E844FD">
            <w:pPr>
              <w:pStyle w:val="ListParagraph"/>
              <w:ind w:left="0"/>
            </w:pPr>
          </w:p>
        </w:tc>
      </w:tr>
      <w:tr w:rsidR="001E40AA" w14:paraId="0FA08A94" w14:textId="77777777" w:rsidTr="00E844FD">
        <w:tc>
          <w:tcPr>
            <w:tcW w:w="1659" w:type="dxa"/>
          </w:tcPr>
          <w:p w14:paraId="4B47A0D2" w14:textId="18A96E7D" w:rsidR="001E40AA" w:rsidRDefault="001E40AA" w:rsidP="00E844FD">
            <w:pPr>
              <w:pStyle w:val="ListParagraph"/>
              <w:ind w:left="0"/>
            </w:pPr>
            <w:r>
              <w:t>Kiwifruit</w:t>
            </w:r>
          </w:p>
        </w:tc>
        <w:tc>
          <w:tcPr>
            <w:tcW w:w="1659" w:type="dxa"/>
          </w:tcPr>
          <w:p w14:paraId="15F17AAC" w14:textId="5C3FBCFD" w:rsidR="001E40AA" w:rsidRDefault="00776C4C" w:rsidP="00E844FD">
            <w:pPr>
              <w:pStyle w:val="ListParagraph"/>
              <w:ind w:left="0"/>
            </w:pPr>
            <w:r>
              <w:t>7.3</w:t>
            </w:r>
          </w:p>
        </w:tc>
        <w:tc>
          <w:tcPr>
            <w:tcW w:w="1659" w:type="dxa"/>
          </w:tcPr>
          <w:p w14:paraId="6BFBDEEA" w14:textId="0CBC9097" w:rsidR="001E40AA" w:rsidRDefault="00776C4C" w:rsidP="00E844FD">
            <w:pPr>
              <w:pStyle w:val="ListParagraph"/>
              <w:ind w:left="0"/>
            </w:pPr>
            <w:r>
              <w:t>7.9</w:t>
            </w:r>
          </w:p>
        </w:tc>
        <w:tc>
          <w:tcPr>
            <w:tcW w:w="1659" w:type="dxa"/>
          </w:tcPr>
          <w:p w14:paraId="38A3AD52" w14:textId="0E90F279" w:rsidR="001E40AA" w:rsidRDefault="00776C4C" w:rsidP="00E844FD">
            <w:pPr>
              <w:pStyle w:val="ListParagraph"/>
              <w:ind w:left="0"/>
            </w:pPr>
            <w:r>
              <w:t>8.5</w:t>
            </w:r>
          </w:p>
        </w:tc>
        <w:tc>
          <w:tcPr>
            <w:tcW w:w="1660" w:type="dxa"/>
          </w:tcPr>
          <w:p w14:paraId="7A3CF56F" w14:textId="77777777" w:rsidR="001E40AA" w:rsidRDefault="001E40AA" w:rsidP="00E844FD">
            <w:pPr>
              <w:pStyle w:val="ListParagraph"/>
              <w:ind w:left="0"/>
            </w:pPr>
          </w:p>
        </w:tc>
      </w:tr>
      <w:tr w:rsidR="001E40AA" w14:paraId="375242CF" w14:textId="77777777" w:rsidTr="00E844FD">
        <w:tc>
          <w:tcPr>
            <w:tcW w:w="1659" w:type="dxa"/>
          </w:tcPr>
          <w:p w14:paraId="1CF10EEF" w14:textId="77777777" w:rsidR="001E40AA" w:rsidRDefault="001E40AA" w:rsidP="00E844FD">
            <w:pPr>
              <w:pStyle w:val="ListParagraph"/>
              <w:ind w:left="0"/>
            </w:pPr>
            <w:r>
              <w:t>Strawberry</w:t>
            </w:r>
          </w:p>
        </w:tc>
        <w:tc>
          <w:tcPr>
            <w:tcW w:w="1659" w:type="dxa"/>
          </w:tcPr>
          <w:p w14:paraId="66D69F05" w14:textId="6C792FBD" w:rsidR="001E40AA" w:rsidRDefault="00776C4C" w:rsidP="00E844FD">
            <w:pPr>
              <w:pStyle w:val="ListParagraph"/>
              <w:ind w:left="0"/>
            </w:pPr>
            <w:r>
              <w:t>11.4</w:t>
            </w:r>
          </w:p>
        </w:tc>
        <w:tc>
          <w:tcPr>
            <w:tcW w:w="1659" w:type="dxa"/>
          </w:tcPr>
          <w:p w14:paraId="529F657F" w14:textId="66AF56C5" w:rsidR="001E40AA" w:rsidRDefault="00776C4C" w:rsidP="00E844FD">
            <w:pPr>
              <w:pStyle w:val="ListParagraph"/>
              <w:ind w:left="0"/>
            </w:pPr>
            <w:r>
              <w:t>12.3</w:t>
            </w:r>
          </w:p>
        </w:tc>
        <w:tc>
          <w:tcPr>
            <w:tcW w:w="1659" w:type="dxa"/>
          </w:tcPr>
          <w:p w14:paraId="48059B71" w14:textId="38431A22" w:rsidR="001E40AA" w:rsidRDefault="00776C4C" w:rsidP="00E844FD">
            <w:pPr>
              <w:pStyle w:val="ListParagraph"/>
              <w:ind w:left="0"/>
            </w:pPr>
            <w:r>
              <w:t>10.7</w:t>
            </w:r>
          </w:p>
        </w:tc>
        <w:tc>
          <w:tcPr>
            <w:tcW w:w="1660" w:type="dxa"/>
          </w:tcPr>
          <w:p w14:paraId="1A2923E2" w14:textId="77777777" w:rsidR="001E40AA" w:rsidRDefault="001E40AA" w:rsidP="00E844FD">
            <w:pPr>
              <w:pStyle w:val="ListParagraph"/>
              <w:ind w:left="0"/>
            </w:pPr>
          </w:p>
        </w:tc>
      </w:tr>
      <w:tr w:rsidR="001E40AA" w14:paraId="0D80528D" w14:textId="77777777" w:rsidTr="00E844FD">
        <w:tc>
          <w:tcPr>
            <w:tcW w:w="1659" w:type="dxa"/>
          </w:tcPr>
          <w:p w14:paraId="69D9D165" w14:textId="06391E03" w:rsidR="001E40AA" w:rsidRDefault="001E40AA" w:rsidP="00E844FD">
            <w:pPr>
              <w:pStyle w:val="ListParagraph"/>
              <w:ind w:left="0"/>
            </w:pPr>
          </w:p>
        </w:tc>
        <w:tc>
          <w:tcPr>
            <w:tcW w:w="1659" w:type="dxa"/>
          </w:tcPr>
          <w:p w14:paraId="6442F37E" w14:textId="586DC55B" w:rsidR="001E40AA" w:rsidRDefault="001E40AA" w:rsidP="00E844FD">
            <w:pPr>
              <w:pStyle w:val="ListParagraph"/>
              <w:ind w:left="0"/>
            </w:pPr>
          </w:p>
        </w:tc>
        <w:tc>
          <w:tcPr>
            <w:tcW w:w="1659" w:type="dxa"/>
          </w:tcPr>
          <w:p w14:paraId="778426E0" w14:textId="352B47C9" w:rsidR="001E40AA" w:rsidRDefault="001E40AA" w:rsidP="00E844FD">
            <w:pPr>
              <w:pStyle w:val="ListParagraph"/>
              <w:ind w:left="0"/>
            </w:pPr>
          </w:p>
        </w:tc>
        <w:tc>
          <w:tcPr>
            <w:tcW w:w="1659" w:type="dxa"/>
          </w:tcPr>
          <w:p w14:paraId="23D4541E" w14:textId="70B39A17" w:rsidR="001E40AA" w:rsidRDefault="001E40AA" w:rsidP="00E844FD">
            <w:pPr>
              <w:pStyle w:val="ListParagraph"/>
              <w:ind w:left="0"/>
            </w:pPr>
          </w:p>
        </w:tc>
        <w:tc>
          <w:tcPr>
            <w:tcW w:w="1660" w:type="dxa"/>
          </w:tcPr>
          <w:p w14:paraId="23ABB660" w14:textId="77777777" w:rsidR="001E40AA" w:rsidRDefault="001E40AA" w:rsidP="00E844FD">
            <w:pPr>
              <w:pStyle w:val="ListParagraph"/>
              <w:ind w:left="0"/>
            </w:pPr>
          </w:p>
        </w:tc>
      </w:tr>
    </w:tbl>
    <w:p w14:paraId="02FB5A6A" w14:textId="7FC848E1" w:rsidR="00863566" w:rsidRDefault="00863566" w:rsidP="00E63B11">
      <w:pPr>
        <w:pStyle w:val="ListParagraph"/>
      </w:pPr>
    </w:p>
    <w:p w14:paraId="5CF629F1" w14:textId="21A858FF" w:rsidR="00BB6B07" w:rsidRPr="00BB6B07" w:rsidRDefault="00BB6B07" w:rsidP="00BB6B07">
      <w:pPr>
        <w:pStyle w:val="ListParagraph"/>
        <w:rPr>
          <w:b/>
          <w:bCs/>
        </w:rPr>
      </w:pPr>
      <w:r w:rsidRPr="00BB6B07">
        <w:rPr>
          <w:b/>
          <w:bCs/>
        </w:rPr>
        <w:t>Create a graph for this data</w:t>
      </w:r>
      <w:r>
        <w:rPr>
          <w:b/>
          <w:bCs/>
        </w:rPr>
        <w:t xml:space="preserve"> (5)</w:t>
      </w:r>
    </w:p>
    <w:p w14:paraId="7428F301" w14:textId="45DA2DC5" w:rsidR="00BB6B07" w:rsidRDefault="00BB6B07" w:rsidP="00BB6B07">
      <w:pPr>
        <w:pStyle w:val="ListParagraph"/>
      </w:pPr>
      <w:r>
        <w:t>Title relates dependent and independent variables</w:t>
      </w:r>
    </w:p>
    <w:p w14:paraId="5E1ABD33" w14:textId="01A08971" w:rsidR="00BB6B07" w:rsidRDefault="00BB6B07" w:rsidP="00BB6B07">
      <w:pPr>
        <w:pStyle w:val="ListParagraph"/>
      </w:pPr>
      <w:r>
        <w:t>Appropriate labels and units</w:t>
      </w:r>
    </w:p>
    <w:p w14:paraId="06C55399" w14:textId="36062CE8" w:rsidR="00BB6B07" w:rsidRDefault="00BB6B07" w:rsidP="00BB6B07">
      <w:pPr>
        <w:pStyle w:val="ListParagraph"/>
      </w:pPr>
      <w:r>
        <w:t>Type of graph appropriate</w:t>
      </w:r>
    </w:p>
    <w:p w14:paraId="25F5A36A" w14:textId="4063D937" w:rsidR="00BB6B07" w:rsidRDefault="00BB6B07" w:rsidP="00BB6B07">
      <w:pPr>
        <w:pStyle w:val="ListParagraph"/>
      </w:pPr>
      <w:r>
        <w:t>Appropriate size and scale</w:t>
      </w:r>
    </w:p>
    <w:p w14:paraId="5190E8FF" w14:textId="6D624BD1" w:rsidR="00BB6B07" w:rsidRDefault="00BB6B07" w:rsidP="00BB6B07">
      <w:pPr>
        <w:pStyle w:val="ListParagraph"/>
      </w:pPr>
      <w:r>
        <w:t>Calculating averages correctly and graphing the appropriate data</w:t>
      </w:r>
      <w:r w:rsidRPr="00BB6B07">
        <w:rPr>
          <w:color w:val="C00000"/>
        </w:rPr>
        <w:t xml:space="preserve"> (removing outlier</w:t>
      </w:r>
      <w:r>
        <w:rPr>
          <w:color w:val="C00000"/>
        </w:rPr>
        <w:t>, only graphing averages)</w:t>
      </w:r>
    </w:p>
    <w:p w14:paraId="266AB8C7" w14:textId="77777777" w:rsidR="00BB6B07" w:rsidRDefault="00BB6B07" w:rsidP="00E63B11">
      <w:pPr>
        <w:pStyle w:val="ListParagraph"/>
      </w:pPr>
    </w:p>
    <w:p w14:paraId="41A0DEAB" w14:textId="4B8D87B2" w:rsidR="00863566" w:rsidRDefault="00776C4C" w:rsidP="00E63B11">
      <w:pPr>
        <w:pStyle w:val="ListParagraph"/>
      </w:pPr>
      <w:r>
        <w:t>Write a hypothesis which the researcher may have written.</w:t>
      </w:r>
      <w:r w:rsidR="00BB6B07">
        <w:t xml:space="preserve"> (2)</w:t>
      </w:r>
    </w:p>
    <w:p w14:paraId="21FF39C5" w14:textId="5757F276" w:rsidR="00776C4C" w:rsidRDefault="00776C4C" w:rsidP="00E63B11">
      <w:pPr>
        <w:pStyle w:val="ListParagraph"/>
      </w:pPr>
    </w:p>
    <w:p w14:paraId="63FD8609" w14:textId="0610806F" w:rsidR="00776C4C" w:rsidRDefault="00776C4C" w:rsidP="00E63B11">
      <w:pPr>
        <w:pStyle w:val="ListParagraph"/>
      </w:pPr>
      <w:r>
        <w:t>What was the independent variable?</w:t>
      </w:r>
      <w:r w:rsidR="00BB6B07">
        <w:t xml:space="preserve"> (1)</w:t>
      </w:r>
    </w:p>
    <w:p w14:paraId="257B9DB5" w14:textId="005E35D8" w:rsidR="00776C4C" w:rsidRDefault="00776C4C" w:rsidP="00E63B11">
      <w:pPr>
        <w:pStyle w:val="ListParagraph"/>
      </w:pPr>
      <w:r>
        <w:t>What was the dependent variable?</w:t>
      </w:r>
      <w:r w:rsidR="00BB6B07">
        <w:t xml:space="preserve"> (1)</w:t>
      </w:r>
    </w:p>
    <w:p w14:paraId="1A7E5219" w14:textId="66C5B78A" w:rsidR="00776C4C" w:rsidRPr="00776C4C" w:rsidRDefault="00776C4C" w:rsidP="00776C4C">
      <w:pPr>
        <w:pStyle w:val="ListParagraph"/>
      </w:pPr>
      <w:r>
        <w:t>List 5 things that would have been controlled in this experiment.</w:t>
      </w:r>
      <w:r w:rsidR="00BB6B07">
        <w:t xml:space="preserve"> (5)</w:t>
      </w:r>
    </w:p>
    <w:p w14:paraId="1C324B55" w14:textId="21FF6124" w:rsidR="00776C4C" w:rsidRDefault="00776C4C" w:rsidP="00776C4C">
      <w:pPr>
        <w:pStyle w:val="ListParagraph"/>
      </w:pPr>
      <w:r>
        <w:lastRenderedPageBreak/>
        <w:t>What might you infer from this data regarding the content of DNA extracted</w:t>
      </w:r>
      <w:r w:rsidR="00EF3994">
        <w:t xml:space="preserve"> and polyploidy</w:t>
      </w:r>
      <w:r>
        <w:t>?</w:t>
      </w:r>
      <w:r w:rsidR="00BB6B07">
        <w:t xml:space="preserve"> (1)</w:t>
      </w:r>
    </w:p>
    <w:p w14:paraId="394BD752" w14:textId="5B53A9E8" w:rsidR="008914D0" w:rsidRDefault="008914D0" w:rsidP="00E63B11">
      <w:pPr>
        <w:pStyle w:val="ListParagraph"/>
      </w:pPr>
    </w:p>
    <w:p w14:paraId="1F34CC2F" w14:textId="77777777" w:rsidR="00BB6B07" w:rsidRDefault="00BB6B07" w:rsidP="00BB6B07">
      <w:pPr>
        <w:spacing w:after="0" w:line="240" w:lineRule="auto"/>
        <w:ind w:left="720"/>
      </w:pPr>
      <w:r w:rsidRPr="00BB6B07">
        <w:rPr>
          <w:highlight w:val="yellow"/>
        </w:rPr>
        <w:t>A person cannot see a single cotton thread 100 feet away, but if you wound thousands of threads together into a rope, it would be visible at some distance. How is this statement an analogy to our DNA extraction?</w:t>
      </w:r>
    </w:p>
    <w:p w14:paraId="33AA16AD" w14:textId="4789D8AD" w:rsidR="00BB6B07" w:rsidRDefault="00BB6B07" w:rsidP="00E63B11">
      <w:pPr>
        <w:pStyle w:val="ListParagraph"/>
      </w:pPr>
    </w:p>
    <w:p w14:paraId="0E4A4822" w14:textId="52BDE750" w:rsidR="00BB6B07" w:rsidRDefault="00BB6B07" w:rsidP="00E63B11">
      <w:pPr>
        <w:pStyle w:val="ListParagraph"/>
      </w:pPr>
    </w:p>
    <w:p w14:paraId="5A5FD349" w14:textId="455BEF6D" w:rsidR="00BB6B07" w:rsidRDefault="00BB6B07" w:rsidP="00E63B11">
      <w:pPr>
        <w:pStyle w:val="ListParagraph"/>
      </w:pPr>
      <w:r>
        <w:t>Mark /50</w:t>
      </w:r>
      <w:r w:rsidR="000E7239">
        <w:t>?</w:t>
      </w:r>
    </w:p>
    <w:sectPr w:rsidR="00BB6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83652"/>
    <w:multiLevelType w:val="hybridMultilevel"/>
    <w:tmpl w:val="4D54ECC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35A0A01"/>
    <w:multiLevelType w:val="hybridMultilevel"/>
    <w:tmpl w:val="2A8A6736"/>
    <w:lvl w:ilvl="0" w:tplc="BCF8E8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4AC4887"/>
    <w:multiLevelType w:val="hybridMultilevel"/>
    <w:tmpl w:val="AF68C60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B11"/>
    <w:rsid w:val="00085BC8"/>
    <w:rsid w:val="000E7239"/>
    <w:rsid w:val="001E40AA"/>
    <w:rsid w:val="002217E4"/>
    <w:rsid w:val="003C085C"/>
    <w:rsid w:val="0046571D"/>
    <w:rsid w:val="0049676D"/>
    <w:rsid w:val="0058079F"/>
    <w:rsid w:val="00644454"/>
    <w:rsid w:val="00776C4C"/>
    <w:rsid w:val="00784C15"/>
    <w:rsid w:val="00863566"/>
    <w:rsid w:val="008757CC"/>
    <w:rsid w:val="008914D0"/>
    <w:rsid w:val="00BB6B07"/>
    <w:rsid w:val="00E63B11"/>
    <w:rsid w:val="00EF3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2BA77"/>
  <w15:chartTrackingRefBased/>
  <w15:docId w15:val="{2AA60537-4B93-4950-A74D-4E4E532C2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3B1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63B1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63B11"/>
    <w:pPr>
      <w:ind w:left="720"/>
      <w:contextualSpacing/>
    </w:pPr>
  </w:style>
  <w:style w:type="table" w:styleId="TableGrid">
    <w:name w:val="Table Grid"/>
    <w:basedOn w:val="TableNormal"/>
    <w:uiPriority w:val="39"/>
    <w:rsid w:val="00863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explorecuriocity.org/portals/2/themes/biotechnology/DNA-Extraction-Backgrounder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D990A26F</Template>
  <TotalTime>2</TotalTime>
  <Pages>3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Edwards</dc:creator>
  <cp:keywords/>
  <dc:description/>
  <cp:lastModifiedBy>EDWARDS Natalie [Narrogin Senior High School]</cp:lastModifiedBy>
  <cp:revision>2</cp:revision>
  <dcterms:created xsi:type="dcterms:W3CDTF">2019-06-10T07:11:00Z</dcterms:created>
  <dcterms:modified xsi:type="dcterms:W3CDTF">2019-06-10T07:11:00Z</dcterms:modified>
</cp:coreProperties>
</file>