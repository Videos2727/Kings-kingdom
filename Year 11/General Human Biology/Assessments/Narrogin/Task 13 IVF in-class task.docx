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3AB" w:rsidRPr="007433AB" w:rsidRDefault="007433AB">
      <w:pPr>
        <w:rPr>
          <w:b/>
        </w:rPr>
      </w:pPr>
      <w:r w:rsidRPr="007433AB">
        <w:rPr>
          <w:b/>
        </w:rPr>
        <w:t xml:space="preserve">In – class open-book extended answer task – IVF </w:t>
      </w:r>
      <w:r>
        <w:rPr>
          <w:b/>
        </w:rPr>
        <w:t xml:space="preserve">         </w:t>
      </w:r>
      <w:r w:rsidRPr="007433AB">
        <w:rPr>
          <w:b/>
        </w:rPr>
        <w:t xml:space="preserve">         Name __________________________</w:t>
      </w:r>
    </w:p>
    <w:p w:rsidR="007433AB" w:rsidRPr="007433AB" w:rsidRDefault="007433AB">
      <w:r w:rsidRPr="007433AB">
        <w:t>Answer the following questions on lined paper.</w:t>
      </w:r>
    </w:p>
    <w:p w:rsidR="00945182" w:rsidRDefault="00ED460B" w:rsidP="007433AB">
      <w:pPr>
        <w:pStyle w:val="ListParagraph"/>
        <w:numPr>
          <w:ilvl w:val="0"/>
          <w:numId w:val="6"/>
        </w:numPr>
      </w:pPr>
      <w:r w:rsidRPr="007433AB">
        <w:t>Explain</w:t>
      </w:r>
      <w:r>
        <w:t xml:space="preserve"> </w:t>
      </w:r>
      <w:r w:rsidR="00945182">
        <w:t>5 causes of infertility.</w:t>
      </w:r>
      <w:r w:rsidR="004355E0">
        <w:t xml:space="preserve"> The causes could be due to the mother, father, or both.</w:t>
      </w:r>
      <w:r w:rsidR="00945182">
        <w:t xml:space="preserve"> Be specific! Not just “eggs don’t work”</w:t>
      </w:r>
      <w:r>
        <w:t xml:space="preserve"> (10</w:t>
      </w:r>
      <w:r w:rsidR="007433AB">
        <w:t xml:space="preserve"> marks</w:t>
      </w:r>
      <w:r>
        <w:t>)</w:t>
      </w:r>
    </w:p>
    <w:p w:rsidR="007433AB" w:rsidRDefault="007433AB" w:rsidP="007433AB"/>
    <w:p w:rsidR="00AC6261" w:rsidRDefault="003A1ADC" w:rsidP="007433AB">
      <w:pPr>
        <w:pStyle w:val="ListParagraph"/>
        <w:numPr>
          <w:ilvl w:val="0"/>
          <w:numId w:val="6"/>
        </w:numPr>
      </w:pPr>
      <w:r>
        <w:t xml:space="preserve">A couple has been trying to conceive </w:t>
      </w:r>
      <w:r w:rsidR="00611C5E">
        <w:t xml:space="preserve">for two years </w:t>
      </w:r>
      <w:r>
        <w:t xml:space="preserve">and have had multiple tests. </w:t>
      </w:r>
      <w:r w:rsidR="00611C5E">
        <w:t>The woman’s repr</w:t>
      </w:r>
      <w:r w:rsidR="00ED460B">
        <w:t>oductive organs are working fine</w:t>
      </w:r>
      <w:r w:rsidR="00611C5E">
        <w:t xml:space="preserve">. However, </w:t>
      </w:r>
      <w:r w:rsidR="00D97DD1">
        <w:t>the male sperm was not motile (i.e. doesn’t move very well)</w:t>
      </w:r>
      <w:r w:rsidR="00611C5E">
        <w:t>.</w:t>
      </w:r>
    </w:p>
    <w:p w:rsidR="003A1ADC" w:rsidRDefault="003A1ADC" w:rsidP="007433AB">
      <w:pPr>
        <w:pStyle w:val="ListParagraph"/>
        <w:numPr>
          <w:ilvl w:val="0"/>
          <w:numId w:val="1"/>
        </w:numPr>
      </w:pPr>
      <w:r>
        <w:t>Describe</w:t>
      </w:r>
      <w:r w:rsidR="00611C5E">
        <w:t xml:space="preserve"> the</w:t>
      </w:r>
      <w:r>
        <w:t xml:space="preserve"> Assisted Reproductive Technology </w:t>
      </w:r>
      <w:r w:rsidR="00611C5E">
        <w:t xml:space="preserve">which </w:t>
      </w:r>
      <w:r>
        <w:t>would be most suitable for this couple</w:t>
      </w:r>
      <w:r w:rsidR="00611C5E">
        <w:t>. Include the steps taken and the success rate. (</w:t>
      </w:r>
      <w:r w:rsidR="00945182">
        <w:t>8</w:t>
      </w:r>
      <w:r w:rsidR="00ED460B">
        <w:t xml:space="preserve"> </w:t>
      </w:r>
      <w:r w:rsidR="00611C5E">
        <w:t>marks)</w:t>
      </w:r>
    </w:p>
    <w:p w:rsidR="00945182" w:rsidRDefault="00611C5E" w:rsidP="00945182">
      <w:pPr>
        <w:pStyle w:val="ListParagraph"/>
        <w:numPr>
          <w:ilvl w:val="0"/>
          <w:numId w:val="1"/>
        </w:numPr>
      </w:pPr>
      <w:r>
        <w:t>Explain why you chose this particular one for this couple. (</w:t>
      </w:r>
      <w:r w:rsidR="00ED460B">
        <w:t>4</w:t>
      </w:r>
      <w:r w:rsidR="00945182">
        <w:t xml:space="preserve"> </w:t>
      </w:r>
      <w:r>
        <w:t>marks)</w:t>
      </w:r>
    </w:p>
    <w:p w:rsidR="007433AB" w:rsidRDefault="007433AB" w:rsidP="007433AB"/>
    <w:p w:rsidR="00945182" w:rsidRDefault="00945182" w:rsidP="007433AB">
      <w:pPr>
        <w:pStyle w:val="ListParagraph"/>
        <w:numPr>
          <w:ilvl w:val="0"/>
          <w:numId w:val="6"/>
        </w:numPr>
      </w:pPr>
      <w:r>
        <w:t>Choose one moral or legal dilemma involved with Assisted Reproductive Technology.</w:t>
      </w:r>
      <w:r w:rsidR="00BA7359">
        <w:t xml:space="preserve"> Write a short answer (at least </w:t>
      </w:r>
      <w:r w:rsidR="004654E0">
        <w:t>8 sentences</w:t>
      </w:r>
      <w:r w:rsidR="00BA7359">
        <w:t>)</w:t>
      </w:r>
      <w:r w:rsidR="004654E0">
        <w:t xml:space="preserve"> to address the following:</w:t>
      </w:r>
    </w:p>
    <w:p w:rsidR="00945182" w:rsidRDefault="00945182" w:rsidP="00945182">
      <w:pPr>
        <w:pStyle w:val="ListParagraph"/>
        <w:numPr>
          <w:ilvl w:val="0"/>
          <w:numId w:val="2"/>
        </w:numPr>
      </w:pPr>
      <w:r>
        <w:t>Introduce the dilemma (2 marks)</w:t>
      </w:r>
    </w:p>
    <w:p w:rsidR="00945182" w:rsidRDefault="00945182" w:rsidP="00945182">
      <w:pPr>
        <w:pStyle w:val="ListParagraph"/>
        <w:numPr>
          <w:ilvl w:val="0"/>
          <w:numId w:val="2"/>
        </w:numPr>
      </w:pPr>
      <w:r>
        <w:t>Give two arguments or points on either side of the dilemma (4 marks)</w:t>
      </w:r>
    </w:p>
    <w:p w:rsidR="00945182" w:rsidRDefault="00945182" w:rsidP="00945182">
      <w:pPr>
        <w:pStyle w:val="ListParagraph"/>
        <w:numPr>
          <w:ilvl w:val="0"/>
          <w:numId w:val="2"/>
        </w:numPr>
      </w:pPr>
      <w:r>
        <w:t>State what your personal position is and explain why (2 marks)</w:t>
      </w:r>
    </w:p>
    <w:p w:rsidR="00E0041F" w:rsidRDefault="00E0041F" w:rsidP="00E0041F"/>
    <w:p w:rsidR="00E0041F" w:rsidRDefault="00E0041F" w:rsidP="00E0041F">
      <w:r>
        <w:t>Total marks:                             /30</w:t>
      </w:r>
    </w:p>
    <w:p w:rsidR="00D00F82" w:rsidRDefault="00D00F82" w:rsidP="00E0041F"/>
    <w:p w:rsidR="00D00F82" w:rsidRDefault="00D00F82" w:rsidP="00E0041F"/>
    <w:p w:rsidR="004449D3" w:rsidRDefault="004449D3" w:rsidP="00AC6261">
      <w:bookmarkStart w:id="0" w:name="_GoBack"/>
      <w:bookmarkEnd w:id="0"/>
    </w:p>
    <w:sectPr w:rsidR="004449D3" w:rsidSect="00B9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720B7"/>
    <w:multiLevelType w:val="hybridMultilevel"/>
    <w:tmpl w:val="7EC0EB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A5D36"/>
    <w:multiLevelType w:val="hybridMultilevel"/>
    <w:tmpl w:val="84FC3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24451"/>
    <w:multiLevelType w:val="hybridMultilevel"/>
    <w:tmpl w:val="1B841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452C4"/>
    <w:multiLevelType w:val="hybridMultilevel"/>
    <w:tmpl w:val="D2803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5262F"/>
    <w:multiLevelType w:val="hybridMultilevel"/>
    <w:tmpl w:val="FE709FF0"/>
    <w:lvl w:ilvl="0" w:tplc="014AEAD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50CFD"/>
    <w:multiLevelType w:val="hybridMultilevel"/>
    <w:tmpl w:val="D57EC722"/>
    <w:lvl w:ilvl="0" w:tplc="15246ED6">
      <w:start w:val="1"/>
      <w:numFmt w:val="lowerLetter"/>
      <w:lvlText w:val="%1)"/>
      <w:lvlJc w:val="left"/>
      <w:pPr>
        <w:ind w:left="1210" w:hanging="360"/>
      </w:pPr>
      <w:rPr>
        <w:rFonts w:asciiTheme="minorHAnsi" w:eastAsiaTheme="minorHAnsi" w:hAnsi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DC"/>
    <w:rsid w:val="001A651D"/>
    <w:rsid w:val="001F070C"/>
    <w:rsid w:val="002E6B61"/>
    <w:rsid w:val="00300471"/>
    <w:rsid w:val="003A1ADC"/>
    <w:rsid w:val="004355E0"/>
    <w:rsid w:val="004449D3"/>
    <w:rsid w:val="004654E0"/>
    <w:rsid w:val="00611C5E"/>
    <w:rsid w:val="007433AB"/>
    <w:rsid w:val="00781259"/>
    <w:rsid w:val="0091577E"/>
    <w:rsid w:val="00945182"/>
    <w:rsid w:val="00AC6261"/>
    <w:rsid w:val="00B92FB5"/>
    <w:rsid w:val="00BA7359"/>
    <w:rsid w:val="00D00F82"/>
    <w:rsid w:val="00D06326"/>
    <w:rsid w:val="00D97DD1"/>
    <w:rsid w:val="00E0041F"/>
    <w:rsid w:val="00E738E7"/>
    <w:rsid w:val="00ED460B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B969"/>
  <w15:chartTrackingRefBased/>
  <w15:docId w15:val="{75378D31-625C-4E1E-842F-992199F7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ADC"/>
    <w:pPr>
      <w:ind w:left="720"/>
      <w:contextualSpacing/>
    </w:pPr>
  </w:style>
  <w:style w:type="table" w:styleId="TableGrid">
    <w:name w:val="Table Grid"/>
    <w:basedOn w:val="TableNormal"/>
    <w:uiPriority w:val="39"/>
    <w:rsid w:val="00AC6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9A137-FB6B-410C-83E4-BC288EE99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ACC4B6C4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2019-10-17T08:12:00Z</dcterms:created>
  <dcterms:modified xsi:type="dcterms:W3CDTF">2019-10-17T08:12:00Z</dcterms:modified>
</cp:coreProperties>
</file>