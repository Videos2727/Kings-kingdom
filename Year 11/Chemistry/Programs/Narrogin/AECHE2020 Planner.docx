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60" w:type="dxa"/>
        <w:tblLook w:val="04A0" w:firstRow="1" w:lastRow="0" w:firstColumn="1" w:lastColumn="0" w:noHBand="0" w:noVBand="1"/>
      </w:tblPr>
      <w:tblGrid>
        <w:gridCol w:w="1020"/>
        <w:gridCol w:w="1020"/>
        <w:gridCol w:w="1216"/>
        <w:gridCol w:w="4252"/>
        <w:gridCol w:w="2552"/>
      </w:tblGrid>
      <w:tr w:rsidR="003053AF" w:rsidRPr="009B6056" w14:paraId="50A28BA3" w14:textId="200F42F9" w:rsidTr="00CA2D74">
        <w:trPr>
          <w:trHeight w:val="285"/>
        </w:trPr>
        <w:tc>
          <w:tcPr>
            <w:tcW w:w="100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22B65" w14:textId="1677BC34" w:rsidR="003053AF" w:rsidRPr="009B6056" w:rsidRDefault="00C10177" w:rsidP="009B605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eastAsia="en-AU"/>
              </w:rPr>
              <w:t>AECHE2020</w:t>
            </w:r>
            <w:r w:rsidR="003053AF" w:rsidRPr="009B6056">
              <w:rPr>
                <w:rFonts w:ascii="Calibri" w:eastAsia="Times New Roman" w:hAnsi="Calibri" w:cs="Calibri"/>
                <w:b/>
                <w:color w:val="000000"/>
                <w:sz w:val="28"/>
                <w:lang w:eastAsia="en-AU"/>
              </w:rPr>
              <w:t xml:space="preserve"> ATAR Chemistry Year 11</w:t>
            </w:r>
          </w:p>
          <w:p w14:paraId="048908BA" w14:textId="59617204" w:rsidR="003053AF" w:rsidRPr="009B6056" w:rsidRDefault="003053AF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9B6056">
              <w:rPr>
                <w:rFonts w:ascii="Calibri" w:eastAsia="Times New Roman" w:hAnsi="Calibri" w:cs="Calibri"/>
                <w:b/>
                <w:color w:val="000000"/>
                <w:sz w:val="32"/>
                <w:lang w:eastAsia="en-AU"/>
              </w:rPr>
              <w:t>Teaching-Learning and Assessment Planner</w:t>
            </w:r>
          </w:p>
        </w:tc>
      </w:tr>
      <w:tr w:rsidR="001B2C73" w:rsidRPr="009B6056" w14:paraId="2E07C87A" w14:textId="182078E0" w:rsidTr="00C84125">
        <w:trPr>
          <w:trHeight w:val="285"/>
        </w:trPr>
        <w:tc>
          <w:tcPr>
            <w:tcW w:w="10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2F9619" w14:textId="5D397A5A" w:rsidR="001B2C73" w:rsidRPr="009B6056" w:rsidRDefault="001B2C73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64907C" w14:textId="7F82BB76" w:rsidR="00144211" w:rsidRPr="009B6056" w:rsidRDefault="00144211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Feb</w:t>
            </w:r>
            <w:r w:rsidR="006F3DE6"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 </w:t>
            </w:r>
            <w:r w:rsidR="00E20301">
              <w:rPr>
                <w:rFonts w:ascii="Calibri" w:eastAsia="Times New Roman" w:hAnsi="Calibri" w:cs="Calibri"/>
                <w:color w:val="000000"/>
                <w:lang w:eastAsia="en-AU"/>
              </w:rPr>
              <w:t>4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35ED" w14:textId="2BF7D866" w:rsidR="001B2C73" w:rsidRPr="009B6056" w:rsidRDefault="00397B41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6105" w14:textId="585DD7FE" w:rsidR="001B2C73" w:rsidRPr="009B6056" w:rsidRDefault="001B2C73" w:rsidP="00C841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Intro, connect, outlines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etc</w:t>
            </w:r>
            <w:proofErr w:type="spellEnd"/>
            <w:r w:rsidR="000A3848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 Atomic structure, isotopes and mass number SET 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9F0C8" w14:textId="6F4236BF" w:rsidR="001B2C73" w:rsidRPr="009B6056" w:rsidRDefault="001B2C73" w:rsidP="00CA2D74">
            <w:pPr>
              <w:spacing w:after="0" w:line="240" w:lineRule="auto"/>
              <w:ind w:right="3233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1B2C73" w:rsidRPr="009B6056" w14:paraId="2F6BD5FB" w14:textId="4E270677" w:rsidTr="00C8412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C5AE2D" w14:textId="77777777" w:rsidR="001B2C73" w:rsidRPr="009B6056" w:rsidRDefault="001B2C73" w:rsidP="009B60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A2CBA8" w14:textId="3897935B" w:rsidR="001B2C73" w:rsidRPr="009B6056" w:rsidRDefault="00E20301" w:rsidP="009B60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1935" w14:textId="5E359978" w:rsidR="001B2C73" w:rsidRPr="009B6056" w:rsidRDefault="00397B41" w:rsidP="009B60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DBBF" w14:textId="30E3AEF7" w:rsidR="001B2C73" w:rsidRPr="009B6056" w:rsidRDefault="000A3848" w:rsidP="009B60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Calculating relative mass SET 21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FECF4" w14:textId="5A3B40CF" w:rsidR="001B2C73" w:rsidRPr="009B6056" w:rsidRDefault="001B2C73" w:rsidP="009B60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</w:p>
        </w:tc>
      </w:tr>
      <w:tr w:rsidR="003053AF" w:rsidRPr="009B6056" w14:paraId="3C123A33" w14:textId="2BA231CC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7BE199" w14:textId="77777777" w:rsidR="003053AF" w:rsidRPr="009B6056" w:rsidRDefault="003053AF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FCD207" w14:textId="02C7D87C" w:rsidR="003053AF" w:rsidRPr="009B6056" w:rsidRDefault="00E20301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0C21D" w14:textId="3BE75FC1" w:rsidR="003053AF" w:rsidRPr="009B6056" w:rsidRDefault="00397B41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57C38" w14:textId="39EE3E64" w:rsidR="003053AF" w:rsidRPr="009B6056" w:rsidRDefault="000A3848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History of the atom SET 12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D1AD5" w14:textId="77777777" w:rsidR="003053AF" w:rsidRPr="009B6056" w:rsidRDefault="003053AF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E57C73" w:rsidRPr="009B6056" w14:paraId="5EFB137F" w14:textId="76DB07EF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EB6E" w14:textId="77777777" w:rsidR="00E57C73" w:rsidRPr="009B6056" w:rsidRDefault="00E57C73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4F8055" w14:textId="6EC4AB00" w:rsidR="00E57C73" w:rsidRPr="009B6056" w:rsidRDefault="00E57C73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690C" w14:textId="36513639" w:rsidR="00E57C73" w:rsidRPr="009B6056" w:rsidRDefault="00397B41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CD49" w14:textId="3F8EFBDA" w:rsidR="00E57C73" w:rsidRPr="00CA2D74" w:rsidRDefault="000A3848" w:rsidP="00E57C73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 w:rsidRPr="00CA2D74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Flame tests and fireworks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629F" w14:textId="4CCC75F6" w:rsidR="00E57C73" w:rsidRPr="009B6056" w:rsidRDefault="00E57C73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E57C73" w:rsidRPr="009B6056" w14:paraId="6A64520C" w14:textId="7AF03EE8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1EC9A0F" w14:textId="0117BFFE" w:rsidR="00E57C73" w:rsidRPr="009B6056" w:rsidRDefault="00E57C73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BF426E" w14:textId="7119BC34" w:rsidR="00E57C73" w:rsidRPr="009B6056" w:rsidRDefault="00E20301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4C53D" w14:textId="6499EAA4" w:rsidR="00E57C73" w:rsidRPr="009B6056" w:rsidRDefault="00397B41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B1E4" w14:textId="486C4C3D" w:rsidR="00E57C73" w:rsidRPr="009B6056" w:rsidRDefault="000A3848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9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3F9E" w14:textId="5AD63A4E" w:rsidR="00E57C73" w:rsidRPr="009B6056" w:rsidRDefault="00E57C73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E57C73" w:rsidRPr="009B6056" w14:paraId="64B4F68D" w14:textId="37577B9F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030496" w14:textId="77777777" w:rsidR="00E57C73" w:rsidRPr="009B6056" w:rsidRDefault="00E57C73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AC7944" w14:textId="07C5FC34" w:rsidR="00E57C73" w:rsidRPr="009B6056" w:rsidRDefault="00E20301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3274" w14:textId="7FCB8FC8" w:rsidR="00E57C73" w:rsidRPr="009B6056" w:rsidRDefault="00397B41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96EE3" w14:textId="73A2D257" w:rsidR="00E57C73" w:rsidRPr="009B6056" w:rsidRDefault="0069353A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Electron configuration</w:t>
            </w:r>
            <w:r w:rsidR="00C10177"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 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E59E8" w14:textId="1CC2AA62" w:rsidR="00E57C73" w:rsidRPr="009B6056" w:rsidRDefault="00E57C73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69353A" w:rsidRPr="009B6056" w14:paraId="374E2D22" w14:textId="373BD646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3378B6" w14:textId="77777777" w:rsidR="0069353A" w:rsidRPr="009B6056" w:rsidRDefault="0069353A" w:rsidP="006935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358B1" w14:textId="348BE5C7" w:rsidR="0069353A" w:rsidRPr="009B6056" w:rsidRDefault="00E20301" w:rsidP="006935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1ED3" w14:textId="2C78B7CE" w:rsidR="0069353A" w:rsidRPr="009B6056" w:rsidRDefault="00397B41" w:rsidP="006935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D4C1" w14:textId="6866C360" w:rsidR="0069353A" w:rsidRPr="009B6056" w:rsidRDefault="0069353A" w:rsidP="006935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80FBA" w14:textId="084A1584" w:rsidR="0069353A" w:rsidRPr="009B6056" w:rsidRDefault="00F40BE6" w:rsidP="008E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1: Atoms and elements test (2</w:t>
            </w:r>
            <w:r w:rsidR="008F4137">
              <w:rPr>
                <w:rFonts w:ascii="Calibri" w:eastAsia="Times New Roman" w:hAnsi="Calibri" w:cs="Calibri"/>
                <w:color w:val="000000"/>
                <w:lang w:eastAsia="en-AU"/>
              </w:rPr>
              <w:t>.1</w:t>
            </w: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%)</w:t>
            </w:r>
          </w:p>
        </w:tc>
      </w:tr>
      <w:tr w:rsidR="000A3848" w:rsidRPr="009B6056" w14:paraId="4E64E7E6" w14:textId="1DA01350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DA5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2638FC" w14:textId="620DC2A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D321" w14:textId="2E30180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9A03" w14:textId="581B327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Periodic table trends Arrangement of the PT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19525" w14:textId="3DF08FC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45447FB" w14:textId="3A935EF2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AC904E3" w14:textId="072D18F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013B7F" w14:textId="283E6D1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C9A0" w14:textId="0616953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FDE2" w14:textId="1F3068D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11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E2DB9" w14:textId="058B454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7551070" w14:textId="2F1CFACF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9FDC1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5A6802" w14:textId="7CA5D5F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6775" w14:textId="2B68370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820DE" w14:textId="4D42BB53" w:rsidR="000A3848" w:rsidRPr="009B6056" w:rsidRDefault="00D407FD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Classifying and separating substances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EA08F" w14:textId="1413A3B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(Hand out task 2)</w:t>
            </w:r>
          </w:p>
        </w:tc>
      </w:tr>
      <w:tr w:rsidR="000A3848" w:rsidRPr="009B6056" w14:paraId="5326E04D" w14:textId="62F23AC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9ECC2A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6447E4" w14:textId="194283A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F5EE" w14:textId="30C2AAC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6ED1" w14:textId="0C14A6B9" w:rsidR="000A3848" w:rsidRPr="00CA2D74" w:rsidRDefault="00D407FD" w:rsidP="000A3848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 w:rsidRPr="00CA2D74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Mixtures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4EFC9" w14:textId="7805A84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F43ACDD" w14:textId="7B2F942F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D6FF9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77C816" w14:textId="4ACE72E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C367" w14:textId="371E67B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F2BB" w14:textId="1E90018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CA2D74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Separation of mixtures by filtration and crystallisation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C8A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1E88BAF" w14:textId="2EA3CADA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4AE1993" w14:textId="68237D3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4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AE9074" w14:textId="32B8474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0DA6A" w14:textId="247CAB2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BAA4" w14:textId="1596492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CA2D74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Paper chromatography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9C89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2EE1C63" w14:textId="78820A72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91F34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36E60" w14:textId="5367B4D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E9D4" w14:textId="5DBE8CF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2AB1F" w14:textId="0D3C8883" w:rsidR="000A3848" w:rsidRPr="00CA2D74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Metallic bonding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A85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9DD3624" w14:textId="7F619486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BB9F1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C3CEB0" w14:textId="0F1E6EA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674C" w14:textId="29B38CB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6EB65" w14:textId="0F5F617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68BC6C" w14:textId="77777777" w:rsidR="000A3848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2: Physical properties of mixtures</w:t>
            </w:r>
          </w:p>
          <w:p w14:paraId="5D8BDC1A" w14:textId="765BEED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(6.25%)</w:t>
            </w:r>
          </w:p>
        </w:tc>
      </w:tr>
      <w:tr w:rsidR="000A3848" w:rsidRPr="009B6056" w14:paraId="2E5B8303" w14:textId="5987C25C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61D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72D4D2" w14:textId="76DA4DB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A3AC1" w14:textId="682A689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08E0A" w14:textId="4AC9A56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395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F5BC44E" w14:textId="2FFD5484" w:rsidTr="00144211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6B41A79" w14:textId="3487A93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</w:tcPr>
          <w:p w14:paraId="1A69FEAC" w14:textId="33EC4F1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0B478589" w14:textId="3D487F0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A9B0D0A" w14:textId="330CC0A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24A01A7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414E0AF" w14:textId="2D24A1F3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A1ED4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86CA8A" w14:textId="38629D5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Mar 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A44E" w14:textId="3DFBBC2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30F4" w14:textId="4D3BD52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Ionic bonding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5A2C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EA8CBEF" w14:textId="632241F2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E858E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FC572B" w14:textId="07816BA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C9FE" w14:textId="0103D56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DD3E9" w14:textId="0B6D44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Covalent molecules 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CDC9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D42303A" w14:textId="680B6EEF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C7A2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47C52" w14:textId="67EF86A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1D56" w14:textId="0B1E71E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D19E" w14:textId="08FB1D0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BBA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D307A3E" w14:textId="6C4A3CDF" w:rsidTr="0051128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BBC31FC" w14:textId="5374943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03145A" w14:textId="6386A32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3EF7" w14:textId="2A04D8E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625E" w14:textId="3D5A9C9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70E1CFC" w14:textId="506E6CA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3: Bonding and solubility (6.25%)</w:t>
            </w:r>
          </w:p>
        </w:tc>
      </w:tr>
      <w:tr w:rsidR="000A3848" w:rsidRPr="009B6056" w14:paraId="13BFC091" w14:textId="737AF7FD" w:rsidTr="00DD6B08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5F543A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E632F" w14:textId="5A19A08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A5BF3" w14:textId="1701F26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7B68" w14:textId="5835247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89C45" w14:textId="6CAC7D5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804FF82" w14:textId="46DFEA8B" w:rsidTr="00DD6B08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33EB2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B40E2" w14:textId="7A23141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610DD" w14:textId="4ADDB55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51DA7" w14:textId="1BD3DCA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13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AA6B" w14:textId="6FC2ECE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05EED0D" w14:textId="00D78F23" w:rsidTr="00DD6B08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674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AFD2A" w14:textId="34A45D9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7815C" w14:textId="368199A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F47D" w14:textId="48068BA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14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D10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848E62F" w14:textId="16521D44" w:rsidTr="00DD6B08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2D21A91" w14:textId="3A6753B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7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C14DC" w14:textId="3E96F03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283A" w14:textId="24EF679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79716" w14:textId="235A3FF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Electron dot diagrams </w:t>
            </w:r>
            <w:r w:rsidR="00D50CD1">
              <w:rPr>
                <w:rFonts w:ascii="Calibri" w:eastAsia="Times New Roman" w:hAnsi="Calibri" w:cs="Calibri"/>
                <w:color w:val="000000"/>
                <w:lang w:eastAsia="en-AU"/>
              </w:rPr>
              <w:t>SET 17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743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5F1BF168" w14:textId="222C833A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C85387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B35DA2" w14:textId="550150A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03EF" w14:textId="0F66DFB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E03A" w14:textId="44704D82" w:rsidR="000A3848" w:rsidRPr="009B6056" w:rsidRDefault="00D50CD1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Covalent networks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1DB7" w14:textId="19221D0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4CAA5096" w14:textId="1287C090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3DA987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090FA7" w14:textId="04F2C50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E3B7" w14:textId="75129CC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70AE" w14:textId="5FFB883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bookmarkStart w:id="0" w:name="_GoBack"/>
            <w:bookmarkEnd w:id="0"/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07EF" w14:textId="7EC4FD9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527AF635" w14:textId="128461CD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39F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E258F1" w14:textId="74CFB74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9902" w14:textId="66153CD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A798A" w14:textId="0EEF92E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A041" w14:textId="6642162C" w:rsidR="000A3848" w:rsidRPr="009B6056" w:rsidRDefault="00D50CD1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Task 4: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PT,Classifying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 and bonding test (2.15%)</w:t>
            </w:r>
          </w:p>
        </w:tc>
      </w:tr>
      <w:tr w:rsidR="000A3848" w:rsidRPr="009B6056" w14:paraId="349D09A4" w14:textId="0F18D2F4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9DBCBC2" w14:textId="29030A0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8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9040B" w14:textId="598B86D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14255" w14:textId="57CC912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7162A" w14:textId="17E3FA3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Nanomaterials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19F80" w14:textId="6D9690D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9C95C14" w14:textId="2A30C89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C0E69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87A4C9" w14:textId="404B797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427C" w14:textId="5DEA293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B385" w14:textId="2F131D7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Alkanes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3F10" w14:textId="4440ACD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9274ADD" w14:textId="74FF213A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6D238E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DE59C9" w14:textId="0B4F482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F94C" w14:textId="6A11065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F0A2" w14:textId="5EFA53F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Alkenes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94CB" w14:textId="0033179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24F8EFB" w14:textId="7D1B3125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80A22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6FC7C5" w14:textId="6E1CFD9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D575" w14:textId="2A2D39E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E69B" w14:textId="39486EE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Naming and drawing hydrocarbons set 40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4CF5" w14:textId="431B9AE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85F0D22" w14:textId="0C4A17DE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32748D1" w14:textId="74A4FFD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9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7A8C24" w14:textId="58AACA2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E0CE" w14:textId="24134E4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078D" w14:textId="6411249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Isomerism 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505B" w14:textId="15131EA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9191282" w14:textId="4F516915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68ABE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8792D8" w14:textId="2242034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Apr 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1FB2D" w14:textId="13ADC65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9AC5" w14:textId="00B6E0C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Addition and substitution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230C" w14:textId="198B1F5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11309A8" w14:textId="080243BA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31431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7B4E1" w14:textId="75B59CA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97AE" w14:textId="43AAB60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1061E" w14:textId="02D9CCD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Combustion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EB2B" w14:textId="093E3B6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C2B5CA6" w14:textId="7106C99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EE0E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665DDB" w14:textId="6056542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7088" w14:textId="0715F50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C4C4" w14:textId="4B2B5BD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Reactions of hydrocarbons SET 41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9CD8" w14:textId="337A90E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2B92AA9" w14:textId="773DCF06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623B827" w14:textId="3141518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10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CDCA2" w14:textId="0A3CF20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B051C" w14:textId="67AB898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C564A" w14:textId="46EFB37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Benzene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C211A" w14:textId="280B9DC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4295850F" w14:textId="32CEA91B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9786D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A68051" w14:textId="539F0D4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9F871" w14:textId="3AC89BC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1FA5B" w14:textId="53064A6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2F4D" w14:textId="49A7EC5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5: Hydrocarbons and their reactions test (2.15%)</w:t>
            </w:r>
          </w:p>
        </w:tc>
      </w:tr>
      <w:tr w:rsidR="000A3848" w:rsidRPr="009B6056" w14:paraId="11061FE6" w14:textId="7C35632D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8BD39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E5DEC" w14:textId="651AF64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81BE" w14:textId="3D0DB61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F544" w14:textId="7647513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BD1F" w14:textId="1BBCA2B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DA04D75" w14:textId="2DA606D6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896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026318" w14:textId="653C23A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185A7" w14:textId="520EF65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95DC" w14:textId="29037D6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F889" w14:textId="3CB1A6C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6a:  CO2 Emissions (2%) due 6 May</w:t>
            </w:r>
          </w:p>
        </w:tc>
      </w:tr>
      <w:tr w:rsidR="000A3848" w:rsidRPr="009B6056" w14:paraId="1D1423C5" w14:textId="042B93D6" w:rsidTr="00144211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FAF2EC9" w14:textId="4046F6C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11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</w:tcPr>
          <w:p w14:paraId="69D4A03D" w14:textId="1342BA6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A9C5307" w14:textId="230DD9C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B5EDB84" w14:textId="59EFD5F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6D33A1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1F3F475" w14:textId="4067FA1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FBB80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AD0DB7" w14:textId="3BBF07A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7241" w14:textId="65685D2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5217" w14:textId="045843AF" w:rsidR="000A3848" w:rsidRPr="00515EAC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Balancing equations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2229D" w14:textId="456382C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433941D" w14:textId="3726CE35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F34F9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F5F136" w14:textId="1AE2737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57B17" w14:textId="6FCB051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B6BE5" w14:textId="4929517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Ionic equations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93C1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667C223" w14:textId="2B4E3E6A" w:rsidTr="00144211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E13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C5DACD" w14:textId="75C72B6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May1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84ED" w14:textId="5A8F7F0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6D9E" w14:textId="052C221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Modified SET 27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202D" w14:textId="0E06F71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EF07725" w14:textId="39885CFA" w:rsidTr="00144211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3F80F30" w14:textId="1AA5BFF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12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86F1A0" w14:textId="48764F2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65C1" w14:textId="4E09F00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724E4" w14:textId="26C7665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Endothermic and exothermic reactions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3BBC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4DD5951" w14:textId="7026F29E" w:rsidTr="00144211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F4A33A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78F33" w14:textId="7101446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FCE4" w14:textId="6E49783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8F5B" w14:textId="4F44FAE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515EAC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 xml:space="preserve">Endothermic and exothermic </w:t>
            </w:r>
            <w:r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processes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67BE1" w14:textId="222FB02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93C2EC6" w14:textId="423B308B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C47AF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B83E56" w14:textId="3081F50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F18E" w14:textId="1395704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D639" w14:textId="2F89C84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PRESENTATIONS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1B1C" w14:textId="3F950C1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CCCA111" w14:textId="78970079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7FA8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DB515A" w14:textId="5DB4CC0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8292" w14:textId="67014AB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2257" w14:textId="41419E5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PRESENTATIONS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132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3440307" w14:textId="3BBE6A82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D12FED" w14:textId="32D9FD2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13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DC965" w14:textId="602D2C7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F36B" w14:textId="379BBF5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ECBD" w14:textId="0E3AC7CD" w:rsidR="000A3848" w:rsidRPr="00CD0E65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 w:rsidRPr="00CD0E65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Food and fuels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C9CE" w14:textId="17BC8A3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6b: CO2 validation (3%)</w:t>
            </w:r>
          </w:p>
        </w:tc>
      </w:tr>
      <w:tr w:rsidR="000A3848" w:rsidRPr="009B6056" w14:paraId="75536E9E" w14:textId="5332AFBD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A9348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50D7F" w14:textId="18BEA38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A4A0" w14:textId="6D0878A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36F99" w14:textId="335455D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Moles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BF93" w14:textId="77DDEC3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D94EE0B" w14:textId="649E430A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C6F94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7870E" w14:textId="72657F5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07D71" w14:textId="79093E6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4CA0" w14:textId="5350F20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Moles and molar mass calculations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ED244" w14:textId="20B600C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1CB3422" w14:textId="6A55494D" w:rsidTr="00144211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F13C6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CDA30" w14:textId="62D4D75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55BCC" w14:textId="72AD292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DBBA" w14:textId="0F78892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22/SET 23/SET 24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9FD91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36B873A" w14:textId="7FB18168" w:rsidTr="00144211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C9CA0B1" w14:textId="712A426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14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12B00" w14:textId="442E548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A6B9" w14:textId="780F93C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174C" w14:textId="7C7BA2E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Percentage Composition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E7BE6" w14:textId="62F82C2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DA87390" w14:textId="41A40FFB" w:rsidTr="00144211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EB6E1A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2F8905" w14:textId="4A293B0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3F155" w14:textId="08A438F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A9D82" w14:textId="1EEB682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25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977" w14:textId="6F410B0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3040E03" w14:textId="5174766F" w:rsidTr="00144211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62C58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620C6" w14:textId="370E724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800A" w14:textId="1F2949B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C822" w14:textId="5CCE211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4FBF" w14:textId="3364698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7: Chemical reactions and quantities test (2.15%)</w:t>
            </w:r>
          </w:p>
        </w:tc>
      </w:tr>
      <w:tr w:rsidR="000A3848" w:rsidRPr="009B6056" w14:paraId="2DC28649" w14:textId="4D3040E8" w:rsidTr="00144211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2A7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9A913B" w14:textId="07EA170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B73F" w14:textId="0DFD0AD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EEDF" w14:textId="0EB4F62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6DB1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8640FD4" w14:textId="0681221C" w:rsidTr="0018599D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6681B29" w14:textId="6A3EE74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15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C89ED" w14:textId="150F27A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FD468" w14:textId="3F9546B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8608825" w14:textId="0B6A4C0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064A97" w14:textId="319FD7A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NON-ASSESSMENT WEEK</w:t>
            </w:r>
          </w:p>
        </w:tc>
      </w:tr>
      <w:tr w:rsidR="000A3848" w:rsidRPr="009B6056" w14:paraId="232BB132" w14:textId="43684218" w:rsidTr="0018599D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3E4227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C023D6" w14:textId="2111617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FB91" w14:textId="5CC6192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877C68" w14:textId="07F27B5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BC7840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5FECDD8A" w14:textId="065DE773" w:rsidTr="0018599D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5C90E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398695" w14:textId="33FE8C9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D94B" w14:textId="36BF6B4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509FF5" w14:textId="7C71615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84E31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7020A4D" w14:textId="1408F207" w:rsidTr="0018599D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68FF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FBE80D" w14:textId="48F5A9B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2F98" w14:textId="688407B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E749" w14:textId="24AFFFB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B602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0D94135" w14:textId="5F083ECB" w:rsidTr="00144211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F37D273" w14:textId="7E0817B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16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</w:tcPr>
          <w:p w14:paraId="5F238604" w14:textId="7DF77F8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8F06379" w14:textId="2C27FD4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26C89EB" w14:textId="0B12195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A5DEA4E" w14:textId="5C0D736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D054530" w14:textId="5FF29624" w:rsidTr="00144211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48020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</w:tcPr>
          <w:p w14:paraId="59A794D3" w14:textId="1AE4086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EC1B163" w14:textId="152C367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C93311F" w14:textId="692515C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876BAD1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C840D1E" w14:textId="7DE9D8A9" w:rsidTr="006F3DE6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50279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3BF072" w14:textId="596292E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Jun 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A846" w14:textId="5C31D9A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24CB3F" w14:textId="116833A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29CB9A" w14:textId="43D7D42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8: Unit 1 Exam (20%)</w:t>
            </w:r>
          </w:p>
        </w:tc>
      </w:tr>
      <w:tr w:rsidR="000A3848" w:rsidRPr="009B6056" w14:paraId="7C92FA5D" w14:textId="51747E54" w:rsidTr="006F3DE6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D44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F83194" w14:textId="394D74D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791E" w14:textId="7F78C45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C1101C" w14:textId="4C177CA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1F3CDF" w14:textId="4A7A9E6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538E1F29" w14:textId="326F277B" w:rsidTr="006F3DE6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D8B3F90" w14:textId="0842E64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17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67B4C2" w14:textId="0A56AA5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3952" w14:textId="57125A6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6413AE" w14:textId="746A367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4A65E2" w14:textId="29DAA06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EDD1132" w14:textId="5A3384E3" w:rsidTr="006F3DE6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7DCE4E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E59F0" w14:textId="28E4302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1E94" w14:textId="762254C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48EA" w14:textId="7A13D96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E6F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84C95C3" w14:textId="4A132850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C0F6BE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E9902B" w14:textId="0D565AF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D313" w14:textId="1E1AC40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470C" w14:textId="26BE49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Review EXAMS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E6BF0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56E34AD5" w14:textId="4A7FBF16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FA0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A595E" w14:textId="66BD197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D187" w14:textId="03DE74A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C56A" w14:textId="23580CA5" w:rsidR="000A3848" w:rsidRPr="00732725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732725">
              <w:rPr>
                <w:rFonts w:ascii="Calibri" w:eastAsia="Times New Roman" w:hAnsi="Calibri" w:cs="Calibri"/>
                <w:color w:val="000000"/>
                <w:lang w:eastAsia="en-AU"/>
              </w:rPr>
              <w:t>Properties of matter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29439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58C1DA06" w14:textId="268D1165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74CDD6B" w14:textId="3905A69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18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1B275D" w14:textId="54236E3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D44B3" w14:textId="082D915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E1C8" w14:textId="44A208A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Molecular shapes SET 18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1C7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F72E750" w14:textId="330EEE95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77AB9E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5FDB6" w14:textId="50339FD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DF82" w14:textId="572DA7A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4651F" w14:textId="686CE897" w:rsidR="000A3848" w:rsidRPr="00732725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 w:rsidRPr="00732725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Molecular models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397AE" w14:textId="548646B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530EBD67" w14:textId="5C3EC7F9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F30DD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20CABF" w14:textId="1E696E8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15189" w14:textId="0D864F0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5B0A" w14:textId="3D6C95D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Polarity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8C85" w14:textId="6670BCB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4525DEEE" w14:textId="313DCE3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330D7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850536" w14:textId="4459E38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1C2B" w14:textId="74915A7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5910" w14:textId="0A43382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Intermolecular forces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FBA7" w14:textId="027AB24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98C2A7E" w14:textId="6B9204F1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65650D9" w14:textId="13C8A93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19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16AA33" w14:textId="0293E94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AC3A" w14:textId="07493CB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39CC" w14:textId="0E049EE9" w:rsidR="000A3848" w:rsidRPr="00031763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Chromatography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7222" w14:textId="3322F15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449B49A" w14:textId="002B617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2285E1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46CD95" w14:textId="6EFDBD0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8F1B" w14:textId="1FA9E64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EB87" w14:textId="5E928D7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031763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Chromatography a bonding competition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CC6C" w14:textId="74E7240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550505B1" w14:textId="5FC010B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85D1E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A2723A" w14:textId="7B0BBFF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ACEA6" w14:textId="53F52B4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48219" w14:textId="625DC7A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Drinking water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4D23" w14:textId="0157C8B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3FC8454" w14:textId="3E9514B4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9745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B84359" w14:textId="29F7C90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24378" w14:textId="7F8A470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61B17" w14:textId="5847270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00D3" w14:textId="77BE29A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0BF6D4F" w14:textId="7D548AC5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8D9FA7D" w14:textId="2610051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D16293" w14:textId="4F865DD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6D5B1" w14:textId="76D43B5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158A793" w14:textId="40ABA91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Countryweek</w:t>
            </w:r>
            <w:proofErr w:type="spellEnd"/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CABF7" w14:textId="51EDA5E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9a: Separation techniques (2%) due 24 Jul</w:t>
            </w:r>
          </w:p>
        </w:tc>
      </w:tr>
      <w:tr w:rsidR="000A3848" w:rsidRPr="009B6056" w14:paraId="644226E3" w14:textId="113DFB13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CD545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D12341" w14:textId="3A0BC35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Jul 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72507" w14:textId="46F4C02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0E23B4" w14:textId="47E0A49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5C14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5D2163AE" w14:textId="50655FB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3C3AD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DACE18" w14:textId="6C1C577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DC40C" w14:textId="367DAD9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F786C3" w14:textId="62F42DC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4F66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4CAD492" w14:textId="2B3D6C84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F63D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9F8CE" w14:textId="74B9475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B9FFB" w14:textId="0E79E7A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0FBA" w14:textId="75A6F18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C60A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2FD7546" w14:textId="2A524F6A" w:rsidTr="00FD6579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41E0207" w14:textId="77B9479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lastRenderedPageBreak/>
              <w:t>21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</w:tcPr>
          <w:p w14:paraId="7FE0828E" w14:textId="43B05B9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AA8A587" w14:textId="75B9C5E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084B256" w14:textId="278529F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2BD70F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F7882BD" w14:textId="28A4B829" w:rsidTr="00FD6579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50640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88E9A7" w14:textId="2B6DD33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30254" w14:textId="72EA9BB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488A4" w14:textId="28A5E65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Solutions and solubility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9C859" w14:textId="0A3878D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BD70BFE" w14:textId="0DC7D4CD" w:rsidTr="00FD6579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52A6F9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3C42B0" w14:textId="4B899B5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E653" w14:textId="2D63AE8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02CF1" w14:textId="46FF866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877A" w14:textId="33816D5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10: Strengths of intermolecular forces Practical (6.25%)</w:t>
            </w:r>
          </w:p>
        </w:tc>
      </w:tr>
      <w:tr w:rsidR="000A3848" w:rsidRPr="009B6056" w14:paraId="6B717B2D" w14:textId="74C9265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19E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3CFA2" w14:textId="0D8779C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DCC2" w14:textId="642BCAD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514E" w14:textId="48E766E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Concentrations and ion concentrations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BB55" w14:textId="20179AB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9b: Separation techniques validation (3%)</w:t>
            </w:r>
          </w:p>
        </w:tc>
      </w:tr>
      <w:tr w:rsidR="000A3848" w:rsidRPr="009B6056" w14:paraId="4E6532A6" w14:textId="59AFA317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A42DF22" w14:textId="6C83795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22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BF63D1" w14:textId="52B0861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D1C2" w14:textId="7F1234E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6B0B2" w14:textId="1827F55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32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082D2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4733D96" w14:textId="0E77877C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A6F8A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54EF76" w14:textId="3C3B7EA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920F" w14:textId="7883AF9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C82ED" w14:textId="67BEA76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67AE" w14:textId="1742801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11: Water, solutions and IMF test (2.15%)</w:t>
            </w:r>
          </w:p>
        </w:tc>
      </w:tr>
      <w:tr w:rsidR="000A3848" w:rsidRPr="009B6056" w14:paraId="6994E6F0" w14:textId="70B74A8F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05752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0E7469" w14:textId="05A058F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D366" w14:textId="6EF35C6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9456" w14:textId="46F044D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53AC" w14:textId="085A9CE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CF8AE01" w14:textId="1AFAD3EA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FA1EA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C7CB4" w14:textId="6430B2D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2F1B" w14:textId="092D296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4BB2" w14:textId="5690357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Precipitation reactions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7719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25D2BD2" w14:textId="5E05D1AC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8D17CF" w14:textId="787B6F7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23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243048" w14:textId="252DCC1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Aug 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89B7" w14:textId="2499EE4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A4DC" w14:textId="755F4ADA" w:rsidR="000A3848" w:rsidRPr="00031763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 w:rsidRPr="00031763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Identify the unknowns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9A4A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A650C52" w14:textId="42B0C473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F16246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67062E" w14:textId="0415DCA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6753" w14:textId="40569A1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9A3C" w14:textId="7CC2287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Precipitation equations 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D5921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48BA218" w14:textId="0801094E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59AF6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967822" w14:textId="2B29E50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FE64" w14:textId="55625A1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69E11" w14:textId="40D3F75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Reactions and observations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E9F4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5B72D77" w14:textId="53C1F5A8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1F8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64238" w14:textId="1B4B7D0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DFE3E" w14:textId="392625B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9CE9" w14:textId="04BE711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Properties of acids and bases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2012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754447F" w14:textId="60AD3DE9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CFE6D9D" w14:textId="5D8668D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24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B06660" w14:textId="446AB9E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86B5" w14:textId="07822B7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17B3" w14:textId="66EBB4CA" w:rsidR="000A3848" w:rsidRPr="00031763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Arrhenius theory of acids and bases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CF8A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2E0FCA3" w14:textId="654BCC72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78165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D48AE2" w14:textId="14BE222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70DFA" w14:textId="27CA0E0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4A2F" w14:textId="3BAE809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Strength of acids and bases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310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5A6F1B79" w14:textId="1E384D1B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95DBC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48A859" w14:textId="6934624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D1C1" w14:textId="0D8828C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AD2DC" w14:textId="570A061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pH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D8C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408DD395" w14:textId="2F74221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9C1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DEA2E" w14:textId="478099F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F5A05" w14:textId="3B917A7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AF2B" w14:textId="369896D1" w:rsidR="000A3848" w:rsidRPr="00031763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 w:rsidRPr="00031763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pH of materials around the home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A7BE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847271F" w14:textId="126ED508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210E393" w14:textId="7D1E615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500E72" w14:textId="5E7BD54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24E0" w14:textId="5714F49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4ACF" w14:textId="28FE074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34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3F71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494AA07D" w14:textId="356199FC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3D1A9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B4A5D4" w14:textId="20C0B0A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4DC8E" w14:textId="59F7FCE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6D36" w14:textId="07E9BDB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Acid base reactions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1A68" w14:textId="43AF6DE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A09028D" w14:textId="1ACAFB06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EB90F1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FBB985" w14:textId="309CFAF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52DFB" w14:textId="19ADFEA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F055" w14:textId="2D1EC8E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Equations and observations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D6B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66FA169" w14:textId="1F970E64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9DF87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B3AFE4" w14:textId="750B5EE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713C" w14:textId="430F83F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8CA0" w14:textId="46E06BA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28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E461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4492877" w14:textId="59B90CBE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ACE7880" w14:textId="4655035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26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B45C64" w14:textId="78ABDC4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7A92" w14:textId="454599A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5A89A" w14:textId="562FD39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031763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Acid reactions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B502" w14:textId="2CB3835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DF05F24" w14:textId="206EE6D2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08F927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A249A6" w14:textId="4B1DEC7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F0E8" w14:textId="1A23909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AA0EF" w14:textId="5ACE25A2" w:rsidR="000A3848" w:rsidRPr="00EE4DCC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37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9B8A4" w14:textId="6D5E9C0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B22113C" w14:textId="794D47D0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04D65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EA8E5" w14:textId="495B7DC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7651" w14:textId="616F38F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92CF9" w14:textId="56D76A3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E768" w14:textId="4C9B44D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12: Reactions in aqueous solutions test (2.15%)</w:t>
            </w:r>
          </w:p>
        </w:tc>
      </w:tr>
      <w:tr w:rsidR="000A3848" w:rsidRPr="009B6056" w14:paraId="3846F98B" w14:textId="4A624989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AFA1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C25E7" w14:textId="232203D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63965" w14:textId="02EA21F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A3D1" w14:textId="392DD4E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F4EC" w14:textId="203EC12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359C45B" w14:textId="5ADFC7A4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D9CC75B" w14:textId="50FEFA6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27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68B0F7" w14:textId="1116D38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Sep1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53368" w14:textId="6B25FBA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05E7" w14:textId="2112ED7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Kinetic Theory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ACA79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234DDF6" w14:textId="1136736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69988E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E9B9F" w14:textId="4484F03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A720" w14:textId="2B356B8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8AEEC" w14:textId="416D0F3E" w:rsidR="000A3848" w:rsidRPr="002527F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2527F6">
              <w:rPr>
                <w:rFonts w:ascii="Calibri" w:eastAsia="Times New Roman" w:hAnsi="Calibri" w:cs="Calibri"/>
                <w:color w:val="000000"/>
                <w:lang w:eastAsia="en-AU"/>
              </w:rPr>
              <w:t>SET 5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5078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A536681" w14:textId="032EEE90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E5FAAA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33C683" w14:textId="109F1BD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CCBF" w14:textId="3B6BDE4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0537" w14:textId="2E4E297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Pressure, temperature and volume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AB0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BF2E0F3" w14:textId="41E92063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B8E9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906EAD" w14:textId="36B8353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BE808" w14:textId="343A623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BD976" w14:textId="07F0249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83AA6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Gas volumes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60D0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0C61B59" w14:textId="4F6AE626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FC14E0D" w14:textId="7D29F8F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28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E844B" w14:textId="7A3ED4C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D6E2" w14:textId="3ED7BD5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ABF1" w14:textId="44DBBDC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26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30C30CC" w14:textId="138033C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49C416D" w14:textId="15B8D8A8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E9B4C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13E09A" w14:textId="1FFBEBE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A41F" w14:textId="7586894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8ED9" w14:textId="635C310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Rate of reaction</w:t>
            </w: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50A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C8FC4BB" w14:textId="438E727A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94301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869F07" w14:textId="54584C0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A674" w14:textId="454CE26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E717" w14:textId="6D0A5EF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Collision Theory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9680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730DEE8" w14:textId="58FC80B8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F0B7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7B1711" w14:textId="23E7B3C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4037" w14:textId="319738A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85FB7" w14:textId="0B8ED44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39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F2F9" w14:textId="4BD1EF1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5CA6713" w14:textId="42903C62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B591CA3" w14:textId="3E16D00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29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632D37" w14:textId="3980003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58FF4" w14:textId="11653C5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06D32" w14:textId="2BD7164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Stoichiometry –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mol-mol</w:t>
            </w:r>
            <w:proofErr w:type="spellEnd"/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541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DFE65F9" w14:textId="0DCBE40E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F7640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E14AC5" w14:textId="05E26A0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6177" w14:textId="73C83E4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E86B" w14:textId="3131C24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29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9D90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3946A0C" w14:textId="19C18B29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91A05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9AC56A" w14:textId="5F2EE23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74386" w14:textId="640AFD5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B7EFB" w14:textId="0C65380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Stoichiometry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calcs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 – mass-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vol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conc</w:t>
            </w:r>
            <w:proofErr w:type="spellEnd"/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6250" w14:textId="0989965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025289F" w14:textId="103C564E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34C9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B50F9F" w14:textId="5307D72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98F3" w14:textId="14A6E07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A4AC" w14:textId="00D7F17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30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7AD7F" w14:textId="1F99DEA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A5A4C99" w14:textId="0857E610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3AD29E2" w14:textId="6373F29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30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509B16" w14:textId="0187B02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B08B" w14:textId="60FEA6A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96003" w14:textId="0613BB0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33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1B048" w14:textId="5F28092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415269D4" w14:textId="3A748409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D26C9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394680" w14:textId="53C6299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3B0B" w14:textId="244C119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EBFC0" w14:textId="4D82D8B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36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2AD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EEB9E72" w14:textId="724AE860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FAFB5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B2AEE1" w14:textId="115CDD9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F12F3" w14:textId="154B74D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A4A7" w14:textId="1278F29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9C64" w14:textId="7BACC30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Task 13: Gases; rates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stoich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 test (2.15%)</w:t>
            </w:r>
          </w:p>
        </w:tc>
      </w:tr>
      <w:tr w:rsidR="000A3848" w:rsidRPr="009B6056" w14:paraId="6DB76E1A" w14:textId="2499895D" w:rsidTr="00791FB7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985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2A3171" w14:textId="139E826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BFEB" w14:textId="0ACD612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488C" w14:textId="4A70B50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70E1" w14:textId="1B73803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(Hand out task 14)</w:t>
            </w:r>
          </w:p>
        </w:tc>
      </w:tr>
      <w:tr w:rsidR="000A3848" w:rsidRPr="009B6056" w14:paraId="6A04800B" w14:textId="36F23524" w:rsidTr="00107904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BB74F19" w14:textId="23C8783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lastRenderedPageBreak/>
              <w:t>31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2BC3D4" w14:textId="70389B8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34A72" w14:textId="0414C5E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629138" w14:textId="740045EE" w:rsidR="000A3848" w:rsidRPr="00107904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 w:rsidRPr="00107904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Types of chemical reactions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71E9" w14:textId="743919E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92505F4" w14:textId="2437A43B" w:rsidTr="00107904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AC209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B112A4" w14:textId="5F0B96D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951F" w14:textId="4FDDE3C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BE55" w14:textId="62EBC2D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421D6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FB60DAD" w14:textId="04B2BD47" w:rsidTr="00791FB7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43889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623C75" w14:textId="2500745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9F2F1" w14:textId="0E78406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24776" w14:textId="272E3A9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Random and systematic errors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F88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47D18FA3" w14:textId="11331610" w:rsidTr="004029BE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90AE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377006" w14:textId="4AB1D99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3C26" w14:textId="364C8E7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F976" w14:textId="476EC49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194F" w14:textId="51688DC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0725B8D" w14:textId="4FF1E010" w:rsidTr="00107904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64CFCF8" w14:textId="25C7838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32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879BD7" w14:textId="3E6E5DE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B580" w14:textId="077592F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M2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E0B0" w14:textId="221429F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2DA31A" w14:textId="5AF2771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14: Decomposition of hydrogen peroxide (6.25%)</w:t>
            </w:r>
          </w:p>
        </w:tc>
      </w:tr>
      <w:tr w:rsidR="000A3848" w:rsidRPr="009B6056" w14:paraId="5BF58CC1" w14:textId="2AD6D564" w:rsidTr="00107904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485E9A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2EFEE6" w14:textId="03709FC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3BE37" w14:textId="4493AA2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3F07D" w14:textId="4733BED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38F8" w14:textId="7BCFBB9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CBA3FB4" w14:textId="3F273B31" w:rsidTr="00107904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383750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25A1B9" w14:textId="3AC2E70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2198" w14:textId="6FF287C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C3F4" w14:textId="1614F04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8A03" w14:textId="63D0050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DA9F4A0" w14:textId="7EB96C4E" w:rsidTr="00107904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CF7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2A9BDB" w14:textId="022D114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CDDB7" w14:textId="464EFA2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43F4" w14:textId="35DF9A3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D6A9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43C315FD" w14:textId="1243E1A5" w:rsidTr="004029BE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CE3FB23" w14:textId="1947358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33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78A79E" w14:textId="2851DFB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00F8D" w14:textId="61F32CF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M2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A0AA" w14:textId="0BD4EA5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343F06" w14:textId="3B936C2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NON ASSESSMENT WEEK</w:t>
            </w:r>
          </w:p>
        </w:tc>
      </w:tr>
      <w:tr w:rsidR="000A3848" w:rsidRPr="009B6056" w14:paraId="6CFF16FC" w14:textId="5C6298FA" w:rsidTr="004029BE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4E64F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2F7097" w14:textId="6DB1C19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D889" w14:textId="491087B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93A6" w14:textId="73D17A3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9399D1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5729B376" w14:textId="3280CF74" w:rsidTr="004029BE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DA866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21C25A" w14:textId="399CCBE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A2C3" w14:textId="1A3494F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0E6C" w14:textId="1A04C9B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3578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451CEFDD" w14:textId="1F61AD56" w:rsidTr="00791FB7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AC79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</w:tcPr>
          <w:p w14:paraId="75D69B9E" w14:textId="3B233E1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2A8F0AA" w14:textId="6E4279E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26CE997E" w14:textId="437C4CA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0143872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5888A6C9" w14:textId="16A56F0A" w:rsidTr="004029BE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D3382AE" w14:textId="4654EE3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34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7437AC" w14:textId="738D7C2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Nov 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9244" w14:textId="079E341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M2</w:t>
            </w:r>
          </w:p>
        </w:tc>
        <w:tc>
          <w:tcPr>
            <w:tcW w:w="42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C1AC7F2" w14:textId="0A1E0DA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3A1941F" w14:textId="35E10CE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15: Unit 1 &amp;2 Exam (30%)</w:t>
            </w:r>
          </w:p>
        </w:tc>
      </w:tr>
      <w:tr w:rsidR="000A3848" w:rsidRPr="009B6056" w14:paraId="1DC51151" w14:textId="48BC4529" w:rsidTr="004029BE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455801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735D0A" w14:textId="45A7C3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B740" w14:textId="5B416D4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3A4383" w14:textId="17F7E7E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B61A9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05A39EB" w14:textId="5A273E37" w:rsidTr="004029BE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99C72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360B3F" w14:textId="0FDD67D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88177" w14:textId="7809766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61151B" w14:textId="1D8DC62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8AADB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4E37AFC" w14:textId="1936B78C" w:rsidTr="004029BE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977E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CB188" w14:textId="0D25080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34972" w14:textId="1E116B0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07CDC2" w14:textId="728B994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319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29CC617" w14:textId="3176CBB0" w:rsidTr="004029BE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4E9B483" w14:textId="678F853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35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14C380" w14:textId="7DDF283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EB75" w14:textId="061013D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M2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A4B33E" w14:textId="77A59DE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FF5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E1ABE07" w14:textId="4B01B095" w:rsidTr="004029BE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C007F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6829DD" w14:textId="6D4AC41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C35E" w14:textId="31D5D91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5302" w14:textId="7000AC1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3280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4E72272" w14:textId="25FE2155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89720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F8FBF8" w14:textId="10A3CFF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28879" w14:textId="73F6848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75182" w14:textId="022E57A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Review exams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82A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6C3FDBB" w14:textId="4F0D6900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23C6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2168F2" w14:textId="3A07AC6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7BA45" w14:textId="5347E15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6945F" w14:textId="77DA76A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114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42D1D072" w14:textId="77777777" w:rsidTr="000B3A05">
        <w:trPr>
          <w:trHeight w:val="285"/>
        </w:trPr>
        <w:tc>
          <w:tcPr>
            <w:tcW w:w="1020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AA3B" w14:textId="57E5448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36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8E7AD7" w14:textId="0B6359C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D545" w14:textId="164A32F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M2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690A" w14:textId="6EBC0A5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Year 12 Preparation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83CA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184B445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8D32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D35A3A" w14:textId="2E7E25D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98F0" w14:textId="3791048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96392" w14:textId="195A852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C5A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C9B5FFE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86A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F3286" w14:textId="6111A39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A12AA" w14:textId="51681CC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27CE" w14:textId="44FF129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DDD9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4E45163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878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63758D" w14:textId="49EF5D2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FAB1" w14:textId="2225587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1A520" w14:textId="4E2AC06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7CB1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3ADEED3" w14:textId="77777777" w:rsidTr="000B3A05">
        <w:trPr>
          <w:trHeight w:val="285"/>
        </w:trPr>
        <w:tc>
          <w:tcPr>
            <w:tcW w:w="1020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40EB" w14:textId="0FDC9F8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37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E5E3F" w14:textId="2C79C6F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E883" w14:textId="0592B73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M2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7FDC" w14:textId="2DF82DA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071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400A4F94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0830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371D3C" w14:textId="08DDCF0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B8A23" w14:textId="688B8C3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741D" w14:textId="6F13ADB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7D4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79F8D98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BAB3E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05587D" w14:textId="588C1CF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521F2" w14:textId="4C8F5F5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B3FD" w14:textId="2CEF3FF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5BF0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DA93F6B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7F6D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951176" w14:textId="209D936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DF0B" w14:textId="3349776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ABD1" w14:textId="35A4247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4380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F23C67B" w14:textId="77777777" w:rsidTr="000B3A05">
        <w:trPr>
          <w:trHeight w:val="285"/>
        </w:trPr>
        <w:tc>
          <w:tcPr>
            <w:tcW w:w="1020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D560" w14:textId="34D79DC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38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F06DC2" w14:textId="005ED40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Dec 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AD9F" w14:textId="3D4E956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M2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99EB" w14:textId="5631B11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C289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63720E2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225D1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F18131" w14:textId="729301C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46E4" w14:textId="0AC64C4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0C77" w14:textId="23AB7B7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1F01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E43A8FF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6EC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A842C7" w14:textId="7DA6BE0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7E65" w14:textId="74696B6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6AEC0" w14:textId="39CB4C1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C926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F1AFA5A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119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2A5DE4" w14:textId="50C2CA1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B884" w14:textId="0B49406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C8B8" w14:textId="7727CE7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335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</w:tbl>
    <w:p w14:paraId="4342A7F7" w14:textId="77777777" w:rsidR="00536AA4" w:rsidRDefault="00536AA4"/>
    <w:sectPr w:rsidR="00536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056"/>
    <w:rsid w:val="00031763"/>
    <w:rsid w:val="00057483"/>
    <w:rsid w:val="000A3848"/>
    <w:rsid w:val="000B3A05"/>
    <w:rsid w:val="000F0F78"/>
    <w:rsid w:val="00107904"/>
    <w:rsid w:val="00144211"/>
    <w:rsid w:val="00170A55"/>
    <w:rsid w:val="0018599D"/>
    <w:rsid w:val="001B2C73"/>
    <w:rsid w:val="002527F6"/>
    <w:rsid w:val="002651DC"/>
    <w:rsid w:val="0028522E"/>
    <w:rsid w:val="002918C6"/>
    <w:rsid w:val="003053AF"/>
    <w:rsid w:val="00307312"/>
    <w:rsid w:val="00397B41"/>
    <w:rsid w:val="004029BE"/>
    <w:rsid w:val="004502F8"/>
    <w:rsid w:val="0046719B"/>
    <w:rsid w:val="004A32A3"/>
    <w:rsid w:val="004A77B6"/>
    <w:rsid w:val="00515EAC"/>
    <w:rsid w:val="00536AA4"/>
    <w:rsid w:val="00574704"/>
    <w:rsid w:val="00622779"/>
    <w:rsid w:val="006409D6"/>
    <w:rsid w:val="0069353A"/>
    <w:rsid w:val="006F2FE6"/>
    <w:rsid w:val="006F3DE6"/>
    <w:rsid w:val="00720C3F"/>
    <w:rsid w:val="00732725"/>
    <w:rsid w:val="00754789"/>
    <w:rsid w:val="00791FB7"/>
    <w:rsid w:val="007B43AD"/>
    <w:rsid w:val="008613EE"/>
    <w:rsid w:val="008B0823"/>
    <w:rsid w:val="008D44DF"/>
    <w:rsid w:val="008E4E09"/>
    <w:rsid w:val="008F4137"/>
    <w:rsid w:val="009006DB"/>
    <w:rsid w:val="00951EB7"/>
    <w:rsid w:val="009A043B"/>
    <w:rsid w:val="009B6056"/>
    <w:rsid w:val="009C325E"/>
    <w:rsid w:val="00A5469B"/>
    <w:rsid w:val="00A8319D"/>
    <w:rsid w:val="00B12AAD"/>
    <w:rsid w:val="00B12C2C"/>
    <w:rsid w:val="00B45879"/>
    <w:rsid w:val="00C10177"/>
    <w:rsid w:val="00C84125"/>
    <w:rsid w:val="00C90E7C"/>
    <w:rsid w:val="00C92BEA"/>
    <w:rsid w:val="00CA2D74"/>
    <w:rsid w:val="00CB601E"/>
    <w:rsid w:val="00CD0E65"/>
    <w:rsid w:val="00D04A42"/>
    <w:rsid w:val="00D1075B"/>
    <w:rsid w:val="00D407FD"/>
    <w:rsid w:val="00D42790"/>
    <w:rsid w:val="00D50CD1"/>
    <w:rsid w:val="00D83AA6"/>
    <w:rsid w:val="00DC2DA4"/>
    <w:rsid w:val="00DD6B08"/>
    <w:rsid w:val="00E20301"/>
    <w:rsid w:val="00E57C73"/>
    <w:rsid w:val="00EB6AC1"/>
    <w:rsid w:val="00EE4DCC"/>
    <w:rsid w:val="00F14DAC"/>
    <w:rsid w:val="00F40BE6"/>
    <w:rsid w:val="00F93918"/>
    <w:rsid w:val="00FD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75DE"/>
  <w15:chartTrackingRefBased/>
  <w15:docId w15:val="{2A0EAA04-26E7-4728-8F5B-FEA991F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447E4D4D</Template>
  <TotalTime>1732</TotalTime>
  <Pages>4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Johnson</dc:creator>
  <cp:keywords/>
  <dc:description/>
  <cp:lastModifiedBy>JOHNSON Kristy [Narrogin Senior High School]</cp:lastModifiedBy>
  <cp:revision>21</cp:revision>
  <dcterms:created xsi:type="dcterms:W3CDTF">2019-12-10T04:24:00Z</dcterms:created>
  <dcterms:modified xsi:type="dcterms:W3CDTF">2020-03-17T04:12:00Z</dcterms:modified>
</cp:coreProperties>
</file>