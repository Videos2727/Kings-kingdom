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0E5" w:rsidRDefault="004E1D0A">
      <w:r>
        <w:t xml:space="preserve">AECHE Chemistry </w:t>
      </w:r>
      <w:r>
        <w:tab/>
      </w:r>
      <w:r>
        <w:tab/>
      </w:r>
      <w:r w:rsidRPr="004E1D0A">
        <w:rPr>
          <w:i/>
          <w:sz w:val="56"/>
        </w:rPr>
        <w:t>Drinking Water</w:t>
      </w:r>
    </w:p>
    <w:p w:rsidR="00020C61" w:rsidRDefault="00020C61"/>
    <w:p w:rsidR="00020C61" w:rsidRDefault="00020C61" w:rsidP="004E1D0A">
      <w:pPr>
        <w:pStyle w:val="ListParagraph"/>
        <w:numPr>
          <w:ilvl w:val="0"/>
          <w:numId w:val="1"/>
        </w:numPr>
      </w:pPr>
      <w:r>
        <w:t>What contaminants are in water that need to be removed to make it safe for drinking? For each, find out how they are removed or treated.</w:t>
      </w:r>
    </w:p>
    <w:p w:rsidR="008925F5" w:rsidRDefault="008925F5" w:rsidP="008925F5"/>
    <w:p w:rsidR="008925F5" w:rsidRDefault="008925F5" w:rsidP="008925F5"/>
    <w:p w:rsidR="008925F5" w:rsidRDefault="008925F5" w:rsidP="008925F5"/>
    <w:p w:rsidR="008925F5" w:rsidRDefault="008925F5" w:rsidP="008925F5">
      <w:bookmarkStart w:id="0" w:name="_GoBack"/>
      <w:bookmarkEnd w:id="0"/>
    </w:p>
    <w:p w:rsidR="008925F5" w:rsidRDefault="008925F5" w:rsidP="008925F5"/>
    <w:p w:rsidR="008925F5" w:rsidRDefault="008925F5" w:rsidP="008925F5"/>
    <w:p w:rsidR="008925F5" w:rsidRDefault="008925F5" w:rsidP="008925F5"/>
    <w:p w:rsidR="008925F5" w:rsidRDefault="008925F5" w:rsidP="008925F5"/>
    <w:p w:rsidR="008925F5" w:rsidRDefault="008925F5" w:rsidP="008925F5"/>
    <w:p w:rsidR="00020C61" w:rsidRDefault="00020C61"/>
    <w:p w:rsidR="00020C61" w:rsidRDefault="00020C61" w:rsidP="004E1D0A">
      <w:pPr>
        <w:pStyle w:val="ListParagraph"/>
        <w:numPr>
          <w:ilvl w:val="0"/>
          <w:numId w:val="1"/>
        </w:numPr>
      </w:pPr>
      <w:r>
        <w:t>Find definitions/explanations for the following:</w:t>
      </w:r>
    </w:p>
    <w:p w:rsidR="004E1D0A" w:rsidRDefault="004E1D0A" w:rsidP="004E1D0A">
      <w:pPr>
        <w:pStyle w:val="ListParagraph"/>
      </w:pPr>
    </w:p>
    <w:p w:rsidR="004E1D0A" w:rsidRDefault="004E1D0A" w:rsidP="004E1D0A">
      <w:pPr>
        <w:pStyle w:val="ListParagraph"/>
      </w:pPr>
    </w:p>
    <w:p w:rsidR="00020C61" w:rsidRDefault="00020C61" w:rsidP="004E1D0A">
      <w:pPr>
        <w:pStyle w:val="ListParagraph"/>
        <w:numPr>
          <w:ilvl w:val="0"/>
          <w:numId w:val="2"/>
        </w:numPr>
      </w:pPr>
      <w:r>
        <w:t>particulate</w:t>
      </w:r>
    </w:p>
    <w:p w:rsidR="008925F5" w:rsidRDefault="008925F5" w:rsidP="008925F5"/>
    <w:p w:rsidR="00020C61" w:rsidRDefault="00020C61" w:rsidP="004E1D0A">
      <w:pPr>
        <w:pStyle w:val="ListParagraph"/>
        <w:numPr>
          <w:ilvl w:val="0"/>
          <w:numId w:val="2"/>
        </w:numPr>
      </w:pPr>
      <w:r>
        <w:t>sediment</w:t>
      </w:r>
    </w:p>
    <w:p w:rsidR="008925F5" w:rsidRDefault="008925F5" w:rsidP="008925F5">
      <w:pPr>
        <w:pStyle w:val="ListParagraph"/>
      </w:pPr>
    </w:p>
    <w:p w:rsidR="008925F5" w:rsidRDefault="008925F5" w:rsidP="008925F5"/>
    <w:p w:rsidR="00020C61" w:rsidRDefault="00020C61" w:rsidP="004E1D0A">
      <w:pPr>
        <w:pStyle w:val="ListParagraph"/>
        <w:numPr>
          <w:ilvl w:val="0"/>
          <w:numId w:val="2"/>
        </w:numPr>
      </w:pPr>
      <w:r>
        <w:t>bacteria</w:t>
      </w:r>
    </w:p>
    <w:p w:rsidR="008925F5" w:rsidRDefault="008925F5" w:rsidP="008925F5"/>
    <w:p w:rsidR="00020C61" w:rsidRDefault="00020C61" w:rsidP="004E1D0A">
      <w:pPr>
        <w:pStyle w:val="ListParagraph"/>
        <w:numPr>
          <w:ilvl w:val="0"/>
          <w:numId w:val="2"/>
        </w:numPr>
      </w:pPr>
      <w:r>
        <w:t>desalination</w:t>
      </w:r>
    </w:p>
    <w:p w:rsidR="008925F5" w:rsidRDefault="008925F5" w:rsidP="008925F5">
      <w:pPr>
        <w:pStyle w:val="ListParagraph"/>
      </w:pPr>
    </w:p>
    <w:p w:rsidR="008925F5" w:rsidRDefault="008925F5" w:rsidP="008925F5"/>
    <w:p w:rsidR="00020C61" w:rsidRDefault="00020C61" w:rsidP="004E1D0A">
      <w:pPr>
        <w:pStyle w:val="ListParagraph"/>
        <w:numPr>
          <w:ilvl w:val="0"/>
          <w:numId w:val="2"/>
        </w:numPr>
      </w:pPr>
      <w:r>
        <w:t>multistage flash distillation</w:t>
      </w:r>
    </w:p>
    <w:p w:rsidR="008925F5" w:rsidRDefault="008925F5" w:rsidP="008925F5"/>
    <w:p w:rsidR="00020C61" w:rsidRDefault="00020C61" w:rsidP="004E1D0A">
      <w:pPr>
        <w:pStyle w:val="ListParagraph"/>
        <w:numPr>
          <w:ilvl w:val="0"/>
          <w:numId w:val="2"/>
        </w:numPr>
      </w:pPr>
      <w:r>
        <w:t>solar still</w:t>
      </w:r>
    </w:p>
    <w:p w:rsidR="008925F5" w:rsidRDefault="008925F5" w:rsidP="008925F5">
      <w:pPr>
        <w:pStyle w:val="ListParagraph"/>
      </w:pPr>
    </w:p>
    <w:p w:rsidR="008925F5" w:rsidRDefault="008925F5" w:rsidP="008925F5"/>
    <w:p w:rsidR="00020C61" w:rsidRDefault="00020C61" w:rsidP="004E1D0A">
      <w:pPr>
        <w:pStyle w:val="ListParagraph"/>
        <w:numPr>
          <w:ilvl w:val="0"/>
          <w:numId w:val="2"/>
        </w:numPr>
      </w:pPr>
      <w:r>
        <w:lastRenderedPageBreak/>
        <w:t>reverse osmosis</w:t>
      </w:r>
    </w:p>
    <w:p w:rsidR="008925F5" w:rsidRDefault="008925F5" w:rsidP="008925F5"/>
    <w:p w:rsidR="00020C61" w:rsidRDefault="00020C61" w:rsidP="004E1D0A">
      <w:pPr>
        <w:pStyle w:val="ListParagraph"/>
        <w:numPr>
          <w:ilvl w:val="0"/>
          <w:numId w:val="2"/>
        </w:numPr>
      </w:pPr>
      <w:proofErr w:type="spellStart"/>
      <w:r>
        <w:t>electrodialysis</w:t>
      </w:r>
      <w:proofErr w:type="spellEnd"/>
    </w:p>
    <w:p w:rsidR="008925F5" w:rsidRDefault="008925F5" w:rsidP="008925F5">
      <w:pPr>
        <w:pStyle w:val="ListParagraph"/>
      </w:pPr>
    </w:p>
    <w:p w:rsidR="008925F5" w:rsidRDefault="008925F5" w:rsidP="008925F5"/>
    <w:p w:rsidR="00020C61" w:rsidRDefault="00020C61" w:rsidP="004E1D0A">
      <w:pPr>
        <w:pStyle w:val="ListParagraph"/>
        <w:numPr>
          <w:ilvl w:val="0"/>
          <w:numId w:val="2"/>
        </w:numPr>
      </w:pPr>
      <w:r>
        <w:t>ion exchange</w:t>
      </w:r>
    </w:p>
    <w:p w:rsidR="008925F5" w:rsidRDefault="008925F5" w:rsidP="008925F5"/>
    <w:p w:rsidR="00020C61" w:rsidRDefault="00020C61" w:rsidP="004E1D0A">
      <w:pPr>
        <w:pStyle w:val="ListParagraph"/>
        <w:numPr>
          <w:ilvl w:val="0"/>
          <w:numId w:val="2"/>
        </w:numPr>
      </w:pPr>
      <w:r>
        <w:t>freezing desalination</w:t>
      </w:r>
    </w:p>
    <w:p w:rsidR="008925F5" w:rsidRDefault="008925F5" w:rsidP="008925F5">
      <w:pPr>
        <w:pStyle w:val="ListParagraph"/>
      </w:pPr>
    </w:p>
    <w:p w:rsidR="008925F5" w:rsidRDefault="008925F5" w:rsidP="008925F5"/>
    <w:p w:rsidR="00020C61" w:rsidRDefault="00020C61" w:rsidP="004E1D0A">
      <w:pPr>
        <w:pStyle w:val="ListParagraph"/>
        <w:numPr>
          <w:ilvl w:val="0"/>
          <w:numId w:val="2"/>
        </w:numPr>
      </w:pPr>
      <w:r>
        <w:t>chlorination</w:t>
      </w:r>
    </w:p>
    <w:p w:rsidR="008925F5" w:rsidRDefault="008925F5" w:rsidP="008925F5"/>
    <w:p w:rsidR="00020C61" w:rsidRDefault="00020C61" w:rsidP="004E1D0A">
      <w:pPr>
        <w:pStyle w:val="ListParagraph"/>
        <w:numPr>
          <w:ilvl w:val="0"/>
          <w:numId w:val="2"/>
        </w:numPr>
      </w:pPr>
      <w:r>
        <w:t>flocculation</w:t>
      </w:r>
    </w:p>
    <w:p w:rsidR="008925F5" w:rsidRDefault="008925F5" w:rsidP="008925F5">
      <w:pPr>
        <w:pStyle w:val="ListParagraph"/>
      </w:pPr>
    </w:p>
    <w:p w:rsidR="008925F5" w:rsidRDefault="008925F5" w:rsidP="008925F5"/>
    <w:p w:rsidR="00020C61" w:rsidRDefault="00020C61" w:rsidP="004E1D0A">
      <w:pPr>
        <w:pStyle w:val="ListParagraph"/>
        <w:numPr>
          <w:ilvl w:val="0"/>
          <w:numId w:val="2"/>
        </w:numPr>
      </w:pPr>
      <w:r>
        <w:t>fluoridation</w:t>
      </w:r>
    </w:p>
    <w:p w:rsidR="008925F5" w:rsidRDefault="008925F5" w:rsidP="008925F5"/>
    <w:p w:rsidR="00020C61" w:rsidRDefault="00020C61" w:rsidP="004E1D0A">
      <w:pPr>
        <w:pStyle w:val="ListParagraph"/>
        <w:numPr>
          <w:ilvl w:val="0"/>
          <w:numId w:val="2"/>
        </w:numPr>
      </w:pPr>
      <w:r>
        <w:t>UV treatment of water</w:t>
      </w:r>
    </w:p>
    <w:p w:rsidR="008925F5" w:rsidRDefault="008925F5" w:rsidP="008925F5">
      <w:pPr>
        <w:pStyle w:val="ListParagraph"/>
      </w:pPr>
    </w:p>
    <w:p w:rsidR="008925F5" w:rsidRDefault="008925F5" w:rsidP="008925F5"/>
    <w:p w:rsidR="00020C61" w:rsidRDefault="00020C61"/>
    <w:p w:rsidR="00020C61" w:rsidRDefault="00020C61" w:rsidP="004E1D0A">
      <w:pPr>
        <w:pStyle w:val="ListParagraph"/>
        <w:numPr>
          <w:ilvl w:val="0"/>
          <w:numId w:val="1"/>
        </w:numPr>
      </w:pPr>
      <w:r>
        <w:t xml:space="preserve">Would you be willing to drink recycled water? What are some of the issues or </w:t>
      </w:r>
      <w:r w:rsidR="004E1D0A">
        <w:t>limitations?</w:t>
      </w:r>
    </w:p>
    <w:sectPr w:rsidR="00020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215CE2"/>
    <w:multiLevelType w:val="hybridMultilevel"/>
    <w:tmpl w:val="2BD8889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2506E"/>
    <w:multiLevelType w:val="hybridMultilevel"/>
    <w:tmpl w:val="CE2E3A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C61"/>
    <w:rsid w:val="00020C61"/>
    <w:rsid w:val="004E1D0A"/>
    <w:rsid w:val="008925F5"/>
    <w:rsid w:val="00BA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63EAA"/>
  <w15:chartTrackingRefBased/>
  <w15:docId w15:val="{293D7D38-2751-464C-9EDF-B011BF0E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D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25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5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77C1A982</Template>
  <TotalTime>17</TotalTime>
  <Pages>2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Kristy [Narrogin Senior High School]</dc:creator>
  <cp:keywords/>
  <dc:description/>
  <cp:lastModifiedBy>JOHNSON Kristy [Narrogin Senior High School]</cp:lastModifiedBy>
  <cp:revision>2</cp:revision>
  <cp:lastPrinted>2020-06-30T03:17:00Z</cp:lastPrinted>
  <dcterms:created xsi:type="dcterms:W3CDTF">2020-06-30T03:00:00Z</dcterms:created>
  <dcterms:modified xsi:type="dcterms:W3CDTF">2020-06-30T03:17:00Z</dcterms:modified>
</cp:coreProperties>
</file>