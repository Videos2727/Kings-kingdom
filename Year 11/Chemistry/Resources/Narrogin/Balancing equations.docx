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A20E5" w:rsidRDefault="00EF23B7" w:rsidP="006A4DAB">
      <w:pPr>
        <w:ind w:left="-851" w:hanging="567"/>
      </w:pPr>
      <w:r>
        <w:rPr>
          <w:noProof/>
          <w:lang w:eastAsia="en-AU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-266700</wp:posOffset>
                </wp:positionH>
                <wp:positionV relativeFrom="paragraph">
                  <wp:posOffset>353060</wp:posOffset>
                </wp:positionV>
                <wp:extent cx="1419225" cy="457200"/>
                <wp:effectExtent l="0" t="0" r="28575" b="19050"/>
                <wp:wrapNone/>
                <wp:docPr id="2" name="Rounded 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19225" cy="457200"/>
                        </a:xfrm>
                        <a:prstGeom prst="round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4A378BE8" id="Rounded Rectangle 2" o:spid="_x0000_s1026" style="position:absolute;margin-left:-21pt;margin-top:27.8pt;width:111.75pt;height:36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" fillcolor="white [3212]" strokecolor="white [3212]" strokeweight="1pt">
                <v:stroke joinstyle="miter"/>
              </v:roundrect>
            </w:pict>
          </mc:Fallback>
        </mc:AlternateContent>
      </w:r>
      <w:bookmarkStart w:id="0" w:name="_GoBack"/>
      <w:r w:rsidR="006A4DAB" w:rsidRPr="006A4DAB">
        <w:drawing>
          <wp:inline distT="0" distB="0" distL="0" distR="0">
            <wp:extent cx="7705725" cy="9731928"/>
            <wp:effectExtent l="0" t="0" r="0" b="3175"/>
            <wp:docPr id="1" name="Picture 1" descr="49 Balancing Chemical Equations Worksheets [with Answers]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49 Balancing Chemical Equations Worksheets [with Answers]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718936" cy="974861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0"/>
    </w:p>
    <w:sectPr w:rsidR="00BA20E5" w:rsidSect="006A4DAB">
      <w:pgSz w:w="11906" w:h="16838"/>
      <w:pgMar w:top="284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Yu Mincho">
    <w:altName w:val="游明朝"/>
    <w:panose1 w:val="00000000000000000000"/>
    <w:charset w:val="8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A4DAB"/>
    <w:rsid w:val="006A4DAB"/>
    <w:rsid w:val="00BA20E5"/>
    <w:rsid w:val="00EF23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C9ADC1D-CB4D-46C4-9322-77DEFACB60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6A4DA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A4DAB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EF0A73F7</Template>
  <TotalTime>133</TotalTime>
  <Pages>1</Pages>
  <Words>0</Words>
  <Characters>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Department of Education Western Australia</Company>
  <LinksUpToDate>false</LinksUpToDate>
  <CharactersWithSpaces>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JOHNSON Kristy [Narrogin Senior High School]</dc:creator>
  <cp:keywords/>
  <dc:description/>
  <cp:lastModifiedBy>JOHNSON Kristy [Narrogin Senior High School]</cp:lastModifiedBy>
  <cp:revision>1</cp:revision>
  <cp:lastPrinted>2020-04-29T03:42:00Z</cp:lastPrinted>
  <dcterms:created xsi:type="dcterms:W3CDTF">2020-04-29T03:41:00Z</dcterms:created>
  <dcterms:modified xsi:type="dcterms:W3CDTF">2020-04-29T05:54:00Z</dcterms:modified>
</cp:coreProperties>
</file>