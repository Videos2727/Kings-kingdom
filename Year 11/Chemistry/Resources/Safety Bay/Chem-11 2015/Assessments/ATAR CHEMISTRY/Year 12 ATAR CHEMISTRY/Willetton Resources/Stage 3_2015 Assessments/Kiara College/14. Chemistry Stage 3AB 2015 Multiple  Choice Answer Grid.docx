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4429BE" w14:textId="5CF20EDB" w:rsidR="004D7F3D" w:rsidRPr="001826FF" w:rsidRDefault="00F834A0" w:rsidP="004E32F3">
      <w:pPr>
        <w:rPr>
          <w:rFonts w:cs="Arial"/>
          <w:b/>
          <w:sz w:val="36"/>
          <w:szCs w:val="36"/>
        </w:rPr>
      </w:pPr>
      <w:bookmarkStart w:id="0" w:name="_GoBack"/>
      <w:r>
        <w:rPr>
          <w:rFonts w:cs="Arial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2E38D32" wp14:editId="28E4384A">
            <wp:simplePos x="0" y="0"/>
            <wp:positionH relativeFrom="column">
              <wp:posOffset>6129827</wp:posOffset>
            </wp:positionH>
            <wp:positionV relativeFrom="paragraph">
              <wp:posOffset>-617220</wp:posOffset>
            </wp:positionV>
            <wp:extent cx="696113" cy="964932"/>
            <wp:effectExtent l="0" t="0" r="889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ara Logo Col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113" cy="964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1826FF" w:rsidRPr="001826FF">
        <w:rPr>
          <w:rFonts w:cs="Arial"/>
          <w:b/>
          <w:sz w:val="40"/>
          <w:szCs w:val="40"/>
        </w:rPr>
        <w:t>C</w:t>
      </w:r>
      <w:r w:rsidR="001826FF">
        <w:rPr>
          <w:rFonts w:cs="Arial"/>
          <w:b/>
          <w:sz w:val="40"/>
          <w:szCs w:val="40"/>
        </w:rPr>
        <w:t>HEMISTRY</w:t>
      </w:r>
      <w:r w:rsidR="001826FF">
        <w:rPr>
          <w:rFonts w:cs="Arial"/>
          <w:b/>
          <w:sz w:val="52"/>
        </w:rPr>
        <w:t xml:space="preserve"> </w:t>
      </w:r>
      <w:r w:rsidR="006E5E08">
        <w:rPr>
          <w:rFonts w:cs="Arial"/>
          <w:b/>
          <w:sz w:val="36"/>
          <w:szCs w:val="36"/>
        </w:rPr>
        <w:t>Stage 3</w:t>
      </w:r>
      <w:r w:rsidR="001826FF" w:rsidRPr="001826FF">
        <w:rPr>
          <w:rFonts w:cs="Arial"/>
          <w:b/>
          <w:sz w:val="36"/>
          <w:szCs w:val="36"/>
        </w:rPr>
        <w:t xml:space="preserve"> </w:t>
      </w:r>
      <w:r w:rsidR="001B5458">
        <w:rPr>
          <w:rFonts w:cs="Arial"/>
          <w:b/>
          <w:sz w:val="36"/>
          <w:szCs w:val="36"/>
        </w:rPr>
        <w:t xml:space="preserve">  </w:t>
      </w:r>
      <w:r w:rsidR="001826FF" w:rsidRPr="001826FF">
        <w:rPr>
          <w:rFonts w:cs="Arial"/>
          <w:b/>
          <w:sz w:val="36"/>
          <w:szCs w:val="36"/>
        </w:rPr>
        <w:t>Examination</w:t>
      </w:r>
      <w:r w:rsidR="00C12084">
        <w:rPr>
          <w:rFonts w:cs="Arial"/>
          <w:b/>
          <w:sz w:val="32"/>
        </w:rPr>
        <w:t>, Semester Two, 201</w:t>
      </w:r>
      <w:r w:rsidR="009C5ACA">
        <w:rPr>
          <w:rFonts w:cs="Arial"/>
          <w:b/>
          <w:sz w:val="32"/>
        </w:rPr>
        <w:t>5</w:t>
      </w:r>
      <w:r w:rsidR="004D7F3D">
        <w:rPr>
          <w:rFonts w:cs="Arial"/>
          <w:b/>
          <w:sz w:val="32"/>
        </w:rPr>
        <w:t xml:space="preserve"> </w:t>
      </w:r>
    </w:p>
    <w:p w14:paraId="2C022A27" w14:textId="77777777" w:rsidR="004E32F3" w:rsidRDefault="004E32F3">
      <w:pPr>
        <w:rPr>
          <w:rFonts w:cs="Arial"/>
          <w:b/>
          <w:sz w:val="32"/>
        </w:rPr>
      </w:pPr>
    </w:p>
    <w:p w14:paraId="6A17E29F" w14:textId="77777777" w:rsidR="004E32F3" w:rsidRPr="000F4E56" w:rsidRDefault="004E32F3" w:rsidP="001826FF">
      <w:pPr>
        <w:rPr>
          <w:rFonts w:cs="Arial"/>
          <w:b/>
          <w:sz w:val="32"/>
        </w:rPr>
      </w:pPr>
      <w:r w:rsidRPr="000F4E56">
        <w:rPr>
          <w:rFonts w:cs="Arial"/>
          <w:b/>
          <w:sz w:val="32"/>
        </w:rPr>
        <w:t>Student Name/Number</w:t>
      </w:r>
      <w:r>
        <w:rPr>
          <w:rFonts w:cs="Arial"/>
          <w:b/>
          <w:sz w:val="32"/>
        </w:rPr>
        <w:t>: ____________________</w:t>
      </w:r>
      <w:r w:rsidR="001826FF">
        <w:rPr>
          <w:rFonts w:cs="Arial"/>
          <w:b/>
          <w:sz w:val="32"/>
        </w:rPr>
        <w:t>_____________</w:t>
      </w:r>
    </w:p>
    <w:p w14:paraId="315DE067" w14:textId="77777777" w:rsidR="004E32F3" w:rsidRPr="000F4E56" w:rsidRDefault="004E32F3">
      <w:pPr>
        <w:rPr>
          <w:rFonts w:cs="Arial"/>
          <w:b/>
          <w:sz w:val="32"/>
          <w:u w:val="single"/>
        </w:rPr>
      </w:pPr>
    </w:p>
    <w:p w14:paraId="7976A5CF" w14:textId="77777777" w:rsidR="00D72639" w:rsidRDefault="00D72639">
      <w:pPr>
        <w:rPr>
          <w:rFonts w:cs="Arial"/>
          <w:b/>
          <w:sz w:val="32"/>
          <w:u w:val="single"/>
        </w:rPr>
      </w:pPr>
    </w:p>
    <w:p w14:paraId="57C3E099" w14:textId="77777777" w:rsidR="004E32F3" w:rsidRPr="001826FF" w:rsidRDefault="001826FF">
      <w:pPr>
        <w:rPr>
          <w:rFonts w:cs="Arial"/>
          <w:b/>
          <w:sz w:val="24"/>
        </w:rPr>
      </w:pPr>
      <w:r>
        <w:rPr>
          <w:rFonts w:cs="Arial"/>
          <w:b/>
          <w:sz w:val="32"/>
          <w:u w:val="single"/>
        </w:rPr>
        <w:t xml:space="preserve">Section </w:t>
      </w:r>
      <w:r w:rsidR="004E32F3">
        <w:rPr>
          <w:rFonts w:cs="Arial"/>
          <w:b/>
          <w:sz w:val="32"/>
          <w:u w:val="single"/>
        </w:rPr>
        <w:t xml:space="preserve"> O</w:t>
      </w:r>
      <w:r>
        <w:rPr>
          <w:rFonts w:cs="Arial"/>
          <w:b/>
          <w:sz w:val="32"/>
          <w:u w:val="single"/>
        </w:rPr>
        <w:t>ne</w:t>
      </w:r>
      <w:r w:rsidR="004E32F3" w:rsidRPr="000F4E56">
        <w:rPr>
          <w:rFonts w:cs="Arial"/>
          <w:b/>
          <w:sz w:val="32"/>
        </w:rPr>
        <w:t xml:space="preserve"> </w:t>
      </w:r>
      <w:r w:rsidRPr="001826FF">
        <w:rPr>
          <w:rFonts w:cs="Arial"/>
          <w:b/>
          <w:sz w:val="24"/>
        </w:rPr>
        <w:t>Multiple-</w:t>
      </w:r>
      <w:r w:rsidR="000668AA">
        <w:rPr>
          <w:rFonts w:cs="Arial"/>
          <w:b/>
          <w:sz w:val="24"/>
        </w:rPr>
        <w:t>Choice Answer Sheet</w:t>
      </w:r>
    </w:p>
    <w:p w14:paraId="108C24BA" w14:textId="77777777" w:rsidR="004E32F3" w:rsidRPr="000F4E56" w:rsidRDefault="004E32F3">
      <w:pPr>
        <w:rPr>
          <w:rFonts w:cs="Arial"/>
          <w:i/>
          <w:sz w:val="24"/>
        </w:rPr>
      </w:pPr>
    </w:p>
    <w:p w14:paraId="6B69B08F" w14:textId="55922AA8" w:rsidR="004E32F3" w:rsidRPr="005B3B51" w:rsidRDefault="004E32F3">
      <w:pPr>
        <w:rPr>
          <w:rFonts w:cs="Arial"/>
          <w:sz w:val="22"/>
          <w:szCs w:val="22"/>
        </w:rPr>
      </w:pPr>
      <w:r w:rsidRPr="005B3B51">
        <w:rPr>
          <w:rFonts w:cs="Arial"/>
          <w:sz w:val="22"/>
          <w:szCs w:val="22"/>
        </w:rPr>
        <w:t>Use a 2B or B p</w:t>
      </w:r>
      <w:r w:rsidR="005B3B51">
        <w:rPr>
          <w:rFonts w:cs="Arial"/>
          <w:sz w:val="22"/>
          <w:szCs w:val="22"/>
        </w:rPr>
        <w:t xml:space="preserve">encil or a blue or black pen. </w:t>
      </w:r>
      <w:r w:rsidR="005B3B51" w:rsidRPr="005B3B51">
        <w:rPr>
          <w:rFonts w:cs="Arial"/>
          <w:sz w:val="22"/>
          <w:szCs w:val="22"/>
          <w:lang w:eastAsia="en-AU"/>
        </w:rPr>
        <w:t xml:space="preserve">For each question shade the box to indicate your answer. Use only </w:t>
      </w:r>
      <w:r w:rsidR="003F06C8" w:rsidRPr="005B3B51">
        <w:rPr>
          <w:rFonts w:cs="Arial"/>
          <w:sz w:val="22"/>
          <w:szCs w:val="22"/>
        </w:rPr>
        <w:t>2B or B p</w:t>
      </w:r>
      <w:r w:rsidR="003F06C8">
        <w:rPr>
          <w:rFonts w:cs="Arial"/>
          <w:sz w:val="22"/>
          <w:szCs w:val="22"/>
        </w:rPr>
        <w:t xml:space="preserve">encil or </w:t>
      </w:r>
      <w:r w:rsidR="005B3B51" w:rsidRPr="005B3B51">
        <w:rPr>
          <w:rFonts w:cs="Arial"/>
          <w:sz w:val="22"/>
          <w:szCs w:val="22"/>
          <w:lang w:eastAsia="en-AU"/>
        </w:rPr>
        <w:t>a blue or black pen to shade the boxes. If you make a mistake, place a cross through that square then shade your new answer. Do not erase or use correction fluid/tape.</w:t>
      </w:r>
    </w:p>
    <w:p w14:paraId="50A7589B" w14:textId="77777777" w:rsidR="004E32F3" w:rsidRPr="000F4E56" w:rsidRDefault="004E32F3">
      <w:pPr>
        <w:rPr>
          <w:rFonts w:cs="Arial"/>
          <w:sz w:val="24"/>
        </w:rPr>
      </w:pPr>
    </w:p>
    <w:p w14:paraId="3EFF197C" w14:textId="77777777" w:rsidR="004E32F3" w:rsidRPr="000F4E56" w:rsidRDefault="004E32F3">
      <w:pPr>
        <w:rPr>
          <w:rFonts w:cs="Arial"/>
          <w:sz w:val="24"/>
        </w:rPr>
      </w:pPr>
    </w:p>
    <w:tbl>
      <w:tblPr>
        <w:tblW w:w="72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315126" w:rsidRPr="00D372C4" w14:paraId="26FBAE0B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806280E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F3B5A5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6305400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B761B8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D0A820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72B0FA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4A051E1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161164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44A0702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9FBFB4F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14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2E4EFC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3D046B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836B48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5B7654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7B5E37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67E2F67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915DE3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2E6296D8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09458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E57BE3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96AC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AF1EE2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9CE7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082A0F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7E65251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94D315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A707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90588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70601C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E30A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01DC4A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DD47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A9BDF7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906C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8E683F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01CDFA4C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741A1B5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BE549E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65243F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D065B6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7EC93B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9EBE0D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491E9B7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63FC10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46DD39B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FFB9A83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15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263718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C07FF8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9E26E3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EAB89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5D62CE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4844BA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256AA3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490EA77E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07ED21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920FBB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43A3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D1B5C4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FDE0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EE5319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09AB7A1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277AC3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63DA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805B0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A0EF87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FE58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8F500C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C780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704E62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D4E1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DA89FF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2C055876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23C6CE8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3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32ADBD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E40C5F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5F735C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7D6CAB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62C9E6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18C4FAC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7D4A03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13126F1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53C7F6D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16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CF149A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FA4137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48C919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FBAB01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8013DF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62B2F2A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613433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051F1287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1F8068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78DF1F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7946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B55E65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1D7F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F77FD0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3932892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2C54D9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EE70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311E4D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564635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4B62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20C1D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401C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726226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3098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8919C1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5BA54829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416809D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4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E50CA0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C630A7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E96541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825122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1356E0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69CAEDE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9160F0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4E4ABA3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3D768F7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17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9E2850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2171BD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B93D1F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0EA8F7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18E1A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3AAC78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9B4E44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74FA56AA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E2FB9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709BC7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F658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736356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C3A1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B3E481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2F61A21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F93CAC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73B9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16D186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D70D34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61D3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47B995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5F6E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3CD7EB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21B7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365D71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02D69F16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2DB9D83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5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E3677D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AA0575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4443FC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94EDF6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1DE2C4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33560EF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788EBC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2ACA072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3818FE1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18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C79785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B0B688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FB57CE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085617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7F7F66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EB3C84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216E18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409072AD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A1B474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C94BF7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1928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2DFAA5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6051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B4E6CD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2AB26F5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A6714E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9E51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F78BC3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CB985F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6260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7FEDD8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6245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02E023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6D5B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7108A2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2C214353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08C2A66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6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C432C7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80DF83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AF9698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D516F8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82F621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4CD29EA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71CB95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33FF2E8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FA998EF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19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85CEE2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02831A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1054F9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3CC681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3C238A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D0574D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560C2E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6EFA1DF5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209E39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562A6B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32C5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2E9390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ECF6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CA7DC9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4EC75B5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107C61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71DA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49331B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C3A8FC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B115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6C467E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3F9F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A285C4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905C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D108C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69643D04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C5C2802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7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6778CB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35D7CC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489B32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1AA50D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DECC72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0FA1556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B56EEC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1113C46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E636BE7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20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72F62C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FEC0D7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DCD13B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F799DD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7A8CC1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1AB8FA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DB239E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1C015CD6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5A416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2F4AD7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FA76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0B5762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2934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859E8B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7C414BA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FFF648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1B29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EC3ED1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A329F1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EBE1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79ED4F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DD1F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14BD0E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A43A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D2127D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65102700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B534465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8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473E1E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2CAE6E0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ABEE55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87137A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A712E4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230A2CF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86CF12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666B453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C4A7092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21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ECD6FF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A4D829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A98B51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F6867D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3652C5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B6352D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C6DA2E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00C442FC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B52116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AC32D0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3057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515683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CED6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F3CBBA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37F7955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029E44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678C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F4BBCB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FD52F7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BB8F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B43741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924B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093621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6064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ACCE04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23413A4F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44A6C75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9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62F6CB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46B88C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C6A128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C55AAA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D80617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1128172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A0D15D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730C082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2FA10C8B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22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06B04A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49DE0B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7C3B8B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A91CFD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6E068D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A23D1B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B31DEE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6BDEC057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69BE1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376BC8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BBDA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2172FA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C8CF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1088B0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7FCAD80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3CE2C6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A5D8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31CBF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DE2AC4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7A79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6E4FB2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338C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A269DE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3D4A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A81AD3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0757E293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B85ADA2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10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2630C9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CE62C6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541824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D30572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28C603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1E52F65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FC2415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0A50EA7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D3EAA12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23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80F572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F8F01C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C44193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5B89333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97EC12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4EC434B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827BBA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4D817AE6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9BC524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FE6E89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4F17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961616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2F5E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900630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2EE3E1A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754A2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A4C9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58FA3A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D842D7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19A2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E14B00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1C3C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0B15F6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684C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241B31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702DD388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B54A873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11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9CF32A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CD7C3B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C7CAF4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765D288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EE8DF4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76CA294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449DEF6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79F5B98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2DA4C19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24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BA64AC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65906DA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0CB1E6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B59DF2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1D2F30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4C2F45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623A2E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770872BE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8F128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CE862F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9C35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F370AF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C67F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A1D5E7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63BD34F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CA5199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331A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4F3A5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5A3ACD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AEB9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09D6D01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B951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44318A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67AC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2717E5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572454F7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A26EA7F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12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1FECD3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712E6D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B2D5F6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16B1C1D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C6643A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3A3D27E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57303CB4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7095AE4A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94C321D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25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3B2B454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60E486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6CFB8DE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9808B0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3623B6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0A8E7AB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1705DE0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</w:tr>
      <w:tr w:rsidR="00315126" w:rsidRPr="00D372C4" w14:paraId="788C7ED5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DC6312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CD16D2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4385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F01778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28847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742BB4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4618329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959BED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B453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9AA279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57D9F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2BD8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3E2FE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153F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BE0AE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555A0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A2B1D2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  <w:tr w:rsidR="00315126" w:rsidRPr="00D372C4" w14:paraId="6A52B32B" w14:textId="77777777" w:rsidTr="00992588">
        <w:trPr>
          <w:trHeight w:val="274"/>
          <w:jc w:val="center"/>
        </w:trPr>
        <w:tc>
          <w:tcPr>
            <w:tcW w:w="427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0EA9E66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b/>
                <w:color w:val="000000"/>
                <w:kern w:val="0"/>
                <w:lang w:val="en-US"/>
              </w:rPr>
              <w:t>13</w:t>
            </w: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03CB93F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A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33F8F7B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144517D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B</w:t>
            </w:r>
          </w:p>
        </w:tc>
        <w:tc>
          <w:tcPr>
            <w:tcW w:w="428" w:type="dxa"/>
            <w:tcBorders>
              <w:top w:val="nil"/>
              <w:bottom w:val="nil"/>
            </w:tcBorders>
            <w:vAlign w:val="center"/>
          </w:tcPr>
          <w:p w14:paraId="64F72E1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79AFB743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C</w:t>
            </w:r>
          </w:p>
        </w:tc>
        <w:tc>
          <w:tcPr>
            <w:tcW w:w="428" w:type="dxa"/>
            <w:tcBorders>
              <w:top w:val="nil"/>
              <w:bottom w:val="nil"/>
            </w:tcBorders>
          </w:tcPr>
          <w:p w14:paraId="65168B29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shd w:val="clear" w:color="auto" w:fill="auto"/>
            <w:noWrap/>
            <w:vAlign w:val="center"/>
            <w:hideMark/>
          </w:tcPr>
          <w:p w14:paraId="2CE58D9F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  <w:r w:rsidRPr="00D372C4">
              <w:rPr>
                <w:rFonts w:ascii="Calibri" w:hAnsi="Calibri"/>
                <w:color w:val="000000"/>
                <w:kern w:val="0"/>
                <w:lang w:val="en-US"/>
              </w:rPr>
              <w:t>D</w:t>
            </w:r>
          </w:p>
        </w:tc>
        <w:tc>
          <w:tcPr>
            <w:tcW w:w="428" w:type="dxa"/>
            <w:tcBorders>
              <w:top w:val="nil"/>
              <w:bottom w:val="nil"/>
              <w:right w:val="nil"/>
            </w:tcBorders>
            <w:vAlign w:val="center"/>
          </w:tcPr>
          <w:p w14:paraId="7D76CB8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BC24E" w14:textId="77777777" w:rsidR="00315126" w:rsidRPr="00D372C4" w:rsidRDefault="00315126" w:rsidP="00315126">
            <w:pPr>
              <w:jc w:val="center"/>
              <w:rPr>
                <w:rFonts w:ascii="Calibri" w:hAnsi="Calibri"/>
                <w:b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09FB5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BD348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53E1C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C808E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C8CE6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607B5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26E6B" w14:textId="77777777" w:rsidR="00315126" w:rsidRPr="00D372C4" w:rsidRDefault="00315126" w:rsidP="00315126">
            <w:pPr>
              <w:jc w:val="center"/>
              <w:rPr>
                <w:rFonts w:ascii="Calibri" w:hAnsi="Calibri"/>
                <w:color w:val="000000"/>
                <w:kern w:val="0"/>
                <w:lang w:val="en-US"/>
              </w:rPr>
            </w:pPr>
          </w:p>
        </w:tc>
      </w:tr>
    </w:tbl>
    <w:p w14:paraId="0B347F8B" w14:textId="77777777" w:rsidR="004E32F3" w:rsidRDefault="004E32F3">
      <w:pPr>
        <w:rPr>
          <w:rFonts w:cs="Arial"/>
          <w:sz w:val="24"/>
        </w:rPr>
      </w:pPr>
    </w:p>
    <w:p w14:paraId="7839C5AA" w14:textId="77777777" w:rsidR="00315126" w:rsidRDefault="00315126">
      <w:pPr>
        <w:rPr>
          <w:rFonts w:cs="Arial"/>
          <w:sz w:val="24"/>
        </w:rPr>
      </w:pPr>
    </w:p>
    <w:p w14:paraId="5B610111" w14:textId="77777777" w:rsidR="00315126" w:rsidRPr="000F4E56" w:rsidRDefault="00315126">
      <w:pPr>
        <w:rPr>
          <w:rFonts w:cs="Arial"/>
          <w:sz w:val="24"/>
        </w:rPr>
      </w:pPr>
    </w:p>
    <w:tbl>
      <w:tblPr>
        <w:tblW w:w="0" w:type="auto"/>
        <w:tblInd w:w="5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260"/>
      </w:tblGrid>
      <w:tr w:rsidR="004E32F3" w:rsidRPr="000F4E56" w14:paraId="72CD3581" w14:textId="77777777">
        <w:trPr>
          <w:trHeight w:val="488"/>
        </w:trPr>
        <w:tc>
          <w:tcPr>
            <w:tcW w:w="1440" w:type="dxa"/>
            <w:vAlign w:val="center"/>
          </w:tcPr>
          <w:p w14:paraId="780DBB61" w14:textId="77777777" w:rsidR="004E32F3" w:rsidRPr="000F4E56" w:rsidRDefault="004E32F3">
            <w:pPr>
              <w:rPr>
                <w:rFonts w:cs="Arial"/>
                <w:sz w:val="24"/>
                <w:lang w:bidi="x-none"/>
              </w:rPr>
            </w:pPr>
            <w:r w:rsidRPr="000F4E56">
              <w:rPr>
                <w:rFonts w:cs="Arial"/>
                <w:sz w:val="24"/>
                <w:lang w:bidi="x-none"/>
              </w:rPr>
              <w:t xml:space="preserve">total / </w:t>
            </w:r>
            <w:r>
              <w:rPr>
                <w:rFonts w:cs="Arial"/>
                <w:sz w:val="24"/>
                <w:lang w:bidi="x-none"/>
              </w:rPr>
              <w:t>25</w:t>
            </w:r>
          </w:p>
        </w:tc>
        <w:tc>
          <w:tcPr>
            <w:tcW w:w="1260" w:type="dxa"/>
          </w:tcPr>
          <w:p w14:paraId="41DA67CF" w14:textId="77777777" w:rsidR="004E32F3" w:rsidRPr="000F4E56" w:rsidRDefault="004E32F3">
            <w:pPr>
              <w:rPr>
                <w:rFonts w:cs="Arial"/>
                <w:sz w:val="24"/>
                <w:lang w:bidi="x-none"/>
              </w:rPr>
            </w:pPr>
          </w:p>
        </w:tc>
      </w:tr>
      <w:tr w:rsidR="004E32F3" w:rsidRPr="000F4E56" w14:paraId="6C97A63C" w14:textId="77777777">
        <w:trPr>
          <w:trHeight w:val="487"/>
        </w:trPr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58A96BD" w14:textId="77777777" w:rsidR="004E32F3" w:rsidRPr="000F4E56" w:rsidRDefault="004E32F3">
            <w:pPr>
              <w:rPr>
                <w:rFonts w:cs="Arial"/>
                <w:b/>
                <w:sz w:val="24"/>
                <w:lang w:bidi="x-none"/>
              </w:rPr>
            </w:pPr>
            <w:r>
              <w:rPr>
                <w:rFonts w:cs="Arial"/>
                <w:b/>
                <w:sz w:val="24"/>
                <w:lang w:bidi="x-none"/>
              </w:rPr>
              <w:t>total / 5</w:t>
            </w:r>
            <w:r w:rsidRPr="000F4E56">
              <w:rPr>
                <w:rFonts w:cs="Arial"/>
                <w:b/>
                <w:sz w:val="24"/>
                <w:lang w:bidi="x-none"/>
              </w:rPr>
              <w:t>0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0C5BAAE" w14:textId="77777777" w:rsidR="004E32F3" w:rsidRPr="000F4E56" w:rsidRDefault="004E32F3">
            <w:pPr>
              <w:rPr>
                <w:rFonts w:cs="Arial"/>
                <w:sz w:val="24"/>
                <w:lang w:bidi="x-none"/>
              </w:rPr>
            </w:pPr>
          </w:p>
        </w:tc>
      </w:tr>
    </w:tbl>
    <w:p w14:paraId="35BF3781" w14:textId="77777777" w:rsidR="004E32F3" w:rsidRPr="000F4E56" w:rsidRDefault="004E32F3" w:rsidP="004E32F3">
      <w:pPr>
        <w:rPr>
          <w:rFonts w:cs="Arial"/>
          <w:sz w:val="24"/>
        </w:rPr>
      </w:pPr>
    </w:p>
    <w:sectPr w:rsidR="004E32F3" w:rsidRPr="000F4E56" w:rsidSect="004F347A">
      <w:pgSz w:w="12240" w:h="15840" w:code="1"/>
      <w:pgMar w:top="1440" w:right="1152" w:bottom="1134" w:left="115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72AA5F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4F1"/>
    <w:rsid w:val="000668AA"/>
    <w:rsid w:val="00104E4A"/>
    <w:rsid w:val="001826FF"/>
    <w:rsid w:val="001B5458"/>
    <w:rsid w:val="00233819"/>
    <w:rsid w:val="0024197C"/>
    <w:rsid w:val="002F6D27"/>
    <w:rsid w:val="00315126"/>
    <w:rsid w:val="003F06C8"/>
    <w:rsid w:val="00442E6B"/>
    <w:rsid w:val="004433F9"/>
    <w:rsid w:val="004D7F3D"/>
    <w:rsid w:val="004E32F3"/>
    <w:rsid w:val="004F347A"/>
    <w:rsid w:val="005B3B51"/>
    <w:rsid w:val="005C39BA"/>
    <w:rsid w:val="006376F0"/>
    <w:rsid w:val="0065049A"/>
    <w:rsid w:val="006739EA"/>
    <w:rsid w:val="006E5E08"/>
    <w:rsid w:val="0078309A"/>
    <w:rsid w:val="008079C3"/>
    <w:rsid w:val="00842FC8"/>
    <w:rsid w:val="00992588"/>
    <w:rsid w:val="009C5ACA"/>
    <w:rsid w:val="009C75C6"/>
    <w:rsid w:val="00B728A0"/>
    <w:rsid w:val="00BC712E"/>
    <w:rsid w:val="00C12084"/>
    <w:rsid w:val="00C214F1"/>
    <w:rsid w:val="00D372C4"/>
    <w:rsid w:val="00D72639"/>
    <w:rsid w:val="00DC2D7C"/>
    <w:rsid w:val="00DD7A45"/>
    <w:rsid w:val="00E726AF"/>
    <w:rsid w:val="00F533B9"/>
    <w:rsid w:val="00F8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D936C8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kern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kern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0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58437346</Template>
  <TotalTime>3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11 Chemistry</vt:lpstr>
    </vt:vector>
  </TitlesOfParts>
  <Company>Scotch College</Company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11 Chemistry</dc:title>
  <dc:creator>Geoffrey Paul Quinto</dc:creator>
  <cp:lastModifiedBy>BARTON Shaun</cp:lastModifiedBy>
  <cp:revision>4</cp:revision>
  <cp:lastPrinted>2007-05-16T05:02:00Z</cp:lastPrinted>
  <dcterms:created xsi:type="dcterms:W3CDTF">2015-07-31T11:06:00Z</dcterms:created>
  <dcterms:modified xsi:type="dcterms:W3CDTF">2015-09-14T02:13:00Z</dcterms:modified>
</cp:coreProperties>
</file>