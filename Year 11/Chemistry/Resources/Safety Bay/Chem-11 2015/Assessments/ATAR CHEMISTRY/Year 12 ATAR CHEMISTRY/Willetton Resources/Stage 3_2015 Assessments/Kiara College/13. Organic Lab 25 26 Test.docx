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F4FFE" w14:textId="5F45C2B3" w:rsidR="00D90418" w:rsidRDefault="00D90418" w:rsidP="00CC5CF1">
      <w:pPr>
        <w:pStyle w:val="Heading3"/>
        <w:rPr>
          <w:rFonts w:ascii="Arial" w:hAnsi="Arial" w:cs="Arial"/>
          <w:sz w:val="24"/>
          <w:szCs w:val="24"/>
        </w:rPr>
      </w:pPr>
    </w:p>
    <w:p w14:paraId="07DC9CAB" w14:textId="124B23DF" w:rsidR="00CC5CF1" w:rsidRPr="00E40CD5" w:rsidRDefault="008669F2" w:rsidP="00CC5CF1">
      <w:pPr>
        <w:rPr>
          <w:rFonts w:ascii="Arial Narrow" w:hAnsi="Arial Narrow"/>
          <w:sz w:val="48"/>
          <w:szCs w:val="48"/>
        </w:rPr>
      </w:pPr>
      <w:r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766784" behindDoc="1" locked="0" layoutInCell="1" allowOverlap="1" wp14:anchorId="6A9265E1" wp14:editId="76638444">
            <wp:simplePos x="0" y="0"/>
            <wp:positionH relativeFrom="column">
              <wp:posOffset>5316855</wp:posOffset>
            </wp:positionH>
            <wp:positionV relativeFrom="paragraph">
              <wp:posOffset>131896</wp:posOffset>
            </wp:positionV>
            <wp:extent cx="1471295" cy="2040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CF1" w:rsidRPr="00E40CD5">
        <w:rPr>
          <w:rFonts w:ascii="Arial Narrow" w:hAnsi="Arial Narrow"/>
          <w:b/>
          <w:sz w:val="48"/>
          <w:szCs w:val="48"/>
        </w:rPr>
        <w:t xml:space="preserve">YEAR 12 CHEMISTRY </w:t>
      </w:r>
      <w:r w:rsidR="00CC5CF1">
        <w:rPr>
          <w:rFonts w:ascii="Arial Narrow" w:hAnsi="Arial Narrow"/>
          <w:b/>
          <w:sz w:val="48"/>
          <w:szCs w:val="48"/>
        </w:rPr>
        <w:t>–</w:t>
      </w:r>
      <w:r w:rsidR="00CC5CF1" w:rsidRPr="00E40CD5">
        <w:rPr>
          <w:rFonts w:ascii="Arial Narrow" w:hAnsi="Arial Narrow"/>
          <w:b/>
          <w:sz w:val="48"/>
          <w:szCs w:val="48"/>
        </w:rPr>
        <w:t xml:space="preserve"> 3</w:t>
      </w:r>
      <w:r w:rsidR="00CC5CF1">
        <w:rPr>
          <w:rFonts w:ascii="Arial Narrow" w:hAnsi="Arial Narrow"/>
          <w:b/>
          <w:sz w:val="48"/>
          <w:szCs w:val="48"/>
        </w:rPr>
        <w:t>B</w:t>
      </w:r>
      <w:r w:rsidR="00CC5CF1" w:rsidRPr="00E40CD5">
        <w:rPr>
          <w:rFonts w:ascii="Arial Narrow" w:hAnsi="Arial Narrow"/>
          <w:b/>
          <w:sz w:val="48"/>
          <w:szCs w:val="48"/>
        </w:rPr>
        <w:t>CHE</w:t>
      </w:r>
    </w:p>
    <w:p w14:paraId="3572F3FC" w14:textId="1D829DCA" w:rsidR="00CC5CF1" w:rsidRPr="00EB2C77" w:rsidRDefault="00FE5BE9" w:rsidP="00FE5BE9">
      <w:pPr>
        <w:tabs>
          <w:tab w:val="left" w:pos="9540"/>
        </w:tabs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</w:p>
    <w:p w14:paraId="1606D64D" w14:textId="77777777" w:rsidR="00CC5CF1" w:rsidRPr="00EB2C77" w:rsidRDefault="00CC5CF1" w:rsidP="00CC5CF1">
      <w:pPr>
        <w:rPr>
          <w:rFonts w:ascii="Arial Narrow" w:hAnsi="Arial Narrow"/>
          <w:b/>
          <w:bCs/>
          <w:sz w:val="22"/>
          <w:szCs w:val="22"/>
        </w:rPr>
      </w:pPr>
    </w:p>
    <w:p w14:paraId="741CE9B9" w14:textId="77777777" w:rsidR="00603FF1" w:rsidRDefault="004F3C27" w:rsidP="00CC5CF1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SEMESTER 2 </w:t>
      </w:r>
    </w:p>
    <w:p w14:paraId="5DF8F52F" w14:textId="77777777" w:rsidR="00603FF1" w:rsidRDefault="00603FF1" w:rsidP="00CC5CF1">
      <w:pPr>
        <w:rPr>
          <w:rFonts w:ascii="Arial Narrow" w:hAnsi="Arial Narrow"/>
          <w:b/>
          <w:sz w:val="36"/>
          <w:szCs w:val="36"/>
        </w:rPr>
      </w:pPr>
    </w:p>
    <w:p w14:paraId="1F5813F4" w14:textId="143F5DAA" w:rsidR="00CC5CF1" w:rsidRPr="00E40CD5" w:rsidRDefault="004F3C27" w:rsidP="00CC5CF1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LAB THEORY </w:t>
      </w:r>
      <w:r w:rsidR="00CC5CF1">
        <w:rPr>
          <w:rFonts w:ascii="Arial Narrow" w:hAnsi="Arial Narrow"/>
          <w:b/>
          <w:sz w:val="36"/>
          <w:szCs w:val="36"/>
        </w:rPr>
        <w:t xml:space="preserve">TEST </w:t>
      </w:r>
      <w:r>
        <w:rPr>
          <w:rFonts w:ascii="Arial Narrow" w:hAnsi="Arial Narrow"/>
          <w:b/>
          <w:sz w:val="36"/>
          <w:szCs w:val="36"/>
        </w:rPr>
        <w:t>2</w:t>
      </w:r>
    </w:p>
    <w:p w14:paraId="1102322A" w14:textId="77777777" w:rsidR="00CC5CF1" w:rsidRPr="00EB2C77" w:rsidRDefault="00CC5CF1" w:rsidP="00CC5CF1">
      <w:pPr>
        <w:rPr>
          <w:rFonts w:ascii="Arial Narrow" w:hAnsi="Arial Narrow"/>
          <w:b/>
          <w:bCs/>
          <w:sz w:val="22"/>
          <w:szCs w:val="22"/>
        </w:rPr>
      </w:pPr>
    </w:p>
    <w:p w14:paraId="1C4B236B" w14:textId="7089A1A6" w:rsidR="00CC5CF1" w:rsidRPr="00E40CD5" w:rsidRDefault="004220B8" w:rsidP="00CC5CF1">
      <w:pPr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Organic Chemistry</w:t>
      </w:r>
      <w:r w:rsidR="004F3C27">
        <w:rPr>
          <w:rFonts w:ascii="Arial Narrow" w:hAnsi="Arial Narrow"/>
          <w:b/>
          <w:bCs/>
          <w:sz w:val="36"/>
          <w:szCs w:val="36"/>
        </w:rPr>
        <w:t xml:space="preserve"> – Experiment 25 &amp; 26</w:t>
      </w:r>
    </w:p>
    <w:p w14:paraId="099A6F28" w14:textId="77777777" w:rsidR="00CC5CF1" w:rsidRPr="00EB2C77" w:rsidRDefault="00CC5CF1" w:rsidP="00CC5CF1">
      <w:pPr>
        <w:rPr>
          <w:rFonts w:ascii="Arial Narrow" w:hAnsi="Arial Narrow"/>
          <w:b/>
          <w:bCs/>
          <w:sz w:val="22"/>
          <w:szCs w:val="22"/>
        </w:rPr>
      </w:pPr>
    </w:p>
    <w:p w14:paraId="04A6F640" w14:textId="7F85F627" w:rsidR="00CC5CF1" w:rsidRDefault="00CC5CF1" w:rsidP="00CC5CF1">
      <w:pPr>
        <w:rPr>
          <w:rFonts w:ascii="Arial Narrow" w:hAnsi="Arial Narrow"/>
          <w:b/>
          <w:bCs/>
          <w:sz w:val="22"/>
          <w:szCs w:val="22"/>
        </w:rPr>
      </w:pPr>
    </w:p>
    <w:p w14:paraId="1441A8E1" w14:textId="5A9D4A4B" w:rsidR="00CC5CF1" w:rsidRPr="00EB2C77" w:rsidRDefault="00CC5CF1" w:rsidP="00CC5CF1">
      <w:pPr>
        <w:rPr>
          <w:rFonts w:ascii="Arial Narrow" w:hAnsi="Arial Narrow"/>
          <w:b/>
          <w:bCs/>
          <w:sz w:val="22"/>
          <w:szCs w:val="22"/>
        </w:rPr>
      </w:pPr>
    </w:p>
    <w:p w14:paraId="35F878FC" w14:textId="4F7F5BF3" w:rsidR="00CC5CF1" w:rsidRPr="00EB2C77" w:rsidRDefault="00754305" w:rsidP="00CC5CF1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bCs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B97AE8" wp14:editId="63F74F5E">
                <wp:simplePos x="0" y="0"/>
                <wp:positionH relativeFrom="column">
                  <wp:posOffset>5572125</wp:posOffset>
                </wp:positionH>
                <wp:positionV relativeFrom="paragraph">
                  <wp:posOffset>64770</wp:posOffset>
                </wp:positionV>
                <wp:extent cx="1143000" cy="1162050"/>
                <wp:effectExtent l="0" t="1270" r="15875" b="17780"/>
                <wp:wrapNone/>
                <wp:docPr id="17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6ED91" w14:textId="77777777" w:rsidR="007715D9" w:rsidRDefault="007715D9" w:rsidP="00CC5CF1"/>
                          <w:p w14:paraId="7F44B0BC" w14:textId="77777777" w:rsidR="007715D9" w:rsidRDefault="007715D9" w:rsidP="00CC5CF1"/>
                          <w:p w14:paraId="093D0D11" w14:textId="4077A8B1" w:rsidR="007715D9" w:rsidRPr="00AA4358" w:rsidRDefault="007715D9" w:rsidP="00CC5CF1">
                            <w:pPr>
                              <w:jc w:val="right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AA4358">
                              <w:rPr>
                                <w:b/>
                                <w:sz w:val="72"/>
                                <w:szCs w:val="72"/>
                              </w:rPr>
                              <w:t xml:space="preserve">/ </w:t>
                            </w:r>
                            <w:r w:rsidR="00C711B2">
                              <w:rPr>
                                <w:b/>
                                <w:sz w:val="72"/>
                                <w:szCs w:val="7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38.75pt;margin-top:5.1pt;width:90pt;height:9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">
                <v:textbox>
                  <w:txbxContent>
                    <w:p w14:paraId="3D36ED91" w14:textId="77777777" w:rsidR="007715D9" w:rsidRDefault="007715D9" w:rsidP="00CC5CF1"/>
                    <w:p w14:paraId="7F44B0BC" w14:textId="77777777" w:rsidR="007715D9" w:rsidRDefault="007715D9" w:rsidP="00CC5CF1"/>
                    <w:p w14:paraId="093D0D11" w14:textId="4077A8B1" w:rsidR="007715D9" w:rsidRPr="00AA4358" w:rsidRDefault="007715D9" w:rsidP="00CC5CF1">
                      <w:pPr>
                        <w:jc w:val="right"/>
                        <w:rPr>
                          <w:b/>
                          <w:sz w:val="72"/>
                          <w:szCs w:val="72"/>
                        </w:rPr>
                      </w:pPr>
                      <w:r w:rsidRPr="00AA4358">
                        <w:rPr>
                          <w:b/>
                          <w:sz w:val="72"/>
                          <w:szCs w:val="72"/>
                        </w:rPr>
                        <w:t xml:space="preserve">/ </w:t>
                      </w:r>
                      <w:r w:rsidR="00C711B2">
                        <w:rPr>
                          <w:b/>
                          <w:sz w:val="72"/>
                          <w:szCs w:val="7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CC5CF1" w:rsidRPr="00EB2C77">
        <w:rPr>
          <w:rFonts w:ascii="Arial Narrow" w:hAnsi="Arial Narrow"/>
          <w:b/>
          <w:bCs/>
          <w:sz w:val="22"/>
          <w:szCs w:val="22"/>
        </w:rPr>
        <w:t>Recommended t</w:t>
      </w:r>
      <w:r w:rsidR="00CC5CF1" w:rsidRPr="00EB2C77">
        <w:rPr>
          <w:rFonts w:ascii="Arial Narrow" w:hAnsi="Arial Narrow"/>
          <w:b/>
          <w:bCs/>
          <w:snapToGrid w:val="0"/>
          <w:sz w:val="22"/>
          <w:szCs w:val="22"/>
        </w:rPr>
        <w:t>ime: 1 hour</w:t>
      </w:r>
    </w:p>
    <w:p w14:paraId="18462CB2" w14:textId="77777777" w:rsidR="00CC5CF1" w:rsidRPr="00EB2C77" w:rsidRDefault="00CC5CF1" w:rsidP="00CC5CF1">
      <w:pPr>
        <w:rPr>
          <w:rFonts w:ascii="Arial Narrow" w:hAnsi="Arial Narrow"/>
          <w:sz w:val="22"/>
          <w:szCs w:val="22"/>
        </w:rPr>
      </w:pPr>
    </w:p>
    <w:p w14:paraId="572D77A3" w14:textId="1F06E588" w:rsidR="00CC5CF1" w:rsidRDefault="00CC5CF1" w:rsidP="00CC5CF1">
      <w:pPr>
        <w:rPr>
          <w:rFonts w:ascii="Arial Narrow" w:hAnsi="Arial Narrow"/>
          <w:sz w:val="22"/>
          <w:szCs w:val="22"/>
        </w:rPr>
      </w:pPr>
    </w:p>
    <w:p w14:paraId="0653934B" w14:textId="4F174A15" w:rsidR="00CC5CF1" w:rsidRDefault="00CC5CF1" w:rsidP="00CC5CF1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Name: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  <w:t>_____________________________________________________</w:t>
      </w:r>
    </w:p>
    <w:p w14:paraId="32E2EF48" w14:textId="77777777" w:rsidR="00603FF1" w:rsidRDefault="00603FF1" w:rsidP="00CC5CF1">
      <w:pPr>
        <w:rPr>
          <w:rFonts w:ascii="Arial Narrow" w:hAnsi="Arial Narrow"/>
          <w:sz w:val="22"/>
          <w:szCs w:val="22"/>
        </w:rPr>
      </w:pPr>
    </w:p>
    <w:p w14:paraId="4F464703" w14:textId="77777777" w:rsidR="00CC5CF1" w:rsidRDefault="00CC5CF1" w:rsidP="00CC5CF1">
      <w:pPr>
        <w:rPr>
          <w:rFonts w:ascii="Arial Narrow" w:hAnsi="Arial Narrow"/>
          <w:sz w:val="22"/>
          <w:szCs w:val="22"/>
        </w:rPr>
      </w:pPr>
    </w:p>
    <w:p w14:paraId="561F22B8" w14:textId="77777777" w:rsidR="00CC5CF1" w:rsidRDefault="00CC5CF1" w:rsidP="00CC5CF1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Teacher: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  <w:t>_____________________________________________________</w:t>
      </w:r>
    </w:p>
    <w:p w14:paraId="0383C484" w14:textId="77777777" w:rsidR="00CC5CF1" w:rsidRPr="00EB2C77" w:rsidRDefault="00CC5CF1" w:rsidP="00CC5CF1">
      <w:pPr>
        <w:rPr>
          <w:rFonts w:ascii="Arial Narrow" w:hAnsi="Arial Narrow"/>
          <w:sz w:val="22"/>
          <w:szCs w:val="22"/>
        </w:rPr>
      </w:pPr>
    </w:p>
    <w:p w14:paraId="47026384" w14:textId="77777777" w:rsidR="00603FF1" w:rsidRDefault="00603FF1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D7FB05A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69D68B4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FC68C8A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F0A9173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537AEAA1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D87F416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53ABC26A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F4E2EDA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56852EF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3E4290B0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AB57F24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3FDB3B54" w14:textId="77777777" w:rsidR="004F3C27" w:rsidRDefault="004F3C27" w:rsidP="004F3C27">
      <w:pPr>
        <w:tabs>
          <w:tab w:val="left" w:pos="4800"/>
        </w:tabs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163FF5C" w14:textId="77777777" w:rsidR="00B84EC8" w:rsidRDefault="00B84EC8" w:rsidP="00CC5CF1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14482E96" w14:textId="0A5ACD05" w:rsidR="00B84EC8" w:rsidRPr="00EB2C77" w:rsidRDefault="00B84EC8" w:rsidP="00CC5CF1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2F7C1F1" w14:textId="202DF425" w:rsidR="00CC5CF1" w:rsidRDefault="00CC5CF1" w:rsidP="009234FE">
      <w:pPr>
        <w:jc w:val="center"/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55A9D5DF" w14:textId="588C349C" w:rsidR="00B84EC8" w:rsidRPr="009234FE" w:rsidRDefault="00B876D8" w:rsidP="009234FE">
      <w:pPr>
        <w:jc w:val="center"/>
        <w:rPr>
          <w:rFonts w:ascii="Arial Narrow" w:hAnsi="Arial Narrow"/>
          <w:b/>
          <w:bCs/>
          <w:snapToGrid w:val="0"/>
          <w:sz w:val="22"/>
          <w:szCs w:val="22"/>
        </w:rPr>
      </w:pPr>
      <w:r>
        <w:rPr>
          <w:rFonts w:ascii="Arial Narrow" w:hAnsi="Arial Narrow"/>
          <w:b/>
          <w:bCs/>
          <w:noProof/>
          <w:sz w:val="22"/>
          <w:szCs w:val="22"/>
          <w:lang w:eastAsia="en-AU"/>
        </w:rPr>
        <w:drawing>
          <wp:inline distT="0" distB="0" distL="0" distR="0" wp14:anchorId="73B7AD76" wp14:editId="768B4969">
            <wp:extent cx="4381500" cy="3362325"/>
            <wp:effectExtent l="0" t="0" r="0" b="9525"/>
            <wp:docPr id="7" name="Picture 7" descr="C:\Users\e0296316\Desktop\funny-pictures-breaking-bad-the-e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296316\Desktop\funny-pictures-breaking-bad-the-en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2BB2" w14:textId="42FD74FE" w:rsidR="00393FCF" w:rsidRDefault="00393FCF" w:rsidP="00CC5CF1">
      <w:pPr>
        <w:rPr>
          <w:rFonts w:ascii="Arial Narrow" w:hAnsi="Arial Narrow"/>
          <w:b/>
          <w:snapToGrid w:val="0"/>
          <w:sz w:val="22"/>
          <w:szCs w:val="22"/>
        </w:rPr>
      </w:pPr>
    </w:p>
    <w:p w14:paraId="2802D8C2" w14:textId="04D02791" w:rsidR="001F54D0" w:rsidRDefault="001F54D0" w:rsidP="00CC5CF1">
      <w:pPr>
        <w:rPr>
          <w:rFonts w:ascii="Arial Narrow" w:hAnsi="Arial Narrow"/>
          <w:b/>
          <w:snapToGrid w:val="0"/>
          <w:sz w:val="22"/>
          <w:szCs w:val="22"/>
        </w:rPr>
      </w:pPr>
    </w:p>
    <w:p w14:paraId="43D20CB8" w14:textId="6B0B465A" w:rsidR="00DE0CE0" w:rsidRPr="00F70CD6" w:rsidRDefault="00DE0CE0" w:rsidP="00DE0CE0">
      <w:pPr>
        <w:rPr>
          <w:rFonts w:ascii="Arial Narrow" w:hAnsi="Arial Narrow"/>
          <w:b/>
          <w:sz w:val="36"/>
          <w:szCs w:val="36"/>
        </w:rPr>
      </w:pPr>
      <w:r w:rsidRPr="00F70CD6">
        <w:rPr>
          <w:rFonts w:ascii="Arial Narrow" w:hAnsi="Arial Narrow"/>
          <w:b/>
          <w:sz w:val="36"/>
          <w:szCs w:val="36"/>
        </w:rPr>
        <w:t>Lab</w:t>
      </w:r>
      <w:r>
        <w:rPr>
          <w:rFonts w:ascii="Arial Narrow" w:hAnsi="Arial Narrow"/>
          <w:b/>
          <w:sz w:val="36"/>
          <w:szCs w:val="36"/>
        </w:rPr>
        <w:t>oratory Test:</w:t>
      </w:r>
      <w:r>
        <w:rPr>
          <w:rFonts w:ascii="Arial Narrow" w:hAnsi="Arial Narrow"/>
          <w:b/>
          <w:sz w:val="36"/>
          <w:szCs w:val="36"/>
        </w:rPr>
        <w:tab/>
      </w:r>
      <w:r w:rsidRPr="00F70CD6">
        <w:rPr>
          <w:rFonts w:ascii="Arial Narrow" w:hAnsi="Arial Narrow"/>
          <w:b/>
          <w:sz w:val="36"/>
          <w:szCs w:val="36"/>
        </w:rPr>
        <w:t>Alcohols</w:t>
      </w:r>
      <w:r w:rsidR="0050023C">
        <w:rPr>
          <w:rFonts w:ascii="Arial Narrow" w:hAnsi="Arial Narrow"/>
          <w:b/>
          <w:sz w:val="36"/>
          <w:szCs w:val="36"/>
        </w:rPr>
        <w:t xml:space="preserve"> and Esters</w:t>
      </w:r>
      <w:r>
        <w:rPr>
          <w:rFonts w:ascii="Arial Narrow" w:hAnsi="Arial Narrow"/>
          <w:b/>
          <w:sz w:val="36"/>
          <w:szCs w:val="36"/>
        </w:rPr>
        <w:tab/>
      </w:r>
      <w:r>
        <w:rPr>
          <w:rFonts w:ascii="Arial Narrow" w:hAnsi="Arial Narrow"/>
          <w:b/>
          <w:sz w:val="36"/>
          <w:szCs w:val="36"/>
        </w:rPr>
        <w:tab/>
      </w:r>
      <w:r w:rsidR="00F36EBF">
        <w:rPr>
          <w:rFonts w:ascii="Arial Narrow" w:hAnsi="Arial Narrow"/>
          <w:b/>
          <w:sz w:val="36"/>
          <w:szCs w:val="36"/>
        </w:rPr>
        <w:tab/>
      </w:r>
      <w:r w:rsidR="00F36EBF">
        <w:rPr>
          <w:rFonts w:ascii="Arial Narrow" w:hAnsi="Arial Narrow"/>
          <w:b/>
          <w:sz w:val="36"/>
          <w:szCs w:val="36"/>
        </w:rPr>
        <w:tab/>
      </w:r>
      <w:r w:rsidR="00F36EBF">
        <w:rPr>
          <w:rFonts w:ascii="Arial Narrow" w:hAnsi="Arial Narrow"/>
          <w:b/>
          <w:sz w:val="36"/>
          <w:szCs w:val="36"/>
        </w:rPr>
        <w:tab/>
      </w:r>
      <w:r w:rsidR="00F36EBF">
        <w:rPr>
          <w:rFonts w:ascii="Arial Narrow" w:hAnsi="Arial Narrow"/>
          <w:b/>
          <w:sz w:val="36"/>
          <w:szCs w:val="36"/>
        </w:rPr>
        <w:tab/>
      </w:r>
      <w:r w:rsidR="00E61245" w:rsidRPr="00E61245">
        <w:rPr>
          <w:rFonts w:ascii="Arial Narrow" w:hAnsi="Arial Narrow"/>
          <w:b/>
          <w:sz w:val="28"/>
          <w:szCs w:val="28"/>
        </w:rPr>
        <w:t>(20 marks)</w:t>
      </w:r>
    </w:p>
    <w:p w14:paraId="6C3ECF46" w14:textId="77777777" w:rsidR="00DE0CE0" w:rsidRDefault="00DE0CE0" w:rsidP="00DE0CE0">
      <w:pPr>
        <w:jc w:val="center"/>
        <w:rPr>
          <w:b/>
        </w:rPr>
      </w:pPr>
    </w:p>
    <w:p w14:paraId="40A2A7DE" w14:textId="0AFE9588" w:rsidR="00DE0CE0" w:rsidRPr="00E61245" w:rsidRDefault="00DE0CE0" w:rsidP="00DE0CE0">
      <w:pPr>
        <w:ind w:firstLine="36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 xml:space="preserve">Answer the following questions based on </w:t>
      </w:r>
      <w:r w:rsidRPr="00E61245">
        <w:rPr>
          <w:rFonts w:ascii="Arial Narrow" w:hAnsi="Arial Narrow"/>
          <w:b/>
          <w:sz w:val="22"/>
          <w:szCs w:val="22"/>
        </w:rPr>
        <w:t>Experiment</w:t>
      </w:r>
      <w:r w:rsidR="008F456E" w:rsidRPr="00E61245">
        <w:rPr>
          <w:rFonts w:ascii="Arial Narrow" w:hAnsi="Arial Narrow"/>
          <w:b/>
          <w:sz w:val="22"/>
          <w:szCs w:val="22"/>
        </w:rPr>
        <w:t>s</w:t>
      </w:r>
      <w:r w:rsidRPr="00E61245">
        <w:rPr>
          <w:rFonts w:ascii="Arial Narrow" w:hAnsi="Arial Narrow"/>
          <w:b/>
          <w:sz w:val="22"/>
          <w:szCs w:val="22"/>
        </w:rPr>
        <w:t xml:space="preserve"> 25</w:t>
      </w:r>
      <w:r w:rsidR="008F456E" w:rsidRPr="00E61245">
        <w:rPr>
          <w:rFonts w:ascii="Arial Narrow" w:hAnsi="Arial Narrow"/>
          <w:b/>
          <w:sz w:val="22"/>
          <w:szCs w:val="22"/>
        </w:rPr>
        <w:t xml:space="preserve"> and 26</w:t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="008F456E" w:rsidRPr="00E61245">
        <w:rPr>
          <w:rFonts w:ascii="Arial Narrow" w:hAnsi="Arial Narrow"/>
          <w:sz w:val="22"/>
          <w:szCs w:val="22"/>
        </w:rPr>
        <w:tab/>
      </w:r>
      <w:r w:rsidR="008F456E" w:rsidRPr="00E61245">
        <w:rPr>
          <w:rFonts w:ascii="Arial Narrow" w:hAnsi="Arial Narrow"/>
          <w:sz w:val="22"/>
          <w:szCs w:val="22"/>
        </w:rPr>
        <w:tab/>
      </w:r>
    </w:p>
    <w:p w14:paraId="3B0EB7CE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4E76DEB9" w14:textId="07E3F552" w:rsidR="008F456E" w:rsidRPr="00E61245" w:rsidRDefault="004554F9" w:rsidP="00DE0CE0">
      <w:pPr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What colour change wa</w:t>
      </w:r>
      <w:r w:rsidR="00DE0CE0" w:rsidRPr="00E61245">
        <w:rPr>
          <w:rFonts w:ascii="Arial Narrow" w:hAnsi="Arial Narrow"/>
          <w:sz w:val="22"/>
          <w:szCs w:val="22"/>
        </w:rPr>
        <w:t>s observed when</w:t>
      </w:r>
      <w:r w:rsidR="008F456E" w:rsidRPr="00E61245">
        <w:rPr>
          <w:rFonts w:ascii="Arial Narrow" w:hAnsi="Arial Narrow"/>
          <w:sz w:val="22"/>
          <w:szCs w:val="22"/>
        </w:rPr>
        <w:t>:</w:t>
      </w:r>
    </w:p>
    <w:p w14:paraId="08EC3EF0" w14:textId="414B34B3" w:rsidR="008F456E" w:rsidRPr="00E61245" w:rsidRDefault="00DE0CE0" w:rsidP="008F456E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 xml:space="preserve"> </w:t>
      </w:r>
    </w:p>
    <w:p w14:paraId="3EAE309A" w14:textId="151495E0" w:rsidR="00DE0CE0" w:rsidRPr="00E61245" w:rsidRDefault="008F456E" w:rsidP="008F456E">
      <w:pPr>
        <w:ind w:left="1440" w:hanging="36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(a)</w:t>
      </w:r>
      <w:r w:rsidRPr="00E61245">
        <w:rPr>
          <w:rFonts w:ascii="Arial Narrow" w:hAnsi="Arial Narrow"/>
          <w:sz w:val="22"/>
          <w:szCs w:val="22"/>
        </w:rPr>
        <w:tab/>
      </w:r>
      <w:proofErr w:type="gramStart"/>
      <w:r w:rsidR="00DE0CE0" w:rsidRPr="00E61245">
        <w:rPr>
          <w:rFonts w:ascii="Arial Narrow" w:hAnsi="Arial Narrow"/>
          <w:sz w:val="22"/>
          <w:szCs w:val="22"/>
        </w:rPr>
        <w:t>an</w:t>
      </w:r>
      <w:proofErr w:type="gramEnd"/>
      <w:r w:rsidR="00DE0CE0" w:rsidRPr="00E61245">
        <w:rPr>
          <w:rFonts w:ascii="Arial Narrow" w:hAnsi="Arial Narrow"/>
          <w:sz w:val="22"/>
          <w:szCs w:val="22"/>
        </w:rPr>
        <w:t xml:space="preserve"> aqueous solution containing acidified sodium dichromate </w:t>
      </w:r>
      <w:r w:rsidR="004554F9">
        <w:rPr>
          <w:rFonts w:ascii="Arial Narrow" w:hAnsi="Arial Narrow"/>
          <w:sz w:val="22"/>
          <w:szCs w:val="22"/>
        </w:rPr>
        <w:t>was</w:t>
      </w:r>
      <w:r w:rsidRPr="00E61245">
        <w:rPr>
          <w:rFonts w:ascii="Arial Narrow" w:hAnsi="Arial Narrow"/>
          <w:sz w:val="22"/>
          <w:szCs w:val="22"/>
        </w:rPr>
        <w:t xml:space="preserve"> a</w:t>
      </w:r>
      <w:r w:rsidR="004554F9">
        <w:rPr>
          <w:rFonts w:ascii="Arial Narrow" w:hAnsi="Arial Narrow"/>
          <w:sz w:val="22"/>
          <w:szCs w:val="22"/>
        </w:rPr>
        <w:t>dded to a</w:t>
      </w:r>
      <w:r w:rsidRPr="00E61245">
        <w:rPr>
          <w:rFonts w:ascii="Arial Narrow" w:hAnsi="Arial Narrow"/>
          <w:sz w:val="22"/>
          <w:szCs w:val="22"/>
        </w:rPr>
        <w:t xml:space="preserve"> primary alcohol</w:t>
      </w:r>
      <w:r w:rsidR="004554F9">
        <w:rPr>
          <w:rFonts w:ascii="Arial Narrow" w:hAnsi="Arial Narrow"/>
          <w:sz w:val="22"/>
          <w:szCs w:val="22"/>
        </w:rPr>
        <w:t>?</w:t>
      </w:r>
      <w:r w:rsidR="004554F9">
        <w:rPr>
          <w:rFonts w:ascii="Arial Narrow" w:hAnsi="Arial Narrow"/>
          <w:sz w:val="22"/>
          <w:szCs w:val="22"/>
        </w:rPr>
        <w:tab/>
      </w:r>
      <w:r w:rsidR="004554F9">
        <w:rPr>
          <w:rFonts w:ascii="Arial Narrow" w:hAnsi="Arial Narrow"/>
          <w:sz w:val="22"/>
          <w:szCs w:val="22"/>
        </w:rPr>
        <w:tab/>
      </w:r>
      <w:r w:rsidR="00DE0CE0" w:rsidRPr="00E61245">
        <w:rPr>
          <w:rFonts w:ascii="Arial Narrow" w:hAnsi="Arial Narrow"/>
          <w:sz w:val="22"/>
          <w:szCs w:val="22"/>
        </w:rPr>
        <w:t>(1 mark)</w:t>
      </w:r>
    </w:p>
    <w:p w14:paraId="6E8DE330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54518DAA" w14:textId="35EF0A0B" w:rsidR="00DE0CE0" w:rsidRPr="00E61245" w:rsidRDefault="00EA4B29" w:rsidP="00EA4B29">
      <w:pPr>
        <w:ind w:left="1080" w:firstLine="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f</w:t>
      </w:r>
      <w:r w:rsidR="00DE0CE0" w:rsidRPr="00E61245">
        <w:rPr>
          <w:rFonts w:ascii="Arial Narrow" w:hAnsi="Arial Narrow"/>
          <w:sz w:val="22"/>
          <w:szCs w:val="22"/>
        </w:rPr>
        <w:t>rom______________________________</w:t>
      </w:r>
      <w:proofErr w:type="gramStart"/>
      <w:r w:rsidR="00DE0CE0" w:rsidRPr="00E61245">
        <w:rPr>
          <w:rFonts w:ascii="Arial Narrow" w:hAnsi="Arial Narrow"/>
          <w:sz w:val="22"/>
          <w:szCs w:val="22"/>
        </w:rPr>
        <w:t>_  to</w:t>
      </w:r>
      <w:proofErr w:type="gramEnd"/>
      <w:r w:rsidR="00DE0CE0" w:rsidRPr="00E61245">
        <w:rPr>
          <w:rFonts w:ascii="Arial Narrow" w:hAnsi="Arial Narrow"/>
          <w:sz w:val="22"/>
          <w:szCs w:val="22"/>
        </w:rPr>
        <w:t xml:space="preserve">  ______________________________</w:t>
      </w:r>
    </w:p>
    <w:p w14:paraId="57B49BE2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6CA08BB3" w14:textId="4E128C1A" w:rsidR="008F456E" w:rsidRPr="00E61245" w:rsidRDefault="008F456E" w:rsidP="008F456E">
      <w:pPr>
        <w:ind w:left="1440" w:hanging="36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(b)</w:t>
      </w:r>
      <w:r w:rsidRPr="00E61245">
        <w:rPr>
          <w:rFonts w:ascii="Arial Narrow" w:hAnsi="Arial Narrow"/>
          <w:sz w:val="22"/>
          <w:szCs w:val="22"/>
        </w:rPr>
        <w:tab/>
      </w:r>
      <w:proofErr w:type="gramStart"/>
      <w:r w:rsidRPr="00E61245">
        <w:rPr>
          <w:rFonts w:ascii="Arial Narrow" w:hAnsi="Arial Narrow"/>
          <w:sz w:val="22"/>
          <w:szCs w:val="22"/>
        </w:rPr>
        <w:t>an</w:t>
      </w:r>
      <w:proofErr w:type="gramEnd"/>
      <w:r w:rsidRPr="00E61245">
        <w:rPr>
          <w:rFonts w:ascii="Arial Narrow" w:hAnsi="Arial Narrow"/>
          <w:sz w:val="22"/>
          <w:szCs w:val="22"/>
        </w:rPr>
        <w:t xml:space="preserve"> aqueous solution containing acidified potassium permanganate </w:t>
      </w:r>
      <w:r w:rsidR="004554F9">
        <w:rPr>
          <w:rFonts w:ascii="Arial Narrow" w:hAnsi="Arial Narrow"/>
          <w:sz w:val="22"/>
          <w:szCs w:val="22"/>
        </w:rPr>
        <w:t>was added to a secondary alcohol?</w:t>
      </w:r>
      <w:r w:rsidR="004554F9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>(1 mark)</w:t>
      </w:r>
    </w:p>
    <w:p w14:paraId="661C4929" w14:textId="77777777" w:rsidR="008F456E" w:rsidRPr="00E61245" w:rsidRDefault="008F456E" w:rsidP="008F456E">
      <w:pPr>
        <w:rPr>
          <w:rFonts w:ascii="Arial Narrow" w:hAnsi="Arial Narrow"/>
          <w:sz w:val="22"/>
          <w:szCs w:val="22"/>
        </w:rPr>
      </w:pPr>
    </w:p>
    <w:p w14:paraId="4C895F2B" w14:textId="5E8A09DA" w:rsidR="008F456E" w:rsidRPr="00E61245" w:rsidRDefault="00EA4B29" w:rsidP="00EA4B29">
      <w:pPr>
        <w:ind w:left="1080" w:firstLine="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f</w:t>
      </w:r>
      <w:r w:rsidR="008F456E" w:rsidRPr="00E61245">
        <w:rPr>
          <w:rFonts w:ascii="Arial Narrow" w:hAnsi="Arial Narrow"/>
          <w:sz w:val="22"/>
          <w:szCs w:val="22"/>
        </w:rPr>
        <w:t>rom______________________________</w:t>
      </w:r>
      <w:proofErr w:type="gramStart"/>
      <w:r w:rsidR="008F456E" w:rsidRPr="00E61245">
        <w:rPr>
          <w:rFonts w:ascii="Arial Narrow" w:hAnsi="Arial Narrow"/>
          <w:sz w:val="22"/>
          <w:szCs w:val="22"/>
        </w:rPr>
        <w:t>_  to</w:t>
      </w:r>
      <w:proofErr w:type="gramEnd"/>
      <w:r w:rsidR="008F456E" w:rsidRPr="00E61245">
        <w:rPr>
          <w:rFonts w:ascii="Arial Narrow" w:hAnsi="Arial Narrow"/>
          <w:sz w:val="22"/>
          <w:szCs w:val="22"/>
        </w:rPr>
        <w:t xml:space="preserve">  ______________________________</w:t>
      </w:r>
    </w:p>
    <w:p w14:paraId="672AB64D" w14:textId="77777777" w:rsidR="008F456E" w:rsidRPr="00E61245" w:rsidRDefault="008F456E" w:rsidP="00DE0CE0">
      <w:pPr>
        <w:rPr>
          <w:rFonts w:ascii="Arial Narrow" w:hAnsi="Arial Narrow"/>
          <w:sz w:val="22"/>
          <w:szCs w:val="22"/>
        </w:rPr>
      </w:pPr>
    </w:p>
    <w:p w14:paraId="65A02AC1" w14:textId="77777777" w:rsidR="008F456E" w:rsidRPr="00E61245" w:rsidRDefault="008F456E" w:rsidP="00DE0CE0">
      <w:pPr>
        <w:rPr>
          <w:rFonts w:ascii="Arial Narrow" w:hAnsi="Arial Narrow"/>
          <w:sz w:val="22"/>
          <w:szCs w:val="22"/>
        </w:rPr>
      </w:pPr>
    </w:p>
    <w:p w14:paraId="3AC75F24" w14:textId="77777777" w:rsidR="0016272C" w:rsidRDefault="0016272C" w:rsidP="00DE0CE0">
      <w:pPr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(a)</w:t>
      </w:r>
      <w:r>
        <w:rPr>
          <w:rFonts w:ascii="Arial Narrow" w:hAnsi="Arial Narrow"/>
          <w:sz w:val="22"/>
          <w:szCs w:val="22"/>
        </w:rPr>
        <w:tab/>
      </w:r>
      <w:r w:rsidR="00E61245">
        <w:rPr>
          <w:rFonts w:ascii="Arial Narrow" w:hAnsi="Arial Narrow"/>
          <w:sz w:val="22"/>
          <w:szCs w:val="22"/>
        </w:rPr>
        <w:t>Draw the structure of the</w:t>
      </w:r>
      <w:r w:rsidR="00DE0CE0" w:rsidRPr="00E61245">
        <w:rPr>
          <w:rFonts w:ascii="Arial Narrow" w:hAnsi="Arial Narrow"/>
          <w:sz w:val="22"/>
          <w:szCs w:val="22"/>
        </w:rPr>
        <w:t xml:space="preserve"> organic product for</w:t>
      </w:r>
      <w:r>
        <w:rPr>
          <w:rFonts w:ascii="Arial Narrow" w:hAnsi="Arial Narrow"/>
          <w:sz w:val="22"/>
          <w:szCs w:val="22"/>
        </w:rPr>
        <w:t>med when each of the following wa</w:t>
      </w:r>
      <w:r w:rsidR="00DE0CE0" w:rsidRPr="00E61245">
        <w:rPr>
          <w:rFonts w:ascii="Arial Narrow" w:hAnsi="Arial Narrow"/>
          <w:sz w:val="22"/>
          <w:szCs w:val="22"/>
        </w:rPr>
        <w:t xml:space="preserve">s treated with </w:t>
      </w:r>
      <w:r w:rsidR="00DE0CE0" w:rsidRPr="00E61245">
        <w:rPr>
          <w:rFonts w:ascii="Arial Narrow" w:hAnsi="Arial Narrow"/>
          <w:sz w:val="22"/>
          <w:szCs w:val="22"/>
          <w:u w:val="single"/>
        </w:rPr>
        <w:t>excess</w:t>
      </w:r>
      <w:r w:rsidR="00DE0CE0" w:rsidRPr="00E61245">
        <w:rPr>
          <w:rFonts w:ascii="Arial Narrow" w:hAnsi="Arial Narrow"/>
          <w:sz w:val="22"/>
          <w:szCs w:val="22"/>
        </w:rPr>
        <w:t xml:space="preserve"> acidified </w:t>
      </w:r>
    </w:p>
    <w:p w14:paraId="46CD00DF" w14:textId="0D23DD75" w:rsidR="00DE0CE0" w:rsidRPr="00E61245" w:rsidRDefault="00DE0CE0" w:rsidP="0016272C">
      <w:pPr>
        <w:ind w:left="1080" w:firstLine="360"/>
        <w:rPr>
          <w:rFonts w:ascii="Arial Narrow" w:hAnsi="Arial Narrow"/>
          <w:sz w:val="22"/>
          <w:szCs w:val="22"/>
        </w:rPr>
      </w:pPr>
      <w:proofErr w:type="gramStart"/>
      <w:r w:rsidRPr="00E61245">
        <w:rPr>
          <w:rFonts w:ascii="Arial Narrow" w:hAnsi="Arial Narrow"/>
          <w:sz w:val="22"/>
          <w:szCs w:val="22"/>
        </w:rPr>
        <w:t>dichromate</w:t>
      </w:r>
      <w:proofErr w:type="gramEnd"/>
      <w:r w:rsidR="008F456E" w:rsidRPr="00E61245">
        <w:rPr>
          <w:rFonts w:ascii="Arial Narrow" w:hAnsi="Arial Narrow"/>
          <w:sz w:val="22"/>
          <w:szCs w:val="22"/>
        </w:rPr>
        <w:t xml:space="preserve"> </w:t>
      </w:r>
      <w:r w:rsidR="008F456E" w:rsidRPr="00E61245">
        <w:rPr>
          <w:rFonts w:ascii="Arial Narrow" w:hAnsi="Arial Narrow"/>
          <w:b/>
          <w:sz w:val="22"/>
          <w:szCs w:val="22"/>
          <w:u w:val="single"/>
        </w:rPr>
        <w:t>and</w:t>
      </w:r>
      <w:r w:rsidR="00E61245" w:rsidRPr="00E61245">
        <w:rPr>
          <w:rFonts w:ascii="Arial Narrow" w:hAnsi="Arial Narrow"/>
          <w:sz w:val="22"/>
          <w:szCs w:val="22"/>
        </w:rPr>
        <w:t xml:space="preserve"> </w:t>
      </w:r>
      <w:r w:rsidR="0016272C">
        <w:rPr>
          <w:rFonts w:ascii="Arial Narrow" w:hAnsi="Arial Narrow"/>
          <w:sz w:val="22"/>
          <w:szCs w:val="22"/>
        </w:rPr>
        <w:t xml:space="preserve">provide IUPAC names for </w:t>
      </w:r>
      <w:r w:rsidR="00E61245" w:rsidRPr="00E61245">
        <w:rPr>
          <w:rFonts w:ascii="Arial Narrow" w:hAnsi="Arial Narrow"/>
          <w:sz w:val="22"/>
          <w:szCs w:val="22"/>
        </w:rPr>
        <w:t>them</w:t>
      </w:r>
      <w:r w:rsidRPr="00E61245">
        <w:rPr>
          <w:rFonts w:ascii="Arial Narrow" w:hAnsi="Arial Narrow"/>
          <w:sz w:val="22"/>
          <w:szCs w:val="22"/>
        </w:rPr>
        <w:t>.</w:t>
      </w:r>
      <w:r w:rsidRPr="00E61245">
        <w:rPr>
          <w:rFonts w:ascii="Arial Narrow" w:hAnsi="Arial Narrow"/>
          <w:sz w:val="22"/>
          <w:szCs w:val="22"/>
        </w:rPr>
        <w:tab/>
      </w:r>
      <w:r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16272C">
        <w:rPr>
          <w:rFonts w:ascii="Arial Narrow" w:hAnsi="Arial Narrow"/>
          <w:sz w:val="22"/>
          <w:szCs w:val="22"/>
        </w:rPr>
        <w:tab/>
        <w:t xml:space="preserve">            </w:t>
      </w:r>
      <w:r w:rsidR="00DF79B5">
        <w:rPr>
          <w:rFonts w:ascii="Arial Narrow" w:hAnsi="Arial Narrow"/>
          <w:sz w:val="22"/>
          <w:szCs w:val="22"/>
        </w:rPr>
        <w:t>(5</w:t>
      </w:r>
      <w:r w:rsidRPr="00E61245">
        <w:rPr>
          <w:rFonts w:ascii="Arial Narrow" w:hAnsi="Arial Narrow"/>
          <w:sz w:val="22"/>
          <w:szCs w:val="22"/>
        </w:rPr>
        <w:t xml:space="preserve"> marks)</w:t>
      </w:r>
    </w:p>
    <w:p w14:paraId="49766BF4" w14:textId="77777777" w:rsidR="00DE0CE0" w:rsidRDefault="00DE0CE0" w:rsidP="00DE0CE0">
      <w:pPr>
        <w:rPr>
          <w:rFonts w:ascii="Arial Narrow" w:hAnsi="Arial Narrow"/>
          <w:sz w:val="22"/>
          <w:szCs w:val="22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418"/>
        <w:gridCol w:w="3660"/>
        <w:gridCol w:w="3661"/>
      </w:tblGrid>
      <w:tr w:rsidR="0016272C" w14:paraId="4A6A3B75" w14:textId="77777777" w:rsidTr="007336FF">
        <w:tc>
          <w:tcPr>
            <w:tcW w:w="2418" w:type="dxa"/>
            <w:shd w:val="clear" w:color="auto" w:fill="F3F3F3"/>
          </w:tcPr>
          <w:p w14:paraId="76E6358C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877DBE8" w14:textId="4E95A0C6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Reactant</w:t>
            </w:r>
          </w:p>
          <w:p w14:paraId="4A5FD154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  <w:shd w:val="clear" w:color="auto" w:fill="F3F3F3"/>
          </w:tcPr>
          <w:p w14:paraId="78A13EE8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8EE7122" w14:textId="05D6262D" w:rsidR="0016272C" w:rsidRPr="0016272C" w:rsidRDefault="0016272C" w:rsidP="0016272C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Structural formula of </w:t>
            </w:r>
            <w:r w:rsidRPr="0016272C">
              <w:rPr>
                <w:rFonts w:ascii="Arial Narrow" w:hAnsi="Arial Narrow"/>
                <w:b/>
                <w:sz w:val="22"/>
                <w:szCs w:val="22"/>
                <w:u w:val="single"/>
              </w:rPr>
              <w:t>product</w:t>
            </w:r>
            <w:r w:rsidR="003B2CFC">
              <w:rPr>
                <w:rFonts w:ascii="Arial Narrow" w:hAnsi="Arial Narrow"/>
                <w:b/>
                <w:sz w:val="22"/>
                <w:szCs w:val="22"/>
                <w:u w:val="single"/>
              </w:rPr>
              <w:t xml:space="preserve"> </w:t>
            </w:r>
            <w:r w:rsidR="003B2CFC" w:rsidRPr="003B2CFC">
              <w:rPr>
                <w:rFonts w:ascii="Arial Narrow" w:hAnsi="Arial Narrow"/>
                <w:sz w:val="22"/>
                <w:szCs w:val="22"/>
              </w:rPr>
              <w:t>(if any)</w:t>
            </w:r>
          </w:p>
        </w:tc>
        <w:tc>
          <w:tcPr>
            <w:tcW w:w="3661" w:type="dxa"/>
            <w:shd w:val="clear" w:color="auto" w:fill="F3F3F3"/>
          </w:tcPr>
          <w:p w14:paraId="142B1D3B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E771B96" w14:textId="0383503D" w:rsidR="0016272C" w:rsidRPr="003B2CF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IUPAC name of </w:t>
            </w:r>
            <w:r>
              <w:rPr>
                <w:rFonts w:ascii="Arial Narrow" w:hAnsi="Arial Narrow"/>
                <w:b/>
                <w:sz w:val="22"/>
                <w:szCs w:val="22"/>
                <w:u w:val="single"/>
              </w:rPr>
              <w:t>product</w:t>
            </w:r>
            <w:r w:rsidR="003B2CFC">
              <w:rPr>
                <w:rFonts w:ascii="Arial Narrow" w:hAnsi="Arial Narrow"/>
                <w:sz w:val="22"/>
                <w:szCs w:val="22"/>
              </w:rPr>
              <w:t xml:space="preserve"> (if any)</w:t>
            </w:r>
          </w:p>
        </w:tc>
      </w:tr>
      <w:tr w:rsidR="0016272C" w14:paraId="3C7B0BBA" w14:textId="77777777" w:rsidTr="007336FF">
        <w:tc>
          <w:tcPr>
            <w:tcW w:w="2418" w:type="dxa"/>
          </w:tcPr>
          <w:p w14:paraId="3F091DCC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13A6E7C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22AC5BA2" w14:textId="66B918C3" w:rsidR="0016272C" w:rsidRP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6272C">
              <w:rPr>
                <w:rFonts w:ascii="Arial Narrow" w:hAnsi="Arial Narrow"/>
                <w:sz w:val="22"/>
                <w:szCs w:val="22"/>
              </w:rPr>
              <w:t>ethanol</w:t>
            </w:r>
          </w:p>
          <w:p w14:paraId="39AD311C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DDC7F51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1F0D33D3" w14:textId="77777777" w:rsidR="0016272C" w:rsidRDefault="0016272C" w:rsidP="0016272C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1" w:type="dxa"/>
          </w:tcPr>
          <w:p w14:paraId="5889E09F" w14:textId="77777777" w:rsidR="0016272C" w:rsidRDefault="0016272C" w:rsidP="0016272C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6272C" w14:paraId="4DCE5733" w14:textId="77777777" w:rsidTr="007336FF">
        <w:tc>
          <w:tcPr>
            <w:tcW w:w="2418" w:type="dxa"/>
          </w:tcPr>
          <w:p w14:paraId="482D5728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1384E33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E75673C" w14:textId="6F1B9BE3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butan-2-ol</w:t>
            </w:r>
          </w:p>
          <w:p w14:paraId="2EC1931F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77DC1D9" w14:textId="77777777" w:rsidR="0016272C" w:rsidRDefault="0016272C" w:rsidP="0016272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0E829586" w14:textId="77777777" w:rsidR="0016272C" w:rsidRDefault="0016272C" w:rsidP="0016272C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1" w:type="dxa"/>
          </w:tcPr>
          <w:p w14:paraId="42AEFA8A" w14:textId="77777777" w:rsidR="0016272C" w:rsidRDefault="0016272C" w:rsidP="0016272C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336FF" w14:paraId="415F9B15" w14:textId="77777777" w:rsidTr="007336FF">
        <w:tc>
          <w:tcPr>
            <w:tcW w:w="2418" w:type="dxa"/>
          </w:tcPr>
          <w:p w14:paraId="67D531A1" w14:textId="77777777" w:rsidR="007336FF" w:rsidRDefault="007336FF" w:rsidP="0086692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78DDCCDE" w14:textId="77777777" w:rsidR="007336FF" w:rsidRDefault="007336FF" w:rsidP="0086692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7009699D" w14:textId="7CFC6406" w:rsidR="007336FF" w:rsidRDefault="007336FF" w:rsidP="0086692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2-methylpropan-2-ol</w:t>
            </w:r>
          </w:p>
          <w:p w14:paraId="3425ADBD" w14:textId="77777777" w:rsidR="007336FF" w:rsidRDefault="007336FF" w:rsidP="0086692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2486EF53" w14:textId="77777777" w:rsidR="007336FF" w:rsidRDefault="007336FF" w:rsidP="0086692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0" w:type="dxa"/>
          </w:tcPr>
          <w:p w14:paraId="6797F773" w14:textId="77777777" w:rsidR="007336FF" w:rsidRDefault="007336FF" w:rsidP="0086692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661" w:type="dxa"/>
          </w:tcPr>
          <w:p w14:paraId="4BFCEEBD" w14:textId="77777777" w:rsidR="007336FF" w:rsidRDefault="007336FF" w:rsidP="0086692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062F2FF8" w14:textId="77777777" w:rsidR="0016272C" w:rsidRPr="00E61245" w:rsidRDefault="0016272C" w:rsidP="00DE0CE0">
      <w:pPr>
        <w:rPr>
          <w:rFonts w:ascii="Arial Narrow" w:hAnsi="Arial Narrow"/>
          <w:sz w:val="22"/>
          <w:szCs w:val="22"/>
        </w:rPr>
      </w:pPr>
    </w:p>
    <w:p w14:paraId="3A471C32" w14:textId="6F7BE424" w:rsidR="00DE0CE0" w:rsidRPr="0016272C" w:rsidRDefault="00DE0CE0" w:rsidP="0016272C">
      <w:pPr>
        <w:pStyle w:val="ListParagraph"/>
        <w:numPr>
          <w:ilvl w:val="0"/>
          <w:numId w:val="24"/>
        </w:numPr>
        <w:rPr>
          <w:rFonts w:ascii="Arial Narrow" w:hAnsi="Arial Narrow"/>
          <w:sz w:val="22"/>
          <w:szCs w:val="22"/>
        </w:rPr>
      </w:pPr>
      <w:r w:rsidRPr="0016272C">
        <w:rPr>
          <w:rFonts w:ascii="Arial Narrow" w:hAnsi="Arial Narrow"/>
          <w:sz w:val="22"/>
          <w:szCs w:val="22"/>
        </w:rPr>
        <w:t xml:space="preserve">Write a balanced chemical equation for the reaction that occurred when </w:t>
      </w:r>
      <w:r w:rsidRPr="0016272C">
        <w:rPr>
          <w:rFonts w:ascii="Arial Narrow" w:hAnsi="Arial Narrow"/>
          <w:sz w:val="22"/>
          <w:szCs w:val="22"/>
          <w:u w:val="single"/>
        </w:rPr>
        <w:t>excess</w:t>
      </w:r>
      <w:r w:rsidRPr="0016272C">
        <w:rPr>
          <w:rFonts w:ascii="Arial Narrow" w:hAnsi="Arial Narrow"/>
          <w:sz w:val="22"/>
          <w:szCs w:val="22"/>
        </w:rPr>
        <w:t xml:space="preserve"> potass</w:t>
      </w:r>
      <w:r w:rsidR="00A80549" w:rsidRPr="0016272C">
        <w:rPr>
          <w:rFonts w:ascii="Arial Narrow" w:hAnsi="Arial Narrow"/>
          <w:sz w:val="22"/>
          <w:szCs w:val="22"/>
        </w:rPr>
        <w:t xml:space="preserve">ium permanganate was added to </w:t>
      </w:r>
      <w:r w:rsidRPr="0016272C">
        <w:rPr>
          <w:rFonts w:ascii="Arial Narrow" w:hAnsi="Arial Narrow"/>
          <w:sz w:val="22"/>
          <w:szCs w:val="22"/>
        </w:rPr>
        <w:t>butan</w:t>
      </w:r>
      <w:r w:rsidR="00A80549" w:rsidRPr="0016272C">
        <w:rPr>
          <w:rFonts w:ascii="Arial Narrow" w:hAnsi="Arial Narrow"/>
          <w:sz w:val="22"/>
          <w:szCs w:val="22"/>
        </w:rPr>
        <w:t>-1-</w:t>
      </w:r>
      <w:r w:rsidRPr="0016272C">
        <w:rPr>
          <w:rFonts w:ascii="Arial Narrow" w:hAnsi="Arial Narrow"/>
          <w:sz w:val="22"/>
          <w:szCs w:val="22"/>
        </w:rPr>
        <w:t>ol.</w:t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Pr="0016272C">
        <w:rPr>
          <w:rFonts w:ascii="Arial Narrow" w:hAnsi="Arial Narrow"/>
          <w:sz w:val="22"/>
          <w:szCs w:val="22"/>
        </w:rPr>
        <w:tab/>
      </w:r>
      <w:r w:rsidR="00431091" w:rsidRPr="0016272C">
        <w:rPr>
          <w:rFonts w:ascii="Arial Narrow" w:hAnsi="Arial Narrow"/>
          <w:sz w:val="22"/>
          <w:szCs w:val="22"/>
        </w:rPr>
        <w:t xml:space="preserve">            </w:t>
      </w:r>
      <w:r w:rsidRPr="0016272C">
        <w:rPr>
          <w:rFonts w:ascii="Arial Narrow" w:hAnsi="Arial Narrow"/>
          <w:sz w:val="22"/>
          <w:szCs w:val="22"/>
        </w:rPr>
        <w:t>(3 marks)</w:t>
      </w:r>
    </w:p>
    <w:p w14:paraId="55118BB8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1D29FEB8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6F1D8965" w14:textId="4059CA46" w:rsidR="00DE0CE0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  <w:t>________________________________________________________________________________________</w:t>
      </w:r>
      <w:r w:rsidR="00A80549">
        <w:rPr>
          <w:rFonts w:ascii="Arial Narrow" w:hAnsi="Arial Narrow"/>
          <w:sz w:val="22"/>
          <w:szCs w:val="22"/>
        </w:rPr>
        <w:t>________</w:t>
      </w:r>
    </w:p>
    <w:p w14:paraId="5B2CDC81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4466003D" w14:textId="77777777" w:rsidR="00E61245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4BEC542C" w14:textId="4FB1BBE4" w:rsidR="00E61245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 w:rsidR="00A80549">
        <w:rPr>
          <w:rFonts w:ascii="Arial Narrow" w:hAnsi="Arial Narrow"/>
          <w:sz w:val="22"/>
          <w:szCs w:val="22"/>
        </w:rPr>
        <w:t>________</w:t>
      </w:r>
    </w:p>
    <w:p w14:paraId="56D1DBDB" w14:textId="77777777" w:rsidR="00E61245" w:rsidRPr="00E61245" w:rsidRDefault="00E61245" w:rsidP="00DE0CE0">
      <w:pPr>
        <w:ind w:left="360"/>
        <w:rPr>
          <w:rFonts w:ascii="Arial Narrow" w:hAnsi="Arial Narrow"/>
          <w:sz w:val="22"/>
          <w:szCs w:val="22"/>
        </w:rPr>
      </w:pPr>
    </w:p>
    <w:p w14:paraId="02AED541" w14:textId="77777777" w:rsidR="00E61245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3974F209" w14:textId="7081F936" w:rsidR="00DE0CE0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 w:rsidR="00A80549">
        <w:rPr>
          <w:rFonts w:ascii="Arial Narrow" w:hAnsi="Arial Narrow"/>
          <w:sz w:val="22"/>
          <w:szCs w:val="22"/>
        </w:rPr>
        <w:t>________</w:t>
      </w:r>
    </w:p>
    <w:p w14:paraId="56760F19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0A2E0508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1A28E416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2DC2D6D7" w14:textId="78BE7D2C" w:rsidR="00DE0CE0" w:rsidRPr="00E61245" w:rsidRDefault="0016272C" w:rsidP="00E61245">
      <w:pPr>
        <w:ind w:left="720" w:firstLine="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(c)</w:t>
      </w:r>
      <w:r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>State one (1) observable change with</w:t>
      </w:r>
      <w:r w:rsidR="002B1545">
        <w:rPr>
          <w:rFonts w:ascii="Arial Narrow" w:hAnsi="Arial Narrow"/>
          <w:sz w:val="22"/>
          <w:szCs w:val="22"/>
        </w:rPr>
        <w:t xml:space="preserve"> this reaction.</w:t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E61245" w:rsidRPr="00E61245">
        <w:rPr>
          <w:rFonts w:ascii="Arial Narrow" w:hAnsi="Arial Narrow"/>
          <w:sz w:val="22"/>
          <w:szCs w:val="22"/>
        </w:rPr>
        <w:tab/>
      </w:r>
      <w:r w:rsidR="00431091">
        <w:rPr>
          <w:rFonts w:ascii="Arial Narrow" w:hAnsi="Arial Narrow"/>
          <w:sz w:val="22"/>
          <w:szCs w:val="22"/>
        </w:rPr>
        <w:tab/>
      </w:r>
      <w:r w:rsidR="00DE0CE0" w:rsidRPr="00E61245">
        <w:rPr>
          <w:rFonts w:ascii="Arial Narrow" w:hAnsi="Arial Narrow"/>
          <w:sz w:val="22"/>
          <w:szCs w:val="22"/>
        </w:rPr>
        <w:t>(1 mark)</w:t>
      </w:r>
    </w:p>
    <w:p w14:paraId="26B8CE73" w14:textId="77777777" w:rsidR="00DE0CE0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30DBE467" w14:textId="77777777" w:rsidR="0050023C" w:rsidRPr="00E61245" w:rsidRDefault="0050023C" w:rsidP="00DE0CE0">
      <w:pPr>
        <w:ind w:left="360"/>
        <w:rPr>
          <w:rFonts w:ascii="Arial Narrow" w:hAnsi="Arial Narrow"/>
          <w:sz w:val="22"/>
          <w:szCs w:val="22"/>
        </w:rPr>
      </w:pPr>
    </w:p>
    <w:p w14:paraId="3AD2484F" w14:textId="5D14C4F1" w:rsidR="00E61245" w:rsidRPr="00E61245" w:rsidRDefault="00E61245" w:rsidP="00E61245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 w:rsidR="00A80549">
        <w:rPr>
          <w:rFonts w:ascii="Arial Narrow" w:hAnsi="Arial Narrow"/>
          <w:sz w:val="22"/>
          <w:szCs w:val="22"/>
        </w:rPr>
        <w:t>________</w:t>
      </w:r>
    </w:p>
    <w:p w14:paraId="7E3346EB" w14:textId="77777777" w:rsidR="00E61245" w:rsidRDefault="00E61245" w:rsidP="00DE0CE0">
      <w:pPr>
        <w:rPr>
          <w:rFonts w:ascii="Arial Narrow" w:hAnsi="Arial Narrow"/>
          <w:sz w:val="22"/>
          <w:szCs w:val="22"/>
        </w:rPr>
      </w:pPr>
    </w:p>
    <w:p w14:paraId="10349FA8" w14:textId="77777777" w:rsidR="00E61245" w:rsidRDefault="00E61245" w:rsidP="00DE0CE0">
      <w:pPr>
        <w:rPr>
          <w:rFonts w:ascii="Arial Narrow" w:hAnsi="Arial Narrow"/>
          <w:sz w:val="22"/>
          <w:szCs w:val="22"/>
        </w:rPr>
      </w:pPr>
    </w:p>
    <w:p w14:paraId="2E3F24C1" w14:textId="77777777" w:rsidR="00866923" w:rsidRDefault="00866923" w:rsidP="00DE0CE0">
      <w:pPr>
        <w:rPr>
          <w:rFonts w:ascii="Arial Narrow" w:hAnsi="Arial Narrow"/>
          <w:sz w:val="22"/>
          <w:szCs w:val="22"/>
        </w:rPr>
      </w:pPr>
    </w:p>
    <w:p w14:paraId="4771C45F" w14:textId="77777777" w:rsidR="00866923" w:rsidRDefault="00866923" w:rsidP="00DE0CE0">
      <w:pPr>
        <w:rPr>
          <w:rFonts w:ascii="Arial Narrow" w:hAnsi="Arial Narrow"/>
          <w:sz w:val="22"/>
          <w:szCs w:val="22"/>
        </w:rPr>
      </w:pPr>
    </w:p>
    <w:p w14:paraId="72875C8E" w14:textId="77777777" w:rsidR="00866923" w:rsidRDefault="00866923" w:rsidP="00DE0CE0">
      <w:pPr>
        <w:rPr>
          <w:rFonts w:ascii="Arial Narrow" w:hAnsi="Arial Narrow"/>
          <w:sz w:val="22"/>
          <w:szCs w:val="22"/>
        </w:rPr>
      </w:pPr>
    </w:p>
    <w:p w14:paraId="6CE617DD" w14:textId="2FB029FF" w:rsidR="00DE0CE0" w:rsidRPr="00A80549" w:rsidRDefault="00866923" w:rsidP="00A80549">
      <w:pPr>
        <w:pStyle w:val="ListParagraph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0E510BB" wp14:editId="76DBAF13">
                <wp:simplePos x="0" y="0"/>
                <wp:positionH relativeFrom="column">
                  <wp:posOffset>3459480</wp:posOffset>
                </wp:positionH>
                <wp:positionV relativeFrom="paragraph">
                  <wp:posOffset>261620</wp:posOffset>
                </wp:positionV>
                <wp:extent cx="2827020" cy="767080"/>
                <wp:effectExtent l="0" t="0" r="17780" b="2032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767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id="Rectangle 58" o:spid="_x0000_s1026" style="position:absolute;margin-left:272.4pt;margin-top:20.6pt;width:222.6pt;height:60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" fillcolor="white [3212]" strokecolor="black [3213]"/>
            </w:pict>
          </mc:Fallback>
        </mc:AlternateContent>
      </w:r>
      <w:r w:rsidR="00A80549" w:rsidRPr="00A80549">
        <w:rPr>
          <w:rFonts w:ascii="Arial Narrow" w:hAnsi="Arial Narrow"/>
          <w:sz w:val="22"/>
          <w:szCs w:val="22"/>
        </w:rPr>
        <w:t>An orange odour was produced when octan-1-ol was added to ethanoic acid in th</w:t>
      </w:r>
      <w:r w:rsidR="0050023C">
        <w:rPr>
          <w:rFonts w:ascii="Arial Narrow" w:hAnsi="Arial Narrow"/>
          <w:sz w:val="22"/>
          <w:szCs w:val="22"/>
        </w:rPr>
        <w:t>e presence of concentrated sulf</w:t>
      </w:r>
      <w:r w:rsidR="00A80549" w:rsidRPr="00A80549">
        <w:rPr>
          <w:rFonts w:ascii="Arial Narrow" w:hAnsi="Arial Narrow"/>
          <w:sz w:val="22"/>
          <w:szCs w:val="22"/>
        </w:rPr>
        <w:t>uric acid.</w:t>
      </w:r>
    </w:p>
    <w:p w14:paraId="522E6BB3" w14:textId="6B0D1425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7EACFD01" w14:textId="7C88B0DE" w:rsidR="00DE0CE0" w:rsidRPr="00A80549" w:rsidRDefault="00A80549" w:rsidP="00A80549">
      <w:pPr>
        <w:pStyle w:val="ListParagraph"/>
        <w:numPr>
          <w:ilvl w:val="0"/>
          <w:numId w:val="21"/>
        </w:numPr>
        <w:rPr>
          <w:rFonts w:ascii="Arial Narrow" w:hAnsi="Arial Narrow"/>
          <w:sz w:val="22"/>
          <w:szCs w:val="22"/>
        </w:rPr>
      </w:pPr>
      <w:r w:rsidRPr="00A80549">
        <w:rPr>
          <w:rFonts w:ascii="Arial Narrow" w:hAnsi="Arial Narrow"/>
          <w:sz w:val="22"/>
          <w:szCs w:val="22"/>
        </w:rPr>
        <w:t>Draw the structure of the organic product formed.</w:t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</w:r>
      <w:r w:rsidRPr="00A80549">
        <w:rPr>
          <w:rFonts w:ascii="Arial Narrow" w:hAnsi="Arial Narrow"/>
          <w:sz w:val="22"/>
          <w:szCs w:val="22"/>
        </w:rPr>
        <w:tab/>
        <w:t>(1 mark</w:t>
      </w:r>
      <w:r w:rsidR="00DE0CE0" w:rsidRPr="00A80549">
        <w:rPr>
          <w:rFonts w:ascii="Arial Narrow" w:hAnsi="Arial Narrow"/>
          <w:sz w:val="22"/>
          <w:szCs w:val="22"/>
        </w:rPr>
        <w:t>)</w:t>
      </w:r>
    </w:p>
    <w:p w14:paraId="4D73079F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3DDA7E2B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0226FDAF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48C5600D" w14:textId="1848C893" w:rsidR="00A80549" w:rsidRDefault="0050023C" w:rsidP="00A80549">
      <w:pPr>
        <w:pStyle w:val="ListParagraph"/>
        <w:numPr>
          <w:ilvl w:val="0"/>
          <w:numId w:val="21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Why was sulf</w:t>
      </w:r>
      <w:r w:rsidR="00A80549" w:rsidRPr="00A80549">
        <w:rPr>
          <w:rFonts w:ascii="Arial Narrow" w:hAnsi="Arial Narrow"/>
          <w:sz w:val="22"/>
          <w:szCs w:val="22"/>
        </w:rPr>
        <w:t>uric acid used in this experiment?</w:t>
      </w:r>
      <w:r w:rsidR="00DE0CE0" w:rsidRPr="00A80549">
        <w:rPr>
          <w:rFonts w:ascii="Arial Narrow" w:hAnsi="Arial Narrow"/>
          <w:sz w:val="22"/>
          <w:szCs w:val="22"/>
        </w:rPr>
        <w:tab/>
      </w:r>
      <w:r w:rsidR="00DE0CE0" w:rsidRPr="00A80549">
        <w:rPr>
          <w:rFonts w:ascii="Arial Narrow" w:hAnsi="Arial Narrow"/>
          <w:sz w:val="22"/>
          <w:szCs w:val="22"/>
        </w:rPr>
        <w:tab/>
      </w:r>
      <w:r w:rsidR="00DE0CE0" w:rsidRPr="00A80549">
        <w:rPr>
          <w:rFonts w:ascii="Arial Narrow" w:hAnsi="Arial Narrow"/>
          <w:sz w:val="22"/>
          <w:szCs w:val="22"/>
        </w:rPr>
        <w:tab/>
      </w:r>
      <w:r w:rsidR="00A80549" w:rsidRPr="00A80549">
        <w:rPr>
          <w:rFonts w:ascii="Arial Narrow" w:hAnsi="Arial Narrow"/>
          <w:sz w:val="22"/>
          <w:szCs w:val="22"/>
        </w:rPr>
        <w:tab/>
      </w:r>
      <w:r w:rsidR="00A80549" w:rsidRPr="00A80549">
        <w:rPr>
          <w:rFonts w:ascii="Arial Narrow" w:hAnsi="Arial Narrow"/>
          <w:sz w:val="22"/>
          <w:szCs w:val="22"/>
        </w:rPr>
        <w:tab/>
      </w:r>
      <w:r w:rsidR="00A80549" w:rsidRPr="00A80549">
        <w:rPr>
          <w:rFonts w:ascii="Arial Narrow" w:hAnsi="Arial Narrow"/>
          <w:sz w:val="22"/>
          <w:szCs w:val="22"/>
        </w:rPr>
        <w:tab/>
      </w:r>
      <w:r w:rsidR="00A80549" w:rsidRPr="00A80549">
        <w:rPr>
          <w:rFonts w:ascii="Arial Narrow" w:hAnsi="Arial Narrow"/>
          <w:sz w:val="22"/>
          <w:szCs w:val="22"/>
        </w:rPr>
        <w:tab/>
        <w:t>(1 mark)</w:t>
      </w:r>
    </w:p>
    <w:p w14:paraId="2CAFB508" w14:textId="77777777" w:rsidR="00A80549" w:rsidRDefault="00A80549" w:rsidP="00A80549">
      <w:pPr>
        <w:rPr>
          <w:rFonts w:ascii="Arial Narrow" w:hAnsi="Arial Narrow"/>
          <w:sz w:val="22"/>
          <w:szCs w:val="22"/>
        </w:rPr>
      </w:pPr>
    </w:p>
    <w:p w14:paraId="0C1003EC" w14:textId="77777777" w:rsidR="00A80549" w:rsidRPr="00E61245" w:rsidRDefault="00A80549" w:rsidP="00A80549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5D731FE4" w14:textId="77777777" w:rsidR="00A80549" w:rsidRPr="00E61245" w:rsidRDefault="00A80549" w:rsidP="00A80549">
      <w:pPr>
        <w:ind w:left="360"/>
        <w:rPr>
          <w:rFonts w:ascii="Arial Narrow" w:hAnsi="Arial Narrow"/>
          <w:sz w:val="22"/>
          <w:szCs w:val="22"/>
        </w:rPr>
      </w:pPr>
    </w:p>
    <w:p w14:paraId="3FFBBB8A" w14:textId="3CF00712" w:rsidR="0012464A" w:rsidRDefault="00A80549" w:rsidP="00A80549">
      <w:pPr>
        <w:numPr>
          <w:ilvl w:val="0"/>
          <w:numId w:val="21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State the chemical formula of the </w:t>
      </w:r>
      <w:r w:rsidRPr="0012464A">
        <w:rPr>
          <w:rFonts w:ascii="Arial Narrow" w:hAnsi="Arial Narrow"/>
          <w:b/>
          <w:sz w:val="22"/>
          <w:szCs w:val="22"/>
        </w:rPr>
        <w:t>non-organic</w:t>
      </w:r>
      <w:r>
        <w:rPr>
          <w:rFonts w:ascii="Arial Narrow" w:hAnsi="Arial Narrow"/>
          <w:sz w:val="22"/>
          <w:szCs w:val="22"/>
        </w:rPr>
        <w:t xml:space="preserve"> product formed in </w:t>
      </w:r>
      <w:r w:rsidR="0012464A">
        <w:rPr>
          <w:rFonts w:ascii="Arial Narrow" w:hAnsi="Arial Narrow"/>
          <w:sz w:val="22"/>
          <w:szCs w:val="22"/>
        </w:rPr>
        <w:t>this reaction.</w:t>
      </w:r>
      <w:r w:rsidR="0012464A">
        <w:rPr>
          <w:rFonts w:ascii="Arial Narrow" w:hAnsi="Arial Narrow"/>
          <w:sz w:val="22"/>
          <w:szCs w:val="22"/>
        </w:rPr>
        <w:tab/>
      </w:r>
      <w:r w:rsidR="0012464A">
        <w:rPr>
          <w:rFonts w:ascii="Arial Narrow" w:hAnsi="Arial Narrow"/>
          <w:sz w:val="22"/>
          <w:szCs w:val="22"/>
        </w:rPr>
        <w:tab/>
      </w:r>
      <w:r w:rsidR="0012464A">
        <w:rPr>
          <w:rFonts w:ascii="Arial Narrow" w:hAnsi="Arial Narrow"/>
          <w:sz w:val="22"/>
          <w:szCs w:val="22"/>
        </w:rPr>
        <w:tab/>
      </w:r>
      <w:r w:rsidR="0012464A">
        <w:rPr>
          <w:rFonts w:ascii="Arial Narrow" w:hAnsi="Arial Narrow"/>
          <w:sz w:val="22"/>
          <w:szCs w:val="22"/>
        </w:rPr>
        <w:tab/>
        <w:t>(1 mark)</w:t>
      </w:r>
    </w:p>
    <w:p w14:paraId="0B279FBF" w14:textId="77777777" w:rsidR="0012464A" w:rsidRDefault="0012464A" w:rsidP="0012464A">
      <w:pPr>
        <w:ind w:left="1440"/>
        <w:rPr>
          <w:rFonts w:ascii="Arial Narrow" w:hAnsi="Arial Narrow"/>
          <w:sz w:val="22"/>
          <w:szCs w:val="22"/>
        </w:rPr>
      </w:pPr>
    </w:p>
    <w:p w14:paraId="0A28090E" w14:textId="77777777" w:rsidR="0012464A" w:rsidRPr="00E61245" w:rsidRDefault="0012464A" w:rsidP="0012464A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7AD22D63" w14:textId="1068ECE1" w:rsidR="00DE0CE0" w:rsidRPr="00E61245" w:rsidRDefault="00E7113A" w:rsidP="00DE0CE0">
      <w:pPr>
        <w:rPr>
          <w:rFonts w:ascii="Arial Narrow" w:hAnsi="Arial Narrow"/>
          <w:sz w:val="22"/>
          <w:szCs w:val="22"/>
        </w:rPr>
      </w:pPr>
      <w:r w:rsidRPr="00E7113A">
        <w:rPr>
          <w:noProof/>
          <w:lang w:eastAsia="en-AU"/>
        </w:rPr>
        <w:drawing>
          <wp:anchor distT="0" distB="0" distL="114300" distR="114300" simplePos="0" relativeHeight="251763712" behindDoc="0" locked="0" layoutInCell="1" allowOverlap="1" wp14:anchorId="6CAE9C23" wp14:editId="6F4DF0B3">
            <wp:simplePos x="0" y="0"/>
            <wp:positionH relativeFrom="column">
              <wp:posOffset>4315460</wp:posOffset>
            </wp:positionH>
            <wp:positionV relativeFrom="paragraph">
              <wp:posOffset>113030</wp:posOffset>
            </wp:positionV>
            <wp:extent cx="1485900" cy="476885"/>
            <wp:effectExtent l="0" t="0" r="1270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B1039" w14:textId="0758D994" w:rsidR="00E7113A" w:rsidRDefault="00E7113A" w:rsidP="00DE0CE0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  <w:t xml:space="preserve">      The </w:t>
      </w:r>
      <w:r w:rsidR="00A83C15">
        <w:rPr>
          <w:rFonts w:ascii="Arial Narrow" w:hAnsi="Arial Narrow"/>
          <w:sz w:val="22"/>
          <w:szCs w:val="22"/>
        </w:rPr>
        <w:t xml:space="preserve">structural formula of the </w:t>
      </w:r>
      <w:r>
        <w:rPr>
          <w:rFonts w:ascii="Arial Narrow" w:hAnsi="Arial Narrow"/>
          <w:sz w:val="22"/>
          <w:szCs w:val="22"/>
        </w:rPr>
        <w:t>ester re</w:t>
      </w:r>
      <w:r w:rsidR="00A83C15">
        <w:rPr>
          <w:rFonts w:ascii="Arial Narrow" w:hAnsi="Arial Narrow"/>
          <w:sz w:val="22"/>
          <w:szCs w:val="22"/>
        </w:rPr>
        <w:t>sponsible for the odour of pear is</w:t>
      </w:r>
      <w:r>
        <w:rPr>
          <w:rFonts w:ascii="Arial Narrow" w:hAnsi="Arial Narrow"/>
          <w:sz w:val="22"/>
          <w:szCs w:val="22"/>
        </w:rPr>
        <w:t>:</w:t>
      </w:r>
    </w:p>
    <w:p w14:paraId="3110E6EB" w14:textId="77777777" w:rsidR="00E7113A" w:rsidRDefault="00E7113A" w:rsidP="00DE0CE0">
      <w:pPr>
        <w:rPr>
          <w:rFonts w:ascii="Arial Narrow" w:hAnsi="Arial Narrow"/>
          <w:sz w:val="22"/>
          <w:szCs w:val="22"/>
        </w:rPr>
      </w:pPr>
    </w:p>
    <w:p w14:paraId="25965284" w14:textId="77777777" w:rsidR="00E7113A" w:rsidRDefault="00E7113A" w:rsidP="00DE0CE0">
      <w:pPr>
        <w:rPr>
          <w:rFonts w:ascii="Arial Narrow" w:hAnsi="Arial Narrow"/>
          <w:sz w:val="22"/>
          <w:szCs w:val="22"/>
        </w:rPr>
      </w:pPr>
    </w:p>
    <w:p w14:paraId="233AAE32" w14:textId="52AB1C36" w:rsidR="00E7113A" w:rsidRPr="004554F9" w:rsidRDefault="00E7113A" w:rsidP="004554F9">
      <w:pPr>
        <w:pStyle w:val="ListParagraph"/>
        <w:numPr>
          <w:ilvl w:val="0"/>
          <w:numId w:val="21"/>
        </w:numPr>
        <w:rPr>
          <w:rFonts w:ascii="Arial Narrow" w:hAnsi="Arial Narrow"/>
          <w:sz w:val="22"/>
          <w:szCs w:val="22"/>
        </w:rPr>
      </w:pPr>
      <w:r w:rsidRPr="004554F9">
        <w:rPr>
          <w:rFonts w:ascii="Arial Narrow" w:hAnsi="Arial Narrow"/>
          <w:sz w:val="22"/>
          <w:szCs w:val="22"/>
        </w:rPr>
        <w:t xml:space="preserve">Draw the structural formula of the </w:t>
      </w:r>
      <w:r w:rsidRPr="004554F9">
        <w:rPr>
          <w:rFonts w:ascii="Arial Narrow" w:hAnsi="Arial Narrow"/>
          <w:b/>
          <w:sz w:val="22"/>
          <w:szCs w:val="22"/>
        </w:rPr>
        <w:t>organic reactants</w:t>
      </w:r>
      <w:r w:rsidRPr="004554F9">
        <w:rPr>
          <w:rFonts w:ascii="Arial Narrow" w:hAnsi="Arial Narrow"/>
          <w:sz w:val="22"/>
          <w:szCs w:val="22"/>
        </w:rPr>
        <w:t xml:space="preserve"> required to make the ester above.</w:t>
      </w:r>
      <w:r w:rsidRPr="004554F9">
        <w:rPr>
          <w:rFonts w:ascii="Arial Narrow" w:hAnsi="Arial Narrow"/>
          <w:sz w:val="22"/>
          <w:szCs w:val="22"/>
        </w:rPr>
        <w:tab/>
      </w:r>
      <w:r w:rsidRPr="004554F9">
        <w:rPr>
          <w:rFonts w:ascii="Arial Narrow" w:hAnsi="Arial Narrow"/>
          <w:sz w:val="22"/>
          <w:szCs w:val="22"/>
        </w:rPr>
        <w:tab/>
        <w:t xml:space="preserve">            (2 marks)</w:t>
      </w:r>
    </w:p>
    <w:p w14:paraId="3444D530" w14:textId="342F29F2" w:rsidR="00DE0CE0" w:rsidRDefault="00DE0CE0" w:rsidP="00DE0CE0">
      <w:pPr>
        <w:rPr>
          <w:rFonts w:ascii="Arial Narrow" w:hAnsi="Arial Narrow"/>
          <w:sz w:val="22"/>
          <w:szCs w:val="22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4940"/>
        <w:gridCol w:w="4940"/>
      </w:tblGrid>
      <w:tr w:rsidR="004554F9" w14:paraId="76E4C45F" w14:textId="77777777" w:rsidTr="004554F9">
        <w:tc>
          <w:tcPr>
            <w:tcW w:w="4940" w:type="dxa"/>
          </w:tcPr>
          <w:p w14:paraId="414E67F3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  <w:p w14:paraId="77F69D6E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  <w:p w14:paraId="4B028217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  <w:p w14:paraId="1A33E714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  <w:p w14:paraId="5434A0E3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  <w:p w14:paraId="559B3B0D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940" w:type="dxa"/>
          </w:tcPr>
          <w:p w14:paraId="3F3532A5" w14:textId="77777777" w:rsidR="004554F9" w:rsidRDefault="004554F9" w:rsidP="00DE0CE0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40B781C" w14:textId="77777777" w:rsidR="004554F9" w:rsidRPr="00E61245" w:rsidRDefault="004554F9" w:rsidP="00DE0CE0">
      <w:pPr>
        <w:rPr>
          <w:rFonts w:ascii="Arial Narrow" w:hAnsi="Arial Narrow"/>
          <w:sz w:val="22"/>
          <w:szCs w:val="22"/>
        </w:rPr>
      </w:pPr>
    </w:p>
    <w:p w14:paraId="4FB36B4D" w14:textId="7312C181" w:rsidR="00DE0CE0" w:rsidRPr="0012464A" w:rsidRDefault="00DE0CE0" w:rsidP="0012464A">
      <w:pPr>
        <w:pStyle w:val="ListParagraph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12464A">
        <w:rPr>
          <w:rFonts w:ascii="Arial Narrow" w:hAnsi="Arial Narrow"/>
          <w:sz w:val="22"/>
          <w:szCs w:val="22"/>
        </w:rPr>
        <w:t xml:space="preserve">Provide a </w:t>
      </w:r>
      <w:r w:rsidRPr="004554F9">
        <w:rPr>
          <w:rFonts w:ascii="Arial Narrow" w:hAnsi="Arial Narrow"/>
          <w:b/>
          <w:sz w:val="22"/>
          <w:szCs w:val="22"/>
        </w:rPr>
        <w:t>brief</w:t>
      </w:r>
      <w:r w:rsidR="00232C99">
        <w:rPr>
          <w:rFonts w:ascii="Arial Narrow" w:hAnsi="Arial Narrow"/>
          <w:sz w:val="22"/>
          <w:szCs w:val="22"/>
        </w:rPr>
        <w:t xml:space="preserve"> reason</w:t>
      </w:r>
      <w:r w:rsidRPr="0012464A">
        <w:rPr>
          <w:rFonts w:ascii="Arial Narrow" w:hAnsi="Arial Narrow"/>
          <w:sz w:val="22"/>
          <w:szCs w:val="22"/>
        </w:rPr>
        <w:t xml:space="preserve"> as to why each of the following steps was performed during </w:t>
      </w:r>
      <w:r w:rsidR="00E61245" w:rsidRPr="0012464A">
        <w:rPr>
          <w:rFonts w:ascii="Arial Narrow" w:hAnsi="Arial Narrow"/>
          <w:sz w:val="22"/>
          <w:szCs w:val="22"/>
        </w:rPr>
        <w:t xml:space="preserve">the oxidation of alcohols </w:t>
      </w:r>
      <w:r w:rsidRPr="0012464A">
        <w:rPr>
          <w:rFonts w:ascii="Arial Narrow" w:hAnsi="Arial Narrow"/>
          <w:sz w:val="22"/>
          <w:szCs w:val="22"/>
        </w:rPr>
        <w:t>experiment</w:t>
      </w:r>
      <w:r w:rsidR="00E61245" w:rsidRPr="0012464A">
        <w:rPr>
          <w:rFonts w:ascii="Arial Narrow" w:hAnsi="Arial Narrow"/>
          <w:sz w:val="22"/>
          <w:szCs w:val="22"/>
        </w:rPr>
        <w:t>s</w:t>
      </w:r>
      <w:r w:rsidRPr="0012464A">
        <w:rPr>
          <w:rFonts w:ascii="Arial Narrow" w:hAnsi="Arial Narrow"/>
          <w:sz w:val="22"/>
          <w:szCs w:val="22"/>
        </w:rPr>
        <w:t>.</w:t>
      </w:r>
    </w:p>
    <w:p w14:paraId="31285326" w14:textId="77777777" w:rsidR="00DE0CE0" w:rsidRPr="00E61245" w:rsidRDefault="00DE0CE0" w:rsidP="00DE0CE0">
      <w:pPr>
        <w:ind w:left="360"/>
        <w:rPr>
          <w:rFonts w:ascii="Arial Narrow" w:hAnsi="Arial Narrow"/>
          <w:sz w:val="22"/>
          <w:szCs w:val="22"/>
        </w:rPr>
      </w:pPr>
    </w:p>
    <w:p w14:paraId="78EABE59" w14:textId="25D68BEC" w:rsidR="00DE0CE0" w:rsidRPr="00791C15" w:rsidRDefault="00DE0CE0" w:rsidP="00791C15">
      <w:pPr>
        <w:pStyle w:val="ListParagraph"/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 w:rsidRPr="00791C15">
        <w:rPr>
          <w:rFonts w:ascii="Arial Narrow" w:hAnsi="Arial Narrow"/>
          <w:sz w:val="22"/>
          <w:szCs w:val="22"/>
        </w:rPr>
        <w:t>H</w:t>
      </w:r>
      <w:r w:rsidRPr="00791C15">
        <w:rPr>
          <w:rFonts w:ascii="Arial Narrow" w:hAnsi="Arial Narrow"/>
          <w:sz w:val="22"/>
          <w:szCs w:val="22"/>
          <w:vertAlign w:val="subscript"/>
        </w:rPr>
        <w:t>2</w:t>
      </w:r>
      <w:r w:rsidRPr="00791C15">
        <w:rPr>
          <w:rFonts w:ascii="Arial Narrow" w:hAnsi="Arial Narrow"/>
          <w:sz w:val="22"/>
          <w:szCs w:val="22"/>
        </w:rPr>
        <w:t>SO</w:t>
      </w:r>
      <w:r w:rsidRPr="00791C15">
        <w:rPr>
          <w:rFonts w:ascii="Arial Narrow" w:hAnsi="Arial Narrow"/>
          <w:sz w:val="22"/>
          <w:szCs w:val="22"/>
          <w:vertAlign w:val="subscript"/>
        </w:rPr>
        <w:t>4</w:t>
      </w:r>
      <w:r w:rsidRPr="00791C15">
        <w:rPr>
          <w:rFonts w:ascii="Arial Narrow" w:hAnsi="Arial Narrow"/>
          <w:sz w:val="22"/>
          <w:szCs w:val="22"/>
        </w:rPr>
        <w:t xml:space="preserve"> was added to the Na</w:t>
      </w:r>
      <w:r w:rsidRPr="00791C15">
        <w:rPr>
          <w:rFonts w:ascii="Arial Narrow" w:hAnsi="Arial Narrow"/>
          <w:sz w:val="22"/>
          <w:szCs w:val="22"/>
          <w:vertAlign w:val="subscript"/>
        </w:rPr>
        <w:t>2</w:t>
      </w:r>
      <w:r w:rsidRPr="00791C15">
        <w:rPr>
          <w:rFonts w:ascii="Arial Narrow" w:hAnsi="Arial Narrow"/>
          <w:sz w:val="22"/>
          <w:szCs w:val="22"/>
        </w:rPr>
        <w:t>Cr</w:t>
      </w:r>
      <w:r w:rsidRPr="00791C15">
        <w:rPr>
          <w:rFonts w:ascii="Arial Narrow" w:hAnsi="Arial Narrow"/>
          <w:sz w:val="22"/>
          <w:szCs w:val="22"/>
          <w:vertAlign w:val="subscript"/>
        </w:rPr>
        <w:t>2</w:t>
      </w:r>
      <w:r w:rsidRPr="00791C15">
        <w:rPr>
          <w:rFonts w:ascii="Arial Narrow" w:hAnsi="Arial Narrow"/>
          <w:sz w:val="22"/>
          <w:szCs w:val="22"/>
        </w:rPr>
        <w:t>O</w:t>
      </w:r>
      <w:r w:rsidRPr="00791C15">
        <w:rPr>
          <w:rFonts w:ascii="Arial Narrow" w:hAnsi="Arial Narrow"/>
          <w:sz w:val="22"/>
          <w:szCs w:val="22"/>
          <w:vertAlign w:val="subscript"/>
        </w:rPr>
        <w:t>7</w:t>
      </w:r>
      <w:r w:rsidRPr="00791C15">
        <w:rPr>
          <w:rFonts w:ascii="Arial Narrow" w:hAnsi="Arial Narrow"/>
          <w:sz w:val="22"/>
          <w:szCs w:val="22"/>
        </w:rPr>
        <w:t xml:space="preserve"> and to the KMnO</w:t>
      </w:r>
      <w:r w:rsidRPr="00791C15">
        <w:rPr>
          <w:rFonts w:ascii="Arial Narrow" w:hAnsi="Arial Narrow"/>
          <w:sz w:val="22"/>
          <w:szCs w:val="22"/>
          <w:vertAlign w:val="subscript"/>
        </w:rPr>
        <w:t>4</w:t>
      </w:r>
      <w:r w:rsidRPr="00791C15">
        <w:rPr>
          <w:rFonts w:ascii="Arial Narrow" w:hAnsi="Arial Narrow"/>
          <w:sz w:val="22"/>
          <w:szCs w:val="22"/>
        </w:rPr>
        <w:t xml:space="preserve"> </w:t>
      </w:r>
      <w:r w:rsidR="00B00A34" w:rsidRPr="00791C15">
        <w:rPr>
          <w:rFonts w:ascii="Arial Narrow" w:hAnsi="Arial Narrow"/>
          <w:sz w:val="22"/>
          <w:szCs w:val="22"/>
        </w:rPr>
        <w:t xml:space="preserve">solutions </w:t>
      </w:r>
      <w:r w:rsidRPr="00791C15">
        <w:rPr>
          <w:rFonts w:ascii="Arial Narrow" w:hAnsi="Arial Narrow"/>
          <w:b/>
          <w:sz w:val="22"/>
          <w:szCs w:val="22"/>
        </w:rPr>
        <w:t>before</w:t>
      </w:r>
      <w:r w:rsidRPr="00791C15">
        <w:rPr>
          <w:rFonts w:ascii="Arial Narrow" w:hAnsi="Arial Narrow"/>
          <w:sz w:val="22"/>
          <w:szCs w:val="22"/>
        </w:rPr>
        <w:t xml:space="preserve"> they were added to the </w:t>
      </w:r>
      <w:r w:rsidR="00B00A34" w:rsidRPr="00791C15">
        <w:rPr>
          <w:rFonts w:ascii="Arial Narrow" w:hAnsi="Arial Narrow"/>
          <w:sz w:val="22"/>
          <w:szCs w:val="22"/>
        </w:rPr>
        <w:t>alcohols</w:t>
      </w:r>
      <w:r w:rsidRPr="00791C15">
        <w:rPr>
          <w:rFonts w:ascii="Arial Narrow" w:hAnsi="Arial Narrow"/>
          <w:sz w:val="22"/>
          <w:szCs w:val="22"/>
        </w:rPr>
        <w:t xml:space="preserve">. </w:t>
      </w:r>
      <w:r w:rsidR="0012464A" w:rsidRPr="00791C15">
        <w:rPr>
          <w:rFonts w:ascii="Arial Narrow" w:hAnsi="Arial Narrow"/>
          <w:sz w:val="22"/>
          <w:szCs w:val="22"/>
        </w:rPr>
        <w:tab/>
      </w:r>
      <w:r w:rsidRPr="00791C15">
        <w:rPr>
          <w:rFonts w:ascii="Arial Narrow" w:hAnsi="Arial Narrow"/>
          <w:sz w:val="22"/>
          <w:szCs w:val="22"/>
        </w:rPr>
        <w:t>(1 mark)</w:t>
      </w:r>
    </w:p>
    <w:p w14:paraId="609555F0" w14:textId="77777777" w:rsidR="00DE0CE0" w:rsidRPr="00E61245" w:rsidRDefault="00DE0CE0" w:rsidP="00DE0CE0">
      <w:pPr>
        <w:ind w:left="1080"/>
        <w:rPr>
          <w:rFonts w:ascii="Arial Narrow" w:hAnsi="Arial Narrow"/>
          <w:sz w:val="22"/>
          <w:szCs w:val="22"/>
        </w:rPr>
      </w:pPr>
    </w:p>
    <w:p w14:paraId="7DC6904E" w14:textId="77777777" w:rsidR="00CA4528" w:rsidRPr="00E61245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3F70D2EF" w14:textId="77777777" w:rsidR="00DE0CE0" w:rsidRDefault="00DE0CE0" w:rsidP="00DE0CE0">
      <w:pPr>
        <w:ind w:left="1080"/>
        <w:rPr>
          <w:rFonts w:ascii="Arial Narrow" w:hAnsi="Arial Narrow"/>
          <w:sz w:val="22"/>
          <w:szCs w:val="22"/>
        </w:rPr>
      </w:pPr>
    </w:p>
    <w:p w14:paraId="615751A4" w14:textId="77777777" w:rsidR="00CA4528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6731174A" w14:textId="6DE3DFA9" w:rsidR="00CA4528" w:rsidRPr="00E61245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459B058F" w14:textId="77777777" w:rsidR="00CA4528" w:rsidRPr="00E61245" w:rsidRDefault="00CA4528" w:rsidP="00DE0CE0">
      <w:pPr>
        <w:ind w:left="1080"/>
        <w:rPr>
          <w:rFonts w:ascii="Arial Narrow" w:hAnsi="Arial Narrow"/>
          <w:sz w:val="22"/>
          <w:szCs w:val="22"/>
        </w:rPr>
      </w:pPr>
    </w:p>
    <w:p w14:paraId="6658EA52" w14:textId="77777777" w:rsidR="00DE0CE0" w:rsidRPr="00E61245" w:rsidRDefault="00DE0CE0" w:rsidP="00DE0CE0">
      <w:pPr>
        <w:ind w:left="1080"/>
        <w:rPr>
          <w:rFonts w:ascii="Arial Narrow" w:hAnsi="Arial Narrow"/>
          <w:sz w:val="22"/>
          <w:szCs w:val="22"/>
        </w:rPr>
      </w:pPr>
    </w:p>
    <w:p w14:paraId="492F1370" w14:textId="24E52751" w:rsidR="00DE0CE0" w:rsidRPr="00791C15" w:rsidRDefault="00C03216" w:rsidP="00791C15">
      <w:pPr>
        <w:pStyle w:val="ListParagraph"/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 w:rsidRPr="00791C15">
        <w:rPr>
          <w:rFonts w:ascii="Arial Narrow" w:hAnsi="Arial Narrow"/>
          <w:sz w:val="22"/>
          <w:szCs w:val="22"/>
        </w:rPr>
        <w:t>The alcohol</w:t>
      </w:r>
      <w:r w:rsidR="00E61245" w:rsidRPr="00791C15">
        <w:rPr>
          <w:rFonts w:ascii="Arial Narrow" w:hAnsi="Arial Narrow"/>
          <w:sz w:val="22"/>
          <w:szCs w:val="22"/>
        </w:rPr>
        <w:t xml:space="preserve"> </w:t>
      </w:r>
      <w:r w:rsidR="00B01EBA">
        <w:rPr>
          <w:rFonts w:ascii="Arial Narrow" w:hAnsi="Arial Narrow"/>
          <w:sz w:val="22"/>
          <w:szCs w:val="22"/>
        </w:rPr>
        <w:t xml:space="preserve">and </w:t>
      </w:r>
      <w:r w:rsidR="00E61245" w:rsidRPr="00791C15">
        <w:rPr>
          <w:rFonts w:ascii="Arial Narrow" w:hAnsi="Arial Narrow"/>
          <w:sz w:val="22"/>
          <w:szCs w:val="22"/>
        </w:rPr>
        <w:t>Na</w:t>
      </w:r>
      <w:r w:rsidR="00E61245" w:rsidRPr="00791C15">
        <w:rPr>
          <w:rFonts w:ascii="Arial Narrow" w:hAnsi="Arial Narrow"/>
          <w:sz w:val="22"/>
          <w:szCs w:val="22"/>
          <w:vertAlign w:val="subscript"/>
        </w:rPr>
        <w:t>2</w:t>
      </w:r>
      <w:r w:rsidR="00E61245" w:rsidRPr="00791C15">
        <w:rPr>
          <w:rFonts w:ascii="Arial Narrow" w:hAnsi="Arial Narrow"/>
          <w:sz w:val="22"/>
          <w:szCs w:val="22"/>
        </w:rPr>
        <w:t>Cr</w:t>
      </w:r>
      <w:r w:rsidR="00E61245" w:rsidRPr="00791C15">
        <w:rPr>
          <w:rFonts w:ascii="Arial Narrow" w:hAnsi="Arial Narrow"/>
          <w:sz w:val="22"/>
          <w:szCs w:val="22"/>
          <w:vertAlign w:val="subscript"/>
        </w:rPr>
        <w:t>2</w:t>
      </w:r>
      <w:r w:rsidR="00E61245" w:rsidRPr="00791C15">
        <w:rPr>
          <w:rFonts w:ascii="Arial Narrow" w:hAnsi="Arial Narrow"/>
          <w:sz w:val="22"/>
          <w:szCs w:val="22"/>
        </w:rPr>
        <w:t>O</w:t>
      </w:r>
      <w:r w:rsidR="00E61245" w:rsidRPr="00791C15">
        <w:rPr>
          <w:rFonts w:ascii="Arial Narrow" w:hAnsi="Arial Narrow"/>
          <w:sz w:val="22"/>
          <w:szCs w:val="22"/>
          <w:vertAlign w:val="subscript"/>
        </w:rPr>
        <w:t>7</w:t>
      </w:r>
      <w:r w:rsidR="00E61245" w:rsidRPr="00791C15">
        <w:rPr>
          <w:rFonts w:ascii="Arial Narrow" w:hAnsi="Arial Narrow"/>
          <w:sz w:val="22"/>
          <w:szCs w:val="22"/>
        </w:rPr>
        <w:t xml:space="preserve"> </w:t>
      </w:r>
      <w:r w:rsidR="00DE0CE0" w:rsidRPr="00791C15">
        <w:rPr>
          <w:rFonts w:ascii="Arial Narrow" w:hAnsi="Arial Narrow"/>
          <w:sz w:val="22"/>
          <w:szCs w:val="22"/>
        </w:rPr>
        <w:t xml:space="preserve">mixtures were placed in a hot water bath for </w:t>
      </w:r>
      <w:r w:rsidRPr="00791C15">
        <w:rPr>
          <w:rFonts w:ascii="Arial Narrow" w:hAnsi="Arial Narrow"/>
          <w:sz w:val="22"/>
          <w:szCs w:val="22"/>
        </w:rPr>
        <w:t xml:space="preserve">up to </w:t>
      </w:r>
      <w:r w:rsidR="00DE0CE0" w:rsidRPr="00791C15">
        <w:rPr>
          <w:rFonts w:ascii="Arial Narrow" w:hAnsi="Arial Narrow"/>
          <w:sz w:val="22"/>
          <w:szCs w:val="22"/>
        </w:rPr>
        <w:t>5 minutes.</w:t>
      </w:r>
      <w:r w:rsidR="00DE0CE0" w:rsidRPr="00791C15">
        <w:rPr>
          <w:rFonts w:ascii="Arial Narrow" w:hAnsi="Arial Narrow"/>
          <w:sz w:val="22"/>
          <w:szCs w:val="22"/>
        </w:rPr>
        <w:tab/>
      </w:r>
      <w:r w:rsidR="0012464A" w:rsidRPr="00791C15">
        <w:rPr>
          <w:rFonts w:ascii="Arial Narrow" w:hAnsi="Arial Narrow"/>
          <w:sz w:val="22"/>
          <w:szCs w:val="22"/>
        </w:rPr>
        <w:tab/>
      </w:r>
      <w:r w:rsidRPr="00791C15">
        <w:rPr>
          <w:rFonts w:ascii="Arial Narrow" w:hAnsi="Arial Narrow"/>
          <w:sz w:val="22"/>
          <w:szCs w:val="22"/>
        </w:rPr>
        <w:tab/>
      </w:r>
      <w:r w:rsidR="00DE0CE0" w:rsidRPr="00791C15">
        <w:rPr>
          <w:rFonts w:ascii="Arial Narrow" w:hAnsi="Arial Narrow"/>
          <w:sz w:val="22"/>
          <w:szCs w:val="22"/>
        </w:rPr>
        <w:t>(1 mark)</w:t>
      </w:r>
    </w:p>
    <w:p w14:paraId="2E099704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59640996" w14:textId="77777777" w:rsidR="00CA4528" w:rsidRPr="00E61245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6DD0B760" w14:textId="77777777" w:rsidR="00CA4528" w:rsidRDefault="00CA4528" w:rsidP="00CA4528">
      <w:pPr>
        <w:ind w:left="1080"/>
        <w:rPr>
          <w:rFonts w:ascii="Arial Narrow" w:hAnsi="Arial Narrow"/>
          <w:sz w:val="22"/>
          <w:szCs w:val="22"/>
        </w:rPr>
      </w:pPr>
    </w:p>
    <w:p w14:paraId="7B17CFB0" w14:textId="77777777" w:rsidR="00CA4528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5B878FD7" w14:textId="77777777" w:rsidR="00CA4528" w:rsidRPr="00E61245" w:rsidRDefault="00CA4528" w:rsidP="00CA4528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4E15A730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25D87625" w14:textId="77777777" w:rsidR="00DE0CE0" w:rsidRPr="00E61245" w:rsidRDefault="00DE0CE0" w:rsidP="00DE0CE0">
      <w:pPr>
        <w:rPr>
          <w:rFonts w:ascii="Arial Narrow" w:hAnsi="Arial Narrow"/>
          <w:sz w:val="22"/>
          <w:szCs w:val="22"/>
        </w:rPr>
      </w:pPr>
    </w:p>
    <w:p w14:paraId="3854BDF0" w14:textId="5555ABDF" w:rsidR="00DE0CE0" w:rsidRPr="00E61245" w:rsidRDefault="00E61245" w:rsidP="00791C15">
      <w:pPr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The oxidation of alcohols</w:t>
      </w:r>
      <w:r w:rsidR="00DE0CE0" w:rsidRPr="00E61245">
        <w:rPr>
          <w:rFonts w:ascii="Arial Narrow" w:hAnsi="Arial Narrow"/>
          <w:sz w:val="22"/>
          <w:szCs w:val="22"/>
        </w:rPr>
        <w:t xml:space="preserve"> experiment posed some quite hazardous situations that could possibly occur.</w:t>
      </w:r>
    </w:p>
    <w:p w14:paraId="1CB340DB" w14:textId="77777777" w:rsidR="00891E90" w:rsidRDefault="00E61245" w:rsidP="00603FF1">
      <w:pPr>
        <w:ind w:left="1540" w:hanging="122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Briefly describe two possible dangerous situations and </w:t>
      </w:r>
      <w:r w:rsidR="004F77C6">
        <w:rPr>
          <w:rFonts w:ascii="Arial Narrow" w:hAnsi="Arial Narrow"/>
          <w:sz w:val="22"/>
          <w:szCs w:val="22"/>
        </w:rPr>
        <w:t>the steps taken to prevent them from happening</w:t>
      </w:r>
      <w:r>
        <w:rPr>
          <w:rFonts w:ascii="Arial Narrow" w:hAnsi="Arial Narrow"/>
          <w:sz w:val="22"/>
          <w:szCs w:val="22"/>
        </w:rPr>
        <w:t>.</w:t>
      </w:r>
      <w:r w:rsidR="00DE0CE0" w:rsidRPr="00E61245">
        <w:rPr>
          <w:rFonts w:ascii="Arial Narrow" w:hAnsi="Arial Narrow"/>
          <w:sz w:val="22"/>
          <w:szCs w:val="22"/>
        </w:rPr>
        <w:tab/>
      </w:r>
      <w:r w:rsidR="0016272C">
        <w:rPr>
          <w:rFonts w:ascii="Arial Narrow" w:hAnsi="Arial Narrow"/>
          <w:sz w:val="22"/>
          <w:szCs w:val="22"/>
        </w:rPr>
        <w:t xml:space="preserve">            </w:t>
      </w:r>
    </w:p>
    <w:p w14:paraId="4C884975" w14:textId="5B8C395A" w:rsidR="004F77C6" w:rsidRDefault="00891E90" w:rsidP="00891E90">
      <w:pPr>
        <w:ind w:left="94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   </w:t>
      </w:r>
      <w:r w:rsidR="0016272C">
        <w:rPr>
          <w:rFonts w:ascii="Arial Narrow" w:hAnsi="Arial Narrow"/>
          <w:sz w:val="22"/>
          <w:szCs w:val="22"/>
        </w:rPr>
        <w:t>(2</w:t>
      </w:r>
      <w:r w:rsidR="0016272C" w:rsidRPr="00E61245">
        <w:rPr>
          <w:rFonts w:ascii="Arial Narrow" w:hAnsi="Arial Narrow"/>
          <w:sz w:val="22"/>
          <w:szCs w:val="22"/>
        </w:rPr>
        <w:t xml:space="preserve"> marks)</w:t>
      </w:r>
    </w:p>
    <w:p w14:paraId="2607692B" w14:textId="6F22B9CF" w:rsidR="00DE0CE0" w:rsidRPr="00E61245" w:rsidRDefault="0016272C" w:rsidP="0016272C">
      <w:pPr>
        <w:ind w:left="9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     </w:t>
      </w:r>
    </w:p>
    <w:p w14:paraId="2AC8E42B" w14:textId="1293DF01" w:rsidR="003533B7" w:rsidRPr="00E61245" w:rsidRDefault="00891E90" w:rsidP="003533B7">
      <w:pPr>
        <w:ind w:left="108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</w:t>
      </w:r>
      <w:r w:rsidR="00F71D93">
        <w:rPr>
          <w:rFonts w:ascii="Arial Narrow" w:hAnsi="Arial Narrow"/>
          <w:sz w:val="22"/>
          <w:szCs w:val="22"/>
        </w:rPr>
        <w:t>i.</w:t>
      </w:r>
      <w:r w:rsidR="003533B7">
        <w:rPr>
          <w:rFonts w:ascii="Arial Narrow" w:hAnsi="Arial Narrow"/>
          <w:sz w:val="22"/>
          <w:szCs w:val="22"/>
        </w:rPr>
        <w:t xml:space="preserve"> </w:t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791C1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 w:rsidR="00791C15">
        <w:rPr>
          <w:rFonts w:ascii="Arial Narrow" w:hAnsi="Arial Narrow"/>
          <w:sz w:val="22"/>
          <w:szCs w:val="22"/>
        </w:rPr>
        <w:t>__</w:t>
      </w:r>
      <w:r w:rsidR="00F71D93">
        <w:rPr>
          <w:rFonts w:ascii="Arial Narrow" w:hAnsi="Arial Narrow"/>
          <w:sz w:val="22"/>
          <w:szCs w:val="22"/>
        </w:rPr>
        <w:t>_</w:t>
      </w:r>
      <w:r w:rsidR="00791C15">
        <w:rPr>
          <w:rFonts w:ascii="Arial Narrow" w:hAnsi="Arial Narrow"/>
          <w:sz w:val="22"/>
          <w:szCs w:val="22"/>
        </w:rPr>
        <w:t>___</w:t>
      </w:r>
    </w:p>
    <w:p w14:paraId="77E6103F" w14:textId="77777777" w:rsidR="003533B7" w:rsidRDefault="003533B7" w:rsidP="003533B7">
      <w:pPr>
        <w:ind w:left="1080"/>
        <w:rPr>
          <w:rFonts w:ascii="Arial Narrow" w:hAnsi="Arial Narrow"/>
          <w:sz w:val="22"/>
          <w:szCs w:val="22"/>
        </w:rPr>
      </w:pPr>
    </w:p>
    <w:p w14:paraId="500A3DCB" w14:textId="77777777" w:rsidR="003533B7" w:rsidRDefault="003533B7" w:rsidP="003533B7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33F166CB" w14:textId="77777777" w:rsidR="003533B7" w:rsidRPr="00E61245" w:rsidRDefault="003533B7" w:rsidP="003533B7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792075F8" w14:textId="38B8F62D" w:rsidR="00DE0CE0" w:rsidRPr="00E61245" w:rsidRDefault="00DE0CE0" w:rsidP="00DE0CE0">
      <w:pPr>
        <w:ind w:left="720" w:firstLine="360"/>
        <w:rPr>
          <w:rFonts w:ascii="Arial Narrow" w:hAnsi="Arial Narrow"/>
          <w:sz w:val="22"/>
          <w:szCs w:val="22"/>
        </w:rPr>
      </w:pPr>
    </w:p>
    <w:p w14:paraId="31FD31CD" w14:textId="77777777" w:rsidR="00DE0CE0" w:rsidRPr="00E61245" w:rsidRDefault="00DE0CE0" w:rsidP="003533B7">
      <w:pPr>
        <w:rPr>
          <w:rFonts w:ascii="Arial Narrow" w:hAnsi="Arial Narrow"/>
          <w:sz w:val="22"/>
          <w:szCs w:val="22"/>
        </w:rPr>
      </w:pPr>
    </w:p>
    <w:p w14:paraId="285672C9" w14:textId="4DDEEB3A" w:rsidR="003533B7" w:rsidRPr="00E61245" w:rsidRDefault="00F71D93" w:rsidP="003533B7">
      <w:pPr>
        <w:ind w:left="108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ii.</w:t>
      </w:r>
      <w:r w:rsidR="003533B7">
        <w:rPr>
          <w:rFonts w:ascii="Arial Narrow" w:hAnsi="Arial Narrow"/>
          <w:sz w:val="22"/>
          <w:szCs w:val="22"/>
        </w:rPr>
        <w:t xml:space="preserve"> </w:t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</w:r>
      <w:r w:rsidR="003533B7" w:rsidRPr="00E61245">
        <w:rPr>
          <w:rFonts w:ascii="Arial Narrow" w:hAnsi="Arial Narrow"/>
          <w:sz w:val="22"/>
          <w:szCs w:val="22"/>
        </w:rPr>
        <w:softHyphen/>
        <w:t>________________________________________________________________________________________</w:t>
      </w:r>
      <w:r w:rsidR="00791C15">
        <w:rPr>
          <w:rFonts w:ascii="Arial Narrow" w:hAnsi="Arial Narrow"/>
          <w:sz w:val="22"/>
          <w:szCs w:val="22"/>
        </w:rPr>
        <w:t>_</w:t>
      </w:r>
      <w:r>
        <w:rPr>
          <w:rFonts w:ascii="Arial Narrow" w:hAnsi="Arial Narrow"/>
          <w:sz w:val="22"/>
          <w:szCs w:val="22"/>
        </w:rPr>
        <w:t>_</w:t>
      </w:r>
      <w:r w:rsidR="00791C15">
        <w:rPr>
          <w:rFonts w:ascii="Arial Narrow" w:hAnsi="Arial Narrow"/>
          <w:sz w:val="22"/>
          <w:szCs w:val="22"/>
        </w:rPr>
        <w:t>____</w:t>
      </w:r>
    </w:p>
    <w:p w14:paraId="177E5DFE" w14:textId="77777777" w:rsidR="003533B7" w:rsidRDefault="003533B7" w:rsidP="003533B7">
      <w:pPr>
        <w:ind w:left="1080"/>
        <w:rPr>
          <w:rFonts w:ascii="Arial Narrow" w:hAnsi="Arial Narrow"/>
          <w:sz w:val="22"/>
          <w:szCs w:val="22"/>
        </w:rPr>
      </w:pPr>
    </w:p>
    <w:p w14:paraId="65E88BFF" w14:textId="77777777" w:rsidR="003533B7" w:rsidRDefault="003533B7" w:rsidP="003533B7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  <w:r w:rsidRPr="00E61245">
        <w:rPr>
          <w:rFonts w:ascii="Arial Narrow" w:hAnsi="Arial Narrow"/>
          <w:sz w:val="22"/>
          <w:szCs w:val="22"/>
        </w:rPr>
        <w:softHyphen/>
      </w:r>
    </w:p>
    <w:p w14:paraId="254FB4B8" w14:textId="77777777" w:rsidR="003533B7" w:rsidRPr="00E61245" w:rsidRDefault="003533B7" w:rsidP="003533B7">
      <w:pPr>
        <w:ind w:left="1080"/>
        <w:rPr>
          <w:rFonts w:ascii="Arial Narrow" w:hAnsi="Arial Narrow"/>
          <w:sz w:val="22"/>
          <w:szCs w:val="22"/>
        </w:rPr>
      </w:pPr>
      <w:r w:rsidRPr="00E61245">
        <w:rPr>
          <w:rFonts w:ascii="Arial Narrow" w:hAnsi="Arial Narrow"/>
          <w:sz w:val="22"/>
          <w:szCs w:val="22"/>
        </w:rPr>
        <w:t>________________________________________________________________________________________</w:t>
      </w:r>
      <w:r>
        <w:rPr>
          <w:rFonts w:ascii="Arial Narrow" w:hAnsi="Arial Narrow"/>
          <w:sz w:val="22"/>
          <w:szCs w:val="22"/>
        </w:rPr>
        <w:t>________</w:t>
      </w:r>
    </w:p>
    <w:p w14:paraId="02682BFC" w14:textId="77777777" w:rsidR="00E61245" w:rsidRPr="00D945E6" w:rsidRDefault="00E61245" w:rsidP="003A6377">
      <w:pPr>
        <w:rPr>
          <w:rFonts w:ascii="Arial Narrow" w:hAnsi="Arial Narrow"/>
          <w:b/>
        </w:rPr>
      </w:pPr>
    </w:p>
    <w:p w14:paraId="29600661" w14:textId="27CE5A61" w:rsidR="00FB1EFB" w:rsidRPr="00C80FF3" w:rsidRDefault="00DE0CE0" w:rsidP="00C80FF3">
      <w:pPr>
        <w:jc w:val="center"/>
        <w:rPr>
          <w:rFonts w:ascii="Arial Narrow" w:hAnsi="Arial Narrow"/>
          <w:b/>
          <w:sz w:val="22"/>
          <w:szCs w:val="22"/>
        </w:rPr>
      </w:pPr>
      <w:r w:rsidRPr="00D945E6">
        <w:rPr>
          <w:rFonts w:ascii="Arial Narrow" w:hAnsi="Arial Narrow"/>
          <w:b/>
        </w:rPr>
        <w:t>END OF LAB TEST</w:t>
      </w:r>
    </w:p>
    <w:sectPr w:rsidR="00FB1EFB" w:rsidRPr="00C80FF3" w:rsidSect="00393FCF">
      <w:pgSz w:w="11899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5A4"/>
    <w:multiLevelType w:val="hybridMultilevel"/>
    <w:tmpl w:val="BC2455EE"/>
    <w:lvl w:ilvl="0" w:tplc="E5C2C80A">
      <w:start w:val="1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>
    <w:nsid w:val="0F5A1DE3"/>
    <w:multiLevelType w:val="hybridMultilevel"/>
    <w:tmpl w:val="E31C361A"/>
    <w:lvl w:ilvl="0" w:tplc="C0A860CC">
      <w:start w:val="1"/>
      <w:numFmt w:val="upp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>
    <w:nsid w:val="123A66C9"/>
    <w:multiLevelType w:val="hybridMultilevel"/>
    <w:tmpl w:val="D630A788"/>
    <w:lvl w:ilvl="0" w:tplc="F7B0B6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6F3CB6"/>
    <w:multiLevelType w:val="hybridMultilevel"/>
    <w:tmpl w:val="282A3A4A"/>
    <w:lvl w:ilvl="0" w:tplc="13B676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7F6DA7"/>
    <w:multiLevelType w:val="hybridMultilevel"/>
    <w:tmpl w:val="539E6AF8"/>
    <w:lvl w:ilvl="0" w:tplc="6B54F6A8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F55A9A"/>
    <w:multiLevelType w:val="hybridMultilevel"/>
    <w:tmpl w:val="40D21BFC"/>
    <w:lvl w:ilvl="0" w:tplc="AA724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5EB6BAE"/>
    <w:multiLevelType w:val="hybridMultilevel"/>
    <w:tmpl w:val="6E52A898"/>
    <w:lvl w:ilvl="0" w:tplc="E47AA772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966C2D"/>
    <w:multiLevelType w:val="hybridMultilevel"/>
    <w:tmpl w:val="A002FAA0"/>
    <w:lvl w:ilvl="0" w:tplc="739C8C30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7932A3"/>
    <w:multiLevelType w:val="hybridMultilevel"/>
    <w:tmpl w:val="F7449494"/>
    <w:lvl w:ilvl="0" w:tplc="26E8DE84">
      <w:start w:val="1"/>
      <w:numFmt w:val="upperLetter"/>
      <w:lvlText w:val="%1)"/>
      <w:lvlJc w:val="left"/>
      <w:pPr>
        <w:ind w:left="931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>
    <w:nsid w:val="2D901898"/>
    <w:multiLevelType w:val="singleLevel"/>
    <w:tmpl w:val="D49E6BD6"/>
    <w:lvl w:ilvl="0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ascii="Arial Narrow" w:eastAsia="Times New Roman" w:hAnsi="Arial Narrow" w:cs="Times New Roman"/>
      </w:rPr>
    </w:lvl>
  </w:abstractNum>
  <w:abstractNum w:abstractNumId="10">
    <w:nsid w:val="302B0D52"/>
    <w:multiLevelType w:val="hybridMultilevel"/>
    <w:tmpl w:val="40D21BFC"/>
    <w:lvl w:ilvl="0" w:tplc="AA724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C271A8"/>
    <w:multiLevelType w:val="hybridMultilevel"/>
    <w:tmpl w:val="D76CF22A"/>
    <w:lvl w:ilvl="0" w:tplc="F446E2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A422F63"/>
    <w:multiLevelType w:val="hybridMultilevel"/>
    <w:tmpl w:val="15688A16"/>
    <w:lvl w:ilvl="0" w:tplc="E6C249D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E6D2977"/>
    <w:multiLevelType w:val="hybridMultilevel"/>
    <w:tmpl w:val="60424490"/>
    <w:lvl w:ilvl="0" w:tplc="E2D251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106B2E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16625A4"/>
    <w:multiLevelType w:val="hybridMultilevel"/>
    <w:tmpl w:val="864807A0"/>
    <w:lvl w:ilvl="0" w:tplc="2AAC8988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3F72495"/>
    <w:multiLevelType w:val="hybridMultilevel"/>
    <w:tmpl w:val="61E0383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AA53D1"/>
    <w:multiLevelType w:val="hybridMultilevel"/>
    <w:tmpl w:val="9918C97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025803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4F2A46CF"/>
    <w:multiLevelType w:val="hybridMultilevel"/>
    <w:tmpl w:val="D2E8CF22"/>
    <w:lvl w:ilvl="0" w:tplc="401CFCB0">
      <w:start w:val="2"/>
      <w:numFmt w:val="lowerLetter"/>
      <w:lvlText w:val="(%1)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21121F6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CB229062">
      <w:start w:val="1"/>
      <w:numFmt w:val="lowerLetter"/>
      <w:lvlText w:val="(%3)"/>
      <w:lvlJc w:val="left"/>
      <w:pPr>
        <w:tabs>
          <w:tab w:val="num" w:pos="2760"/>
        </w:tabs>
        <w:ind w:left="2760" w:hanging="4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787108A"/>
    <w:multiLevelType w:val="hybridMultilevel"/>
    <w:tmpl w:val="6B3654FC"/>
    <w:lvl w:ilvl="0" w:tplc="AA7240FA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A2F1614"/>
    <w:multiLevelType w:val="hybridMultilevel"/>
    <w:tmpl w:val="AA7032A6"/>
    <w:lvl w:ilvl="0" w:tplc="039836E0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62158B2"/>
    <w:multiLevelType w:val="hybridMultilevel"/>
    <w:tmpl w:val="3364EB98"/>
    <w:lvl w:ilvl="0" w:tplc="926248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BB580D"/>
    <w:multiLevelType w:val="hybridMultilevel"/>
    <w:tmpl w:val="A1666F2A"/>
    <w:lvl w:ilvl="0" w:tplc="8486A6AC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4F829DD"/>
    <w:multiLevelType w:val="hybridMultilevel"/>
    <w:tmpl w:val="240C5142"/>
    <w:lvl w:ilvl="0" w:tplc="28F48F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57F56BB"/>
    <w:multiLevelType w:val="hybridMultilevel"/>
    <w:tmpl w:val="5032E660"/>
    <w:lvl w:ilvl="0" w:tplc="8F34277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777604D"/>
    <w:multiLevelType w:val="hybridMultilevel"/>
    <w:tmpl w:val="CBEA6996"/>
    <w:lvl w:ilvl="0" w:tplc="268C36B2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84F4F29"/>
    <w:multiLevelType w:val="hybridMultilevel"/>
    <w:tmpl w:val="E2929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00D06">
      <w:start w:val="1"/>
      <w:numFmt w:val="lowerLetter"/>
      <w:lvlText w:val="(%2)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EEB42EE"/>
    <w:multiLevelType w:val="hybridMultilevel"/>
    <w:tmpl w:val="16AAB920"/>
    <w:lvl w:ilvl="0" w:tplc="AA7240FA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3"/>
  </w:num>
  <w:num w:numId="3">
    <w:abstractNumId w:val="2"/>
  </w:num>
  <w:num w:numId="4">
    <w:abstractNumId w:val="16"/>
  </w:num>
  <w:num w:numId="5">
    <w:abstractNumId w:val="0"/>
  </w:num>
  <w:num w:numId="6">
    <w:abstractNumId w:val="8"/>
  </w:num>
  <w:num w:numId="7">
    <w:abstractNumId w:val="9"/>
  </w:num>
  <w:num w:numId="8">
    <w:abstractNumId w:val="17"/>
  </w:num>
  <w:num w:numId="9">
    <w:abstractNumId w:val="26"/>
  </w:num>
  <w:num w:numId="10">
    <w:abstractNumId w:val="18"/>
  </w:num>
  <w:num w:numId="11">
    <w:abstractNumId w:val="4"/>
  </w:num>
  <w:num w:numId="12">
    <w:abstractNumId w:val="21"/>
  </w:num>
  <w:num w:numId="13">
    <w:abstractNumId w:val="6"/>
  </w:num>
  <w:num w:numId="14">
    <w:abstractNumId w:val="3"/>
  </w:num>
  <w:num w:numId="15">
    <w:abstractNumId w:val="20"/>
  </w:num>
  <w:num w:numId="16">
    <w:abstractNumId w:val="24"/>
  </w:num>
  <w:num w:numId="17">
    <w:abstractNumId w:val="13"/>
  </w:num>
  <w:num w:numId="18">
    <w:abstractNumId w:val="25"/>
  </w:num>
  <w:num w:numId="19">
    <w:abstractNumId w:val="22"/>
  </w:num>
  <w:num w:numId="20">
    <w:abstractNumId w:val="12"/>
  </w:num>
  <w:num w:numId="21">
    <w:abstractNumId w:val="5"/>
  </w:num>
  <w:num w:numId="22">
    <w:abstractNumId w:val="10"/>
  </w:num>
  <w:num w:numId="23">
    <w:abstractNumId w:val="19"/>
  </w:num>
  <w:num w:numId="24">
    <w:abstractNumId w:val="27"/>
  </w:num>
  <w:num w:numId="25">
    <w:abstractNumId w:val="11"/>
  </w:num>
  <w:num w:numId="26">
    <w:abstractNumId w:val="7"/>
  </w:num>
  <w:num w:numId="27">
    <w:abstractNumId w:val="15"/>
  </w:num>
  <w:num w:numId="2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18"/>
    <w:rsid w:val="00006044"/>
    <w:rsid w:val="000061A8"/>
    <w:rsid w:val="00007204"/>
    <w:rsid w:val="00021BB7"/>
    <w:rsid w:val="00027CB1"/>
    <w:rsid w:val="000510A1"/>
    <w:rsid w:val="00066BC6"/>
    <w:rsid w:val="00075F3F"/>
    <w:rsid w:val="00095DB6"/>
    <w:rsid w:val="000A1FDC"/>
    <w:rsid w:val="000A472A"/>
    <w:rsid w:val="000C06D9"/>
    <w:rsid w:val="000C1427"/>
    <w:rsid w:val="000D1040"/>
    <w:rsid w:val="000D596C"/>
    <w:rsid w:val="000D6745"/>
    <w:rsid w:val="000E546B"/>
    <w:rsid w:val="000F6D2F"/>
    <w:rsid w:val="001008D7"/>
    <w:rsid w:val="00106B99"/>
    <w:rsid w:val="00107457"/>
    <w:rsid w:val="001178EC"/>
    <w:rsid w:val="00121BEE"/>
    <w:rsid w:val="0012464A"/>
    <w:rsid w:val="001408A1"/>
    <w:rsid w:val="00143C6B"/>
    <w:rsid w:val="00147894"/>
    <w:rsid w:val="0016272C"/>
    <w:rsid w:val="0017725F"/>
    <w:rsid w:val="00183CF7"/>
    <w:rsid w:val="00187BAE"/>
    <w:rsid w:val="0019485A"/>
    <w:rsid w:val="001A5C88"/>
    <w:rsid w:val="001D627D"/>
    <w:rsid w:val="001D6D73"/>
    <w:rsid w:val="001E4963"/>
    <w:rsid w:val="001F54D0"/>
    <w:rsid w:val="0020005D"/>
    <w:rsid w:val="00215DB1"/>
    <w:rsid w:val="00226464"/>
    <w:rsid w:val="00226E98"/>
    <w:rsid w:val="00232C99"/>
    <w:rsid w:val="0024612B"/>
    <w:rsid w:val="00252532"/>
    <w:rsid w:val="00265279"/>
    <w:rsid w:val="00274A22"/>
    <w:rsid w:val="002811A0"/>
    <w:rsid w:val="002942E3"/>
    <w:rsid w:val="002A06AF"/>
    <w:rsid w:val="002B1545"/>
    <w:rsid w:val="002B25DF"/>
    <w:rsid w:val="002B5DE3"/>
    <w:rsid w:val="002C3768"/>
    <w:rsid w:val="002F1698"/>
    <w:rsid w:val="002F5463"/>
    <w:rsid w:val="003065C7"/>
    <w:rsid w:val="0030690F"/>
    <w:rsid w:val="003119C0"/>
    <w:rsid w:val="003244A0"/>
    <w:rsid w:val="003276FB"/>
    <w:rsid w:val="00332042"/>
    <w:rsid w:val="0033232E"/>
    <w:rsid w:val="00335ED1"/>
    <w:rsid w:val="00335FD1"/>
    <w:rsid w:val="00345749"/>
    <w:rsid w:val="00345F6A"/>
    <w:rsid w:val="003533B7"/>
    <w:rsid w:val="00365132"/>
    <w:rsid w:val="00375BE7"/>
    <w:rsid w:val="00377AB9"/>
    <w:rsid w:val="00387906"/>
    <w:rsid w:val="00393FCF"/>
    <w:rsid w:val="003947E5"/>
    <w:rsid w:val="003A1E0E"/>
    <w:rsid w:val="003A6377"/>
    <w:rsid w:val="003B2327"/>
    <w:rsid w:val="003B2CFC"/>
    <w:rsid w:val="003C7D6E"/>
    <w:rsid w:val="003D49CA"/>
    <w:rsid w:val="003D66CE"/>
    <w:rsid w:val="003E163F"/>
    <w:rsid w:val="003E7898"/>
    <w:rsid w:val="003F0F87"/>
    <w:rsid w:val="003F6621"/>
    <w:rsid w:val="00417E55"/>
    <w:rsid w:val="004220B8"/>
    <w:rsid w:val="00431091"/>
    <w:rsid w:val="004339FE"/>
    <w:rsid w:val="004348E8"/>
    <w:rsid w:val="00445A1D"/>
    <w:rsid w:val="00450391"/>
    <w:rsid w:val="004554F9"/>
    <w:rsid w:val="00464F8C"/>
    <w:rsid w:val="00472AB6"/>
    <w:rsid w:val="00492FC1"/>
    <w:rsid w:val="004A0DBC"/>
    <w:rsid w:val="004A189E"/>
    <w:rsid w:val="004B0BC9"/>
    <w:rsid w:val="004C58C3"/>
    <w:rsid w:val="004C5BB5"/>
    <w:rsid w:val="004D16A0"/>
    <w:rsid w:val="004D3863"/>
    <w:rsid w:val="004D6D88"/>
    <w:rsid w:val="004F3C27"/>
    <w:rsid w:val="004F77C6"/>
    <w:rsid w:val="0050023C"/>
    <w:rsid w:val="005029FD"/>
    <w:rsid w:val="00512C5F"/>
    <w:rsid w:val="00524915"/>
    <w:rsid w:val="00527F28"/>
    <w:rsid w:val="0054170A"/>
    <w:rsid w:val="00552E15"/>
    <w:rsid w:val="005531D4"/>
    <w:rsid w:val="00553E08"/>
    <w:rsid w:val="0055705E"/>
    <w:rsid w:val="00570A76"/>
    <w:rsid w:val="005853EE"/>
    <w:rsid w:val="00585783"/>
    <w:rsid w:val="005A15E9"/>
    <w:rsid w:val="005D2879"/>
    <w:rsid w:val="0060183A"/>
    <w:rsid w:val="00603FF1"/>
    <w:rsid w:val="00605623"/>
    <w:rsid w:val="00611E3C"/>
    <w:rsid w:val="00620BFF"/>
    <w:rsid w:val="0063504F"/>
    <w:rsid w:val="00646A61"/>
    <w:rsid w:val="0065534E"/>
    <w:rsid w:val="0068676A"/>
    <w:rsid w:val="00687CED"/>
    <w:rsid w:val="006B104B"/>
    <w:rsid w:val="006B31E7"/>
    <w:rsid w:val="006B5E7A"/>
    <w:rsid w:val="006D73A8"/>
    <w:rsid w:val="006F0121"/>
    <w:rsid w:val="00706E2C"/>
    <w:rsid w:val="00710DDC"/>
    <w:rsid w:val="0071131A"/>
    <w:rsid w:val="00713308"/>
    <w:rsid w:val="00722A8E"/>
    <w:rsid w:val="00732BA1"/>
    <w:rsid w:val="007336FF"/>
    <w:rsid w:val="00746721"/>
    <w:rsid w:val="00754305"/>
    <w:rsid w:val="00762CD6"/>
    <w:rsid w:val="00766C02"/>
    <w:rsid w:val="007715D9"/>
    <w:rsid w:val="00771D69"/>
    <w:rsid w:val="00784E0D"/>
    <w:rsid w:val="00787863"/>
    <w:rsid w:val="00791C15"/>
    <w:rsid w:val="00794384"/>
    <w:rsid w:val="007943E2"/>
    <w:rsid w:val="007B02AC"/>
    <w:rsid w:val="007B0DB1"/>
    <w:rsid w:val="007E0413"/>
    <w:rsid w:val="007E6807"/>
    <w:rsid w:val="007F03D4"/>
    <w:rsid w:val="007F390D"/>
    <w:rsid w:val="007F524A"/>
    <w:rsid w:val="008112E3"/>
    <w:rsid w:val="008164EB"/>
    <w:rsid w:val="00834A85"/>
    <w:rsid w:val="00836AD3"/>
    <w:rsid w:val="008529E6"/>
    <w:rsid w:val="0085527F"/>
    <w:rsid w:val="00866923"/>
    <w:rsid w:val="008669F2"/>
    <w:rsid w:val="00866FED"/>
    <w:rsid w:val="00875D87"/>
    <w:rsid w:val="00883310"/>
    <w:rsid w:val="00890375"/>
    <w:rsid w:val="008917DB"/>
    <w:rsid w:val="00891E90"/>
    <w:rsid w:val="008A30BE"/>
    <w:rsid w:val="008A43DD"/>
    <w:rsid w:val="008A55E1"/>
    <w:rsid w:val="008A5FF1"/>
    <w:rsid w:val="008B6917"/>
    <w:rsid w:val="008B69A4"/>
    <w:rsid w:val="008D177A"/>
    <w:rsid w:val="008D3ECA"/>
    <w:rsid w:val="008E3429"/>
    <w:rsid w:val="008F456E"/>
    <w:rsid w:val="00905918"/>
    <w:rsid w:val="00921D9A"/>
    <w:rsid w:val="009234FE"/>
    <w:rsid w:val="009362BF"/>
    <w:rsid w:val="0094209F"/>
    <w:rsid w:val="00943698"/>
    <w:rsid w:val="00955CBF"/>
    <w:rsid w:val="00964430"/>
    <w:rsid w:val="009704C6"/>
    <w:rsid w:val="0098569E"/>
    <w:rsid w:val="00987CB8"/>
    <w:rsid w:val="009975A3"/>
    <w:rsid w:val="009A11F0"/>
    <w:rsid w:val="009B0BFB"/>
    <w:rsid w:val="009C658D"/>
    <w:rsid w:val="009E55E3"/>
    <w:rsid w:val="009F52EF"/>
    <w:rsid w:val="009F5CCD"/>
    <w:rsid w:val="009F7314"/>
    <w:rsid w:val="00A032DD"/>
    <w:rsid w:val="00A0676F"/>
    <w:rsid w:val="00A10419"/>
    <w:rsid w:val="00A16431"/>
    <w:rsid w:val="00A167A7"/>
    <w:rsid w:val="00A1719C"/>
    <w:rsid w:val="00A32CCE"/>
    <w:rsid w:val="00A43CE0"/>
    <w:rsid w:val="00A45D5B"/>
    <w:rsid w:val="00A57A80"/>
    <w:rsid w:val="00A67CFA"/>
    <w:rsid w:val="00A80549"/>
    <w:rsid w:val="00A83C15"/>
    <w:rsid w:val="00A83DFD"/>
    <w:rsid w:val="00AA1873"/>
    <w:rsid w:val="00AA3591"/>
    <w:rsid w:val="00AA35FF"/>
    <w:rsid w:val="00AA6712"/>
    <w:rsid w:val="00AA67CA"/>
    <w:rsid w:val="00AA7C38"/>
    <w:rsid w:val="00AB6BD6"/>
    <w:rsid w:val="00AC37E2"/>
    <w:rsid w:val="00AE6C99"/>
    <w:rsid w:val="00B00A34"/>
    <w:rsid w:val="00B01EBA"/>
    <w:rsid w:val="00B22CE2"/>
    <w:rsid w:val="00B41AB0"/>
    <w:rsid w:val="00B45A57"/>
    <w:rsid w:val="00B46C6A"/>
    <w:rsid w:val="00B5322B"/>
    <w:rsid w:val="00B551A8"/>
    <w:rsid w:val="00B82ED6"/>
    <w:rsid w:val="00B84EC8"/>
    <w:rsid w:val="00B876D8"/>
    <w:rsid w:val="00B93259"/>
    <w:rsid w:val="00B9752F"/>
    <w:rsid w:val="00BB255B"/>
    <w:rsid w:val="00BB27A2"/>
    <w:rsid w:val="00BB6B93"/>
    <w:rsid w:val="00BC7D9F"/>
    <w:rsid w:val="00BD1377"/>
    <w:rsid w:val="00BE3933"/>
    <w:rsid w:val="00BE73A1"/>
    <w:rsid w:val="00C03216"/>
    <w:rsid w:val="00C23A73"/>
    <w:rsid w:val="00C3117D"/>
    <w:rsid w:val="00C32FF2"/>
    <w:rsid w:val="00C37969"/>
    <w:rsid w:val="00C46709"/>
    <w:rsid w:val="00C468BD"/>
    <w:rsid w:val="00C46A12"/>
    <w:rsid w:val="00C545D1"/>
    <w:rsid w:val="00C711B2"/>
    <w:rsid w:val="00C8018D"/>
    <w:rsid w:val="00C80FF3"/>
    <w:rsid w:val="00C862AD"/>
    <w:rsid w:val="00C90BB1"/>
    <w:rsid w:val="00CA30D6"/>
    <w:rsid w:val="00CA36F8"/>
    <w:rsid w:val="00CA4528"/>
    <w:rsid w:val="00CA492B"/>
    <w:rsid w:val="00CB2674"/>
    <w:rsid w:val="00CB69B0"/>
    <w:rsid w:val="00CB7153"/>
    <w:rsid w:val="00CC5CF1"/>
    <w:rsid w:val="00CC709A"/>
    <w:rsid w:val="00CC7616"/>
    <w:rsid w:val="00CE2C81"/>
    <w:rsid w:val="00D00641"/>
    <w:rsid w:val="00D166FC"/>
    <w:rsid w:val="00D17BB8"/>
    <w:rsid w:val="00D24631"/>
    <w:rsid w:val="00D52084"/>
    <w:rsid w:val="00D610EA"/>
    <w:rsid w:val="00D62C15"/>
    <w:rsid w:val="00D6552A"/>
    <w:rsid w:val="00D67775"/>
    <w:rsid w:val="00D80CA5"/>
    <w:rsid w:val="00D8265D"/>
    <w:rsid w:val="00D82D3A"/>
    <w:rsid w:val="00D90418"/>
    <w:rsid w:val="00D94DDF"/>
    <w:rsid w:val="00DA67C8"/>
    <w:rsid w:val="00DC5EDB"/>
    <w:rsid w:val="00DD5477"/>
    <w:rsid w:val="00DE0CE0"/>
    <w:rsid w:val="00DF34AF"/>
    <w:rsid w:val="00DF79B5"/>
    <w:rsid w:val="00E000EC"/>
    <w:rsid w:val="00E052BA"/>
    <w:rsid w:val="00E5227C"/>
    <w:rsid w:val="00E61245"/>
    <w:rsid w:val="00E634AD"/>
    <w:rsid w:val="00E70AF4"/>
    <w:rsid w:val="00E7113A"/>
    <w:rsid w:val="00E826BA"/>
    <w:rsid w:val="00E91739"/>
    <w:rsid w:val="00E918CA"/>
    <w:rsid w:val="00E93B6C"/>
    <w:rsid w:val="00EA4B29"/>
    <w:rsid w:val="00EB0B03"/>
    <w:rsid w:val="00EC090C"/>
    <w:rsid w:val="00ED0752"/>
    <w:rsid w:val="00ED13E6"/>
    <w:rsid w:val="00EE0CEA"/>
    <w:rsid w:val="00EE6E4F"/>
    <w:rsid w:val="00EF542C"/>
    <w:rsid w:val="00F30592"/>
    <w:rsid w:val="00F36EBF"/>
    <w:rsid w:val="00F44619"/>
    <w:rsid w:val="00F64DFF"/>
    <w:rsid w:val="00F71D93"/>
    <w:rsid w:val="00F756FB"/>
    <w:rsid w:val="00F77729"/>
    <w:rsid w:val="00F8753F"/>
    <w:rsid w:val="00FA5151"/>
    <w:rsid w:val="00FB1EFB"/>
    <w:rsid w:val="00FB7073"/>
    <w:rsid w:val="00FC4A39"/>
    <w:rsid w:val="00FE5BE9"/>
    <w:rsid w:val="00FF29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3B6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EE5EB-D991-4C3F-AFDD-7316D7DBF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89FAE642</Template>
  <TotalTime>1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2007 Acid-Base Chem Test</vt:lpstr>
    </vt:vector>
  </TitlesOfParts>
  <Company>The Department of Education</Company>
  <LinksUpToDate>false</LinksUpToDate>
  <CharactersWithSpaces>4117</CharactersWithSpaces>
  <SharedDoc>false</SharedDoc>
  <HLinks>
    <vt:vector size="12" baseType="variant">
      <vt:variant>
        <vt:i4>6488155</vt:i4>
      </vt:variant>
      <vt:variant>
        <vt:i4>-1</vt:i4>
      </vt:variant>
      <vt:variant>
        <vt:i4>1190</vt:i4>
      </vt:variant>
      <vt:variant>
        <vt:i4>1</vt:i4>
      </vt:variant>
      <vt:variant>
        <vt:lpwstr>http://derekh.files.wordpress.com/2007/02/lemon_battery.png?w=450</vt:lpwstr>
      </vt:variant>
      <vt:variant>
        <vt:lpwstr/>
      </vt:variant>
      <vt:variant>
        <vt:i4>524350</vt:i4>
      </vt:variant>
      <vt:variant>
        <vt:i4>-1</vt:i4>
      </vt:variant>
      <vt:variant>
        <vt:i4>1195</vt:i4>
      </vt:variant>
      <vt:variant>
        <vt:i4>1</vt:i4>
      </vt:variant>
      <vt:variant>
        <vt:lpwstr>http://imgusr.tradekey.com/images/uploadedimages/offers/1/0/sell-cosmetic-plastic-bottle-cosmetic-packaging-pet-bottle-pe-bottles-guangzhou-she-package-co-ltd-_B379726-20100923150910.jpg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 Acid-Base Chem Test</dc:title>
  <dc:creator>HT</dc:creator>
  <cp:lastModifiedBy>BARTON Shaun</cp:lastModifiedBy>
  <cp:revision>4</cp:revision>
  <cp:lastPrinted>2013-09-16T02:47:00Z</cp:lastPrinted>
  <dcterms:created xsi:type="dcterms:W3CDTF">2015-09-16T23:38:00Z</dcterms:created>
  <dcterms:modified xsi:type="dcterms:W3CDTF">2015-09-16T23:41:00Z</dcterms:modified>
</cp:coreProperties>
</file>