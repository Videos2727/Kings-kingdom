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FF5" w:rsidRPr="008C7880" w:rsidRDefault="00950B24">
      <w:pPr>
        <w:rPr>
          <w:sz w:val="24"/>
          <w:szCs w:val="24"/>
        </w:rPr>
      </w:pPr>
      <w:bookmarkStart w:id="0" w:name="_GoBack"/>
      <w:proofErr w:type="gramStart"/>
      <w:r w:rsidRPr="008C7880">
        <w:rPr>
          <w:sz w:val="24"/>
          <w:szCs w:val="24"/>
        </w:rPr>
        <w:t>Questions  16</w:t>
      </w:r>
      <w:proofErr w:type="gramEnd"/>
      <w:r w:rsidRPr="008C7880">
        <w:rPr>
          <w:sz w:val="24"/>
          <w:szCs w:val="24"/>
        </w:rPr>
        <w:t>- 20</w:t>
      </w:r>
      <w:bookmarkEnd w:id="0"/>
    </w:p>
    <w:sectPr w:rsidR="00997FF5" w:rsidRPr="008C7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B24"/>
    <w:rsid w:val="000B210A"/>
    <w:rsid w:val="002A39AA"/>
    <w:rsid w:val="002F7C11"/>
    <w:rsid w:val="0039495E"/>
    <w:rsid w:val="004F3FA0"/>
    <w:rsid w:val="00523F81"/>
    <w:rsid w:val="00695AEF"/>
    <w:rsid w:val="006978C9"/>
    <w:rsid w:val="006A37BE"/>
    <w:rsid w:val="006E463C"/>
    <w:rsid w:val="007A3820"/>
    <w:rsid w:val="00873764"/>
    <w:rsid w:val="0088034A"/>
    <w:rsid w:val="008C0672"/>
    <w:rsid w:val="008C7880"/>
    <w:rsid w:val="00950B24"/>
    <w:rsid w:val="00997FF5"/>
    <w:rsid w:val="009C7993"/>
    <w:rsid w:val="009E0229"/>
    <w:rsid w:val="00A93055"/>
    <w:rsid w:val="00AE1F83"/>
    <w:rsid w:val="00B14D39"/>
    <w:rsid w:val="00B4136F"/>
    <w:rsid w:val="00B70B3E"/>
    <w:rsid w:val="00BE7274"/>
    <w:rsid w:val="00C23D25"/>
    <w:rsid w:val="00CA0F28"/>
    <w:rsid w:val="00CD219D"/>
    <w:rsid w:val="00D36351"/>
    <w:rsid w:val="00E63F2D"/>
    <w:rsid w:val="00F02A19"/>
    <w:rsid w:val="00F6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35813D31</Template>
  <TotalTime>140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D'CRUZ Jijy</cp:lastModifiedBy>
  <cp:revision>2</cp:revision>
  <cp:lastPrinted>2015-05-26T00:17:00Z</cp:lastPrinted>
  <dcterms:created xsi:type="dcterms:W3CDTF">2015-05-25T17:04:00Z</dcterms:created>
  <dcterms:modified xsi:type="dcterms:W3CDTF">2015-05-26T02:40:00Z</dcterms:modified>
</cp:coreProperties>
</file>