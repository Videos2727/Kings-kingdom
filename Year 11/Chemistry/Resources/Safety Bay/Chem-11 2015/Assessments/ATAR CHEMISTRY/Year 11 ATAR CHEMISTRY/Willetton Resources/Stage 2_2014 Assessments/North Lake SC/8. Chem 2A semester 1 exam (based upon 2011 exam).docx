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6E7B" w:rsidRDefault="0001209D" w:rsidP="00176E7B">
      <w:pPr>
        <w:ind w:right="600"/>
        <w:rPr>
          <w:b/>
          <w:sz w:val="3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99pt">
            <v:imagedata r:id="rId9" o:title="Logo only"/>
          </v:shape>
        </w:pict>
      </w:r>
    </w:p>
    <w:p w:rsidR="00176E7B" w:rsidRDefault="007F0835" w:rsidP="007F0835">
      <w:pPr>
        <w:tabs>
          <w:tab w:val="left" w:pos="6663"/>
        </w:tabs>
        <w:ind w:right="600"/>
        <w:rPr>
          <w:b/>
          <w:sz w:val="32"/>
        </w:rPr>
      </w:pPr>
      <w:r>
        <w:rPr>
          <w:b/>
          <w:sz w:val="32"/>
        </w:rPr>
        <w:t>NORTH LAKE SENIOR CAMPUS</w:t>
      </w:r>
      <w:r>
        <w:rPr>
          <w:b/>
          <w:sz w:val="32"/>
        </w:rPr>
        <w:tab/>
        <w:t>Booklet A</w:t>
      </w:r>
    </w:p>
    <w:p w:rsidR="00176E7B" w:rsidRPr="005041C9" w:rsidRDefault="00176E7B" w:rsidP="00176E7B">
      <w:pPr>
        <w:ind w:right="600"/>
      </w:pPr>
      <w:r>
        <w:rPr>
          <w:b/>
          <w:sz w:val="30"/>
        </w:rPr>
        <w:t xml:space="preserve">           </w:t>
      </w:r>
      <w:r>
        <w:rPr>
          <w:b/>
          <w:sz w:val="30"/>
        </w:rPr>
        <w:tab/>
        <w:t>SEMESTER 1</w:t>
      </w:r>
      <w:r w:rsidR="00C87CF6">
        <w:rPr>
          <w:b/>
          <w:sz w:val="30"/>
        </w:rPr>
        <w:t xml:space="preserve"> EXAM</w:t>
      </w:r>
      <w:r w:rsidRPr="00DB3865">
        <w:rPr>
          <w:b/>
          <w:sz w:val="30"/>
        </w:rPr>
        <w:t>, 201</w:t>
      </w:r>
      <w:r w:rsidR="007F0835">
        <w:rPr>
          <w:b/>
          <w:sz w:val="30"/>
        </w:rPr>
        <w:t>4</w:t>
      </w:r>
    </w:p>
    <w:p w:rsidR="00176E7B" w:rsidRPr="00DB3865" w:rsidRDefault="00176E7B" w:rsidP="00176E7B">
      <w:pPr>
        <w:tabs>
          <w:tab w:val="right" w:pos="9270"/>
          <w:tab w:val="right" w:pos="9360"/>
        </w:tabs>
        <w:jc w:val="right"/>
        <w:rPr>
          <w:b/>
          <w:sz w:val="28"/>
          <w:szCs w:val="28"/>
        </w:rPr>
      </w:pPr>
    </w:p>
    <w:p w:rsidR="00176E7B" w:rsidRPr="005041C9" w:rsidRDefault="00BC637F" w:rsidP="00176E7B">
      <w:pPr>
        <w:jc w:val="right"/>
        <w:rPr>
          <w:b/>
          <w:sz w:val="30"/>
        </w:rPr>
      </w:pPr>
      <w:r>
        <w:rPr>
          <w:b/>
          <w:sz w:val="30"/>
        </w:rPr>
        <w:t xml:space="preserve">Multiple Choice </w:t>
      </w:r>
      <w:r w:rsidR="00176E7B" w:rsidRPr="00DB3865">
        <w:rPr>
          <w:b/>
          <w:sz w:val="30"/>
        </w:rPr>
        <w:t>Question Booklet</w:t>
      </w:r>
    </w:p>
    <w:p w:rsidR="00176E7B" w:rsidRPr="00DB3865" w:rsidRDefault="00176E7B" w:rsidP="00176E7B">
      <w:pPr>
        <w:tabs>
          <w:tab w:val="right" w:pos="9270"/>
        </w:tabs>
      </w:pPr>
    </w:p>
    <w:p w:rsidR="00176E7B" w:rsidRDefault="00176E7B" w:rsidP="00176E7B">
      <w:pPr>
        <w:framePr w:w="5021" w:h="292" w:hSpace="180" w:wrap="around" w:vAnchor="text" w:hAnchor="page" w:x="5506" w:y="330"/>
        <w:rPr>
          <w:sz w:val="28"/>
          <w:szCs w:val="28"/>
        </w:rPr>
      </w:pPr>
      <w:r w:rsidRPr="00DB3865">
        <w:rPr>
          <w:sz w:val="28"/>
          <w:szCs w:val="28"/>
        </w:rPr>
        <w:t>Name:</w:t>
      </w:r>
      <w:r>
        <w:rPr>
          <w:sz w:val="28"/>
          <w:szCs w:val="28"/>
        </w:rPr>
        <w:t>______________________________</w:t>
      </w:r>
    </w:p>
    <w:p w:rsidR="00176E7B" w:rsidRPr="00DB3865" w:rsidRDefault="00176E7B" w:rsidP="00176E7B">
      <w:pPr>
        <w:framePr w:w="5021" w:h="292" w:hSpace="180" w:wrap="around" w:vAnchor="text" w:hAnchor="page" w:x="5506" w:y="330"/>
        <w:rPr>
          <w:sz w:val="28"/>
          <w:szCs w:val="28"/>
        </w:rPr>
      </w:pPr>
    </w:p>
    <w:p w:rsidR="00176E7B" w:rsidRPr="00DB3865" w:rsidRDefault="00176E7B" w:rsidP="00176E7B">
      <w:pPr>
        <w:framePr w:w="5021" w:h="292" w:hSpace="180" w:wrap="around" w:vAnchor="text" w:hAnchor="page" w:x="5506" w:y="330"/>
        <w:rPr>
          <w:sz w:val="28"/>
          <w:szCs w:val="28"/>
        </w:rPr>
      </w:pPr>
      <w:r w:rsidRPr="00DB3865">
        <w:rPr>
          <w:sz w:val="28"/>
          <w:szCs w:val="28"/>
        </w:rPr>
        <w:t>Teacher:</w:t>
      </w:r>
      <w:r>
        <w:rPr>
          <w:sz w:val="28"/>
          <w:szCs w:val="28"/>
        </w:rPr>
        <w:t>____________________________</w:t>
      </w:r>
    </w:p>
    <w:p w:rsidR="00176E7B" w:rsidRPr="00DB3865" w:rsidRDefault="00176E7B" w:rsidP="00176E7B">
      <w:pPr>
        <w:pStyle w:val="Caption"/>
        <w:tabs>
          <w:tab w:val="clear" w:pos="9360"/>
        </w:tabs>
        <w:rPr>
          <w:rFonts w:ascii="Times New Roman" w:hAnsi="Times New Roman"/>
          <w:bCs/>
          <w:color w:val="auto"/>
          <w:szCs w:val="28"/>
        </w:rPr>
      </w:pPr>
      <w:r w:rsidRPr="00DB3865">
        <w:rPr>
          <w:rFonts w:ascii="Times New Roman" w:hAnsi="Times New Roman"/>
          <w:bCs/>
          <w:color w:val="auto"/>
          <w:szCs w:val="28"/>
        </w:rPr>
        <w:t>CHEMISTRY</w:t>
      </w:r>
    </w:p>
    <w:p w:rsidR="00176E7B" w:rsidRPr="00DB3865" w:rsidRDefault="00176E7B" w:rsidP="00176E7B">
      <w:pPr>
        <w:tabs>
          <w:tab w:val="right" w:pos="9270"/>
        </w:tabs>
        <w:spacing w:before="120"/>
      </w:pPr>
      <w:r w:rsidRPr="00DB3865">
        <w:rPr>
          <w:b/>
          <w:sz w:val="32"/>
          <w:szCs w:val="32"/>
        </w:rPr>
        <w:t>Stage 2A</w:t>
      </w:r>
    </w:p>
    <w:p w:rsidR="00176E7B" w:rsidRPr="00DB3865" w:rsidRDefault="00176E7B" w:rsidP="00176E7B">
      <w:pPr>
        <w:tabs>
          <w:tab w:val="right" w:pos="9270"/>
        </w:tabs>
        <w:rPr>
          <w:b/>
          <w:szCs w:val="28"/>
        </w:rPr>
      </w:pPr>
    </w:p>
    <w:p w:rsidR="00176E7B" w:rsidRPr="00DB3865" w:rsidRDefault="00176E7B" w:rsidP="00176E7B">
      <w:pPr>
        <w:tabs>
          <w:tab w:val="right" w:pos="9270"/>
        </w:tabs>
        <w:rPr>
          <w:b/>
          <w:szCs w:val="28"/>
        </w:rPr>
      </w:pPr>
    </w:p>
    <w:p w:rsidR="00176E7B" w:rsidRPr="00DB3865" w:rsidRDefault="00176E7B" w:rsidP="00176E7B">
      <w:pPr>
        <w:tabs>
          <w:tab w:val="right" w:pos="9270"/>
        </w:tabs>
        <w:rPr>
          <w:b/>
          <w:szCs w:val="28"/>
        </w:rPr>
      </w:pPr>
    </w:p>
    <w:p w:rsidR="00176E7B" w:rsidRPr="00DB3865" w:rsidRDefault="00176E7B" w:rsidP="00176E7B">
      <w:pPr>
        <w:tabs>
          <w:tab w:val="right" w:pos="9270"/>
        </w:tabs>
        <w:rPr>
          <w:b/>
          <w:szCs w:val="28"/>
        </w:rPr>
      </w:pPr>
    </w:p>
    <w:p w:rsidR="00176E7B" w:rsidRPr="00DB3865" w:rsidRDefault="00176E7B" w:rsidP="00176E7B">
      <w:pPr>
        <w:suppressAutoHyphens/>
        <w:rPr>
          <w:spacing w:val="-4"/>
        </w:rPr>
      </w:pPr>
    </w:p>
    <w:p w:rsidR="00176E7B" w:rsidRPr="00DB3865" w:rsidRDefault="00176E7B" w:rsidP="00176E7B">
      <w:pPr>
        <w:pStyle w:val="Heading4"/>
        <w:tabs>
          <w:tab w:val="clear" w:pos="627"/>
          <w:tab w:val="clear" w:pos="4513"/>
        </w:tabs>
        <w:jc w:val="left"/>
        <w:rPr>
          <w:rFonts w:ascii="Times New Roman" w:hAnsi="Times New Roman"/>
          <w:sz w:val="28"/>
          <w:szCs w:val="28"/>
        </w:rPr>
      </w:pPr>
      <w:r w:rsidRPr="00DB3865">
        <w:rPr>
          <w:rFonts w:ascii="Times New Roman" w:hAnsi="Times New Roman"/>
          <w:sz w:val="28"/>
          <w:szCs w:val="28"/>
        </w:rPr>
        <w:t>Time allowed for this paper</w:t>
      </w:r>
    </w:p>
    <w:p w:rsidR="00176E7B" w:rsidRPr="00DB3865" w:rsidRDefault="00176E7B" w:rsidP="00176E7B">
      <w:pPr>
        <w:tabs>
          <w:tab w:val="left" w:pos="4140"/>
        </w:tabs>
      </w:pPr>
      <w:r w:rsidRPr="00DB3865">
        <w:t>Reading time before commencing work:</w:t>
      </w:r>
      <w:r w:rsidRPr="00DB3865">
        <w:tab/>
        <w:t>ten minutes</w:t>
      </w:r>
    </w:p>
    <w:p w:rsidR="00176E7B" w:rsidRPr="00DB3865" w:rsidRDefault="00841F99" w:rsidP="00176E7B">
      <w:pPr>
        <w:tabs>
          <w:tab w:val="left" w:pos="4140"/>
        </w:tabs>
      </w:pPr>
      <w:r>
        <w:t>Working time for paper:</w:t>
      </w:r>
      <w:r>
        <w:tab/>
        <w:t xml:space="preserve">2 ½ </w:t>
      </w:r>
      <w:r w:rsidR="00176E7B" w:rsidRPr="00DB3865">
        <w:t>hours</w:t>
      </w:r>
    </w:p>
    <w:p w:rsidR="00176E7B" w:rsidRPr="00DB3865" w:rsidRDefault="00176E7B" w:rsidP="00176E7B"/>
    <w:p w:rsidR="00176E7B" w:rsidRPr="00DB3865" w:rsidRDefault="00176E7B" w:rsidP="00176E7B"/>
    <w:p w:rsidR="00176E7B" w:rsidRPr="00DB3865" w:rsidRDefault="00176E7B" w:rsidP="00176E7B">
      <w:pPr>
        <w:rPr>
          <w:b/>
          <w:sz w:val="28"/>
          <w:szCs w:val="28"/>
        </w:rPr>
      </w:pPr>
      <w:r w:rsidRPr="00DB3865">
        <w:rPr>
          <w:b/>
          <w:sz w:val="28"/>
          <w:szCs w:val="28"/>
        </w:rPr>
        <w:t>Materials required/recommended for this paper</w:t>
      </w:r>
    </w:p>
    <w:p w:rsidR="00176E7B" w:rsidRPr="00DB3865" w:rsidRDefault="00176E7B" w:rsidP="00176E7B">
      <w:pPr>
        <w:pStyle w:val="Heading7"/>
        <w:rPr>
          <w:rFonts w:ascii="Times New Roman" w:hAnsi="Times New Roman"/>
          <w:bCs w:val="0"/>
          <w:iCs w:val="0"/>
          <w:sz w:val="24"/>
        </w:rPr>
      </w:pPr>
      <w:r w:rsidRPr="00DB3865">
        <w:rPr>
          <w:rFonts w:ascii="Times New Roman" w:hAnsi="Times New Roman"/>
          <w:bCs w:val="0"/>
          <w:iCs w:val="0"/>
          <w:sz w:val="24"/>
        </w:rPr>
        <w:t>To be provided by the supervisor</w:t>
      </w:r>
    </w:p>
    <w:p w:rsidR="00176E7B" w:rsidRPr="00DB3865" w:rsidRDefault="00176E7B" w:rsidP="00176E7B">
      <w:pPr>
        <w:pStyle w:val="BodyText"/>
        <w:tabs>
          <w:tab w:val="clear" w:pos="-720"/>
        </w:tabs>
        <w:rPr>
          <w:rFonts w:ascii="Times New Roman" w:hAnsi="Times New Roman"/>
          <w:b w:val="0"/>
          <w:szCs w:val="22"/>
        </w:rPr>
      </w:pPr>
      <w:r w:rsidRPr="00DB3865">
        <w:rPr>
          <w:rFonts w:ascii="Times New Roman" w:hAnsi="Times New Roman"/>
          <w:b w:val="0"/>
          <w:szCs w:val="22"/>
        </w:rPr>
        <w:t xml:space="preserve">This </w:t>
      </w:r>
      <w:r w:rsidR="00AC6267">
        <w:rPr>
          <w:rFonts w:ascii="Times New Roman" w:hAnsi="Times New Roman"/>
          <w:b w:val="0"/>
          <w:szCs w:val="22"/>
        </w:rPr>
        <w:t xml:space="preserve">Multiple Choice </w:t>
      </w:r>
      <w:r w:rsidRPr="00DB3865">
        <w:rPr>
          <w:rFonts w:ascii="Times New Roman" w:hAnsi="Times New Roman"/>
          <w:b w:val="0"/>
          <w:szCs w:val="22"/>
        </w:rPr>
        <w:t>Question Booklet</w:t>
      </w:r>
      <w:r w:rsidR="00AC6267">
        <w:rPr>
          <w:rFonts w:ascii="Times New Roman" w:hAnsi="Times New Roman"/>
          <w:b w:val="0"/>
          <w:szCs w:val="22"/>
        </w:rPr>
        <w:t xml:space="preserve"> A</w:t>
      </w:r>
    </w:p>
    <w:p w:rsidR="00176E7B" w:rsidRPr="00DB3865" w:rsidRDefault="00AC6267" w:rsidP="00176E7B">
      <w:pPr>
        <w:pStyle w:val="BodyText"/>
        <w:tabs>
          <w:tab w:val="clear" w:pos="-720"/>
        </w:tabs>
        <w:rPr>
          <w:rFonts w:ascii="Times New Roman" w:hAnsi="Times New Roman"/>
          <w:b w:val="0"/>
          <w:szCs w:val="22"/>
        </w:rPr>
      </w:pPr>
      <w:r>
        <w:rPr>
          <w:rFonts w:ascii="Times New Roman" w:hAnsi="Times New Roman"/>
          <w:b w:val="0"/>
          <w:szCs w:val="22"/>
        </w:rPr>
        <w:t xml:space="preserve">Question/Answer Booklet B (includes </w:t>
      </w:r>
      <w:r w:rsidR="00176E7B" w:rsidRPr="00DB3865">
        <w:rPr>
          <w:rFonts w:ascii="Times New Roman" w:hAnsi="Times New Roman"/>
          <w:b w:val="0"/>
          <w:szCs w:val="22"/>
        </w:rPr>
        <w:t>Multiple-choice Answer Sheet</w:t>
      </w:r>
      <w:r>
        <w:rPr>
          <w:rFonts w:ascii="Times New Roman" w:hAnsi="Times New Roman"/>
          <w:b w:val="0"/>
          <w:szCs w:val="22"/>
        </w:rPr>
        <w:t>)</w:t>
      </w:r>
    </w:p>
    <w:p w:rsidR="00176E7B" w:rsidRPr="00DB3865" w:rsidRDefault="00176E7B" w:rsidP="00176E7B">
      <w:pPr>
        <w:pStyle w:val="BodyText"/>
        <w:tabs>
          <w:tab w:val="clear" w:pos="-720"/>
        </w:tabs>
        <w:rPr>
          <w:rFonts w:ascii="Times New Roman" w:hAnsi="Times New Roman"/>
          <w:b w:val="0"/>
          <w:szCs w:val="22"/>
        </w:rPr>
      </w:pPr>
      <w:r w:rsidRPr="00DB3865">
        <w:rPr>
          <w:rFonts w:ascii="Times New Roman" w:hAnsi="Times New Roman"/>
          <w:b w:val="0"/>
          <w:szCs w:val="22"/>
        </w:rPr>
        <w:t>Data Sheet</w:t>
      </w:r>
    </w:p>
    <w:p w:rsidR="00176E7B" w:rsidRPr="00DB3865" w:rsidRDefault="00176E7B" w:rsidP="00176E7B"/>
    <w:p w:rsidR="00176E7B" w:rsidRPr="00DB3865" w:rsidRDefault="00176E7B" w:rsidP="00176E7B">
      <w:pPr>
        <w:rPr>
          <w:b/>
          <w:i/>
        </w:rPr>
      </w:pPr>
      <w:r w:rsidRPr="00DB3865">
        <w:rPr>
          <w:b/>
          <w:i/>
        </w:rPr>
        <w:t>To be provided by the candidate</w:t>
      </w:r>
    </w:p>
    <w:p w:rsidR="00176E7B" w:rsidRPr="00DB3865" w:rsidRDefault="00176E7B" w:rsidP="00176E7B">
      <w:pPr>
        <w:pStyle w:val="BodyText"/>
        <w:tabs>
          <w:tab w:val="clear" w:pos="-720"/>
          <w:tab w:val="left" w:pos="1710"/>
        </w:tabs>
        <w:spacing w:line="226" w:lineRule="auto"/>
        <w:ind w:left="1710" w:hanging="1710"/>
        <w:rPr>
          <w:rFonts w:ascii="Times New Roman" w:hAnsi="Times New Roman"/>
          <w:b w:val="0"/>
          <w:szCs w:val="22"/>
        </w:rPr>
      </w:pPr>
      <w:r w:rsidRPr="00DB3865">
        <w:rPr>
          <w:rFonts w:ascii="Times New Roman" w:hAnsi="Times New Roman"/>
          <w:b w:val="0"/>
          <w:szCs w:val="22"/>
        </w:rPr>
        <w:t>Standard items:</w:t>
      </w:r>
      <w:r w:rsidRPr="00DB3865">
        <w:rPr>
          <w:rFonts w:ascii="Times New Roman" w:hAnsi="Times New Roman"/>
          <w:b w:val="0"/>
          <w:szCs w:val="22"/>
        </w:rPr>
        <w:tab/>
        <w:t>pens, pencils, eraser, correction fluid, ruler, highlighters</w:t>
      </w:r>
    </w:p>
    <w:p w:rsidR="00176E7B" w:rsidRPr="00DB3865" w:rsidRDefault="00176E7B" w:rsidP="00176E7B">
      <w:pPr>
        <w:tabs>
          <w:tab w:val="left" w:pos="1710"/>
        </w:tabs>
        <w:spacing w:before="120"/>
        <w:ind w:left="1710" w:hanging="1710"/>
      </w:pPr>
      <w:r w:rsidRPr="00DB3865">
        <w:t>Special items:</w:t>
      </w:r>
      <w:r w:rsidRPr="00DB3865">
        <w:tab/>
        <w:t>non-programmable calculators satisfying the conditions set by the Curriculum Council for this course</w:t>
      </w:r>
    </w:p>
    <w:p w:rsidR="00176E7B" w:rsidRPr="00DB3865" w:rsidRDefault="00176E7B" w:rsidP="00176E7B"/>
    <w:p w:rsidR="00176E7B" w:rsidRPr="00DB3865" w:rsidRDefault="00176E7B" w:rsidP="00176E7B"/>
    <w:p w:rsidR="00176E7B" w:rsidRPr="00DB3865" w:rsidRDefault="00176E7B" w:rsidP="00176E7B">
      <w:pPr>
        <w:rPr>
          <w:b/>
          <w:sz w:val="28"/>
          <w:szCs w:val="28"/>
        </w:rPr>
      </w:pPr>
      <w:r w:rsidRPr="00DB3865">
        <w:rPr>
          <w:b/>
          <w:sz w:val="28"/>
          <w:szCs w:val="28"/>
        </w:rPr>
        <w:t>Important note to candidates</w:t>
      </w:r>
    </w:p>
    <w:p w:rsidR="00176E7B" w:rsidRPr="00DB3865" w:rsidRDefault="00176E7B" w:rsidP="00176E7B">
      <w:pPr>
        <w:pStyle w:val="BodyText"/>
        <w:tabs>
          <w:tab w:val="clear" w:pos="-720"/>
        </w:tabs>
        <w:rPr>
          <w:rFonts w:ascii="Times New Roman" w:hAnsi="Times New Roman"/>
          <w:b w:val="0"/>
          <w:szCs w:val="22"/>
        </w:rPr>
      </w:pPr>
      <w:r w:rsidRPr="00DB3865">
        <w:rPr>
          <w:rFonts w:ascii="Times New Roman" w:hAnsi="Times New Roman"/>
          <w:b w:val="0"/>
          <w:szCs w:val="22"/>
        </w:rPr>
        <w:t xml:space="preserve">No other items may be taken into the examination room.  It is </w:t>
      </w:r>
      <w:r w:rsidRPr="00DB3865">
        <w:rPr>
          <w:rFonts w:ascii="Times New Roman" w:hAnsi="Times New Roman"/>
          <w:bCs/>
          <w:szCs w:val="22"/>
        </w:rPr>
        <w:t>your</w:t>
      </w:r>
      <w:r w:rsidRPr="00DB3865">
        <w:rPr>
          <w:rFonts w:ascii="Times New Roman" w:hAnsi="Times New Roman"/>
          <w:b w:val="0"/>
          <w:szCs w:val="22"/>
        </w:rPr>
        <w:t xml:space="preserve"> responsibility to ensure that you do not have any unauthorised notes or other items of a non</w:t>
      </w:r>
      <w:r w:rsidRPr="00DB3865">
        <w:rPr>
          <w:rFonts w:ascii="Times New Roman" w:hAnsi="Times New Roman"/>
          <w:b w:val="0"/>
          <w:szCs w:val="22"/>
        </w:rPr>
        <w:noBreakHyphen/>
        <w:t xml:space="preserve">personal nature in the examination room.  If you have any unauthorised material with you, hand it to the supervisor </w:t>
      </w:r>
      <w:r w:rsidRPr="00DB3865">
        <w:rPr>
          <w:rFonts w:ascii="Times New Roman" w:hAnsi="Times New Roman"/>
          <w:bCs/>
          <w:szCs w:val="22"/>
        </w:rPr>
        <w:t>before</w:t>
      </w:r>
      <w:r w:rsidRPr="00DB3865">
        <w:rPr>
          <w:rFonts w:ascii="Times New Roman" w:hAnsi="Times New Roman"/>
          <w:b w:val="0"/>
          <w:szCs w:val="22"/>
        </w:rPr>
        <w:t xml:space="preserve"> reading any further.</w:t>
      </w:r>
    </w:p>
    <w:p w:rsidR="00176E7B" w:rsidRPr="00DB3865" w:rsidRDefault="00176E7B" w:rsidP="00176E7B">
      <w:pPr>
        <w:rPr>
          <w:b/>
          <w:sz w:val="28"/>
          <w:szCs w:val="28"/>
        </w:rPr>
      </w:pPr>
      <w:r w:rsidRPr="00DB3865">
        <w:rPr>
          <w:b/>
          <w:bCs/>
          <w:szCs w:val="22"/>
        </w:rPr>
        <w:br w:type="page"/>
      </w:r>
      <w:r w:rsidRPr="00DB3865">
        <w:rPr>
          <w:b/>
          <w:sz w:val="28"/>
          <w:szCs w:val="28"/>
        </w:rPr>
        <w:lastRenderedPageBreak/>
        <w:t>Structure of this paper</w:t>
      </w:r>
    </w:p>
    <w:p w:rsidR="00176E7B" w:rsidRPr="00DB3865" w:rsidRDefault="00176E7B" w:rsidP="00176E7B">
      <w:pPr>
        <w:tabs>
          <w:tab w:val="center" w:pos="4513"/>
        </w:tabs>
        <w:suppressAutoHyphens/>
        <w:jc w:val="both"/>
        <w:rPr>
          <w:spacing w:val="-2"/>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93"/>
        <w:gridCol w:w="1508"/>
        <w:gridCol w:w="1508"/>
        <w:gridCol w:w="1509"/>
        <w:gridCol w:w="1509"/>
        <w:gridCol w:w="1509"/>
      </w:tblGrid>
      <w:tr w:rsidR="00176E7B" w:rsidRPr="00DB3865" w:rsidTr="00176E7B">
        <w:trPr>
          <w:jc w:val="center"/>
        </w:trPr>
        <w:tc>
          <w:tcPr>
            <w:tcW w:w="1793" w:type="dxa"/>
            <w:tcBorders>
              <w:top w:val="single" w:sz="6" w:space="0" w:color="auto"/>
              <w:left w:val="single" w:sz="6" w:space="0" w:color="auto"/>
              <w:bottom w:val="single" w:sz="4" w:space="0" w:color="auto"/>
              <w:right w:val="single" w:sz="4" w:space="0" w:color="auto"/>
            </w:tcBorders>
            <w:vAlign w:val="center"/>
          </w:tcPr>
          <w:p w:rsidR="00176E7B" w:rsidRPr="00DB3865" w:rsidRDefault="00176E7B" w:rsidP="00176E7B">
            <w:pPr>
              <w:tabs>
                <w:tab w:val="center" w:pos="4513"/>
              </w:tabs>
              <w:suppressAutoHyphens/>
              <w:jc w:val="center"/>
              <w:rPr>
                <w:spacing w:val="-2"/>
                <w:szCs w:val="22"/>
              </w:rPr>
            </w:pPr>
            <w:r w:rsidRPr="00DB3865">
              <w:rPr>
                <w:spacing w:val="-2"/>
                <w:szCs w:val="22"/>
              </w:rPr>
              <w:t>Section</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center" w:pos="4513"/>
              </w:tabs>
              <w:suppressAutoHyphens/>
              <w:jc w:val="center"/>
              <w:rPr>
                <w:spacing w:val="-2"/>
                <w:szCs w:val="22"/>
              </w:rPr>
            </w:pPr>
            <w:r w:rsidRPr="00DB3865">
              <w:rPr>
                <w:spacing w:val="-2"/>
                <w:szCs w:val="22"/>
              </w:rPr>
              <w:t>Number of questions available</w:t>
            </w:r>
          </w:p>
        </w:tc>
        <w:tc>
          <w:tcPr>
            <w:tcW w:w="1508" w:type="dxa"/>
            <w:tcBorders>
              <w:top w:val="single" w:sz="6" w:space="0" w:color="auto"/>
              <w:left w:val="single" w:sz="4" w:space="0" w:color="auto"/>
              <w:bottom w:val="single" w:sz="4" w:space="0" w:color="auto"/>
              <w:right w:val="single" w:sz="6" w:space="0" w:color="auto"/>
            </w:tcBorders>
            <w:vAlign w:val="center"/>
          </w:tcPr>
          <w:p w:rsidR="00176E7B" w:rsidRPr="00DB3865" w:rsidRDefault="00176E7B" w:rsidP="00176E7B">
            <w:pPr>
              <w:tabs>
                <w:tab w:val="center" w:pos="4513"/>
              </w:tabs>
              <w:suppressAutoHyphens/>
              <w:jc w:val="center"/>
              <w:rPr>
                <w:spacing w:val="-2"/>
                <w:szCs w:val="22"/>
              </w:rPr>
            </w:pPr>
            <w:r w:rsidRPr="00DB3865">
              <w:rPr>
                <w:spacing w:val="-2"/>
                <w:szCs w:val="22"/>
              </w:rPr>
              <w:t>Number of questions to be answered</w:t>
            </w:r>
          </w:p>
        </w:tc>
        <w:tc>
          <w:tcPr>
            <w:tcW w:w="1509" w:type="dxa"/>
            <w:tcBorders>
              <w:top w:val="single" w:sz="6" w:space="0" w:color="auto"/>
              <w:left w:val="nil"/>
              <w:bottom w:val="single" w:sz="4" w:space="0" w:color="auto"/>
              <w:right w:val="single" w:sz="6" w:space="0" w:color="auto"/>
            </w:tcBorders>
            <w:vAlign w:val="center"/>
          </w:tcPr>
          <w:p w:rsidR="00176E7B" w:rsidRPr="00DB3865" w:rsidRDefault="00176E7B" w:rsidP="00176E7B">
            <w:pPr>
              <w:tabs>
                <w:tab w:val="center" w:pos="4513"/>
              </w:tabs>
              <w:suppressAutoHyphens/>
              <w:jc w:val="center"/>
              <w:rPr>
                <w:spacing w:val="-2"/>
                <w:szCs w:val="22"/>
              </w:rPr>
            </w:pPr>
            <w:r w:rsidRPr="00DB3865">
              <w:rPr>
                <w:spacing w:val="-2"/>
                <w:szCs w:val="22"/>
              </w:rPr>
              <w:t>Suggested working time</w:t>
            </w:r>
          </w:p>
          <w:p w:rsidR="00176E7B" w:rsidRPr="00DB3865" w:rsidRDefault="00176E7B" w:rsidP="00176E7B">
            <w:pPr>
              <w:tabs>
                <w:tab w:val="center" w:pos="4513"/>
              </w:tabs>
              <w:suppressAutoHyphens/>
              <w:jc w:val="center"/>
              <w:rPr>
                <w:spacing w:val="-2"/>
                <w:szCs w:val="22"/>
              </w:rPr>
            </w:pPr>
            <w:r w:rsidRPr="00DB3865">
              <w:rPr>
                <w:spacing w:val="-2"/>
                <w:szCs w:val="22"/>
              </w:rPr>
              <w:t>(minutes)</w:t>
            </w:r>
          </w:p>
        </w:tc>
        <w:tc>
          <w:tcPr>
            <w:tcW w:w="1509" w:type="dxa"/>
            <w:tcBorders>
              <w:top w:val="single" w:sz="6" w:space="0" w:color="auto"/>
              <w:left w:val="nil"/>
              <w:bottom w:val="single" w:sz="4" w:space="0" w:color="auto"/>
              <w:right w:val="single" w:sz="6" w:space="0" w:color="auto"/>
            </w:tcBorders>
            <w:vAlign w:val="center"/>
          </w:tcPr>
          <w:p w:rsidR="00176E7B" w:rsidRPr="00DB3865" w:rsidRDefault="00176E7B" w:rsidP="00176E7B">
            <w:pPr>
              <w:tabs>
                <w:tab w:val="center" w:pos="4513"/>
              </w:tabs>
              <w:suppressAutoHyphens/>
              <w:jc w:val="center"/>
              <w:rPr>
                <w:spacing w:val="-2"/>
                <w:szCs w:val="22"/>
              </w:rPr>
            </w:pPr>
            <w:r w:rsidRPr="00DB3865">
              <w:rPr>
                <w:spacing w:val="-2"/>
                <w:szCs w:val="22"/>
              </w:rPr>
              <w:t>Marks available</w:t>
            </w:r>
          </w:p>
        </w:tc>
        <w:tc>
          <w:tcPr>
            <w:tcW w:w="1509" w:type="dxa"/>
            <w:tcBorders>
              <w:top w:val="single" w:sz="6" w:space="0" w:color="auto"/>
              <w:left w:val="nil"/>
              <w:bottom w:val="single" w:sz="4" w:space="0" w:color="auto"/>
              <w:right w:val="single" w:sz="6" w:space="0" w:color="auto"/>
            </w:tcBorders>
            <w:shd w:val="clear" w:color="auto" w:fill="auto"/>
            <w:vAlign w:val="center"/>
          </w:tcPr>
          <w:p w:rsidR="00176E7B" w:rsidRPr="00DB3865" w:rsidRDefault="00176E7B" w:rsidP="00176E7B">
            <w:pPr>
              <w:tabs>
                <w:tab w:val="center" w:pos="4513"/>
              </w:tabs>
              <w:suppressAutoHyphens/>
              <w:jc w:val="center"/>
              <w:rPr>
                <w:spacing w:val="-2"/>
                <w:szCs w:val="22"/>
              </w:rPr>
            </w:pPr>
            <w:r>
              <w:rPr>
                <w:spacing w:val="-2"/>
                <w:szCs w:val="22"/>
              </w:rPr>
              <w:t>Marks obtained</w:t>
            </w:r>
          </w:p>
        </w:tc>
      </w:tr>
      <w:tr w:rsidR="00176E7B" w:rsidRPr="00DB3865" w:rsidTr="00176E7B">
        <w:trPr>
          <w:trHeight w:val="907"/>
          <w:jc w:val="center"/>
        </w:trPr>
        <w:tc>
          <w:tcPr>
            <w:tcW w:w="1793"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900"/>
              </w:tabs>
              <w:suppressAutoHyphens/>
              <w:rPr>
                <w:spacing w:val="-2"/>
                <w:szCs w:val="22"/>
              </w:rPr>
            </w:pPr>
            <w:r w:rsidRPr="00DB3865">
              <w:rPr>
                <w:spacing w:val="-2"/>
                <w:szCs w:val="22"/>
              </w:rPr>
              <w:t>Section One:</w:t>
            </w:r>
          </w:p>
          <w:p w:rsidR="00176E7B" w:rsidRPr="00DB3865" w:rsidRDefault="00176E7B" w:rsidP="00176E7B">
            <w:pPr>
              <w:tabs>
                <w:tab w:val="left" w:pos="900"/>
              </w:tabs>
              <w:suppressAutoHyphens/>
              <w:rPr>
                <w:spacing w:val="-2"/>
                <w:szCs w:val="22"/>
              </w:rPr>
            </w:pPr>
            <w:r w:rsidRPr="00DB3865">
              <w:rPr>
                <w:spacing w:val="-2"/>
                <w:szCs w:val="22"/>
              </w:rPr>
              <w:t>Multiple-choice</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sidRPr="00DB3865">
              <w:rPr>
                <w:spacing w:val="-2"/>
                <w:szCs w:val="22"/>
              </w:rPr>
              <w:t>20</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sidRPr="00DB3865">
              <w:rPr>
                <w:spacing w:val="-2"/>
                <w:szCs w:val="22"/>
              </w:rPr>
              <w:t>20</w:t>
            </w:r>
          </w:p>
        </w:tc>
        <w:tc>
          <w:tcPr>
            <w:tcW w:w="1509"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sidRPr="00DB3865">
              <w:rPr>
                <w:spacing w:val="-2"/>
                <w:szCs w:val="22"/>
              </w:rPr>
              <w:t>30</w:t>
            </w:r>
          </w:p>
        </w:tc>
        <w:tc>
          <w:tcPr>
            <w:tcW w:w="1509"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sidRPr="00DB3865">
              <w:rPr>
                <w:spacing w:val="-2"/>
                <w:szCs w:val="22"/>
              </w:rPr>
              <w:t>2</w:t>
            </w:r>
            <w:r w:rsidR="00BC5D03">
              <w:rPr>
                <w:spacing w:val="-2"/>
                <w:szCs w:val="22"/>
              </w:rPr>
              <w:t>0</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rsidR="00176E7B" w:rsidRPr="00DB3865" w:rsidRDefault="00176E7B" w:rsidP="00176E7B">
            <w:pPr>
              <w:tabs>
                <w:tab w:val="left" w:pos="-720"/>
              </w:tabs>
              <w:suppressAutoHyphens/>
              <w:spacing w:before="80"/>
              <w:ind w:left="720" w:hanging="720"/>
              <w:jc w:val="center"/>
              <w:rPr>
                <w:spacing w:val="-2"/>
                <w:szCs w:val="22"/>
              </w:rPr>
            </w:pPr>
          </w:p>
        </w:tc>
      </w:tr>
      <w:tr w:rsidR="00176E7B" w:rsidRPr="00DB3865" w:rsidTr="00176E7B">
        <w:trPr>
          <w:trHeight w:val="907"/>
          <w:jc w:val="center"/>
        </w:trPr>
        <w:tc>
          <w:tcPr>
            <w:tcW w:w="1793"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900"/>
              </w:tabs>
              <w:suppressAutoHyphens/>
              <w:rPr>
                <w:spacing w:val="-2"/>
                <w:szCs w:val="22"/>
              </w:rPr>
            </w:pPr>
            <w:r w:rsidRPr="00DB3865">
              <w:rPr>
                <w:spacing w:val="-2"/>
                <w:szCs w:val="22"/>
              </w:rPr>
              <w:t>Section Two:</w:t>
            </w:r>
          </w:p>
          <w:p w:rsidR="00176E7B" w:rsidRPr="00DB3865" w:rsidRDefault="00176E7B" w:rsidP="00176E7B">
            <w:pPr>
              <w:tabs>
                <w:tab w:val="left" w:pos="900"/>
              </w:tabs>
              <w:suppressAutoHyphens/>
              <w:rPr>
                <w:spacing w:val="-2"/>
                <w:szCs w:val="22"/>
              </w:rPr>
            </w:pPr>
            <w:r w:rsidRPr="00DB3865">
              <w:rPr>
                <w:spacing w:val="-2"/>
                <w:szCs w:val="22"/>
              </w:rPr>
              <w:t>Short answer</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sidRPr="00DB3865">
              <w:rPr>
                <w:spacing w:val="-2"/>
                <w:szCs w:val="22"/>
              </w:rPr>
              <w:t>1</w:t>
            </w:r>
            <w:r w:rsidR="00455A70">
              <w:rPr>
                <w:spacing w:val="-2"/>
                <w:szCs w:val="22"/>
              </w:rPr>
              <w:t>0</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sidRPr="00DB3865">
              <w:rPr>
                <w:spacing w:val="-2"/>
                <w:szCs w:val="22"/>
              </w:rPr>
              <w:t>1</w:t>
            </w:r>
            <w:r w:rsidR="00455A70">
              <w:rPr>
                <w:spacing w:val="-2"/>
                <w:szCs w:val="22"/>
              </w:rPr>
              <w:t>0</w:t>
            </w:r>
          </w:p>
        </w:tc>
        <w:tc>
          <w:tcPr>
            <w:tcW w:w="1509" w:type="dxa"/>
            <w:tcBorders>
              <w:top w:val="single" w:sz="4" w:space="0" w:color="auto"/>
              <w:left w:val="single" w:sz="4" w:space="0" w:color="auto"/>
              <w:bottom w:val="single" w:sz="4" w:space="0" w:color="auto"/>
              <w:right w:val="single" w:sz="4" w:space="0" w:color="auto"/>
            </w:tcBorders>
            <w:vAlign w:val="center"/>
          </w:tcPr>
          <w:p w:rsidR="00176E7B" w:rsidRPr="00DB3865" w:rsidRDefault="00D828DB" w:rsidP="00176E7B">
            <w:pPr>
              <w:tabs>
                <w:tab w:val="left" w:pos="-720"/>
              </w:tabs>
              <w:suppressAutoHyphens/>
              <w:spacing w:before="80"/>
              <w:ind w:left="720" w:hanging="720"/>
              <w:jc w:val="center"/>
              <w:rPr>
                <w:spacing w:val="-2"/>
                <w:szCs w:val="22"/>
              </w:rPr>
            </w:pPr>
            <w:r>
              <w:rPr>
                <w:spacing w:val="-2"/>
                <w:szCs w:val="22"/>
              </w:rPr>
              <w:t>65</w:t>
            </w:r>
          </w:p>
        </w:tc>
        <w:tc>
          <w:tcPr>
            <w:tcW w:w="1509" w:type="dxa"/>
            <w:tcBorders>
              <w:top w:val="single" w:sz="4" w:space="0" w:color="auto"/>
              <w:left w:val="single" w:sz="4" w:space="0" w:color="auto"/>
              <w:bottom w:val="single" w:sz="4" w:space="0" w:color="auto"/>
              <w:right w:val="single" w:sz="4" w:space="0" w:color="auto"/>
            </w:tcBorders>
            <w:vAlign w:val="center"/>
          </w:tcPr>
          <w:p w:rsidR="00176E7B" w:rsidRPr="00DB3865" w:rsidRDefault="00BC5D03" w:rsidP="00176E7B">
            <w:pPr>
              <w:tabs>
                <w:tab w:val="left" w:pos="-720"/>
              </w:tabs>
              <w:suppressAutoHyphens/>
              <w:spacing w:before="80"/>
              <w:ind w:left="720" w:hanging="720"/>
              <w:jc w:val="center"/>
              <w:rPr>
                <w:spacing w:val="-2"/>
                <w:szCs w:val="22"/>
              </w:rPr>
            </w:pPr>
            <w:r>
              <w:rPr>
                <w:spacing w:val="-2"/>
                <w:szCs w:val="22"/>
              </w:rPr>
              <w:t>4</w:t>
            </w:r>
            <w:r w:rsidR="00455A70">
              <w:rPr>
                <w:spacing w:val="-2"/>
                <w:szCs w:val="22"/>
              </w:rPr>
              <w:t>5</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rsidR="00176E7B" w:rsidRPr="00DB3865" w:rsidRDefault="00176E7B" w:rsidP="00176E7B">
            <w:pPr>
              <w:tabs>
                <w:tab w:val="left" w:pos="-720"/>
              </w:tabs>
              <w:suppressAutoHyphens/>
              <w:spacing w:before="80"/>
              <w:ind w:left="720" w:hanging="720"/>
              <w:jc w:val="center"/>
              <w:rPr>
                <w:spacing w:val="-2"/>
                <w:szCs w:val="22"/>
              </w:rPr>
            </w:pPr>
          </w:p>
        </w:tc>
      </w:tr>
      <w:tr w:rsidR="00176E7B" w:rsidRPr="00DB3865" w:rsidTr="00176E7B">
        <w:trPr>
          <w:trHeight w:val="907"/>
          <w:jc w:val="center"/>
        </w:trPr>
        <w:tc>
          <w:tcPr>
            <w:tcW w:w="1793" w:type="dxa"/>
            <w:tcBorders>
              <w:top w:val="single" w:sz="4" w:space="0" w:color="auto"/>
              <w:left w:val="single" w:sz="4" w:space="0" w:color="auto"/>
              <w:bottom w:val="single" w:sz="4" w:space="0" w:color="auto"/>
              <w:right w:val="single" w:sz="4" w:space="0" w:color="auto"/>
            </w:tcBorders>
            <w:vAlign w:val="center"/>
          </w:tcPr>
          <w:p w:rsidR="00176E7B" w:rsidRPr="00DB3865" w:rsidRDefault="00176E7B" w:rsidP="00176E7B">
            <w:pPr>
              <w:tabs>
                <w:tab w:val="left" w:pos="900"/>
              </w:tabs>
              <w:suppressAutoHyphens/>
              <w:rPr>
                <w:spacing w:val="-2"/>
                <w:szCs w:val="22"/>
              </w:rPr>
            </w:pPr>
            <w:r w:rsidRPr="00DB3865">
              <w:rPr>
                <w:spacing w:val="-2"/>
                <w:szCs w:val="22"/>
              </w:rPr>
              <w:t>Section Three:</w:t>
            </w:r>
          </w:p>
          <w:p w:rsidR="00176E7B" w:rsidRPr="00DB3865" w:rsidRDefault="00176E7B" w:rsidP="00176E7B">
            <w:pPr>
              <w:tabs>
                <w:tab w:val="left" w:pos="900"/>
              </w:tabs>
              <w:suppressAutoHyphens/>
              <w:rPr>
                <w:spacing w:val="-2"/>
                <w:szCs w:val="22"/>
              </w:rPr>
            </w:pPr>
            <w:r w:rsidRPr="00DB3865">
              <w:rPr>
                <w:spacing w:val="-2"/>
                <w:szCs w:val="22"/>
              </w:rPr>
              <w:t>Extended answer</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75293B" w:rsidP="00176E7B">
            <w:pPr>
              <w:tabs>
                <w:tab w:val="left" w:pos="-720"/>
              </w:tabs>
              <w:suppressAutoHyphens/>
              <w:spacing w:before="80"/>
              <w:ind w:left="720" w:hanging="720"/>
              <w:jc w:val="center"/>
              <w:rPr>
                <w:spacing w:val="-2"/>
                <w:szCs w:val="22"/>
              </w:rPr>
            </w:pPr>
            <w:r>
              <w:rPr>
                <w:spacing w:val="-2"/>
                <w:szCs w:val="22"/>
              </w:rPr>
              <w:t>7</w:t>
            </w:r>
          </w:p>
        </w:tc>
        <w:tc>
          <w:tcPr>
            <w:tcW w:w="1508" w:type="dxa"/>
            <w:tcBorders>
              <w:top w:val="single" w:sz="4" w:space="0" w:color="auto"/>
              <w:left w:val="single" w:sz="4" w:space="0" w:color="auto"/>
              <w:bottom w:val="single" w:sz="4" w:space="0" w:color="auto"/>
              <w:right w:val="single" w:sz="4" w:space="0" w:color="auto"/>
            </w:tcBorders>
            <w:vAlign w:val="center"/>
          </w:tcPr>
          <w:p w:rsidR="00176E7B" w:rsidRPr="00DB3865" w:rsidRDefault="0075293B" w:rsidP="00176E7B">
            <w:pPr>
              <w:tabs>
                <w:tab w:val="left" w:pos="-720"/>
              </w:tabs>
              <w:suppressAutoHyphens/>
              <w:spacing w:before="80"/>
              <w:ind w:left="720" w:hanging="720"/>
              <w:jc w:val="center"/>
              <w:rPr>
                <w:spacing w:val="-2"/>
                <w:szCs w:val="22"/>
              </w:rPr>
            </w:pPr>
            <w:r>
              <w:rPr>
                <w:spacing w:val="-2"/>
                <w:szCs w:val="22"/>
              </w:rPr>
              <w:t>7</w:t>
            </w:r>
          </w:p>
        </w:tc>
        <w:tc>
          <w:tcPr>
            <w:tcW w:w="1509" w:type="dxa"/>
            <w:tcBorders>
              <w:top w:val="single" w:sz="4" w:space="0" w:color="auto"/>
              <w:left w:val="single" w:sz="4" w:space="0" w:color="auto"/>
              <w:bottom w:val="single" w:sz="4" w:space="0" w:color="auto"/>
              <w:right w:val="single" w:sz="4" w:space="0" w:color="auto"/>
            </w:tcBorders>
            <w:vAlign w:val="center"/>
          </w:tcPr>
          <w:p w:rsidR="00176E7B" w:rsidRPr="00DB3865" w:rsidRDefault="00D828DB" w:rsidP="00176E7B">
            <w:pPr>
              <w:tabs>
                <w:tab w:val="left" w:pos="-720"/>
              </w:tabs>
              <w:suppressAutoHyphens/>
              <w:spacing w:before="80"/>
              <w:ind w:left="720" w:hanging="720"/>
              <w:jc w:val="center"/>
              <w:rPr>
                <w:spacing w:val="-2"/>
                <w:szCs w:val="22"/>
              </w:rPr>
            </w:pPr>
            <w:r>
              <w:rPr>
                <w:spacing w:val="-2"/>
                <w:szCs w:val="22"/>
              </w:rPr>
              <w:t>55</w:t>
            </w:r>
          </w:p>
        </w:tc>
        <w:tc>
          <w:tcPr>
            <w:tcW w:w="1509" w:type="dxa"/>
            <w:tcBorders>
              <w:top w:val="single" w:sz="4" w:space="0" w:color="auto"/>
              <w:left w:val="single" w:sz="4" w:space="0" w:color="auto"/>
              <w:bottom w:val="single" w:sz="6" w:space="0" w:color="auto"/>
              <w:right w:val="single" w:sz="4" w:space="0" w:color="auto"/>
            </w:tcBorders>
            <w:vAlign w:val="center"/>
          </w:tcPr>
          <w:p w:rsidR="00176E7B" w:rsidRPr="00DB3865" w:rsidRDefault="00455A70" w:rsidP="00176E7B">
            <w:pPr>
              <w:tabs>
                <w:tab w:val="left" w:pos="-720"/>
              </w:tabs>
              <w:suppressAutoHyphens/>
              <w:spacing w:before="80"/>
              <w:ind w:left="720" w:hanging="720"/>
              <w:rPr>
                <w:spacing w:val="-2"/>
                <w:szCs w:val="22"/>
              </w:rPr>
            </w:pPr>
            <w:r>
              <w:rPr>
                <w:spacing w:val="-2"/>
                <w:szCs w:val="22"/>
              </w:rPr>
              <w:t xml:space="preserve">        35</w:t>
            </w:r>
          </w:p>
        </w:tc>
        <w:tc>
          <w:tcPr>
            <w:tcW w:w="1509" w:type="dxa"/>
            <w:tcBorders>
              <w:top w:val="single" w:sz="4" w:space="0" w:color="auto"/>
              <w:left w:val="single" w:sz="4" w:space="0" w:color="auto"/>
              <w:bottom w:val="single" w:sz="4" w:space="0" w:color="auto"/>
              <w:right w:val="single" w:sz="4" w:space="0" w:color="auto"/>
            </w:tcBorders>
            <w:shd w:val="clear" w:color="auto" w:fill="auto"/>
            <w:vAlign w:val="center"/>
          </w:tcPr>
          <w:p w:rsidR="00176E7B" w:rsidRPr="00DB3865" w:rsidRDefault="00176E7B" w:rsidP="00176E7B">
            <w:pPr>
              <w:tabs>
                <w:tab w:val="left" w:pos="-720"/>
              </w:tabs>
              <w:suppressAutoHyphens/>
              <w:spacing w:before="80"/>
              <w:ind w:left="720" w:hanging="720"/>
              <w:jc w:val="center"/>
              <w:rPr>
                <w:spacing w:val="-2"/>
                <w:szCs w:val="22"/>
              </w:rPr>
            </w:pPr>
          </w:p>
        </w:tc>
      </w:tr>
      <w:tr w:rsidR="00176E7B" w:rsidRPr="00DB3865" w:rsidTr="00176E7B">
        <w:trPr>
          <w:trHeight w:val="933"/>
          <w:jc w:val="center"/>
        </w:trPr>
        <w:tc>
          <w:tcPr>
            <w:tcW w:w="7827" w:type="dxa"/>
            <w:gridSpan w:val="5"/>
            <w:tcBorders>
              <w:top w:val="single" w:sz="4" w:space="0" w:color="auto"/>
              <w:left w:val="nil"/>
              <w:bottom w:val="nil"/>
              <w:right w:val="single" w:sz="6" w:space="0" w:color="auto"/>
            </w:tcBorders>
            <w:vAlign w:val="center"/>
          </w:tcPr>
          <w:p w:rsidR="00176E7B" w:rsidRPr="00DB3865" w:rsidRDefault="00176E7B" w:rsidP="00176E7B">
            <w:pPr>
              <w:tabs>
                <w:tab w:val="left" w:pos="-720"/>
              </w:tabs>
              <w:suppressAutoHyphens/>
              <w:spacing w:before="80"/>
              <w:ind w:left="720" w:hanging="720"/>
              <w:jc w:val="center"/>
              <w:rPr>
                <w:spacing w:val="-2"/>
                <w:szCs w:val="22"/>
              </w:rPr>
            </w:pPr>
            <w:r>
              <w:rPr>
                <w:spacing w:val="-2"/>
                <w:szCs w:val="22"/>
              </w:rPr>
              <w:t xml:space="preserve">                                                                                                       Total</w:t>
            </w:r>
          </w:p>
        </w:tc>
        <w:tc>
          <w:tcPr>
            <w:tcW w:w="1509" w:type="dxa"/>
            <w:tcBorders>
              <w:top w:val="single" w:sz="4" w:space="0" w:color="auto"/>
              <w:left w:val="single" w:sz="6" w:space="0" w:color="auto"/>
              <w:bottom w:val="single" w:sz="4" w:space="0" w:color="auto"/>
              <w:right w:val="single" w:sz="6" w:space="0" w:color="auto"/>
            </w:tcBorders>
            <w:shd w:val="clear" w:color="auto" w:fill="auto"/>
            <w:vAlign w:val="center"/>
          </w:tcPr>
          <w:p w:rsidR="00176E7B" w:rsidRPr="0001209D" w:rsidRDefault="00176E7B" w:rsidP="00176E7B">
            <w:pPr>
              <w:tabs>
                <w:tab w:val="left" w:pos="-720"/>
              </w:tabs>
              <w:suppressAutoHyphens/>
              <w:spacing w:before="80"/>
              <w:ind w:left="720" w:hanging="720"/>
              <w:jc w:val="center"/>
              <w:rPr>
                <w:spacing w:val="-2"/>
                <w:szCs w:val="22"/>
                <w:highlight w:val="lightGray"/>
              </w:rPr>
            </w:pPr>
            <w:r>
              <w:rPr>
                <w:spacing w:val="-2"/>
                <w:szCs w:val="22"/>
              </w:rPr>
              <w:t xml:space="preserve">    /100</w:t>
            </w:r>
          </w:p>
        </w:tc>
      </w:tr>
    </w:tbl>
    <w:p w:rsidR="00176E7B" w:rsidRPr="00DB3865" w:rsidRDefault="00176E7B" w:rsidP="00176E7B">
      <w:pPr>
        <w:tabs>
          <w:tab w:val="left" w:pos="-720"/>
        </w:tabs>
        <w:suppressAutoHyphens/>
        <w:ind w:left="720" w:hanging="720"/>
        <w:rPr>
          <w:spacing w:val="-2"/>
        </w:rPr>
      </w:pPr>
    </w:p>
    <w:p w:rsidR="00176E7B" w:rsidRPr="00DB3865" w:rsidRDefault="00176E7B" w:rsidP="00176E7B">
      <w:pPr>
        <w:tabs>
          <w:tab w:val="left" w:pos="-720"/>
        </w:tabs>
        <w:suppressAutoHyphens/>
        <w:ind w:left="720" w:hanging="720"/>
        <w:rPr>
          <w:spacing w:val="-2"/>
        </w:rPr>
      </w:pPr>
    </w:p>
    <w:p w:rsidR="00176E7B" w:rsidRPr="00DB3865" w:rsidRDefault="00176E7B" w:rsidP="00176E7B">
      <w:pPr>
        <w:rPr>
          <w:b/>
          <w:sz w:val="28"/>
        </w:rPr>
      </w:pPr>
      <w:r w:rsidRPr="00DB3865">
        <w:rPr>
          <w:b/>
          <w:sz w:val="28"/>
        </w:rPr>
        <w:t>Instructions to candidates</w:t>
      </w:r>
    </w:p>
    <w:p w:rsidR="00176E7B" w:rsidRPr="00DB3865" w:rsidRDefault="00176E7B" w:rsidP="00176E7B">
      <w:pPr>
        <w:suppressAutoHyphens/>
        <w:ind w:left="720" w:hanging="720"/>
        <w:rPr>
          <w:spacing w:val="-2"/>
        </w:rPr>
      </w:pPr>
    </w:p>
    <w:p w:rsidR="00176E7B" w:rsidRPr="00DB3865" w:rsidRDefault="00176E7B" w:rsidP="00176E7B">
      <w:pPr>
        <w:suppressAutoHyphens/>
        <w:ind w:left="720" w:hanging="720"/>
        <w:rPr>
          <w:spacing w:val="-2"/>
          <w:szCs w:val="22"/>
        </w:rPr>
      </w:pPr>
      <w:r w:rsidRPr="00DB3865">
        <w:rPr>
          <w:spacing w:val="-2"/>
          <w:szCs w:val="22"/>
        </w:rPr>
        <w:t>1.</w:t>
      </w:r>
      <w:r w:rsidRPr="00DB3865">
        <w:rPr>
          <w:spacing w:val="-2"/>
          <w:szCs w:val="22"/>
        </w:rPr>
        <w:tab/>
        <w:t>Answer the questions according to the following instructions.</w:t>
      </w:r>
    </w:p>
    <w:p w:rsidR="00176E7B" w:rsidRPr="00DB3865" w:rsidRDefault="00176E7B" w:rsidP="00176E7B">
      <w:pPr>
        <w:suppressAutoHyphens/>
        <w:rPr>
          <w:spacing w:val="-2"/>
          <w:szCs w:val="22"/>
        </w:rPr>
      </w:pPr>
    </w:p>
    <w:p w:rsidR="00176E7B" w:rsidRPr="00DB3865" w:rsidRDefault="00176E7B" w:rsidP="00176E7B">
      <w:pPr>
        <w:suppressAutoHyphens/>
        <w:ind w:left="2040" w:hanging="1320"/>
        <w:rPr>
          <w:bCs/>
          <w:spacing w:val="-2"/>
          <w:szCs w:val="22"/>
        </w:rPr>
      </w:pPr>
      <w:r w:rsidRPr="00DB3865">
        <w:rPr>
          <w:bCs/>
          <w:spacing w:val="-2"/>
          <w:szCs w:val="22"/>
        </w:rPr>
        <w:t>Section One: Answ</w:t>
      </w:r>
      <w:r w:rsidR="0000390F">
        <w:rPr>
          <w:bCs/>
          <w:spacing w:val="-2"/>
          <w:szCs w:val="22"/>
        </w:rPr>
        <w:t xml:space="preserve">er all questions on the </w:t>
      </w:r>
      <w:r w:rsidRPr="00DB3865">
        <w:rPr>
          <w:bCs/>
          <w:spacing w:val="-2"/>
          <w:szCs w:val="22"/>
        </w:rPr>
        <w:t>Multiple-choice Answer Sheet provided</w:t>
      </w:r>
      <w:r w:rsidR="0000390F">
        <w:rPr>
          <w:bCs/>
          <w:spacing w:val="-2"/>
          <w:szCs w:val="22"/>
        </w:rPr>
        <w:t xml:space="preserve"> in Booklet B</w:t>
      </w:r>
      <w:r w:rsidRPr="00DB3865">
        <w:rPr>
          <w:bCs/>
          <w:spacing w:val="-2"/>
          <w:szCs w:val="22"/>
        </w:rPr>
        <w:t xml:space="preserve">. For each </w:t>
      </w:r>
      <w:r>
        <w:rPr>
          <w:bCs/>
          <w:spacing w:val="-2"/>
          <w:szCs w:val="22"/>
        </w:rPr>
        <w:t xml:space="preserve">question </w:t>
      </w:r>
      <w:r w:rsidR="0000390F">
        <w:rPr>
          <w:bCs/>
          <w:spacing w:val="-2"/>
          <w:szCs w:val="22"/>
        </w:rPr>
        <w:t xml:space="preserve">shade the box for </w:t>
      </w:r>
      <w:r>
        <w:rPr>
          <w:bCs/>
          <w:spacing w:val="-2"/>
          <w:szCs w:val="22"/>
        </w:rPr>
        <w:t>the correct answer.</w:t>
      </w:r>
      <w:r w:rsidRPr="00DB3865">
        <w:rPr>
          <w:bCs/>
          <w:spacing w:val="-2"/>
          <w:szCs w:val="22"/>
        </w:rPr>
        <w:t xml:space="preserve"> If y</w:t>
      </w:r>
      <w:r w:rsidR="0000390F">
        <w:rPr>
          <w:bCs/>
          <w:spacing w:val="-2"/>
          <w:szCs w:val="22"/>
        </w:rPr>
        <w:t>ou make a mistake,</w:t>
      </w:r>
      <w:r>
        <w:rPr>
          <w:bCs/>
          <w:spacing w:val="-2"/>
          <w:szCs w:val="22"/>
        </w:rPr>
        <w:t xml:space="preserve"> put a cross </w:t>
      </w:r>
      <w:r w:rsidR="0000390F">
        <w:rPr>
          <w:bCs/>
          <w:spacing w:val="-2"/>
          <w:szCs w:val="22"/>
        </w:rPr>
        <w:t>through the original answer and shade your new answer</w:t>
      </w:r>
      <w:r>
        <w:rPr>
          <w:bCs/>
          <w:spacing w:val="-2"/>
          <w:szCs w:val="22"/>
        </w:rPr>
        <w:t>.</w:t>
      </w:r>
      <w:r w:rsidRPr="00DB3865">
        <w:rPr>
          <w:bCs/>
          <w:spacing w:val="-2"/>
          <w:szCs w:val="22"/>
        </w:rPr>
        <w:t xml:space="preserve"> Marks will not be deducted </w:t>
      </w:r>
      <w:r>
        <w:rPr>
          <w:bCs/>
          <w:spacing w:val="-2"/>
          <w:szCs w:val="22"/>
        </w:rPr>
        <w:t xml:space="preserve">from your total </w:t>
      </w:r>
      <w:r w:rsidRPr="00DB3865">
        <w:rPr>
          <w:bCs/>
          <w:spacing w:val="-2"/>
          <w:szCs w:val="22"/>
        </w:rPr>
        <w:t xml:space="preserve">for incorrect answers. </w:t>
      </w:r>
      <w:r w:rsidRPr="00DB3865">
        <w:rPr>
          <w:b/>
          <w:bCs/>
          <w:spacing w:val="-2"/>
          <w:szCs w:val="22"/>
        </w:rPr>
        <w:t>No marks will be given if more than one answer is completed for any question</w:t>
      </w:r>
      <w:r w:rsidRPr="00DB3865">
        <w:rPr>
          <w:bCs/>
          <w:spacing w:val="-2"/>
          <w:szCs w:val="22"/>
        </w:rPr>
        <w:t>.</w:t>
      </w:r>
    </w:p>
    <w:p w:rsidR="00176E7B" w:rsidRPr="00DB3865" w:rsidRDefault="00176E7B" w:rsidP="00176E7B">
      <w:pPr>
        <w:suppressAutoHyphens/>
        <w:ind w:left="3330" w:hanging="2610"/>
        <w:rPr>
          <w:spacing w:val="-2"/>
          <w:szCs w:val="22"/>
        </w:rPr>
      </w:pPr>
    </w:p>
    <w:p w:rsidR="00176E7B" w:rsidRPr="00DB3865" w:rsidRDefault="00176E7B" w:rsidP="00176E7B">
      <w:pPr>
        <w:suppressAutoHyphens/>
        <w:ind w:left="3330" w:hanging="2610"/>
        <w:rPr>
          <w:spacing w:val="-2"/>
          <w:szCs w:val="22"/>
        </w:rPr>
      </w:pPr>
      <w:r>
        <w:rPr>
          <w:spacing w:val="-2"/>
          <w:szCs w:val="22"/>
        </w:rPr>
        <w:t xml:space="preserve">Sections Two and Three: </w:t>
      </w:r>
      <w:r w:rsidR="0000390F">
        <w:rPr>
          <w:spacing w:val="-2"/>
          <w:szCs w:val="22"/>
        </w:rPr>
        <w:t>Write your answers in</w:t>
      </w:r>
      <w:r w:rsidRPr="00DB3865">
        <w:rPr>
          <w:spacing w:val="-2"/>
          <w:szCs w:val="22"/>
        </w:rPr>
        <w:t xml:space="preserve"> Question/Answer Booklet</w:t>
      </w:r>
      <w:r w:rsidR="0000390F">
        <w:rPr>
          <w:spacing w:val="-2"/>
          <w:szCs w:val="22"/>
        </w:rPr>
        <w:t xml:space="preserve"> B</w:t>
      </w:r>
      <w:r w:rsidRPr="00DB3865">
        <w:rPr>
          <w:spacing w:val="-2"/>
          <w:szCs w:val="22"/>
        </w:rPr>
        <w:t xml:space="preserve">.  </w:t>
      </w:r>
    </w:p>
    <w:p w:rsidR="00176E7B" w:rsidRPr="00DB3865" w:rsidRDefault="00176E7B" w:rsidP="00176E7B">
      <w:pPr>
        <w:suppressAutoHyphens/>
        <w:ind w:left="720" w:hanging="720"/>
        <w:rPr>
          <w:spacing w:val="-2"/>
          <w:szCs w:val="22"/>
        </w:rPr>
      </w:pPr>
    </w:p>
    <w:p w:rsidR="00176E7B" w:rsidRPr="00DB3865" w:rsidRDefault="00176E7B" w:rsidP="00176E7B">
      <w:pPr>
        <w:suppressAutoHyphens/>
        <w:ind w:left="720" w:hanging="720"/>
        <w:rPr>
          <w:spacing w:val="-2"/>
          <w:szCs w:val="22"/>
        </w:rPr>
      </w:pPr>
      <w:r w:rsidRPr="00DB3865">
        <w:rPr>
          <w:spacing w:val="-2"/>
          <w:szCs w:val="22"/>
        </w:rPr>
        <w:t>2.</w:t>
      </w:r>
      <w:r w:rsidRPr="00DB3865">
        <w:rPr>
          <w:spacing w:val="-2"/>
          <w:szCs w:val="22"/>
        </w:rPr>
        <w:tab/>
        <w:t>You must be careful to confine your responses to the specific questions asked and to follow any instructions that are specific to a particular question.</w:t>
      </w:r>
    </w:p>
    <w:p w:rsidR="00176E7B" w:rsidRPr="00DB3865" w:rsidRDefault="00176E7B" w:rsidP="00176E7B">
      <w:pPr>
        <w:suppressAutoHyphens/>
        <w:ind w:left="720" w:hanging="720"/>
        <w:rPr>
          <w:spacing w:val="-2"/>
          <w:szCs w:val="22"/>
        </w:rPr>
      </w:pPr>
    </w:p>
    <w:p w:rsidR="00176E7B" w:rsidRPr="00DB3865" w:rsidRDefault="00176E7B" w:rsidP="00176E7B">
      <w:pPr>
        <w:suppressAutoHyphens/>
        <w:ind w:left="720" w:hanging="720"/>
        <w:rPr>
          <w:spacing w:val="-2"/>
          <w:szCs w:val="22"/>
        </w:rPr>
      </w:pPr>
      <w:r w:rsidRPr="00DB3865">
        <w:rPr>
          <w:spacing w:val="-2"/>
          <w:szCs w:val="22"/>
        </w:rPr>
        <w:t>3.</w:t>
      </w:r>
      <w:r w:rsidRPr="00DB3865">
        <w:rPr>
          <w:spacing w:val="-2"/>
          <w:szCs w:val="22"/>
        </w:rPr>
        <w:tab/>
        <w:t xml:space="preserve">Spare pages are included at the end of this booklet.  They can be used for planning your responses and/or as additional space if required to continue an answer. </w:t>
      </w:r>
    </w:p>
    <w:p w:rsidR="00176E7B" w:rsidRPr="00DB3865" w:rsidRDefault="00176E7B" w:rsidP="00176E7B">
      <w:pPr>
        <w:numPr>
          <w:ilvl w:val="1"/>
          <w:numId w:val="1"/>
        </w:numPr>
        <w:tabs>
          <w:tab w:val="clear" w:pos="4320"/>
          <w:tab w:val="num" w:pos="360"/>
          <w:tab w:val="num" w:pos="1080"/>
        </w:tabs>
        <w:suppressAutoHyphens/>
        <w:ind w:left="1080"/>
        <w:rPr>
          <w:spacing w:val="-2"/>
          <w:szCs w:val="22"/>
        </w:rPr>
      </w:pPr>
      <w:r w:rsidRPr="00DB3865">
        <w:rPr>
          <w:spacing w:val="-2"/>
          <w:szCs w:val="22"/>
        </w:rPr>
        <w:t>Planning: If you use the spare pages for planning, indicate this clearly at the top of the page.</w:t>
      </w:r>
    </w:p>
    <w:p w:rsidR="00176E7B" w:rsidRPr="00DB3865" w:rsidRDefault="00176E7B" w:rsidP="00176E7B">
      <w:pPr>
        <w:numPr>
          <w:ilvl w:val="1"/>
          <w:numId w:val="1"/>
        </w:numPr>
        <w:tabs>
          <w:tab w:val="clear" w:pos="4320"/>
          <w:tab w:val="num" w:pos="360"/>
          <w:tab w:val="num" w:pos="1080"/>
        </w:tabs>
        <w:suppressAutoHyphens/>
        <w:ind w:left="1080"/>
        <w:rPr>
          <w:spacing w:val="-2"/>
          <w:szCs w:val="22"/>
        </w:rPr>
      </w:pPr>
      <w:r w:rsidRPr="00DB3865">
        <w:rPr>
          <w:spacing w:val="-2"/>
          <w:szCs w:val="22"/>
        </w:rPr>
        <w:t>Continuing an answer:  If you need to use the space to continue an answer, indicate in the original answer space where the answer is continued, i.e. give the page number.  Fill in the number of the question(s) that you are continuing to answer at the top of the page.</w:t>
      </w:r>
    </w:p>
    <w:p w:rsidR="00176E7B" w:rsidRPr="00DB3865" w:rsidRDefault="00176E7B" w:rsidP="00176E7B">
      <w:pPr>
        <w:tabs>
          <w:tab w:val="left" w:pos="-720"/>
        </w:tabs>
        <w:suppressAutoHyphens/>
        <w:rPr>
          <w:spacing w:val="-2"/>
          <w:szCs w:val="22"/>
        </w:rPr>
      </w:pPr>
    </w:p>
    <w:p w:rsidR="00176E7B" w:rsidRPr="00DB3865" w:rsidRDefault="00176E7B" w:rsidP="00176E7B">
      <w:pPr>
        <w:rPr>
          <w:b/>
          <w:bCs/>
          <w:szCs w:val="22"/>
        </w:rPr>
      </w:pPr>
    </w:p>
    <w:p w:rsidR="00FC0C8A" w:rsidRDefault="00FC0C8A"/>
    <w:p w:rsidR="003549A0" w:rsidRDefault="00B455F1">
      <w:r>
        <w:br w:type="page"/>
      </w:r>
      <w:r w:rsidR="00FC7DAA">
        <w:lastRenderedPageBreak/>
        <w:t>SECTION ONE - MULTIPLE CHOICE</w:t>
      </w:r>
    </w:p>
    <w:p w:rsidR="00FC7DAA" w:rsidRDefault="00FC7DAA"/>
    <w:p w:rsidR="00FC7DAA" w:rsidRDefault="00FC7DAA"/>
    <w:p w:rsidR="00FC7DAA" w:rsidRDefault="00FC7DAA">
      <w:r>
        <w:t>This section has TWENTY (2</w:t>
      </w:r>
      <w:r w:rsidR="00BC637F">
        <w:t>0</w:t>
      </w:r>
      <w:r>
        <w:t>) questions. Attempt ALL questions..</w:t>
      </w:r>
    </w:p>
    <w:p w:rsidR="00FC7DAA" w:rsidRDefault="00FC7DAA"/>
    <w:p w:rsidR="00FC7DAA" w:rsidRDefault="00FC7DAA">
      <w:r>
        <w:t>Answer all questions in Section 1 on the separate Multiple Choice Answer Sheet provided</w:t>
      </w:r>
      <w:r w:rsidR="00BC637F">
        <w:t xml:space="preserve"> in Booklet B</w:t>
      </w:r>
      <w:r>
        <w:t xml:space="preserve">. Each question is worth </w:t>
      </w:r>
      <w:r w:rsidR="00BC637F">
        <w:t>1 mark</w:t>
      </w:r>
      <w:r>
        <w:t>.</w:t>
      </w:r>
    </w:p>
    <w:p w:rsidR="00FC7DAA" w:rsidRDefault="00FC7DAA"/>
    <w:p w:rsidR="00FC7DAA" w:rsidRDefault="00FC7DAA" w:rsidP="00FC7DAA">
      <w:pPr>
        <w:ind w:left="720" w:hanging="720"/>
      </w:pPr>
      <w:r>
        <w:t>1.</w:t>
      </w:r>
      <w:r>
        <w:tab/>
        <w:t>A covalent bond would NOT be expected to form between atoms of electron configuration:</w:t>
      </w:r>
    </w:p>
    <w:p w:rsidR="00FC7DAA" w:rsidRDefault="00FC7DAA" w:rsidP="00FC7DAA">
      <w:pPr>
        <w:ind w:left="720" w:hanging="720"/>
      </w:pPr>
    </w:p>
    <w:p w:rsidR="00FC7DAA" w:rsidRDefault="00FC7DAA" w:rsidP="00FC7DAA">
      <w:pPr>
        <w:numPr>
          <w:ilvl w:val="0"/>
          <w:numId w:val="2"/>
        </w:numPr>
      </w:pPr>
      <w:r>
        <w:t>2,8,7  and   2,7</w:t>
      </w:r>
    </w:p>
    <w:p w:rsidR="00FC7DAA" w:rsidRDefault="00FC7DAA" w:rsidP="00FC7DAA">
      <w:pPr>
        <w:numPr>
          <w:ilvl w:val="0"/>
          <w:numId w:val="2"/>
        </w:numPr>
      </w:pPr>
      <w:r>
        <w:t>2,8,4  and   2</w:t>
      </w:r>
      <w:r w:rsidR="00A13D16">
        <w:t>,6</w:t>
      </w:r>
    </w:p>
    <w:p w:rsidR="00FC7DAA" w:rsidRDefault="00FC7DAA" w:rsidP="00FC7DAA">
      <w:pPr>
        <w:numPr>
          <w:ilvl w:val="0"/>
          <w:numId w:val="2"/>
        </w:numPr>
      </w:pPr>
      <w:r>
        <w:t>2,8,1  and   2,8,7</w:t>
      </w:r>
    </w:p>
    <w:p w:rsidR="00FC7DAA" w:rsidRDefault="00FC7DAA" w:rsidP="00FC7DAA">
      <w:pPr>
        <w:numPr>
          <w:ilvl w:val="0"/>
          <w:numId w:val="2"/>
        </w:numPr>
      </w:pPr>
      <w:r>
        <w:t>2,8     and   2,6</w:t>
      </w:r>
    </w:p>
    <w:p w:rsidR="00FC7DAA" w:rsidRDefault="00FC7DAA" w:rsidP="00FC7DAA"/>
    <w:p w:rsidR="00FC7DAA" w:rsidRDefault="00FC7DAA" w:rsidP="00FC7DAA">
      <w:r>
        <w:t>2.</w:t>
      </w:r>
      <w:r>
        <w:tab/>
        <w:t xml:space="preserve">Which </w:t>
      </w:r>
      <w:r w:rsidR="00381D92">
        <w:t xml:space="preserve">one </w:t>
      </w:r>
      <w:r>
        <w:t>of the following has a “noble gas” electron configuration?</w:t>
      </w:r>
    </w:p>
    <w:p w:rsidR="00FC7DAA" w:rsidRDefault="00FC7DAA" w:rsidP="00FC7DAA"/>
    <w:p w:rsidR="00FC7DAA" w:rsidRDefault="00FC7DAA" w:rsidP="00FC7DAA">
      <w:pPr>
        <w:numPr>
          <w:ilvl w:val="0"/>
          <w:numId w:val="3"/>
        </w:numPr>
      </w:pPr>
      <w:r>
        <w:t>Na</w:t>
      </w:r>
    </w:p>
    <w:p w:rsidR="00FC7DAA" w:rsidRDefault="00FC7DAA" w:rsidP="00FC7DAA">
      <w:pPr>
        <w:numPr>
          <w:ilvl w:val="0"/>
          <w:numId w:val="3"/>
        </w:numPr>
      </w:pPr>
      <w:r>
        <w:t>F</w:t>
      </w:r>
    </w:p>
    <w:p w:rsidR="00FC7DAA" w:rsidRDefault="00FC7DAA" w:rsidP="00FC7DAA">
      <w:pPr>
        <w:numPr>
          <w:ilvl w:val="0"/>
          <w:numId w:val="3"/>
        </w:numPr>
      </w:pPr>
      <w:r>
        <w:t>Na</w:t>
      </w:r>
      <w:r w:rsidRPr="00FC7DAA">
        <w:rPr>
          <w:vertAlign w:val="superscript"/>
        </w:rPr>
        <w:t>+</w:t>
      </w:r>
    </w:p>
    <w:p w:rsidR="00FC7DAA" w:rsidRDefault="00FC7DAA" w:rsidP="00FC7DAA">
      <w:pPr>
        <w:numPr>
          <w:ilvl w:val="0"/>
          <w:numId w:val="3"/>
        </w:numPr>
      </w:pPr>
      <w:r>
        <w:t>H</w:t>
      </w:r>
      <w:r w:rsidRPr="00FC7DAA">
        <w:rPr>
          <w:vertAlign w:val="superscript"/>
        </w:rPr>
        <w:t>+</w:t>
      </w:r>
    </w:p>
    <w:p w:rsidR="00FC7DAA" w:rsidRDefault="00FC7DAA" w:rsidP="00FC7DAA"/>
    <w:p w:rsidR="00FC7DAA" w:rsidRDefault="00381D92" w:rsidP="00FC7DAA">
      <w:pPr>
        <w:ind w:left="720" w:hanging="720"/>
      </w:pPr>
      <w:r>
        <w:t>3.</w:t>
      </w:r>
      <w:r>
        <w:tab/>
        <w:t>What</w:t>
      </w:r>
      <w:r w:rsidR="00A13D16">
        <w:t xml:space="preserve"> </w:t>
      </w:r>
      <w:r w:rsidR="00FC7DAA">
        <w:t>would be the chemical formula of the compound formed between magnesium and nitrogen?</w:t>
      </w:r>
    </w:p>
    <w:p w:rsidR="00FC7DAA" w:rsidRDefault="00FC7DAA">
      <w:r>
        <w:tab/>
      </w:r>
    </w:p>
    <w:p w:rsidR="00FC7DAA" w:rsidRDefault="00FC7DAA" w:rsidP="00FC7DAA">
      <w:pPr>
        <w:numPr>
          <w:ilvl w:val="0"/>
          <w:numId w:val="4"/>
        </w:numPr>
      </w:pPr>
      <w:r>
        <w:t>Mg</w:t>
      </w:r>
      <w:r w:rsidRPr="00FC7DAA">
        <w:rPr>
          <w:vertAlign w:val="subscript"/>
        </w:rPr>
        <w:t>2</w:t>
      </w:r>
      <w:r>
        <w:t>N</w:t>
      </w:r>
      <w:r w:rsidRPr="00FC7DAA">
        <w:rPr>
          <w:vertAlign w:val="subscript"/>
        </w:rPr>
        <w:t>3</w:t>
      </w:r>
    </w:p>
    <w:p w:rsidR="00FC7DAA" w:rsidRDefault="00FC7DAA" w:rsidP="00FC7DAA">
      <w:pPr>
        <w:numPr>
          <w:ilvl w:val="0"/>
          <w:numId w:val="4"/>
        </w:numPr>
      </w:pPr>
      <w:r>
        <w:t>Mg</w:t>
      </w:r>
      <w:r w:rsidRPr="00FC7DAA">
        <w:rPr>
          <w:vertAlign w:val="subscript"/>
        </w:rPr>
        <w:t>3</w:t>
      </w:r>
      <w:r>
        <w:t>N</w:t>
      </w:r>
      <w:r w:rsidRPr="00FC7DAA">
        <w:rPr>
          <w:vertAlign w:val="subscript"/>
        </w:rPr>
        <w:t>2</w:t>
      </w:r>
    </w:p>
    <w:p w:rsidR="00FC7DAA" w:rsidRDefault="00FC7DAA" w:rsidP="00FC7DAA">
      <w:pPr>
        <w:numPr>
          <w:ilvl w:val="0"/>
          <w:numId w:val="4"/>
        </w:numPr>
      </w:pPr>
      <w:r>
        <w:t>Mg</w:t>
      </w:r>
      <w:r w:rsidRPr="00EC22F2">
        <w:rPr>
          <w:vertAlign w:val="subscript"/>
        </w:rPr>
        <w:t>2</w:t>
      </w:r>
      <w:r>
        <w:t>N</w:t>
      </w:r>
    </w:p>
    <w:p w:rsidR="00FC7DAA" w:rsidRDefault="00FC7DAA" w:rsidP="00FC7DAA">
      <w:pPr>
        <w:numPr>
          <w:ilvl w:val="0"/>
          <w:numId w:val="4"/>
        </w:numPr>
      </w:pPr>
      <w:r>
        <w:t>MgN</w:t>
      </w:r>
    </w:p>
    <w:p w:rsidR="00EC22F2" w:rsidRDefault="00EC22F2" w:rsidP="00EC22F2"/>
    <w:p w:rsidR="00EC22F2" w:rsidRDefault="00112ED7" w:rsidP="00EC22F2">
      <w:r>
        <w:t>4.</w:t>
      </w:r>
      <w:r>
        <w:tab/>
        <w:t xml:space="preserve">Which </w:t>
      </w:r>
      <w:r w:rsidR="00A13D16">
        <w:t xml:space="preserve">one </w:t>
      </w:r>
      <w:r>
        <w:t>of the following statements is INCORRECT for ionic solid</w:t>
      </w:r>
      <w:r w:rsidR="00A13D16">
        <w:t>s</w:t>
      </w:r>
      <w:r>
        <w:t>?</w:t>
      </w:r>
    </w:p>
    <w:p w:rsidR="00112ED7" w:rsidRDefault="00112ED7" w:rsidP="00EC22F2"/>
    <w:p w:rsidR="00112ED7" w:rsidRDefault="00A13D16" w:rsidP="00112ED7">
      <w:pPr>
        <w:numPr>
          <w:ilvl w:val="0"/>
          <w:numId w:val="5"/>
        </w:numPr>
      </w:pPr>
      <w:r>
        <w:t>They c</w:t>
      </w:r>
      <w:r w:rsidR="00112ED7">
        <w:t>an form ordered lattice arrangements of anions and cations.</w:t>
      </w:r>
    </w:p>
    <w:p w:rsidR="00112ED7" w:rsidRDefault="00112ED7" w:rsidP="00112ED7">
      <w:pPr>
        <w:numPr>
          <w:ilvl w:val="0"/>
          <w:numId w:val="5"/>
        </w:numPr>
      </w:pPr>
      <w:r>
        <w:t xml:space="preserve">In crystalline form </w:t>
      </w:r>
      <w:r w:rsidR="00A13D16">
        <w:t xml:space="preserve">they </w:t>
      </w:r>
      <w:r>
        <w:t xml:space="preserve">are hard and </w:t>
      </w:r>
      <w:r w:rsidR="00BC637F">
        <w:t>brittle</w:t>
      </w:r>
    </w:p>
    <w:p w:rsidR="00112ED7" w:rsidRDefault="00A13D16" w:rsidP="00112ED7">
      <w:pPr>
        <w:numPr>
          <w:ilvl w:val="0"/>
          <w:numId w:val="5"/>
        </w:numPr>
      </w:pPr>
      <w:r>
        <w:t>They h</w:t>
      </w:r>
      <w:r w:rsidR="00112ED7">
        <w:t xml:space="preserve">ave a high melting point due to </w:t>
      </w:r>
      <w:r w:rsidR="00BC637F">
        <w:t xml:space="preserve">weak </w:t>
      </w:r>
      <w:r w:rsidR="00112ED7">
        <w:t>inter-particle bonding</w:t>
      </w:r>
    </w:p>
    <w:p w:rsidR="00112ED7" w:rsidRDefault="00112ED7" w:rsidP="00112ED7">
      <w:pPr>
        <w:numPr>
          <w:ilvl w:val="0"/>
          <w:numId w:val="5"/>
        </w:numPr>
      </w:pPr>
      <w:r>
        <w:t xml:space="preserve">When dissolved in water </w:t>
      </w:r>
      <w:r w:rsidR="00A13D16">
        <w:t xml:space="preserve">they produce </w:t>
      </w:r>
      <w:r>
        <w:t xml:space="preserve">electrons </w:t>
      </w:r>
      <w:r w:rsidR="00A13D16">
        <w:t xml:space="preserve">which </w:t>
      </w:r>
      <w:r>
        <w:t>are free to conduct charge.</w:t>
      </w:r>
    </w:p>
    <w:p w:rsidR="00415463" w:rsidRDefault="00415463" w:rsidP="00112ED7">
      <w:pPr>
        <w:ind w:left="720" w:hanging="720"/>
      </w:pPr>
    </w:p>
    <w:p w:rsidR="00415463" w:rsidRDefault="00415463" w:rsidP="00112ED7">
      <w:pPr>
        <w:ind w:left="720" w:hanging="720"/>
      </w:pPr>
    </w:p>
    <w:p w:rsidR="00230D75" w:rsidRDefault="00112ED7" w:rsidP="00112ED7">
      <w:pPr>
        <w:ind w:left="720" w:hanging="720"/>
      </w:pPr>
      <w:r>
        <w:t>5.</w:t>
      </w:r>
      <w:r>
        <w:tab/>
        <w:t xml:space="preserve">Which </w:t>
      </w:r>
      <w:r w:rsidR="00381D92">
        <w:t xml:space="preserve">one </w:t>
      </w:r>
      <w:r>
        <w:t>of the following aqueous solution combinations will form precipitates?</w:t>
      </w:r>
      <w:r w:rsidR="00230D75">
        <w:t xml:space="preserve"> </w:t>
      </w:r>
    </w:p>
    <w:p w:rsidR="00112ED7" w:rsidRDefault="00230D75" w:rsidP="00112ED7">
      <w:pPr>
        <w:ind w:left="720" w:hanging="720"/>
      </w:pPr>
      <w:r>
        <w:t xml:space="preserve">             </w:t>
      </w:r>
      <w:r w:rsidR="00112ED7">
        <w:t>(an equal number of moles of each of the substances are present)</w:t>
      </w:r>
    </w:p>
    <w:p w:rsidR="00112ED7" w:rsidRDefault="00112ED7" w:rsidP="00112ED7">
      <w:pPr>
        <w:ind w:left="720" w:hanging="720"/>
      </w:pPr>
    </w:p>
    <w:p w:rsidR="00112ED7" w:rsidRDefault="00112ED7" w:rsidP="00112ED7">
      <w:pPr>
        <w:numPr>
          <w:ilvl w:val="0"/>
          <w:numId w:val="6"/>
        </w:numPr>
      </w:pPr>
      <w:r>
        <w:t>Sodium chloride, barium nitrate and potassium hydroxide</w:t>
      </w:r>
    </w:p>
    <w:p w:rsidR="00112ED7" w:rsidRDefault="00112ED7" w:rsidP="00112ED7">
      <w:pPr>
        <w:numPr>
          <w:ilvl w:val="0"/>
          <w:numId w:val="6"/>
        </w:numPr>
      </w:pPr>
      <w:r>
        <w:t>Tin(II) nitrate, caesium nitrate and sodium sulfate</w:t>
      </w:r>
    </w:p>
    <w:p w:rsidR="00112ED7" w:rsidRDefault="00112ED7" w:rsidP="00112ED7">
      <w:pPr>
        <w:numPr>
          <w:ilvl w:val="0"/>
          <w:numId w:val="6"/>
        </w:numPr>
      </w:pPr>
      <w:r>
        <w:t>Copper(II) sulfate, sodium hydroxide and hydrochloric acid</w:t>
      </w:r>
    </w:p>
    <w:p w:rsidR="00112ED7" w:rsidRDefault="00112ED7" w:rsidP="00112ED7">
      <w:pPr>
        <w:numPr>
          <w:ilvl w:val="0"/>
          <w:numId w:val="6"/>
        </w:numPr>
      </w:pPr>
      <w:r>
        <w:t>Barium hydroxide, sodium chloride and iron(II) sulfate</w:t>
      </w:r>
    </w:p>
    <w:p w:rsidR="00415463" w:rsidRDefault="00B455F1" w:rsidP="00B455F1">
      <w:r>
        <w:br w:type="page"/>
      </w:r>
    </w:p>
    <w:p w:rsidR="00415463" w:rsidRDefault="00415463" w:rsidP="001A01BF">
      <w:pPr>
        <w:ind w:left="720" w:hanging="720"/>
      </w:pPr>
    </w:p>
    <w:p w:rsidR="00112ED7" w:rsidRDefault="00230D75" w:rsidP="001A01BF">
      <w:pPr>
        <w:ind w:left="720" w:hanging="720"/>
      </w:pPr>
      <w:r>
        <w:t>6.</w:t>
      </w:r>
      <w:r>
        <w:tab/>
        <w:t xml:space="preserve">An atomic species </w:t>
      </w:r>
      <w:r w:rsidRPr="00230D75">
        <w:rPr>
          <w:b/>
        </w:rPr>
        <w:t>X</w:t>
      </w:r>
      <w:r>
        <w:t xml:space="preserve"> has 16 protons, 16 electrons and 18 neutrons. Species </w:t>
      </w:r>
      <w:r w:rsidRPr="00230D75">
        <w:rPr>
          <w:b/>
        </w:rPr>
        <w:t>Y</w:t>
      </w:r>
      <w:r>
        <w:t xml:space="preserve"> has </w:t>
      </w:r>
      <w:r w:rsidR="001A01BF">
        <w:t xml:space="preserve">  </w:t>
      </w:r>
      <w:r>
        <w:t xml:space="preserve">16 protons, 18 electrons and 17 neutrons. Which of the following statements are </w:t>
      </w:r>
      <w:r w:rsidRPr="00230D75">
        <w:rPr>
          <w:b/>
        </w:rPr>
        <w:t>TRUE</w:t>
      </w:r>
      <w:r>
        <w:t>?</w:t>
      </w:r>
    </w:p>
    <w:p w:rsidR="00230D75" w:rsidRDefault="00230D75" w:rsidP="00112ED7"/>
    <w:p w:rsidR="00230D75" w:rsidRDefault="00230D75" w:rsidP="00230D75">
      <w:pPr>
        <w:numPr>
          <w:ilvl w:val="0"/>
          <w:numId w:val="7"/>
        </w:numPr>
      </w:pPr>
      <w:r>
        <w:t>X and Y are different elements</w:t>
      </w:r>
    </w:p>
    <w:p w:rsidR="00230D75" w:rsidRDefault="00230D75" w:rsidP="00230D75">
      <w:pPr>
        <w:numPr>
          <w:ilvl w:val="0"/>
          <w:numId w:val="7"/>
        </w:numPr>
      </w:pPr>
      <w:r>
        <w:t>X and Y are isotopes</w:t>
      </w:r>
    </w:p>
    <w:p w:rsidR="00230D75" w:rsidRDefault="00230D75" w:rsidP="00230D75">
      <w:pPr>
        <w:numPr>
          <w:ilvl w:val="0"/>
          <w:numId w:val="7"/>
        </w:numPr>
      </w:pPr>
      <w:r>
        <w:t>X is a positive ion</w:t>
      </w:r>
    </w:p>
    <w:p w:rsidR="00230D75" w:rsidRDefault="00230D75" w:rsidP="00230D75">
      <w:pPr>
        <w:numPr>
          <w:ilvl w:val="0"/>
          <w:numId w:val="7"/>
        </w:numPr>
      </w:pPr>
      <w:r>
        <w:t>Y is a negative ion</w:t>
      </w:r>
    </w:p>
    <w:p w:rsidR="00230D75" w:rsidRDefault="00230D75" w:rsidP="00230D75"/>
    <w:p w:rsidR="00230D75" w:rsidRDefault="00230D75" w:rsidP="00230D75">
      <w:pPr>
        <w:numPr>
          <w:ilvl w:val="0"/>
          <w:numId w:val="8"/>
        </w:numPr>
      </w:pPr>
      <w:r>
        <w:t>1 and 3 only</w:t>
      </w:r>
    </w:p>
    <w:p w:rsidR="00230D75" w:rsidRDefault="00230D75" w:rsidP="00230D75">
      <w:pPr>
        <w:numPr>
          <w:ilvl w:val="0"/>
          <w:numId w:val="8"/>
        </w:numPr>
      </w:pPr>
      <w:r>
        <w:t>1 and 4 only</w:t>
      </w:r>
    </w:p>
    <w:p w:rsidR="00230D75" w:rsidRDefault="00230D75" w:rsidP="00230D75">
      <w:pPr>
        <w:numPr>
          <w:ilvl w:val="0"/>
          <w:numId w:val="8"/>
        </w:numPr>
      </w:pPr>
      <w:r>
        <w:t>2 and 3 only</w:t>
      </w:r>
    </w:p>
    <w:p w:rsidR="00230D75" w:rsidRDefault="00230D75" w:rsidP="00230D75">
      <w:pPr>
        <w:numPr>
          <w:ilvl w:val="0"/>
          <w:numId w:val="8"/>
        </w:numPr>
      </w:pPr>
      <w:r>
        <w:t>2 and 4 only</w:t>
      </w:r>
    </w:p>
    <w:p w:rsidR="00230D75" w:rsidRDefault="00230D75" w:rsidP="00230D75"/>
    <w:p w:rsidR="00415463" w:rsidRDefault="00415463" w:rsidP="00BC3CBF"/>
    <w:p w:rsidR="00230D75" w:rsidRDefault="00BC3CBF" w:rsidP="00BC3CBF">
      <w:r>
        <w:t>7.</w:t>
      </w:r>
      <w:r>
        <w:tab/>
        <w:t>The property of an atom which is most responsible for chemical behaviour is the:</w:t>
      </w:r>
    </w:p>
    <w:p w:rsidR="00BC3CBF" w:rsidRDefault="00BC3CBF" w:rsidP="00BC3CBF"/>
    <w:p w:rsidR="00BC3CBF" w:rsidRDefault="00BC637F" w:rsidP="00BC3CBF">
      <w:pPr>
        <w:numPr>
          <w:ilvl w:val="0"/>
          <w:numId w:val="11"/>
        </w:numPr>
      </w:pPr>
      <w:r>
        <w:t>R</w:t>
      </w:r>
      <w:r w:rsidR="00BC3CBF">
        <w:t>atio in which the atoms combine with other atoms.</w:t>
      </w:r>
    </w:p>
    <w:p w:rsidR="00BC3CBF" w:rsidRDefault="00BC3CBF" w:rsidP="00BC3CBF">
      <w:pPr>
        <w:numPr>
          <w:ilvl w:val="0"/>
          <w:numId w:val="11"/>
        </w:numPr>
      </w:pPr>
      <w:r>
        <w:t>Number of electrons in its valence shells.</w:t>
      </w:r>
    </w:p>
    <w:p w:rsidR="00BC3CBF" w:rsidRDefault="00BC3CBF" w:rsidP="00BC3CBF">
      <w:pPr>
        <w:numPr>
          <w:ilvl w:val="0"/>
          <w:numId w:val="11"/>
        </w:numPr>
      </w:pPr>
      <w:r>
        <w:t>Number of neutrons contained in the nuclei of the atom.</w:t>
      </w:r>
    </w:p>
    <w:p w:rsidR="00BC3CBF" w:rsidRDefault="00BC3CBF" w:rsidP="00BC3CBF">
      <w:pPr>
        <w:numPr>
          <w:ilvl w:val="0"/>
          <w:numId w:val="11"/>
        </w:numPr>
      </w:pPr>
      <w:r>
        <w:t>Mass of the nucleus involved.</w:t>
      </w:r>
    </w:p>
    <w:p w:rsidR="001A01BF" w:rsidRDefault="001A01BF" w:rsidP="001A01BF"/>
    <w:p w:rsidR="001A01BF" w:rsidRDefault="001A01BF" w:rsidP="001A01BF"/>
    <w:p w:rsidR="001A01BF" w:rsidRDefault="00462E0A" w:rsidP="001A01BF">
      <w:pPr>
        <w:ind w:left="720" w:hanging="720"/>
      </w:pPr>
      <w:r>
        <w:t>8.</w:t>
      </w:r>
      <w:r>
        <w:tab/>
        <w:t>Element X is in</w:t>
      </w:r>
      <w:r w:rsidR="001A01BF">
        <w:t xml:space="preserve"> group 2 and element Y in group 17 of the periodic table. Which ions will be present in the compound formed when X and Y react together?</w:t>
      </w:r>
    </w:p>
    <w:p w:rsidR="001A01BF" w:rsidRDefault="001A01BF" w:rsidP="001A01BF"/>
    <w:p w:rsidR="001A01BF" w:rsidRDefault="001A01BF" w:rsidP="001A01BF">
      <w:pPr>
        <w:numPr>
          <w:ilvl w:val="0"/>
          <w:numId w:val="12"/>
        </w:numPr>
      </w:pPr>
      <w:r>
        <w:t>X</w:t>
      </w:r>
      <w:r w:rsidRPr="001A01BF">
        <w:rPr>
          <w:vertAlign w:val="superscript"/>
        </w:rPr>
        <w:t>+</w:t>
      </w:r>
      <w:r>
        <w:t xml:space="preserve"> and Y</w:t>
      </w:r>
      <w:r w:rsidRPr="001A01BF">
        <w:rPr>
          <w:vertAlign w:val="superscript"/>
        </w:rPr>
        <w:t>-</w:t>
      </w:r>
    </w:p>
    <w:p w:rsidR="001A01BF" w:rsidRDefault="001A01BF" w:rsidP="001A01BF">
      <w:pPr>
        <w:numPr>
          <w:ilvl w:val="0"/>
          <w:numId w:val="12"/>
        </w:numPr>
      </w:pPr>
      <w:r>
        <w:t>X</w:t>
      </w:r>
      <w:r w:rsidRPr="001A01BF">
        <w:rPr>
          <w:vertAlign w:val="superscript"/>
        </w:rPr>
        <w:t>2+</w:t>
      </w:r>
      <w:r>
        <w:t xml:space="preserve"> and Y</w:t>
      </w:r>
      <w:r w:rsidRPr="001A01BF">
        <w:rPr>
          <w:vertAlign w:val="superscript"/>
        </w:rPr>
        <w:t>-</w:t>
      </w:r>
    </w:p>
    <w:p w:rsidR="001A01BF" w:rsidRDefault="001A01BF" w:rsidP="001A01BF">
      <w:pPr>
        <w:numPr>
          <w:ilvl w:val="0"/>
          <w:numId w:val="12"/>
        </w:numPr>
      </w:pPr>
      <w:r>
        <w:t>X</w:t>
      </w:r>
      <w:r w:rsidRPr="001A01BF">
        <w:rPr>
          <w:vertAlign w:val="superscript"/>
        </w:rPr>
        <w:t>+</w:t>
      </w:r>
      <w:r>
        <w:t xml:space="preserve"> and Y</w:t>
      </w:r>
      <w:r w:rsidRPr="001A01BF">
        <w:rPr>
          <w:vertAlign w:val="superscript"/>
        </w:rPr>
        <w:t>2-</w:t>
      </w:r>
    </w:p>
    <w:p w:rsidR="001A01BF" w:rsidRDefault="001A01BF" w:rsidP="001A01BF">
      <w:pPr>
        <w:numPr>
          <w:ilvl w:val="0"/>
          <w:numId w:val="12"/>
        </w:numPr>
      </w:pPr>
      <w:r>
        <w:t>X</w:t>
      </w:r>
      <w:r w:rsidRPr="001A01BF">
        <w:rPr>
          <w:vertAlign w:val="superscript"/>
        </w:rPr>
        <w:t>2-</w:t>
      </w:r>
      <w:r>
        <w:t xml:space="preserve"> and Y</w:t>
      </w:r>
      <w:r w:rsidRPr="001A01BF">
        <w:rPr>
          <w:vertAlign w:val="superscript"/>
        </w:rPr>
        <w:t>+</w:t>
      </w:r>
    </w:p>
    <w:p w:rsidR="001A01BF" w:rsidRDefault="001A01BF" w:rsidP="001A01BF"/>
    <w:p w:rsidR="00415463" w:rsidRDefault="00415463" w:rsidP="001A01BF"/>
    <w:p w:rsidR="00206341" w:rsidRDefault="001A01BF" w:rsidP="00206341">
      <w:r>
        <w:t>9.</w:t>
      </w:r>
      <w:r>
        <w:tab/>
      </w:r>
      <w:r w:rsidR="00206341">
        <w:t>The property of metals that enables them to conduct an electric current is;</w:t>
      </w:r>
    </w:p>
    <w:p w:rsidR="00206341" w:rsidRDefault="00206341" w:rsidP="00206341"/>
    <w:p w:rsidR="00206341" w:rsidRDefault="00206341" w:rsidP="00206341">
      <w:pPr>
        <w:ind w:left="360"/>
      </w:pPr>
      <w:r>
        <w:tab/>
        <w:t>a)</w:t>
      </w:r>
      <w:r>
        <w:tab/>
        <w:t>metal atoms are better suited as electron carriers than non-metal atoms.</w:t>
      </w:r>
    </w:p>
    <w:p w:rsidR="00206341" w:rsidRDefault="00206341" w:rsidP="00206341">
      <w:pPr>
        <w:ind w:left="360"/>
      </w:pPr>
      <w:r>
        <w:tab/>
        <w:t>b)</w:t>
      </w:r>
      <w:r>
        <w:tab/>
        <w:t>the outer electrons of metals are loosely held by a force to the nucleus.</w:t>
      </w:r>
    </w:p>
    <w:p w:rsidR="00206341" w:rsidRDefault="00206341" w:rsidP="00206341">
      <w:pPr>
        <w:ind w:left="360"/>
      </w:pPr>
      <w:r>
        <w:tab/>
        <w:t>c)</w:t>
      </w:r>
      <w:r>
        <w:tab/>
        <w:t>ions in the metal are able to freely move through the metal lattice.</w:t>
      </w:r>
    </w:p>
    <w:p w:rsidR="00206341" w:rsidRDefault="00206341" w:rsidP="00206341">
      <w:pPr>
        <w:ind w:left="360"/>
      </w:pPr>
      <w:r>
        <w:tab/>
        <w:t>d)</w:t>
      </w:r>
      <w:r>
        <w:tab/>
        <w:t>metal atoms are not firmly held in place so act as current carriers.</w:t>
      </w:r>
    </w:p>
    <w:p w:rsidR="009E6F95" w:rsidRDefault="009E6F95" w:rsidP="00206341">
      <w:pPr>
        <w:ind w:left="720"/>
      </w:pPr>
    </w:p>
    <w:p w:rsidR="00C467A5" w:rsidRDefault="00C467A5" w:rsidP="00C467A5"/>
    <w:p w:rsidR="008629D9" w:rsidRDefault="008629D9" w:rsidP="001F5E87"/>
    <w:p w:rsidR="008629D9" w:rsidRDefault="00B455F1" w:rsidP="001F5E87">
      <w:r>
        <w:br w:type="page"/>
      </w:r>
    </w:p>
    <w:p w:rsidR="00BC3CBF" w:rsidRDefault="001F5E87" w:rsidP="001F5E87">
      <w:r>
        <w:t>10.</w:t>
      </w:r>
      <w:r>
        <w:tab/>
        <w:t>The combustion of methane (CH</w:t>
      </w:r>
      <w:r w:rsidRPr="00415463">
        <w:rPr>
          <w:vertAlign w:val="subscript"/>
        </w:rPr>
        <w:t>4</w:t>
      </w:r>
      <w:r>
        <w:t>) may be represented by the equation</w:t>
      </w:r>
    </w:p>
    <w:p w:rsidR="001F5E87" w:rsidRDefault="001F5E87" w:rsidP="001F5E87"/>
    <w:p w:rsidR="001F5E87" w:rsidRDefault="001F5E87" w:rsidP="001F5E87">
      <w:r>
        <w:tab/>
        <w:t>2CH</w:t>
      </w:r>
      <w:r w:rsidRPr="001F5E87">
        <w:rPr>
          <w:vertAlign w:val="subscript"/>
        </w:rPr>
        <w:t>4(g)</w:t>
      </w:r>
      <w:r>
        <w:t xml:space="preserve">    +    3O</w:t>
      </w:r>
      <w:r w:rsidRPr="001F5E87">
        <w:rPr>
          <w:vertAlign w:val="subscript"/>
        </w:rPr>
        <w:t>2(g)</w:t>
      </w:r>
      <w:r>
        <w:t xml:space="preserve">   </w:t>
      </w:r>
      <w:r w:rsidR="007A4A59">
        <w:t xml:space="preserve">  →     </w:t>
      </w:r>
      <w:r>
        <w:t>2CO</w:t>
      </w:r>
      <w:r w:rsidRPr="001F5E87">
        <w:rPr>
          <w:vertAlign w:val="subscript"/>
        </w:rPr>
        <w:t>(g)</w:t>
      </w:r>
      <w:r>
        <w:t xml:space="preserve">     +     4H</w:t>
      </w:r>
      <w:r w:rsidRPr="001F5E87">
        <w:rPr>
          <w:vertAlign w:val="subscript"/>
        </w:rPr>
        <w:t>2</w:t>
      </w:r>
      <w:r>
        <w:t>O</w:t>
      </w:r>
      <w:r w:rsidRPr="007A4A59">
        <w:rPr>
          <w:vertAlign w:val="subscript"/>
        </w:rPr>
        <w:t>(g)</w:t>
      </w:r>
    </w:p>
    <w:p w:rsidR="001F5E87" w:rsidRDefault="001F5E87" w:rsidP="001F5E87"/>
    <w:p w:rsidR="00990582" w:rsidRDefault="00990582" w:rsidP="00990582">
      <w:pPr>
        <w:ind w:left="720"/>
      </w:pPr>
      <w:r>
        <w:t>If 10 litres of methane are combusted, the volumes of oxygen used and carbon monoxide produced</w:t>
      </w:r>
      <w:r w:rsidR="00BC637F">
        <w:t xml:space="preserve"> (in this order)</w:t>
      </w:r>
      <w:r>
        <w:t xml:space="preserve">, measured at the same temperature and pressure, would be: </w:t>
      </w:r>
    </w:p>
    <w:p w:rsidR="00990582" w:rsidRDefault="00990582" w:rsidP="001F5E87"/>
    <w:p w:rsidR="00990582" w:rsidRDefault="00990582" w:rsidP="00990582">
      <w:pPr>
        <w:numPr>
          <w:ilvl w:val="0"/>
          <w:numId w:val="16"/>
        </w:numPr>
      </w:pPr>
      <w:r>
        <w:t>10 L and 15 L</w:t>
      </w:r>
    </w:p>
    <w:p w:rsidR="00990582" w:rsidRDefault="00990582" w:rsidP="00990582">
      <w:pPr>
        <w:numPr>
          <w:ilvl w:val="0"/>
          <w:numId w:val="16"/>
        </w:numPr>
      </w:pPr>
      <w:r>
        <w:t>10 L and 5 L</w:t>
      </w:r>
    </w:p>
    <w:p w:rsidR="00990582" w:rsidRDefault="00990582" w:rsidP="00990582">
      <w:pPr>
        <w:numPr>
          <w:ilvl w:val="0"/>
          <w:numId w:val="16"/>
        </w:numPr>
      </w:pPr>
      <w:r>
        <w:t>10 L and 10 L</w:t>
      </w:r>
    </w:p>
    <w:p w:rsidR="00990582" w:rsidRDefault="00990582" w:rsidP="00990582">
      <w:pPr>
        <w:numPr>
          <w:ilvl w:val="0"/>
          <w:numId w:val="16"/>
        </w:numPr>
      </w:pPr>
      <w:r>
        <w:t>15 L and 10 L</w:t>
      </w:r>
    </w:p>
    <w:p w:rsidR="008629D9" w:rsidRDefault="008629D9" w:rsidP="008629D9"/>
    <w:p w:rsidR="008629D9" w:rsidRDefault="00415463" w:rsidP="008629D9">
      <w:r>
        <w:t>11.</w:t>
      </w:r>
      <w:r>
        <w:tab/>
        <w:t xml:space="preserve">Which </w:t>
      </w:r>
      <w:r w:rsidR="00462E0A">
        <w:t xml:space="preserve">one </w:t>
      </w:r>
      <w:r>
        <w:t>of the following contains the LEAST number of atoms.</w:t>
      </w:r>
    </w:p>
    <w:p w:rsidR="00415463" w:rsidRDefault="00415463" w:rsidP="008629D9"/>
    <w:p w:rsidR="00415463" w:rsidRDefault="00415463" w:rsidP="00415463">
      <w:pPr>
        <w:numPr>
          <w:ilvl w:val="0"/>
          <w:numId w:val="19"/>
        </w:numPr>
      </w:pPr>
      <w:r>
        <w:t>25 g of CH</w:t>
      </w:r>
      <w:r w:rsidRPr="00BC637F">
        <w:rPr>
          <w:vertAlign w:val="subscript"/>
        </w:rPr>
        <w:t>3</w:t>
      </w:r>
      <w:r>
        <w:t>COOH</w:t>
      </w:r>
    </w:p>
    <w:p w:rsidR="00415463" w:rsidRDefault="00415463" w:rsidP="00415463">
      <w:pPr>
        <w:numPr>
          <w:ilvl w:val="0"/>
          <w:numId w:val="19"/>
        </w:numPr>
      </w:pPr>
      <w:r>
        <w:t>40 g of H</w:t>
      </w:r>
      <w:r w:rsidRPr="00BC637F">
        <w:rPr>
          <w:vertAlign w:val="subscript"/>
        </w:rPr>
        <w:t>2</w:t>
      </w:r>
      <w:r>
        <w:t>O</w:t>
      </w:r>
      <w:r w:rsidRPr="00BC637F">
        <w:rPr>
          <w:vertAlign w:val="subscript"/>
        </w:rPr>
        <w:t>2</w:t>
      </w:r>
    </w:p>
    <w:p w:rsidR="00415463" w:rsidRDefault="00415463" w:rsidP="00415463">
      <w:pPr>
        <w:numPr>
          <w:ilvl w:val="0"/>
          <w:numId w:val="19"/>
        </w:numPr>
      </w:pPr>
      <w:r>
        <w:t>1.5 mole of CO</w:t>
      </w:r>
      <w:r w:rsidRPr="00BC637F">
        <w:rPr>
          <w:vertAlign w:val="subscript"/>
        </w:rPr>
        <w:t>2</w:t>
      </w:r>
    </w:p>
    <w:p w:rsidR="00415463" w:rsidRDefault="00415463" w:rsidP="00415463">
      <w:pPr>
        <w:numPr>
          <w:ilvl w:val="0"/>
          <w:numId w:val="19"/>
        </w:numPr>
      </w:pPr>
      <w:r>
        <w:t>4 x 10</w:t>
      </w:r>
      <w:r w:rsidRPr="00BC637F">
        <w:rPr>
          <w:vertAlign w:val="superscript"/>
        </w:rPr>
        <w:t>23</w:t>
      </w:r>
      <w:r>
        <w:t xml:space="preserve"> molecules of ozone (O</w:t>
      </w:r>
      <w:r w:rsidRPr="00BC637F">
        <w:rPr>
          <w:vertAlign w:val="subscript"/>
        </w:rPr>
        <w:t>3</w:t>
      </w:r>
      <w:r>
        <w:t>)</w:t>
      </w:r>
    </w:p>
    <w:p w:rsidR="00415463" w:rsidRDefault="00415463" w:rsidP="00415463"/>
    <w:p w:rsidR="00415463" w:rsidRDefault="00415463" w:rsidP="00415463"/>
    <w:p w:rsidR="00415463" w:rsidRDefault="00415463" w:rsidP="00415463">
      <w:pPr>
        <w:ind w:left="720" w:hanging="720"/>
      </w:pPr>
      <w:r>
        <w:t xml:space="preserve">12. </w:t>
      </w:r>
      <w:r>
        <w:tab/>
        <w:t xml:space="preserve">Which one of the following, in solid state, has a crystal structure which contains discrete </w:t>
      </w:r>
      <w:r w:rsidR="00462E0A">
        <w:t xml:space="preserve">(individual) </w:t>
      </w:r>
      <w:r>
        <w:t>molecules?</w:t>
      </w:r>
    </w:p>
    <w:p w:rsidR="00415463" w:rsidRDefault="00415463" w:rsidP="00415463"/>
    <w:p w:rsidR="00415463" w:rsidRDefault="00415463" w:rsidP="00415463">
      <w:pPr>
        <w:numPr>
          <w:ilvl w:val="0"/>
          <w:numId w:val="20"/>
        </w:numPr>
      </w:pPr>
      <w:r>
        <w:t>copper</w:t>
      </w:r>
    </w:p>
    <w:p w:rsidR="00415463" w:rsidRDefault="00415463" w:rsidP="00415463">
      <w:pPr>
        <w:numPr>
          <w:ilvl w:val="0"/>
          <w:numId w:val="20"/>
        </w:numPr>
      </w:pPr>
      <w:r>
        <w:t>sodium chloride</w:t>
      </w:r>
    </w:p>
    <w:p w:rsidR="00415463" w:rsidRDefault="00415463" w:rsidP="00415463">
      <w:pPr>
        <w:numPr>
          <w:ilvl w:val="0"/>
          <w:numId w:val="20"/>
        </w:numPr>
      </w:pPr>
      <w:r>
        <w:t>oxygen</w:t>
      </w:r>
    </w:p>
    <w:p w:rsidR="00415463" w:rsidRDefault="00415463" w:rsidP="00415463">
      <w:pPr>
        <w:numPr>
          <w:ilvl w:val="0"/>
          <w:numId w:val="20"/>
        </w:numPr>
      </w:pPr>
      <w:r>
        <w:t>diamond</w:t>
      </w:r>
    </w:p>
    <w:p w:rsidR="00415463" w:rsidRDefault="00415463" w:rsidP="00415463"/>
    <w:p w:rsidR="00415463" w:rsidRDefault="00415463" w:rsidP="00415463"/>
    <w:p w:rsidR="00415463" w:rsidRDefault="00415463" w:rsidP="00415463"/>
    <w:p w:rsidR="008629D9" w:rsidRDefault="00415463" w:rsidP="008629D9">
      <w:r>
        <w:t>13.</w:t>
      </w:r>
      <w:r>
        <w:tab/>
        <w:t>Which of the following wou</w:t>
      </w:r>
      <w:r w:rsidR="00BC637F">
        <w:t>ld conduct an electric current?</w:t>
      </w:r>
    </w:p>
    <w:p w:rsidR="008629D9" w:rsidRDefault="008629D9" w:rsidP="008629D9"/>
    <w:p w:rsidR="008629D9" w:rsidRDefault="00415463" w:rsidP="00415463">
      <w:pPr>
        <w:numPr>
          <w:ilvl w:val="1"/>
          <w:numId w:val="20"/>
        </w:numPr>
      </w:pPr>
      <w:r>
        <w:t>lithium nitrate solid</w:t>
      </w:r>
    </w:p>
    <w:p w:rsidR="00415463" w:rsidRDefault="00415463" w:rsidP="00415463">
      <w:pPr>
        <w:numPr>
          <w:ilvl w:val="1"/>
          <w:numId w:val="20"/>
        </w:numPr>
      </w:pPr>
      <w:r>
        <w:t>sodium iodide solution</w:t>
      </w:r>
    </w:p>
    <w:p w:rsidR="00415463" w:rsidRDefault="00415463" w:rsidP="00415463">
      <w:pPr>
        <w:numPr>
          <w:ilvl w:val="1"/>
          <w:numId w:val="20"/>
        </w:numPr>
      </w:pPr>
      <w:r>
        <w:t>graphite</w:t>
      </w:r>
    </w:p>
    <w:p w:rsidR="00415463" w:rsidRDefault="00415463" w:rsidP="00415463">
      <w:pPr>
        <w:numPr>
          <w:ilvl w:val="1"/>
          <w:numId w:val="20"/>
        </w:numPr>
      </w:pPr>
      <w:r>
        <w:t>molten sulfur</w:t>
      </w:r>
    </w:p>
    <w:p w:rsidR="00415463" w:rsidRDefault="00415463" w:rsidP="00415463">
      <w:pPr>
        <w:numPr>
          <w:ilvl w:val="1"/>
          <w:numId w:val="20"/>
        </w:numPr>
      </w:pPr>
      <w:r>
        <w:t>titanium</w:t>
      </w:r>
    </w:p>
    <w:p w:rsidR="00415463" w:rsidRDefault="00415463" w:rsidP="00415463"/>
    <w:p w:rsidR="00415463" w:rsidRDefault="00415463" w:rsidP="00415463">
      <w:pPr>
        <w:numPr>
          <w:ilvl w:val="0"/>
          <w:numId w:val="21"/>
        </w:numPr>
      </w:pPr>
      <w:r>
        <w:t>(i), (ii) and (iii)</w:t>
      </w:r>
    </w:p>
    <w:p w:rsidR="00415463" w:rsidRDefault="00415463" w:rsidP="00415463">
      <w:pPr>
        <w:numPr>
          <w:ilvl w:val="0"/>
          <w:numId w:val="21"/>
        </w:numPr>
      </w:pPr>
      <w:r>
        <w:t>(ii) and (iv) only</w:t>
      </w:r>
    </w:p>
    <w:p w:rsidR="00415463" w:rsidRDefault="00415463" w:rsidP="00415463">
      <w:pPr>
        <w:numPr>
          <w:ilvl w:val="0"/>
          <w:numId w:val="21"/>
        </w:numPr>
      </w:pPr>
      <w:r>
        <w:t>(ii) , (iii) and (v)</w:t>
      </w:r>
    </w:p>
    <w:p w:rsidR="00415463" w:rsidRDefault="00415463" w:rsidP="00415463">
      <w:pPr>
        <w:numPr>
          <w:ilvl w:val="0"/>
          <w:numId w:val="21"/>
        </w:numPr>
      </w:pPr>
      <w:r>
        <w:t>(i) and (iv) only</w:t>
      </w:r>
    </w:p>
    <w:p w:rsidR="00415463" w:rsidRDefault="00415463" w:rsidP="00415463"/>
    <w:p w:rsidR="00415463" w:rsidRDefault="00415463" w:rsidP="00415463"/>
    <w:p w:rsidR="00EF4C7D" w:rsidRDefault="00B455F1" w:rsidP="0073280B">
      <w:r>
        <w:br w:type="page"/>
      </w:r>
    </w:p>
    <w:p w:rsidR="00415463" w:rsidRDefault="0073280B" w:rsidP="0073280B">
      <w:r>
        <w:t xml:space="preserve">14.     </w:t>
      </w:r>
      <w:r>
        <w:tab/>
      </w:r>
      <w:r w:rsidR="00415463">
        <w:t>Which of the following equations is NOT correctly balanced?</w:t>
      </w:r>
    </w:p>
    <w:p w:rsidR="00415463" w:rsidRDefault="00415463" w:rsidP="00415463">
      <w:pPr>
        <w:ind w:left="360"/>
      </w:pPr>
    </w:p>
    <w:p w:rsidR="00415463" w:rsidRDefault="00415463" w:rsidP="00415463">
      <w:pPr>
        <w:ind w:left="1080"/>
      </w:pPr>
      <w:r>
        <w:t>a)</w:t>
      </w:r>
      <w:r>
        <w:tab/>
        <w:t xml:space="preserve">3Cu   </w:t>
      </w:r>
      <w:r w:rsidR="0007304B">
        <w:t xml:space="preserve">      </w:t>
      </w:r>
      <w:r>
        <w:t xml:space="preserve"> +  </w:t>
      </w:r>
      <w:r w:rsidR="0007304B">
        <w:t xml:space="preserve">     </w:t>
      </w:r>
      <w:r>
        <w:t>8 HNO</w:t>
      </w:r>
      <w:r w:rsidRPr="0007304B">
        <w:rPr>
          <w:vertAlign w:val="subscript"/>
        </w:rPr>
        <w:t>3</w:t>
      </w:r>
      <w:r>
        <w:t xml:space="preserve">            </w:t>
      </w:r>
      <w:r w:rsidR="0007304B">
        <w:t>→</w:t>
      </w:r>
      <w:r>
        <w:t xml:space="preserve">         3 Cu(NO</w:t>
      </w:r>
      <w:r w:rsidRPr="0007304B">
        <w:rPr>
          <w:vertAlign w:val="subscript"/>
        </w:rPr>
        <w:t>3</w:t>
      </w:r>
      <w:r>
        <w:t>)</w:t>
      </w:r>
      <w:r w:rsidRPr="0007304B">
        <w:rPr>
          <w:vertAlign w:val="subscript"/>
        </w:rPr>
        <w:t>2</w:t>
      </w:r>
      <w:r>
        <w:t xml:space="preserve">    +    4H</w:t>
      </w:r>
      <w:r w:rsidRPr="0007304B">
        <w:rPr>
          <w:vertAlign w:val="subscript"/>
        </w:rPr>
        <w:t>2</w:t>
      </w:r>
      <w:r>
        <w:t>O    + 2 NO</w:t>
      </w:r>
    </w:p>
    <w:p w:rsidR="00415463" w:rsidRDefault="00415463" w:rsidP="00415463">
      <w:pPr>
        <w:ind w:left="1080"/>
      </w:pPr>
      <w:r>
        <w:t xml:space="preserve">b)   6 Fe  </w:t>
      </w:r>
      <w:r w:rsidR="0007304B">
        <w:t xml:space="preserve">     </w:t>
      </w:r>
      <w:r>
        <w:t xml:space="preserve">  +  </w:t>
      </w:r>
      <w:r w:rsidR="0007304B">
        <w:t xml:space="preserve">     </w:t>
      </w:r>
      <w:r>
        <w:t xml:space="preserve"> 4 H</w:t>
      </w:r>
      <w:r w:rsidRPr="0007304B">
        <w:rPr>
          <w:vertAlign w:val="subscript"/>
        </w:rPr>
        <w:t>2</w:t>
      </w:r>
      <w:r>
        <w:t xml:space="preserve">O           </w:t>
      </w:r>
      <w:r w:rsidR="0007304B">
        <w:t xml:space="preserve">     </w:t>
      </w:r>
      <w:r>
        <w:t xml:space="preserve"> </w:t>
      </w:r>
      <w:r w:rsidR="0007304B">
        <w:t xml:space="preserve">→       </w:t>
      </w:r>
      <w:r>
        <w:t>2 Fe</w:t>
      </w:r>
      <w:r w:rsidRPr="0007304B">
        <w:rPr>
          <w:vertAlign w:val="subscript"/>
        </w:rPr>
        <w:t>3</w:t>
      </w:r>
      <w:r>
        <w:t>O</w:t>
      </w:r>
      <w:r w:rsidRPr="0007304B">
        <w:rPr>
          <w:vertAlign w:val="subscript"/>
        </w:rPr>
        <w:t>4</w:t>
      </w:r>
      <w:r>
        <w:t xml:space="preserve">   +    4 H</w:t>
      </w:r>
      <w:r w:rsidRPr="0007304B">
        <w:rPr>
          <w:vertAlign w:val="subscript"/>
        </w:rPr>
        <w:t>2</w:t>
      </w:r>
    </w:p>
    <w:p w:rsidR="00415463" w:rsidRDefault="00415463" w:rsidP="00415463">
      <w:pPr>
        <w:ind w:left="1080"/>
      </w:pPr>
      <w:r>
        <w:t>c)   MnO</w:t>
      </w:r>
      <w:r w:rsidRPr="0007304B">
        <w:rPr>
          <w:vertAlign w:val="subscript"/>
        </w:rPr>
        <w:t>2</w:t>
      </w:r>
      <w:r>
        <w:t xml:space="preserve">  </w:t>
      </w:r>
      <w:r w:rsidR="0007304B">
        <w:t xml:space="preserve">   </w:t>
      </w:r>
      <w:r>
        <w:t xml:space="preserve"> +  </w:t>
      </w:r>
      <w:r w:rsidR="0007304B">
        <w:t xml:space="preserve">     </w:t>
      </w:r>
      <w:r>
        <w:t xml:space="preserve"> 4 HCl          </w:t>
      </w:r>
      <w:r w:rsidR="0007304B">
        <w:t xml:space="preserve">       </w:t>
      </w:r>
      <w:r>
        <w:t xml:space="preserve"> </w:t>
      </w:r>
      <w:r w:rsidR="0007304B">
        <w:t xml:space="preserve">→      </w:t>
      </w:r>
      <w:r>
        <w:t xml:space="preserve"> MnCl</w:t>
      </w:r>
      <w:r w:rsidRPr="0007304B">
        <w:rPr>
          <w:vertAlign w:val="subscript"/>
        </w:rPr>
        <w:t>2</w:t>
      </w:r>
      <w:r>
        <w:t xml:space="preserve">    +    Cl</w:t>
      </w:r>
      <w:r w:rsidRPr="0007304B">
        <w:rPr>
          <w:vertAlign w:val="subscript"/>
        </w:rPr>
        <w:t>2</w:t>
      </w:r>
      <w:r>
        <w:t xml:space="preserve">     +   2 H</w:t>
      </w:r>
      <w:r w:rsidRPr="0007304B">
        <w:rPr>
          <w:vertAlign w:val="subscript"/>
        </w:rPr>
        <w:t>2</w:t>
      </w:r>
      <w:r>
        <w:t>O</w:t>
      </w:r>
    </w:p>
    <w:p w:rsidR="00415463" w:rsidRDefault="00415463" w:rsidP="00415463">
      <w:pPr>
        <w:ind w:left="1080"/>
        <w:rPr>
          <w:vertAlign w:val="subscript"/>
        </w:rPr>
      </w:pPr>
      <w:r>
        <w:t>d)   CaCO</w:t>
      </w:r>
      <w:r w:rsidRPr="0007304B">
        <w:rPr>
          <w:vertAlign w:val="subscript"/>
        </w:rPr>
        <w:t>3</w:t>
      </w:r>
      <w:r>
        <w:t xml:space="preserve">    +    H</w:t>
      </w:r>
      <w:r w:rsidRPr="0007304B">
        <w:rPr>
          <w:vertAlign w:val="subscript"/>
        </w:rPr>
        <w:t>2</w:t>
      </w:r>
      <w:r>
        <w:t>O   +   CO</w:t>
      </w:r>
      <w:r w:rsidRPr="0007304B">
        <w:rPr>
          <w:vertAlign w:val="subscript"/>
        </w:rPr>
        <w:t xml:space="preserve">2  </w:t>
      </w:r>
      <w:r>
        <w:t xml:space="preserve">        </w:t>
      </w:r>
      <w:r w:rsidR="0007304B">
        <w:t>→</w:t>
      </w:r>
      <w:r>
        <w:t xml:space="preserve">     </w:t>
      </w:r>
      <w:r w:rsidR="0007304B">
        <w:t xml:space="preserve">  </w:t>
      </w:r>
      <w:r>
        <w:t>Ca(HCO</w:t>
      </w:r>
      <w:r w:rsidRPr="0007304B">
        <w:rPr>
          <w:vertAlign w:val="subscript"/>
        </w:rPr>
        <w:t>3</w:t>
      </w:r>
      <w:r>
        <w:t>)</w:t>
      </w:r>
      <w:r w:rsidRPr="0007304B">
        <w:rPr>
          <w:vertAlign w:val="subscript"/>
        </w:rPr>
        <w:t>2</w:t>
      </w:r>
    </w:p>
    <w:p w:rsidR="0073280B" w:rsidRDefault="0073280B" w:rsidP="0073280B">
      <w:pPr>
        <w:rPr>
          <w:vertAlign w:val="subscript"/>
        </w:rPr>
      </w:pPr>
    </w:p>
    <w:p w:rsidR="00EF4C7D" w:rsidRDefault="00EF4C7D" w:rsidP="0073280B"/>
    <w:p w:rsidR="005A06FC" w:rsidRDefault="0073280B" w:rsidP="0073280B">
      <w:r>
        <w:t>15.</w:t>
      </w:r>
      <w:r w:rsidR="005A06FC">
        <w:tab/>
        <w:t>A substance called “UNOWHAT” is found to have the following properties:</w:t>
      </w:r>
    </w:p>
    <w:p w:rsidR="005A06FC" w:rsidRDefault="005A06FC" w:rsidP="005A06FC">
      <w:pPr>
        <w:ind w:left="720"/>
      </w:pPr>
      <w:r>
        <w:t>High melting and boiling points, hard but brittle, soluble in water and does not conduct electricity in solid state. What type of substance it?</w:t>
      </w:r>
    </w:p>
    <w:p w:rsidR="005A06FC" w:rsidRDefault="005A06FC" w:rsidP="0073280B"/>
    <w:p w:rsidR="005A06FC" w:rsidRDefault="005A06FC" w:rsidP="0073280B">
      <w:r>
        <w:tab/>
        <w:t xml:space="preserve">a) </w:t>
      </w:r>
      <w:r>
        <w:tab/>
        <w:t xml:space="preserve">metallic </w:t>
      </w:r>
    </w:p>
    <w:p w:rsidR="005A06FC" w:rsidRDefault="005A06FC" w:rsidP="0073280B">
      <w:r>
        <w:tab/>
        <w:t xml:space="preserve">b) </w:t>
      </w:r>
      <w:r>
        <w:tab/>
        <w:t>covalent molecular</w:t>
      </w:r>
    </w:p>
    <w:p w:rsidR="005A06FC" w:rsidRDefault="005A06FC" w:rsidP="0073280B">
      <w:r>
        <w:tab/>
        <w:t>c)</w:t>
      </w:r>
      <w:r>
        <w:tab/>
        <w:t>ionic</w:t>
      </w:r>
    </w:p>
    <w:p w:rsidR="005A06FC" w:rsidRDefault="005A06FC" w:rsidP="0073280B">
      <w:r>
        <w:tab/>
        <w:t>d)</w:t>
      </w:r>
      <w:r>
        <w:tab/>
        <w:t>covalent network</w:t>
      </w:r>
    </w:p>
    <w:p w:rsidR="005A06FC" w:rsidRDefault="005A06FC" w:rsidP="0073280B"/>
    <w:p w:rsidR="00EF4C7D" w:rsidRDefault="00EF4C7D" w:rsidP="0073280B"/>
    <w:p w:rsidR="0073280B" w:rsidRDefault="005A06FC" w:rsidP="00462E0A">
      <w:pPr>
        <w:ind w:left="720" w:hanging="720"/>
      </w:pPr>
      <w:r>
        <w:t>16.</w:t>
      </w:r>
      <w:r>
        <w:tab/>
      </w:r>
      <w:r w:rsidR="0073280B">
        <w:t xml:space="preserve">Which </w:t>
      </w:r>
      <w:r w:rsidR="00462E0A">
        <w:t xml:space="preserve">one </w:t>
      </w:r>
      <w:r w:rsidR="0073280B">
        <w:t>of the following would have a different electron configuration to the rest?</w:t>
      </w:r>
    </w:p>
    <w:p w:rsidR="0073280B" w:rsidRPr="0073280B" w:rsidRDefault="0073280B" w:rsidP="0073280B"/>
    <w:p w:rsidR="00415463" w:rsidRDefault="0073280B" w:rsidP="0073280B">
      <w:pPr>
        <w:numPr>
          <w:ilvl w:val="0"/>
          <w:numId w:val="23"/>
        </w:numPr>
      </w:pPr>
      <w:r>
        <w:t>Na</w:t>
      </w:r>
      <w:r w:rsidRPr="00BC637F">
        <w:rPr>
          <w:vertAlign w:val="superscript"/>
        </w:rPr>
        <w:t>+</w:t>
      </w:r>
    </w:p>
    <w:p w:rsidR="0073280B" w:rsidRDefault="0073280B" w:rsidP="0073280B">
      <w:pPr>
        <w:numPr>
          <w:ilvl w:val="0"/>
          <w:numId w:val="23"/>
        </w:numPr>
      </w:pPr>
      <w:r>
        <w:t>Ca</w:t>
      </w:r>
      <w:r w:rsidRPr="00BC637F">
        <w:rPr>
          <w:vertAlign w:val="superscript"/>
        </w:rPr>
        <w:t>2+</w:t>
      </w:r>
    </w:p>
    <w:p w:rsidR="0073280B" w:rsidRDefault="0073280B" w:rsidP="0073280B">
      <w:pPr>
        <w:numPr>
          <w:ilvl w:val="0"/>
          <w:numId w:val="23"/>
        </w:numPr>
      </w:pPr>
      <w:r>
        <w:t>Ne</w:t>
      </w:r>
    </w:p>
    <w:p w:rsidR="0073280B" w:rsidRDefault="0073280B" w:rsidP="0073280B">
      <w:pPr>
        <w:numPr>
          <w:ilvl w:val="0"/>
          <w:numId w:val="23"/>
        </w:numPr>
      </w:pPr>
      <w:r>
        <w:t>F</w:t>
      </w:r>
      <w:r w:rsidRPr="00BC637F">
        <w:rPr>
          <w:vertAlign w:val="superscript"/>
        </w:rPr>
        <w:t>-</w:t>
      </w:r>
    </w:p>
    <w:p w:rsidR="0073280B" w:rsidRDefault="0073280B" w:rsidP="0073280B"/>
    <w:p w:rsidR="00EF4C7D" w:rsidRDefault="00EF4C7D" w:rsidP="0073280B"/>
    <w:p w:rsidR="0073280B" w:rsidRDefault="005A06FC" w:rsidP="0073280B">
      <w:r>
        <w:t>17</w:t>
      </w:r>
      <w:r w:rsidR="0073280B">
        <w:t>.</w:t>
      </w:r>
      <w:r w:rsidR="0073280B">
        <w:tab/>
        <w:t xml:space="preserve">Which </w:t>
      </w:r>
      <w:r w:rsidR="00462E0A">
        <w:t xml:space="preserve">one </w:t>
      </w:r>
      <w:r w:rsidR="0073280B">
        <w:t>of the following contains the most number of atoms per gram?</w:t>
      </w:r>
    </w:p>
    <w:p w:rsidR="0073280B" w:rsidRDefault="0073280B" w:rsidP="0073280B"/>
    <w:p w:rsidR="0073280B" w:rsidRDefault="0073280B" w:rsidP="0073280B">
      <w:r>
        <w:tab/>
      </w:r>
      <w:r w:rsidR="00F12167">
        <w:t>a)</w:t>
      </w:r>
      <w:r w:rsidR="00F12167">
        <w:tab/>
        <w:t>potassium dichromate</w:t>
      </w:r>
    </w:p>
    <w:p w:rsidR="00F12167" w:rsidRDefault="00F12167" w:rsidP="0073280B">
      <w:r>
        <w:tab/>
        <w:t>b)</w:t>
      </w:r>
      <w:r>
        <w:tab/>
        <w:t>iron(III) permanganate</w:t>
      </w:r>
    </w:p>
    <w:p w:rsidR="00F12167" w:rsidRDefault="00F12167" w:rsidP="0073280B">
      <w:r>
        <w:tab/>
        <w:t>c)</w:t>
      </w:r>
      <w:r>
        <w:tab/>
        <w:t>aluminium carbonate</w:t>
      </w:r>
    </w:p>
    <w:p w:rsidR="00F12167" w:rsidRDefault="00F12167" w:rsidP="0073280B">
      <w:r>
        <w:tab/>
        <w:t>d)</w:t>
      </w:r>
      <w:r>
        <w:tab/>
        <w:t>lead(II) hydrogensulfate</w:t>
      </w:r>
    </w:p>
    <w:p w:rsidR="00F12167" w:rsidRDefault="00F12167" w:rsidP="0073280B"/>
    <w:p w:rsidR="00EF4C7D" w:rsidRDefault="00EF4C7D" w:rsidP="004B4121">
      <w:pPr>
        <w:ind w:left="720" w:hanging="720"/>
      </w:pPr>
    </w:p>
    <w:p w:rsidR="008629D9" w:rsidRDefault="004B4121" w:rsidP="004B4121">
      <w:pPr>
        <w:ind w:left="720" w:hanging="720"/>
      </w:pPr>
      <w:r>
        <w:t>18.</w:t>
      </w:r>
      <w:r>
        <w:tab/>
        <w:t>The formula of hydrated sodium carbonate (washing soda) is Na</w:t>
      </w:r>
      <w:r w:rsidRPr="004B4121">
        <w:rPr>
          <w:vertAlign w:val="subscript"/>
        </w:rPr>
        <w:t>2</w:t>
      </w:r>
      <w:r>
        <w:t>CO</w:t>
      </w:r>
      <w:r w:rsidRPr="004B4121">
        <w:rPr>
          <w:vertAlign w:val="subscript"/>
        </w:rPr>
        <w:t>3</w:t>
      </w:r>
      <w:r>
        <w:t>.10H</w:t>
      </w:r>
      <w:r w:rsidRPr="004B4121">
        <w:rPr>
          <w:vertAlign w:val="subscript"/>
        </w:rPr>
        <w:t>2</w:t>
      </w:r>
      <w:r>
        <w:t>O.  What is the amount of oxygen atoms in one mole of Na</w:t>
      </w:r>
      <w:r w:rsidRPr="004B4121">
        <w:rPr>
          <w:vertAlign w:val="subscript"/>
        </w:rPr>
        <w:t>2</w:t>
      </w:r>
      <w:r>
        <w:t>CO</w:t>
      </w:r>
      <w:r w:rsidRPr="004B4121">
        <w:rPr>
          <w:vertAlign w:val="subscript"/>
        </w:rPr>
        <w:t>3</w:t>
      </w:r>
      <w:r>
        <w:t>.10H</w:t>
      </w:r>
      <w:r w:rsidRPr="004B4121">
        <w:rPr>
          <w:vertAlign w:val="subscript"/>
        </w:rPr>
        <w:t>2</w:t>
      </w:r>
      <w:r>
        <w:t>O?</w:t>
      </w:r>
    </w:p>
    <w:p w:rsidR="004B4121" w:rsidRDefault="004B4121" w:rsidP="004B4121">
      <w:pPr>
        <w:ind w:left="720" w:hanging="720"/>
      </w:pPr>
    </w:p>
    <w:p w:rsidR="004B4121" w:rsidRDefault="004B4121" w:rsidP="004B4121">
      <w:pPr>
        <w:ind w:left="720" w:hanging="720"/>
      </w:pPr>
      <w:r>
        <w:tab/>
        <w:t>a)</w:t>
      </w:r>
      <w:r>
        <w:tab/>
        <w:t>3 mole</w:t>
      </w:r>
    </w:p>
    <w:p w:rsidR="008629D9" w:rsidRDefault="004B4121" w:rsidP="004B4121">
      <w:r>
        <w:tab/>
        <w:t>b)</w:t>
      </w:r>
      <w:r>
        <w:tab/>
        <w:t>4 mole</w:t>
      </w:r>
    </w:p>
    <w:p w:rsidR="004B4121" w:rsidRDefault="004B4121" w:rsidP="004B4121">
      <w:r>
        <w:tab/>
        <w:t>c)</w:t>
      </w:r>
      <w:r>
        <w:tab/>
        <w:t>10 mole</w:t>
      </w:r>
    </w:p>
    <w:p w:rsidR="004B4121" w:rsidRDefault="004B4121" w:rsidP="004B4121">
      <w:r>
        <w:tab/>
        <w:t>d)</w:t>
      </w:r>
      <w:r>
        <w:tab/>
        <w:t>13 mole</w:t>
      </w:r>
    </w:p>
    <w:p w:rsidR="00B51E29" w:rsidRDefault="00B51E29" w:rsidP="004B4121"/>
    <w:p w:rsidR="00EF4C7D" w:rsidRDefault="00EF4C7D" w:rsidP="004B4121"/>
    <w:p w:rsidR="00EF4C7D" w:rsidRDefault="00EF4C7D" w:rsidP="004B4121"/>
    <w:p w:rsidR="00EF4C7D" w:rsidRDefault="00B455F1" w:rsidP="004B4121">
      <w:r>
        <w:br w:type="page"/>
      </w:r>
    </w:p>
    <w:p w:rsidR="00EF4C7D" w:rsidRDefault="00EF4C7D" w:rsidP="004B4121"/>
    <w:p w:rsidR="00B51E29" w:rsidRDefault="00B51E29" w:rsidP="004B4121">
      <w:r>
        <w:t>19.</w:t>
      </w:r>
      <w:r>
        <w:tab/>
        <w:t>2.00 litres of a gas weighs 5.60 g at 0</w:t>
      </w:r>
      <w:r w:rsidR="00BC637F">
        <w:t>º</w:t>
      </w:r>
      <w:r w:rsidR="00DB352F">
        <w:t>C and 100</w:t>
      </w:r>
      <w:r>
        <w:t xml:space="preserve"> kPa (S</w:t>
      </w:r>
      <w:r w:rsidR="00DB352F">
        <w:t>.</w:t>
      </w:r>
      <w:r>
        <w:t>T</w:t>
      </w:r>
      <w:r w:rsidR="00DB352F">
        <w:t>.</w:t>
      </w:r>
      <w:r>
        <w:t>P</w:t>
      </w:r>
      <w:r w:rsidR="00DB352F">
        <w:t>.</w:t>
      </w:r>
      <w:r>
        <w:t>).</w:t>
      </w:r>
    </w:p>
    <w:p w:rsidR="00B51E29" w:rsidRDefault="00B51E29" w:rsidP="004B4121"/>
    <w:p w:rsidR="008629D9" w:rsidRDefault="00B51E29" w:rsidP="008629D9">
      <w:r>
        <w:tab/>
        <w:t>The molar mass of the gas is:</w:t>
      </w:r>
    </w:p>
    <w:p w:rsidR="00B51E29" w:rsidRDefault="00B51E29" w:rsidP="008629D9"/>
    <w:p w:rsidR="00B51E29" w:rsidRPr="00AB54B8" w:rsidRDefault="00AB54B8" w:rsidP="00B51E29">
      <w:pPr>
        <w:rPr>
          <w:vertAlign w:val="superscript"/>
        </w:rPr>
      </w:pPr>
      <w:r>
        <w:tab/>
        <w:t>a)</w:t>
      </w:r>
      <w:r>
        <w:tab/>
        <w:t>6.36</w:t>
      </w:r>
      <w:r w:rsidR="00B51E29">
        <w:t xml:space="preserve"> g</w:t>
      </w:r>
      <w:r>
        <w:t xml:space="preserve"> mol</w:t>
      </w:r>
      <w:r>
        <w:rPr>
          <w:vertAlign w:val="superscript"/>
        </w:rPr>
        <w:t>-1</w:t>
      </w:r>
    </w:p>
    <w:p w:rsidR="00B51E29" w:rsidRDefault="0050149F" w:rsidP="00B51E29">
      <w:r>
        <w:tab/>
        <w:t>b)</w:t>
      </w:r>
      <w:r>
        <w:tab/>
        <w:t>8.1</w:t>
      </w:r>
      <w:r w:rsidR="00B51E29">
        <w:t xml:space="preserve"> g</w:t>
      </w:r>
      <w:r w:rsidR="00AB54B8">
        <w:t xml:space="preserve"> mol</w:t>
      </w:r>
      <w:r w:rsidR="00AB54B8">
        <w:rPr>
          <w:vertAlign w:val="superscript"/>
        </w:rPr>
        <w:t>-1</w:t>
      </w:r>
    </w:p>
    <w:p w:rsidR="00B51E29" w:rsidRDefault="00B51E29" w:rsidP="00B51E29">
      <w:r>
        <w:tab/>
        <w:t>c)</w:t>
      </w:r>
      <w:r>
        <w:tab/>
        <w:t>6</w:t>
      </w:r>
      <w:r w:rsidR="00AB54B8">
        <w:t>3.6</w:t>
      </w:r>
      <w:r>
        <w:t xml:space="preserve"> g</w:t>
      </w:r>
      <w:r w:rsidR="00AB54B8">
        <w:t xml:space="preserve"> mol</w:t>
      </w:r>
      <w:r w:rsidR="00AB54B8">
        <w:rPr>
          <w:vertAlign w:val="superscript"/>
        </w:rPr>
        <w:t>-1</w:t>
      </w:r>
    </w:p>
    <w:p w:rsidR="00B51E29" w:rsidRDefault="00B51E29" w:rsidP="00B51E29">
      <w:r>
        <w:tab/>
        <w:t>d)</w:t>
      </w:r>
      <w:r>
        <w:tab/>
        <w:t>22</w:t>
      </w:r>
      <w:r w:rsidR="00AB54B8">
        <w:t>.7</w:t>
      </w:r>
      <w:r>
        <w:t xml:space="preserve"> g</w:t>
      </w:r>
      <w:r w:rsidR="00AB54B8">
        <w:t xml:space="preserve"> mol</w:t>
      </w:r>
      <w:r w:rsidR="00AB54B8">
        <w:rPr>
          <w:vertAlign w:val="superscript"/>
        </w:rPr>
        <w:t>-1</w:t>
      </w:r>
    </w:p>
    <w:p w:rsidR="00EF4C7D" w:rsidRDefault="00EF4C7D" w:rsidP="00EF4C7D">
      <w:pPr>
        <w:ind w:left="720" w:hanging="720"/>
      </w:pPr>
    </w:p>
    <w:p w:rsidR="00EF4C7D" w:rsidRDefault="00EF4C7D" w:rsidP="00EF4C7D">
      <w:pPr>
        <w:ind w:left="720" w:hanging="720"/>
      </w:pPr>
    </w:p>
    <w:p w:rsidR="00B51E29" w:rsidRDefault="00B51E29" w:rsidP="00EF4C7D">
      <w:pPr>
        <w:ind w:left="720" w:hanging="720"/>
      </w:pPr>
      <w:r>
        <w:t>20.</w:t>
      </w:r>
      <w:r>
        <w:tab/>
        <w:t>Two white solids are insoluble in water, but readily dissolve in dilute hydrochloric acid.</w:t>
      </w:r>
    </w:p>
    <w:p w:rsidR="00B51E29" w:rsidRDefault="00B51E29" w:rsidP="00B51E29">
      <w:r>
        <w:tab/>
        <w:t>These solids could be</w:t>
      </w:r>
    </w:p>
    <w:p w:rsidR="00B51E29" w:rsidRDefault="00B51E29" w:rsidP="00B51E29"/>
    <w:p w:rsidR="00B51E29" w:rsidRDefault="00B51E29" w:rsidP="00B51E29">
      <w:r>
        <w:tab/>
        <w:t>a)</w:t>
      </w:r>
      <w:r>
        <w:tab/>
        <w:t>Cr(OH)</w:t>
      </w:r>
      <w:r w:rsidRPr="00B51E29">
        <w:rPr>
          <w:vertAlign w:val="subscript"/>
        </w:rPr>
        <w:t>3</w:t>
      </w:r>
      <w:r>
        <w:t xml:space="preserve"> and MnO</w:t>
      </w:r>
      <w:r w:rsidRPr="00B51E29">
        <w:rPr>
          <w:vertAlign w:val="subscript"/>
        </w:rPr>
        <w:t>2</w:t>
      </w:r>
    </w:p>
    <w:p w:rsidR="00B51E29" w:rsidRDefault="00B51E29" w:rsidP="00B51E29">
      <w:r>
        <w:tab/>
        <w:t>b)</w:t>
      </w:r>
      <w:r>
        <w:tab/>
        <w:t>Al(OH)</w:t>
      </w:r>
      <w:r w:rsidRPr="00B51E29">
        <w:rPr>
          <w:vertAlign w:val="subscript"/>
        </w:rPr>
        <w:t xml:space="preserve">3 </w:t>
      </w:r>
      <w:r>
        <w:t>and CaCO</w:t>
      </w:r>
      <w:r w:rsidRPr="00B51E29">
        <w:rPr>
          <w:vertAlign w:val="subscript"/>
        </w:rPr>
        <w:t>3</w:t>
      </w:r>
    </w:p>
    <w:p w:rsidR="00B51E29" w:rsidRDefault="00B51E29" w:rsidP="00B51E29">
      <w:r>
        <w:tab/>
        <w:t>c)</w:t>
      </w:r>
      <w:r>
        <w:tab/>
        <w:t>Cu(NO</w:t>
      </w:r>
      <w:r w:rsidRPr="00B51E29">
        <w:rPr>
          <w:vertAlign w:val="subscript"/>
        </w:rPr>
        <w:t>3</w:t>
      </w:r>
      <w:r>
        <w:t>)</w:t>
      </w:r>
      <w:r w:rsidRPr="00B51E29">
        <w:rPr>
          <w:vertAlign w:val="subscript"/>
        </w:rPr>
        <w:t>2</w:t>
      </w:r>
      <w:r>
        <w:t xml:space="preserve"> and Zn</w:t>
      </w:r>
      <w:r w:rsidRPr="00B51E29">
        <w:rPr>
          <w:vertAlign w:val="subscript"/>
        </w:rPr>
        <w:t>3</w:t>
      </w:r>
      <w:r>
        <w:t>(PO</w:t>
      </w:r>
      <w:r w:rsidRPr="00B51E29">
        <w:rPr>
          <w:vertAlign w:val="subscript"/>
        </w:rPr>
        <w:t>4</w:t>
      </w:r>
      <w:r>
        <w:t>)</w:t>
      </w:r>
      <w:r w:rsidRPr="00B51E29">
        <w:rPr>
          <w:vertAlign w:val="subscript"/>
        </w:rPr>
        <w:t>2</w:t>
      </w:r>
    </w:p>
    <w:p w:rsidR="00B51E29" w:rsidRDefault="00B51E29" w:rsidP="00B51E29">
      <w:r>
        <w:tab/>
        <w:t>d)</w:t>
      </w:r>
      <w:r>
        <w:tab/>
        <w:t>CaCl</w:t>
      </w:r>
      <w:r w:rsidRPr="00B51E29">
        <w:rPr>
          <w:vertAlign w:val="subscript"/>
        </w:rPr>
        <w:t>2</w:t>
      </w:r>
      <w:r>
        <w:t xml:space="preserve"> and BaSO</w:t>
      </w:r>
      <w:r w:rsidRPr="00B51E29">
        <w:rPr>
          <w:vertAlign w:val="subscript"/>
        </w:rPr>
        <w:t>4</w:t>
      </w:r>
    </w:p>
    <w:p w:rsidR="008629D9" w:rsidRDefault="008629D9" w:rsidP="008629D9"/>
    <w:p w:rsidR="00FC0C8A" w:rsidRDefault="00FC0C8A" w:rsidP="008629D9"/>
    <w:p w:rsidR="00FC0C8A" w:rsidRPr="00EF4C7D" w:rsidRDefault="00EF4C7D" w:rsidP="00EF4C7D">
      <w:pPr>
        <w:jc w:val="center"/>
        <w:rPr>
          <w:b/>
        </w:rPr>
      </w:pPr>
      <w:r w:rsidRPr="00EF4C7D">
        <w:rPr>
          <w:b/>
        </w:rPr>
        <w:t>END OF SECTION ONE</w:t>
      </w:r>
    </w:p>
    <w:p w:rsidR="00FC0C8A" w:rsidRDefault="00FC0C8A" w:rsidP="008629D9"/>
    <w:p w:rsidR="00FC0C8A" w:rsidRDefault="00FC0C8A" w:rsidP="008629D9"/>
    <w:p w:rsidR="00FC0C8A" w:rsidRDefault="00FC0C8A" w:rsidP="008629D9"/>
    <w:p w:rsidR="00EF4C7D" w:rsidRDefault="00EF4C7D" w:rsidP="008629D9"/>
    <w:p w:rsidR="00EF4C7D" w:rsidRDefault="00EF4C7D" w:rsidP="008629D9"/>
    <w:p w:rsidR="00EF4C7D" w:rsidRDefault="00EF4C7D" w:rsidP="008629D9"/>
    <w:p w:rsidR="008629D9" w:rsidRDefault="00FC0C8A" w:rsidP="008629D9">
      <w:r>
        <w:rPr>
          <w:sz w:val="72"/>
          <w:szCs w:val="72"/>
        </w:rPr>
        <w:t xml:space="preserve"> </w:t>
      </w:r>
    </w:p>
    <w:p w:rsidR="008629D9" w:rsidRDefault="008629D9" w:rsidP="008629D9"/>
    <w:p w:rsidR="008629D9" w:rsidRPr="00DB3865" w:rsidRDefault="008629D9" w:rsidP="008629D9">
      <w:pPr>
        <w:tabs>
          <w:tab w:val="right" w:pos="9270"/>
          <w:tab w:val="right" w:pos="9360"/>
        </w:tabs>
        <w:jc w:val="right"/>
        <w:rPr>
          <w:b/>
          <w:sz w:val="28"/>
          <w:szCs w:val="28"/>
        </w:rPr>
      </w:pPr>
    </w:p>
    <w:p w:rsidR="00C87CF6" w:rsidRDefault="00EE10AA" w:rsidP="00EE10AA">
      <w:pPr>
        <w:tabs>
          <w:tab w:val="right" w:pos="9270"/>
        </w:tabs>
        <w:rPr>
          <w:b/>
          <w:sz w:val="32"/>
        </w:rPr>
      </w:pPr>
      <w:r>
        <w:br w:type="page"/>
      </w:r>
      <w:r w:rsidR="00C3646C">
        <w:lastRenderedPageBreak/>
        <w:pict>
          <v:shape id="_x0000_i1026" type="#_x0000_t75" style="width:71.25pt;height:69pt">
            <v:imagedata r:id="rId9" o:title="Logo only"/>
          </v:shape>
        </w:pict>
      </w:r>
      <w:r w:rsidR="00C87CF6">
        <w:t xml:space="preserve">                                                                         </w:t>
      </w:r>
    </w:p>
    <w:p w:rsidR="00C87CF6" w:rsidRDefault="00DB352F" w:rsidP="00DB352F">
      <w:pPr>
        <w:tabs>
          <w:tab w:val="left" w:pos="5812"/>
        </w:tabs>
        <w:ind w:right="600"/>
        <w:rPr>
          <w:b/>
          <w:sz w:val="32"/>
        </w:rPr>
      </w:pPr>
      <w:r>
        <w:rPr>
          <w:b/>
          <w:sz w:val="32"/>
        </w:rPr>
        <w:t xml:space="preserve">NORTH LAKE SENIOR CAMPUS </w:t>
      </w:r>
      <w:r>
        <w:rPr>
          <w:b/>
          <w:sz w:val="32"/>
        </w:rPr>
        <w:tab/>
        <w:t>BOOKLET B</w:t>
      </w:r>
    </w:p>
    <w:p w:rsidR="00C87CF6" w:rsidRPr="005041C9" w:rsidRDefault="00C87CF6" w:rsidP="00C87CF6">
      <w:pPr>
        <w:ind w:right="600"/>
      </w:pPr>
      <w:r>
        <w:rPr>
          <w:b/>
          <w:sz w:val="30"/>
        </w:rPr>
        <w:t xml:space="preserve">           </w:t>
      </w:r>
      <w:r>
        <w:rPr>
          <w:b/>
          <w:sz w:val="30"/>
        </w:rPr>
        <w:tab/>
        <w:t>SEMESTER 1 EXAM</w:t>
      </w:r>
      <w:r w:rsidRPr="00DB3865">
        <w:rPr>
          <w:b/>
          <w:sz w:val="30"/>
        </w:rPr>
        <w:t>, 201</w:t>
      </w:r>
      <w:r w:rsidR="00DB352F">
        <w:rPr>
          <w:b/>
          <w:sz w:val="30"/>
        </w:rPr>
        <w:t>4</w:t>
      </w:r>
    </w:p>
    <w:p w:rsidR="00C87CF6" w:rsidRPr="00C87CF6" w:rsidRDefault="00C87CF6" w:rsidP="00C87CF6">
      <w:pPr>
        <w:jc w:val="right"/>
        <w:rPr>
          <w:b/>
          <w:sz w:val="30"/>
        </w:rPr>
      </w:pPr>
      <w:r w:rsidRPr="00DB3865">
        <w:rPr>
          <w:b/>
          <w:sz w:val="30"/>
        </w:rPr>
        <w:t>Question/Answer Booklet</w:t>
      </w:r>
    </w:p>
    <w:p w:rsidR="00F422A1" w:rsidRPr="00DB3865" w:rsidRDefault="00F422A1" w:rsidP="00F422A1">
      <w:pPr>
        <w:pStyle w:val="Caption"/>
        <w:tabs>
          <w:tab w:val="clear" w:pos="9360"/>
        </w:tabs>
        <w:rPr>
          <w:rFonts w:ascii="Times New Roman" w:hAnsi="Times New Roman"/>
          <w:bCs/>
          <w:color w:val="auto"/>
          <w:szCs w:val="28"/>
        </w:rPr>
      </w:pPr>
      <w:r w:rsidRPr="00DB3865">
        <w:rPr>
          <w:rFonts w:ascii="Times New Roman" w:hAnsi="Times New Roman"/>
          <w:bCs/>
          <w:color w:val="auto"/>
          <w:szCs w:val="28"/>
        </w:rPr>
        <w:t>CHEMISTRY</w:t>
      </w:r>
      <w:r>
        <w:rPr>
          <w:rFonts w:ascii="Times New Roman" w:hAnsi="Times New Roman"/>
          <w:bCs/>
          <w:color w:val="auto"/>
          <w:szCs w:val="28"/>
        </w:rPr>
        <w:t xml:space="preserve">                      </w:t>
      </w:r>
    </w:p>
    <w:p w:rsidR="00F422A1" w:rsidRDefault="00F422A1" w:rsidP="00F422A1">
      <w:pPr>
        <w:rPr>
          <w:sz w:val="28"/>
          <w:szCs w:val="28"/>
        </w:rPr>
      </w:pPr>
      <w:r w:rsidRPr="00DB3865">
        <w:rPr>
          <w:b/>
          <w:sz w:val="32"/>
          <w:szCs w:val="32"/>
        </w:rPr>
        <w:t>Stage 2A</w:t>
      </w:r>
      <w:r>
        <w:rPr>
          <w:b/>
          <w:sz w:val="32"/>
          <w:szCs w:val="32"/>
        </w:rPr>
        <w:t xml:space="preserve">                          </w:t>
      </w:r>
      <w:r w:rsidRPr="00DB3865">
        <w:rPr>
          <w:sz w:val="28"/>
          <w:szCs w:val="28"/>
        </w:rPr>
        <w:t>Name:</w:t>
      </w:r>
      <w:r>
        <w:rPr>
          <w:sz w:val="28"/>
          <w:szCs w:val="28"/>
        </w:rPr>
        <w:t>______________________________</w:t>
      </w:r>
    </w:p>
    <w:p w:rsidR="00F422A1" w:rsidRDefault="00F422A1" w:rsidP="00F422A1">
      <w:pPr>
        <w:rPr>
          <w:rFonts w:ascii="Garamond" w:hAnsi="Garamond" w:cs="Tahoma"/>
          <w:b/>
          <w:spacing w:val="34"/>
          <w:sz w:val="40"/>
          <w:szCs w:val="40"/>
        </w:rPr>
      </w:pPr>
      <w:r>
        <w:rPr>
          <w:rFonts w:ascii="Garamond" w:hAnsi="Garamond" w:cs="Tahoma"/>
          <w:b/>
          <w:spacing w:val="34"/>
          <w:sz w:val="40"/>
          <w:szCs w:val="40"/>
        </w:rPr>
        <w:tab/>
      </w:r>
      <w:r>
        <w:rPr>
          <w:rFonts w:ascii="Garamond" w:hAnsi="Garamond" w:cs="Tahoma"/>
          <w:b/>
          <w:spacing w:val="34"/>
          <w:sz w:val="40"/>
          <w:szCs w:val="40"/>
        </w:rPr>
        <w:tab/>
      </w:r>
      <w:r>
        <w:rPr>
          <w:rFonts w:ascii="Garamond" w:hAnsi="Garamond" w:cs="Tahoma"/>
          <w:b/>
          <w:spacing w:val="34"/>
          <w:sz w:val="40"/>
          <w:szCs w:val="40"/>
        </w:rPr>
        <w:tab/>
      </w:r>
      <w:r>
        <w:rPr>
          <w:rFonts w:ascii="Garamond" w:hAnsi="Garamond" w:cs="Tahoma"/>
          <w:b/>
          <w:spacing w:val="34"/>
          <w:sz w:val="40"/>
          <w:szCs w:val="40"/>
        </w:rPr>
        <w:tab/>
      </w:r>
    </w:p>
    <w:p w:rsidR="00F422A1" w:rsidRPr="00F422A1" w:rsidRDefault="00F422A1" w:rsidP="00F422A1">
      <w:r w:rsidRPr="006F78B1">
        <w:t>INSTRUCTIONS</w:t>
      </w:r>
      <w:r>
        <w:t xml:space="preserve">                          </w:t>
      </w:r>
      <w:r w:rsidRPr="00DB3865">
        <w:rPr>
          <w:sz w:val="28"/>
          <w:szCs w:val="28"/>
        </w:rPr>
        <w:t>Teacher:</w:t>
      </w:r>
      <w:r>
        <w:rPr>
          <w:sz w:val="28"/>
          <w:szCs w:val="28"/>
        </w:rPr>
        <w:t>____________________________</w:t>
      </w:r>
      <w:r w:rsidRPr="002150E1">
        <w:rPr>
          <w:rFonts w:ascii="Garamond" w:hAnsi="Garamond" w:cs="Tahoma"/>
          <w:b/>
          <w:spacing w:val="34"/>
          <w:sz w:val="40"/>
          <w:szCs w:val="40"/>
        </w:rPr>
        <w:t xml:space="preserve">  </w:t>
      </w:r>
      <w:r>
        <w:rPr>
          <w:rFonts w:ascii="Garamond" w:hAnsi="Garamond" w:cs="Tahoma"/>
          <w:b/>
          <w:spacing w:val="34"/>
          <w:sz w:val="40"/>
          <w:szCs w:val="40"/>
        </w:rPr>
        <w:tab/>
      </w:r>
    </w:p>
    <w:p w:rsidR="002150E1" w:rsidRPr="006F78B1" w:rsidRDefault="002150E1" w:rsidP="002150E1"/>
    <w:p w:rsidR="002150E1" w:rsidRPr="006F78B1" w:rsidRDefault="002150E1" w:rsidP="002150E1">
      <w:r w:rsidRPr="006F78B1">
        <w:t>For each question shade the box to indicate the answer.</w:t>
      </w:r>
    </w:p>
    <w:tbl>
      <w:tblPr>
        <w:tblpPr w:leftFromText="180" w:rightFromText="180" w:vertAnchor="text" w:horzAnchor="margin" w:tblpXSpec="right" w:tblpY="180"/>
        <w:tblW w:w="0" w:type="auto"/>
        <w:tblLook w:val="01E0" w:firstRow="1" w:lastRow="1" w:firstColumn="1" w:lastColumn="1" w:noHBand="0" w:noVBand="0"/>
      </w:tblPr>
      <w:tblGrid>
        <w:gridCol w:w="468"/>
        <w:gridCol w:w="738"/>
        <w:gridCol w:w="738"/>
        <w:gridCol w:w="738"/>
        <w:gridCol w:w="738"/>
      </w:tblGrid>
      <w:tr w:rsidR="001439EF" w:rsidRPr="006F78B1" w:rsidTr="001439EF">
        <w:trPr>
          <w:trHeight w:val="423"/>
        </w:trPr>
        <w:tc>
          <w:tcPr>
            <w:tcW w:w="468" w:type="dxa"/>
            <w:shd w:val="clear" w:color="auto" w:fill="auto"/>
          </w:tcPr>
          <w:p w:rsidR="002150E1" w:rsidRPr="006F78B1" w:rsidRDefault="002150E1" w:rsidP="001439EF">
            <w:r w:rsidRPr="006F78B1">
              <w:t>1.</w:t>
            </w:r>
          </w:p>
        </w:tc>
        <w:tc>
          <w:tcPr>
            <w:tcW w:w="738" w:type="dxa"/>
            <w:shd w:val="clear" w:color="auto" w:fill="auto"/>
          </w:tcPr>
          <w:p w:rsidR="002150E1" w:rsidRPr="006F78B1" w:rsidRDefault="002150E1" w:rsidP="001439EF">
            <w:r w:rsidRPr="001439EF">
              <w:sym w:font="Wingdings" w:char="F06F"/>
            </w:r>
            <w:r w:rsidRPr="006F78B1">
              <w:t xml:space="preserve"> a</w:t>
            </w:r>
          </w:p>
        </w:tc>
        <w:tc>
          <w:tcPr>
            <w:tcW w:w="738" w:type="dxa"/>
            <w:shd w:val="clear" w:color="auto" w:fill="auto"/>
          </w:tcPr>
          <w:p w:rsidR="002150E1" w:rsidRPr="006F78B1" w:rsidRDefault="002150E1" w:rsidP="001439EF">
            <w:r w:rsidRPr="001439EF">
              <w:sym w:font="Wingdings" w:char="F06E"/>
            </w:r>
            <w:r w:rsidRPr="006F78B1">
              <w:t xml:space="preserve"> b</w:t>
            </w:r>
          </w:p>
        </w:tc>
        <w:tc>
          <w:tcPr>
            <w:tcW w:w="738" w:type="dxa"/>
            <w:shd w:val="clear" w:color="auto" w:fill="auto"/>
          </w:tcPr>
          <w:p w:rsidR="002150E1" w:rsidRPr="006F78B1" w:rsidRDefault="002150E1" w:rsidP="001439EF">
            <w:r w:rsidRPr="001439EF">
              <w:sym w:font="Wingdings" w:char="F06F"/>
            </w:r>
            <w:r w:rsidRPr="006F78B1">
              <w:t xml:space="preserve"> c </w:t>
            </w:r>
          </w:p>
        </w:tc>
        <w:tc>
          <w:tcPr>
            <w:tcW w:w="738" w:type="dxa"/>
            <w:shd w:val="clear" w:color="auto" w:fill="auto"/>
          </w:tcPr>
          <w:p w:rsidR="002150E1" w:rsidRPr="006F78B1" w:rsidRDefault="002150E1" w:rsidP="001439EF">
            <w:r w:rsidRPr="001439EF">
              <w:sym w:font="Wingdings" w:char="F06F"/>
            </w:r>
            <w:r w:rsidRPr="006F78B1">
              <w:t xml:space="preserve"> d</w:t>
            </w:r>
          </w:p>
        </w:tc>
      </w:tr>
    </w:tbl>
    <w:p w:rsidR="002150E1" w:rsidRPr="006F78B1" w:rsidRDefault="002150E1" w:rsidP="002150E1">
      <w:r w:rsidRPr="006F78B1">
        <w:t xml:space="preserve">Use </w:t>
      </w:r>
      <w:r w:rsidRPr="006F78B1">
        <w:rPr>
          <w:b/>
        </w:rPr>
        <w:t>only</w:t>
      </w:r>
      <w:r w:rsidRPr="006F78B1">
        <w:t xml:space="preserve"> a blue or black pen to </w:t>
      </w:r>
      <w:r w:rsidRPr="006F78B1">
        <w:rPr>
          <w:b/>
        </w:rPr>
        <w:t>shade</w:t>
      </w:r>
      <w:r w:rsidRPr="006F78B1">
        <w:t xml:space="preserve"> the boxes.</w:t>
      </w:r>
    </w:p>
    <w:p w:rsidR="002150E1" w:rsidRPr="006F78B1" w:rsidRDefault="002150E1" w:rsidP="002150E1">
      <w:r w:rsidRPr="006F78B1">
        <w:t>For example, if b is your answer</w:t>
      </w:r>
    </w:p>
    <w:p w:rsidR="002150E1" w:rsidRPr="006F78B1" w:rsidRDefault="002150E1" w:rsidP="002150E1"/>
    <w:p w:rsidR="002150E1" w:rsidRPr="006F78B1" w:rsidRDefault="002150E1" w:rsidP="002150E1">
      <w:r w:rsidRPr="006F78B1">
        <w:t>If you make a mistake, place a cross through that square, do not erase or use correction fluid.</w:t>
      </w:r>
    </w:p>
    <w:tbl>
      <w:tblPr>
        <w:tblpPr w:leftFromText="180" w:rightFromText="180" w:vertAnchor="text" w:horzAnchor="margin" w:tblpXSpec="right" w:tblpY="154"/>
        <w:tblW w:w="0" w:type="auto"/>
        <w:tblLook w:val="01E0" w:firstRow="1" w:lastRow="1" w:firstColumn="1" w:lastColumn="1" w:noHBand="0" w:noVBand="0"/>
      </w:tblPr>
      <w:tblGrid>
        <w:gridCol w:w="468"/>
        <w:gridCol w:w="743"/>
        <w:gridCol w:w="744"/>
        <w:gridCol w:w="743"/>
        <w:gridCol w:w="744"/>
      </w:tblGrid>
      <w:tr w:rsidR="001439EF" w:rsidRPr="006F78B1" w:rsidTr="001439EF">
        <w:trPr>
          <w:trHeight w:val="423"/>
        </w:trPr>
        <w:tc>
          <w:tcPr>
            <w:tcW w:w="468" w:type="dxa"/>
            <w:shd w:val="clear" w:color="auto" w:fill="auto"/>
          </w:tcPr>
          <w:p w:rsidR="002150E1" w:rsidRPr="006F78B1" w:rsidRDefault="002150E1" w:rsidP="001439EF">
            <w:r w:rsidRPr="006F78B1">
              <w:t>1.</w:t>
            </w:r>
          </w:p>
        </w:tc>
        <w:tc>
          <w:tcPr>
            <w:tcW w:w="743" w:type="dxa"/>
            <w:shd w:val="clear" w:color="auto" w:fill="auto"/>
          </w:tcPr>
          <w:p w:rsidR="002150E1" w:rsidRPr="006F78B1" w:rsidRDefault="002150E1" w:rsidP="001439EF">
            <w:r w:rsidRPr="001439EF">
              <w:sym w:font="Wingdings" w:char="F06F"/>
            </w:r>
            <w:r w:rsidRPr="006F78B1">
              <w:t xml:space="preserve"> a</w:t>
            </w:r>
          </w:p>
        </w:tc>
        <w:tc>
          <w:tcPr>
            <w:tcW w:w="744" w:type="dxa"/>
            <w:shd w:val="clear" w:color="auto" w:fill="auto"/>
          </w:tcPr>
          <w:p w:rsidR="002150E1" w:rsidRPr="006F78B1" w:rsidRDefault="002150E1" w:rsidP="001439EF">
            <w:r w:rsidRPr="001439EF">
              <w:sym w:font="Wingdings" w:char="F06E"/>
            </w:r>
            <w:r w:rsidRPr="006F78B1">
              <w:t xml:space="preserve"> b   </w:t>
            </w:r>
          </w:p>
        </w:tc>
        <w:tc>
          <w:tcPr>
            <w:tcW w:w="743" w:type="dxa"/>
            <w:shd w:val="clear" w:color="auto" w:fill="auto"/>
          </w:tcPr>
          <w:p w:rsidR="002150E1" w:rsidRPr="006F78B1" w:rsidRDefault="002150E1" w:rsidP="001439EF">
            <w:r w:rsidRPr="001439EF">
              <w:sym w:font="Wingdings" w:char="F06F"/>
            </w:r>
            <w:r w:rsidRPr="006F78B1">
              <w:t xml:space="preserve"> c</w:t>
            </w:r>
          </w:p>
        </w:tc>
        <w:tc>
          <w:tcPr>
            <w:tcW w:w="744" w:type="dxa"/>
            <w:shd w:val="clear" w:color="auto" w:fill="auto"/>
          </w:tcPr>
          <w:p w:rsidR="002150E1" w:rsidRPr="006F78B1" w:rsidRDefault="002150E1" w:rsidP="001439EF">
            <w:r w:rsidRPr="001439EF">
              <w:sym w:font="Wingdings" w:char="F06E"/>
            </w:r>
            <w:r w:rsidRPr="006F78B1">
              <w:t xml:space="preserve"> d</w:t>
            </w:r>
          </w:p>
        </w:tc>
      </w:tr>
    </w:tbl>
    <w:p w:rsidR="002150E1" w:rsidRPr="006F78B1" w:rsidRDefault="0001209D" w:rsidP="002150E1">
      <w:r>
        <w:rPr>
          <w:noProof/>
        </w:rPr>
        <w:pict>
          <v:group id="_x0000_s1056" style="position:absolute;margin-left:353.25pt;margin-top:7.1pt;width:94.5pt;height:96.75pt;z-index:1;mso-position-horizontal-relative:text;mso-position-vertical-relative:text" coordorigin="8865,6915" coordsize="1890,1935">
            <v:group id="_x0000_s1048" style="position:absolute;left:8985;top:6915;width:285;height:249" coordorigin="8955,6945" coordsize="285,249">
              <v:shapetype id="_x0000_t32" coordsize="21600,21600" o:spt="32" o:oned="t" path="m,l21600,21600e" filled="f">
                <v:path arrowok="t" fillok="f" o:connecttype="none"/>
                <o:lock v:ext="edit" shapetype="t"/>
              </v:shapetype>
              <v:shape id="_x0000_s1039" type="#_x0000_t32" style="position:absolute;left:8955;top:6945;width:285;height:249;flip:x y;mso-position-horizontal-relative:text;mso-position-vertical-relative:text" o:connectortype="straight"/>
              <v:shape id="_x0000_s1040" type="#_x0000_t32" style="position:absolute;left:8955;top:6945;width:285;height:249;flip:y" o:connectortype="straight"/>
            </v:group>
            <v:group id="_x0000_s1055" style="position:absolute;left:8865;top:8163;width:1890;height:687" coordorigin="8865,8163" coordsize="1890,687">
              <v:oval id="_x0000_s1045" style="position:absolute;left:8865;top:8163;width:540;height:687" filled="f"/>
              <v:group id="_x0000_s1049" style="position:absolute;left:9000;top:8370;width:285;height:249" coordorigin="8955,6945" coordsize="285,249">
                <v:shape id="_x0000_s1050" type="#_x0000_t32" style="position:absolute;left:8955;top:6945;width:285;height:249;flip:x y;mso-position-horizontal-relative:text;mso-position-vertical-relative:text" o:connectortype="straight"/>
                <v:shape id="_x0000_s1051" type="#_x0000_t32" style="position:absolute;left:8955;top:6945;width:285;height:249;flip:y" o:connectortype="straight"/>
              </v:group>
              <v:group id="_x0000_s1052" style="position:absolute;left:10470;top:8370;width:285;height:249" coordorigin="8955,6945" coordsize="285,249">
                <v:shape id="_x0000_s1053" type="#_x0000_t32" style="position:absolute;left:8955;top:6945;width:285;height:249;flip:x y;mso-position-horizontal-relative:text;mso-position-vertical-relative:text" o:connectortype="straight"/>
                <v:shape id="_x0000_s1054" type="#_x0000_t32" style="position:absolute;left:8955;top:6945;width:285;height:249;flip:y" o:connectortype="straight"/>
              </v:group>
            </v:group>
          </v:group>
        </w:pict>
      </w:r>
      <w:r w:rsidR="002150E1" w:rsidRPr="006F78B1">
        <w:t>Shade your new answer.</w:t>
      </w:r>
    </w:p>
    <w:p w:rsidR="002150E1" w:rsidRPr="006F78B1" w:rsidRDefault="002150E1" w:rsidP="002150E1">
      <w:r w:rsidRPr="006F78B1">
        <w:t xml:space="preserve">For example, if b is a mistake and d is your correct answer: </w:t>
      </w:r>
    </w:p>
    <w:p w:rsidR="002150E1" w:rsidRPr="006F78B1" w:rsidRDefault="002150E1" w:rsidP="002150E1"/>
    <w:p w:rsidR="002150E1" w:rsidRPr="006F78B1" w:rsidRDefault="002150E1" w:rsidP="002150E1">
      <w:r w:rsidRPr="006F78B1">
        <w:t>In the event that you then change your mind back to your original answer, you then cross out the second selection and then circle the first choice.</w:t>
      </w:r>
    </w:p>
    <w:p w:rsidR="002150E1" w:rsidRPr="006F78B1" w:rsidRDefault="002150E1" w:rsidP="002150E1">
      <w:r w:rsidRPr="006F78B1">
        <w:t xml:space="preserve">For example, if b was the first choice and d your second, </w:t>
      </w:r>
    </w:p>
    <w:tbl>
      <w:tblPr>
        <w:tblpPr w:leftFromText="180" w:rightFromText="180" w:vertAnchor="text" w:horzAnchor="margin" w:tblpXSpec="right" w:tblpY="-62"/>
        <w:tblW w:w="0" w:type="auto"/>
        <w:tblLook w:val="01E0" w:firstRow="1" w:lastRow="1" w:firstColumn="1" w:lastColumn="1" w:noHBand="0" w:noVBand="0"/>
      </w:tblPr>
      <w:tblGrid>
        <w:gridCol w:w="468"/>
        <w:gridCol w:w="743"/>
        <w:gridCol w:w="744"/>
        <w:gridCol w:w="743"/>
        <w:gridCol w:w="744"/>
      </w:tblGrid>
      <w:tr w:rsidR="001439EF" w:rsidRPr="006F78B1" w:rsidTr="001439EF">
        <w:trPr>
          <w:trHeight w:val="423"/>
        </w:trPr>
        <w:tc>
          <w:tcPr>
            <w:tcW w:w="468" w:type="dxa"/>
            <w:shd w:val="clear" w:color="auto" w:fill="auto"/>
          </w:tcPr>
          <w:p w:rsidR="002150E1" w:rsidRPr="006F78B1" w:rsidRDefault="002150E1" w:rsidP="001439EF">
            <w:r w:rsidRPr="006F78B1">
              <w:t>1.</w:t>
            </w:r>
          </w:p>
        </w:tc>
        <w:tc>
          <w:tcPr>
            <w:tcW w:w="743" w:type="dxa"/>
            <w:shd w:val="clear" w:color="auto" w:fill="auto"/>
          </w:tcPr>
          <w:p w:rsidR="002150E1" w:rsidRPr="006F78B1" w:rsidRDefault="002150E1" w:rsidP="001439EF">
            <w:r w:rsidRPr="001439EF">
              <w:sym w:font="Wingdings" w:char="F06F"/>
            </w:r>
            <w:r w:rsidRPr="006F78B1">
              <w:t xml:space="preserve"> a</w:t>
            </w:r>
          </w:p>
        </w:tc>
        <w:tc>
          <w:tcPr>
            <w:tcW w:w="744" w:type="dxa"/>
            <w:shd w:val="clear" w:color="auto" w:fill="auto"/>
          </w:tcPr>
          <w:p w:rsidR="002150E1" w:rsidRPr="006F78B1" w:rsidRDefault="002150E1" w:rsidP="001439EF">
            <w:r w:rsidRPr="001439EF">
              <w:sym w:font="Wingdings" w:char="F06E"/>
            </w:r>
            <w:r w:rsidRPr="006F78B1">
              <w:t xml:space="preserve"> b  </w:t>
            </w:r>
          </w:p>
        </w:tc>
        <w:tc>
          <w:tcPr>
            <w:tcW w:w="743" w:type="dxa"/>
            <w:shd w:val="clear" w:color="auto" w:fill="auto"/>
          </w:tcPr>
          <w:p w:rsidR="002150E1" w:rsidRPr="006F78B1" w:rsidRDefault="002150E1" w:rsidP="001439EF">
            <w:r w:rsidRPr="001439EF">
              <w:sym w:font="Wingdings" w:char="F06F"/>
            </w:r>
            <w:r w:rsidRPr="006F78B1">
              <w:t xml:space="preserve"> c</w:t>
            </w:r>
          </w:p>
        </w:tc>
        <w:tc>
          <w:tcPr>
            <w:tcW w:w="744" w:type="dxa"/>
            <w:shd w:val="clear" w:color="auto" w:fill="auto"/>
          </w:tcPr>
          <w:p w:rsidR="002150E1" w:rsidRPr="006F78B1" w:rsidRDefault="002150E1" w:rsidP="001439EF">
            <w:r w:rsidRPr="001439EF">
              <w:sym w:font="Wingdings" w:char="F06E"/>
            </w:r>
            <w:r w:rsidRPr="006F78B1">
              <w:t xml:space="preserve"> d</w:t>
            </w:r>
          </w:p>
        </w:tc>
      </w:tr>
    </w:tbl>
    <w:p w:rsidR="006F78B1" w:rsidRDefault="002150E1" w:rsidP="002150E1">
      <w:r w:rsidRPr="006F78B1">
        <w:t xml:space="preserve">but you changed your mind back and b is your answer: </w:t>
      </w:r>
    </w:p>
    <w:p w:rsidR="002150E1" w:rsidRPr="002150E1" w:rsidRDefault="002150E1" w:rsidP="002150E1">
      <w:pPr>
        <w:rPr>
          <w:sz w:val="22"/>
          <w:szCs w:val="22"/>
        </w:rPr>
      </w:pPr>
      <w:r w:rsidRPr="002150E1">
        <w:rPr>
          <w:sz w:val="22"/>
          <w:szCs w:val="22"/>
        </w:rPr>
        <w:tab/>
        <w:t xml:space="preserve">  </w:t>
      </w:r>
    </w:p>
    <w:tbl>
      <w:tblPr>
        <w:tblpPr w:leftFromText="180" w:rightFromText="180" w:vertAnchor="text" w:horzAnchor="margin" w:tblpY="-29"/>
        <w:tblW w:w="0" w:type="auto"/>
        <w:tblLook w:val="01E0" w:firstRow="1" w:lastRow="1" w:firstColumn="1" w:lastColumn="1" w:noHBand="0" w:noVBand="0"/>
      </w:tblPr>
      <w:tblGrid>
        <w:gridCol w:w="566"/>
        <w:gridCol w:w="785"/>
        <w:gridCol w:w="786"/>
        <w:gridCol w:w="785"/>
        <w:gridCol w:w="786"/>
      </w:tblGrid>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1.</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2.</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48"/>
        </w:trPr>
        <w:tc>
          <w:tcPr>
            <w:tcW w:w="566" w:type="dxa"/>
            <w:shd w:val="clear" w:color="auto" w:fill="auto"/>
          </w:tcPr>
          <w:p w:rsidR="00F422A1" w:rsidRPr="001439EF" w:rsidRDefault="00F422A1" w:rsidP="001439EF">
            <w:pPr>
              <w:rPr>
                <w:sz w:val="28"/>
                <w:szCs w:val="28"/>
              </w:rPr>
            </w:pPr>
            <w:r w:rsidRPr="001439EF">
              <w:rPr>
                <w:sz w:val="28"/>
                <w:szCs w:val="28"/>
              </w:rPr>
              <w:t>3.</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4.</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5.</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6.</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7.</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8.</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9.</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566" w:type="dxa"/>
            <w:shd w:val="clear" w:color="auto" w:fill="auto"/>
          </w:tcPr>
          <w:p w:rsidR="00F422A1" w:rsidRPr="001439EF" w:rsidRDefault="00F422A1" w:rsidP="001439EF">
            <w:pPr>
              <w:rPr>
                <w:sz w:val="28"/>
                <w:szCs w:val="28"/>
              </w:rPr>
            </w:pPr>
            <w:r w:rsidRPr="001439EF">
              <w:rPr>
                <w:sz w:val="28"/>
                <w:szCs w:val="28"/>
              </w:rPr>
              <w:t>10.</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785"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786"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bl>
    <w:p w:rsidR="001439EF" w:rsidRPr="001439EF" w:rsidRDefault="001439EF" w:rsidP="001439EF">
      <w:pPr>
        <w:rPr>
          <w:vanish/>
        </w:rPr>
      </w:pPr>
    </w:p>
    <w:tbl>
      <w:tblPr>
        <w:tblpPr w:leftFromText="181" w:rightFromText="181" w:vertAnchor="text" w:horzAnchor="margin" w:tblpXSpec="right" w:tblpY="-29"/>
        <w:tblOverlap w:val="never"/>
        <w:tblW w:w="0" w:type="auto"/>
        <w:tblLayout w:type="fixed"/>
        <w:tblLook w:val="01E0" w:firstRow="1" w:lastRow="1" w:firstColumn="1" w:lastColumn="1" w:noHBand="0" w:noVBand="0"/>
      </w:tblPr>
      <w:tblGrid>
        <w:gridCol w:w="792"/>
        <w:gridCol w:w="810"/>
        <w:gridCol w:w="810"/>
        <w:gridCol w:w="810"/>
        <w:gridCol w:w="810"/>
      </w:tblGrid>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11.</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12.</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13.</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48"/>
        </w:trPr>
        <w:tc>
          <w:tcPr>
            <w:tcW w:w="792" w:type="dxa"/>
            <w:shd w:val="clear" w:color="auto" w:fill="auto"/>
          </w:tcPr>
          <w:p w:rsidR="00F422A1" w:rsidRPr="001439EF" w:rsidRDefault="00F422A1" w:rsidP="001439EF">
            <w:pPr>
              <w:rPr>
                <w:sz w:val="28"/>
                <w:szCs w:val="28"/>
              </w:rPr>
            </w:pPr>
            <w:r w:rsidRPr="001439EF">
              <w:rPr>
                <w:sz w:val="28"/>
                <w:szCs w:val="28"/>
              </w:rPr>
              <w:t>14.</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15.</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 xml:space="preserve">16.     </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17.</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18.</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19.</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r w:rsidR="001439EF" w:rsidTr="001439EF">
        <w:trPr>
          <w:trHeight w:val="423"/>
        </w:trPr>
        <w:tc>
          <w:tcPr>
            <w:tcW w:w="792" w:type="dxa"/>
            <w:shd w:val="clear" w:color="auto" w:fill="auto"/>
          </w:tcPr>
          <w:p w:rsidR="00F422A1" w:rsidRPr="001439EF" w:rsidRDefault="00F422A1" w:rsidP="001439EF">
            <w:pPr>
              <w:rPr>
                <w:sz w:val="28"/>
                <w:szCs w:val="28"/>
              </w:rPr>
            </w:pPr>
            <w:r w:rsidRPr="001439EF">
              <w:rPr>
                <w:sz w:val="28"/>
                <w:szCs w:val="28"/>
              </w:rPr>
              <w:t>20.</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a</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b</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c</w:t>
            </w:r>
          </w:p>
        </w:tc>
        <w:tc>
          <w:tcPr>
            <w:tcW w:w="810" w:type="dxa"/>
            <w:shd w:val="clear" w:color="auto" w:fill="auto"/>
          </w:tcPr>
          <w:p w:rsidR="00F422A1" w:rsidRPr="001439EF" w:rsidRDefault="00F422A1" w:rsidP="001439EF">
            <w:pPr>
              <w:rPr>
                <w:sz w:val="28"/>
                <w:szCs w:val="28"/>
              </w:rPr>
            </w:pPr>
            <w:r w:rsidRPr="001439EF">
              <w:rPr>
                <w:sz w:val="28"/>
                <w:szCs w:val="28"/>
              </w:rPr>
              <w:sym w:font="Wingdings" w:char="F06F"/>
            </w:r>
            <w:r w:rsidRPr="001439EF">
              <w:rPr>
                <w:sz w:val="28"/>
                <w:szCs w:val="28"/>
              </w:rPr>
              <w:t xml:space="preserve"> d</w:t>
            </w:r>
          </w:p>
        </w:tc>
      </w:tr>
    </w:tbl>
    <w:p w:rsidR="002150E1" w:rsidRDefault="002150E1" w:rsidP="002150E1">
      <w:r>
        <w:t xml:space="preserve">                                                                                  </w:t>
      </w:r>
    </w:p>
    <w:p w:rsidR="002150E1" w:rsidRDefault="002150E1" w:rsidP="002150E1"/>
    <w:p w:rsidR="002150E1" w:rsidRDefault="002150E1" w:rsidP="002150E1">
      <w:r>
        <w:t xml:space="preserve">     </w:t>
      </w:r>
    </w:p>
    <w:p w:rsidR="002150E1" w:rsidRDefault="002150E1" w:rsidP="002150E1"/>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00377C" w:rsidRDefault="0000377C" w:rsidP="008629D9"/>
    <w:p w:rsidR="008629D9" w:rsidRDefault="00EE10AA" w:rsidP="00546900">
      <w:pPr>
        <w:tabs>
          <w:tab w:val="left" w:pos="7938"/>
        </w:tabs>
      </w:pPr>
      <w:r>
        <w:br w:type="page"/>
      </w:r>
      <w:r w:rsidR="008629D9">
        <w:lastRenderedPageBreak/>
        <w:t>SE</w:t>
      </w:r>
      <w:r w:rsidR="00546900">
        <w:t>CTION TWO – Short response</w:t>
      </w:r>
      <w:r w:rsidR="00546900">
        <w:tab/>
      </w:r>
      <w:r w:rsidR="008629D9">
        <w:t>(</w:t>
      </w:r>
      <w:r w:rsidR="0075293B">
        <w:t>45</w:t>
      </w:r>
      <w:r w:rsidR="008629D9">
        <w:t xml:space="preserve">  marks)</w:t>
      </w:r>
    </w:p>
    <w:p w:rsidR="008629D9" w:rsidRDefault="008629D9" w:rsidP="008629D9"/>
    <w:p w:rsidR="008629D9" w:rsidRDefault="004F0CA0" w:rsidP="008629D9">
      <w:r>
        <w:t xml:space="preserve">Section Two contains </w:t>
      </w:r>
      <w:r w:rsidR="0075293B">
        <w:t>10</w:t>
      </w:r>
      <w:r w:rsidR="008629D9">
        <w:t xml:space="preserve"> questions. Attempt ALL questions in the spaces provided.</w:t>
      </w:r>
    </w:p>
    <w:p w:rsidR="008629D9" w:rsidRDefault="008629D9" w:rsidP="008629D9"/>
    <w:p w:rsidR="0043032C" w:rsidRDefault="00117CB3" w:rsidP="0043032C">
      <w:pPr>
        <w:ind w:left="720" w:hanging="720"/>
      </w:pPr>
      <w:r>
        <w:t>1</w:t>
      </w:r>
      <w:r w:rsidR="0043032C">
        <w:t>.</w:t>
      </w:r>
      <w:r w:rsidR="0043032C">
        <w:tab/>
        <w:t>Classify the following solids as: ionic (I), metallic (M), covalent molecular (CM), or covalent network (CN).</w:t>
      </w:r>
    </w:p>
    <w:p w:rsidR="0043032C" w:rsidRDefault="0043032C" w:rsidP="0043032C"/>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620"/>
        <w:gridCol w:w="2214"/>
        <w:gridCol w:w="1566"/>
      </w:tblGrid>
      <w:tr w:rsidR="0043032C" w:rsidTr="00982F6C">
        <w:tc>
          <w:tcPr>
            <w:tcW w:w="1980" w:type="dxa"/>
            <w:shd w:val="clear" w:color="auto" w:fill="auto"/>
            <w:vAlign w:val="center"/>
          </w:tcPr>
          <w:p w:rsidR="0043032C" w:rsidRDefault="0043032C" w:rsidP="00982F6C">
            <w:r>
              <w:t>Bronze</w:t>
            </w:r>
          </w:p>
        </w:tc>
        <w:tc>
          <w:tcPr>
            <w:tcW w:w="1620" w:type="dxa"/>
            <w:shd w:val="clear" w:color="auto" w:fill="auto"/>
            <w:vAlign w:val="center"/>
          </w:tcPr>
          <w:p w:rsidR="0043032C" w:rsidRDefault="0043032C" w:rsidP="00982F6C">
            <w:pPr>
              <w:spacing w:line="360" w:lineRule="auto"/>
            </w:pPr>
          </w:p>
        </w:tc>
        <w:tc>
          <w:tcPr>
            <w:tcW w:w="2214" w:type="dxa"/>
            <w:shd w:val="clear" w:color="auto" w:fill="auto"/>
            <w:vAlign w:val="center"/>
          </w:tcPr>
          <w:p w:rsidR="0043032C" w:rsidRDefault="001A24E3" w:rsidP="00982F6C">
            <w:r>
              <w:t>Iodine</w:t>
            </w:r>
          </w:p>
        </w:tc>
        <w:tc>
          <w:tcPr>
            <w:tcW w:w="1566" w:type="dxa"/>
            <w:shd w:val="clear" w:color="auto" w:fill="auto"/>
            <w:vAlign w:val="center"/>
          </w:tcPr>
          <w:p w:rsidR="0043032C" w:rsidRDefault="0043032C" w:rsidP="00982F6C"/>
        </w:tc>
      </w:tr>
      <w:tr w:rsidR="0043032C" w:rsidTr="00982F6C">
        <w:tc>
          <w:tcPr>
            <w:tcW w:w="1980" w:type="dxa"/>
            <w:shd w:val="clear" w:color="auto" w:fill="auto"/>
            <w:vAlign w:val="center"/>
          </w:tcPr>
          <w:p w:rsidR="0043032C" w:rsidRDefault="0043032C" w:rsidP="00982F6C">
            <w:r>
              <w:t>Diamond</w:t>
            </w:r>
          </w:p>
        </w:tc>
        <w:tc>
          <w:tcPr>
            <w:tcW w:w="1620" w:type="dxa"/>
            <w:shd w:val="clear" w:color="auto" w:fill="auto"/>
            <w:vAlign w:val="center"/>
          </w:tcPr>
          <w:p w:rsidR="0043032C" w:rsidRDefault="0043032C" w:rsidP="00982F6C">
            <w:pPr>
              <w:spacing w:line="360" w:lineRule="auto"/>
            </w:pPr>
          </w:p>
        </w:tc>
        <w:tc>
          <w:tcPr>
            <w:tcW w:w="2214" w:type="dxa"/>
            <w:shd w:val="clear" w:color="auto" w:fill="auto"/>
            <w:vAlign w:val="center"/>
          </w:tcPr>
          <w:p w:rsidR="0043032C" w:rsidRDefault="001A24E3" w:rsidP="00982F6C">
            <w:r>
              <w:t>Magnesium sulfate</w:t>
            </w:r>
          </w:p>
        </w:tc>
        <w:tc>
          <w:tcPr>
            <w:tcW w:w="1566" w:type="dxa"/>
            <w:shd w:val="clear" w:color="auto" w:fill="auto"/>
            <w:vAlign w:val="center"/>
          </w:tcPr>
          <w:p w:rsidR="0043032C" w:rsidRDefault="0043032C" w:rsidP="00982F6C"/>
        </w:tc>
      </w:tr>
      <w:tr w:rsidR="0043032C" w:rsidTr="00982F6C">
        <w:tc>
          <w:tcPr>
            <w:tcW w:w="1980" w:type="dxa"/>
            <w:shd w:val="clear" w:color="auto" w:fill="auto"/>
            <w:vAlign w:val="center"/>
          </w:tcPr>
          <w:p w:rsidR="0043032C" w:rsidRDefault="0043032C" w:rsidP="00982F6C">
            <w:r>
              <w:t>Silicon dioxide</w:t>
            </w:r>
          </w:p>
        </w:tc>
        <w:tc>
          <w:tcPr>
            <w:tcW w:w="1620" w:type="dxa"/>
            <w:shd w:val="clear" w:color="auto" w:fill="auto"/>
            <w:vAlign w:val="center"/>
          </w:tcPr>
          <w:p w:rsidR="0043032C" w:rsidRDefault="0043032C" w:rsidP="00982F6C">
            <w:pPr>
              <w:spacing w:line="360" w:lineRule="auto"/>
            </w:pPr>
          </w:p>
        </w:tc>
        <w:tc>
          <w:tcPr>
            <w:tcW w:w="2214" w:type="dxa"/>
            <w:shd w:val="clear" w:color="auto" w:fill="auto"/>
            <w:vAlign w:val="center"/>
          </w:tcPr>
          <w:p w:rsidR="0043032C" w:rsidRDefault="001A24E3" w:rsidP="00982F6C">
            <w:r>
              <w:t>Hydrogen peroxide</w:t>
            </w:r>
          </w:p>
        </w:tc>
        <w:tc>
          <w:tcPr>
            <w:tcW w:w="1566" w:type="dxa"/>
            <w:shd w:val="clear" w:color="auto" w:fill="auto"/>
            <w:vAlign w:val="center"/>
          </w:tcPr>
          <w:p w:rsidR="0043032C" w:rsidRDefault="0043032C" w:rsidP="00982F6C"/>
        </w:tc>
      </w:tr>
      <w:tr w:rsidR="0043032C" w:rsidTr="00982F6C">
        <w:tc>
          <w:tcPr>
            <w:tcW w:w="1980" w:type="dxa"/>
            <w:shd w:val="clear" w:color="auto" w:fill="auto"/>
            <w:vAlign w:val="center"/>
          </w:tcPr>
          <w:p w:rsidR="0043032C" w:rsidRDefault="0043032C" w:rsidP="00982F6C">
            <w:r>
              <w:t>Dry ice (CO</w:t>
            </w:r>
            <w:r w:rsidRPr="001439EF">
              <w:rPr>
                <w:vertAlign w:val="subscript"/>
              </w:rPr>
              <w:t>2</w:t>
            </w:r>
            <w:r>
              <w:t>)</w:t>
            </w:r>
          </w:p>
        </w:tc>
        <w:tc>
          <w:tcPr>
            <w:tcW w:w="1620" w:type="dxa"/>
            <w:shd w:val="clear" w:color="auto" w:fill="auto"/>
            <w:vAlign w:val="center"/>
          </w:tcPr>
          <w:p w:rsidR="0043032C" w:rsidRDefault="0043032C" w:rsidP="00982F6C">
            <w:pPr>
              <w:spacing w:line="360" w:lineRule="auto"/>
            </w:pPr>
          </w:p>
        </w:tc>
        <w:tc>
          <w:tcPr>
            <w:tcW w:w="2214" w:type="dxa"/>
            <w:shd w:val="clear" w:color="auto" w:fill="auto"/>
            <w:vAlign w:val="center"/>
          </w:tcPr>
          <w:p w:rsidR="0043032C" w:rsidRDefault="001A24E3" w:rsidP="00982F6C">
            <w:r>
              <w:t>Benzene (C</w:t>
            </w:r>
            <w:r w:rsidRPr="001439EF">
              <w:rPr>
                <w:vertAlign w:val="subscript"/>
              </w:rPr>
              <w:t>6</w:t>
            </w:r>
            <w:r>
              <w:t>H</w:t>
            </w:r>
            <w:r w:rsidRPr="001439EF">
              <w:rPr>
                <w:vertAlign w:val="subscript"/>
              </w:rPr>
              <w:t>6</w:t>
            </w:r>
            <w:r>
              <w:t>)</w:t>
            </w:r>
          </w:p>
        </w:tc>
        <w:tc>
          <w:tcPr>
            <w:tcW w:w="1566" w:type="dxa"/>
            <w:shd w:val="clear" w:color="auto" w:fill="auto"/>
            <w:vAlign w:val="center"/>
          </w:tcPr>
          <w:p w:rsidR="0043032C" w:rsidRDefault="0043032C" w:rsidP="00982F6C"/>
        </w:tc>
      </w:tr>
    </w:tbl>
    <w:p w:rsidR="0043032C" w:rsidRDefault="0043032C" w:rsidP="0043032C"/>
    <w:p w:rsidR="003121B2" w:rsidRDefault="00BC5D03" w:rsidP="00E623DE">
      <w:pPr>
        <w:jc w:val="right"/>
      </w:pPr>
      <w:r>
        <w:t>(4 marks)</w:t>
      </w:r>
    </w:p>
    <w:p w:rsidR="00BC5D03" w:rsidRDefault="00BC5D03" w:rsidP="0043032C"/>
    <w:p w:rsidR="008629D9" w:rsidRDefault="00117CB3" w:rsidP="00D32E7A">
      <w:pPr>
        <w:ind w:left="720" w:hanging="720"/>
      </w:pPr>
      <w:r>
        <w:t>2</w:t>
      </w:r>
      <w:r w:rsidR="00D32E7A">
        <w:t>.</w:t>
      </w:r>
      <w:r w:rsidR="00D32E7A">
        <w:tab/>
        <w:t>Write equations and observations for any reactions that occur in the following procedures. If no reaction or no change is observed, then you should state this.</w:t>
      </w:r>
    </w:p>
    <w:p w:rsidR="00217F5F" w:rsidRDefault="00ED31CE" w:rsidP="00D32E7A">
      <w:pPr>
        <w:ind w:left="720" w:hanging="720"/>
      </w:pPr>
      <w:r>
        <w:tab/>
        <w:t>Include states i.e.  (s) – solid, (l) – liquid, (g) – gas or (aq) – aqueous.</w:t>
      </w:r>
    </w:p>
    <w:p w:rsidR="00217F5F" w:rsidRDefault="00217F5F" w:rsidP="00D32E7A">
      <w:pPr>
        <w:ind w:left="720" w:hanging="720"/>
      </w:pPr>
    </w:p>
    <w:p w:rsidR="008629D9" w:rsidRDefault="00217F5F" w:rsidP="008629D9">
      <w:r>
        <w:tab/>
        <w:t>a)</w:t>
      </w:r>
      <w:r>
        <w:tab/>
        <w:t>burning magnesium ribbon in oxygen gas</w:t>
      </w:r>
    </w:p>
    <w:p w:rsidR="00217F5F" w:rsidRDefault="00217F5F" w:rsidP="008629D9"/>
    <w:p w:rsidR="00312C49" w:rsidRDefault="00312C49" w:rsidP="008629D9"/>
    <w:p w:rsidR="00217F5F" w:rsidRPr="00312C49" w:rsidRDefault="00217F5F" w:rsidP="00312C49">
      <w:pPr>
        <w:tabs>
          <w:tab w:val="left" w:pos="709"/>
          <w:tab w:val="left" w:pos="8080"/>
        </w:tabs>
        <w:rPr>
          <w:u w:val="single"/>
        </w:rPr>
      </w:pPr>
      <w:r>
        <w:tab/>
        <w:t>equation:</w:t>
      </w:r>
      <w:r w:rsidR="00312C49">
        <w:t xml:space="preserve"> </w:t>
      </w:r>
      <w:r w:rsidR="00312C49" w:rsidRPr="00DE6AEE">
        <w:rPr>
          <w:u w:val="dotted" w:color="BFBFBF"/>
        </w:rPr>
        <w:tab/>
      </w:r>
    </w:p>
    <w:p w:rsidR="00217F5F" w:rsidRDefault="00217F5F" w:rsidP="008629D9"/>
    <w:p w:rsidR="00217F5F" w:rsidRDefault="00312C49" w:rsidP="00312C49">
      <w:pPr>
        <w:tabs>
          <w:tab w:val="left" w:pos="709"/>
          <w:tab w:val="left" w:pos="8222"/>
        </w:tabs>
      </w:pPr>
      <w:r>
        <w:tab/>
        <w:t xml:space="preserve">observation: </w:t>
      </w:r>
      <w:r w:rsidRPr="00312C49">
        <w:rPr>
          <w:u w:val="dotted" w:color="BFBFBF"/>
        </w:rPr>
        <w:tab/>
      </w:r>
    </w:p>
    <w:p w:rsidR="008629D9" w:rsidRDefault="008629D9" w:rsidP="008629D9"/>
    <w:p w:rsidR="00217F5F" w:rsidRDefault="00217F5F" w:rsidP="008629D9">
      <w:r>
        <w:tab/>
        <w:t>b)</w:t>
      </w:r>
      <w:r>
        <w:tab/>
        <w:t>zinc powder is added to hydrochloric acid solution</w:t>
      </w:r>
    </w:p>
    <w:p w:rsidR="00312C49" w:rsidRDefault="00312C49" w:rsidP="00312C49"/>
    <w:p w:rsidR="00312C49" w:rsidRDefault="00312C49" w:rsidP="00312C49"/>
    <w:p w:rsidR="00312C49" w:rsidRPr="00312C49" w:rsidRDefault="00312C49" w:rsidP="00312C49">
      <w:pPr>
        <w:tabs>
          <w:tab w:val="left" w:pos="709"/>
          <w:tab w:val="left" w:pos="8080"/>
        </w:tabs>
        <w:rPr>
          <w:u w:val="single"/>
        </w:rPr>
      </w:pPr>
      <w:r>
        <w:tab/>
        <w:t xml:space="preserve">equation: </w:t>
      </w:r>
      <w:r w:rsidRPr="00312C49">
        <w:rPr>
          <w:u w:val="dotted" w:color="BFBFBF"/>
        </w:rPr>
        <w:tab/>
      </w:r>
    </w:p>
    <w:p w:rsidR="00312C49" w:rsidRDefault="00312C49" w:rsidP="00312C49"/>
    <w:p w:rsidR="00312C49" w:rsidRDefault="00312C49" w:rsidP="00312C49">
      <w:pPr>
        <w:tabs>
          <w:tab w:val="left" w:pos="709"/>
          <w:tab w:val="left" w:pos="8222"/>
        </w:tabs>
      </w:pPr>
      <w:r>
        <w:tab/>
        <w:t xml:space="preserve">observation: </w:t>
      </w:r>
      <w:r w:rsidRPr="00312C49">
        <w:rPr>
          <w:u w:val="dotted" w:color="BFBFBF"/>
        </w:rPr>
        <w:tab/>
      </w:r>
    </w:p>
    <w:p w:rsidR="00312C49" w:rsidRDefault="00312C49" w:rsidP="00312C49"/>
    <w:p w:rsidR="00217F5F" w:rsidRDefault="006D502C" w:rsidP="006D502C">
      <w:pPr>
        <w:ind w:firstLine="720"/>
      </w:pPr>
      <w:r>
        <w:t>c)</w:t>
      </w:r>
      <w:r>
        <w:tab/>
        <w:t xml:space="preserve"> aqueous sodium chloride is added to aqueous potassium nitrate</w:t>
      </w:r>
    </w:p>
    <w:p w:rsidR="00312C49" w:rsidRDefault="00312C49" w:rsidP="00312C49"/>
    <w:p w:rsidR="00312C49" w:rsidRDefault="00312C49" w:rsidP="00312C49"/>
    <w:p w:rsidR="00312C49" w:rsidRPr="00312C49" w:rsidRDefault="00312C49" w:rsidP="00312C49">
      <w:pPr>
        <w:tabs>
          <w:tab w:val="left" w:pos="709"/>
          <w:tab w:val="left" w:pos="8080"/>
        </w:tabs>
        <w:rPr>
          <w:u w:val="single"/>
        </w:rPr>
      </w:pPr>
      <w:r>
        <w:tab/>
        <w:t xml:space="preserve">equation: </w:t>
      </w:r>
      <w:r w:rsidRPr="00312C49">
        <w:rPr>
          <w:u w:val="dotted" w:color="BFBFBF"/>
        </w:rPr>
        <w:tab/>
      </w:r>
    </w:p>
    <w:p w:rsidR="00312C49" w:rsidRDefault="00312C49" w:rsidP="00312C49"/>
    <w:p w:rsidR="00312C49" w:rsidRDefault="00312C49" w:rsidP="00312C49">
      <w:pPr>
        <w:tabs>
          <w:tab w:val="left" w:pos="709"/>
          <w:tab w:val="left" w:pos="8222"/>
        </w:tabs>
      </w:pPr>
      <w:r>
        <w:tab/>
        <w:t xml:space="preserve">observation: </w:t>
      </w:r>
      <w:r w:rsidRPr="00312C49">
        <w:rPr>
          <w:u w:val="dotted" w:color="BFBFBF"/>
        </w:rPr>
        <w:tab/>
      </w:r>
    </w:p>
    <w:p w:rsidR="00312C49" w:rsidRDefault="00312C49" w:rsidP="00312C49"/>
    <w:p w:rsidR="006D6A2C" w:rsidRDefault="006D6A2C" w:rsidP="006D502C">
      <w:pPr>
        <w:ind w:firstLine="720"/>
      </w:pPr>
      <w:r>
        <w:t>d)</w:t>
      </w:r>
      <w:r>
        <w:tab/>
        <w:t>aqueous silver nitrate is added to aqueous sodium chloride</w:t>
      </w:r>
    </w:p>
    <w:p w:rsidR="00312C49" w:rsidRDefault="00312C49" w:rsidP="00312C49"/>
    <w:p w:rsidR="00312C49" w:rsidRDefault="00312C49" w:rsidP="00312C49"/>
    <w:p w:rsidR="00312C49" w:rsidRPr="00312C49" w:rsidRDefault="00312C49" w:rsidP="00312C49">
      <w:pPr>
        <w:tabs>
          <w:tab w:val="left" w:pos="709"/>
          <w:tab w:val="left" w:pos="8080"/>
        </w:tabs>
        <w:rPr>
          <w:u w:val="single"/>
        </w:rPr>
      </w:pPr>
      <w:r>
        <w:tab/>
        <w:t xml:space="preserve">equation: </w:t>
      </w:r>
      <w:r w:rsidRPr="00312C49">
        <w:rPr>
          <w:u w:val="dotted" w:color="BFBFBF"/>
        </w:rPr>
        <w:tab/>
      </w:r>
    </w:p>
    <w:p w:rsidR="00312C49" w:rsidRDefault="00312C49" w:rsidP="00312C49"/>
    <w:p w:rsidR="00312C49" w:rsidRDefault="00312C49" w:rsidP="00312C49">
      <w:pPr>
        <w:tabs>
          <w:tab w:val="left" w:pos="709"/>
          <w:tab w:val="left" w:pos="8222"/>
        </w:tabs>
      </w:pPr>
      <w:r>
        <w:tab/>
        <w:t xml:space="preserve">observation: </w:t>
      </w:r>
      <w:r w:rsidRPr="00312C49">
        <w:rPr>
          <w:u w:val="dotted" w:color="BFBFBF"/>
        </w:rPr>
        <w:tab/>
      </w:r>
    </w:p>
    <w:p w:rsidR="003121B2" w:rsidRDefault="00BC5D03" w:rsidP="00E623DE">
      <w:pPr>
        <w:jc w:val="right"/>
      </w:pPr>
      <w:r>
        <w:t>(12 marks)</w:t>
      </w:r>
    </w:p>
    <w:p w:rsidR="00117CB3" w:rsidRDefault="00EE10AA" w:rsidP="00117CB3">
      <w:r>
        <w:br w:type="page"/>
      </w:r>
      <w:r w:rsidR="00117CB3">
        <w:lastRenderedPageBreak/>
        <w:t>3.</w:t>
      </w:r>
      <w:r w:rsidR="00117CB3">
        <w:tab/>
        <w:t>Name the following substances:</w:t>
      </w:r>
    </w:p>
    <w:p w:rsidR="00117CB3" w:rsidRDefault="00117CB3" w:rsidP="00117CB3"/>
    <w:p w:rsidR="00117CB3" w:rsidRDefault="007B409D" w:rsidP="00E623DE">
      <w:pPr>
        <w:numPr>
          <w:ilvl w:val="1"/>
          <w:numId w:val="27"/>
        </w:numPr>
        <w:tabs>
          <w:tab w:val="left" w:pos="1418"/>
          <w:tab w:val="left" w:pos="2694"/>
          <w:tab w:val="left" w:pos="7513"/>
        </w:tabs>
      </w:pPr>
      <w:r>
        <w:t>Cu</w:t>
      </w:r>
      <w:r w:rsidR="00117CB3" w:rsidRPr="009E2E54">
        <w:rPr>
          <w:vertAlign w:val="subscript"/>
        </w:rPr>
        <w:t>2</w:t>
      </w:r>
      <w:r w:rsidR="00117CB3">
        <w:t>O</w:t>
      </w:r>
      <w:r w:rsidR="00E623DE">
        <w:tab/>
      </w:r>
      <w:r w:rsidR="00E623DE" w:rsidRPr="00312C49">
        <w:rPr>
          <w:u w:val="dotted" w:color="BFBFBF"/>
        </w:rPr>
        <w:tab/>
      </w:r>
    </w:p>
    <w:p w:rsidR="00117CB3" w:rsidRDefault="00117CB3" w:rsidP="00E623DE">
      <w:pPr>
        <w:tabs>
          <w:tab w:val="left" w:pos="1418"/>
          <w:tab w:val="left" w:pos="2694"/>
          <w:tab w:val="left" w:pos="7513"/>
        </w:tabs>
        <w:ind w:firstLine="60"/>
      </w:pPr>
    </w:p>
    <w:p w:rsidR="00117CB3" w:rsidRDefault="00117CB3" w:rsidP="00E623DE">
      <w:pPr>
        <w:numPr>
          <w:ilvl w:val="1"/>
          <w:numId w:val="27"/>
        </w:numPr>
        <w:tabs>
          <w:tab w:val="left" w:pos="1418"/>
          <w:tab w:val="left" w:pos="2694"/>
          <w:tab w:val="left" w:pos="7513"/>
        </w:tabs>
      </w:pPr>
      <w:r>
        <w:t>CO</w:t>
      </w:r>
      <w:r>
        <w:tab/>
      </w:r>
      <w:r w:rsidR="00E623DE" w:rsidRPr="00312C49">
        <w:rPr>
          <w:u w:val="dotted" w:color="BFBFBF"/>
        </w:rPr>
        <w:tab/>
      </w:r>
    </w:p>
    <w:p w:rsidR="00117CB3" w:rsidRDefault="00117CB3" w:rsidP="00E623DE">
      <w:pPr>
        <w:tabs>
          <w:tab w:val="left" w:pos="1418"/>
          <w:tab w:val="left" w:pos="2694"/>
          <w:tab w:val="left" w:pos="7513"/>
        </w:tabs>
      </w:pPr>
    </w:p>
    <w:p w:rsidR="00117CB3" w:rsidRDefault="00117CB3" w:rsidP="00E623DE">
      <w:pPr>
        <w:numPr>
          <w:ilvl w:val="1"/>
          <w:numId w:val="27"/>
        </w:numPr>
        <w:tabs>
          <w:tab w:val="left" w:pos="1418"/>
          <w:tab w:val="left" w:pos="2694"/>
          <w:tab w:val="left" w:pos="7513"/>
        </w:tabs>
      </w:pPr>
      <w:r>
        <w:t>NaHSO</w:t>
      </w:r>
      <w:r w:rsidRPr="009E2E54">
        <w:rPr>
          <w:vertAlign w:val="subscript"/>
        </w:rPr>
        <w:t>4</w:t>
      </w:r>
      <w:r w:rsidR="00E623DE">
        <w:rPr>
          <w:vertAlign w:val="subscript"/>
        </w:rPr>
        <w:tab/>
      </w:r>
      <w:r>
        <w:t xml:space="preserve"> </w:t>
      </w:r>
      <w:r w:rsidR="00E623DE" w:rsidRPr="00312C49">
        <w:rPr>
          <w:u w:val="dotted" w:color="BFBFBF"/>
        </w:rPr>
        <w:tab/>
      </w:r>
    </w:p>
    <w:p w:rsidR="00E623DE" w:rsidRDefault="00E623DE" w:rsidP="00E623DE">
      <w:pPr>
        <w:tabs>
          <w:tab w:val="left" w:pos="1418"/>
          <w:tab w:val="left" w:pos="2694"/>
          <w:tab w:val="left" w:pos="7513"/>
        </w:tabs>
        <w:ind w:left="720"/>
      </w:pPr>
    </w:p>
    <w:p w:rsidR="00117CB3" w:rsidRDefault="00117CB3" w:rsidP="00E623DE">
      <w:pPr>
        <w:numPr>
          <w:ilvl w:val="1"/>
          <w:numId w:val="27"/>
        </w:numPr>
        <w:tabs>
          <w:tab w:val="left" w:pos="1418"/>
          <w:tab w:val="left" w:pos="2694"/>
          <w:tab w:val="left" w:pos="7513"/>
        </w:tabs>
      </w:pPr>
      <w:r>
        <w:t>N</w:t>
      </w:r>
      <w:r w:rsidRPr="009E2E54">
        <w:rPr>
          <w:vertAlign w:val="subscript"/>
        </w:rPr>
        <w:t>2</w:t>
      </w:r>
      <w:r>
        <w:t>O</w:t>
      </w:r>
      <w:r w:rsidRPr="009E2E54">
        <w:rPr>
          <w:vertAlign w:val="subscript"/>
        </w:rPr>
        <w:t>5</w:t>
      </w:r>
      <w:r w:rsidR="00E623DE">
        <w:tab/>
      </w:r>
      <w:r w:rsidR="00E623DE" w:rsidRPr="00312C49">
        <w:rPr>
          <w:u w:val="dotted" w:color="BFBFBF"/>
        </w:rPr>
        <w:tab/>
      </w:r>
    </w:p>
    <w:p w:rsidR="00117CB3" w:rsidRDefault="00117CB3" w:rsidP="00117CB3"/>
    <w:p w:rsidR="00117CB3" w:rsidRDefault="00117CB3" w:rsidP="00E623DE">
      <w:pPr>
        <w:jc w:val="right"/>
      </w:pPr>
      <w:r>
        <w:t>(4 marks)</w:t>
      </w:r>
    </w:p>
    <w:p w:rsidR="008163D4" w:rsidRDefault="008163D4" w:rsidP="00117CB3"/>
    <w:p w:rsidR="003121B2" w:rsidRDefault="003121B2" w:rsidP="003121B2">
      <w:pPr>
        <w:ind w:left="720" w:hanging="720"/>
      </w:pPr>
      <w:r>
        <w:t>4.</w:t>
      </w:r>
      <w:r>
        <w:tab/>
        <w:t>Draw electron dot diagrams showing the bonding present in the following substances.</w:t>
      </w:r>
    </w:p>
    <w:p w:rsidR="003121B2" w:rsidRDefault="003121B2" w:rsidP="0099058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28"/>
        <w:gridCol w:w="4428"/>
      </w:tblGrid>
      <w:tr w:rsidR="003121B2" w:rsidTr="001439EF">
        <w:tc>
          <w:tcPr>
            <w:tcW w:w="4428" w:type="dxa"/>
            <w:shd w:val="clear" w:color="auto" w:fill="auto"/>
          </w:tcPr>
          <w:p w:rsidR="003121B2" w:rsidRDefault="003121B2" w:rsidP="001439EF">
            <w:pPr>
              <w:jc w:val="center"/>
            </w:pPr>
            <w:r>
              <w:t>Substance</w:t>
            </w:r>
          </w:p>
        </w:tc>
        <w:tc>
          <w:tcPr>
            <w:tcW w:w="4428" w:type="dxa"/>
            <w:shd w:val="clear" w:color="auto" w:fill="auto"/>
          </w:tcPr>
          <w:p w:rsidR="003121B2" w:rsidRDefault="003121B2" w:rsidP="001439EF">
            <w:pPr>
              <w:jc w:val="center"/>
            </w:pPr>
            <w:r>
              <w:t>Electron dot diagram</w:t>
            </w:r>
          </w:p>
        </w:tc>
      </w:tr>
      <w:tr w:rsidR="003121B2" w:rsidTr="001439EF">
        <w:tc>
          <w:tcPr>
            <w:tcW w:w="4428" w:type="dxa"/>
            <w:shd w:val="clear" w:color="auto" w:fill="auto"/>
          </w:tcPr>
          <w:p w:rsidR="003121B2" w:rsidRDefault="003121B2" w:rsidP="00990582"/>
          <w:p w:rsidR="003121B2" w:rsidRDefault="003121B2" w:rsidP="00990582"/>
          <w:p w:rsidR="003121B2" w:rsidRDefault="003121B2" w:rsidP="00990582">
            <w:r>
              <w:t>Hydrogen sulfide</w:t>
            </w:r>
          </w:p>
          <w:p w:rsidR="003121B2" w:rsidRDefault="003121B2" w:rsidP="00990582"/>
          <w:p w:rsidR="003121B2" w:rsidRDefault="003121B2" w:rsidP="00990582"/>
        </w:tc>
        <w:tc>
          <w:tcPr>
            <w:tcW w:w="4428" w:type="dxa"/>
            <w:shd w:val="clear" w:color="auto" w:fill="auto"/>
          </w:tcPr>
          <w:p w:rsidR="003121B2" w:rsidRDefault="003121B2" w:rsidP="00990582"/>
          <w:p w:rsidR="008163D4" w:rsidRDefault="008163D4" w:rsidP="00990582"/>
          <w:p w:rsidR="008163D4" w:rsidRDefault="008163D4" w:rsidP="00990582"/>
          <w:p w:rsidR="008163D4" w:rsidRDefault="008163D4" w:rsidP="00990582"/>
          <w:p w:rsidR="008163D4" w:rsidRDefault="008163D4" w:rsidP="00990582"/>
          <w:p w:rsidR="008163D4" w:rsidRDefault="008163D4" w:rsidP="00990582"/>
        </w:tc>
      </w:tr>
      <w:tr w:rsidR="003121B2" w:rsidTr="001439EF">
        <w:tc>
          <w:tcPr>
            <w:tcW w:w="4428" w:type="dxa"/>
            <w:shd w:val="clear" w:color="auto" w:fill="auto"/>
          </w:tcPr>
          <w:p w:rsidR="003121B2" w:rsidRDefault="003121B2" w:rsidP="00990582"/>
          <w:p w:rsidR="003121B2" w:rsidRDefault="003121B2" w:rsidP="00990582"/>
          <w:p w:rsidR="003121B2" w:rsidRDefault="003121B2" w:rsidP="00990582">
            <w:r>
              <w:t>Carbon dioxide</w:t>
            </w:r>
          </w:p>
          <w:p w:rsidR="003121B2" w:rsidRDefault="003121B2" w:rsidP="00990582"/>
          <w:p w:rsidR="003121B2" w:rsidRDefault="003121B2" w:rsidP="00990582"/>
        </w:tc>
        <w:tc>
          <w:tcPr>
            <w:tcW w:w="4428" w:type="dxa"/>
            <w:shd w:val="clear" w:color="auto" w:fill="auto"/>
          </w:tcPr>
          <w:p w:rsidR="003121B2" w:rsidRDefault="003121B2" w:rsidP="00990582"/>
          <w:p w:rsidR="008163D4" w:rsidRDefault="008163D4" w:rsidP="00990582"/>
          <w:p w:rsidR="008163D4" w:rsidRDefault="008163D4" w:rsidP="00990582"/>
          <w:p w:rsidR="008163D4" w:rsidRDefault="008163D4" w:rsidP="00990582"/>
          <w:p w:rsidR="008163D4" w:rsidRDefault="008163D4" w:rsidP="00990582"/>
          <w:p w:rsidR="008163D4" w:rsidRDefault="008163D4" w:rsidP="00990582"/>
        </w:tc>
      </w:tr>
      <w:tr w:rsidR="003121B2" w:rsidTr="001439EF">
        <w:tc>
          <w:tcPr>
            <w:tcW w:w="4428" w:type="dxa"/>
            <w:shd w:val="clear" w:color="auto" w:fill="auto"/>
          </w:tcPr>
          <w:p w:rsidR="003121B2" w:rsidRDefault="003121B2" w:rsidP="00990582"/>
          <w:p w:rsidR="003121B2" w:rsidRDefault="003121B2" w:rsidP="00990582"/>
          <w:p w:rsidR="003121B2" w:rsidRDefault="003121B2" w:rsidP="00990582">
            <w:r>
              <w:t>Nitrogen gas</w:t>
            </w:r>
          </w:p>
          <w:p w:rsidR="003121B2" w:rsidRDefault="003121B2" w:rsidP="00990582"/>
          <w:p w:rsidR="003121B2" w:rsidRDefault="003121B2" w:rsidP="00990582"/>
        </w:tc>
        <w:tc>
          <w:tcPr>
            <w:tcW w:w="4428" w:type="dxa"/>
            <w:shd w:val="clear" w:color="auto" w:fill="auto"/>
          </w:tcPr>
          <w:p w:rsidR="003121B2" w:rsidRDefault="003121B2" w:rsidP="00990582"/>
          <w:p w:rsidR="008163D4" w:rsidRDefault="008163D4" w:rsidP="00990582"/>
          <w:p w:rsidR="008163D4" w:rsidRDefault="008163D4" w:rsidP="00990582"/>
          <w:p w:rsidR="008163D4" w:rsidRDefault="008163D4" w:rsidP="00990582"/>
          <w:p w:rsidR="008163D4" w:rsidRDefault="008163D4" w:rsidP="00990582"/>
          <w:p w:rsidR="008163D4" w:rsidRDefault="008163D4" w:rsidP="00990582"/>
        </w:tc>
      </w:tr>
      <w:tr w:rsidR="003121B2" w:rsidTr="001439EF">
        <w:tc>
          <w:tcPr>
            <w:tcW w:w="4428" w:type="dxa"/>
            <w:shd w:val="clear" w:color="auto" w:fill="auto"/>
          </w:tcPr>
          <w:p w:rsidR="003121B2" w:rsidRDefault="003121B2" w:rsidP="00990582"/>
          <w:p w:rsidR="003121B2" w:rsidRDefault="003121B2" w:rsidP="00990582"/>
          <w:p w:rsidR="003121B2" w:rsidRDefault="003121B2" w:rsidP="00990582">
            <w:r>
              <w:t>Magnesium chloride</w:t>
            </w:r>
          </w:p>
          <w:p w:rsidR="003121B2" w:rsidRDefault="003121B2" w:rsidP="00990582"/>
          <w:p w:rsidR="003121B2" w:rsidRDefault="003121B2" w:rsidP="00990582"/>
        </w:tc>
        <w:tc>
          <w:tcPr>
            <w:tcW w:w="4428" w:type="dxa"/>
            <w:shd w:val="clear" w:color="auto" w:fill="auto"/>
          </w:tcPr>
          <w:p w:rsidR="003121B2" w:rsidRDefault="003121B2" w:rsidP="00990582"/>
          <w:p w:rsidR="008163D4" w:rsidRDefault="008163D4" w:rsidP="00990582"/>
          <w:p w:rsidR="008163D4" w:rsidRDefault="008163D4" w:rsidP="00990582"/>
          <w:p w:rsidR="008163D4" w:rsidRDefault="008163D4" w:rsidP="00990582"/>
          <w:p w:rsidR="008163D4" w:rsidRDefault="008163D4" w:rsidP="00990582"/>
          <w:p w:rsidR="008163D4" w:rsidRDefault="008163D4" w:rsidP="00990582"/>
        </w:tc>
      </w:tr>
    </w:tbl>
    <w:p w:rsidR="002E02C8" w:rsidRDefault="00BC5D03" w:rsidP="00BC5D03">
      <w:r>
        <w:tab/>
      </w:r>
    </w:p>
    <w:p w:rsidR="00BC5D03" w:rsidRDefault="00BC5D03" w:rsidP="002E02C8">
      <w:pPr>
        <w:jc w:val="right"/>
      </w:pPr>
      <w:r>
        <w:t>(4 marks)</w:t>
      </w:r>
    </w:p>
    <w:p w:rsidR="00BC5D03" w:rsidRDefault="00BC5D03" w:rsidP="00BC5D03"/>
    <w:p w:rsidR="008163D4" w:rsidRDefault="008163D4" w:rsidP="00BC5D03"/>
    <w:p w:rsidR="008163D4" w:rsidRDefault="008163D4" w:rsidP="00BC5D03"/>
    <w:p w:rsidR="008163D4" w:rsidRDefault="008163D4" w:rsidP="00BC5D03"/>
    <w:p w:rsidR="008163D4" w:rsidRDefault="008163D4" w:rsidP="00BC5D03"/>
    <w:p w:rsidR="008163D4" w:rsidRDefault="00EE10AA" w:rsidP="00BC5D03">
      <w:r>
        <w:br w:type="page"/>
      </w:r>
    </w:p>
    <w:p w:rsidR="00117CB3" w:rsidRDefault="00117CB3" w:rsidP="00A8436E">
      <w:pPr>
        <w:ind w:left="720" w:hanging="720"/>
      </w:pPr>
      <w:r>
        <w:t>5.</w:t>
      </w:r>
      <w:r>
        <w:tab/>
      </w:r>
      <w:r w:rsidR="00A8436E">
        <w:t>Write a</w:t>
      </w:r>
      <w:r>
        <w:t xml:space="preserve"> symbol or formula </w:t>
      </w:r>
      <w:r w:rsidR="00A8436E">
        <w:t xml:space="preserve">of a substance which </w:t>
      </w:r>
      <w:r>
        <w:t>matches the following descriptions:</w:t>
      </w:r>
    </w:p>
    <w:p w:rsidR="00117CB3" w:rsidRDefault="00117CB3" w:rsidP="00117CB3">
      <w:pPr>
        <w:ind w:left="720" w:hanging="720"/>
      </w:pPr>
    </w:p>
    <w:p w:rsidR="00117CB3" w:rsidRDefault="00117CB3" w:rsidP="002E02C8">
      <w:pPr>
        <w:numPr>
          <w:ilvl w:val="0"/>
          <w:numId w:val="29"/>
        </w:numPr>
        <w:tabs>
          <w:tab w:val="left" w:pos="709"/>
          <w:tab w:val="left" w:pos="6804"/>
          <w:tab w:val="left" w:pos="8647"/>
        </w:tabs>
        <w:ind w:left="720"/>
      </w:pPr>
      <w:r>
        <w:t>a halogen</w:t>
      </w:r>
      <w:r w:rsidR="002E02C8">
        <w:tab/>
      </w:r>
      <w:r w:rsidR="002E02C8" w:rsidRPr="00312C49">
        <w:rPr>
          <w:u w:val="dotted" w:color="BFBFBF"/>
        </w:rPr>
        <w:tab/>
      </w:r>
    </w:p>
    <w:p w:rsidR="00117CB3" w:rsidRDefault="00117CB3" w:rsidP="002E02C8">
      <w:pPr>
        <w:tabs>
          <w:tab w:val="left" w:pos="709"/>
          <w:tab w:val="left" w:pos="6804"/>
          <w:tab w:val="left" w:pos="8647"/>
        </w:tabs>
        <w:ind w:left="720"/>
      </w:pPr>
    </w:p>
    <w:p w:rsidR="00117CB3" w:rsidRDefault="00117CB3" w:rsidP="002E02C8">
      <w:pPr>
        <w:numPr>
          <w:ilvl w:val="0"/>
          <w:numId w:val="29"/>
        </w:numPr>
        <w:tabs>
          <w:tab w:val="left" w:pos="709"/>
          <w:tab w:val="left" w:pos="6804"/>
          <w:tab w:val="left" w:pos="8647"/>
        </w:tabs>
        <w:ind w:left="720"/>
      </w:pPr>
      <w:r>
        <w:t>an element that exists as a diatomic molecule</w:t>
      </w:r>
      <w:r w:rsidR="002E02C8">
        <w:tab/>
      </w:r>
      <w:r w:rsidR="002E02C8" w:rsidRPr="00312C49">
        <w:rPr>
          <w:u w:val="dotted" w:color="BFBFBF"/>
        </w:rPr>
        <w:tab/>
      </w:r>
    </w:p>
    <w:p w:rsidR="00117CB3" w:rsidRDefault="00117CB3" w:rsidP="002E02C8">
      <w:pPr>
        <w:tabs>
          <w:tab w:val="left" w:pos="709"/>
          <w:tab w:val="left" w:pos="6804"/>
          <w:tab w:val="left" w:pos="8647"/>
        </w:tabs>
        <w:ind w:left="720" w:hanging="720"/>
      </w:pPr>
    </w:p>
    <w:p w:rsidR="00117CB3" w:rsidRDefault="00117CB3" w:rsidP="002E02C8">
      <w:pPr>
        <w:numPr>
          <w:ilvl w:val="0"/>
          <w:numId w:val="29"/>
        </w:numPr>
        <w:tabs>
          <w:tab w:val="left" w:pos="709"/>
          <w:tab w:val="left" w:pos="6804"/>
          <w:tab w:val="left" w:pos="8647"/>
        </w:tabs>
        <w:ind w:left="720"/>
      </w:pPr>
      <w:r>
        <w:t xml:space="preserve">a metal that forms monatomic ions with charge </w:t>
      </w:r>
      <w:r w:rsidR="002E02C8">
        <w:t xml:space="preserve">+1 and +2 </w:t>
      </w:r>
      <w:r w:rsidR="002E02C8">
        <w:tab/>
      </w:r>
      <w:r w:rsidR="002E02C8" w:rsidRPr="00312C49">
        <w:rPr>
          <w:u w:val="dotted" w:color="BFBFBF"/>
        </w:rPr>
        <w:tab/>
      </w:r>
    </w:p>
    <w:p w:rsidR="00117CB3" w:rsidRDefault="00117CB3" w:rsidP="002E02C8">
      <w:pPr>
        <w:tabs>
          <w:tab w:val="left" w:pos="709"/>
          <w:tab w:val="left" w:pos="6804"/>
          <w:tab w:val="left" w:pos="8647"/>
        </w:tabs>
        <w:ind w:left="720" w:hanging="720"/>
      </w:pPr>
    </w:p>
    <w:p w:rsidR="002E02C8" w:rsidRDefault="00117CB3" w:rsidP="002E02C8">
      <w:pPr>
        <w:numPr>
          <w:ilvl w:val="0"/>
          <w:numId w:val="29"/>
        </w:numPr>
        <w:tabs>
          <w:tab w:val="left" w:pos="709"/>
          <w:tab w:val="left" w:pos="6804"/>
          <w:tab w:val="left" w:pos="8647"/>
        </w:tabs>
        <w:ind w:left="1080" w:hanging="720"/>
      </w:pPr>
      <w:r>
        <w:t>a polyatomic cation</w:t>
      </w:r>
      <w:r w:rsidR="002E02C8">
        <w:tab/>
      </w:r>
      <w:r w:rsidR="002E02C8" w:rsidRPr="00312C49">
        <w:rPr>
          <w:u w:val="dotted" w:color="BFBFBF"/>
        </w:rPr>
        <w:tab/>
      </w:r>
    </w:p>
    <w:p w:rsidR="002E02C8" w:rsidRDefault="002E02C8" w:rsidP="002E02C8">
      <w:pPr>
        <w:pStyle w:val="ListParagraph"/>
      </w:pPr>
    </w:p>
    <w:p w:rsidR="00117CB3" w:rsidRDefault="00117CB3" w:rsidP="002E02C8">
      <w:pPr>
        <w:ind w:left="1800"/>
        <w:jc w:val="right"/>
      </w:pPr>
      <w:r>
        <w:t>(4 marks)</w:t>
      </w:r>
    </w:p>
    <w:p w:rsidR="00BC3CBF" w:rsidRDefault="00BC3CBF" w:rsidP="00BC3CBF">
      <w:pPr>
        <w:ind w:left="1080"/>
      </w:pPr>
    </w:p>
    <w:p w:rsidR="00FC7DAA" w:rsidRDefault="004F0CA0" w:rsidP="004F0CA0">
      <w:pPr>
        <w:ind w:left="720" w:hanging="720"/>
      </w:pPr>
      <w:r>
        <w:t>6.</w:t>
      </w:r>
      <w:r>
        <w:tab/>
      </w:r>
      <w:r w:rsidR="009416F2">
        <w:t>The following table gives information about the electrical conductivity of calcium</w:t>
      </w:r>
      <w:r w:rsidR="00972113">
        <w:t xml:space="preserve"> chloride and hydrogen chloride</w:t>
      </w:r>
      <w:r w:rsidR="009416F2">
        <w:t>, in various states.</w:t>
      </w:r>
      <w:r w:rsidR="001F5E87">
        <w:t xml:space="preserve"> </w:t>
      </w:r>
    </w:p>
    <w:p w:rsidR="002779F5" w:rsidRDefault="002779F5" w:rsidP="004F0CA0">
      <w:pPr>
        <w:ind w:left="72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2214"/>
        <w:gridCol w:w="2214"/>
        <w:gridCol w:w="2214"/>
      </w:tblGrid>
      <w:tr w:rsidR="009437AE" w:rsidRPr="001439EF" w:rsidTr="001439EF">
        <w:tc>
          <w:tcPr>
            <w:tcW w:w="2214" w:type="dxa"/>
            <w:vMerge w:val="restart"/>
            <w:tcBorders>
              <w:top w:val="nil"/>
              <w:left w:val="nil"/>
            </w:tcBorders>
            <w:shd w:val="clear" w:color="auto" w:fill="auto"/>
          </w:tcPr>
          <w:p w:rsidR="009437AE" w:rsidRDefault="009437AE" w:rsidP="009416F2"/>
          <w:p w:rsidR="002779F5" w:rsidRDefault="002779F5" w:rsidP="009416F2"/>
        </w:tc>
        <w:tc>
          <w:tcPr>
            <w:tcW w:w="6642" w:type="dxa"/>
            <w:gridSpan w:val="3"/>
            <w:tcBorders>
              <w:top w:val="single" w:sz="4" w:space="0" w:color="auto"/>
            </w:tcBorders>
            <w:shd w:val="clear" w:color="auto" w:fill="auto"/>
          </w:tcPr>
          <w:p w:rsidR="009437AE" w:rsidRPr="001439EF" w:rsidRDefault="009437AE" w:rsidP="001439EF">
            <w:pPr>
              <w:jc w:val="center"/>
              <w:rPr>
                <w:b/>
              </w:rPr>
            </w:pPr>
            <w:r w:rsidRPr="001439EF">
              <w:rPr>
                <w:b/>
              </w:rPr>
              <w:t>Electrical conductivity</w:t>
            </w:r>
          </w:p>
        </w:tc>
      </w:tr>
      <w:tr w:rsidR="001439EF" w:rsidRPr="001439EF" w:rsidTr="001439EF">
        <w:tc>
          <w:tcPr>
            <w:tcW w:w="2214" w:type="dxa"/>
            <w:vMerge/>
            <w:tcBorders>
              <w:left w:val="nil"/>
            </w:tcBorders>
            <w:shd w:val="clear" w:color="auto" w:fill="auto"/>
          </w:tcPr>
          <w:p w:rsidR="009437AE" w:rsidRDefault="009437AE" w:rsidP="009416F2"/>
        </w:tc>
        <w:tc>
          <w:tcPr>
            <w:tcW w:w="2214" w:type="dxa"/>
            <w:shd w:val="clear" w:color="auto" w:fill="auto"/>
          </w:tcPr>
          <w:p w:rsidR="009437AE" w:rsidRPr="001439EF" w:rsidRDefault="009437AE" w:rsidP="001439EF">
            <w:pPr>
              <w:jc w:val="center"/>
              <w:rPr>
                <w:b/>
              </w:rPr>
            </w:pPr>
            <w:r w:rsidRPr="001439EF">
              <w:rPr>
                <w:b/>
              </w:rPr>
              <w:t>Solid</w:t>
            </w:r>
          </w:p>
        </w:tc>
        <w:tc>
          <w:tcPr>
            <w:tcW w:w="2214" w:type="dxa"/>
            <w:shd w:val="clear" w:color="auto" w:fill="auto"/>
          </w:tcPr>
          <w:p w:rsidR="009437AE" w:rsidRPr="001439EF" w:rsidRDefault="009437AE" w:rsidP="001439EF">
            <w:pPr>
              <w:jc w:val="center"/>
              <w:rPr>
                <w:b/>
              </w:rPr>
            </w:pPr>
            <w:r w:rsidRPr="001439EF">
              <w:rPr>
                <w:b/>
              </w:rPr>
              <w:t>liquid</w:t>
            </w:r>
          </w:p>
        </w:tc>
        <w:tc>
          <w:tcPr>
            <w:tcW w:w="2214" w:type="dxa"/>
            <w:shd w:val="clear" w:color="auto" w:fill="auto"/>
          </w:tcPr>
          <w:p w:rsidR="009437AE" w:rsidRPr="001439EF" w:rsidRDefault="009437AE" w:rsidP="001439EF">
            <w:pPr>
              <w:jc w:val="center"/>
              <w:rPr>
                <w:b/>
              </w:rPr>
            </w:pPr>
            <w:r w:rsidRPr="001439EF">
              <w:rPr>
                <w:b/>
              </w:rPr>
              <w:t>Aqueous solution</w:t>
            </w:r>
          </w:p>
        </w:tc>
      </w:tr>
      <w:tr w:rsidR="009416F2" w:rsidTr="001439EF">
        <w:tc>
          <w:tcPr>
            <w:tcW w:w="2214" w:type="dxa"/>
            <w:shd w:val="clear" w:color="auto" w:fill="auto"/>
          </w:tcPr>
          <w:p w:rsidR="009416F2" w:rsidRDefault="009437AE" w:rsidP="009416F2">
            <w:r>
              <w:t xml:space="preserve">Calcium </w:t>
            </w:r>
            <w:r w:rsidR="00A8436E">
              <w:t>chloride</w:t>
            </w:r>
          </w:p>
        </w:tc>
        <w:tc>
          <w:tcPr>
            <w:tcW w:w="2214" w:type="dxa"/>
            <w:shd w:val="clear" w:color="auto" w:fill="auto"/>
          </w:tcPr>
          <w:p w:rsidR="009416F2" w:rsidRDefault="009437AE" w:rsidP="001439EF">
            <w:pPr>
              <w:jc w:val="center"/>
            </w:pPr>
            <w:r>
              <w:t>Poor</w:t>
            </w:r>
          </w:p>
        </w:tc>
        <w:tc>
          <w:tcPr>
            <w:tcW w:w="2214" w:type="dxa"/>
            <w:shd w:val="clear" w:color="auto" w:fill="auto"/>
          </w:tcPr>
          <w:p w:rsidR="009416F2" w:rsidRDefault="009437AE" w:rsidP="001439EF">
            <w:pPr>
              <w:jc w:val="center"/>
            </w:pPr>
            <w:r>
              <w:t>Good</w:t>
            </w:r>
          </w:p>
        </w:tc>
        <w:tc>
          <w:tcPr>
            <w:tcW w:w="2214" w:type="dxa"/>
            <w:shd w:val="clear" w:color="auto" w:fill="auto"/>
          </w:tcPr>
          <w:p w:rsidR="009416F2" w:rsidRDefault="009437AE" w:rsidP="001439EF">
            <w:pPr>
              <w:jc w:val="center"/>
            </w:pPr>
            <w:r>
              <w:t>Good</w:t>
            </w:r>
          </w:p>
        </w:tc>
      </w:tr>
      <w:tr w:rsidR="009416F2" w:rsidTr="001439EF">
        <w:tc>
          <w:tcPr>
            <w:tcW w:w="2214" w:type="dxa"/>
            <w:shd w:val="clear" w:color="auto" w:fill="auto"/>
          </w:tcPr>
          <w:p w:rsidR="009416F2" w:rsidRDefault="009437AE" w:rsidP="009416F2">
            <w:r>
              <w:t xml:space="preserve">Hydrogen </w:t>
            </w:r>
            <w:r w:rsidR="00A8436E">
              <w:t>chloride</w:t>
            </w:r>
          </w:p>
        </w:tc>
        <w:tc>
          <w:tcPr>
            <w:tcW w:w="2214" w:type="dxa"/>
            <w:shd w:val="clear" w:color="auto" w:fill="auto"/>
          </w:tcPr>
          <w:p w:rsidR="009416F2" w:rsidRDefault="009437AE" w:rsidP="001439EF">
            <w:pPr>
              <w:jc w:val="center"/>
            </w:pPr>
            <w:r>
              <w:t>Poor</w:t>
            </w:r>
          </w:p>
        </w:tc>
        <w:tc>
          <w:tcPr>
            <w:tcW w:w="2214" w:type="dxa"/>
            <w:shd w:val="clear" w:color="auto" w:fill="auto"/>
          </w:tcPr>
          <w:p w:rsidR="009416F2" w:rsidRDefault="009437AE" w:rsidP="001439EF">
            <w:pPr>
              <w:jc w:val="center"/>
            </w:pPr>
            <w:r>
              <w:t>Poor</w:t>
            </w:r>
          </w:p>
        </w:tc>
        <w:tc>
          <w:tcPr>
            <w:tcW w:w="2214" w:type="dxa"/>
            <w:shd w:val="clear" w:color="auto" w:fill="auto"/>
          </w:tcPr>
          <w:p w:rsidR="009416F2" w:rsidRDefault="009437AE" w:rsidP="001439EF">
            <w:pPr>
              <w:jc w:val="center"/>
            </w:pPr>
            <w:r>
              <w:t>Good</w:t>
            </w:r>
          </w:p>
        </w:tc>
      </w:tr>
    </w:tbl>
    <w:p w:rsidR="009416F2" w:rsidRDefault="009416F2" w:rsidP="009416F2">
      <w:pPr>
        <w:ind w:left="720" w:hanging="720"/>
      </w:pPr>
    </w:p>
    <w:p w:rsidR="00F00B31" w:rsidRDefault="00BF4141" w:rsidP="003A1050">
      <w:pPr>
        <w:numPr>
          <w:ilvl w:val="1"/>
          <w:numId w:val="19"/>
        </w:numPr>
        <w:tabs>
          <w:tab w:val="clear" w:pos="1800"/>
          <w:tab w:val="num" w:pos="360"/>
        </w:tabs>
        <w:ind w:left="360"/>
      </w:pPr>
      <w:r>
        <w:t>E</w:t>
      </w:r>
      <w:r w:rsidR="00F00B31">
        <w:t>xplain the calcium</w:t>
      </w:r>
      <w:r w:rsidR="00A8436E">
        <w:t xml:space="preserve"> chloride</w:t>
      </w:r>
      <w:r w:rsidR="00F00B31">
        <w:t xml:space="preserve"> observations.</w:t>
      </w:r>
    </w:p>
    <w:p w:rsidR="00F00B31" w:rsidRDefault="00F00B31" w:rsidP="009416F2">
      <w:pPr>
        <w:ind w:left="720" w:hanging="720"/>
      </w:pPr>
    </w:p>
    <w:p w:rsidR="003A1050" w:rsidRDefault="003A1050" w:rsidP="003A1050">
      <w:pPr>
        <w:tabs>
          <w:tab w:val="left" w:pos="8647"/>
        </w:tabs>
        <w:ind w:left="720" w:hanging="720"/>
        <w:rPr>
          <w:u w:val="dotted" w:color="BFBFBF"/>
        </w:rPr>
      </w:pPr>
      <w:r>
        <w:rPr>
          <w:u w:val="dotted" w:color="BFBFBF"/>
        </w:rPr>
        <w:tab/>
      </w:r>
      <w:r w:rsidRPr="00312C49">
        <w:rPr>
          <w:u w:val="dotted" w:color="BFBFBF"/>
        </w:rPr>
        <w:tab/>
      </w:r>
    </w:p>
    <w:p w:rsidR="003A1050" w:rsidRDefault="003A1050" w:rsidP="003A1050">
      <w:pPr>
        <w:tabs>
          <w:tab w:val="left" w:pos="8647"/>
        </w:tabs>
        <w:ind w:left="720" w:hanging="720"/>
        <w:rPr>
          <w:u w:val="dotted" w:color="BFBFBF"/>
        </w:rPr>
      </w:pPr>
    </w:p>
    <w:p w:rsidR="003A1050" w:rsidRDefault="003A1050" w:rsidP="003A1050">
      <w:pPr>
        <w:tabs>
          <w:tab w:val="left" w:pos="8647"/>
        </w:tabs>
        <w:ind w:left="720" w:hanging="720"/>
        <w:rPr>
          <w:u w:val="dotted" w:color="BFBFBF"/>
        </w:rPr>
      </w:pPr>
      <w:r>
        <w:rPr>
          <w:u w:val="dotted" w:color="BFBFBF"/>
        </w:rPr>
        <w:tab/>
      </w:r>
      <w:r>
        <w:rPr>
          <w:u w:val="dotted" w:color="BFBFBF"/>
        </w:rPr>
        <w:tab/>
      </w:r>
    </w:p>
    <w:p w:rsidR="003A1050" w:rsidRDefault="003A1050" w:rsidP="003A1050">
      <w:pPr>
        <w:tabs>
          <w:tab w:val="left" w:pos="8647"/>
        </w:tabs>
        <w:ind w:left="720" w:hanging="720"/>
        <w:rPr>
          <w:u w:val="dotted" w:color="BFBFBF"/>
        </w:rPr>
      </w:pPr>
    </w:p>
    <w:p w:rsidR="003A1050" w:rsidRDefault="003A1050" w:rsidP="003A1050">
      <w:pPr>
        <w:tabs>
          <w:tab w:val="left" w:pos="8647"/>
        </w:tabs>
        <w:ind w:left="720" w:hanging="720"/>
        <w:rPr>
          <w:u w:val="dotted" w:color="BFBFBF"/>
        </w:rPr>
      </w:pPr>
      <w:r>
        <w:rPr>
          <w:u w:val="dotted" w:color="BFBFBF"/>
        </w:rPr>
        <w:tab/>
      </w:r>
      <w:r>
        <w:rPr>
          <w:u w:val="dotted" w:color="BFBFBF"/>
        </w:rPr>
        <w:tab/>
      </w:r>
    </w:p>
    <w:p w:rsidR="003A1050" w:rsidRDefault="003A1050" w:rsidP="003A1050">
      <w:pPr>
        <w:tabs>
          <w:tab w:val="left" w:pos="8647"/>
        </w:tabs>
        <w:ind w:left="720" w:hanging="720"/>
        <w:rPr>
          <w:u w:val="dotted" w:color="BFBFBF"/>
        </w:rPr>
      </w:pPr>
    </w:p>
    <w:p w:rsidR="003A1050" w:rsidRDefault="003A1050" w:rsidP="003A1050">
      <w:pPr>
        <w:tabs>
          <w:tab w:val="left" w:pos="8647"/>
        </w:tabs>
        <w:ind w:left="720" w:hanging="720"/>
        <w:rPr>
          <w:u w:val="dotted" w:color="BFBFBF"/>
        </w:rPr>
      </w:pPr>
      <w:r>
        <w:rPr>
          <w:u w:val="dotted" w:color="BFBFBF"/>
        </w:rPr>
        <w:tab/>
      </w:r>
      <w:r>
        <w:rPr>
          <w:u w:val="dotted" w:color="BFBFBF"/>
        </w:rPr>
        <w:tab/>
      </w:r>
    </w:p>
    <w:p w:rsidR="003A1050" w:rsidRDefault="003A1050" w:rsidP="003A1050">
      <w:pPr>
        <w:tabs>
          <w:tab w:val="left" w:pos="8647"/>
        </w:tabs>
        <w:ind w:left="720" w:hanging="720"/>
        <w:rPr>
          <w:u w:val="dotted" w:color="BFBFBF"/>
        </w:rPr>
      </w:pPr>
    </w:p>
    <w:p w:rsidR="003A1050" w:rsidRDefault="003A1050" w:rsidP="003A1050">
      <w:pPr>
        <w:tabs>
          <w:tab w:val="left" w:pos="8647"/>
        </w:tabs>
        <w:ind w:left="720" w:hanging="720"/>
        <w:rPr>
          <w:u w:val="dotted" w:color="BFBFBF"/>
        </w:rPr>
      </w:pPr>
      <w:r>
        <w:rPr>
          <w:u w:val="dotted" w:color="BFBFBF"/>
        </w:rPr>
        <w:tab/>
      </w:r>
      <w:r>
        <w:rPr>
          <w:u w:val="dotted" w:color="BFBFBF"/>
        </w:rPr>
        <w:tab/>
      </w:r>
    </w:p>
    <w:p w:rsidR="00F00B31" w:rsidRDefault="00F00B31" w:rsidP="00F00B31"/>
    <w:p w:rsidR="00F00B31" w:rsidRDefault="008533EC" w:rsidP="003A1050">
      <w:pPr>
        <w:ind w:left="720" w:hanging="720"/>
        <w:jc w:val="right"/>
      </w:pPr>
      <w:r>
        <w:t>(3 marks)</w:t>
      </w:r>
    </w:p>
    <w:p w:rsidR="00BF4141" w:rsidRDefault="00BF4141" w:rsidP="009416F2">
      <w:pPr>
        <w:ind w:left="720" w:hanging="720"/>
      </w:pPr>
    </w:p>
    <w:p w:rsidR="00BF4141" w:rsidRDefault="00BF4141" w:rsidP="004A7872">
      <w:pPr>
        <w:numPr>
          <w:ilvl w:val="1"/>
          <w:numId w:val="19"/>
        </w:numPr>
        <w:tabs>
          <w:tab w:val="clear" w:pos="1800"/>
          <w:tab w:val="num" w:pos="360"/>
        </w:tabs>
        <w:ind w:left="360"/>
      </w:pPr>
      <w:r>
        <w:t xml:space="preserve">Explain why hydrogen </w:t>
      </w:r>
      <w:r w:rsidR="00015966">
        <w:t>chloride</w:t>
      </w:r>
      <w:r>
        <w:t xml:space="preserve"> is a good electrical conductor in aqueous solution.</w:t>
      </w:r>
      <w:r w:rsidR="004A7872">
        <w:br/>
      </w:r>
      <w:r>
        <w:t xml:space="preserve">Include </w:t>
      </w:r>
      <w:r w:rsidR="008B2A92">
        <w:t xml:space="preserve">a </w:t>
      </w:r>
      <w:r>
        <w:t>diagram to support your answer.</w:t>
      </w:r>
    </w:p>
    <w:p w:rsidR="007B46A1" w:rsidRDefault="007B46A1" w:rsidP="00BF4141">
      <w:pPr>
        <w:ind w:left="720" w:hanging="720"/>
      </w:pPr>
    </w:p>
    <w:p w:rsidR="004A7872" w:rsidRDefault="004A7872" w:rsidP="004A7872">
      <w:pPr>
        <w:tabs>
          <w:tab w:val="left" w:pos="5812"/>
        </w:tabs>
        <w:ind w:left="720" w:hanging="720"/>
        <w:rPr>
          <w:u w:val="dotted" w:color="BFBFBF"/>
        </w:rPr>
      </w:pPr>
      <w:r>
        <w:rPr>
          <w:u w:val="dotted" w:color="BFBFBF"/>
        </w:rPr>
        <w:tab/>
      </w:r>
      <w:r>
        <w:rPr>
          <w:u w:val="dotted" w:color="BFBFBF"/>
        </w:rPr>
        <w:tab/>
      </w:r>
    </w:p>
    <w:p w:rsidR="004A7872" w:rsidRDefault="004A7872" w:rsidP="004A7872">
      <w:pPr>
        <w:tabs>
          <w:tab w:val="left" w:pos="5812"/>
        </w:tabs>
        <w:ind w:left="720" w:hanging="720"/>
        <w:rPr>
          <w:u w:val="dotted" w:color="BFBFBF"/>
        </w:rPr>
      </w:pPr>
    </w:p>
    <w:p w:rsidR="004A7872" w:rsidRDefault="004A7872" w:rsidP="004A7872">
      <w:pPr>
        <w:tabs>
          <w:tab w:val="left" w:pos="5812"/>
        </w:tabs>
        <w:ind w:left="720" w:hanging="720"/>
        <w:rPr>
          <w:u w:val="dotted" w:color="BFBFBF"/>
        </w:rPr>
      </w:pPr>
      <w:r>
        <w:rPr>
          <w:u w:val="dotted" w:color="BFBFBF"/>
        </w:rPr>
        <w:tab/>
      </w:r>
      <w:r>
        <w:rPr>
          <w:u w:val="dotted" w:color="BFBFBF"/>
        </w:rPr>
        <w:tab/>
      </w:r>
    </w:p>
    <w:p w:rsidR="004A7872" w:rsidRDefault="004A7872" w:rsidP="004A7872">
      <w:pPr>
        <w:tabs>
          <w:tab w:val="left" w:pos="5812"/>
        </w:tabs>
        <w:ind w:left="720" w:hanging="720"/>
        <w:rPr>
          <w:u w:val="dotted" w:color="BFBFBF"/>
        </w:rPr>
      </w:pPr>
    </w:p>
    <w:p w:rsidR="004A7872" w:rsidRDefault="004A7872" w:rsidP="004A7872">
      <w:pPr>
        <w:tabs>
          <w:tab w:val="left" w:pos="5812"/>
        </w:tabs>
        <w:ind w:left="720" w:hanging="720"/>
        <w:rPr>
          <w:u w:val="dotted" w:color="BFBFBF"/>
        </w:rPr>
      </w:pPr>
      <w:r>
        <w:rPr>
          <w:u w:val="dotted" w:color="BFBFBF"/>
        </w:rPr>
        <w:tab/>
      </w:r>
      <w:r>
        <w:rPr>
          <w:u w:val="dotted" w:color="BFBFBF"/>
        </w:rPr>
        <w:tab/>
      </w:r>
    </w:p>
    <w:p w:rsidR="004A7872" w:rsidRDefault="004A7872" w:rsidP="004A7872">
      <w:pPr>
        <w:tabs>
          <w:tab w:val="left" w:pos="5812"/>
        </w:tabs>
        <w:ind w:left="720" w:hanging="720"/>
        <w:rPr>
          <w:u w:val="dotted" w:color="BFBFBF"/>
        </w:rPr>
      </w:pPr>
    </w:p>
    <w:p w:rsidR="004A7872" w:rsidRDefault="004A7872" w:rsidP="004A7872">
      <w:pPr>
        <w:tabs>
          <w:tab w:val="left" w:pos="5812"/>
        </w:tabs>
        <w:ind w:left="720" w:hanging="720"/>
        <w:rPr>
          <w:u w:val="dotted" w:color="BFBFBF"/>
        </w:rPr>
      </w:pPr>
      <w:r>
        <w:rPr>
          <w:u w:val="dotted" w:color="BFBFBF"/>
        </w:rPr>
        <w:tab/>
      </w:r>
      <w:r>
        <w:rPr>
          <w:u w:val="dotted" w:color="BFBFBF"/>
        </w:rPr>
        <w:tab/>
      </w:r>
    </w:p>
    <w:p w:rsidR="004A7872" w:rsidRDefault="004A7872" w:rsidP="004A7872">
      <w:pPr>
        <w:tabs>
          <w:tab w:val="left" w:pos="5812"/>
        </w:tabs>
      </w:pPr>
    </w:p>
    <w:p w:rsidR="004A7872" w:rsidRDefault="004A7872" w:rsidP="00BF4141">
      <w:pPr>
        <w:ind w:left="720" w:hanging="720"/>
      </w:pPr>
    </w:p>
    <w:p w:rsidR="00BF4141" w:rsidRDefault="00BC5D03" w:rsidP="004A7872">
      <w:pPr>
        <w:ind w:left="720" w:hanging="720"/>
        <w:jc w:val="right"/>
      </w:pPr>
      <w:r>
        <w:t>(2 marks)</w:t>
      </w:r>
    </w:p>
    <w:p w:rsidR="00117CB3" w:rsidRDefault="00EE10AA" w:rsidP="00117CB3">
      <w:pPr>
        <w:spacing w:before="240"/>
      </w:pPr>
      <w:r>
        <w:br w:type="page"/>
      </w:r>
      <w:r w:rsidR="00117CB3">
        <w:lastRenderedPageBreak/>
        <w:t>7.</w:t>
      </w:r>
      <w:r w:rsidR="00117CB3">
        <w:tab/>
      </w:r>
      <w:r w:rsidR="00FD6571">
        <w:t>C</w:t>
      </w:r>
      <w:r w:rsidR="00117CB3">
        <w:t>alculate the molar mass of the following compounds:</w:t>
      </w:r>
    </w:p>
    <w:p w:rsidR="00117CB3" w:rsidRPr="004A7872" w:rsidRDefault="00117CB3" w:rsidP="004A7872">
      <w:pPr>
        <w:numPr>
          <w:ilvl w:val="0"/>
          <w:numId w:val="35"/>
        </w:numPr>
        <w:spacing w:before="240"/>
        <w:ind w:left="720"/>
      </w:pPr>
      <w:r>
        <w:t>CF</w:t>
      </w:r>
      <w:r w:rsidRPr="00AE204B">
        <w:rPr>
          <w:vertAlign w:val="subscript"/>
        </w:rPr>
        <w:t>4</w:t>
      </w:r>
    </w:p>
    <w:p w:rsidR="004A7872" w:rsidRDefault="004A7872" w:rsidP="004A7872">
      <w:pPr>
        <w:spacing w:before="240"/>
        <w:rPr>
          <w:vertAlign w:val="subscript"/>
        </w:rPr>
      </w:pPr>
    </w:p>
    <w:p w:rsidR="004A7872" w:rsidRPr="004A7872" w:rsidRDefault="004A7872" w:rsidP="004A7872">
      <w:pPr>
        <w:spacing w:before="240"/>
      </w:pPr>
    </w:p>
    <w:p w:rsidR="004A7872" w:rsidRDefault="004A7872" w:rsidP="004A7872">
      <w:pPr>
        <w:numPr>
          <w:ilvl w:val="0"/>
          <w:numId w:val="35"/>
        </w:numPr>
        <w:spacing w:before="240"/>
        <w:ind w:left="720"/>
      </w:pPr>
      <w:r>
        <w:t>Li</w:t>
      </w:r>
      <w:r w:rsidRPr="00AE204B">
        <w:rPr>
          <w:vertAlign w:val="subscript"/>
        </w:rPr>
        <w:t>2</w:t>
      </w:r>
      <w:r>
        <w:t>SO</w:t>
      </w:r>
      <w:r w:rsidRPr="00AE204B">
        <w:rPr>
          <w:vertAlign w:val="subscript"/>
        </w:rPr>
        <w:t>4</w:t>
      </w:r>
    </w:p>
    <w:p w:rsidR="00117CB3" w:rsidRDefault="00117CB3" w:rsidP="00117CB3">
      <w:pPr>
        <w:spacing w:before="240"/>
      </w:pPr>
    </w:p>
    <w:p w:rsidR="004A7872" w:rsidRDefault="004A7872" w:rsidP="00117CB3">
      <w:pPr>
        <w:spacing w:before="240"/>
      </w:pPr>
    </w:p>
    <w:p w:rsidR="00117CB3" w:rsidRDefault="00117CB3" w:rsidP="004A7872">
      <w:pPr>
        <w:spacing w:before="240"/>
        <w:jc w:val="right"/>
      </w:pPr>
      <w:r>
        <w:t>(2 marks)</w:t>
      </w:r>
    </w:p>
    <w:p w:rsidR="00117CB3" w:rsidRDefault="00117CB3" w:rsidP="00117CB3">
      <w:pPr>
        <w:spacing w:before="240"/>
      </w:pPr>
      <w:r>
        <w:t>8.</w:t>
      </w:r>
      <w:r>
        <w:tab/>
      </w:r>
      <w:r w:rsidR="00FD6571">
        <w:t>C</w:t>
      </w:r>
      <w:r>
        <w:t>alculate the number of moles of the following compounds:</w:t>
      </w:r>
    </w:p>
    <w:p w:rsidR="00117CB3" w:rsidRDefault="00117CB3" w:rsidP="00117CB3">
      <w:pPr>
        <w:spacing w:before="240"/>
      </w:pPr>
    </w:p>
    <w:p w:rsidR="00117CB3" w:rsidRDefault="00117CB3" w:rsidP="00F742FF">
      <w:pPr>
        <w:numPr>
          <w:ilvl w:val="0"/>
          <w:numId w:val="37"/>
        </w:numPr>
        <w:spacing w:before="240"/>
      </w:pPr>
      <w:r>
        <w:t xml:space="preserve">23.8 g of </w:t>
      </w:r>
      <w:r w:rsidR="007A4166">
        <w:t>Al</w:t>
      </w:r>
      <w:r w:rsidRPr="00AE204B">
        <w:rPr>
          <w:vertAlign w:val="subscript"/>
        </w:rPr>
        <w:t>2</w:t>
      </w:r>
      <w:r>
        <w:t>O</w:t>
      </w:r>
      <w:r w:rsidRPr="00AE204B">
        <w:rPr>
          <w:vertAlign w:val="subscript"/>
        </w:rPr>
        <w:t>3</w:t>
      </w:r>
    </w:p>
    <w:p w:rsidR="00117CB3" w:rsidRDefault="00117CB3" w:rsidP="00117CB3">
      <w:pPr>
        <w:spacing w:before="240"/>
      </w:pPr>
    </w:p>
    <w:p w:rsidR="00117CB3" w:rsidRDefault="00117CB3" w:rsidP="00117CB3">
      <w:pPr>
        <w:spacing w:before="240"/>
      </w:pPr>
    </w:p>
    <w:p w:rsidR="00117CB3" w:rsidRDefault="00117CB3" w:rsidP="00117CB3">
      <w:pPr>
        <w:spacing w:before="240"/>
      </w:pPr>
    </w:p>
    <w:p w:rsidR="00117CB3" w:rsidRDefault="00117CB3" w:rsidP="00117CB3">
      <w:pPr>
        <w:spacing w:before="240"/>
      </w:pPr>
    </w:p>
    <w:p w:rsidR="00117CB3" w:rsidRDefault="00117CB3" w:rsidP="00117CB3">
      <w:pPr>
        <w:spacing w:before="240"/>
      </w:pPr>
    </w:p>
    <w:p w:rsidR="008163D4" w:rsidRDefault="008163D4" w:rsidP="00117CB3">
      <w:pPr>
        <w:spacing w:before="240"/>
      </w:pPr>
    </w:p>
    <w:p w:rsidR="00117CB3" w:rsidRDefault="00117CB3" w:rsidP="00F742FF">
      <w:pPr>
        <w:numPr>
          <w:ilvl w:val="0"/>
          <w:numId w:val="37"/>
        </w:numPr>
        <w:spacing w:before="240"/>
      </w:pPr>
      <w:r>
        <w:t>45 g of ammonia</w:t>
      </w:r>
    </w:p>
    <w:p w:rsidR="00117CB3" w:rsidRDefault="00117CB3" w:rsidP="00117CB3">
      <w:pPr>
        <w:spacing w:before="240"/>
      </w:pPr>
    </w:p>
    <w:p w:rsidR="00117CB3" w:rsidRDefault="00117CB3" w:rsidP="00117CB3">
      <w:pPr>
        <w:spacing w:before="240"/>
      </w:pPr>
    </w:p>
    <w:p w:rsidR="008163D4" w:rsidRDefault="008163D4" w:rsidP="00117CB3">
      <w:pPr>
        <w:spacing w:before="240"/>
      </w:pPr>
    </w:p>
    <w:p w:rsidR="00117CB3" w:rsidRDefault="00117CB3" w:rsidP="00117CB3">
      <w:pPr>
        <w:spacing w:before="240"/>
      </w:pPr>
    </w:p>
    <w:p w:rsidR="00117CB3" w:rsidRDefault="00117CB3" w:rsidP="00117CB3">
      <w:pPr>
        <w:spacing w:before="240"/>
      </w:pPr>
    </w:p>
    <w:p w:rsidR="00117CB3" w:rsidRDefault="00F742FF" w:rsidP="00F742FF">
      <w:pPr>
        <w:spacing w:before="240"/>
        <w:jc w:val="right"/>
      </w:pPr>
      <w:r>
        <w:t>(</w:t>
      </w:r>
      <w:r w:rsidR="00117CB3">
        <w:t>4 marks)</w:t>
      </w:r>
    </w:p>
    <w:p w:rsidR="00117CB3" w:rsidRDefault="00117CB3" w:rsidP="00117CB3">
      <w:pPr>
        <w:spacing w:before="240"/>
      </w:pPr>
    </w:p>
    <w:p w:rsidR="00117CB3" w:rsidRDefault="00533D52" w:rsidP="00117CB3">
      <w:pPr>
        <w:spacing w:before="240"/>
        <w:ind w:left="720" w:hanging="720"/>
      </w:pPr>
      <w:r>
        <w:br w:type="page"/>
      </w:r>
      <w:r w:rsidR="004B4121">
        <w:lastRenderedPageBreak/>
        <w:t>9</w:t>
      </w:r>
      <w:r w:rsidR="00117CB3">
        <w:t>.</w:t>
      </w:r>
      <w:r w:rsidR="00117CB3">
        <w:tab/>
      </w:r>
      <w:r w:rsidR="00FD6571">
        <w:t>C</w:t>
      </w:r>
      <w:r w:rsidR="00117CB3">
        <w:t>alculate the percentage by mas</w:t>
      </w:r>
      <w:r w:rsidR="004B196F">
        <w:t>s of each element</w:t>
      </w:r>
      <w:r w:rsidR="00117CB3">
        <w:t xml:space="preserve"> in hexanol (C</w:t>
      </w:r>
      <w:r w:rsidR="00117CB3" w:rsidRPr="00AE204B">
        <w:rPr>
          <w:vertAlign w:val="subscript"/>
        </w:rPr>
        <w:t>6</w:t>
      </w:r>
      <w:r w:rsidR="00117CB3">
        <w:t>H</w:t>
      </w:r>
      <w:r w:rsidR="00117CB3" w:rsidRPr="00AE204B">
        <w:rPr>
          <w:vertAlign w:val="subscript"/>
        </w:rPr>
        <w:t>14</w:t>
      </w:r>
      <w:r w:rsidR="00117CB3">
        <w:t>O).</w:t>
      </w:r>
    </w:p>
    <w:p w:rsidR="00117CB3" w:rsidRDefault="00117CB3" w:rsidP="00117CB3">
      <w:pPr>
        <w:spacing w:before="240"/>
      </w:pPr>
    </w:p>
    <w:p w:rsidR="00117CB3" w:rsidRDefault="00117CB3" w:rsidP="00117CB3">
      <w:pPr>
        <w:spacing w:before="240"/>
      </w:pPr>
    </w:p>
    <w:p w:rsidR="00117CB3" w:rsidRDefault="00117CB3" w:rsidP="00117CB3">
      <w:pPr>
        <w:spacing w:before="240"/>
      </w:pPr>
    </w:p>
    <w:p w:rsidR="00117CB3" w:rsidRDefault="00117CB3" w:rsidP="00117CB3">
      <w:pPr>
        <w:spacing w:before="240"/>
      </w:pPr>
    </w:p>
    <w:p w:rsidR="00117CB3" w:rsidRDefault="00117CB3" w:rsidP="00117CB3">
      <w:pPr>
        <w:spacing w:before="240"/>
      </w:pPr>
    </w:p>
    <w:p w:rsidR="007A4166" w:rsidRDefault="007A4166" w:rsidP="00117CB3">
      <w:pPr>
        <w:spacing w:before="240"/>
      </w:pPr>
    </w:p>
    <w:p w:rsidR="007A4166" w:rsidRDefault="007A4166" w:rsidP="00117CB3">
      <w:pPr>
        <w:spacing w:before="240"/>
      </w:pPr>
    </w:p>
    <w:p w:rsidR="00A8436E" w:rsidRDefault="00A8436E" w:rsidP="00117CB3">
      <w:pPr>
        <w:spacing w:before="240"/>
      </w:pPr>
    </w:p>
    <w:p w:rsidR="00A8436E" w:rsidRDefault="00A8436E" w:rsidP="00117CB3">
      <w:pPr>
        <w:spacing w:before="240"/>
      </w:pPr>
    </w:p>
    <w:p w:rsidR="00A8436E" w:rsidRDefault="00A8436E" w:rsidP="00117CB3">
      <w:pPr>
        <w:spacing w:before="240"/>
      </w:pPr>
    </w:p>
    <w:p w:rsidR="00A8436E" w:rsidRDefault="00A8436E" w:rsidP="00117CB3">
      <w:pPr>
        <w:spacing w:before="240"/>
      </w:pPr>
    </w:p>
    <w:p w:rsidR="007A4166" w:rsidRDefault="007A4166" w:rsidP="00117CB3">
      <w:pPr>
        <w:spacing w:before="240"/>
      </w:pPr>
    </w:p>
    <w:p w:rsidR="008163D4" w:rsidRDefault="00117CB3" w:rsidP="00F742FF">
      <w:pPr>
        <w:spacing w:before="240"/>
        <w:jc w:val="right"/>
      </w:pPr>
      <w:r>
        <w:t>(3 marks)</w:t>
      </w:r>
    </w:p>
    <w:p w:rsidR="008073A1" w:rsidRDefault="008073A1" w:rsidP="00117CB3">
      <w:pPr>
        <w:spacing w:before="240"/>
      </w:pPr>
      <w:r>
        <w:t>10.</w:t>
      </w:r>
      <w:r>
        <w:tab/>
      </w:r>
      <w:r w:rsidR="00455A70">
        <w:t>Write the electronic configuration of the following:</w:t>
      </w:r>
    </w:p>
    <w:p w:rsidR="00B53176" w:rsidRDefault="00455A70" w:rsidP="00117CB3">
      <w:pPr>
        <w:spacing w:before="240"/>
      </w:pPr>
      <w:r>
        <w:tab/>
      </w:r>
    </w:p>
    <w:p w:rsidR="00455A70" w:rsidRDefault="003676A5" w:rsidP="003676A5">
      <w:pPr>
        <w:numPr>
          <w:ilvl w:val="0"/>
          <w:numId w:val="38"/>
        </w:numPr>
        <w:tabs>
          <w:tab w:val="left" w:pos="709"/>
          <w:tab w:val="left" w:pos="3119"/>
          <w:tab w:val="left" w:pos="6237"/>
        </w:tabs>
        <w:spacing w:before="240"/>
      </w:pPr>
      <w:r>
        <w:t>Sodium atom</w:t>
      </w:r>
      <w:r w:rsidR="00455A70">
        <w:tab/>
      </w:r>
      <w:r>
        <w:rPr>
          <w:u w:val="dotted" w:color="BFBFBF"/>
        </w:rPr>
        <w:tab/>
      </w:r>
    </w:p>
    <w:p w:rsidR="00B53176" w:rsidRDefault="00B53176" w:rsidP="003676A5">
      <w:pPr>
        <w:tabs>
          <w:tab w:val="left" w:pos="709"/>
          <w:tab w:val="left" w:pos="3119"/>
          <w:tab w:val="left" w:pos="6237"/>
        </w:tabs>
        <w:spacing w:before="240"/>
        <w:ind w:firstLine="720"/>
      </w:pPr>
    </w:p>
    <w:p w:rsidR="00455A70" w:rsidRDefault="003676A5" w:rsidP="003676A5">
      <w:pPr>
        <w:numPr>
          <w:ilvl w:val="0"/>
          <w:numId w:val="38"/>
        </w:numPr>
        <w:tabs>
          <w:tab w:val="left" w:pos="709"/>
          <w:tab w:val="left" w:pos="3119"/>
          <w:tab w:val="left" w:pos="6237"/>
        </w:tabs>
        <w:spacing w:before="240"/>
      </w:pPr>
      <w:r>
        <w:t>Calcium ion</w:t>
      </w:r>
      <w:r>
        <w:tab/>
      </w:r>
      <w:r>
        <w:rPr>
          <w:u w:val="dotted" w:color="BFBFBF"/>
        </w:rPr>
        <w:tab/>
      </w:r>
    </w:p>
    <w:p w:rsidR="00B53176" w:rsidRDefault="00B53176" w:rsidP="003676A5">
      <w:pPr>
        <w:tabs>
          <w:tab w:val="left" w:pos="709"/>
          <w:tab w:val="left" w:pos="3119"/>
          <w:tab w:val="left" w:pos="6237"/>
        </w:tabs>
        <w:spacing w:before="240"/>
        <w:ind w:firstLine="720"/>
      </w:pPr>
    </w:p>
    <w:p w:rsidR="00455A70" w:rsidRDefault="003676A5" w:rsidP="003676A5">
      <w:pPr>
        <w:numPr>
          <w:ilvl w:val="0"/>
          <w:numId w:val="38"/>
        </w:numPr>
        <w:tabs>
          <w:tab w:val="left" w:pos="709"/>
          <w:tab w:val="left" w:pos="3119"/>
          <w:tab w:val="left" w:pos="6237"/>
        </w:tabs>
        <w:spacing w:before="240"/>
      </w:pPr>
      <w:r>
        <w:t>Oxide</w:t>
      </w:r>
      <w:r w:rsidR="00455A70">
        <w:t xml:space="preserve"> ion</w:t>
      </w:r>
      <w:r w:rsidR="00455A70">
        <w:tab/>
      </w:r>
      <w:r>
        <w:rPr>
          <w:u w:val="dotted" w:color="BFBFBF"/>
        </w:rPr>
        <w:tab/>
      </w:r>
    </w:p>
    <w:p w:rsidR="00455A70" w:rsidRDefault="00455A70" w:rsidP="003676A5">
      <w:pPr>
        <w:spacing w:before="240"/>
        <w:jc w:val="right"/>
      </w:pPr>
      <w:r>
        <w:t>(3 marks)</w:t>
      </w:r>
    </w:p>
    <w:p w:rsidR="008163D4" w:rsidRDefault="008163D4" w:rsidP="00BF4141">
      <w:pPr>
        <w:ind w:left="720" w:hanging="720"/>
      </w:pPr>
    </w:p>
    <w:p w:rsidR="008163D4" w:rsidRDefault="008163D4" w:rsidP="00BF4141">
      <w:pPr>
        <w:ind w:left="720" w:hanging="720"/>
      </w:pPr>
    </w:p>
    <w:p w:rsidR="008163D4" w:rsidRDefault="008163D4" w:rsidP="00BF4141">
      <w:pPr>
        <w:ind w:left="720" w:hanging="720"/>
      </w:pPr>
    </w:p>
    <w:p w:rsidR="004C750C" w:rsidRDefault="00533D52" w:rsidP="00546900">
      <w:pPr>
        <w:tabs>
          <w:tab w:val="left" w:pos="7938"/>
        </w:tabs>
      </w:pPr>
      <w:r>
        <w:br w:type="page"/>
      </w:r>
      <w:r w:rsidR="003676A5">
        <w:lastRenderedPageBreak/>
        <w:t>S</w:t>
      </w:r>
      <w:r w:rsidR="004C750C">
        <w:t>ection Three – Extended Response</w:t>
      </w:r>
      <w:r w:rsidR="004C750C">
        <w:tab/>
        <w:t>(</w:t>
      </w:r>
      <w:r w:rsidR="0075293B">
        <w:t>35</w:t>
      </w:r>
      <w:r w:rsidR="004C750C">
        <w:t xml:space="preserve"> marks)</w:t>
      </w:r>
    </w:p>
    <w:p w:rsidR="004C750C" w:rsidRDefault="004C750C" w:rsidP="00BF4141">
      <w:pPr>
        <w:ind w:left="720" w:hanging="720"/>
      </w:pPr>
    </w:p>
    <w:p w:rsidR="004C750C" w:rsidRDefault="004C750C" w:rsidP="00BF4141">
      <w:pPr>
        <w:ind w:left="720" w:hanging="720"/>
      </w:pPr>
      <w:r>
        <w:t xml:space="preserve">Section Three has </w:t>
      </w:r>
      <w:r w:rsidR="0075293B">
        <w:t>7</w:t>
      </w:r>
      <w:r>
        <w:t xml:space="preserve"> questions. Attempt ALL questions in the spaces provided below.</w:t>
      </w:r>
    </w:p>
    <w:p w:rsidR="004C750C" w:rsidRDefault="004C750C" w:rsidP="00BF4141">
      <w:pPr>
        <w:ind w:left="720" w:hanging="720"/>
      </w:pPr>
    </w:p>
    <w:p w:rsidR="004C750C" w:rsidRDefault="004C750C" w:rsidP="004C750C">
      <w:r>
        <w:t xml:space="preserve">In descriptive responses, marks are awarded for the relevant chemical content, including equations, diagrams and illustrative examples of the chemistry you are describing. </w:t>
      </w:r>
    </w:p>
    <w:p w:rsidR="004C750C" w:rsidRDefault="004C750C" w:rsidP="004C750C">
      <w:r>
        <w:t>Calculations are to be set out in detail. Marks will be awarded for correct equations and clear setting out, even if you cannot complete the calculation. Express numerical answers to three (3) significant figures and provide units where appropriate.</w:t>
      </w:r>
    </w:p>
    <w:p w:rsidR="00AE204B" w:rsidRDefault="00AE204B" w:rsidP="004C750C"/>
    <w:p w:rsidR="00F20E3C" w:rsidRDefault="00AE204B" w:rsidP="00C30699">
      <w:pPr>
        <w:ind w:left="1440" w:hanging="1440"/>
      </w:pPr>
      <w:r>
        <w:t>Question 1</w:t>
      </w:r>
      <w:r w:rsidR="00C30699">
        <w:tab/>
      </w:r>
      <w:r w:rsidR="00B53176">
        <w:t>A</w:t>
      </w:r>
      <w:r w:rsidR="00C30699">
        <w:t xml:space="preserve"> solution prepared by dissolving 132 g of KNO</w:t>
      </w:r>
      <w:r w:rsidR="00C30699" w:rsidRPr="00D3192E">
        <w:rPr>
          <w:vertAlign w:val="subscript"/>
        </w:rPr>
        <w:t>3</w:t>
      </w:r>
      <w:r w:rsidR="00C30699">
        <w:t xml:space="preserve"> in 825mL of water.  </w:t>
      </w:r>
      <w:r w:rsidR="00F20E3C">
        <w:t xml:space="preserve">(Assume no change in volume) </w:t>
      </w:r>
    </w:p>
    <w:p w:rsidR="00C30699" w:rsidRDefault="00C30699" w:rsidP="00F20E3C">
      <w:pPr>
        <w:ind w:left="1440"/>
      </w:pPr>
    </w:p>
    <w:p w:rsidR="00C30699" w:rsidRDefault="00C30699" w:rsidP="00C30699">
      <w:pPr>
        <w:ind w:left="720" w:hanging="720"/>
      </w:pPr>
    </w:p>
    <w:p w:rsidR="00C30699" w:rsidRDefault="00B53176" w:rsidP="00C340B2">
      <w:pPr>
        <w:numPr>
          <w:ilvl w:val="0"/>
          <w:numId w:val="39"/>
        </w:numPr>
      </w:pPr>
      <w:r>
        <w:t>What is the concentration in g L</w:t>
      </w:r>
      <w:r>
        <w:rPr>
          <w:vertAlign w:val="superscript"/>
        </w:rPr>
        <w:t>-1</w:t>
      </w:r>
      <w:r>
        <w:t>?</w:t>
      </w: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B53176" w:rsidP="00C340B2">
      <w:pPr>
        <w:numPr>
          <w:ilvl w:val="0"/>
          <w:numId w:val="39"/>
        </w:numPr>
      </w:pPr>
      <w:r>
        <w:t>What is</w:t>
      </w:r>
      <w:r>
        <w:rPr>
          <w:vertAlign w:val="superscript"/>
        </w:rPr>
        <w:t xml:space="preserve"> </w:t>
      </w:r>
      <w:r>
        <w:t>concentration in mol L</w:t>
      </w:r>
      <w:r>
        <w:rPr>
          <w:vertAlign w:val="superscript"/>
        </w:rPr>
        <w:t>-1</w:t>
      </w:r>
      <w:r>
        <w:t>?</w:t>
      </w: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B55950" w:rsidP="00C340B2">
      <w:pPr>
        <w:ind w:left="720" w:hanging="720"/>
        <w:jc w:val="right"/>
      </w:pPr>
      <w:r>
        <w:t>(</w:t>
      </w:r>
      <w:r w:rsidR="00DC2B42">
        <w:t>7</w:t>
      </w:r>
      <w:r>
        <w:t xml:space="preserve"> marks)</w:t>
      </w:r>
    </w:p>
    <w:p w:rsidR="00C30699" w:rsidRDefault="00C30699" w:rsidP="00C30699">
      <w:pPr>
        <w:ind w:left="720" w:hanging="720"/>
      </w:pPr>
    </w:p>
    <w:p w:rsidR="00C30699" w:rsidRDefault="00C30699" w:rsidP="00C30699">
      <w:pPr>
        <w:ind w:left="1440" w:hanging="1440"/>
      </w:pPr>
      <w:r>
        <w:t>Question 2</w:t>
      </w:r>
      <w:r>
        <w:tab/>
        <w:t xml:space="preserve">A </w:t>
      </w:r>
      <w:r w:rsidR="00B55950">
        <w:t>13.8</w:t>
      </w:r>
      <w:r>
        <w:t xml:space="preserve">g sample of an ore was found to contain oxygen and aluminium.  The sample was treated to </w:t>
      </w:r>
      <w:r w:rsidR="00B55950">
        <w:t>remove the oxygen, leaving 6.35</w:t>
      </w:r>
      <w:r>
        <w:t>g of aluminium behind.  Calculate the percentage composition of the original sample.</w:t>
      </w:r>
    </w:p>
    <w:p w:rsidR="00C30699" w:rsidRDefault="00C30699" w:rsidP="00C30699">
      <w:pPr>
        <w:ind w:left="720" w:hanging="720"/>
      </w:pPr>
    </w:p>
    <w:p w:rsidR="00C30699" w:rsidRDefault="00C30699" w:rsidP="00C30699">
      <w:pPr>
        <w:ind w:left="720" w:hanging="720"/>
      </w:pPr>
    </w:p>
    <w:p w:rsidR="00C30699" w:rsidRDefault="00C30699" w:rsidP="00C30699">
      <w:pPr>
        <w:ind w:left="720" w:hanging="720"/>
      </w:pPr>
    </w:p>
    <w:p w:rsidR="00C30699" w:rsidRDefault="00C30699" w:rsidP="004C750C"/>
    <w:p w:rsidR="00C30699" w:rsidRDefault="00C30699" w:rsidP="004C750C"/>
    <w:p w:rsidR="00C30699" w:rsidRDefault="00C30699" w:rsidP="004C750C"/>
    <w:p w:rsidR="00C30699" w:rsidRDefault="00C30699" w:rsidP="004C750C"/>
    <w:p w:rsidR="008163D4" w:rsidRDefault="008163D4" w:rsidP="004C750C"/>
    <w:p w:rsidR="00C30699" w:rsidRDefault="00C30699" w:rsidP="004C750C"/>
    <w:p w:rsidR="00C340B2" w:rsidRDefault="00C340B2" w:rsidP="004C750C"/>
    <w:p w:rsidR="00C340B2" w:rsidRDefault="00C340B2" w:rsidP="004C750C"/>
    <w:p w:rsidR="00C30699" w:rsidRDefault="00B55950" w:rsidP="00C340B2">
      <w:pPr>
        <w:jc w:val="right"/>
      </w:pPr>
      <w:r>
        <w:t>(</w:t>
      </w:r>
      <w:r w:rsidR="00DC2B42">
        <w:t>2</w:t>
      </w:r>
      <w:r>
        <w:t xml:space="preserve"> marks)</w:t>
      </w:r>
    </w:p>
    <w:p w:rsidR="00572094" w:rsidRDefault="00F3153A" w:rsidP="004C750C">
      <w:r>
        <w:br w:type="page"/>
      </w:r>
      <w:r w:rsidR="00C30699">
        <w:lastRenderedPageBreak/>
        <w:t>Question 3</w:t>
      </w:r>
      <w:r w:rsidR="00C30699">
        <w:tab/>
      </w:r>
      <w:r w:rsidR="00572094">
        <w:t>Iron can be extracted from its ore using the process below:</w:t>
      </w:r>
    </w:p>
    <w:p w:rsidR="00572094" w:rsidRDefault="00572094" w:rsidP="004C750C"/>
    <w:p w:rsidR="00572094" w:rsidRDefault="00572094" w:rsidP="00C340B2">
      <w:pPr>
        <w:ind w:left="1440"/>
      </w:pPr>
      <w:r>
        <w:t>Fe</w:t>
      </w:r>
      <w:r w:rsidRPr="00572094">
        <w:rPr>
          <w:vertAlign w:val="subscript"/>
        </w:rPr>
        <w:t>2</w:t>
      </w:r>
      <w:r>
        <w:t>O</w:t>
      </w:r>
      <w:r w:rsidRPr="00572094">
        <w:rPr>
          <w:vertAlign w:val="subscript"/>
        </w:rPr>
        <w:t>3</w:t>
      </w:r>
      <w:r>
        <w:t xml:space="preserve"> (s)      +      CO (g)        →         Fe (l)     +     CO</w:t>
      </w:r>
      <w:r w:rsidRPr="00572094">
        <w:rPr>
          <w:vertAlign w:val="subscript"/>
        </w:rPr>
        <w:t xml:space="preserve">2 </w:t>
      </w:r>
      <w:r>
        <w:t>(g)</w:t>
      </w:r>
    </w:p>
    <w:p w:rsidR="00572094" w:rsidRDefault="00572094" w:rsidP="004C750C"/>
    <w:p w:rsidR="00572094" w:rsidRDefault="00572094" w:rsidP="00C340B2">
      <w:pPr>
        <w:numPr>
          <w:ilvl w:val="0"/>
          <w:numId w:val="40"/>
        </w:numPr>
      </w:pPr>
      <w:r>
        <w:t>Balance the equation above</w:t>
      </w:r>
    </w:p>
    <w:p w:rsidR="00572094" w:rsidRDefault="00572094" w:rsidP="00C340B2">
      <w:pPr>
        <w:numPr>
          <w:ilvl w:val="0"/>
          <w:numId w:val="40"/>
        </w:numPr>
      </w:pPr>
      <w:r>
        <w:t>If 160 g of iron is extracted f</w:t>
      </w:r>
      <w:r w:rsidR="00C3646C">
        <w:t>r</w:t>
      </w:r>
      <w:r>
        <w:t>o</w:t>
      </w:r>
      <w:r w:rsidR="00C3646C">
        <w:t>m</w:t>
      </w:r>
      <w:bookmarkStart w:id="0" w:name="_GoBack"/>
      <w:bookmarkEnd w:id="0"/>
      <w:r>
        <w:t xml:space="preserve"> its ore, what mass of Iron (</w:t>
      </w:r>
      <w:r w:rsidR="00D3192E">
        <w:t>III</w:t>
      </w:r>
      <w:r>
        <w:t>) oxide was consumed if the process was 100% efficient?</w:t>
      </w:r>
      <w:r>
        <w:tab/>
      </w:r>
    </w:p>
    <w:p w:rsidR="00572094" w:rsidRDefault="00572094" w:rsidP="00572094">
      <w:pPr>
        <w:ind w:left="720" w:hanging="720"/>
      </w:pPr>
    </w:p>
    <w:p w:rsidR="00572094" w:rsidRDefault="00572094" w:rsidP="00572094">
      <w:pPr>
        <w:ind w:left="720" w:hanging="720"/>
      </w:pPr>
    </w:p>
    <w:p w:rsidR="00572094" w:rsidRDefault="00572094" w:rsidP="00572094">
      <w:pPr>
        <w:ind w:left="720" w:hanging="720"/>
      </w:pPr>
    </w:p>
    <w:p w:rsidR="00572094" w:rsidRDefault="00572094" w:rsidP="00572094">
      <w:pPr>
        <w:ind w:left="720" w:hanging="720"/>
      </w:pPr>
    </w:p>
    <w:p w:rsidR="00572094" w:rsidRDefault="00572094" w:rsidP="00572094">
      <w:pPr>
        <w:ind w:left="720" w:hanging="720"/>
      </w:pPr>
    </w:p>
    <w:p w:rsidR="00B55950" w:rsidRDefault="00B55950" w:rsidP="00572094">
      <w:pPr>
        <w:ind w:left="720" w:hanging="720"/>
      </w:pPr>
    </w:p>
    <w:p w:rsidR="00B55950" w:rsidRDefault="00B55950" w:rsidP="00572094">
      <w:pPr>
        <w:ind w:left="720" w:hanging="720"/>
      </w:pPr>
    </w:p>
    <w:p w:rsidR="00B55950" w:rsidRDefault="00B55950" w:rsidP="00572094">
      <w:pPr>
        <w:ind w:left="720" w:hanging="720"/>
      </w:pPr>
    </w:p>
    <w:p w:rsidR="00B55950" w:rsidRDefault="00B55950" w:rsidP="00572094">
      <w:pPr>
        <w:ind w:left="720" w:hanging="720"/>
      </w:pPr>
    </w:p>
    <w:p w:rsidR="00B55950" w:rsidRDefault="00B55950" w:rsidP="00572094">
      <w:pPr>
        <w:ind w:left="720" w:hanging="720"/>
      </w:pPr>
    </w:p>
    <w:p w:rsidR="00572094" w:rsidRDefault="00572094" w:rsidP="00572094">
      <w:pPr>
        <w:ind w:left="720" w:hanging="720"/>
      </w:pPr>
    </w:p>
    <w:p w:rsidR="00572094" w:rsidRDefault="00572094" w:rsidP="00572094">
      <w:pPr>
        <w:ind w:left="720" w:hanging="720"/>
      </w:pPr>
    </w:p>
    <w:p w:rsidR="00572094" w:rsidRDefault="00572094" w:rsidP="00572094">
      <w:pPr>
        <w:ind w:left="720" w:hanging="720"/>
      </w:pPr>
    </w:p>
    <w:p w:rsidR="00572094" w:rsidRDefault="00572094" w:rsidP="00572094">
      <w:pPr>
        <w:ind w:left="720" w:hanging="720"/>
      </w:pPr>
    </w:p>
    <w:p w:rsidR="00572094" w:rsidRDefault="00572094" w:rsidP="00C340B2">
      <w:pPr>
        <w:numPr>
          <w:ilvl w:val="0"/>
          <w:numId w:val="40"/>
        </w:numPr>
      </w:pPr>
      <w:r>
        <w:t>How many moles of carbon monoxide were consumed?</w:t>
      </w:r>
    </w:p>
    <w:p w:rsidR="00572094" w:rsidRDefault="00572094" w:rsidP="00572094"/>
    <w:p w:rsidR="00572094" w:rsidRDefault="00572094" w:rsidP="00572094"/>
    <w:p w:rsidR="00572094" w:rsidRDefault="00572094" w:rsidP="00572094"/>
    <w:p w:rsidR="00572094" w:rsidRDefault="00572094" w:rsidP="00572094"/>
    <w:p w:rsidR="00572094" w:rsidRDefault="00572094" w:rsidP="00572094"/>
    <w:p w:rsidR="00C30699" w:rsidRDefault="00C30699" w:rsidP="00572094"/>
    <w:p w:rsidR="00572094" w:rsidRDefault="00572094" w:rsidP="00572094"/>
    <w:p w:rsidR="00572094" w:rsidRDefault="00572094" w:rsidP="00572094"/>
    <w:p w:rsidR="00572094" w:rsidRDefault="00572094" w:rsidP="00C340B2">
      <w:pPr>
        <w:numPr>
          <w:ilvl w:val="0"/>
          <w:numId w:val="40"/>
        </w:numPr>
      </w:pPr>
      <w:r>
        <w:t>How many molecules of carbon monoxide were consumed?</w:t>
      </w:r>
    </w:p>
    <w:p w:rsidR="00572094" w:rsidRDefault="00572094" w:rsidP="00572094"/>
    <w:p w:rsidR="00572094" w:rsidRDefault="00572094" w:rsidP="00572094"/>
    <w:p w:rsidR="00572094" w:rsidRDefault="00572094" w:rsidP="00572094"/>
    <w:p w:rsidR="00572094" w:rsidRDefault="00572094" w:rsidP="00572094"/>
    <w:p w:rsidR="00572094" w:rsidRDefault="00572094" w:rsidP="00572094"/>
    <w:p w:rsidR="00572094" w:rsidRDefault="00572094" w:rsidP="00572094"/>
    <w:p w:rsidR="00572094" w:rsidRDefault="00572094" w:rsidP="00572094"/>
    <w:p w:rsidR="00572094" w:rsidRDefault="00572094" w:rsidP="00572094"/>
    <w:p w:rsidR="00572094" w:rsidRDefault="00572094" w:rsidP="00C340B2">
      <w:pPr>
        <w:numPr>
          <w:ilvl w:val="0"/>
          <w:numId w:val="40"/>
        </w:numPr>
      </w:pPr>
      <w:r>
        <w:t>What percentage of Iron is present in Iron</w:t>
      </w:r>
      <w:r w:rsidR="00D3192E">
        <w:t xml:space="preserve"> </w:t>
      </w:r>
      <w:r>
        <w:t>(</w:t>
      </w:r>
      <w:r w:rsidR="00D3192E">
        <w:t>III)</w:t>
      </w:r>
      <w:r>
        <w:t xml:space="preserve"> oxide?</w:t>
      </w:r>
    </w:p>
    <w:p w:rsidR="00572094" w:rsidRDefault="00572094" w:rsidP="00572094"/>
    <w:p w:rsidR="00D3192E" w:rsidRDefault="00D3192E" w:rsidP="00572094"/>
    <w:p w:rsidR="00D3192E" w:rsidRDefault="00D3192E" w:rsidP="00572094"/>
    <w:p w:rsidR="00B55950" w:rsidRDefault="00B55950" w:rsidP="00572094"/>
    <w:p w:rsidR="00B55950" w:rsidRDefault="00B55950" w:rsidP="00572094"/>
    <w:p w:rsidR="00D3192E" w:rsidRDefault="00D3192E" w:rsidP="00572094"/>
    <w:p w:rsidR="00C340B2" w:rsidRDefault="00C340B2" w:rsidP="00572094"/>
    <w:p w:rsidR="00D3192E" w:rsidRDefault="000E6D51" w:rsidP="00C340B2">
      <w:pPr>
        <w:jc w:val="right"/>
      </w:pPr>
      <w:r>
        <w:t>(</w:t>
      </w:r>
      <w:r w:rsidR="0075293B">
        <w:t>9</w:t>
      </w:r>
      <w:r>
        <w:t xml:space="preserve"> </w:t>
      </w:r>
      <w:r w:rsidR="00B55950">
        <w:t>marks)</w:t>
      </w:r>
    </w:p>
    <w:p w:rsidR="00D3192E" w:rsidRDefault="00F3153A" w:rsidP="00D3192E">
      <w:pPr>
        <w:ind w:left="720" w:hanging="720"/>
      </w:pPr>
      <w:r>
        <w:br w:type="page"/>
      </w:r>
      <w:r w:rsidR="00C30699">
        <w:lastRenderedPageBreak/>
        <w:t xml:space="preserve">Question </w:t>
      </w:r>
      <w:r w:rsidR="00D3192E">
        <w:t>4</w:t>
      </w:r>
      <w:r w:rsidR="00D3192E">
        <w:tab/>
        <w:t xml:space="preserve">32.7 g of </w:t>
      </w:r>
      <w:r w:rsidR="00354960">
        <w:t>aluminium</w:t>
      </w:r>
      <w:r w:rsidR="00D3192E">
        <w:t xml:space="preserve"> metal is treated with excess </w:t>
      </w:r>
      <w:r w:rsidR="00CA653F">
        <w:t xml:space="preserve">dilute </w:t>
      </w:r>
      <w:r w:rsidR="00D3192E">
        <w:t>sulphuric acid.</w:t>
      </w:r>
    </w:p>
    <w:p w:rsidR="00D3192E" w:rsidRDefault="00D3192E" w:rsidP="00D3192E">
      <w:pPr>
        <w:ind w:left="720" w:hanging="720"/>
      </w:pPr>
    </w:p>
    <w:p w:rsidR="00D3192E" w:rsidRDefault="00D3192E" w:rsidP="00954EDA">
      <w:pPr>
        <w:numPr>
          <w:ilvl w:val="0"/>
          <w:numId w:val="43"/>
        </w:numPr>
      </w:pPr>
      <w:r>
        <w:t xml:space="preserve">Write a balanced </w:t>
      </w:r>
      <w:r w:rsidR="00EF4848">
        <w:t xml:space="preserve">chemical </w:t>
      </w:r>
      <w:r>
        <w:t>equation</w:t>
      </w:r>
      <w:r w:rsidR="00EF4848">
        <w:t xml:space="preserve"> for this reaction:</w:t>
      </w:r>
    </w:p>
    <w:p w:rsidR="00D3192E" w:rsidRDefault="00D3192E" w:rsidP="00D3192E">
      <w:pPr>
        <w:ind w:left="720" w:hanging="720"/>
      </w:pPr>
    </w:p>
    <w:p w:rsidR="00D3192E" w:rsidRDefault="00D3192E" w:rsidP="00D3192E">
      <w:pPr>
        <w:ind w:left="720" w:hanging="720"/>
      </w:pPr>
    </w:p>
    <w:p w:rsidR="00D3192E" w:rsidRDefault="00D3192E" w:rsidP="00D3192E">
      <w:pPr>
        <w:ind w:left="720" w:hanging="720"/>
      </w:pPr>
    </w:p>
    <w:p w:rsidR="00D3192E" w:rsidRDefault="00D3192E" w:rsidP="00D3192E">
      <w:pPr>
        <w:ind w:left="720" w:hanging="720"/>
      </w:pPr>
    </w:p>
    <w:p w:rsidR="00D3192E" w:rsidRDefault="00D3192E" w:rsidP="00D3192E">
      <w:pPr>
        <w:ind w:left="720" w:hanging="720"/>
      </w:pPr>
    </w:p>
    <w:p w:rsidR="00D3192E" w:rsidRDefault="00D3192E" w:rsidP="00954EDA">
      <w:pPr>
        <w:numPr>
          <w:ilvl w:val="0"/>
          <w:numId w:val="43"/>
        </w:numPr>
      </w:pPr>
      <w:r>
        <w:t>What volume of hydrogen is formed at STP?</w:t>
      </w:r>
    </w:p>
    <w:p w:rsidR="00D3192E" w:rsidRDefault="00D3192E" w:rsidP="00D3192E">
      <w:pPr>
        <w:ind w:left="720" w:hanging="720"/>
      </w:pPr>
    </w:p>
    <w:p w:rsidR="004B4121" w:rsidRDefault="004B4121" w:rsidP="00D3192E">
      <w:pPr>
        <w:ind w:left="720" w:hanging="720"/>
      </w:pPr>
    </w:p>
    <w:p w:rsidR="004B4121" w:rsidRDefault="004B4121" w:rsidP="00D3192E">
      <w:pPr>
        <w:ind w:left="720" w:hanging="720"/>
      </w:pPr>
    </w:p>
    <w:p w:rsidR="004B4121" w:rsidRDefault="004B4121" w:rsidP="00D3192E">
      <w:pPr>
        <w:ind w:left="720" w:hanging="720"/>
      </w:pPr>
    </w:p>
    <w:p w:rsidR="004B4121" w:rsidRDefault="004B4121" w:rsidP="00D3192E">
      <w:pPr>
        <w:ind w:left="720" w:hanging="720"/>
      </w:pPr>
    </w:p>
    <w:p w:rsidR="004B4121" w:rsidRDefault="004B4121" w:rsidP="00D3192E">
      <w:pPr>
        <w:ind w:left="720" w:hanging="720"/>
      </w:pPr>
    </w:p>
    <w:p w:rsidR="00354960" w:rsidRDefault="00354960" w:rsidP="00D3192E">
      <w:pPr>
        <w:ind w:left="720" w:hanging="720"/>
      </w:pPr>
    </w:p>
    <w:p w:rsidR="004B4121" w:rsidRDefault="004B4121" w:rsidP="00D3192E">
      <w:pPr>
        <w:ind w:left="720" w:hanging="720"/>
      </w:pPr>
    </w:p>
    <w:p w:rsidR="004B4121" w:rsidRDefault="004B4121" w:rsidP="00D3192E">
      <w:pPr>
        <w:ind w:left="720" w:hanging="720"/>
      </w:pPr>
    </w:p>
    <w:p w:rsidR="004B4121" w:rsidRDefault="00B55950" w:rsidP="00954EDA">
      <w:pPr>
        <w:ind w:left="720" w:hanging="720"/>
        <w:jc w:val="right"/>
      </w:pPr>
      <w:r>
        <w:t>(</w:t>
      </w:r>
      <w:r w:rsidR="006D3F07">
        <w:t xml:space="preserve">5 </w:t>
      </w:r>
      <w:r>
        <w:t>marks)</w:t>
      </w:r>
    </w:p>
    <w:p w:rsidR="004B4121" w:rsidRDefault="004B4121" w:rsidP="00D3192E">
      <w:pPr>
        <w:ind w:left="720" w:hanging="720"/>
      </w:pPr>
    </w:p>
    <w:p w:rsidR="00361681" w:rsidRDefault="00361681" w:rsidP="00C30699">
      <w:pPr>
        <w:ind w:left="1440" w:hanging="1440"/>
      </w:pPr>
    </w:p>
    <w:p w:rsidR="004B4121" w:rsidRDefault="00C30699" w:rsidP="00C30699">
      <w:pPr>
        <w:ind w:left="1440" w:hanging="1440"/>
      </w:pPr>
      <w:r>
        <w:t xml:space="preserve">Question </w:t>
      </w:r>
      <w:r w:rsidR="00954EDA">
        <w:t>5</w:t>
      </w:r>
      <w:r w:rsidR="00C82E15">
        <w:tab/>
        <w:t>Ethylene glycol is used as an antifreeze in water. Explain the effect of this and other soluble impurities on the vapour pressure, melting point and boiling point of the solution compared to the pure water.</w:t>
      </w:r>
    </w:p>
    <w:p w:rsidR="00C82E15" w:rsidRDefault="00C82E15" w:rsidP="00C82E15">
      <w:r>
        <w:tab/>
      </w:r>
    </w:p>
    <w:p w:rsidR="00954EDA" w:rsidRDefault="00954EDA" w:rsidP="00954EDA">
      <w:pPr>
        <w:ind w:left="720" w:hanging="720"/>
      </w:pPr>
    </w:p>
    <w:p w:rsidR="00954EDA" w:rsidRDefault="00954EDA" w:rsidP="00954EDA">
      <w:pPr>
        <w:tabs>
          <w:tab w:val="left" w:pos="8647"/>
        </w:tabs>
        <w:ind w:left="720" w:hanging="720"/>
        <w:rPr>
          <w:u w:val="dotted" w:color="BFBFBF"/>
        </w:rPr>
      </w:pPr>
      <w:r>
        <w:rPr>
          <w:u w:val="dotted" w:color="BFBFBF"/>
        </w:rPr>
        <w:tab/>
      </w:r>
      <w:r w:rsidRPr="00312C49">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r>
        <w:rPr>
          <w:u w:val="dotted" w:color="BFBFBF"/>
        </w:rPr>
        <w:tab/>
      </w:r>
      <w:r>
        <w:rPr>
          <w:u w:val="dotted" w:color="BFBFBF"/>
        </w:rPr>
        <w:tab/>
      </w:r>
    </w:p>
    <w:p w:rsidR="00954EDA" w:rsidRDefault="00954EDA" w:rsidP="00954EDA">
      <w:pPr>
        <w:tabs>
          <w:tab w:val="left" w:pos="8647"/>
        </w:tabs>
        <w:ind w:left="720" w:hanging="720"/>
        <w:rPr>
          <w:u w:val="dotted" w:color="BFBFBF"/>
        </w:rPr>
      </w:pPr>
    </w:p>
    <w:p w:rsidR="00954EDA" w:rsidRDefault="00954EDA" w:rsidP="00954EDA">
      <w:pPr>
        <w:tabs>
          <w:tab w:val="left" w:pos="8647"/>
        </w:tabs>
        <w:ind w:left="720" w:hanging="720"/>
        <w:rPr>
          <w:u w:val="dotted" w:color="BFBFBF"/>
        </w:rPr>
      </w:pPr>
    </w:p>
    <w:p w:rsidR="00C82E15" w:rsidRDefault="00C30699" w:rsidP="00954EDA">
      <w:pPr>
        <w:jc w:val="right"/>
      </w:pPr>
      <w:r>
        <w:t>(3 marks)</w:t>
      </w:r>
    </w:p>
    <w:p w:rsidR="00361681" w:rsidRDefault="00533D52" w:rsidP="00361681">
      <w:pPr>
        <w:pStyle w:val="BodyTextIndent2"/>
        <w:ind w:left="1440" w:hanging="1440"/>
      </w:pPr>
      <w:r>
        <w:br w:type="page"/>
      </w:r>
      <w:r w:rsidR="00361681">
        <w:lastRenderedPageBreak/>
        <w:t>Question 6.</w:t>
      </w:r>
      <w:r w:rsidR="00361681">
        <w:tab/>
        <w:t>"The number of valence electrons in an atom is the most important factor in determining its chemical properties."</w:t>
      </w:r>
    </w:p>
    <w:p w:rsidR="00361681" w:rsidRDefault="00361681" w:rsidP="00361681">
      <w:pPr>
        <w:ind w:left="1440"/>
      </w:pPr>
      <w:r>
        <w:t xml:space="preserve">Discuss this statement, including in your answer references to electron configuration, valence shells, ionic bonding, covalent bonding, </w:t>
      </w:r>
      <w:r w:rsidR="001758EB">
        <w:t xml:space="preserve">and </w:t>
      </w:r>
      <w:r>
        <w:t>react</w:t>
      </w:r>
      <w:r w:rsidR="001758EB">
        <w:t>ivity.</w:t>
      </w:r>
    </w:p>
    <w:p w:rsidR="00536C05" w:rsidRDefault="00536C05" w:rsidP="00536C05">
      <w:pPr>
        <w:ind w:left="720" w:hanging="720"/>
      </w:pPr>
    </w:p>
    <w:p w:rsidR="00536C05" w:rsidRDefault="00536C05" w:rsidP="00536C05">
      <w:pPr>
        <w:tabs>
          <w:tab w:val="left" w:pos="8647"/>
        </w:tabs>
        <w:ind w:left="720" w:hanging="720"/>
        <w:rPr>
          <w:u w:val="dotted" w:color="BFBFBF"/>
        </w:rPr>
      </w:pPr>
      <w:r>
        <w:rPr>
          <w:u w:val="dotted" w:color="BFBFBF"/>
        </w:rPr>
        <w:tab/>
      </w:r>
      <w:r w:rsidRPr="00312C49">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Pr>
          <w:u w:val="dotted"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p>
    <w:p w:rsidR="006A6329" w:rsidRDefault="00536C05" w:rsidP="00536C05">
      <w:pPr>
        <w:ind w:left="6480" w:firstLine="720"/>
        <w:jc w:val="both"/>
      </w:pPr>
      <w:r>
        <w:t xml:space="preserve"> </w:t>
      </w:r>
      <w:r w:rsidR="001758EB">
        <w:t>(5 marks)</w:t>
      </w:r>
      <w:r w:rsidR="006A6329" w:rsidRPr="006A6329">
        <w:t xml:space="preserve"> </w:t>
      </w:r>
    </w:p>
    <w:p w:rsidR="006A6329" w:rsidRDefault="00B455F1" w:rsidP="00B455F1">
      <w:pPr>
        <w:jc w:val="both"/>
      </w:pPr>
      <w:r>
        <w:br w:type="page"/>
      </w:r>
      <w:r w:rsidR="006A6329">
        <w:lastRenderedPageBreak/>
        <w:t>Question 7.</w:t>
      </w:r>
      <w:r w:rsidR="006A6329">
        <w:tab/>
        <w:t>The terms Uranium-235 and Uranium-238 are often heard in discussions of nuclear reactions.  What are 2 similarities and 2 differences in the structure of the atoms of the two species?</w:t>
      </w:r>
    </w:p>
    <w:p w:rsidR="006A6329" w:rsidRDefault="006A6329" w:rsidP="006A6329">
      <w:pPr>
        <w:ind w:left="720" w:hanging="720"/>
        <w:jc w:val="both"/>
      </w:pPr>
    </w:p>
    <w:p w:rsidR="006A6329" w:rsidRDefault="006A6329" w:rsidP="006A6329">
      <w:pPr>
        <w:ind w:left="1440" w:hanging="720"/>
        <w:jc w:val="both"/>
      </w:pPr>
      <w:r>
        <w:t>Similarities:</w:t>
      </w:r>
    </w:p>
    <w:p w:rsidR="006A6329" w:rsidRDefault="006A6329" w:rsidP="006A6329">
      <w:pPr>
        <w:ind w:left="1440" w:hanging="720"/>
        <w:jc w:val="both"/>
      </w:pPr>
    </w:p>
    <w:p w:rsidR="00536C05" w:rsidRDefault="00536C05" w:rsidP="00536C05">
      <w:pPr>
        <w:ind w:left="720" w:hanging="720"/>
      </w:pPr>
    </w:p>
    <w:p w:rsidR="00536C05" w:rsidRDefault="00536C05" w:rsidP="00536C05">
      <w:pPr>
        <w:tabs>
          <w:tab w:val="left" w:pos="8647"/>
        </w:tabs>
        <w:ind w:left="720" w:hanging="720"/>
        <w:rPr>
          <w:u w:color="BFBFBF"/>
        </w:rPr>
      </w:pPr>
      <w:r>
        <w:rPr>
          <w:u w:color="BFBFBF"/>
        </w:rPr>
        <w:t>1.</w:t>
      </w:r>
      <w:r w:rsidRPr="00536C05">
        <w:rPr>
          <w:u w:color="BFBFBF"/>
        </w:rPr>
        <w:tab/>
      </w:r>
      <w:r>
        <w:rPr>
          <w:u w:val="dotted" w:color="BFBFBF"/>
        </w:rPr>
        <w:tab/>
      </w:r>
    </w:p>
    <w:p w:rsidR="00536C05" w:rsidRDefault="00536C05" w:rsidP="00536C05">
      <w:pPr>
        <w:tabs>
          <w:tab w:val="left" w:pos="8647"/>
        </w:tabs>
        <w:ind w:left="720" w:hanging="720"/>
        <w:rPr>
          <w:u w:color="BFBFBF"/>
        </w:rPr>
      </w:pPr>
    </w:p>
    <w:p w:rsidR="00536C05" w:rsidRDefault="00536C05" w:rsidP="00536C05">
      <w:pPr>
        <w:tabs>
          <w:tab w:val="left" w:pos="8647"/>
        </w:tabs>
        <w:ind w:left="720" w:hanging="720"/>
        <w:rPr>
          <w:u w:val="dotted" w:color="BFBFBF"/>
        </w:rPr>
      </w:pPr>
      <w:r w:rsidRPr="00536C05">
        <w:rPr>
          <w:u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sidRPr="00536C05">
        <w:rPr>
          <w:u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color="BFBFBF"/>
        </w:rPr>
      </w:pPr>
      <w:r w:rsidRPr="00536C05">
        <w:rPr>
          <w:u w:color="BFBFBF"/>
        </w:rPr>
        <w:tab/>
      </w:r>
      <w:r>
        <w:rPr>
          <w:u w:val="dotted" w:color="BFBFBF"/>
        </w:rPr>
        <w:tab/>
      </w:r>
    </w:p>
    <w:p w:rsidR="00536C05" w:rsidRPr="00536C05" w:rsidRDefault="00536C05" w:rsidP="00536C05">
      <w:pPr>
        <w:tabs>
          <w:tab w:val="left" w:pos="8647"/>
        </w:tabs>
        <w:ind w:left="720" w:hanging="720"/>
        <w:rPr>
          <w:u w:color="BFBFBF"/>
        </w:rPr>
      </w:pPr>
    </w:p>
    <w:p w:rsidR="00536C05" w:rsidRDefault="00536C05" w:rsidP="00536C05">
      <w:pPr>
        <w:tabs>
          <w:tab w:val="left" w:pos="8647"/>
        </w:tabs>
        <w:ind w:left="720" w:hanging="720"/>
        <w:rPr>
          <w:u w:color="BFBFBF"/>
        </w:rPr>
      </w:pPr>
      <w:r>
        <w:rPr>
          <w:u w:color="BFBFBF"/>
        </w:rPr>
        <w:t>2.</w:t>
      </w:r>
      <w:r w:rsidRPr="00536C05">
        <w:rPr>
          <w:u w:color="BFBFBF"/>
        </w:rPr>
        <w:tab/>
      </w:r>
      <w:r>
        <w:rPr>
          <w:u w:val="dotted" w:color="BFBFBF"/>
        </w:rPr>
        <w:tab/>
      </w:r>
    </w:p>
    <w:p w:rsidR="00536C05" w:rsidRDefault="00536C05" w:rsidP="00536C05">
      <w:pPr>
        <w:tabs>
          <w:tab w:val="left" w:pos="8647"/>
        </w:tabs>
        <w:ind w:left="720" w:hanging="720"/>
        <w:rPr>
          <w:u w:color="BFBFBF"/>
        </w:rPr>
      </w:pPr>
    </w:p>
    <w:p w:rsidR="00536C05" w:rsidRDefault="00536C05" w:rsidP="00536C05">
      <w:pPr>
        <w:tabs>
          <w:tab w:val="left" w:pos="8647"/>
        </w:tabs>
        <w:ind w:left="720" w:hanging="720"/>
        <w:rPr>
          <w:u w:val="dotted" w:color="BFBFBF"/>
        </w:rPr>
      </w:pPr>
      <w:r w:rsidRPr="00536C05">
        <w:rPr>
          <w:u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val="dotted" w:color="BFBFBF"/>
        </w:rPr>
      </w:pPr>
      <w:r w:rsidRPr="00536C05">
        <w:rPr>
          <w:u w:color="BFBFBF"/>
        </w:rPr>
        <w:tab/>
      </w:r>
      <w:r>
        <w:rPr>
          <w:u w:val="dotted" w:color="BFBFBF"/>
        </w:rPr>
        <w:tab/>
      </w:r>
    </w:p>
    <w:p w:rsidR="00536C05" w:rsidRDefault="00536C05" w:rsidP="00536C05">
      <w:pPr>
        <w:tabs>
          <w:tab w:val="left" w:pos="8647"/>
        </w:tabs>
        <w:ind w:left="720" w:hanging="720"/>
        <w:rPr>
          <w:u w:val="dotted" w:color="BFBFBF"/>
        </w:rPr>
      </w:pPr>
    </w:p>
    <w:p w:rsidR="00536C05" w:rsidRDefault="00536C05" w:rsidP="00536C05">
      <w:pPr>
        <w:tabs>
          <w:tab w:val="left" w:pos="8647"/>
        </w:tabs>
        <w:ind w:left="720" w:hanging="720"/>
        <w:rPr>
          <w:u w:color="BFBFBF"/>
        </w:rPr>
      </w:pPr>
      <w:r w:rsidRPr="00536C05">
        <w:rPr>
          <w:u w:color="BFBFBF"/>
        </w:rPr>
        <w:tab/>
      </w:r>
      <w:r>
        <w:rPr>
          <w:u w:val="dotted" w:color="BFBFBF"/>
        </w:rPr>
        <w:tab/>
      </w:r>
    </w:p>
    <w:p w:rsidR="00536C05" w:rsidRPr="00536C05" w:rsidRDefault="00536C05" w:rsidP="00536C05">
      <w:pPr>
        <w:tabs>
          <w:tab w:val="left" w:pos="8647"/>
        </w:tabs>
        <w:ind w:left="720" w:hanging="720"/>
        <w:rPr>
          <w:u w:color="BFBFBF"/>
        </w:rPr>
      </w:pPr>
    </w:p>
    <w:p w:rsidR="00536C05" w:rsidRDefault="00536C05" w:rsidP="00536C05">
      <w:pPr>
        <w:tabs>
          <w:tab w:val="left" w:pos="8647"/>
        </w:tabs>
        <w:ind w:left="720" w:hanging="720"/>
        <w:rPr>
          <w:u w:val="dotted" w:color="BFBFBF"/>
        </w:rPr>
      </w:pPr>
    </w:p>
    <w:p w:rsidR="006A6329" w:rsidRDefault="006A6329" w:rsidP="006A6329">
      <w:pPr>
        <w:ind w:left="1440" w:hanging="720"/>
        <w:jc w:val="both"/>
      </w:pPr>
    </w:p>
    <w:p w:rsidR="006A6329" w:rsidRDefault="006A6329" w:rsidP="006A6329">
      <w:pPr>
        <w:ind w:left="1440" w:hanging="720"/>
        <w:jc w:val="both"/>
      </w:pPr>
      <w:r>
        <w:t>Differences:</w:t>
      </w:r>
    </w:p>
    <w:p w:rsidR="006A6329" w:rsidRDefault="006A6329" w:rsidP="006A6329">
      <w:pPr>
        <w:ind w:left="1440" w:hanging="720"/>
        <w:jc w:val="both"/>
      </w:pPr>
    </w:p>
    <w:p w:rsidR="0074367C" w:rsidRDefault="0074367C" w:rsidP="0074367C">
      <w:pPr>
        <w:ind w:left="720" w:hanging="720"/>
      </w:pPr>
    </w:p>
    <w:p w:rsidR="0074367C" w:rsidRDefault="0074367C" w:rsidP="0074367C">
      <w:pPr>
        <w:tabs>
          <w:tab w:val="left" w:pos="8647"/>
        </w:tabs>
        <w:ind w:left="720" w:hanging="720"/>
        <w:rPr>
          <w:u w:color="BFBFBF"/>
        </w:rPr>
      </w:pPr>
      <w:r>
        <w:rPr>
          <w:u w:color="BFBFBF"/>
        </w:rPr>
        <w:t>1.</w:t>
      </w:r>
      <w:r w:rsidRPr="00536C05">
        <w:rPr>
          <w:u w:color="BFBFBF"/>
        </w:rPr>
        <w:tab/>
      </w:r>
      <w:r>
        <w:rPr>
          <w:u w:val="dotted" w:color="BFBFBF"/>
        </w:rPr>
        <w:tab/>
      </w:r>
    </w:p>
    <w:p w:rsidR="0074367C" w:rsidRDefault="0074367C" w:rsidP="0074367C">
      <w:pPr>
        <w:tabs>
          <w:tab w:val="left" w:pos="8647"/>
        </w:tabs>
        <w:ind w:left="720" w:hanging="720"/>
        <w:rPr>
          <w:u w:color="BFBFBF"/>
        </w:rPr>
      </w:pPr>
    </w:p>
    <w:p w:rsidR="0074367C" w:rsidRDefault="0074367C" w:rsidP="0074367C">
      <w:pPr>
        <w:tabs>
          <w:tab w:val="left" w:pos="8647"/>
        </w:tabs>
        <w:ind w:left="720" w:hanging="720"/>
        <w:rPr>
          <w:u w:val="dotted" w:color="BFBFBF"/>
        </w:rPr>
      </w:pPr>
      <w:r w:rsidRPr="00536C05">
        <w:rPr>
          <w:u w:color="BFBFBF"/>
        </w:rPr>
        <w:tab/>
      </w:r>
      <w:r>
        <w:rPr>
          <w:u w:val="dotted" w:color="BFBFBF"/>
        </w:rPr>
        <w:tab/>
      </w:r>
    </w:p>
    <w:p w:rsidR="0074367C" w:rsidRDefault="0074367C" w:rsidP="0074367C">
      <w:pPr>
        <w:tabs>
          <w:tab w:val="left" w:pos="8647"/>
        </w:tabs>
        <w:ind w:left="720" w:hanging="720"/>
        <w:rPr>
          <w:u w:val="dotted" w:color="BFBFBF"/>
        </w:rPr>
      </w:pPr>
    </w:p>
    <w:p w:rsidR="0074367C" w:rsidRDefault="0074367C" w:rsidP="0074367C">
      <w:pPr>
        <w:tabs>
          <w:tab w:val="left" w:pos="8647"/>
        </w:tabs>
        <w:ind w:left="720" w:hanging="720"/>
        <w:rPr>
          <w:u w:val="dotted" w:color="BFBFBF"/>
        </w:rPr>
      </w:pPr>
      <w:r w:rsidRPr="00536C05">
        <w:rPr>
          <w:u w:color="BFBFBF"/>
        </w:rPr>
        <w:tab/>
      </w:r>
      <w:r>
        <w:rPr>
          <w:u w:val="dotted" w:color="BFBFBF"/>
        </w:rPr>
        <w:tab/>
      </w:r>
    </w:p>
    <w:p w:rsidR="0074367C" w:rsidRDefault="0074367C" w:rsidP="0074367C">
      <w:pPr>
        <w:tabs>
          <w:tab w:val="left" w:pos="8647"/>
        </w:tabs>
        <w:ind w:left="720" w:hanging="720"/>
        <w:rPr>
          <w:u w:val="dotted" w:color="BFBFBF"/>
        </w:rPr>
      </w:pPr>
    </w:p>
    <w:p w:rsidR="0074367C" w:rsidRDefault="0074367C" w:rsidP="0074367C">
      <w:pPr>
        <w:tabs>
          <w:tab w:val="left" w:pos="8647"/>
        </w:tabs>
        <w:ind w:left="720" w:hanging="720"/>
        <w:rPr>
          <w:u w:color="BFBFBF"/>
        </w:rPr>
      </w:pPr>
      <w:r w:rsidRPr="00536C05">
        <w:rPr>
          <w:u w:color="BFBFBF"/>
        </w:rPr>
        <w:tab/>
      </w:r>
      <w:r>
        <w:rPr>
          <w:u w:val="dotted" w:color="BFBFBF"/>
        </w:rPr>
        <w:tab/>
      </w:r>
    </w:p>
    <w:p w:rsidR="0074367C" w:rsidRPr="00536C05" w:rsidRDefault="0074367C" w:rsidP="0074367C">
      <w:pPr>
        <w:tabs>
          <w:tab w:val="left" w:pos="8647"/>
        </w:tabs>
        <w:ind w:left="720" w:hanging="720"/>
        <w:rPr>
          <w:u w:color="BFBFBF"/>
        </w:rPr>
      </w:pPr>
    </w:p>
    <w:p w:rsidR="0074367C" w:rsidRDefault="0074367C" w:rsidP="0074367C">
      <w:pPr>
        <w:tabs>
          <w:tab w:val="left" w:pos="8647"/>
        </w:tabs>
        <w:ind w:left="720" w:hanging="720"/>
        <w:rPr>
          <w:u w:color="BFBFBF"/>
        </w:rPr>
      </w:pPr>
      <w:r>
        <w:rPr>
          <w:u w:color="BFBFBF"/>
        </w:rPr>
        <w:t>2.</w:t>
      </w:r>
      <w:r w:rsidRPr="00536C05">
        <w:rPr>
          <w:u w:color="BFBFBF"/>
        </w:rPr>
        <w:tab/>
      </w:r>
      <w:r>
        <w:rPr>
          <w:u w:val="dotted" w:color="BFBFBF"/>
        </w:rPr>
        <w:tab/>
      </w:r>
    </w:p>
    <w:p w:rsidR="0074367C" w:rsidRDefault="0074367C" w:rsidP="0074367C">
      <w:pPr>
        <w:tabs>
          <w:tab w:val="left" w:pos="8647"/>
        </w:tabs>
        <w:ind w:left="720" w:hanging="720"/>
        <w:rPr>
          <w:u w:color="BFBFBF"/>
        </w:rPr>
      </w:pPr>
    </w:p>
    <w:p w:rsidR="0074367C" w:rsidRDefault="0074367C" w:rsidP="0074367C">
      <w:pPr>
        <w:tabs>
          <w:tab w:val="left" w:pos="8647"/>
        </w:tabs>
        <w:ind w:left="720" w:hanging="720"/>
        <w:rPr>
          <w:u w:val="dotted" w:color="BFBFBF"/>
        </w:rPr>
      </w:pPr>
      <w:r w:rsidRPr="00536C05">
        <w:rPr>
          <w:u w:color="BFBFBF"/>
        </w:rPr>
        <w:tab/>
      </w:r>
      <w:r>
        <w:rPr>
          <w:u w:val="dotted" w:color="BFBFBF"/>
        </w:rPr>
        <w:tab/>
      </w:r>
    </w:p>
    <w:p w:rsidR="0074367C" w:rsidRDefault="0074367C" w:rsidP="0074367C">
      <w:pPr>
        <w:tabs>
          <w:tab w:val="left" w:pos="8647"/>
        </w:tabs>
        <w:ind w:left="720" w:hanging="720"/>
        <w:rPr>
          <w:u w:val="dotted" w:color="BFBFBF"/>
        </w:rPr>
      </w:pPr>
    </w:p>
    <w:p w:rsidR="0074367C" w:rsidRDefault="0074367C" w:rsidP="0074367C">
      <w:pPr>
        <w:tabs>
          <w:tab w:val="left" w:pos="8647"/>
        </w:tabs>
        <w:ind w:left="720" w:hanging="720"/>
        <w:rPr>
          <w:u w:val="dotted" w:color="BFBFBF"/>
        </w:rPr>
      </w:pPr>
      <w:r w:rsidRPr="00536C05">
        <w:rPr>
          <w:u w:color="BFBFBF"/>
        </w:rPr>
        <w:tab/>
      </w:r>
      <w:r>
        <w:rPr>
          <w:u w:val="dotted" w:color="BFBFBF"/>
        </w:rPr>
        <w:tab/>
      </w:r>
    </w:p>
    <w:p w:rsidR="0074367C" w:rsidRDefault="0074367C" w:rsidP="0074367C">
      <w:pPr>
        <w:tabs>
          <w:tab w:val="left" w:pos="8647"/>
        </w:tabs>
        <w:ind w:left="720" w:hanging="720"/>
        <w:rPr>
          <w:u w:val="dotted" w:color="BFBFBF"/>
        </w:rPr>
      </w:pPr>
    </w:p>
    <w:p w:rsidR="0074367C" w:rsidRDefault="0074367C" w:rsidP="0074367C">
      <w:pPr>
        <w:tabs>
          <w:tab w:val="left" w:pos="8647"/>
        </w:tabs>
        <w:ind w:left="720" w:hanging="720"/>
        <w:rPr>
          <w:u w:color="BFBFBF"/>
        </w:rPr>
      </w:pPr>
      <w:r w:rsidRPr="00536C05">
        <w:rPr>
          <w:u w:color="BFBFBF"/>
        </w:rPr>
        <w:tab/>
      </w:r>
      <w:r>
        <w:rPr>
          <w:u w:val="dotted" w:color="BFBFBF"/>
        </w:rPr>
        <w:tab/>
      </w:r>
    </w:p>
    <w:p w:rsidR="0074367C" w:rsidRPr="00536C05" w:rsidRDefault="0074367C" w:rsidP="0074367C">
      <w:pPr>
        <w:tabs>
          <w:tab w:val="left" w:pos="8647"/>
        </w:tabs>
        <w:ind w:left="720" w:hanging="720"/>
        <w:rPr>
          <w:u w:color="BFBFBF"/>
        </w:rPr>
      </w:pPr>
    </w:p>
    <w:p w:rsidR="006A6329" w:rsidRDefault="006A6329" w:rsidP="006A6329">
      <w:pPr>
        <w:ind w:left="1440" w:hanging="720"/>
        <w:jc w:val="both"/>
      </w:pPr>
    </w:p>
    <w:p w:rsidR="006A6329" w:rsidRDefault="006A6329" w:rsidP="006A6329">
      <w:pPr>
        <w:ind w:left="1440" w:hanging="720"/>
        <w:jc w:val="right"/>
      </w:pPr>
      <w:r>
        <w:t>(4 marks)</w:t>
      </w:r>
    </w:p>
    <w:p w:rsidR="00A8436E" w:rsidRDefault="00A8436E" w:rsidP="00A8436E">
      <w:pPr>
        <w:ind w:left="1440"/>
        <w:jc w:val="center"/>
      </w:pPr>
    </w:p>
    <w:p w:rsidR="00D8576C" w:rsidRDefault="00A8436E" w:rsidP="00A8436E">
      <w:pPr>
        <w:ind w:left="1440"/>
        <w:jc w:val="center"/>
      </w:pPr>
      <w:r>
        <w:t>END OF EXAMINATION</w:t>
      </w:r>
    </w:p>
    <w:sectPr w:rsidR="00D8576C" w:rsidSect="00B53176">
      <w:footerReference w:type="even" r:id="rId10"/>
      <w:footerReference w:type="default" r:id="rId11"/>
      <w:pgSz w:w="12240" w:h="15840"/>
      <w:pgMar w:top="1079" w:right="1183" w:bottom="1440" w:left="180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209D" w:rsidRDefault="0001209D">
      <w:r>
        <w:separator/>
      </w:r>
    </w:p>
  </w:endnote>
  <w:endnote w:type="continuationSeparator" w:id="0">
    <w:p w:rsidR="0001209D" w:rsidRDefault="00012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4B8" w:rsidRDefault="00AB54B8" w:rsidP="00C87C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B54B8" w:rsidRDefault="00AB54B8" w:rsidP="00C87CF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4B8" w:rsidRDefault="00AB54B8" w:rsidP="00C87C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3646C">
      <w:rPr>
        <w:rStyle w:val="PageNumber"/>
        <w:noProof/>
      </w:rPr>
      <w:t>14</w:t>
    </w:r>
    <w:r>
      <w:rPr>
        <w:rStyle w:val="PageNumber"/>
      </w:rPr>
      <w:fldChar w:fldCharType="end"/>
    </w:r>
  </w:p>
  <w:p w:rsidR="00AB54B8" w:rsidRDefault="00AB54B8" w:rsidP="00C87CF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209D" w:rsidRDefault="0001209D">
      <w:r>
        <w:separator/>
      </w:r>
    </w:p>
  </w:footnote>
  <w:footnote w:type="continuationSeparator" w:id="0">
    <w:p w:rsidR="0001209D" w:rsidRDefault="0001209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746E8B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806D8F"/>
    <w:multiLevelType w:val="hybridMultilevel"/>
    <w:tmpl w:val="91BA17C2"/>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6B2029B"/>
    <w:multiLevelType w:val="hybridMultilevel"/>
    <w:tmpl w:val="24762D00"/>
    <w:lvl w:ilvl="0" w:tplc="E6667798">
      <w:start w:val="1"/>
      <w:numFmt w:val="lowerLetter"/>
      <w:lvlText w:val="%1)"/>
      <w:lvlJc w:val="left"/>
      <w:pPr>
        <w:tabs>
          <w:tab w:val="num" w:pos="1080"/>
        </w:tabs>
        <w:ind w:left="1080" w:hanging="360"/>
      </w:pPr>
      <w:rPr>
        <w:rFonts w:hint="default"/>
      </w:rPr>
    </w:lvl>
    <w:lvl w:ilvl="1" w:tplc="095ED294">
      <w:start w:val="1"/>
      <w:numFmt w:val="lowerRoman"/>
      <w:lvlText w:val="(%2)"/>
      <w:lvlJc w:val="left"/>
      <w:pPr>
        <w:tabs>
          <w:tab w:val="num" w:pos="2160"/>
        </w:tabs>
        <w:ind w:left="2160" w:hanging="720"/>
      </w:pPr>
      <w:rPr>
        <w:rFonts w:hint="default"/>
      </w:rPr>
    </w:lvl>
    <w:lvl w:ilvl="2" w:tplc="C08690D0">
      <w:start w:val="15"/>
      <w:numFmt w:val="decimal"/>
      <w:lvlText w:val="%3."/>
      <w:lvlJc w:val="left"/>
      <w:pPr>
        <w:tabs>
          <w:tab w:val="num" w:pos="3060"/>
        </w:tabs>
        <w:ind w:left="3060" w:hanging="720"/>
      </w:pPr>
      <w:rPr>
        <w:rFonts w:hint="default"/>
      </w:r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
    <w:nsid w:val="09BA6376"/>
    <w:multiLevelType w:val="hybridMultilevel"/>
    <w:tmpl w:val="59826B3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nsid w:val="0B1D0BF9"/>
    <w:multiLevelType w:val="hybridMultilevel"/>
    <w:tmpl w:val="6BF2ACC6"/>
    <w:lvl w:ilvl="0" w:tplc="0CAA1970">
      <w:start w:val="14"/>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0DF63AA4"/>
    <w:multiLevelType w:val="multilevel"/>
    <w:tmpl w:val="2A649394"/>
    <w:lvl w:ilvl="0">
      <w:start w:val="7"/>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E7018E1"/>
    <w:multiLevelType w:val="hybridMultilevel"/>
    <w:tmpl w:val="2D104B1E"/>
    <w:lvl w:ilvl="0" w:tplc="49A0E530">
      <w:start w:val="9"/>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0F72360B"/>
    <w:multiLevelType w:val="hybridMultilevel"/>
    <w:tmpl w:val="1AFA7098"/>
    <w:lvl w:ilvl="0" w:tplc="49A0E530">
      <w:start w:val="9"/>
      <w:numFmt w:val="lowerLetter"/>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nsid w:val="11D82DCA"/>
    <w:multiLevelType w:val="hybridMultilevel"/>
    <w:tmpl w:val="F02A3578"/>
    <w:lvl w:ilvl="0" w:tplc="E71A8FFE">
      <w:start w:val="1"/>
      <w:numFmt w:val="lowerLetter"/>
      <w:lvlText w:val="%1)"/>
      <w:lvlJc w:val="left"/>
      <w:pPr>
        <w:tabs>
          <w:tab w:val="num" w:pos="1440"/>
        </w:tabs>
        <w:ind w:left="1440" w:hanging="720"/>
      </w:pPr>
      <w:rPr>
        <w:rFonts w:hint="default"/>
      </w:rPr>
    </w:lvl>
    <w:lvl w:ilvl="1" w:tplc="8A322342">
      <w:start w:val="14"/>
      <w:numFmt w:val="decimal"/>
      <w:lvlText w:val="%2."/>
      <w:lvlJc w:val="left"/>
      <w:pPr>
        <w:tabs>
          <w:tab w:val="num" w:pos="1800"/>
        </w:tabs>
        <w:ind w:left="1800" w:hanging="360"/>
      </w:pPr>
      <w:rPr>
        <w:rFonts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9">
    <w:nsid w:val="137405AD"/>
    <w:multiLevelType w:val="hybridMultilevel"/>
    <w:tmpl w:val="F3D010BA"/>
    <w:lvl w:ilvl="0" w:tplc="5EB6F790">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0">
    <w:nsid w:val="1D7A057B"/>
    <w:multiLevelType w:val="hybridMultilevel"/>
    <w:tmpl w:val="61AC8868"/>
    <w:lvl w:ilvl="0" w:tplc="C6509EA4">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1">
    <w:nsid w:val="1EB258F8"/>
    <w:multiLevelType w:val="hybridMultilevel"/>
    <w:tmpl w:val="2A649394"/>
    <w:lvl w:ilvl="0" w:tplc="0CAA1970">
      <w:start w:val="7"/>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257D62C7"/>
    <w:multiLevelType w:val="hybridMultilevel"/>
    <w:tmpl w:val="85B0413A"/>
    <w:lvl w:ilvl="0" w:tplc="AC3E50F8">
      <w:start w:val="1"/>
      <w:numFmt w:val="lowerLetter"/>
      <w:lvlText w:val="%1)"/>
      <w:lvlJc w:val="left"/>
      <w:pPr>
        <w:tabs>
          <w:tab w:val="num" w:pos="1800"/>
        </w:tabs>
        <w:ind w:left="1800" w:hanging="360"/>
      </w:pPr>
      <w:rPr>
        <w:rFonts w:ascii="Times New Roman" w:eastAsia="Times New Roman" w:hAnsi="Times New Roman" w:cs="Times New Roman"/>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C7116AC"/>
    <w:multiLevelType w:val="hybridMultilevel"/>
    <w:tmpl w:val="29748F3C"/>
    <w:lvl w:ilvl="0" w:tplc="38E4DBE8">
      <w:start w:val="1"/>
      <w:numFmt w:val="decimal"/>
      <w:lvlText w:val="%1."/>
      <w:lvlJc w:val="left"/>
      <w:pPr>
        <w:tabs>
          <w:tab w:val="num" w:pos="1440"/>
        </w:tabs>
        <w:ind w:left="1440" w:hanging="720"/>
      </w:pPr>
      <w:rPr>
        <w:rFonts w:hint="default"/>
      </w:rPr>
    </w:lvl>
    <w:lvl w:ilvl="1" w:tplc="978AEE28">
      <w:start w:val="2"/>
      <w:numFmt w:val="lowerLetter"/>
      <w:lvlText w:val="%2)"/>
      <w:lvlJc w:val="left"/>
      <w:pPr>
        <w:tabs>
          <w:tab w:val="num" w:pos="2160"/>
        </w:tabs>
        <w:ind w:left="2160" w:hanging="720"/>
      </w:pPr>
      <w:rPr>
        <w:rFonts w:hint="default"/>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4">
    <w:nsid w:val="2C9B7B60"/>
    <w:multiLevelType w:val="hybridMultilevel"/>
    <w:tmpl w:val="B0DA08E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CAA2D90"/>
    <w:multiLevelType w:val="hybridMultilevel"/>
    <w:tmpl w:val="4EA4711C"/>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nsid w:val="2EA644D7"/>
    <w:multiLevelType w:val="hybridMultilevel"/>
    <w:tmpl w:val="56044342"/>
    <w:lvl w:ilvl="0" w:tplc="89BA28F2">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FD52EF4"/>
    <w:multiLevelType w:val="hybridMultilevel"/>
    <w:tmpl w:val="21AC3606"/>
    <w:lvl w:ilvl="0" w:tplc="DCA4070E">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8">
    <w:nsid w:val="377125D8"/>
    <w:multiLevelType w:val="hybridMultilevel"/>
    <w:tmpl w:val="7DFE042C"/>
    <w:lvl w:ilvl="0" w:tplc="0CAA1970">
      <w:start w:val="9"/>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9">
    <w:nsid w:val="3D7A2006"/>
    <w:multiLevelType w:val="hybridMultilevel"/>
    <w:tmpl w:val="AE72DE60"/>
    <w:lvl w:ilvl="0" w:tplc="89BA28F2">
      <w:start w:val="1"/>
      <w:numFmt w:val="lowerLetter"/>
      <w:lvlText w:val="%1)"/>
      <w:lvlJc w:val="left"/>
      <w:pPr>
        <w:tabs>
          <w:tab w:val="num" w:pos="1440"/>
        </w:tabs>
        <w:ind w:left="1440" w:hanging="720"/>
      </w:pPr>
      <w:rPr>
        <w:rFonts w:hint="default"/>
      </w:rPr>
    </w:lvl>
    <w:lvl w:ilvl="1" w:tplc="AC3E50F8">
      <w:start w:val="1"/>
      <w:numFmt w:val="lowerLetter"/>
      <w:lvlText w:val="%2)"/>
      <w:lvlJc w:val="left"/>
      <w:pPr>
        <w:tabs>
          <w:tab w:val="num" w:pos="1800"/>
        </w:tabs>
        <w:ind w:left="1800" w:hanging="360"/>
      </w:pPr>
      <w:rPr>
        <w:rFonts w:ascii="Times New Roman" w:eastAsia="Times New Roman" w:hAnsi="Times New Roman" w:cs="Times New Roman"/>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0">
    <w:nsid w:val="402D3487"/>
    <w:multiLevelType w:val="hybridMultilevel"/>
    <w:tmpl w:val="2390D83A"/>
    <w:lvl w:ilvl="0" w:tplc="0CAA1970">
      <w:start w:val="10"/>
      <w:numFmt w:val="decimal"/>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407342B2"/>
    <w:multiLevelType w:val="hybridMultilevel"/>
    <w:tmpl w:val="C428E490"/>
    <w:lvl w:ilvl="0" w:tplc="44E2F620">
      <w:start w:val="1"/>
      <w:numFmt w:val="lowerLetter"/>
      <w:lvlText w:val="%1)"/>
      <w:lvlJc w:val="left"/>
      <w:pPr>
        <w:ind w:left="1140" w:hanging="78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250284C"/>
    <w:multiLevelType w:val="hybridMultilevel"/>
    <w:tmpl w:val="40C6375A"/>
    <w:lvl w:ilvl="0" w:tplc="89BA28F2">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469330F7"/>
    <w:multiLevelType w:val="hybridMultilevel"/>
    <w:tmpl w:val="55620B9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nsid w:val="4A654E8F"/>
    <w:multiLevelType w:val="hybridMultilevel"/>
    <w:tmpl w:val="F44ED44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4BF4042E"/>
    <w:multiLevelType w:val="hybridMultilevel"/>
    <w:tmpl w:val="B9403CEE"/>
    <w:lvl w:ilvl="0" w:tplc="7972960C">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6">
    <w:nsid w:val="4CB75AD6"/>
    <w:multiLevelType w:val="hybridMultilevel"/>
    <w:tmpl w:val="0BCCFDCE"/>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nsid w:val="4D394894"/>
    <w:multiLevelType w:val="hybridMultilevel"/>
    <w:tmpl w:val="59826B3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nsid w:val="503D67EF"/>
    <w:multiLevelType w:val="hybridMultilevel"/>
    <w:tmpl w:val="221E4C0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5375BC4"/>
    <w:multiLevelType w:val="hybridMultilevel"/>
    <w:tmpl w:val="9CE0A678"/>
    <w:lvl w:ilvl="0" w:tplc="035674F6">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55F264EA"/>
    <w:multiLevelType w:val="hybridMultilevel"/>
    <w:tmpl w:val="1D302754"/>
    <w:lvl w:ilvl="0" w:tplc="C7CC972C">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1">
    <w:nsid w:val="5B715313"/>
    <w:multiLevelType w:val="hybridMultilevel"/>
    <w:tmpl w:val="94D6829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E442D19"/>
    <w:multiLevelType w:val="hybridMultilevel"/>
    <w:tmpl w:val="84923D86"/>
    <w:lvl w:ilvl="0" w:tplc="0D12B32E">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3">
    <w:nsid w:val="67AB4864"/>
    <w:multiLevelType w:val="hybridMultilevel"/>
    <w:tmpl w:val="F4F29414"/>
    <w:lvl w:ilvl="0" w:tplc="20385A56">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4">
    <w:nsid w:val="692D1E3A"/>
    <w:multiLevelType w:val="hybridMultilevel"/>
    <w:tmpl w:val="9E3CDB2A"/>
    <w:lvl w:ilvl="0" w:tplc="7EDAF182">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5">
    <w:nsid w:val="6C096F65"/>
    <w:multiLevelType w:val="hybridMultilevel"/>
    <w:tmpl w:val="BBFE81D6"/>
    <w:lvl w:ilvl="0" w:tplc="104A4DB0">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6">
    <w:nsid w:val="6CF66988"/>
    <w:multiLevelType w:val="hybridMultilevel"/>
    <w:tmpl w:val="DFD229D0"/>
    <w:lvl w:ilvl="0" w:tplc="89BA28F2">
      <w:start w:val="1"/>
      <w:numFmt w:val="lowerLetter"/>
      <w:lvlText w:val="%1)"/>
      <w:lvlJc w:val="left"/>
      <w:pPr>
        <w:tabs>
          <w:tab w:val="num" w:pos="1440"/>
        </w:tabs>
        <w:ind w:left="1440" w:hanging="720"/>
      </w:pPr>
      <w:rPr>
        <w:rFonts w:hint="default"/>
      </w:rPr>
    </w:lvl>
    <w:lvl w:ilvl="1" w:tplc="6AB8A5D8">
      <w:start w:val="1"/>
      <w:numFmt w:val="lowerLetter"/>
      <w:lvlText w:val="%2)"/>
      <w:lvlJc w:val="left"/>
      <w:pPr>
        <w:tabs>
          <w:tab w:val="num" w:pos="1800"/>
        </w:tabs>
        <w:ind w:left="1800" w:hanging="360"/>
      </w:pPr>
      <w:rPr>
        <w:rFonts w:ascii="Times New Roman" w:eastAsia="Times New Roman" w:hAnsi="Times New Roman" w:cs="Times New Roman"/>
      </w:r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37">
    <w:nsid w:val="72015E0F"/>
    <w:multiLevelType w:val="hybridMultilevel"/>
    <w:tmpl w:val="4DA4DC56"/>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8">
    <w:nsid w:val="7202794B"/>
    <w:multiLevelType w:val="hybridMultilevel"/>
    <w:tmpl w:val="71424B9E"/>
    <w:lvl w:ilvl="0" w:tplc="0C09000F">
      <w:start w:val="18"/>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nsid w:val="74650CB5"/>
    <w:multiLevelType w:val="hybridMultilevel"/>
    <w:tmpl w:val="141A8EE0"/>
    <w:lvl w:ilvl="0" w:tplc="E7EE3F84">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40">
    <w:nsid w:val="75866708"/>
    <w:multiLevelType w:val="hybridMultilevel"/>
    <w:tmpl w:val="F9E8EB7A"/>
    <w:lvl w:ilvl="0" w:tplc="89BA28F2">
      <w:start w:val="1"/>
      <w:numFmt w:val="lowerLetter"/>
      <w:lvlText w:val="%1)"/>
      <w:lvlJc w:val="left"/>
      <w:pPr>
        <w:tabs>
          <w:tab w:val="num" w:pos="1440"/>
        </w:tabs>
        <w:ind w:left="144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5CD7BB8"/>
    <w:multiLevelType w:val="hybridMultilevel"/>
    <w:tmpl w:val="2B6E76E2"/>
    <w:lvl w:ilvl="0" w:tplc="9704E3A0">
      <w:start w:val="3"/>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nsid w:val="7AE149E3"/>
    <w:multiLevelType w:val="hybridMultilevel"/>
    <w:tmpl w:val="2AF0B490"/>
    <w:lvl w:ilvl="0" w:tplc="0C090019">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7"/>
  </w:num>
  <w:num w:numId="2">
    <w:abstractNumId w:val="30"/>
  </w:num>
  <w:num w:numId="3">
    <w:abstractNumId w:val="10"/>
  </w:num>
  <w:num w:numId="4">
    <w:abstractNumId w:val="17"/>
  </w:num>
  <w:num w:numId="5">
    <w:abstractNumId w:val="25"/>
  </w:num>
  <w:num w:numId="6">
    <w:abstractNumId w:val="39"/>
  </w:num>
  <w:num w:numId="7">
    <w:abstractNumId w:val="13"/>
  </w:num>
  <w:num w:numId="8">
    <w:abstractNumId w:val="9"/>
  </w:num>
  <w:num w:numId="9">
    <w:abstractNumId w:val="11"/>
  </w:num>
  <w:num w:numId="10">
    <w:abstractNumId w:val="5"/>
  </w:num>
  <w:num w:numId="11">
    <w:abstractNumId w:val="32"/>
  </w:num>
  <w:num w:numId="12">
    <w:abstractNumId w:val="33"/>
  </w:num>
  <w:num w:numId="13">
    <w:abstractNumId w:val="18"/>
  </w:num>
  <w:num w:numId="14">
    <w:abstractNumId w:val="35"/>
  </w:num>
  <w:num w:numId="15">
    <w:abstractNumId w:val="20"/>
  </w:num>
  <w:num w:numId="16">
    <w:abstractNumId w:val="34"/>
  </w:num>
  <w:num w:numId="17">
    <w:abstractNumId w:val="0"/>
  </w:num>
  <w:num w:numId="18">
    <w:abstractNumId w:val="1"/>
  </w:num>
  <w:num w:numId="19">
    <w:abstractNumId w:val="19"/>
  </w:num>
  <w:num w:numId="20">
    <w:abstractNumId w:val="2"/>
  </w:num>
  <w:num w:numId="21">
    <w:abstractNumId w:val="8"/>
  </w:num>
  <w:num w:numId="22">
    <w:abstractNumId w:val="4"/>
  </w:num>
  <w:num w:numId="23">
    <w:abstractNumId w:val="36"/>
  </w:num>
  <w:num w:numId="24">
    <w:abstractNumId w:val="41"/>
  </w:num>
  <w:num w:numId="25">
    <w:abstractNumId w:val="15"/>
  </w:num>
  <w:num w:numId="26">
    <w:abstractNumId w:val="38"/>
  </w:num>
  <w:num w:numId="27">
    <w:abstractNumId w:val="14"/>
  </w:num>
  <w:num w:numId="28">
    <w:abstractNumId w:val="26"/>
  </w:num>
  <w:num w:numId="29">
    <w:abstractNumId w:val="27"/>
  </w:num>
  <w:num w:numId="30">
    <w:abstractNumId w:val="23"/>
  </w:num>
  <w:num w:numId="31">
    <w:abstractNumId w:val="40"/>
  </w:num>
  <w:num w:numId="32">
    <w:abstractNumId w:val="22"/>
  </w:num>
  <w:num w:numId="33">
    <w:abstractNumId w:val="6"/>
  </w:num>
  <w:num w:numId="34">
    <w:abstractNumId w:val="7"/>
  </w:num>
  <w:num w:numId="35">
    <w:abstractNumId w:val="3"/>
  </w:num>
  <w:num w:numId="36">
    <w:abstractNumId w:val="24"/>
  </w:num>
  <w:num w:numId="37">
    <w:abstractNumId w:val="42"/>
  </w:num>
  <w:num w:numId="38">
    <w:abstractNumId w:val="28"/>
  </w:num>
  <w:num w:numId="39">
    <w:abstractNumId w:val="12"/>
  </w:num>
  <w:num w:numId="40">
    <w:abstractNumId w:val="31"/>
  </w:num>
  <w:num w:numId="41">
    <w:abstractNumId w:val="29"/>
  </w:num>
  <w:num w:numId="42">
    <w:abstractNumId w:val="16"/>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6E7B"/>
    <w:rsid w:val="0000377C"/>
    <w:rsid w:val="0000390F"/>
    <w:rsid w:val="0001209D"/>
    <w:rsid w:val="00015966"/>
    <w:rsid w:val="0007304B"/>
    <w:rsid w:val="00080A90"/>
    <w:rsid w:val="000E6D51"/>
    <w:rsid w:val="00112ED7"/>
    <w:rsid w:val="00117CB3"/>
    <w:rsid w:val="001439EF"/>
    <w:rsid w:val="001758EB"/>
    <w:rsid w:val="00176E7B"/>
    <w:rsid w:val="0018545C"/>
    <w:rsid w:val="001A01BF"/>
    <w:rsid w:val="001A24E3"/>
    <w:rsid w:val="001C4858"/>
    <w:rsid w:val="001F5E87"/>
    <w:rsid w:val="00206341"/>
    <w:rsid w:val="002150E1"/>
    <w:rsid w:val="00217F5F"/>
    <w:rsid w:val="00230D75"/>
    <w:rsid w:val="00241843"/>
    <w:rsid w:val="002779F5"/>
    <w:rsid w:val="002C3801"/>
    <w:rsid w:val="002E02C8"/>
    <w:rsid w:val="003121B2"/>
    <w:rsid w:val="00312C49"/>
    <w:rsid w:val="00354960"/>
    <w:rsid w:val="003549A0"/>
    <w:rsid w:val="00361681"/>
    <w:rsid w:val="003676A5"/>
    <w:rsid w:val="00381D92"/>
    <w:rsid w:val="003938EB"/>
    <w:rsid w:val="003A1050"/>
    <w:rsid w:val="0041072E"/>
    <w:rsid w:val="00415463"/>
    <w:rsid w:val="0043032C"/>
    <w:rsid w:val="0043607C"/>
    <w:rsid w:val="00455A70"/>
    <w:rsid w:val="00462E0A"/>
    <w:rsid w:val="004A7872"/>
    <w:rsid w:val="004B196F"/>
    <w:rsid w:val="004B4121"/>
    <w:rsid w:val="004C750C"/>
    <w:rsid w:val="004C77F2"/>
    <w:rsid w:val="004F0CA0"/>
    <w:rsid w:val="0050149F"/>
    <w:rsid w:val="00533D52"/>
    <w:rsid w:val="00535AA2"/>
    <w:rsid w:val="00536C05"/>
    <w:rsid w:val="00546900"/>
    <w:rsid w:val="00565E56"/>
    <w:rsid w:val="00572094"/>
    <w:rsid w:val="005A06FC"/>
    <w:rsid w:val="00691A9E"/>
    <w:rsid w:val="006A2526"/>
    <w:rsid w:val="006A6329"/>
    <w:rsid w:val="006B1AE4"/>
    <w:rsid w:val="006D3F07"/>
    <w:rsid w:val="006D502C"/>
    <w:rsid w:val="006D6A2C"/>
    <w:rsid w:val="006F78B1"/>
    <w:rsid w:val="0073280B"/>
    <w:rsid w:val="0074367C"/>
    <w:rsid w:val="0075293B"/>
    <w:rsid w:val="007A4166"/>
    <w:rsid w:val="007A4A59"/>
    <w:rsid w:val="007B409D"/>
    <w:rsid w:val="007B46A1"/>
    <w:rsid w:val="007F0835"/>
    <w:rsid w:val="008073A1"/>
    <w:rsid w:val="00814F4D"/>
    <w:rsid w:val="008163D4"/>
    <w:rsid w:val="00834AA0"/>
    <w:rsid w:val="00841F99"/>
    <w:rsid w:val="008533EC"/>
    <w:rsid w:val="008629D9"/>
    <w:rsid w:val="008B2A92"/>
    <w:rsid w:val="00922D30"/>
    <w:rsid w:val="00940C6E"/>
    <w:rsid w:val="009416F2"/>
    <w:rsid w:val="009437AE"/>
    <w:rsid w:val="00954EDA"/>
    <w:rsid w:val="00972113"/>
    <w:rsid w:val="00982F6C"/>
    <w:rsid w:val="00990582"/>
    <w:rsid w:val="009C1338"/>
    <w:rsid w:val="009E2E54"/>
    <w:rsid w:val="009E6F95"/>
    <w:rsid w:val="00A13D16"/>
    <w:rsid w:val="00A628BD"/>
    <w:rsid w:val="00A6355B"/>
    <w:rsid w:val="00A8436E"/>
    <w:rsid w:val="00AB54B8"/>
    <w:rsid w:val="00AC6267"/>
    <w:rsid w:val="00AE204B"/>
    <w:rsid w:val="00B455F1"/>
    <w:rsid w:val="00B51E29"/>
    <w:rsid w:val="00B53176"/>
    <w:rsid w:val="00B54774"/>
    <w:rsid w:val="00B55950"/>
    <w:rsid w:val="00B65C7C"/>
    <w:rsid w:val="00B82F3F"/>
    <w:rsid w:val="00BC36A3"/>
    <w:rsid w:val="00BC3CBF"/>
    <w:rsid w:val="00BC5D03"/>
    <w:rsid w:val="00BC637F"/>
    <w:rsid w:val="00BF4141"/>
    <w:rsid w:val="00C30699"/>
    <w:rsid w:val="00C340B2"/>
    <w:rsid w:val="00C3646C"/>
    <w:rsid w:val="00C467A5"/>
    <w:rsid w:val="00C82E15"/>
    <w:rsid w:val="00C87CF6"/>
    <w:rsid w:val="00CA653F"/>
    <w:rsid w:val="00D3192E"/>
    <w:rsid w:val="00D32E7A"/>
    <w:rsid w:val="00D828DB"/>
    <w:rsid w:val="00D8576C"/>
    <w:rsid w:val="00DB352F"/>
    <w:rsid w:val="00DC2B42"/>
    <w:rsid w:val="00DD0CC4"/>
    <w:rsid w:val="00DE6AEE"/>
    <w:rsid w:val="00E1269F"/>
    <w:rsid w:val="00E623DE"/>
    <w:rsid w:val="00EB1EB8"/>
    <w:rsid w:val="00EC22F2"/>
    <w:rsid w:val="00ED31CE"/>
    <w:rsid w:val="00EE10AA"/>
    <w:rsid w:val="00EF4848"/>
    <w:rsid w:val="00EF4C7D"/>
    <w:rsid w:val="00F00B31"/>
    <w:rsid w:val="00F12167"/>
    <w:rsid w:val="00F20E3C"/>
    <w:rsid w:val="00F3153A"/>
    <w:rsid w:val="00F422A1"/>
    <w:rsid w:val="00F742FF"/>
    <w:rsid w:val="00F939C7"/>
    <w:rsid w:val="00FC0C8A"/>
    <w:rsid w:val="00FC7DAA"/>
    <w:rsid w:val="00FD3A55"/>
    <w:rsid w:val="00FD65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7"/>
    <o:shapelayout v:ext="edit">
      <o:idmap v:ext="edit" data="1"/>
      <o:rules v:ext="edit">
        <o:r id="V:Rule1" type="connector" idref="#_x0000_s1039"/>
        <o:r id="V:Rule2" type="connector" idref="#_x0000_s1050"/>
        <o:r id="V:Rule3" type="connector" idref="#_x0000_s1040"/>
        <o:r id="V:Rule4" type="connector" idref="#_x0000_s1051"/>
        <o:r id="V:Rule5" type="connector" idref="#_x0000_s1053"/>
        <o:r id="V:Rule6" type="connector" idref="#_x0000_s105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502C"/>
    <w:rPr>
      <w:sz w:val="24"/>
      <w:szCs w:val="24"/>
    </w:rPr>
  </w:style>
  <w:style w:type="paragraph" w:styleId="Heading4">
    <w:name w:val="heading 4"/>
    <w:aliases w:val="Heading 4 - activity"/>
    <w:basedOn w:val="Normal"/>
    <w:next w:val="Normal"/>
    <w:qFormat/>
    <w:rsid w:val="00176E7B"/>
    <w:pPr>
      <w:keepNext/>
      <w:tabs>
        <w:tab w:val="decimal" w:pos="627"/>
        <w:tab w:val="center" w:pos="4513"/>
      </w:tabs>
      <w:suppressAutoHyphens/>
      <w:jc w:val="right"/>
      <w:outlineLvl w:val="3"/>
    </w:pPr>
    <w:rPr>
      <w:rFonts w:ascii="Arial" w:hAnsi="Arial"/>
      <w:b/>
      <w:spacing w:val="-2"/>
      <w:sz w:val="22"/>
      <w:szCs w:val="20"/>
      <w:lang w:val="en-US" w:eastAsia="en-US"/>
    </w:rPr>
  </w:style>
  <w:style w:type="paragraph" w:styleId="Heading7">
    <w:name w:val="heading 7"/>
    <w:basedOn w:val="Normal"/>
    <w:next w:val="Normal"/>
    <w:qFormat/>
    <w:rsid w:val="00176E7B"/>
    <w:pPr>
      <w:keepNext/>
      <w:outlineLvl w:val="6"/>
    </w:pPr>
    <w:rPr>
      <w:rFonts w:ascii="Arial" w:hAnsi="Arial"/>
      <w:b/>
      <w:bCs/>
      <w:i/>
      <w:iCs/>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176E7B"/>
    <w:pPr>
      <w:tabs>
        <w:tab w:val="left" w:pos="-720"/>
      </w:tabs>
      <w:suppressAutoHyphens/>
    </w:pPr>
    <w:rPr>
      <w:rFonts w:ascii="Arial" w:hAnsi="Arial"/>
      <w:b/>
      <w:spacing w:val="-2"/>
      <w:sz w:val="22"/>
      <w:szCs w:val="20"/>
      <w:lang w:val="en-US" w:eastAsia="en-US"/>
    </w:rPr>
  </w:style>
  <w:style w:type="paragraph" w:styleId="Caption">
    <w:name w:val="caption"/>
    <w:basedOn w:val="Normal"/>
    <w:next w:val="Normal"/>
    <w:link w:val="CaptionChar"/>
    <w:qFormat/>
    <w:rsid w:val="00176E7B"/>
    <w:pPr>
      <w:tabs>
        <w:tab w:val="right" w:pos="9360"/>
      </w:tabs>
    </w:pPr>
    <w:rPr>
      <w:rFonts w:ascii="Arial" w:hAnsi="Arial"/>
      <w:b/>
      <w:color w:val="FF0000"/>
      <w:sz w:val="40"/>
      <w:lang w:eastAsia="en-US"/>
    </w:rPr>
  </w:style>
  <w:style w:type="character" w:customStyle="1" w:styleId="CaptionChar">
    <w:name w:val="Caption Char"/>
    <w:link w:val="Caption"/>
    <w:locked/>
    <w:rsid w:val="00176E7B"/>
    <w:rPr>
      <w:rFonts w:ascii="Arial" w:hAnsi="Arial"/>
      <w:b/>
      <w:color w:val="FF0000"/>
      <w:sz w:val="40"/>
      <w:szCs w:val="24"/>
      <w:lang w:val="en-AU" w:eastAsia="en-US" w:bidi="ar-SA"/>
    </w:rPr>
  </w:style>
  <w:style w:type="paragraph" w:styleId="ListBullet">
    <w:name w:val="List Bullet"/>
    <w:basedOn w:val="Normal"/>
    <w:rsid w:val="00990582"/>
    <w:pPr>
      <w:numPr>
        <w:numId w:val="17"/>
      </w:numPr>
    </w:pPr>
  </w:style>
  <w:style w:type="table" w:styleId="TableGrid">
    <w:name w:val="Table Grid"/>
    <w:basedOn w:val="TableNormal"/>
    <w:rsid w:val="002150E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basedOn w:val="Normal"/>
    <w:rsid w:val="00361681"/>
    <w:pPr>
      <w:spacing w:after="120" w:line="480" w:lineRule="auto"/>
      <w:ind w:left="283"/>
    </w:pPr>
  </w:style>
  <w:style w:type="paragraph" w:styleId="Footer">
    <w:name w:val="footer"/>
    <w:basedOn w:val="Normal"/>
    <w:rsid w:val="00C87CF6"/>
    <w:pPr>
      <w:tabs>
        <w:tab w:val="center" w:pos="4153"/>
        <w:tab w:val="right" w:pos="8306"/>
      </w:tabs>
    </w:pPr>
  </w:style>
  <w:style w:type="character" w:styleId="PageNumber">
    <w:name w:val="page number"/>
    <w:basedOn w:val="DefaultParagraphFont"/>
    <w:rsid w:val="00C87CF6"/>
  </w:style>
  <w:style w:type="paragraph" w:styleId="ListParagraph">
    <w:name w:val="List Paragraph"/>
    <w:basedOn w:val="Normal"/>
    <w:uiPriority w:val="34"/>
    <w:qFormat/>
    <w:rsid w:val="002E02C8"/>
    <w:pPr>
      <w:ind w:left="7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A59C6A-42AC-4AD5-B624-30C1A15DD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9D3F0551</Template>
  <TotalTime>165</TotalTime>
  <Pages>18</Pages>
  <Words>2142</Words>
  <Characters>12212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14326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e0116904</dc:creator>
  <cp:lastModifiedBy>Shaun Barton</cp:lastModifiedBy>
  <cp:revision>18</cp:revision>
  <dcterms:created xsi:type="dcterms:W3CDTF">2014-05-11T13:36:00Z</dcterms:created>
  <dcterms:modified xsi:type="dcterms:W3CDTF">2014-06-09T02:42:00Z</dcterms:modified>
</cp:coreProperties>
</file>