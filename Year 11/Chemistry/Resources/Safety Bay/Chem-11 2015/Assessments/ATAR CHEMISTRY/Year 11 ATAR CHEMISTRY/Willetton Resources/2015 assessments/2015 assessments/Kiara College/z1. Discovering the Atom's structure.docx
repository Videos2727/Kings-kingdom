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903" w:rsidRDefault="00474FBF">
      <w:r>
        <w:t>Discovering the Atom’s Structure</w:t>
      </w:r>
    </w:p>
    <w:p w:rsidR="00513FA3" w:rsidRDefault="00513FA3"/>
    <w:p w:rsidR="00513FA3" w:rsidRDefault="00513FA3">
      <w:r>
        <w:t xml:space="preserve">Task: </w:t>
      </w:r>
    </w:p>
    <w:p w:rsidR="00513FA3" w:rsidRDefault="00513FA3">
      <w:r>
        <w:t>Undertake a private research program to learn more about our historical understanding of the atom.</w:t>
      </w:r>
    </w:p>
    <w:p w:rsidR="00513FA3" w:rsidRDefault="00513FA3">
      <w:r>
        <w:t xml:space="preserve">Your research should focus </w:t>
      </w:r>
      <w:r w:rsidR="00A020E3">
        <w:t xml:space="preserve">on </w:t>
      </w:r>
      <w:r>
        <w:t>one Scientist whose work contributed to what we know about the atom and the evidence they used to support their theories.</w:t>
      </w:r>
    </w:p>
    <w:p w:rsidR="00513FA3" w:rsidRDefault="00460E5F">
      <w:r>
        <w:t>From your research you are to produce a poster which includes a timeline of events leading up to our current understanding of the structure of the atom.</w:t>
      </w:r>
    </w:p>
    <w:p w:rsidR="00460E5F" w:rsidRDefault="00460E5F">
      <w:r>
        <w:t xml:space="preserve">Once your poster has been submitted you will sit a validation task to </w:t>
      </w:r>
      <w:r w:rsidR="009664E8">
        <w:t>confirm your understanding of your research.</w:t>
      </w:r>
    </w:p>
    <w:p w:rsidR="00225D54" w:rsidRDefault="00225D54">
      <w:r>
        <w:t>Note: Your poster will be assessed on its presentation as much as the content it contains.</w:t>
      </w:r>
    </w:p>
    <w:p w:rsidR="009664E8" w:rsidRDefault="009664E8"/>
    <w:p w:rsidR="009664E8" w:rsidRDefault="009664E8">
      <w:r>
        <w:t>Focus questions:</w:t>
      </w:r>
    </w:p>
    <w:p w:rsidR="00A020E3" w:rsidRDefault="00A020E3" w:rsidP="009664E8">
      <w:pPr>
        <w:ind w:left="1440"/>
        <w:rPr>
          <w:color w:val="1F497D" w:themeColor="text2"/>
        </w:rPr>
      </w:pPr>
      <w:r>
        <w:rPr>
          <w:color w:val="1F497D" w:themeColor="text2"/>
        </w:rPr>
        <w:t>Who was this person? When and where did they live etc.</w:t>
      </w:r>
    </w:p>
    <w:p w:rsidR="00A020E3" w:rsidRDefault="00A020E3" w:rsidP="009664E8">
      <w:pPr>
        <w:ind w:left="1440"/>
        <w:rPr>
          <w:color w:val="1F497D" w:themeColor="text2"/>
        </w:rPr>
      </w:pPr>
      <w:r>
        <w:rPr>
          <w:color w:val="1F497D" w:themeColor="text2"/>
        </w:rPr>
        <w:t>How did their model improve our understandi</w:t>
      </w:r>
      <w:r w:rsidR="008D22E7">
        <w:rPr>
          <w:color w:val="1F497D" w:themeColor="text2"/>
        </w:rPr>
        <w:t xml:space="preserve">ng of the structure of the atom? How did they come to work out their model? </w:t>
      </w:r>
      <w:r w:rsidR="00C32797">
        <w:rPr>
          <w:color w:val="1F497D" w:themeColor="text2"/>
        </w:rPr>
        <w:t>What evidence was provided to support this model?</w:t>
      </w:r>
      <w:bookmarkStart w:id="0" w:name="_GoBack"/>
      <w:bookmarkEnd w:id="0"/>
    </w:p>
    <w:p w:rsidR="00A020E3" w:rsidRDefault="00A020E3" w:rsidP="009664E8">
      <w:pPr>
        <w:ind w:left="1440"/>
        <w:rPr>
          <w:color w:val="1F497D" w:themeColor="text2"/>
        </w:rPr>
      </w:pPr>
      <w:r>
        <w:rPr>
          <w:color w:val="1F497D" w:themeColor="text2"/>
        </w:rPr>
        <w:t xml:space="preserve">What previous model did theirs improve on? What was that model? Whose? How did it improve it? </w:t>
      </w:r>
      <w:r w:rsidR="00C32797">
        <w:rPr>
          <w:color w:val="1F497D" w:themeColor="text2"/>
        </w:rPr>
        <w:t>Did it add to the model or change our understanding completely?</w:t>
      </w:r>
    </w:p>
    <w:p w:rsidR="008D22E7" w:rsidRPr="00A020E3" w:rsidRDefault="008D22E7" w:rsidP="009664E8">
      <w:pPr>
        <w:ind w:left="1440"/>
        <w:rPr>
          <w:color w:val="1F497D" w:themeColor="text2"/>
        </w:rPr>
      </w:pPr>
      <w:r>
        <w:rPr>
          <w:color w:val="1F497D" w:themeColor="text2"/>
        </w:rPr>
        <w:t xml:space="preserve">What model superseded this model? </w:t>
      </w:r>
    </w:p>
    <w:p w:rsidR="00A020E3" w:rsidRDefault="00A020E3" w:rsidP="009664E8">
      <w:pPr>
        <w:ind w:left="1440"/>
      </w:pPr>
    </w:p>
    <w:p w:rsidR="00A020E3" w:rsidRDefault="00A020E3" w:rsidP="009664E8">
      <w:pPr>
        <w:ind w:left="1440"/>
      </w:pPr>
    </w:p>
    <w:p w:rsidR="00A020E3" w:rsidRDefault="00A020E3" w:rsidP="009664E8">
      <w:pPr>
        <w:ind w:left="1440"/>
      </w:pPr>
    </w:p>
    <w:p w:rsidR="009664E8" w:rsidRDefault="009664E8" w:rsidP="009664E8">
      <w:pPr>
        <w:ind w:left="1440"/>
      </w:pPr>
      <w:r>
        <w:t>Who were the key Scientists who contributed to this knowledge?</w:t>
      </w:r>
    </w:p>
    <w:p w:rsidR="009664E8" w:rsidRDefault="009664E8" w:rsidP="009664E8">
      <w:pPr>
        <w:ind w:left="1440"/>
      </w:pPr>
      <w:r>
        <w:t>What where their contributions?</w:t>
      </w:r>
    </w:p>
    <w:p w:rsidR="009664E8" w:rsidRDefault="009664E8" w:rsidP="009664E8">
      <w:pPr>
        <w:ind w:left="1440"/>
      </w:pPr>
      <w:r>
        <w:t>How has the atomic model changed over time?</w:t>
      </w:r>
    </w:p>
    <w:p w:rsidR="009664E8" w:rsidRDefault="009664E8" w:rsidP="009664E8">
      <w:pPr>
        <w:ind w:left="1440"/>
      </w:pPr>
      <w:r>
        <w:t>What role has new technologies played in determining the structure of the atom?</w:t>
      </w:r>
    </w:p>
    <w:p w:rsidR="00225D54" w:rsidRDefault="00225D54" w:rsidP="009664E8">
      <w:pPr>
        <w:ind w:left="1440"/>
      </w:pPr>
    </w:p>
    <w:p w:rsidR="00225D54" w:rsidRDefault="00225D54" w:rsidP="009664E8">
      <w:pPr>
        <w:ind w:left="1440"/>
      </w:pPr>
    </w:p>
    <w:p w:rsidR="00225D54" w:rsidRDefault="00225D54" w:rsidP="009664E8">
      <w:pPr>
        <w:ind w:left="1440"/>
      </w:pPr>
      <w:r>
        <w:t>Assessment</w:t>
      </w:r>
    </w:p>
    <w:p w:rsidR="00225D54" w:rsidRDefault="00225D54" w:rsidP="009664E8">
      <w:pPr>
        <w:ind w:left="1440"/>
      </w:pPr>
      <w:r>
        <w:lastRenderedPageBreak/>
        <w:t>Poster: 50% (Presentation 25%, Content 25%)</w:t>
      </w:r>
    </w:p>
    <w:p w:rsidR="00225D54" w:rsidRDefault="00225D54" w:rsidP="009664E8">
      <w:pPr>
        <w:ind w:left="1440"/>
      </w:pPr>
      <w:r>
        <w:t>Validation Test: 50%</w:t>
      </w:r>
    </w:p>
    <w:p w:rsidR="00225D54" w:rsidRDefault="00225D54">
      <w:r>
        <w:br w:type="page"/>
      </w:r>
    </w:p>
    <w:p w:rsidR="009664E8" w:rsidRDefault="009664E8" w:rsidP="009664E8">
      <w:pPr>
        <w:ind w:left="1440"/>
      </w:pPr>
    </w:p>
    <w:p w:rsidR="00225D54" w:rsidRDefault="00225D54" w:rsidP="00183E92">
      <w:r>
        <w:t>Validation test:</w:t>
      </w:r>
    </w:p>
    <w:p w:rsidR="00225D54" w:rsidRDefault="00225D54" w:rsidP="009664E8">
      <w:pPr>
        <w:ind w:left="1440"/>
      </w:pPr>
    </w:p>
    <w:p w:rsidR="00225D54" w:rsidRDefault="00225D54" w:rsidP="009664E8">
      <w:pPr>
        <w:ind w:left="1440"/>
      </w:pPr>
      <w:r>
        <w:t>30 minutes</w:t>
      </w:r>
    </w:p>
    <w:p w:rsidR="009664E8" w:rsidRDefault="00225D54" w:rsidP="009664E8">
      <w:pPr>
        <w:ind w:left="1440"/>
      </w:pPr>
      <w:r>
        <w:t>5 multiple choice questions</w:t>
      </w:r>
    </w:p>
    <w:p w:rsidR="00225D54" w:rsidRDefault="00225D54" w:rsidP="009664E8">
      <w:pPr>
        <w:ind w:left="1440"/>
      </w:pPr>
      <w:r>
        <w:t>Short answer</w:t>
      </w:r>
    </w:p>
    <w:p w:rsidR="00225D54" w:rsidRDefault="00225D54" w:rsidP="009664E8">
      <w:pPr>
        <w:ind w:left="1440"/>
      </w:pPr>
      <w:r>
        <w:t>Emission spectrum questions</w:t>
      </w:r>
    </w:p>
    <w:p w:rsidR="00225D54" w:rsidRDefault="00225D54" w:rsidP="009664E8">
      <w:pPr>
        <w:ind w:left="1440"/>
      </w:pPr>
    </w:p>
    <w:p w:rsidR="00225D54" w:rsidRDefault="00225D54" w:rsidP="009664E8">
      <w:pPr>
        <w:ind w:left="1440"/>
      </w:pPr>
    </w:p>
    <w:p w:rsidR="00225D54" w:rsidRDefault="00225D54" w:rsidP="009664E8">
      <w:pPr>
        <w:ind w:left="1440"/>
      </w:pPr>
    </w:p>
    <w:sectPr w:rsidR="00225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D5A"/>
    <w:rsid w:val="00183E92"/>
    <w:rsid w:val="00225D54"/>
    <w:rsid w:val="00460E5F"/>
    <w:rsid w:val="00474FBF"/>
    <w:rsid w:val="00513FA3"/>
    <w:rsid w:val="00801728"/>
    <w:rsid w:val="00816FD1"/>
    <w:rsid w:val="008D22E7"/>
    <w:rsid w:val="009664E8"/>
    <w:rsid w:val="00A020E3"/>
    <w:rsid w:val="00C31D5A"/>
    <w:rsid w:val="00C3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EB118DBA</Template>
  <TotalTime>127</TotalTime>
  <Pages>3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Barton</dc:creator>
  <cp:keywords/>
  <dc:description/>
  <cp:lastModifiedBy>Shaun Barton</cp:lastModifiedBy>
  <cp:revision>6</cp:revision>
  <dcterms:created xsi:type="dcterms:W3CDTF">2014-12-08T06:50:00Z</dcterms:created>
  <dcterms:modified xsi:type="dcterms:W3CDTF">2014-12-15T01:21:00Z</dcterms:modified>
</cp:coreProperties>
</file>