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40E67FC" w14:textId="0FAD6C6C" w:rsidR="00714BEF" w:rsidRDefault="00714BEF" w:rsidP="00714BEF">
      <w:pPr>
        <w:spacing w:after="200" w:line="276" w:lineRule="auto"/>
        <w:jc w:val="center"/>
        <w:rPr>
          <w:rFonts w:ascii="Arial" w:eastAsia="Calibri" w:hAnsi="Arial" w:cs="Arial"/>
          <w:lang w:val="en-US"/>
        </w:rPr>
      </w:pPr>
    </w:p>
    <w:p w14:paraId="3FA7B3E9" w14:textId="5E2A8045" w:rsidR="00760824" w:rsidRDefault="00760824" w:rsidP="00714BEF">
      <w:pPr>
        <w:spacing w:after="200" w:line="276" w:lineRule="auto"/>
        <w:jc w:val="center"/>
        <w:rPr>
          <w:rFonts w:ascii="Arial" w:eastAsia="Calibri" w:hAnsi="Arial" w:cs="Arial"/>
          <w:lang w:val="en-US"/>
        </w:rPr>
      </w:pPr>
      <w:r>
        <w:rPr>
          <w:noProof/>
          <w:lang w:eastAsia="en-AU"/>
        </w:rPr>
        <w:drawing>
          <wp:inline distT="0" distB="0" distL="0" distR="0" wp14:anchorId="1F87AD29" wp14:editId="3DBA92C7">
            <wp:extent cx="676275" cy="762000"/>
            <wp:effectExtent l="0" t="0" r="9525" b="0"/>
            <wp:docPr id="29" name="Picture 29" descr="Description: Vertical full colour posit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Vertical full colour positiv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370" cy="77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F65C459" w14:textId="77777777" w:rsidR="00760824" w:rsidRPr="00022020" w:rsidRDefault="00760824" w:rsidP="00714BEF">
      <w:pPr>
        <w:spacing w:after="200" w:line="276" w:lineRule="auto"/>
        <w:jc w:val="center"/>
        <w:rPr>
          <w:rFonts w:ascii="Arial" w:eastAsia="Calibri" w:hAnsi="Arial" w:cs="Arial"/>
          <w:lang w:val="en-US"/>
        </w:rPr>
      </w:pPr>
    </w:p>
    <w:p w14:paraId="27B7F402" w14:textId="7BDF03A7" w:rsidR="00714BEF" w:rsidRPr="00022020" w:rsidRDefault="00760824" w:rsidP="00714BEF">
      <w:pPr>
        <w:spacing w:after="200" w:line="276" w:lineRule="auto"/>
        <w:jc w:val="center"/>
        <w:rPr>
          <w:rFonts w:ascii="Arial" w:eastAsia="Calibri" w:hAnsi="Arial" w:cs="Arial"/>
          <w:sz w:val="36"/>
          <w:szCs w:val="36"/>
          <w:lang w:val="en-US"/>
        </w:rPr>
      </w:pPr>
      <w:r>
        <w:rPr>
          <w:rFonts w:ascii="Arial" w:eastAsia="Calibri" w:hAnsi="Arial" w:cs="Arial"/>
          <w:sz w:val="36"/>
          <w:szCs w:val="36"/>
          <w:lang w:val="en-US"/>
        </w:rPr>
        <w:t>Safety Bay</w:t>
      </w:r>
      <w:r w:rsidR="00714BEF" w:rsidRPr="00022020">
        <w:rPr>
          <w:rFonts w:ascii="Arial" w:eastAsia="Calibri" w:hAnsi="Arial" w:cs="Arial"/>
          <w:sz w:val="36"/>
          <w:szCs w:val="36"/>
          <w:lang w:val="en-US"/>
        </w:rPr>
        <w:t xml:space="preserve"> Senior High School</w:t>
      </w:r>
    </w:p>
    <w:p w14:paraId="5718B2D0" w14:textId="2B3DF464" w:rsidR="00714BEF" w:rsidRPr="00022020" w:rsidRDefault="00714BEF" w:rsidP="00714BEF">
      <w:pPr>
        <w:spacing w:after="200" w:line="276" w:lineRule="auto"/>
        <w:jc w:val="center"/>
        <w:rPr>
          <w:rFonts w:ascii="Arial" w:eastAsia="Calibri" w:hAnsi="Arial" w:cs="Arial"/>
          <w:sz w:val="36"/>
          <w:szCs w:val="36"/>
          <w:lang w:val="en-US"/>
        </w:rPr>
      </w:pPr>
      <w:r w:rsidRPr="00022020">
        <w:rPr>
          <w:rFonts w:ascii="Arial" w:eastAsia="Calibri" w:hAnsi="Arial" w:cs="Arial"/>
          <w:sz w:val="36"/>
          <w:szCs w:val="36"/>
          <w:lang w:val="en-US"/>
        </w:rPr>
        <w:t xml:space="preserve">Chemistry </w:t>
      </w:r>
      <w:r w:rsidR="00027FC2">
        <w:rPr>
          <w:rFonts w:ascii="Arial" w:eastAsia="Calibri" w:hAnsi="Arial" w:cs="Arial"/>
          <w:sz w:val="36"/>
          <w:szCs w:val="36"/>
          <w:lang w:val="en-US"/>
        </w:rPr>
        <w:t>Unit 1 &amp; 2</w:t>
      </w:r>
    </w:p>
    <w:p w14:paraId="6990B757" w14:textId="77777777" w:rsidR="00714BEF" w:rsidRPr="00022020" w:rsidRDefault="00714BEF" w:rsidP="00714BEF">
      <w:pPr>
        <w:spacing w:after="200" w:line="276" w:lineRule="auto"/>
        <w:rPr>
          <w:rFonts w:ascii="Arial" w:eastAsia="Calibri" w:hAnsi="Arial" w:cs="Arial"/>
          <w:lang w:val="en-US"/>
        </w:rPr>
      </w:pPr>
    </w:p>
    <w:p w14:paraId="6FD68661" w14:textId="77777777" w:rsidR="00714BEF" w:rsidRPr="00022020" w:rsidRDefault="00714BEF" w:rsidP="00714BEF">
      <w:pPr>
        <w:spacing w:after="200" w:line="276" w:lineRule="auto"/>
        <w:jc w:val="center"/>
        <w:rPr>
          <w:rFonts w:ascii="Arial" w:eastAsia="Calibri" w:hAnsi="Arial" w:cs="Arial"/>
          <w:lang w:val="en-US"/>
        </w:rPr>
      </w:pPr>
    </w:p>
    <w:p w14:paraId="13EE2829" w14:textId="77777777" w:rsidR="00714BEF" w:rsidRPr="00022020" w:rsidRDefault="00714BEF" w:rsidP="00714BEF">
      <w:pPr>
        <w:spacing w:after="200" w:line="276" w:lineRule="auto"/>
        <w:jc w:val="center"/>
        <w:rPr>
          <w:rFonts w:ascii="Arial" w:eastAsia="Calibri" w:hAnsi="Arial" w:cs="Arial"/>
          <w:lang w:val="en-US"/>
        </w:rPr>
      </w:pPr>
    </w:p>
    <w:p w14:paraId="3287562E" w14:textId="1A458F7E" w:rsidR="00714BEF" w:rsidRPr="00022020" w:rsidRDefault="0030184B" w:rsidP="00714BEF">
      <w:pPr>
        <w:spacing w:after="200" w:line="276" w:lineRule="auto"/>
        <w:jc w:val="center"/>
        <w:rPr>
          <w:rFonts w:ascii="Arial" w:eastAsia="Calibri" w:hAnsi="Arial" w:cs="Arial"/>
          <w:lang w:val="en-US"/>
        </w:rPr>
      </w:pPr>
      <w:r>
        <w:rPr>
          <w:rFonts w:ascii="Arial" w:eastAsia="Calibri" w:hAnsi="Arial" w:cs="Arial"/>
          <w:b/>
          <w:sz w:val="40"/>
          <w:szCs w:val="40"/>
          <w:lang w:val="en-US"/>
        </w:rPr>
        <w:t>Assignment #1</w:t>
      </w:r>
      <w:proofErr w:type="gramStart"/>
      <w:r>
        <w:rPr>
          <w:rFonts w:ascii="Arial" w:eastAsia="Calibri" w:hAnsi="Arial" w:cs="Arial"/>
          <w:b/>
          <w:sz w:val="40"/>
          <w:szCs w:val="40"/>
          <w:lang w:val="en-US"/>
        </w:rPr>
        <w:t>:</w:t>
      </w:r>
      <w:proofErr w:type="gramEnd"/>
      <w:r w:rsidR="00714BEF">
        <w:rPr>
          <w:rFonts w:ascii="Arial" w:eastAsia="Calibri" w:hAnsi="Arial" w:cs="Arial"/>
          <w:b/>
          <w:sz w:val="40"/>
          <w:szCs w:val="40"/>
          <w:lang w:val="en-US"/>
        </w:rPr>
        <w:br/>
      </w:r>
      <w:r>
        <w:rPr>
          <w:rFonts w:ascii="Arial" w:eastAsia="Calibri" w:hAnsi="Arial" w:cs="Arial"/>
          <w:b/>
          <w:sz w:val="40"/>
          <w:szCs w:val="40"/>
          <w:lang w:val="en-US"/>
        </w:rPr>
        <w:t>Validation Test</w:t>
      </w:r>
    </w:p>
    <w:p w14:paraId="0D01FFC6" w14:textId="77777777" w:rsidR="00714BEF" w:rsidRPr="00022020" w:rsidRDefault="00714BEF" w:rsidP="00714BEF">
      <w:pPr>
        <w:spacing w:after="200" w:line="276" w:lineRule="auto"/>
        <w:jc w:val="center"/>
        <w:rPr>
          <w:rFonts w:ascii="Arial" w:eastAsia="Calibri" w:hAnsi="Arial" w:cs="Arial"/>
          <w:lang w:val="en-US"/>
        </w:rPr>
      </w:pPr>
    </w:p>
    <w:p w14:paraId="20BE1956" w14:textId="77777777" w:rsidR="00714BEF" w:rsidRDefault="00714BEF" w:rsidP="00714BEF">
      <w:pPr>
        <w:spacing w:after="200" w:line="276" w:lineRule="auto"/>
        <w:jc w:val="center"/>
        <w:rPr>
          <w:rFonts w:ascii="Arial" w:eastAsia="Calibri" w:hAnsi="Arial" w:cs="Arial"/>
          <w:lang w:val="en-US"/>
        </w:rPr>
      </w:pPr>
    </w:p>
    <w:p w14:paraId="37DEB9E1" w14:textId="77777777" w:rsidR="00714BEF" w:rsidRPr="00022020" w:rsidRDefault="00714BEF" w:rsidP="00714BEF">
      <w:pPr>
        <w:spacing w:after="200" w:line="276" w:lineRule="auto"/>
        <w:jc w:val="center"/>
        <w:rPr>
          <w:rFonts w:ascii="Arial" w:eastAsia="Calibri" w:hAnsi="Arial" w:cs="Arial"/>
          <w:lang w:val="en-US"/>
        </w:rPr>
      </w:pPr>
    </w:p>
    <w:p w14:paraId="768DCB12" w14:textId="77777777" w:rsidR="00714BEF" w:rsidRPr="00022020" w:rsidRDefault="00714BEF" w:rsidP="00714BEF">
      <w:pPr>
        <w:spacing w:after="200" w:line="276" w:lineRule="auto"/>
        <w:jc w:val="center"/>
        <w:rPr>
          <w:rFonts w:ascii="Arial" w:eastAsia="Calibri" w:hAnsi="Arial" w:cs="Arial"/>
          <w:b/>
          <w:lang w:val="en-US"/>
        </w:rPr>
      </w:pPr>
      <w:r w:rsidRPr="00022020">
        <w:rPr>
          <w:rFonts w:ascii="Arial" w:eastAsia="Calibri" w:hAnsi="Arial" w:cs="Arial"/>
          <w:b/>
          <w:lang w:val="en-US"/>
        </w:rPr>
        <w:t>NAME: ______________________________________</w:t>
      </w:r>
    </w:p>
    <w:p w14:paraId="38B465AE" w14:textId="77777777" w:rsidR="00714BEF" w:rsidRDefault="00714BEF" w:rsidP="00714BEF">
      <w:pPr>
        <w:spacing w:after="200" w:line="276" w:lineRule="auto"/>
        <w:rPr>
          <w:rFonts w:ascii="Arial" w:eastAsia="Calibri" w:hAnsi="Arial" w:cs="Arial"/>
          <w:b/>
          <w:lang w:val="en-US"/>
        </w:rPr>
      </w:pPr>
    </w:p>
    <w:p w14:paraId="7BAD8CAA" w14:textId="77777777" w:rsidR="00714BEF" w:rsidRDefault="00714BEF" w:rsidP="00714BEF">
      <w:pPr>
        <w:spacing w:after="200" w:line="276" w:lineRule="auto"/>
        <w:rPr>
          <w:rFonts w:ascii="Arial" w:eastAsia="Calibri" w:hAnsi="Arial" w:cs="Arial"/>
          <w:b/>
          <w:lang w:val="en-US"/>
        </w:rPr>
      </w:pPr>
    </w:p>
    <w:p w14:paraId="4BFA4866" w14:textId="77777777" w:rsidR="00714BEF" w:rsidRPr="00022020" w:rsidRDefault="00714BEF" w:rsidP="00714BEF">
      <w:pPr>
        <w:spacing w:after="200" w:line="276" w:lineRule="auto"/>
        <w:rPr>
          <w:rFonts w:ascii="Arial" w:eastAsia="Calibri" w:hAnsi="Arial" w:cs="Arial"/>
          <w:lang w:val="en-US"/>
        </w:rPr>
      </w:pPr>
    </w:p>
    <w:p w14:paraId="5BB84798" w14:textId="77777777" w:rsidR="00714BEF" w:rsidRDefault="00714BEF" w:rsidP="00714BEF">
      <w:pPr>
        <w:spacing w:after="200" w:line="276" w:lineRule="auto"/>
        <w:jc w:val="center"/>
        <w:rPr>
          <w:rFonts w:ascii="Arial" w:eastAsia="Calibri" w:hAnsi="Arial" w:cs="Arial"/>
          <w:lang w:val="en-US"/>
        </w:rPr>
      </w:pPr>
      <w:r>
        <w:rPr>
          <w:rFonts w:ascii="Arial" w:eastAsia="Calibri" w:hAnsi="Arial" w:cs="Arial"/>
          <w:lang w:val="en-US"/>
        </w:rPr>
        <w:t>Reading time: 5 minutes</w:t>
      </w:r>
    </w:p>
    <w:p w14:paraId="479F8A8E" w14:textId="5792AFF5" w:rsidR="00714BEF" w:rsidRPr="00022020" w:rsidRDefault="00714BEF" w:rsidP="00714BEF">
      <w:pPr>
        <w:spacing w:after="200" w:line="276" w:lineRule="auto"/>
        <w:jc w:val="center"/>
        <w:rPr>
          <w:rFonts w:ascii="Arial" w:eastAsia="Calibri" w:hAnsi="Arial" w:cs="Arial"/>
          <w:lang w:val="en-US"/>
        </w:rPr>
      </w:pPr>
      <w:r>
        <w:rPr>
          <w:rFonts w:ascii="Arial" w:eastAsia="Calibri" w:hAnsi="Arial" w:cs="Arial"/>
          <w:lang w:val="en-US"/>
        </w:rPr>
        <w:t>Working time</w:t>
      </w:r>
      <w:r w:rsidRPr="00022020">
        <w:rPr>
          <w:rFonts w:ascii="Arial" w:eastAsia="Calibri" w:hAnsi="Arial" w:cs="Arial"/>
          <w:lang w:val="en-US"/>
        </w:rPr>
        <w:t xml:space="preserve">: </w:t>
      </w:r>
      <w:r>
        <w:rPr>
          <w:rFonts w:ascii="Arial" w:eastAsia="Calibri" w:hAnsi="Arial" w:cs="Arial"/>
          <w:lang w:val="en-US"/>
        </w:rPr>
        <w:t>5</w:t>
      </w:r>
      <w:r w:rsidR="0032311B">
        <w:rPr>
          <w:rFonts w:ascii="Arial" w:eastAsia="Calibri" w:hAnsi="Arial" w:cs="Arial"/>
          <w:lang w:val="en-US"/>
        </w:rPr>
        <w:t>5</w:t>
      </w:r>
      <w:r>
        <w:rPr>
          <w:rFonts w:ascii="Arial" w:eastAsia="Calibri" w:hAnsi="Arial" w:cs="Arial"/>
          <w:lang w:val="en-US"/>
        </w:rPr>
        <w:t xml:space="preserve"> minutes</w:t>
      </w:r>
    </w:p>
    <w:p w14:paraId="4E93387C" w14:textId="77777777" w:rsidR="00714BEF" w:rsidRPr="00022020" w:rsidRDefault="00714BEF" w:rsidP="00714BEF">
      <w:pPr>
        <w:spacing w:after="200" w:line="276" w:lineRule="auto"/>
        <w:jc w:val="center"/>
        <w:rPr>
          <w:rFonts w:ascii="Arial" w:eastAsia="Calibri" w:hAnsi="Arial" w:cs="Arial"/>
          <w:lang w:val="en-US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103"/>
        <w:gridCol w:w="3000"/>
      </w:tblGrid>
      <w:tr w:rsidR="00714BEF" w:rsidRPr="00022020" w14:paraId="390BF721" w14:textId="77777777" w:rsidTr="00E41DCC">
        <w:trPr>
          <w:jc w:val="center"/>
        </w:trPr>
        <w:tc>
          <w:tcPr>
            <w:tcW w:w="21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shd w:val="clear" w:color="auto" w:fill="000000"/>
          </w:tcPr>
          <w:p w14:paraId="00EAD128" w14:textId="77777777" w:rsidR="00714BEF" w:rsidRPr="00022020" w:rsidRDefault="00714BEF" w:rsidP="00E41DCC">
            <w:pPr>
              <w:jc w:val="center"/>
              <w:rPr>
                <w:rFonts w:ascii="Arial" w:eastAsia="Calibri" w:hAnsi="Arial" w:cs="Arial"/>
                <w:b/>
                <w:lang w:val="en-US"/>
              </w:rPr>
            </w:pPr>
            <w:r w:rsidRPr="00022020">
              <w:rPr>
                <w:rFonts w:ascii="Arial" w:eastAsia="Calibri" w:hAnsi="Arial" w:cs="Arial"/>
                <w:b/>
                <w:lang w:val="en-US"/>
              </w:rPr>
              <w:t>Section</w:t>
            </w:r>
          </w:p>
        </w:tc>
        <w:tc>
          <w:tcPr>
            <w:tcW w:w="3000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000000"/>
          </w:tcPr>
          <w:p w14:paraId="4B66926B" w14:textId="77777777" w:rsidR="00714BEF" w:rsidRPr="00022020" w:rsidRDefault="00714BEF" w:rsidP="00E41DCC">
            <w:pPr>
              <w:jc w:val="center"/>
              <w:rPr>
                <w:rFonts w:ascii="Arial" w:eastAsia="Calibri" w:hAnsi="Arial" w:cs="Arial"/>
                <w:b/>
                <w:lang w:val="en-US"/>
              </w:rPr>
            </w:pPr>
            <w:r w:rsidRPr="00022020">
              <w:rPr>
                <w:rFonts w:ascii="Arial" w:eastAsia="Calibri" w:hAnsi="Arial" w:cs="Arial"/>
                <w:b/>
                <w:lang w:val="en-US"/>
              </w:rPr>
              <w:t>Mark</w:t>
            </w:r>
          </w:p>
        </w:tc>
      </w:tr>
      <w:tr w:rsidR="00714BEF" w:rsidRPr="00022020" w14:paraId="18DDE09D" w14:textId="77777777" w:rsidTr="00E41DCC">
        <w:trPr>
          <w:jc w:val="center"/>
        </w:trPr>
        <w:tc>
          <w:tcPr>
            <w:tcW w:w="2103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1B146D48" w14:textId="22BA1FF7" w:rsidR="00714BEF" w:rsidRPr="00022020" w:rsidRDefault="00714BEF" w:rsidP="003B6B52">
            <w:pPr>
              <w:jc w:val="center"/>
              <w:rPr>
                <w:rFonts w:ascii="Arial" w:eastAsia="Calibri" w:hAnsi="Arial" w:cs="Arial"/>
                <w:lang w:val="en-US"/>
              </w:rPr>
            </w:pPr>
            <w:r>
              <w:rPr>
                <w:rFonts w:ascii="Arial" w:eastAsia="Calibri" w:hAnsi="Arial" w:cs="Arial"/>
                <w:lang w:val="en-US"/>
              </w:rPr>
              <w:br/>
            </w:r>
            <w:r w:rsidR="003B6B52">
              <w:rPr>
                <w:rFonts w:ascii="Arial" w:eastAsia="Calibri" w:hAnsi="Arial" w:cs="Arial"/>
                <w:lang w:val="en-US"/>
              </w:rPr>
              <w:t>Written assignment</w:t>
            </w:r>
            <w:r w:rsidRPr="00022020">
              <w:rPr>
                <w:rFonts w:ascii="Arial" w:eastAsia="Calibri" w:hAnsi="Arial" w:cs="Arial"/>
                <w:lang w:val="en-US"/>
              </w:rPr>
              <w:br/>
            </w:r>
          </w:p>
        </w:tc>
        <w:tc>
          <w:tcPr>
            <w:tcW w:w="3000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14:paraId="79B110C9" w14:textId="50E4E1BA" w:rsidR="00714BEF" w:rsidRPr="00022020" w:rsidRDefault="00714BEF" w:rsidP="00E41DCC">
            <w:pPr>
              <w:jc w:val="center"/>
              <w:rPr>
                <w:rFonts w:ascii="Arial" w:eastAsia="Calibri" w:hAnsi="Arial" w:cs="Arial"/>
                <w:sz w:val="36"/>
                <w:szCs w:val="36"/>
                <w:lang w:val="en-US"/>
              </w:rPr>
            </w:pPr>
            <w:r w:rsidRPr="00022020">
              <w:rPr>
                <w:rFonts w:ascii="Arial" w:eastAsia="Calibri" w:hAnsi="Arial" w:cs="Arial"/>
                <w:b/>
                <w:sz w:val="36"/>
                <w:szCs w:val="36"/>
                <w:lang w:val="en-US"/>
              </w:rPr>
              <w:t xml:space="preserve">      </w:t>
            </w:r>
            <w:r w:rsidR="003B6B52">
              <w:rPr>
                <w:rFonts w:ascii="Arial" w:eastAsia="Calibri" w:hAnsi="Arial" w:cs="Arial"/>
                <w:sz w:val="36"/>
                <w:szCs w:val="36"/>
                <w:lang w:val="en-US"/>
              </w:rPr>
              <w:t>/ 24</w:t>
            </w:r>
          </w:p>
        </w:tc>
      </w:tr>
      <w:tr w:rsidR="00714BEF" w:rsidRPr="00022020" w14:paraId="0A41582D" w14:textId="77777777" w:rsidTr="00E41DCC">
        <w:trPr>
          <w:jc w:val="center"/>
        </w:trPr>
        <w:tc>
          <w:tcPr>
            <w:tcW w:w="2103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12FEA89A" w14:textId="04EA0ADA" w:rsidR="00714BEF" w:rsidRPr="003B6B52" w:rsidRDefault="00714BEF" w:rsidP="003B6B52">
            <w:pPr>
              <w:jc w:val="center"/>
              <w:rPr>
                <w:rFonts w:ascii="Arial" w:eastAsia="Calibri" w:hAnsi="Arial" w:cs="Arial"/>
                <w:b/>
                <w:lang w:val="en-US"/>
              </w:rPr>
            </w:pPr>
            <w:r w:rsidRPr="00022020">
              <w:rPr>
                <w:rFonts w:ascii="Arial" w:eastAsia="Calibri" w:hAnsi="Arial" w:cs="Arial"/>
                <w:lang w:val="en-US"/>
              </w:rPr>
              <w:br/>
            </w:r>
            <w:r w:rsidR="003B6B52">
              <w:rPr>
                <w:rFonts w:ascii="Arial" w:eastAsia="Calibri" w:hAnsi="Arial" w:cs="Arial"/>
                <w:lang w:val="en-US"/>
              </w:rPr>
              <w:t>Validation test</w:t>
            </w:r>
            <w:r w:rsidRPr="00022020">
              <w:rPr>
                <w:rFonts w:ascii="Arial" w:eastAsia="Calibri" w:hAnsi="Arial" w:cs="Arial"/>
                <w:lang w:val="en-US"/>
              </w:rPr>
              <w:br/>
            </w:r>
            <w:r w:rsidR="003B6B52" w:rsidRPr="003B6B52">
              <w:rPr>
                <w:rFonts w:ascii="Arial" w:eastAsia="Calibri" w:hAnsi="Arial" w:cs="Arial"/>
                <w:b/>
                <w:u w:val="single"/>
                <w:lang w:val="en-US"/>
              </w:rPr>
              <w:t>(</w:t>
            </w:r>
            <w:r w:rsidR="003B6B52">
              <w:rPr>
                <w:rFonts w:ascii="Arial" w:eastAsia="Calibri" w:hAnsi="Arial" w:cs="Arial"/>
                <w:b/>
                <w:u w:val="single"/>
                <w:lang w:val="en-US"/>
              </w:rPr>
              <w:t>= Test score</w:t>
            </w:r>
            <w:r w:rsidR="003B6B52" w:rsidRPr="003B6B52">
              <w:rPr>
                <w:rFonts w:ascii="Arial" w:eastAsia="Calibri" w:hAnsi="Arial" w:cs="Arial"/>
                <w:b/>
                <w:u w:val="single"/>
                <w:lang w:val="en-US"/>
              </w:rPr>
              <w:t xml:space="preserve"> x2)</w:t>
            </w:r>
          </w:p>
        </w:tc>
        <w:tc>
          <w:tcPr>
            <w:tcW w:w="3000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4E96CCF3" w14:textId="365EC3CD" w:rsidR="00714BEF" w:rsidRPr="00022020" w:rsidRDefault="00714BEF" w:rsidP="00E41DCC">
            <w:pPr>
              <w:jc w:val="center"/>
              <w:rPr>
                <w:rFonts w:ascii="Arial" w:eastAsia="Calibri" w:hAnsi="Arial" w:cs="Arial"/>
                <w:sz w:val="36"/>
                <w:szCs w:val="36"/>
                <w:lang w:val="en-US"/>
              </w:rPr>
            </w:pPr>
            <w:r w:rsidRPr="00022020">
              <w:rPr>
                <w:rFonts w:ascii="Arial" w:eastAsia="Calibri" w:hAnsi="Arial" w:cs="Arial"/>
                <w:b/>
                <w:sz w:val="36"/>
                <w:szCs w:val="36"/>
                <w:lang w:val="en-US"/>
              </w:rPr>
              <w:t xml:space="preserve">      </w:t>
            </w:r>
            <w:r w:rsidRPr="00022020">
              <w:rPr>
                <w:rFonts w:ascii="Arial" w:eastAsia="Calibri" w:hAnsi="Arial" w:cs="Arial"/>
                <w:sz w:val="36"/>
                <w:szCs w:val="36"/>
                <w:lang w:val="en-US"/>
              </w:rPr>
              <w:t xml:space="preserve">/ </w:t>
            </w:r>
            <w:r w:rsidR="003B6B52">
              <w:rPr>
                <w:rFonts w:ascii="Arial" w:eastAsia="Calibri" w:hAnsi="Arial" w:cs="Arial"/>
                <w:sz w:val="36"/>
                <w:szCs w:val="36"/>
                <w:lang w:val="en-US"/>
              </w:rPr>
              <w:t>76</w:t>
            </w:r>
          </w:p>
        </w:tc>
      </w:tr>
      <w:tr w:rsidR="00714BEF" w:rsidRPr="00022020" w14:paraId="5FAC56B1" w14:textId="77777777" w:rsidTr="00E41DCC">
        <w:trPr>
          <w:jc w:val="center"/>
        </w:trPr>
        <w:tc>
          <w:tcPr>
            <w:tcW w:w="21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14:paraId="07E07E48" w14:textId="77777777" w:rsidR="00714BEF" w:rsidRPr="00022020" w:rsidRDefault="00714BEF" w:rsidP="00E41DCC">
            <w:pPr>
              <w:jc w:val="center"/>
              <w:rPr>
                <w:rFonts w:ascii="Arial" w:eastAsia="Calibri" w:hAnsi="Arial" w:cs="Arial"/>
                <w:b/>
                <w:lang w:val="en-US"/>
              </w:rPr>
            </w:pPr>
            <w:r w:rsidRPr="00022020">
              <w:rPr>
                <w:rFonts w:ascii="Arial" w:eastAsia="Calibri" w:hAnsi="Arial" w:cs="Arial"/>
                <w:b/>
                <w:lang w:val="en-US"/>
              </w:rPr>
              <w:br/>
              <w:t>Total</w:t>
            </w:r>
            <w:r w:rsidRPr="00022020">
              <w:rPr>
                <w:rFonts w:ascii="Arial" w:eastAsia="Calibri" w:hAnsi="Arial" w:cs="Arial"/>
                <w:b/>
                <w:lang w:val="en-US"/>
              </w:rPr>
              <w:br/>
            </w:r>
          </w:p>
        </w:tc>
        <w:tc>
          <w:tcPr>
            <w:tcW w:w="3000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A595205" w14:textId="12229454" w:rsidR="00714BEF" w:rsidRPr="00022020" w:rsidRDefault="00714BEF" w:rsidP="00E41DCC">
            <w:pPr>
              <w:jc w:val="center"/>
              <w:rPr>
                <w:rFonts w:ascii="Arial" w:eastAsia="Calibri" w:hAnsi="Arial" w:cs="Arial"/>
                <w:b/>
                <w:sz w:val="36"/>
                <w:szCs w:val="36"/>
                <w:lang w:val="en-US"/>
              </w:rPr>
            </w:pPr>
            <w:r w:rsidRPr="00022020">
              <w:rPr>
                <w:rFonts w:ascii="Arial" w:eastAsia="Calibri" w:hAnsi="Arial" w:cs="Arial"/>
                <w:b/>
                <w:sz w:val="36"/>
                <w:szCs w:val="36"/>
                <w:lang w:val="en-US"/>
              </w:rPr>
              <w:t xml:space="preserve">      / </w:t>
            </w:r>
            <w:r w:rsidR="003B6B52">
              <w:rPr>
                <w:rFonts w:ascii="Arial" w:eastAsia="Calibri" w:hAnsi="Arial" w:cs="Arial"/>
                <w:b/>
                <w:sz w:val="36"/>
                <w:szCs w:val="36"/>
                <w:lang w:val="en-US"/>
              </w:rPr>
              <w:t>100</w:t>
            </w:r>
          </w:p>
        </w:tc>
      </w:tr>
    </w:tbl>
    <w:p w14:paraId="7186AC13" w14:textId="77777777" w:rsidR="00714BEF" w:rsidRDefault="00714BEF" w:rsidP="00714BEF">
      <w:pPr>
        <w:pStyle w:val="Caption"/>
        <w:ind w:firstLine="0"/>
        <w:jc w:val="left"/>
        <w:rPr>
          <w:sz w:val="26"/>
        </w:rPr>
      </w:pPr>
    </w:p>
    <w:p w14:paraId="568444B2" w14:textId="77777777" w:rsidR="00714BEF" w:rsidRDefault="00714BEF" w:rsidP="00714BEF">
      <w:pPr>
        <w:pStyle w:val="Caption"/>
        <w:ind w:firstLine="0"/>
        <w:jc w:val="left"/>
        <w:rPr>
          <w:sz w:val="26"/>
        </w:rPr>
      </w:pPr>
    </w:p>
    <w:p w14:paraId="11407475" w14:textId="77777777" w:rsidR="00714BEF" w:rsidRDefault="00714BEF">
      <w:pPr>
        <w:rPr>
          <w:rFonts w:ascii="Arial" w:hAnsi="Arial" w:cs="Arial"/>
          <w:b/>
          <w:sz w:val="30"/>
          <w:szCs w:val="30"/>
          <w:u w:val="single"/>
        </w:rPr>
      </w:pPr>
      <w:r>
        <w:rPr>
          <w:rFonts w:ascii="Arial" w:hAnsi="Arial" w:cs="Arial"/>
          <w:b/>
          <w:sz w:val="30"/>
          <w:szCs w:val="30"/>
          <w:u w:val="single"/>
        </w:rPr>
        <w:br w:type="page"/>
      </w:r>
    </w:p>
    <w:p w14:paraId="5B4740B8" w14:textId="35E29406" w:rsidR="008B13F3" w:rsidRPr="00072042" w:rsidRDefault="008B13F3" w:rsidP="008B13F3">
      <w:pPr>
        <w:pStyle w:val="ListParagraph"/>
        <w:numPr>
          <w:ilvl w:val="0"/>
          <w:numId w:val="1"/>
        </w:numPr>
        <w:tabs>
          <w:tab w:val="clear" w:pos="1418"/>
          <w:tab w:val="right" w:pos="10204"/>
        </w:tabs>
        <w:spacing w:after="0" w:line="240" w:lineRule="auto"/>
        <w:rPr>
          <w:rFonts w:ascii="Arial" w:hAnsi="Arial" w:cs="Arial"/>
          <w:i/>
        </w:rPr>
      </w:pPr>
      <w:r w:rsidRPr="000847F0">
        <w:rPr>
          <w:rFonts w:ascii="Arial" w:hAnsi="Arial" w:cs="Arial"/>
          <w:b/>
        </w:rPr>
        <w:lastRenderedPageBreak/>
        <w:tab/>
      </w:r>
      <w:r>
        <w:rPr>
          <w:rFonts w:ascii="Arial" w:hAnsi="Arial" w:cs="Arial"/>
          <w:b/>
        </w:rPr>
        <w:t>(</w:t>
      </w:r>
      <w:r w:rsidR="00362BE9">
        <w:rPr>
          <w:rFonts w:ascii="Arial" w:hAnsi="Arial" w:cs="Arial"/>
          <w:b/>
        </w:rPr>
        <w:t>10</w:t>
      </w:r>
      <w:r w:rsidRPr="00072042">
        <w:rPr>
          <w:rFonts w:ascii="Arial" w:hAnsi="Arial" w:cs="Arial"/>
          <w:b/>
        </w:rPr>
        <w:t xml:space="preserve"> marks)</w:t>
      </w:r>
    </w:p>
    <w:p w14:paraId="578AC808" w14:textId="77777777" w:rsidR="008B13F3" w:rsidRDefault="008B13F3" w:rsidP="008B13F3">
      <w:pPr>
        <w:spacing w:after="0"/>
        <w:rPr>
          <w:rFonts w:ascii="Arial" w:hAnsi="Arial" w:cs="Arial"/>
          <w:b/>
        </w:rPr>
      </w:pPr>
    </w:p>
    <w:p w14:paraId="4B8BC5CA" w14:textId="57DB5B8F" w:rsidR="008B13F3" w:rsidRDefault="008B13F3" w:rsidP="008B13F3">
      <w:pPr>
        <w:pStyle w:val="ListParagraph"/>
        <w:numPr>
          <w:ilvl w:val="0"/>
          <w:numId w:val="5"/>
        </w:numPr>
        <w:tabs>
          <w:tab w:val="left" w:pos="2410"/>
          <w:tab w:val="righ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Draw a labelled diagram of an atomic absorption spectrophotometer.</w:t>
      </w:r>
      <w:r>
        <w:rPr>
          <w:rFonts w:ascii="Arial" w:hAnsi="Arial" w:cs="Arial"/>
        </w:rPr>
        <w:tab/>
        <w:t>(2 marks)</w:t>
      </w:r>
    </w:p>
    <w:p w14:paraId="4C2FB132" w14:textId="77777777" w:rsidR="008B13F3" w:rsidRDefault="008B13F3" w:rsidP="008B13F3">
      <w:pPr>
        <w:tabs>
          <w:tab w:val="left" w:pos="2410"/>
          <w:tab w:val="right" w:pos="10204"/>
        </w:tabs>
        <w:spacing w:after="0" w:line="240" w:lineRule="auto"/>
        <w:rPr>
          <w:rFonts w:ascii="Arial" w:hAnsi="Arial" w:cs="Arial"/>
        </w:rPr>
      </w:pPr>
    </w:p>
    <w:p w14:paraId="66B86872" w14:textId="77777777" w:rsidR="008B13F3" w:rsidRDefault="008B13F3" w:rsidP="008B13F3">
      <w:pPr>
        <w:spacing w:after="0"/>
        <w:rPr>
          <w:rFonts w:ascii="Arial" w:hAnsi="Arial" w:cs="Arial"/>
          <w:b/>
        </w:rPr>
      </w:pPr>
    </w:p>
    <w:p w14:paraId="5E870115" w14:textId="77777777" w:rsidR="008B13F3" w:rsidRDefault="008B13F3" w:rsidP="008B13F3">
      <w:pPr>
        <w:spacing w:after="0"/>
        <w:rPr>
          <w:rFonts w:ascii="Arial" w:hAnsi="Arial" w:cs="Arial"/>
          <w:b/>
        </w:rPr>
      </w:pPr>
    </w:p>
    <w:p w14:paraId="7C415BA4" w14:textId="77777777" w:rsidR="008B13F3" w:rsidRDefault="008B13F3" w:rsidP="008B13F3">
      <w:pPr>
        <w:spacing w:after="0"/>
        <w:rPr>
          <w:rFonts w:ascii="Arial" w:hAnsi="Arial" w:cs="Arial"/>
          <w:b/>
        </w:rPr>
      </w:pPr>
    </w:p>
    <w:p w14:paraId="72659AAF" w14:textId="77777777" w:rsidR="008B13F3" w:rsidRDefault="008B13F3" w:rsidP="008B13F3">
      <w:pPr>
        <w:spacing w:after="0"/>
        <w:rPr>
          <w:rFonts w:ascii="Arial" w:hAnsi="Arial" w:cs="Arial"/>
          <w:b/>
        </w:rPr>
      </w:pPr>
    </w:p>
    <w:p w14:paraId="3EEC325F" w14:textId="77777777" w:rsidR="008B13F3" w:rsidRDefault="008B13F3" w:rsidP="008B13F3">
      <w:pPr>
        <w:spacing w:after="0"/>
        <w:rPr>
          <w:rFonts w:ascii="Arial" w:hAnsi="Arial" w:cs="Arial"/>
          <w:b/>
        </w:rPr>
      </w:pPr>
    </w:p>
    <w:p w14:paraId="3B4E324D" w14:textId="77777777" w:rsidR="003B6B52" w:rsidRDefault="003B6B52" w:rsidP="008B13F3">
      <w:pPr>
        <w:spacing w:after="0"/>
        <w:rPr>
          <w:rFonts w:ascii="Arial" w:hAnsi="Arial" w:cs="Arial"/>
          <w:b/>
        </w:rPr>
      </w:pPr>
    </w:p>
    <w:p w14:paraId="41EC9335" w14:textId="77777777" w:rsidR="003B6B52" w:rsidRDefault="003B6B52" w:rsidP="008B13F3">
      <w:pPr>
        <w:spacing w:after="0"/>
        <w:rPr>
          <w:rFonts w:ascii="Arial" w:hAnsi="Arial" w:cs="Arial"/>
          <w:b/>
        </w:rPr>
      </w:pPr>
    </w:p>
    <w:p w14:paraId="065537AA" w14:textId="77777777" w:rsidR="008B13F3" w:rsidRDefault="008B13F3" w:rsidP="008B13F3">
      <w:pPr>
        <w:spacing w:after="0"/>
        <w:rPr>
          <w:rFonts w:ascii="Arial" w:hAnsi="Arial" w:cs="Arial"/>
          <w:b/>
        </w:rPr>
      </w:pPr>
    </w:p>
    <w:p w14:paraId="0E451D5F" w14:textId="77777777" w:rsidR="008B13F3" w:rsidRDefault="008B13F3" w:rsidP="008B13F3">
      <w:pPr>
        <w:spacing w:after="0"/>
        <w:rPr>
          <w:rFonts w:ascii="Arial" w:hAnsi="Arial" w:cs="Arial"/>
          <w:b/>
        </w:rPr>
      </w:pPr>
    </w:p>
    <w:p w14:paraId="0C848A39" w14:textId="77777777" w:rsidR="008B13F3" w:rsidRDefault="008B13F3" w:rsidP="008B13F3">
      <w:pPr>
        <w:spacing w:after="0"/>
        <w:rPr>
          <w:rFonts w:ascii="Arial" w:hAnsi="Arial" w:cs="Arial"/>
          <w:b/>
        </w:rPr>
      </w:pPr>
    </w:p>
    <w:p w14:paraId="53B775D6" w14:textId="77777777" w:rsidR="008B13F3" w:rsidRDefault="008B13F3" w:rsidP="008B13F3">
      <w:pPr>
        <w:spacing w:after="0"/>
        <w:rPr>
          <w:rFonts w:ascii="Arial" w:hAnsi="Arial" w:cs="Arial"/>
          <w:b/>
        </w:rPr>
      </w:pPr>
    </w:p>
    <w:p w14:paraId="1E604F2E" w14:textId="74B91929" w:rsidR="008B13F3" w:rsidRDefault="008B13F3" w:rsidP="008B13F3">
      <w:pPr>
        <w:pStyle w:val="ListParagraph"/>
        <w:numPr>
          <w:ilvl w:val="0"/>
          <w:numId w:val="5"/>
        </w:numPr>
        <w:tabs>
          <w:tab w:val="left" w:pos="2410"/>
          <w:tab w:val="righ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Explain why elements emit and absorb characteristic wavelengths of light. Include a diagram as part of your answer.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(3 marks)</w:t>
      </w:r>
    </w:p>
    <w:p w14:paraId="4030775F" w14:textId="77777777" w:rsidR="008B13F3" w:rsidRDefault="008B13F3" w:rsidP="008B13F3">
      <w:pPr>
        <w:spacing w:after="0"/>
        <w:rPr>
          <w:rFonts w:ascii="Arial" w:hAnsi="Arial" w:cs="Arial"/>
          <w:b/>
        </w:rPr>
      </w:pPr>
    </w:p>
    <w:p w14:paraId="38D53519" w14:textId="77777777" w:rsidR="008B13F3" w:rsidRDefault="008B13F3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6662D293" w14:textId="77777777" w:rsidR="008B13F3" w:rsidRDefault="008B13F3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78355114" w14:textId="77777777" w:rsidR="008B13F3" w:rsidRDefault="008B13F3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307459E3" w14:textId="77777777" w:rsidR="008B13F3" w:rsidRDefault="008B13F3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7AA92969" w14:textId="77777777" w:rsidR="008B13F3" w:rsidRDefault="008B13F3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46A69A14" w14:textId="77777777" w:rsidR="008B13F3" w:rsidRDefault="008B13F3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0071D1B4" w14:textId="77777777" w:rsidR="008B13F3" w:rsidRDefault="008B13F3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2986911A" w14:textId="77777777" w:rsidR="008B13F3" w:rsidRDefault="008B13F3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2A795A74" w14:textId="77777777" w:rsidR="008B13F3" w:rsidRDefault="008B13F3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0C8FE87A" w14:textId="77777777" w:rsidR="008B13F3" w:rsidRDefault="008B13F3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07D6415D" w14:textId="77777777" w:rsidR="008B13F3" w:rsidRDefault="008B13F3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41964EFC" w14:textId="77777777" w:rsidR="008B13F3" w:rsidRDefault="008B13F3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5F523F59" w14:textId="77777777" w:rsidR="008B13F3" w:rsidRDefault="008B13F3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2847C009" w14:textId="4E5C0F4F" w:rsidR="008B13F3" w:rsidRPr="00842778" w:rsidRDefault="008B13F3" w:rsidP="00842778">
      <w:pPr>
        <w:pStyle w:val="ListParagraph"/>
        <w:numPr>
          <w:ilvl w:val="0"/>
          <w:numId w:val="5"/>
        </w:numPr>
        <w:tabs>
          <w:tab w:val="left" w:pos="2410"/>
          <w:tab w:val="right" w:pos="10204"/>
        </w:tabs>
        <w:spacing w:after="0" w:line="240" w:lineRule="auto"/>
        <w:rPr>
          <w:rFonts w:ascii="Arial" w:hAnsi="Arial" w:cs="Arial"/>
        </w:rPr>
      </w:pPr>
      <w:r w:rsidRPr="008B13F3">
        <w:rPr>
          <w:rFonts w:ascii="Arial" w:hAnsi="Arial" w:cs="Arial"/>
        </w:rPr>
        <w:t>Explain how an atomic absorption spectrophotometer is able to measure the concentration of trace metals in a sample.</w:t>
      </w:r>
      <w:r w:rsidR="00842778">
        <w:rPr>
          <w:rFonts w:ascii="Arial" w:hAnsi="Arial" w:cs="Arial"/>
        </w:rPr>
        <w:t xml:space="preserve"> Refer to the roles of different parts of the machine in your answer.</w:t>
      </w:r>
      <w:r w:rsidR="00842778">
        <w:rPr>
          <w:rFonts w:ascii="Arial" w:hAnsi="Arial" w:cs="Arial"/>
        </w:rPr>
        <w:tab/>
      </w:r>
      <w:r w:rsidRPr="00842778">
        <w:rPr>
          <w:rFonts w:ascii="Arial" w:hAnsi="Arial" w:cs="Arial"/>
        </w:rPr>
        <w:t>(5 marks)</w:t>
      </w:r>
    </w:p>
    <w:p w14:paraId="722CB97F" w14:textId="77777777" w:rsidR="008B13F3" w:rsidRDefault="008B13F3" w:rsidP="008B13F3">
      <w:pPr>
        <w:spacing w:after="0"/>
        <w:rPr>
          <w:rFonts w:ascii="Arial" w:hAnsi="Arial" w:cs="Arial"/>
          <w:b/>
        </w:rPr>
      </w:pPr>
    </w:p>
    <w:p w14:paraId="1ECE366E" w14:textId="6E901FBF" w:rsidR="008B13F3" w:rsidRDefault="008B13F3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2A1EC764" w14:textId="77777777" w:rsidR="008B13F3" w:rsidRDefault="008B13F3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79D41B78" w14:textId="592ECA1F" w:rsidR="008B13F3" w:rsidRDefault="008B13F3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730CE718" w14:textId="77777777" w:rsidR="008B13F3" w:rsidRDefault="008B13F3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510A69C5" w14:textId="178893B2" w:rsidR="008B13F3" w:rsidRDefault="008B13F3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6D96C111" w14:textId="77777777" w:rsidR="008B13F3" w:rsidRDefault="008B13F3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4B79AC3A" w14:textId="15D0FB13" w:rsidR="008B13F3" w:rsidRDefault="008B13F3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0D3CBEC1" w14:textId="77777777" w:rsidR="008B13F3" w:rsidRDefault="008B13F3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6E6EA417" w14:textId="2599E61E" w:rsidR="008B13F3" w:rsidRDefault="008B13F3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1C1DC5C6" w14:textId="77777777" w:rsidR="008B13F3" w:rsidRDefault="008B13F3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3D38EB3C" w14:textId="4BA54060" w:rsidR="008B13F3" w:rsidRDefault="008B13F3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1DA38C14" w14:textId="77777777" w:rsidR="008B13F3" w:rsidRDefault="008B13F3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26418FA4" w14:textId="3C305F25" w:rsidR="008B13F3" w:rsidRDefault="008B13F3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26BEDCBE" w14:textId="77777777" w:rsidR="008B13F3" w:rsidRDefault="008B13F3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032737C0" w14:textId="1292623F" w:rsidR="008B13F3" w:rsidRDefault="008B13F3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14CFC5C9" w14:textId="77777777" w:rsidR="008B13F3" w:rsidRDefault="008B13F3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01E371A9" w14:textId="0D8C185F" w:rsidR="008B13F3" w:rsidRDefault="008B13F3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528F9BED" w14:textId="77777777" w:rsidR="008B13F3" w:rsidRDefault="008B13F3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6A5DB267" w14:textId="27921B6C" w:rsidR="008B13F3" w:rsidRDefault="008B13F3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2B32B755" w14:textId="77777777" w:rsidR="008B13F3" w:rsidRDefault="008B13F3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53AFFB17" w14:textId="21407893" w:rsidR="008B13F3" w:rsidRDefault="008B13F3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415E635D" w14:textId="77777777" w:rsidR="008B13F3" w:rsidRDefault="008B13F3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5D16B6F5" w14:textId="4B75BC7B" w:rsidR="008B13F3" w:rsidRDefault="008B13F3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7ECC8E9A" w14:textId="77777777" w:rsidR="008B13F3" w:rsidRDefault="008B13F3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2644DFE6" w14:textId="77777777" w:rsidR="003B6B52" w:rsidRDefault="003B6B52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14:paraId="473DFD36" w14:textId="01C5E850" w:rsidR="00C0021E" w:rsidRPr="008B13F3" w:rsidRDefault="00C0021E" w:rsidP="008B13F3">
      <w:pPr>
        <w:pStyle w:val="ListParagraph"/>
        <w:numPr>
          <w:ilvl w:val="0"/>
          <w:numId w:val="1"/>
        </w:numPr>
        <w:tabs>
          <w:tab w:val="clear" w:pos="1418"/>
          <w:tab w:val="right" w:pos="10204"/>
        </w:tabs>
        <w:spacing w:after="0" w:line="240" w:lineRule="auto"/>
        <w:rPr>
          <w:rFonts w:ascii="Arial" w:hAnsi="Arial" w:cs="Arial"/>
          <w:i/>
        </w:rPr>
      </w:pPr>
      <w:r w:rsidRPr="008B13F3">
        <w:rPr>
          <w:rFonts w:ascii="Arial" w:hAnsi="Arial" w:cs="Arial"/>
          <w:b/>
        </w:rPr>
        <w:lastRenderedPageBreak/>
        <w:tab/>
      </w:r>
      <w:r w:rsidR="00021CC4" w:rsidRPr="008B13F3">
        <w:rPr>
          <w:rFonts w:ascii="Arial" w:hAnsi="Arial" w:cs="Arial"/>
          <w:b/>
        </w:rPr>
        <w:t>(</w:t>
      </w:r>
      <w:r w:rsidR="0032311B">
        <w:rPr>
          <w:rFonts w:ascii="Arial" w:hAnsi="Arial" w:cs="Arial"/>
          <w:b/>
        </w:rPr>
        <w:t>8</w:t>
      </w:r>
      <w:r w:rsidR="00072042" w:rsidRPr="008B13F3">
        <w:rPr>
          <w:rFonts w:ascii="Arial" w:hAnsi="Arial" w:cs="Arial"/>
          <w:b/>
        </w:rPr>
        <w:t xml:space="preserve"> marks)</w:t>
      </w:r>
    </w:p>
    <w:p w14:paraId="3027E519" w14:textId="77777777" w:rsidR="00C0021E" w:rsidRDefault="00C0021E" w:rsidP="00072042">
      <w:pPr>
        <w:spacing w:after="0"/>
        <w:rPr>
          <w:rFonts w:ascii="Arial" w:hAnsi="Arial" w:cs="Arial"/>
          <w:b/>
        </w:rPr>
      </w:pPr>
    </w:p>
    <w:p w14:paraId="7B26D752" w14:textId="201BE4A5" w:rsidR="00021CC4" w:rsidRDefault="00021CC4" w:rsidP="00FA1DDF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A chemist </w:t>
      </w:r>
      <w:r w:rsidR="00FA1DDF">
        <w:rPr>
          <w:rFonts w:ascii="Arial" w:hAnsi="Arial" w:cs="Arial"/>
        </w:rPr>
        <w:t xml:space="preserve">wished to analyse the amount of zinc in dietary supplement tablets. They </w:t>
      </w:r>
      <w:r>
        <w:rPr>
          <w:rFonts w:ascii="Arial" w:hAnsi="Arial" w:cs="Arial"/>
        </w:rPr>
        <w:t xml:space="preserve">prepared 4 tablet samples for analysis by dissolving the tablets individually in 10% nitric acid. Each tablet solution was made up to a final volume of 100 mL. Five standard solutions of </w:t>
      </w:r>
      <w:r w:rsidR="00FA1DDF">
        <w:rPr>
          <w:rFonts w:ascii="Arial" w:hAnsi="Arial" w:cs="Arial"/>
        </w:rPr>
        <w:t xml:space="preserve">zinc were also prepared. </w:t>
      </w:r>
      <w:r>
        <w:rPr>
          <w:rFonts w:ascii="Arial" w:hAnsi="Arial" w:cs="Arial"/>
        </w:rPr>
        <w:t xml:space="preserve">The </w:t>
      </w:r>
      <w:proofErr w:type="spellStart"/>
      <w:r>
        <w:rPr>
          <w:rFonts w:ascii="Arial" w:hAnsi="Arial" w:cs="Arial"/>
        </w:rPr>
        <w:t>absorbances</w:t>
      </w:r>
      <w:proofErr w:type="spellEnd"/>
      <w:r>
        <w:rPr>
          <w:rFonts w:ascii="Arial" w:hAnsi="Arial" w:cs="Arial"/>
        </w:rPr>
        <w:t xml:space="preserve"> of the standard and sample solutions were determined by atomic absorption spectroscopy of 213.</w:t>
      </w:r>
      <w:r w:rsidR="00FA1DDF">
        <w:rPr>
          <w:rFonts w:ascii="Arial" w:hAnsi="Arial" w:cs="Arial"/>
        </w:rPr>
        <w:t>9 nm, and the results are shown in the table blow.</w:t>
      </w:r>
    </w:p>
    <w:p w14:paraId="1C1F71CE" w14:textId="77777777" w:rsidR="00021CC4" w:rsidRDefault="00021CC4" w:rsidP="00021CC4">
      <w:pPr>
        <w:spacing w:after="0"/>
        <w:rPr>
          <w:rFonts w:ascii="Arial" w:hAnsi="Arial" w:cs="Arial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13"/>
        <w:gridCol w:w="2849"/>
      </w:tblGrid>
      <w:tr w:rsidR="00072042" w14:paraId="0A5A712E" w14:textId="77777777" w:rsidTr="00021CC4">
        <w:trPr>
          <w:trHeight w:val="378"/>
          <w:jc w:val="center"/>
        </w:trPr>
        <w:tc>
          <w:tcPr>
            <w:tcW w:w="4413" w:type="dxa"/>
            <w:shd w:val="clear" w:color="auto" w:fill="D9D9D9" w:themeFill="background1" w:themeFillShade="D9"/>
            <w:vAlign w:val="center"/>
          </w:tcPr>
          <w:p w14:paraId="24AD4C0C" w14:textId="4B8855E6" w:rsidR="00072042" w:rsidRPr="00021CC4" w:rsidRDefault="00021CC4" w:rsidP="0007204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Standard zinc solutions (mg L</w:t>
            </w:r>
            <w:r>
              <w:rPr>
                <w:rFonts w:ascii="Arial" w:hAnsi="Arial" w:cs="Arial"/>
                <w:b/>
                <w:vertAlign w:val="superscript"/>
              </w:rPr>
              <w:t>-1</w:t>
            </w:r>
            <w:r>
              <w:rPr>
                <w:rFonts w:ascii="Arial" w:hAnsi="Arial" w:cs="Arial"/>
                <w:b/>
              </w:rPr>
              <w:t>)</w:t>
            </w:r>
          </w:p>
        </w:tc>
        <w:tc>
          <w:tcPr>
            <w:tcW w:w="2849" w:type="dxa"/>
            <w:shd w:val="clear" w:color="auto" w:fill="D9D9D9" w:themeFill="background1" w:themeFillShade="D9"/>
            <w:vAlign w:val="center"/>
          </w:tcPr>
          <w:p w14:paraId="274B2F18" w14:textId="29EB36B3" w:rsidR="00072042" w:rsidRPr="00072042" w:rsidRDefault="00021CC4" w:rsidP="0007204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Absorbance</w:t>
            </w:r>
          </w:p>
        </w:tc>
      </w:tr>
      <w:tr w:rsidR="00072042" w14:paraId="0A11583F" w14:textId="77777777" w:rsidTr="00021CC4">
        <w:trPr>
          <w:trHeight w:val="355"/>
          <w:jc w:val="center"/>
        </w:trPr>
        <w:tc>
          <w:tcPr>
            <w:tcW w:w="4413" w:type="dxa"/>
            <w:vAlign w:val="center"/>
          </w:tcPr>
          <w:p w14:paraId="4AB4B3CC" w14:textId="33A5BB1C" w:rsidR="00072042" w:rsidRDefault="00021CC4" w:rsidP="0007204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0.00</w:t>
            </w:r>
          </w:p>
        </w:tc>
        <w:tc>
          <w:tcPr>
            <w:tcW w:w="2849" w:type="dxa"/>
            <w:vAlign w:val="center"/>
          </w:tcPr>
          <w:p w14:paraId="11627AE5" w14:textId="7807F696" w:rsidR="00072042" w:rsidRDefault="00021CC4" w:rsidP="0007204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072042" w14:paraId="4C6D1933" w14:textId="77777777" w:rsidTr="00021CC4">
        <w:trPr>
          <w:trHeight w:val="378"/>
          <w:jc w:val="center"/>
        </w:trPr>
        <w:tc>
          <w:tcPr>
            <w:tcW w:w="4413" w:type="dxa"/>
            <w:vAlign w:val="center"/>
          </w:tcPr>
          <w:p w14:paraId="56730D13" w14:textId="646C71C1" w:rsidR="00072042" w:rsidRDefault="00021CC4" w:rsidP="0007204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</w:t>
            </w:r>
          </w:p>
        </w:tc>
        <w:tc>
          <w:tcPr>
            <w:tcW w:w="2849" w:type="dxa"/>
            <w:vAlign w:val="center"/>
          </w:tcPr>
          <w:p w14:paraId="16C987D8" w14:textId="2F54DE91" w:rsidR="00072042" w:rsidRDefault="00021CC4" w:rsidP="0007204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0.170</w:t>
            </w:r>
          </w:p>
        </w:tc>
      </w:tr>
      <w:tr w:rsidR="00072042" w14:paraId="217A3231" w14:textId="77777777" w:rsidTr="00021CC4">
        <w:trPr>
          <w:trHeight w:val="355"/>
          <w:jc w:val="center"/>
        </w:trPr>
        <w:tc>
          <w:tcPr>
            <w:tcW w:w="4413" w:type="dxa"/>
            <w:vAlign w:val="center"/>
          </w:tcPr>
          <w:p w14:paraId="106C880E" w14:textId="0BDA6F82" w:rsidR="00072042" w:rsidRDefault="00021CC4" w:rsidP="0007204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2.00</w:t>
            </w:r>
          </w:p>
        </w:tc>
        <w:tc>
          <w:tcPr>
            <w:tcW w:w="2849" w:type="dxa"/>
            <w:vAlign w:val="center"/>
          </w:tcPr>
          <w:p w14:paraId="2EAC425A" w14:textId="55F489CB" w:rsidR="00072042" w:rsidRDefault="00021CC4" w:rsidP="0007204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0.330</w:t>
            </w:r>
          </w:p>
        </w:tc>
      </w:tr>
      <w:tr w:rsidR="00072042" w14:paraId="21ABF428" w14:textId="77777777" w:rsidTr="00021CC4">
        <w:trPr>
          <w:trHeight w:val="378"/>
          <w:jc w:val="center"/>
        </w:trPr>
        <w:tc>
          <w:tcPr>
            <w:tcW w:w="4413" w:type="dxa"/>
            <w:vAlign w:val="center"/>
          </w:tcPr>
          <w:p w14:paraId="67E43DD1" w14:textId="2590F365" w:rsidR="00072042" w:rsidRDefault="00021CC4" w:rsidP="0007204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3.00</w:t>
            </w:r>
          </w:p>
        </w:tc>
        <w:tc>
          <w:tcPr>
            <w:tcW w:w="2849" w:type="dxa"/>
            <w:vAlign w:val="center"/>
          </w:tcPr>
          <w:p w14:paraId="3A2467B9" w14:textId="44D63A04" w:rsidR="00072042" w:rsidRDefault="00021CC4" w:rsidP="0007204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0.503</w:t>
            </w:r>
          </w:p>
        </w:tc>
      </w:tr>
      <w:tr w:rsidR="00072042" w14:paraId="1D8D3712" w14:textId="77777777" w:rsidTr="00021CC4">
        <w:trPr>
          <w:trHeight w:val="355"/>
          <w:jc w:val="center"/>
        </w:trPr>
        <w:tc>
          <w:tcPr>
            <w:tcW w:w="4413" w:type="dxa"/>
            <w:vAlign w:val="center"/>
          </w:tcPr>
          <w:p w14:paraId="5CC2751A" w14:textId="6774728A" w:rsidR="00072042" w:rsidRDefault="00021CC4" w:rsidP="00444AE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4.00</w:t>
            </w:r>
          </w:p>
        </w:tc>
        <w:tc>
          <w:tcPr>
            <w:tcW w:w="2849" w:type="dxa"/>
            <w:vAlign w:val="center"/>
          </w:tcPr>
          <w:p w14:paraId="2B1346BB" w14:textId="795B0380" w:rsidR="00072042" w:rsidRDefault="00021CC4" w:rsidP="0007204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0.680</w:t>
            </w:r>
          </w:p>
        </w:tc>
      </w:tr>
      <w:tr w:rsidR="00072042" w14:paraId="49918307" w14:textId="77777777" w:rsidTr="00021CC4">
        <w:trPr>
          <w:trHeight w:val="400"/>
          <w:jc w:val="center"/>
        </w:trPr>
        <w:tc>
          <w:tcPr>
            <w:tcW w:w="4413" w:type="dxa"/>
            <w:vAlign w:val="center"/>
          </w:tcPr>
          <w:p w14:paraId="4D867DC9" w14:textId="750528CA" w:rsidR="00072042" w:rsidRPr="00021CC4" w:rsidRDefault="00021CC4" w:rsidP="0007204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Tablet samples: mean absorbance</w:t>
            </w:r>
          </w:p>
        </w:tc>
        <w:tc>
          <w:tcPr>
            <w:tcW w:w="2849" w:type="dxa"/>
            <w:vAlign w:val="center"/>
          </w:tcPr>
          <w:p w14:paraId="3B947677" w14:textId="61FACCE9" w:rsidR="00072042" w:rsidRDefault="00021CC4" w:rsidP="0007204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0.280</w:t>
            </w:r>
          </w:p>
        </w:tc>
      </w:tr>
    </w:tbl>
    <w:p w14:paraId="7B10854D" w14:textId="77777777" w:rsidR="00072042" w:rsidRDefault="00072042" w:rsidP="00C0021E">
      <w:pPr>
        <w:rPr>
          <w:rFonts w:ascii="Arial" w:hAnsi="Arial" w:cs="Arial"/>
        </w:rPr>
      </w:pPr>
    </w:p>
    <w:p w14:paraId="123A2FA7" w14:textId="40EB08FE" w:rsidR="00021CC4" w:rsidRDefault="00021CC4" w:rsidP="00842778">
      <w:pPr>
        <w:pStyle w:val="ListParagraph"/>
        <w:numPr>
          <w:ilvl w:val="0"/>
          <w:numId w:val="13"/>
        </w:numPr>
        <w:tabs>
          <w:tab w:val="left" w:pos="2410"/>
          <w:tab w:val="righ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Plot a calibration curve for the standard zinc solutions on the grid below.</w:t>
      </w:r>
      <w:r>
        <w:rPr>
          <w:rFonts w:ascii="Arial" w:hAnsi="Arial" w:cs="Arial"/>
        </w:rPr>
        <w:tab/>
        <w:t>(</w:t>
      </w:r>
      <w:r w:rsidR="0032311B">
        <w:rPr>
          <w:rFonts w:ascii="Arial" w:hAnsi="Arial" w:cs="Arial"/>
        </w:rPr>
        <w:t>5</w:t>
      </w:r>
      <w:r>
        <w:rPr>
          <w:rFonts w:ascii="Arial" w:hAnsi="Arial" w:cs="Arial"/>
        </w:rPr>
        <w:t xml:space="preserve"> marks)</w:t>
      </w:r>
    </w:p>
    <w:p w14:paraId="368B9836" w14:textId="77777777" w:rsidR="00021CC4" w:rsidRDefault="00021CC4" w:rsidP="00021CC4">
      <w:pPr>
        <w:tabs>
          <w:tab w:val="left" w:pos="2410"/>
          <w:tab w:val="right" w:pos="10204"/>
        </w:tabs>
        <w:spacing w:after="0" w:line="240" w:lineRule="auto"/>
        <w:rPr>
          <w:rFonts w:ascii="Arial" w:hAnsi="Arial" w:cs="Arial"/>
        </w:rPr>
      </w:pPr>
    </w:p>
    <w:p w14:paraId="126CBCCC" w14:textId="76BD92F8" w:rsidR="00FA1DDF" w:rsidRDefault="00FA1DDF" w:rsidP="00FA1DDF">
      <w:pPr>
        <w:tabs>
          <w:tab w:val="left" w:pos="2410"/>
          <w:tab w:val="right" w:pos="10204"/>
        </w:tabs>
        <w:spacing w:after="0" w:line="240" w:lineRule="auto"/>
        <w:jc w:val="right"/>
        <w:rPr>
          <w:rFonts w:ascii="Arial" w:hAnsi="Arial" w:cs="Arial"/>
          <w:vertAlign w:val="subscript"/>
        </w:rPr>
      </w:pPr>
      <w:r>
        <w:rPr>
          <w:noProof/>
          <w:lang w:eastAsia="en-AU"/>
        </w:rPr>
        <w:drawing>
          <wp:inline distT="0" distB="0" distL="0" distR="0" wp14:anchorId="6E75B9E3" wp14:editId="24459F89">
            <wp:extent cx="6188400" cy="5378400"/>
            <wp:effectExtent l="0" t="0" r="3175" b="0"/>
            <wp:docPr id="6" name="Picture 6" descr="GRID GRAPH - 1024X768 photo GRIDGRAPH-1024X76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RID GRAPH - 1024X768 photo GRIDGRAPH-1024X768.gif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64" r="37426" b="26951"/>
                    <a:stretch/>
                  </pic:blipFill>
                  <pic:spPr bwMode="auto">
                    <a:xfrm>
                      <a:off x="0" y="0"/>
                      <a:ext cx="6188400" cy="537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30F9A1" w14:textId="77777777" w:rsidR="00FA1DDF" w:rsidRDefault="00FA1DDF" w:rsidP="00FA1DDF">
      <w:pPr>
        <w:tabs>
          <w:tab w:val="left" w:pos="2410"/>
          <w:tab w:val="right" w:pos="10204"/>
        </w:tabs>
        <w:spacing w:after="0" w:line="240" w:lineRule="auto"/>
        <w:jc w:val="center"/>
        <w:rPr>
          <w:rFonts w:ascii="Arial" w:hAnsi="Arial" w:cs="Arial"/>
          <w:vertAlign w:val="subscript"/>
        </w:rPr>
      </w:pPr>
    </w:p>
    <w:p w14:paraId="1EE54D89" w14:textId="77777777" w:rsidR="00FA1DDF" w:rsidRDefault="00FA1DDF" w:rsidP="00FA1DDF">
      <w:pPr>
        <w:tabs>
          <w:tab w:val="left" w:pos="2410"/>
          <w:tab w:val="right" w:pos="10204"/>
        </w:tabs>
        <w:spacing w:after="0" w:line="240" w:lineRule="auto"/>
        <w:jc w:val="center"/>
        <w:rPr>
          <w:rFonts w:ascii="Arial" w:hAnsi="Arial" w:cs="Arial"/>
          <w:vertAlign w:val="subscript"/>
        </w:rPr>
      </w:pPr>
    </w:p>
    <w:p w14:paraId="68C96D23" w14:textId="77777777" w:rsidR="00FA1DDF" w:rsidRDefault="00FA1DDF" w:rsidP="00FA1DDF">
      <w:pPr>
        <w:tabs>
          <w:tab w:val="left" w:pos="2410"/>
          <w:tab w:val="right" w:pos="10204"/>
        </w:tabs>
        <w:spacing w:after="0" w:line="240" w:lineRule="auto"/>
        <w:jc w:val="center"/>
        <w:rPr>
          <w:rFonts w:ascii="Arial" w:hAnsi="Arial" w:cs="Arial"/>
          <w:vertAlign w:val="subscript"/>
        </w:rPr>
      </w:pPr>
    </w:p>
    <w:p w14:paraId="5BABA679" w14:textId="4EB8AEC8" w:rsidR="00021CC4" w:rsidRDefault="00021CC4" w:rsidP="00842778">
      <w:pPr>
        <w:pStyle w:val="ListParagraph"/>
        <w:numPr>
          <w:ilvl w:val="0"/>
          <w:numId w:val="13"/>
        </w:numPr>
        <w:tabs>
          <w:tab w:val="left" w:pos="2410"/>
          <w:tab w:val="righ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>Using the mean absorbance for the tablet samples, calculate the mean amount of zinc per tablet in mg.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(</w:t>
      </w:r>
      <w:r w:rsidR="0032311B">
        <w:rPr>
          <w:rFonts w:ascii="Arial" w:hAnsi="Arial" w:cs="Arial"/>
        </w:rPr>
        <w:t>3</w:t>
      </w:r>
      <w:r>
        <w:rPr>
          <w:rFonts w:ascii="Arial" w:hAnsi="Arial" w:cs="Arial"/>
        </w:rPr>
        <w:t xml:space="preserve"> marks)</w:t>
      </w:r>
    </w:p>
    <w:p w14:paraId="1B044303" w14:textId="0D8B8EF4" w:rsidR="00021CC4" w:rsidRDefault="00021CC4" w:rsidP="00021CC4">
      <w:pPr>
        <w:tabs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683D652B" w14:textId="77777777" w:rsidR="00021CC4" w:rsidRPr="00CE26D1" w:rsidRDefault="00021CC4" w:rsidP="00021CC4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 w:rsidRPr="00CE26D1">
        <w:rPr>
          <w:rFonts w:ascii="Arial" w:hAnsi="Arial" w:cs="Arial"/>
          <w:vertAlign w:val="subscript"/>
        </w:rPr>
        <w:tab/>
      </w:r>
    </w:p>
    <w:p w14:paraId="165F1F9B" w14:textId="77777777" w:rsidR="00021CC4" w:rsidRDefault="00021CC4" w:rsidP="00021CC4">
      <w:pPr>
        <w:pStyle w:val="ListParagraph"/>
        <w:tabs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5A4C2FE2" w14:textId="77777777" w:rsidR="00021CC4" w:rsidRPr="00CE26D1" w:rsidRDefault="00021CC4" w:rsidP="00021CC4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 w:rsidRPr="00CE26D1">
        <w:rPr>
          <w:rFonts w:ascii="Arial" w:hAnsi="Arial" w:cs="Arial"/>
          <w:vertAlign w:val="subscript"/>
        </w:rPr>
        <w:tab/>
      </w:r>
    </w:p>
    <w:p w14:paraId="37D5E23E" w14:textId="77777777" w:rsidR="00021CC4" w:rsidRDefault="00021CC4" w:rsidP="00021CC4">
      <w:pPr>
        <w:pStyle w:val="ListParagraph"/>
        <w:tabs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20D9C806" w14:textId="77777777" w:rsidR="00021CC4" w:rsidRPr="00CE26D1" w:rsidRDefault="00021CC4" w:rsidP="00021CC4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 w:rsidRPr="00CE26D1">
        <w:rPr>
          <w:rFonts w:ascii="Arial" w:hAnsi="Arial" w:cs="Arial"/>
          <w:vertAlign w:val="subscript"/>
        </w:rPr>
        <w:tab/>
      </w:r>
    </w:p>
    <w:p w14:paraId="5DDB5F1A" w14:textId="77777777" w:rsidR="00021CC4" w:rsidRDefault="00021CC4" w:rsidP="00021CC4">
      <w:pPr>
        <w:pStyle w:val="ListParagraph"/>
        <w:tabs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43DC48E1" w14:textId="77777777" w:rsidR="00021CC4" w:rsidRPr="00CE26D1" w:rsidRDefault="00021CC4" w:rsidP="00021CC4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 w:rsidRPr="00CE26D1">
        <w:rPr>
          <w:rFonts w:ascii="Arial" w:hAnsi="Arial" w:cs="Arial"/>
          <w:vertAlign w:val="subscript"/>
        </w:rPr>
        <w:tab/>
      </w:r>
    </w:p>
    <w:p w14:paraId="66B85221" w14:textId="5053F56B" w:rsidR="00072042" w:rsidRDefault="00072042" w:rsidP="00C0021E">
      <w:pPr>
        <w:rPr>
          <w:rFonts w:ascii="Arial" w:hAnsi="Arial" w:cs="Arial"/>
        </w:rPr>
      </w:pPr>
    </w:p>
    <w:p w14:paraId="29068F68" w14:textId="0C8469C2" w:rsidR="00842778" w:rsidRPr="008B13F3" w:rsidRDefault="00842778" w:rsidP="00842778">
      <w:pPr>
        <w:pStyle w:val="ListParagraph"/>
        <w:numPr>
          <w:ilvl w:val="0"/>
          <w:numId w:val="1"/>
        </w:numPr>
        <w:tabs>
          <w:tab w:val="clear" w:pos="1418"/>
          <w:tab w:val="right" w:pos="10204"/>
        </w:tabs>
        <w:spacing w:after="0" w:line="240" w:lineRule="auto"/>
        <w:rPr>
          <w:rFonts w:ascii="Arial" w:hAnsi="Arial" w:cs="Arial"/>
          <w:i/>
        </w:rPr>
      </w:pPr>
      <w:r w:rsidRPr="008B13F3">
        <w:rPr>
          <w:rFonts w:ascii="Arial" w:hAnsi="Arial" w:cs="Arial"/>
          <w:b/>
        </w:rPr>
        <w:tab/>
        <w:t>(</w:t>
      </w:r>
      <w:r w:rsidR="00FA1DDF">
        <w:rPr>
          <w:rFonts w:ascii="Arial" w:hAnsi="Arial" w:cs="Arial"/>
          <w:b/>
        </w:rPr>
        <w:t>4</w:t>
      </w:r>
      <w:r w:rsidRPr="008B13F3">
        <w:rPr>
          <w:rFonts w:ascii="Arial" w:hAnsi="Arial" w:cs="Arial"/>
          <w:b/>
        </w:rPr>
        <w:t xml:space="preserve"> marks)</w:t>
      </w:r>
    </w:p>
    <w:p w14:paraId="7BB84099" w14:textId="77777777" w:rsidR="00842778" w:rsidRDefault="00842778" w:rsidP="00842778">
      <w:pPr>
        <w:spacing w:after="0"/>
        <w:rPr>
          <w:rFonts w:ascii="Arial" w:hAnsi="Arial" w:cs="Arial"/>
          <w:b/>
        </w:rPr>
      </w:pPr>
    </w:p>
    <w:p w14:paraId="66933A25" w14:textId="4646985E" w:rsidR="00842778" w:rsidRDefault="00842778" w:rsidP="00842778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Gas chromatograms are instruments which are able to separate compounds from a mixture. A diagram of a gas chromatogram is shown below:</w:t>
      </w:r>
    </w:p>
    <w:p w14:paraId="179816E3" w14:textId="77777777" w:rsidR="001E3A11" w:rsidRDefault="001E3A11" w:rsidP="00842778">
      <w:pPr>
        <w:spacing w:after="0"/>
        <w:rPr>
          <w:rFonts w:ascii="Arial" w:hAnsi="Arial" w:cs="Arial"/>
        </w:rPr>
      </w:pPr>
    </w:p>
    <w:p w14:paraId="1D501A5A" w14:textId="777BB9E6" w:rsidR="00842778" w:rsidRDefault="001E3A11" w:rsidP="00842778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  <w:lang w:eastAsia="en-AU"/>
        </w:rPr>
        <mc:AlternateContent>
          <mc:Choice Requires="wpg">
            <w:drawing>
              <wp:inline distT="0" distB="0" distL="0" distR="0" wp14:anchorId="746980F2" wp14:editId="0037D59D">
                <wp:extent cx="4460737" cy="2876550"/>
                <wp:effectExtent l="0" t="0" r="0" b="0"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60737" cy="2876550"/>
                          <a:chOff x="0" y="0"/>
                          <a:chExt cx="4683760" cy="2922905"/>
                        </a:xfrm>
                      </wpg:grpSpPr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3760" cy="2922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1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355676" y="1397479"/>
                            <a:ext cx="344805" cy="469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6568343" w14:textId="260E595E" w:rsidR="00E41DCC" w:rsidRPr="00842778" w:rsidRDefault="00E41DCC">
                              <w:pPr>
                                <w:rPr>
                                  <w:b/>
                                  <w:sz w:val="32"/>
                                </w:rPr>
                              </w:pPr>
                              <w:r w:rsidRPr="00842778">
                                <w:rPr>
                                  <w:b/>
                                  <w:sz w:val="32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216989" y="2337758"/>
                            <a:ext cx="344805" cy="469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3B4DB96" w14:textId="16D6204E" w:rsidR="00E41DCC" w:rsidRPr="00842778" w:rsidRDefault="00E41DCC" w:rsidP="00842778">
                              <w:pPr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>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" name="Right Brace 4"/>
                        <wps:cNvSpPr/>
                        <wps:spPr>
                          <a:xfrm rot="5400000">
                            <a:off x="2225615" y="1268083"/>
                            <a:ext cx="289161" cy="1910577"/>
                          </a:xfrm>
                          <a:prstGeom prst="rightBrac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5="http://schemas.microsoft.com/office/word/2012/wordml">
            <w:pict>
              <v:group w14:anchorId="746980F2" id="Group 5" o:spid="_x0000_s1026" style="width:351.25pt;height:226.5pt;mso-position-horizontal-relative:char;mso-position-vertical-relative:line" coordsize="46837,292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width:46837;height:2922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Ox1kS/AAAA2gAAAA8AAABkcnMvZG93bnJldi54bWxEj0sLwjAQhO+C/yGs4E1TRUSqUXyCIB58&#10;gcelWdtisylN1PrvjSB4HGbmG2Yyq00hnlS53LKCXjcCQZxYnXOq4HzadEYgnEfWWFgmBW9yMJs2&#10;GxOMtX3xgZ5Hn4oAYRejgsz7MpbSJRkZdF1bEgfvZiuDPsgqlbrCV4CbQvajaCgN5hwWMixpmVFy&#10;Pz6MguEuPZzf90H02F73fsHrHu1XF6XarXo+BuGp9v/wr73VCvrwvRJugJx+AA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DTsdZEvwAAANoAAAAPAAAAAAAAAAAAAAAAAJ8CAABk&#10;cnMvZG93bnJldi54bWxQSwUGAAAAAAQABAD3AAAAiwMAAAAA&#10;">
                  <v:imagedata r:id="rId10" o:title="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8" type="#_x0000_t202" style="position:absolute;left:33556;top:13974;width:3448;height:46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VwNcQA&#10;AADcAAAADwAAAGRycy9kb3ducmV2LnhtbESPT2vCQBTE7wW/w/IEb7qr2KoxG5GWQk8t/gVvj+wz&#10;CWbfhuzWpN++WxB6HGbmN0y66W0t7tT6yrGG6USBIM6dqbjQcDy8j5cgfEA2WDsmDT/kYZMNnlJM&#10;jOt4R/d9KESEsE9QQxlCk0jp85Is+olriKN3da3FEGVbSNNiF+G2ljOlXqTFiuNCiQ29lpTf9t9W&#10;w+nzejnP1VfxZp+bzvVKsl1JrUfDfrsGEagP/+FH+8NomE0X8HcmHgGZ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1FcDXEAAAA3AAAAA8AAAAAAAAAAAAAAAAAmAIAAGRycy9k&#10;b3ducmV2LnhtbFBLBQYAAAAABAAEAPUAAACJAwAAAAA=&#10;" filled="f" stroked="f">
                  <v:textbox>
                    <w:txbxContent>
                      <w:p w14:paraId="36568343" w14:textId="260E595E" w:rsidR="00E41DCC" w:rsidRPr="00842778" w:rsidRDefault="00E41DCC">
                        <w:pPr>
                          <w:rPr>
                            <w:b/>
                            <w:sz w:val="32"/>
                          </w:rPr>
                        </w:pPr>
                        <w:r w:rsidRPr="00842778">
                          <w:rPr>
                            <w:b/>
                            <w:sz w:val="32"/>
                          </w:rPr>
                          <w:t>X</w:t>
                        </w:r>
                      </w:p>
                    </w:txbxContent>
                  </v:textbox>
                </v:shape>
                <v:shape id="Text Box 2" o:spid="_x0000_s1029" type="#_x0000_t202" style="position:absolute;left:22169;top:23377;width:3448;height:46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8Is8MA&#10;AADaAAAADwAAAGRycy9kb3ducmV2LnhtbESPQWvCQBSE7wX/w/KE3nTX1pYas5GiCJ4sTVvB2yP7&#10;TILZtyG7mvTfdwWhx2FmvmHS1WAbcaXO1441zKYKBHHhTM2lhu+v7eQNhA/IBhvHpOGXPKyy0UOK&#10;iXE9f9I1D6WIEPYJaqhCaBMpfVGRRT91LXH0Tq6zGKLsSmk67CPcNvJJqVdpsea4UGFL64qKc36x&#10;Gn72p+Nhrj7KjX1pezcoyXYhtX4cD+9LEIGG8B++t3dGwzPcrsQbILM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d8Is8MAAADaAAAADwAAAAAAAAAAAAAAAACYAgAAZHJzL2Rv&#10;d25yZXYueG1sUEsFBgAAAAAEAAQA9QAAAIgDAAAAAA==&#10;" filled="f" stroked="f">
                  <v:textbox>
                    <w:txbxContent>
                      <w:p w14:paraId="63B4DB96" w14:textId="16D6204E" w:rsidR="00E41DCC" w:rsidRPr="00842778" w:rsidRDefault="00E41DCC" w:rsidP="00842778">
                        <w:pPr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sz w:val="32"/>
                          </w:rPr>
                          <w:t>Y</w:t>
                        </w:r>
                      </w:p>
                    </w:txbxContent>
                  </v:textbox>
                </v:shape>
                <v:shapetype id="_x0000_t88" coordsize="21600,21600" o:spt="88" adj="1800,10800" path="m,qx10800@0l10800@2qy21600@11,10800@3l10800@1qy,21600e" filled="f">
                  <v:formulas>
                    <v:f eqn="val #0"/>
                    <v:f eqn="sum 21600 0 #0"/>
                    <v:f eqn="sum #1 0 #0"/>
                    <v:f eqn="sum #1 #0 0"/>
                    <v:f eqn="prod #0 9598 32768"/>
                    <v:f eqn="sum 21600 0 @4"/>
                    <v:f eqn="sum 21600 0 #1"/>
                    <v:f eqn="min #1 @6"/>
                    <v:f eqn="prod @7 1 2"/>
                    <v:f eqn="prod #0 2 1"/>
                    <v:f eqn="sum 21600 0 @9"/>
                    <v:f eqn="val #1"/>
                  </v:formulas>
                  <v:path arrowok="t" o:connecttype="custom" o:connectlocs="0,0;21600,@11;0,21600" textboxrect="0,@4,7637,@5"/>
                  <v:handles>
                    <v:h position="center,#0" yrange="0,@8"/>
                    <v:h position="bottomRight,#1" yrange="@9,@10"/>
                  </v:handles>
                </v:shapetype>
                <v:shape id="Right Brace 4" o:spid="_x0000_s1030" type="#_x0000_t88" style="position:absolute;left:22256;top:12680;width:2892;height:19105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I+WosQA&#10;AADaAAAADwAAAGRycy9kb3ducmV2LnhtbESPQWvCQBSE7wX/w/KE3upGKUkbXSUIAaVCUQu9PrOv&#10;SWr2bchuk/Tfd4WCx2FmvmFWm9E0oqfO1ZYVzGcRCOLC6ppLBR/n/OkFhPPIGhvLpOCXHGzWk4cV&#10;ptoOfKT+5EsRIOxSVFB536ZSuqIig25mW+LgfdnOoA+yK6XucAhw08hFFMXSYM1hocKWthUV19OP&#10;UfC9fz0fLj5P9smQxZ/v9u047hKlHqdjtgThafT38H97pxU8w+1KuAFy/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iPlqLEAAAA2gAAAA8AAAAAAAAAAAAAAAAAmAIAAGRycy9k&#10;b3ducmV2LnhtbFBLBQYAAAAABAAEAPUAAACJAwAAAAA=&#10;" adj="272" strokecolor="black [3200]" strokeweight=".5pt">
                  <v:stroke joinstyle="miter"/>
                </v:shape>
                <w10:anchorlock/>
              </v:group>
            </w:pict>
          </mc:Fallback>
        </mc:AlternateContent>
      </w:r>
    </w:p>
    <w:p w14:paraId="7D01DE9D" w14:textId="3C164D3C" w:rsidR="00021CC4" w:rsidRDefault="00021CC4" w:rsidP="00842778">
      <w:pPr>
        <w:jc w:val="center"/>
        <w:rPr>
          <w:rFonts w:ascii="Arial" w:hAnsi="Arial" w:cs="Arial"/>
        </w:rPr>
      </w:pPr>
    </w:p>
    <w:p w14:paraId="7C733949" w14:textId="192FD787" w:rsidR="00842778" w:rsidRDefault="00842778" w:rsidP="00842778">
      <w:pPr>
        <w:pStyle w:val="ListParagraph"/>
        <w:numPr>
          <w:ilvl w:val="0"/>
          <w:numId w:val="14"/>
        </w:numPr>
        <w:tabs>
          <w:tab w:val="right" w:leader="do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Name the part labelled X on the diagram. </w:t>
      </w:r>
      <w:r>
        <w:rPr>
          <w:rFonts w:ascii="Arial" w:hAnsi="Arial" w:cs="Arial"/>
        </w:rPr>
        <w:tab/>
        <w:t xml:space="preserve">  (1 mark) </w:t>
      </w:r>
    </w:p>
    <w:p w14:paraId="5D20092F" w14:textId="77777777" w:rsidR="00842778" w:rsidRDefault="00842778" w:rsidP="00842778">
      <w:pPr>
        <w:tabs>
          <w:tab w:val="right" w:leader="dot" w:pos="10204"/>
        </w:tabs>
        <w:spacing w:after="0" w:line="240" w:lineRule="auto"/>
        <w:rPr>
          <w:rFonts w:ascii="Arial" w:hAnsi="Arial" w:cs="Arial"/>
        </w:rPr>
      </w:pPr>
    </w:p>
    <w:p w14:paraId="214E7472" w14:textId="77777777" w:rsidR="00FA1DDF" w:rsidRDefault="00FA1DDF" w:rsidP="00842778">
      <w:pPr>
        <w:tabs>
          <w:tab w:val="right" w:leader="dot" w:pos="10204"/>
        </w:tabs>
        <w:spacing w:after="0" w:line="240" w:lineRule="auto"/>
        <w:rPr>
          <w:rFonts w:ascii="Arial" w:hAnsi="Arial" w:cs="Arial"/>
        </w:rPr>
      </w:pPr>
    </w:p>
    <w:p w14:paraId="5F71D074" w14:textId="212B2E14" w:rsidR="00842778" w:rsidRDefault="00842778" w:rsidP="00842778">
      <w:pPr>
        <w:pStyle w:val="ListParagraph"/>
        <w:numPr>
          <w:ilvl w:val="0"/>
          <w:numId w:val="14"/>
        </w:numPr>
        <w:tabs>
          <w:tab w:val="right" w:leader="do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Name the part labelled Y on the diagram. </w:t>
      </w:r>
      <w:r>
        <w:rPr>
          <w:rFonts w:ascii="Arial" w:hAnsi="Arial" w:cs="Arial"/>
        </w:rPr>
        <w:tab/>
        <w:t xml:space="preserve">  (1 mark) </w:t>
      </w:r>
    </w:p>
    <w:p w14:paraId="2C56E9A7" w14:textId="698975C7" w:rsidR="00842778" w:rsidRDefault="00842778" w:rsidP="00842778">
      <w:pPr>
        <w:tabs>
          <w:tab w:val="right" w:leader="dot" w:pos="10204"/>
        </w:tabs>
        <w:spacing w:after="0" w:line="240" w:lineRule="auto"/>
        <w:rPr>
          <w:rFonts w:ascii="Arial" w:hAnsi="Arial" w:cs="Arial"/>
        </w:rPr>
      </w:pPr>
    </w:p>
    <w:p w14:paraId="59D60E02" w14:textId="77777777" w:rsidR="00FA1DDF" w:rsidRDefault="00FA1DDF" w:rsidP="00842778">
      <w:pPr>
        <w:tabs>
          <w:tab w:val="right" w:leader="dot" w:pos="10204"/>
        </w:tabs>
        <w:spacing w:after="0" w:line="240" w:lineRule="auto"/>
        <w:rPr>
          <w:rFonts w:ascii="Arial" w:hAnsi="Arial" w:cs="Arial"/>
        </w:rPr>
      </w:pPr>
    </w:p>
    <w:p w14:paraId="36104CF3" w14:textId="443C4CE7" w:rsidR="001E3A11" w:rsidRDefault="003B6B52" w:rsidP="001E3A11">
      <w:pPr>
        <w:pStyle w:val="ListParagraph"/>
        <w:numPr>
          <w:ilvl w:val="0"/>
          <w:numId w:val="14"/>
        </w:numPr>
        <w:tabs>
          <w:tab w:val="righ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Why do </w:t>
      </w:r>
      <w:r w:rsidR="001E3A11">
        <w:rPr>
          <w:rFonts w:ascii="Arial" w:hAnsi="Arial" w:cs="Arial"/>
        </w:rPr>
        <w:t xml:space="preserve">substances </w:t>
      </w:r>
      <w:r>
        <w:rPr>
          <w:rFonts w:ascii="Arial" w:hAnsi="Arial" w:cs="Arial"/>
        </w:rPr>
        <w:t>become</w:t>
      </w:r>
      <w:r w:rsidR="001E3A11">
        <w:rPr>
          <w:rFonts w:ascii="Arial" w:hAnsi="Arial" w:cs="Arial"/>
        </w:rPr>
        <w:t xml:space="preserve"> separated when they move through the part labelled X.</w:t>
      </w:r>
      <w:r w:rsidR="001E3A11">
        <w:rPr>
          <w:rFonts w:ascii="Arial" w:hAnsi="Arial" w:cs="Arial"/>
        </w:rPr>
        <w:tab/>
        <w:t>(2 marks)</w:t>
      </w:r>
    </w:p>
    <w:p w14:paraId="2A64D182" w14:textId="77777777" w:rsidR="001E3A11" w:rsidRDefault="001E3A11" w:rsidP="001E3A11">
      <w:pPr>
        <w:tabs>
          <w:tab w:val="right" w:leader="dot" w:pos="10204"/>
        </w:tabs>
        <w:spacing w:after="0" w:line="240" w:lineRule="auto"/>
        <w:rPr>
          <w:rFonts w:ascii="Arial" w:hAnsi="Arial" w:cs="Arial"/>
        </w:rPr>
      </w:pPr>
    </w:p>
    <w:p w14:paraId="0141A6A4" w14:textId="77777777" w:rsidR="00842778" w:rsidRPr="00CE26D1" w:rsidRDefault="00842778" w:rsidP="00842778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 w:rsidRPr="00CE26D1">
        <w:rPr>
          <w:rFonts w:ascii="Arial" w:hAnsi="Arial" w:cs="Arial"/>
          <w:vertAlign w:val="subscript"/>
        </w:rPr>
        <w:tab/>
      </w:r>
    </w:p>
    <w:p w14:paraId="4EA2A217" w14:textId="77777777" w:rsidR="00842778" w:rsidRDefault="00842778" w:rsidP="00842778">
      <w:pPr>
        <w:pStyle w:val="ListParagraph"/>
        <w:tabs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50313541" w14:textId="77777777" w:rsidR="00842778" w:rsidRPr="00CE26D1" w:rsidRDefault="00842778" w:rsidP="00842778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 w:rsidRPr="00CE26D1">
        <w:rPr>
          <w:rFonts w:ascii="Arial" w:hAnsi="Arial" w:cs="Arial"/>
          <w:vertAlign w:val="subscript"/>
        </w:rPr>
        <w:tab/>
      </w:r>
    </w:p>
    <w:p w14:paraId="0AD4EF4F" w14:textId="77777777" w:rsidR="00842778" w:rsidRDefault="00842778" w:rsidP="00842778">
      <w:pPr>
        <w:pStyle w:val="ListParagraph"/>
        <w:tabs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25ED645F" w14:textId="77777777" w:rsidR="00842778" w:rsidRPr="00CE26D1" w:rsidRDefault="00842778" w:rsidP="00842778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 w:rsidRPr="00CE26D1">
        <w:rPr>
          <w:rFonts w:ascii="Arial" w:hAnsi="Arial" w:cs="Arial"/>
          <w:vertAlign w:val="subscript"/>
        </w:rPr>
        <w:tab/>
      </w:r>
    </w:p>
    <w:p w14:paraId="1F304C9B" w14:textId="77777777" w:rsidR="00842778" w:rsidRDefault="00842778" w:rsidP="00842778">
      <w:pPr>
        <w:pStyle w:val="ListParagraph"/>
        <w:tabs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07BA9934" w14:textId="77777777" w:rsidR="00FA1DDF" w:rsidRDefault="00842778" w:rsidP="00FA1DDF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 w:rsidRPr="00CE26D1">
        <w:rPr>
          <w:rFonts w:ascii="Arial" w:hAnsi="Arial" w:cs="Arial"/>
          <w:vertAlign w:val="subscript"/>
        </w:rPr>
        <w:tab/>
      </w:r>
    </w:p>
    <w:p w14:paraId="76D798E8" w14:textId="77777777" w:rsidR="00FA1DDF" w:rsidRDefault="00FA1DDF" w:rsidP="00FA1DDF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7FB456EE" w14:textId="1C940D86" w:rsidR="00FA1DDF" w:rsidRDefault="00FA1DDF" w:rsidP="00FA1DDF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 w:rsidRPr="00CE26D1">
        <w:rPr>
          <w:rFonts w:ascii="Arial" w:hAnsi="Arial" w:cs="Arial"/>
          <w:vertAlign w:val="subscript"/>
        </w:rPr>
        <w:tab/>
      </w:r>
    </w:p>
    <w:p w14:paraId="4811E435" w14:textId="77777777" w:rsidR="00FA1DDF" w:rsidRDefault="00FA1DDF" w:rsidP="00FA1DDF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6EC43187" w14:textId="77777777" w:rsidR="00FA1DDF" w:rsidRPr="00CE26D1" w:rsidRDefault="00FA1DDF" w:rsidP="00FA1DDF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 w:rsidRPr="00CE26D1">
        <w:rPr>
          <w:rFonts w:ascii="Arial" w:hAnsi="Arial" w:cs="Arial"/>
          <w:vertAlign w:val="subscript"/>
        </w:rPr>
        <w:tab/>
      </w:r>
    </w:p>
    <w:p w14:paraId="716C9CB1" w14:textId="77777777" w:rsidR="00FA1DDF" w:rsidRDefault="00FA1DDF" w:rsidP="00FA1DDF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790A91D8" w14:textId="77777777" w:rsidR="00FA1DDF" w:rsidRPr="00CE26D1" w:rsidRDefault="00FA1DDF" w:rsidP="00FA1DDF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 w:rsidRPr="00CE26D1">
        <w:rPr>
          <w:rFonts w:ascii="Arial" w:hAnsi="Arial" w:cs="Arial"/>
          <w:vertAlign w:val="subscript"/>
        </w:rPr>
        <w:tab/>
      </w:r>
    </w:p>
    <w:p w14:paraId="77ACF25D" w14:textId="77777777" w:rsidR="00FA1DDF" w:rsidRDefault="00FA1DDF" w:rsidP="00FA1DDF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2D6CE17D" w14:textId="77777777" w:rsidR="00FA1DDF" w:rsidRPr="00CE26D1" w:rsidRDefault="00FA1DDF" w:rsidP="00FA1DDF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 w:rsidRPr="00CE26D1">
        <w:rPr>
          <w:rFonts w:ascii="Arial" w:hAnsi="Arial" w:cs="Arial"/>
          <w:vertAlign w:val="subscript"/>
        </w:rPr>
        <w:tab/>
      </w:r>
    </w:p>
    <w:p w14:paraId="1216023E" w14:textId="3CCC73AF" w:rsidR="00FA1DDF" w:rsidRPr="008B13F3" w:rsidRDefault="00FA1DDF" w:rsidP="00FA1DDF">
      <w:pPr>
        <w:pStyle w:val="ListParagraph"/>
        <w:numPr>
          <w:ilvl w:val="0"/>
          <w:numId w:val="1"/>
        </w:numPr>
        <w:tabs>
          <w:tab w:val="clear" w:pos="1418"/>
          <w:tab w:val="right" w:pos="10204"/>
        </w:tabs>
        <w:spacing w:after="0" w:line="240" w:lineRule="auto"/>
        <w:rPr>
          <w:rFonts w:ascii="Arial" w:hAnsi="Arial" w:cs="Arial"/>
          <w:i/>
        </w:rPr>
      </w:pPr>
      <w:r w:rsidRPr="008B13F3">
        <w:rPr>
          <w:rFonts w:ascii="Arial" w:hAnsi="Arial" w:cs="Arial"/>
          <w:b/>
        </w:rPr>
        <w:lastRenderedPageBreak/>
        <w:tab/>
        <w:t>(</w:t>
      </w:r>
      <w:r w:rsidR="00E41DCC">
        <w:rPr>
          <w:rFonts w:ascii="Arial" w:hAnsi="Arial" w:cs="Arial"/>
          <w:b/>
        </w:rPr>
        <w:t>4</w:t>
      </w:r>
      <w:r w:rsidRPr="008B13F3">
        <w:rPr>
          <w:rFonts w:ascii="Arial" w:hAnsi="Arial" w:cs="Arial"/>
          <w:b/>
        </w:rPr>
        <w:t xml:space="preserve"> marks)</w:t>
      </w:r>
    </w:p>
    <w:p w14:paraId="7160BC44" w14:textId="77777777" w:rsidR="00FA1DDF" w:rsidRDefault="00FA1DDF" w:rsidP="00FA1DDF">
      <w:pPr>
        <w:spacing w:after="0"/>
        <w:rPr>
          <w:rFonts w:ascii="Arial" w:hAnsi="Arial" w:cs="Arial"/>
          <w:b/>
        </w:rPr>
      </w:pPr>
    </w:p>
    <w:p w14:paraId="2723824D" w14:textId="4ECFE2D5" w:rsidR="00FA1DDF" w:rsidRDefault="00FA1DDF" w:rsidP="00FA1DDF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An athlete provided a urine sample to be tested for steroids. The sample and the steroid standards were treated and then analysed by gas chromatography with mass spectrometric detection.</w:t>
      </w:r>
    </w:p>
    <w:p w14:paraId="06503A0E" w14:textId="77777777" w:rsidR="00FA1DDF" w:rsidRDefault="00FA1DDF" w:rsidP="00FA1DDF">
      <w:pPr>
        <w:spacing w:after="0"/>
        <w:rPr>
          <w:rFonts w:ascii="Arial" w:hAnsi="Arial" w:cs="Arial"/>
        </w:rPr>
      </w:pPr>
    </w:p>
    <w:p w14:paraId="183DE49E" w14:textId="32CAEFF9" w:rsidR="00FA1DDF" w:rsidRDefault="00FA1DDF" w:rsidP="00FA1DDF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Below are the chromatograms of a standard mixture containing four different steroids, and the sample from the </w:t>
      </w:r>
      <w:proofErr w:type="gramStart"/>
      <w:r>
        <w:rPr>
          <w:rFonts w:ascii="Arial" w:hAnsi="Arial" w:cs="Arial"/>
        </w:rPr>
        <w:t>athlete.</w:t>
      </w:r>
      <w:proofErr w:type="gramEnd"/>
    </w:p>
    <w:p w14:paraId="19782FB5" w14:textId="77777777" w:rsidR="00FA1DDF" w:rsidRDefault="00FA1DDF" w:rsidP="00FA1DDF">
      <w:pPr>
        <w:spacing w:after="0"/>
        <w:rPr>
          <w:rFonts w:ascii="Arial" w:hAnsi="Arial" w:cs="Arial"/>
        </w:rPr>
      </w:pPr>
    </w:p>
    <w:p w14:paraId="2E64E64B" w14:textId="13D83CFE" w:rsidR="00FA1DDF" w:rsidRDefault="00FA1DDF" w:rsidP="00FA1DDF">
      <w:pPr>
        <w:spacing w:after="0"/>
        <w:rPr>
          <w:rFonts w:ascii="Arial" w:hAnsi="Arial" w:cs="Arial"/>
        </w:rPr>
      </w:pPr>
      <w:r w:rsidRPr="00FA1DDF">
        <w:rPr>
          <w:rFonts w:ascii="Arial" w:hAnsi="Arial" w:cs="Arial"/>
          <w:noProof/>
          <w:lang w:eastAsia="en-AU"/>
        </w:rPr>
        <w:drawing>
          <wp:inline distT="0" distB="0" distL="0" distR="0" wp14:anchorId="10D9E853" wp14:editId="766318E9">
            <wp:extent cx="6479540" cy="3385296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3385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36002" w14:textId="77777777" w:rsidR="003B6B52" w:rsidRDefault="003B6B52" w:rsidP="00FA1DDF">
      <w:pPr>
        <w:spacing w:after="0"/>
        <w:rPr>
          <w:rFonts w:ascii="Arial" w:hAnsi="Arial" w:cs="Arial"/>
        </w:rPr>
      </w:pPr>
    </w:p>
    <w:p w14:paraId="6FE3A5FB" w14:textId="77777777" w:rsidR="00FA1DDF" w:rsidRDefault="00FA1DDF" w:rsidP="00FA1DDF">
      <w:pPr>
        <w:spacing w:after="0"/>
        <w:rPr>
          <w:rFonts w:ascii="Arial" w:hAnsi="Arial" w:cs="Arial"/>
        </w:rPr>
      </w:pPr>
    </w:p>
    <w:p w14:paraId="70A3140F" w14:textId="41E9E752" w:rsidR="00A8513F" w:rsidRDefault="00A8513F" w:rsidP="00A8513F">
      <w:pPr>
        <w:pStyle w:val="ListParagraph"/>
        <w:numPr>
          <w:ilvl w:val="0"/>
          <w:numId w:val="16"/>
        </w:numPr>
        <w:tabs>
          <w:tab w:val="righ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Which steroid has the athlete taken? Justify your answer.</w:t>
      </w:r>
      <w:r>
        <w:rPr>
          <w:rFonts w:ascii="Arial" w:hAnsi="Arial" w:cs="Arial"/>
        </w:rPr>
        <w:tab/>
        <w:t>(2 marks)</w:t>
      </w:r>
    </w:p>
    <w:p w14:paraId="365EDF23" w14:textId="77777777" w:rsidR="00A8513F" w:rsidRDefault="00A8513F" w:rsidP="00FA1DDF">
      <w:pPr>
        <w:spacing w:after="0"/>
        <w:rPr>
          <w:rFonts w:ascii="Arial" w:hAnsi="Arial" w:cs="Arial"/>
        </w:rPr>
      </w:pPr>
    </w:p>
    <w:p w14:paraId="3A4DA2BA" w14:textId="1CDA05CA" w:rsidR="004C4A76" w:rsidRPr="00CE26D1" w:rsidRDefault="004C4A76" w:rsidP="00A8513F">
      <w:pPr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 w:rsidR="00A8513F">
        <w:rPr>
          <w:rFonts w:ascii="Arial" w:hAnsi="Arial" w:cs="Arial"/>
          <w:vertAlign w:val="subscript"/>
        </w:rPr>
        <w:tab/>
      </w:r>
    </w:p>
    <w:p w14:paraId="4F687A3C" w14:textId="77777777" w:rsidR="004C4A76" w:rsidRDefault="004C4A76" w:rsidP="00A8513F">
      <w:pPr>
        <w:pStyle w:val="ListParagraph"/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76262044" w14:textId="731CC895" w:rsidR="004C4A76" w:rsidRPr="00CE26D1" w:rsidRDefault="004C4A76" w:rsidP="00A8513F">
      <w:pPr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 w:rsidR="00A8513F">
        <w:rPr>
          <w:rFonts w:ascii="Arial" w:hAnsi="Arial" w:cs="Arial"/>
          <w:vertAlign w:val="subscript"/>
        </w:rPr>
        <w:tab/>
      </w:r>
    </w:p>
    <w:p w14:paraId="2FB0D40E" w14:textId="77777777" w:rsidR="004C4A76" w:rsidRDefault="004C4A76" w:rsidP="00A8513F">
      <w:pPr>
        <w:pStyle w:val="ListParagraph"/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2DC3E099" w14:textId="3247F0CB" w:rsidR="004C4A76" w:rsidRPr="00CE26D1" w:rsidRDefault="004C4A76" w:rsidP="00A8513F">
      <w:pPr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 w:rsidR="00A8513F">
        <w:rPr>
          <w:rFonts w:ascii="Arial" w:hAnsi="Arial" w:cs="Arial"/>
          <w:vertAlign w:val="subscript"/>
        </w:rPr>
        <w:tab/>
      </w:r>
    </w:p>
    <w:p w14:paraId="0B638D1E" w14:textId="77777777" w:rsidR="00FA1DDF" w:rsidRDefault="00FA1DDF" w:rsidP="00A8513F">
      <w:pPr>
        <w:tabs>
          <w:tab w:val="left" w:pos="426"/>
        </w:tabs>
        <w:spacing w:after="0"/>
        <w:rPr>
          <w:rFonts w:ascii="Arial" w:hAnsi="Arial" w:cs="Arial"/>
        </w:rPr>
      </w:pPr>
    </w:p>
    <w:p w14:paraId="181CDB25" w14:textId="0CED6E8C" w:rsidR="004C4A76" w:rsidRDefault="004C4A76" w:rsidP="00A8513F">
      <w:pPr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 w:rsidR="00A8513F">
        <w:rPr>
          <w:rFonts w:ascii="Arial" w:hAnsi="Arial" w:cs="Arial"/>
          <w:vertAlign w:val="subscript"/>
        </w:rPr>
        <w:tab/>
      </w:r>
    </w:p>
    <w:p w14:paraId="0BB69953" w14:textId="77777777" w:rsidR="00A8513F" w:rsidRDefault="00A8513F" w:rsidP="00A8513F">
      <w:pPr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7724BBEC" w14:textId="77777777" w:rsidR="00A8513F" w:rsidRPr="00CE26D1" w:rsidRDefault="00A8513F" w:rsidP="00A8513F">
      <w:pPr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3D653FF1" w14:textId="26B1AEB3" w:rsidR="00A8513F" w:rsidRPr="00E41DCC" w:rsidRDefault="00A8513F" w:rsidP="00E41DCC">
      <w:pPr>
        <w:pStyle w:val="ListParagraph"/>
        <w:numPr>
          <w:ilvl w:val="0"/>
          <w:numId w:val="16"/>
        </w:numPr>
        <w:tabs>
          <w:tab w:val="right" w:pos="10204"/>
        </w:tabs>
        <w:spacing w:after="0" w:line="240" w:lineRule="auto"/>
        <w:rPr>
          <w:rFonts w:ascii="Arial" w:hAnsi="Arial" w:cs="Arial"/>
        </w:rPr>
      </w:pPr>
      <w:r w:rsidRPr="00E41DCC">
        <w:rPr>
          <w:rFonts w:ascii="Arial" w:hAnsi="Arial" w:cs="Arial"/>
        </w:rPr>
        <w:t>It is possible for two different compounds to have the same retention time during gas chromatography</w:t>
      </w:r>
      <w:r w:rsidR="00E41DCC" w:rsidRPr="00E41DCC">
        <w:rPr>
          <w:rFonts w:ascii="Arial" w:hAnsi="Arial" w:cs="Arial"/>
        </w:rPr>
        <w:t xml:space="preserve">, thus gas chromatographs would not conclusively prove in court whether or not the athlete has taken a type of steroid. How could a forensic scientist use mass spectrometry to confirm whether or not the steroid is present in the urine sample? </w:t>
      </w:r>
      <w:r w:rsidRPr="00E41DCC">
        <w:rPr>
          <w:rFonts w:ascii="Arial" w:hAnsi="Arial" w:cs="Arial"/>
        </w:rPr>
        <w:tab/>
        <w:t>(2 marks)</w:t>
      </w:r>
    </w:p>
    <w:p w14:paraId="7052CFE6" w14:textId="77777777" w:rsidR="00A8513F" w:rsidRDefault="00A8513F" w:rsidP="00A8513F">
      <w:pPr>
        <w:spacing w:after="0"/>
        <w:rPr>
          <w:rFonts w:ascii="Arial" w:hAnsi="Arial" w:cs="Arial"/>
        </w:rPr>
      </w:pPr>
    </w:p>
    <w:p w14:paraId="33FE921B" w14:textId="77777777" w:rsidR="00A8513F" w:rsidRPr="00CE26D1" w:rsidRDefault="00A8513F" w:rsidP="00A8513F">
      <w:pPr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>
        <w:rPr>
          <w:rFonts w:ascii="Arial" w:hAnsi="Arial" w:cs="Arial"/>
          <w:vertAlign w:val="subscript"/>
        </w:rPr>
        <w:tab/>
      </w:r>
    </w:p>
    <w:p w14:paraId="4837F0D9" w14:textId="77777777" w:rsidR="00A8513F" w:rsidRDefault="00A8513F" w:rsidP="00A8513F">
      <w:pPr>
        <w:pStyle w:val="ListParagraph"/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251F82E9" w14:textId="77777777" w:rsidR="00A8513F" w:rsidRPr="00CE26D1" w:rsidRDefault="00A8513F" w:rsidP="00A8513F">
      <w:pPr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>
        <w:rPr>
          <w:rFonts w:ascii="Arial" w:hAnsi="Arial" w:cs="Arial"/>
          <w:vertAlign w:val="subscript"/>
        </w:rPr>
        <w:tab/>
      </w:r>
    </w:p>
    <w:p w14:paraId="44EDE276" w14:textId="77777777" w:rsidR="00A8513F" w:rsidRDefault="00A8513F" w:rsidP="00A8513F">
      <w:pPr>
        <w:pStyle w:val="ListParagraph"/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75159D15" w14:textId="77777777" w:rsidR="00A8513F" w:rsidRPr="00CE26D1" w:rsidRDefault="00A8513F" w:rsidP="00A8513F">
      <w:pPr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>
        <w:rPr>
          <w:rFonts w:ascii="Arial" w:hAnsi="Arial" w:cs="Arial"/>
          <w:vertAlign w:val="subscript"/>
        </w:rPr>
        <w:tab/>
      </w:r>
    </w:p>
    <w:p w14:paraId="59383520" w14:textId="77777777" w:rsidR="00A8513F" w:rsidRDefault="00A8513F" w:rsidP="00A8513F">
      <w:pPr>
        <w:tabs>
          <w:tab w:val="left" w:pos="426"/>
        </w:tabs>
        <w:spacing w:after="0"/>
        <w:rPr>
          <w:rFonts w:ascii="Arial" w:hAnsi="Arial" w:cs="Arial"/>
        </w:rPr>
      </w:pPr>
    </w:p>
    <w:p w14:paraId="5C5AE843" w14:textId="77777777" w:rsidR="00A8513F" w:rsidRDefault="00A8513F" w:rsidP="00A8513F">
      <w:pPr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>
        <w:rPr>
          <w:rFonts w:ascii="Arial" w:hAnsi="Arial" w:cs="Arial"/>
          <w:vertAlign w:val="subscript"/>
        </w:rPr>
        <w:tab/>
      </w:r>
    </w:p>
    <w:p w14:paraId="42789CE8" w14:textId="77777777" w:rsidR="0032311B" w:rsidRDefault="0032311B" w:rsidP="00A8513F">
      <w:pPr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2D850F5D" w14:textId="77777777" w:rsidR="0032311B" w:rsidRDefault="0032311B" w:rsidP="0032311B">
      <w:pPr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>
        <w:rPr>
          <w:rFonts w:ascii="Arial" w:hAnsi="Arial" w:cs="Arial"/>
          <w:vertAlign w:val="subscript"/>
        </w:rPr>
        <w:tab/>
      </w:r>
    </w:p>
    <w:p w14:paraId="28284FAB" w14:textId="77777777" w:rsidR="0032311B" w:rsidRDefault="0032311B" w:rsidP="00A8513F">
      <w:pPr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187B1537" w14:textId="77777777" w:rsidR="0032311B" w:rsidRDefault="0032311B" w:rsidP="0032311B">
      <w:pPr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>
        <w:rPr>
          <w:rFonts w:ascii="Arial" w:hAnsi="Arial" w:cs="Arial"/>
          <w:vertAlign w:val="subscript"/>
        </w:rPr>
        <w:tab/>
      </w:r>
    </w:p>
    <w:p w14:paraId="64AB3E1F" w14:textId="77777777" w:rsidR="0032311B" w:rsidRDefault="0032311B" w:rsidP="00A8513F">
      <w:pPr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1FA8C604" w14:textId="6A690712" w:rsidR="00E41DCC" w:rsidRPr="008B13F3" w:rsidRDefault="003B6B52" w:rsidP="00E41DCC">
      <w:pPr>
        <w:pStyle w:val="ListParagraph"/>
        <w:numPr>
          <w:ilvl w:val="0"/>
          <w:numId w:val="1"/>
        </w:numPr>
        <w:tabs>
          <w:tab w:val="clear" w:pos="1418"/>
          <w:tab w:val="right" w:pos="10204"/>
        </w:tabs>
        <w:spacing w:after="0" w:line="240" w:lineRule="auto"/>
        <w:rPr>
          <w:rFonts w:ascii="Arial" w:hAnsi="Arial" w:cs="Arial"/>
          <w:i/>
        </w:rPr>
      </w:pPr>
      <w:r>
        <w:rPr>
          <w:rFonts w:ascii="Arial" w:hAnsi="Arial" w:cs="Arial"/>
        </w:rPr>
        <w:br w:type="column"/>
      </w:r>
      <w:r w:rsidR="00E41DCC" w:rsidRPr="008B13F3">
        <w:rPr>
          <w:rFonts w:ascii="Arial" w:hAnsi="Arial" w:cs="Arial"/>
          <w:b/>
        </w:rPr>
        <w:lastRenderedPageBreak/>
        <w:tab/>
        <w:t>(</w:t>
      </w:r>
      <w:r w:rsidR="0032311B">
        <w:rPr>
          <w:rFonts w:ascii="Arial" w:hAnsi="Arial" w:cs="Arial"/>
          <w:b/>
        </w:rPr>
        <w:t>2</w:t>
      </w:r>
      <w:r w:rsidR="00E41DCC" w:rsidRPr="008B13F3">
        <w:rPr>
          <w:rFonts w:ascii="Arial" w:hAnsi="Arial" w:cs="Arial"/>
          <w:b/>
        </w:rPr>
        <w:t xml:space="preserve"> marks)</w:t>
      </w:r>
    </w:p>
    <w:p w14:paraId="28C14366" w14:textId="77777777" w:rsidR="00E41DCC" w:rsidRDefault="00E41DCC" w:rsidP="00E41DCC">
      <w:pPr>
        <w:spacing w:after="0"/>
        <w:rPr>
          <w:rFonts w:ascii="Arial" w:hAnsi="Arial" w:cs="Arial"/>
          <w:b/>
        </w:rPr>
      </w:pPr>
    </w:p>
    <w:p w14:paraId="19435F86" w14:textId="2740E3B0" w:rsidR="00E41DCC" w:rsidRDefault="00E41DCC" w:rsidP="00E41DCC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An unknown sample was collected and was analysed by mass spectrometry. The mass spectrum of the substance is shown below:</w:t>
      </w:r>
    </w:p>
    <w:p w14:paraId="606C9F58" w14:textId="3B9461E0" w:rsidR="00E41DCC" w:rsidRDefault="00E41DCC" w:rsidP="00E41DCC">
      <w:pPr>
        <w:spacing w:after="0"/>
        <w:jc w:val="center"/>
        <w:rPr>
          <w:rFonts w:ascii="Arial" w:hAnsi="Arial" w:cs="Arial"/>
        </w:rPr>
      </w:pPr>
      <w:r>
        <w:rPr>
          <w:noProof/>
          <w:lang w:eastAsia="en-AU"/>
        </w:rPr>
        <w:drawing>
          <wp:inline distT="0" distB="0" distL="0" distR="0" wp14:anchorId="467B9CD3" wp14:editId="729B7F04">
            <wp:extent cx="6188278" cy="4410075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29272" t="23928" r="29657" b="24036"/>
                    <a:stretch/>
                  </pic:blipFill>
                  <pic:spPr bwMode="auto">
                    <a:xfrm>
                      <a:off x="0" y="0"/>
                      <a:ext cx="6218672" cy="4431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565BAE" w14:textId="77777777" w:rsidR="00E41DCC" w:rsidRDefault="00E41DCC" w:rsidP="00E41DCC">
      <w:pPr>
        <w:spacing w:after="0"/>
        <w:jc w:val="center"/>
        <w:rPr>
          <w:rFonts w:ascii="Arial" w:hAnsi="Arial" w:cs="Arial"/>
        </w:rPr>
      </w:pPr>
    </w:p>
    <w:p w14:paraId="2AD40E24" w14:textId="44B485BF" w:rsidR="00E41DCC" w:rsidRDefault="00E41DCC" w:rsidP="00E41DCC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This table shows the mass to charge ratio of a selection of fragments in the mass spectrum for three compounds of interest in forensic investigations.</w:t>
      </w:r>
    </w:p>
    <w:p w14:paraId="242F469C" w14:textId="77777777" w:rsidR="00E41DCC" w:rsidRDefault="00E41DCC" w:rsidP="00E41DCC">
      <w:pPr>
        <w:spacing w:after="0"/>
        <w:rPr>
          <w:rFonts w:ascii="Arial" w:hAnsi="Arial" w:cs="Arial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3"/>
        <w:gridCol w:w="2817"/>
      </w:tblGrid>
      <w:tr w:rsidR="00E41DCC" w14:paraId="5509FA1D" w14:textId="77777777" w:rsidTr="00E41DCC">
        <w:trPr>
          <w:trHeight w:val="358"/>
          <w:jc w:val="center"/>
        </w:trPr>
        <w:tc>
          <w:tcPr>
            <w:tcW w:w="2423" w:type="dxa"/>
            <w:shd w:val="clear" w:color="auto" w:fill="D9D9D9" w:themeFill="background1" w:themeFillShade="D9"/>
            <w:vAlign w:val="center"/>
          </w:tcPr>
          <w:p w14:paraId="7FDFC197" w14:textId="796C3AC8" w:rsidR="00E41DCC" w:rsidRPr="00E41DCC" w:rsidRDefault="00E41DCC" w:rsidP="00E41DCC">
            <w:pPr>
              <w:jc w:val="center"/>
              <w:rPr>
                <w:rFonts w:ascii="Arial" w:hAnsi="Arial" w:cs="Arial"/>
                <w:b/>
              </w:rPr>
            </w:pPr>
            <w:r w:rsidRPr="00E41DCC">
              <w:rPr>
                <w:rFonts w:ascii="Arial" w:hAnsi="Arial" w:cs="Arial"/>
                <w:b/>
              </w:rPr>
              <w:t>Compound name</w:t>
            </w:r>
          </w:p>
        </w:tc>
        <w:tc>
          <w:tcPr>
            <w:tcW w:w="2817" w:type="dxa"/>
            <w:shd w:val="clear" w:color="auto" w:fill="D9D9D9" w:themeFill="background1" w:themeFillShade="D9"/>
            <w:vAlign w:val="center"/>
          </w:tcPr>
          <w:p w14:paraId="4612A9D4" w14:textId="68449B3C" w:rsidR="00E41DCC" w:rsidRPr="00E41DCC" w:rsidRDefault="00E41DCC" w:rsidP="00E41DCC">
            <w:pPr>
              <w:jc w:val="center"/>
              <w:rPr>
                <w:rFonts w:ascii="Arial" w:hAnsi="Arial" w:cs="Arial"/>
                <w:b/>
              </w:rPr>
            </w:pPr>
            <w:r w:rsidRPr="00E41DCC">
              <w:rPr>
                <w:rFonts w:ascii="Arial" w:hAnsi="Arial" w:cs="Arial"/>
                <w:b/>
              </w:rPr>
              <w:t xml:space="preserve">Significant fragments </w:t>
            </w:r>
            <w:r>
              <w:rPr>
                <w:rFonts w:ascii="Arial" w:hAnsi="Arial" w:cs="Arial"/>
                <w:b/>
              </w:rPr>
              <w:br/>
            </w:r>
            <w:r w:rsidRPr="00E41DCC">
              <w:rPr>
                <w:rFonts w:ascii="Arial" w:hAnsi="Arial" w:cs="Arial"/>
                <w:b/>
              </w:rPr>
              <w:t>(mass to charge ratio)</w:t>
            </w:r>
          </w:p>
        </w:tc>
      </w:tr>
      <w:tr w:rsidR="00E41DCC" w14:paraId="1722AC98" w14:textId="77777777" w:rsidTr="00E41DCC">
        <w:trPr>
          <w:trHeight w:val="358"/>
          <w:jc w:val="center"/>
        </w:trPr>
        <w:tc>
          <w:tcPr>
            <w:tcW w:w="2423" w:type="dxa"/>
            <w:vAlign w:val="center"/>
          </w:tcPr>
          <w:p w14:paraId="7ACD0B0A" w14:textId="5DCCE703" w:rsidR="00E41DCC" w:rsidRDefault="00E41DCC" w:rsidP="00E41DCC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Caffiene</w:t>
            </w:r>
            <w:proofErr w:type="spellEnd"/>
          </w:p>
        </w:tc>
        <w:tc>
          <w:tcPr>
            <w:tcW w:w="2817" w:type="dxa"/>
            <w:vAlign w:val="center"/>
          </w:tcPr>
          <w:p w14:paraId="272D7D0A" w14:textId="4A9C2032" w:rsidR="00E41DCC" w:rsidRDefault="00E41DCC" w:rsidP="00E41DC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67    109    194</w:t>
            </w:r>
          </w:p>
        </w:tc>
      </w:tr>
      <w:tr w:rsidR="00E41DCC" w14:paraId="247914C2" w14:textId="77777777" w:rsidTr="00E41DCC">
        <w:trPr>
          <w:trHeight w:val="358"/>
          <w:jc w:val="center"/>
        </w:trPr>
        <w:tc>
          <w:tcPr>
            <w:tcW w:w="2423" w:type="dxa"/>
            <w:vAlign w:val="center"/>
          </w:tcPr>
          <w:p w14:paraId="28441365" w14:textId="18C7438C" w:rsidR="00E41DCC" w:rsidRDefault="00E41DCC" w:rsidP="00E41DC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Cocaine</w:t>
            </w:r>
          </w:p>
        </w:tc>
        <w:tc>
          <w:tcPr>
            <w:tcW w:w="2817" w:type="dxa"/>
            <w:vAlign w:val="center"/>
          </w:tcPr>
          <w:p w14:paraId="56A8CACE" w14:textId="3621D2AE" w:rsidR="00E41DCC" w:rsidRDefault="00E41DCC" w:rsidP="00E41DC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82    94    182</w:t>
            </w:r>
          </w:p>
        </w:tc>
      </w:tr>
      <w:tr w:rsidR="00E41DCC" w14:paraId="3D6C28F6" w14:textId="77777777" w:rsidTr="00E41DCC">
        <w:trPr>
          <w:trHeight w:val="358"/>
          <w:jc w:val="center"/>
        </w:trPr>
        <w:tc>
          <w:tcPr>
            <w:tcW w:w="2423" w:type="dxa"/>
            <w:vAlign w:val="center"/>
          </w:tcPr>
          <w:p w14:paraId="541E1ABC" w14:textId="2F770317" w:rsidR="00E41DCC" w:rsidRDefault="00E41DCC" w:rsidP="00E41DCC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Paracetemol</w:t>
            </w:r>
            <w:proofErr w:type="spellEnd"/>
          </w:p>
        </w:tc>
        <w:tc>
          <w:tcPr>
            <w:tcW w:w="2817" w:type="dxa"/>
            <w:vAlign w:val="center"/>
          </w:tcPr>
          <w:p w14:paraId="21F48A58" w14:textId="03BE49CC" w:rsidR="00E41DCC" w:rsidRDefault="00E41DCC" w:rsidP="00E41DC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43    109    151</w:t>
            </w:r>
          </w:p>
        </w:tc>
      </w:tr>
    </w:tbl>
    <w:p w14:paraId="5C7BB744" w14:textId="77777777" w:rsidR="00E41DCC" w:rsidRDefault="00E41DCC" w:rsidP="00E41DCC">
      <w:pPr>
        <w:spacing w:after="0"/>
        <w:rPr>
          <w:rFonts w:ascii="Arial" w:hAnsi="Arial" w:cs="Arial"/>
        </w:rPr>
      </w:pPr>
    </w:p>
    <w:p w14:paraId="7E776377" w14:textId="77777777" w:rsidR="0032311B" w:rsidRDefault="0032311B" w:rsidP="00E41DCC">
      <w:pPr>
        <w:spacing w:after="0"/>
        <w:rPr>
          <w:rFonts w:ascii="Arial" w:hAnsi="Arial" w:cs="Arial"/>
        </w:rPr>
      </w:pPr>
    </w:p>
    <w:p w14:paraId="452FB774" w14:textId="77777777" w:rsidR="0032311B" w:rsidRDefault="0032311B" w:rsidP="00E41DCC">
      <w:pPr>
        <w:spacing w:after="0"/>
        <w:rPr>
          <w:rFonts w:ascii="Arial" w:hAnsi="Arial" w:cs="Arial"/>
        </w:rPr>
      </w:pPr>
    </w:p>
    <w:p w14:paraId="1D5126E1" w14:textId="53331BD4" w:rsidR="00E41DCC" w:rsidRPr="0032311B" w:rsidRDefault="00E41DCC" w:rsidP="0032311B">
      <w:pPr>
        <w:tabs>
          <w:tab w:val="right" w:pos="10204"/>
        </w:tabs>
        <w:spacing w:after="0" w:line="240" w:lineRule="auto"/>
        <w:rPr>
          <w:rFonts w:ascii="Arial" w:hAnsi="Arial" w:cs="Arial"/>
        </w:rPr>
      </w:pPr>
      <w:r w:rsidRPr="0032311B">
        <w:rPr>
          <w:rFonts w:ascii="Arial" w:hAnsi="Arial" w:cs="Arial"/>
        </w:rPr>
        <w:t>What is the identity of the unknown substance? Justify your answer.</w:t>
      </w:r>
      <w:r w:rsidRPr="0032311B">
        <w:rPr>
          <w:rFonts w:ascii="Arial" w:hAnsi="Arial" w:cs="Arial"/>
        </w:rPr>
        <w:tab/>
        <w:t>(2 marks)</w:t>
      </w:r>
    </w:p>
    <w:p w14:paraId="4D4D3877" w14:textId="77777777" w:rsidR="00E41DCC" w:rsidRDefault="00E41DCC" w:rsidP="00E41DCC">
      <w:pPr>
        <w:spacing w:after="0"/>
        <w:rPr>
          <w:rFonts w:ascii="Arial" w:hAnsi="Arial" w:cs="Arial"/>
        </w:rPr>
      </w:pPr>
    </w:p>
    <w:p w14:paraId="4B0DEB7A" w14:textId="77777777" w:rsidR="0032311B" w:rsidRDefault="0032311B" w:rsidP="0032311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700F8461" w14:textId="77777777" w:rsidR="0032311B" w:rsidRDefault="0032311B" w:rsidP="0032311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1E566E02" w14:textId="77777777" w:rsidR="0032311B" w:rsidRDefault="0032311B" w:rsidP="0032311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74C70470" w14:textId="77777777" w:rsidR="0032311B" w:rsidRDefault="0032311B" w:rsidP="0032311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120221FE" w14:textId="77777777" w:rsidR="0032311B" w:rsidRDefault="0032311B" w:rsidP="0032311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76DED6ED" w14:textId="77777777" w:rsidR="0032311B" w:rsidRDefault="0032311B" w:rsidP="0032311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5DE83124" w14:textId="77777777" w:rsidR="0032311B" w:rsidRDefault="0032311B" w:rsidP="0032311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2FB21369" w14:textId="77777777" w:rsidR="0032311B" w:rsidRDefault="0032311B" w:rsidP="0032311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7D88AB38" w14:textId="529DB448" w:rsidR="00E41DCC" w:rsidRDefault="00E41DCC" w:rsidP="00E41DCC">
      <w:pPr>
        <w:spacing w:after="0"/>
        <w:rPr>
          <w:rFonts w:ascii="Arial" w:hAnsi="Arial" w:cs="Arial"/>
        </w:rPr>
      </w:pPr>
    </w:p>
    <w:p w14:paraId="372DCEE9" w14:textId="3878DD98" w:rsidR="0032311B" w:rsidRPr="0032311B" w:rsidRDefault="0032311B" w:rsidP="0032311B">
      <w:pPr>
        <w:tabs>
          <w:tab w:val="right" w:pos="10204"/>
        </w:tabs>
        <w:spacing w:after="0" w:line="240" w:lineRule="auto"/>
        <w:rPr>
          <w:rFonts w:ascii="Arial" w:hAnsi="Arial" w:cs="Arial"/>
          <w:b/>
        </w:rPr>
      </w:pPr>
    </w:p>
    <w:p w14:paraId="325D3C82" w14:textId="77777777" w:rsidR="0032311B" w:rsidRDefault="0032311B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14:paraId="69B4324D" w14:textId="017D1729" w:rsidR="003B6B52" w:rsidRPr="008B13F3" w:rsidRDefault="003B6B52" w:rsidP="003B6B52">
      <w:pPr>
        <w:pStyle w:val="ListParagraph"/>
        <w:numPr>
          <w:ilvl w:val="0"/>
          <w:numId w:val="1"/>
        </w:numPr>
        <w:tabs>
          <w:tab w:val="clear" w:pos="1418"/>
          <w:tab w:val="right" w:pos="10204"/>
        </w:tabs>
        <w:spacing w:after="0" w:line="240" w:lineRule="auto"/>
        <w:rPr>
          <w:rFonts w:ascii="Arial" w:hAnsi="Arial" w:cs="Arial"/>
          <w:i/>
        </w:rPr>
      </w:pPr>
      <w:r w:rsidRPr="008B13F3">
        <w:rPr>
          <w:rFonts w:ascii="Arial" w:hAnsi="Arial" w:cs="Arial"/>
          <w:b/>
        </w:rPr>
        <w:lastRenderedPageBreak/>
        <w:tab/>
        <w:t>(</w:t>
      </w:r>
      <w:r w:rsidR="0032311B">
        <w:rPr>
          <w:rFonts w:ascii="Arial" w:hAnsi="Arial" w:cs="Arial"/>
          <w:b/>
        </w:rPr>
        <w:t>5</w:t>
      </w:r>
      <w:r w:rsidRPr="008B13F3">
        <w:rPr>
          <w:rFonts w:ascii="Arial" w:hAnsi="Arial" w:cs="Arial"/>
          <w:b/>
        </w:rPr>
        <w:t xml:space="preserve"> marks)</w:t>
      </w:r>
    </w:p>
    <w:p w14:paraId="40FA9A53" w14:textId="77777777" w:rsidR="003B6B52" w:rsidRDefault="003B6B52" w:rsidP="003B6B52">
      <w:pPr>
        <w:spacing w:after="0"/>
        <w:rPr>
          <w:rFonts w:ascii="Arial" w:hAnsi="Arial" w:cs="Arial"/>
          <w:b/>
        </w:rPr>
      </w:pPr>
    </w:p>
    <w:p w14:paraId="52C68965" w14:textId="6F3E0CBC" w:rsidR="003B6B52" w:rsidRDefault="003B6B52" w:rsidP="003B6B52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A pure, gaseous sample of element </w:t>
      </w:r>
      <w:r>
        <w:rPr>
          <w:rFonts w:ascii="Arial" w:hAnsi="Arial" w:cs="Arial"/>
          <w:i/>
        </w:rPr>
        <w:t>Z</w:t>
      </w:r>
      <w:r>
        <w:rPr>
          <w:rFonts w:ascii="Arial" w:hAnsi="Arial" w:cs="Arial"/>
        </w:rPr>
        <w:t xml:space="preserve"> is introduced into a mass spectrometer, and the spectrum below is generated:</w:t>
      </w:r>
    </w:p>
    <w:p w14:paraId="2591D204" w14:textId="6D4F8838" w:rsidR="003B6B52" w:rsidRPr="003B6B52" w:rsidRDefault="003B6B52" w:rsidP="00A8513F">
      <w:pPr>
        <w:spacing w:after="0"/>
        <w:ind w:firstLine="360"/>
        <w:rPr>
          <w:rFonts w:ascii="Arial" w:hAnsi="Arial" w:cs="Arial"/>
        </w:rPr>
      </w:pPr>
      <w:r>
        <w:rPr>
          <w:noProof/>
          <w:lang w:eastAsia="en-AU"/>
        </w:rPr>
        <w:drawing>
          <wp:inline distT="0" distB="0" distL="0" distR="0" wp14:anchorId="7716A0B7" wp14:editId="716F3598">
            <wp:extent cx="5523349" cy="2475781"/>
            <wp:effectExtent l="0" t="0" r="1270" b="1270"/>
            <wp:docPr id="14" name="Picture 14" descr="http://www.thestudentroom.co.uk/attachment.php?attachmentid=51993&amp;d=1209820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www.thestudentroom.co.uk/attachment.php?attachmentid=51993&amp;d=12098201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718" cy="2506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68CA9" w14:textId="76FCB859" w:rsidR="004C4A76" w:rsidRDefault="004C4A76" w:rsidP="00FA1DDF">
      <w:pPr>
        <w:spacing w:after="0"/>
        <w:rPr>
          <w:rFonts w:ascii="Arial" w:hAnsi="Arial" w:cs="Arial"/>
        </w:rPr>
      </w:pPr>
    </w:p>
    <w:p w14:paraId="6B496B11" w14:textId="18C1ADC0" w:rsidR="003B6B52" w:rsidRDefault="00A8513F" w:rsidP="0032311B">
      <w:pPr>
        <w:pStyle w:val="ListParagraph"/>
        <w:numPr>
          <w:ilvl w:val="0"/>
          <w:numId w:val="18"/>
        </w:numPr>
        <w:tabs>
          <w:tab w:val="righ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What do the peaks in this spectrum represent?</w:t>
      </w:r>
      <w:r w:rsidR="003B6B52">
        <w:rPr>
          <w:rFonts w:ascii="Arial" w:hAnsi="Arial" w:cs="Arial"/>
        </w:rPr>
        <w:tab/>
        <w:t>(2 marks)</w:t>
      </w:r>
    </w:p>
    <w:p w14:paraId="7A9D52B9" w14:textId="77777777" w:rsidR="003B6B52" w:rsidRDefault="003B6B52" w:rsidP="003B6B52">
      <w:pPr>
        <w:tabs>
          <w:tab w:val="right" w:leader="dot" w:pos="10204"/>
        </w:tabs>
        <w:spacing w:after="0" w:line="240" w:lineRule="auto"/>
        <w:rPr>
          <w:rFonts w:ascii="Arial" w:hAnsi="Arial" w:cs="Arial"/>
        </w:rPr>
      </w:pPr>
    </w:p>
    <w:p w14:paraId="007B849D" w14:textId="77777777" w:rsidR="003B6B52" w:rsidRPr="00CE26D1" w:rsidRDefault="003B6B52" w:rsidP="003B6B52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 w:rsidRPr="00CE26D1">
        <w:rPr>
          <w:rFonts w:ascii="Arial" w:hAnsi="Arial" w:cs="Arial"/>
          <w:vertAlign w:val="subscript"/>
        </w:rPr>
        <w:tab/>
      </w:r>
    </w:p>
    <w:p w14:paraId="1D9B22D3" w14:textId="77777777" w:rsidR="003B6B52" w:rsidRDefault="003B6B52" w:rsidP="003B6B52">
      <w:pPr>
        <w:pStyle w:val="ListParagraph"/>
        <w:tabs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6393BD70" w14:textId="77777777" w:rsidR="003B6B52" w:rsidRPr="00CE26D1" w:rsidRDefault="003B6B52" w:rsidP="003B6B52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 w:rsidRPr="00CE26D1">
        <w:rPr>
          <w:rFonts w:ascii="Arial" w:hAnsi="Arial" w:cs="Arial"/>
          <w:vertAlign w:val="subscript"/>
        </w:rPr>
        <w:tab/>
      </w:r>
    </w:p>
    <w:p w14:paraId="35D74D4A" w14:textId="77777777" w:rsidR="003B6B52" w:rsidRDefault="003B6B52" w:rsidP="003B6B52">
      <w:pPr>
        <w:pStyle w:val="ListParagraph"/>
        <w:tabs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1FBCD8B7" w14:textId="77777777" w:rsidR="003B6B52" w:rsidRPr="00CE26D1" w:rsidRDefault="003B6B52" w:rsidP="003B6B52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 w:rsidRPr="00CE26D1">
        <w:rPr>
          <w:rFonts w:ascii="Arial" w:hAnsi="Arial" w:cs="Arial"/>
          <w:vertAlign w:val="subscript"/>
        </w:rPr>
        <w:tab/>
      </w:r>
    </w:p>
    <w:p w14:paraId="2AD2AD3D" w14:textId="77777777" w:rsidR="003B6B52" w:rsidRDefault="003B6B52" w:rsidP="003B6B52">
      <w:pPr>
        <w:pStyle w:val="ListParagraph"/>
        <w:tabs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1A2F5A0E" w14:textId="77777777" w:rsidR="00A8513F" w:rsidRDefault="00A8513F" w:rsidP="003B6B52">
      <w:pPr>
        <w:pStyle w:val="ListParagraph"/>
        <w:tabs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1BACF70F" w14:textId="3E3513C7" w:rsidR="00A8513F" w:rsidRDefault="00A8513F" w:rsidP="0032311B">
      <w:pPr>
        <w:pStyle w:val="ListParagraph"/>
        <w:numPr>
          <w:ilvl w:val="0"/>
          <w:numId w:val="18"/>
        </w:numPr>
        <w:tabs>
          <w:tab w:val="righ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Calculate the average atomic mass of element Z.</w:t>
      </w:r>
      <w:r>
        <w:rPr>
          <w:rFonts w:ascii="Arial" w:hAnsi="Arial" w:cs="Arial"/>
        </w:rPr>
        <w:tab/>
        <w:t>(</w:t>
      </w:r>
      <w:r w:rsidR="0032311B">
        <w:rPr>
          <w:rFonts w:ascii="Arial" w:hAnsi="Arial" w:cs="Arial"/>
        </w:rPr>
        <w:t>2</w:t>
      </w:r>
      <w:r>
        <w:rPr>
          <w:rFonts w:ascii="Arial" w:hAnsi="Arial" w:cs="Arial"/>
        </w:rPr>
        <w:t xml:space="preserve"> mark</w:t>
      </w:r>
      <w:r w:rsidR="0032311B">
        <w:rPr>
          <w:rFonts w:ascii="Arial" w:hAnsi="Arial" w:cs="Arial"/>
        </w:rPr>
        <w:t>s</w:t>
      </w:r>
      <w:r>
        <w:rPr>
          <w:rFonts w:ascii="Arial" w:hAnsi="Arial" w:cs="Arial"/>
        </w:rPr>
        <w:t>)</w:t>
      </w:r>
    </w:p>
    <w:p w14:paraId="558EC839" w14:textId="77777777" w:rsidR="00A8513F" w:rsidRDefault="00A8513F" w:rsidP="00A8513F">
      <w:pPr>
        <w:tabs>
          <w:tab w:val="right" w:leader="dot" w:pos="10204"/>
        </w:tabs>
        <w:spacing w:after="0" w:line="240" w:lineRule="auto"/>
        <w:rPr>
          <w:rFonts w:ascii="Arial" w:hAnsi="Arial" w:cs="Arial"/>
        </w:rPr>
      </w:pPr>
    </w:p>
    <w:p w14:paraId="61A42160" w14:textId="77777777" w:rsidR="00A8513F" w:rsidRPr="00CE26D1" w:rsidRDefault="00A8513F" w:rsidP="00A8513F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 w:rsidRPr="00CE26D1">
        <w:rPr>
          <w:rFonts w:ascii="Arial" w:hAnsi="Arial" w:cs="Arial"/>
          <w:vertAlign w:val="subscript"/>
        </w:rPr>
        <w:tab/>
      </w:r>
    </w:p>
    <w:p w14:paraId="70A14493" w14:textId="77777777" w:rsidR="00A8513F" w:rsidRDefault="00A8513F" w:rsidP="00A8513F">
      <w:pPr>
        <w:pStyle w:val="ListParagraph"/>
        <w:tabs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75D0C066" w14:textId="77777777" w:rsidR="00A8513F" w:rsidRDefault="00A8513F" w:rsidP="00A8513F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 w:rsidRPr="00CE26D1">
        <w:rPr>
          <w:rFonts w:ascii="Arial" w:hAnsi="Arial" w:cs="Arial"/>
          <w:vertAlign w:val="subscript"/>
        </w:rPr>
        <w:tab/>
      </w:r>
    </w:p>
    <w:p w14:paraId="6CF2BEB2" w14:textId="77777777" w:rsidR="00A8513F" w:rsidRDefault="00A8513F" w:rsidP="00A8513F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5D1CB5EB" w14:textId="77777777" w:rsidR="00A8513F" w:rsidRPr="00CE26D1" w:rsidRDefault="00A8513F" w:rsidP="00A8513F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 w:rsidRPr="00CE26D1">
        <w:rPr>
          <w:rFonts w:ascii="Arial" w:hAnsi="Arial" w:cs="Arial"/>
          <w:vertAlign w:val="subscript"/>
        </w:rPr>
        <w:tab/>
      </w:r>
    </w:p>
    <w:p w14:paraId="378AA65B" w14:textId="77777777" w:rsidR="00A8513F" w:rsidRDefault="00A8513F" w:rsidP="00A8513F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547F8621" w14:textId="77777777" w:rsidR="00A8513F" w:rsidRPr="00CE26D1" w:rsidRDefault="00A8513F" w:rsidP="00A8513F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 w:rsidRPr="00CE26D1">
        <w:rPr>
          <w:rFonts w:ascii="Arial" w:hAnsi="Arial" w:cs="Arial"/>
          <w:vertAlign w:val="subscript"/>
        </w:rPr>
        <w:tab/>
      </w:r>
    </w:p>
    <w:p w14:paraId="317BCF70" w14:textId="77777777" w:rsidR="00A8513F" w:rsidRPr="00CE26D1" w:rsidRDefault="00A8513F" w:rsidP="00A8513F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672A5B55" w14:textId="77777777" w:rsidR="004C4A76" w:rsidRDefault="004C4A76" w:rsidP="004C4A76">
      <w:pPr>
        <w:tabs>
          <w:tab w:val="right" w:leader="dot" w:pos="10204"/>
        </w:tabs>
        <w:spacing w:after="0" w:line="240" w:lineRule="auto"/>
        <w:rPr>
          <w:rFonts w:ascii="Arial" w:hAnsi="Arial" w:cs="Arial"/>
        </w:rPr>
      </w:pPr>
    </w:p>
    <w:p w14:paraId="5E0D8D6E" w14:textId="65B7C881" w:rsidR="00A8513F" w:rsidRDefault="00A8513F" w:rsidP="0032311B">
      <w:pPr>
        <w:pStyle w:val="ListParagraph"/>
        <w:numPr>
          <w:ilvl w:val="0"/>
          <w:numId w:val="18"/>
        </w:numPr>
        <w:tabs>
          <w:tab w:val="righ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Using your periodic table, identify and name element Z.</w:t>
      </w:r>
      <w:r>
        <w:rPr>
          <w:rFonts w:ascii="Arial" w:hAnsi="Arial" w:cs="Arial"/>
        </w:rPr>
        <w:tab/>
        <w:t>(1 mark)</w:t>
      </w:r>
    </w:p>
    <w:p w14:paraId="48F78AD4" w14:textId="77777777" w:rsidR="00A8513F" w:rsidRDefault="00A8513F" w:rsidP="00A8513F">
      <w:pPr>
        <w:tabs>
          <w:tab w:val="right" w:leader="dot" w:pos="10204"/>
        </w:tabs>
        <w:spacing w:after="0" w:line="240" w:lineRule="auto"/>
        <w:rPr>
          <w:rFonts w:ascii="Arial" w:hAnsi="Arial" w:cs="Arial"/>
        </w:rPr>
      </w:pPr>
    </w:p>
    <w:p w14:paraId="1B7B93E7" w14:textId="77777777" w:rsidR="0032311B" w:rsidRDefault="0032311B" w:rsidP="00A8513F">
      <w:pPr>
        <w:tabs>
          <w:tab w:val="right" w:leader="dot" w:pos="10204"/>
        </w:tabs>
        <w:spacing w:after="0" w:line="240" w:lineRule="auto"/>
        <w:rPr>
          <w:rFonts w:ascii="Arial" w:hAnsi="Arial" w:cs="Arial"/>
        </w:rPr>
      </w:pPr>
    </w:p>
    <w:p w14:paraId="5B95C6FF" w14:textId="77777777" w:rsidR="00A8513F" w:rsidRPr="00CE26D1" w:rsidRDefault="00A8513F" w:rsidP="00A8513F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  <w:r w:rsidRPr="00CE26D1">
        <w:rPr>
          <w:rFonts w:ascii="Arial" w:hAnsi="Arial" w:cs="Arial"/>
          <w:vertAlign w:val="subscript"/>
        </w:rPr>
        <w:tab/>
      </w:r>
    </w:p>
    <w:p w14:paraId="7AA38924" w14:textId="6B160978" w:rsidR="00A8513F" w:rsidRDefault="00A8513F" w:rsidP="00A8513F">
      <w:pPr>
        <w:tabs>
          <w:tab w:val="left" w:pos="284"/>
          <w:tab w:val="right" w:leader="dot" w:pos="10204"/>
        </w:tabs>
        <w:spacing w:after="0" w:line="240" w:lineRule="auto"/>
        <w:ind w:left="360"/>
        <w:rPr>
          <w:rFonts w:ascii="Arial" w:hAnsi="Arial" w:cs="Arial"/>
          <w:vertAlign w:val="subscript"/>
        </w:rPr>
      </w:pPr>
    </w:p>
    <w:p w14:paraId="47762213" w14:textId="77777777" w:rsidR="00A8513F" w:rsidRDefault="00A8513F" w:rsidP="004C4A76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1A0618E2" w14:textId="77777777" w:rsidR="00A8513F" w:rsidRDefault="00A8513F" w:rsidP="004C4A76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76F551BE" w14:textId="77777777" w:rsidR="00A8513F" w:rsidRDefault="00A8513F" w:rsidP="004C4A76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6B6AFBF5" w14:textId="6396A34F" w:rsidR="0032311B" w:rsidRPr="00072042" w:rsidRDefault="00A8513F" w:rsidP="0032311B">
      <w:pPr>
        <w:pStyle w:val="ListParagraph"/>
        <w:numPr>
          <w:ilvl w:val="0"/>
          <w:numId w:val="1"/>
        </w:numPr>
        <w:tabs>
          <w:tab w:val="clear" w:pos="1418"/>
          <w:tab w:val="right" w:pos="10204"/>
        </w:tabs>
        <w:spacing w:after="0" w:line="240" w:lineRule="auto"/>
        <w:rPr>
          <w:rFonts w:ascii="Arial" w:hAnsi="Arial" w:cs="Arial"/>
          <w:i/>
        </w:rPr>
      </w:pPr>
      <w:r>
        <w:rPr>
          <w:rFonts w:ascii="Arial" w:hAnsi="Arial" w:cs="Arial"/>
        </w:rPr>
        <w:br w:type="column"/>
      </w:r>
      <w:r w:rsidR="0032311B" w:rsidRPr="000847F0">
        <w:rPr>
          <w:rFonts w:ascii="Arial" w:hAnsi="Arial" w:cs="Arial"/>
          <w:b/>
        </w:rPr>
        <w:lastRenderedPageBreak/>
        <w:tab/>
      </w:r>
      <w:r w:rsidR="0032311B">
        <w:rPr>
          <w:rFonts w:ascii="Arial" w:hAnsi="Arial" w:cs="Arial"/>
          <w:b/>
        </w:rPr>
        <w:t>(5</w:t>
      </w:r>
      <w:r w:rsidR="0032311B" w:rsidRPr="00072042">
        <w:rPr>
          <w:rFonts w:ascii="Arial" w:hAnsi="Arial" w:cs="Arial"/>
          <w:b/>
        </w:rPr>
        <w:t xml:space="preserve"> marks)</w:t>
      </w:r>
    </w:p>
    <w:p w14:paraId="0BB415CB" w14:textId="77777777" w:rsidR="0032311B" w:rsidRDefault="0032311B" w:rsidP="0032311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16B4C28C" w14:textId="385A2C28" w:rsidR="0032311B" w:rsidRPr="0032311B" w:rsidRDefault="0032311B" w:rsidP="0032311B">
      <w:pPr>
        <w:tabs>
          <w:tab w:val="left" w:pos="2410"/>
          <w:tab w:val="righ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Explain how a mass spectrometer generates spectra similar to those shown in </w:t>
      </w:r>
      <w:r>
        <w:rPr>
          <w:rFonts w:ascii="Arial" w:hAnsi="Arial" w:cs="Arial"/>
          <w:b/>
        </w:rPr>
        <w:t>Question 5</w:t>
      </w:r>
      <w:r>
        <w:rPr>
          <w:rFonts w:ascii="Arial" w:hAnsi="Arial" w:cs="Arial"/>
        </w:rPr>
        <w:t xml:space="preserve"> and </w:t>
      </w:r>
      <w:r>
        <w:rPr>
          <w:rFonts w:ascii="Arial" w:hAnsi="Arial" w:cs="Arial"/>
          <w:b/>
        </w:rPr>
        <w:t>Question 6</w:t>
      </w:r>
      <w:r w:rsidRPr="0032311B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Include a diagram as part of your answer. </w:t>
      </w:r>
      <w:r>
        <w:rPr>
          <w:rFonts w:ascii="Arial" w:hAnsi="Arial" w:cs="Arial"/>
        </w:rPr>
        <w:tab/>
      </w:r>
    </w:p>
    <w:p w14:paraId="2F98385F" w14:textId="77777777" w:rsidR="0032311B" w:rsidRDefault="0032311B" w:rsidP="0032311B">
      <w:pPr>
        <w:spacing w:after="0"/>
        <w:rPr>
          <w:rFonts w:ascii="Arial" w:hAnsi="Arial" w:cs="Arial"/>
          <w:b/>
        </w:rPr>
      </w:pPr>
    </w:p>
    <w:p w14:paraId="2503FFF8" w14:textId="77777777" w:rsidR="0032311B" w:rsidRDefault="0032311B" w:rsidP="0032311B">
      <w:pPr>
        <w:spacing w:after="0"/>
        <w:rPr>
          <w:rFonts w:ascii="Arial" w:hAnsi="Arial" w:cs="Arial"/>
          <w:b/>
        </w:rPr>
      </w:pPr>
    </w:p>
    <w:p w14:paraId="257F80A5" w14:textId="77777777" w:rsidR="0032311B" w:rsidRDefault="0032311B" w:rsidP="0032311B">
      <w:pPr>
        <w:spacing w:after="0"/>
        <w:rPr>
          <w:rFonts w:ascii="Arial" w:hAnsi="Arial" w:cs="Arial"/>
          <w:b/>
        </w:rPr>
      </w:pPr>
    </w:p>
    <w:p w14:paraId="27771295" w14:textId="77777777" w:rsidR="0032311B" w:rsidRDefault="0032311B" w:rsidP="0032311B">
      <w:pPr>
        <w:spacing w:after="0"/>
        <w:rPr>
          <w:rFonts w:ascii="Arial" w:hAnsi="Arial" w:cs="Arial"/>
          <w:b/>
        </w:rPr>
      </w:pPr>
    </w:p>
    <w:p w14:paraId="1E10B366" w14:textId="77777777" w:rsidR="0032311B" w:rsidRDefault="0032311B" w:rsidP="0032311B">
      <w:pPr>
        <w:spacing w:after="0"/>
        <w:rPr>
          <w:rFonts w:ascii="Arial" w:hAnsi="Arial" w:cs="Arial"/>
          <w:b/>
        </w:rPr>
      </w:pPr>
    </w:p>
    <w:p w14:paraId="01BF1EA9" w14:textId="77777777" w:rsidR="0032311B" w:rsidRDefault="0032311B" w:rsidP="0032311B">
      <w:pPr>
        <w:spacing w:after="0"/>
        <w:rPr>
          <w:rFonts w:ascii="Arial" w:hAnsi="Arial" w:cs="Arial"/>
          <w:b/>
        </w:rPr>
      </w:pPr>
    </w:p>
    <w:p w14:paraId="1C07DB44" w14:textId="77777777" w:rsidR="0032311B" w:rsidRDefault="0032311B" w:rsidP="0032311B">
      <w:pPr>
        <w:spacing w:after="0"/>
        <w:rPr>
          <w:rFonts w:ascii="Arial" w:hAnsi="Arial" w:cs="Arial"/>
          <w:b/>
        </w:rPr>
      </w:pPr>
    </w:p>
    <w:p w14:paraId="74737713" w14:textId="77777777" w:rsidR="0032311B" w:rsidRDefault="0032311B" w:rsidP="0032311B">
      <w:pPr>
        <w:spacing w:after="0"/>
        <w:rPr>
          <w:rFonts w:ascii="Arial" w:hAnsi="Arial" w:cs="Arial"/>
          <w:b/>
        </w:rPr>
      </w:pPr>
    </w:p>
    <w:p w14:paraId="0CAC0DAA" w14:textId="77777777" w:rsidR="0032311B" w:rsidRDefault="0032311B" w:rsidP="0032311B">
      <w:pPr>
        <w:spacing w:after="0"/>
        <w:rPr>
          <w:rFonts w:ascii="Arial" w:hAnsi="Arial" w:cs="Arial"/>
          <w:b/>
        </w:rPr>
      </w:pPr>
    </w:p>
    <w:p w14:paraId="3F94ECAE" w14:textId="77777777" w:rsidR="0032311B" w:rsidRDefault="0032311B" w:rsidP="0032311B">
      <w:pPr>
        <w:spacing w:after="0"/>
        <w:rPr>
          <w:rFonts w:ascii="Arial" w:hAnsi="Arial" w:cs="Arial"/>
          <w:b/>
        </w:rPr>
      </w:pPr>
    </w:p>
    <w:p w14:paraId="4F489259" w14:textId="77777777" w:rsidR="0032311B" w:rsidRDefault="0032311B" w:rsidP="0032311B">
      <w:pPr>
        <w:spacing w:after="0"/>
        <w:rPr>
          <w:rFonts w:ascii="Arial" w:hAnsi="Arial" w:cs="Arial"/>
          <w:b/>
        </w:rPr>
      </w:pPr>
    </w:p>
    <w:p w14:paraId="2E233095" w14:textId="77777777" w:rsidR="0032311B" w:rsidRDefault="0032311B" w:rsidP="0032311B">
      <w:pPr>
        <w:spacing w:after="0"/>
        <w:rPr>
          <w:rFonts w:ascii="Arial" w:hAnsi="Arial" w:cs="Arial"/>
          <w:b/>
        </w:rPr>
      </w:pPr>
    </w:p>
    <w:p w14:paraId="170B8C36" w14:textId="77777777" w:rsidR="0032311B" w:rsidRDefault="0032311B" w:rsidP="0032311B">
      <w:pPr>
        <w:spacing w:after="0"/>
        <w:rPr>
          <w:rFonts w:ascii="Arial" w:hAnsi="Arial" w:cs="Arial"/>
          <w:b/>
        </w:rPr>
      </w:pPr>
    </w:p>
    <w:p w14:paraId="310EC36B" w14:textId="77777777" w:rsidR="0032311B" w:rsidRDefault="0032311B" w:rsidP="0032311B">
      <w:pPr>
        <w:spacing w:after="0"/>
        <w:rPr>
          <w:rFonts w:ascii="Arial" w:hAnsi="Arial" w:cs="Arial"/>
          <w:b/>
        </w:rPr>
      </w:pPr>
    </w:p>
    <w:p w14:paraId="7DB7613C" w14:textId="77777777" w:rsidR="0032311B" w:rsidRDefault="0032311B" w:rsidP="0032311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7F1A3AFF" w14:textId="77777777" w:rsidR="0032311B" w:rsidRDefault="0032311B" w:rsidP="0032311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2C5640C0" w14:textId="77777777" w:rsidR="0032311B" w:rsidRDefault="0032311B" w:rsidP="0032311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03FEBFD3" w14:textId="77777777" w:rsidR="0032311B" w:rsidRDefault="0032311B" w:rsidP="0032311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5F11AC5C" w14:textId="77777777" w:rsidR="0032311B" w:rsidRDefault="0032311B" w:rsidP="0032311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440E33CB" w14:textId="77777777" w:rsidR="0032311B" w:rsidRDefault="0032311B" w:rsidP="0032311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6FE5BB93" w14:textId="77777777" w:rsidR="0032311B" w:rsidRDefault="0032311B" w:rsidP="0032311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5B59E585" w14:textId="77777777" w:rsidR="0032311B" w:rsidRDefault="0032311B" w:rsidP="0032311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22C7078B" w14:textId="77777777" w:rsidR="0032311B" w:rsidRDefault="0032311B" w:rsidP="0032311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48792C5F" w14:textId="77777777" w:rsidR="0032311B" w:rsidRDefault="0032311B" w:rsidP="0032311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6BA82049" w14:textId="77777777" w:rsidR="0032311B" w:rsidRDefault="0032311B" w:rsidP="0032311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2BEB8050" w14:textId="77777777" w:rsidR="0032311B" w:rsidRDefault="0032311B" w:rsidP="0032311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04A65735" w14:textId="77777777" w:rsidR="0032311B" w:rsidRDefault="0032311B" w:rsidP="0032311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7C6C2D12" w14:textId="77777777" w:rsidR="0032311B" w:rsidRDefault="0032311B" w:rsidP="0032311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5D09FACE" w14:textId="77777777" w:rsidR="0032311B" w:rsidRDefault="0032311B" w:rsidP="0032311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62E7A6FF" w14:textId="77777777" w:rsidR="0032311B" w:rsidRDefault="0032311B" w:rsidP="0032311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6BFE6FA2" w14:textId="77777777" w:rsidR="0032311B" w:rsidRDefault="0032311B" w:rsidP="0032311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1B0D8261" w14:textId="77777777" w:rsidR="0032311B" w:rsidRDefault="0032311B" w:rsidP="0032311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704F85B2" w14:textId="77777777" w:rsidR="0032311B" w:rsidRDefault="0032311B" w:rsidP="0032311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35C9024A" w14:textId="77777777" w:rsidR="0032311B" w:rsidRDefault="0032311B" w:rsidP="0032311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7B6997D6" w14:textId="77777777" w:rsidR="0032311B" w:rsidRDefault="0032311B" w:rsidP="0032311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1CF2ED79" w14:textId="77777777" w:rsidR="0032311B" w:rsidRDefault="0032311B" w:rsidP="0032311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2E8CF0D5" w14:textId="77777777" w:rsidR="0032311B" w:rsidRDefault="0032311B" w:rsidP="0032311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6FFFE5DB" w14:textId="77777777" w:rsidR="0032311B" w:rsidRDefault="0032311B" w:rsidP="0032311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0A2373D9" w14:textId="77777777" w:rsidR="0032311B" w:rsidRDefault="0032311B" w:rsidP="0032311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0D200934" w14:textId="77777777" w:rsidR="0032311B" w:rsidRDefault="0032311B" w:rsidP="0032311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210DBA4D" w14:textId="77777777" w:rsidR="0032311B" w:rsidRDefault="0032311B" w:rsidP="0032311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26B0EE78" w14:textId="77777777" w:rsidR="0032311B" w:rsidRDefault="0032311B" w:rsidP="0032311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6CB94AE8" w14:textId="77777777" w:rsidR="0032311B" w:rsidRDefault="0032311B" w:rsidP="0032311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rFonts w:ascii="Arial" w:hAnsi="Arial" w:cs="Arial"/>
          <w:vertAlign w:val="subscript"/>
        </w:rPr>
        <w:tab/>
      </w:r>
    </w:p>
    <w:p w14:paraId="4D91A3AE" w14:textId="3C0A1F99" w:rsidR="00853B90" w:rsidRPr="00853B90" w:rsidRDefault="00853B90" w:rsidP="0032311B">
      <w:pPr>
        <w:pStyle w:val="ListParagraph"/>
        <w:tabs>
          <w:tab w:val="right" w:pos="10204"/>
        </w:tabs>
        <w:spacing w:after="0" w:line="240" w:lineRule="auto"/>
        <w:ind w:left="360"/>
        <w:rPr>
          <w:rFonts w:ascii="Arial" w:hAnsi="Arial" w:cs="Arial"/>
        </w:rPr>
      </w:pPr>
    </w:p>
    <w:sectPr w:rsidR="00853B90" w:rsidRPr="00853B90" w:rsidSect="00A861C8">
      <w:pgSz w:w="11906" w:h="16838"/>
      <w:pgMar w:top="680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650A0B"/>
    <w:multiLevelType w:val="hybridMultilevel"/>
    <w:tmpl w:val="08F873DA"/>
    <w:lvl w:ilvl="0" w:tplc="BD726FCE">
      <w:start w:val="1"/>
      <w:numFmt w:val="decimal"/>
      <w:lvlText w:val="Question %1"/>
      <w:lvlJc w:val="left"/>
      <w:pPr>
        <w:tabs>
          <w:tab w:val="num" w:pos="1418"/>
        </w:tabs>
        <w:ind w:left="1418" w:hanging="1418"/>
      </w:pPr>
      <w:rPr>
        <w:rFonts w:ascii="Arial" w:hAnsi="Arial" w:hint="default"/>
        <w:b/>
        <w:bCs/>
        <w:i w:val="0"/>
        <w:iCs w:val="0"/>
        <w:sz w:val="24"/>
        <w:szCs w:val="24"/>
      </w:rPr>
    </w:lvl>
    <w:lvl w:ilvl="1" w:tplc="E5FE064E">
      <w:start w:val="1"/>
      <w:numFmt w:val="lowerLetter"/>
      <w:lvlText w:val="(%2)"/>
      <w:lvlJc w:val="left"/>
      <w:pPr>
        <w:tabs>
          <w:tab w:val="num" w:pos="397"/>
        </w:tabs>
        <w:ind w:left="397" w:hanging="397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2" w:tplc="B9465792">
      <w:start w:val="1"/>
      <w:numFmt w:val="lowerRoman"/>
      <w:lvlText w:val="%3."/>
      <w:lvlJc w:val="right"/>
      <w:pPr>
        <w:ind w:left="2160" w:hanging="180"/>
      </w:pPr>
      <w:rPr>
        <w:b w:val="0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2F416E"/>
    <w:multiLevelType w:val="multilevel"/>
    <w:tmpl w:val="1FB0165E"/>
    <w:lvl w:ilvl="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>
    <w:nsid w:val="0F7B229D"/>
    <w:multiLevelType w:val="multilevel"/>
    <w:tmpl w:val="1FB0165E"/>
    <w:lvl w:ilvl="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>
    <w:nsid w:val="1B331707"/>
    <w:multiLevelType w:val="hybridMultilevel"/>
    <w:tmpl w:val="2946C6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CF7672B"/>
    <w:multiLevelType w:val="multilevel"/>
    <w:tmpl w:val="1FB0165E"/>
    <w:lvl w:ilvl="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>
    <w:nsid w:val="27DE278A"/>
    <w:multiLevelType w:val="multilevel"/>
    <w:tmpl w:val="1FB0165E"/>
    <w:lvl w:ilvl="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>
    <w:nsid w:val="29DB6FBB"/>
    <w:multiLevelType w:val="hybridMultilevel"/>
    <w:tmpl w:val="4E54720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72E1537"/>
    <w:multiLevelType w:val="multilevel"/>
    <w:tmpl w:val="1FB0165E"/>
    <w:lvl w:ilvl="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>
    <w:nsid w:val="3B557DD7"/>
    <w:multiLevelType w:val="hybridMultilevel"/>
    <w:tmpl w:val="CE425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B782787"/>
    <w:multiLevelType w:val="hybridMultilevel"/>
    <w:tmpl w:val="D8F837A8"/>
    <w:lvl w:ilvl="0" w:tplc="2EDAAC6E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ascii="Arial" w:hAnsi="Arial" w:hint="default"/>
        <w:b w:val="0"/>
        <w:bCs w:val="0"/>
        <w:i w:val="0"/>
        <w:iCs w:val="0"/>
        <w:sz w:val="24"/>
        <w:szCs w:val="24"/>
      </w:rPr>
    </w:lvl>
    <w:lvl w:ilvl="1" w:tplc="362EEB04">
      <w:start w:val="1"/>
      <w:numFmt w:val="lowerLetter"/>
      <w:lvlText w:val="(%2)"/>
      <w:lvlJc w:val="left"/>
      <w:pPr>
        <w:tabs>
          <w:tab w:val="num" w:pos="907"/>
        </w:tabs>
        <w:ind w:left="907" w:hanging="453"/>
      </w:pPr>
      <w:rPr>
        <w:rFonts w:ascii="Arial" w:hAnsi="Arial" w:hint="default"/>
        <w:b w:val="0"/>
        <w:bCs w:val="0"/>
        <w:i w:val="0"/>
        <w:iCs w:val="0"/>
        <w:sz w:val="24"/>
        <w:szCs w:val="24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DE663C0"/>
    <w:multiLevelType w:val="multilevel"/>
    <w:tmpl w:val="1FB0165E"/>
    <w:lvl w:ilvl="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>
    <w:nsid w:val="3F224A0A"/>
    <w:multiLevelType w:val="multilevel"/>
    <w:tmpl w:val="1FB0165E"/>
    <w:lvl w:ilvl="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>
    <w:nsid w:val="440373D8"/>
    <w:multiLevelType w:val="multilevel"/>
    <w:tmpl w:val="1FB0165E"/>
    <w:lvl w:ilvl="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>
    <w:nsid w:val="4A1B3E03"/>
    <w:multiLevelType w:val="multilevel"/>
    <w:tmpl w:val="1FB0165E"/>
    <w:lvl w:ilvl="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>
    <w:nsid w:val="4E8B6FD9"/>
    <w:multiLevelType w:val="multilevel"/>
    <w:tmpl w:val="1FB0165E"/>
    <w:lvl w:ilvl="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>
    <w:nsid w:val="4EC65283"/>
    <w:multiLevelType w:val="multilevel"/>
    <w:tmpl w:val="1FB0165E"/>
    <w:lvl w:ilvl="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>
    <w:nsid w:val="52181A63"/>
    <w:multiLevelType w:val="multilevel"/>
    <w:tmpl w:val="1FB0165E"/>
    <w:lvl w:ilvl="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>
    <w:nsid w:val="575F0E58"/>
    <w:multiLevelType w:val="multilevel"/>
    <w:tmpl w:val="1FB0165E"/>
    <w:lvl w:ilvl="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8"/>
  </w:num>
  <w:num w:numId="4">
    <w:abstractNumId w:val="13"/>
  </w:num>
  <w:num w:numId="5">
    <w:abstractNumId w:val="11"/>
  </w:num>
  <w:num w:numId="6">
    <w:abstractNumId w:val="16"/>
  </w:num>
  <w:num w:numId="7">
    <w:abstractNumId w:val="12"/>
  </w:num>
  <w:num w:numId="8">
    <w:abstractNumId w:val="17"/>
  </w:num>
  <w:num w:numId="9">
    <w:abstractNumId w:val="1"/>
  </w:num>
  <w:num w:numId="10">
    <w:abstractNumId w:val="15"/>
  </w:num>
  <w:num w:numId="11">
    <w:abstractNumId w:val="9"/>
  </w:num>
  <w:num w:numId="12">
    <w:abstractNumId w:val="6"/>
  </w:num>
  <w:num w:numId="13">
    <w:abstractNumId w:val="10"/>
  </w:num>
  <w:num w:numId="14">
    <w:abstractNumId w:val="5"/>
  </w:num>
  <w:num w:numId="15">
    <w:abstractNumId w:val="14"/>
  </w:num>
  <w:num w:numId="16">
    <w:abstractNumId w:val="4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64AF"/>
    <w:rsid w:val="00011F28"/>
    <w:rsid w:val="00021CC4"/>
    <w:rsid w:val="00027FC2"/>
    <w:rsid w:val="00072042"/>
    <w:rsid w:val="00080AAE"/>
    <w:rsid w:val="000979FD"/>
    <w:rsid w:val="000B4A62"/>
    <w:rsid w:val="000E3108"/>
    <w:rsid w:val="0011499E"/>
    <w:rsid w:val="001367D7"/>
    <w:rsid w:val="001431C0"/>
    <w:rsid w:val="001B353B"/>
    <w:rsid w:val="001D7F4F"/>
    <w:rsid w:val="001E3A11"/>
    <w:rsid w:val="002152EC"/>
    <w:rsid w:val="00236203"/>
    <w:rsid w:val="002379B9"/>
    <w:rsid w:val="002C2BAF"/>
    <w:rsid w:val="002D28A9"/>
    <w:rsid w:val="002D5D31"/>
    <w:rsid w:val="0030184B"/>
    <w:rsid w:val="00303177"/>
    <w:rsid w:val="0032311B"/>
    <w:rsid w:val="00343DED"/>
    <w:rsid w:val="00351C56"/>
    <w:rsid w:val="003601CC"/>
    <w:rsid w:val="00361F0F"/>
    <w:rsid w:val="00362BE9"/>
    <w:rsid w:val="003862BA"/>
    <w:rsid w:val="003B6B52"/>
    <w:rsid w:val="003F31CC"/>
    <w:rsid w:val="00414F39"/>
    <w:rsid w:val="00444AE8"/>
    <w:rsid w:val="0046569B"/>
    <w:rsid w:val="004A16AC"/>
    <w:rsid w:val="004B3457"/>
    <w:rsid w:val="004C4A76"/>
    <w:rsid w:val="004E16FC"/>
    <w:rsid w:val="00505CEB"/>
    <w:rsid w:val="0051225E"/>
    <w:rsid w:val="005A2245"/>
    <w:rsid w:val="005C1431"/>
    <w:rsid w:val="00606FD2"/>
    <w:rsid w:val="00683083"/>
    <w:rsid w:val="0068565A"/>
    <w:rsid w:val="006D14D6"/>
    <w:rsid w:val="00700F9F"/>
    <w:rsid w:val="0071162F"/>
    <w:rsid w:val="00714BEF"/>
    <w:rsid w:val="00731DB8"/>
    <w:rsid w:val="00737492"/>
    <w:rsid w:val="007545B4"/>
    <w:rsid w:val="00756FF5"/>
    <w:rsid w:val="00760824"/>
    <w:rsid w:val="0076792E"/>
    <w:rsid w:val="00777FF1"/>
    <w:rsid w:val="008028A7"/>
    <w:rsid w:val="00841F7E"/>
    <w:rsid w:val="00842778"/>
    <w:rsid w:val="00853B90"/>
    <w:rsid w:val="008724A8"/>
    <w:rsid w:val="008A30BF"/>
    <w:rsid w:val="008A7626"/>
    <w:rsid w:val="008B13F3"/>
    <w:rsid w:val="008C1E4E"/>
    <w:rsid w:val="008D3952"/>
    <w:rsid w:val="008D49AF"/>
    <w:rsid w:val="00A1465C"/>
    <w:rsid w:val="00A62370"/>
    <w:rsid w:val="00A80AA2"/>
    <w:rsid w:val="00A8513F"/>
    <w:rsid w:val="00A861C8"/>
    <w:rsid w:val="00AA6BF3"/>
    <w:rsid w:val="00AF1F66"/>
    <w:rsid w:val="00B03E8F"/>
    <w:rsid w:val="00B4292C"/>
    <w:rsid w:val="00B52CB7"/>
    <w:rsid w:val="00B54DC7"/>
    <w:rsid w:val="00B56D8D"/>
    <w:rsid w:val="00B6169D"/>
    <w:rsid w:val="00B721AF"/>
    <w:rsid w:val="00BA2B51"/>
    <w:rsid w:val="00BF48ED"/>
    <w:rsid w:val="00C0021E"/>
    <w:rsid w:val="00C340C6"/>
    <w:rsid w:val="00C34C5F"/>
    <w:rsid w:val="00C51812"/>
    <w:rsid w:val="00C57407"/>
    <w:rsid w:val="00C57AAC"/>
    <w:rsid w:val="00C57FDC"/>
    <w:rsid w:val="00C77D94"/>
    <w:rsid w:val="00C84CF0"/>
    <w:rsid w:val="00CE26D1"/>
    <w:rsid w:val="00CE66D1"/>
    <w:rsid w:val="00CE6CC3"/>
    <w:rsid w:val="00D364AF"/>
    <w:rsid w:val="00D52C6E"/>
    <w:rsid w:val="00E02903"/>
    <w:rsid w:val="00E33A24"/>
    <w:rsid w:val="00E41DCC"/>
    <w:rsid w:val="00E949BF"/>
    <w:rsid w:val="00EB1513"/>
    <w:rsid w:val="00EF1182"/>
    <w:rsid w:val="00EF71EE"/>
    <w:rsid w:val="00F2405F"/>
    <w:rsid w:val="00F2550A"/>
    <w:rsid w:val="00F31194"/>
    <w:rsid w:val="00F52AE2"/>
    <w:rsid w:val="00F66795"/>
    <w:rsid w:val="00FA1DDF"/>
    <w:rsid w:val="00FD2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C9BA0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64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64AF"/>
    <w:pPr>
      <w:ind w:left="720"/>
      <w:contextualSpacing/>
    </w:pPr>
  </w:style>
  <w:style w:type="table" w:styleId="TableGrid">
    <w:name w:val="Table Grid"/>
    <w:basedOn w:val="TableNormal"/>
    <w:uiPriority w:val="99"/>
    <w:rsid w:val="00D364A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6169D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169D"/>
    <w:rPr>
      <w:rFonts w:ascii="Lucida Grande" w:hAnsi="Lucida Grande" w:cs="Lucida Grande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414F39"/>
    <w:rPr>
      <w:color w:val="808080"/>
    </w:rPr>
  </w:style>
  <w:style w:type="paragraph" w:styleId="Caption">
    <w:name w:val="caption"/>
    <w:basedOn w:val="Normal"/>
    <w:next w:val="Normal"/>
    <w:qFormat/>
    <w:rsid w:val="00714BEF"/>
    <w:pPr>
      <w:spacing w:after="0" w:line="240" w:lineRule="auto"/>
      <w:ind w:firstLine="720"/>
      <w:jc w:val="center"/>
    </w:pPr>
    <w:rPr>
      <w:rFonts w:ascii="Times New Roman" w:eastAsia="Times New Roman" w:hAnsi="Times New Roman" w:cs="Times New Roman"/>
      <w:b/>
      <w:caps/>
      <w:sz w:val="28"/>
      <w:szCs w:val="20"/>
      <w:lang w:eastAsia="en-A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64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64AF"/>
    <w:pPr>
      <w:ind w:left="720"/>
      <w:contextualSpacing/>
    </w:pPr>
  </w:style>
  <w:style w:type="table" w:styleId="TableGrid">
    <w:name w:val="Table Grid"/>
    <w:basedOn w:val="TableNormal"/>
    <w:uiPriority w:val="99"/>
    <w:rsid w:val="00D364A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6169D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169D"/>
    <w:rPr>
      <w:rFonts w:ascii="Lucida Grande" w:hAnsi="Lucida Grande" w:cs="Lucida Grande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414F39"/>
    <w:rPr>
      <w:color w:val="808080"/>
    </w:rPr>
  </w:style>
  <w:style w:type="paragraph" w:styleId="Caption">
    <w:name w:val="caption"/>
    <w:basedOn w:val="Normal"/>
    <w:next w:val="Normal"/>
    <w:qFormat/>
    <w:rsid w:val="00714BEF"/>
    <w:pPr>
      <w:spacing w:after="0" w:line="240" w:lineRule="auto"/>
      <w:ind w:firstLine="720"/>
      <w:jc w:val="center"/>
    </w:pPr>
    <w:rPr>
      <w:rFonts w:ascii="Times New Roman" w:eastAsia="Times New Roman" w:hAnsi="Times New Roman" w:cs="Times New Roman"/>
      <w:b/>
      <w:caps/>
      <w:sz w:val="28"/>
      <w:szCs w:val="20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emf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5A291D-19F5-4E6F-A3E9-87319725E4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4746022B</Template>
  <TotalTime>0</TotalTime>
  <Pages>9</Pages>
  <Words>582</Words>
  <Characters>3318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3893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Hayden McKenna</dc:creator>
  <cp:lastModifiedBy>D'CRUZ Jijy</cp:lastModifiedBy>
  <cp:revision>2</cp:revision>
  <dcterms:created xsi:type="dcterms:W3CDTF">2015-11-25T02:09:00Z</dcterms:created>
  <dcterms:modified xsi:type="dcterms:W3CDTF">2015-11-25T02:09:00Z</dcterms:modified>
</cp:coreProperties>
</file>