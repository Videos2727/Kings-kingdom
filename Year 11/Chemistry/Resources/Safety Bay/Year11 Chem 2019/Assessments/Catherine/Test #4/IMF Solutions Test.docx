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C15B1E" w14:paraId="4B927442" w14:textId="77777777" w:rsidTr="0011212A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2B31A" w14:textId="77777777" w:rsidR="00C15B1E" w:rsidRDefault="00C15B1E" w:rsidP="0011212A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F80BF31" wp14:editId="3933A340">
                  <wp:extent cx="709127" cy="712438"/>
                  <wp:effectExtent l="0" t="0" r="0" b="0"/>
                  <wp:docPr id="7" name="Picture 7" descr="https://upload.wikimedia.org/wikipedia/en/3/33/BSHS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en/3/33/BSHS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2" cy="732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DE90E" w14:textId="77777777" w:rsidR="00C15B1E" w:rsidRDefault="00C15B1E" w:rsidP="0011212A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sz w:val="24"/>
              </w:rPr>
              <w:t>Bunbury Senior High School</w:t>
            </w:r>
          </w:p>
        </w:tc>
      </w:tr>
      <w:tr w:rsidR="00C15B1E" w14:paraId="55FDEB00" w14:textId="77777777" w:rsidTr="0011212A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2EE54" w14:textId="77777777" w:rsidR="00C15B1E" w:rsidRDefault="00C15B1E" w:rsidP="0011212A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48"/>
              </w:rPr>
              <w:t xml:space="preserve">CHEMISTRY UNIT </w:t>
            </w:r>
            <w:r>
              <w:rPr>
                <w:b/>
                <w:sz w:val="48"/>
              </w:rPr>
              <w:t>1 &amp; 2</w:t>
            </w:r>
          </w:p>
        </w:tc>
      </w:tr>
      <w:tr w:rsidR="00C15B1E" w14:paraId="27323E8C" w14:textId="77777777" w:rsidTr="0011212A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D3AB7" w14:textId="1862FC45" w:rsidR="00C15B1E" w:rsidRDefault="00C15B1E" w:rsidP="0011212A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 w:rsidR="0011212A">
              <w:rPr>
                <w:b/>
                <w:sz w:val="36"/>
              </w:rPr>
              <w:t>4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C15B1E" w14:paraId="182024DF" w14:textId="77777777" w:rsidTr="0011212A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63FF3" w14:textId="314C7916" w:rsidR="00C15B1E" w:rsidRDefault="0011212A" w:rsidP="0011212A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Intermolecular Forces, Solutions</w:t>
            </w:r>
          </w:p>
        </w:tc>
      </w:tr>
      <w:tr w:rsidR="00C15B1E" w14:paraId="5D1600B5" w14:textId="77777777" w:rsidTr="0011212A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33F74" w14:textId="77777777" w:rsidR="00C15B1E" w:rsidRDefault="00C15B1E" w:rsidP="0011212A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C15B1E" w14:paraId="08425C97" w14:textId="77777777" w:rsidTr="0011212A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26091B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8131F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C15B1E" w14:paraId="1BCFC05C" w14:textId="77777777" w:rsidTr="0011212A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6B58A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CF612C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C15B1E" w14:paraId="5AC061F5" w14:textId="77777777" w:rsidTr="0011212A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34811" w14:textId="77777777" w:rsidR="00C15B1E" w:rsidRPr="00587801" w:rsidRDefault="00C15B1E" w:rsidP="0011212A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C15B1E" w14:paraId="34E6EA74" w14:textId="77777777" w:rsidTr="0011212A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ACD2C" w14:textId="77777777" w:rsidR="00C15B1E" w:rsidRPr="00587801" w:rsidRDefault="00C15B1E" w:rsidP="0011212A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DCA4D" w14:textId="77777777" w:rsidR="00C15B1E" w:rsidRPr="00587801" w:rsidRDefault="00C15B1E" w:rsidP="0011212A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C15B1E" w14:paraId="406ECBD1" w14:textId="77777777" w:rsidTr="0011212A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D2EFF" w14:textId="77777777" w:rsidR="00C15B1E" w:rsidRPr="00587801" w:rsidRDefault="00C15B1E" w:rsidP="0011212A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0B1B9" w14:textId="77777777" w:rsidR="00C15B1E" w:rsidRPr="00587801" w:rsidRDefault="00C15B1E" w:rsidP="0011212A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C15B1E" w14:paraId="5EFBA3D1" w14:textId="77777777" w:rsidTr="0011212A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DE0F2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C15B1E" w14:paraId="00DDC6BE" w14:textId="77777777" w:rsidTr="0011212A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C86529" w14:textId="77777777" w:rsidR="00C15B1E" w:rsidRPr="00587801" w:rsidRDefault="00C15B1E" w:rsidP="0011212A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C15B1E" w14:paraId="60253B99" w14:textId="77777777" w:rsidTr="0011212A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571E0944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36564FEB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2844C3FD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711F7DAD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C15B1E" w14:paraId="3FF1E911" w14:textId="77777777" w:rsidTr="0011212A">
        <w:trPr>
          <w:trHeight w:val="963"/>
        </w:trPr>
        <w:tc>
          <w:tcPr>
            <w:tcW w:w="2832" w:type="dxa"/>
            <w:gridSpan w:val="3"/>
            <w:vAlign w:val="center"/>
          </w:tcPr>
          <w:p w14:paraId="0F6C500D" w14:textId="77777777" w:rsidR="00C15B1E" w:rsidRPr="00587801" w:rsidRDefault="00C15B1E" w:rsidP="0011212A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4947B2AD" w14:textId="45CE7BBA" w:rsidR="00C15B1E" w:rsidRPr="00587801" w:rsidRDefault="0011212A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4" w:type="dxa"/>
            <w:gridSpan w:val="2"/>
            <w:vAlign w:val="center"/>
          </w:tcPr>
          <w:p w14:paraId="5E9E7A47" w14:textId="068275E5" w:rsidR="00C15B1E" w:rsidRPr="00587801" w:rsidRDefault="0011212A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5" w:type="dxa"/>
            <w:vAlign w:val="center"/>
          </w:tcPr>
          <w:p w14:paraId="00C5D10F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C15B1E" w14:paraId="0A282107" w14:textId="77777777" w:rsidTr="0011212A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3E8708FE" w14:textId="77777777" w:rsidR="00C15B1E" w:rsidRPr="00587801" w:rsidRDefault="00C15B1E" w:rsidP="0011212A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5D70D914" w14:textId="05FC18EF" w:rsidR="00C15B1E" w:rsidRPr="00587801" w:rsidRDefault="00D26130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4D44C82E" w14:textId="0AAAB93A" w:rsidR="00C15B1E" w:rsidRPr="00587801" w:rsidRDefault="00B97055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2265" w:type="dxa"/>
            <w:vAlign w:val="center"/>
          </w:tcPr>
          <w:p w14:paraId="62C06679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C15B1E" w14:paraId="4C1BDBEF" w14:textId="77777777" w:rsidTr="0011212A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87C0B1" w14:textId="77777777" w:rsidR="00C15B1E" w:rsidRPr="00587801" w:rsidRDefault="00C15B1E" w:rsidP="0011212A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F81427" w14:textId="77777777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229EB70" w14:textId="77777777" w:rsidR="00C15B1E" w:rsidRPr="00587801" w:rsidRDefault="00C15B1E" w:rsidP="0011212A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4D3A2EA2" w14:textId="46ADE2A6" w:rsidR="00C15B1E" w:rsidRPr="00587801" w:rsidRDefault="00C15B1E" w:rsidP="0011212A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__</w:t>
            </w:r>
            <w:r>
              <w:rPr>
                <w:sz w:val="26"/>
                <w:szCs w:val="26"/>
              </w:rPr>
              <w:t>___</w:t>
            </w:r>
            <w:r w:rsidRPr="00587801">
              <w:rPr>
                <w:sz w:val="26"/>
                <w:szCs w:val="26"/>
              </w:rPr>
              <w:t xml:space="preserve">_ / </w:t>
            </w:r>
            <w:r w:rsidR="00D26130">
              <w:rPr>
                <w:sz w:val="26"/>
                <w:szCs w:val="26"/>
              </w:rPr>
              <w:t>55</w:t>
            </w:r>
          </w:p>
        </w:tc>
      </w:tr>
    </w:tbl>
    <w:p w14:paraId="63D14CEB" w14:textId="77777777" w:rsidR="00C15B1E" w:rsidRDefault="00C15B1E" w:rsidP="00C15B1E">
      <w:pPr>
        <w:tabs>
          <w:tab w:val="right" w:pos="10206"/>
        </w:tabs>
        <w:rPr>
          <w:b/>
        </w:rPr>
      </w:pPr>
    </w:p>
    <w:p w14:paraId="4C6A2AE3" w14:textId="77777777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>Section 1: Multiple Choice</w:t>
      </w:r>
      <w:r w:rsidRPr="00FF44D1">
        <w:rPr>
          <w:b/>
          <w:sz w:val="28"/>
          <w:szCs w:val="28"/>
          <w:u w:val="single"/>
        </w:rPr>
        <w:tab/>
        <w:t>(10 marks)</w:t>
      </w:r>
    </w:p>
    <w:p w14:paraId="1FFC2DCB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following correctly arranges the compounds in order of </w:t>
      </w:r>
      <w:r w:rsidRPr="00FF44D1">
        <w:rPr>
          <w:b/>
        </w:rPr>
        <w:t>increasing</w:t>
      </w:r>
      <w:r>
        <w:t xml:space="preserve"> polarity of bond?</w:t>
      </w:r>
    </w:p>
    <w:p w14:paraId="28758ABB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057F47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F</w:t>
      </w:r>
      <w:r w:rsidRPr="007A65BA">
        <w:rPr>
          <w:vertAlign w:val="subscript"/>
        </w:rPr>
        <w:t>2</w:t>
      </w:r>
      <w:r>
        <w:tab/>
        <w:t>C</w:t>
      </w:r>
      <w:r w:rsidRPr="000847F0">
        <w:t>ℓ</w:t>
      </w:r>
      <w:r>
        <w:t>F</w:t>
      </w:r>
      <w:r>
        <w:tab/>
        <w:t>BrF</w:t>
      </w:r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</w:p>
    <w:p w14:paraId="094931A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  <w:t>BrF</w:t>
      </w:r>
      <w:r>
        <w:tab/>
        <w:t>C</w:t>
      </w:r>
      <w:r w:rsidRPr="000847F0">
        <w:t>ℓ</w:t>
      </w:r>
      <w:r>
        <w:t>F</w:t>
      </w:r>
      <w:r>
        <w:tab/>
        <w:t>F</w:t>
      </w:r>
      <w:r>
        <w:rPr>
          <w:vertAlign w:val="subscript"/>
        </w:rPr>
        <w:t>2</w:t>
      </w:r>
    </w:p>
    <w:p w14:paraId="58017ECC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</w:t>
      </w:r>
      <w:r w:rsidRPr="000847F0">
        <w:t>ℓ</w:t>
      </w:r>
      <w:r>
        <w:t>F</w:t>
      </w:r>
      <w:r>
        <w:tab/>
        <w:t>BrF</w:t>
      </w:r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  <w:t>F</w:t>
      </w:r>
      <w:r w:rsidRPr="007A65BA">
        <w:rPr>
          <w:vertAlign w:val="subscript"/>
        </w:rPr>
        <w:t>2</w:t>
      </w:r>
    </w:p>
    <w:p w14:paraId="4C6A306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F</w:t>
      </w:r>
      <w:r>
        <w:rPr>
          <w:vertAlign w:val="subscript"/>
        </w:rPr>
        <w:t>2</w:t>
      </w:r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  <w:t>BrF</w:t>
      </w:r>
      <w:r>
        <w:tab/>
        <w:t>C</w:t>
      </w:r>
      <w:r w:rsidRPr="000847F0">
        <w:t>ℓ</w:t>
      </w:r>
      <w:r>
        <w:t>F</w:t>
      </w:r>
    </w:p>
    <w:p w14:paraId="20CEABAB" w14:textId="77777777" w:rsidR="002E2F6A" w:rsidRDefault="002E2F6A" w:rsidP="002E2F6A">
      <w:pPr>
        <w:spacing w:after="0" w:line="28" w:lineRule="atLeast"/>
        <w:ind w:left="540"/>
      </w:pPr>
    </w:p>
    <w:p w14:paraId="339C7BF7" w14:textId="77777777" w:rsidR="002E2F6A" w:rsidRDefault="002E2F6A" w:rsidP="00FE2646">
      <w:pPr>
        <w:spacing w:after="0" w:line="28" w:lineRule="atLeast"/>
      </w:pPr>
    </w:p>
    <w:p w14:paraId="154C7917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</w:t>
      </w:r>
      <w:r w:rsidR="00FF44D1">
        <w:t>molecules</w:t>
      </w:r>
      <w:r>
        <w:t xml:space="preserve"> is non-polar but </w:t>
      </w:r>
      <w:r w:rsidR="00FF44D1">
        <w:t>contains</w:t>
      </w:r>
      <w:r>
        <w:t xml:space="preserve"> polar covalent bonds?</w:t>
      </w:r>
    </w:p>
    <w:p w14:paraId="31CE3056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E2129EF" w14:textId="77777777" w:rsidR="002E2F6A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Oxygen, O</w:t>
      </w:r>
      <w:r w:rsidRPr="00106165">
        <w:rPr>
          <w:vertAlign w:val="subscript"/>
        </w:rPr>
        <w:t>2</w:t>
      </w:r>
    </w:p>
    <w:p w14:paraId="695295BB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Sulfur dioxide, SO</w:t>
      </w:r>
      <w:r w:rsidRPr="00106165">
        <w:rPr>
          <w:vertAlign w:val="subscript"/>
        </w:rPr>
        <w:t>2</w:t>
      </w:r>
    </w:p>
    <w:p w14:paraId="204713F5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Tetrachloromethane, CC</w:t>
      </w:r>
      <w:r w:rsidRPr="000847F0">
        <w:t>ℓ</w:t>
      </w:r>
      <w:r>
        <w:rPr>
          <w:vertAlign w:val="subscript"/>
        </w:rPr>
        <w:t>4</w:t>
      </w:r>
    </w:p>
    <w:p w14:paraId="61D55C7E" w14:textId="77777777" w:rsidR="002E2F6A" w:rsidRPr="00FE2646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Ammonia, NH</w:t>
      </w:r>
      <w:r>
        <w:rPr>
          <w:vertAlign w:val="subscript"/>
        </w:rPr>
        <w:t>3</w:t>
      </w:r>
    </w:p>
    <w:p w14:paraId="514A3A58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907"/>
      </w:pPr>
    </w:p>
    <w:p w14:paraId="27AD2361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907"/>
      </w:pPr>
    </w:p>
    <w:p w14:paraId="3832F8CF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For the substances C (graphite), O</w:t>
      </w:r>
      <w:r>
        <w:rPr>
          <w:vertAlign w:val="subscript"/>
        </w:rPr>
        <w:t>2</w:t>
      </w:r>
      <w:r>
        <w:t>,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 xml:space="preserve"> and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which of the following represents them in order of </w:t>
      </w:r>
      <w:r w:rsidRPr="002E2F6A">
        <w:rPr>
          <w:b/>
        </w:rPr>
        <w:t>increasing</w:t>
      </w:r>
      <w:r w:rsidR="00FF44D1">
        <w:t xml:space="preserve"> melting point?</w:t>
      </w:r>
    </w:p>
    <w:p w14:paraId="167FFC5C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701231F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 w:rsidRPr="00C41CDF">
        <w:rPr>
          <w:vertAlign w:val="subscript"/>
        </w:rPr>
        <w:softHyphen/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>
        <w:t>OH</w:t>
      </w:r>
      <w:r>
        <w:tab/>
      </w:r>
      <w:r w:rsidRPr="00C41CDF">
        <w:t>C</w:t>
      </w:r>
    </w:p>
    <w:p w14:paraId="11AD43F7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  <w:t>O</w:t>
      </w:r>
      <w:r>
        <w:rPr>
          <w:vertAlign w:val="subscript"/>
        </w:rPr>
        <w:t>2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>
        <w:t>OH</w:t>
      </w:r>
      <w:r>
        <w:tab/>
      </w:r>
      <w:r w:rsidRPr="00C41CDF">
        <w:t xml:space="preserve">C </w:t>
      </w:r>
    </w:p>
    <w:p w14:paraId="3F151D31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 xml:space="preserve">OH </w:t>
      </w:r>
    </w:p>
    <w:p w14:paraId="280DBF1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>OH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</w:p>
    <w:p w14:paraId="32678F9F" w14:textId="77777777" w:rsidR="002E2F6A" w:rsidRDefault="002E2F6A" w:rsidP="00FE2646">
      <w:pPr>
        <w:spacing w:after="0" w:line="28" w:lineRule="atLeast"/>
      </w:pPr>
    </w:p>
    <w:p w14:paraId="49FD9330" w14:textId="77777777" w:rsidR="002E2F6A" w:rsidRDefault="002E2F6A" w:rsidP="002E2F6A">
      <w:pPr>
        <w:spacing w:after="0" w:line="28" w:lineRule="atLeast"/>
        <w:ind w:left="540"/>
      </w:pPr>
    </w:p>
    <w:p w14:paraId="20047CC5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In general, what can be said about the surface tension and vapour pressure of substances which have particularly </w:t>
      </w:r>
      <w:r w:rsidRPr="00FE2646">
        <w:rPr>
          <w:b/>
        </w:rPr>
        <w:t>weak</w:t>
      </w:r>
      <w:r>
        <w:t xml:space="preserve"> intermolecular forces?</w:t>
      </w:r>
    </w:p>
    <w:p w14:paraId="67334D5B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362B9A50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Low</w:t>
      </w:r>
    </w:p>
    <w:p w14:paraId="41CBCB60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High</w:t>
      </w:r>
    </w:p>
    <w:p w14:paraId="4245F352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Low</w:t>
      </w:r>
      <w:r>
        <w:tab/>
        <w:t xml:space="preserve">Vapour pressure: </w:t>
      </w:r>
      <w:r>
        <w:tab/>
        <w:t>Low</w:t>
      </w:r>
    </w:p>
    <w:p w14:paraId="10947BA4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Low</w:t>
      </w:r>
      <w:r>
        <w:tab/>
        <w:t xml:space="preserve">Vapour pressure: </w:t>
      </w:r>
      <w:r>
        <w:tab/>
        <w:t>High</w:t>
      </w:r>
    </w:p>
    <w:p w14:paraId="2B57F6CE" w14:textId="77777777" w:rsidR="00FE2646" w:rsidRDefault="00FE2646" w:rsidP="002E2F6A">
      <w:pPr>
        <w:spacing w:after="0" w:line="28" w:lineRule="atLeast"/>
        <w:ind w:left="540"/>
      </w:pPr>
    </w:p>
    <w:p w14:paraId="68A40776" w14:textId="77777777" w:rsidR="00FE2646" w:rsidRDefault="00FE2646" w:rsidP="002E2F6A">
      <w:pPr>
        <w:spacing w:after="0" w:line="28" w:lineRule="atLeast"/>
        <w:ind w:left="540"/>
      </w:pPr>
    </w:p>
    <w:p w14:paraId="77BF36C5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type of bonding is </w:t>
      </w:r>
      <w:r>
        <w:rPr>
          <w:b/>
        </w:rPr>
        <w:t>NOT</w:t>
      </w:r>
      <w:r>
        <w:t xml:space="preserve"> present in solid hydrogen chloride (HCℓ)?</w:t>
      </w:r>
    </w:p>
    <w:p w14:paraId="7DA51BE6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422C3BF8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</w:t>
      </w:r>
    </w:p>
    <w:p w14:paraId="360564D9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</w:t>
      </w:r>
    </w:p>
    <w:p w14:paraId="07FAA4D0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Dispersion force</w:t>
      </w:r>
    </w:p>
    <w:p w14:paraId="35917A15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Hydrogen bonding</w:t>
      </w:r>
    </w:p>
    <w:p w14:paraId="29054C26" w14:textId="77777777" w:rsidR="00FE2646" w:rsidRDefault="00FE2646" w:rsidP="002E2F6A">
      <w:pPr>
        <w:spacing w:after="0" w:line="28" w:lineRule="atLeast"/>
        <w:ind w:left="540"/>
      </w:pPr>
    </w:p>
    <w:p w14:paraId="4B472373" w14:textId="77777777" w:rsidR="002E2F6A" w:rsidRDefault="002E2F6A" w:rsidP="002E2F6A">
      <w:pPr>
        <w:spacing w:after="0" w:line="28" w:lineRule="atLeast"/>
        <w:ind w:left="540"/>
      </w:pPr>
    </w:p>
    <w:p w14:paraId="0327BDDC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The boiling point of a family of trihalomethanes (CHX</w:t>
      </w:r>
      <w:r>
        <w:rPr>
          <w:vertAlign w:val="subscript"/>
        </w:rPr>
        <w:t>3</w:t>
      </w:r>
      <w:r>
        <w:t>) are listed below:</w:t>
      </w:r>
    </w:p>
    <w:p w14:paraId="26AB548D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</w:p>
    <w:p w14:paraId="15D75E79" w14:textId="77777777" w:rsidR="00FE2646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  <w:t>Tetrafluoromethane</w:t>
      </w:r>
      <w:r>
        <w:tab/>
        <w:t>CHF</w:t>
      </w:r>
      <w:r>
        <w:rPr>
          <w:vertAlign w:val="subscript"/>
        </w:rPr>
        <w:t>3</w:t>
      </w:r>
      <w:r>
        <w:tab/>
        <w:t xml:space="preserve">-89 °C  </w:t>
      </w:r>
    </w:p>
    <w:p w14:paraId="025009C0" w14:textId="77777777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  <w:t>Tetrachloromethane</w:t>
      </w:r>
      <w:r>
        <w:tab/>
        <w:t>CHCℓ</w:t>
      </w:r>
      <w:r>
        <w:rPr>
          <w:vertAlign w:val="subscript"/>
        </w:rPr>
        <w:t>3</w:t>
      </w:r>
      <w:r>
        <w:tab/>
        <w:t xml:space="preserve">  61 °C </w:t>
      </w:r>
    </w:p>
    <w:p w14:paraId="5392AA4B" w14:textId="77777777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  <w:t>Tetrabromomethane</w:t>
      </w:r>
      <w:r>
        <w:tab/>
        <w:t>CHBr</w:t>
      </w:r>
      <w:r>
        <w:rPr>
          <w:vertAlign w:val="subscript"/>
        </w:rPr>
        <w:t>3</w:t>
      </w:r>
      <w:r>
        <w:tab/>
        <w:t xml:space="preserve">150 °C </w:t>
      </w:r>
    </w:p>
    <w:p w14:paraId="3C9BEB25" w14:textId="77777777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  <w:t>Tetraiodomethane</w:t>
      </w:r>
      <w:r>
        <w:tab/>
        <w:t>CH</w:t>
      </w:r>
      <w:r w:rsidRPr="00FF44D1">
        <w:rPr>
          <w:rFonts w:ascii="Times New Roman" w:hAnsi="Times New Roman" w:cs="Times New Roman"/>
        </w:rPr>
        <w:t>I</w:t>
      </w:r>
      <w:r>
        <w:rPr>
          <w:vertAlign w:val="subscript"/>
        </w:rPr>
        <w:t>3</w:t>
      </w:r>
      <w:r>
        <w:tab/>
        <w:t xml:space="preserve">330 °C </w:t>
      </w:r>
    </w:p>
    <w:p w14:paraId="4498CA80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349D6518" w14:textId="77777777" w:rsidR="00FF44D1" w:rsidRPr="002A5D5F" w:rsidRDefault="00FF44D1" w:rsidP="00FE2646">
      <w:pPr>
        <w:pStyle w:val="ListParagraph"/>
        <w:tabs>
          <w:tab w:val="right" w:pos="10206"/>
        </w:tabs>
        <w:ind w:left="454"/>
      </w:pPr>
      <w:r>
        <w:t>The increase in boiling points moving down the list is due to an increase in the strength of:</w:t>
      </w:r>
      <w:r>
        <w:br/>
      </w:r>
    </w:p>
    <w:p w14:paraId="153C2655" w14:textId="77777777" w:rsidR="00FE2646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 bonding</w:t>
      </w:r>
    </w:p>
    <w:p w14:paraId="3F9751D6" w14:textId="77777777" w:rsidR="00FE2646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Dispersion forces</w:t>
      </w:r>
    </w:p>
    <w:p w14:paraId="2B2B591B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 bonding</w:t>
      </w:r>
    </w:p>
    <w:p w14:paraId="39063CE5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Hydrogen bonding</w:t>
      </w:r>
    </w:p>
    <w:p w14:paraId="3F5B0019" w14:textId="77777777" w:rsidR="00684D9D" w:rsidRPr="002E2F6A" w:rsidRDefault="00684D9D" w:rsidP="00684D9D">
      <w:pPr>
        <w:spacing w:after="0" w:line="28" w:lineRule="atLeast"/>
      </w:pPr>
      <w:r w:rsidRPr="002E2F6A">
        <w:lastRenderedPageBreak/>
        <w:t>The next two questions refer to the following graph showing the solubility of two substances over a range of temperatures.</w:t>
      </w:r>
    </w:p>
    <w:p w14:paraId="211F8FEF" w14:textId="77777777" w:rsidR="00684D9D" w:rsidRDefault="00684D9D" w:rsidP="00684D9D">
      <w:pPr>
        <w:spacing w:after="0" w:line="28" w:lineRule="atLeast"/>
        <w:rPr>
          <w:b/>
          <w:i/>
        </w:rPr>
      </w:pPr>
    </w:p>
    <w:p w14:paraId="52E176ED" w14:textId="77777777" w:rsidR="00684D9D" w:rsidRDefault="00684D9D" w:rsidP="00684D9D">
      <w:pPr>
        <w:spacing w:after="0" w:line="28" w:lineRule="atLeast"/>
        <w:jc w:val="center"/>
        <w:rPr>
          <w:b/>
          <w:i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4325ED4" wp14:editId="2B6CDABC">
                <wp:simplePos x="0" y="0"/>
                <wp:positionH relativeFrom="column">
                  <wp:posOffset>3224530</wp:posOffset>
                </wp:positionH>
                <wp:positionV relativeFrom="paragraph">
                  <wp:posOffset>2268967</wp:posOffset>
                </wp:positionV>
                <wp:extent cx="3162749" cy="2367581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749" cy="2367581"/>
                          <a:chOff x="0" y="0"/>
                          <a:chExt cx="2129491" cy="1593850"/>
                        </a:xfrm>
                      </wpg:grpSpPr>
                      <wps:wsp>
                        <wps:cNvPr id="36" name="Oval 36"/>
                        <wps:cNvSpPr/>
                        <wps:spPr>
                          <a:xfrm>
                            <a:off x="580913" y="86061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0" y="1376979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1333948" y="882127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53788" y="128016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E9C6E7" w14:textId="77777777" w:rsidR="00D26130" w:rsidRPr="00C5737D" w:rsidRDefault="00D26130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III</w:t>
                              </w:r>
                            </w:p>
                            <w:p w14:paraId="038078A5" w14:textId="77777777" w:rsidR="00D26130" w:rsidRPr="00C5737D" w:rsidRDefault="00D26130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72A0F48E" w14:textId="77777777" w:rsidR="00D26130" w:rsidRDefault="00D26130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1366221" y="87137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33BB8F" w14:textId="77777777" w:rsidR="00D26130" w:rsidRPr="00C5737D" w:rsidRDefault="00D26130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74AF50EF" w14:textId="77777777" w:rsidR="00D26130" w:rsidRPr="00C5737D" w:rsidRDefault="00D26130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4C0E7ED" w14:textId="77777777" w:rsidR="00D26130" w:rsidRDefault="00D26130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634701" y="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F1542F" w14:textId="77777777" w:rsidR="00D26130" w:rsidRPr="00C5737D" w:rsidRDefault="00D26130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08375570" w14:textId="77777777" w:rsidR="00D26130" w:rsidRPr="00C5737D" w:rsidRDefault="00D26130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4DD54C4E" w14:textId="77777777" w:rsidR="00D26130" w:rsidRDefault="00D26130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253.9pt;margin-top:178.65pt;width:249.05pt;height:186.4pt;z-index:251666432;mso-width-relative:margin;mso-height-relative:margin" coordsize="21294,1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">
                <v:oval id="Oval 36" o:spid="_x0000_s1027" style="position:absolute;left:5809;top:860;width:647;height:6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TdfcUA&#10;AADbAAAADwAAAGRycy9kb3ducmV2LnhtbESPT2vCQBTE7wW/w/IKvdVNrU0ldRURBAUv/jnU2yP7&#10;mo1m34bsxsR++q5Q8DjMzG+Y6by3lbhS40vHCt6GCQji3OmSCwXHw+p1AsIHZI2VY1JwIw/z2eBp&#10;ipl2He/oug+FiBD2GSowIdSZlD43ZNEPXU0cvR/XWAxRNoXUDXYRbis5SpJUWiw5LhisaWkov+xb&#10;q+DXjre7jU+T1fn0/VF2n60ZLVulXp77xReIQH14hP/ba63gPYX7l/gD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BN19xQAAANsAAAAPAAAAAAAAAAAAAAAAAJgCAABkcnMv&#10;ZG93bnJldi54bWxQSwUGAAAAAAQABAD1AAAAigMAAAAA&#10;" fillcolor="black [3200]" strokecolor="black [1600]" strokeweight="1pt">
                  <v:stroke joinstyle="miter"/>
                </v:oval>
                <v:oval id="Oval 43" o:spid="_x0000_s1028" style="position:absolute;top:13769;width:647;height:6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UNmMUA&#10;AADbAAAADwAAAGRycy9kb3ducmV2LnhtbESPQWvCQBSE74X+h+UVvNWN0VqJrkEEQaEXbQ/t7ZF9&#10;ZqPZtyG7MbG/vlso9DjMzDfMKh9sLW7U+sqxgsk4AUFcOF1xqeDjffe8AOEDssbaMSm4k4d8/fiw&#10;wky7no90O4VSRAj7DBWYEJpMSl8YsujHriGO3tm1FkOUbSl1i32E21qmSTKXFiuOCwYb2hoqrqfO&#10;Kvi2s7fjwc+T3eXr86XqXzuTbjulRk/DZgki0BD+w3/tvVYwm8Lvl/gD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dQ2YxQAAANsAAAAPAAAAAAAAAAAAAAAAAJgCAABkcnMv&#10;ZG93bnJldi54bWxQSwUGAAAAAAQABAD1AAAAigMAAAAA&#10;" fillcolor="black [3200]" strokecolor="black [1600]" strokeweight="1pt">
                  <v:stroke joinstyle="miter"/>
                </v:oval>
                <v:oval id="Oval 44" o:spid="_x0000_s1029" style="position:absolute;left:13339;top:8821;width:648;height: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yV7MQA&#10;AADbAAAADwAAAGRycy9kb3ducmV2LnhtbESPQWvCQBSE74X+h+UVvOlGSa1EVxFBUOhF7UFvj+wz&#10;G82+DdmNSfvruwWhx2FmvmEWq95W4kGNLx0rGI8SEMS50yUXCr5O2+EMhA/IGivHpOCbPKyWry8L&#10;zLTr+ECPYyhEhLDPUIEJoc6k9Lkhi37kauLoXV1jMUTZFFI32EW4reQkSabSYslxwWBNG0P5/dha&#10;BT82/Tzs/TTZ3i7n97L7aM1k0yo1eOvXcxCB+vAffrZ3WkGawt+X+A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clezEAAAA2wAAAA8AAAAAAAAAAAAAAAAAmAIAAGRycy9k&#10;b3ducmV2LnhtbFBLBQYAAAAABAAEAPUAAACJAwAAAAA=&#10;" fillcolor="black [3200]" strokecolor="black [1600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" o:spid="_x0000_s1030" type="#_x0000_t202" style="position:absolute;left:537;top:12801;width:7633;height:3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<v:textbox>
                    <w:txbxContent>
                      <w:p w14:paraId="60E9C6E7" w14:textId="77777777" w:rsidR="00D26130" w:rsidRPr="00C5737D" w:rsidRDefault="00D26130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5737D">
                          <w:rPr>
                            <w:rFonts w:ascii="Times New Roman" w:hAnsi="Times New Roman" w:cs="Times New Roman"/>
                          </w:rPr>
                          <w:t>III</w:t>
                        </w:r>
                      </w:p>
                      <w:p w14:paraId="038078A5" w14:textId="77777777" w:rsidR="00D26130" w:rsidRPr="00C5737D" w:rsidRDefault="00D26130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2A0F48E" w14:textId="77777777" w:rsidR="00D26130" w:rsidRDefault="00D26130" w:rsidP="00684D9D"/>
                    </w:txbxContent>
                  </v:textbox>
                </v:shape>
                <v:shape id="Text Box 46" o:spid="_x0000_s1031" type="#_x0000_t202" style="position:absolute;left:13662;top:8713;width:7632;height:3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<v:textbox>
                    <w:txbxContent>
                      <w:p w14:paraId="6D33BB8F" w14:textId="77777777" w:rsidR="00D26130" w:rsidRPr="00C5737D" w:rsidRDefault="00D26130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r w:rsidRPr="00C5737D"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14:paraId="74AF50EF" w14:textId="77777777" w:rsidR="00D26130" w:rsidRPr="00C5737D" w:rsidRDefault="00D26130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4C0E7ED" w14:textId="77777777" w:rsidR="00D26130" w:rsidRDefault="00D26130" w:rsidP="00684D9D"/>
                    </w:txbxContent>
                  </v:textbox>
                </v:shape>
                <v:shape id="Text Box 47" o:spid="_x0000_s1032" type="#_x0000_t202" style="position:absolute;left:6347;width:7632;height:3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14:paraId="1FF1542F" w14:textId="77777777" w:rsidR="00D26130" w:rsidRPr="00C5737D" w:rsidRDefault="00D26130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14:paraId="08375570" w14:textId="77777777" w:rsidR="00D26130" w:rsidRPr="00C5737D" w:rsidRDefault="00D26130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4DD54C4E" w14:textId="77777777" w:rsidR="00D26130" w:rsidRDefault="00D26130" w:rsidP="00684D9D"/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103179" wp14:editId="2A4693E6">
                <wp:simplePos x="0" y="0"/>
                <wp:positionH relativeFrom="column">
                  <wp:posOffset>1074420</wp:posOffset>
                </wp:positionH>
                <wp:positionV relativeFrom="paragraph">
                  <wp:posOffset>4109757</wp:posOffset>
                </wp:positionV>
                <wp:extent cx="1922780" cy="567055"/>
                <wp:effectExtent l="0" t="76200" r="0" b="806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11499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5A373" w14:textId="77777777" w:rsidR="00D26130" w:rsidRDefault="00D26130" w:rsidP="00684D9D">
                            <w:r>
                              <w:t>Copper(II) sulfate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3" type="#_x0000_t202" style="position:absolute;left:0;text-align:left;margin-left:84.6pt;margin-top:323.6pt;width:151.4pt;height:44.65pt;rotation:-315120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" filled="f" stroked="f">
                <v:textbox>
                  <w:txbxContent>
                    <w:p w14:paraId="6095A373" w14:textId="77777777" w:rsidR="00D26130" w:rsidRDefault="00D26130" w:rsidP="00684D9D">
                      <w:r>
                        <w:t>Copper(II) sulfate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A4A715" wp14:editId="77AACA3C">
                <wp:simplePos x="0" y="0"/>
                <wp:positionH relativeFrom="column">
                  <wp:posOffset>1129553</wp:posOffset>
                </wp:positionH>
                <wp:positionV relativeFrom="paragraph">
                  <wp:posOffset>2949313</wp:posOffset>
                </wp:positionV>
                <wp:extent cx="1922780" cy="567055"/>
                <wp:effectExtent l="0" t="228600" r="0" b="22034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43172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3F9F6" w14:textId="77777777" w:rsidR="00D26130" w:rsidRDefault="00D26130" w:rsidP="00684D9D">
                            <w:r>
                              <w:t>Potassium nitrate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34" type="#_x0000_t202" style="position:absolute;left:0;text-align:left;margin-left:88.95pt;margin-top:232.25pt;width:151.4pt;height:44.65pt;rotation:-935885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" filled="f" stroked="f">
                <v:textbox>
                  <w:txbxContent>
                    <w:p w14:paraId="5AE3F9F6" w14:textId="77777777" w:rsidR="00D26130" w:rsidRDefault="00D26130" w:rsidP="00684D9D">
                      <w:r>
                        <w:t>Potassium nitrate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E1D5881" wp14:editId="76D93EAD">
            <wp:extent cx="5561704" cy="5422600"/>
            <wp:effectExtent l="0" t="0" r="1270" b="6985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60" cy="542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374B" w14:textId="77777777" w:rsidR="002E2F6A" w:rsidRDefault="002E2F6A" w:rsidP="00684D9D">
      <w:pPr>
        <w:spacing w:after="0" w:line="28" w:lineRule="atLeast"/>
        <w:jc w:val="center"/>
        <w:rPr>
          <w:b/>
          <w:i/>
        </w:rPr>
      </w:pPr>
    </w:p>
    <w:p w14:paraId="3A01FFE1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If you initially had 50 g of potassium nitrate dissolved in 300 mL of water at 20 °C, how much </w:t>
      </w:r>
      <w:r>
        <w:rPr>
          <w:b/>
        </w:rPr>
        <w:t>additional</w:t>
      </w:r>
      <w:r>
        <w:t xml:space="preserve"> potassium nitrate would you be able to dissolve in this solution?</w:t>
      </w:r>
    </w:p>
    <w:p w14:paraId="79C22716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28627AB8" w14:textId="77777777" w:rsidR="002E2F6A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50 g</w:t>
      </w:r>
    </w:p>
    <w:p w14:paraId="650AA4E8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100 g</w:t>
      </w:r>
    </w:p>
    <w:p w14:paraId="64653DBB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250 g</w:t>
      </w:r>
    </w:p>
    <w:p w14:paraId="1AFE2CE4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300 g</w:t>
      </w:r>
    </w:p>
    <w:p w14:paraId="240CE745" w14:textId="77777777" w:rsidR="00684D9D" w:rsidRDefault="00FE2646" w:rsidP="00684D9D">
      <w:pPr>
        <w:spacing w:after="0" w:line="360" w:lineRule="auto"/>
      </w:pPr>
      <w:r>
        <w:br/>
      </w:r>
    </w:p>
    <w:p w14:paraId="1E10FDA3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Which point of the graph represents a supersaturated solution of copper(II) sulfate??</w:t>
      </w:r>
    </w:p>
    <w:p w14:paraId="0CDF1934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65D6A233" w14:textId="77777777" w:rsidR="00FE2646" w:rsidRPr="00106165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</w:t>
      </w:r>
    </w:p>
    <w:p w14:paraId="76197536" w14:textId="77777777" w:rsidR="00FE2646" w:rsidRPr="00106165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</w:t>
      </w:r>
    </w:p>
    <w:p w14:paraId="49B28E08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III</w:t>
      </w:r>
    </w:p>
    <w:p w14:paraId="61FF94A8" w14:textId="77777777" w:rsidR="002E2F6A" w:rsidRPr="00C41CDF" w:rsidRDefault="00FE2646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This cannot be determined without knowing the volume of water</w:t>
      </w:r>
    </w:p>
    <w:p w14:paraId="24F6E360" w14:textId="77777777" w:rsidR="0076711E" w:rsidRPr="00684D9D" w:rsidRDefault="0076711E" w:rsidP="009A21F4"/>
    <w:p w14:paraId="2E7D9465" w14:textId="77777777" w:rsidR="00FE2646" w:rsidRDefault="00FE2646" w:rsidP="00FE2646">
      <w:r>
        <w:br w:type="page"/>
      </w:r>
    </w:p>
    <w:p w14:paraId="22B2BB36" w14:textId="77777777" w:rsidR="00FE2646" w:rsidRDefault="00FE2646" w:rsidP="00FE2646">
      <w:pPr>
        <w:numPr>
          <w:ilvl w:val="0"/>
          <w:numId w:val="17"/>
        </w:numPr>
        <w:spacing w:after="0" w:line="28" w:lineRule="atLeast"/>
      </w:pPr>
      <w:r>
        <w:lastRenderedPageBreak/>
        <w:t>The concentration of sodium hypochlorite, NaCℓO, in White Cling hospital-grade disinfectant is 52.5 g L</w:t>
      </w:r>
      <w:r>
        <w:rPr>
          <w:vertAlign w:val="superscript"/>
        </w:rPr>
        <w:t>-1</w:t>
      </w:r>
      <w:r>
        <w:t>. A company wished to produce 500 two-litre bottles of the disinfectant.</w:t>
      </w:r>
    </w:p>
    <w:p w14:paraId="3DC4DC43" w14:textId="77777777" w:rsidR="00FE2646" w:rsidRDefault="00FE2646" w:rsidP="00FE2646">
      <w:pPr>
        <w:spacing w:after="0" w:line="28" w:lineRule="atLeast"/>
        <w:ind w:left="540"/>
      </w:pPr>
    </w:p>
    <w:p w14:paraId="4442C16B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  <w:r>
        <w:t>Which of the following formulas correctly calculates the mass of sodium hypochlorite needed by the company?</w:t>
      </w:r>
    </w:p>
    <w:p w14:paraId="5002FFDC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1E1E7A88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2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500</m:t>
            </m:r>
          </m:den>
        </m:f>
      </m:oMath>
    </w:p>
    <w:p w14:paraId="124F848F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500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2</m:t>
            </m:r>
          </m:den>
        </m:f>
      </m:oMath>
    </w:p>
    <w:p w14:paraId="0F9D0A90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=52.5 × 500 × 2</m:t>
        </m:r>
      </m:oMath>
    </w:p>
    <w:p w14:paraId="16AAFB06" w14:textId="77777777" w:rsidR="00FE2646" w:rsidRPr="00FE2646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 xml:space="preserve">52.5 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500 × 2</m:t>
            </m:r>
          </m:den>
        </m:f>
      </m:oMath>
    </w:p>
    <w:p w14:paraId="386CDE4F" w14:textId="77777777" w:rsidR="00FE2646" w:rsidRPr="00684D9D" w:rsidRDefault="00FE2646" w:rsidP="00FE2646">
      <w:pPr>
        <w:spacing w:after="0" w:line="480" w:lineRule="auto"/>
        <w:ind w:left="907"/>
      </w:pPr>
    </w:p>
    <w:p w14:paraId="43996154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Consider the following TLC plate of compounds X, Y and Z developed using a non-polar mobile phase on a polar stationary phase.</w:t>
      </w:r>
      <w:r>
        <w:br/>
      </w:r>
    </w:p>
    <w:p w14:paraId="6E37AB2E" w14:textId="77777777" w:rsidR="00FE2646" w:rsidRDefault="00FE2646" w:rsidP="00FE2646">
      <w:pPr>
        <w:pStyle w:val="ListParagraph"/>
        <w:tabs>
          <w:tab w:val="right" w:pos="10206"/>
        </w:tabs>
        <w:ind w:left="454"/>
        <w:jc w:val="center"/>
      </w:pPr>
      <w:r>
        <w:rPr>
          <w:noProof/>
          <w:lang w:eastAsia="en-AU"/>
        </w:rPr>
        <w:drawing>
          <wp:inline distT="0" distB="0" distL="0" distR="0" wp14:anchorId="07466FC2" wp14:editId="343A1129">
            <wp:extent cx="4413885" cy="2756620"/>
            <wp:effectExtent l="0" t="0" r="571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69" cy="2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F17B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1A72D992" w14:textId="77777777" w:rsidR="00FE2646" w:rsidRPr="002E2F6A" w:rsidRDefault="00FE2646" w:rsidP="00FE2646">
      <w:pPr>
        <w:pStyle w:val="ListParagraph"/>
        <w:tabs>
          <w:tab w:val="right" w:pos="10206"/>
        </w:tabs>
        <w:ind w:left="454"/>
      </w:pPr>
      <w:r>
        <w:t>The R</w:t>
      </w:r>
      <w:r>
        <w:rPr>
          <w:vertAlign w:val="subscript"/>
        </w:rPr>
        <w:t>f</w:t>
      </w:r>
      <w:r>
        <w:t xml:space="preserve"> value of the most polar component in this TLC separation is:</w:t>
      </w:r>
      <w:r>
        <w:br/>
      </w:r>
    </w:p>
    <w:p w14:paraId="4311805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0.29</w:t>
      </w:r>
    </w:p>
    <w:p w14:paraId="1176772F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0.78</w:t>
      </w:r>
    </w:p>
    <w:p w14:paraId="08C7022C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0.80</w:t>
      </w:r>
    </w:p>
    <w:p w14:paraId="55AAF905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2.15</w:t>
      </w:r>
    </w:p>
    <w:p w14:paraId="1B202702" w14:textId="77777777" w:rsidR="00FE2646" w:rsidRDefault="00FE2646" w:rsidP="00FE2646">
      <w:pPr>
        <w:ind w:left="1083"/>
      </w:pPr>
    </w:p>
    <w:p w14:paraId="3B854AAC" w14:textId="77777777" w:rsidR="00FF44D1" w:rsidRDefault="00FF44D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038E8540" w14:textId="77777777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  <w:t>(</w:t>
      </w:r>
      <w:r>
        <w:rPr>
          <w:b/>
          <w:sz w:val="28"/>
          <w:szCs w:val="28"/>
          <w:u w:val="single"/>
        </w:rPr>
        <w:t>5</w:t>
      </w:r>
      <w:r w:rsidRPr="00FF44D1">
        <w:rPr>
          <w:b/>
          <w:sz w:val="28"/>
          <w:szCs w:val="28"/>
          <w:u w:val="single"/>
        </w:rPr>
        <w:t>0 marks)</w:t>
      </w:r>
    </w:p>
    <w:p w14:paraId="0D9A96C9" w14:textId="77777777" w:rsidR="00E86ADA" w:rsidRDefault="00E86ADA" w:rsidP="00FF44D1">
      <w:pPr>
        <w:pStyle w:val="ListParagraph"/>
        <w:ind w:left="284"/>
      </w:pPr>
    </w:p>
    <w:p w14:paraId="7F6F7204" w14:textId="07A44E14" w:rsidR="0011212A" w:rsidRDefault="0011212A" w:rsidP="0011212A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>
        <w:rPr>
          <w:b/>
        </w:rPr>
        <w:t>9</w:t>
      </w:r>
      <w:r w:rsidRPr="00E577CE">
        <w:rPr>
          <w:b/>
        </w:rPr>
        <w:t xml:space="preserve"> marks)</w:t>
      </w:r>
    </w:p>
    <w:p w14:paraId="0CCFD722" w14:textId="77777777" w:rsidR="00E86ADA" w:rsidRDefault="00E86ADA" w:rsidP="0011212A">
      <w:r>
        <w:t>For each of the species listed below:</w:t>
      </w:r>
    </w:p>
    <w:p w14:paraId="1C7CE8EE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 xml:space="preserve">draw the structural formula, representing </w:t>
      </w:r>
      <w:r w:rsidRPr="007E5AF5">
        <w:rPr>
          <w:b/>
        </w:rPr>
        <w:t>all</w:t>
      </w:r>
      <w:r>
        <w:t xml:space="preserve"> valence shell electron pairs as : or as –</w:t>
      </w:r>
      <w:r w:rsidR="007E5AF5">
        <w:tab/>
        <w:t>(3 marks)</w:t>
      </w:r>
    </w:p>
    <w:p w14:paraId="7F00A110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 xml:space="preserve">draw </w:t>
      </w:r>
      <w:r w:rsidRPr="007E5AF5">
        <w:rPr>
          <w:b/>
        </w:rPr>
        <w:t>and</w:t>
      </w:r>
      <w:r>
        <w:t xml:space="preserve"> name the shape of the molecule</w:t>
      </w:r>
      <w:r w:rsidR="007E5AF5">
        <w:tab/>
        <w:t>(3 marks)</w:t>
      </w:r>
    </w:p>
    <w:p w14:paraId="562FE244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>state the polarity of the molecule</w:t>
      </w:r>
      <w:r w:rsidR="007E5AF5">
        <w:tab/>
        <w:t>(3 marks)</w:t>
      </w:r>
    </w:p>
    <w:p w14:paraId="0608237F" w14:textId="77777777" w:rsidR="00E86ADA" w:rsidRDefault="00E86ADA" w:rsidP="00E86ADA"/>
    <w:tbl>
      <w:tblPr>
        <w:tblStyle w:val="TableGrid"/>
        <w:tblW w:w="9790" w:type="dxa"/>
        <w:jc w:val="center"/>
        <w:tblLook w:val="04A0" w:firstRow="1" w:lastRow="0" w:firstColumn="1" w:lastColumn="0" w:noHBand="0" w:noVBand="1"/>
      </w:tblPr>
      <w:tblGrid>
        <w:gridCol w:w="1978"/>
        <w:gridCol w:w="2231"/>
        <w:gridCol w:w="1773"/>
        <w:gridCol w:w="1767"/>
        <w:gridCol w:w="2041"/>
      </w:tblGrid>
      <w:tr w:rsidR="00E86ADA" w:rsidRPr="000847F0" w14:paraId="59A00FB7" w14:textId="77777777" w:rsidTr="00D0663A">
        <w:trPr>
          <w:trHeight w:val="1421"/>
          <w:jc w:val="center"/>
        </w:trPr>
        <w:tc>
          <w:tcPr>
            <w:tcW w:w="1978" w:type="dxa"/>
            <w:vAlign w:val="center"/>
          </w:tcPr>
          <w:p w14:paraId="01467BF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Species</w:t>
            </w:r>
          </w:p>
        </w:tc>
        <w:tc>
          <w:tcPr>
            <w:tcW w:w="2231" w:type="dxa"/>
            <w:vAlign w:val="center"/>
          </w:tcPr>
          <w:p w14:paraId="080F128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Structure (showing all valence shell electrons)</w:t>
            </w:r>
          </w:p>
        </w:tc>
        <w:tc>
          <w:tcPr>
            <w:tcW w:w="1773" w:type="dxa"/>
            <w:vAlign w:val="center"/>
          </w:tcPr>
          <w:p w14:paraId="4547277A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Drawing </w:t>
            </w:r>
          </w:p>
          <w:p w14:paraId="55C25583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of shape </w:t>
            </w:r>
          </w:p>
        </w:tc>
        <w:tc>
          <w:tcPr>
            <w:tcW w:w="1767" w:type="dxa"/>
            <w:vAlign w:val="center"/>
          </w:tcPr>
          <w:p w14:paraId="1B57713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Name </w:t>
            </w:r>
          </w:p>
          <w:p w14:paraId="049DF5D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of shape</w:t>
            </w:r>
          </w:p>
        </w:tc>
        <w:tc>
          <w:tcPr>
            <w:tcW w:w="2041" w:type="dxa"/>
            <w:vAlign w:val="center"/>
          </w:tcPr>
          <w:p w14:paraId="3AEBE8F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Polarity of </w:t>
            </w:r>
            <w:r w:rsidRPr="000847F0">
              <w:rPr>
                <w:b/>
              </w:rPr>
              <w:br/>
              <w:t xml:space="preserve">molecule </w:t>
            </w:r>
          </w:p>
          <w:p w14:paraId="0754C1E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 xml:space="preserve">(polar or </w:t>
            </w:r>
            <w:r w:rsidR="00681B9D">
              <w:br/>
            </w:r>
            <w:r w:rsidRPr="000847F0">
              <w:t>non-polar)</w:t>
            </w:r>
          </w:p>
        </w:tc>
      </w:tr>
      <w:tr w:rsidR="00E86ADA" w:rsidRPr="000847F0" w14:paraId="097C36D4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6C87B3E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Water</w:t>
            </w:r>
          </w:p>
          <w:p w14:paraId="2D0E59C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(H</w:t>
            </w:r>
            <w:r w:rsidRPr="000847F0">
              <w:softHyphen/>
            </w:r>
            <w:r w:rsidRPr="000847F0">
              <w:rPr>
                <w:vertAlign w:val="subscript"/>
              </w:rPr>
              <w:t>2</w:t>
            </w:r>
            <w:r w:rsidRPr="000847F0">
              <w:t>O)</w:t>
            </w:r>
          </w:p>
        </w:tc>
        <w:tc>
          <w:tcPr>
            <w:tcW w:w="2231" w:type="dxa"/>
            <w:vAlign w:val="center"/>
          </w:tcPr>
          <w:p w14:paraId="1A96D04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··</w:t>
            </w:r>
          </w:p>
          <w:p w14:paraId="26C11B59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H — O — H</w:t>
            </w:r>
          </w:p>
          <w:p w14:paraId="5942D9D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··</w:t>
            </w:r>
          </w:p>
        </w:tc>
        <w:tc>
          <w:tcPr>
            <w:tcW w:w="1773" w:type="dxa"/>
            <w:vAlign w:val="center"/>
          </w:tcPr>
          <w:p w14:paraId="74AC8D0F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O</w:t>
            </w:r>
          </w:p>
          <w:p w14:paraId="1AAC64E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B127C3" wp14:editId="514F43D2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-6985</wp:posOffset>
                      </wp:positionV>
                      <wp:extent cx="124460" cy="168910"/>
                      <wp:effectExtent l="0" t="0" r="27940" b="342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4460" cy="16891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 xmlns:w15="http://schemas.microsoft.com/office/word/2012/wordml">
                  <w:pict>
                    <v:line w14:anchorId="1C508888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45pt,-.55pt" to="55.2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0847F0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E9C347" wp14:editId="6AF55B86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-3810</wp:posOffset>
                      </wp:positionV>
                      <wp:extent cx="136525" cy="160020"/>
                      <wp:effectExtent l="0" t="0" r="41275" b="4318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25" cy="16002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 xmlns:w15="http://schemas.microsoft.com/office/word/2012/wordml">
                  <w:pict>
                    <v:line w14:anchorId="6202B163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pt,-.3pt" to="33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2A6928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H          H</w:t>
            </w:r>
          </w:p>
        </w:tc>
        <w:tc>
          <w:tcPr>
            <w:tcW w:w="1767" w:type="dxa"/>
            <w:vAlign w:val="center"/>
          </w:tcPr>
          <w:p w14:paraId="2B513FB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Bent</w:t>
            </w:r>
          </w:p>
        </w:tc>
        <w:tc>
          <w:tcPr>
            <w:tcW w:w="2041" w:type="dxa"/>
            <w:vAlign w:val="center"/>
          </w:tcPr>
          <w:p w14:paraId="6706C33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Polar</w:t>
            </w:r>
          </w:p>
        </w:tc>
      </w:tr>
      <w:tr w:rsidR="00E86ADA" w:rsidRPr="000847F0" w14:paraId="3DE76479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7D5023AD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>Carbon</w:t>
            </w:r>
            <w:r w:rsidRPr="000847F0">
              <w:t xml:space="preserve"> di</w:t>
            </w:r>
            <w:r>
              <w:t>sulfi</w:t>
            </w:r>
            <w:r w:rsidRPr="000847F0">
              <w:t>de</w:t>
            </w:r>
          </w:p>
          <w:p w14:paraId="06759AB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</w:t>
            </w:r>
            <w:r>
              <w:t>CS</w:t>
            </w:r>
            <w:r w:rsidRPr="000847F0"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231" w:type="dxa"/>
            <w:vAlign w:val="center"/>
          </w:tcPr>
          <w:p w14:paraId="68BC08B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73" w:type="dxa"/>
            <w:vAlign w:val="center"/>
          </w:tcPr>
          <w:p w14:paraId="10A6FF7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67" w:type="dxa"/>
            <w:vAlign w:val="center"/>
          </w:tcPr>
          <w:p w14:paraId="71A44249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2041" w:type="dxa"/>
            <w:vAlign w:val="center"/>
          </w:tcPr>
          <w:p w14:paraId="458FEF9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</w:tr>
      <w:tr w:rsidR="00E86ADA" w:rsidRPr="000847F0" w14:paraId="5321AB26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7106500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>Phosphorus tribromide</w:t>
            </w:r>
          </w:p>
          <w:p w14:paraId="1A38B66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(P</w:t>
            </w:r>
            <w:r>
              <w:t>Br</w:t>
            </w:r>
            <w:r w:rsidRPr="000847F0">
              <w:rPr>
                <w:vertAlign w:val="subscript"/>
              </w:rPr>
              <w:t>3</w:t>
            </w:r>
            <w:r w:rsidRPr="000847F0">
              <w:t>)</w:t>
            </w:r>
          </w:p>
        </w:tc>
        <w:tc>
          <w:tcPr>
            <w:tcW w:w="2231" w:type="dxa"/>
            <w:vAlign w:val="center"/>
          </w:tcPr>
          <w:p w14:paraId="0CBA0DC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73" w:type="dxa"/>
            <w:vAlign w:val="center"/>
          </w:tcPr>
          <w:p w14:paraId="58AFFB1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67" w:type="dxa"/>
            <w:vAlign w:val="center"/>
          </w:tcPr>
          <w:p w14:paraId="723F783D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2041" w:type="dxa"/>
            <w:vAlign w:val="center"/>
          </w:tcPr>
          <w:p w14:paraId="07F4BDCA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</w:tr>
      <w:tr w:rsidR="00E86ADA" w:rsidRPr="000847F0" w14:paraId="123D1AFF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4DAFB68F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>Dif</w:t>
            </w:r>
            <w:r w:rsidRPr="000847F0">
              <w:t>luoromethane</w:t>
            </w:r>
          </w:p>
          <w:p w14:paraId="68FB590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(CH</w:t>
            </w:r>
            <w:r>
              <w:rPr>
                <w:vertAlign w:val="subscript"/>
              </w:rPr>
              <w:t>2</w:t>
            </w:r>
            <w:r w:rsidRPr="000847F0">
              <w:t>F</w:t>
            </w:r>
            <w:r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231" w:type="dxa"/>
            <w:vAlign w:val="center"/>
          </w:tcPr>
          <w:p w14:paraId="0D941E0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73" w:type="dxa"/>
            <w:vAlign w:val="center"/>
          </w:tcPr>
          <w:p w14:paraId="06514911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67" w:type="dxa"/>
            <w:vAlign w:val="center"/>
          </w:tcPr>
          <w:p w14:paraId="776CC612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2041" w:type="dxa"/>
            <w:vAlign w:val="center"/>
          </w:tcPr>
          <w:p w14:paraId="22F7A9E2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</w:tr>
    </w:tbl>
    <w:p w14:paraId="4D415E96" w14:textId="77777777" w:rsidR="00E86ADA" w:rsidRDefault="00E86ADA" w:rsidP="00E86ADA"/>
    <w:p w14:paraId="3E4E3A27" w14:textId="27004F3D" w:rsidR="0011212A" w:rsidRDefault="0011212A" w:rsidP="0011212A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>
        <w:rPr>
          <w:b/>
        </w:rPr>
        <w:t>7</w:t>
      </w:r>
      <w:r w:rsidRPr="00E577CE">
        <w:rPr>
          <w:b/>
        </w:rPr>
        <w:t xml:space="preserve"> marks)</w:t>
      </w:r>
    </w:p>
    <w:p w14:paraId="40DDEF09" w14:textId="77777777" w:rsidR="00D6769C" w:rsidRDefault="00D6769C" w:rsidP="00D6769C">
      <w:pPr>
        <w:ind w:left="-76"/>
      </w:pPr>
      <w:r>
        <w:t>Compare the vapour pressure and density of liquid water to the other named substances. Justify the reasoning behind your prediction, using diagrams where appropriate.</w:t>
      </w:r>
    </w:p>
    <w:p w14:paraId="1D2806DC" w14:textId="77777777" w:rsidR="00D6769C" w:rsidRDefault="00D6769C" w:rsidP="00D6769C">
      <w:pPr>
        <w:ind w:left="-76"/>
      </w:pPr>
    </w:p>
    <w:p w14:paraId="239BF08D" w14:textId="36DCEDD7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 xml:space="preserve">Compared </w:t>
      </w:r>
      <w:r w:rsidR="00B97055">
        <w:t>to</w:t>
      </w:r>
      <w:r>
        <w:t xml:space="preserve"> pentane (C</w:t>
      </w:r>
      <w:r>
        <w:rPr>
          <w:vertAlign w:val="subscript"/>
        </w:rPr>
        <w:t>5</w:t>
      </w:r>
      <w:r>
        <w:t>H</w:t>
      </w:r>
      <w:r>
        <w:rPr>
          <w:vertAlign w:val="subscript"/>
        </w:rPr>
        <w:t>12</w:t>
      </w:r>
      <w:r>
        <w:t xml:space="preserve">), the </w:t>
      </w:r>
      <w:r w:rsidRPr="00D0663A">
        <w:rPr>
          <w:b/>
        </w:rPr>
        <w:t>vapour pressure</w:t>
      </w:r>
      <w:r>
        <w:t xml:space="preserve"> of liquid water is:  </w:t>
      </w:r>
      <w:r>
        <w:tab/>
        <w:t>(3 marks)</w:t>
      </w:r>
    </w:p>
    <w:p w14:paraId="306827C4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26CA5C2D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r>
        <w:rPr>
          <w:u w:val="single"/>
        </w:rPr>
        <w:t>higher</w:t>
      </w:r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>
        <w:rPr>
          <w:u w:val="single"/>
        </w:rPr>
        <w:t>lower</w:t>
      </w:r>
    </w:p>
    <w:p w14:paraId="3C3EF93F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56ECC9FD" w14:textId="77777777" w:rsidR="00D6769C" w:rsidRDefault="00D6769C" w:rsidP="00D6769C">
      <w:pPr>
        <w:pStyle w:val="ListParagraph"/>
        <w:tabs>
          <w:tab w:val="right" w:pos="10206"/>
        </w:tabs>
        <w:ind w:left="644"/>
      </w:pPr>
      <w:r>
        <w:rPr>
          <w:b/>
        </w:rPr>
        <w:t>Explanation:</w:t>
      </w:r>
      <w:r>
        <w:tab/>
      </w:r>
      <w:r>
        <w:br/>
      </w:r>
    </w:p>
    <w:p w14:paraId="550DE286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10B812F0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00BB3604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2913ED1A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7C7BDA61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3675C213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5EA31450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314F30DB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46121BB3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3FBD6936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07A0585" w14:textId="2DA7AA87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 xml:space="preserve">Compared </w:t>
      </w:r>
      <w:r w:rsidR="00B97055">
        <w:t>to</w:t>
      </w:r>
      <w:r>
        <w:t xml:space="preserve"> solid water (ice), the </w:t>
      </w:r>
      <w:r w:rsidRPr="00D0663A">
        <w:rPr>
          <w:b/>
        </w:rPr>
        <w:t>density</w:t>
      </w:r>
      <w:r>
        <w:t xml:space="preserve"> of liquid water is:  </w:t>
      </w:r>
      <w:r>
        <w:tab/>
        <w:t>(4 marks)</w:t>
      </w:r>
    </w:p>
    <w:p w14:paraId="4432B567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8661472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r>
        <w:rPr>
          <w:u w:val="single"/>
        </w:rPr>
        <w:t>higher</w:t>
      </w:r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>
        <w:rPr>
          <w:u w:val="single"/>
        </w:rPr>
        <w:t>lower</w:t>
      </w:r>
    </w:p>
    <w:p w14:paraId="2F2B4610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2A2B95D3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51F9A77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0875A6C5" w14:textId="77777777" w:rsidR="00D6769C" w:rsidRDefault="00D6769C" w:rsidP="00D6769C">
      <w:pPr>
        <w:pStyle w:val="ListParagraph"/>
        <w:tabs>
          <w:tab w:val="right" w:pos="10206"/>
        </w:tabs>
        <w:ind w:left="644"/>
      </w:pPr>
      <w:r>
        <w:rPr>
          <w:b/>
        </w:rPr>
        <w:t xml:space="preserve">Explanation </w:t>
      </w:r>
      <w:r>
        <w:t>(including a supporting diagram)</w:t>
      </w:r>
      <w:r>
        <w:rPr>
          <w:b/>
        </w:rPr>
        <w:t>:</w:t>
      </w:r>
      <w:r>
        <w:tab/>
      </w:r>
      <w:r>
        <w:br/>
      </w:r>
    </w:p>
    <w:p w14:paraId="248B7762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156FBDB3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7ACD405C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2F2AFC70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1F2327A3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22B44E9D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7A38B1ED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6C0EC994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0E5835F8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691B20AA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50C11517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rPr>
          <w:b/>
        </w:rPr>
        <w:t>Diagram:</w:t>
      </w:r>
      <w:r>
        <w:t xml:space="preserve"> </w:t>
      </w:r>
      <w:r>
        <w:br/>
      </w:r>
    </w:p>
    <w:p w14:paraId="1A52EC73" w14:textId="77777777" w:rsidR="00D6769C" w:rsidRDefault="00D6769C" w:rsidP="00D6769C">
      <w:pPr>
        <w:ind w:left="-76"/>
      </w:pPr>
    </w:p>
    <w:p w14:paraId="7A45AA20" w14:textId="77777777" w:rsidR="00D6769C" w:rsidRDefault="00D6769C" w:rsidP="00D6769C">
      <w:pPr>
        <w:ind w:left="-76"/>
      </w:pPr>
    </w:p>
    <w:p w14:paraId="5D9C9039" w14:textId="77777777" w:rsidR="00D6769C" w:rsidRDefault="00D6769C" w:rsidP="00D6769C">
      <w:pPr>
        <w:ind w:left="-76"/>
      </w:pPr>
    </w:p>
    <w:p w14:paraId="5A55CB9F" w14:textId="77777777" w:rsidR="00D6769C" w:rsidRDefault="00D6769C" w:rsidP="00D6769C">
      <w:pPr>
        <w:ind w:left="-76"/>
      </w:pPr>
    </w:p>
    <w:p w14:paraId="287188B3" w14:textId="77777777" w:rsidR="00D6769C" w:rsidRDefault="00D6769C" w:rsidP="00D6769C">
      <w:pPr>
        <w:ind w:left="-76"/>
      </w:pPr>
    </w:p>
    <w:p w14:paraId="2696111F" w14:textId="77777777" w:rsidR="00D6769C" w:rsidRDefault="00D6769C" w:rsidP="00D6769C">
      <w:pPr>
        <w:ind w:left="-76"/>
      </w:pPr>
    </w:p>
    <w:p w14:paraId="661BA0C9" w14:textId="77777777" w:rsidR="00D6769C" w:rsidRDefault="00D6769C" w:rsidP="00D6769C">
      <w:pPr>
        <w:ind w:left="-76"/>
      </w:pPr>
    </w:p>
    <w:p w14:paraId="4CF426A5" w14:textId="77777777" w:rsidR="00D6769C" w:rsidRDefault="00D6769C" w:rsidP="00D6769C">
      <w:pPr>
        <w:ind w:left="-76"/>
      </w:pPr>
    </w:p>
    <w:p w14:paraId="51ECAED3" w14:textId="785E870B" w:rsidR="0011212A" w:rsidRDefault="0011212A" w:rsidP="0011212A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>
        <w:rPr>
          <w:b/>
        </w:rPr>
        <w:t>7</w:t>
      </w:r>
      <w:r w:rsidRPr="00E577CE">
        <w:rPr>
          <w:b/>
        </w:rPr>
        <w:t xml:space="preserve"> marks)</w:t>
      </w:r>
    </w:p>
    <w:p w14:paraId="1296997E" w14:textId="77777777" w:rsidR="001A2819" w:rsidRDefault="001A2819" w:rsidP="001A2819">
      <w:r>
        <w:t>Formaldehyde is a toxic chemical used in the production of resins. It has the molecular formula of CH</w:t>
      </w:r>
      <w:r>
        <w:rPr>
          <w:vertAlign w:val="subscript"/>
        </w:rPr>
        <w:t>2</w:t>
      </w:r>
      <w:r>
        <w:t>O.  The structure of formaldehyde is shown below:</w:t>
      </w:r>
    </w:p>
    <w:p w14:paraId="368B3D35" w14:textId="77777777" w:rsidR="001A2819" w:rsidRDefault="001A2819" w:rsidP="001A2819">
      <w:pPr>
        <w:jc w:val="center"/>
      </w:pPr>
      <w:r>
        <w:rPr>
          <w:noProof/>
          <w:lang w:eastAsia="en-AU"/>
        </w:rPr>
        <w:drawing>
          <wp:inline distT="0" distB="0" distL="0" distR="0" wp14:anchorId="61C510A0" wp14:editId="601BA829">
            <wp:extent cx="1393099" cy="1315085"/>
            <wp:effectExtent l="0" t="0" r="4445" b="57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2" cy="131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EA35" w14:textId="77777777" w:rsidR="001A2819" w:rsidRDefault="001A2819" w:rsidP="001A2819"/>
    <w:p w14:paraId="28A09F77" w14:textId="77777777" w:rsidR="00681B9D" w:rsidRDefault="00681B9D" w:rsidP="00681B9D">
      <w:pPr>
        <w:pStyle w:val="ListParagraph"/>
        <w:numPr>
          <w:ilvl w:val="0"/>
          <w:numId w:val="2"/>
        </w:numPr>
        <w:tabs>
          <w:tab w:val="right" w:pos="10206"/>
        </w:tabs>
      </w:pPr>
      <w:r>
        <w:t>On the above diagram, show the ‘lone pairs’ of electrons possessed by this molecule.</w:t>
      </w:r>
      <w:r>
        <w:tab/>
        <w:t>(1 mark)</w:t>
      </w:r>
    </w:p>
    <w:p w14:paraId="35125227" w14:textId="77777777" w:rsidR="00681B9D" w:rsidRDefault="00681B9D" w:rsidP="001A2819"/>
    <w:p w14:paraId="1AE6654E" w14:textId="77777777" w:rsidR="001A2819" w:rsidRDefault="001A2819" w:rsidP="001A2819">
      <w:pPr>
        <w:pStyle w:val="ListParagraph"/>
        <w:numPr>
          <w:ilvl w:val="0"/>
          <w:numId w:val="2"/>
        </w:numPr>
        <w:tabs>
          <w:tab w:val="right" w:pos="10206"/>
        </w:tabs>
      </w:pPr>
      <w:r>
        <w:t>Explain why formaldehyde has the trigonal planar shape represented in the image above.</w:t>
      </w:r>
    </w:p>
    <w:p w14:paraId="13C93196" w14:textId="77777777" w:rsidR="001A2819" w:rsidRDefault="001A2819" w:rsidP="001A2819">
      <w:pPr>
        <w:pStyle w:val="ListParagraph"/>
        <w:tabs>
          <w:tab w:val="right" w:pos="10206"/>
        </w:tabs>
        <w:ind w:left="644"/>
      </w:pPr>
      <w:r>
        <w:tab/>
        <w:t>(2 marks)</w:t>
      </w:r>
    </w:p>
    <w:p w14:paraId="28800F93" w14:textId="77777777" w:rsidR="001A2819" w:rsidRDefault="001A2819" w:rsidP="001A2819">
      <w:pPr>
        <w:pStyle w:val="ListParagraph"/>
      </w:pPr>
    </w:p>
    <w:p w14:paraId="53E24A33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2B457187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22210A35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689155A3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2A8F4BDF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565E74F0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00B90D9B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64BB4CB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3163C683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BC34AB5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6E15E7A7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964F311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10CDC7B1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41729616" w14:textId="77777777" w:rsidR="001A2819" w:rsidRDefault="001A2819" w:rsidP="000528E2">
      <w:pPr>
        <w:pStyle w:val="ListParagraph"/>
        <w:numPr>
          <w:ilvl w:val="0"/>
          <w:numId w:val="2"/>
        </w:numPr>
        <w:tabs>
          <w:tab w:val="right" w:pos="10206"/>
        </w:tabs>
      </w:pPr>
      <w:r>
        <w:t>Formaldehyde is described as a ‘polar molecule’.</w:t>
      </w:r>
      <w:r w:rsidR="000528E2">
        <w:t xml:space="preserve"> Explain why this is so.</w:t>
      </w:r>
      <w:r w:rsidR="000528E2">
        <w:tab/>
        <w:t>(3</w:t>
      </w:r>
      <w:r>
        <w:t xml:space="preserve"> marks)</w:t>
      </w:r>
    </w:p>
    <w:p w14:paraId="63F49A17" w14:textId="77777777" w:rsidR="001A2819" w:rsidRDefault="001A2819" w:rsidP="001A2819">
      <w:pPr>
        <w:pStyle w:val="ListParagraph"/>
      </w:pPr>
    </w:p>
    <w:p w14:paraId="39C844DD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5306AA53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41C11C67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286B64A0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3B00135C" w14:textId="77777777" w:rsidR="001A2819" w:rsidRDefault="001A2819" w:rsidP="000528E2">
      <w:pPr>
        <w:pStyle w:val="ListParagraph"/>
        <w:tabs>
          <w:tab w:val="right" w:leader="dot" w:pos="10206"/>
        </w:tabs>
      </w:pPr>
      <w:r>
        <w:tab/>
      </w:r>
    </w:p>
    <w:p w14:paraId="0CF383F8" w14:textId="77777777" w:rsidR="000528E2" w:rsidRDefault="000528E2" w:rsidP="000528E2">
      <w:pPr>
        <w:pStyle w:val="ListParagraph"/>
        <w:tabs>
          <w:tab w:val="right" w:leader="dot" w:pos="10206"/>
        </w:tabs>
      </w:pPr>
    </w:p>
    <w:p w14:paraId="751A88DF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1601D3AB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5F21F5F3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34E55946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5D9E9EC8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293E3C05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53914BBB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08131C74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6037479C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43C311B9" w14:textId="77777777" w:rsidR="000528E2" w:rsidRDefault="000528E2" w:rsidP="000528E2">
      <w:pPr>
        <w:pStyle w:val="ListParagraph"/>
        <w:numPr>
          <w:ilvl w:val="0"/>
          <w:numId w:val="2"/>
        </w:numPr>
        <w:tabs>
          <w:tab w:val="right" w:pos="10206"/>
        </w:tabs>
      </w:pPr>
      <w:r>
        <w:t>Salts such as sodium chloride dissolve in polar solvents like formaldehyde. Name the type of attractive force that allows sodium chloride to dissolve in formaldehyde.</w:t>
      </w:r>
      <w:r>
        <w:tab/>
        <w:t>(1 mark)</w:t>
      </w:r>
    </w:p>
    <w:p w14:paraId="2D8BCF2F" w14:textId="77777777" w:rsidR="000528E2" w:rsidRDefault="000528E2" w:rsidP="000528E2">
      <w:pPr>
        <w:pStyle w:val="ListParagraph"/>
      </w:pPr>
    </w:p>
    <w:p w14:paraId="679803E8" w14:textId="77777777" w:rsidR="000528E2" w:rsidRDefault="000528E2" w:rsidP="000528E2">
      <w:pPr>
        <w:pStyle w:val="ListParagraph"/>
        <w:tabs>
          <w:tab w:val="right" w:leader="dot" w:pos="10206"/>
        </w:tabs>
      </w:pPr>
    </w:p>
    <w:p w14:paraId="4DDAC036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D6F9AB8" w14:textId="21E51D97" w:rsidR="0011212A" w:rsidRDefault="0011212A" w:rsidP="0011212A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>
        <w:rPr>
          <w:b/>
        </w:rPr>
        <w:t>6</w:t>
      </w:r>
      <w:r w:rsidRPr="00E577CE">
        <w:rPr>
          <w:b/>
        </w:rPr>
        <w:t xml:space="preserve"> marks)</w:t>
      </w:r>
    </w:p>
    <w:p w14:paraId="6C1ADD08" w14:textId="77777777" w:rsidR="00681B9D" w:rsidRDefault="00681B9D" w:rsidP="00681B9D">
      <w:pPr>
        <w:tabs>
          <w:tab w:val="right" w:pos="10206"/>
        </w:tabs>
      </w:pPr>
      <w:r>
        <w:t>For each of the following molecule pairs:</w:t>
      </w:r>
    </w:p>
    <w:p w14:paraId="5D9E5B37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Circle the molecule with the highest boiling point</w:t>
      </w:r>
    </w:p>
    <w:p w14:paraId="1F1E289F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Give a brief explanation for your choice</w:t>
      </w:r>
    </w:p>
    <w:p w14:paraId="630914DB" w14:textId="77777777" w:rsidR="00681B9D" w:rsidRDefault="00681B9D" w:rsidP="00681B9D">
      <w:pPr>
        <w:pStyle w:val="ListParagraph"/>
        <w:tabs>
          <w:tab w:val="right" w:pos="10206"/>
        </w:tabs>
        <w:ind w:left="644"/>
      </w:pPr>
    </w:p>
    <w:p w14:paraId="6E71FF21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carbon dioxide (CO</w:t>
      </w:r>
      <w:r>
        <w:rPr>
          <w:vertAlign w:val="subscript"/>
        </w:rPr>
        <w:t>2</w:t>
      </w:r>
      <w:r>
        <w:t>)      OR     sulfur dioxide (SO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26559292" w14:textId="77777777" w:rsidR="00681B9D" w:rsidRDefault="00681B9D" w:rsidP="00681B9D">
      <w:pPr>
        <w:pStyle w:val="ListParagraph"/>
      </w:pPr>
    </w:p>
    <w:p w14:paraId="3BE4AF00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p w14:paraId="4F1A632C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  <w:r w:rsidRPr="000528E2">
        <w:rPr>
          <w:b/>
        </w:rPr>
        <w:t xml:space="preserve">Explanation: </w:t>
      </w:r>
      <w:r w:rsidRPr="000528E2">
        <w:tab/>
      </w:r>
    </w:p>
    <w:p w14:paraId="425B7676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</w:p>
    <w:p w14:paraId="49DC60C9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2679E9A5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E0524A0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165AE51F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38148551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064B50F7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126DD3B9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1A601855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73922A3A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96AD97F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326C2AB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106D252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1DBF501C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F70FE1D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3CD1845D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CCFB7DB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57CD1EC1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7321B5EA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6F4CD01C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bromine (Br</w:t>
      </w:r>
      <w:r>
        <w:rPr>
          <w:vertAlign w:val="subscript"/>
        </w:rPr>
        <w:t>2</w:t>
      </w:r>
      <w:r>
        <w:t>)      OR     iodine (</w:t>
      </w:r>
      <w:r w:rsidRPr="000528E2">
        <w:rPr>
          <w:rFonts w:ascii="Times New Roman" w:hAnsi="Times New Roman" w:cs="Times New Roman"/>
        </w:rPr>
        <w:t>I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70D8B6FC" w14:textId="77777777" w:rsidR="00681B9D" w:rsidRDefault="00681B9D" w:rsidP="00681B9D">
      <w:pPr>
        <w:pStyle w:val="ListParagraph"/>
      </w:pPr>
    </w:p>
    <w:p w14:paraId="44F0C248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p w14:paraId="635A0AD0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  <w:r w:rsidRPr="000528E2">
        <w:rPr>
          <w:b/>
        </w:rPr>
        <w:t xml:space="preserve">Explanation: </w:t>
      </w:r>
      <w:r w:rsidRPr="000528E2">
        <w:tab/>
      </w:r>
    </w:p>
    <w:p w14:paraId="105DB26B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</w:p>
    <w:p w14:paraId="75927913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0F3BD5AD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0581066C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41E01608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CB9FE9B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16696803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64C7FD8D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6756E87B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0C21A3DC" w14:textId="77777777" w:rsidR="000528E2" w:rsidRDefault="000528E2" w:rsidP="000528E2">
      <w:pPr>
        <w:pStyle w:val="ListParagraph"/>
        <w:tabs>
          <w:tab w:val="right" w:leader="dot" w:pos="10206"/>
        </w:tabs>
      </w:pPr>
    </w:p>
    <w:p w14:paraId="0197D4FD" w14:textId="77777777" w:rsidR="000528E2" w:rsidRDefault="000528E2"/>
    <w:p w14:paraId="38D2ABE0" w14:textId="77777777" w:rsidR="00681B9D" w:rsidRDefault="00681B9D">
      <w:r>
        <w:br w:type="page"/>
      </w:r>
    </w:p>
    <w:p w14:paraId="6DACF6A8" w14:textId="7658E4A7" w:rsidR="0011212A" w:rsidRDefault="0011212A" w:rsidP="0011212A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>
        <w:rPr>
          <w:b/>
        </w:rPr>
        <w:t>5</w:t>
      </w:r>
      <w:r w:rsidRPr="00E577CE">
        <w:rPr>
          <w:b/>
        </w:rPr>
        <w:t xml:space="preserve"> marks)</w:t>
      </w:r>
    </w:p>
    <w:p w14:paraId="1ABA4EC4" w14:textId="77777777" w:rsidR="00684B36" w:rsidRDefault="00684B36" w:rsidP="00684B36">
      <w:pPr>
        <w:ind w:left="-76"/>
      </w:pPr>
      <w:r>
        <w:t>Paracetamol is a commonly used painkiller. The partial equation below shows one method of preparing paracetamol.</w:t>
      </w:r>
    </w:p>
    <w:p w14:paraId="786C6322" w14:textId="77777777" w:rsidR="00A829E5" w:rsidRDefault="00A829E5" w:rsidP="00684B36">
      <w:pPr>
        <w:ind w:left="-76"/>
      </w:pPr>
    </w:p>
    <w:p w14:paraId="7123F673" w14:textId="77777777" w:rsidR="00A829E5" w:rsidRDefault="00A829E5" w:rsidP="00684B36">
      <w:pPr>
        <w:ind w:left="-76"/>
      </w:pPr>
      <w:r>
        <w:rPr>
          <w:noProof/>
          <w:lang w:eastAsia="en-AU"/>
        </w:rPr>
        <w:drawing>
          <wp:inline distT="0" distB="0" distL="0" distR="0" wp14:anchorId="200F052A" wp14:editId="7B45CEAE">
            <wp:extent cx="6465570" cy="2000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4-aminophenol        ethanoic acid                                       paracetamol           </w:t>
      </w:r>
    </w:p>
    <w:p w14:paraId="0BB29796" w14:textId="77777777" w:rsidR="00A829E5" w:rsidRDefault="00A829E5" w:rsidP="00684B36">
      <w:pPr>
        <w:ind w:left="-76"/>
      </w:pPr>
    </w:p>
    <w:p w14:paraId="5D6E0811" w14:textId="515DC6CE" w:rsidR="00A829E5" w:rsidRDefault="00A829E5" w:rsidP="00A829E5">
      <w:pPr>
        <w:pStyle w:val="ListParagraph"/>
        <w:numPr>
          <w:ilvl w:val="0"/>
          <w:numId w:val="7"/>
        </w:numPr>
        <w:tabs>
          <w:tab w:val="right" w:pos="10206"/>
        </w:tabs>
      </w:pPr>
      <w:r>
        <w:t xml:space="preserve">Complete the equation </w:t>
      </w:r>
      <w:r w:rsidR="00B97055">
        <w:t>above</w:t>
      </w:r>
      <w:r>
        <w:t xml:space="preserve"> by showing the </w:t>
      </w:r>
      <w:r w:rsidR="00681B9D">
        <w:t xml:space="preserve">formula or </w:t>
      </w:r>
      <w:r>
        <w:t>structure of the other substance formed during this reaction.</w:t>
      </w:r>
      <w:r>
        <w:tab/>
        <w:t>(1 mark)</w:t>
      </w:r>
    </w:p>
    <w:p w14:paraId="61386551" w14:textId="77777777" w:rsidR="00A829E5" w:rsidRDefault="00A829E5" w:rsidP="00A829E5">
      <w:pPr>
        <w:pStyle w:val="ListParagraph"/>
      </w:pPr>
    </w:p>
    <w:p w14:paraId="4B93B8E7" w14:textId="77777777" w:rsidR="00A829E5" w:rsidRDefault="00A829E5" w:rsidP="00A829E5">
      <w:pPr>
        <w:pStyle w:val="ListParagraph"/>
      </w:pPr>
    </w:p>
    <w:p w14:paraId="7D296602" w14:textId="77777777" w:rsidR="00A829E5" w:rsidRDefault="00A829E5" w:rsidP="00A829E5">
      <w:pPr>
        <w:pStyle w:val="ListParagraph"/>
        <w:numPr>
          <w:ilvl w:val="0"/>
          <w:numId w:val="7"/>
        </w:numPr>
        <w:tabs>
          <w:tab w:val="right" w:pos="10206"/>
        </w:tabs>
      </w:pPr>
      <w:r>
        <w:t>Explain in terms of intermolecular forces, whether you would expect paracetamol to be soluble in water. Include a diagram showing interactions between paracetamol and water</w:t>
      </w:r>
      <w:r w:rsidR="00681B9D">
        <w:t xml:space="preserve"> molecules</w:t>
      </w:r>
      <w:r>
        <w:t>.</w:t>
      </w:r>
      <w:r>
        <w:tab/>
        <w:t>(4 marks)</w:t>
      </w:r>
    </w:p>
    <w:p w14:paraId="383B50BD" w14:textId="77777777" w:rsidR="00A829E5" w:rsidRDefault="00A829E5" w:rsidP="00A829E5">
      <w:pPr>
        <w:pStyle w:val="ListParagraph"/>
      </w:pPr>
    </w:p>
    <w:p w14:paraId="56953FCC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36BD467B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1645C091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0CF93306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4F27376F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2E867764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779EF78A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288B5C86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05695008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34300418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3119E79C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49D70BCF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59ECF09F" w14:textId="77777777" w:rsidR="00A829E5" w:rsidRPr="00A829E5" w:rsidRDefault="00A829E5" w:rsidP="00A829E5">
      <w:pPr>
        <w:pStyle w:val="ListParagraph"/>
        <w:tabs>
          <w:tab w:val="right" w:leader="dot" w:pos="10206"/>
        </w:tabs>
        <w:rPr>
          <w:b/>
        </w:rPr>
      </w:pPr>
      <w:r>
        <w:rPr>
          <w:b/>
        </w:rPr>
        <w:t>Diagram:</w:t>
      </w:r>
    </w:p>
    <w:p w14:paraId="71D7D73B" w14:textId="77777777" w:rsidR="00A829E5" w:rsidRDefault="00A829E5" w:rsidP="00A829E5">
      <w:pPr>
        <w:pStyle w:val="ListParagraph"/>
        <w:tabs>
          <w:tab w:val="right" w:leader="dot" w:pos="10206"/>
        </w:tabs>
        <w:jc w:val="center"/>
      </w:pPr>
      <w:r>
        <w:rPr>
          <w:noProof/>
          <w:lang w:eastAsia="en-AU"/>
        </w:rPr>
        <w:drawing>
          <wp:inline distT="0" distB="0" distL="0" distR="0" wp14:anchorId="4016F2C8" wp14:editId="4B6CA903">
            <wp:extent cx="1417886" cy="2506756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54" cy="25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DACC" w14:textId="74B99F12" w:rsidR="0011212A" w:rsidRDefault="0011212A" w:rsidP="0011212A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>
        <w:rPr>
          <w:b/>
        </w:rPr>
        <w:t>4</w:t>
      </w:r>
      <w:r w:rsidRPr="00E577CE">
        <w:rPr>
          <w:b/>
        </w:rPr>
        <w:t xml:space="preserve"> marks)</w:t>
      </w:r>
    </w:p>
    <w:p w14:paraId="51711428" w14:textId="77777777" w:rsidR="00D6769C" w:rsidRDefault="00D6769C" w:rsidP="00D6769C">
      <w:pPr>
        <w:tabs>
          <w:tab w:val="right" w:pos="10206"/>
        </w:tabs>
      </w:pPr>
      <w:r>
        <w:t xml:space="preserve">On Earth, water evaporates, forms clouds and falls back to the ground in a process known as the ‘water cycle’. </w:t>
      </w:r>
    </w:p>
    <w:p w14:paraId="7A1F1E3E" w14:textId="77777777" w:rsidR="00D6769C" w:rsidRDefault="00D6769C" w:rsidP="00D6769C">
      <w:pPr>
        <w:tabs>
          <w:tab w:val="right" w:pos="10206"/>
        </w:tabs>
      </w:pPr>
      <w:r>
        <w:t>On Saturn’s moon Titan, where the average temperature is -178 °C, methane (CH</w:t>
      </w:r>
      <w:r>
        <w:rPr>
          <w:vertAlign w:val="subscript"/>
        </w:rPr>
        <w:t>4</w:t>
      </w:r>
      <w:r>
        <w:t>) behaves the same way as water does on Earth, evaporating and raining onto the surface as a liquid.</w:t>
      </w:r>
    </w:p>
    <w:p w14:paraId="16D82557" w14:textId="2AB8F66B" w:rsidR="00D6769C" w:rsidRDefault="00D6769C" w:rsidP="00D6769C">
      <w:pPr>
        <w:tabs>
          <w:tab w:val="right" w:pos="10206"/>
        </w:tabs>
      </w:pPr>
      <w:r>
        <w:t xml:space="preserve">Using your knowledge of their structure and bonding, explain why water and methane undergo these processes </w:t>
      </w:r>
      <w:r w:rsidR="0011212A">
        <w:t>at such different temperatures.</w:t>
      </w:r>
    </w:p>
    <w:p w14:paraId="7D1D34F9" w14:textId="77777777" w:rsidR="00D6769C" w:rsidRDefault="00D6769C" w:rsidP="00D6769C">
      <w:pPr>
        <w:pStyle w:val="ListParagraph"/>
      </w:pPr>
    </w:p>
    <w:p w14:paraId="64862167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8BC4A75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3A811C68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62B9A93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51D5B63E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EBD553F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107C1ADF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41F8D58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497E2283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6FEE89D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7C2E8D86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20F83A41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6DDF8ABB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33DA0DD6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4F51A5C8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A51B7BC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7C02651C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2EDDDC2" w14:textId="77777777" w:rsidR="00D6769C" w:rsidRDefault="00D6769C" w:rsidP="00D6769C">
      <w:pPr>
        <w:tabs>
          <w:tab w:val="right" w:leader="dot" w:pos="10206"/>
        </w:tabs>
      </w:pPr>
    </w:p>
    <w:p w14:paraId="7A61153E" w14:textId="77777777" w:rsidR="00D6769C" w:rsidRDefault="00D6769C" w:rsidP="00D6769C">
      <w:pPr>
        <w:tabs>
          <w:tab w:val="right" w:leader="dot" w:pos="10206"/>
        </w:tabs>
      </w:pPr>
    </w:p>
    <w:p w14:paraId="4653843E" w14:textId="23155C4B" w:rsidR="00D26130" w:rsidRDefault="00D26130" w:rsidP="00D26130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br w:type="column"/>
      </w:r>
      <w:r>
        <w:lastRenderedPageBreak/>
        <w:tab/>
      </w:r>
      <w:r w:rsidRPr="00E577CE">
        <w:rPr>
          <w:b/>
        </w:rPr>
        <w:t>(</w:t>
      </w:r>
      <w:r>
        <w:rPr>
          <w:b/>
        </w:rPr>
        <w:t>2</w:t>
      </w:r>
      <w:r w:rsidRPr="00E577CE">
        <w:rPr>
          <w:b/>
        </w:rPr>
        <w:t xml:space="preserve"> marks)</w:t>
      </w:r>
    </w:p>
    <w:p w14:paraId="0C59C20C" w14:textId="0D031B43" w:rsidR="00FF44D1" w:rsidRDefault="00FF44D1" w:rsidP="00FF44D1">
      <w:pPr>
        <w:tabs>
          <w:tab w:val="right" w:pos="10206"/>
        </w:tabs>
      </w:pPr>
      <w:r>
        <w:t>Oxalic acid, H</w:t>
      </w:r>
      <w:r w:rsidRPr="002E4291">
        <w:rPr>
          <w:vertAlign w:val="subscript"/>
        </w:rPr>
        <w:t>2</w:t>
      </w:r>
      <w:r>
        <w:t>C</w:t>
      </w:r>
      <w:r w:rsidRPr="002E4291">
        <w:rPr>
          <w:vertAlign w:val="subscript"/>
        </w:rPr>
        <w:t>2</w:t>
      </w:r>
      <w:r>
        <w:t>O</w:t>
      </w:r>
      <w:r w:rsidRPr="002E4291">
        <w:rPr>
          <w:vertAlign w:val="subscript"/>
        </w:rPr>
        <w:t>4</w:t>
      </w:r>
      <w:r w:rsidRPr="007864FD">
        <w:t>•</w:t>
      </w:r>
      <w:r>
        <w:t>2H</w:t>
      </w:r>
      <w:r w:rsidRPr="002E4291">
        <w:rPr>
          <w:vertAlign w:val="subscript"/>
        </w:rPr>
        <w:t>2</w:t>
      </w:r>
      <w:r>
        <w:t xml:space="preserve">O, is a toxic substance found in rhubarb leaves. Solutions of oxalic acid are used in the dying and bleaching industries. </w:t>
      </w:r>
      <w:r>
        <w:br/>
      </w:r>
      <w:r>
        <w:br/>
        <w:t>What is the concentration, in mol L</w:t>
      </w:r>
      <w:r w:rsidRPr="002E4291">
        <w:rPr>
          <w:vertAlign w:val="superscript"/>
        </w:rPr>
        <w:t>-1</w:t>
      </w:r>
      <w:r>
        <w:t>, of an oxalic acid solution of 10.2 g of oxalic acid d</w:t>
      </w:r>
      <w:r w:rsidR="00D26130">
        <w:t>issolved in 200 mL of solution?</w:t>
      </w:r>
    </w:p>
    <w:p w14:paraId="6A76087B" w14:textId="77777777" w:rsidR="00FF44D1" w:rsidRDefault="00FF44D1" w:rsidP="00FF44D1">
      <w:pPr>
        <w:pStyle w:val="ListParagraph"/>
      </w:pPr>
    </w:p>
    <w:p w14:paraId="4D304F21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5158917C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4DD21C7C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09BA41B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DF3583B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B8CA0A8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1CFC22FA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0FD6916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59532A6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7C4EB6A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18880492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5241E52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45ABFBFE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4B39980E" w14:textId="252B7593" w:rsidR="00D26130" w:rsidRDefault="00D26130" w:rsidP="00D26130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>
        <w:rPr>
          <w:b/>
        </w:rPr>
        <w:t>3</w:t>
      </w:r>
      <w:r w:rsidRPr="00E577CE">
        <w:rPr>
          <w:b/>
        </w:rPr>
        <w:t xml:space="preserve"> marks)</w:t>
      </w:r>
    </w:p>
    <w:p w14:paraId="7B13B12E" w14:textId="77777777" w:rsidR="00FF44D1" w:rsidRDefault="00FF44D1" w:rsidP="00FF44D1">
      <w:pPr>
        <w:tabs>
          <w:tab w:val="right" w:pos="10206"/>
        </w:tabs>
      </w:pPr>
      <w:r>
        <w:t>A group of students wanted to measure the rate of reaction between magnesium and hydrochloric acid at different temperatures. The equation for the reaction is:</w:t>
      </w:r>
    </w:p>
    <w:p w14:paraId="3D812EEB" w14:textId="77777777" w:rsidR="00FF44D1" w:rsidRPr="002E4291" w:rsidRDefault="00FF44D1" w:rsidP="00FF44D1">
      <w:pPr>
        <w:tabs>
          <w:tab w:val="right" w:pos="10206"/>
        </w:tabs>
        <w:jc w:val="center"/>
      </w:pPr>
      <w:r>
        <w:t xml:space="preserve">Mg + 2 HCℓ </w:t>
      </w:r>
      <w:r>
        <w:sym w:font="Wingdings" w:char="F0E0"/>
      </w:r>
      <w:r>
        <w:t xml:space="preserve"> MgCℓ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</w:p>
    <w:p w14:paraId="1FF1B4EE" w14:textId="77777777" w:rsidR="00FF44D1" w:rsidRDefault="00FF44D1" w:rsidP="00FF44D1">
      <w:pPr>
        <w:tabs>
          <w:tab w:val="right" w:pos="10206"/>
        </w:tabs>
      </w:pPr>
      <w:r>
        <w:t xml:space="preserve">In order to avoid conflicting results, the students wanted to ensure that they had sufficient acid to react with all of the magnesium. </w:t>
      </w:r>
    </w:p>
    <w:p w14:paraId="16B6D3D9" w14:textId="5B4797B2" w:rsidR="00FF44D1" w:rsidRDefault="00D26130" w:rsidP="00FF44D1">
      <w:pPr>
        <w:tabs>
          <w:tab w:val="right" w:pos="10206"/>
        </w:tabs>
      </w:pPr>
      <w:r>
        <w:t xml:space="preserve">What volume of 0.1 mol </w:t>
      </w:r>
      <w:r w:rsidR="00FF44D1">
        <w:t>L</w:t>
      </w:r>
      <w:r>
        <w:rPr>
          <w:vertAlign w:val="superscript"/>
        </w:rPr>
        <w:t>-1</w:t>
      </w:r>
      <w:r w:rsidR="00FF44D1">
        <w:t xml:space="preserve"> acid would be required to completely react with 1 g strips of magnesium?</w:t>
      </w:r>
    </w:p>
    <w:p w14:paraId="3CF4ABF2" w14:textId="77777777" w:rsidR="00D26130" w:rsidRDefault="00D26130" w:rsidP="00FF44D1">
      <w:pPr>
        <w:pStyle w:val="ListParagraph"/>
        <w:tabs>
          <w:tab w:val="right" w:leader="dot" w:pos="10206"/>
        </w:tabs>
        <w:ind w:left="0"/>
      </w:pPr>
    </w:p>
    <w:p w14:paraId="6E4DDE2D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C5165C0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19B944E7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739516B3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994C77D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BB5E6FF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2C6B7D4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2B2194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7580CF1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6995DA28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4DF15E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6D585C44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71D887A0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AD7E6C2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67BC6E06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42D5DC4F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21718D68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C4A85EE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7200C94F" w14:textId="77777777" w:rsidR="00944C2C" w:rsidRDefault="00FF44D1" w:rsidP="00FF44D1">
      <w:r>
        <w:t xml:space="preserve"> </w:t>
      </w:r>
    </w:p>
    <w:p w14:paraId="2337D157" w14:textId="77777777" w:rsidR="00FF44D1" w:rsidRDefault="00FF44D1">
      <w:r>
        <w:br w:type="page"/>
      </w:r>
    </w:p>
    <w:p w14:paraId="0F4A422D" w14:textId="664C6C59" w:rsidR="00D26130" w:rsidRDefault="00D26130" w:rsidP="00D26130">
      <w:pPr>
        <w:pStyle w:val="ListParagraph"/>
        <w:numPr>
          <w:ilvl w:val="0"/>
          <w:numId w:val="18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>
        <w:rPr>
          <w:b/>
        </w:rPr>
        <w:t>2</w:t>
      </w:r>
      <w:r w:rsidRPr="00E577CE">
        <w:rPr>
          <w:b/>
        </w:rPr>
        <w:t xml:space="preserve"> marks)</w:t>
      </w:r>
    </w:p>
    <w:p w14:paraId="11A02D68" w14:textId="77777777" w:rsidR="00944C2C" w:rsidRDefault="00944C2C" w:rsidP="00944C2C">
      <w:pPr>
        <w:tabs>
          <w:tab w:val="right" w:pos="10206"/>
        </w:tabs>
      </w:pPr>
      <w:r>
        <w:t>Caffeine is a stimulant drug that is found in coffee, tea, energy drinks and some soft drinks. The concentration of caffeine in drinks can be determined using HPLC.</w:t>
      </w:r>
    </w:p>
    <w:p w14:paraId="48FAA64E" w14:textId="77777777" w:rsidR="00944C2C" w:rsidRDefault="00944C2C" w:rsidP="00944C2C">
      <w:pPr>
        <w:tabs>
          <w:tab w:val="right" w:pos="10206"/>
        </w:tabs>
      </w:pPr>
      <w:r w:rsidRPr="00944C2C">
        <w:t>Four caffeine standard solutions containing 50 ppm, 100 ppm, 150 ppm and 200 ppm were prepared. 25</w:t>
      </w:r>
      <w:r>
        <w:t> </w:t>
      </w:r>
      <w:r w:rsidRPr="00944C2C">
        <w:t>μ</w:t>
      </w:r>
      <w:r>
        <w:t>L of each sample was injected into the HPLC column. The peak areas were measured and used to construct the calibration graph below. The chromatograms of the standard solutions each produced a single peak at a retention time of 96 seconds.</w:t>
      </w:r>
    </w:p>
    <w:p w14:paraId="52CAC8AA" w14:textId="77777777" w:rsidR="00944C2C" w:rsidRDefault="00944C2C" w:rsidP="00944C2C">
      <w:pPr>
        <w:tabs>
          <w:tab w:val="right" w:pos="10206"/>
        </w:tabs>
      </w:pPr>
      <w:r w:rsidRPr="00944C2C">
        <w:rPr>
          <w:noProof/>
          <w:lang w:eastAsia="en-AU"/>
        </w:rPr>
        <w:drawing>
          <wp:inline distT="0" distB="0" distL="0" distR="0" wp14:anchorId="229CC76F" wp14:editId="739BC403">
            <wp:extent cx="6352560" cy="48315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60" cy="48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102CA" w14:textId="77777777" w:rsidR="00944C2C" w:rsidRDefault="00944C2C" w:rsidP="00944C2C">
      <w:pPr>
        <w:tabs>
          <w:tab w:val="right" w:pos="10206"/>
        </w:tabs>
      </w:pPr>
    </w:p>
    <w:p w14:paraId="1854E1D7" w14:textId="1B2EFBE7" w:rsidR="00944C2C" w:rsidRDefault="00944C2C" w:rsidP="00944C2C">
      <w:pPr>
        <w:tabs>
          <w:tab w:val="right" w:pos="10206"/>
        </w:tabs>
      </w:pPr>
      <w:r>
        <w:t xml:space="preserve">25 </w:t>
      </w:r>
      <w:r w:rsidRPr="00944C2C">
        <w:t>μ</w:t>
      </w:r>
      <w:r>
        <w:t>L samples of various drinks though</w:t>
      </w:r>
      <w:r w:rsidR="0070016E">
        <w:t>t</w:t>
      </w:r>
      <w:bookmarkStart w:id="0" w:name="_GoBack"/>
      <w:bookmarkEnd w:id="0"/>
      <w:r>
        <w:t xml:space="preserve"> to contain caffeine were then separately pass</w:t>
      </w:r>
      <w:r w:rsidR="00C15B1E">
        <w:t>ed</w:t>
      </w:r>
      <w:r>
        <w:t xml:space="preserve"> through the HPLC column. The results are summarised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74"/>
        <w:gridCol w:w="2427"/>
      </w:tblGrid>
      <w:tr w:rsidR="00944C2C" w14:paraId="36E054AB" w14:textId="77777777" w:rsidTr="00944C2C">
        <w:trPr>
          <w:trHeight w:val="719"/>
          <w:jc w:val="center"/>
        </w:trPr>
        <w:tc>
          <w:tcPr>
            <w:tcW w:w="1980" w:type="dxa"/>
            <w:vAlign w:val="center"/>
          </w:tcPr>
          <w:p w14:paraId="0B68C283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Sample</w:t>
            </w:r>
          </w:p>
        </w:tc>
        <w:tc>
          <w:tcPr>
            <w:tcW w:w="2874" w:type="dxa"/>
            <w:vAlign w:val="center"/>
          </w:tcPr>
          <w:p w14:paraId="4CFAC10E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 xml:space="preserve">Retention time of </w:t>
            </w:r>
            <w:r>
              <w:rPr>
                <w:b/>
              </w:rPr>
              <w:br/>
            </w:r>
            <w:r w:rsidRPr="00944C2C">
              <w:rPr>
                <w:b/>
              </w:rPr>
              <w:t>major peak (seconds)</w:t>
            </w:r>
          </w:p>
        </w:tc>
        <w:tc>
          <w:tcPr>
            <w:tcW w:w="2427" w:type="dxa"/>
            <w:vAlign w:val="center"/>
          </w:tcPr>
          <w:p w14:paraId="4ACD0908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Peak area of largest peak</w:t>
            </w:r>
          </w:p>
        </w:tc>
      </w:tr>
      <w:tr w:rsidR="00944C2C" w14:paraId="303BB406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571CF90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A</w:t>
            </w:r>
          </w:p>
        </w:tc>
        <w:tc>
          <w:tcPr>
            <w:tcW w:w="2874" w:type="dxa"/>
            <w:vAlign w:val="center"/>
          </w:tcPr>
          <w:p w14:paraId="0D89E09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96</w:t>
            </w:r>
          </w:p>
        </w:tc>
        <w:tc>
          <w:tcPr>
            <w:tcW w:w="2427" w:type="dxa"/>
            <w:vAlign w:val="center"/>
          </w:tcPr>
          <w:p w14:paraId="7D79443C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12 000</w:t>
            </w:r>
          </w:p>
        </w:tc>
      </w:tr>
      <w:tr w:rsidR="00944C2C" w14:paraId="7F43B7CE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7D76185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B</w:t>
            </w:r>
          </w:p>
        </w:tc>
        <w:tc>
          <w:tcPr>
            <w:tcW w:w="2874" w:type="dxa"/>
            <w:vAlign w:val="center"/>
          </w:tcPr>
          <w:p w14:paraId="369039AA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32</w:t>
            </w:r>
          </w:p>
        </w:tc>
        <w:tc>
          <w:tcPr>
            <w:tcW w:w="2427" w:type="dxa"/>
            <w:vAlign w:val="center"/>
          </w:tcPr>
          <w:p w14:paraId="5600FF01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  8 500</w:t>
            </w:r>
          </w:p>
        </w:tc>
      </w:tr>
    </w:tbl>
    <w:p w14:paraId="63EF4FFF" w14:textId="77777777" w:rsidR="00944C2C" w:rsidRDefault="00944C2C" w:rsidP="00944C2C">
      <w:pPr>
        <w:tabs>
          <w:tab w:val="right" w:pos="10206"/>
        </w:tabs>
      </w:pPr>
    </w:p>
    <w:p w14:paraId="6EDCD4B5" w14:textId="77777777" w:rsidR="00944C2C" w:rsidRDefault="00944C2C" w:rsidP="00944C2C">
      <w:pPr>
        <w:pStyle w:val="ListParagraph"/>
        <w:numPr>
          <w:ilvl w:val="0"/>
          <w:numId w:val="3"/>
        </w:numPr>
        <w:tabs>
          <w:tab w:val="right" w:pos="10206"/>
        </w:tabs>
      </w:pPr>
      <w:r>
        <w:t xml:space="preserve">What is the concentration, in ppm, of caffeine in soft drink A? </w:t>
      </w:r>
      <w:r w:rsidR="00606E9A">
        <w:tab/>
        <w:t>(1 mark)</w:t>
      </w:r>
    </w:p>
    <w:p w14:paraId="28D91340" w14:textId="77777777" w:rsidR="00944C2C" w:rsidRDefault="00944C2C" w:rsidP="00944C2C">
      <w:pPr>
        <w:pStyle w:val="ListParagraph"/>
        <w:tabs>
          <w:tab w:val="right" w:pos="10206"/>
        </w:tabs>
        <w:ind w:left="644"/>
      </w:pPr>
    </w:p>
    <w:p w14:paraId="2AC43C84" w14:textId="77777777" w:rsidR="00944C2C" w:rsidRDefault="00944C2C" w:rsidP="00944C2C">
      <w:pPr>
        <w:pStyle w:val="ListParagraph"/>
        <w:tabs>
          <w:tab w:val="right" w:leader="dot" w:pos="10206"/>
        </w:tabs>
      </w:pPr>
      <w:r>
        <w:tab/>
      </w:r>
    </w:p>
    <w:p w14:paraId="45526B9F" w14:textId="77777777" w:rsidR="00944C2C" w:rsidRDefault="00944C2C" w:rsidP="00944C2C">
      <w:pPr>
        <w:pStyle w:val="ListParagraph"/>
        <w:tabs>
          <w:tab w:val="right" w:leader="dot" w:pos="10206"/>
        </w:tabs>
      </w:pPr>
    </w:p>
    <w:p w14:paraId="05F77A2C" w14:textId="77777777" w:rsidR="00944C2C" w:rsidRDefault="00944C2C" w:rsidP="00944C2C">
      <w:pPr>
        <w:pStyle w:val="ListParagraph"/>
        <w:tabs>
          <w:tab w:val="right" w:leader="dot" w:pos="10206"/>
        </w:tabs>
      </w:pPr>
      <w:r>
        <w:tab/>
      </w:r>
    </w:p>
    <w:p w14:paraId="0216A16F" w14:textId="77777777" w:rsidR="00ED09AA" w:rsidRDefault="00F96C16" w:rsidP="00ED09AA">
      <w:pPr>
        <w:tabs>
          <w:tab w:val="right" w:pos="10206"/>
        </w:tabs>
      </w:pPr>
      <w:r w:rsidRPr="00F96C16">
        <w:rPr>
          <w:noProof/>
          <w:lang w:eastAsia="en-AU"/>
        </w:rPr>
        <w:lastRenderedPageBreak/>
        <w:drawing>
          <wp:inline distT="0" distB="0" distL="0" distR="0" wp14:anchorId="39BBAD5D" wp14:editId="6FF68F71">
            <wp:extent cx="6479243" cy="6637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94"/>
                    <a:stretch/>
                  </pic:blipFill>
                  <pic:spPr bwMode="auto">
                    <a:xfrm>
                      <a:off x="0" y="0"/>
                      <a:ext cx="6479540" cy="663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BE2AF" w14:textId="77777777" w:rsidR="00FF44D1" w:rsidRDefault="00FF44D1" w:rsidP="00ED09AA">
      <w:pPr>
        <w:tabs>
          <w:tab w:val="right" w:pos="10206"/>
        </w:tabs>
      </w:pPr>
    </w:p>
    <w:p w14:paraId="497438BB" w14:textId="77777777" w:rsidR="00F96C16" w:rsidRDefault="00F96C16" w:rsidP="00F96C16">
      <w:pPr>
        <w:pStyle w:val="ListParagraph"/>
        <w:numPr>
          <w:ilvl w:val="0"/>
          <w:numId w:val="3"/>
        </w:numPr>
        <w:tabs>
          <w:tab w:val="right" w:pos="10206"/>
        </w:tabs>
      </w:pPr>
      <w:r>
        <w:t>What evidence is presented in the chromatogram that supports the conclusion that soft drink B does not contain any caffeine?</w:t>
      </w:r>
      <w:r>
        <w:tab/>
        <w:t xml:space="preserve">(1 mark) </w:t>
      </w:r>
    </w:p>
    <w:p w14:paraId="0AB130A8" w14:textId="77777777" w:rsidR="00F96C16" w:rsidRDefault="00F96C16" w:rsidP="00F96C16">
      <w:pPr>
        <w:pStyle w:val="ListParagraph"/>
        <w:tabs>
          <w:tab w:val="right" w:pos="10206"/>
        </w:tabs>
        <w:ind w:left="644"/>
      </w:pPr>
    </w:p>
    <w:p w14:paraId="4AA464E3" w14:textId="77777777" w:rsidR="00F96C16" w:rsidRDefault="00F96C16" w:rsidP="00F96C16">
      <w:pPr>
        <w:pStyle w:val="ListParagraph"/>
        <w:tabs>
          <w:tab w:val="right" w:leader="dot" w:pos="10206"/>
        </w:tabs>
      </w:pPr>
      <w:r>
        <w:tab/>
      </w:r>
    </w:p>
    <w:p w14:paraId="1FBF39B9" w14:textId="77777777" w:rsidR="00F96C16" w:rsidRDefault="00F96C16" w:rsidP="00F96C16">
      <w:pPr>
        <w:pStyle w:val="ListParagraph"/>
        <w:tabs>
          <w:tab w:val="right" w:leader="dot" w:pos="10206"/>
        </w:tabs>
      </w:pPr>
    </w:p>
    <w:p w14:paraId="06163F35" w14:textId="77777777" w:rsidR="00F96C16" w:rsidRDefault="00F96C16" w:rsidP="00F96C16">
      <w:pPr>
        <w:pStyle w:val="ListParagraph"/>
        <w:tabs>
          <w:tab w:val="right" w:leader="dot" w:pos="10206"/>
        </w:tabs>
      </w:pPr>
      <w:r>
        <w:tab/>
      </w:r>
    </w:p>
    <w:p w14:paraId="1E83954B" w14:textId="77777777" w:rsidR="00F96C16" w:rsidRDefault="00F96C16" w:rsidP="00F96C16">
      <w:pPr>
        <w:pStyle w:val="ListParagraph"/>
        <w:tabs>
          <w:tab w:val="right" w:leader="dot" w:pos="10206"/>
        </w:tabs>
      </w:pPr>
    </w:p>
    <w:p w14:paraId="39032B33" w14:textId="77777777" w:rsidR="00F96C16" w:rsidRDefault="00F96C16" w:rsidP="00F96C16">
      <w:pPr>
        <w:pStyle w:val="ListParagraph"/>
        <w:tabs>
          <w:tab w:val="right" w:leader="dot" w:pos="10206"/>
        </w:tabs>
      </w:pPr>
      <w:r>
        <w:tab/>
      </w:r>
    </w:p>
    <w:p w14:paraId="499D0BE8" w14:textId="77777777" w:rsidR="00F96C16" w:rsidRDefault="00F96C16" w:rsidP="00F96C16">
      <w:pPr>
        <w:pStyle w:val="ListParagraph"/>
        <w:tabs>
          <w:tab w:val="right" w:leader="dot" w:pos="10206"/>
        </w:tabs>
      </w:pPr>
    </w:p>
    <w:p w14:paraId="28DEAEF4" w14:textId="77777777" w:rsidR="00606E9A" w:rsidRDefault="00606E9A" w:rsidP="009A21F4"/>
    <w:p w14:paraId="01EAA128" w14:textId="77777777" w:rsidR="00D6769C" w:rsidRPr="009A21F4" w:rsidRDefault="00D6769C" w:rsidP="00D6769C">
      <w:pPr>
        <w:pStyle w:val="ListParagraph"/>
        <w:tabs>
          <w:tab w:val="right" w:leader="dot" w:pos="10206"/>
        </w:tabs>
        <w:ind w:left="0"/>
      </w:pPr>
    </w:p>
    <w:sectPr w:rsidR="00D6769C" w:rsidRPr="009A21F4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720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B6BA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A7B5ECD"/>
    <w:multiLevelType w:val="multilevel"/>
    <w:tmpl w:val="C822572E"/>
    <w:lvl w:ilvl="0">
      <w:start w:val="1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5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12"/>
  </w:num>
  <w:num w:numId="5">
    <w:abstractNumId w:val="17"/>
  </w:num>
  <w:num w:numId="6">
    <w:abstractNumId w:val="10"/>
  </w:num>
  <w:num w:numId="7">
    <w:abstractNumId w:val="15"/>
  </w:num>
  <w:num w:numId="8">
    <w:abstractNumId w:val="13"/>
  </w:num>
  <w:num w:numId="9">
    <w:abstractNumId w:val="7"/>
  </w:num>
  <w:num w:numId="10">
    <w:abstractNumId w:val="3"/>
  </w:num>
  <w:num w:numId="11">
    <w:abstractNumId w:val="8"/>
  </w:num>
  <w:num w:numId="12">
    <w:abstractNumId w:val="4"/>
  </w:num>
  <w:num w:numId="13">
    <w:abstractNumId w:val="14"/>
  </w:num>
  <w:num w:numId="14">
    <w:abstractNumId w:val="11"/>
  </w:num>
  <w:num w:numId="15">
    <w:abstractNumId w:val="5"/>
  </w:num>
  <w:num w:numId="16">
    <w:abstractNumId w:val="1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528E2"/>
    <w:rsid w:val="0011212A"/>
    <w:rsid w:val="001A2819"/>
    <w:rsid w:val="002E2F6A"/>
    <w:rsid w:val="002E4291"/>
    <w:rsid w:val="00381C4E"/>
    <w:rsid w:val="00533B8A"/>
    <w:rsid w:val="00606E9A"/>
    <w:rsid w:val="00681B9D"/>
    <w:rsid w:val="00684B36"/>
    <w:rsid w:val="00684D9D"/>
    <w:rsid w:val="0070016E"/>
    <w:rsid w:val="0076711E"/>
    <w:rsid w:val="007864FD"/>
    <w:rsid w:val="007E5AF5"/>
    <w:rsid w:val="00941398"/>
    <w:rsid w:val="00944C2C"/>
    <w:rsid w:val="009A21F4"/>
    <w:rsid w:val="00A829E5"/>
    <w:rsid w:val="00B97055"/>
    <w:rsid w:val="00C15B1E"/>
    <w:rsid w:val="00D0663A"/>
    <w:rsid w:val="00D26130"/>
    <w:rsid w:val="00D6769C"/>
    <w:rsid w:val="00E511E6"/>
    <w:rsid w:val="00E86ADA"/>
    <w:rsid w:val="00EB33A4"/>
    <w:rsid w:val="00ED09AA"/>
    <w:rsid w:val="00F63874"/>
    <w:rsid w:val="00F96C16"/>
    <w:rsid w:val="00FE2646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9D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9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9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DC1E468</Template>
  <TotalTime>37</TotalTime>
  <Pages>13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SIMMONDS Catherine</cp:lastModifiedBy>
  <cp:revision>6</cp:revision>
  <cp:lastPrinted>2016-08-17T23:41:00Z</cp:lastPrinted>
  <dcterms:created xsi:type="dcterms:W3CDTF">2015-09-13T13:11:00Z</dcterms:created>
  <dcterms:modified xsi:type="dcterms:W3CDTF">2017-07-27T00:35:00Z</dcterms:modified>
</cp:coreProperties>
</file>