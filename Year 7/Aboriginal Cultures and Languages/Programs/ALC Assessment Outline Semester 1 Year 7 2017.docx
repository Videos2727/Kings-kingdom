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EFC" w:rsidRPr="00505EFC" w:rsidRDefault="00F11EA3" w:rsidP="00505EFC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720" w:right="-720"/>
        <w:rPr>
          <w:rFonts w:ascii="Franklin Gothic Medium" w:hAnsi="Franklin Gothic Medium" w:cs="Tahoma"/>
          <w:sz w:val="44"/>
          <w:szCs w:val="44"/>
        </w:rPr>
      </w:pPr>
      <w:bookmarkStart w:id="0" w:name="_GoBack"/>
      <w:bookmarkEnd w:id="0"/>
      <w:r>
        <w:rPr>
          <w:sz w:val="44"/>
          <w:szCs w:val="44"/>
          <w:u w:val="single"/>
        </w:rPr>
        <w:t xml:space="preserve">Semester 1: </w:t>
      </w:r>
      <w:r w:rsidR="004C3AF0" w:rsidRPr="00F11EA3">
        <w:rPr>
          <w:sz w:val="44"/>
          <w:szCs w:val="44"/>
          <w:u w:val="single"/>
        </w:rPr>
        <w:t>A</w:t>
      </w:r>
      <w:r w:rsidR="00BA0BAA" w:rsidRPr="00F11EA3">
        <w:rPr>
          <w:sz w:val="44"/>
          <w:szCs w:val="44"/>
          <w:u w:val="single"/>
        </w:rPr>
        <w:t>ssessment O</w:t>
      </w:r>
      <w:r w:rsidR="007D70D1" w:rsidRPr="00F11EA3">
        <w:rPr>
          <w:sz w:val="44"/>
          <w:szCs w:val="44"/>
          <w:u w:val="single"/>
        </w:rPr>
        <w:t>utline</w:t>
      </w:r>
      <w:r w:rsidR="00E15698" w:rsidRPr="00F11EA3">
        <w:rPr>
          <w:sz w:val="44"/>
          <w:szCs w:val="44"/>
          <w:u w:val="single"/>
        </w:rPr>
        <w:t>:</w:t>
      </w:r>
      <w:r w:rsidR="001931C0" w:rsidRPr="00F11EA3">
        <w:rPr>
          <w:sz w:val="44"/>
          <w:szCs w:val="44"/>
        </w:rPr>
        <w:t xml:space="preserve"> </w:t>
      </w:r>
      <w:r w:rsidR="003D5D39">
        <w:rPr>
          <w:rFonts w:ascii="Franklin Gothic Medium" w:hAnsi="Franklin Gothic Medium" w:cs="Tahoma"/>
          <w:sz w:val="44"/>
          <w:szCs w:val="44"/>
        </w:rPr>
        <w:t>Aboriginal Language and Culture</w:t>
      </w:r>
    </w:p>
    <w:p w:rsidR="00505EFC" w:rsidRPr="0087210B" w:rsidRDefault="00505EFC" w:rsidP="00505EFC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720" w:right="-720"/>
        <w:rPr>
          <w:rFonts w:ascii="Franklin Gothic Medium" w:hAnsi="Franklin Gothic Medium" w:cs="Tahoma"/>
          <w:sz w:val="16"/>
          <w:szCs w:val="16"/>
        </w:rPr>
      </w:pPr>
      <w:r w:rsidRPr="0087210B">
        <w:rPr>
          <w:rFonts w:ascii="Franklin Gothic Medium" w:hAnsi="Franklin Gothic Medium" w:cs="Tahoma"/>
          <w:sz w:val="16"/>
          <w:szCs w:val="16"/>
        </w:rPr>
        <w:t xml:space="preserve"> </w:t>
      </w:r>
    </w:p>
    <w:p w:rsidR="00505EFC" w:rsidRPr="00505EFC" w:rsidRDefault="00505EFC" w:rsidP="00505EFC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720" w:right="-720"/>
        <w:rPr>
          <w:rFonts w:ascii="Franklin Gothic Medium" w:hAnsi="Franklin Gothic Medium"/>
          <w:sz w:val="44"/>
          <w:szCs w:val="44"/>
        </w:rPr>
      </w:pPr>
      <w:r w:rsidRPr="00505EFC">
        <w:rPr>
          <w:rFonts w:ascii="Franklin Gothic Medium" w:hAnsi="Franklin Gothic Medium"/>
          <w:sz w:val="44"/>
          <w:szCs w:val="44"/>
        </w:rPr>
        <w:t>Assessment Outline: Semester 1, 2017</w:t>
      </w:r>
      <w:r w:rsidR="003D5D39">
        <w:rPr>
          <w:rFonts w:ascii="Franklin Gothic Medium" w:hAnsi="Franklin Gothic Medium"/>
          <w:sz w:val="44"/>
          <w:szCs w:val="44"/>
        </w:rPr>
        <w:t xml:space="preserve"> – Year 7</w:t>
      </w:r>
      <w:r>
        <w:rPr>
          <w:rFonts w:ascii="Franklin Gothic Medium" w:hAnsi="Franklin Gothic Medium"/>
          <w:sz w:val="44"/>
          <w:szCs w:val="44"/>
        </w:rPr>
        <w:t xml:space="preserve"> HASS Elective</w:t>
      </w:r>
    </w:p>
    <w:p w:rsidR="00897899" w:rsidRPr="00D8164D" w:rsidRDefault="00897899" w:rsidP="00550CF4">
      <w:pPr>
        <w:pStyle w:val="Heading1"/>
        <w:ind w:left="-426"/>
        <w:rPr>
          <w:b/>
          <w:color w:val="auto"/>
          <w:sz w:val="16"/>
          <w:szCs w:val="16"/>
        </w:rPr>
      </w:pPr>
    </w:p>
    <w:tbl>
      <w:tblPr>
        <w:tblpPr w:leftFromText="180" w:rightFromText="180" w:vertAnchor="text" w:horzAnchor="page" w:tblpX="976" w:tblpY="31"/>
        <w:tblW w:w="5000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2414"/>
        <w:gridCol w:w="1134"/>
        <w:gridCol w:w="2268"/>
        <w:gridCol w:w="8152"/>
      </w:tblGrid>
      <w:tr w:rsidR="00981665" w:rsidRPr="0017191C" w:rsidTr="00550CF4">
        <w:tc>
          <w:tcPr>
            <w:tcW w:w="86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11EA3" w:rsidRDefault="00243995" w:rsidP="00243995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 xml:space="preserve">Assessment </w:t>
            </w: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br/>
              <w:t xml:space="preserve">type </w:t>
            </w:r>
          </w:p>
        </w:tc>
        <w:tc>
          <w:tcPr>
            <w:tcW w:w="40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11EA3" w:rsidRDefault="00243995" w:rsidP="00243995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 xml:space="preserve">Assessment </w:t>
            </w:r>
          </w:p>
          <w:p w:rsidR="00243995" w:rsidRPr="00F11EA3" w:rsidRDefault="00243995" w:rsidP="00243995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 xml:space="preserve">task </w:t>
            </w:r>
          </w:p>
          <w:p w:rsidR="00243995" w:rsidRPr="00F11EA3" w:rsidRDefault="00243995" w:rsidP="00243995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>weighting</w:t>
            </w:r>
          </w:p>
        </w:tc>
        <w:tc>
          <w:tcPr>
            <w:tcW w:w="812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11EA3" w:rsidRDefault="00243995" w:rsidP="00243995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 xml:space="preserve">When/start and </w:t>
            </w: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br/>
              <w:t>submission date</w:t>
            </w:r>
          </w:p>
        </w:tc>
        <w:tc>
          <w:tcPr>
            <w:tcW w:w="2918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:rsidR="00243995" w:rsidRPr="00F11EA3" w:rsidRDefault="00243995" w:rsidP="00243995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>Assessment task</w:t>
            </w:r>
          </w:p>
        </w:tc>
      </w:tr>
      <w:tr w:rsidR="00981665" w:rsidRPr="0017191C" w:rsidTr="00D8164D">
        <w:trPr>
          <w:trHeight w:val="1067"/>
        </w:trPr>
        <w:tc>
          <w:tcPr>
            <w:tcW w:w="8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Default="0098166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Aboriginal Culture</w:t>
            </w:r>
          </w:p>
          <w:p w:rsidR="00981665" w:rsidRPr="00CC4A70" w:rsidRDefault="0098166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Photo-Essay</w:t>
            </w:r>
            <w:r w:rsidR="00550CF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(1A)</w:t>
            </w:r>
          </w:p>
          <w:p w:rsidR="0022634E" w:rsidRPr="00CC4A70" w:rsidRDefault="0022634E" w:rsidP="00D77784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C4A7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</w:t>
            </w:r>
            <w:r w:rsidR="00D7778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In-class</w:t>
            </w:r>
            <w:r w:rsidR="00525C9B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  <w:r w:rsidR="00D7778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Assessment</w:t>
            </w:r>
            <w:r w:rsidRPr="00CC4A7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4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C4A70" w:rsidRDefault="000163B8" w:rsidP="00243995">
            <w:pPr>
              <w:jc w:val="center"/>
              <w:rPr>
                <w:rFonts w:cs="Arial"/>
                <w:b/>
                <w:sz w:val="20"/>
                <w:szCs w:val="20"/>
                <w:lang w:val="en-US" w:eastAsia="en-US"/>
              </w:rPr>
            </w:pPr>
            <w:r>
              <w:rPr>
                <w:rFonts w:cs="Arial"/>
                <w:b/>
                <w:sz w:val="20"/>
                <w:szCs w:val="20"/>
                <w:lang w:val="en-US" w:eastAsia="en-US"/>
              </w:rPr>
              <w:t>10</w:t>
            </w:r>
            <w:r w:rsidR="00243995" w:rsidRPr="00CC4A70">
              <w:rPr>
                <w:rFonts w:cs="Arial"/>
                <w:b/>
                <w:sz w:val="20"/>
                <w:szCs w:val="20"/>
                <w:lang w:val="en-US" w:eastAsia="en-US"/>
              </w:rPr>
              <w:t>%</w:t>
            </w:r>
          </w:p>
        </w:tc>
        <w:tc>
          <w:tcPr>
            <w:tcW w:w="81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C4A70" w:rsidRDefault="00E15698" w:rsidP="00D77784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C4A70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 1</w:t>
            </w:r>
            <w:r w:rsidR="001C481D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, Week </w:t>
            </w:r>
            <w:r w:rsidR="00D77784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4</w:t>
            </w:r>
          </w:p>
        </w:tc>
        <w:tc>
          <w:tcPr>
            <w:tcW w:w="29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867B2" w:rsidRDefault="003867B2" w:rsidP="00B5364C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  <w:sz w:val="20"/>
                <w:szCs w:val="20"/>
              </w:rPr>
            </w:pPr>
          </w:p>
          <w:p w:rsidR="003867B2" w:rsidRDefault="00E15698" w:rsidP="00B5364C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  <w:sz w:val="18"/>
                <w:szCs w:val="18"/>
              </w:rPr>
            </w:pPr>
            <w:r w:rsidRPr="00CC4A70">
              <w:rPr>
                <w:rFonts w:cs="Arial"/>
                <w:b/>
                <w:sz w:val="20"/>
                <w:szCs w:val="20"/>
              </w:rPr>
              <w:t>Assessment 1</w:t>
            </w:r>
            <w:r w:rsidR="00A71997">
              <w:rPr>
                <w:rFonts w:cs="Arial"/>
                <w:b/>
                <w:sz w:val="20"/>
                <w:szCs w:val="20"/>
              </w:rPr>
              <w:t>A</w:t>
            </w:r>
            <w:r w:rsidR="00243995" w:rsidRPr="00CC4A70">
              <w:rPr>
                <w:rFonts w:cs="Arial"/>
                <w:b/>
                <w:sz w:val="20"/>
                <w:szCs w:val="20"/>
              </w:rPr>
              <w:t xml:space="preserve">: In-Class </w:t>
            </w:r>
            <w:r w:rsidR="008544AB">
              <w:rPr>
                <w:rFonts w:cs="Arial"/>
                <w:b/>
                <w:sz w:val="20"/>
                <w:szCs w:val="20"/>
              </w:rPr>
              <w:t xml:space="preserve">Power Point </w:t>
            </w:r>
            <w:r w:rsidR="006C1271">
              <w:rPr>
                <w:rFonts w:cs="Arial"/>
                <w:b/>
                <w:sz w:val="20"/>
                <w:szCs w:val="20"/>
              </w:rPr>
              <w:t>Photo-Essay</w:t>
            </w:r>
            <w:r w:rsidR="00243995" w:rsidRPr="00CC4A70">
              <w:rPr>
                <w:rFonts w:cs="Arial"/>
                <w:b/>
                <w:sz w:val="20"/>
                <w:szCs w:val="20"/>
              </w:rPr>
              <w:t>:</w:t>
            </w:r>
            <w:r w:rsidR="00C15211" w:rsidRPr="00CC4A70">
              <w:rPr>
                <w:rFonts w:cs="Arial"/>
                <w:sz w:val="20"/>
                <w:szCs w:val="20"/>
              </w:rPr>
              <w:t xml:space="preserve"> </w:t>
            </w:r>
            <w:r w:rsidR="006C1271">
              <w:rPr>
                <w:rFonts w:cs="Arial"/>
                <w:sz w:val="20"/>
                <w:szCs w:val="20"/>
              </w:rPr>
              <w:t>Aspects of Aboriginal Culture.</w:t>
            </w:r>
          </w:p>
          <w:p w:rsidR="003867B2" w:rsidRPr="00CC4A70" w:rsidRDefault="003867B2" w:rsidP="00B5364C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  <w:sz w:val="18"/>
                <w:szCs w:val="18"/>
              </w:rPr>
            </w:pPr>
          </w:p>
        </w:tc>
      </w:tr>
      <w:tr w:rsidR="00981665" w:rsidRPr="0017191C" w:rsidTr="00550CF4">
        <w:trPr>
          <w:trHeight w:val="684"/>
        </w:trPr>
        <w:tc>
          <w:tcPr>
            <w:tcW w:w="8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C4A70" w:rsidRDefault="00550CF4" w:rsidP="00E15698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Aboriginal Culture Oral Presentation (1B)</w:t>
            </w:r>
          </w:p>
          <w:p w:rsidR="0022634E" w:rsidRPr="00CC4A70" w:rsidRDefault="0022634E" w:rsidP="00D77784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C4A7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</w:t>
            </w:r>
            <w:r w:rsidR="00D7778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In-class Assessment</w:t>
            </w:r>
            <w:r w:rsidRPr="00CC4A7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4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C4A70" w:rsidRDefault="000163B8" w:rsidP="00243995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</w:rPr>
              <w:t>10</w:t>
            </w:r>
            <w:r w:rsidR="00243995" w:rsidRPr="00CC4A70">
              <w:rPr>
                <w:rFonts w:ascii="Arial" w:hAnsi="Arial" w:cs="Arial"/>
                <w:bCs w:val="0"/>
                <w:sz w:val="20"/>
                <w:szCs w:val="20"/>
              </w:rPr>
              <w:t>%</w:t>
            </w:r>
          </w:p>
          <w:p w:rsidR="00E15698" w:rsidRPr="00CC4A70" w:rsidRDefault="00E15698" w:rsidP="00243995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</w:p>
          <w:p w:rsidR="00E15698" w:rsidRPr="00CC4A70" w:rsidRDefault="00E15698" w:rsidP="00243995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</w:p>
          <w:p w:rsidR="00E15698" w:rsidRPr="00CC4A70" w:rsidRDefault="00E15698" w:rsidP="001D7A62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</w:p>
        </w:tc>
        <w:tc>
          <w:tcPr>
            <w:tcW w:w="81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CC4A70" w:rsidRDefault="000163B8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 1, Week 5</w:t>
            </w:r>
          </w:p>
          <w:p w:rsidR="00243995" w:rsidRPr="00CC4A70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</w:p>
        </w:tc>
        <w:tc>
          <w:tcPr>
            <w:tcW w:w="291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DA4D4A" w:rsidRDefault="005E6365" w:rsidP="001D7A62">
            <w:pPr>
              <w:pStyle w:val="Title"/>
              <w:tabs>
                <w:tab w:val="left" w:pos="4140"/>
              </w:tabs>
              <w:ind w:left="142" w:right="160" w:hanging="142"/>
              <w:jc w:val="left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CC4A70">
              <w:rPr>
                <w:rFonts w:ascii="Arial" w:hAnsi="Arial" w:cs="Arial"/>
                <w:sz w:val="20"/>
                <w:szCs w:val="20"/>
                <w:lang w:val="en-AU"/>
              </w:rPr>
              <w:t xml:space="preserve"> </w:t>
            </w:r>
            <w:r w:rsidR="0022634E" w:rsidRPr="00CC4A70">
              <w:rPr>
                <w:rFonts w:ascii="Arial" w:hAnsi="Arial" w:cs="Arial"/>
                <w:sz w:val="20"/>
                <w:szCs w:val="20"/>
                <w:lang w:val="en-AU"/>
              </w:rPr>
              <w:t xml:space="preserve"> </w:t>
            </w:r>
          </w:p>
          <w:p w:rsidR="00CC4A70" w:rsidRPr="00CC4A70" w:rsidRDefault="00A71997" w:rsidP="00DA4D4A">
            <w:pPr>
              <w:pStyle w:val="Title"/>
              <w:tabs>
                <w:tab w:val="left" w:pos="4140"/>
              </w:tabs>
              <w:ind w:left="142" w:right="160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Assessment 1B</w:t>
            </w:r>
            <w:r w:rsidR="00243995" w:rsidRPr="00CC4A70">
              <w:rPr>
                <w:rFonts w:ascii="Arial" w:hAnsi="Arial" w:cs="Arial"/>
                <w:sz w:val="20"/>
                <w:szCs w:val="20"/>
                <w:lang w:val="en-AU"/>
              </w:rPr>
              <w:t xml:space="preserve">: </w:t>
            </w:r>
            <w:r w:rsidR="006C1271">
              <w:rPr>
                <w:rFonts w:ascii="Arial" w:hAnsi="Arial" w:cs="Arial"/>
                <w:sz w:val="20"/>
                <w:szCs w:val="20"/>
                <w:lang w:val="en-AU"/>
              </w:rPr>
              <w:t>Oral Presentation</w:t>
            </w:r>
            <w:r w:rsidR="001D7A62">
              <w:rPr>
                <w:rFonts w:ascii="Arial" w:hAnsi="Arial" w:cs="Arial"/>
                <w:sz w:val="20"/>
                <w:szCs w:val="20"/>
                <w:lang w:val="en-AU"/>
              </w:rPr>
              <w:t xml:space="preserve">: </w:t>
            </w:r>
            <w:r w:rsidR="008544AB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Oral presentation of aspects of Aboriginal Culture based on Photo-Essay.</w:t>
            </w:r>
          </w:p>
          <w:p w:rsidR="0022634E" w:rsidRPr="00CC4A70" w:rsidRDefault="0022634E" w:rsidP="00E15698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  <w:p w:rsidR="0022634E" w:rsidRPr="00CC4A70" w:rsidRDefault="0022634E" w:rsidP="00E15698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0"/>
                <w:szCs w:val="20"/>
                <w:lang w:val="en-AU" w:eastAsia="en-AU"/>
              </w:rPr>
            </w:pPr>
            <w:r w:rsidRPr="00CC4A70">
              <w:rPr>
                <w:rFonts w:ascii="Arial" w:hAnsi="Arial" w:cs="Arial"/>
                <w:sz w:val="20"/>
                <w:szCs w:val="20"/>
                <w:lang w:val="en-AU"/>
              </w:rPr>
              <w:t xml:space="preserve">  </w:t>
            </w:r>
          </w:p>
          <w:p w:rsidR="00243995" w:rsidRPr="00CC4A70" w:rsidRDefault="00243995" w:rsidP="00EE70DA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sz w:val="20"/>
                <w:szCs w:val="20"/>
                <w:lang w:val="en-AU" w:eastAsia="en-AU"/>
              </w:rPr>
            </w:pPr>
          </w:p>
        </w:tc>
      </w:tr>
      <w:tr w:rsidR="00981665" w:rsidRPr="0017191C" w:rsidTr="00550CF4">
        <w:trPr>
          <w:trHeight w:val="521"/>
        </w:trPr>
        <w:tc>
          <w:tcPr>
            <w:tcW w:w="8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3498B" w:rsidRDefault="0023498B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:rsidR="00550CF4" w:rsidRDefault="00550CF4" w:rsidP="007079AB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Lantern</w:t>
            </w:r>
            <w:r w:rsidR="007A3152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: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Aboriginal Vocabulary/Theme (2A)</w:t>
            </w:r>
          </w:p>
          <w:p w:rsidR="00550CF4" w:rsidRDefault="00550CF4" w:rsidP="007079AB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(In-class Assessment)</w:t>
            </w:r>
          </w:p>
          <w:p w:rsidR="0022634E" w:rsidRDefault="00550CF4" w:rsidP="007079AB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 </w:t>
            </w:r>
          </w:p>
          <w:p w:rsidR="0023498B" w:rsidRPr="00CC4A70" w:rsidRDefault="0023498B" w:rsidP="007079AB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104A" w:rsidRDefault="000163B8" w:rsidP="00243995">
            <w:pPr>
              <w:jc w:val="center"/>
              <w:rPr>
                <w:rFonts w:cs="Arial"/>
                <w:b/>
                <w:sz w:val="20"/>
                <w:szCs w:val="20"/>
                <w:lang w:val="en-US" w:eastAsia="en-US"/>
              </w:rPr>
            </w:pPr>
            <w:r>
              <w:rPr>
                <w:rFonts w:cs="Arial"/>
                <w:b/>
                <w:sz w:val="20"/>
                <w:szCs w:val="20"/>
                <w:lang w:val="en-US" w:eastAsia="en-US"/>
              </w:rPr>
              <w:t>25</w:t>
            </w:r>
            <w:r w:rsidR="001A104A">
              <w:rPr>
                <w:rFonts w:cs="Arial"/>
                <w:b/>
                <w:sz w:val="20"/>
                <w:szCs w:val="20"/>
                <w:lang w:val="en-US" w:eastAsia="en-US"/>
              </w:rPr>
              <w:t>%</w:t>
            </w:r>
          </w:p>
          <w:p w:rsidR="001A104A" w:rsidRPr="00CC4A70" w:rsidRDefault="001A104A" w:rsidP="00243995">
            <w:pPr>
              <w:jc w:val="center"/>
              <w:rPr>
                <w:rFonts w:cs="Arial"/>
                <w:b/>
                <w:sz w:val="20"/>
                <w:szCs w:val="20"/>
                <w:lang w:val="en-US"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C6B20" w:rsidRPr="000163B8" w:rsidRDefault="00243995" w:rsidP="000163B8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 w:rsidRPr="00CC4A70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Term 1, </w:t>
            </w:r>
            <w:r w:rsidR="006C1271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Week 9</w:t>
            </w:r>
          </w:p>
          <w:p w:rsidR="00981665" w:rsidRPr="00CC4A70" w:rsidRDefault="00981665" w:rsidP="00DC6B20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</w:p>
        </w:tc>
        <w:tc>
          <w:tcPr>
            <w:tcW w:w="29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F41B4" w:rsidRPr="003209A5" w:rsidRDefault="00A71997" w:rsidP="003209A5">
            <w:pPr>
              <w:ind w:left="93" w:right="74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Assessment 2A</w:t>
            </w:r>
            <w:r w:rsidR="0022634E" w:rsidRPr="00CC4A70">
              <w:rPr>
                <w:rFonts w:cs="Arial"/>
                <w:b/>
                <w:sz w:val="20"/>
                <w:szCs w:val="20"/>
              </w:rPr>
              <w:t xml:space="preserve">: In-Class </w:t>
            </w:r>
            <w:r w:rsidR="003209A5">
              <w:rPr>
                <w:rFonts w:cs="Arial"/>
                <w:b/>
                <w:sz w:val="20"/>
                <w:szCs w:val="20"/>
              </w:rPr>
              <w:t>Lantern</w:t>
            </w:r>
            <w:r w:rsidR="00157C99">
              <w:rPr>
                <w:rFonts w:cs="Arial"/>
                <w:b/>
                <w:sz w:val="20"/>
                <w:szCs w:val="20"/>
              </w:rPr>
              <w:t xml:space="preserve"> Production for display.</w:t>
            </w:r>
            <w:r w:rsidR="001A104A">
              <w:rPr>
                <w:rFonts w:cs="Arial"/>
                <w:b/>
                <w:sz w:val="20"/>
                <w:szCs w:val="20"/>
              </w:rPr>
              <w:t xml:space="preserve"> </w:t>
            </w:r>
            <w:r w:rsidR="0023498B">
              <w:rPr>
                <w:rFonts w:cs="Arial"/>
                <w:sz w:val="20"/>
                <w:szCs w:val="20"/>
              </w:rPr>
              <w:t>Research</w:t>
            </w:r>
            <w:r w:rsidR="001F41B4" w:rsidRPr="001F41B4">
              <w:rPr>
                <w:rFonts w:cs="Arial"/>
                <w:sz w:val="20"/>
                <w:szCs w:val="20"/>
              </w:rPr>
              <w:t xml:space="preserve"> </w:t>
            </w:r>
            <w:r w:rsidR="003209A5">
              <w:rPr>
                <w:rFonts w:cs="Arial"/>
                <w:sz w:val="20"/>
                <w:szCs w:val="20"/>
              </w:rPr>
              <w:t xml:space="preserve">Aboriginal vocabulary based on a theme </w:t>
            </w:r>
            <w:r w:rsidR="00157C99">
              <w:rPr>
                <w:rFonts w:cs="Arial"/>
                <w:sz w:val="20"/>
                <w:szCs w:val="20"/>
              </w:rPr>
              <w:t xml:space="preserve">and present findings in a </w:t>
            </w:r>
            <w:r w:rsidR="003209A5">
              <w:rPr>
                <w:rFonts w:cs="Arial"/>
                <w:sz w:val="20"/>
                <w:szCs w:val="20"/>
              </w:rPr>
              <w:t>Lantern format to inform an audience</w:t>
            </w:r>
            <w:r w:rsidR="00157C99">
              <w:rPr>
                <w:rFonts w:cs="Arial"/>
                <w:sz w:val="20"/>
                <w:szCs w:val="20"/>
              </w:rPr>
              <w:t>.</w:t>
            </w:r>
          </w:p>
        </w:tc>
      </w:tr>
      <w:tr w:rsidR="00550CF4" w:rsidRPr="0017191C" w:rsidTr="00D8164D">
        <w:trPr>
          <w:trHeight w:val="1012"/>
        </w:trPr>
        <w:tc>
          <w:tcPr>
            <w:tcW w:w="8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50CF4" w:rsidRDefault="007A3152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Lantern: Aboriginal Vocabulary/Theme (2B)</w:t>
            </w:r>
          </w:p>
          <w:p w:rsidR="007A3152" w:rsidRDefault="007A3152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Validation </w:t>
            </w:r>
          </w:p>
          <w:p w:rsidR="0087210B" w:rsidRDefault="0087210B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(In-class Assessment)</w:t>
            </w:r>
          </w:p>
          <w:p w:rsidR="007A3152" w:rsidRDefault="007A3152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50CF4" w:rsidRDefault="000163B8" w:rsidP="00243995">
            <w:pPr>
              <w:jc w:val="center"/>
              <w:rPr>
                <w:rFonts w:cs="Arial"/>
                <w:b/>
                <w:sz w:val="20"/>
                <w:szCs w:val="20"/>
                <w:lang w:val="en-US" w:eastAsia="en-US"/>
              </w:rPr>
            </w:pPr>
            <w:r>
              <w:rPr>
                <w:rFonts w:cs="Arial"/>
                <w:b/>
                <w:sz w:val="20"/>
                <w:szCs w:val="20"/>
                <w:lang w:val="en-US" w:eastAsia="en-US"/>
              </w:rPr>
              <w:t>10</w:t>
            </w:r>
            <w:r w:rsidR="007A3152">
              <w:rPr>
                <w:rFonts w:cs="Arial"/>
                <w:b/>
                <w:sz w:val="20"/>
                <w:szCs w:val="20"/>
                <w:lang w:val="en-US" w:eastAsia="en-US"/>
              </w:rPr>
              <w:t>%</w:t>
            </w:r>
          </w:p>
        </w:tc>
        <w:tc>
          <w:tcPr>
            <w:tcW w:w="81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50CF4" w:rsidRPr="00CC4A70" w:rsidRDefault="006C1271" w:rsidP="00DC6B20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 1, Week 9</w:t>
            </w:r>
          </w:p>
        </w:tc>
        <w:tc>
          <w:tcPr>
            <w:tcW w:w="29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50CF4" w:rsidRPr="003209A5" w:rsidRDefault="00A71997" w:rsidP="00433EC2">
            <w:pPr>
              <w:ind w:left="143" w:right="74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Assessment 2B: </w:t>
            </w:r>
            <w:r w:rsidR="003209A5">
              <w:rPr>
                <w:rFonts w:cs="Arial"/>
                <w:b/>
                <w:sz w:val="20"/>
                <w:szCs w:val="20"/>
              </w:rPr>
              <w:t xml:space="preserve">In-Class Validation of Lantern Production. </w:t>
            </w:r>
            <w:r w:rsidR="00433EC2">
              <w:rPr>
                <w:rFonts w:cs="Arial"/>
                <w:sz w:val="20"/>
                <w:szCs w:val="20"/>
              </w:rPr>
              <w:t xml:space="preserve">Brainstorm using a    graphic organiser format </w:t>
            </w:r>
            <w:r w:rsidR="008632E0">
              <w:rPr>
                <w:rFonts w:cs="Arial"/>
                <w:sz w:val="20"/>
                <w:szCs w:val="20"/>
              </w:rPr>
              <w:t>learning from the Lantern Production.</w:t>
            </w:r>
          </w:p>
        </w:tc>
      </w:tr>
      <w:tr w:rsidR="00981665" w:rsidRPr="0017191C" w:rsidTr="00550CF4">
        <w:trPr>
          <w:trHeight w:val="20"/>
        </w:trPr>
        <w:tc>
          <w:tcPr>
            <w:tcW w:w="864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06064" w:rsidRDefault="00C06064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</w:p>
          <w:p w:rsidR="00243995" w:rsidRPr="00981665" w:rsidRDefault="0087210B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NAIDOC Poster (3)</w:t>
            </w:r>
          </w:p>
          <w:p w:rsidR="00F01F86" w:rsidRPr="00981665" w:rsidRDefault="00C06064" w:rsidP="003867B2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 w:rsidRPr="0098166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(</w:t>
            </w:r>
            <w:r w:rsidR="0087210B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Visual Representation</w:t>
            </w:r>
            <w:r w:rsidRPr="0098166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)</w:t>
            </w:r>
          </w:p>
          <w:p w:rsidR="002B160D" w:rsidRPr="003867B2" w:rsidRDefault="002B160D" w:rsidP="003867B2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18"/>
                <w:szCs w:val="18"/>
                <w:lang w:val="en-AU"/>
              </w:rPr>
            </w:pPr>
          </w:p>
        </w:tc>
        <w:tc>
          <w:tcPr>
            <w:tcW w:w="406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CC4A70" w:rsidRDefault="000163B8" w:rsidP="00243995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  <w:r w:rsidR="00243995" w:rsidRPr="00CC4A70">
              <w:rPr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812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C4A70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Term 2, </w:t>
            </w:r>
            <w:r w:rsidR="001424E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Week</w:t>
            </w:r>
            <w:r w:rsidR="006C127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3</w:t>
            </w:r>
            <w:r w:rsidR="001424E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</w:p>
          <w:p w:rsidR="002B160D" w:rsidRPr="00CC4A70" w:rsidRDefault="002B160D" w:rsidP="00243995">
            <w:pPr>
              <w:pStyle w:val="Title"/>
              <w:ind w:left="141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1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02306" w:rsidRPr="008544AB" w:rsidRDefault="00A71997" w:rsidP="00EE70DA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20"/>
                <w:szCs w:val="20"/>
              </w:rPr>
              <w:t>Assessment 3</w:t>
            </w:r>
            <w:r w:rsidR="00243995" w:rsidRPr="00CC4A70">
              <w:rPr>
                <w:rFonts w:cs="Arial"/>
                <w:b/>
                <w:sz w:val="20"/>
                <w:szCs w:val="20"/>
              </w:rPr>
              <w:t xml:space="preserve">: </w:t>
            </w:r>
            <w:r w:rsidR="008544AB">
              <w:rPr>
                <w:rFonts w:cs="Arial"/>
                <w:b/>
                <w:sz w:val="20"/>
                <w:szCs w:val="20"/>
              </w:rPr>
              <w:t xml:space="preserve">In-Class Poster Production for display. </w:t>
            </w:r>
            <w:r w:rsidR="008544AB">
              <w:rPr>
                <w:rFonts w:cs="Arial"/>
                <w:sz w:val="20"/>
                <w:szCs w:val="20"/>
              </w:rPr>
              <w:t>Research</w:t>
            </w:r>
            <w:r w:rsidR="008632E0">
              <w:rPr>
                <w:rFonts w:cs="Arial"/>
                <w:sz w:val="20"/>
                <w:szCs w:val="20"/>
              </w:rPr>
              <w:t xml:space="preserve"> aspects of</w:t>
            </w:r>
            <w:r w:rsidR="008544AB">
              <w:rPr>
                <w:rFonts w:cs="Arial"/>
                <w:sz w:val="20"/>
                <w:szCs w:val="20"/>
              </w:rPr>
              <w:t xml:space="preserve"> NAIDOC and present findings in a Poster format to inform an audience.</w:t>
            </w:r>
          </w:p>
          <w:p w:rsidR="00243995" w:rsidRPr="00CC4A70" w:rsidRDefault="00243995" w:rsidP="00502306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  <w:sz w:val="20"/>
                <w:szCs w:val="20"/>
              </w:rPr>
            </w:pPr>
          </w:p>
        </w:tc>
      </w:tr>
      <w:tr w:rsidR="00981665" w:rsidRPr="0017191C" w:rsidTr="00550CF4">
        <w:trPr>
          <w:trHeight w:val="20"/>
        </w:trPr>
        <w:tc>
          <w:tcPr>
            <w:tcW w:w="864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B160D" w:rsidRPr="00981665" w:rsidRDefault="002B160D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:rsidR="002B160D" w:rsidRPr="00981665" w:rsidRDefault="0087210B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Noongar</w:t>
            </w:r>
            <w:proofErr w:type="spellEnd"/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Seasons (4)</w:t>
            </w:r>
          </w:p>
          <w:p w:rsidR="00290766" w:rsidRPr="00981665" w:rsidRDefault="00290766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8166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</w:t>
            </w:r>
            <w:r w:rsidR="0087210B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In-class Assessment</w:t>
            </w:r>
            <w:r w:rsidRPr="0098166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)</w:t>
            </w:r>
          </w:p>
          <w:p w:rsidR="002B160D" w:rsidRDefault="002B160D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406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B160D" w:rsidRDefault="000163B8" w:rsidP="00243995">
            <w:pPr>
              <w:pStyle w:val="Titl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932F21">
              <w:rPr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812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B160D" w:rsidRDefault="006C1271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 2, Week 5</w:t>
            </w:r>
          </w:p>
          <w:p w:rsidR="00290766" w:rsidRPr="00CC4A70" w:rsidRDefault="00290766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</w:p>
        </w:tc>
        <w:tc>
          <w:tcPr>
            <w:tcW w:w="291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B160D" w:rsidRDefault="00A71997" w:rsidP="00EE70DA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Assessment 4</w:t>
            </w:r>
            <w:r w:rsidR="00290766">
              <w:rPr>
                <w:rFonts w:cs="Arial"/>
                <w:b/>
                <w:sz w:val="20"/>
                <w:szCs w:val="20"/>
              </w:rPr>
              <w:t>: In-Class Assessment.</w:t>
            </w:r>
          </w:p>
          <w:p w:rsidR="00290766" w:rsidRPr="00290766" w:rsidRDefault="008632E0" w:rsidP="008632E0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Translations of</w:t>
            </w:r>
            <w:r w:rsidR="00290766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Noongar Seasons</w:t>
            </w:r>
            <w:r w:rsidR="00290766">
              <w:rPr>
                <w:rFonts w:cs="Arial"/>
                <w:sz w:val="20"/>
                <w:szCs w:val="20"/>
              </w:rPr>
              <w:t xml:space="preserve">. </w:t>
            </w:r>
            <w:r>
              <w:rPr>
                <w:rFonts w:cs="Arial"/>
                <w:sz w:val="20"/>
                <w:szCs w:val="20"/>
              </w:rPr>
              <w:t xml:space="preserve">Research </w:t>
            </w:r>
            <w:r w:rsidR="00850367">
              <w:rPr>
                <w:rFonts w:cs="Arial"/>
                <w:sz w:val="20"/>
                <w:szCs w:val="20"/>
              </w:rPr>
              <w:t>and produce a booklet outlining Noongar Seasons</w:t>
            </w:r>
            <w:r w:rsidR="00290766">
              <w:rPr>
                <w:rFonts w:cs="Arial"/>
                <w:sz w:val="20"/>
                <w:szCs w:val="20"/>
              </w:rPr>
              <w:t>.</w:t>
            </w:r>
          </w:p>
        </w:tc>
      </w:tr>
      <w:tr w:rsidR="00981665" w:rsidRPr="0017191C" w:rsidTr="00550CF4">
        <w:trPr>
          <w:trHeight w:val="20"/>
        </w:trPr>
        <w:tc>
          <w:tcPr>
            <w:tcW w:w="864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5E6365" w:rsidRDefault="00243995" w:rsidP="00243995">
            <w:pPr>
              <w:pStyle w:val="Title"/>
              <w:ind w:left="93"/>
              <w:rPr>
                <w:rFonts w:asciiTheme="minorHAnsi" w:hAnsiTheme="minorHAnsi" w:cs="Arial"/>
              </w:rPr>
            </w:pPr>
            <w:r w:rsidRPr="005E6365">
              <w:rPr>
                <w:rFonts w:asciiTheme="minorHAnsi" w:hAnsiTheme="minorHAnsi" w:cs="Arial"/>
              </w:rPr>
              <w:t>Total</w:t>
            </w:r>
          </w:p>
        </w:tc>
        <w:tc>
          <w:tcPr>
            <w:tcW w:w="406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5E6365" w:rsidRDefault="00243995" w:rsidP="00243995">
            <w:pPr>
              <w:pStyle w:val="Title"/>
              <w:rPr>
                <w:rFonts w:asciiTheme="minorHAnsi" w:hAnsiTheme="minorHAnsi" w:cs="Arial"/>
                <w:bCs w:val="0"/>
              </w:rPr>
            </w:pPr>
            <w:r w:rsidRPr="005E6365">
              <w:rPr>
                <w:rFonts w:asciiTheme="minorHAnsi" w:hAnsiTheme="minorHAnsi" w:cs="Arial"/>
                <w:bCs w:val="0"/>
              </w:rPr>
              <w:t>100%</w:t>
            </w:r>
          </w:p>
        </w:tc>
        <w:tc>
          <w:tcPr>
            <w:tcW w:w="812" w:type="pct"/>
            <w:tcBorders>
              <w:top w:val="single" w:sz="4" w:space="0" w:color="auto"/>
            </w:tcBorders>
            <w:shd w:val="clear" w:color="auto" w:fill="92D050"/>
          </w:tcPr>
          <w:p w:rsidR="00243995" w:rsidRPr="0017191C" w:rsidRDefault="00243995" w:rsidP="00243995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2918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17191C" w:rsidRDefault="00243995" w:rsidP="00243995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:rsidR="00E045B3" w:rsidRDefault="00E045B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90393D" w:rsidRDefault="0090393D" w:rsidP="00AF32FD">
      <w:pPr>
        <w:rPr>
          <w:b/>
          <w:i/>
          <w:sz w:val="24"/>
          <w:szCs w:val="24"/>
          <w:lang w:val="en-GB" w:eastAsia="ja-JP"/>
        </w:rPr>
      </w:pPr>
    </w:p>
    <w:p w:rsidR="00466161" w:rsidRDefault="00F47133" w:rsidP="00AF32FD">
      <w:pPr>
        <w:rPr>
          <w:b/>
          <w:i/>
          <w:sz w:val="24"/>
          <w:szCs w:val="24"/>
          <w:lang w:val="en-GB" w:eastAsia="ja-JP"/>
        </w:rPr>
      </w:pPr>
      <w:r w:rsidRPr="00F47133">
        <w:rPr>
          <w:b/>
          <w:i/>
          <w:sz w:val="24"/>
          <w:szCs w:val="24"/>
          <w:lang w:val="en-GB" w:eastAsia="ja-JP"/>
        </w:rPr>
        <w:t xml:space="preserve">Note: Please make sure you understand the Whole School Assessment Policy </w:t>
      </w:r>
    </w:p>
    <w:p w:rsidR="00F47133" w:rsidRPr="00F47133" w:rsidRDefault="00F47133" w:rsidP="00AF32FD">
      <w:pPr>
        <w:rPr>
          <w:b/>
          <w:i/>
          <w:sz w:val="24"/>
          <w:szCs w:val="24"/>
          <w:lang w:val="en-GB" w:eastAsia="ja-JP"/>
        </w:rPr>
      </w:pPr>
      <w:proofErr w:type="gramStart"/>
      <w:r w:rsidRPr="00F47133">
        <w:rPr>
          <w:b/>
          <w:i/>
          <w:sz w:val="24"/>
          <w:szCs w:val="24"/>
          <w:lang w:val="en-GB" w:eastAsia="ja-JP"/>
        </w:rPr>
        <w:t>and</w:t>
      </w:r>
      <w:proofErr w:type="gramEnd"/>
      <w:r w:rsidRPr="00F47133">
        <w:rPr>
          <w:b/>
          <w:i/>
          <w:sz w:val="24"/>
          <w:szCs w:val="24"/>
          <w:lang w:val="en-GB" w:eastAsia="ja-JP"/>
        </w:rPr>
        <w:t xml:space="preserve"> your responsibilities in relation to assessments.</w:t>
      </w:r>
      <w:r>
        <w:rPr>
          <w:b/>
          <w:i/>
          <w:sz w:val="24"/>
          <w:szCs w:val="24"/>
          <w:lang w:val="en-GB" w:eastAsia="ja-JP"/>
        </w:rPr>
        <w:t xml:space="preserve"> </w:t>
      </w:r>
    </w:p>
    <w:sectPr w:rsidR="00F47133" w:rsidRPr="00F47133" w:rsidSect="00C87FDA">
      <w:footerReference w:type="default" r:id="rId9"/>
      <w:headerReference w:type="first" r:id="rId10"/>
      <w:footerReference w:type="first" r:id="rId11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63B8" w:rsidRDefault="000163B8" w:rsidP="00E35001">
      <w:r>
        <w:separator/>
      </w:r>
    </w:p>
  </w:endnote>
  <w:endnote w:type="continuationSeparator" w:id="0">
    <w:p w:rsidR="000163B8" w:rsidRDefault="000163B8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63B8" w:rsidRPr="00897899" w:rsidRDefault="000163B8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63B8" w:rsidRPr="00A41897" w:rsidRDefault="000163B8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| Aboriginal Language and Culture Year 7 HASS Elective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63B8" w:rsidRDefault="000163B8" w:rsidP="00E35001">
      <w:r>
        <w:separator/>
      </w:r>
    </w:p>
  </w:footnote>
  <w:footnote w:type="continuationSeparator" w:id="0">
    <w:p w:rsidR="000163B8" w:rsidRDefault="000163B8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63B8" w:rsidRPr="00A233EF" w:rsidRDefault="000163B8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8201025</wp:posOffset>
          </wp:positionH>
          <wp:positionV relativeFrom="paragraph">
            <wp:posOffset>257175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18083F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13D37"/>
    <w:rsid w:val="000163B8"/>
    <w:rsid w:val="0004150D"/>
    <w:rsid w:val="000424CB"/>
    <w:rsid w:val="00073688"/>
    <w:rsid w:val="00095331"/>
    <w:rsid w:val="000C2C98"/>
    <w:rsid w:val="000C5216"/>
    <w:rsid w:val="000E2055"/>
    <w:rsid w:val="000E3AF4"/>
    <w:rsid w:val="000E641D"/>
    <w:rsid w:val="00102DCF"/>
    <w:rsid w:val="0013404D"/>
    <w:rsid w:val="001424E0"/>
    <w:rsid w:val="00157C99"/>
    <w:rsid w:val="00170D34"/>
    <w:rsid w:val="0017191C"/>
    <w:rsid w:val="0018039B"/>
    <w:rsid w:val="0018083F"/>
    <w:rsid w:val="0018429F"/>
    <w:rsid w:val="00184D4D"/>
    <w:rsid w:val="001869B3"/>
    <w:rsid w:val="001931C0"/>
    <w:rsid w:val="00195599"/>
    <w:rsid w:val="001A104A"/>
    <w:rsid w:val="001B1EAB"/>
    <w:rsid w:val="001B4B7B"/>
    <w:rsid w:val="001C481D"/>
    <w:rsid w:val="001D7A62"/>
    <w:rsid w:val="001E6F89"/>
    <w:rsid w:val="001F41B4"/>
    <w:rsid w:val="00200736"/>
    <w:rsid w:val="00206296"/>
    <w:rsid w:val="0022634E"/>
    <w:rsid w:val="0023352E"/>
    <w:rsid w:val="0023498B"/>
    <w:rsid w:val="00243995"/>
    <w:rsid w:val="00266776"/>
    <w:rsid w:val="00273861"/>
    <w:rsid w:val="00276B40"/>
    <w:rsid w:val="00281BB5"/>
    <w:rsid w:val="00283FDF"/>
    <w:rsid w:val="00290766"/>
    <w:rsid w:val="00293BC8"/>
    <w:rsid w:val="002953BD"/>
    <w:rsid w:val="00296258"/>
    <w:rsid w:val="002A0153"/>
    <w:rsid w:val="002A27AB"/>
    <w:rsid w:val="002B053C"/>
    <w:rsid w:val="002B160D"/>
    <w:rsid w:val="002C1C02"/>
    <w:rsid w:val="002C57FB"/>
    <w:rsid w:val="002D2D42"/>
    <w:rsid w:val="002E4E73"/>
    <w:rsid w:val="00307024"/>
    <w:rsid w:val="00313837"/>
    <w:rsid w:val="00315761"/>
    <w:rsid w:val="00316ED5"/>
    <w:rsid w:val="003209A5"/>
    <w:rsid w:val="00321E9A"/>
    <w:rsid w:val="00327E16"/>
    <w:rsid w:val="003335FA"/>
    <w:rsid w:val="003352EF"/>
    <w:rsid w:val="00351758"/>
    <w:rsid w:val="003600D4"/>
    <w:rsid w:val="00361B00"/>
    <w:rsid w:val="003710FF"/>
    <w:rsid w:val="003858FA"/>
    <w:rsid w:val="003867B2"/>
    <w:rsid w:val="003A221B"/>
    <w:rsid w:val="003B31DE"/>
    <w:rsid w:val="003C0817"/>
    <w:rsid w:val="003C2E8B"/>
    <w:rsid w:val="003C580E"/>
    <w:rsid w:val="003C6BEF"/>
    <w:rsid w:val="003D5D39"/>
    <w:rsid w:val="003D60C7"/>
    <w:rsid w:val="003E2A6C"/>
    <w:rsid w:val="00407FE7"/>
    <w:rsid w:val="004147A1"/>
    <w:rsid w:val="00415144"/>
    <w:rsid w:val="00433EC2"/>
    <w:rsid w:val="0043442F"/>
    <w:rsid w:val="00466161"/>
    <w:rsid w:val="004736E2"/>
    <w:rsid w:val="004969F9"/>
    <w:rsid w:val="004A2C74"/>
    <w:rsid w:val="004B0D8D"/>
    <w:rsid w:val="004C3AF0"/>
    <w:rsid w:val="004F09F1"/>
    <w:rsid w:val="004F2F81"/>
    <w:rsid w:val="004F627A"/>
    <w:rsid w:val="00502306"/>
    <w:rsid w:val="00505EFC"/>
    <w:rsid w:val="00514399"/>
    <w:rsid w:val="00523C56"/>
    <w:rsid w:val="00525C9B"/>
    <w:rsid w:val="00526E7D"/>
    <w:rsid w:val="0053723F"/>
    <w:rsid w:val="005442C0"/>
    <w:rsid w:val="00546FF1"/>
    <w:rsid w:val="00550CF4"/>
    <w:rsid w:val="00571385"/>
    <w:rsid w:val="0057243F"/>
    <w:rsid w:val="0058300A"/>
    <w:rsid w:val="00590104"/>
    <w:rsid w:val="0059111E"/>
    <w:rsid w:val="005A4B87"/>
    <w:rsid w:val="005B0B0F"/>
    <w:rsid w:val="005B4B65"/>
    <w:rsid w:val="005B5857"/>
    <w:rsid w:val="005D31C7"/>
    <w:rsid w:val="005E6365"/>
    <w:rsid w:val="0060573A"/>
    <w:rsid w:val="00625F21"/>
    <w:rsid w:val="0066067E"/>
    <w:rsid w:val="0067275D"/>
    <w:rsid w:val="006A6531"/>
    <w:rsid w:val="006B0000"/>
    <w:rsid w:val="006B16F2"/>
    <w:rsid w:val="006C1271"/>
    <w:rsid w:val="006D760B"/>
    <w:rsid w:val="006F67F2"/>
    <w:rsid w:val="007044C5"/>
    <w:rsid w:val="007079AB"/>
    <w:rsid w:val="00717862"/>
    <w:rsid w:val="00720A7B"/>
    <w:rsid w:val="00721710"/>
    <w:rsid w:val="007266A9"/>
    <w:rsid w:val="00734A80"/>
    <w:rsid w:val="00735907"/>
    <w:rsid w:val="00743CF0"/>
    <w:rsid w:val="0076797F"/>
    <w:rsid w:val="00793078"/>
    <w:rsid w:val="007A3152"/>
    <w:rsid w:val="007C5B95"/>
    <w:rsid w:val="007C7707"/>
    <w:rsid w:val="007D69BA"/>
    <w:rsid w:val="007D70D1"/>
    <w:rsid w:val="00803555"/>
    <w:rsid w:val="00806F11"/>
    <w:rsid w:val="00843BC7"/>
    <w:rsid w:val="00850367"/>
    <w:rsid w:val="008544AB"/>
    <w:rsid w:val="008632E0"/>
    <w:rsid w:val="0087210B"/>
    <w:rsid w:val="0087462B"/>
    <w:rsid w:val="008761E9"/>
    <w:rsid w:val="00897899"/>
    <w:rsid w:val="008A0328"/>
    <w:rsid w:val="008A5A20"/>
    <w:rsid w:val="008B35EB"/>
    <w:rsid w:val="008E5E95"/>
    <w:rsid w:val="008F290C"/>
    <w:rsid w:val="0090393D"/>
    <w:rsid w:val="009160F5"/>
    <w:rsid w:val="0091790E"/>
    <w:rsid w:val="00922BD9"/>
    <w:rsid w:val="009272EA"/>
    <w:rsid w:val="00932F21"/>
    <w:rsid w:val="00945A94"/>
    <w:rsid w:val="009611AB"/>
    <w:rsid w:val="00981665"/>
    <w:rsid w:val="009862DC"/>
    <w:rsid w:val="00987428"/>
    <w:rsid w:val="00996731"/>
    <w:rsid w:val="009B2B32"/>
    <w:rsid w:val="009E38A1"/>
    <w:rsid w:val="009E4E93"/>
    <w:rsid w:val="00A0705A"/>
    <w:rsid w:val="00A12808"/>
    <w:rsid w:val="00A14612"/>
    <w:rsid w:val="00A233EF"/>
    <w:rsid w:val="00A26B1A"/>
    <w:rsid w:val="00A3348F"/>
    <w:rsid w:val="00A44EC6"/>
    <w:rsid w:val="00A50ECC"/>
    <w:rsid w:val="00A57E85"/>
    <w:rsid w:val="00A57F08"/>
    <w:rsid w:val="00A672E2"/>
    <w:rsid w:val="00A71997"/>
    <w:rsid w:val="00A75CE9"/>
    <w:rsid w:val="00A841CC"/>
    <w:rsid w:val="00AB1446"/>
    <w:rsid w:val="00AB2557"/>
    <w:rsid w:val="00AB4862"/>
    <w:rsid w:val="00AB753B"/>
    <w:rsid w:val="00AD733B"/>
    <w:rsid w:val="00AF32FD"/>
    <w:rsid w:val="00AF607B"/>
    <w:rsid w:val="00B0709B"/>
    <w:rsid w:val="00B117F3"/>
    <w:rsid w:val="00B329C8"/>
    <w:rsid w:val="00B378DE"/>
    <w:rsid w:val="00B4330D"/>
    <w:rsid w:val="00B46006"/>
    <w:rsid w:val="00B5364C"/>
    <w:rsid w:val="00B767B6"/>
    <w:rsid w:val="00B93360"/>
    <w:rsid w:val="00BA0BAA"/>
    <w:rsid w:val="00BB0BC2"/>
    <w:rsid w:val="00BC29F2"/>
    <w:rsid w:val="00BD4C1C"/>
    <w:rsid w:val="00C06064"/>
    <w:rsid w:val="00C15211"/>
    <w:rsid w:val="00C3104D"/>
    <w:rsid w:val="00C33853"/>
    <w:rsid w:val="00C34582"/>
    <w:rsid w:val="00C44B53"/>
    <w:rsid w:val="00C51185"/>
    <w:rsid w:val="00C51FFA"/>
    <w:rsid w:val="00C6570F"/>
    <w:rsid w:val="00C66D64"/>
    <w:rsid w:val="00C87FDA"/>
    <w:rsid w:val="00CB187F"/>
    <w:rsid w:val="00CB3CF9"/>
    <w:rsid w:val="00CC4A70"/>
    <w:rsid w:val="00CD5A13"/>
    <w:rsid w:val="00CD633F"/>
    <w:rsid w:val="00CF2B72"/>
    <w:rsid w:val="00D02FC4"/>
    <w:rsid w:val="00D12B70"/>
    <w:rsid w:val="00D3543E"/>
    <w:rsid w:val="00D42DF7"/>
    <w:rsid w:val="00D77784"/>
    <w:rsid w:val="00D8164D"/>
    <w:rsid w:val="00D908E8"/>
    <w:rsid w:val="00DA4D4A"/>
    <w:rsid w:val="00DB263A"/>
    <w:rsid w:val="00DC0357"/>
    <w:rsid w:val="00DC04C7"/>
    <w:rsid w:val="00DC50A1"/>
    <w:rsid w:val="00DC6B20"/>
    <w:rsid w:val="00DF1929"/>
    <w:rsid w:val="00DF6261"/>
    <w:rsid w:val="00E0384F"/>
    <w:rsid w:val="00E045B3"/>
    <w:rsid w:val="00E062E2"/>
    <w:rsid w:val="00E15698"/>
    <w:rsid w:val="00E20FFB"/>
    <w:rsid w:val="00E33F28"/>
    <w:rsid w:val="00E35001"/>
    <w:rsid w:val="00E6067C"/>
    <w:rsid w:val="00E606D7"/>
    <w:rsid w:val="00E60D62"/>
    <w:rsid w:val="00E63C3E"/>
    <w:rsid w:val="00E70121"/>
    <w:rsid w:val="00E8527B"/>
    <w:rsid w:val="00E94391"/>
    <w:rsid w:val="00EB1E15"/>
    <w:rsid w:val="00EB55F2"/>
    <w:rsid w:val="00ED4901"/>
    <w:rsid w:val="00EE308C"/>
    <w:rsid w:val="00EE70DA"/>
    <w:rsid w:val="00F00820"/>
    <w:rsid w:val="00F01F86"/>
    <w:rsid w:val="00F11EA3"/>
    <w:rsid w:val="00F14325"/>
    <w:rsid w:val="00F15D0C"/>
    <w:rsid w:val="00F261F4"/>
    <w:rsid w:val="00F47133"/>
    <w:rsid w:val="00F51A2E"/>
    <w:rsid w:val="00F60A46"/>
    <w:rsid w:val="00F62FF7"/>
    <w:rsid w:val="00F92601"/>
    <w:rsid w:val="00F93CEC"/>
    <w:rsid w:val="00FB16F0"/>
    <w:rsid w:val="00FD175A"/>
    <w:rsid w:val="00FD2673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5AAA77-143B-439E-B496-CE8D3B0B9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F8C0C55F</Template>
  <TotalTime>0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ALLENBY Rebecca</cp:lastModifiedBy>
  <cp:revision>2</cp:revision>
  <cp:lastPrinted>2017-02-24T06:59:00Z</cp:lastPrinted>
  <dcterms:created xsi:type="dcterms:W3CDTF">2017-02-24T07:00:00Z</dcterms:created>
  <dcterms:modified xsi:type="dcterms:W3CDTF">2017-02-24T07:00:00Z</dcterms:modified>
</cp:coreProperties>
</file>