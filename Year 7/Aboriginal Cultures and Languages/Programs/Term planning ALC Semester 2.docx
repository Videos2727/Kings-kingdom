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13A1" w:rsidRPr="00257576" w:rsidRDefault="00257576" w:rsidP="00257576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257576">
        <w:rPr>
          <w:rFonts w:ascii="Arial" w:hAnsi="Arial" w:cs="Arial"/>
          <w:b/>
          <w:bCs/>
          <w:sz w:val="24"/>
          <w:szCs w:val="24"/>
        </w:rPr>
        <w:t>ABORIGINAL LANGUAGE AND CULTURE SEMESTER 2 YEAR 7 2017</w:t>
      </w:r>
    </w:p>
    <w:p w:rsidR="00257576" w:rsidRPr="00257576" w:rsidRDefault="00257576" w:rsidP="00257576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257576">
        <w:rPr>
          <w:rFonts w:ascii="Arial" w:hAnsi="Arial" w:cs="Arial"/>
          <w:b/>
          <w:bCs/>
          <w:sz w:val="24"/>
          <w:szCs w:val="24"/>
        </w:rPr>
        <w:t>TERM 3</w:t>
      </w:r>
    </w:p>
    <w:p w:rsidR="00257576" w:rsidRPr="005614B5" w:rsidRDefault="00257576" w:rsidP="003813A1">
      <w:pPr>
        <w:spacing w:after="0" w:line="240" w:lineRule="auto"/>
        <w:rPr>
          <w:rFonts w:ascii="Arial" w:hAnsi="Arial" w:cs="Arial"/>
          <w:b/>
          <w:bCs/>
        </w:rPr>
      </w:pPr>
    </w:p>
    <w:tbl>
      <w:tblPr>
        <w:tblStyle w:val="TableGrid"/>
        <w:tblW w:w="2619" w:type="pct"/>
        <w:tblLayout w:type="fixed"/>
        <w:tblLook w:val="04A0" w:firstRow="1" w:lastRow="0" w:firstColumn="1" w:lastColumn="0" w:noHBand="0" w:noVBand="1"/>
      </w:tblPr>
      <w:tblGrid>
        <w:gridCol w:w="817"/>
        <w:gridCol w:w="3681"/>
        <w:gridCol w:w="3681"/>
      </w:tblGrid>
      <w:tr w:rsidR="00A40896" w:rsidRPr="005614B5" w:rsidTr="00A40896">
        <w:trPr>
          <w:trHeight w:val="345"/>
        </w:trPr>
        <w:tc>
          <w:tcPr>
            <w:tcW w:w="500" w:type="pct"/>
          </w:tcPr>
          <w:p w:rsidR="00A40896" w:rsidRPr="005614B5" w:rsidRDefault="00A40896" w:rsidP="003813A1">
            <w:pPr>
              <w:rPr>
                <w:rFonts w:ascii="Arial" w:hAnsi="Arial" w:cs="Arial"/>
              </w:rPr>
            </w:pPr>
            <w:r w:rsidRPr="005614B5">
              <w:rPr>
                <w:rFonts w:ascii="Arial" w:hAnsi="Arial" w:cs="Arial"/>
              </w:rPr>
              <w:t>Week</w:t>
            </w:r>
          </w:p>
        </w:tc>
        <w:tc>
          <w:tcPr>
            <w:tcW w:w="2250" w:type="pct"/>
          </w:tcPr>
          <w:p w:rsidR="00A40896" w:rsidRPr="005614B5" w:rsidRDefault="00A40896" w:rsidP="003813A1">
            <w:pPr>
              <w:rPr>
                <w:rFonts w:ascii="Arial" w:hAnsi="Arial" w:cs="Arial"/>
              </w:rPr>
            </w:pPr>
            <w:r w:rsidRPr="005614B5">
              <w:rPr>
                <w:rFonts w:ascii="Arial" w:hAnsi="Arial" w:cs="Arial"/>
              </w:rPr>
              <w:t>1</w:t>
            </w:r>
          </w:p>
        </w:tc>
        <w:tc>
          <w:tcPr>
            <w:tcW w:w="2250" w:type="pct"/>
          </w:tcPr>
          <w:p w:rsidR="00A40896" w:rsidRPr="005614B5" w:rsidRDefault="00A40896" w:rsidP="003813A1">
            <w:pPr>
              <w:rPr>
                <w:rFonts w:ascii="Arial" w:hAnsi="Arial" w:cs="Arial"/>
              </w:rPr>
            </w:pPr>
            <w:r w:rsidRPr="005614B5">
              <w:rPr>
                <w:rFonts w:ascii="Arial" w:hAnsi="Arial" w:cs="Arial"/>
              </w:rPr>
              <w:t>2</w:t>
            </w:r>
          </w:p>
        </w:tc>
      </w:tr>
      <w:tr w:rsidR="00A40896" w:rsidRPr="005614B5" w:rsidTr="00A40896">
        <w:trPr>
          <w:trHeight w:val="2330"/>
        </w:trPr>
        <w:tc>
          <w:tcPr>
            <w:tcW w:w="500" w:type="pct"/>
          </w:tcPr>
          <w:p w:rsidR="00A40896" w:rsidRPr="005614B5" w:rsidRDefault="006B70BC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</w:t>
            </w:r>
            <w:r w:rsidR="00A40896" w:rsidRPr="005614B5">
              <w:rPr>
                <w:rFonts w:ascii="Arial" w:hAnsi="Arial" w:cs="Arial"/>
              </w:rPr>
              <w:t>1</w:t>
            </w:r>
          </w:p>
        </w:tc>
        <w:tc>
          <w:tcPr>
            <w:tcW w:w="2250" w:type="pct"/>
          </w:tcPr>
          <w:p w:rsidR="00A40896" w:rsidRDefault="00A40896" w:rsidP="003813A1">
            <w:pPr>
              <w:rPr>
                <w:rFonts w:ascii="Arial" w:hAnsi="Arial" w:cs="Arial"/>
                <w:b/>
              </w:rPr>
            </w:pPr>
            <w:r w:rsidRPr="003813A1">
              <w:rPr>
                <w:rFonts w:ascii="Arial" w:hAnsi="Arial" w:cs="Arial"/>
                <w:b/>
              </w:rPr>
              <w:t>1</w:t>
            </w:r>
            <w:r>
              <w:rPr>
                <w:rFonts w:ascii="Arial" w:hAnsi="Arial" w:cs="Arial"/>
                <w:b/>
              </w:rPr>
              <w:t>.1</w:t>
            </w:r>
          </w:p>
          <w:p w:rsidR="00A40896" w:rsidRDefault="00A40896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L.G: </w:t>
            </w:r>
          </w:p>
          <w:p w:rsidR="00A40896" w:rsidRPr="00C34941" w:rsidRDefault="00A40896" w:rsidP="003813A1">
            <w:pPr>
              <w:rPr>
                <w:rFonts w:ascii="Arial" w:hAnsi="Arial" w:cs="Arial"/>
                <w:color w:val="FF0066"/>
              </w:rPr>
            </w:pPr>
            <w:r>
              <w:rPr>
                <w:rFonts w:ascii="Arial" w:hAnsi="Arial" w:cs="Arial"/>
              </w:rPr>
              <w:t xml:space="preserve">C.S: </w:t>
            </w:r>
          </w:p>
          <w:p w:rsidR="00A40896" w:rsidRDefault="00A40896" w:rsidP="003813A1">
            <w:pPr>
              <w:rPr>
                <w:rFonts w:ascii="Arial" w:hAnsi="Arial" w:cs="Arial"/>
                <w:b/>
              </w:rPr>
            </w:pPr>
          </w:p>
          <w:p w:rsidR="00A40896" w:rsidRPr="001D6E6A" w:rsidRDefault="001D6E6A" w:rsidP="003813A1">
            <w:pPr>
              <w:rPr>
                <w:rFonts w:ascii="Arial" w:hAnsi="Arial" w:cs="Arial"/>
              </w:rPr>
            </w:pPr>
            <w:r w:rsidRPr="001D6E6A">
              <w:rPr>
                <w:rFonts w:ascii="Arial" w:hAnsi="Arial" w:cs="Arial"/>
              </w:rPr>
              <w:t>Introduction to extinction global and Australia</w:t>
            </w:r>
          </w:p>
          <w:p w:rsidR="001D6E6A" w:rsidRPr="001D6E6A" w:rsidRDefault="00817E38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Definitions: Extinction/Endangered Species</w:t>
            </w:r>
          </w:p>
          <w:p w:rsidR="001D6E6A" w:rsidRDefault="001D6E6A" w:rsidP="003813A1">
            <w:pPr>
              <w:rPr>
                <w:rFonts w:ascii="Arial" w:hAnsi="Arial" w:cs="Arial"/>
              </w:rPr>
            </w:pPr>
            <w:r w:rsidRPr="001D6E6A">
              <w:rPr>
                <w:rFonts w:ascii="Arial" w:hAnsi="Arial" w:cs="Arial"/>
              </w:rPr>
              <w:t>Power point</w:t>
            </w:r>
            <w:r>
              <w:rPr>
                <w:rFonts w:ascii="Arial" w:hAnsi="Arial" w:cs="Arial"/>
              </w:rPr>
              <w:t xml:space="preserve"> and you tube</w:t>
            </w:r>
          </w:p>
          <w:p w:rsidR="001D6E6A" w:rsidRPr="005614B5" w:rsidRDefault="001D6E6A" w:rsidP="003813A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Worksheet or board questions</w:t>
            </w:r>
          </w:p>
        </w:tc>
        <w:tc>
          <w:tcPr>
            <w:tcW w:w="2250" w:type="pct"/>
          </w:tcPr>
          <w:p w:rsidR="00A40896" w:rsidRDefault="00A40896" w:rsidP="003813A1">
            <w:pPr>
              <w:rPr>
                <w:rFonts w:ascii="Arial" w:hAnsi="Arial" w:cs="Arial"/>
                <w:b/>
              </w:rPr>
            </w:pPr>
            <w:r w:rsidRPr="003813A1">
              <w:rPr>
                <w:rFonts w:ascii="Arial" w:hAnsi="Arial" w:cs="Arial"/>
                <w:b/>
              </w:rPr>
              <w:t>1.2</w:t>
            </w:r>
          </w:p>
          <w:p w:rsidR="00A40896" w:rsidRDefault="00A40896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L.G: </w:t>
            </w:r>
          </w:p>
          <w:p w:rsidR="00A40896" w:rsidRPr="00C34941" w:rsidRDefault="00A40896" w:rsidP="003813A1">
            <w:pPr>
              <w:rPr>
                <w:rFonts w:ascii="Arial" w:hAnsi="Arial" w:cs="Arial"/>
                <w:color w:val="FF0066"/>
              </w:rPr>
            </w:pPr>
            <w:r>
              <w:rPr>
                <w:rFonts w:ascii="Arial" w:hAnsi="Arial" w:cs="Arial"/>
              </w:rPr>
              <w:t xml:space="preserve">C.S: </w:t>
            </w:r>
          </w:p>
          <w:p w:rsidR="00A40896" w:rsidRDefault="00A40896" w:rsidP="003813A1">
            <w:pPr>
              <w:rPr>
                <w:rFonts w:ascii="Arial" w:hAnsi="Arial" w:cs="Arial"/>
              </w:rPr>
            </w:pPr>
          </w:p>
          <w:p w:rsidR="001D6E6A" w:rsidRDefault="001D6E6A" w:rsidP="001D6E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Introduction to </w:t>
            </w:r>
            <w:proofErr w:type="spellStart"/>
            <w:r>
              <w:rPr>
                <w:rFonts w:ascii="Arial" w:hAnsi="Arial" w:cs="Arial"/>
              </w:rPr>
              <w:t>extinctioin</w:t>
            </w:r>
            <w:proofErr w:type="spellEnd"/>
            <w:r>
              <w:rPr>
                <w:rFonts w:ascii="Arial" w:hAnsi="Arial" w:cs="Arial"/>
              </w:rPr>
              <w:t xml:space="preserve"> to local habitats Foxes Lair and Dryandra</w:t>
            </w:r>
          </w:p>
          <w:p w:rsidR="001D6E6A" w:rsidRDefault="001D6E6A" w:rsidP="001D6E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Woodland Biome</w:t>
            </w:r>
          </w:p>
          <w:p w:rsidR="001D6E6A" w:rsidRDefault="001D6E6A" w:rsidP="001D6E6A">
            <w:pPr>
              <w:rPr>
                <w:rFonts w:ascii="Arial" w:hAnsi="Arial" w:cs="Arial"/>
              </w:rPr>
            </w:pPr>
          </w:p>
          <w:p w:rsidR="001D6E6A" w:rsidRDefault="001D6E6A" w:rsidP="001D6E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Power Point</w:t>
            </w:r>
          </w:p>
          <w:p w:rsidR="001D6E6A" w:rsidRPr="005614B5" w:rsidRDefault="001D6E6A" w:rsidP="001D6E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Worksheet or board questions</w:t>
            </w:r>
          </w:p>
        </w:tc>
      </w:tr>
      <w:tr w:rsidR="00A40896" w:rsidRPr="005614B5" w:rsidTr="00A40896">
        <w:trPr>
          <w:trHeight w:val="2763"/>
        </w:trPr>
        <w:tc>
          <w:tcPr>
            <w:tcW w:w="500" w:type="pct"/>
          </w:tcPr>
          <w:p w:rsidR="00A40896" w:rsidRPr="005614B5" w:rsidRDefault="00A40896" w:rsidP="003813A1">
            <w:pPr>
              <w:rPr>
                <w:rFonts w:ascii="Arial" w:hAnsi="Arial" w:cs="Arial"/>
              </w:rPr>
            </w:pPr>
            <w:r w:rsidRPr="005614B5">
              <w:rPr>
                <w:rFonts w:ascii="Arial" w:hAnsi="Arial" w:cs="Arial"/>
              </w:rPr>
              <w:t>2</w:t>
            </w:r>
          </w:p>
        </w:tc>
        <w:tc>
          <w:tcPr>
            <w:tcW w:w="2250" w:type="pct"/>
          </w:tcPr>
          <w:p w:rsidR="00A40896" w:rsidRPr="005614B5" w:rsidRDefault="00A40896" w:rsidP="003813A1">
            <w:pPr>
              <w:rPr>
                <w:rFonts w:ascii="Arial" w:hAnsi="Arial" w:cs="Arial"/>
                <w:sz w:val="24"/>
              </w:rPr>
            </w:pPr>
            <w:hyperlink w:anchor="_2.1" w:history="1">
              <w:r w:rsidRPr="005614B5">
                <w:rPr>
                  <w:rStyle w:val="Hyperlink"/>
                  <w:rFonts w:ascii="Arial" w:hAnsi="Arial" w:cs="Arial"/>
                  <w:b/>
                  <w:sz w:val="24"/>
                </w:rPr>
                <w:t>2.1</w:t>
              </w:r>
            </w:hyperlink>
            <w:r w:rsidRPr="005614B5">
              <w:rPr>
                <w:rFonts w:ascii="Arial" w:hAnsi="Arial" w:cs="Arial"/>
                <w:b/>
                <w:sz w:val="24"/>
              </w:rPr>
              <w:t xml:space="preserve"> </w:t>
            </w:r>
          </w:p>
          <w:p w:rsidR="00A40896" w:rsidRPr="005614B5" w:rsidRDefault="00A40896" w:rsidP="003813A1">
            <w:pPr>
              <w:rPr>
                <w:rFonts w:ascii="Arial" w:hAnsi="Arial" w:cs="Arial"/>
                <w:szCs w:val="20"/>
              </w:rPr>
            </w:pPr>
            <w:r w:rsidRPr="005614B5">
              <w:rPr>
                <w:rFonts w:ascii="Arial" w:hAnsi="Arial" w:cs="Arial"/>
                <w:szCs w:val="20"/>
              </w:rPr>
              <w:t xml:space="preserve">L.G: </w:t>
            </w:r>
          </w:p>
          <w:p w:rsidR="00A40896" w:rsidRDefault="00A40896" w:rsidP="003813A1">
            <w:pPr>
              <w:rPr>
                <w:rFonts w:ascii="Arial" w:hAnsi="Arial" w:cs="Arial"/>
                <w:szCs w:val="20"/>
              </w:rPr>
            </w:pPr>
            <w:r w:rsidRPr="005614B5">
              <w:rPr>
                <w:rFonts w:ascii="Arial" w:hAnsi="Arial" w:cs="Arial"/>
                <w:szCs w:val="20"/>
              </w:rPr>
              <w:t xml:space="preserve">C.S: </w:t>
            </w:r>
          </w:p>
          <w:p w:rsidR="001D6E6A" w:rsidRDefault="001D6E6A" w:rsidP="003813A1">
            <w:pPr>
              <w:rPr>
                <w:rFonts w:ascii="Arial" w:hAnsi="Arial" w:cs="Arial"/>
                <w:szCs w:val="20"/>
              </w:rPr>
            </w:pPr>
          </w:p>
          <w:p w:rsidR="00817E38" w:rsidRDefault="00817E38" w:rsidP="00817E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Introduction to </w:t>
            </w:r>
            <w:proofErr w:type="spellStart"/>
            <w:r>
              <w:rPr>
                <w:rFonts w:ascii="Arial" w:hAnsi="Arial" w:cs="Arial"/>
              </w:rPr>
              <w:t>extinctioin</w:t>
            </w:r>
            <w:proofErr w:type="spellEnd"/>
            <w:r>
              <w:rPr>
                <w:rFonts w:ascii="Arial" w:hAnsi="Arial" w:cs="Arial"/>
              </w:rPr>
              <w:t xml:space="preserve"> to local habitats Foxes Lair and Dryandra</w:t>
            </w:r>
          </w:p>
          <w:p w:rsidR="00817E38" w:rsidRDefault="00817E38" w:rsidP="00817E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Woodland Biome</w:t>
            </w:r>
          </w:p>
          <w:p w:rsidR="00817E38" w:rsidRDefault="00817E38" w:rsidP="00817E38">
            <w:pPr>
              <w:rPr>
                <w:rFonts w:ascii="Arial" w:hAnsi="Arial" w:cs="Arial"/>
              </w:rPr>
            </w:pPr>
          </w:p>
          <w:p w:rsidR="00817E38" w:rsidRDefault="00817E38" w:rsidP="00817E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Power Point</w:t>
            </w:r>
          </w:p>
          <w:p w:rsidR="001D6E6A" w:rsidRPr="003813A1" w:rsidRDefault="00817E38" w:rsidP="00817E38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</w:rPr>
              <w:t>Worksheet or board questions</w:t>
            </w:r>
          </w:p>
        </w:tc>
        <w:tc>
          <w:tcPr>
            <w:tcW w:w="2250" w:type="pct"/>
          </w:tcPr>
          <w:p w:rsidR="00A40896" w:rsidRDefault="00A40896" w:rsidP="003813A1">
            <w:pPr>
              <w:rPr>
                <w:rFonts w:ascii="Arial" w:hAnsi="Arial" w:cs="Arial"/>
              </w:rPr>
            </w:pPr>
            <w:hyperlink w:anchor="_2.2" w:history="1">
              <w:r w:rsidRPr="005614B5">
                <w:rPr>
                  <w:rStyle w:val="Hyperlink"/>
                  <w:rFonts w:ascii="Arial" w:hAnsi="Arial" w:cs="Arial"/>
                </w:rPr>
                <w:t>2.2</w:t>
              </w:r>
            </w:hyperlink>
            <w:r w:rsidRPr="005614B5">
              <w:rPr>
                <w:rFonts w:ascii="Arial" w:hAnsi="Arial" w:cs="Arial"/>
              </w:rPr>
              <w:t xml:space="preserve"> </w:t>
            </w:r>
          </w:p>
          <w:p w:rsidR="00A40896" w:rsidRPr="00030965" w:rsidRDefault="00A40896" w:rsidP="003813A1">
            <w:pPr>
              <w:rPr>
                <w:rFonts w:ascii="Arial" w:hAnsi="Arial" w:cs="Arial"/>
              </w:rPr>
            </w:pPr>
            <w:r w:rsidRPr="00030965">
              <w:rPr>
                <w:rFonts w:ascii="Arial" w:hAnsi="Arial" w:cs="Arial"/>
              </w:rPr>
              <w:t xml:space="preserve">L.G: </w:t>
            </w:r>
          </w:p>
          <w:p w:rsidR="00A40896" w:rsidRPr="005614B5" w:rsidRDefault="00A40896" w:rsidP="003813A1">
            <w:pPr>
              <w:rPr>
                <w:rFonts w:ascii="Arial" w:hAnsi="Arial" w:cs="Arial"/>
              </w:rPr>
            </w:pPr>
            <w:r w:rsidRPr="00030965">
              <w:rPr>
                <w:rFonts w:ascii="Arial" w:hAnsi="Arial" w:cs="Arial"/>
              </w:rPr>
              <w:t xml:space="preserve">C.S: </w:t>
            </w:r>
          </w:p>
          <w:p w:rsidR="00A40896" w:rsidRDefault="00A40896" w:rsidP="003813A1">
            <w:pPr>
              <w:rPr>
                <w:rFonts w:ascii="Arial" w:hAnsi="Arial" w:cs="Arial"/>
              </w:rPr>
            </w:pPr>
          </w:p>
          <w:p w:rsidR="00817E38" w:rsidRDefault="00817E38" w:rsidP="00817E38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Endangered species</w:t>
            </w:r>
          </w:p>
          <w:p w:rsidR="00817E38" w:rsidRDefault="00817E38" w:rsidP="00817E38">
            <w:pPr>
              <w:rPr>
                <w:rFonts w:ascii="Arial" w:hAnsi="Arial" w:cs="Arial"/>
                <w:szCs w:val="20"/>
              </w:rPr>
            </w:pPr>
            <w:proofErr w:type="spellStart"/>
            <w:r>
              <w:rPr>
                <w:rFonts w:ascii="Arial" w:hAnsi="Arial" w:cs="Arial"/>
                <w:szCs w:val="20"/>
              </w:rPr>
              <w:t>Introducded</w:t>
            </w:r>
            <w:proofErr w:type="spellEnd"/>
            <w:r>
              <w:rPr>
                <w:rFonts w:ascii="Arial" w:hAnsi="Arial" w:cs="Arial"/>
                <w:szCs w:val="20"/>
              </w:rPr>
              <w:t xml:space="preserve"> predators</w:t>
            </w:r>
          </w:p>
          <w:p w:rsidR="00817E38" w:rsidRDefault="00817E38" w:rsidP="00817E38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Vegetation clearing/farming</w:t>
            </w:r>
          </w:p>
          <w:p w:rsidR="00817E38" w:rsidRDefault="00817E38" w:rsidP="00817E38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Fire Aboriginal/Western approach</w:t>
            </w:r>
          </w:p>
          <w:p w:rsidR="00817E38" w:rsidRDefault="00817E38" w:rsidP="00817E38">
            <w:pPr>
              <w:rPr>
                <w:rFonts w:ascii="Arial" w:hAnsi="Arial" w:cs="Arial"/>
                <w:szCs w:val="20"/>
              </w:rPr>
            </w:pPr>
          </w:p>
          <w:p w:rsidR="00817E38" w:rsidRDefault="00817E38" w:rsidP="00817E38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Introduce Booklet</w:t>
            </w:r>
          </w:p>
          <w:p w:rsidR="00213773" w:rsidRDefault="00817E38" w:rsidP="00817E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Cs w:val="20"/>
              </w:rPr>
              <w:t>Break into groups</w:t>
            </w:r>
          </w:p>
          <w:p w:rsidR="00213773" w:rsidRPr="005614B5" w:rsidRDefault="00213773" w:rsidP="003813A1">
            <w:pPr>
              <w:rPr>
                <w:rFonts w:ascii="Arial" w:hAnsi="Arial" w:cs="Arial"/>
              </w:rPr>
            </w:pPr>
          </w:p>
        </w:tc>
      </w:tr>
      <w:tr w:rsidR="00A40896" w:rsidRPr="005614B5" w:rsidTr="00A40896">
        <w:trPr>
          <w:trHeight w:val="3006"/>
        </w:trPr>
        <w:tc>
          <w:tcPr>
            <w:tcW w:w="500" w:type="pct"/>
          </w:tcPr>
          <w:p w:rsidR="00A40896" w:rsidRPr="005614B5" w:rsidRDefault="00A40896" w:rsidP="003813A1">
            <w:pPr>
              <w:rPr>
                <w:rFonts w:ascii="Arial" w:hAnsi="Arial" w:cs="Arial"/>
              </w:rPr>
            </w:pPr>
            <w:r w:rsidRPr="005614B5">
              <w:rPr>
                <w:rFonts w:ascii="Arial" w:hAnsi="Arial" w:cs="Arial"/>
              </w:rPr>
              <w:t>3</w:t>
            </w:r>
          </w:p>
        </w:tc>
        <w:tc>
          <w:tcPr>
            <w:tcW w:w="2250" w:type="pct"/>
          </w:tcPr>
          <w:p w:rsidR="00A40896" w:rsidRPr="005614B5" w:rsidRDefault="00A40896" w:rsidP="003813A1">
            <w:pPr>
              <w:rPr>
                <w:rFonts w:ascii="Arial" w:hAnsi="Arial" w:cs="Arial"/>
              </w:rPr>
            </w:pPr>
            <w:hyperlink w:anchor="_3.1" w:history="1">
              <w:r w:rsidRPr="005614B5">
                <w:rPr>
                  <w:rStyle w:val="Hyperlink"/>
                  <w:rFonts w:ascii="Arial" w:hAnsi="Arial" w:cs="Arial"/>
                </w:rPr>
                <w:t>3.1</w:t>
              </w:r>
            </w:hyperlink>
            <w:r w:rsidRPr="005614B5">
              <w:rPr>
                <w:rFonts w:ascii="Arial" w:hAnsi="Arial" w:cs="Arial"/>
              </w:rPr>
              <w:t xml:space="preserve"> </w:t>
            </w:r>
          </w:p>
          <w:p w:rsidR="00A40896" w:rsidRDefault="00A40896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L.G: </w:t>
            </w:r>
          </w:p>
          <w:p w:rsidR="00A40896" w:rsidRPr="00030965" w:rsidRDefault="00A40896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C.S: </w:t>
            </w:r>
          </w:p>
          <w:p w:rsidR="00A40896" w:rsidRDefault="00A40896" w:rsidP="003813A1">
            <w:pPr>
              <w:rPr>
                <w:rFonts w:ascii="Arial" w:hAnsi="Arial" w:cs="Arial"/>
              </w:rPr>
            </w:pPr>
            <w:r w:rsidRPr="003813A1">
              <w:rPr>
                <w:rFonts w:ascii="Arial" w:hAnsi="Arial" w:cs="Arial"/>
              </w:rPr>
              <w:t xml:space="preserve"> </w:t>
            </w:r>
          </w:p>
          <w:p w:rsidR="00817E38" w:rsidRDefault="00817E38" w:rsidP="00817E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 Booklet</w:t>
            </w:r>
          </w:p>
          <w:p w:rsidR="00817E38" w:rsidRDefault="00817E38" w:rsidP="00817E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pairs but each individual has a booklet. Provide written support material. Read, highlight, write into booklet into own words.</w:t>
            </w:r>
          </w:p>
          <w:p w:rsidR="00664395" w:rsidRDefault="00664395" w:rsidP="003813A1">
            <w:pPr>
              <w:rPr>
                <w:rFonts w:ascii="Arial" w:hAnsi="Arial" w:cs="Arial"/>
              </w:rPr>
            </w:pPr>
          </w:p>
          <w:p w:rsidR="00CE453B" w:rsidRPr="003813A1" w:rsidRDefault="00CE453B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 total – your Booklet will contain 5 topics. One researched as a pair, 2 topics by interview, </w:t>
            </w:r>
            <w:proofErr w:type="gramStart"/>
            <w:r>
              <w:rPr>
                <w:rFonts w:ascii="Arial" w:hAnsi="Arial" w:cs="Arial"/>
              </w:rPr>
              <w:t>2</w:t>
            </w:r>
            <w:proofErr w:type="gramEnd"/>
            <w:r>
              <w:rPr>
                <w:rFonts w:ascii="Arial" w:hAnsi="Arial" w:cs="Arial"/>
              </w:rPr>
              <w:t xml:space="preserve"> topics by </w:t>
            </w:r>
            <w:proofErr w:type="spellStart"/>
            <w:r>
              <w:rPr>
                <w:rFonts w:ascii="Arial" w:hAnsi="Arial" w:cs="Arial"/>
              </w:rPr>
              <w:t>notetaking</w:t>
            </w:r>
            <w:proofErr w:type="spellEnd"/>
            <w:r>
              <w:rPr>
                <w:rFonts w:ascii="Arial" w:hAnsi="Arial" w:cs="Arial"/>
              </w:rPr>
              <w:t xml:space="preserve"> of oral presentation.</w:t>
            </w:r>
          </w:p>
        </w:tc>
        <w:tc>
          <w:tcPr>
            <w:tcW w:w="2250" w:type="pct"/>
          </w:tcPr>
          <w:p w:rsidR="00A40896" w:rsidRPr="005614B5" w:rsidRDefault="00A40896" w:rsidP="003813A1">
            <w:pPr>
              <w:rPr>
                <w:rFonts w:ascii="Arial" w:hAnsi="Arial" w:cs="Arial"/>
              </w:rPr>
            </w:pPr>
            <w:hyperlink w:anchor="_3.2" w:history="1">
              <w:r w:rsidRPr="005614B5">
                <w:rPr>
                  <w:rStyle w:val="Hyperlink"/>
                  <w:rFonts w:ascii="Arial" w:hAnsi="Arial" w:cs="Arial"/>
                </w:rPr>
                <w:t>3.2</w:t>
              </w:r>
            </w:hyperlink>
            <w:r w:rsidRPr="005614B5">
              <w:rPr>
                <w:rFonts w:ascii="Arial" w:hAnsi="Arial" w:cs="Arial"/>
              </w:rPr>
              <w:t xml:space="preserve"> </w:t>
            </w:r>
          </w:p>
          <w:p w:rsidR="00A40896" w:rsidRDefault="00A40896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L.G: </w:t>
            </w:r>
          </w:p>
          <w:p w:rsidR="00A40896" w:rsidRPr="00C34941" w:rsidRDefault="00A40896" w:rsidP="003813A1">
            <w:pPr>
              <w:rPr>
                <w:rFonts w:ascii="Arial" w:hAnsi="Arial" w:cs="Arial"/>
                <w:color w:val="FF0066"/>
              </w:rPr>
            </w:pPr>
            <w:r>
              <w:rPr>
                <w:rFonts w:ascii="Arial" w:hAnsi="Arial" w:cs="Arial"/>
              </w:rPr>
              <w:t xml:space="preserve">C.S: </w:t>
            </w:r>
          </w:p>
          <w:p w:rsidR="00A40896" w:rsidRDefault="00A40896" w:rsidP="003813A1">
            <w:pPr>
              <w:rPr>
                <w:rFonts w:ascii="Arial" w:hAnsi="Arial" w:cs="Arial"/>
                <w:b/>
              </w:rPr>
            </w:pPr>
          </w:p>
          <w:p w:rsidR="00817E38" w:rsidRDefault="00817E38" w:rsidP="00817E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Continue Booklet</w:t>
            </w:r>
          </w:p>
          <w:p w:rsidR="00817E38" w:rsidRDefault="00817E38" w:rsidP="00817E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pairs but each individual has a booklet. Provide written support material. Read, highlight, write into booklet into own words</w:t>
            </w:r>
            <w:r w:rsidR="006B70BC">
              <w:rPr>
                <w:rFonts w:ascii="Arial" w:hAnsi="Arial" w:cs="Arial"/>
              </w:rPr>
              <w:t xml:space="preserve"> about the topic</w:t>
            </w:r>
            <w:r>
              <w:rPr>
                <w:rFonts w:ascii="Arial" w:hAnsi="Arial" w:cs="Arial"/>
              </w:rPr>
              <w:t>.</w:t>
            </w:r>
          </w:p>
          <w:p w:rsidR="00817E38" w:rsidRPr="00C25642" w:rsidRDefault="00817E38" w:rsidP="003813A1">
            <w:pPr>
              <w:rPr>
                <w:rFonts w:ascii="Arial" w:hAnsi="Arial" w:cs="Arial"/>
                <w:b/>
              </w:rPr>
            </w:pPr>
          </w:p>
        </w:tc>
      </w:tr>
      <w:tr w:rsidR="00A40896" w:rsidRPr="005614B5" w:rsidTr="00A40896">
        <w:trPr>
          <w:trHeight w:val="3020"/>
        </w:trPr>
        <w:tc>
          <w:tcPr>
            <w:tcW w:w="500" w:type="pct"/>
          </w:tcPr>
          <w:p w:rsidR="00A40896" w:rsidRPr="005614B5" w:rsidRDefault="00A40896" w:rsidP="003813A1">
            <w:pPr>
              <w:rPr>
                <w:rFonts w:ascii="Arial" w:hAnsi="Arial" w:cs="Arial"/>
              </w:rPr>
            </w:pPr>
            <w:r w:rsidRPr="005614B5">
              <w:rPr>
                <w:rFonts w:ascii="Arial" w:hAnsi="Arial" w:cs="Arial"/>
              </w:rPr>
              <w:lastRenderedPageBreak/>
              <w:t>4</w:t>
            </w:r>
          </w:p>
        </w:tc>
        <w:tc>
          <w:tcPr>
            <w:tcW w:w="2250" w:type="pct"/>
          </w:tcPr>
          <w:p w:rsidR="00A40896" w:rsidRPr="005614B5" w:rsidRDefault="00A40896" w:rsidP="003813A1">
            <w:pPr>
              <w:rPr>
                <w:rFonts w:ascii="Arial" w:hAnsi="Arial" w:cs="Arial"/>
              </w:rPr>
            </w:pPr>
            <w:hyperlink w:anchor="_4.1" w:history="1">
              <w:r w:rsidRPr="005614B5">
                <w:rPr>
                  <w:rStyle w:val="Hyperlink"/>
                  <w:rFonts w:ascii="Arial" w:hAnsi="Arial" w:cs="Arial"/>
                </w:rPr>
                <w:t>4.1</w:t>
              </w:r>
            </w:hyperlink>
          </w:p>
          <w:p w:rsidR="00A40896" w:rsidRDefault="00A40896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L.G: </w:t>
            </w:r>
          </w:p>
          <w:p w:rsidR="00A40896" w:rsidRPr="00C34941" w:rsidRDefault="00A40896" w:rsidP="003813A1">
            <w:pPr>
              <w:rPr>
                <w:rFonts w:ascii="Arial" w:hAnsi="Arial" w:cs="Arial"/>
                <w:color w:val="FF0066"/>
              </w:rPr>
            </w:pPr>
            <w:r>
              <w:rPr>
                <w:rFonts w:ascii="Arial" w:hAnsi="Arial" w:cs="Arial"/>
              </w:rPr>
              <w:t xml:space="preserve">C.S: </w:t>
            </w:r>
          </w:p>
          <w:p w:rsidR="00A40896" w:rsidRPr="005614B5" w:rsidRDefault="00A40896" w:rsidP="003813A1">
            <w:pPr>
              <w:rPr>
                <w:rFonts w:ascii="Arial" w:hAnsi="Arial" w:cs="Arial"/>
              </w:rPr>
            </w:pPr>
          </w:p>
          <w:p w:rsidR="00817E38" w:rsidRDefault="00817E38" w:rsidP="00817E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Continue Booklet</w:t>
            </w:r>
          </w:p>
          <w:p w:rsidR="00817E38" w:rsidRDefault="00817E38" w:rsidP="00817E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pairs but each individual has a booklet. Provide written support material. Read, highlight, write into booklet into own words.</w:t>
            </w:r>
          </w:p>
          <w:p w:rsidR="00817E38" w:rsidRDefault="00817E38" w:rsidP="00817E38">
            <w:pPr>
              <w:rPr>
                <w:rFonts w:ascii="Arial" w:hAnsi="Arial" w:cs="Arial"/>
              </w:rPr>
            </w:pPr>
          </w:p>
          <w:p w:rsidR="00817E38" w:rsidRDefault="00817E38" w:rsidP="00817E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Search websites for images to add to booklet.</w:t>
            </w:r>
          </w:p>
          <w:p w:rsidR="00A40896" w:rsidRPr="005614B5" w:rsidRDefault="00A40896" w:rsidP="003813A1">
            <w:pPr>
              <w:rPr>
                <w:rFonts w:ascii="Arial" w:hAnsi="Arial" w:cs="Arial"/>
              </w:rPr>
            </w:pPr>
          </w:p>
        </w:tc>
        <w:tc>
          <w:tcPr>
            <w:tcW w:w="2250" w:type="pct"/>
          </w:tcPr>
          <w:p w:rsidR="00A40896" w:rsidRPr="005614B5" w:rsidRDefault="00A40896" w:rsidP="003813A1">
            <w:pPr>
              <w:rPr>
                <w:rFonts w:ascii="Arial" w:hAnsi="Arial" w:cs="Arial"/>
              </w:rPr>
            </w:pPr>
            <w:hyperlink w:anchor="_4.2" w:history="1">
              <w:r w:rsidRPr="005614B5">
                <w:rPr>
                  <w:rStyle w:val="Hyperlink"/>
                  <w:rFonts w:ascii="Arial" w:hAnsi="Arial" w:cs="Arial"/>
                </w:rPr>
                <w:t>4.2</w:t>
              </w:r>
            </w:hyperlink>
          </w:p>
          <w:p w:rsidR="00A40896" w:rsidRDefault="00A40896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L.G: </w:t>
            </w:r>
          </w:p>
          <w:p w:rsidR="00A40896" w:rsidRPr="00C34941" w:rsidRDefault="00A40896" w:rsidP="003813A1">
            <w:pPr>
              <w:rPr>
                <w:rFonts w:ascii="Arial" w:hAnsi="Arial" w:cs="Arial"/>
                <w:color w:val="FF0066"/>
              </w:rPr>
            </w:pPr>
            <w:r>
              <w:rPr>
                <w:rFonts w:ascii="Arial" w:hAnsi="Arial" w:cs="Arial"/>
              </w:rPr>
              <w:t xml:space="preserve">C.S: </w:t>
            </w:r>
          </w:p>
          <w:p w:rsidR="00A40896" w:rsidRDefault="00A40896" w:rsidP="003813A1">
            <w:pPr>
              <w:rPr>
                <w:rFonts w:ascii="Arial" w:hAnsi="Arial" w:cs="Arial"/>
              </w:rPr>
            </w:pPr>
          </w:p>
          <w:p w:rsidR="00817E38" w:rsidRPr="00C34941" w:rsidRDefault="00817E38" w:rsidP="00CE45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Interview t</w:t>
            </w:r>
            <w:r w:rsidR="00CE453B">
              <w:rPr>
                <w:rFonts w:ascii="Arial" w:hAnsi="Arial" w:cs="Arial"/>
              </w:rPr>
              <w:t>wo</w:t>
            </w:r>
            <w:r>
              <w:rPr>
                <w:rFonts w:ascii="Arial" w:hAnsi="Arial" w:cs="Arial"/>
              </w:rPr>
              <w:t xml:space="preserve"> other people and write down information </w:t>
            </w:r>
            <w:r w:rsidR="00CE453B">
              <w:rPr>
                <w:rFonts w:ascii="Arial" w:hAnsi="Arial" w:cs="Arial"/>
              </w:rPr>
              <w:t xml:space="preserve">researched </w:t>
            </w:r>
            <w:r>
              <w:rPr>
                <w:rFonts w:ascii="Arial" w:hAnsi="Arial" w:cs="Arial"/>
              </w:rPr>
              <w:t>from their booklet.</w:t>
            </w:r>
          </w:p>
        </w:tc>
      </w:tr>
      <w:tr w:rsidR="00A40896" w:rsidRPr="005614B5" w:rsidTr="00A40896">
        <w:trPr>
          <w:trHeight w:val="3197"/>
        </w:trPr>
        <w:tc>
          <w:tcPr>
            <w:tcW w:w="500" w:type="pct"/>
          </w:tcPr>
          <w:p w:rsidR="00A40896" w:rsidRPr="005614B5" w:rsidRDefault="00A40896" w:rsidP="003813A1">
            <w:pPr>
              <w:rPr>
                <w:rFonts w:ascii="Arial" w:hAnsi="Arial" w:cs="Arial"/>
              </w:rPr>
            </w:pPr>
            <w:r w:rsidRPr="005614B5">
              <w:rPr>
                <w:rFonts w:ascii="Arial" w:hAnsi="Arial" w:cs="Arial"/>
              </w:rPr>
              <w:t>5</w:t>
            </w:r>
          </w:p>
        </w:tc>
        <w:tc>
          <w:tcPr>
            <w:tcW w:w="2250" w:type="pct"/>
          </w:tcPr>
          <w:p w:rsidR="00A40896" w:rsidRDefault="00A40896" w:rsidP="003813A1">
            <w:pPr>
              <w:rPr>
                <w:rStyle w:val="Hyperlink"/>
                <w:rFonts w:ascii="Arial" w:hAnsi="Arial" w:cs="Arial"/>
              </w:rPr>
            </w:pPr>
            <w:hyperlink w:anchor="_5.1" w:history="1">
              <w:r w:rsidRPr="005614B5">
                <w:rPr>
                  <w:rStyle w:val="Hyperlink"/>
                  <w:rFonts w:ascii="Arial" w:hAnsi="Arial" w:cs="Arial"/>
                </w:rPr>
                <w:t>5.1</w:t>
              </w:r>
            </w:hyperlink>
          </w:p>
          <w:p w:rsidR="00A40896" w:rsidRDefault="00A40896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L.G: </w:t>
            </w:r>
          </w:p>
          <w:p w:rsidR="00A40896" w:rsidRPr="00C34941" w:rsidRDefault="00A40896" w:rsidP="003813A1">
            <w:pPr>
              <w:rPr>
                <w:rFonts w:ascii="Arial" w:hAnsi="Arial" w:cs="Arial"/>
                <w:color w:val="FF0066"/>
              </w:rPr>
            </w:pPr>
            <w:r>
              <w:rPr>
                <w:rFonts w:ascii="Arial" w:hAnsi="Arial" w:cs="Arial"/>
              </w:rPr>
              <w:t xml:space="preserve">C.S: </w:t>
            </w:r>
          </w:p>
          <w:p w:rsidR="00A40896" w:rsidRDefault="00A40896" w:rsidP="003813A1">
            <w:pPr>
              <w:rPr>
                <w:rFonts w:ascii="Arial" w:hAnsi="Arial" w:cs="Arial"/>
              </w:rPr>
            </w:pPr>
          </w:p>
          <w:p w:rsidR="00817E38" w:rsidRDefault="00817E38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Interview two other people and write down information </w:t>
            </w:r>
            <w:r w:rsidR="00CE453B">
              <w:rPr>
                <w:rFonts w:ascii="Arial" w:hAnsi="Arial" w:cs="Arial"/>
              </w:rPr>
              <w:t xml:space="preserve">researched </w:t>
            </w:r>
            <w:r>
              <w:rPr>
                <w:rFonts w:ascii="Arial" w:hAnsi="Arial" w:cs="Arial"/>
              </w:rPr>
              <w:t>from their booklet.</w:t>
            </w:r>
          </w:p>
          <w:p w:rsidR="00817E38" w:rsidRDefault="00817E38" w:rsidP="003813A1">
            <w:pPr>
              <w:rPr>
                <w:rFonts w:ascii="Arial" w:hAnsi="Arial" w:cs="Arial"/>
              </w:rPr>
            </w:pPr>
          </w:p>
          <w:p w:rsidR="00817E38" w:rsidRDefault="00817E38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</w:p>
          <w:p w:rsidR="00CE453B" w:rsidRPr="005614B5" w:rsidRDefault="00CE453B" w:rsidP="003813A1">
            <w:pPr>
              <w:rPr>
                <w:rFonts w:ascii="Arial" w:hAnsi="Arial" w:cs="Arial"/>
              </w:rPr>
            </w:pPr>
          </w:p>
        </w:tc>
        <w:tc>
          <w:tcPr>
            <w:tcW w:w="2250" w:type="pct"/>
          </w:tcPr>
          <w:p w:rsidR="00A40896" w:rsidRPr="005614B5" w:rsidRDefault="00A40896" w:rsidP="003813A1">
            <w:pPr>
              <w:rPr>
                <w:rFonts w:ascii="Arial" w:hAnsi="Arial" w:cs="Arial"/>
              </w:rPr>
            </w:pPr>
            <w:hyperlink w:anchor="_5.2" w:history="1">
              <w:r w:rsidRPr="005614B5">
                <w:rPr>
                  <w:rStyle w:val="Hyperlink"/>
                  <w:rFonts w:ascii="Arial" w:hAnsi="Arial" w:cs="Arial"/>
                </w:rPr>
                <w:t>5.2</w:t>
              </w:r>
            </w:hyperlink>
          </w:p>
          <w:p w:rsidR="00A40896" w:rsidRDefault="00A40896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L.G: </w:t>
            </w:r>
          </w:p>
          <w:p w:rsidR="00A40896" w:rsidRPr="00C34941" w:rsidRDefault="00A40896" w:rsidP="003813A1">
            <w:pPr>
              <w:rPr>
                <w:rFonts w:ascii="Arial" w:hAnsi="Arial" w:cs="Arial"/>
                <w:color w:val="FF0066"/>
              </w:rPr>
            </w:pPr>
            <w:r>
              <w:rPr>
                <w:rFonts w:ascii="Arial" w:hAnsi="Arial" w:cs="Arial"/>
              </w:rPr>
              <w:t xml:space="preserve">C.S: </w:t>
            </w:r>
          </w:p>
          <w:p w:rsidR="00A40896" w:rsidRDefault="00A40896" w:rsidP="003813A1">
            <w:pPr>
              <w:rPr>
                <w:rFonts w:ascii="Arial" w:hAnsi="Arial" w:cs="Arial"/>
              </w:rPr>
            </w:pPr>
          </w:p>
          <w:p w:rsidR="00CE453B" w:rsidRDefault="00CE453B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Oral Presentation</w:t>
            </w:r>
          </w:p>
          <w:p w:rsidR="00CE453B" w:rsidRDefault="00CE453B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 pairs, present your research to the class. </w:t>
            </w:r>
          </w:p>
          <w:p w:rsidR="00CE453B" w:rsidRDefault="00CE453B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Take notes of two other research topics.</w:t>
            </w:r>
          </w:p>
          <w:p w:rsidR="00CE453B" w:rsidRDefault="00CE453B" w:rsidP="003813A1">
            <w:pPr>
              <w:rPr>
                <w:rFonts w:ascii="Arial" w:hAnsi="Arial" w:cs="Arial"/>
              </w:rPr>
            </w:pPr>
          </w:p>
          <w:p w:rsidR="00CE453B" w:rsidRDefault="00CE453B" w:rsidP="003813A1">
            <w:pPr>
              <w:rPr>
                <w:rFonts w:ascii="Arial" w:hAnsi="Arial" w:cs="Arial"/>
              </w:rPr>
            </w:pPr>
          </w:p>
          <w:p w:rsidR="00CE453B" w:rsidRPr="005614B5" w:rsidRDefault="00CE453B" w:rsidP="003813A1">
            <w:pPr>
              <w:rPr>
                <w:rFonts w:ascii="Arial" w:hAnsi="Arial" w:cs="Arial"/>
              </w:rPr>
            </w:pPr>
          </w:p>
        </w:tc>
      </w:tr>
      <w:tr w:rsidR="00A40896" w:rsidRPr="005614B5" w:rsidTr="00A40896">
        <w:trPr>
          <w:trHeight w:val="3020"/>
        </w:trPr>
        <w:tc>
          <w:tcPr>
            <w:tcW w:w="500" w:type="pct"/>
          </w:tcPr>
          <w:p w:rsidR="00A40896" w:rsidRPr="005614B5" w:rsidRDefault="00A40896" w:rsidP="003813A1">
            <w:pPr>
              <w:rPr>
                <w:rFonts w:ascii="Arial" w:hAnsi="Arial" w:cs="Arial"/>
              </w:rPr>
            </w:pPr>
            <w:r w:rsidRPr="005614B5">
              <w:rPr>
                <w:rFonts w:ascii="Arial" w:hAnsi="Arial" w:cs="Arial"/>
              </w:rPr>
              <w:t>6</w:t>
            </w:r>
          </w:p>
        </w:tc>
        <w:tc>
          <w:tcPr>
            <w:tcW w:w="2250" w:type="pct"/>
          </w:tcPr>
          <w:p w:rsidR="00A40896" w:rsidRPr="005614B5" w:rsidRDefault="00A40896" w:rsidP="003813A1">
            <w:pPr>
              <w:rPr>
                <w:rFonts w:ascii="Arial" w:hAnsi="Arial" w:cs="Arial"/>
              </w:rPr>
            </w:pPr>
            <w:hyperlink w:anchor="_6.1" w:history="1">
              <w:r w:rsidRPr="005614B5">
                <w:rPr>
                  <w:rStyle w:val="Hyperlink"/>
                  <w:rFonts w:ascii="Arial" w:hAnsi="Arial" w:cs="Arial"/>
                </w:rPr>
                <w:t>6.1</w:t>
              </w:r>
            </w:hyperlink>
            <w:r w:rsidRPr="005614B5">
              <w:rPr>
                <w:rFonts w:ascii="Arial" w:hAnsi="Arial" w:cs="Arial"/>
              </w:rPr>
              <w:t xml:space="preserve"> </w:t>
            </w:r>
          </w:p>
          <w:p w:rsidR="00A40896" w:rsidRDefault="00A40896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L.G: </w:t>
            </w:r>
          </w:p>
          <w:p w:rsidR="00A40896" w:rsidRPr="00C34941" w:rsidRDefault="00A40896" w:rsidP="003813A1">
            <w:pPr>
              <w:rPr>
                <w:rFonts w:ascii="Arial" w:hAnsi="Arial" w:cs="Arial"/>
                <w:color w:val="FF0066"/>
              </w:rPr>
            </w:pPr>
            <w:r>
              <w:rPr>
                <w:rFonts w:ascii="Arial" w:hAnsi="Arial" w:cs="Arial"/>
              </w:rPr>
              <w:t xml:space="preserve">C.S: </w:t>
            </w:r>
          </w:p>
          <w:p w:rsidR="00A40896" w:rsidRDefault="00A40896" w:rsidP="003813A1">
            <w:pPr>
              <w:rPr>
                <w:rFonts w:ascii="Arial" w:hAnsi="Arial" w:cs="Arial"/>
              </w:rPr>
            </w:pPr>
          </w:p>
          <w:p w:rsidR="00890FA7" w:rsidRDefault="00890FA7" w:rsidP="00890FA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Oral Presentation</w:t>
            </w:r>
          </w:p>
          <w:p w:rsidR="00890FA7" w:rsidRDefault="00890FA7" w:rsidP="00890FA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 pairs, present your research to the class. </w:t>
            </w:r>
          </w:p>
          <w:p w:rsidR="00890FA7" w:rsidRDefault="00890FA7" w:rsidP="00890FA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Take notes of two other research topics.</w:t>
            </w:r>
          </w:p>
          <w:p w:rsidR="00890FA7" w:rsidRDefault="00890FA7" w:rsidP="00890FA7">
            <w:pPr>
              <w:rPr>
                <w:rFonts w:ascii="Arial" w:hAnsi="Arial" w:cs="Arial"/>
              </w:rPr>
            </w:pPr>
          </w:p>
          <w:p w:rsidR="00890FA7" w:rsidRDefault="00890FA7" w:rsidP="00890FA7">
            <w:pPr>
              <w:rPr>
                <w:rFonts w:ascii="Arial" w:hAnsi="Arial" w:cs="Arial"/>
              </w:rPr>
            </w:pPr>
          </w:p>
          <w:p w:rsidR="00890FA7" w:rsidRPr="005614B5" w:rsidRDefault="00C5132C" w:rsidP="00C5132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Homework</w:t>
            </w:r>
            <w:r w:rsidR="00F1002B">
              <w:rPr>
                <w:rFonts w:ascii="Arial" w:hAnsi="Arial" w:cs="Arial"/>
              </w:rPr>
              <w:t xml:space="preserve"> </w:t>
            </w:r>
            <w:r w:rsidR="00890FA7">
              <w:rPr>
                <w:rFonts w:ascii="Arial" w:hAnsi="Arial" w:cs="Arial"/>
              </w:rPr>
              <w:t>Task: Images of the 4 topics to be printed and attached to Booklet.</w:t>
            </w:r>
          </w:p>
        </w:tc>
        <w:tc>
          <w:tcPr>
            <w:tcW w:w="2250" w:type="pct"/>
          </w:tcPr>
          <w:p w:rsidR="00A40896" w:rsidRPr="005614B5" w:rsidRDefault="00A40896" w:rsidP="003813A1">
            <w:pPr>
              <w:rPr>
                <w:rFonts w:ascii="Arial" w:hAnsi="Arial" w:cs="Arial"/>
              </w:rPr>
            </w:pPr>
            <w:hyperlink w:anchor="_6.2" w:history="1">
              <w:r w:rsidRPr="005614B5">
                <w:rPr>
                  <w:rStyle w:val="Hyperlink"/>
                  <w:rFonts w:ascii="Arial" w:hAnsi="Arial" w:cs="Arial"/>
                </w:rPr>
                <w:t>6.2</w:t>
              </w:r>
            </w:hyperlink>
            <w:r w:rsidRPr="005614B5">
              <w:rPr>
                <w:rFonts w:ascii="Arial" w:hAnsi="Arial" w:cs="Arial"/>
              </w:rPr>
              <w:t xml:space="preserve"> </w:t>
            </w:r>
          </w:p>
          <w:p w:rsidR="00A40896" w:rsidRDefault="00A40896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L.G: </w:t>
            </w:r>
          </w:p>
          <w:p w:rsidR="00A40896" w:rsidRPr="00C34941" w:rsidRDefault="00A40896" w:rsidP="003813A1">
            <w:pPr>
              <w:rPr>
                <w:rFonts w:ascii="Arial" w:hAnsi="Arial" w:cs="Arial"/>
                <w:color w:val="FF0066"/>
              </w:rPr>
            </w:pPr>
            <w:r>
              <w:rPr>
                <w:rFonts w:ascii="Arial" w:hAnsi="Arial" w:cs="Arial"/>
              </w:rPr>
              <w:t xml:space="preserve">C.S: </w:t>
            </w:r>
          </w:p>
          <w:p w:rsidR="00A40896" w:rsidRDefault="00A40896" w:rsidP="003813A1">
            <w:pPr>
              <w:rPr>
                <w:rFonts w:ascii="Arial" w:hAnsi="Arial" w:cs="Arial"/>
              </w:rPr>
            </w:pPr>
          </w:p>
          <w:p w:rsidR="00890FA7" w:rsidRDefault="00890FA7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Booklet submitted- 5 topics total and images attached.</w:t>
            </w:r>
          </w:p>
          <w:p w:rsidR="00F1002B" w:rsidRDefault="00F1002B" w:rsidP="003813A1">
            <w:pPr>
              <w:rPr>
                <w:rFonts w:ascii="Arial" w:hAnsi="Arial" w:cs="Arial"/>
              </w:rPr>
            </w:pPr>
          </w:p>
          <w:p w:rsidR="00F1002B" w:rsidRDefault="00F1002B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Pairs: Based on your research on your booklet, create a Brochure about your topic.</w:t>
            </w:r>
          </w:p>
          <w:p w:rsidR="00F1002B" w:rsidRDefault="00F1002B" w:rsidP="003813A1">
            <w:pPr>
              <w:rPr>
                <w:rFonts w:ascii="Arial" w:hAnsi="Arial" w:cs="Arial"/>
              </w:rPr>
            </w:pPr>
          </w:p>
          <w:p w:rsidR="00F1002B" w:rsidRDefault="00F1002B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Brochure must contain: 4 areas of interest about your topic, </w:t>
            </w:r>
          </w:p>
          <w:p w:rsidR="00F1002B" w:rsidRDefault="00F1002B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Noongar vocabulary and symbols.</w:t>
            </w:r>
          </w:p>
          <w:p w:rsidR="00F1002B" w:rsidRPr="005614B5" w:rsidRDefault="00F1002B" w:rsidP="003813A1">
            <w:pPr>
              <w:rPr>
                <w:rFonts w:ascii="Arial" w:hAnsi="Arial" w:cs="Arial"/>
              </w:rPr>
            </w:pPr>
          </w:p>
        </w:tc>
      </w:tr>
      <w:tr w:rsidR="00A40896" w:rsidRPr="005614B5" w:rsidTr="00A40896">
        <w:trPr>
          <w:trHeight w:val="2325"/>
        </w:trPr>
        <w:tc>
          <w:tcPr>
            <w:tcW w:w="500" w:type="pct"/>
          </w:tcPr>
          <w:p w:rsidR="00A40896" w:rsidRPr="005614B5" w:rsidRDefault="00A40896" w:rsidP="003813A1">
            <w:pPr>
              <w:rPr>
                <w:rFonts w:ascii="Arial" w:hAnsi="Arial" w:cs="Arial"/>
              </w:rPr>
            </w:pPr>
            <w:r w:rsidRPr="005614B5">
              <w:rPr>
                <w:rFonts w:ascii="Arial" w:hAnsi="Arial" w:cs="Arial"/>
              </w:rPr>
              <w:lastRenderedPageBreak/>
              <w:t>7</w:t>
            </w:r>
          </w:p>
        </w:tc>
        <w:tc>
          <w:tcPr>
            <w:tcW w:w="2250" w:type="pct"/>
          </w:tcPr>
          <w:p w:rsidR="00A40896" w:rsidRPr="005614B5" w:rsidRDefault="00A40896" w:rsidP="003813A1">
            <w:pPr>
              <w:rPr>
                <w:rFonts w:ascii="Arial" w:hAnsi="Arial" w:cs="Arial"/>
              </w:rPr>
            </w:pPr>
            <w:hyperlink w:anchor="_7.1" w:history="1">
              <w:r w:rsidRPr="005614B5">
                <w:rPr>
                  <w:rStyle w:val="Hyperlink"/>
                  <w:rFonts w:ascii="Arial" w:hAnsi="Arial" w:cs="Arial"/>
                </w:rPr>
                <w:t>7.1</w:t>
              </w:r>
            </w:hyperlink>
            <w:r w:rsidRPr="005614B5">
              <w:rPr>
                <w:rFonts w:ascii="Arial" w:hAnsi="Arial" w:cs="Arial"/>
              </w:rPr>
              <w:t xml:space="preserve"> </w:t>
            </w:r>
          </w:p>
          <w:p w:rsidR="00A40896" w:rsidRDefault="00A40896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L.G: </w:t>
            </w:r>
          </w:p>
          <w:p w:rsidR="00A40896" w:rsidRDefault="00A40896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C.S: </w:t>
            </w:r>
          </w:p>
          <w:p w:rsidR="00F1002B" w:rsidRPr="00C34941" w:rsidRDefault="00F1002B" w:rsidP="003813A1">
            <w:pPr>
              <w:rPr>
                <w:rFonts w:ascii="Arial" w:hAnsi="Arial" w:cs="Arial"/>
                <w:color w:val="FF0066"/>
              </w:rPr>
            </w:pPr>
          </w:p>
          <w:p w:rsidR="00F1002B" w:rsidRDefault="00F1002B" w:rsidP="00F100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Pairs: Based on your research on your booklet, create a Brochure about your topic.</w:t>
            </w:r>
          </w:p>
          <w:p w:rsidR="00F1002B" w:rsidRDefault="00F1002B" w:rsidP="00F1002B">
            <w:pPr>
              <w:rPr>
                <w:rFonts w:ascii="Arial" w:hAnsi="Arial" w:cs="Arial"/>
              </w:rPr>
            </w:pPr>
          </w:p>
          <w:p w:rsidR="00F1002B" w:rsidRDefault="00F1002B" w:rsidP="00F100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Brochure must contain: 4 areas of interest about your topic. </w:t>
            </w:r>
          </w:p>
          <w:p w:rsidR="00A40896" w:rsidRDefault="00F1002B" w:rsidP="00F100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Noongar vocabulary and symbols</w:t>
            </w:r>
          </w:p>
          <w:p w:rsidR="00F1002B" w:rsidRPr="005614B5" w:rsidRDefault="00F1002B" w:rsidP="00F1002B">
            <w:pPr>
              <w:rPr>
                <w:rFonts w:ascii="Arial" w:hAnsi="Arial" w:cs="Arial"/>
              </w:rPr>
            </w:pPr>
          </w:p>
        </w:tc>
        <w:tc>
          <w:tcPr>
            <w:tcW w:w="2250" w:type="pct"/>
          </w:tcPr>
          <w:p w:rsidR="00A40896" w:rsidRPr="005614B5" w:rsidRDefault="00A40896" w:rsidP="003813A1">
            <w:pPr>
              <w:rPr>
                <w:rFonts w:ascii="Arial" w:hAnsi="Arial" w:cs="Arial"/>
              </w:rPr>
            </w:pPr>
            <w:hyperlink w:anchor="_7.2" w:history="1">
              <w:r w:rsidRPr="005614B5">
                <w:rPr>
                  <w:rStyle w:val="Hyperlink"/>
                  <w:rFonts w:ascii="Arial" w:hAnsi="Arial" w:cs="Arial"/>
                </w:rPr>
                <w:t>7.2</w:t>
              </w:r>
            </w:hyperlink>
          </w:p>
          <w:p w:rsidR="00A40896" w:rsidRDefault="00A40896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L.G:</w:t>
            </w:r>
          </w:p>
          <w:p w:rsidR="00A40896" w:rsidRDefault="00A40896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C.S: </w:t>
            </w:r>
          </w:p>
          <w:p w:rsidR="00F1002B" w:rsidRDefault="00F1002B" w:rsidP="003813A1">
            <w:pPr>
              <w:rPr>
                <w:rFonts w:ascii="Arial" w:hAnsi="Arial" w:cs="Arial"/>
              </w:rPr>
            </w:pPr>
          </w:p>
          <w:p w:rsidR="00F1002B" w:rsidRDefault="00F1002B" w:rsidP="00F100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Pairs: Based on your research on your booklet, create a Brochure about your topic.</w:t>
            </w:r>
          </w:p>
          <w:p w:rsidR="00F1002B" w:rsidRDefault="00F1002B" w:rsidP="00F1002B">
            <w:pPr>
              <w:rPr>
                <w:rFonts w:ascii="Arial" w:hAnsi="Arial" w:cs="Arial"/>
              </w:rPr>
            </w:pPr>
          </w:p>
          <w:p w:rsidR="00F1002B" w:rsidRDefault="00F1002B" w:rsidP="00F100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Brochure must contain: 4 areas of interest about your topic. </w:t>
            </w:r>
          </w:p>
          <w:p w:rsidR="00A40896" w:rsidRPr="00141CA3" w:rsidRDefault="00F1002B" w:rsidP="00F1002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Noongar vocabulary and symbols</w:t>
            </w:r>
          </w:p>
        </w:tc>
      </w:tr>
      <w:tr w:rsidR="00A40896" w:rsidRPr="005614B5" w:rsidTr="00A40896">
        <w:trPr>
          <w:trHeight w:val="2461"/>
        </w:trPr>
        <w:tc>
          <w:tcPr>
            <w:tcW w:w="500" w:type="pct"/>
          </w:tcPr>
          <w:p w:rsidR="00A40896" w:rsidRPr="005614B5" w:rsidRDefault="00A40896" w:rsidP="003813A1">
            <w:pPr>
              <w:rPr>
                <w:rFonts w:ascii="Arial" w:hAnsi="Arial" w:cs="Arial"/>
              </w:rPr>
            </w:pPr>
            <w:r w:rsidRPr="005614B5">
              <w:rPr>
                <w:rFonts w:ascii="Arial" w:hAnsi="Arial" w:cs="Arial"/>
              </w:rPr>
              <w:t>8</w:t>
            </w:r>
          </w:p>
        </w:tc>
        <w:tc>
          <w:tcPr>
            <w:tcW w:w="2250" w:type="pct"/>
          </w:tcPr>
          <w:p w:rsidR="00A40896" w:rsidRPr="005614B5" w:rsidRDefault="00A40896" w:rsidP="003813A1">
            <w:pPr>
              <w:rPr>
                <w:rFonts w:ascii="Arial" w:hAnsi="Arial" w:cs="Arial"/>
              </w:rPr>
            </w:pPr>
            <w:hyperlink w:anchor="_8.1" w:history="1">
              <w:r w:rsidRPr="005614B5">
                <w:rPr>
                  <w:rStyle w:val="Hyperlink"/>
                  <w:rFonts w:ascii="Arial" w:hAnsi="Arial" w:cs="Arial"/>
                </w:rPr>
                <w:t>8.1</w:t>
              </w:r>
            </w:hyperlink>
          </w:p>
          <w:p w:rsidR="00A40896" w:rsidRDefault="00A40896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L.G:</w:t>
            </w:r>
          </w:p>
          <w:p w:rsidR="00A40896" w:rsidRDefault="00A40896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C.S: </w:t>
            </w:r>
          </w:p>
          <w:p w:rsidR="00A40896" w:rsidRDefault="00A40896" w:rsidP="003813A1">
            <w:pPr>
              <w:rPr>
                <w:rFonts w:ascii="Arial" w:hAnsi="Arial" w:cs="Arial"/>
              </w:rPr>
            </w:pPr>
          </w:p>
          <w:p w:rsidR="00F1002B" w:rsidRDefault="00C66558" w:rsidP="00F100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Excursion to </w:t>
            </w:r>
            <w:proofErr w:type="spellStart"/>
            <w:r>
              <w:rPr>
                <w:rFonts w:ascii="Arial" w:hAnsi="Arial" w:cs="Arial"/>
              </w:rPr>
              <w:t>Barna</w:t>
            </w:r>
            <w:proofErr w:type="spellEnd"/>
            <w:r>
              <w:rPr>
                <w:rFonts w:ascii="Arial" w:hAnsi="Arial" w:cs="Arial"/>
              </w:rPr>
              <w:t xml:space="preserve"> Mia or Foxes Lair</w:t>
            </w:r>
          </w:p>
          <w:p w:rsidR="00F1002B" w:rsidRPr="005614B5" w:rsidRDefault="00F1002B" w:rsidP="00F1002B">
            <w:pPr>
              <w:rPr>
                <w:rFonts w:ascii="Arial" w:hAnsi="Arial" w:cs="Arial"/>
              </w:rPr>
            </w:pPr>
          </w:p>
        </w:tc>
        <w:tc>
          <w:tcPr>
            <w:tcW w:w="2250" w:type="pct"/>
          </w:tcPr>
          <w:p w:rsidR="00A40896" w:rsidRPr="005614B5" w:rsidRDefault="00A40896" w:rsidP="003813A1">
            <w:pPr>
              <w:rPr>
                <w:rFonts w:ascii="Arial" w:hAnsi="Arial" w:cs="Arial"/>
              </w:rPr>
            </w:pPr>
            <w:hyperlink w:anchor="_8.2" w:history="1">
              <w:r w:rsidRPr="005614B5">
                <w:rPr>
                  <w:rStyle w:val="Hyperlink"/>
                  <w:rFonts w:ascii="Arial" w:hAnsi="Arial" w:cs="Arial"/>
                </w:rPr>
                <w:t>8.2</w:t>
              </w:r>
            </w:hyperlink>
          </w:p>
          <w:p w:rsidR="00A40896" w:rsidRDefault="00A40896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L.G:</w:t>
            </w:r>
          </w:p>
          <w:p w:rsidR="00A40896" w:rsidRDefault="00A40896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C.S: </w:t>
            </w:r>
          </w:p>
          <w:p w:rsidR="00A40896" w:rsidRDefault="00A40896" w:rsidP="003813A1">
            <w:pPr>
              <w:rPr>
                <w:rFonts w:ascii="Arial" w:hAnsi="Arial" w:cs="Arial"/>
              </w:rPr>
            </w:pPr>
          </w:p>
          <w:p w:rsidR="00F1002B" w:rsidRPr="005614B5" w:rsidRDefault="00F1002B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Review lesson </w:t>
            </w:r>
          </w:p>
        </w:tc>
      </w:tr>
      <w:tr w:rsidR="00A40896" w:rsidRPr="005614B5" w:rsidTr="00A40896">
        <w:trPr>
          <w:trHeight w:val="2329"/>
        </w:trPr>
        <w:tc>
          <w:tcPr>
            <w:tcW w:w="500" w:type="pct"/>
          </w:tcPr>
          <w:p w:rsidR="00A40896" w:rsidRPr="005614B5" w:rsidRDefault="00A40896" w:rsidP="003813A1">
            <w:pPr>
              <w:rPr>
                <w:rFonts w:ascii="Arial" w:hAnsi="Arial" w:cs="Arial"/>
              </w:rPr>
            </w:pPr>
            <w:r w:rsidRPr="005614B5">
              <w:rPr>
                <w:rFonts w:ascii="Arial" w:hAnsi="Arial" w:cs="Arial"/>
              </w:rPr>
              <w:t>9</w:t>
            </w:r>
          </w:p>
        </w:tc>
        <w:tc>
          <w:tcPr>
            <w:tcW w:w="2250" w:type="pct"/>
          </w:tcPr>
          <w:p w:rsidR="00A40896" w:rsidRPr="005614B5" w:rsidRDefault="00A40896" w:rsidP="003813A1">
            <w:pPr>
              <w:rPr>
                <w:rFonts w:ascii="Arial" w:hAnsi="Arial" w:cs="Arial"/>
              </w:rPr>
            </w:pPr>
            <w:hyperlink w:anchor="_9.1" w:history="1">
              <w:r w:rsidRPr="005614B5">
                <w:rPr>
                  <w:rStyle w:val="Hyperlink"/>
                  <w:rFonts w:ascii="Arial" w:hAnsi="Arial" w:cs="Arial"/>
                </w:rPr>
                <w:t>9.1</w:t>
              </w:r>
            </w:hyperlink>
          </w:p>
          <w:p w:rsidR="00A40896" w:rsidRDefault="00A40896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L.G:</w:t>
            </w:r>
          </w:p>
          <w:p w:rsidR="00A40896" w:rsidRDefault="00A40896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C.S: </w:t>
            </w:r>
          </w:p>
          <w:p w:rsidR="00A40896" w:rsidRDefault="00A40896" w:rsidP="003813A1">
            <w:pPr>
              <w:rPr>
                <w:rFonts w:ascii="Arial" w:hAnsi="Arial" w:cs="Arial"/>
              </w:rPr>
            </w:pPr>
          </w:p>
          <w:p w:rsidR="00F1002B" w:rsidRPr="005614B5" w:rsidRDefault="00F1002B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Content Assessment</w:t>
            </w:r>
          </w:p>
        </w:tc>
        <w:tc>
          <w:tcPr>
            <w:tcW w:w="2250" w:type="pct"/>
          </w:tcPr>
          <w:p w:rsidR="00A40896" w:rsidRPr="005614B5" w:rsidRDefault="00A40896" w:rsidP="003813A1">
            <w:pPr>
              <w:rPr>
                <w:rFonts w:ascii="Arial" w:hAnsi="Arial" w:cs="Arial"/>
              </w:rPr>
            </w:pPr>
            <w:hyperlink w:anchor="_9.2" w:history="1">
              <w:r w:rsidRPr="005614B5">
                <w:rPr>
                  <w:rStyle w:val="Hyperlink"/>
                  <w:rFonts w:ascii="Arial" w:hAnsi="Arial" w:cs="Arial"/>
                </w:rPr>
                <w:t>9.2</w:t>
              </w:r>
            </w:hyperlink>
          </w:p>
          <w:p w:rsidR="00A40896" w:rsidRDefault="00A40896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L.G:</w:t>
            </w:r>
          </w:p>
          <w:p w:rsidR="00A40896" w:rsidRDefault="00A40896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C.S: </w:t>
            </w:r>
          </w:p>
          <w:p w:rsidR="00A40896" w:rsidRDefault="00A40896" w:rsidP="003813A1">
            <w:pPr>
              <w:rPr>
                <w:rFonts w:ascii="Arial" w:hAnsi="Arial" w:cs="Arial"/>
              </w:rPr>
            </w:pPr>
          </w:p>
          <w:p w:rsidR="00F1002B" w:rsidRDefault="00F1002B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Commence Script </w:t>
            </w:r>
            <w:proofErr w:type="spellStart"/>
            <w:r>
              <w:rPr>
                <w:rFonts w:ascii="Arial" w:hAnsi="Arial" w:cs="Arial"/>
              </w:rPr>
              <w:t>Wriitng</w:t>
            </w:r>
            <w:proofErr w:type="spellEnd"/>
            <w:r>
              <w:rPr>
                <w:rFonts w:ascii="Arial" w:hAnsi="Arial" w:cs="Arial"/>
              </w:rPr>
              <w:t xml:space="preserve"> Assessment</w:t>
            </w:r>
          </w:p>
          <w:p w:rsidR="00D56BE4" w:rsidRPr="005614B5" w:rsidRDefault="00D56BE4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(Absent students complete content assessment)</w:t>
            </w:r>
          </w:p>
        </w:tc>
      </w:tr>
      <w:tr w:rsidR="00A40896" w:rsidRPr="005614B5" w:rsidTr="00A40896">
        <w:trPr>
          <w:trHeight w:val="2461"/>
        </w:trPr>
        <w:tc>
          <w:tcPr>
            <w:tcW w:w="500" w:type="pct"/>
          </w:tcPr>
          <w:p w:rsidR="00A40896" w:rsidRPr="005614B5" w:rsidRDefault="00A40896" w:rsidP="003813A1">
            <w:pPr>
              <w:rPr>
                <w:rFonts w:ascii="Arial" w:hAnsi="Arial" w:cs="Arial"/>
              </w:rPr>
            </w:pPr>
            <w:r w:rsidRPr="005614B5">
              <w:rPr>
                <w:rFonts w:ascii="Arial" w:hAnsi="Arial" w:cs="Arial"/>
              </w:rPr>
              <w:t>10</w:t>
            </w:r>
          </w:p>
        </w:tc>
        <w:tc>
          <w:tcPr>
            <w:tcW w:w="2250" w:type="pct"/>
          </w:tcPr>
          <w:p w:rsidR="00A40896" w:rsidRPr="005614B5" w:rsidRDefault="00A40896" w:rsidP="003813A1">
            <w:pPr>
              <w:rPr>
                <w:rFonts w:ascii="Arial" w:hAnsi="Arial" w:cs="Arial"/>
              </w:rPr>
            </w:pPr>
            <w:hyperlink w:anchor="_10.1" w:history="1">
              <w:r w:rsidRPr="005614B5">
                <w:rPr>
                  <w:rStyle w:val="Hyperlink"/>
                  <w:rFonts w:ascii="Arial" w:hAnsi="Arial" w:cs="Arial"/>
                </w:rPr>
                <w:t>10.1</w:t>
              </w:r>
            </w:hyperlink>
          </w:p>
          <w:p w:rsidR="00A40896" w:rsidRDefault="00A40896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L.G:</w:t>
            </w:r>
          </w:p>
          <w:p w:rsidR="00A40896" w:rsidRDefault="00A40896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C.S: </w:t>
            </w:r>
          </w:p>
          <w:p w:rsidR="001A52D6" w:rsidRDefault="001A52D6" w:rsidP="003813A1">
            <w:pPr>
              <w:rPr>
                <w:rFonts w:ascii="Arial" w:hAnsi="Arial" w:cs="Arial"/>
              </w:rPr>
            </w:pPr>
          </w:p>
          <w:p w:rsidR="00A40896" w:rsidRDefault="001A52D6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Commence Script </w:t>
            </w:r>
            <w:proofErr w:type="spellStart"/>
            <w:r>
              <w:rPr>
                <w:rFonts w:ascii="Arial" w:hAnsi="Arial" w:cs="Arial"/>
              </w:rPr>
              <w:t>Wriitng</w:t>
            </w:r>
            <w:proofErr w:type="spellEnd"/>
            <w:r>
              <w:rPr>
                <w:rFonts w:ascii="Arial" w:hAnsi="Arial" w:cs="Arial"/>
              </w:rPr>
              <w:t xml:space="preserve"> Assessment</w:t>
            </w:r>
          </w:p>
          <w:p w:rsidR="00D56BE4" w:rsidRPr="005614B5" w:rsidRDefault="00D56BE4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(Absent students complete content assessment)</w:t>
            </w:r>
          </w:p>
        </w:tc>
        <w:tc>
          <w:tcPr>
            <w:tcW w:w="2250" w:type="pct"/>
          </w:tcPr>
          <w:p w:rsidR="00A40896" w:rsidRPr="005614B5" w:rsidRDefault="00A40896" w:rsidP="003813A1">
            <w:pPr>
              <w:rPr>
                <w:rFonts w:ascii="Arial" w:hAnsi="Arial" w:cs="Arial"/>
              </w:rPr>
            </w:pPr>
            <w:hyperlink w:anchor="_10.2" w:history="1">
              <w:r w:rsidRPr="005614B5">
                <w:rPr>
                  <w:rStyle w:val="Hyperlink"/>
                  <w:rFonts w:ascii="Arial" w:hAnsi="Arial" w:cs="Arial"/>
                </w:rPr>
                <w:t>10.2</w:t>
              </w:r>
            </w:hyperlink>
          </w:p>
          <w:p w:rsidR="00A40896" w:rsidRDefault="00A40896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L.G:</w:t>
            </w:r>
          </w:p>
          <w:p w:rsidR="00A40896" w:rsidRDefault="00A40896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C.S: </w:t>
            </w:r>
          </w:p>
          <w:p w:rsidR="00A40896" w:rsidRDefault="00A40896" w:rsidP="003813A1">
            <w:pPr>
              <w:rPr>
                <w:rFonts w:ascii="Arial" w:hAnsi="Arial" w:cs="Arial"/>
              </w:rPr>
            </w:pPr>
          </w:p>
          <w:p w:rsidR="001A52D6" w:rsidRDefault="001A52D6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Commence Script </w:t>
            </w:r>
            <w:proofErr w:type="spellStart"/>
            <w:r>
              <w:rPr>
                <w:rFonts w:ascii="Arial" w:hAnsi="Arial" w:cs="Arial"/>
              </w:rPr>
              <w:t>Wriitng</w:t>
            </w:r>
            <w:proofErr w:type="spellEnd"/>
            <w:r>
              <w:rPr>
                <w:rFonts w:ascii="Arial" w:hAnsi="Arial" w:cs="Arial"/>
              </w:rPr>
              <w:t xml:space="preserve"> Assessment</w:t>
            </w:r>
          </w:p>
          <w:p w:rsidR="00D56BE4" w:rsidRPr="005614B5" w:rsidRDefault="00D56BE4" w:rsidP="00381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(Absent students complete content assessment)</w:t>
            </w:r>
          </w:p>
        </w:tc>
      </w:tr>
    </w:tbl>
    <w:p w:rsidR="005614B5" w:rsidRDefault="005614B5" w:rsidP="00257576">
      <w:pPr>
        <w:spacing w:after="0" w:line="240" w:lineRule="auto"/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</w:p>
    <w:p w:rsidR="00257576" w:rsidRDefault="00257576" w:rsidP="00257576">
      <w:pPr>
        <w:spacing w:after="0" w:line="240" w:lineRule="auto"/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</w:p>
    <w:p w:rsidR="00257576" w:rsidRPr="00257576" w:rsidRDefault="00257576" w:rsidP="00257576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257576">
        <w:rPr>
          <w:rFonts w:ascii="Arial" w:hAnsi="Arial" w:cs="Arial"/>
          <w:b/>
          <w:bCs/>
          <w:sz w:val="24"/>
          <w:szCs w:val="24"/>
        </w:rPr>
        <w:t>ABORIGINAL LANGUAGE AND CULTURE SEMESTER 2 YEAR 7 2017</w:t>
      </w:r>
    </w:p>
    <w:p w:rsidR="00257576" w:rsidRPr="00257576" w:rsidRDefault="00257576" w:rsidP="00257576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TERM 4</w:t>
      </w:r>
    </w:p>
    <w:p w:rsidR="00257576" w:rsidRDefault="00257576" w:rsidP="00257576">
      <w:pPr>
        <w:spacing w:after="0" w:line="240" w:lineRule="auto"/>
        <w:rPr>
          <w:rFonts w:ascii="Arial" w:hAnsi="Arial" w:cs="Arial"/>
          <w:b/>
          <w:bCs/>
        </w:rPr>
      </w:pPr>
    </w:p>
    <w:p w:rsidR="00257576" w:rsidRPr="005614B5" w:rsidRDefault="00257576" w:rsidP="00257576">
      <w:pPr>
        <w:spacing w:after="0" w:line="240" w:lineRule="auto"/>
        <w:rPr>
          <w:rFonts w:ascii="Arial" w:hAnsi="Arial" w:cs="Arial"/>
          <w:b/>
          <w:bCs/>
        </w:rPr>
      </w:pPr>
    </w:p>
    <w:tbl>
      <w:tblPr>
        <w:tblStyle w:val="TableGrid"/>
        <w:tblW w:w="2619" w:type="pct"/>
        <w:tblLayout w:type="fixed"/>
        <w:tblLook w:val="04A0" w:firstRow="1" w:lastRow="0" w:firstColumn="1" w:lastColumn="0" w:noHBand="0" w:noVBand="1"/>
      </w:tblPr>
      <w:tblGrid>
        <w:gridCol w:w="817"/>
        <w:gridCol w:w="3681"/>
        <w:gridCol w:w="3681"/>
      </w:tblGrid>
      <w:tr w:rsidR="00A40896" w:rsidRPr="005614B5" w:rsidTr="00A40896">
        <w:trPr>
          <w:trHeight w:val="345"/>
        </w:trPr>
        <w:tc>
          <w:tcPr>
            <w:tcW w:w="500" w:type="pct"/>
          </w:tcPr>
          <w:p w:rsidR="00A40896" w:rsidRPr="005614B5" w:rsidRDefault="00A40896" w:rsidP="00664395">
            <w:pPr>
              <w:rPr>
                <w:rFonts w:ascii="Arial" w:hAnsi="Arial" w:cs="Arial"/>
              </w:rPr>
            </w:pPr>
            <w:r w:rsidRPr="005614B5">
              <w:rPr>
                <w:rFonts w:ascii="Arial" w:hAnsi="Arial" w:cs="Arial"/>
              </w:rPr>
              <w:t>Week</w:t>
            </w:r>
          </w:p>
        </w:tc>
        <w:tc>
          <w:tcPr>
            <w:tcW w:w="2250" w:type="pct"/>
          </w:tcPr>
          <w:p w:rsidR="00A40896" w:rsidRPr="005614B5" w:rsidRDefault="00A40896" w:rsidP="00664395">
            <w:pPr>
              <w:rPr>
                <w:rFonts w:ascii="Arial" w:hAnsi="Arial" w:cs="Arial"/>
              </w:rPr>
            </w:pPr>
            <w:r w:rsidRPr="005614B5">
              <w:rPr>
                <w:rFonts w:ascii="Arial" w:hAnsi="Arial" w:cs="Arial"/>
              </w:rPr>
              <w:t>1</w:t>
            </w:r>
          </w:p>
        </w:tc>
        <w:tc>
          <w:tcPr>
            <w:tcW w:w="2250" w:type="pct"/>
          </w:tcPr>
          <w:p w:rsidR="00A40896" w:rsidRPr="005614B5" w:rsidRDefault="00A40896" w:rsidP="00664395">
            <w:pPr>
              <w:rPr>
                <w:rFonts w:ascii="Arial" w:hAnsi="Arial" w:cs="Arial"/>
              </w:rPr>
            </w:pPr>
            <w:r w:rsidRPr="005614B5">
              <w:rPr>
                <w:rFonts w:ascii="Arial" w:hAnsi="Arial" w:cs="Arial"/>
              </w:rPr>
              <w:t>2</w:t>
            </w:r>
          </w:p>
        </w:tc>
      </w:tr>
      <w:tr w:rsidR="00A40896" w:rsidRPr="005614B5" w:rsidTr="00A40896">
        <w:trPr>
          <w:trHeight w:val="2330"/>
        </w:trPr>
        <w:tc>
          <w:tcPr>
            <w:tcW w:w="500" w:type="pct"/>
          </w:tcPr>
          <w:p w:rsidR="00A40896" w:rsidRPr="005614B5" w:rsidRDefault="00A40896" w:rsidP="00664395">
            <w:pPr>
              <w:rPr>
                <w:rFonts w:ascii="Arial" w:hAnsi="Arial" w:cs="Arial"/>
              </w:rPr>
            </w:pPr>
            <w:r w:rsidRPr="005614B5">
              <w:rPr>
                <w:rFonts w:ascii="Arial" w:hAnsi="Arial" w:cs="Arial"/>
              </w:rPr>
              <w:t>1</w:t>
            </w:r>
          </w:p>
        </w:tc>
        <w:tc>
          <w:tcPr>
            <w:tcW w:w="2250" w:type="pct"/>
          </w:tcPr>
          <w:p w:rsidR="00A40896" w:rsidRDefault="00A40896" w:rsidP="00664395">
            <w:pPr>
              <w:rPr>
                <w:rFonts w:ascii="Arial" w:hAnsi="Arial" w:cs="Arial"/>
                <w:b/>
              </w:rPr>
            </w:pPr>
            <w:r w:rsidRPr="003813A1">
              <w:rPr>
                <w:rFonts w:ascii="Arial" w:hAnsi="Arial" w:cs="Arial"/>
                <w:b/>
              </w:rPr>
              <w:t>1</w:t>
            </w:r>
            <w:r>
              <w:rPr>
                <w:rFonts w:ascii="Arial" w:hAnsi="Arial" w:cs="Arial"/>
                <w:b/>
              </w:rPr>
              <w:t>.1</w:t>
            </w:r>
          </w:p>
          <w:p w:rsidR="00A40896" w:rsidRDefault="00A40896" w:rsidP="006643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L.G: </w:t>
            </w:r>
          </w:p>
          <w:p w:rsidR="00A40896" w:rsidRPr="00C34941" w:rsidRDefault="00A40896" w:rsidP="00664395">
            <w:pPr>
              <w:rPr>
                <w:rFonts w:ascii="Arial" w:hAnsi="Arial" w:cs="Arial"/>
                <w:color w:val="FF0066"/>
              </w:rPr>
            </w:pPr>
            <w:r>
              <w:rPr>
                <w:rFonts w:ascii="Arial" w:hAnsi="Arial" w:cs="Arial"/>
              </w:rPr>
              <w:t xml:space="preserve">C.S: </w:t>
            </w:r>
          </w:p>
          <w:p w:rsidR="00A40896" w:rsidRDefault="00A40896" w:rsidP="00664395">
            <w:pPr>
              <w:rPr>
                <w:rFonts w:ascii="Arial" w:hAnsi="Arial" w:cs="Arial"/>
                <w:b/>
              </w:rPr>
            </w:pPr>
          </w:p>
          <w:p w:rsidR="001A52D6" w:rsidRPr="005614B5" w:rsidRDefault="001A52D6" w:rsidP="0066439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 xml:space="preserve">Script </w:t>
            </w:r>
            <w:proofErr w:type="spellStart"/>
            <w:r>
              <w:rPr>
                <w:rFonts w:ascii="Arial" w:hAnsi="Arial" w:cs="Arial"/>
              </w:rPr>
              <w:t>Wriitng</w:t>
            </w:r>
            <w:proofErr w:type="spellEnd"/>
            <w:r>
              <w:rPr>
                <w:rFonts w:ascii="Arial" w:hAnsi="Arial" w:cs="Arial"/>
              </w:rPr>
              <w:t xml:space="preserve"> Assessment</w:t>
            </w:r>
          </w:p>
        </w:tc>
        <w:tc>
          <w:tcPr>
            <w:tcW w:w="2250" w:type="pct"/>
          </w:tcPr>
          <w:p w:rsidR="00A40896" w:rsidRDefault="00A40896" w:rsidP="00664395">
            <w:pPr>
              <w:rPr>
                <w:rFonts w:ascii="Arial" w:hAnsi="Arial" w:cs="Arial"/>
                <w:b/>
              </w:rPr>
            </w:pPr>
            <w:r w:rsidRPr="003813A1">
              <w:rPr>
                <w:rFonts w:ascii="Arial" w:hAnsi="Arial" w:cs="Arial"/>
                <w:b/>
              </w:rPr>
              <w:t>1.2</w:t>
            </w:r>
          </w:p>
          <w:p w:rsidR="00A40896" w:rsidRDefault="00A40896" w:rsidP="006643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L.G: </w:t>
            </w:r>
          </w:p>
          <w:p w:rsidR="00A40896" w:rsidRPr="00C34941" w:rsidRDefault="00A40896" w:rsidP="00664395">
            <w:pPr>
              <w:rPr>
                <w:rFonts w:ascii="Arial" w:hAnsi="Arial" w:cs="Arial"/>
                <w:color w:val="FF0066"/>
              </w:rPr>
            </w:pPr>
            <w:r>
              <w:rPr>
                <w:rFonts w:ascii="Arial" w:hAnsi="Arial" w:cs="Arial"/>
              </w:rPr>
              <w:t xml:space="preserve">C.S: </w:t>
            </w:r>
          </w:p>
          <w:p w:rsidR="00A40896" w:rsidRDefault="00A40896" w:rsidP="00664395">
            <w:pPr>
              <w:rPr>
                <w:rFonts w:ascii="Arial" w:hAnsi="Arial" w:cs="Arial"/>
              </w:rPr>
            </w:pPr>
          </w:p>
          <w:p w:rsidR="001A52D6" w:rsidRPr="005614B5" w:rsidRDefault="001A52D6" w:rsidP="006643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Practice script</w:t>
            </w:r>
            <w:r w:rsidR="00A87399">
              <w:rPr>
                <w:rFonts w:ascii="Arial" w:hAnsi="Arial" w:cs="Arial"/>
              </w:rPr>
              <w:t xml:space="preserve"> in pairs </w:t>
            </w:r>
          </w:p>
        </w:tc>
      </w:tr>
      <w:tr w:rsidR="00A40896" w:rsidRPr="005614B5" w:rsidTr="00A40896">
        <w:trPr>
          <w:trHeight w:val="2763"/>
        </w:trPr>
        <w:tc>
          <w:tcPr>
            <w:tcW w:w="500" w:type="pct"/>
          </w:tcPr>
          <w:p w:rsidR="00A40896" w:rsidRPr="005614B5" w:rsidRDefault="00A40896" w:rsidP="00664395">
            <w:pPr>
              <w:rPr>
                <w:rFonts w:ascii="Arial" w:hAnsi="Arial" w:cs="Arial"/>
              </w:rPr>
            </w:pPr>
            <w:r w:rsidRPr="005614B5">
              <w:rPr>
                <w:rFonts w:ascii="Arial" w:hAnsi="Arial" w:cs="Arial"/>
              </w:rPr>
              <w:t>2</w:t>
            </w:r>
          </w:p>
        </w:tc>
        <w:tc>
          <w:tcPr>
            <w:tcW w:w="2250" w:type="pct"/>
          </w:tcPr>
          <w:p w:rsidR="00A40896" w:rsidRPr="005614B5" w:rsidRDefault="00A40896" w:rsidP="00664395">
            <w:pPr>
              <w:rPr>
                <w:rFonts w:ascii="Arial" w:hAnsi="Arial" w:cs="Arial"/>
                <w:sz w:val="24"/>
              </w:rPr>
            </w:pPr>
            <w:hyperlink w:anchor="_2.1" w:history="1">
              <w:r w:rsidRPr="005614B5">
                <w:rPr>
                  <w:rStyle w:val="Hyperlink"/>
                  <w:rFonts w:ascii="Arial" w:hAnsi="Arial" w:cs="Arial"/>
                  <w:b/>
                  <w:sz w:val="24"/>
                </w:rPr>
                <w:t>2.1</w:t>
              </w:r>
            </w:hyperlink>
            <w:r w:rsidRPr="005614B5">
              <w:rPr>
                <w:rFonts w:ascii="Arial" w:hAnsi="Arial" w:cs="Arial"/>
                <w:b/>
                <w:sz w:val="24"/>
              </w:rPr>
              <w:t xml:space="preserve"> </w:t>
            </w:r>
          </w:p>
          <w:p w:rsidR="00A40896" w:rsidRPr="005614B5" w:rsidRDefault="00A40896" w:rsidP="00664395">
            <w:pPr>
              <w:rPr>
                <w:rFonts w:ascii="Arial" w:hAnsi="Arial" w:cs="Arial"/>
                <w:szCs w:val="20"/>
              </w:rPr>
            </w:pPr>
            <w:r w:rsidRPr="005614B5">
              <w:rPr>
                <w:rFonts w:ascii="Arial" w:hAnsi="Arial" w:cs="Arial"/>
                <w:szCs w:val="20"/>
              </w:rPr>
              <w:t xml:space="preserve">L.G: </w:t>
            </w:r>
          </w:p>
          <w:p w:rsidR="001A52D6" w:rsidRDefault="00A40896" w:rsidP="00664395">
            <w:pPr>
              <w:rPr>
                <w:rFonts w:ascii="Arial" w:hAnsi="Arial" w:cs="Arial"/>
                <w:szCs w:val="20"/>
              </w:rPr>
            </w:pPr>
            <w:r w:rsidRPr="005614B5">
              <w:rPr>
                <w:rFonts w:ascii="Arial" w:hAnsi="Arial" w:cs="Arial"/>
                <w:szCs w:val="20"/>
              </w:rPr>
              <w:t>C.S</w:t>
            </w:r>
          </w:p>
          <w:p w:rsidR="001A52D6" w:rsidRDefault="001A52D6" w:rsidP="00664395">
            <w:pPr>
              <w:rPr>
                <w:rFonts w:ascii="Arial" w:hAnsi="Arial" w:cs="Arial"/>
                <w:szCs w:val="20"/>
              </w:rPr>
            </w:pPr>
          </w:p>
          <w:p w:rsidR="00A40896" w:rsidRDefault="002E1D30" w:rsidP="00664395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Practice Script</w:t>
            </w:r>
            <w:r w:rsidR="00A87399">
              <w:rPr>
                <w:rFonts w:ascii="Arial" w:hAnsi="Arial" w:cs="Arial"/>
                <w:szCs w:val="20"/>
              </w:rPr>
              <w:t xml:space="preserve"> as a class.</w:t>
            </w:r>
          </w:p>
          <w:p w:rsidR="00A87399" w:rsidRDefault="00A87399" w:rsidP="00664395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Welcome to country rehearsal.</w:t>
            </w:r>
            <w:bookmarkStart w:id="0" w:name="_GoBack"/>
            <w:bookmarkEnd w:id="0"/>
          </w:p>
          <w:p w:rsidR="00A87399" w:rsidRPr="003813A1" w:rsidRDefault="00A87399" w:rsidP="00664395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Dress rehearsal.</w:t>
            </w:r>
          </w:p>
        </w:tc>
        <w:tc>
          <w:tcPr>
            <w:tcW w:w="2250" w:type="pct"/>
          </w:tcPr>
          <w:p w:rsidR="00A40896" w:rsidRDefault="00A40896" w:rsidP="00664395">
            <w:pPr>
              <w:rPr>
                <w:rFonts w:ascii="Arial" w:hAnsi="Arial" w:cs="Arial"/>
              </w:rPr>
            </w:pPr>
            <w:hyperlink w:anchor="_2.2" w:history="1">
              <w:r w:rsidRPr="005614B5">
                <w:rPr>
                  <w:rStyle w:val="Hyperlink"/>
                  <w:rFonts w:ascii="Arial" w:hAnsi="Arial" w:cs="Arial"/>
                </w:rPr>
                <w:t>2.2</w:t>
              </w:r>
            </w:hyperlink>
            <w:r w:rsidRPr="005614B5">
              <w:rPr>
                <w:rFonts w:ascii="Arial" w:hAnsi="Arial" w:cs="Arial"/>
              </w:rPr>
              <w:t xml:space="preserve"> </w:t>
            </w:r>
          </w:p>
          <w:p w:rsidR="00A40896" w:rsidRPr="00030965" w:rsidRDefault="00A40896" w:rsidP="00664395">
            <w:pPr>
              <w:rPr>
                <w:rFonts w:ascii="Arial" w:hAnsi="Arial" w:cs="Arial"/>
              </w:rPr>
            </w:pPr>
            <w:r w:rsidRPr="00030965">
              <w:rPr>
                <w:rFonts w:ascii="Arial" w:hAnsi="Arial" w:cs="Arial"/>
              </w:rPr>
              <w:t xml:space="preserve">L.G: </w:t>
            </w:r>
          </w:p>
          <w:p w:rsidR="00A40896" w:rsidRPr="005614B5" w:rsidRDefault="00A40896" w:rsidP="00664395">
            <w:pPr>
              <w:rPr>
                <w:rFonts w:ascii="Arial" w:hAnsi="Arial" w:cs="Arial"/>
              </w:rPr>
            </w:pPr>
            <w:r w:rsidRPr="00030965">
              <w:rPr>
                <w:rFonts w:ascii="Arial" w:hAnsi="Arial" w:cs="Arial"/>
              </w:rPr>
              <w:t xml:space="preserve">C.S: </w:t>
            </w:r>
          </w:p>
          <w:p w:rsidR="00A40896" w:rsidRDefault="00A40896" w:rsidP="00664395">
            <w:pPr>
              <w:rPr>
                <w:rFonts w:ascii="Arial" w:hAnsi="Arial" w:cs="Arial"/>
              </w:rPr>
            </w:pPr>
          </w:p>
          <w:p w:rsidR="001A52D6" w:rsidRDefault="001A52D6" w:rsidP="006643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 for Class News Program Assessment Due</w:t>
            </w:r>
          </w:p>
          <w:p w:rsidR="00C66558" w:rsidRDefault="00C66558" w:rsidP="00664395">
            <w:pPr>
              <w:rPr>
                <w:rFonts w:ascii="Arial" w:hAnsi="Arial" w:cs="Arial"/>
              </w:rPr>
            </w:pPr>
          </w:p>
          <w:p w:rsidR="00C66558" w:rsidRPr="005614B5" w:rsidRDefault="00C66558" w:rsidP="006643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Filming as a class</w:t>
            </w:r>
            <w:r w:rsidR="00A87399">
              <w:rPr>
                <w:rFonts w:ascii="Arial" w:hAnsi="Arial" w:cs="Arial"/>
              </w:rPr>
              <w:t xml:space="preserve"> of the News Program</w:t>
            </w:r>
          </w:p>
        </w:tc>
      </w:tr>
      <w:tr w:rsidR="00A40896" w:rsidRPr="005614B5" w:rsidTr="00A40896">
        <w:trPr>
          <w:trHeight w:val="3006"/>
        </w:trPr>
        <w:tc>
          <w:tcPr>
            <w:tcW w:w="500" w:type="pct"/>
          </w:tcPr>
          <w:p w:rsidR="00A40896" w:rsidRPr="005614B5" w:rsidRDefault="00A40896" w:rsidP="00664395">
            <w:pPr>
              <w:rPr>
                <w:rFonts w:ascii="Arial" w:hAnsi="Arial" w:cs="Arial"/>
              </w:rPr>
            </w:pPr>
            <w:r w:rsidRPr="005614B5">
              <w:rPr>
                <w:rFonts w:ascii="Arial" w:hAnsi="Arial" w:cs="Arial"/>
              </w:rPr>
              <w:t>3</w:t>
            </w:r>
          </w:p>
        </w:tc>
        <w:tc>
          <w:tcPr>
            <w:tcW w:w="2250" w:type="pct"/>
          </w:tcPr>
          <w:p w:rsidR="00A40896" w:rsidRPr="005614B5" w:rsidRDefault="00A40896" w:rsidP="00664395">
            <w:pPr>
              <w:rPr>
                <w:rFonts w:ascii="Arial" w:hAnsi="Arial" w:cs="Arial"/>
              </w:rPr>
            </w:pPr>
            <w:hyperlink w:anchor="_3.1" w:history="1">
              <w:r w:rsidRPr="005614B5">
                <w:rPr>
                  <w:rStyle w:val="Hyperlink"/>
                  <w:rFonts w:ascii="Arial" w:hAnsi="Arial" w:cs="Arial"/>
                </w:rPr>
                <w:t>3.1</w:t>
              </w:r>
            </w:hyperlink>
            <w:r w:rsidRPr="005614B5">
              <w:rPr>
                <w:rFonts w:ascii="Arial" w:hAnsi="Arial" w:cs="Arial"/>
              </w:rPr>
              <w:t xml:space="preserve"> </w:t>
            </w:r>
          </w:p>
          <w:p w:rsidR="00A40896" w:rsidRDefault="00A40896" w:rsidP="006643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L.G: </w:t>
            </w:r>
          </w:p>
          <w:p w:rsidR="00A40896" w:rsidRPr="00030965" w:rsidRDefault="00A40896" w:rsidP="006643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C.S: </w:t>
            </w:r>
          </w:p>
          <w:p w:rsidR="00A40896" w:rsidRDefault="00A40896" w:rsidP="00664395">
            <w:pPr>
              <w:rPr>
                <w:rFonts w:ascii="Arial" w:hAnsi="Arial" w:cs="Arial"/>
              </w:rPr>
            </w:pPr>
            <w:r w:rsidRPr="003813A1">
              <w:rPr>
                <w:rFonts w:ascii="Arial" w:hAnsi="Arial" w:cs="Arial"/>
              </w:rPr>
              <w:t xml:space="preserve"> </w:t>
            </w:r>
          </w:p>
          <w:p w:rsidR="002E1D30" w:rsidRPr="003813A1" w:rsidRDefault="00C66558" w:rsidP="006643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Filming as a class</w:t>
            </w:r>
          </w:p>
        </w:tc>
        <w:tc>
          <w:tcPr>
            <w:tcW w:w="2250" w:type="pct"/>
          </w:tcPr>
          <w:p w:rsidR="00A40896" w:rsidRPr="005614B5" w:rsidRDefault="00A40896" w:rsidP="00664395">
            <w:pPr>
              <w:rPr>
                <w:rFonts w:ascii="Arial" w:hAnsi="Arial" w:cs="Arial"/>
              </w:rPr>
            </w:pPr>
            <w:hyperlink w:anchor="_3.2" w:history="1">
              <w:r w:rsidRPr="005614B5">
                <w:rPr>
                  <w:rStyle w:val="Hyperlink"/>
                  <w:rFonts w:ascii="Arial" w:hAnsi="Arial" w:cs="Arial"/>
                </w:rPr>
                <w:t>3.2</w:t>
              </w:r>
            </w:hyperlink>
            <w:r w:rsidRPr="005614B5">
              <w:rPr>
                <w:rFonts w:ascii="Arial" w:hAnsi="Arial" w:cs="Arial"/>
              </w:rPr>
              <w:t xml:space="preserve"> </w:t>
            </w:r>
          </w:p>
          <w:p w:rsidR="00A40896" w:rsidRDefault="00A40896" w:rsidP="006643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L.G: </w:t>
            </w:r>
          </w:p>
          <w:p w:rsidR="00A40896" w:rsidRPr="00C34941" w:rsidRDefault="00A40896" w:rsidP="00664395">
            <w:pPr>
              <w:rPr>
                <w:rFonts w:ascii="Arial" w:hAnsi="Arial" w:cs="Arial"/>
                <w:color w:val="FF0066"/>
              </w:rPr>
            </w:pPr>
            <w:r>
              <w:rPr>
                <w:rFonts w:ascii="Arial" w:hAnsi="Arial" w:cs="Arial"/>
              </w:rPr>
              <w:t xml:space="preserve">C.S: </w:t>
            </w:r>
          </w:p>
          <w:p w:rsidR="00A40896" w:rsidRDefault="00A40896" w:rsidP="00664395">
            <w:pPr>
              <w:rPr>
                <w:rFonts w:ascii="Arial" w:hAnsi="Arial" w:cs="Arial"/>
                <w:b/>
              </w:rPr>
            </w:pPr>
          </w:p>
          <w:p w:rsidR="00C66558" w:rsidRPr="00C25642" w:rsidRDefault="00C66558" w:rsidP="0066439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Filming as a class</w:t>
            </w:r>
          </w:p>
        </w:tc>
      </w:tr>
      <w:tr w:rsidR="00A40896" w:rsidRPr="005614B5" w:rsidTr="00A40896">
        <w:trPr>
          <w:trHeight w:val="3020"/>
        </w:trPr>
        <w:tc>
          <w:tcPr>
            <w:tcW w:w="500" w:type="pct"/>
          </w:tcPr>
          <w:p w:rsidR="00A40896" w:rsidRPr="005614B5" w:rsidRDefault="00A40896" w:rsidP="00664395">
            <w:pPr>
              <w:rPr>
                <w:rFonts w:ascii="Arial" w:hAnsi="Arial" w:cs="Arial"/>
              </w:rPr>
            </w:pPr>
            <w:r w:rsidRPr="005614B5">
              <w:rPr>
                <w:rFonts w:ascii="Arial" w:hAnsi="Arial" w:cs="Arial"/>
              </w:rPr>
              <w:lastRenderedPageBreak/>
              <w:t>4</w:t>
            </w:r>
          </w:p>
        </w:tc>
        <w:tc>
          <w:tcPr>
            <w:tcW w:w="2250" w:type="pct"/>
          </w:tcPr>
          <w:p w:rsidR="00A40896" w:rsidRPr="005614B5" w:rsidRDefault="00A40896" w:rsidP="00664395">
            <w:pPr>
              <w:rPr>
                <w:rFonts w:ascii="Arial" w:hAnsi="Arial" w:cs="Arial"/>
              </w:rPr>
            </w:pPr>
            <w:hyperlink w:anchor="_4.1" w:history="1">
              <w:r w:rsidRPr="005614B5">
                <w:rPr>
                  <w:rStyle w:val="Hyperlink"/>
                  <w:rFonts w:ascii="Arial" w:hAnsi="Arial" w:cs="Arial"/>
                </w:rPr>
                <w:t>4.1</w:t>
              </w:r>
            </w:hyperlink>
          </w:p>
          <w:p w:rsidR="00A40896" w:rsidRDefault="00A40896" w:rsidP="006643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L.G: </w:t>
            </w:r>
          </w:p>
          <w:p w:rsidR="00A40896" w:rsidRPr="00C34941" w:rsidRDefault="00A40896" w:rsidP="00664395">
            <w:pPr>
              <w:rPr>
                <w:rFonts w:ascii="Arial" w:hAnsi="Arial" w:cs="Arial"/>
                <w:color w:val="FF0066"/>
              </w:rPr>
            </w:pPr>
            <w:r>
              <w:rPr>
                <w:rFonts w:ascii="Arial" w:hAnsi="Arial" w:cs="Arial"/>
              </w:rPr>
              <w:t xml:space="preserve">C.S: </w:t>
            </w:r>
          </w:p>
          <w:p w:rsidR="00A40896" w:rsidRPr="005614B5" w:rsidRDefault="00A40896" w:rsidP="00664395">
            <w:pPr>
              <w:rPr>
                <w:rFonts w:ascii="Arial" w:hAnsi="Arial" w:cs="Arial"/>
              </w:rPr>
            </w:pPr>
          </w:p>
          <w:p w:rsidR="00A40896" w:rsidRPr="005614B5" w:rsidRDefault="00A40896" w:rsidP="00664395">
            <w:pPr>
              <w:rPr>
                <w:rFonts w:ascii="Arial" w:hAnsi="Arial" w:cs="Arial"/>
              </w:rPr>
            </w:pPr>
          </w:p>
        </w:tc>
        <w:tc>
          <w:tcPr>
            <w:tcW w:w="2250" w:type="pct"/>
          </w:tcPr>
          <w:p w:rsidR="00A40896" w:rsidRPr="005614B5" w:rsidRDefault="00A40896" w:rsidP="00664395">
            <w:pPr>
              <w:rPr>
                <w:rFonts w:ascii="Arial" w:hAnsi="Arial" w:cs="Arial"/>
              </w:rPr>
            </w:pPr>
            <w:hyperlink w:anchor="_4.2" w:history="1">
              <w:r w:rsidRPr="005614B5">
                <w:rPr>
                  <w:rStyle w:val="Hyperlink"/>
                  <w:rFonts w:ascii="Arial" w:hAnsi="Arial" w:cs="Arial"/>
                </w:rPr>
                <w:t>4.2</w:t>
              </w:r>
            </w:hyperlink>
          </w:p>
          <w:p w:rsidR="00A40896" w:rsidRDefault="00A40896" w:rsidP="006643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L.G: </w:t>
            </w:r>
          </w:p>
          <w:p w:rsidR="00A40896" w:rsidRPr="00C34941" w:rsidRDefault="00A40896" w:rsidP="00664395">
            <w:pPr>
              <w:rPr>
                <w:rFonts w:ascii="Arial" w:hAnsi="Arial" w:cs="Arial"/>
                <w:color w:val="FF0066"/>
              </w:rPr>
            </w:pPr>
            <w:r>
              <w:rPr>
                <w:rFonts w:ascii="Arial" w:hAnsi="Arial" w:cs="Arial"/>
              </w:rPr>
              <w:t xml:space="preserve">C.S: </w:t>
            </w:r>
          </w:p>
          <w:p w:rsidR="00A40896" w:rsidRPr="00C34941" w:rsidRDefault="00A40896" w:rsidP="00664395">
            <w:pPr>
              <w:rPr>
                <w:rFonts w:ascii="Arial" w:hAnsi="Arial" w:cs="Arial"/>
              </w:rPr>
            </w:pPr>
          </w:p>
        </w:tc>
      </w:tr>
      <w:tr w:rsidR="00A40896" w:rsidRPr="005614B5" w:rsidTr="00A40896">
        <w:trPr>
          <w:trHeight w:val="3197"/>
        </w:trPr>
        <w:tc>
          <w:tcPr>
            <w:tcW w:w="500" w:type="pct"/>
          </w:tcPr>
          <w:p w:rsidR="00A40896" w:rsidRPr="005614B5" w:rsidRDefault="00A40896" w:rsidP="00664395">
            <w:pPr>
              <w:rPr>
                <w:rFonts w:ascii="Arial" w:hAnsi="Arial" w:cs="Arial"/>
              </w:rPr>
            </w:pPr>
            <w:r w:rsidRPr="005614B5">
              <w:rPr>
                <w:rFonts w:ascii="Arial" w:hAnsi="Arial" w:cs="Arial"/>
              </w:rPr>
              <w:t>5</w:t>
            </w:r>
          </w:p>
        </w:tc>
        <w:tc>
          <w:tcPr>
            <w:tcW w:w="2250" w:type="pct"/>
          </w:tcPr>
          <w:p w:rsidR="00A40896" w:rsidRDefault="00A40896" w:rsidP="00664395">
            <w:pPr>
              <w:rPr>
                <w:rStyle w:val="Hyperlink"/>
                <w:rFonts w:ascii="Arial" w:hAnsi="Arial" w:cs="Arial"/>
              </w:rPr>
            </w:pPr>
            <w:hyperlink w:anchor="_5.1" w:history="1">
              <w:r w:rsidRPr="005614B5">
                <w:rPr>
                  <w:rStyle w:val="Hyperlink"/>
                  <w:rFonts w:ascii="Arial" w:hAnsi="Arial" w:cs="Arial"/>
                </w:rPr>
                <w:t>5.1</w:t>
              </w:r>
            </w:hyperlink>
          </w:p>
          <w:p w:rsidR="00A40896" w:rsidRDefault="00A40896" w:rsidP="006643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L.G: </w:t>
            </w:r>
          </w:p>
          <w:p w:rsidR="00A40896" w:rsidRPr="00C34941" w:rsidRDefault="00A40896" w:rsidP="00664395">
            <w:pPr>
              <w:rPr>
                <w:rFonts w:ascii="Arial" w:hAnsi="Arial" w:cs="Arial"/>
                <w:color w:val="FF0066"/>
              </w:rPr>
            </w:pPr>
            <w:r>
              <w:rPr>
                <w:rFonts w:ascii="Arial" w:hAnsi="Arial" w:cs="Arial"/>
              </w:rPr>
              <w:t xml:space="preserve">C.S: </w:t>
            </w:r>
          </w:p>
          <w:p w:rsidR="00A40896" w:rsidRPr="005614B5" w:rsidRDefault="00A40896" w:rsidP="00664395">
            <w:pPr>
              <w:rPr>
                <w:rFonts w:ascii="Arial" w:hAnsi="Arial" w:cs="Arial"/>
              </w:rPr>
            </w:pPr>
          </w:p>
        </w:tc>
        <w:tc>
          <w:tcPr>
            <w:tcW w:w="2250" w:type="pct"/>
          </w:tcPr>
          <w:p w:rsidR="00A40896" w:rsidRPr="005614B5" w:rsidRDefault="00A40896" w:rsidP="00664395">
            <w:pPr>
              <w:rPr>
                <w:rFonts w:ascii="Arial" w:hAnsi="Arial" w:cs="Arial"/>
              </w:rPr>
            </w:pPr>
            <w:hyperlink w:anchor="_5.2" w:history="1">
              <w:r w:rsidRPr="005614B5">
                <w:rPr>
                  <w:rStyle w:val="Hyperlink"/>
                  <w:rFonts w:ascii="Arial" w:hAnsi="Arial" w:cs="Arial"/>
                </w:rPr>
                <w:t>5.2</w:t>
              </w:r>
            </w:hyperlink>
          </w:p>
          <w:p w:rsidR="00A40896" w:rsidRDefault="00A40896" w:rsidP="006643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L.G: </w:t>
            </w:r>
          </w:p>
          <w:p w:rsidR="00A40896" w:rsidRPr="00C34941" w:rsidRDefault="00A40896" w:rsidP="00664395">
            <w:pPr>
              <w:rPr>
                <w:rFonts w:ascii="Arial" w:hAnsi="Arial" w:cs="Arial"/>
                <w:color w:val="FF0066"/>
              </w:rPr>
            </w:pPr>
            <w:r>
              <w:rPr>
                <w:rFonts w:ascii="Arial" w:hAnsi="Arial" w:cs="Arial"/>
              </w:rPr>
              <w:t xml:space="preserve">C.S: </w:t>
            </w:r>
          </w:p>
          <w:p w:rsidR="00A40896" w:rsidRPr="005614B5" w:rsidRDefault="00A40896" w:rsidP="00664395">
            <w:pPr>
              <w:rPr>
                <w:rFonts w:ascii="Arial" w:hAnsi="Arial" w:cs="Arial"/>
              </w:rPr>
            </w:pPr>
          </w:p>
        </w:tc>
      </w:tr>
      <w:tr w:rsidR="00A40896" w:rsidRPr="005614B5" w:rsidTr="00A40896">
        <w:trPr>
          <w:trHeight w:val="3020"/>
        </w:trPr>
        <w:tc>
          <w:tcPr>
            <w:tcW w:w="500" w:type="pct"/>
          </w:tcPr>
          <w:p w:rsidR="00A40896" w:rsidRPr="005614B5" w:rsidRDefault="00A40896" w:rsidP="00664395">
            <w:pPr>
              <w:rPr>
                <w:rFonts w:ascii="Arial" w:hAnsi="Arial" w:cs="Arial"/>
              </w:rPr>
            </w:pPr>
            <w:r w:rsidRPr="005614B5">
              <w:rPr>
                <w:rFonts w:ascii="Arial" w:hAnsi="Arial" w:cs="Arial"/>
              </w:rPr>
              <w:t>6</w:t>
            </w:r>
          </w:p>
        </w:tc>
        <w:tc>
          <w:tcPr>
            <w:tcW w:w="2250" w:type="pct"/>
          </w:tcPr>
          <w:p w:rsidR="00A40896" w:rsidRPr="005614B5" w:rsidRDefault="00A40896" w:rsidP="00664395">
            <w:pPr>
              <w:rPr>
                <w:rFonts w:ascii="Arial" w:hAnsi="Arial" w:cs="Arial"/>
              </w:rPr>
            </w:pPr>
            <w:hyperlink w:anchor="_6.1" w:history="1">
              <w:r w:rsidRPr="005614B5">
                <w:rPr>
                  <w:rStyle w:val="Hyperlink"/>
                  <w:rFonts w:ascii="Arial" w:hAnsi="Arial" w:cs="Arial"/>
                </w:rPr>
                <w:t>6.1</w:t>
              </w:r>
            </w:hyperlink>
            <w:r w:rsidRPr="005614B5">
              <w:rPr>
                <w:rFonts w:ascii="Arial" w:hAnsi="Arial" w:cs="Arial"/>
              </w:rPr>
              <w:t xml:space="preserve"> </w:t>
            </w:r>
          </w:p>
          <w:p w:rsidR="00A40896" w:rsidRDefault="00A40896" w:rsidP="006643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L.G: </w:t>
            </w:r>
          </w:p>
          <w:p w:rsidR="00A40896" w:rsidRPr="00C34941" w:rsidRDefault="00A40896" w:rsidP="00664395">
            <w:pPr>
              <w:rPr>
                <w:rFonts w:ascii="Arial" w:hAnsi="Arial" w:cs="Arial"/>
                <w:color w:val="FF0066"/>
              </w:rPr>
            </w:pPr>
            <w:r>
              <w:rPr>
                <w:rFonts w:ascii="Arial" w:hAnsi="Arial" w:cs="Arial"/>
              </w:rPr>
              <w:t xml:space="preserve">C.S: </w:t>
            </w:r>
          </w:p>
          <w:p w:rsidR="00A40896" w:rsidRPr="005614B5" w:rsidRDefault="00A40896" w:rsidP="00664395">
            <w:pPr>
              <w:rPr>
                <w:rFonts w:ascii="Arial" w:hAnsi="Arial" w:cs="Arial"/>
              </w:rPr>
            </w:pPr>
          </w:p>
        </w:tc>
        <w:tc>
          <w:tcPr>
            <w:tcW w:w="2250" w:type="pct"/>
          </w:tcPr>
          <w:p w:rsidR="00A40896" w:rsidRPr="005614B5" w:rsidRDefault="00A40896" w:rsidP="00664395">
            <w:pPr>
              <w:rPr>
                <w:rFonts w:ascii="Arial" w:hAnsi="Arial" w:cs="Arial"/>
              </w:rPr>
            </w:pPr>
            <w:hyperlink w:anchor="_6.2" w:history="1">
              <w:r w:rsidRPr="005614B5">
                <w:rPr>
                  <w:rStyle w:val="Hyperlink"/>
                  <w:rFonts w:ascii="Arial" w:hAnsi="Arial" w:cs="Arial"/>
                </w:rPr>
                <w:t>6.2</w:t>
              </w:r>
            </w:hyperlink>
            <w:r w:rsidRPr="005614B5">
              <w:rPr>
                <w:rFonts w:ascii="Arial" w:hAnsi="Arial" w:cs="Arial"/>
              </w:rPr>
              <w:t xml:space="preserve"> </w:t>
            </w:r>
          </w:p>
          <w:p w:rsidR="00A40896" w:rsidRDefault="00A40896" w:rsidP="006643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L.G: </w:t>
            </w:r>
          </w:p>
          <w:p w:rsidR="00A40896" w:rsidRPr="00C34941" w:rsidRDefault="00A40896" w:rsidP="00664395">
            <w:pPr>
              <w:rPr>
                <w:rFonts w:ascii="Arial" w:hAnsi="Arial" w:cs="Arial"/>
                <w:color w:val="FF0066"/>
              </w:rPr>
            </w:pPr>
            <w:r>
              <w:rPr>
                <w:rFonts w:ascii="Arial" w:hAnsi="Arial" w:cs="Arial"/>
              </w:rPr>
              <w:t xml:space="preserve">C.S: </w:t>
            </w:r>
          </w:p>
          <w:p w:rsidR="00A40896" w:rsidRPr="005614B5" w:rsidRDefault="00A40896" w:rsidP="00664395">
            <w:pPr>
              <w:rPr>
                <w:rFonts w:ascii="Arial" w:hAnsi="Arial" w:cs="Arial"/>
              </w:rPr>
            </w:pPr>
          </w:p>
        </w:tc>
      </w:tr>
      <w:tr w:rsidR="00A40896" w:rsidRPr="005614B5" w:rsidTr="00A40896">
        <w:trPr>
          <w:trHeight w:val="2325"/>
        </w:trPr>
        <w:tc>
          <w:tcPr>
            <w:tcW w:w="500" w:type="pct"/>
          </w:tcPr>
          <w:p w:rsidR="00A40896" w:rsidRPr="005614B5" w:rsidRDefault="00A40896" w:rsidP="00664395">
            <w:pPr>
              <w:rPr>
                <w:rFonts w:ascii="Arial" w:hAnsi="Arial" w:cs="Arial"/>
              </w:rPr>
            </w:pPr>
            <w:r w:rsidRPr="005614B5">
              <w:rPr>
                <w:rFonts w:ascii="Arial" w:hAnsi="Arial" w:cs="Arial"/>
              </w:rPr>
              <w:lastRenderedPageBreak/>
              <w:t>7</w:t>
            </w:r>
          </w:p>
        </w:tc>
        <w:tc>
          <w:tcPr>
            <w:tcW w:w="2250" w:type="pct"/>
          </w:tcPr>
          <w:p w:rsidR="00A40896" w:rsidRPr="005614B5" w:rsidRDefault="00A40896" w:rsidP="00664395">
            <w:pPr>
              <w:rPr>
                <w:rFonts w:ascii="Arial" w:hAnsi="Arial" w:cs="Arial"/>
              </w:rPr>
            </w:pPr>
            <w:hyperlink w:anchor="_7.1" w:history="1">
              <w:r w:rsidRPr="005614B5">
                <w:rPr>
                  <w:rStyle w:val="Hyperlink"/>
                  <w:rFonts w:ascii="Arial" w:hAnsi="Arial" w:cs="Arial"/>
                </w:rPr>
                <w:t>7.1</w:t>
              </w:r>
            </w:hyperlink>
            <w:r w:rsidRPr="005614B5">
              <w:rPr>
                <w:rFonts w:ascii="Arial" w:hAnsi="Arial" w:cs="Arial"/>
              </w:rPr>
              <w:t xml:space="preserve"> </w:t>
            </w:r>
          </w:p>
          <w:p w:rsidR="00A40896" w:rsidRDefault="00A40896" w:rsidP="006643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L.G: </w:t>
            </w:r>
          </w:p>
          <w:p w:rsidR="00A40896" w:rsidRPr="00C34941" w:rsidRDefault="00A40896" w:rsidP="00664395">
            <w:pPr>
              <w:rPr>
                <w:rFonts w:ascii="Arial" w:hAnsi="Arial" w:cs="Arial"/>
                <w:color w:val="FF0066"/>
              </w:rPr>
            </w:pPr>
            <w:r>
              <w:rPr>
                <w:rFonts w:ascii="Arial" w:hAnsi="Arial" w:cs="Arial"/>
              </w:rPr>
              <w:t xml:space="preserve">C.S: </w:t>
            </w:r>
          </w:p>
          <w:p w:rsidR="00A40896" w:rsidRPr="005614B5" w:rsidRDefault="00A40896" w:rsidP="00664395">
            <w:pPr>
              <w:rPr>
                <w:rFonts w:ascii="Arial" w:hAnsi="Arial" w:cs="Arial"/>
              </w:rPr>
            </w:pPr>
          </w:p>
        </w:tc>
        <w:tc>
          <w:tcPr>
            <w:tcW w:w="2250" w:type="pct"/>
          </w:tcPr>
          <w:p w:rsidR="00A40896" w:rsidRPr="005614B5" w:rsidRDefault="00A40896" w:rsidP="00664395">
            <w:pPr>
              <w:rPr>
                <w:rFonts w:ascii="Arial" w:hAnsi="Arial" w:cs="Arial"/>
              </w:rPr>
            </w:pPr>
            <w:hyperlink w:anchor="_7.2" w:history="1">
              <w:r w:rsidRPr="005614B5">
                <w:rPr>
                  <w:rStyle w:val="Hyperlink"/>
                  <w:rFonts w:ascii="Arial" w:hAnsi="Arial" w:cs="Arial"/>
                </w:rPr>
                <w:t>7.2</w:t>
              </w:r>
            </w:hyperlink>
          </w:p>
          <w:p w:rsidR="00A40896" w:rsidRDefault="00A40896" w:rsidP="006643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L.G:</w:t>
            </w:r>
          </w:p>
          <w:p w:rsidR="00A40896" w:rsidRDefault="00A40896" w:rsidP="006643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C.S: </w:t>
            </w:r>
          </w:p>
          <w:p w:rsidR="00A40896" w:rsidRPr="00141CA3" w:rsidRDefault="00A40896" w:rsidP="00664395">
            <w:pPr>
              <w:rPr>
                <w:rFonts w:ascii="Arial" w:hAnsi="Arial" w:cs="Arial"/>
                <w:b/>
              </w:rPr>
            </w:pPr>
          </w:p>
        </w:tc>
      </w:tr>
      <w:tr w:rsidR="00A40896" w:rsidRPr="005614B5" w:rsidTr="00A40896">
        <w:trPr>
          <w:trHeight w:val="2461"/>
        </w:trPr>
        <w:tc>
          <w:tcPr>
            <w:tcW w:w="500" w:type="pct"/>
          </w:tcPr>
          <w:p w:rsidR="00A40896" w:rsidRPr="005614B5" w:rsidRDefault="00A40896" w:rsidP="00664395">
            <w:pPr>
              <w:rPr>
                <w:rFonts w:ascii="Arial" w:hAnsi="Arial" w:cs="Arial"/>
              </w:rPr>
            </w:pPr>
            <w:r w:rsidRPr="005614B5">
              <w:rPr>
                <w:rFonts w:ascii="Arial" w:hAnsi="Arial" w:cs="Arial"/>
              </w:rPr>
              <w:t>8</w:t>
            </w:r>
          </w:p>
        </w:tc>
        <w:tc>
          <w:tcPr>
            <w:tcW w:w="2250" w:type="pct"/>
          </w:tcPr>
          <w:p w:rsidR="00A40896" w:rsidRPr="005614B5" w:rsidRDefault="00A40896" w:rsidP="00664395">
            <w:pPr>
              <w:rPr>
                <w:rFonts w:ascii="Arial" w:hAnsi="Arial" w:cs="Arial"/>
              </w:rPr>
            </w:pPr>
            <w:hyperlink w:anchor="_8.1" w:history="1">
              <w:r w:rsidRPr="005614B5">
                <w:rPr>
                  <w:rStyle w:val="Hyperlink"/>
                  <w:rFonts w:ascii="Arial" w:hAnsi="Arial" w:cs="Arial"/>
                </w:rPr>
                <w:t>8.1</w:t>
              </w:r>
            </w:hyperlink>
          </w:p>
          <w:p w:rsidR="00A40896" w:rsidRDefault="00A40896" w:rsidP="006643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L.G:</w:t>
            </w:r>
          </w:p>
          <w:p w:rsidR="00A40896" w:rsidRDefault="00A40896" w:rsidP="006643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C.S: </w:t>
            </w:r>
          </w:p>
          <w:p w:rsidR="00A40896" w:rsidRPr="005614B5" w:rsidRDefault="00A40896" w:rsidP="00664395">
            <w:pPr>
              <w:rPr>
                <w:rFonts w:ascii="Arial" w:hAnsi="Arial" w:cs="Arial"/>
              </w:rPr>
            </w:pPr>
          </w:p>
        </w:tc>
        <w:tc>
          <w:tcPr>
            <w:tcW w:w="2250" w:type="pct"/>
          </w:tcPr>
          <w:p w:rsidR="00A40896" w:rsidRPr="005614B5" w:rsidRDefault="00A40896" w:rsidP="00664395">
            <w:pPr>
              <w:rPr>
                <w:rFonts w:ascii="Arial" w:hAnsi="Arial" w:cs="Arial"/>
              </w:rPr>
            </w:pPr>
            <w:hyperlink w:anchor="_8.2" w:history="1">
              <w:r w:rsidRPr="005614B5">
                <w:rPr>
                  <w:rStyle w:val="Hyperlink"/>
                  <w:rFonts w:ascii="Arial" w:hAnsi="Arial" w:cs="Arial"/>
                </w:rPr>
                <w:t>8.2</w:t>
              </w:r>
            </w:hyperlink>
          </w:p>
          <w:p w:rsidR="00A40896" w:rsidRDefault="00A40896" w:rsidP="006643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L.G:</w:t>
            </w:r>
          </w:p>
          <w:p w:rsidR="00A40896" w:rsidRDefault="00A40896" w:rsidP="006643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C.S: </w:t>
            </w:r>
          </w:p>
          <w:p w:rsidR="00A40896" w:rsidRPr="005614B5" w:rsidRDefault="00A40896" w:rsidP="00664395">
            <w:pPr>
              <w:rPr>
                <w:rFonts w:ascii="Arial" w:hAnsi="Arial" w:cs="Arial"/>
              </w:rPr>
            </w:pPr>
          </w:p>
        </w:tc>
      </w:tr>
      <w:tr w:rsidR="00A40896" w:rsidRPr="005614B5" w:rsidTr="00A40896">
        <w:trPr>
          <w:trHeight w:val="2329"/>
        </w:trPr>
        <w:tc>
          <w:tcPr>
            <w:tcW w:w="500" w:type="pct"/>
          </w:tcPr>
          <w:p w:rsidR="00A40896" w:rsidRPr="005614B5" w:rsidRDefault="00A40896" w:rsidP="00664395">
            <w:pPr>
              <w:rPr>
                <w:rFonts w:ascii="Arial" w:hAnsi="Arial" w:cs="Arial"/>
              </w:rPr>
            </w:pPr>
            <w:r w:rsidRPr="005614B5">
              <w:rPr>
                <w:rFonts w:ascii="Arial" w:hAnsi="Arial" w:cs="Arial"/>
              </w:rPr>
              <w:t>9</w:t>
            </w:r>
          </w:p>
        </w:tc>
        <w:tc>
          <w:tcPr>
            <w:tcW w:w="2250" w:type="pct"/>
          </w:tcPr>
          <w:p w:rsidR="00A40896" w:rsidRPr="005614B5" w:rsidRDefault="00A40896" w:rsidP="00664395">
            <w:pPr>
              <w:rPr>
                <w:rFonts w:ascii="Arial" w:hAnsi="Arial" w:cs="Arial"/>
              </w:rPr>
            </w:pPr>
            <w:hyperlink w:anchor="_9.1" w:history="1">
              <w:r w:rsidRPr="005614B5">
                <w:rPr>
                  <w:rStyle w:val="Hyperlink"/>
                  <w:rFonts w:ascii="Arial" w:hAnsi="Arial" w:cs="Arial"/>
                </w:rPr>
                <w:t>9.1</w:t>
              </w:r>
            </w:hyperlink>
          </w:p>
          <w:p w:rsidR="00A40896" w:rsidRDefault="00A40896" w:rsidP="006643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L.G:</w:t>
            </w:r>
          </w:p>
          <w:p w:rsidR="00A40896" w:rsidRDefault="00A40896" w:rsidP="006643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C.S: </w:t>
            </w:r>
          </w:p>
          <w:p w:rsidR="00A40896" w:rsidRPr="005614B5" w:rsidRDefault="00A40896" w:rsidP="00664395">
            <w:pPr>
              <w:rPr>
                <w:rFonts w:ascii="Arial" w:hAnsi="Arial" w:cs="Arial"/>
              </w:rPr>
            </w:pPr>
          </w:p>
        </w:tc>
        <w:tc>
          <w:tcPr>
            <w:tcW w:w="2250" w:type="pct"/>
          </w:tcPr>
          <w:p w:rsidR="00A40896" w:rsidRPr="005614B5" w:rsidRDefault="00A40896" w:rsidP="00664395">
            <w:pPr>
              <w:rPr>
                <w:rFonts w:ascii="Arial" w:hAnsi="Arial" w:cs="Arial"/>
              </w:rPr>
            </w:pPr>
            <w:hyperlink w:anchor="_9.2" w:history="1">
              <w:r w:rsidRPr="005614B5">
                <w:rPr>
                  <w:rStyle w:val="Hyperlink"/>
                  <w:rFonts w:ascii="Arial" w:hAnsi="Arial" w:cs="Arial"/>
                </w:rPr>
                <w:t>9.2</w:t>
              </w:r>
            </w:hyperlink>
          </w:p>
          <w:p w:rsidR="00A40896" w:rsidRDefault="00A40896" w:rsidP="006643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L.G:</w:t>
            </w:r>
          </w:p>
          <w:p w:rsidR="00A40896" w:rsidRDefault="00A40896" w:rsidP="006643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C.S: </w:t>
            </w:r>
          </w:p>
          <w:p w:rsidR="00A40896" w:rsidRPr="005614B5" w:rsidRDefault="00A40896" w:rsidP="00664395">
            <w:pPr>
              <w:rPr>
                <w:rFonts w:ascii="Arial" w:hAnsi="Arial" w:cs="Arial"/>
              </w:rPr>
            </w:pPr>
          </w:p>
        </w:tc>
      </w:tr>
      <w:tr w:rsidR="00A40896" w:rsidRPr="005614B5" w:rsidTr="00A40896">
        <w:trPr>
          <w:trHeight w:val="2461"/>
        </w:trPr>
        <w:tc>
          <w:tcPr>
            <w:tcW w:w="500" w:type="pct"/>
          </w:tcPr>
          <w:p w:rsidR="00A40896" w:rsidRPr="005614B5" w:rsidRDefault="00A40896" w:rsidP="00664395">
            <w:pPr>
              <w:rPr>
                <w:rFonts w:ascii="Arial" w:hAnsi="Arial" w:cs="Arial"/>
              </w:rPr>
            </w:pPr>
            <w:r w:rsidRPr="005614B5">
              <w:rPr>
                <w:rFonts w:ascii="Arial" w:hAnsi="Arial" w:cs="Arial"/>
              </w:rPr>
              <w:t>10</w:t>
            </w:r>
          </w:p>
        </w:tc>
        <w:tc>
          <w:tcPr>
            <w:tcW w:w="2250" w:type="pct"/>
          </w:tcPr>
          <w:p w:rsidR="00A40896" w:rsidRPr="005614B5" w:rsidRDefault="00A40896" w:rsidP="00664395">
            <w:pPr>
              <w:rPr>
                <w:rFonts w:ascii="Arial" w:hAnsi="Arial" w:cs="Arial"/>
              </w:rPr>
            </w:pPr>
            <w:hyperlink w:anchor="_10.1" w:history="1">
              <w:r w:rsidRPr="005614B5">
                <w:rPr>
                  <w:rStyle w:val="Hyperlink"/>
                  <w:rFonts w:ascii="Arial" w:hAnsi="Arial" w:cs="Arial"/>
                </w:rPr>
                <w:t>10.1</w:t>
              </w:r>
            </w:hyperlink>
          </w:p>
          <w:p w:rsidR="00A40896" w:rsidRDefault="00A40896" w:rsidP="006643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L.G:</w:t>
            </w:r>
          </w:p>
          <w:p w:rsidR="00A40896" w:rsidRDefault="00A40896" w:rsidP="006643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C.S: </w:t>
            </w:r>
          </w:p>
          <w:p w:rsidR="00A40896" w:rsidRPr="005614B5" w:rsidRDefault="00A40896" w:rsidP="00664395">
            <w:pPr>
              <w:rPr>
                <w:rFonts w:ascii="Arial" w:hAnsi="Arial" w:cs="Arial"/>
              </w:rPr>
            </w:pPr>
          </w:p>
        </w:tc>
        <w:tc>
          <w:tcPr>
            <w:tcW w:w="2250" w:type="pct"/>
          </w:tcPr>
          <w:p w:rsidR="00A40896" w:rsidRPr="005614B5" w:rsidRDefault="00A40896" w:rsidP="00664395">
            <w:pPr>
              <w:rPr>
                <w:rFonts w:ascii="Arial" w:hAnsi="Arial" w:cs="Arial"/>
              </w:rPr>
            </w:pPr>
            <w:hyperlink w:anchor="_10.2" w:history="1">
              <w:r w:rsidRPr="005614B5">
                <w:rPr>
                  <w:rStyle w:val="Hyperlink"/>
                  <w:rFonts w:ascii="Arial" w:hAnsi="Arial" w:cs="Arial"/>
                </w:rPr>
                <w:t>10.2</w:t>
              </w:r>
            </w:hyperlink>
          </w:p>
          <w:p w:rsidR="00A40896" w:rsidRDefault="00A40896" w:rsidP="006643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L.G:</w:t>
            </w:r>
          </w:p>
          <w:p w:rsidR="00A40896" w:rsidRDefault="00A40896" w:rsidP="006643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C.S: </w:t>
            </w:r>
          </w:p>
          <w:p w:rsidR="00A40896" w:rsidRPr="005614B5" w:rsidRDefault="00A40896" w:rsidP="00664395">
            <w:pPr>
              <w:rPr>
                <w:rFonts w:ascii="Arial" w:hAnsi="Arial" w:cs="Arial"/>
              </w:rPr>
            </w:pPr>
          </w:p>
        </w:tc>
      </w:tr>
    </w:tbl>
    <w:p w:rsidR="00257576" w:rsidRDefault="00257576" w:rsidP="00257576">
      <w:pPr>
        <w:spacing w:after="0" w:line="240" w:lineRule="auto"/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</w:p>
    <w:p w:rsidR="00257576" w:rsidRDefault="00257576" w:rsidP="00257576">
      <w:pPr>
        <w:spacing w:after="0" w:line="240" w:lineRule="auto"/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</w:p>
    <w:p w:rsidR="00257576" w:rsidRDefault="00257576" w:rsidP="00257576">
      <w:pPr>
        <w:spacing w:after="0" w:line="240" w:lineRule="auto"/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</w:p>
    <w:p w:rsidR="00257576" w:rsidRDefault="00257576" w:rsidP="00257576">
      <w:pPr>
        <w:spacing w:after="0" w:line="240" w:lineRule="auto"/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</w:p>
    <w:p w:rsidR="00257576" w:rsidRDefault="00257576" w:rsidP="00257576">
      <w:pPr>
        <w:spacing w:after="0" w:line="240" w:lineRule="auto"/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</w:p>
    <w:p w:rsidR="00257576" w:rsidRDefault="00257576" w:rsidP="00257576">
      <w:pPr>
        <w:spacing w:after="0" w:line="240" w:lineRule="auto"/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</w:p>
    <w:p w:rsidR="00257576" w:rsidRDefault="00257576" w:rsidP="00257576">
      <w:pPr>
        <w:spacing w:after="0" w:line="240" w:lineRule="auto"/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</w:p>
    <w:p w:rsidR="00257576" w:rsidRDefault="00257576" w:rsidP="00257576">
      <w:pPr>
        <w:spacing w:after="0" w:line="240" w:lineRule="auto"/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</w:p>
    <w:p w:rsidR="00257576" w:rsidRDefault="00257576" w:rsidP="00257576">
      <w:pPr>
        <w:spacing w:after="0" w:line="240" w:lineRule="auto"/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</w:p>
    <w:p w:rsidR="00257576" w:rsidRDefault="00257576" w:rsidP="00257576">
      <w:pPr>
        <w:spacing w:after="0" w:line="240" w:lineRule="auto"/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</w:p>
    <w:p w:rsidR="00257576" w:rsidRDefault="00257576" w:rsidP="00257576">
      <w:pPr>
        <w:spacing w:after="0" w:line="240" w:lineRule="auto"/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</w:p>
    <w:p w:rsidR="00257576" w:rsidRDefault="00257576" w:rsidP="00257576">
      <w:pPr>
        <w:spacing w:after="0" w:line="240" w:lineRule="auto"/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</w:p>
    <w:p w:rsidR="00257576" w:rsidRDefault="00257576" w:rsidP="00257576">
      <w:pPr>
        <w:spacing w:after="0" w:line="240" w:lineRule="auto"/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</w:p>
    <w:p w:rsidR="00257576" w:rsidRDefault="00257576" w:rsidP="00257576">
      <w:pPr>
        <w:spacing w:after="0" w:line="240" w:lineRule="auto"/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</w:p>
    <w:p w:rsidR="00257576" w:rsidRDefault="00257576" w:rsidP="00257576">
      <w:pPr>
        <w:spacing w:after="0" w:line="240" w:lineRule="auto"/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</w:p>
    <w:p w:rsidR="00257576" w:rsidRDefault="00257576" w:rsidP="00257576">
      <w:pPr>
        <w:spacing w:after="0" w:line="240" w:lineRule="auto"/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</w:p>
    <w:p w:rsidR="00257576" w:rsidRDefault="00257576" w:rsidP="00257576">
      <w:pPr>
        <w:spacing w:after="0" w:line="240" w:lineRule="auto"/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</w:p>
    <w:p w:rsidR="00257576" w:rsidRDefault="00257576" w:rsidP="00257576">
      <w:pPr>
        <w:spacing w:after="0" w:line="240" w:lineRule="auto"/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</w:p>
    <w:p w:rsidR="00257576" w:rsidRDefault="00257576" w:rsidP="00257576">
      <w:pPr>
        <w:spacing w:after="0" w:line="240" w:lineRule="auto"/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</w:p>
    <w:p w:rsidR="00257576" w:rsidRDefault="00257576" w:rsidP="00257576">
      <w:pPr>
        <w:spacing w:after="0" w:line="240" w:lineRule="auto"/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</w:p>
    <w:p w:rsidR="00257576" w:rsidRDefault="00257576" w:rsidP="00257576">
      <w:pPr>
        <w:spacing w:after="0" w:line="240" w:lineRule="auto"/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</w:p>
    <w:p w:rsidR="00257576" w:rsidRDefault="00257576" w:rsidP="00257576">
      <w:pPr>
        <w:spacing w:after="0" w:line="240" w:lineRule="auto"/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</w:p>
    <w:p w:rsidR="00257576" w:rsidRDefault="00257576" w:rsidP="00257576">
      <w:pPr>
        <w:spacing w:after="0" w:line="240" w:lineRule="auto"/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</w:p>
    <w:p w:rsidR="00257576" w:rsidRDefault="00257576" w:rsidP="00257576">
      <w:pPr>
        <w:spacing w:after="0" w:line="240" w:lineRule="auto"/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</w:p>
    <w:p w:rsidR="00257576" w:rsidRDefault="00257576" w:rsidP="00257576">
      <w:pPr>
        <w:spacing w:after="0" w:line="240" w:lineRule="auto"/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</w:p>
    <w:p w:rsidR="00257576" w:rsidRDefault="00257576" w:rsidP="00257576">
      <w:pPr>
        <w:spacing w:after="0" w:line="240" w:lineRule="auto"/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</w:p>
    <w:p w:rsidR="00257576" w:rsidRDefault="00257576" w:rsidP="00257576">
      <w:pPr>
        <w:spacing w:after="0" w:line="240" w:lineRule="auto"/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</w:p>
    <w:p w:rsidR="00257576" w:rsidRDefault="00257576" w:rsidP="00257576">
      <w:pPr>
        <w:spacing w:after="0" w:line="240" w:lineRule="auto"/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</w:p>
    <w:p w:rsidR="00257576" w:rsidRDefault="00257576" w:rsidP="00257576">
      <w:pPr>
        <w:spacing w:after="0" w:line="240" w:lineRule="auto"/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</w:p>
    <w:p w:rsidR="00257576" w:rsidRDefault="00257576" w:rsidP="00257576">
      <w:pPr>
        <w:spacing w:after="0" w:line="240" w:lineRule="auto"/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</w:p>
    <w:p w:rsidR="00257576" w:rsidRDefault="00257576" w:rsidP="00257576">
      <w:pPr>
        <w:spacing w:after="0" w:line="240" w:lineRule="auto"/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</w:p>
    <w:p w:rsidR="00257576" w:rsidRDefault="00257576" w:rsidP="00257576">
      <w:pPr>
        <w:spacing w:after="0" w:line="240" w:lineRule="auto"/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</w:p>
    <w:p w:rsidR="00257576" w:rsidRPr="00257576" w:rsidRDefault="00257576" w:rsidP="00257576">
      <w:pPr>
        <w:spacing w:after="0" w:line="240" w:lineRule="auto"/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  <w:sectPr w:rsidR="00257576" w:rsidRPr="00257576" w:rsidSect="00FB2427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:rsidR="003356F1" w:rsidRPr="003356F1" w:rsidRDefault="003356F1" w:rsidP="00257576">
      <w:pPr>
        <w:spacing w:after="0" w:line="240" w:lineRule="auto"/>
      </w:pPr>
    </w:p>
    <w:sectPr w:rsidR="003356F1" w:rsidRPr="003356F1" w:rsidSect="005614B5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ade Gothic Next LT Pro">
    <w:altName w:val="Trade Gothic Next LT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355856"/>
    <w:multiLevelType w:val="multilevel"/>
    <w:tmpl w:val="60B6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E73F25"/>
    <w:multiLevelType w:val="hybridMultilevel"/>
    <w:tmpl w:val="84D66E4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49259EA"/>
    <w:multiLevelType w:val="hybridMultilevel"/>
    <w:tmpl w:val="59D2569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56747A2"/>
    <w:multiLevelType w:val="multilevel"/>
    <w:tmpl w:val="B2588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7567E01"/>
    <w:multiLevelType w:val="hybridMultilevel"/>
    <w:tmpl w:val="9B7670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F51C24"/>
    <w:multiLevelType w:val="hybridMultilevel"/>
    <w:tmpl w:val="73144E30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0241AE6"/>
    <w:multiLevelType w:val="hybridMultilevel"/>
    <w:tmpl w:val="A8D20C7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2DF1A79"/>
    <w:multiLevelType w:val="hybridMultilevel"/>
    <w:tmpl w:val="91D0526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38E6968"/>
    <w:multiLevelType w:val="hybridMultilevel"/>
    <w:tmpl w:val="2640E10A"/>
    <w:lvl w:ilvl="0" w:tplc="0C090001">
      <w:start w:val="1"/>
      <w:numFmt w:val="bullet"/>
      <w:lvlText w:val=""/>
      <w:lvlJc w:val="left"/>
      <w:pPr>
        <w:ind w:left="38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0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2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4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6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8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0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2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42" w:hanging="360"/>
      </w:pPr>
      <w:rPr>
        <w:rFonts w:ascii="Wingdings" w:hAnsi="Wingdings" w:hint="default"/>
      </w:rPr>
    </w:lvl>
  </w:abstractNum>
  <w:abstractNum w:abstractNumId="9">
    <w:nsid w:val="4A031AC3"/>
    <w:multiLevelType w:val="hybridMultilevel"/>
    <w:tmpl w:val="C98EF6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B845CC6"/>
    <w:multiLevelType w:val="hybridMultilevel"/>
    <w:tmpl w:val="D462424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DED4873"/>
    <w:multiLevelType w:val="multilevel"/>
    <w:tmpl w:val="3E7E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DAF42D7"/>
    <w:multiLevelType w:val="hybridMultilevel"/>
    <w:tmpl w:val="BFD8539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789704E6"/>
    <w:multiLevelType w:val="multilevel"/>
    <w:tmpl w:val="21D8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CAF1BEE"/>
    <w:multiLevelType w:val="multilevel"/>
    <w:tmpl w:val="7296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EA428BB"/>
    <w:multiLevelType w:val="multilevel"/>
    <w:tmpl w:val="9BC2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F6A5347"/>
    <w:multiLevelType w:val="hybridMultilevel"/>
    <w:tmpl w:val="2D0CAF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1"/>
  </w:num>
  <w:num w:numId="4">
    <w:abstractNumId w:val="5"/>
  </w:num>
  <w:num w:numId="5">
    <w:abstractNumId w:val="7"/>
  </w:num>
  <w:num w:numId="6">
    <w:abstractNumId w:val="6"/>
  </w:num>
  <w:num w:numId="7">
    <w:abstractNumId w:val="12"/>
  </w:num>
  <w:num w:numId="8">
    <w:abstractNumId w:val="15"/>
  </w:num>
  <w:num w:numId="9">
    <w:abstractNumId w:val="13"/>
  </w:num>
  <w:num w:numId="10">
    <w:abstractNumId w:val="0"/>
  </w:num>
  <w:num w:numId="11">
    <w:abstractNumId w:val="11"/>
  </w:num>
  <w:num w:numId="12">
    <w:abstractNumId w:val="10"/>
  </w:num>
  <w:num w:numId="13">
    <w:abstractNumId w:val="4"/>
  </w:num>
  <w:num w:numId="14">
    <w:abstractNumId w:val="14"/>
  </w:num>
  <w:num w:numId="15">
    <w:abstractNumId w:val="3"/>
  </w:num>
  <w:num w:numId="16">
    <w:abstractNumId w:val="9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2427"/>
    <w:rsid w:val="00030965"/>
    <w:rsid w:val="00077959"/>
    <w:rsid w:val="000B1A91"/>
    <w:rsid w:val="000E2A60"/>
    <w:rsid w:val="00127C09"/>
    <w:rsid w:val="00141CA3"/>
    <w:rsid w:val="00192698"/>
    <w:rsid w:val="001A52D6"/>
    <w:rsid w:val="001D6E6A"/>
    <w:rsid w:val="00213773"/>
    <w:rsid w:val="00257576"/>
    <w:rsid w:val="002E1D30"/>
    <w:rsid w:val="003356F1"/>
    <w:rsid w:val="0036742D"/>
    <w:rsid w:val="003813A1"/>
    <w:rsid w:val="003C0AC2"/>
    <w:rsid w:val="003C304D"/>
    <w:rsid w:val="003D47A5"/>
    <w:rsid w:val="00417665"/>
    <w:rsid w:val="00442AF3"/>
    <w:rsid w:val="00486C8F"/>
    <w:rsid w:val="00543350"/>
    <w:rsid w:val="005614B5"/>
    <w:rsid w:val="006271F0"/>
    <w:rsid w:val="00664395"/>
    <w:rsid w:val="006B70BC"/>
    <w:rsid w:val="00707DC5"/>
    <w:rsid w:val="00817E38"/>
    <w:rsid w:val="00820C95"/>
    <w:rsid w:val="00890FA7"/>
    <w:rsid w:val="008925C5"/>
    <w:rsid w:val="008C7D14"/>
    <w:rsid w:val="00981217"/>
    <w:rsid w:val="00994539"/>
    <w:rsid w:val="00A40896"/>
    <w:rsid w:val="00A729FD"/>
    <w:rsid w:val="00A87399"/>
    <w:rsid w:val="00B256FF"/>
    <w:rsid w:val="00B351AE"/>
    <w:rsid w:val="00B41271"/>
    <w:rsid w:val="00B42929"/>
    <w:rsid w:val="00B5558D"/>
    <w:rsid w:val="00B723AB"/>
    <w:rsid w:val="00BD3F60"/>
    <w:rsid w:val="00BE7034"/>
    <w:rsid w:val="00C25642"/>
    <w:rsid w:val="00C34941"/>
    <w:rsid w:val="00C5132C"/>
    <w:rsid w:val="00C66558"/>
    <w:rsid w:val="00CE453B"/>
    <w:rsid w:val="00D062B4"/>
    <w:rsid w:val="00D56BE4"/>
    <w:rsid w:val="00D86BD0"/>
    <w:rsid w:val="00E1496C"/>
    <w:rsid w:val="00E324B7"/>
    <w:rsid w:val="00E54D92"/>
    <w:rsid w:val="00F1002B"/>
    <w:rsid w:val="00FB2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6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56F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6F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24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B2427"/>
    <w:rPr>
      <w:color w:val="0000FF" w:themeColor="hyperlink"/>
      <w:u w:val="single"/>
    </w:rPr>
  </w:style>
  <w:style w:type="paragraph" w:styleId="Title">
    <w:name w:val="Title"/>
    <w:basedOn w:val="Normal"/>
    <w:link w:val="TitleChar"/>
    <w:uiPriority w:val="99"/>
    <w:qFormat/>
    <w:rsid w:val="00BE7034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99"/>
    <w:rsid w:val="00BE703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B4292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42929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256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unhideWhenUsed/>
    <w:rsid w:val="00B256FF"/>
    <w:pPr>
      <w:spacing w:before="189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Heading1Char">
    <w:name w:val="Heading 1 Char"/>
    <w:basedOn w:val="DefaultParagraphFont"/>
    <w:link w:val="Heading1"/>
    <w:uiPriority w:val="9"/>
    <w:rsid w:val="00B256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efault">
    <w:name w:val="Default"/>
    <w:rsid w:val="00B256FF"/>
    <w:pPr>
      <w:autoSpaceDE w:val="0"/>
      <w:autoSpaceDN w:val="0"/>
      <w:adjustRightInd w:val="0"/>
      <w:spacing w:after="0" w:line="240" w:lineRule="auto"/>
    </w:pPr>
    <w:rPr>
      <w:rFonts w:ascii="Trade Gothic Next LT Pro" w:hAnsi="Trade Gothic Next LT Pro" w:cs="Trade Gothic Next LT Pro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B256F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5614B5"/>
    <w:rPr>
      <w:b/>
      <w:bCs/>
    </w:rPr>
  </w:style>
  <w:style w:type="character" w:styleId="Emphasis">
    <w:name w:val="Emphasis"/>
    <w:basedOn w:val="DefaultParagraphFont"/>
    <w:uiPriority w:val="20"/>
    <w:qFormat/>
    <w:rsid w:val="005614B5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5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5642"/>
    <w:rPr>
      <w:rFonts w:ascii="Tahoma" w:hAnsi="Tahoma" w:cs="Tahoma"/>
      <w:sz w:val="16"/>
      <w:szCs w:val="16"/>
    </w:rPr>
  </w:style>
  <w:style w:type="character" w:customStyle="1" w:styleId="s1">
    <w:name w:val="s1"/>
    <w:basedOn w:val="DefaultParagraphFont"/>
    <w:rsid w:val="003356F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6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56F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6F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24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B2427"/>
    <w:rPr>
      <w:color w:val="0000FF" w:themeColor="hyperlink"/>
      <w:u w:val="single"/>
    </w:rPr>
  </w:style>
  <w:style w:type="paragraph" w:styleId="Title">
    <w:name w:val="Title"/>
    <w:basedOn w:val="Normal"/>
    <w:link w:val="TitleChar"/>
    <w:uiPriority w:val="99"/>
    <w:qFormat/>
    <w:rsid w:val="00BE7034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99"/>
    <w:rsid w:val="00BE703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B4292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42929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256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unhideWhenUsed/>
    <w:rsid w:val="00B256FF"/>
    <w:pPr>
      <w:spacing w:before="189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Heading1Char">
    <w:name w:val="Heading 1 Char"/>
    <w:basedOn w:val="DefaultParagraphFont"/>
    <w:link w:val="Heading1"/>
    <w:uiPriority w:val="9"/>
    <w:rsid w:val="00B256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efault">
    <w:name w:val="Default"/>
    <w:rsid w:val="00B256FF"/>
    <w:pPr>
      <w:autoSpaceDE w:val="0"/>
      <w:autoSpaceDN w:val="0"/>
      <w:adjustRightInd w:val="0"/>
      <w:spacing w:after="0" w:line="240" w:lineRule="auto"/>
    </w:pPr>
    <w:rPr>
      <w:rFonts w:ascii="Trade Gothic Next LT Pro" w:hAnsi="Trade Gothic Next LT Pro" w:cs="Trade Gothic Next LT Pro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B256F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5614B5"/>
    <w:rPr>
      <w:b/>
      <w:bCs/>
    </w:rPr>
  </w:style>
  <w:style w:type="character" w:styleId="Emphasis">
    <w:name w:val="Emphasis"/>
    <w:basedOn w:val="DefaultParagraphFont"/>
    <w:uiPriority w:val="20"/>
    <w:qFormat/>
    <w:rsid w:val="005614B5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5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5642"/>
    <w:rPr>
      <w:rFonts w:ascii="Tahoma" w:hAnsi="Tahoma" w:cs="Tahoma"/>
      <w:sz w:val="16"/>
      <w:szCs w:val="16"/>
    </w:rPr>
  </w:style>
  <w:style w:type="character" w:customStyle="1" w:styleId="s1">
    <w:name w:val="s1"/>
    <w:basedOn w:val="DefaultParagraphFont"/>
    <w:rsid w:val="003356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22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0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473676">
                  <w:marLeft w:val="0"/>
                  <w:marRight w:val="0"/>
                  <w:marTop w:val="0"/>
                  <w:marBottom w:val="150"/>
                  <w:divBdr>
                    <w:top w:val="single" w:sz="6" w:space="5" w:color="143351"/>
                    <w:left w:val="single" w:sz="6" w:space="11" w:color="143351"/>
                    <w:bottom w:val="single" w:sz="6" w:space="5" w:color="143351"/>
                    <w:right w:val="single" w:sz="6" w:space="11" w:color="143351"/>
                  </w:divBdr>
                </w:div>
              </w:divsChild>
            </w:div>
          </w:divsChild>
        </w:div>
      </w:divsChild>
    </w:div>
    <w:div w:id="13416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6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64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0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49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48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78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7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8089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0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48744">
          <w:marLeft w:val="0"/>
          <w:marRight w:val="0"/>
          <w:marTop w:val="150"/>
          <w:marBottom w:val="150"/>
          <w:divBdr>
            <w:top w:val="threeDEngrave" w:sz="18" w:space="8" w:color="EDEDED"/>
            <w:left w:val="threeDEngrave" w:sz="18" w:space="8" w:color="EDEDED"/>
            <w:bottom w:val="threeDEngrave" w:sz="18" w:space="8" w:color="EDEDED"/>
            <w:right w:val="threeDEngrave" w:sz="18" w:space="8" w:color="EDEDED"/>
          </w:divBdr>
          <w:divsChild>
            <w:div w:id="1711956790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9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87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537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56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7F6354-B1BC-4045-9272-031AA0459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40818640</Template>
  <TotalTime>209</TotalTime>
  <Pages>8</Pages>
  <Words>692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4629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CASTALDINI Ruth</dc:creator>
  <cp:lastModifiedBy>ALLENBY Rebecca</cp:lastModifiedBy>
  <cp:revision>14</cp:revision>
  <dcterms:created xsi:type="dcterms:W3CDTF">2017-07-11T03:44:00Z</dcterms:created>
  <dcterms:modified xsi:type="dcterms:W3CDTF">2017-07-11T09:08:00Z</dcterms:modified>
</cp:coreProperties>
</file>