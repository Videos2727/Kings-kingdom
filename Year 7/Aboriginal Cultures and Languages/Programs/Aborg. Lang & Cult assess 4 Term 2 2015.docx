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7D1A96" w:rsidRDefault="007D1A96" w:rsidP="007D1A96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 w:rsidRPr="0089410E">
        <w:rPr>
          <w:rFonts w:ascii="Arial" w:hAnsi="Arial" w:cs="Arial"/>
          <w:b/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F2187" wp14:editId="6446176D">
                <wp:simplePos x="0" y="0"/>
                <wp:positionH relativeFrom="column">
                  <wp:posOffset>-247651</wp:posOffset>
                </wp:positionH>
                <wp:positionV relativeFrom="paragraph">
                  <wp:posOffset>-476250</wp:posOffset>
                </wp:positionV>
                <wp:extent cx="4848225" cy="838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812" w:rsidRDefault="00B66812" w:rsidP="007D1A9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F6982"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50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48C9">
                              <w:rPr>
                                <w:sz w:val="18"/>
                                <w:szCs w:val="18"/>
                              </w:rPr>
                              <w:t>______ %   Complete on the day of the tes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     </w:t>
                            </w:r>
                          </w:p>
                          <w:p w:rsidR="00B66812" w:rsidRPr="006F6982" w:rsidRDefault="00B66812" w:rsidP="007D1A96">
                            <w:pPr>
                              <w:jc w:val="center"/>
                            </w:pPr>
                            <w:r w:rsidRPr="006F6982"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 w:rsidRPr="006F6982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F6982"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 w:rsidRPr="003859EF"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9.5pt;margin-top:-37.5pt;width:381.75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" fillcolor="white [3201]" strokecolor="#f79646 [3209]" strokeweight="2pt">
                <v:textbox>
                  <w:txbxContent>
                    <w:p w:rsidR="00B66812" w:rsidRDefault="00B66812" w:rsidP="007D1A9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F6982"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50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948C9">
                        <w:rPr>
                          <w:sz w:val="18"/>
                          <w:szCs w:val="18"/>
                        </w:rPr>
                        <w:t>______ %   Complete on the day of the tes</w:t>
                      </w:r>
                      <w:r>
                        <w:rPr>
                          <w:sz w:val="18"/>
                          <w:szCs w:val="18"/>
                        </w:rPr>
                        <w:t xml:space="preserve">t     </w:t>
                      </w:r>
                    </w:p>
                    <w:p w:rsidR="00B66812" w:rsidRPr="006F6982" w:rsidRDefault="00B66812" w:rsidP="007D1A96">
                      <w:pPr>
                        <w:jc w:val="center"/>
                      </w:pPr>
                      <w:r w:rsidRPr="006F6982"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 w:rsidRPr="006F6982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F6982"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 w:rsidRPr="003859EF"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7D1A96" w:rsidRDefault="007D1A96" w:rsidP="007D1A96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7D1A96" w:rsidRDefault="007D1A96" w:rsidP="007D1A96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7D1A96" w:rsidRDefault="007D1A96" w:rsidP="007D1A96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7D1A96" w:rsidRPr="005F2841" w:rsidRDefault="007D1A96" w:rsidP="007D1A96">
      <w:pPr>
        <w:outlineLvl w:val="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FD9333" wp14:editId="6E050D3A">
                <wp:simplePos x="0" y="0"/>
                <wp:positionH relativeFrom="column">
                  <wp:posOffset>4686300</wp:posOffset>
                </wp:positionH>
                <wp:positionV relativeFrom="paragraph">
                  <wp:posOffset>-456565</wp:posOffset>
                </wp:positionV>
                <wp:extent cx="1371600" cy="1257300"/>
                <wp:effectExtent l="0" t="19050" r="0" b="1905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1257300"/>
                          <a:chOff x="24802575" y="18055590"/>
                          <a:chExt cx="1179360" cy="936000"/>
                        </a:xfrm>
                      </wpg:grpSpPr>
                      <wps:wsp>
                        <wps:cNvPr id="7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4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369pt;margin-top:-35.95pt;width:108pt;height:99pt;z-index:251659264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">
                <v:rect id="Rectangle 3" o:spid="_x0000_s1027" style="position:absolute;left:248025;top:180555;width:11794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FrasMA&#10;AADaAAAADwAAAGRycy9kb3ducmV2LnhtbESPQWvCQBSE74X+h+UVvJlNiqjErFIKgVx6qJqDt0f2&#10;NQnJvg3ZbYz++q4g9DjMzDdMdphNLyYaXWtZQRLFIIgrq1uuFZxP+XILwnlkjb1lUnAjB4f960uG&#10;qbZX/qbp6GsRIOxSVNB4P6RSuqohgy6yA3Hwfuxo0Ac51lKPeA1w08v3OF5Lgy2HhQYH+myo6o6/&#10;RkG56u7l5fblEnvn0q/nvCqKXKnF2/yxA+Fp9v/hZ7vQCjbwuBJugN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6FrasMAAADaAAAADwAAAAAAAAAAAAAAAACYAgAAZHJzL2Rv&#10;d25yZXYueG1sUEsFBgAAAAAEAAQA9QAAAIgDAAAAAA==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9Tfq/AAAA2gAAAA8AAABkcnMvZG93bnJldi54bWxET8uKwjAU3Qv+Q7iCO00VnJGOUUQQCi58&#10;FZzlpbnTdmxuShNr/HuzGJjl4bxXm2Aa0VPnassKZtMEBHFhdc2lgvy6nyxBOI+ssbFMCl7kYLMe&#10;DlaYavvkM/UXX4oYwi5FBZX3bSqlKyoy6Ka2JY7cj+0M+gi7UuoOnzHcNHKeJB/SYM2xocKWdhUV&#10;98vDKNjZz9PicM5CkH39m2fH27c+sFLjUdh+gfAU/L/4z51pBXFrvBJvgFy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IvU36vwAAANoAAAAPAAAAAAAAAAAAAAAAAJ8CAABk&#10;cnMvZG93bnJldi54bWxQSwUGAAAAAAQABAD3AAAAiwMAAAAA&#10;" fillcolor="green" stroked="t" strokecolor="white" strokeweight="0">
                  <v:imagedata r:id="rId8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 w:rsidRPr="005F2841">
        <w:rPr>
          <w:rFonts w:ascii="Arial" w:hAnsi="Arial" w:cs="Arial"/>
          <w:b/>
          <w:sz w:val="28"/>
          <w:szCs w:val="28"/>
          <w:u w:val="single"/>
        </w:rPr>
        <w:t>Name:                             __</w:t>
      </w:r>
      <w:r w:rsidRPr="005F2841">
        <w:rPr>
          <w:rFonts w:ascii="Arial" w:hAnsi="Arial" w:cs="Arial"/>
          <w:b/>
          <w:sz w:val="28"/>
          <w:szCs w:val="28"/>
        </w:rPr>
        <w:t xml:space="preserve">   </w:t>
      </w:r>
      <w:r w:rsidRPr="005F2841">
        <w:rPr>
          <w:rFonts w:ascii="Arial" w:hAnsi="Arial" w:cs="Arial"/>
          <w:b/>
          <w:sz w:val="28"/>
          <w:szCs w:val="28"/>
          <w:u w:val="single"/>
        </w:rPr>
        <w:t xml:space="preserve">Teacher:                             </w:t>
      </w:r>
      <w:r w:rsidRPr="005F2841">
        <w:rPr>
          <w:rFonts w:ascii="Arial" w:hAnsi="Arial" w:cs="Arial"/>
          <w:b/>
          <w:sz w:val="28"/>
          <w:szCs w:val="28"/>
        </w:rPr>
        <w:tab/>
      </w:r>
      <w:r w:rsidRPr="005F2841">
        <w:rPr>
          <w:rFonts w:ascii="Arial" w:hAnsi="Arial" w:cs="Arial"/>
          <w:b/>
          <w:sz w:val="32"/>
          <w:szCs w:val="32"/>
        </w:rPr>
        <w:tab/>
      </w:r>
      <w:r w:rsidRPr="005F2841">
        <w:rPr>
          <w:rFonts w:ascii="Arial" w:hAnsi="Arial" w:cs="Arial"/>
          <w:b/>
          <w:sz w:val="32"/>
          <w:szCs w:val="32"/>
        </w:rPr>
        <w:tab/>
      </w:r>
      <w:r w:rsidRPr="005F2841">
        <w:rPr>
          <w:rFonts w:ascii="Arial" w:hAnsi="Arial" w:cs="Arial"/>
          <w:b/>
          <w:sz w:val="32"/>
          <w:szCs w:val="32"/>
        </w:rPr>
        <w:tab/>
        <w:t xml:space="preserve">               </w:t>
      </w:r>
    </w:p>
    <w:p w:rsidR="007D1A96" w:rsidRPr="005F2841" w:rsidRDefault="007D1A96" w:rsidP="007D1A96">
      <w:pPr>
        <w:ind w:left="720" w:firstLine="720"/>
        <w:outlineLvl w:val="0"/>
        <w:rPr>
          <w:rFonts w:ascii="Arial" w:hAnsi="Arial" w:cs="Arial"/>
          <w:sz w:val="32"/>
          <w:szCs w:val="32"/>
          <w:u w:val="single"/>
        </w:rPr>
      </w:pPr>
      <w:proofErr w:type="spellStart"/>
      <w:r>
        <w:rPr>
          <w:rFonts w:ascii="Arial" w:hAnsi="Arial" w:cs="Arial"/>
          <w:sz w:val="32"/>
          <w:szCs w:val="32"/>
          <w:u w:val="single"/>
        </w:rPr>
        <w:t>Yr</w:t>
      </w:r>
      <w:proofErr w:type="spellEnd"/>
      <w:r>
        <w:rPr>
          <w:rFonts w:ascii="Arial" w:hAnsi="Arial" w:cs="Arial"/>
          <w:sz w:val="32"/>
          <w:szCs w:val="32"/>
          <w:u w:val="single"/>
        </w:rPr>
        <w:t xml:space="preserve"> 7</w:t>
      </w:r>
      <w:r w:rsidRPr="005F2841">
        <w:rPr>
          <w:rFonts w:ascii="Arial" w:hAnsi="Arial" w:cs="Arial"/>
          <w:sz w:val="32"/>
          <w:szCs w:val="32"/>
          <w:u w:val="single"/>
        </w:rPr>
        <w:t xml:space="preserve"> Society &amp; Environment:</w:t>
      </w:r>
    </w:p>
    <w:p w:rsidR="007D1A96" w:rsidRPr="005F2841" w:rsidRDefault="007D1A96" w:rsidP="007D1A96">
      <w:pPr>
        <w:outlineLvl w:val="0"/>
        <w:rPr>
          <w:rFonts w:ascii="Arial" w:hAnsi="Arial" w:cs="Arial"/>
          <w:i/>
          <w:sz w:val="32"/>
          <w:szCs w:val="32"/>
          <w:u w:val="single"/>
        </w:rPr>
      </w:pPr>
      <w:r w:rsidRPr="005F2841">
        <w:rPr>
          <w:rFonts w:ascii="Arial" w:hAnsi="Arial" w:cs="Arial"/>
          <w:i/>
          <w:sz w:val="32"/>
          <w:szCs w:val="32"/>
        </w:rPr>
        <w:t xml:space="preserve">                 </w:t>
      </w:r>
      <w:r>
        <w:rPr>
          <w:rFonts w:ascii="Arial" w:hAnsi="Arial" w:cs="Arial"/>
          <w:i/>
          <w:sz w:val="32"/>
          <w:szCs w:val="32"/>
          <w:u w:val="single"/>
        </w:rPr>
        <w:t>Aboriginal Culture and Language</w:t>
      </w:r>
    </w:p>
    <w:p w:rsidR="007D1A96" w:rsidRPr="005F2841" w:rsidRDefault="007D1A96" w:rsidP="007D1A96">
      <w:pPr>
        <w:rPr>
          <w:rFonts w:ascii="Arial" w:hAnsi="Arial" w:cs="Arial"/>
          <w:b/>
          <w:i/>
          <w:sz w:val="32"/>
          <w:szCs w:val="32"/>
          <w:u w:val="single"/>
        </w:rPr>
      </w:pPr>
    </w:p>
    <w:tbl>
      <w:tblPr>
        <w:tblpPr w:leftFromText="180" w:rightFromText="180" w:vertAnchor="text" w:horzAnchor="margin" w:tblpX="-232" w:tblpY="322"/>
        <w:tblW w:w="2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6"/>
        <w:gridCol w:w="708"/>
        <w:gridCol w:w="1016"/>
      </w:tblGrid>
      <w:tr w:rsidR="007D1A96" w:rsidRPr="005F2841" w:rsidTr="00B66812">
        <w:trPr>
          <w:trHeight w:val="890"/>
        </w:trPr>
        <w:tc>
          <w:tcPr>
            <w:tcW w:w="1026" w:type="dxa"/>
          </w:tcPr>
          <w:p w:rsidR="007D1A96" w:rsidRPr="005F2841" w:rsidRDefault="007D1A96" w:rsidP="00B66812">
            <w:pPr>
              <w:rPr>
                <w:rFonts w:ascii="Arial" w:hAnsi="Arial" w:cs="Arial"/>
              </w:rPr>
            </w:pPr>
            <w:r w:rsidRPr="005F2841">
              <w:rPr>
                <w:rFonts w:ascii="Arial" w:hAnsi="Arial" w:cs="Arial"/>
              </w:rPr>
              <w:t>Total marks</w:t>
            </w:r>
          </w:p>
          <w:p w:rsidR="007D1A96" w:rsidRPr="005F2841" w:rsidRDefault="007D1A96" w:rsidP="00B6681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</w:t>
            </w:r>
            <w:r w:rsidR="005171A6">
              <w:rPr>
                <w:rFonts w:ascii="Arial" w:hAnsi="Arial" w:cs="Arial"/>
                <w:b/>
              </w:rPr>
              <w:t>70</w:t>
            </w:r>
          </w:p>
        </w:tc>
        <w:tc>
          <w:tcPr>
            <w:tcW w:w="708" w:type="dxa"/>
          </w:tcPr>
          <w:p w:rsidR="007D1A96" w:rsidRPr="005F2841" w:rsidRDefault="007D1A96" w:rsidP="00B66812">
            <w:pPr>
              <w:rPr>
                <w:rFonts w:ascii="Arial" w:hAnsi="Arial" w:cs="Arial"/>
                <w:b/>
              </w:rPr>
            </w:pPr>
          </w:p>
          <w:p w:rsidR="007D1A96" w:rsidRPr="005F2841" w:rsidRDefault="007D1A96" w:rsidP="00B66812">
            <w:pPr>
              <w:jc w:val="center"/>
              <w:rPr>
                <w:rFonts w:ascii="Arial" w:hAnsi="Arial" w:cs="Arial"/>
                <w:b/>
              </w:rPr>
            </w:pPr>
            <w:r w:rsidRPr="005F2841"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016" w:type="dxa"/>
          </w:tcPr>
          <w:p w:rsidR="007D1A96" w:rsidRPr="005F2841" w:rsidRDefault="007D1A96" w:rsidP="00B66812">
            <w:pPr>
              <w:rPr>
                <w:rFonts w:ascii="Arial" w:hAnsi="Arial" w:cs="Arial"/>
                <w:b/>
              </w:rPr>
            </w:pPr>
          </w:p>
          <w:p w:rsidR="007D1A96" w:rsidRPr="005F2841" w:rsidRDefault="007D1A96" w:rsidP="00B66812">
            <w:pPr>
              <w:jc w:val="center"/>
              <w:rPr>
                <w:rFonts w:ascii="Arial" w:hAnsi="Arial" w:cs="Arial"/>
                <w:b/>
              </w:rPr>
            </w:pPr>
            <w:r w:rsidRPr="005F2841">
              <w:rPr>
                <w:rFonts w:ascii="Arial" w:hAnsi="Arial" w:cs="Arial"/>
                <w:b/>
              </w:rPr>
              <w:t>Weight</w:t>
            </w:r>
          </w:p>
          <w:p w:rsidR="007D1A96" w:rsidRPr="005F2841" w:rsidRDefault="007D1A96" w:rsidP="00B6681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</w:t>
            </w:r>
            <w:r w:rsidRPr="005F2841">
              <w:rPr>
                <w:rFonts w:ascii="Arial" w:hAnsi="Arial" w:cs="Arial"/>
                <w:b/>
              </w:rPr>
              <w:t>%</w:t>
            </w:r>
          </w:p>
        </w:tc>
      </w:tr>
      <w:tr w:rsidR="007D1A96" w:rsidRPr="005F2841" w:rsidTr="00B66812">
        <w:trPr>
          <w:trHeight w:val="794"/>
        </w:trPr>
        <w:tc>
          <w:tcPr>
            <w:tcW w:w="1026" w:type="dxa"/>
          </w:tcPr>
          <w:p w:rsidR="007D1A96" w:rsidRPr="005F2841" w:rsidRDefault="007D1A96" w:rsidP="00B66812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:rsidR="007D1A96" w:rsidRPr="005F2841" w:rsidRDefault="007D1A96" w:rsidP="00B66812">
            <w:pPr>
              <w:rPr>
                <w:rFonts w:ascii="Arial" w:hAnsi="Arial" w:cs="Arial"/>
                <w:b/>
              </w:rPr>
            </w:pPr>
          </w:p>
        </w:tc>
        <w:tc>
          <w:tcPr>
            <w:tcW w:w="1016" w:type="dxa"/>
          </w:tcPr>
          <w:p w:rsidR="007D1A96" w:rsidRPr="005F2841" w:rsidRDefault="007D1A96" w:rsidP="00B66812">
            <w:pPr>
              <w:rPr>
                <w:rFonts w:ascii="Arial" w:hAnsi="Arial" w:cs="Arial"/>
                <w:b/>
              </w:rPr>
            </w:pPr>
          </w:p>
        </w:tc>
      </w:tr>
    </w:tbl>
    <w:p w:rsidR="007D1A96" w:rsidRPr="005F2841" w:rsidRDefault="007D1A96" w:rsidP="007D1A96">
      <w:pPr>
        <w:ind w:firstLine="720"/>
        <w:jc w:val="center"/>
        <w:rPr>
          <w:rFonts w:ascii="Arial" w:hAnsi="Arial" w:cs="Arial"/>
          <w:i/>
          <w:sz w:val="40"/>
          <w:szCs w:val="40"/>
        </w:rPr>
      </w:pPr>
    </w:p>
    <w:p w:rsidR="007D1A96" w:rsidRDefault="007D1A96" w:rsidP="007D1A96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4 Aboriginal Language &amp; Cult</w:t>
      </w:r>
      <w:r w:rsidR="00E136D2">
        <w:rPr>
          <w:rFonts w:ascii="Arial" w:hAnsi="Arial" w:cs="Arial"/>
          <w:b/>
          <w:i/>
          <w:sz w:val="32"/>
          <w:szCs w:val="32"/>
        </w:rPr>
        <w:t>ure</w:t>
      </w:r>
    </w:p>
    <w:p w:rsidR="007D1A96" w:rsidRDefault="007D1A96" w:rsidP="007D1A96">
      <w:pPr>
        <w:outlineLvl w:val="0"/>
        <w:rPr>
          <w:rFonts w:ascii="Arial" w:hAnsi="Arial" w:cs="Arial"/>
          <w:b/>
          <w:i/>
          <w:sz w:val="32"/>
          <w:szCs w:val="32"/>
        </w:rPr>
      </w:pPr>
    </w:p>
    <w:p w:rsidR="007D1A96" w:rsidRPr="007D1A96" w:rsidRDefault="007D1A96" w:rsidP="007D1A96">
      <w:pPr>
        <w:outlineLvl w:val="0"/>
        <w:rPr>
          <w:rFonts w:ascii="Arial" w:hAnsi="Arial" w:cs="Arial"/>
          <w:b/>
          <w:i/>
          <w:sz w:val="32"/>
          <w:szCs w:val="32"/>
        </w:rPr>
      </w:pPr>
    </w:p>
    <w:p w:rsidR="007D1A96" w:rsidRDefault="007D1A96" w:rsidP="007D1A96">
      <w:pPr>
        <w:jc w:val="center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Circle the correct answer.                                                            (1 Mark)</w:t>
      </w:r>
    </w:p>
    <w:p w:rsidR="007D1A96" w:rsidRDefault="007D1A96" w:rsidP="007D1A96">
      <w:pPr>
        <w:pStyle w:val="ListParagraph"/>
        <w:rPr>
          <w:b/>
        </w:rPr>
      </w:pPr>
      <w:r>
        <w:rPr>
          <w:b/>
        </w:rPr>
        <w:t xml:space="preserve"> How many Noongar dialects are there in Noongar Nation?</w:t>
      </w:r>
    </w:p>
    <w:p w:rsidR="007D1A96" w:rsidRDefault="007D1A96" w:rsidP="007D1A96">
      <w:pPr>
        <w:pStyle w:val="ListParagraph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20     b)  5   c)  14 </w:t>
      </w:r>
    </w:p>
    <w:p w:rsidR="007D1A96" w:rsidRDefault="007D1A96" w:rsidP="007D1A96">
      <w:pPr>
        <w:pStyle w:val="ListParagraph"/>
        <w:ind w:left="1080"/>
        <w:rPr>
          <w:b/>
        </w:rPr>
      </w:pPr>
      <w:r>
        <w:rPr>
          <w:b/>
        </w:rPr>
        <w:t xml:space="preserve"> </w:t>
      </w:r>
    </w:p>
    <w:p w:rsidR="007D1A96" w:rsidRDefault="007D1A96" w:rsidP="007D1A9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Please write</w:t>
      </w:r>
      <w:r w:rsidRPr="008B10B6">
        <w:rPr>
          <w:b/>
        </w:rPr>
        <w:t xml:space="preserve"> “Hello</w:t>
      </w:r>
      <w:proofErr w:type="gramStart"/>
      <w:r w:rsidRPr="008B10B6">
        <w:rPr>
          <w:b/>
        </w:rPr>
        <w:t>,  I</w:t>
      </w:r>
      <w:proofErr w:type="gramEnd"/>
      <w:r w:rsidRPr="008B10B6">
        <w:rPr>
          <w:b/>
        </w:rPr>
        <w:t xml:space="preserve"> a</w:t>
      </w:r>
      <w:r>
        <w:rPr>
          <w:b/>
        </w:rPr>
        <w:t>m happy to see you” in Noongar?         (2 Marks)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7D1A96" w:rsidRDefault="007D1A96" w:rsidP="007D1A96">
      <w:pPr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 w:rsidRPr="007D1A96">
        <w:rPr>
          <w:b/>
        </w:rPr>
        <w:lastRenderedPageBreak/>
        <w:t>Please write down 1 to 10 in Noongar.</w:t>
      </w:r>
      <w:r>
        <w:rPr>
          <w:b/>
        </w:rPr>
        <w:t xml:space="preserve">                                  (10 marks)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</w:t>
      </w:r>
    </w:p>
    <w:p w:rsidR="007D1A96" w:rsidRDefault="007D1A96" w:rsidP="007D1A96">
      <w:pPr>
        <w:rPr>
          <w:b/>
        </w:rPr>
      </w:pPr>
      <w:r>
        <w:rPr>
          <w:b/>
        </w:rPr>
        <w:t>_____________________________________</w:t>
      </w:r>
    </w:p>
    <w:p w:rsidR="007D1A96" w:rsidRPr="007D1A96" w:rsidRDefault="007D1A96" w:rsidP="007D1A96">
      <w:pPr>
        <w:rPr>
          <w:b/>
        </w:rPr>
      </w:pPr>
      <w:r>
        <w:rPr>
          <w:b/>
        </w:rPr>
        <w:t>____________________________________</w:t>
      </w:r>
    </w:p>
    <w:p w:rsidR="007D1A96" w:rsidRPr="007C789F" w:rsidRDefault="007D1A96" w:rsidP="007D1A96">
      <w:pPr>
        <w:pStyle w:val="ListParagraph"/>
        <w:rPr>
          <w:b/>
        </w:rPr>
      </w:pPr>
    </w:p>
    <w:p w:rsidR="007D1A96" w:rsidRPr="007C789F" w:rsidRDefault="007D1A96" w:rsidP="007D1A96">
      <w:pPr>
        <w:pStyle w:val="ListParagraph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a) Draw the Aboriginal Flag.                                             (5 Marks)</w:t>
      </w: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Default="007D1A96" w:rsidP="007D1A96">
      <w:pPr>
        <w:rPr>
          <w:b/>
        </w:rPr>
      </w:pPr>
    </w:p>
    <w:p w:rsidR="007D1A96" w:rsidRPr="007D1A96" w:rsidRDefault="007D1A96" w:rsidP="007D1A96">
      <w:pPr>
        <w:rPr>
          <w:b/>
        </w:rPr>
      </w:pPr>
    </w:p>
    <w:p w:rsidR="007D1A96" w:rsidRDefault="007D1A96" w:rsidP="007D1A96">
      <w:pPr>
        <w:pStyle w:val="ListParagraph"/>
        <w:rPr>
          <w:b/>
        </w:rPr>
      </w:pPr>
      <w:r>
        <w:rPr>
          <w:b/>
        </w:rPr>
        <w:lastRenderedPageBreak/>
        <w:t xml:space="preserve">  b) What do the colours of the Aboriginal Flag represent?           (2 Marks)</w:t>
      </w:r>
    </w:p>
    <w:p w:rsidR="006865D1" w:rsidRDefault="006865D1" w:rsidP="007D1A96">
      <w:pPr>
        <w:pStyle w:val="ListParagraph"/>
        <w:rPr>
          <w:b/>
        </w:rPr>
      </w:pPr>
    </w:p>
    <w:p w:rsidR="006865D1" w:rsidRDefault="006865D1" w:rsidP="007D1A96">
      <w:pPr>
        <w:pStyle w:val="ListParagraph"/>
        <w:rPr>
          <w:b/>
        </w:rPr>
      </w:pPr>
      <w:r>
        <w:rPr>
          <w:b/>
        </w:rPr>
        <w:t>_____________________________________________________________________</w:t>
      </w:r>
    </w:p>
    <w:p w:rsidR="006865D1" w:rsidRDefault="006865D1" w:rsidP="007D1A96">
      <w:pPr>
        <w:pStyle w:val="ListParagraph"/>
        <w:rPr>
          <w:b/>
        </w:rPr>
      </w:pPr>
    </w:p>
    <w:p w:rsidR="006865D1" w:rsidRDefault="006865D1" w:rsidP="007D1A96">
      <w:pPr>
        <w:pStyle w:val="ListParagraph"/>
        <w:rPr>
          <w:b/>
        </w:rPr>
      </w:pPr>
      <w:r>
        <w:rPr>
          <w:b/>
        </w:rPr>
        <w:t>_____________________________________________________________________</w:t>
      </w:r>
    </w:p>
    <w:p w:rsidR="006865D1" w:rsidRDefault="006865D1" w:rsidP="007D1A96">
      <w:pPr>
        <w:pStyle w:val="ListParagraph"/>
        <w:rPr>
          <w:b/>
        </w:rPr>
      </w:pPr>
    </w:p>
    <w:p w:rsidR="006865D1" w:rsidRDefault="006865D1" w:rsidP="007D1A96">
      <w:pPr>
        <w:pStyle w:val="ListParagraph"/>
        <w:rPr>
          <w:b/>
        </w:rPr>
      </w:pPr>
      <w:r>
        <w:rPr>
          <w:b/>
        </w:rPr>
        <w:t>_____________________________________________________________________</w:t>
      </w:r>
    </w:p>
    <w:p w:rsidR="006865D1" w:rsidRDefault="006865D1" w:rsidP="007D1A96">
      <w:pPr>
        <w:pStyle w:val="ListParagraph"/>
        <w:rPr>
          <w:b/>
        </w:rPr>
      </w:pPr>
    </w:p>
    <w:p w:rsidR="006865D1" w:rsidRDefault="006865D1" w:rsidP="007D1A96">
      <w:pPr>
        <w:pStyle w:val="ListParagraph"/>
        <w:rPr>
          <w:b/>
        </w:rPr>
      </w:pPr>
      <w:r>
        <w:rPr>
          <w:b/>
        </w:rPr>
        <w:t>_____________________________________________________________________</w:t>
      </w:r>
    </w:p>
    <w:p w:rsidR="007D1A96" w:rsidRDefault="007D1A96" w:rsidP="007D1A96">
      <w:pPr>
        <w:pStyle w:val="ListParagraph"/>
        <w:rPr>
          <w:b/>
        </w:rPr>
      </w:pPr>
    </w:p>
    <w:p w:rsidR="007D1A96" w:rsidRDefault="007D1A96" w:rsidP="007D1A96">
      <w:pPr>
        <w:pStyle w:val="ListParagraph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is the Noongar word meaning “kookaburra”?</w:t>
      </w:r>
      <w:r w:rsidR="006865D1">
        <w:rPr>
          <w:b/>
        </w:rPr>
        <w:t xml:space="preserve">                        (1 Mark)</w:t>
      </w:r>
    </w:p>
    <w:p w:rsidR="006865D1" w:rsidRDefault="006865D1" w:rsidP="006865D1">
      <w:pPr>
        <w:pStyle w:val="ListParagraph"/>
        <w:rPr>
          <w:b/>
        </w:rPr>
      </w:pPr>
    </w:p>
    <w:p w:rsidR="006865D1" w:rsidRP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</w:t>
      </w:r>
    </w:p>
    <w:p w:rsidR="007D1A96" w:rsidRPr="007C789F" w:rsidRDefault="007D1A96" w:rsidP="007D1A96">
      <w:pPr>
        <w:pStyle w:val="ListParagraph"/>
        <w:rPr>
          <w:b/>
        </w:rPr>
      </w:pPr>
    </w:p>
    <w:p w:rsidR="007D1A96" w:rsidRDefault="007D1A96" w:rsidP="007D1A96">
      <w:pPr>
        <w:pStyle w:val="ListParagraph"/>
        <w:rPr>
          <w:b/>
        </w:rPr>
      </w:pPr>
    </w:p>
    <w:p w:rsidR="006865D1" w:rsidRDefault="006865D1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Circle the correct answer.                                                                          (1 Mark)</w:t>
      </w:r>
    </w:p>
    <w:p w:rsidR="007D1A96" w:rsidRDefault="007D1A96" w:rsidP="006865D1">
      <w:pPr>
        <w:pStyle w:val="ListParagraph"/>
        <w:rPr>
          <w:b/>
        </w:rPr>
      </w:pPr>
      <w:r>
        <w:rPr>
          <w:b/>
        </w:rPr>
        <w:t xml:space="preserve"> Which World War/s did Aboriginal people serve in Australia? </w:t>
      </w:r>
    </w:p>
    <w:p w:rsidR="006865D1" w:rsidRDefault="007D1A96" w:rsidP="007D1A9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WW1</w:t>
      </w:r>
    </w:p>
    <w:p w:rsidR="006865D1" w:rsidRDefault="006865D1" w:rsidP="007D1A9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 Both</w:t>
      </w:r>
    </w:p>
    <w:p w:rsidR="007D1A96" w:rsidRDefault="007D1A96" w:rsidP="007D1A9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 WW2</w:t>
      </w:r>
    </w:p>
    <w:p w:rsidR="007D1A96" w:rsidRDefault="007D1A96" w:rsidP="007D1A96">
      <w:pPr>
        <w:pStyle w:val="ListParagraph"/>
        <w:ind w:left="1080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does “Ni Noongar </w:t>
      </w:r>
      <w:proofErr w:type="spellStart"/>
      <w:r>
        <w:rPr>
          <w:b/>
        </w:rPr>
        <w:t>burdyia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waangkiny</w:t>
      </w:r>
      <w:proofErr w:type="spellEnd"/>
      <w:r>
        <w:rPr>
          <w:b/>
        </w:rPr>
        <w:t>” mean in English?</w:t>
      </w:r>
      <w:r w:rsidR="006865D1">
        <w:rPr>
          <w:b/>
        </w:rPr>
        <w:t xml:space="preserve">       (2 Marks)</w:t>
      </w:r>
    </w:p>
    <w:p w:rsid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6865D1" w:rsidRP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7D1A96" w:rsidRDefault="007D1A96" w:rsidP="007D1A96">
      <w:pPr>
        <w:pStyle w:val="ListParagraph"/>
        <w:rPr>
          <w:b/>
        </w:rPr>
      </w:pPr>
    </w:p>
    <w:p w:rsidR="006865D1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a) </w:t>
      </w:r>
      <w:proofErr w:type="spellStart"/>
      <w:r>
        <w:rPr>
          <w:b/>
        </w:rPr>
        <w:t>Unjumble</w:t>
      </w:r>
      <w:proofErr w:type="spellEnd"/>
      <w:r w:rsidR="006865D1">
        <w:rPr>
          <w:b/>
        </w:rPr>
        <w:t xml:space="preserve"> the</w:t>
      </w:r>
      <w:r>
        <w:rPr>
          <w:b/>
        </w:rPr>
        <w:t xml:space="preserve"> Noongar animal words.</w:t>
      </w:r>
      <w:r w:rsidR="006865D1">
        <w:rPr>
          <w:b/>
        </w:rPr>
        <w:t xml:space="preserve">                                             (6 Marks)</w:t>
      </w:r>
    </w:p>
    <w:p w:rsidR="007D1A96" w:rsidRDefault="007D1A96" w:rsidP="006865D1">
      <w:pPr>
        <w:pStyle w:val="ListParagraph"/>
        <w:rPr>
          <w:b/>
        </w:rPr>
      </w:pPr>
      <w:r>
        <w:rPr>
          <w:b/>
        </w:rPr>
        <w:t xml:space="preserve"> b) </w:t>
      </w:r>
      <w:r w:rsidR="006865D1">
        <w:rPr>
          <w:b/>
        </w:rPr>
        <w:t xml:space="preserve">And then write the </w:t>
      </w:r>
      <w:r>
        <w:rPr>
          <w:b/>
        </w:rPr>
        <w:t>English</w:t>
      </w:r>
      <w:r w:rsidR="006865D1">
        <w:rPr>
          <w:b/>
        </w:rPr>
        <w:t xml:space="preserve"> word for the</w:t>
      </w:r>
      <w:r>
        <w:rPr>
          <w:b/>
        </w:rPr>
        <w:t xml:space="preserve"> animal.</w:t>
      </w:r>
    </w:p>
    <w:p w:rsidR="006865D1" w:rsidRDefault="007D1A96" w:rsidP="007D1A9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tDrew</w:t>
      </w:r>
      <w:proofErr w:type="spellEnd"/>
      <w:r>
        <w:rPr>
          <w:b/>
        </w:rPr>
        <w:t xml:space="preserve"> -    </w:t>
      </w:r>
      <w:r w:rsidR="006865D1">
        <w:rPr>
          <w:b/>
        </w:rPr>
        <w:t>(a)</w:t>
      </w:r>
      <w:r>
        <w:rPr>
          <w:b/>
        </w:rPr>
        <w:t xml:space="preserve"> </w:t>
      </w:r>
      <w:r w:rsidR="006865D1">
        <w:rPr>
          <w:b/>
        </w:rPr>
        <w:t>____________ ____          (b) _________________________</w:t>
      </w:r>
      <w:r>
        <w:rPr>
          <w:b/>
        </w:rPr>
        <w:t xml:space="preserve">    </w:t>
      </w:r>
    </w:p>
    <w:p w:rsidR="006865D1" w:rsidRDefault="007D1A96" w:rsidP="006865D1">
      <w:pPr>
        <w:ind w:left="720"/>
        <w:rPr>
          <w:b/>
        </w:rPr>
      </w:pPr>
      <w:r w:rsidRPr="006865D1">
        <w:rPr>
          <w:b/>
        </w:rPr>
        <w:t xml:space="preserve"> b)   </w:t>
      </w:r>
      <w:proofErr w:type="spellStart"/>
      <w:proofErr w:type="gramStart"/>
      <w:r w:rsidRPr="006865D1">
        <w:rPr>
          <w:b/>
        </w:rPr>
        <w:t>gYona</w:t>
      </w:r>
      <w:proofErr w:type="spellEnd"/>
      <w:proofErr w:type="gramEnd"/>
      <w:r w:rsidRPr="006865D1">
        <w:rPr>
          <w:b/>
        </w:rPr>
        <w:t xml:space="preserve"> -     </w:t>
      </w:r>
      <w:r w:rsidR="006865D1">
        <w:rPr>
          <w:b/>
        </w:rPr>
        <w:t>(a)________________           (b)__________________________</w:t>
      </w:r>
    </w:p>
    <w:p w:rsidR="007D1A96" w:rsidRPr="006865D1" w:rsidRDefault="007D1A96" w:rsidP="006865D1">
      <w:pPr>
        <w:ind w:left="720"/>
        <w:rPr>
          <w:b/>
        </w:rPr>
      </w:pPr>
      <w:r w:rsidRPr="006865D1">
        <w:rPr>
          <w:b/>
        </w:rPr>
        <w:t xml:space="preserve">    c)   </w:t>
      </w:r>
      <w:proofErr w:type="spellStart"/>
      <w:proofErr w:type="gramStart"/>
      <w:r w:rsidRPr="006865D1">
        <w:rPr>
          <w:b/>
        </w:rPr>
        <w:t>eWtj</w:t>
      </w:r>
      <w:proofErr w:type="spellEnd"/>
      <w:proofErr w:type="gramEnd"/>
      <w:r w:rsidRPr="006865D1">
        <w:rPr>
          <w:b/>
        </w:rPr>
        <w:t xml:space="preserve"> –</w:t>
      </w:r>
      <w:r w:rsidR="006865D1">
        <w:rPr>
          <w:b/>
        </w:rPr>
        <w:t xml:space="preserve">   (a)_________________         (b)__________________________</w:t>
      </w:r>
    </w:p>
    <w:p w:rsidR="007D1A96" w:rsidRDefault="007D1A96" w:rsidP="007D1A96">
      <w:pPr>
        <w:pStyle w:val="ListParagraph"/>
        <w:ind w:left="1080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Draw following parts of the body.</w:t>
      </w:r>
    </w:p>
    <w:p w:rsidR="006865D1" w:rsidRDefault="007D1A96" w:rsidP="007D1A96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Dwangk</w:t>
      </w:r>
      <w:proofErr w:type="spellEnd"/>
      <w:r>
        <w:rPr>
          <w:b/>
        </w:rPr>
        <w:t xml:space="preserve">  </w:t>
      </w:r>
      <w:r w:rsidR="006865D1">
        <w:rPr>
          <w:b/>
        </w:rPr>
        <w:t xml:space="preserve">                                                                              (2 marks)</w:t>
      </w:r>
    </w:p>
    <w:p w:rsidR="006865D1" w:rsidRPr="006865D1" w:rsidRDefault="006865D1" w:rsidP="006865D1">
      <w:pPr>
        <w:rPr>
          <w:b/>
        </w:rPr>
      </w:pPr>
    </w:p>
    <w:p w:rsidR="006865D1" w:rsidRDefault="007D1A96" w:rsidP="006865D1">
      <w:pPr>
        <w:ind w:left="720"/>
        <w:rPr>
          <w:b/>
        </w:rPr>
      </w:pPr>
      <w:r w:rsidRPr="006865D1">
        <w:rPr>
          <w:b/>
        </w:rPr>
        <w:lastRenderedPageBreak/>
        <w:t xml:space="preserve"> b)   Maar   </w:t>
      </w:r>
      <w:r w:rsidR="006865D1">
        <w:rPr>
          <w:b/>
        </w:rPr>
        <w:t xml:space="preserve">                                                                              (2 Marks)</w:t>
      </w: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7D1A96" w:rsidP="006865D1">
      <w:pPr>
        <w:ind w:left="720"/>
        <w:rPr>
          <w:b/>
        </w:rPr>
      </w:pPr>
      <w:r w:rsidRPr="006865D1">
        <w:rPr>
          <w:b/>
        </w:rPr>
        <w:t xml:space="preserve"> c)   </w:t>
      </w:r>
      <w:proofErr w:type="spellStart"/>
      <w:r w:rsidRPr="006865D1">
        <w:rPr>
          <w:b/>
        </w:rPr>
        <w:t>Miyal</w:t>
      </w:r>
      <w:proofErr w:type="spellEnd"/>
      <w:r w:rsidRPr="006865D1">
        <w:rPr>
          <w:b/>
        </w:rPr>
        <w:t xml:space="preserve">  </w:t>
      </w:r>
      <w:r w:rsidR="006865D1">
        <w:rPr>
          <w:b/>
        </w:rPr>
        <w:t xml:space="preserve">                                                                                (2 </w:t>
      </w:r>
      <w:proofErr w:type="spellStart"/>
      <w:r w:rsidR="006865D1">
        <w:rPr>
          <w:b/>
        </w:rPr>
        <w:t>marrks</w:t>
      </w:r>
      <w:proofErr w:type="spellEnd"/>
      <w:r w:rsidR="006865D1">
        <w:rPr>
          <w:b/>
        </w:rPr>
        <w:t>)</w:t>
      </w: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7D1A96" w:rsidP="006865D1">
      <w:pPr>
        <w:ind w:left="720"/>
        <w:rPr>
          <w:b/>
        </w:rPr>
      </w:pPr>
      <w:r w:rsidRPr="006865D1">
        <w:rPr>
          <w:b/>
        </w:rPr>
        <w:t xml:space="preserve"> d)   </w:t>
      </w:r>
      <w:proofErr w:type="spellStart"/>
      <w:r w:rsidRPr="006865D1">
        <w:rPr>
          <w:b/>
        </w:rPr>
        <w:t>Djen</w:t>
      </w:r>
      <w:proofErr w:type="spellEnd"/>
      <w:r w:rsidRPr="006865D1">
        <w:rPr>
          <w:b/>
        </w:rPr>
        <w:t xml:space="preserve">   </w:t>
      </w:r>
      <w:r w:rsidR="006865D1">
        <w:rPr>
          <w:b/>
        </w:rPr>
        <w:t xml:space="preserve">                                                                                (2 Marks)</w:t>
      </w: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6865D1" w:rsidRDefault="006865D1" w:rsidP="006865D1">
      <w:pPr>
        <w:ind w:left="720"/>
        <w:rPr>
          <w:b/>
        </w:rPr>
      </w:pPr>
    </w:p>
    <w:p w:rsidR="007D1A96" w:rsidRPr="006865D1" w:rsidRDefault="007D1A96" w:rsidP="006865D1">
      <w:pPr>
        <w:pStyle w:val="ListParagraph"/>
        <w:numPr>
          <w:ilvl w:val="0"/>
          <w:numId w:val="3"/>
        </w:numPr>
        <w:rPr>
          <w:b/>
        </w:rPr>
      </w:pPr>
      <w:proofErr w:type="spellStart"/>
      <w:r w:rsidRPr="006865D1">
        <w:rPr>
          <w:b/>
        </w:rPr>
        <w:t>Djaa</w:t>
      </w:r>
      <w:proofErr w:type="spellEnd"/>
      <w:r w:rsidR="006865D1">
        <w:rPr>
          <w:b/>
        </w:rPr>
        <w:t xml:space="preserve">                                                                                  (2 Marks)</w:t>
      </w:r>
    </w:p>
    <w:p w:rsidR="006865D1" w:rsidRDefault="006865D1" w:rsidP="006865D1">
      <w:pPr>
        <w:rPr>
          <w:b/>
        </w:rPr>
      </w:pPr>
    </w:p>
    <w:p w:rsidR="006865D1" w:rsidRDefault="006865D1" w:rsidP="006865D1">
      <w:pPr>
        <w:rPr>
          <w:b/>
        </w:rPr>
      </w:pPr>
    </w:p>
    <w:p w:rsidR="006865D1" w:rsidRDefault="006865D1" w:rsidP="006865D1">
      <w:pPr>
        <w:rPr>
          <w:b/>
        </w:rPr>
      </w:pPr>
    </w:p>
    <w:p w:rsidR="006865D1" w:rsidRPr="006865D1" w:rsidRDefault="006865D1" w:rsidP="006865D1">
      <w:pPr>
        <w:rPr>
          <w:b/>
        </w:rPr>
      </w:pPr>
    </w:p>
    <w:p w:rsidR="007D1A96" w:rsidRDefault="007D1A96" w:rsidP="007D1A96">
      <w:pPr>
        <w:pStyle w:val="ListParagraph"/>
        <w:ind w:left="1080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 What does </w:t>
      </w:r>
      <w:proofErr w:type="spellStart"/>
      <w:r>
        <w:rPr>
          <w:b/>
        </w:rPr>
        <w:t>Moordi</w:t>
      </w:r>
      <w:r w:rsidR="006865D1">
        <w:rPr>
          <w:b/>
        </w:rPr>
        <w:t>tj</w:t>
      </w:r>
      <w:proofErr w:type="spellEnd"/>
      <w:r w:rsidR="006865D1">
        <w:rPr>
          <w:b/>
        </w:rPr>
        <w:t xml:space="preserve"> </w:t>
      </w:r>
      <w:proofErr w:type="spellStart"/>
      <w:r w:rsidR="006865D1">
        <w:rPr>
          <w:b/>
        </w:rPr>
        <w:t>Koorlangka</w:t>
      </w:r>
      <w:proofErr w:type="spellEnd"/>
      <w:r w:rsidR="006865D1">
        <w:rPr>
          <w:b/>
        </w:rPr>
        <w:t xml:space="preserve"> mean in Noongar?    ( 2 Marks)</w:t>
      </w:r>
    </w:p>
    <w:p w:rsid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7D1A96" w:rsidRP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</w:t>
      </w: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lastRenderedPageBreak/>
        <w:t>What is the name of Noongar country that Narrogin is located in?</w:t>
      </w:r>
      <w:r w:rsidR="006865D1">
        <w:rPr>
          <w:b/>
        </w:rPr>
        <w:t xml:space="preserve">     (1 mark)</w:t>
      </w:r>
    </w:p>
    <w:p w:rsidR="006865D1" w:rsidRPr="006865D1" w:rsidRDefault="006865D1" w:rsidP="006865D1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7D1A96" w:rsidRPr="008233FC" w:rsidRDefault="007D1A96" w:rsidP="007D1A96">
      <w:pPr>
        <w:pStyle w:val="ListParagraph"/>
        <w:rPr>
          <w:b/>
        </w:rPr>
      </w:pPr>
    </w:p>
    <w:p w:rsidR="007D1A96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does NAIDOC stand for?</w:t>
      </w:r>
      <w:r w:rsidR="006865D1">
        <w:rPr>
          <w:b/>
        </w:rPr>
        <w:t xml:space="preserve">       </w:t>
      </w:r>
      <w:r w:rsidR="005171A6">
        <w:rPr>
          <w:b/>
        </w:rPr>
        <w:t xml:space="preserve">                                                              (6 marks)</w:t>
      </w:r>
    </w:p>
    <w:p w:rsidR="005171A6" w:rsidRDefault="005171A6" w:rsidP="005171A6">
      <w:pPr>
        <w:rPr>
          <w:b/>
        </w:rPr>
      </w:pPr>
    </w:p>
    <w:p w:rsidR="005171A6" w:rsidRDefault="005171A6" w:rsidP="005171A6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5171A6" w:rsidRDefault="005171A6" w:rsidP="005171A6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5171A6" w:rsidRDefault="005171A6" w:rsidP="005171A6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5171A6" w:rsidRDefault="005171A6" w:rsidP="005171A6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5171A6" w:rsidRPr="005171A6" w:rsidRDefault="005171A6" w:rsidP="005171A6">
      <w:pPr>
        <w:rPr>
          <w:b/>
        </w:rPr>
      </w:pPr>
      <w:r>
        <w:rPr>
          <w:b/>
        </w:rPr>
        <w:t>___________________________________________________________________________</w:t>
      </w:r>
    </w:p>
    <w:p w:rsidR="007D1A96" w:rsidRDefault="007D1A96" w:rsidP="007D1A96">
      <w:pPr>
        <w:pStyle w:val="ListParagraph"/>
        <w:rPr>
          <w:b/>
        </w:rPr>
      </w:pPr>
    </w:p>
    <w:p w:rsidR="005171A6" w:rsidRDefault="005171A6" w:rsidP="007D1A96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THE FOLLOWING SECTION IS A TEST OF SPOKEN LANGUAGE.</w:t>
      </w:r>
    </w:p>
    <w:p w:rsidR="005171A6" w:rsidRPr="005171A6" w:rsidRDefault="005171A6" w:rsidP="007D1A96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YOU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NEED TO SPEAK THE FOLLOWING WORDS AND PHRASES TO MRS </w:t>
      </w:r>
      <w:proofErr w:type="spellStart"/>
      <w:r>
        <w:rPr>
          <w:b/>
          <w:sz w:val="28"/>
          <w:szCs w:val="28"/>
        </w:rPr>
        <w:t>McGU</w:t>
      </w:r>
      <w:r w:rsidR="00B46A75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RIE</w:t>
      </w:r>
      <w:proofErr w:type="spellEnd"/>
      <w:r>
        <w:rPr>
          <w:b/>
          <w:sz w:val="28"/>
          <w:szCs w:val="28"/>
        </w:rPr>
        <w:t>.</w:t>
      </w:r>
    </w:p>
    <w:p w:rsidR="007D1A96" w:rsidRPr="008233FC" w:rsidRDefault="007D1A96" w:rsidP="007D1A96">
      <w:pPr>
        <w:pStyle w:val="ListParagraph"/>
        <w:rPr>
          <w:b/>
        </w:rPr>
      </w:pPr>
    </w:p>
    <w:p w:rsidR="007D1A96" w:rsidRPr="00B66812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Please say – Hello I am happy to see you - in NOONGAR</w:t>
      </w:r>
      <w:r w:rsidR="005171A6">
        <w:rPr>
          <w:b/>
        </w:rPr>
        <w:t xml:space="preserve">.                         </w:t>
      </w:r>
      <w:r w:rsidR="005171A6">
        <w:t>(1 Mark)</w:t>
      </w:r>
    </w:p>
    <w:p w:rsidR="00B66812" w:rsidRDefault="00B66812" w:rsidP="00B66812">
      <w:pPr>
        <w:pStyle w:val="ListParagraph"/>
        <w:rPr>
          <w:b/>
        </w:rPr>
      </w:pPr>
    </w:p>
    <w:p w:rsidR="005171A6" w:rsidRDefault="005171A6" w:rsidP="005171A6">
      <w:pPr>
        <w:pStyle w:val="ListParagraph"/>
        <w:rPr>
          <w:b/>
        </w:rPr>
      </w:pPr>
    </w:p>
    <w:p w:rsidR="007D1A96" w:rsidRPr="00704E8D" w:rsidRDefault="007D1A96" w:rsidP="007D1A96">
      <w:pPr>
        <w:pStyle w:val="ListParagraph"/>
        <w:rPr>
          <w:b/>
        </w:rPr>
      </w:pPr>
    </w:p>
    <w:p w:rsidR="007D1A96" w:rsidRPr="0059640E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Please count 1 to 10 in Noongar</w:t>
      </w:r>
      <w:r w:rsidR="005171A6">
        <w:rPr>
          <w:b/>
        </w:rPr>
        <w:t xml:space="preserve">                                                                       </w:t>
      </w:r>
      <w:r w:rsidR="005171A6">
        <w:t>(10 Marks)</w:t>
      </w:r>
    </w:p>
    <w:p w:rsidR="0059640E" w:rsidRDefault="0059640E" w:rsidP="0059640E">
      <w:pPr>
        <w:pStyle w:val="ListParagraph"/>
        <w:rPr>
          <w:b/>
        </w:rPr>
      </w:pPr>
    </w:p>
    <w:p w:rsidR="0059640E" w:rsidRDefault="0059640E" w:rsidP="0059640E">
      <w:pPr>
        <w:pStyle w:val="ListParagraph"/>
        <w:rPr>
          <w:b/>
        </w:rPr>
      </w:pPr>
    </w:p>
    <w:p w:rsidR="007D1A96" w:rsidRPr="00704E8D" w:rsidRDefault="007D1A96" w:rsidP="007D1A96">
      <w:pPr>
        <w:pStyle w:val="ListParagraph"/>
        <w:rPr>
          <w:b/>
        </w:rPr>
      </w:pPr>
    </w:p>
    <w:p w:rsidR="007D1A96" w:rsidRPr="00704E8D" w:rsidRDefault="007D1A96" w:rsidP="007D1A9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Please sing “Head Shoulder Knees and Toes” in Noongar</w:t>
      </w:r>
      <w:r w:rsidR="005171A6">
        <w:rPr>
          <w:b/>
        </w:rPr>
        <w:t xml:space="preserve">                         ( </w:t>
      </w:r>
      <w:r w:rsidR="005171A6">
        <w:t>10 marks)</w:t>
      </w:r>
    </w:p>
    <w:p w:rsidR="007D1A96" w:rsidRPr="007C789F" w:rsidRDefault="007D1A96" w:rsidP="007D1A96">
      <w:pPr>
        <w:ind w:left="720"/>
        <w:rPr>
          <w:b/>
        </w:rPr>
      </w:pPr>
    </w:p>
    <w:p w:rsidR="007D1A96" w:rsidRPr="00512455" w:rsidRDefault="007D1A96" w:rsidP="007D1A96">
      <w:pPr>
        <w:ind w:left="720"/>
        <w:rPr>
          <w:b/>
        </w:rPr>
      </w:pPr>
    </w:p>
    <w:p w:rsidR="00B06720" w:rsidRDefault="00B06720"/>
    <w:sectPr w:rsidR="00B0672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10C12"/>
    <w:multiLevelType w:val="hybridMultilevel"/>
    <w:tmpl w:val="2A0455EE"/>
    <w:lvl w:ilvl="0" w:tplc="87B0F8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B44B09"/>
    <w:multiLevelType w:val="hybridMultilevel"/>
    <w:tmpl w:val="557AB938"/>
    <w:lvl w:ilvl="0" w:tplc="0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F76BDC"/>
    <w:multiLevelType w:val="hybridMultilevel"/>
    <w:tmpl w:val="B56A3CE2"/>
    <w:lvl w:ilvl="0" w:tplc="95509B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2448D4"/>
    <w:multiLevelType w:val="hybridMultilevel"/>
    <w:tmpl w:val="391088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110AC0"/>
    <w:multiLevelType w:val="hybridMultilevel"/>
    <w:tmpl w:val="4B542FAE"/>
    <w:lvl w:ilvl="0" w:tplc="C2D646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AF97F12"/>
    <w:multiLevelType w:val="hybridMultilevel"/>
    <w:tmpl w:val="6CB2669C"/>
    <w:lvl w:ilvl="0" w:tplc="319EE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A96"/>
    <w:rsid w:val="001C0510"/>
    <w:rsid w:val="005171A6"/>
    <w:rsid w:val="0059640E"/>
    <w:rsid w:val="006865D1"/>
    <w:rsid w:val="007D1A96"/>
    <w:rsid w:val="00B06720"/>
    <w:rsid w:val="00B46A75"/>
    <w:rsid w:val="00B66812"/>
    <w:rsid w:val="00E1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1A9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A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1A9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F9332-2207-45A9-9F2B-0DF831A1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90FB5006</Template>
  <TotalTime>1</TotalTime>
  <Pages>5</Pages>
  <Words>325</Words>
  <Characters>4559</Characters>
  <Application>Microsoft Office Word</Application>
  <DocSecurity>0</DocSecurity>
  <Lines>37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dcterms:created xsi:type="dcterms:W3CDTF">2015-11-10T04:47:00Z</dcterms:created>
  <dcterms:modified xsi:type="dcterms:W3CDTF">2015-11-10T04:47:00Z</dcterms:modified>
</cp:coreProperties>
</file>