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335A59" w:rsidRDefault="008E0F6D" w:rsidP="00335A59">
      <w:pPr>
        <w:outlineLvl w:val="0"/>
        <w:rPr>
          <w:rFonts w:ascii="Arial" w:hAnsi="Arial" w:cs="Arial"/>
          <w:b/>
          <w:sz w:val="28"/>
          <w:szCs w:val="28"/>
          <w:u w:val="single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CCB15D" wp14:editId="42BD0B89">
                <wp:simplePos x="0" y="0"/>
                <wp:positionH relativeFrom="column">
                  <wp:posOffset>332105</wp:posOffset>
                </wp:positionH>
                <wp:positionV relativeFrom="paragraph">
                  <wp:posOffset>-580390</wp:posOffset>
                </wp:positionV>
                <wp:extent cx="4861560" cy="914400"/>
                <wp:effectExtent l="0" t="0" r="1524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156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0F6D" w:rsidRPr="008E0F6D" w:rsidRDefault="008E0F6D" w:rsidP="008E0F6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My Target</w:t>
                            </w:r>
                            <w:r>
                              <w:t xml:space="preserve">: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____ /     or ______ %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3C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3D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26.15pt;margin-top:-45.7pt;width:382.8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" fillcolor="white [3201]" strokecolor="#f79646 [3209]" strokeweight="2pt">
                <v:textbox>
                  <w:txbxContent>
                    <w:p w:rsidR="008E0F6D" w:rsidRPr="008E0F6D" w:rsidRDefault="008E0F6D" w:rsidP="008E0F6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My Target</w:t>
                      </w:r>
                      <w:r>
                        <w:t xml:space="preserve">:    </w:t>
                      </w:r>
                      <w:r>
                        <w:rPr>
                          <w:sz w:val="18"/>
                          <w:szCs w:val="18"/>
                        </w:rPr>
                        <w:t xml:space="preserve">____ /     or ______ %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3C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3D"/>
                      </w:r>
                      <w:r>
                        <w:rPr>
                          <w:sz w:val="18"/>
                          <w:szCs w:val="18"/>
                        </w:rPr>
                        <w:t xml:space="preserve">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AU"/>
        </w:rPr>
        <w:drawing>
          <wp:anchor distT="0" distB="0" distL="114300" distR="114300" simplePos="0" relativeHeight="251660288" behindDoc="1" locked="0" layoutInCell="1" allowOverlap="1" wp14:anchorId="1A575951" wp14:editId="240A3CD6">
            <wp:simplePos x="0" y="0"/>
            <wp:positionH relativeFrom="column">
              <wp:posOffset>-443865</wp:posOffset>
            </wp:positionH>
            <wp:positionV relativeFrom="paragraph">
              <wp:posOffset>-581025</wp:posOffset>
            </wp:positionV>
            <wp:extent cx="1371600" cy="1226820"/>
            <wp:effectExtent l="0" t="0" r="0" b="0"/>
            <wp:wrapTight wrapText="bothSides">
              <wp:wrapPolygon edited="0">
                <wp:start x="0" y="0"/>
                <wp:lineTo x="0" y="21130"/>
                <wp:lineTo x="21300" y="21130"/>
                <wp:lineTo x="21300" y="0"/>
                <wp:lineTo x="0" y="0"/>
              </wp:wrapPolygon>
            </wp:wrapTight>
            <wp:docPr id="4" name="Picture 4" descr="Official logo s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fficial logo smal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5A59" w:rsidRDefault="00335A59" w:rsidP="00335A59">
      <w:pPr>
        <w:outlineLvl w:val="0"/>
        <w:rPr>
          <w:rFonts w:ascii="Arial" w:hAnsi="Arial" w:cs="Arial"/>
          <w:b/>
          <w:sz w:val="28"/>
          <w:szCs w:val="28"/>
          <w:u w:val="single"/>
        </w:rPr>
      </w:pPr>
    </w:p>
    <w:tbl>
      <w:tblPr>
        <w:tblpPr w:leftFromText="180" w:rightFromText="180" w:bottomFromText="200" w:vertAnchor="text" w:horzAnchor="page" w:tblpX="739" w:tblpY="758"/>
        <w:tblW w:w="2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4"/>
        <w:gridCol w:w="707"/>
        <w:gridCol w:w="1014"/>
      </w:tblGrid>
      <w:tr w:rsidR="00203BCB" w:rsidTr="00203BCB">
        <w:trPr>
          <w:trHeight w:val="890"/>
        </w:trPr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3BCB" w:rsidRDefault="00203BCB" w:rsidP="00203B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 marks</w:t>
            </w:r>
          </w:p>
          <w:p w:rsidR="00203BCB" w:rsidRDefault="00203BCB" w:rsidP="004F544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/</w:t>
            </w:r>
            <w:r w:rsidR="00284CFE">
              <w:rPr>
                <w:rFonts w:ascii="Arial" w:hAnsi="Arial" w:cs="Arial"/>
                <w:b/>
              </w:rPr>
              <w:t>70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3BCB" w:rsidRDefault="00203BCB" w:rsidP="00203BCB">
            <w:pPr>
              <w:rPr>
                <w:rFonts w:ascii="Arial" w:hAnsi="Arial" w:cs="Arial"/>
                <w:b/>
              </w:rPr>
            </w:pPr>
          </w:p>
          <w:p w:rsidR="00203BCB" w:rsidRDefault="00203BCB" w:rsidP="00203BC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3BCB" w:rsidRDefault="00203BCB" w:rsidP="00203BCB">
            <w:pPr>
              <w:rPr>
                <w:rFonts w:ascii="Arial" w:hAnsi="Arial" w:cs="Arial"/>
                <w:b/>
              </w:rPr>
            </w:pPr>
          </w:p>
          <w:p w:rsidR="00203BCB" w:rsidRDefault="00203BCB" w:rsidP="00203BC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Weight</w:t>
            </w:r>
          </w:p>
          <w:p w:rsidR="00203BCB" w:rsidRDefault="004F5449" w:rsidP="00203BC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</w:t>
            </w:r>
            <w:r w:rsidR="00203BCB">
              <w:rPr>
                <w:rFonts w:ascii="Arial" w:hAnsi="Arial" w:cs="Arial"/>
                <w:b/>
              </w:rPr>
              <w:t>%</w:t>
            </w:r>
          </w:p>
        </w:tc>
      </w:tr>
      <w:tr w:rsidR="00203BCB" w:rsidTr="00203BCB">
        <w:trPr>
          <w:trHeight w:val="794"/>
        </w:trPr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3BCB" w:rsidRDefault="00203BCB" w:rsidP="00203BCB">
            <w:pPr>
              <w:rPr>
                <w:rFonts w:ascii="Arial" w:hAnsi="Arial" w:cs="Arial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3BCB" w:rsidRDefault="00203BCB" w:rsidP="00203BCB">
            <w:pPr>
              <w:rPr>
                <w:rFonts w:ascii="Arial" w:hAnsi="Arial" w:cs="Arial"/>
                <w:b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3BCB" w:rsidRDefault="00203BCB" w:rsidP="00203BCB">
            <w:pPr>
              <w:rPr>
                <w:rFonts w:ascii="Arial" w:hAnsi="Arial" w:cs="Arial"/>
                <w:b/>
              </w:rPr>
            </w:pPr>
          </w:p>
        </w:tc>
      </w:tr>
    </w:tbl>
    <w:p w:rsidR="00335A59" w:rsidRPr="008E0F6D" w:rsidRDefault="008E0F6D" w:rsidP="008E0F6D">
      <w:pPr>
        <w:ind w:left="1440"/>
        <w:outlineLvl w:val="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8"/>
          <w:szCs w:val="28"/>
        </w:rPr>
        <w:t xml:space="preserve">    </w:t>
      </w:r>
      <w:r w:rsidR="00335A59" w:rsidRPr="008E0F6D">
        <w:rPr>
          <w:rFonts w:ascii="Arial" w:hAnsi="Arial" w:cs="Arial"/>
          <w:sz w:val="28"/>
          <w:szCs w:val="28"/>
        </w:rPr>
        <w:t xml:space="preserve">Name:  </w:t>
      </w:r>
      <w:r>
        <w:rPr>
          <w:rFonts w:ascii="Arial" w:hAnsi="Arial" w:cs="Arial"/>
          <w:sz w:val="28"/>
          <w:szCs w:val="28"/>
        </w:rPr>
        <w:t>_________________</w:t>
      </w:r>
      <w:r w:rsidR="00335A59" w:rsidRPr="008E0F6D">
        <w:rPr>
          <w:rFonts w:ascii="Arial" w:hAnsi="Arial" w:cs="Arial"/>
          <w:sz w:val="28"/>
          <w:szCs w:val="28"/>
        </w:rPr>
        <w:t xml:space="preserve"> Teacher</w:t>
      </w:r>
      <w:r>
        <w:rPr>
          <w:rFonts w:ascii="Arial" w:hAnsi="Arial" w:cs="Arial"/>
          <w:sz w:val="28"/>
          <w:szCs w:val="28"/>
        </w:rPr>
        <w:t xml:space="preserve"> _______________</w:t>
      </w:r>
      <w:r w:rsidR="00335A59" w:rsidRPr="008E0F6D">
        <w:rPr>
          <w:rFonts w:ascii="Arial" w:hAnsi="Arial" w:cs="Arial"/>
          <w:sz w:val="28"/>
          <w:szCs w:val="28"/>
        </w:rPr>
        <w:t xml:space="preserve">                             </w:t>
      </w:r>
      <w:r w:rsidR="00335A59" w:rsidRPr="008E0F6D">
        <w:rPr>
          <w:rFonts w:ascii="Arial" w:hAnsi="Arial" w:cs="Arial"/>
          <w:sz w:val="28"/>
          <w:szCs w:val="28"/>
        </w:rPr>
        <w:tab/>
      </w:r>
      <w:r w:rsidR="00335A59" w:rsidRPr="008E0F6D">
        <w:rPr>
          <w:rFonts w:ascii="Arial" w:hAnsi="Arial" w:cs="Arial"/>
          <w:sz w:val="32"/>
          <w:szCs w:val="32"/>
        </w:rPr>
        <w:tab/>
      </w:r>
      <w:r w:rsidR="00335A59" w:rsidRPr="008E0F6D">
        <w:rPr>
          <w:rFonts w:ascii="Arial" w:hAnsi="Arial" w:cs="Arial"/>
          <w:sz w:val="32"/>
          <w:szCs w:val="32"/>
        </w:rPr>
        <w:tab/>
      </w:r>
      <w:r w:rsidR="00335A59" w:rsidRPr="008E0F6D">
        <w:rPr>
          <w:rFonts w:ascii="Arial" w:hAnsi="Arial" w:cs="Arial"/>
          <w:sz w:val="32"/>
          <w:szCs w:val="32"/>
        </w:rPr>
        <w:tab/>
        <w:t xml:space="preserve">               </w:t>
      </w:r>
    </w:p>
    <w:p w:rsidR="00335A59" w:rsidRPr="00203BCB" w:rsidRDefault="008E0F6D" w:rsidP="00203BCB">
      <w:pPr>
        <w:jc w:val="center"/>
        <w:outlineLvl w:val="0"/>
        <w:rPr>
          <w:rFonts w:ascii="Arial" w:hAnsi="Arial" w:cs="Arial"/>
          <w:b/>
          <w:sz w:val="32"/>
          <w:szCs w:val="32"/>
        </w:rPr>
      </w:pPr>
      <w:r w:rsidRPr="008E0F6D">
        <w:rPr>
          <w:rFonts w:ascii="Arial" w:hAnsi="Arial" w:cs="Arial"/>
          <w:b/>
          <w:sz w:val="32"/>
          <w:szCs w:val="32"/>
        </w:rPr>
        <w:t>Year</w:t>
      </w:r>
      <w:r w:rsidR="00BF138D">
        <w:rPr>
          <w:rFonts w:ascii="Arial" w:hAnsi="Arial" w:cs="Arial"/>
          <w:b/>
          <w:sz w:val="32"/>
          <w:szCs w:val="32"/>
        </w:rPr>
        <w:t xml:space="preserve"> 7</w:t>
      </w:r>
      <w:r w:rsidR="00335A59" w:rsidRPr="008E0F6D">
        <w:rPr>
          <w:rFonts w:ascii="Arial" w:hAnsi="Arial" w:cs="Arial"/>
          <w:b/>
          <w:sz w:val="32"/>
          <w:szCs w:val="32"/>
        </w:rPr>
        <w:t>:</w:t>
      </w:r>
      <w:r w:rsidRPr="008E0F6D">
        <w:rPr>
          <w:rFonts w:ascii="Arial" w:hAnsi="Arial" w:cs="Arial"/>
          <w:b/>
          <w:sz w:val="32"/>
          <w:szCs w:val="32"/>
        </w:rPr>
        <w:t xml:space="preserve">   </w:t>
      </w:r>
      <w:r w:rsidR="00EE7A40" w:rsidRPr="008E0F6D">
        <w:rPr>
          <w:rFonts w:ascii="Arial" w:hAnsi="Arial" w:cs="Arial"/>
          <w:b/>
          <w:i/>
          <w:sz w:val="32"/>
          <w:szCs w:val="32"/>
        </w:rPr>
        <w:t>Aboriginal Culture and Language</w:t>
      </w:r>
    </w:p>
    <w:p w:rsidR="0088188F" w:rsidRDefault="00DD0E41" w:rsidP="00335A59">
      <w:pPr>
        <w:rPr>
          <w:rFonts w:ascii="Arial" w:hAnsi="Arial" w:cs="Arial"/>
          <w:b/>
          <w:i/>
          <w:sz w:val="32"/>
          <w:szCs w:val="32"/>
        </w:rPr>
      </w:pPr>
      <w:r>
        <w:rPr>
          <w:rFonts w:ascii="Arial" w:hAnsi="Arial" w:cs="Arial"/>
          <w:b/>
          <w:i/>
          <w:sz w:val="32"/>
          <w:szCs w:val="32"/>
        </w:rPr>
        <w:t xml:space="preserve">    Assessment 1, Semester 1:</w:t>
      </w:r>
      <w:r w:rsidR="008E0F6D">
        <w:rPr>
          <w:rFonts w:ascii="Arial" w:hAnsi="Arial" w:cs="Arial"/>
          <w:b/>
          <w:i/>
          <w:sz w:val="32"/>
          <w:szCs w:val="32"/>
        </w:rPr>
        <w:t xml:space="preserve"> </w:t>
      </w:r>
      <w:r>
        <w:rPr>
          <w:rFonts w:ascii="Arial" w:hAnsi="Arial" w:cs="Arial"/>
          <w:b/>
          <w:i/>
          <w:sz w:val="32"/>
          <w:szCs w:val="32"/>
        </w:rPr>
        <w:t>Photo Essay</w:t>
      </w:r>
    </w:p>
    <w:p w:rsidR="00335A59" w:rsidRPr="00EE7A40" w:rsidRDefault="004F5449" w:rsidP="00335A5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Photo-</w:t>
      </w:r>
      <w:proofErr w:type="spellStart"/>
      <w:r>
        <w:rPr>
          <w:rFonts w:ascii="Arial" w:hAnsi="Arial" w:cs="Arial"/>
          <w:sz w:val="24"/>
          <w:szCs w:val="24"/>
        </w:rPr>
        <w:t>Eassy</w:t>
      </w:r>
      <w:proofErr w:type="spellEnd"/>
      <w:r>
        <w:rPr>
          <w:rFonts w:ascii="Arial" w:hAnsi="Arial" w:cs="Arial"/>
          <w:sz w:val="24"/>
          <w:szCs w:val="24"/>
        </w:rPr>
        <w:t>: “An account of a topic told predominantly through photographs with accompanying text.”</w:t>
      </w:r>
    </w:p>
    <w:p w:rsidR="00335A59" w:rsidRPr="00627618" w:rsidRDefault="004F5449" w:rsidP="00335A59">
      <w:pPr>
        <w:rPr>
          <w:rFonts w:ascii="Arial" w:hAnsi="Arial" w:cs="Arial"/>
          <w:b/>
          <w:sz w:val="24"/>
          <w:szCs w:val="24"/>
        </w:rPr>
      </w:pPr>
      <w:r w:rsidRPr="00627618">
        <w:rPr>
          <w:rFonts w:ascii="Arial" w:hAnsi="Arial" w:cs="Arial"/>
          <w:b/>
          <w:sz w:val="24"/>
          <w:szCs w:val="24"/>
        </w:rPr>
        <w:t xml:space="preserve">Select </w:t>
      </w:r>
      <w:r w:rsidRPr="00627618">
        <w:rPr>
          <w:rFonts w:ascii="Arial" w:hAnsi="Arial" w:cs="Arial"/>
          <w:b/>
          <w:sz w:val="24"/>
          <w:szCs w:val="24"/>
          <w:u w:val="single"/>
        </w:rPr>
        <w:t>ONE</w:t>
      </w:r>
      <w:r w:rsidRPr="00627618">
        <w:rPr>
          <w:rFonts w:ascii="Arial" w:hAnsi="Arial" w:cs="Arial"/>
          <w:b/>
          <w:sz w:val="24"/>
          <w:szCs w:val="24"/>
        </w:rPr>
        <w:t xml:space="preserve"> topic from the following options:</w:t>
      </w:r>
    </w:p>
    <w:p w:rsidR="008E0F6D" w:rsidRPr="00627618" w:rsidRDefault="004F5449" w:rsidP="0062761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27618">
        <w:rPr>
          <w:rFonts w:ascii="Arial" w:hAnsi="Arial" w:cs="Arial"/>
          <w:sz w:val="24"/>
          <w:szCs w:val="24"/>
        </w:rPr>
        <w:t>Hunting and Weapons</w:t>
      </w:r>
    </w:p>
    <w:p w:rsidR="004F5449" w:rsidRPr="00627618" w:rsidRDefault="004F5449" w:rsidP="0062761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27618">
        <w:rPr>
          <w:rFonts w:ascii="Arial" w:hAnsi="Arial" w:cs="Arial"/>
          <w:sz w:val="24"/>
          <w:szCs w:val="24"/>
        </w:rPr>
        <w:t>The Arts – dance, paintings, cave art, body decoration</w:t>
      </w:r>
    </w:p>
    <w:p w:rsidR="004F5449" w:rsidRPr="00627618" w:rsidRDefault="004F5449" w:rsidP="0062761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27618">
        <w:rPr>
          <w:rFonts w:ascii="Arial" w:hAnsi="Arial" w:cs="Arial"/>
          <w:sz w:val="24"/>
          <w:szCs w:val="24"/>
        </w:rPr>
        <w:t>Traditional groups – territories, languages, clan locations</w:t>
      </w:r>
    </w:p>
    <w:p w:rsidR="004F5449" w:rsidRPr="00627618" w:rsidRDefault="004F5449" w:rsidP="0062761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27618">
        <w:rPr>
          <w:rFonts w:ascii="Arial" w:hAnsi="Arial" w:cs="Arial"/>
          <w:sz w:val="24"/>
          <w:szCs w:val="24"/>
        </w:rPr>
        <w:t>Aboriginal Seasons</w:t>
      </w:r>
    </w:p>
    <w:p w:rsidR="004F5449" w:rsidRPr="00627618" w:rsidRDefault="004F5449" w:rsidP="0062761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27618">
        <w:rPr>
          <w:rFonts w:ascii="Arial" w:hAnsi="Arial" w:cs="Arial"/>
          <w:sz w:val="24"/>
          <w:szCs w:val="24"/>
        </w:rPr>
        <w:t>Roles of Men, Women and children</w:t>
      </w:r>
    </w:p>
    <w:p w:rsidR="008E0F6D" w:rsidRPr="00EE7A40" w:rsidRDefault="008E0F6D" w:rsidP="00335A5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Bibliography – must acknowledge all pictures and text</w:t>
      </w:r>
    </w:p>
    <w:p w:rsidR="00335A59" w:rsidRPr="00203BCB" w:rsidRDefault="008E0F6D" w:rsidP="00335A59">
      <w:pPr>
        <w:rPr>
          <w:rFonts w:ascii="Arial" w:hAnsi="Arial" w:cs="Arial"/>
          <w:b/>
          <w:sz w:val="28"/>
          <w:szCs w:val="28"/>
        </w:rPr>
      </w:pPr>
      <w:proofErr w:type="gramStart"/>
      <w:r w:rsidRPr="00203BCB">
        <w:rPr>
          <w:rFonts w:ascii="Arial" w:hAnsi="Arial" w:cs="Arial"/>
          <w:b/>
          <w:sz w:val="28"/>
          <w:szCs w:val="28"/>
        </w:rPr>
        <w:t>Marking K</w:t>
      </w:r>
      <w:r w:rsidR="00335A59" w:rsidRPr="00203BCB">
        <w:rPr>
          <w:rFonts w:ascii="Arial" w:hAnsi="Arial" w:cs="Arial"/>
          <w:b/>
          <w:sz w:val="28"/>
          <w:szCs w:val="28"/>
        </w:rPr>
        <w:t>ey.</w:t>
      </w:r>
      <w:proofErr w:type="gramEnd"/>
      <w:r w:rsidR="00335A59" w:rsidRPr="00203BCB">
        <w:rPr>
          <w:rFonts w:ascii="Arial" w:hAnsi="Arial" w:cs="Arial"/>
          <w:b/>
          <w:sz w:val="28"/>
          <w:szCs w:val="28"/>
        </w:rPr>
        <w:t xml:space="preserve"> </w:t>
      </w:r>
    </w:p>
    <w:tbl>
      <w:tblPr>
        <w:tblStyle w:val="TableGrid"/>
        <w:tblW w:w="9976" w:type="dxa"/>
        <w:tblInd w:w="-654" w:type="dxa"/>
        <w:tblLook w:val="04A0" w:firstRow="1" w:lastRow="0" w:firstColumn="1" w:lastColumn="0" w:noHBand="0" w:noVBand="1"/>
      </w:tblPr>
      <w:tblGrid>
        <w:gridCol w:w="3369"/>
        <w:gridCol w:w="654"/>
        <w:gridCol w:w="567"/>
        <w:gridCol w:w="567"/>
        <w:gridCol w:w="708"/>
        <w:gridCol w:w="709"/>
        <w:gridCol w:w="709"/>
        <w:gridCol w:w="709"/>
        <w:gridCol w:w="708"/>
        <w:gridCol w:w="709"/>
        <w:gridCol w:w="567"/>
      </w:tblGrid>
      <w:tr w:rsidR="007A7FEE" w:rsidTr="007A7FEE">
        <w:tc>
          <w:tcPr>
            <w:tcW w:w="3369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Criteria</w:t>
            </w:r>
          </w:p>
        </w:tc>
        <w:tc>
          <w:tcPr>
            <w:tcW w:w="654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708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709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709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709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708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709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567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</w:t>
            </w:r>
          </w:p>
        </w:tc>
      </w:tr>
      <w:tr w:rsidR="007A7FEE" w:rsidTr="007A7FEE">
        <w:tc>
          <w:tcPr>
            <w:tcW w:w="3369" w:type="dxa"/>
          </w:tcPr>
          <w:p w:rsidR="00CD5445" w:rsidRDefault="00DC0D25" w:rsidP="00335A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8-10 pages</w:t>
            </w:r>
          </w:p>
          <w:p w:rsidR="007A7FEE" w:rsidRDefault="007A7FEE" w:rsidP="00335A59">
            <w:pPr>
              <w:rPr>
                <w:rFonts w:ascii="Arial" w:hAnsi="Arial" w:cs="Arial"/>
              </w:rPr>
            </w:pPr>
          </w:p>
          <w:p w:rsidR="00CD5445" w:rsidRPr="00EE7A40" w:rsidRDefault="00CD5445" w:rsidP="00335A59">
            <w:pPr>
              <w:rPr>
                <w:rFonts w:ascii="Arial" w:hAnsi="Arial" w:cs="Arial"/>
              </w:rPr>
            </w:pPr>
          </w:p>
        </w:tc>
        <w:tc>
          <w:tcPr>
            <w:tcW w:w="654" w:type="dxa"/>
            <w:shd w:val="clear" w:color="auto" w:fill="FFFFFF" w:themeFill="background1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D5445" w:rsidRPr="00EE7A40" w:rsidRDefault="00CD5445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D5445" w:rsidRPr="00EE7A40" w:rsidRDefault="00CD5445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D5445" w:rsidRPr="00EE7A40" w:rsidRDefault="00CD5445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D5445" w:rsidRPr="00EE7A40" w:rsidRDefault="00CD5445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</w:tr>
      <w:tr w:rsidR="007A7FEE" w:rsidTr="007A7FEE">
        <w:tc>
          <w:tcPr>
            <w:tcW w:w="3369" w:type="dxa"/>
          </w:tcPr>
          <w:p w:rsidR="00CD5445" w:rsidRDefault="00CD5445" w:rsidP="00335A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Theme followed on each </w:t>
            </w:r>
            <w:r w:rsidR="00DC0D25">
              <w:rPr>
                <w:rFonts w:ascii="Arial" w:hAnsi="Arial" w:cs="Arial"/>
              </w:rPr>
              <w:t>page</w:t>
            </w:r>
          </w:p>
          <w:p w:rsidR="007A7FEE" w:rsidRDefault="007A7FEE" w:rsidP="00335A59">
            <w:pPr>
              <w:rPr>
                <w:rFonts w:ascii="Arial" w:hAnsi="Arial" w:cs="Arial"/>
              </w:rPr>
            </w:pPr>
          </w:p>
          <w:p w:rsidR="00CD5445" w:rsidRPr="00EE7A40" w:rsidRDefault="00CD5445" w:rsidP="00335A59">
            <w:pPr>
              <w:rPr>
                <w:rFonts w:ascii="Arial" w:hAnsi="Arial" w:cs="Arial"/>
              </w:rPr>
            </w:pPr>
          </w:p>
        </w:tc>
        <w:tc>
          <w:tcPr>
            <w:tcW w:w="654" w:type="dxa"/>
            <w:shd w:val="clear" w:color="auto" w:fill="FFFFFF" w:themeFill="background1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D5445" w:rsidRPr="00EE7A40" w:rsidRDefault="00CD5445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D5445" w:rsidRPr="00EE7A40" w:rsidRDefault="00CD5445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D5445" w:rsidRPr="00EE7A40" w:rsidRDefault="00CD5445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D5445" w:rsidRPr="00EE7A40" w:rsidRDefault="00CD5445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</w:tr>
      <w:tr w:rsidR="007A7FEE" w:rsidTr="007A7FEE">
        <w:tc>
          <w:tcPr>
            <w:tcW w:w="3369" w:type="dxa"/>
          </w:tcPr>
          <w:p w:rsidR="00CD5445" w:rsidRDefault="00DC0D25" w:rsidP="00335A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Image on each page</w:t>
            </w:r>
          </w:p>
          <w:p w:rsidR="007A7FEE" w:rsidRDefault="007A7FEE" w:rsidP="00335A59">
            <w:pPr>
              <w:rPr>
                <w:rFonts w:ascii="Arial" w:hAnsi="Arial" w:cs="Arial"/>
              </w:rPr>
            </w:pPr>
          </w:p>
          <w:p w:rsidR="00CD5445" w:rsidRPr="00EE7A40" w:rsidRDefault="00CD5445" w:rsidP="00335A59">
            <w:pPr>
              <w:rPr>
                <w:rFonts w:ascii="Arial" w:hAnsi="Arial" w:cs="Arial"/>
              </w:rPr>
            </w:pPr>
          </w:p>
        </w:tc>
        <w:tc>
          <w:tcPr>
            <w:tcW w:w="654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08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09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</w:tr>
      <w:tr w:rsidR="007A7FEE" w:rsidTr="007A7FEE">
        <w:tc>
          <w:tcPr>
            <w:tcW w:w="3369" w:type="dxa"/>
          </w:tcPr>
          <w:p w:rsidR="00CD5445" w:rsidRDefault="008772DB" w:rsidP="00DC0D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Writing on each page</w:t>
            </w:r>
          </w:p>
          <w:p w:rsidR="007A7FEE" w:rsidRDefault="007A7FEE" w:rsidP="00DC0D25">
            <w:pPr>
              <w:rPr>
                <w:rFonts w:ascii="Arial" w:hAnsi="Arial" w:cs="Arial"/>
              </w:rPr>
            </w:pPr>
          </w:p>
          <w:p w:rsidR="007A7FEE" w:rsidRPr="00EE7A40" w:rsidRDefault="007A7FEE" w:rsidP="00DC0D25">
            <w:pPr>
              <w:rPr>
                <w:rFonts w:ascii="Arial" w:hAnsi="Arial" w:cs="Arial"/>
              </w:rPr>
            </w:pPr>
          </w:p>
        </w:tc>
        <w:tc>
          <w:tcPr>
            <w:tcW w:w="654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08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09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</w:tr>
      <w:tr w:rsidR="007A7FEE" w:rsidTr="007A7FEE">
        <w:tc>
          <w:tcPr>
            <w:tcW w:w="3369" w:type="dxa"/>
          </w:tcPr>
          <w:p w:rsidR="00CD5445" w:rsidRDefault="00CD5445" w:rsidP="00335A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Spelling</w:t>
            </w:r>
            <w:r w:rsidR="00DC0D25">
              <w:rPr>
                <w:rFonts w:ascii="Arial" w:hAnsi="Arial" w:cs="Arial"/>
              </w:rPr>
              <w:t xml:space="preserve"> and punctuation </w:t>
            </w:r>
            <w:r>
              <w:rPr>
                <w:rFonts w:ascii="Arial" w:hAnsi="Arial" w:cs="Arial"/>
              </w:rPr>
              <w:t xml:space="preserve"> is correct</w:t>
            </w:r>
          </w:p>
          <w:p w:rsidR="00CD5445" w:rsidRPr="00EE7A40" w:rsidRDefault="00CD5445" w:rsidP="00335A59">
            <w:pPr>
              <w:rPr>
                <w:rFonts w:ascii="Arial" w:hAnsi="Arial" w:cs="Arial"/>
              </w:rPr>
            </w:pPr>
          </w:p>
        </w:tc>
        <w:tc>
          <w:tcPr>
            <w:tcW w:w="654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08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09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</w:tr>
      <w:tr w:rsidR="007A7FEE" w:rsidTr="007A7FEE">
        <w:tc>
          <w:tcPr>
            <w:tcW w:w="3369" w:type="dxa"/>
          </w:tcPr>
          <w:p w:rsidR="00DC0D25" w:rsidRDefault="00DC0D25" w:rsidP="00DC0D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Bibliography</w:t>
            </w:r>
          </w:p>
          <w:p w:rsidR="007A7FEE" w:rsidRDefault="007A7FEE" w:rsidP="00DC0D25">
            <w:pPr>
              <w:rPr>
                <w:rFonts w:ascii="Arial" w:hAnsi="Arial" w:cs="Arial"/>
              </w:rPr>
            </w:pPr>
          </w:p>
          <w:p w:rsidR="00CD5445" w:rsidRPr="00EE7A40" w:rsidRDefault="00CD5445" w:rsidP="00DC0D25">
            <w:pPr>
              <w:rPr>
                <w:rFonts w:ascii="Arial" w:hAnsi="Arial" w:cs="Arial"/>
              </w:rPr>
            </w:pPr>
          </w:p>
        </w:tc>
        <w:tc>
          <w:tcPr>
            <w:tcW w:w="654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D5445" w:rsidRDefault="00CD544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D5445" w:rsidRPr="00142673" w:rsidRDefault="00CD544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</w:tr>
      <w:tr w:rsidR="007A7FEE" w:rsidTr="007A7FEE">
        <w:tc>
          <w:tcPr>
            <w:tcW w:w="3369" w:type="dxa"/>
          </w:tcPr>
          <w:p w:rsidR="00DC0D25" w:rsidRDefault="00DC0D25" w:rsidP="00DC0D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Presentation of Photo-</w:t>
            </w:r>
            <w:proofErr w:type="spellStart"/>
            <w:r>
              <w:rPr>
                <w:rFonts w:ascii="Arial" w:hAnsi="Arial" w:cs="Arial"/>
              </w:rPr>
              <w:t>Eassy</w:t>
            </w:r>
            <w:proofErr w:type="spellEnd"/>
          </w:p>
          <w:p w:rsidR="007A7FEE" w:rsidRDefault="007A7FEE" w:rsidP="00DC0D25">
            <w:pPr>
              <w:rPr>
                <w:rFonts w:ascii="Arial" w:hAnsi="Arial" w:cs="Arial"/>
              </w:rPr>
            </w:pPr>
          </w:p>
          <w:p w:rsidR="00DC0D25" w:rsidRDefault="00DC0D25" w:rsidP="00203BCB">
            <w:pPr>
              <w:rPr>
                <w:rFonts w:ascii="Arial" w:hAnsi="Arial" w:cs="Arial"/>
              </w:rPr>
            </w:pPr>
          </w:p>
        </w:tc>
        <w:tc>
          <w:tcPr>
            <w:tcW w:w="654" w:type="dxa"/>
          </w:tcPr>
          <w:p w:rsidR="00DC0D25" w:rsidRDefault="00DC0D2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</w:tcPr>
          <w:p w:rsidR="00DC0D25" w:rsidRDefault="00DC0D2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</w:tcPr>
          <w:p w:rsidR="00DC0D25" w:rsidRDefault="00DC0D2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DC0D25" w:rsidRDefault="00DC0D2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DC0D25" w:rsidRDefault="00DC0D25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DC0D25" w:rsidRPr="00142673" w:rsidRDefault="00DC0D2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DC0D25" w:rsidRPr="00142673" w:rsidRDefault="00DC0D2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DC0D25" w:rsidRPr="00142673" w:rsidRDefault="00DC0D2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DC0D25" w:rsidRPr="00142673" w:rsidRDefault="00DC0D2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DC0D25" w:rsidRPr="00142673" w:rsidRDefault="00DC0D25" w:rsidP="00335A59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</w:tr>
    </w:tbl>
    <w:p w:rsidR="00335A59" w:rsidRPr="00203BCB" w:rsidRDefault="00203BCB" w:rsidP="00335A5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Comment:</w:t>
      </w:r>
    </w:p>
    <w:sectPr w:rsidR="00335A59" w:rsidRPr="00203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918F7"/>
    <w:multiLevelType w:val="hybridMultilevel"/>
    <w:tmpl w:val="088AD338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A59"/>
    <w:rsid w:val="00142673"/>
    <w:rsid w:val="00203BCB"/>
    <w:rsid w:val="00284CFE"/>
    <w:rsid w:val="00333199"/>
    <w:rsid w:val="00335A59"/>
    <w:rsid w:val="004B2193"/>
    <w:rsid w:val="004E33C3"/>
    <w:rsid w:val="004F5449"/>
    <w:rsid w:val="00627618"/>
    <w:rsid w:val="007A7FEE"/>
    <w:rsid w:val="008772DB"/>
    <w:rsid w:val="0088188F"/>
    <w:rsid w:val="008E0F6D"/>
    <w:rsid w:val="00BF138D"/>
    <w:rsid w:val="00CD5445"/>
    <w:rsid w:val="00DC0D25"/>
    <w:rsid w:val="00DD0E41"/>
    <w:rsid w:val="00EE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5A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5A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2761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5A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5A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276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50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DE0F5FDE</Template>
  <TotalTime>0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WATSON Vicke</dc:creator>
  <cp:lastModifiedBy>ALLENBY Rebecca</cp:lastModifiedBy>
  <cp:revision>2</cp:revision>
  <cp:lastPrinted>2016-09-02T06:25:00Z</cp:lastPrinted>
  <dcterms:created xsi:type="dcterms:W3CDTF">2017-03-08T03:57:00Z</dcterms:created>
  <dcterms:modified xsi:type="dcterms:W3CDTF">2017-03-08T03:57:00Z</dcterms:modified>
</cp:coreProperties>
</file>