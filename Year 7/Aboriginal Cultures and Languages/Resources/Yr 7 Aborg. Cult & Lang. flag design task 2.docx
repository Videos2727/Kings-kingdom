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F61F03" w:rsidRDefault="00F61F03" w:rsidP="00F61F03">
      <w:pPr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6CA8E9" wp14:editId="2298CCB6">
                <wp:simplePos x="0" y="0"/>
                <wp:positionH relativeFrom="column">
                  <wp:posOffset>13970</wp:posOffset>
                </wp:positionH>
                <wp:positionV relativeFrom="paragraph">
                  <wp:posOffset>-561975</wp:posOffset>
                </wp:positionV>
                <wp:extent cx="5276850" cy="685800"/>
                <wp:effectExtent l="13970" t="9525" r="5080" b="95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1F03" w:rsidRPr="009A6691" w:rsidRDefault="00F61F03" w:rsidP="00F61F03">
                            <w:pPr>
                              <w:shd w:val="clear" w:color="auto" w:fill="D9D9D9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9A6691">
                              <w:rPr>
                                <w:rFonts w:ascii="Arial" w:hAnsi="Arial" w:cs="Arial"/>
                                <w:b/>
                              </w:rPr>
                              <w:t>My Target:</w:t>
                            </w:r>
                          </w:p>
                          <w:p w:rsidR="00F61F03" w:rsidRPr="009A6691" w:rsidRDefault="00F61F03" w:rsidP="00F61F03">
                            <w:pPr>
                              <w:shd w:val="clear" w:color="auto" w:fill="D9D9D9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FC7CE0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5214D7">
                              <w:rPr>
                                <w:rFonts w:ascii="Arial" w:hAnsi="Arial" w:cs="Arial"/>
                              </w:rPr>
                              <w:t>____ /</w:t>
                            </w:r>
                            <w:proofErr w:type="gramStart"/>
                            <w:r w:rsidR="005214D7">
                              <w:rPr>
                                <w:rFonts w:ascii="Arial" w:hAnsi="Arial" w:cs="Arial"/>
                              </w:rPr>
                              <w:t>50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FC7CE0">
                              <w:rPr>
                                <w:rFonts w:ascii="Arial" w:hAnsi="Arial" w:cs="Arial"/>
                              </w:rPr>
                              <w:t xml:space="preserve"> or</w:t>
                            </w:r>
                            <w:proofErr w:type="gramEnd"/>
                            <w:r w:rsidRPr="00FC7CE0">
                              <w:rPr>
                                <w:rFonts w:ascii="Arial" w:hAnsi="Arial" w:cs="Arial"/>
                              </w:rPr>
                              <w:t xml:space="preserve">  _____%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</w:t>
                            </w:r>
                            <w:r w:rsidRPr="009A6691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Complete on the day of the test.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 </w:t>
                            </w:r>
                            <w:r w:rsidRPr="009A6691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sym w:font="Wingdings" w:char="F043"/>
                            </w: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Pr="009A6691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sym w:font="Wingdings" w:char="F044"/>
                            </w: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9A6691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(Circle when your test is handed back)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.1pt;margin-top:-44.25pt;width:415.5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">
                <v:textbox>
                  <w:txbxContent>
                    <w:p w:rsidR="00F61F03" w:rsidRPr="009A6691" w:rsidRDefault="00F61F03" w:rsidP="00F61F03">
                      <w:pPr>
                        <w:shd w:val="clear" w:color="auto" w:fill="D9D9D9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9A6691">
                        <w:rPr>
                          <w:rFonts w:ascii="Arial" w:hAnsi="Arial" w:cs="Arial"/>
                          <w:b/>
                        </w:rPr>
                        <w:t>My Target:</w:t>
                      </w:r>
                    </w:p>
                    <w:p w:rsidR="00F61F03" w:rsidRPr="009A6691" w:rsidRDefault="00F61F03" w:rsidP="00F61F03">
                      <w:pPr>
                        <w:shd w:val="clear" w:color="auto" w:fill="D9D9D9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 w:rsidRPr="00FC7CE0">
                        <w:rPr>
                          <w:rFonts w:ascii="Arial" w:hAnsi="Arial" w:cs="Arial"/>
                        </w:rPr>
                        <w:t xml:space="preserve"> </w:t>
                      </w:r>
                      <w:r w:rsidR="005214D7">
                        <w:rPr>
                          <w:rFonts w:ascii="Arial" w:hAnsi="Arial" w:cs="Arial"/>
                        </w:rPr>
                        <w:t>____ /</w:t>
                      </w:r>
                      <w:proofErr w:type="gramStart"/>
                      <w:r w:rsidR="005214D7">
                        <w:rPr>
                          <w:rFonts w:ascii="Arial" w:hAnsi="Arial" w:cs="Arial"/>
                        </w:rPr>
                        <w:t>50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 w:rsidRPr="00FC7CE0">
                        <w:rPr>
                          <w:rFonts w:ascii="Arial" w:hAnsi="Arial" w:cs="Arial"/>
                        </w:rPr>
                        <w:t xml:space="preserve"> or</w:t>
                      </w:r>
                      <w:proofErr w:type="gramEnd"/>
                      <w:r w:rsidRPr="00FC7CE0">
                        <w:rPr>
                          <w:rFonts w:ascii="Arial" w:hAnsi="Arial" w:cs="Arial"/>
                        </w:rPr>
                        <w:t xml:space="preserve">  _____%</w:t>
                      </w:r>
                      <w:r>
                        <w:rPr>
                          <w:rFonts w:ascii="Arial" w:hAnsi="Arial" w:cs="Arial"/>
                        </w:rPr>
                        <w:t xml:space="preserve">   </w:t>
                      </w:r>
                      <w:r w:rsidRPr="009A6691">
                        <w:rPr>
                          <w:rFonts w:ascii="Arial" w:hAnsi="Arial" w:cs="Arial"/>
                          <w:sz w:val="12"/>
                          <w:szCs w:val="12"/>
                        </w:rPr>
                        <w:t>Complete on the day of the test.</w:t>
                      </w:r>
                      <w:r>
                        <w:rPr>
                          <w:rFonts w:ascii="Arial" w:hAnsi="Arial" w:cs="Arial"/>
                        </w:rPr>
                        <w:t xml:space="preserve">     </w:t>
                      </w:r>
                      <w:r w:rsidRPr="009A6691">
                        <w:rPr>
                          <w:rFonts w:ascii="Arial" w:hAnsi="Arial" w:cs="Arial"/>
                          <w:sz w:val="56"/>
                          <w:szCs w:val="56"/>
                        </w:rPr>
                        <w:sym w:font="Wingdings" w:char="F043"/>
                      </w: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 </w:t>
                      </w:r>
                      <w:r w:rsidRPr="009A6691">
                        <w:rPr>
                          <w:rFonts w:ascii="Arial" w:hAnsi="Arial" w:cs="Arial"/>
                          <w:sz w:val="56"/>
                          <w:szCs w:val="56"/>
                        </w:rPr>
                        <w:sym w:font="Wingdings" w:char="F044"/>
                      </w: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r w:rsidRPr="009A6691">
                        <w:rPr>
                          <w:rFonts w:ascii="Arial" w:hAnsi="Arial" w:cs="Arial"/>
                          <w:sz w:val="12"/>
                          <w:szCs w:val="12"/>
                        </w:rPr>
                        <w:t>(Circle when your test is handed back)</w:t>
                      </w:r>
                    </w:p>
                  </w:txbxContent>
                </v:textbox>
              </v:shape>
            </w:pict>
          </mc:Fallback>
        </mc:AlternateContent>
      </w:r>
    </w:p>
    <w:p w:rsidR="00F61F03" w:rsidRPr="00F63F48" w:rsidRDefault="00F61F03" w:rsidP="00F61F03">
      <w:pPr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u w:val="single"/>
        </w:rPr>
        <w:drawing>
          <wp:anchor distT="0" distB="0" distL="114300" distR="114300" simplePos="0" relativeHeight="251659264" behindDoc="1" locked="0" layoutInCell="1" allowOverlap="1" wp14:anchorId="5AF22254" wp14:editId="161BE3E8">
            <wp:simplePos x="0" y="0"/>
            <wp:positionH relativeFrom="column">
              <wp:posOffset>-781050</wp:posOffset>
            </wp:positionH>
            <wp:positionV relativeFrom="paragraph">
              <wp:posOffset>-571500</wp:posOffset>
            </wp:positionV>
            <wp:extent cx="1081405" cy="1081405"/>
            <wp:effectExtent l="0" t="0" r="4445" b="4445"/>
            <wp:wrapTight wrapText="bothSides">
              <wp:wrapPolygon edited="0">
                <wp:start x="0" y="0"/>
                <wp:lineTo x="0" y="21308"/>
                <wp:lineTo x="21308" y="21308"/>
                <wp:lineTo x="21308" y="0"/>
                <wp:lineTo x="0" y="0"/>
              </wp:wrapPolygon>
            </wp:wrapTight>
            <wp:docPr id="3" name="Picture 3" descr="Copy of Official logo 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py of Official logo smal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40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</w:rPr>
        <w:t>NAME: _________________________</w:t>
      </w:r>
    </w:p>
    <w:p w:rsidR="00F61F03" w:rsidRPr="00D8627D" w:rsidRDefault="00F61F03" w:rsidP="00F61F03">
      <w:pPr>
        <w:jc w:val="center"/>
        <w:rPr>
          <w:rFonts w:ascii="Arial" w:hAnsi="Arial" w:cs="Arial"/>
          <w:b/>
          <w:u w:val="single"/>
        </w:rPr>
      </w:pPr>
    </w:p>
    <w:p w:rsidR="00F61F03" w:rsidRDefault="00F61F03" w:rsidP="00F61F03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DD7666" wp14:editId="5C141160">
                <wp:simplePos x="0" y="0"/>
                <wp:positionH relativeFrom="column">
                  <wp:posOffset>7735832</wp:posOffset>
                </wp:positionH>
                <wp:positionV relativeFrom="paragraph">
                  <wp:posOffset>280670</wp:posOffset>
                </wp:positionV>
                <wp:extent cx="1152525" cy="201705"/>
                <wp:effectExtent l="0" t="0" r="28575" b="273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201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1F03" w:rsidRDefault="00F61F03" w:rsidP="00F61F03"/>
                          <w:p w:rsidR="00F61F03" w:rsidRPr="000C0A81" w:rsidRDefault="00F61F03" w:rsidP="00F61F03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t xml:space="preserve"> </w:t>
                            </w:r>
                          </w:p>
                          <w:p w:rsidR="00F61F03" w:rsidRDefault="00F61F0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609.1pt;margin-top:22.1pt;width:90.75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">
                <v:textbox>
                  <w:txbxContent>
                    <w:p w:rsidR="00F61F03" w:rsidRDefault="00F61F03" w:rsidP="00F61F03"/>
                    <w:p w:rsidR="00F61F03" w:rsidRPr="000C0A81" w:rsidRDefault="00F61F03" w:rsidP="00F61F03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t xml:space="preserve"> </w:t>
                      </w:r>
                    </w:p>
                    <w:p w:rsidR="00F61F03" w:rsidRDefault="00F61F03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32"/>
          <w:szCs w:val="32"/>
        </w:rPr>
        <w:t>Task Two</w:t>
      </w:r>
      <w:r w:rsidRPr="00F63F48">
        <w:rPr>
          <w:rFonts w:ascii="Arial" w:hAnsi="Arial" w:cs="Arial"/>
          <w:b/>
          <w:sz w:val="32"/>
          <w:szCs w:val="32"/>
        </w:rPr>
        <w:t xml:space="preserve"> –</w:t>
      </w:r>
      <w:r>
        <w:rPr>
          <w:rFonts w:ascii="Arial" w:hAnsi="Arial" w:cs="Arial"/>
          <w:b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Designing a Flag (Aboriginal Culture and Language) (Year 7)</w:t>
      </w:r>
    </w:p>
    <w:p w:rsidR="00F61F03" w:rsidRPr="005214D7" w:rsidRDefault="005214D7" w:rsidP="005214D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</w:t>
      </w:r>
    </w:p>
    <w:p w:rsidR="00F61F03" w:rsidRDefault="00F61F03" w:rsidP="00F61F03">
      <w:pPr>
        <w:outlineLvl w:val="0"/>
        <w:rPr>
          <w:rFonts w:ascii="Arial" w:eastAsia="MS Mincho" w:hAnsi="Arial" w:cs="Arial"/>
          <w:b/>
          <w:sz w:val="28"/>
          <w:szCs w:val="28"/>
          <w:lang w:eastAsia="en-US"/>
        </w:rPr>
      </w:pPr>
      <w:r>
        <w:rPr>
          <w:rFonts w:ascii="Arial" w:eastAsia="MS Mincho" w:hAnsi="Arial" w:cs="Arial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771C85" wp14:editId="308E00D2">
                <wp:simplePos x="0" y="0"/>
                <wp:positionH relativeFrom="column">
                  <wp:posOffset>443753</wp:posOffset>
                </wp:positionH>
                <wp:positionV relativeFrom="paragraph">
                  <wp:posOffset>195356</wp:posOffset>
                </wp:positionV>
                <wp:extent cx="5181600" cy="793376"/>
                <wp:effectExtent l="0" t="0" r="19050" b="2603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1600" cy="7933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1F03" w:rsidRPr="0011493B" w:rsidRDefault="00F61F03" w:rsidP="00F61F03">
                            <w:pPr>
                              <w:shd w:val="clear" w:color="auto" w:fill="D9D9D9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11493B">
                              <w:rPr>
                                <w:rFonts w:ascii="Arial" w:hAnsi="Arial" w:cs="Arial"/>
                                <w:b/>
                              </w:rPr>
                              <w:t>TEACHER MARKING BOX</w:t>
                            </w:r>
                          </w:p>
                          <w:p w:rsidR="00F61F03" w:rsidRDefault="00F61F03" w:rsidP="005214D7">
                            <w:pPr>
                              <w:shd w:val="clear" w:color="auto" w:fill="D9D9D9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5214D7" w:rsidRPr="0011493B" w:rsidRDefault="005214D7" w:rsidP="005214D7">
                            <w:pPr>
                              <w:shd w:val="clear" w:color="auto" w:fill="D9D9D9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/ 50</w:t>
                            </w:r>
                            <w:r w:rsidR="000A31EA">
                              <w:rPr>
                                <w:rFonts w:ascii="Arial" w:hAnsi="Arial" w:cs="Arial"/>
                              </w:rPr>
                              <w:t xml:space="preserve">       20%  Weighting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34.95pt;margin-top:15.4pt;width:408pt;height:62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">
                <v:textbox>
                  <w:txbxContent>
                    <w:p w:rsidR="00F61F03" w:rsidRPr="0011493B" w:rsidRDefault="00F61F03" w:rsidP="00F61F03">
                      <w:pPr>
                        <w:shd w:val="clear" w:color="auto" w:fill="D9D9D9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11493B">
                        <w:rPr>
                          <w:rFonts w:ascii="Arial" w:hAnsi="Arial" w:cs="Arial"/>
                          <w:b/>
                        </w:rPr>
                        <w:t>TEACHER MARKING BOX</w:t>
                      </w:r>
                    </w:p>
                    <w:p w:rsidR="00F61F03" w:rsidRDefault="00F61F03" w:rsidP="005214D7">
                      <w:pPr>
                        <w:shd w:val="clear" w:color="auto" w:fill="D9D9D9"/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:rsidR="005214D7" w:rsidRPr="0011493B" w:rsidRDefault="005214D7" w:rsidP="005214D7">
                      <w:pPr>
                        <w:shd w:val="clear" w:color="auto" w:fill="D9D9D9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/ 50</w:t>
                      </w:r>
                      <w:r w:rsidR="000A31EA">
                        <w:rPr>
                          <w:rFonts w:ascii="Arial" w:hAnsi="Arial" w:cs="Arial"/>
                        </w:rPr>
                        <w:t xml:space="preserve">       20%  </w:t>
                      </w:r>
                      <w:r w:rsidR="000A31EA">
                        <w:rPr>
                          <w:rFonts w:ascii="Arial" w:hAnsi="Arial" w:cs="Arial"/>
                        </w:rPr>
                        <w:t>Weighting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F61F03" w:rsidRPr="006F624A" w:rsidRDefault="00F61F03" w:rsidP="00F61F03">
      <w:pPr>
        <w:outlineLvl w:val="0"/>
        <w:rPr>
          <w:rFonts w:ascii="Arial" w:eastAsia="MS Mincho" w:hAnsi="Arial" w:cs="Arial"/>
          <w:b/>
          <w:sz w:val="28"/>
          <w:szCs w:val="28"/>
          <w:u w:val="single"/>
          <w:lang w:eastAsia="en-US"/>
        </w:rPr>
      </w:pPr>
    </w:p>
    <w:p w:rsidR="00F61F03" w:rsidRDefault="00F61F03" w:rsidP="00F61F03">
      <w:pPr>
        <w:rPr>
          <w:rFonts w:ascii="Arial" w:eastAsia="MS Mincho" w:hAnsi="Arial" w:cs="Arial"/>
          <w:i/>
          <w:sz w:val="20"/>
          <w:szCs w:val="20"/>
          <w:lang w:eastAsia="en-US"/>
        </w:rPr>
      </w:pPr>
    </w:p>
    <w:p w:rsidR="00F61F03" w:rsidRDefault="00F61F03" w:rsidP="00F61F03">
      <w:pPr>
        <w:rPr>
          <w:rFonts w:ascii="Arial" w:eastAsia="MS Mincho" w:hAnsi="Arial" w:cs="Arial"/>
          <w:i/>
          <w:sz w:val="20"/>
          <w:szCs w:val="20"/>
          <w:lang w:eastAsia="en-US"/>
        </w:rPr>
      </w:pPr>
    </w:p>
    <w:p w:rsidR="00F61F03" w:rsidRDefault="00F61F03" w:rsidP="00F61F03"/>
    <w:p w:rsidR="00B06720" w:rsidRPr="00F61F03" w:rsidRDefault="00B06720">
      <w:pPr>
        <w:rPr>
          <w:sz w:val="28"/>
          <w:szCs w:val="28"/>
        </w:rPr>
      </w:pPr>
    </w:p>
    <w:p w:rsidR="00F61F03" w:rsidRPr="00F61F03" w:rsidRDefault="00F61F03">
      <w:pPr>
        <w:rPr>
          <w:sz w:val="28"/>
          <w:szCs w:val="28"/>
        </w:rPr>
      </w:pPr>
      <w:r w:rsidRPr="00F61F03">
        <w:rPr>
          <w:sz w:val="28"/>
          <w:szCs w:val="28"/>
        </w:rPr>
        <w:t>Your task is to design two new flags for Australia.</w:t>
      </w:r>
    </w:p>
    <w:p w:rsidR="00F61F03" w:rsidRPr="00F61F03" w:rsidRDefault="00F61F03">
      <w:pPr>
        <w:rPr>
          <w:sz w:val="28"/>
          <w:szCs w:val="28"/>
        </w:rPr>
      </w:pPr>
      <w:r w:rsidRPr="00F61F03">
        <w:rPr>
          <w:sz w:val="28"/>
          <w:szCs w:val="28"/>
        </w:rPr>
        <w:t>The first flag you need to design is to replace the Australian national flag.</w:t>
      </w:r>
    </w:p>
    <w:p w:rsidR="00F61F03" w:rsidRDefault="00F61F03">
      <w:pPr>
        <w:rPr>
          <w:sz w:val="28"/>
          <w:szCs w:val="28"/>
        </w:rPr>
      </w:pPr>
      <w:r w:rsidRPr="00F61F03">
        <w:rPr>
          <w:sz w:val="28"/>
          <w:szCs w:val="28"/>
        </w:rPr>
        <w:t xml:space="preserve">The second flag you need to design is to replace the Aboriginal flag of Australia. </w:t>
      </w:r>
    </w:p>
    <w:p w:rsidR="00F61F03" w:rsidRDefault="00F61F03">
      <w:pPr>
        <w:rPr>
          <w:sz w:val="28"/>
          <w:szCs w:val="28"/>
        </w:rPr>
      </w:pPr>
    </w:p>
    <w:p w:rsidR="00F61F03" w:rsidRDefault="00F61F03">
      <w:pPr>
        <w:rPr>
          <w:sz w:val="28"/>
          <w:szCs w:val="28"/>
        </w:rPr>
      </w:pPr>
      <w:r>
        <w:rPr>
          <w:sz w:val="28"/>
          <w:szCs w:val="28"/>
        </w:rPr>
        <w:t xml:space="preserve">However before you start you need to understand a little bit more about flags and their </w:t>
      </w:r>
      <w:proofErr w:type="gramStart"/>
      <w:r>
        <w:rPr>
          <w:sz w:val="28"/>
          <w:szCs w:val="28"/>
        </w:rPr>
        <w:t>design.</w:t>
      </w:r>
      <w:proofErr w:type="gramEnd"/>
      <w:r>
        <w:rPr>
          <w:sz w:val="28"/>
          <w:szCs w:val="28"/>
        </w:rPr>
        <w:t xml:space="preserve"> </w:t>
      </w:r>
    </w:p>
    <w:p w:rsidR="00F61F03" w:rsidRDefault="00F61F03">
      <w:pPr>
        <w:rPr>
          <w:sz w:val="28"/>
          <w:szCs w:val="28"/>
        </w:rPr>
      </w:pPr>
    </w:p>
    <w:p w:rsidR="00F61F03" w:rsidRDefault="00F61F03">
      <w:pPr>
        <w:rPr>
          <w:sz w:val="28"/>
          <w:szCs w:val="28"/>
        </w:rPr>
      </w:pPr>
      <w:r>
        <w:rPr>
          <w:sz w:val="28"/>
          <w:szCs w:val="28"/>
        </w:rPr>
        <w:t xml:space="preserve">Answer the following questions using full sentences. </w:t>
      </w:r>
    </w:p>
    <w:p w:rsidR="00F61F03" w:rsidRDefault="00F61F03">
      <w:pPr>
        <w:rPr>
          <w:sz w:val="28"/>
          <w:szCs w:val="28"/>
        </w:rPr>
      </w:pPr>
    </w:p>
    <w:p w:rsidR="00F61F03" w:rsidRDefault="00F61F03" w:rsidP="00F61F0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are flags used for?                                      </w:t>
      </w:r>
      <w:r w:rsidR="0037397F">
        <w:rPr>
          <w:sz w:val="28"/>
          <w:szCs w:val="28"/>
        </w:rPr>
        <w:t>( 3</w:t>
      </w:r>
      <w:r>
        <w:rPr>
          <w:sz w:val="28"/>
          <w:szCs w:val="28"/>
        </w:rPr>
        <w:t xml:space="preserve"> marks )</w:t>
      </w:r>
    </w:p>
    <w:p w:rsidR="00F61F03" w:rsidRDefault="00F61F03" w:rsidP="00F61F03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F61F03" w:rsidRDefault="00F61F03" w:rsidP="00F61F03">
      <w:pPr>
        <w:rPr>
          <w:sz w:val="28"/>
          <w:szCs w:val="28"/>
        </w:rPr>
      </w:pPr>
    </w:p>
    <w:p w:rsidR="00F61F03" w:rsidRDefault="00F61F03" w:rsidP="00F61F03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F61F03" w:rsidRDefault="00F61F03" w:rsidP="00F61F03">
      <w:pPr>
        <w:rPr>
          <w:sz w:val="28"/>
          <w:szCs w:val="28"/>
        </w:rPr>
      </w:pPr>
    </w:p>
    <w:p w:rsidR="00F61F03" w:rsidRDefault="00F61F03" w:rsidP="00F61F03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F61F03" w:rsidRDefault="00F61F03" w:rsidP="00F61F03">
      <w:pPr>
        <w:rPr>
          <w:sz w:val="28"/>
          <w:szCs w:val="28"/>
        </w:rPr>
      </w:pPr>
    </w:p>
    <w:p w:rsidR="00F61F03" w:rsidRDefault="00F61F03" w:rsidP="00F61F03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F61F03" w:rsidRDefault="00F61F03" w:rsidP="00F61F03">
      <w:pPr>
        <w:rPr>
          <w:sz w:val="28"/>
          <w:szCs w:val="28"/>
        </w:rPr>
      </w:pPr>
    </w:p>
    <w:p w:rsidR="00F61F03" w:rsidRDefault="00F61F03" w:rsidP="00F61F03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8814CE" w:rsidRDefault="008814CE" w:rsidP="00F61F03">
      <w:pPr>
        <w:rPr>
          <w:sz w:val="28"/>
          <w:szCs w:val="28"/>
        </w:rPr>
      </w:pPr>
    </w:p>
    <w:p w:rsidR="008814CE" w:rsidRDefault="008814CE" w:rsidP="008814C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do flags use to tell their story?                    </w:t>
      </w:r>
      <w:r w:rsidR="0037397F">
        <w:rPr>
          <w:sz w:val="28"/>
          <w:szCs w:val="28"/>
        </w:rPr>
        <w:t>(3</w:t>
      </w:r>
      <w:r>
        <w:rPr>
          <w:sz w:val="28"/>
          <w:szCs w:val="28"/>
        </w:rPr>
        <w:t xml:space="preserve"> marks)</w:t>
      </w:r>
    </w:p>
    <w:p w:rsidR="008814CE" w:rsidRDefault="008814CE" w:rsidP="008814CE">
      <w:pPr>
        <w:rPr>
          <w:sz w:val="28"/>
          <w:szCs w:val="28"/>
        </w:rPr>
      </w:pPr>
    </w:p>
    <w:p w:rsidR="008814CE" w:rsidRDefault="008814CE" w:rsidP="008814CE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8814CE" w:rsidRDefault="008814CE" w:rsidP="008814CE">
      <w:pPr>
        <w:rPr>
          <w:sz w:val="28"/>
          <w:szCs w:val="28"/>
        </w:rPr>
      </w:pPr>
    </w:p>
    <w:p w:rsidR="008814CE" w:rsidRDefault="008814CE" w:rsidP="008814CE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8814CE" w:rsidRDefault="008814CE" w:rsidP="008814CE">
      <w:pPr>
        <w:rPr>
          <w:sz w:val="28"/>
          <w:szCs w:val="28"/>
        </w:rPr>
      </w:pPr>
    </w:p>
    <w:p w:rsidR="008814CE" w:rsidRDefault="008814CE" w:rsidP="008814CE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8814CE" w:rsidRDefault="008814CE" w:rsidP="008814CE">
      <w:pPr>
        <w:rPr>
          <w:sz w:val="28"/>
          <w:szCs w:val="28"/>
        </w:rPr>
      </w:pPr>
    </w:p>
    <w:p w:rsidR="008814CE" w:rsidRDefault="008814CE" w:rsidP="008814CE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5214D7" w:rsidRPr="005214D7" w:rsidRDefault="005214D7" w:rsidP="005214D7">
      <w:pPr>
        <w:rPr>
          <w:sz w:val="28"/>
          <w:szCs w:val="28"/>
        </w:rPr>
      </w:pPr>
    </w:p>
    <w:p w:rsidR="005214D7" w:rsidRPr="005214D7" w:rsidRDefault="005214D7" w:rsidP="005214D7">
      <w:pPr>
        <w:ind w:left="360"/>
        <w:rPr>
          <w:sz w:val="28"/>
          <w:szCs w:val="28"/>
        </w:rPr>
      </w:pPr>
    </w:p>
    <w:p w:rsidR="008814CE" w:rsidRDefault="008814CE" w:rsidP="008814C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Draw the current Flag for Western Australia in the box below.</w:t>
      </w:r>
    </w:p>
    <w:p w:rsidR="008814CE" w:rsidRDefault="008814CE" w:rsidP="008814C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</w:t>
      </w:r>
      <w:proofErr w:type="gramStart"/>
      <w:r>
        <w:rPr>
          <w:sz w:val="28"/>
          <w:szCs w:val="28"/>
        </w:rPr>
        <w:t>( 5</w:t>
      </w:r>
      <w:proofErr w:type="gramEnd"/>
      <w:r>
        <w:rPr>
          <w:sz w:val="28"/>
          <w:szCs w:val="28"/>
        </w:rPr>
        <w:t xml:space="preserve"> marks)</w:t>
      </w:r>
    </w:p>
    <w:p w:rsidR="008814CE" w:rsidRDefault="008814CE" w:rsidP="008814CE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802"/>
      </w:tblGrid>
      <w:tr w:rsidR="008814CE" w:rsidTr="008814CE">
        <w:tc>
          <w:tcPr>
            <w:tcW w:w="8522" w:type="dxa"/>
          </w:tcPr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:rsidR="008814CE" w:rsidRDefault="008814CE" w:rsidP="008814CE">
      <w:pPr>
        <w:pStyle w:val="ListParagraph"/>
        <w:rPr>
          <w:sz w:val="28"/>
          <w:szCs w:val="28"/>
        </w:rPr>
      </w:pPr>
    </w:p>
    <w:p w:rsidR="008814CE" w:rsidRDefault="008814CE" w:rsidP="008814CE">
      <w:pPr>
        <w:pStyle w:val="ListParagraph"/>
        <w:rPr>
          <w:sz w:val="28"/>
          <w:szCs w:val="28"/>
        </w:rPr>
      </w:pPr>
    </w:p>
    <w:p w:rsidR="008814CE" w:rsidRDefault="008814CE" w:rsidP="008814C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Draw the Australian national flag in the box below     ( 5 marks)</w:t>
      </w:r>
    </w:p>
    <w:p w:rsidR="008814CE" w:rsidRPr="008814CE" w:rsidRDefault="008814CE" w:rsidP="008814CE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802"/>
      </w:tblGrid>
      <w:tr w:rsidR="008814CE" w:rsidTr="008814CE">
        <w:tc>
          <w:tcPr>
            <w:tcW w:w="8522" w:type="dxa"/>
          </w:tcPr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:rsidR="008814CE" w:rsidRPr="008814CE" w:rsidRDefault="008814CE" w:rsidP="008814C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Draw the Aboriginal flag in the box below.          ( 5 marks)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802"/>
      </w:tblGrid>
      <w:tr w:rsidR="008814CE" w:rsidTr="008814CE">
        <w:tc>
          <w:tcPr>
            <w:tcW w:w="8522" w:type="dxa"/>
          </w:tcPr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:rsidR="008814CE" w:rsidRDefault="008814CE" w:rsidP="008814CE">
      <w:pPr>
        <w:rPr>
          <w:sz w:val="28"/>
          <w:szCs w:val="28"/>
        </w:rPr>
      </w:pPr>
    </w:p>
    <w:p w:rsidR="008814CE" w:rsidRDefault="008814CE" w:rsidP="008814C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Choose another countries flag and draw it in the box below.</w:t>
      </w:r>
    </w:p>
    <w:p w:rsidR="008814CE" w:rsidRDefault="008814CE" w:rsidP="008814C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</w:t>
      </w:r>
      <w:proofErr w:type="gramStart"/>
      <w:r>
        <w:rPr>
          <w:sz w:val="28"/>
          <w:szCs w:val="28"/>
        </w:rPr>
        <w:t>( 5</w:t>
      </w:r>
      <w:proofErr w:type="gramEnd"/>
      <w:r>
        <w:rPr>
          <w:sz w:val="28"/>
          <w:szCs w:val="28"/>
        </w:rPr>
        <w:t xml:space="preserve"> marks)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802"/>
      </w:tblGrid>
      <w:tr w:rsidR="008814CE" w:rsidTr="008814CE">
        <w:tc>
          <w:tcPr>
            <w:tcW w:w="8522" w:type="dxa"/>
          </w:tcPr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:rsidR="008814CE" w:rsidRPr="008814CE" w:rsidRDefault="008814CE" w:rsidP="008814CE">
      <w:pPr>
        <w:pStyle w:val="ListParagraph"/>
        <w:rPr>
          <w:sz w:val="28"/>
          <w:szCs w:val="28"/>
        </w:rPr>
      </w:pPr>
    </w:p>
    <w:p w:rsidR="00F61F03" w:rsidRDefault="008814CE" w:rsidP="008814C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Name the country’s flag you drew.                       </w:t>
      </w:r>
      <w:r w:rsidR="0037397F">
        <w:rPr>
          <w:sz w:val="28"/>
          <w:szCs w:val="28"/>
        </w:rPr>
        <w:t>( 2</w:t>
      </w:r>
      <w:r>
        <w:rPr>
          <w:sz w:val="28"/>
          <w:szCs w:val="28"/>
        </w:rPr>
        <w:t xml:space="preserve"> mark)</w:t>
      </w:r>
    </w:p>
    <w:p w:rsidR="008814CE" w:rsidRDefault="008814CE" w:rsidP="008814CE">
      <w:pPr>
        <w:pStyle w:val="ListParagraph"/>
        <w:rPr>
          <w:sz w:val="28"/>
          <w:szCs w:val="28"/>
        </w:rPr>
      </w:pPr>
    </w:p>
    <w:p w:rsidR="008814CE" w:rsidRDefault="008814CE" w:rsidP="008814C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_______________________________________________</w:t>
      </w:r>
    </w:p>
    <w:p w:rsidR="008814CE" w:rsidRDefault="008814CE" w:rsidP="008814C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Now you need to design a new national Australian flag. You must list reasons for choosing the features of your design.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802"/>
      </w:tblGrid>
      <w:tr w:rsidR="008814CE" w:rsidTr="008814CE">
        <w:tc>
          <w:tcPr>
            <w:tcW w:w="8522" w:type="dxa"/>
          </w:tcPr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8814CE" w:rsidRDefault="008814CE" w:rsidP="008814CE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:rsidR="008814CE" w:rsidRDefault="0037397F" w:rsidP="008814C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:rsidR="0037397F" w:rsidRDefault="0037397F" w:rsidP="008814C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</w:t>
      </w:r>
      <w:proofErr w:type="gramStart"/>
      <w:r>
        <w:rPr>
          <w:sz w:val="28"/>
          <w:szCs w:val="28"/>
        </w:rPr>
        <w:t>( 5</w:t>
      </w:r>
      <w:proofErr w:type="gramEnd"/>
      <w:r>
        <w:rPr>
          <w:sz w:val="28"/>
          <w:szCs w:val="28"/>
        </w:rPr>
        <w:t xml:space="preserve"> marks)</w:t>
      </w:r>
    </w:p>
    <w:p w:rsidR="0037397F" w:rsidRDefault="0037397F" w:rsidP="008814CE">
      <w:pPr>
        <w:pStyle w:val="ListParagraph"/>
        <w:rPr>
          <w:sz w:val="28"/>
          <w:szCs w:val="28"/>
        </w:rPr>
      </w:pPr>
    </w:p>
    <w:p w:rsidR="0037397F" w:rsidRDefault="0037397F" w:rsidP="0037397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Feature 1.                                                                     ( 1 mark)</w:t>
      </w:r>
    </w:p>
    <w:p w:rsidR="0037397F" w:rsidRDefault="0037397F" w:rsidP="0037397F">
      <w:pPr>
        <w:rPr>
          <w:sz w:val="28"/>
          <w:szCs w:val="28"/>
        </w:rPr>
      </w:pPr>
    </w:p>
    <w:p w:rsidR="0037397F" w:rsidRDefault="0037397F" w:rsidP="0037397F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</w:t>
      </w:r>
    </w:p>
    <w:p w:rsidR="0037397F" w:rsidRDefault="0037397F" w:rsidP="0037397F">
      <w:pPr>
        <w:rPr>
          <w:sz w:val="28"/>
          <w:szCs w:val="28"/>
        </w:rPr>
      </w:pPr>
    </w:p>
    <w:p w:rsidR="0037397F" w:rsidRDefault="0037397F" w:rsidP="0037397F">
      <w:pPr>
        <w:rPr>
          <w:sz w:val="28"/>
          <w:szCs w:val="28"/>
        </w:rPr>
      </w:pPr>
    </w:p>
    <w:p w:rsidR="0037397F" w:rsidRDefault="0037397F" w:rsidP="0037397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Your reason for choosing this feature of your design.                                                                 </w:t>
      </w:r>
    </w:p>
    <w:p w:rsidR="0037397F" w:rsidRDefault="0037397F" w:rsidP="003739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</w:t>
      </w:r>
      <w:proofErr w:type="gramStart"/>
      <w:r>
        <w:rPr>
          <w:sz w:val="28"/>
          <w:szCs w:val="28"/>
        </w:rPr>
        <w:t>( 2</w:t>
      </w:r>
      <w:proofErr w:type="gramEnd"/>
      <w:r>
        <w:rPr>
          <w:sz w:val="28"/>
          <w:szCs w:val="28"/>
        </w:rPr>
        <w:t xml:space="preserve"> marks)</w:t>
      </w:r>
    </w:p>
    <w:p w:rsidR="0037397F" w:rsidRDefault="0037397F" w:rsidP="0037397F">
      <w:pPr>
        <w:pStyle w:val="ListParagraph"/>
        <w:rPr>
          <w:sz w:val="28"/>
          <w:szCs w:val="28"/>
        </w:rPr>
      </w:pPr>
    </w:p>
    <w:p w:rsidR="0037397F" w:rsidRDefault="0037397F" w:rsidP="003739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</w:t>
      </w:r>
    </w:p>
    <w:p w:rsidR="0037397F" w:rsidRDefault="0037397F" w:rsidP="0037397F">
      <w:pPr>
        <w:pStyle w:val="ListParagraph"/>
        <w:rPr>
          <w:sz w:val="28"/>
          <w:szCs w:val="28"/>
        </w:rPr>
      </w:pPr>
    </w:p>
    <w:p w:rsidR="0037397F" w:rsidRDefault="0037397F" w:rsidP="003739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</w:t>
      </w:r>
    </w:p>
    <w:p w:rsidR="0037397F" w:rsidRDefault="0037397F" w:rsidP="0037397F">
      <w:pPr>
        <w:pStyle w:val="ListParagraph"/>
        <w:rPr>
          <w:sz w:val="28"/>
          <w:szCs w:val="28"/>
        </w:rPr>
      </w:pPr>
    </w:p>
    <w:p w:rsidR="0037397F" w:rsidRDefault="0037397F" w:rsidP="003739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</w:t>
      </w:r>
    </w:p>
    <w:p w:rsidR="0037397F" w:rsidRDefault="0037397F" w:rsidP="0037397F">
      <w:pPr>
        <w:pStyle w:val="ListParagraph"/>
        <w:rPr>
          <w:sz w:val="28"/>
          <w:szCs w:val="28"/>
        </w:rPr>
      </w:pPr>
    </w:p>
    <w:p w:rsidR="0037397F" w:rsidRDefault="0037397F" w:rsidP="0037397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Feature 2.                                                                     ( 1 mark)</w:t>
      </w:r>
    </w:p>
    <w:p w:rsidR="0037397F" w:rsidRDefault="0037397F" w:rsidP="0037397F">
      <w:pPr>
        <w:rPr>
          <w:sz w:val="28"/>
          <w:szCs w:val="28"/>
        </w:rPr>
      </w:pPr>
    </w:p>
    <w:p w:rsidR="0037397F" w:rsidRDefault="0037397F" w:rsidP="0037397F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</w:t>
      </w:r>
    </w:p>
    <w:p w:rsidR="0037397F" w:rsidRDefault="0037397F" w:rsidP="0037397F">
      <w:pPr>
        <w:rPr>
          <w:sz w:val="28"/>
          <w:szCs w:val="28"/>
        </w:rPr>
      </w:pPr>
    </w:p>
    <w:p w:rsidR="0037397F" w:rsidRDefault="0037397F" w:rsidP="0037397F">
      <w:pPr>
        <w:rPr>
          <w:sz w:val="28"/>
          <w:szCs w:val="28"/>
        </w:rPr>
      </w:pPr>
    </w:p>
    <w:p w:rsidR="0037397F" w:rsidRDefault="0037397F" w:rsidP="0037397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Your reason for choosing this feature of your design.                                                                 </w:t>
      </w:r>
    </w:p>
    <w:p w:rsidR="0037397F" w:rsidRDefault="0037397F" w:rsidP="003739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</w:t>
      </w:r>
      <w:proofErr w:type="gramStart"/>
      <w:r>
        <w:rPr>
          <w:sz w:val="28"/>
          <w:szCs w:val="28"/>
        </w:rPr>
        <w:t>( 2</w:t>
      </w:r>
      <w:proofErr w:type="gramEnd"/>
      <w:r>
        <w:rPr>
          <w:sz w:val="28"/>
          <w:szCs w:val="28"/>
        </w:rPr>
        <w:t xml:space="preserve"> marks)</w:t>
      </w:r>
    </w:p>
    <w:p w:rsidR="0037397F" w:rsidRDefault="0037397F" w:rsidP="0037397F">
      <w:pPr>
        <w:pStyle w:val="ListParagraph"/>
        <w:rPr>
          <w:sz w:val="28"/>
          <w:szCs w:val="28"/>
        </w:rPr>
      </w:pPr>
    </w:p>
    <w:p w:rsidR="0037397F" w:rsidRDefault="0037397F" w:rsidP="003739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</w:t>
      </w:r>
    </w:p>
    <w:p w:rsidR="0037397F" w:rsidRDefault="0037397F" w:rsidP="0037397F">
      <w:pPr>
        <w:pStyle w:val="ListParagraph"/>
        <w:rPr>
          <w:sz w:val="28"/>
          <w:szCs w:val="28"/>
        </w:rPr>
      </w:pPr>
    </w:p>
    <w:p w:rsidR="0037397F" w:rsidRDefault="0037397F" w:rsidP="003739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</w:t>
      </w:r>
    </w:p>
    <w:p w:rsidR="0037397F" w:rsidRDefault="0037397F" w:rsidP="0037397F">
      <w:pPr>
        <w:pStyle w:val="ListParagraph"/>
        <w:rPr>
          <w:sz w:val="28"/>
          <w:szCs w:val="28"/>
        </w:rPr>
      </w:pPr>
    </w:p>
    <w:p w:rsidR="0037397F" w:rsidRDefault="0037397F" w:rsidP="003739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</w:t>
      </w:r>
    </w:p>
    <w:p w:rsidR="0037397F" w:rsidRDefault="0037397F" w:rsidP="0037397F">
      <w:pPr>
        <w:pStyle w:val="ListParagraph"/>
        <w:rPr>
          <w:sz w:val="28"/>
          <w:szCs w:val="28"/>
        </w:rPr>
      </w:pPr>
    </w:p>
    <w:p w:rsidR="0037397F" w:rsidRPr="0037397F" w:rsidRDefault="0037397F" w:rsidP="003739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</w:t>
      </w:r>
    </w:p>
    <w:p w:rsidR="008814CE" w:rsidRDefault="008814CE" w:rsidP="008814CE">
      <w:pPr>
        <w:rPr>
          <w:sz w:val="28"/>
          <w:szCs w:val="28"/>
        </w:rPr>
      </w:pPr>
    </w:p>
    <w:p w:rsidR="0037397F" w:rsidRDefault="0037397F" w:rsidP="0037397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Now you need to design a new </w:t>
      </w:r>
      <w:proofErr w:type="gramStart"/>
      <w:r>
        <w:rPr>
          <w:sz w:val="28"/>
          <w:szCs w:val="28"/>
        </w:rPr>
        <w:t>Aboriginal  flag</w:t>
      </w:r>
      <w:proofErr w:type="gramEnd"/>
      <w:r>
        <w:rPr>
          <w:sz w:val="28"/>
          <w:szCs w:val="28"/>
        </w:rPr>
        <w:t xml:space="preserve">. You must list reasons for choosing the features of your design.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802"/>
      </w:tblGrid>
      <w:tr w:rsidR="0037397F" w:rsidTr="0006483E">
        <w:tc>
          <w:tcPr>
            <w:tcW w:w="8522" w:type="dxa"/>
          </w:tcPr>
          <w:p w:rsidR="0037397F" w:rsidRDefault="0037397F" w:rsidP="0006483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37397F" w:rsidRDefault="0037397F" w:rsidP="0006483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37397F" w:rsidRDefault="0037397F" w:rsidP="0006483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37397F" w:rsidRDefault="0037397F" w:rsidP="0006483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37397F" w:rsidRDefault="0037397F" w:rsidP="0006483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37397F" w:rsidRDefault="0037397F" w:rsidP="0006483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37397F" w:rsidRDefault="0037397F" w:rsidP="0006483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37397F" w:rsidRDefault="0037397F" w:rsidP="0006483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37397F" w:rsidRDefault="0037397F" w:rsidP="0006483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37397F" w:rsidRDefault="0037397F" w:rsidP="0006483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37397F" w:rsidRDefault="0037397F" w:rsidP="0006483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37397F" w:rsidRDefault="0037397F" w:rsidP="0006483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37397F" w:rsidRDefault="0037397F" w:rsidP="0006483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37397F" w:rsidRDefault="0037397F" w:rsidP="0006483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37397F" w:rsidRDefault="0037397F" w:rsidP="0006483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37397F" w:rsidRDefault="0037397F" w:rsidP="0006483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37397F" w:rsidRDefault="0037397F" w:rsidP="0006483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37397F" w:rsidRDefault="0037397F" w:rsidP="0006483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37397F" w:rsidRDefault="0037397F" w:rsidP="0006483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37397F" w:rsidRDefault="0037397F" w:rsidP="0006483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37397F" w:rsidRDefault="0037397F" w:rsidP="0006483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37397F" w:rsidRDefault="0037397F" w:rsidP="0006483E">
            <w:pPr>
              <w:pStyle w:val="ListParagraph"/>
              <w:ind w:left="0"/>
              <w:rPr>
                <w:sz w:val="28"/>
                <w:szCs w:val="28"/>
              </w:rPr>
            </w:pPr>
          </w:p>
          <w:p w:rsidR="0037397F" w:rsidRDefault="0037397F" w:rsidP="0006483E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:rsidR="0037397F" w:rsidRDefault="0037397F" w:rsidP="003739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:rsidR="0037397F" w:rsidRDefault="0037397F" w:rsidP="003739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</w:t>
      </w:r>
      <w:proofErr w:type="gramStart"/>
      <w:r>
        <w:rPr>
          <w:sz w:val="28"/>
          <w:szCs w:val="28"/>
        </w:rPr>
        <w:t>( 5</w:t>
      </w:r>
      <w:proofErr w:type="gramEnd"/>
      <w:r>
        <w:rPr>
          <w:sz w:val="28"/>
          <w:szCs w:val="28"/>
        </w:rPr>
        <w:t xml:space="preserve"> marks)</w:t>
      </w:r>
    </w:p>
    <w:p w:rsidR="0037397F" w:rsidRDefault="0037397F" w:rsidP="0037397F">
      <w:pPr>
        <w:pStyle w:val="ListParagraph"/>
        <w:rPr>
          <w:sz w:val="28"/>
          <w:szCs w:val="28"/>
        </w:rPr>
      </w:pPr>
    </w:p>
    <w:p w:rsidR="0037397F" w:rsidRDefault="0037397F" w:rsidP="0037397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Feature 1.                                                                     ( 1 mark)</w:t>
      </w:r>
    </w:p>
    <w:p w:rsidR="0037397F" w:rsidRDefault="0037397F" w:rsidP="0037397F">
      <w:pPr>
        <w:rPr>
          <w:sz w:val="28"/>
          <w:szCs w:val="28"/>
        </w:rPr>
      </w:pPr>
    </w:p>
    <w:p w:rsidR="0037397F" w:rsidRDefault="0037397F" w:rsidP="0037397F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</w:t>
      </w:r>
    </w:p>
    <w:p w:rsidR="0037397F" w:rsidRDefault="0037397F" w:rsidP="0037397F">
      <w:pPr>
        <w:rPr>
          <w:sz w:val="28"/>
          <w:szCs w:val="28"/>
        </w:rPr>
      </w:pPr>
    </w:p>
    <w:p w:rsidR="0037397F" w:rsidRDefault="0037397F" w:rsidP="0037397F">
      <w:pPr>
        <w:rPr>
          <w:sz w:val="28"/>
          <w:szCs w:val="28"/>
        </w:rPr>
      </w:pPr>
    </w:p>
    <w:p w:rsidR="0037397F" w:rsidRDefault="0037397F" w:rsidP="0037397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Your reason for choosing this feature of your design.                                                                 </w:t>
      </w:r>
    </w:p>
    <w:p w:rsidR="0037397F" w:rsidRDefault="0037397F" w:rsidP="003739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</w:t>
      </w:r>
      <w:proofErr w:type="gramStart"/>
      <w:r>
        <w:rPr>
          <w:sz w:val="28"/>
          <w:szCs w:val="28"/>
        </w:rPr>
        <w:t>( 2</w:t>
      </w:r>
      <w:proofErr w:type="gramEnd"/>
      <w:r>
        <w:rPr>
          <w:sz w:val="28"/>
          <w:szCs w:val="28"/>
        </w:rPr>
        <w:t xml:space="preserve"> marks)</w:t>
      </w:r>
    </w:p>
    <w:p w:rsidR="0037397F" w:rsidRDefault="0037397F" w:rsidP="0037397F">
      <w:pPr>
        <w:pStyle w:val="ListParagraph"/>
        <w:rPr>
          <w:sz w:val="28"/>
          <w:szCs w:val="28"/>
        </w:rPr>
      </w:pPr>
    </w:p>
    <w:p w:rsidR="0037397F" w:rsidRDefault="0037397F" w:rsidP="003739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</w:t>
      </w:r>
    </w:p>
    <w:p w:rsidR="0037397F" w:rsidRDefault="0037397F" w:rsidP="0037397F">
      <w:pPr>
        <w:pStyle w:val="ListParagraph"/>
        <w:rPr>
          <w:sz w:val="28"/>
          <w:szCs w:val="28"/>
        </w:rPr>
      </w:pPr>
    </w:p>
    <w:p w:rsidR="0037397F" w:rsidRDefault="0037397F" w:rsidP="003739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</w:t>
      </w:r>
    </w:p>
    <w:p w:rsidR="0037397F" w:rsidRDefault="0037397F" w:rsidP="0037397F">
      <w:pPr>
        <w:pStyle w:val="ListParagraph"/>
        <w:rPr>
          <w:sz w:val="28"/>
          <w:szCs w:val="28"/>
        </w:rPr>
      </w:pPr>
    </w:p>
    <w:p w:rsidR="0037397F" w:rsidRDefault="0037397F" w:rsidP="003739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</w:t>
      </w:r>
    </w:p>
    <w:p w:rsidR="0037397F" w:rsidRDefault="0037397F" w:rsidP="0037397F">
      <w:pPr>
        <w:pStyle w:val="ListParagraph"/>
        <w:rPr>
          <w:sz w:val="28"/>
          <w:szCs w:val="28"/>
        </w:rPr>
      </w:pPr>
    </w:p>
    <w:p w:rsidR="0037397F" w:rsidRDefault="0037397F" w:rsidP="0037397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Feature 1.                                                                     ( 1 mark)</w:t>
      </w:r>
    </w:p>
    <w:p w:rsidR="0037397F" w:rsidRDefault="0037397F" w:rsidP="0037397F">
      <w:pPr>
        <w:rPr>
          <w:sz w:val="28"/>
          <w:szCs w:val="28"/>
        </w:rPr>
      </w:pPr>
    </w:p>
    <w:p w:rsidR="0037397F" w:rsidRDefault="0037397F" w:rsidP="0037397F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</w:t>
      </w:r>
    </w:p>
    <w:p w:rsidR="0037397F" w:rsidRDefault="0037397F" w:rsidP="0037397F">
      <w:pPr>
        <w:rPr>
          <w:sz w:val="28"/>
          <w:szCs w:val="28"/>
        </w:rPr>
      </w:pPr>
    </w:p>
    <w:p w:rsidR="0037397F" w:rsidRDefault="0037397F" w:rsidP="0037397F">
      <w:pPr>
        <w:rPr>
          <w:sz w:val="28"/>
          <w:szCs w:val="28"/>
        </w:rPr>
      </w:pPr>
    </w:p>
    <w:p w:rsidR="0037397F" w:rsidRDefault="0037397F" w:rsidP="0037397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Your reason for choosing this feature of your design.                                                                 </w:t>
      </w:r>
    </w:p>
    <w:p w:rsidR="0037397F" w:rsidRDefault="0037397F" w:rsidP="003739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</w:t>
      </w:r>
      <w:proofErr w:type="gramStart"/>
      <w:r>
        <w:rPr>
          <w:sz w:val="28"/>
          <w:szCs w:val="28"/>
        </w:rPr>
        <w:t>( 2</w:t>
      </w:r>
      <w:proofErr w:type="gramEnd"/>
      <w:r>
        <w:rPr>
          <w:sz w:val="28"/>
          <w:szCs w:val="28"/>
        </w:rPr>
        <w:t xml:space="preserve"> marks)</w:t>
      </w:r>
    </w:p>
    <w:p w:rsidR="0037397F" w:rsidRDefault="0037397F" w:rsidP="0037397F">
      <w:pPr>
        <w:pStyle w:val="ListParagraph"/>
        <w:rPr>
          <w:sz w:val="28"/>
          <w:szCs w:val="28"/>
        </w:rPr>
      </w:pPr>
    </w:p>
    <w:p w:rsidR="0037397F" w:rsidRDefault="0037397F" w:rsidP="003739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</w:t>
      </w:r>
    </w:p>
    <w:p w:rsidR="0037397F" w:rsidRDefault="0037397F" w:rsidP="0037397F">
      <w:pPr>
        <w:pStyle w:val="ListParagraph"/>
        <w:rPr>
          <w:sz w:val="28"/>
          <w:szCs w:val="28"/>
        </w:rPr>
      </w:pPr>
    </w:p>
    <w:p w:rsidR="0037397F" w:rsidRDefault="0037397F" w:rsidP="003739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</w:t>
      </w:r>
    </w:p>
    <w:p w:rsidR="0037397F" w:rsidRDefault="0037397F" w:rsidP="0037397F">
      <w:pPr>
        <w:pStyle w:val="ListParagraph"/>
        <w:rPr>
          <w:sz w:val="28"/>
          <w:szCs w:val="28"/>
        </w:rPr>
      </w:pPr>
    </w:p>
    <w:p w:rsidR="0037397F" w:rsidRDefault="0037397F" w:rsidP="003739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</w:t>
      </w:r>
    </w:p>
    <w:p w:rsidR="0037397F" w:rsidRDefault="0037397F" w:rsidP="0037397F">
      <w:pPr>
        <w:pStyle w:val="ListParagraph"/>
        <w:rPr>
          <w:sz w:val="28"/>
          <w:szCs w:val="28"/>
        </w:rPr>
      </w:pPr>
    </w:p>
    <w:p w:rsidR="0037397F" w:rsidRPr="0037397F" w:rsidRDefault="0037397F" w:rsidP="003739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</w:t>
      </w:r>
    </w:p>
    <w:p w:rsidR="0037397F" w:rsidRPr="0037397F" w:rsidRDefault="0037397F" w:rsidP="0037397F">
      <w:pPr>
        <w:rPr>
          <w:sz w:val="28"/>
          <w:szCs w:val="28"/>
        </w:rPr>
      </w:pPr>
    </w:p>
    <w:p w:rsidR="0037397F" w:rsidRPr="008814CE" w:rsidRDefault="0037397F" w:rsidP="0037397F">
      <w:pPr>
        <w:rPr>
          <w:sz w:val="28"/>
          <w:szCs w:val="28"/>
        </w:rPr>
      </w:pPr>
    </w:p>
    <w:p w:rsidR="0037397F" w:rsidRPr="008814CE" w:rsidRDefault="0037397F" w:rsidP="008814CE">
      <w:pPr>
        <w:rPr>
          <w:sz w:val="28"/>
          <w:szCs w:val="28"/>
        </w:rPr>
      </w:pPr>
    </w:p>
    <w:sectPr w:rsidR="0037397F" w:rsidRPr="008814C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BF1139"/>
    <w:multiLevelType w:val="hybridMultilevel"/>
    <w:tmpl w:val="C122B59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4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1F03"/>
    <w:rsid w:val="000A31EA"/>
    <w:rsid w:val="0037397F"/>
    <w:rsid w:val="005214D7"/>
    <w:rsid w:val="008548DF"/>
    <w:rsid w:val="008814CE"/>
    <w:rsid w:val="00B06720"/>
    <w:rsid w:val="00F6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61F0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F03"/>
    <w:pPr>
      <w:ind w:left="720"/>
      <w:contextualSpacing/>
    </w:pPr>
  </w:style>
  <w:style w:type="table" w:styleId="TableGrid">
    <w:name w:val="Table Grid"/>
    <w:basedOn w:val="TableNormal"/>
    <w:rsid w:val="008814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0A31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A31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61F0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F03"/>
    <w:pPr>
      <w:ind w:left="720"/>
      <w:contextualSpacing/>
    </w:pPr>
  </w:style>
  <w:style w:type="table" w:styleId="TableGrid">
    <w:name w:val="Table Grid"/>
    <w:basedOn w:val="TableNormal"/>
    <w:rsid w:val="008814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0A31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A31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B0DF7375</Template>
  <TotalTime>0</TotalTime>
  <Pages>6</Pages>
  <Words>315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4555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WATSON Vicke</dc:creator>
  <cp:lastModifiedBy>WATSON Vicke</cp:lastModifiedBy>
  <cp:revision>2</cp:revision>
  <cp:lastPrinted>2015-03-17T04:34:00Z</cp:lastPrinted>
  <dcterms:created xsi:type="dcterms:W3CDTF">2015-03-20T06:52:00Z</dcterms:created>
  <dcterms:modified xsi:type="dcterms:W3CDTF">2015-03-20T06:52:00Z</dcterms:modified>
</cp:coreProperties>
</file>