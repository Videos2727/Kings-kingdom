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5454C3" w:rsidRDefault="005454C3" w:rsidP="005454C3">
      <w:pPr>
        <w:outlineLvl w:val="0"/>
        <w:rPr>
          <w:rFonts w:ascii="Arial" w:hAnsi="Arial" w:cs="Arial"/>
          <w:b/>
          <w:sz w:val="28"/>
          <w:szCs w:val="28"/>
          <w:u w:val="single"/>
        </w:rPr>
      </w:pPr>
      <w:r w:rsidRPr="0089410E">
        <w:rPr>
          <w:rFonts w:ascii="Arial" w:hAnsi="Arial" w:cs="Arial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261B1D" wp14:editId="0BEB208C">
                <wp:simplePos x="0" y="0"/>
                <wp:positionH relativeFrom="column">
                  <wp:posOffset>-247651</wp:posOffset>
                </wp:positionH>
                <wp:positionV relativeFrom="paragraph">
                  <wp:posOffset>-476250</wp:posOffset>
                </wp:positionV>
                <wp:extent cx="4848225" cy="8382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54C3" w:rsidRDefault="005454C3" w:rsidP="005454C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F6982">
                              <w:rPr>
                                <w:sz w:val="40"/>
                                <w:szCs w:val="40"/>
                              </w:rPr>
                              <w:t>My Target</w:t>
                            </w:r>
                            <w:r>
                              <w:t xml:space="preserve">: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____ /  100  or </w:t>
                            </w:r>
                            <w:r w:rsidRPr="00A948C9">
                              <w:rPr>
                                <w:sz w:val="18"/>
                                <w:szCs w:val="18"/>
                              </w:rPr>
                              <w:t>______ %   Complete on the day of the tes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t     </w:t>
                            </w:r>
                          </w:p>
                          <w:p w:rsidR="005454C3" w:rsidRPr="006F6982" w:rsidRDefault="005454C3" w:rsidP="005454C3">
                            <w:pPr>
                              <w:jc w:val="center"/>
                            </w:pPr>
                            <w:r w:rsidRPr="006F6982">
                              <w:rPr>
                                <w:sz w:val="48"/>
                                <w:szCs w:val="48"/>
                              </w:rPr>
                              <w:sym w:font="Wingdings 2" w:char="F03C"/>
                            </w:r>
                            <w:r w:rsidRPr="006F6982"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Pr="006F6982">
                              <w:rPr>
                                <w:sz w:val="48"/>
                                <w:szCs w:val="48"/>
                              </w:rPr>
                              <w:sym w:font="Wingdings 2" w:char="F03D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(</w:t>
                            </w:r>
                            <w:r w:rsidRPr="003859EF">
                              <w:rPr>
                                <w:sz w:val="16"/>
                                <w:szCs w:val="16"/>
                              </w:rPr>
                              <w:t>Circle when your test is handed back)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19.5pt;margin-top:-37.5pt;width:381.75pt;height:6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" fillcolor="white [3201]" strokecolor="#f79646 [3209]" strokeweight="2pt">
                <v:textbox>
                  <w:txbxContent>
                    <w:p w:rsidR="005454C3" w:rsidRDefault="005454C3" w:rsidP="005454C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F6982">
                        <w:rPr>
                          <w:sz w:val="40"/>
                          <w:szCs w:val="40"/>
                        </w:rPr>
                        <w:t>My Target</w:t>
                      </w:r>
                      <w:r>
                        <w:t xml:space="preserve">:    </w:t>
                      </w:r>
                      <w:r>
                        <w:rPr>
                          <w:sz w:val="18"/>
                          <w:szCs w:val="18"/>
                        </w:rPr>
                        <w:t xml:space="preserve">____ /  100  or </w:t>
                      </w:r>
                      <w:r w:rsidRPr="00A948C9">
                        <w:rPr>
                          <w:sz w:val="18"/>
                          <w:szCs w:val="18"/>
                        </w:rPr>
                        <w:t>______ %   Complete on the day of the tes</w:t>
                      </w:r>
                      <w:r>
                        <w:rPr>
                          <w:sz w:val="18"/>
                          <w:szCs w:val="18"/>
                        </w:rPr>
                        <w:t xml:space="preserve">t     </w:t>
                      </w:r>
                    </w:p>
                    <w:p w:rsidR="005454C3" w:rsidRPr="006F6982" w:rsidRDefault="005454C3" w:rsidP="005454C3">
                      <w:pPr>
                        <w:jc w:val="center"/>
                      </w:pPr>
                      <w:r w:rsidRPr="006F6982">
                        <w:rPr>
                          <w:sz w:val="48"/>
                          <w:szCs w:val="48"/>
                        </w:rPr>
                        <w:sym w:font="Wingdings 2" w:char="F03C"/>
                      </w:r>
                      <w:r w:rsidRPr="006F6982"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Pr="006F6982">
                        <w:rPr>
                          <w:sz w:val="48"/>
                          <w:szCs w:val="48"/>
                        </w:rPr>
                        <w:sym w:font="Wingdings 2" w:char="F03D"/>
                      </w:r>
                      <w:r>
                        <w:rPr>
                          <w:sz w:val="18"/>
                          <w:szCs w:val="18"/>
                        </w:rPr>
                        <w:t xml:space="preserve">     (</w:t>
                      </w:r>
                      <w:r w:rsidRPr="003859EF">
                        <w:rPr>
                          <w:sz w:val="16"/>
                          <w:szCs w:val="16"/>
                        </w:rPr>
                        <w:t>Circle when your test is handed back)</w:t>
                      </w:r>
                    </w:p>
                  </w:txbxContent>
                </v:textbox>
              </v:rect>
            </w:pict>
          </mc:Fallback>
        </mc:AlternateContent>
      </w:r>
    </w:p>
    <w:p w:rsidR="005454C3" w:rsidRDefault="005454C3" w:rsidP="005454C3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p w:rsidR="005454C3" w:rsidRDefault="005454C3" w:rsidP="005454C3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p w:rsidR="005454C3" w:rsidRDefault="005454C3" w:rsidP="005454C3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p w:rsidR="005454C3" w:rsidRPr="005F2841" w:rsidRDefault="005454C3" w:rsidP="005454C3">
      <w:pPr>
        <w:outlineLvl w:val="0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64C5BD2" wp14:editId="4A6B73A3">
                <wp:simplePos x="0" y="0"/>
                <wp:positionH relativeFrom="column">
                  <wp:posOffset>4686300</wp:posOffset>
                </wp:positionH>
                <wp:positionV relativeFrom="paragraph">
                  <wp:posOffset>-456565</wp:posOffset>
                </wp:positionV>
                <wp:extent cx="1371600" cy="1257300"/>
                <wp:effectExtent l="0" t="19050" r="0" b="1905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71600" cy="1257300"/>
                          <a:chOff x="24802575" y="18055590"/>
                          <a:chExt cx="1179360" cy="936000"/>
                        </a:xfrm>
                      </wpg:grpSpPr>
                      <wps:wsp>
                        <wps:cNvPr id="10" name="Rectangle 3" hidden="1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24802575" y="18055590"/>
                            <a:ext cx="1179360" cy="93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CCE6CC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4" descr="Official logo"/>
                          <pic:cNvPicPr>
                            <a:picLocks noChangeAspect="1" noChangeArrowheads="1" noChangeShapeType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24255" y="18055590"/>
                            <a:ext cx="936000" cy="93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CCE6CC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" o:spid="_x0000_s1026" style="position:absolute;margin-left:369pt;margin-top:-35.95pt;width:108pt;height:99pt;z-index:251666432" coordorigin="248025,180555" coordsize="11793,9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">
                <v:rect id="Rectangle 3" o:spid="_x0000_s1027" style="position:absolute;left:248025;top:180555;width:11794;height:9360;visibility:hidden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cCLsIA&#10;AADbAAAADwAAAGRycy9kb3ducmV2LnhtbESPQYvCQAyF7wv+hyGCt3WqiCzVUUQo9OJBd3vwFjqx&#10;LXYypTNq9debg7C3hPfy3pf1dnCtulMfGs8GZtMEFHHpbcOVgb/f7PsHVIjIFlvPZOBJAbab0dca&#10;U+sffKT7KVZKQjikaKCOsUu1DmVNDsPUd8SiXXzvMMraV9r2+JBw1+p5kiy1w4alocaO9jWV19PN&#10;GSgW11dxfh7CzL+4iMshK/M8M2YyHnYrUJGG+G/+XOdW8IVefpEB9OY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NwIuwgAAANsAAAAPAAAAAAAAAAAAAAAAAJgCAABkcnMvZG93&#10;bnJldi54bWxQSwUGAAAAAAQABAD1AAAAhwMAAAAA&#10;" filled="f" fillcolor="green" strokecolor="white" strokeweight="0">
                  <v:shadow color="#cce6cc" opacity="49150f" offset=".74833mm,.74833mm"/>
                  <o:lock v:ext="edit" shapetype="t"/>
                  <v:textbox inset="2.88pt,2.88pt,2.88pt,2.88p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alt="Official logo" style="position:absolute;left:249242;top:180555;width:9360;height:93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tKDArCAAAA2wAAAA8AAABkcnMvZG93bnJldi54bWxET0trwkAQvhf8D8sI3pqNQh+kriKCEPBg&#10;o4H2OGTHJJqdDdltsv333UKht/n4nrPeBtOJkQbXWlawTFIQxJXVLdcKysvh8RWE88gaO8uk4Jsc&#10;bDezhzVm2k5c0Hj2tYgh7DJU0HjfZ1K6qiGDLrE9ceSudjDoIxxqqQecYrjp5CpNn6XBlmNDgz3t&#10;G6ru5y+jYG9f3p+ORR6CHNtbmZ8+PvWRlVrMw+4NhKfg/8V/7lzH+Sv4/SUeIDc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rSgwKwgAAANsAAAAPAAAAAAAAAAAAAAAAAJ8C&#10;AABkcnMvZG93bnJldi54bWxQSwUGAAAAAAQABAD3AAAAjgMAAAAA&#10;" fillcolor="green" stroked="t" strokecolor="white" strokeweight="0">
                  <v:imagedata r:id="rId7" o:title="Official logo"/>
                  <v:shadow color="#cce6cc" opacity="49150f" offset=".74833mm,.74833mm"/>
                  <o:lock v:ext="edit" shapetype="t"/>
                </v:shape>
              </v:group>
            </w:pict>
          </mc:Fallback>
        </mc:AlternateContent>
      </w:r>
      <w:r w:rsidRPr="005F2841">
        <w:rPr>
          <w:rFonts w:ascii="Arial" w:hAnsi="Arial" w:cs="Arial"/>
          <w:b/>
          <w:sz w:val="28"/>
          <w:szCs w:val="28"/>
          <w:u w:val="single"/>
        </w:rPr>
        <w:t>Name:                             __</w:t>
      </w:r>
      <w:r w:rsidRPr="005F2841">
        <w:rPr>
          <w:rFonts w:ascii="Arial" w:hAnsi="Arial" w:cs="Arial"/>
          <w:b/>
          <w:sz w:val="28"/>
          <w:szCs w:val="28"/>
        </w:rPr>
        <w:t xml:space="preserve">   </w:t>
      </w:r>
      <w:r w:rsidRPr="005F2841">
        <w:rPr>
          <w:rFonts w:ascii="Arial" w:hAnsi="Arial" w:cs="Arial"/>
          <w:b/>
          <w:sz w:val="28"/>
          <w:szCs w:val="28"/>
          <w:u w:val="single"/>
        </w:rPr>
        <w:t xml:space="preserve">Teacher:                             </w:t>
      </w:r>
      <w:r w:rsidRPr="005F2841">
        <w:rPr>
          <w:rFonts w:ascii="Arial" w:hAnsi="Arial" w:cs="Arial"/>
          <w:b/>
          <w:sz w:val="28"/>
          <w:szCs w:val="28"/>
        </w:rPr>
        <w:tab/>
      </w:r>
      <w:r w:rsidRPr="005F2841">
        <w:rPr>
          <w:rFonts w:ascii="Arial" w:hAnsi="Arial" w:cs="Arial"/>
          <w:b/>
          <w:sz w:val="32"/>
          <w:szCs w:val="32"/>
        </w:rPr>
        <w:tab/>
      </w:r>
      <w:r w:rsidRPr="005F2841">
        <w:rPr>
          <w:rFonts w:ascii="Arial" w:hAnsi="Arial" w:cs="Arial"/>
          <w:b/>
          <w:sz w:val="32"/>
          <w:szCs w:val="32"/>
        </w:rPr>
        <w:tab/>
      </w:r>
      <w:r w:rsidRPr="005F2841">
        <w:rPr>
          <w:rFonts w:ascii="Arial" w:hAnsi="Arial" w:cs="Arial"/>
          <w:b/>
          <w:sz w:val="32"/>
          <w:szCs w:val="32"/>
        </w:rPr>
        <w:tab/>
        <w:t xml:space="preserve">               </w:t>
      </w:r>
    </w:p>
    <w:p w:rsidR="005454C3" w:rsidRPr="005F2841" w:rsidRDefault="005454C3" w:rsidP="005454C3">
      <w:pPr>
        <w:outlineLvl w:val="0"/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  <w:u w:val="single"/>
        </w:rPr>
        <w:t xml:space="preserve">Yr </w:t>
      </w:r>
      <w:r w:rsidR="00B7342F">
        <w:rPr>
          <w:rFonts w:ascii="Arial" w:hAnsi="Arial" w:cs="Arial"/>
          <w:sz w:val="32"/>
          <w:szCs w:val="32"/>
          <w:u w:val="single"/>
        </w:rPr>
        <w:t>7 Aboriginal</w:t>
      </w:r>
      <w:r>
        <w:rPr>
          <w:rFonts w:ascii="Arial" w:hAnsi="Arial" w:cs="Arial"/>
          <w:sz w:val="32"/>
          <w:szCs w:val="32"/>
          <w:u w:val="single"/>
        </w:rPr>
        <w:t xml:space="preserve"> Language &amp; Culture Studies </w:t>
      </w:r>
    </w:p>
    <w:p w:rsidR="005454C3" w:rsidRPr="005F2841" w:rsidRDefault="005454C3" w:rsidP="005454C3">
      <w:pPr>
        <w:outlineLvl w:val="0"/>
        <w:rPr>
          <w:rFonts w:ascii="Arial" w:hAnsi="Arial" w:cs="Arial"/>
          <w:i/>
          <w:sz w:val="32"/>
          <w:szCs w:val="32"/>
          <w:u w:val="single"/>
        </w:rPr>
      </w:pPr>
      <w:r w:rsidRPr="005F2841">
        <w:rPr>
          <w:rFonts w:ascii="Arial" w:hAnsi="Arial" w:cs="Arial"/>
          <w:i/>
          <w:sz w:val="32"/>
          <w:szCs w:val="32"/>
        </w:rPr>
        <w:t xml:space="preserve">      </w:t>
      </w:r>
    </w:p>
    <w:p w:rsidR="005454C3" w:rsidRPr="005F2841" w:rsidRDefault="005454C3" w:rsidP="005454C3">
      <w:pPr>
        <w:rPr>
          <w:rFonts w:ascii="Arial" w:hAnsi="Arial" w:cs="Arial"/>
          <w:b/>
          <w:i/>
          <w:sz w:val="32"/>
          <w:szCs w:val="32"/>
          <w:u w:val="single"/>
        </w:rPr>
      </w:pPr>
    </w:p>
    <w:tbl>
      <w:tblPr>
        <w:tblpPr w:leftFromText="180" w:rightFromText="180" w:vertAnchor="text" w:horzAnchor="margin" w:tblpX="-232" w:tblpY="322"/>
        <w:tblW w:w="2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6"/>
        <w:gridCol w:w="708"/>
        <w:gridCol w:w="1016"/>
      </w:tblGrid>
      <w:tr w:rsidR="005454C3" w:rsidRPr="005F2841" w:rsidTr="009E0322">
        <w:trPr>
          <w:trHeight w:val="890"/>
        </w:trPr>
        <w:tc>
          <w:tcPr>
            <w:tcW w:w="1026" w:type="dxa"/>
          </w:tcPr>
          <w:p w:rsidR="005454C3" w:rsidRPr="005F2841" w:rsidRDefault="005454C3" w:rsidP="009E0322">
            <w:pPr>
              <w:rPr>
                <w:rFonts w:ascii="Arial" w:hAnsi="Arial" w:cs="Arial"/>
              </w:rPr>
            </w:pPr>
            <w:r w:rsidRPr="005F2841">
              <w:rPr>
                <w:rFonts w:ascii="Arial" w:hAnsi="Arial" w:cs="Arial"/>
              </w:rPr>
              <w:t>Total marks</w:t>
            </w:r>
          </w:p>
          <w:p w:rsidR="005454C3" w:rsidRPr="005F2841" w:rsidRDefault="005454C3" w:rsidP="009E032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/100</w:t>
            </w:r>
          </w:p>
        </w:tc>
        <w:tc>
          <w:tcPr>
            <w:tcW w:w="708" w:type="dxa"/>
          </w:tcPr>
          <w:p w:rsidR="005454C3" w:rsidRPr="005F2841" w:rsidRDefault="005454C3" w:rsidP="009E0322">
            <w:pPr>
              <w:rPr>
                <w:rFonts w:ascii="Arial" w:hAnsi="Arial" w:cs="Arial"/>
                <w:b/>
              </w:rPr>
            </w:pPr>
          </w:p>
          <w:p w:rsidR="005454C3" w:rsidRPr="005F2841" w:rsidRDefault="005454C3" w:rsidP="009E0322">
            <w:pPr>
              <w:jc w:val="center"/>
              <w:rPr>
                <w:rFonts w:ascii="Arial" w:hAnsi="Arial" w:cs="Arial"/>
                <w:b/>
              </w:rPr>
            </w:pPr>
            <w:r w:rsidRPr="005F2841"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1016" w:type="dxa"/>
          </w:tcPr>
          <w:p w:rsidR="005454C3" w:rsidRPr="005F2841" w:rsidRDefault="005454C3" w:rsidP="009E0322">
            <w:pPr>
              <w:rPr>
                <w:rFonts w:ascii="Arial" w:hAnsi="Arial" w:cs="Arial"/>
                <w:b/>
              </w:rPr>
            </w:pPr>
          </w:p>
          <w:p w:rsidR="005454C3" w:rsidRPr="005F2841" w:rsidRDefault="005454C3" w:rsidP="009E0322">
            <w:pPr>
              <w:jc w:val="center"/>
              <w:rPr>
                <w:rFonts w:ascii="Arial" w:hAnsi="Arial" w:cs="Arial"/>
                <w:b/>
              </w:rPr>
            </w:pPr>
            <w:r w:rsidRPr="005F2841">
              <w:rPr>
                <w:rFonts w:ascii="Arial" w:hAnsi="Arial" w:cs="Arial"/>
                <w:b/>
              </w:rPr>
              <w:t>Weight</w:t>
            </w:r>
          </w:p>
          <w:p w:rsidR="005454C3" w:rsidRPr="005F2841" w:rsidRDefault="005454C3" w:rsidP="009E032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  <w:r w:rsidRPr="005F2841">
              <w:rPr>
                <w:rFonts w:ascii="Arial" w:hAnsi="Arial" w:cs="Arial"/>
                <w:b/>
              </w:rPr>
              <w:t>0%</w:t>
            </w:r>
          </w:p>
        </w:tc>
      </w:tr>
      <w:tr w:rsidR="005454C3" w:rsidRPr="005F2841" w:rsidTr="009E0322">
        <w:trPr>
          <w:trHeight w:val="794"/>
        </w:trPr>
        <w:tc>
          <w:tcPr>
            <w:tcW w:w="1026" w:type="dxa"/>
          </w:tcPr>
          <w:p w:rsidR="005454C3" w:rsidRPr="005F2841" w:rsidRDefault="005454C3" w:rsidP="009E0322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5454C3" w:rsidRPr="005F2841" w:rsidRDefault="005454C3" w:rsidP="009E0322">
            <w:pPr>
              <w:rPr>
                <w:rFonts w:ascii="Arial" w:hAnsi="Arial" w:cs="Arial"/>
                <w:b/>
              </w:rPr>
            </w:pPr>
          </w:p>
        </w:tc>
        <w:tc>
          <w:tcPr>
            <w:tcW w:w="1016" w:type="dxa"/>
          </w:tcPr>
          <w:p w:rsidR="005454C3" w:rsidRPr="005F2841" w:rsidRDefault="005454C3" w:rsidP="009E0322">
            <w:pPr>
              <w:rPr>
                <w:rFonts w:ascii="Arial" w:hAnsi="Arial" w:cs="Arial"/>
                <w:b/>
              </w:rPr>
            </w:pPr>
          </w:p>
        </w:tc>
      </w:tr>
    </w:tbl>
    <w:p w:rsidR="005454C3" w:rsidRPr="005F2841" w:rsidRDefault="005454C3" w:rsidP="005454C3">
      <w:pPr>
        <w:ind w:firstLine="720"/>
        <w:jc w:val="center"/>
        <w:rPr>
          <w:rFonts w:ascii="Arial" w:hAnsi="Arial" w:cs="Arial"/>
          <w:i/>
          <w:sz w:val="40"/>
          <w:szCs w:val="40"/>
        </w:rPr>
      </w:pPr>
    </w:p>
    <w:p w:rsidR="005454C3" w:rsidRDefault="005454C3" w:rsidP="005454C3">
      <w:pPr>
        <w:outlineLvl w:val="0"/>
        <w:rPr>
          <w:rFonts w:ascii="Arial" w:hAnsi="Arial" w:cs="Arial"/>
          <w:b/>
          <w:i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>Task Two</w:t>
      </w:r>
    </w:p>
    <w:p w:rsidR="005454C3" w:rsidRDefault="005454C3" w:rsidP="005454C3">
      <w:pPr>
        <w:outlineLvl w:val="0"/>
        <w:rPr>
          <w:rFonts w:ascii="Arial" w:hAnsi="Arial" w:cs="Arial"/>
          <w:b/>
          <w:i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>Bush Foods &amp; Medicines</w:t>
      </w:r>
    </w:p>
    <w:p w:rsidR="005454C3" w:rsidRDefault="005454C3" w:rsidP="005454C3">
      <w:pPr>
        <w:outlineLvl w:val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 xml:space="preserve">                                </w:t>
      </w:r>
      <w:r>
        <w:rPr>
          <w:rFonts w:ascii="Arial" w:hAnsi="Arial" w:cs="Arial"/>
          <w:sz w:val="32"/>
          <w:szCs w:val="32"/>
        </w:rPr>
        <w:t xml:space="preserve"> Due____________</w:t>
      </w:r>
    </w:p>
    <w:p w:rsidR="005454C3" w:rsidRDefault="005454C3" w:rsidP="005454C3">
      <w:pPr>
        <w:outlineLvl w:val="0"/>
        <w:rPr>
          <w:rFonts w:ascii="Arial" w:hAnsi="Arial" w:cs="Arial"/>
          <w:b/>
          <w:i/>
          <w:sz w:val="32"/>
          <w:szCs w:val="32"/>
        </w:rPr>
      </w:pPr>
    </w:p>
    <w:p w:rsidR="00B06720" w:rsidRDefault="00B06720"/>
    <w:p w:rsidR="00AE0DB6" w:rsidRDefault="00AE0DB6"/>
    <w:p w:rsidR="00AE0DB6" w:rsidRDefault="00AE0DB6"/>
    <w:p w:rsidR="00AE0DB6" w:rsidRDefault="00AE0DB6"/>
    <w:p w:rsidR="00AE0DB6" w:rsidRPr="00AE0DB6" w:rsidRDefault="00BB2AD5" w:rsidP="00AE0DB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Bush Foods</w:t>
      </w:r>
      <w:r w:rsidR="00AE0DB6" w:rsidRPr="00AE0DB6">
        <w:rPr>
          <w:b/>
          <w:sz w:val="36"/>
          <w:szCs w:val="36"/>
        </w:rPr>
        <w:t xml:space="preserve"> – Animals</w:t>
      </w:r>
    </w:p>
    <w:p w:rsidR="00AE0DB6" w:rsidRDefault="00AE0DB6" w:rsidP="00AE0DB6">
      <w:pPr>
        <w:jc w:val="center"/>
        <w:rPr>
          <w:b/>
          <w:sz w:val="32"/>
          <w:szCs w:val="32"/>
        </w:rPr>
      </w:pPr>
    </w:p>
    <w:p w:rsidR="00AE0DB6" w:rsidRDefault="00AE0DB6" w:rsidP="00AE0DB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Choose one animal that has been a part of the Aboriginal people’s diet.</w:t>
      </w:r>
    </w:p>
    <w:p w:rsidR="00AE0DB6" w:rsidRDefault="00AE0DB6" w:rsidP="00AE0DB6">
      <w:pPr>
        <w:jc w:val="center"/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  <w:r>
        <w:rPr>
          <w:sz w:val="28"/>
          <w:szCs w:val="28"/>
        </w:rPr>
        <w:t>Draw a picture of it</w:t>
      </w:r>
      <w:r>
        <w:rPr>
          <w:b/>
          <w:sz w:val="32"/>
          <w:szCs w:val="32"/>
        </w:rPr>
        <w:t>.</w:t>
      </w:r>
      <w:r w:rsidR="00BB2AD5">
        <w:rPr>
          <w:b/>
          <w:sz w:val="32"/>
          <w:szCs w:val="32"/>
        </w:rPr>
        <w:t xml:space="preserve"> </w:t>
      </w:r>
      <w:r w:rsidR="00BB2AD5">
        <w:rPr>
          <w:noProof/>
        </w:rPr>
        <w:drawing>
          <wp:inline distT="0" distB="0" distL="0" distR="0">
            <wp:extent cx="495300" cy="447675"/>
            <wp:effectExtent l="0" t="0" r="0" b="9525"/>
            <wp:docPr id="7" name="Picture 7" descr="http://www.yedraw.com/wild-animals/kangaroo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yedraw.com/wild-animals/kangaroo-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42E5">
        <w:rPr>
          <w:b/>
          <w:sz w:val="32"/>
          <w:szCs w:val="32"/>
        </w:rPr>
        <w:t xml:space="preserve">                                        ( 5 marks)</w:t>
      </w: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196850</wp:posOffset>
                </wp:positionV>
                <wp:extent cx="4524375" cy="26289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4375" cy="2628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0pt;margin-top:15.5pt;width:356.25pt;height:20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" fillcolor="white [3201]" strokecolor="#f79646 [3209]" strokeweight="2pt"/>
            </w:pict>
          </mc:Fallback>
        </mc:AlternateContent>
      </w: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Pr="00AE0DB6" w:rsidRDefault="00AE0DB6" w:rsidP="00AE0DB6">
      <w:pPr>
        <w:rPr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Pr="00AE0DB6" w:rsidRDefault="00AE0DB6" w:rsidP="00AE0DB6">
      <w:pPr>
        <w:rPr>
          <w:sz w:val="32"/>
          <w:szCs w:val="32"/>
        </w:rPr>
      </w:pPr>
    </w:p>
    <w:p w:rsidR="00AE0DB6" w:rsidRDefault="00AE0DB6" w:rsidP="00AE0DB6">
      <w:pPr>
        <w:rPr>
          <w:sz w:val="28"/>
          <w:szCs w:val="28"/>
        </w:rPr>
      </w:pPr>
      <w:r w:rsidRPr="00AE0DB6">
        <w:rPr>
          <w:sz w:val="28"/>
          <w:szCs w:val="28"/>
        </w:rPr>
        <w:lastRenderedPageBreak/>
        <w:t>Write down its characteristics.</w:t>
      </w:r>
      <w:r>
        <w:rPr>
          <w:sz w:val="28"/>
          <w:szCs w:val="28"/>
        </w:rPr>
        <w:t xml:space="preserve"> ( what it looks like)</w:t>
      </w:r>
      <w:r w:rsidR="004042E5">
        <w:rPr>
          <w:sz w:val="28"/>
          <w:szCs w:val="28"/>
        </w:rPr>
        <w:t xml:space="preserve">        ( 5 marks)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Write down its habitat. (where it lives)</w:t>
      </w:r>
      <w:r w:rsidR="004042E5">
        <w:rPr>
          <w:sz w:val="28"/>
          <w:szCs w:val="28"/>
        </w:rPr>
        <w:t xml:space="preserve">                              ( 5 marks)</w:t>
      </w: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How is it hunted or collected?</w:t>
      </w:r>
      <w:r w:rsidR="004042E5">
        <w:rPr>
          <w:sz w:val="28"/>
          <w:szCs w:val="28"/>
        </w:rPr>
        <w:t xml:space="preserve">                                      </w:t>
      </w:r>
      <w:r w:rsidR="00B7342F">
        <w:rPr>
          <w:sz w:val="28"/>
          <w:szCs w:val="28"/>
        </w:rPr>
        <w:t>( 4</w:t>
      </w:r>
      <w:r w:rsidR="004042E5">
        <w:rPr>
          <w:sz w:val="28"/>
          <w:szCs w:val="28"/>
        </w:rPr>
        <w:t xml:space="preserve"> marks)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How is it cooked or eaten?</w:t>
      </w:r>
      <w:r w:rsidR="004042E5">
        <w:rPr>
          <w:sz w:val="28"/>
          <w:szCs w:val="28"/>
        </w:rPr>
        <w:t xml:space="preserve">                                            ( 3 Marks)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Choose one bird that has been a part of the Aboriginal people’s diet.</w:t>
      </w:r>
    </w:p>
    <w:p w:rsidR="00AE0DB6" w:rsidRDefault="00AE0DB6" w:rsidP="00AE0DB6">
      <w:pPr>
        <w:jc w:val="center"/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  <w:r>
        <w:rPr>
          <w:sz w:val="28"/>
          <w:szCs w:val="28"/>
        </w:rPr>
        <w:t>Draw a picture of it</w:t>
      </w:r>
      <w:r>
        <w:rPr>
          <w:b/>
          <w:sz w:val="32"/>
          <w:szCs w:val="32"/>
        </w:rPr>
        <w:t>.</w:t>
      </w:r>
      <w:r w:rsidR="00BB2AD5" w:rsidRPr="00BB2AD5">
        <w:t xml:space="preserve"> </w:t>
      </w:r>
      <w:r w:rsidR="00BB2AD5">
        <w:rPr>
          <w:noProof/>
        </w:rPr>
        <w:drawing>
          <wp:inline distT="0" distB="0" distL="0" distR="0">
            <wp:extent cx="466725" cy="657225"/>
            <wp:effectExtent l="0" t="0" r="9525" b="9525"/>
            <wp:docPr id="6" name="Picture 6" descr="Image result for bird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bird drawi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42E5">
        <w:t xml:space="preserve">                                          ( 5 marks)</w:t>
      </w: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3513BB" wp14:editId="0B42B40B">
                <wp:simplePos x="0" y="0"/>
                <wp:positionH relativeFrom="column">
                  <wp:posOffset>381000</wp:posOffset>
                </wp:positionH>
                <wp:positionV relativeFrom="paragraph">
                  <wp:posOffset>196850</wp:posOffset>
                </wp:positionV>
                <wp:extent cx="4524375" cy="26289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4375" cy="2628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30pt;margin-top:15.5pt;width:356.25pt;height:20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" fillcolor="white [3201]" strokecolor="#f79646 [3209]" strokeweight="2pt"/>
            </w:pict>
          </mc:Fallback>
        </mc:AlternateContent>
      </w: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Pr="00AE0DB6" w:rsidRDefault="00AE0DB6" w:rsidP="00AE0DB6">
      <w:pPr>
        <w:rPr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sz w:val="32"/>
          <w:szCs w:val="32"/>
        </w:rPr>
      </w:pPr>
    </w:p>
    <w:p w:rsidR="005454C3" w:rsidRDefault="005454C3" w:rsidP="00AE0DB6">
      <w:pPr>
        <w:rPr>
          <w:sz w:val="32"/>
          <w:szCs w:val="32"/>
        </w:rPr>
      </w:pPr>
    </w:p>
    <w:p w:rsidR="005454C3" w:rsidRDefault="005454C3" w:rsidP="00AE0DB6">
      <w:pPr>
        <w:rPr>
          <w:sz w:val="32"/>
          <w:szCs w:val="32"/>
        </w:rPr>
      </w:pPr>
    </w:p>
    <w:p w:rsidR="005454C3" w:rsidRDefault="005454C3" w:rsidP="00AE0DB6">
      <w:pPr>
        <w:rPr>
          <w:sz w:val="32"/>
          <w:szCs w:val="32"/>
        </w:rPr>
      </w:pPr>
    </w:p>
    <w:p w:rsidR="005454C3" w:rsidRPr="00AE0DB6" w:rsidRDefault="005454C3" w:rsidP="00AE0DB6">
      <w:pPr>
        <w:rPr>
          <w:sz w:val="32"/>
          <w:szCs w:val="32"/>
        </w:rPr>
      </w:pPr>
    </w:p>
    <w:p w:rsidR="00AE0DB6" w:rsidRDefault="00AE0DB6" w:rsidP="00AE0DB6">
      <w:pPr>
        <w:rPr>
          <w:sz w:val="28"/>
          <w:szCs w:val="28"/>
        </w:rPr>
      </w:pPr>
      <w:r w:rsidRPr="00AE0DB6">
        <w:rPr>
          <w:sz w:val="28"/>
          <w:szCs w:val="28"/>
        </w:rPr>
        <w:t>Write down its characteristics.</w:t>
      </w:r>
      <w:r>
        <w:rPr>
          <w:sz w:val="28"/>
          <w:szCs w:val="28"/>
        </w:rPr>
        <w:t xml:space="preserve"> ( what it looks like)</w:t>
      </w:r>
      <w:r w:rsidR="004042E5">
        <w:rPr>
          <w:sz w:val="28"/>
          <w:szCs w:val="28"/>
        </w:rPr>
        <w:t xml:space="preserve">               ( 5 marks)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Write down its habitat. (where it lives)</w:t>
      </w:r>
      <w:r w:rsidR="004042E5">
        <w:rPr>
          <w:sz w:val="28"/>
          <w:szCs w:val="28"/>
        </w:rPr>
        <w:t xml:space="preserve">                                ( 5 marks)</w:t>
      </w: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How is it hunted or collected?</w:t>
      </w:r>
      <w:r w:rsidR="004042E5">
        <w:rPr>
          <w:sz w:val="28"/>
          <w:szCs w:val="28"/>
        </w:rPr>
        <w:t xml:space="preserve">                                     </w:t>
      </w:r>
      <w:r w:rsidR="00B7342F">
        <w:rPr>
          <w:sz w:val="28"/>
          <w:szCs w:val="28"/>
        </w:rPr>
        <w:t>( 4</w:t>
      </w:r>
      <w:r w:rsidR="004042E5">
        <w:rPr>
          <w:sz w:val="28"/>
          <w:szCs w:val="28"/>
        </w:rPr>
        <w:t xml:space="preserve"> marks)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lastRenderedPageBreak/>
        <w:t>How is it cooked or eaten?</w:t>
      </w:r>
      <w:r w:rsidR="004042E5">
        <w:rPr>
          <w:sz w:val="28"/>
          <w:szCs w:val="28"/>
        </w:rPr>
        <w:t xml:space="preserve">                                         ( 3 marks)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BB2AD5" w:rsidRDefault="00BB2AD5" w:rsidP="00AE0DB6">
      <w:pPr>
        <w:rPr>
          <w:sz w:val="28"/>
          <w:szCs w:val="28"/>
        </w:rPr>
      </w:pPr>
    </w:p>
    <w:p w:rsidR="00BB2AD5" w:rsidRDefault="00BB2AD5" w:rsidP="00AE0DB6">
      <w:pPr>
        <w:rPr>
          <w:sz w:val="28"/>
          <w:szCs w:val="28"/>
        </w:rPr>
      </w:pPr>
    </w:p>
    <w:p w:rsidR="00AE0DB6" w:rsidRP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Choose one insect that has been a part of the Aboriginal people’s diet.</w:t>
      </w:r>
    </w:p>
    <w:p w:rsidR="00AE0DB6" w:rsidRDefault="00AE0DB6" w:rsidP="00AE0DB6">
      <w:pPr>
        <w:jc w:val="center"/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  <w:r>
        <w:rPr>
          <w:sz w:val="28"/>
          <w:szCs w:val="28"/>
        </w:rPr>
        <w:t>Draw a picture of it</w:t>
      </w:r>
      <w:r>
        <w:rPr>
          <w:b/>
          <w:sz w:val="32"/>
          <w:szCs w:val="32"/>
        </w:rPr>
        <w:t>.</w:t>
      </w:r>
      <w:r w:rsidR="00BB2AD5" w:rsidRPr="00BB2AD5">
        <w:t xml:space="preserve"> </w:t>
      </w:r>
      <w:r w:rsidR="00BB2AD5">
        <w:rPr>
          <w:noProof/>
        </w:rPr>
        <w:drawing>
          <wp:inline distT="0" distB="0" distL="0" distR="0">
            <wp:extent cx="571500" cy="533400"/>
            <wp:effectExtent l="0" t="0" r="0" b="0"/>
            <wp:docPr id="5" name="Picture 5" descr="http://www.cliparthut.com/clip-arts/187/praying-mantis-insect-1872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liparthut.com/clip-arts/187/praying-mantis-insect-187214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42E5">
        <w:t xml:space="preserve">                                    ( 5 marks )</w:t>
      </w: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3513BB" wp14:editId="0B42B40B">
                <wp:simplePos x="0" y="0"/>
                <wp:positionH relativeFrom="column">
                  <wp:posOffset>381000</wp:posOffset>
                </wp:positionH>
                <wp:positionV relativeFrom="paragraph">
                  <wp:posOffset>196850</wp:posOffset>
                </wp:positionV>
                <wp:extent cx="4524375" cy="26289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4375" cy="2628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30pt;margin-top:15.5pt;width:356.25pt;height:20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" fillcolor="white [3201]" strokecolor="#f79646 [3209]" strokeweight="2pt"/>
            </w:pict>
          </mc:Fallback>
        </mc:AlternateContent>
      </w: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Pr="00AE0DB6" w:rsidRDefault="00AE0DB6" w:rsidP="00AE0DB6">
      <w:pPr>
        <w:rPr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b/>
          <w:sz w:val="32"/>
          <w:szCs w:val="32"/>
        </w:rPr>
      </w:pPr>
    </w:p>
    <w:p w:rsidR="00AE0DB6" w:rsidRDefault="00AE0DB6" w:rsidP="00AE0DB6">
      <w:pPr>
        <w:rPr>
          <w:sz w:val="32"/>
          <w:szCs w:val="32"/>
        </w:rPr>
      </w:pPr>
    </w:p>
    <w:p w:rsidR="005454C3" w:rsidRDefault="005454C3" w:rsidP="00AE0DB6">
      <w:pPr>
        <w:rPr>
          <w:sz w:val="32"/>
          <w:szCs w:val="32"/>
        </w:rPr>
      </w:pPr>
    </w:p>
    <w:p w:rsidR="005454C3" w:rsidRDefault="005454C3" w:rsidP="00AE0DB6">
      <w:pPr>
        <w:rPr>
          <w:sz w:val="32"/>
          <w:szCs w:val="32"/>
        </w:rPr>
      </w:pPr>
    </w:p>
    <w:p w:rsidR="005454C3" w:rsidRDefault="005454C3" w:rsidP="00AE0DB6">
      <w:pPr>
        <w:rPr>
          <w:sz w:val="32"/>
          <w:szCs w:val="32"/>
        </w:rPr>
      </w:pPr>
    </w:p>
    <w:p w:rsidR="005454C3" w:rsidRDefault="005454C3" w:rsidP="00AE0DB6">
      <w:pPr>
        <w:rPr>
          <w:sz w:val="32"/>
          <w:szCs w:val="32"/>
        </w:rPr>
      </w:pPr>
    </w:p>
    <w:p w:rsidR="005454C3" w:rsidRPr="00AE0DB6" w:rsidRDefault="005454C3" w:rsidP="00AE0DB6">
      <w:pPr>
        <w:rPr>
          <w:sz w:val="32"/>
          <w:szCs w:val="32"/>
        </w:rPr>
      </w:pPr>
    </w:p>
    <w:p w:rsidR="00AE0DB6" w:rsidRDefault="00AE0DB6" w:rsidP="00AE0DB6">
      <w:pPr>
        <w:rPr>
          <w:sz w:val="28"/>
          <w:szCs w:val="28"/>
        </w:rPr>
      </w:pPr>
      <w:r w:rsidRPr="00AE0DB6">
        <w:rPr>
          <w:sz w:val="28"/>
          <w:szCs w:val="28"/>
        </w:rPr>
        <w:lastRenderedPageBreak/>
        <w:t>Write down its characteristics.</w:t>
      </w:r>
      <w:r>
        <w:rPr>
          <w:sz w:val="28"/>
          <w:szCs w:val="28"/>
        </w:rPr>
        <w:t xml:space="preserve"> ( what it looks like)</w:t>
      </w:r>
      <w:r w:rsidR="004042E5">
        <w:rPr>
          <w:sz w:val="28"/>
          <w:szCs w:val="28"/>
        </w:rPr>
        <w:t xml:space="preserve">          ( 5 marks)</w:t>
      </w:r>
    </w:p>
    <w:p w:rsidR="00AE0DB6" w:rsidRDefault="00AE0DB6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Write down its habitat. (where it lives)</w:t>
      </w:r>
      <w:r w:rsidR="004042E5">
        <w:rPr>
          <w:sz w:val="28"/>
          <w:szCs w:val="28"/>
        </w:rPr>
        <w:t xml:space="preserve">                            ( 5 marks)</w:t>
      </w: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How is it hunted or collected?</w:t>
      </w:r>
      <w:r w:rsidR="004042E5">
        <w:rPr>
          <w:sz w:val="28"/>
          <w:szCs w:val="28"/>
        </w:rPr>
        <w:t xml:space="preserve">                                    </w:t>
      </w:r>
      <w:r w:rsidR="00B7342F">
        <w:rPr>
          <w:sz w:val="28"/>
          <w:szCs w:val="28"/>
        </w:rPr>
        <w:t>( 4</w:t>
      </w:r>
      <w:r w:rsidR="004042E5">
        <w:rPr>
          <w:sz w:val="28"/>
          <w:szCs w:val="28"/>
        </w:rPr>
        <w:t xml:space="preserve"> marks)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lastRenderedPageBreak/>
        <w:t>How is it cooked or eaten?</w:t>
      </w:r>
      <w:r w:rsidR="004042E5">
        <w:rPr>
          <w:sz w:val="28"/>
          <w:szCs w:val="28"/>
        </w:rPr>
        <w:t xml:space="preserve">                                        ( 3 marks)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AE0DB6" w:rsidRDefault="00AE0DB6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AE0DB6" w:rsidRDefault="00AE0DB6" w:rsidP="00AE0DB6">
      <w:pPr>
        <w:rPr>
          <w:sz w:val="28"/>
          <w:szCs w:val="28"/>
        </w:rPr>
      </w:pPr>
    </w:p>
    <w:p w:rsidR="00BB2AD5" w:rsidRDefault="00BB2AD5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BB2AD5" w:rsidRPr="00AE0DB6" w:rsidRDefault="00BB2AD5" w:rsidP="00BB2AD5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Bush Foods</w:t>
      </w:r>
      <w:r w:rsidRPr="00AE0DB6">
        <w:rPr>
          <w:b/>
          <w:sz w:val="36"/>
          <w:szCs w:val="36"/>
        </w:rPr>
        <w:t xml:space="preserve"> – </w:t>
      </w:r>
      <w:r>
        <w:rPr>
          <w:b/>
          <w:sz w:val="36"/>
          <w:szCs w:val="36"/>
        </w:rPr>
        <w:t>Plants</w:t>
      </w:r>
    </w:p>
    <w:p w:rsidR="00BB2AD5" w:rsidRDefault="00BB2AD5" w:rsidP="00BB2AD5">
      <w:pPr>
        <w:jc w:val="center"/>
        <w:rPr>
          <w:b/>
          <w:sz w:val="32"/>
          <w:szCs w:val="32"/>
        </w:rPr>
      </w:pPr>
    </w:p>
    <w:p w:rsidR="00BB2AD5" w:rsidRDefault="00BB2AD5" w:rsidP="00BB2AD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Now you need to look at plants that Aboriginals used as a source of food. </w:t>
      </w:r>
    </w:p>
    <w:p w:rsidR="00BB2AD5" w:rsidRDefault="00BB2AD5" w:rsidP="00BB2AD5">
      <w:pPr>
        <w:rPr>
          <w:sz w:val="28"/>
          <w:szCs w:val="28"/>
        </w:rPr>
      </w:pPr>
    </w:p>
    <w:p w:rsidR="00BB2AD5" w:rsidRDefault="00BB2AD5" w:rsidP="00BB2AD5">
      <w:pPr>
        <w:rPr>
          <w:sz w:val="28"/>
          <w:szCs w:val="28"/>
        </w:rPr>
      </w:pPr>
      <w:r>
        <w:rPr>
          <w:sz w:val="28"/>
          <w:szCs w:val="28"/>
        </w:rPr>
        <w:t>Name the plant.</w:t>
      </w:r>
      <w:r w:rsidR="006C2699">
        <w:rPr>
          <w:sz w:val="28"/>
          <w:szCs w:val="28"/>
        </w:rPr>
        <w:t xml:space="preserve">               </w:t>
      </w:r>
      <w:r w:rsidR="006C2699">
        <w:rPr>
          <w:noProof/>
        </w:rPr>
        <w:drawing>
          <wp:inline distT="0" distB="0" distL="0" distR="0">
            <wp:extent cx="876300" cy="847725"/>
            <wp:effectExtent l="0" t="0" r="0" b="9525"/>
            <wp:docPr id="9" name="Picture 9" descr="http://vignette4.wikia.nocookie.net/the-parts-of-a-plantmiss-d-smith/images/2/22/Parts-of-plant.png/revision/latest?cb=20140518235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vignette4.wikia.nocookie.net/the-parts-of-a-plantmiss-d-smith/images/2/22/Parts-of-plant.png/revision/latest?cb=201405182357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42E5">
        <w:rPr>
          <w:sz w:val="28"/>
          <w:szCs w:val="28"/>
        </w:rPr>
        <w:t xml:space="preserve">             </w:t>
      </w:r>
      <w:r w:rsidR="00B7342F">
        <w:rPr>
          <w:sz w:val="28"/>
          <w:szCs w:val="28"/>
        </w:rPr>
        <w:t>( 2</w:t>
      </w:r>
      <w:r w:rsidR="004042E5">
        <w:rPr>
          <w:sz w:val="28"/>
          <w:szCs w:val="28"/>
        </w:rPr>
        <w:t xml:space="preserve"> mark)</w:t>
      </w:r>
    </w:p>
    <w:p w:rsidR="006C2699" w:rsidRDefault="006C2699" w:rsidP="00BB2AD5">
      <w:pPr>
        <w:rPr>
          <w:sz w:val="28"/>
          <w:szCs w:val="28"/>
        </w:rPr>
      </w:pPr>
    </w:p>
    <w:p w:rsidR="006C2699" w:rsidRPr="00BB2AD5" w:rsidRDefault="006C2699" w:rsidP="00BB2AD5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5454C3" w:rsidRDefault="005454C3" w:rsidP="006C2699">
      <w:pPr>
        <w:rPr>
          <w:sz w:val="28"/>
          <w:szCs w:val="28"/>
        </w:rPr>
      </w:pPr>
    </w:p>
    <w:p w:rsidR="005454C3" w:rsidRDefault="005454C3" w:rsidP="006C2699">
      <w:pPr>
        <w:rPr>
          <w:sz w:val="28"/>
          <w:szCs w:val="28"/>
        </w:rPr>
      </w:pPr>
    </w:p>
    <w:p w:rsidR="005454C3" w:rsidRDefault="005454C3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</w:p>
    <w:p w:rsidR="005454C3" w:rsidRDefault="005454C3" w:rsidP="006C2699">
      <w:pPr>
        <w:rPr>
          <w:sz w:val="28"/>
          <w:szCs w:val="28"/>
        </w:rPr>
      </w:pPr>
    </w:p>
    <w:p w:rsidR="005454C3" w:rsidRDefault="005454C3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lastRenderedPageBreak/>
        <w:t>Draw a diagram of the plant.</w:t>
      </w:r>
      <w:r w:rsidR="004042E5">
        <w:rPr>
          <w:sz w:val="28"/>
          <w:szCs w:val="28"/>
        </w:rPr>
        <w:t xml:space="preserve">                                   ( 5 marks)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47625</wp:posOffset>
                </wp:positionH>
                <wp:positionV relativeFrom="paragraph">
                  <wp:posOffset>65404</wp:posOffset>
                </wp:positionV>
                <wp:extent cx="5419725" cy="389572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9725" cy="3895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3.75pt;margin-top:5.15pt;width:426.75pt;height:30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" fillcolor="white [3201]" strokecolor="#f79646 [3209]" strokeweight="2pt"/>
            </w:pict>
          </mc:Fallback>
        </mc:AlternateConten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</w:p>
    <w:p w:rsidR="005454C3" w:rsidRDefault="005454C3" w:rsidP="006C2699">
      <w:pPr>
        <w:rPr>
          <w:sz w:val="28"/>
          <w:szCs w:val="28"/>
        </w:rPr>
      </w:pPr>
    </w:p>
    <w:p w:rsidR="005454C3" w:rsidRDefault="005454C3" w:rsidP="006C2699">
      <w:pPr>
        <w:rPr>
          <w:sz w:val="28"/>
          <w:szCs w:val="28"/>
        </w:rPr>
      </w:pPr>
    </w:p>
    <w:p w:rsidR="005454C3" w:rsidRDefault="005454C3" w:rsidP="006C2699">
      <w:pPr>
        <w:rPr>
          <w:sz w:val="28"/>
          <w:szCs w:val="28"/>
        </w:rPr>
      </w:pPr>
    </w:p>
    <w:p w:rsidR="005454C3" w:rsidRDefault="005454C3" w:rsidP="006C2699">
      <w:pPr>
        <w:rPr>
          <w:sz w:val="28"/>
          <w:szCs w:val="28"/>
        </w:rPr>
      </w:pPr>
    </w:p>
    <w:p w:rsidR="005454C3" w:rsidRDefault="005454C3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What part of the plant is eaten?</w:t>
      </w:r>
      <w:r w:rsidR="004042E5">
        <w:rPr>
          <w:sz w:val="28"/>
          <w:szCs w:val="28"/>
        </w:rPr>
        <w:t xml:space="preserve">                                  </w:t>
      </w:r>
      <w:r w:rsidR="00B7342F">
        <w:rPr>
          <w:sz w:val="28"/>
          <w:szCs w:val="28"/>
        </w:rPr>
        <w:t>( 5</w:t>
      </w:r>
      <w:r w:rsidR="004042E5">
        <w:rPr>
          <w:sz w:val="28"/>
          <w:szCs w:val="28"/>
        </w:rPr>
        <w:t xml:space="preserve"> marks)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5454C3" w:rsidRDefault="005454C3" w:rsidP="006C2699">
      <w:pPr>
        <w:rPr>
          <w:sz w:val="28"/>
          <w:szCs w:val="28"/>
        </w:rPr>
      </w:pPr>
    </w:p>
    <w:p w:rsidR="005454C3" w:rsidRDefault="005454C3" w:rsidP="006C2699">
      <w:pPr>
        <w:rPr>
          <w:sz w:val="28"/>
          <w:szCs w:val="28"/>
        </w:rPr>
      </w:pPr>
    </w:p>
    <w:p w:rsidR="005454C3" w:rsidRDefault="005454C3" w:rsidP="006C2699">
      <w:pPr>
        <w:rPr>
          <w:sz w:val="28"/>
          <w:szCs w:val="28"/>
        </w:rPr>
      </w:pPr>
    </w:p>
    <w:p w:rsidR="005454C3" w:rsidRDefault="005454C3" w:rsidP="006C2699">
      <w:pPr>
        <w:rPr>
          <w:sz w:val="28"/>
          <w:szCs w:val="28"/>
        </w:rPr>
      </w:pPr>
    </w:p>
    <w:p w:rsidR="005454C3" w:rsidRDefault="005454C3" w:rsidP="006C2699">
      <w:pPr>
        <w:rPr>
          <w:sz w:val="28"/>
          <w:szCs w:val="28"/>
        </w:rPr>
      </w:pPr>
    </w:p>
    <w:p w:rsidR="00BB2AD5" w:rsidRDefault="006C2699" w:rsidP="00AE0DB6">
      <w:pPr>
        <w:rPr>
          <w:sz w:val="28"/>
          <w:szCs w:val="28"/>
        </w:rPr>
      </w:pPr>
      <w:r>
        <w:rPr>
          <w:sz w:val="28"/>
          <w:szCs w:val="28"/>
        </w:rPr>
        <w:lastRenderedPageBreak/>
        <w:t>Where is the plant found?</w:t>
      </w:r>
      <w:r w:rsidR="004042E5">
        <w:rPr>
          <w:sz w:val="28"/>
          <w:szCs w:val="28"/>
        </w:rPr>
        <w:t xml:space="preserve">                                          </w:t>
      </w:r>
      <w:r w:rsidR="00B7342F">
        <w:rPr>
          <w:sz w:val="28"/>
          <w:szCs w:val="28"/>
        </w:rPr>
        <w:t>( 3</w:t>
      </w:r>
      <w:r w:rsidR="004042E5">
        <w:rPr>
          <w:sz w:val="28"/>
          <w:szCs w:val="28"/>
        </w:rPr>
        <w:t xml:space="preserve"> marks)</w:t>
      </w: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5454C3" w:rsidRDefault="005454C3" w:rsidP="006C2699">
      <w:pPr>
        <w:rPr>
          <w:sz w:val="28"/>
          <w:szCs w:val="28"/>
        </w:rPr>
      </w:pPr>
    </w:p>
    <w:p w:rsidR="005454C3" w:rsidRDefault="005454C3" w:rsidP="006C2699">
      <w:pPr>
        <w:rPr>
          <w:sz w:val="28"/>
          <w:szCs w:val="28"/>
        </w:rPr>
      </w:pPr>
    </w:p>
    <w:p w:rsidR="006C2699" w:rsidRDefault="006C2699" w:rsidP="00AE0DB6">
      <w:pPr>
        <w:rPr>
          <w:sz w:val="28"/>
          <w:szCs w:val="28"/>
        </w:rPr>
      </w:pPr>
      <w:r>
        <w:rPr>
          <w:sz w:val="28"/>
          <w:szCs w:val="28"/>
        </w:rPr>
        <w:t>How is the plant food prepared?</w:t>
      </w:r>
      <w:r w:rsidR="004042E5">
        <w:rPr>
          <w:sz w:val="28"/>
          <w:szCs w:val="28"/>
        </w:rPr>
        <w:t xml:space="preserve">                                   </w:t>
      </w:r>
      <w:r w:rsidR="00B7342F">
        <w:rPr>
          <w:sz w:val="28"/>
          <w:szCs w:val="28"/>
        </w:rPr>
        <w:t>( 4</w:t>
      </w:r>
      <w:r w:rsidR="004042E5">
        <w:rPr>
          <w:sz w:val="28"/>
          <w:szCs w:val="28"/>
        </w:rPr>
        <w:t xml:space="preserve"> marks)</w:t>
      </w: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5454C3" w:rsidRDefault="005454C3" w:rsidP="006C2699">
      <w:pPr>
        <w:rPr>
          <w:sz w:val="28"/>
          <w:szCs w:val="28"/>
        </w:rPr>
      </w:pPr>
    </w:p>
    <w:p w:rsidR="005454C3" w:rsidRDefault="005454C3" w:rsidP="006C2699">
      <w:pPr>
        <w:rPr>
          <w:sz w:val="28"/>
          <w:szCs w:val="28"/>
        </w:rPr>
      </w:pPr>
    </w:p>
    <w:p w:rsidR="006C2699" w:rsidRDefault="006C2699" w:rsidP="00AE0DB6">
      <w:pPr>
        <w:rPr>
          <w:sz w:val="28"/>
          <w:szCs w:val="28"/>
        </w:rPr>
      </w:pPr>
      <w:r>
        <w:rPr>
          <w:sz w:val="28"/>
          <w:szCs w:val="28"/>
        </w:rPr>
        <w:t>Does the plant have any other uses?</w:t>
      </w:r>
      <w:r w:rsidR="004042E5">
        <w:rPr>
          <w:sz w:val="28"/>
          <w:szCs w:val="28"/>
        </w:rPr>
        <w:t xml:space="preserve">                                </w:t>
      </w:r>
      <w:r w:rsidR="00B7342F">
        <w:rPr>
          <w:sz w:val="28"/>
          <w:szCs w:val="28"/>
        </w:rPr>
        <w:t xml:space="preserve">( 4 </w:t>
      </w:r>
      <w:r w:rsidR="004042E5">
        <w:rPr>
          <w:sz w:val="28"/>
          <w:szCs w:val="28"/>
        </w:rPr>
        <w:t>marks)</w:t>
      </w: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6C269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6C2699" w:rsidRDefault="006C2699" w:rsidP="006C2699">
      <w:pPr>
        <w:rPr>
          <w:sz w:val="28"/>
          <w:szCs w:val="28"/>
        </w:rPr>
      </w:pPr>
    </w:p>
    <w:p w:rsidR="006C2699" w:rsidRDefault="006C2699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B7342F" w:rsidRDefault="00B7342F" w:rsidP="00AE0DB6">
      <w:pPr>
        <w:rPr>
          <w:sz w:val="28"/>
          <w:szCs w:val="28"/>
        </w:rPr>
      </w:pPr>
    </w:p>
    <w:p w:rsidR="00A654EC" w:rsidRDefault="00A654EC" w:rsidP="00AE0DB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Below are listed some Bush Foods, search them on the Internet and answer the questions about them. </w:t>
      </w:r>
    </w:p>
    <w:p w:rsidR="00A654EC" w:rsidRDefault="00A654EC" w:rsidP="00AE0DB6">
      <w:pPr>
        <w:rPr>
          <w:sz w:val="28"/>
          <w:szCs w:val="28"/>
        </w:rPr>
      </w:pPr>
    </w:p>
    <w:p w:rsidR="00A654EC" w:rsidRDefault="00A654EC" w:rsidP="00AE0DB6">
      <w:pPr>
        <w:rPr>
          <w:sz w:val="28"/>
          <w:szCs w:val="28"/>
        </w:rPr>
      </w:pPr>
      <w:r>
        <w:rPr>
          <w:sz w:val="28"/>
          <w:szCs w:val="28"/>
        </w:rPr>
        <w:t xml:space="preserve">Bush Potatoes. </w:t>
      </w:r>
    </w:p>
    <w:p w:rsidR="00A654EC" w:rsidRDefault="00A654EC" w:rsidP="00AE0DB6">
      <w:pPr>
        <w:rPr>
          <w:sz w:val="28"/>
          <w:szCs w:val="28"/>
        </w:rPr>
      </w:pPr>
      <w:r>
        <w:rPr>
          <w:sz w:val="28"/>
          <w:szCs w:val="28"/>
        </w:rPr>
        <w:t>What colour flower does this plant have?                            ( 1 mark)</w:t>
      </w:r>
    </w:p>
    <w:p w:rsidR="00A654EC" w:rsidRDefault="00A654EC" w:rsidP="00AE0DB6">
      <w:pPr>
        <w:rPr>
          <w:sz w:val="28"/>
          <w:szCs w:val="28"/>
        </w:rPr>
      </w:pPr>
    </w:p>
    <w:p w:rsidR="00A654EC" w:rsidRDefault="00A654EC" w:rsidP="00AE0DB6">
      <w:pPr>
        <w:rPr>
          <w:sz w:val="28"/>
          <w:szCs w:val="28"/>
        </w:rPr>
      </w:pPr>
    </w:p>
    <w:p w:rsidR="00A654EC" w:rsidRDefault="00A654EC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</w:t>
      </w:r>
    </w:p>
    <w:p w:rsidR="00A654EC" w:rsidRDefault="00A654EC" w:rsidP="00AE0DB6">
      <w:pPr>
        <w:rPr>
          <w:sz w:val="28"/>
          <w:szCs w:val="28"/>
        </w:rPr>
      </w:pPr>
    </w:p>
    <w:p w:rsidR="00A654EC" w:rsidRDefault="00A654EC" w:rsidP="00AE0DB6">
      <w:pPr>
        <w:rPr>
          <w:sz w:val="28"/>
          <w:szCs w:val="28"/>
        </w:rPr>
      </w:pPr>
      <w:r>
        <w:rPr>
          <w:sz w:val="28"/>
          <w:szCs w:val="28"/>
        </w:rPr>
        <w:t>Quandong.</w:t>
      </w:r>
    </w:p>
    <w:p w:rsidR="00A654EC" w:rsidRDefault="00A654EC" w:rsidP="00AE0DB6">
      <w:pPr>
        <w:rPr>
          <w:sz w:val="28"/>
          <w:szCs w:val="28"/>
        </w:rPr>
      </w:pPr>
      <w:r>
        <w:rPr>
          <w:sz w:val="28"/>
          <w:szCs w:val="28"/>
        </w:rPr>
        <w:t>How high can this tree grow?                                               (1 mark)</w:t>
      </w:r>
    </w:p>
    <w:p w:rsidR="00A654EC" w:rsidRDefault="00A654EC" w:rsidP="00AE0DB6">
      <w:pPr>
        <w:rPr>
          <w:sz w:val="28"/>
          <w:szCs w:val="28"/>
        </w:rPr>
      </w:pPr>
    </w:p>
    <w:p w:rsidR="00A654EC" w:rsidRDefault="00A654EC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</w:t>
      </w:r>
    </w:p>
    <w:p w:rsidR="00A654EC" w:rsidRDefault="00A654EC" w:rsidP="00AE0DB6">
      <w:pPr>
        <w:rPr>
          <w:sz w:val="28"/>
          <w:szCs w:val="28"/>
        </w:rPr>
      </w:pPr>
    </w:p>
    <w:p w:rsidR="00A654EC" w:rsidRDefault="00A654EC" w:rsidP="00AE0DB6">
      <w:pPr>
        <w:rPr>
          <w:sz w:val="28"/>
          <w:szCs w:val="28"/>
        </w:rPr>
      </w:pPr>
      <w:r>
        <w:rPr>
          <w:sz w:val="28"/>
          <w:szCs w:val="28"/>
        </w:rPr>
        <w:t>Emu Plant.</w:t>
      </w:r>
    </w:p>
    <w:p w:rsidR="00A654EC" w:rsidRDefault="00A654EC" w:rsidP="00AE0DB6">
      <w:pPr>
        <w:rPr>
          <w:sz w:val="28"/>
          <w:szCs w:val="28"/>
        </w:rPr>
      </w:pPr>
      <w:r>
        <w:rPr>
          <w:sz w:val="28"/>
          <w:szCs w:val="28"/>
        </w:rPr>
        <w:t>Is this plant eaten raw or cooked?                                           ( 1 mark)</w:t>
      </w:r>
    </w:p>
    <w:p w:rsidR="00A654EC" w:rsidRDefault="00A654EC" w:rsidP="00AE0DB6">
      <w:pPr>
        <w:rPr>
          <w:sz w:val="28"/>
          <w:szCs w:val="28"/>
        </w:rPr>
      </w:pPr>
    </w:p>
    <w:p w:rsidR="00A654EC" w:rsidRDefault="00A654EC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</w:t>
      </w:r>
    </w:p>
    <w:p w:rsidR="00A654EC" w:rsidRDefault="00A654EC" w:rsidP="00AE0DB6">
      <w:pPr>
        <w:rPr>
          <w:sz w:val="28"/>
          <w:szCs w:val="28"/>
        </w:rPr>
      </w:pPr>
    </w:p>
    <w:p w:rsidR="00A654EC" w:rsidRDefault="00A654EC" w:rsidP="00AE0DB6">
      <w:pPr>
        <w:rPr>
          <w:sz w:val="28"/>
          <w:szCs w:val="28"/>
        </w:rPr>
      </w:pPr>
      <w:r>
        <w:rPr>
          <w:sz w:val="28"/>
          <w:szCs w:val="28"/>
        </w:rPr>
        <w:t xml:space="preserve">Onion Plant.            </w:t>
      </w:r>
    </w:p>
    <w:p w:rsidR="00A654EC" w:rsidRDefault="00A654EC" w:rsidP="00AE0DB6">
      <w:pPr>
        <w:rPr>
          <w:sz w:val="28"/>
          <w:szCs w:val="28"/>
        </w:rPr>
      </w:pPr>
      <w:r>
        <w:rPr>
          <w:sz w:val="28"/>
          <w:szCs w:val="28"/>
        </w:rPr>
        <w:t>Does this plant have bulbs?                                                   (1 mark)</w:t>
      </w:r>
    </w:p>
    <w:p w:rsidR="00A654EC" w:rsidRDefault="00A654EC" w:rsidP="00AE0DB6">
      <w:pPr>
        <w:rPr>
          <w:sz w:val="28"/>
          <w:szCs w:val="28"/>
        </w:rPr>
      </w:pPr>
    </w:p>
    <w:p w:rsidR="00A654EC" w:rsidRDefault="00A654EC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</w:t>
      </w:r>
    </w:p>
    <w:p w:rsidR="00A654EC" w:rsidRDefault="00A654EC" w:rsidP="00AE0DB6">
      <w:pPr>
        <w:rPr>
          <w:sz w:val="28"/>
          <w:szCs w:val="28"/>
        </w:rPr>
      </w:pPr>
    </w:p>
    <w:p w:rsidR="00A654EC" w:rsidRDefault="004F0D37" w:rsidP="00AE0DB6">
      <w:pPr>
        <w:rPr>
          <w:sz w:val="28"/>
          <w:szCs w:val="28"/>
        </w:rPr>
      </w:pPr>
      <w:r>
        <w:rPr>
          <w:sz w:val="28"/>
          <w:szCs w:val="28"/>
        </w:rPr>
        <w:t>Screwpine Pandanus.</w:t>
      </w:r>
    </w:p>
    <w:p w:rsidR="004F0D37" w:rsidRDefault="004F0D37" w:rsidP="00AE0DB6">
      <w:pPr>
        <w:rPr>
          <w:sz w:val="28"/>
          <w:szCs w:val="28"/>
        </w:rPr>
      </w:pPr>
      <w:r>
        <w:rPr>
          <w:sz w:val="28"/>
          <w:szCs w:val="28"/>
        </w:rPr>
        <w:t>How can you tell when this fruit is ripe?                                 (1 mark)</w:t>
      </w:r>
    </w:p>
    <w:p w:rsidR="004F0D37" w:rsidRDefault="004F0D37" w:rsidP="00AE0DB6">
      <w:pPr>
        <w:rPr>
          <w:sz w:val="28"/>
          <w:szCs w:val="28"/>
        </w:rPr>
      </w:pPr>
    </w:p>
    <w:p w:rsidR="004F0D37" w:rsidRDefault="004F0D37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4F0D37" w:rsidRDefault="004F0D37" w:rsidP="00AE0DB6">
      <w:pPr>
        <w:rPr>
          <w:sz w:val="28"/>
          <w:szCs w:val="28"/>
        </w:rPr>
      </w:pPr>
    </w:p>
    <w:p w:rsidR="004F0D37" w:rsidRDefault="004F0D37" w:rsidP="00AE0DB6">
      <w:pPr>
        <w:rPr>
          <w:sz w:val="28"/>
          <w:szCs w:val="28"/>
        </w:rPr>
      </w:pPr>
      <w:r>
        <w:rPr>
          <w:sz w:val="28"/>
          <w:szCs w:val="28"/>
        </w:rPr>
        <w:t>List 2 places where you can find Native Honey hives.            (2 marks)</w:t>
      </w:r>
    </w:p>
    <w:p w:rsidR="004F0D37" w:rsidRDefault="004F0D37" w:rsidP="00AE0DB6">
      <w:pPr>
        <w:rPr>
          <w:sz w:val="28"/>
          <w:szCs w:val="28"/>
        </w:rPr>
      </w:pPr>
    </w:p>
    <w:p w:rsidR="004F0D37" w:rsidRDefault="004F0D37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</w:t>
      </w:r>
    </w:p>
    <w:p w:rsidR="004F0D37" w:rsidRDefault="004F0D37" w:rsidP="00AE0DB6">
      <w:pPr>
        <w:rPr>
          <w:sz w:val="28"/>
          <w:szCs w:val="28"/>
        </w:rPr>
      </w:pPr>
    </w:p>
    <w:p w:rsidR="004F0D37" w:rsidRDefault="004F0D37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</w:t>
      </w:r>
    </w:p>
    <w:p w:rsidR="004F0D37" w:rsidRDefault="004F0D37" w:rsidP="00AE0DB6">
      <w:pPr>
        <w:rPr>
          <w:sz w:val="28"/>
          <w:szCs w:val="28"/>
        </w:rPr>
      </w:pPr>
    </w:p>
    <w:p w:rsidR="004F0D37" w:rsidRDefault="004F0D37" w:rsidP="00AE0DB6">
      <w:pPr>
        <w:rPr>
          <w:sz w:val="28"/>
          <w:szCs w:val="28"/>
        </w:rPr>
      </w:pPr>
      <w:r>
        <w:rPr>
          <w:sz w:val="28"/>
          <w:szCs w:val="28"/>
        </w:rPr>
        <w:t>List 2 places where you can find Witchety Grubs.                 (2  marks)</w:t>
      </w:r>
    </w:p>
    <w:p w:rsidR="004F0D37" w:rsidRDefault="004F0D37" w:rsidP="00AE0DB6">
      <w:pPr>
        <w:rPr>
          <w:sz w:val="28"/>
          <w:szCs w:val="28"/>
        </w:rPr>
      </w:pPr>
    </w:p>
    <w:p w:rsidR="004F0D37" w:rsidRDefault="004F0D37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</w:t>
      </w:r>
    </w:p>
    <w:p w:rsidR="004F0D37" w:rsidRDefault="004F0D37" w:rsidP="00AE0DB6">
      <w:pPr>
        <w:rPr>
          <w:sz w:val="28"/>
          <w:szCs w:val="28"/>
        </w:rPr>
      </w:pPr>
    </w:p>
    <w:p w:rsidR="004F0D37" w:rsidRDefault="004F0D37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4F0D37" w:rsidRDefault="004F0D37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5454C3" w:rsidRDefault="005454C3" w:rsidP="00AE0DB6">
      <w:pPr>
        <w:rPr>
          <w:sz w:val="28"/>
          <w:szCs w:val="28"/>
        </w:rPr>
      </w:pPr>
    </w:p>
    <w:p w:rsidR="004F0D37" w:rsidRDefault="004F0D37" w:rsidP="00AE0DB6">
      <w:pPr>
        <w:rPr>
          <w:sz w:val="28"/>
          <w:szCs w:val="28"/>
        </w:rPr>
      </w:pPr>
      <w:r>
        <w:rPr>
          <w:sz w:val="28"/>
          <w:szCs w:val="28"/>
        </w:rPr>
        <w:lastRenderedPageBreak/>
        <w:t>In what kind of swamp can you catch Mud Crabs.                  (1 mark)</w:t>
      </w:r>
    </w:p>
    <w:p w:rsidR="004F0D37" w:rsidRDefault="004F0D37" w:rsidP="00AE0DB6">
      <w:pPr>
        <w:rPr>
          <w:sz w:val="28"/>
          <w:szCs w:val="28"/>
        </w:rPr>
      </w:pPr>
    </w:p>
    <w:p w:rsidR="004F0D37" w:rsidRDefault="004F0D37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</w:t>
      </w:r>
    </w:p>
    <w:p w:rsidR="004F0D37" w:rsidRDefault="004F0D37" w:rsidP="00AE0DB6">
      <w:pPr>
        <w:rPr>
          <w:sz w:val="28"/>
          <w:szCs w:val="28"/>
        </w:rPr>
      </w:pPr>
    </w:p>
    <w:p w:rsidR="004F0D37" w:rsidRDefault="004F0D37" w:rsidP="00AE0DB6">
      <w:pPr>
        <w:rPr>
          <w:sz w:val="28"/>
          <w:szCs w:val="28"/>
        </w:rPr>
      </w:pPr>
      <w:r>
        <w:rPr>
          <w:sz w:val="28"/>
          <w:szCs w:val="28"/>
        </w:rPr>
        <w:t>Where do Sea Turtles lay their eggs?                                        (1 mark)</w:t>
      </w:r>
    </w:p>
    <w:p w:rsidR="004F0D37" w:rsidRDefault="004F0D37" w:rsidP="00AE0DB6">
      <w:pPr>
        <w:rPr>
          <w:sz w:val="28"/>
          <w:szCs w:val="28"/>
        </w:rPr>
      </w:pPr>
    </w:p>
    <w:p w:rsidR="004F0D37" w:rsidRDefault="004F0D37" w:rsidP="00AE0D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4F0D37" w:rsidRDefault="004F0D37" w:rsidP="00AE0DB6">
      <w:pPr>
        <w:rPr>
          <w:sz w:val="28"/>
          <w:szCs w:val="28"/>
        </w:rPr>
      </w:pPr>
    </w:p>
    <w:p w:rsidR="004F0D37" w:rsidRDefault="004F0D37" w:rsidP="00B7342F">
      <w:pPr>
        <w:jc w:val="center"/>
        <w:rPr>
          <w:sz w:val="28"/>
          <w:szCs w:val="28"/>
        </w:rPr>
      </w:pPr>
    </w:p>
    <w:p w:rsidR="00B7342F" w:rsidRPr="00AE0DB6" w:rsidRDefault="00B7342F" w:rsidP="00B7342F">
      <w:pPr>
        <w:jc w:val="center"/>
        <w:rPr>
          <w:sz w:val="28"/>
          <w:szCs w:val="28"/>
        </w:rPr>
      </w:pPr>
      <w:r>
        <w:rPr>
          <w:sz w:val="28"/>
          <w:szCs w:val="28"/>
        </w:rPr>
        <w:t>END OF ASSESSMENT</w:t>
      </w:r>
    </w:p>
    <w:sectPr w:rsidR="00B7342F" w:rsidRPr="00AE0DB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DB6"/>
    <w:rsid w:val="004042E5"/>
    <w:rsid w:val="004976EA"/>
    <w:rsid w:val="004F0D37"/>
    <w:rsid w:val="005454C3"/>
    <w:rsid w:val="006C2699"/>
    <w:rsid w:val="00771049"/>
    <w:rsid w:val="00A654EC"/>
    <w:rsid w:val="00AE0DB6"/>
    <w:rsid w:val="00B06720"/>
    <w:rsid w:val="00B7342F"/>
    <w:rsid w:val="00BB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BB2A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B2A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BB2A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B2A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DA6DDD-E58F-4FD5-9A52-67ACF64CC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EBE4CEC2</Template>
  <TotalTime>1</TotalTime>
  <Pages>11</Pages>
  <Words>495</Words>
  <Characters>8647</Characters>
  <Application>Microsoft Office Word</Application>
  <DocSecurity>0</DocSecurity>
  <Lines>72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9124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WATSON Vicke</dc:creator>
  <cp:lastModifiedBy>WATSON Vicke</cp:lastModifiedBy>
  <cp:revision>2</cp:revision>
  <dcterms:created xsi:type="dcterms:W3CDTF">2015-11-10T04:46:00Z</dcterms:created>
  <dcterms:modified xsi:type="dcterms:W3CDTF">2015-11-10T04:46:00Z</dcterms:modified>
</cp:coreProperties>
</file>