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FD2DE" w14:textId="77777777" w:rsidR="003773AF" w:rsidRPr="00250525" w:rsidRDefault="003773AF" w:rsidP="00250525">
      <w:pPr>
        <w:rPr>
          <w:rFonts w:ascii="Arial" w:hAnsi="Arial" w:cs="Arial"/>
          <w:sz w:val="22"/>
        </w:rPr>
      </w:pPr>
      <w:r w:rsidRPr="00250525">
        <w:rPr>
          <w:rFonts w:ascii="Arial" w:hAnsi="Arial" w:cs="Arial"/>
          <w:sz w:val="22"/>
        </w:rPr>
        <w:t>Create your own simple picture on the grid below and break it into shapes ready to transform.</w:t>
      </w:r>
    </w:p>
    <w:p w14:paraId="024FD2DF" w14:textId="77777777" w:rsidR="003E060F" w:rsidRPr="00250525" w:rsidRDefault="00683A12" w:rsidP="00250525">
      <w:pPr>
        <w:rPr>
          <w:rFonts w:ascii="Arial" w:hAnsi="Arial" w:cs="Arial"/>
          <w:sz w:val="22"/>
        </w:rPr>
      </w:pPr>
      <w:r>
        <w:rPr>
          <w:noProof/>
          <w:lang w:eastAsia="en-AU"/>
        </w:rPr>
        <w:object w:dxaOrig="1440" w:dyaOrig="1440" w14:anchorId="024FD3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22" type="#_x0000_t75" style="position:absolute;margin-left:37.4pt;margin-top:42.6pt;width:412.95pt;height:445pt;z-index:251745280;mso-position-horizontal-relative:text;mso-position-vertical-relative:text">
            <v:imagedata r:id="rId6" o:title=""/>
          </v:shape>
          <o:OLEObject Type="Embed" ProgID="FXDraw.Graphic" ShapeID="_x0000_s1122" DrawAspect="Content" ObjectID="_1692000680" r:id="rId7"/>
        </w:object>
      </w:r>
      <w:r w:rsidR="003E060F" w:rsidRPr="00250525">
        <w:rPr>
          <w:rFonts w:ascii="Arial" w:hAnsi="Arial" w:cs="Arial"/>
          <w:sz w:val="22"/>
        </w:rPr>
        <w:t>Transform each shape out of position and write an instruction on how to transform it back into position.</w:t>
      </w:r>
    </w:p>
    <w:p w14:paraId="024FD2E0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1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2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3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4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5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6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7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8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9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A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B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C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D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E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EF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F0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F1" w14:textId="77777777" w:rsidR="003E060F" w:rsidRDefault="003E060F" w:rsidP="003E060F">
      <w:pPr>
        <w:rPr>
          <w:rFonts w:ascii="Arial" w:hAnsi="Arial" w:cs="Arial"/>
          <w:sz w:val="22"/>
        </w:rPr>
      </w:pPr>
    </w:p>
    <w:p w14:paraId="024FD2F2" w14:textId="77777777" w:rsidR="003E060F" w:rsidRDefault="003E060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024FD2F4" w14:textId="77777777" w:rsidR="003E060F" w:rsidRPr="00250525" w:rsidRDefault="003E060F" w:rsidP="00250525">
      <w:pPr>
        <w:rPr>
          <w:rFonts w:ascii="Arial" w:hAnsi="Arial" w:cs="Arial"/>
          <w:sz w:val="22"/>
        </w:rPr>
      </w:pPr>
      <w:r w:rsidRPr="00250525">
        <w:rPr>
          <w:rFonts w:ascii="Arial" w:hAnsi="Arial" w:cs="Arial"/>
          <w:sz w:val="22"/>
        </w:rPr>
        <w:lastRenderedPageBreak/>
        <w:t xml:space="preserve">Place your transformed shapes </w:t>
      </w:r>
      <w:r w:rsidR="004312AA" w:rsidRPr="00250525">
        <w:rPr>
          <w:rFonts w:ascii="Arial" w:hAnsi="Arial" w:cs="Arial"/>
          <w:sz w:val="22"/>
        </w:rPr>
        <w:t xml:space="preserve">from Question 10 </w:t>
      </w:r>
      <w:r w:rsidRPr="00250525">
        <w:rPr>
          <w:rFonts w:ascii="Arial" w:hAnsi="Arial" w:cs="Arial"/>
          <w:sz w:val="22"/>
        </w:rPr>
        <w:t>on the grid below and write the instructions underneath.</w:t>
      </w:r>
    </w:p>
    <w:p w14:paraId="024FD2F5" w14:textId="77777777" w:rsidR="003E060F" w:rsidRPr="00250525" w:rsidRDefault="003E060F" w:rsidP="00250525">
      <w:pPr>
        <w:rPr>
          <w:rFonts w:ascii="Arial" w:hAnsi="Arial" w:cs="Arial"/>
          <w:sz w:val="22"/>
        </w:rPr>
      </w:pPr>
      <w:r w:rsidRPr="00250525">
        <w:rPr>
          <w:rFonts w:ascii="Arial" w:hAnsi="Arial" w:cs="Arial"/>
          <w:sz w:val="22"/>
        </w:rPr>
        <w:t>Give your grid to a friend in your class and ask them to follow the instructions to check that it works.</w:t>
      </w:r>
    </w:p>
    <w:p w14:paraId="024FD2F6" w14:textId="08EC9C00" w:rsidR="003E060F" w:rsidRPr="00250525" w:rsidRDefault="00683A12" w:rsidP="00250525">
      <w:pPr>
        <w:rPr>
          <w:rFonts w:ascii="Arial" w:hAnsi="Arial" w:cs="Arial"/>
          <w:sz w:val="22"/>
        </w:rPr>
      </w:pPr>
      <w:r>
        <w:rPr>
          <w:noProof/>
          <w:lang w:eastAsia="en-AU"/>
        </w:rPr>
        <w:object w:dxaOrig="1440" w:dyaOrig="1440" w14:anchorId="024FD34C">
          <v:shape id="_x0000_s1124" type="#_x0000_t75" style="position:absolute;margin-left:36pt;margin-top:37.55pt;width:412.95pt;height:445pt;z-index:251746304;mso-position-horizontal-relative:text;mso-position-vertical-relative:text">
            <v:imagedata r:id="rId6" o:title=""/>
          </v:shape>
          <o:OLEObject Type="Embed" ProgID="FXDraw.Graphic" ShapeID="_x0000_s1124" DrawAspect="Content" ObjectID="_1692000681" r:id="rId8"/>
        </w:object>
      </w:r>
      <w:r w:rsidR="003E060F" w:rsidRPr="00250525">
        <w:rPr>
          <w:rFonts w:ascii="Arial" w:hAnsi="Arial" w:cs="Arial"/>
          <w:sz w:val="22"/>
        </w:rPr>
        <w:t xml:space="preserve">Attempt someone else’s </w:t>
      </w:r>
      <w:r w:rsidR="00250525">
        <w:rPr>
          <w:rFonts w:ascii="Arial" w:hAnsi="Arial" w:cs="Arial"/>
          <w:sz w:val="22"/>
        </w:rPr>
        <w:t>drawing</w:t>
      </w:r>
      <w:r w:rsidR="003E060F" w:rsidRPr="00250525">
        <w:rPr>
          <w:rFonts w:ascii="Arial" w:hAnsi="Arial" w:cs="Arial"/>
          <w:sz w:val="22"/>
        </w:rPr>
        <w:t xml:space="preserve"> from your class.</w:t>
      </w:r>
    </w:p>
    <w:sectPr w:rsidR="003E060F" w:rsidRPr="00250525" w:rsidSect="00247500">
      <w:pgSz w:w="11906" w:h="16838"/>
      <w:pgMar w:top="709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B5E"/>
    <w:multiLevelType w:val="hybridMultilevel"/>
    <w:tmpl w:val="68DC4C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55DDD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D032A"/>
    <w:multiLevelType w:val="hybridMultilevel"/>
    <w:tmpl w:val="C3AC4E16"/>
    <w:lvl w:ilvl="0" w:tplc="D5CCA724">
      <w:start w:val="1"/>
      <w:numFmt w:val="lowerLetter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229BC"/>
    <w:multiLevelType w:val="hybridMultilevel"/>
    <w:tmpl w:val="3B047C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C05EF"/>
    <w:multiLevelType w:val="hybridMultilevel"/>
    <w:tmpl w:val="AC282FD4"/>
    <w:lvl w:ilvl="0" w:tplc="AA08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8F24F8"/>
    <w:multiLevelType w:val="hybridMultilevel"/>
    <w:tmpl w:val="68DC4C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77ABE"/>
    <w:multiLevelType w:val="hybridMultilevel"/>
    <w:tmpl w:val="169493EC"/>
    <w:lvl w:ilvl="0" w:tplc="7CBCBAB4">
      <w:start w:val="1"/>
      <w:numFmt w:val="lowerLetter"/>
      <w:lvlText w:val="%1)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71A27"/>
    <w:multiLevelType w:val="hybridMultilevel"/>
    <w:tmpl w:val="AEE2A5F0"/>
    <w:lvl w:ilvl="0" w:tplc="0C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E742518"/>
    <w:multiLevelType w:val="hybridMultilevel"/>
    <w:tmpl w:val="9788B562"/>
    <w:lvl w:ilvl="0" w:tplc="0C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9" w15:restartNumberingAfterBreak="0">
    <w:nsid w:val="11C02F39"/>
    <w:multiLevelType w:val="hybridMultilevel"/>
    <w:tmpl w:val="E4B21178"/>
    <w:lvl w:ilvl="0" w:tplc="6BB2E9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615022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C7756D"/>
    <w:multiLevelType w:val="hybridMultilevel"/>
    <w:tmpl w:val="57CE07F8"/>
    <w:lvl w:ilvl="0" w:tplc="F4BC684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5" w:hanging="360"/>
      </w:pPr>
    </w:lvl>
    <w:lvl w:ilvl="2" w:tplc="0C09001B" w:tentative="1">
      <w:start w:val="1"/>
      <w:numFmt w:val="lowerRoman"/>
      <w:lvlText w:val="%3."/>
      <w:lvlJc w:val="right"/>
      <w:pPr>
        <w:ind w:left="2505" w:hanging="180"/>
      </w:pPr>
    </w:lvl>
    <w:lvl w:ilvl="3" w:tplc="0C09000F" w:tentative="1">
      <w:start w:val="1"/>
      <w:numFmt w:val="decimal"/>
      <w:lvlText w:val="%4."/>
      <w:lvlJc w:val="left"/>
      <w:pPr>
        <w:ind w:left="3225" w:hanging="360"/>
      </w:pPr>
    </w:lvl>
    <w:lvl w:ilvl="4" w:tplc="0C090019" w:tentative="1">
      <w:start w:val="1"/>
      <w:numFmt w:val="lowerLetter"/>
      <w:lvlText w:val="%5."/>
      <w:lvlJc w:val="left"/>
      <w:pPr>
        <w:ind w:left="3945" w:hanging="360"/>
      </w:pPr>
    </w:lvl>
    <w:lvl w:ilvl="5" w:tplc="0C09001B" w:tentative="1">
      <w:start w:val="1"/>
      <w:numFmt w:val="lowerRoman"/>
      <w:lvlText w:val="%6."/>
      <w:lvlJc w:val="right"/>
      <w:pPr>
        <w:ind w:left="4665" w:hanging="180"/>
      </w:pPr>
    </w:lvl>
    <w:lvl w:ilvl="6" w:tplc="0C09000F" w:tentative="1">
      <w:start w:val="1"/>
      <w:numFmt w:val="decimal"/>
      <w:lvlText w:val="%7."/>
      <w:lvlJc w:val="left"/>
      <w:pPr>
        <w:ind w:left="5385" w:hanging="360"/>
      </w:pPr>
    </w:lvl>
    <w:lvl w:ilvl="7" w:tplc="0C090019" w:tentative="1">
      <w:start w:val="1"/>
      <w:numFmt w:val="lowerLetter"/>
      <w:lvlText w:val="%8."/>
      <w:lvlJc w:val="left"/>
      <w:pPr>
        <w:ind w:left="6105" w:hanging="360"/>
      </w:pPr>
    </w:lvl>
    <w:lvl w:ilvl="8" w:tplc="0C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7C04568"/>
    <w:multiLevelType w:val="hybridMultilevel"/>
    <w:tmpl w:val="6852AF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39689E"/>
    <w:multiLevelType w:val="hybridMultilevel"/>
    <w:tmpl w:val="EE4688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82733D"/>
    <w:multiLevelType w:val="hybridMultilevel"/>
    <w:tmpl w:val="0CC088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2157C"/>
    <w:multiLevelType w:val="hybridMultilevel"/>
    <w:tmpl w:val="11EE232C"/>
    <w:lvl w:ilvl="0" w:tplc="6A2A6D22">
      <w:start w:val="1"/>
      <w:numFmt w:val="lowerLetter"/>
      <w:lvlText w:val="%1)"/>
      <w:lvlJc w:val="left"/>
      <w:pPr>
        <w:ind w:left="720" w:hanging="360"/>
      </w:pPr>
      <w:rPr>
        <w:rFonts w:eastAsia="Calibri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F05BE0"/>
    <w:multiLevelType w:val="hybridMultilevel"/>
    <w:tmpl w:val="14461A48"/>
    <w:lvl w:ilvl="0" w:tplc="53762E36">
      <w:start w:val="1"/>
      <w:numFmt w:val="lowerRoman"/>
      <w:lvlText w:val="%1)"/>
      <w:lvlJc w:val="left"/>
      <w:pPr>
        <w:ind w:left="57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7" w15:restartNumberingAfterBreak="0">
    <w:nsid w:val="2479718E"/>
    <w:multiLevelType w:val="hybridMultilevel"/>
    <w:tmpl w:val="6E38CC38"/>
    <w:lvl w:ilvl="0" w:tplc="15EECC2C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C2371A"/>
    <w:multiLevelType w:val="hybridMultilevel"/>
    <w:tmpl w:val="002AC4A2"/>
    <w:lvl w:ilvl="0" w:tplc="4CB424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C6C30"/>
    <w:multiLevelType w:val="hybridMultilevel"/>
    <w:tmpl w:val="A9A0035A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F731760"/>
    <w:multiLevelType w:val="hybridMultilevel"/>
    <w:tmpl w:val="AC282FD4"/>
    <w:lvl w:ilvl="0" w:tplc="AA08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8F32B3"/>
    <w:multiLevelType w:val="hybridMultilevel"/>
    <w:tmpl w:val="F762EE2E"/>
    <w:lvl w:ilvl="0" w:tplc="C764C8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1CC22FB"/>
    <w:multiLevelType w:val="hybridMultilevel"/>
    <w:tmpl w:val="59CE85DA"/>
    <w:lvl w:ilvl="0" w:tplc="417472B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1F12BEE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D43522"/>
    <w:multiLevelType w:val="hybridMultilevel"/>
    <w:tmpl w:val="0CC088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113558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83436E"/>
    <w:multiLevelType w:val="hybridMultilevel"/>
    <w:tmpl w:val="8C4A9A9E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1D302EA"/>
    <w:multiLevelType w:val="hybridMultilevel"/>
    <w:tmpl w:val="002AC4A2"/>
    <w:lvl w:ilvl="0" w:tplc="4CB424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365025"/>
    <w:multiLevelType w:val="hybridMultilevel"/>
    <w:tmpl w:val="92AC3852"/>
    <w:lvl w:ilvl="0" w:tplc="CA28F084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79302C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1405AD"/>
    <w:multiLevelType w:val="hybridMultilevel"/>
    <w:tmpl w:val="68DC4C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E5CF3"/>
    <w:multiLevelType w:val="hybridMultilevel"/>
    <w:tmpl w:val="9C9A5840"/>
    <w:lvl w:ilvl="0" w:tplc="ED16EB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6A15A5"/>
    <w:multiLevelType w:val="hybridMultilevel"/>
    <w:tmpl w:val="517ED7CC"/>
    <w:lvl w:ilvl="0" w:tplc="3C7CAF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185983"/>
    <w:multiLevelType w:val="hybridMultilevel"/>
    <w:tmpl w:val="052A5D30"/>
    <w:lvl w:ilvl="0" w:tplc="730639C8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9E5762"/>
    <w:multiLevelType w:val="hybridMultilevel"/>
    <w:tmpl w:val="2A16ECB6"/>
    <w:lvl w:ilvl="0" w:tplc="E268595C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BD674F"/>
    <w:multiLevelType w:val="hybridMultilevel"/>
    <w:tmpl w:val="14F45D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E63BC"/>
    <w:multiLevelType w:val="hybridMultilevel"/>
    <w:tmpl w:val="156AC3AC"/>
    <w:lvl w:ilvl="0" w:tplc="C09CAA2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A0320D4"/>
    <w:multiLevelType w:val="hybridMultilevel"/>
    <w:tmpl w:val="47061066"/>
    <w:lvl w:ilvl="0" w:tplc="BA40B7AC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26D72"/>
    <w:multiLevelType w:val="hybridMultilevel"/>
    <w:tmpl w:val="B7ACD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450C48"/>
    <w:multiLevelType w:val="hybridMultilevel"/>
    <w:tmpl w:val="9D36C138"/>
    <w:lvl w:ilvl="0" w:tplc="85B4D8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DE04A95"/>
    <w:multiLevelType w:val="hybridMultilevel"/>
    <w:tmpl w:val="02E2E1EE"/>
    <w:lvl w:ilvl="0" w:tplc="7F3C8C6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785" w:hanging="360"/>
      </w:pPr>
    </w:lvl>
    <w:lvl w:ilvl="2" w:tplc="0C09001B" w:tentative="1">
      <w:start w:val="1"/>
      <w:numFmt w:val="lowerRoman"/>
      <w:lvlText w:val="%3."/>
      <w:lvlJc w:val="right"/>
      <w:pPr>
        <w:ind w:left="2505" w:hanging="180"/>
      </w:pPr>
    </w:lvl>
    <w:lvl w:ilvl="3" w:tplc="0C09000F" w:tentative="1">
      <w:start w:val="1"/>
      <w:numFmt w:val="decimal"/>
      <w:lvlText w:val="%4."/>
      <w:lvlJc w:val="left"/>
      <w:pPr>
        <w:ind w:left="3225" w:hanging="360"/>
      </w:pPr>
    </w:lvl>
    <w:lvl w:ilvl="4" w:tplc="0C090019" w:tentative="1">
      <w:start w:val="1"/>
      <w:numFmt w:val="lowerLetter"/>
      <w:lvlText w:val="%5."/>
      <w:lvlJc w:val="left"/>
      <w:pPr>
        <w:ind w:left="3945" w:hanging="360"/>
      </w:pPr>
    </w:lvl>
    <w:lvl w:ilvl="5" w:tplc="0C09001B" w:tentative="1">
      <w:start w:val="1"/>
      <w:numFmt w:val="lowerRoman"/>
      <w:lvlText w:val="%6."/>
      <w:lvlJc w:val="right"/>
      <w:pPr>
        <w:ind w:left="4665" w:hanging="180"/>
      </w:pPr>
    </w:lvl>
    <w:lvl w:ilvl="6" w:tplc="0C09000F" w:tentative="1">
      <w:start w:val="1"/>
      <w:numFmt w:val="decimal"/>
      <w:lvlText w:val="%7."/>
      <w:lvlJc w:val="left"/>
      <w:pPr>
        <w:ind w:left="5385" w:hanging="360"/>
      </w:pPr>
    </w:lvl>
    <w:lvl w:ilvl="7" w:tplc="0C090019" w:tentative="1">
      <w:start w:val="1"/>
      <w:numFmt w:val="lowerLetter"/>
      <w:lvlText w:val="%8."/>
      <w:lvlJc w:val="left"/>
      <w:pPr>
        <w:ind w:left="6105" w:hanging="360"/>
      </w:pPr>
    </w:lvl>
    <w:lvl w:ilvl="8" w:tplc="0C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5"/>
  </w:num>
  <w:num w:numId="2">
    <w:abstractNumId w:val="6"/>
  </w:num>
  <w:num w:numId="3">
    <w:abstractNumId w:val="38"/>
  </w:num>
  <w:num w:numId="4">
    <w:abstractNumId w:val="21"/>
  </w:num>
  <w:num w:numId="5">
    <w:abstractNumId w:val="16"/>
  </w:num>
  <w:num w:numId="6">
    <w:abstractNumId w:val="7"/>
  </w:num>
  <w:num w:numId="7">
    <w:abstractNumId w:val="40"/>
  </w:num>
  <w:num w:numId="8">
    <w:abstractNumId w:val="11"/>
  </w:num>
  <w:num w:numId="9">
    <w:abstractNumId w:val="28"/>
  </w:num>
  <w:num w:numId="10">
    <w:abstractNumId w:val="2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3"/>
  </w:num>
  <w:num w:numId="13">
    <w:abstractNumId w:val="36"/>
  </w:num>
  <w:num w:numId="14">
    <w:abstractNumId w:val="39"/>
  </w:num>
  <w:num w:numId="15">
    <w:abstractNumId w:val="22"/>
  </w:num>
  <w:num w:numId="16">
    <w:abstractNumId w:val="2"/>
  </w:num>
  <w:num w:numId="17">
    <w:abstractNumId w:val="26"/>
  </w:num>
  <w:num w:numId="18">
    <w:abstractNumId w:val="19"/>
  </w:num>
  <w:num w:numId="19">
    <w:abstractNumId w:val="4"/>
  </w:num>
  <w:num w:numId="20">
    <w:abstractNumId w:val="8"/>
  </w:num>
  <w:num w:numId="21">
    <w:abstractNumId w:val="24"/>
  </w:num>
  <w:num w:numId="22">
    <w:abstractNumId w:val="9"/>
  </w:num>
  <w:num w:numId="23">
    <w:abstractNumId w:val="31"/>
  </w:num>
  <w:num w:numId="24">
    <w:abstractNumId w:val="32"/>
  </w:num>
  <w:num w:numId="25">
    <w:abstractNumId w:val="14"/>
  </w:num>
  <w:num w:numId="26">
    <w:abstractNumId w:val="5"/>
  </w:num>
  <w:num w:numId="27">
    <w:abstractNumId w:val="30"/>
  </w:num>
  <w:num w:numId="28">
    <w:abstractNumId w:val="0"/>
  </w:num>
  <w:num w:numId="29">
    <w:abstractNumId w:val="12"/>
  </w:num>
  <w:num w:numId="30">
    <w:abstractNumId w:val="10"/>
  </w:num>
  <w:num w:numId="31">
    <w:abstractNumId w:val="17"/>
  </w:num>
  <w:num w:numId="32">
    <w:abstractNumId w:val="34"/>
  </w:num>
  <w:num w:numId="33">
    <w:abstractNumId w:val="27"/>
  </w:num>
  <w:num w:numId="34">
    <w:abstractNumId w:val="1"/>
  </w:num>
  <w:num w:numId="35">
    <w:abstractNumId w:val="37"/>
  </w:num>
  <w:num w:numId="36">
    <w:abstractNumId w:val="25"/>
  </w:num>
  <w:num w:numId="37">
    <w:abstractNumId w:val="18"/>
  </w:num>
  <w:num w:numId="38">
    <w:abstractNumId w:val="29"/>
  </w:num>
  <w:num w:numId="39">
    <w:abstractNumId w:val="23"/>
  </w:num>
  <w:num w:numId="40">
    <w:abstractNumId w:val="35"/>
  </w:num>
  <w:num w:numId="41">
    <w:abstractNumId w:val="13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F5A"/>
    <w:rsid w:val="00012685"/>
    <w:rsid w:val="0001314A"/>
    <w:rsid w:val="0001449C"/>
    <w:rsid w:val="00025696"/>
    <w:rsid w:val="00034D89"/>
    <w:rsid w:val="000470F3"/>
    <w:rsid w:val="00055A1B"/>
    <w:rsid w:val="000561D5"/>
    <w:rsid w:val="00091514"/>
    <w:rsid w:val="000A30AF"/>
    <w:rsid w:val="000B07B4"/>
    <w:rsid w:val="000C1D98"/>
    <w:rsid w:val="000D32ED"/>
    <w:rsid w:val="000F7C82"/>
    <w:rsid w:val="00112AA7"/>
    <w:rsid w:val="00124970"/>
    <w:rsid w:val="00124D81"/>
    <w:rsid w:val="00132B44"/>
    <w:rsid w:val="00142BB4"/>
    <w:rsid w:val="00164828"/>
    <w:rsid w:val="001669E5"/>
    <w:rsid w:val="00193050"/>
    <w:rsid w:val="00194F9B"/>
    <w:rsid w:val="001A4BF6"/>
    <w:rsid w:val="001B1E29"/>
    <w:rsid w:val="001C719C"/>
    <w:rsid w:val="001F33E8"/>
    <w:rsid w:val="00200E5D"/>
    <w:rsid w:val="0022317D"/>
    <w:rsid w:val="00223AFE"/>
    <w:rsid w:val="00247500"/>
    <w:rsid w:val="00250525"/>
    <w:rsid w:val="00252FB6"/>
    <w:rsid w:val="00256E6F"/>
    <w:rsid w:val="002778D7"/>
    <w:rsid w:val="00277D89"/>
    <w:rsid w:val="00281F92"/>
    <w:rsid w:val="00283C70"/>
    <w:rsid w:val="002848CE"/>
    <w:rsid w:val="002A07E4"/>
    <w:rsid w:val="002A5E83"/>
    <w:rsid w:val="002B240C"/>
    <w:rsid w:val="002B388A"/>
    <w:rsid w:val="002E24A4"/>
    <w:rsid w:val="002F03F2"/>
    <w:rsid w:val="002F3B67"/>
    <w:rsid w:val="002F4E3A"/>
    <w:rsid w:val="00300C2F"/>
    <w:rsid w:val="00300C3E"/>
    <w:rsid w:val="003223F7"/>
    <w:rsid w:val="003415EC"/>
    <w:rsid w:val="00347510"/>
    <w:rsid w:val="003706A4"/>
    <w:rsid w:val="0037133F"/>
    <w:rsid w:val="00372F51"/>
    <w:rsid w:val="0037460E"/>
    <w:rsid w:val="00375ECC"/>
    <w:rsid w:val="003773AF"/>
    <w:rsid w:val="00377A47"/>
    <w:rsid w:val="003940D8"/>
    <w:rsid w:val="003E060F"/>
    <w:rsid w:val="003F094B"/>
    <w:rsid w:val="00400023"/>
    <w:rsid w:val="00417BBC"/>
    <w:rsid w:val="00425243"/>
    <w:rsid w:val="004312AA"/>
    <w:rsid w:val="004465CB"/>
    <w:rsid w:val="00454F0B"/>
    <w:rsid w:val="0048627D"/>
    <w:rsid w:val="00494B55"/>
    <w:rsid w:val="00495191"/>
    <w:rsid w:val="00496169"/>
    <w:rsid w:val="004A3ECD"/>
    <w:rsid w:val="004A52E0"/>
    <w:rsid w:val="004B146A"/>
    <w:rsid w:val="004D4502"/>
    <w:rsid w:val="00516487"/>
    <w:rsid w:val="00532DE6"/>
    <w:rsid w:val="0054336C"/>
    <w:rsid w:val="00555F79"/>
    <w:rsid w:val="00563D59"/>
    <w:rsid w:val="005663B0"/>
    <w:rsid w:val="00566978"/>
    <w:rsid w:val="00583B15"/>
    <w:rsid w:val="00590EEB"/>
    <w:rsid w:val="005A2118"/>
    <w:rsid w:val="005A6300"/>
    <w:rsid w:val="005B60AB"/>
    <w:rsid w:val="005D3982"/>
    <w:rsid w:val="005E3056"/>
    <w:rsid w:val="005E6766"/>
    <w:rsid w:val="005E68C2"/>
    <w:rsid w:val="006054E8"/>
    <w:rsid w:val="00615AEF"/>
    <w:rsid w:val="00624F3E"/>
    <w:rsid w:val="00626212"/>
    <w:rsid w:val="00634E1C"/>
    <w:rsid w:val="00644706"/>
    <w:rsid w:val="00645676"/>
    <w:rsid w:val="00651B76"/>
    <w:rsid w:val="00683A12"/>
    <w:rsid w:val="00694305"/>
    <w:rsid w:val="006A1249"/>
    <w:rsid w:val="006A2721"/>
    <w:rsid w:val="006A429D"/>
    <w:rsid w:val="006B579C"/>
    <w:rsid w:val="006C18BB"/>
    <w:rsid w:val="0070304E"/>
    <w:rsid w:val="00703A45"/>
    <w:rsid w:val="00711365"/>
    <w:rsid w:val="00725B52"/>
    <w:rsid w:val="00726395"/>
    <w:rsid w:val="00733771"/>
    <w:rsid w:val="00763888"/>
    <w:rsid w:val="00764F0C"/>
    <w:rsid w:val="00771668"/>
    <w:rsid w:val="007A582D"/>
    <w:rsid w:val="007A6AA9"/>
    <w:rsid w:val="007B49D9"/>
    <w:rsid w:val="007E2297"/>
    <w:rsid w:val="007F3773"/>
    <w:rsid w:val="007F53D0"/>
    <w:rsid w:val="00801319"/>
    <w:rsid w:val="00802075"/>
    <w:rsid w:val="00825C81"/>
    <w:rsid w:val="00827F5A"/>
    <w:rsid w:val="00842F00"/>
    <w:rsid w:val="008534B1"/>
    <w:rsid w:val="00864ECB"/>
    <w:rsid w:val="00866D53"/>
    <w:rsid w:val="0086788B"/>
    <w:rsid w:val="00870DAE"/>
    <w:rsid w:val="008811E3"/>
    <w:rsid w:val="008A461C"/>
    <w:rsid w:val="008D1F99"/>
    <w:rsid w:val="008E11F2"/>
    <w:rsid w:val="00902587"/>
    <w:rsid w:val="009053F3"/>
    <w:rsid w:val="0091582C"/>
    <w:rsid w:val="00921C30"/>
    <w:rsid w:val="00931343"/>
    <w:rsid w:val="009431B1"/>
    <w:rsid w:val="00943A96"/>
    <w:rsid w:val="009658B8"/>
    <w:rsid w:val="00992E84"/>
    <w:rsid w:val="009A644C"/>
    <w:rsid w:val="009D0536"/>
    <w:rsid w:val="009D46AB"/>
    <w:rsid w:val="009F7B16"/>
    <w:rsid w:val="00A13269"/>
    <w:rsid w:val="00A24617"/>
    <w:rsid w:val="00A83A69"/>
    <w:rsid w:val="00A84167"/>
    <w:rsid w:val="00A84C62"/>
    <w:rsid w:val="00AC5498"/>
    <w:rsid w:val="00AE5247"/>
    <w:rsid w:val="00B13F3E"/>
    <w:rsid w:val="00B54137"/>
    <w:rsid w:val="00B54349"/>
    <w:rsid w:val="00B60A0A"/>
    <w:rsid w:val="00B83A42"/>
    <w:rsid w:val="00B934C1"/>
    <w:rsid w:val="00B96781"/>
    <w:rsid w:val="00BA6474"/>
    <w:rsid w:val="00BA7044"/>
    <w:rsid w:val="00BB0246"/>
    <w:rsid w:val="00BB610C"/>
    <w:rsid w:val="00BC6713"/>
    <w:rsid w:val="00BD4FDD"/>
    <w:rsid w:val="00BE7263"/>
    <w:rsid w:val="00BF0ACB"/>
    <w:rsid w:val="00BF20B8"/>
    <w:rsid w:val="00C037EA"/>
    <w:rsid w:val="00C06466"/>
    <w:rsid w:val="00C06C49"/>
    <w:rsid w:val="00C12DF5"/>
    <w:rsid w:val="00C209E3"/>
    <w:rsid w:val="00C3249B"/>
    <w:rsid w:val="00C36F6A"/>
    <w:rsid w:val="00C410B5"/>
    <w:rsid w:val="00C450DA"/>
    <w:rsid w:val="00C53DF0"/>
    <w:rsid w:val="00C62B66"/>
    <w:rsid w:val="00C64BC7"/>
    <w:rsid w:val="00C74A55"/>
    <w:rsid w:val="00C76E6D"/>
    <w:rsid w:val="00C81C4B"/>
    <w:rsid w:val="00C83193"/>
    <w:rsid w:val="00C95233"/>
    <w:rsid w:val="00CB6FF7"/>
    <w:rsid w:val="00CC0AA3"/>
    <w:rsid w:val="00D04206"/>
    <w:rsid w:val="00D34526"/>
    <w:rsid w:val="00D655F6"/>
    <w:rsid w:val="00D71C88"/>
    <w:rsid w:val="00D80A04"/>
    <w:rsid w:val="00D82F0C"/>
    <w:rsid w:val="00D84107"/>
    <w:rsid w:val="00D868A0"/>
    <w:rsid w:val="00D923C7"/>
    <w:rsid w:val="00D941CF"/>
    <w:rsid w:val="00D95F90"/>
    <w:rsid w:val="00DA3B54"/>
    <w:rsid w:val="00DD0132"/>
    <w:rsid w:val="00DD2F2C"/>
    <w:rsid w:val="00DD5A1C"/>
    <w:rsid w:val="00DD6728"/>
    <w:rsid w:val="00DD6AF5"/>
    <w:rsid w:val="00DF00D7"/>
    <w:rsid w:val="00DF0A23"/>
    <w:rsid w:val="00DF7B7D"/>
    <w:rsid w:val="00E14E28"/>
    <w:rsid w:val="00E26A12"/>
    <w:rsid w:val="00E305EE"/>
    <w:rsid w:val="00E50946"/>
    <w:rsid w:val="00E52A93"/>
    <w:rsid w:val="00E661BA"/>
    <w:rsid w:val="00E67122"/>
    <w:rsid w:val="00E830CD"/>
    <w:rsid w:val="00E90571"/>
    <w:rsid w:val="00E9687D"/>
    <w:rsid w:val="00E971B6"/>
    <w:rsid w:val="00EB0EAD"/>
    <w:rsid w:val="00EB2A18"/>
    <w:rsid w:val="00EB3F40"/>
    <w:rsid w:val="00EC3325"/>
    <w:rsid w:val="00F01EC0"/>
    <w:rsid w:val="00F03BBC"/>
    <w:rsid w:val="00F03F07"/>
    <w:rsid w:val="00F040EB"/>
    <w:rsid w:val="00F13BA9"/>
    <w:rsid w:val="00F16B1E"/>
    <w:rsid w:val="00F31621"/>
    <w:rsid w:val="00F33B9E"/>
    <w:rsid w:val="00F375D6"/>
    <w:rsid w:val="00F963D8"/>
    <w:rsid w:val="00F96F6E"/>
    <w:rsid w:val="00FA28A9"/>
    <w:rsid w:val="00FA5D6E"/>
    <w:rsid w:val="00FC0567"/>
    <w:rsid w:val="00FC2A5B"/>
    <w:rsid w:val="00FC4FF3"/>
    <w:rsid w:val="00FD3F9C"/>
    <w:rsid w:val="00FE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."/>
  <w:listSeparator w:val=","/>
  <w14:docId w14:val="024FD1BB"/>
  <w15:docId w15:val="{6C455156-FB48-46B3-9F2A-ED4647C5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9E"/>
    <w:rPr>
      <w:rFonts w:ascii="Century Schoolbook" w:eastAsia="Calibri" w:hAnsi="Century Schoolbook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qFormat/>
    <w:rsid w:val="00DF7B7D"/>
    <w:pPr>
      <w:ind w:left="567" w:hanging="567"/>
    </w:pPr>
  </w:style>
  <w:style w:type="paragraph" w:customStyle="1" w:styleId="Parta">
    <w:name w:val="Part a"/>
    <w:basedOn w:val="Question"/>
    <w:qFormat/>
    <w:rsid w:val="00DF7B7D"/>
    <w:pPr>
      <w:ind w:left="1134"/>
    </w:pPr>
  </w:style>
  <w:style w:type="paragraph" w:customStyle="1" w:styleId="parti">
    <w:name w:val="part i"/>
    <w:basedOn w:val="Parta"/>
    <w:qFormat/>
    <w:rsid w:val="00DF7B7D"/>
    <w:pPr>
      <w:ind w:left="1701"/>
    </w:pPr>
  </w:style>
  <w:style w:type="paragraph" w:customStyle="1" w:styleId="marks">
    <w:name w:val="marks"/>
    <w:basedOn w:val="parti"/>
    <w:qFormat/>
    <w:rsid w:val="00DF7B7D"/>
    <w:pPr>
      <w:jc w:val="right"/>
    </w:pPr>
  </w:style>
  <w:style w:type="paragraph" w:customStyle="1" w:styleId="Examquestion">
    <w:name w:val="Exam question"/>
    <w:basedOn w:val="Normal"/>
    <w:qFormat/>
    <w:rsid w:val="00C037EA"/>
    <w:pPr>
      <w:tabs>
        <w:tab w:val="right" w:pos="9072"/>
      </w:tabs>
      <w:spacing w:after="0" w:line="240" w:lineRule="auto"/>
    </w:pPr>
    <w:rPr>
      <w:rFonts w:ascii="Arial" w:eastAsia="Times New Roman" w:hAnsi="Arial" w:cs="Arial"/>
      <w:sz w:val="22"/>
      <w:szCs w:val="20"/>
      <w:lang w:val="en-US"/>
    </w:rPr>
  </w:style>
  <w:style w:type="paragraph" w:customStyle="1" w:styleId="HeaderFooter">
    <w:name w:val="Header/Footer"/>
    <w:basedOn w:val="Header"/>
    <w:qFormat/>
    <w:rsid w:val="00BB0246"/>
    <w:rPr>
      <w:rFonts w:ascii="Arial" w:eastAsia="Times New Roman" w:hAnsi="Arial"/>
      <w:b/>
      <w:sz w:val="22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B0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246"/>
    <w:rPr>
      <w:rFonts w:ascii="Century Schoolbook" w:eastAsia="Calibri" w:hAnsi="Century Schoolbook" w:cs="Times New Roman"/>
      <w:sz w:val="24"/>
    </w:rPr>
  </w:style>
  <w:style w:type="paragraph" w:customStyle="1" w:styleId="PartA0">
    <w:name w:val="Part A"/>
    <w:basedOn w:val="Question"/>
    <w:qFormat/>
    <w:rsid w:val="00827F5A"/>
    <w:pPr>
      <w:tabs>
        <w:tab w:val="left" w:pos="567"/>
      </w:tabs>
      <w:ind w:left="113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7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F5A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4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83C70"/>
    <w:pPr>
      <w:spacing w:after="0" w:line="240" w:lineRule="auto"/>
    </w:pPr>
    <w:rPr>
      <w:rFonts w:ascii="Century Schoolbook" w:eastAsia="Calibri" w:hAnsi="Century Schoolbook" w:cs="Times New Roman"/>
      <w:sz w:val="24"/>
    </w:rPr>
  </w:style>
  <w:style w:type="paragraph" w:styleId="ListParagraph">
    <w:name w:val="List Paragraph"/>
    <w:basedOn w:val="Normal"/>
    <w:uiPriority w:val="34"/>
    <w:qFormat/>
    <w:rsid w:val="0091582C"/>
    <w:pPr>
      <w:ind w:left="720"/>
      <w:contextualSpacing/>
    </w:pPr>
  </w:style>
  <w:style w:type="paragraph" w:customStyle="1" w:styleId="single">
    <w:name w:val="single"/>
    <w:basedOn w:val="Normal"/>
    <w:link w:val="singleChar"/>
    <w:rsid w:val="001669E5"/>
    <w:pPr>
      <w:spacing w:after="0" w:line="240" w:lineRule="auto"/>
      <w:ind w:left="567" w:hanging="567"/>
      <w:jc w:val="both"/>
    </w:pPr>
    <w:rPr>
      <w:rFonts w:ascii="Times New Roman" w:eastAsia="Times New Roman" w:hAnsi="Times New Roman"/>
      <w:sz w:val="22"/>
      <w:szCs w:val="24"/>
      <w:lang w:eastAsia="en-AU"/>
    </w:rPr>
  </w:style>
  <w:style w:type="character" w:customStyle="1" w:styleId="singleChar">
    <w:name w:val="single Char"/>
    <w:basedOn w:val="DefaultParagraphFont"/>
    <w:link w:val="single"/>
    <w:rsid w:val="001669E5"/>
    <w:rPr>
      <w:rFonts w:ascii="Times New Roman" w:eastAsia="Times New Roman" w:hAnsi="Times New Roman" w:cs="Times New Roman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moran\AppData\Roaming\Microsoft\Templates\Tes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C1BEA-600C-4544-B7A8-173E61492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 Template</Template>
  <TotalTime>1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Hilda's Anglican School for Girls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ymoran</dc:creator>
  <cp:lastModifiedBy>Hamilton Stott</cp:lastModifiedBy>
  <cp:revision>2</cp:revision>
  <cp:lastPrinted>2016-05-30T11:48:00Z</cp:lastPrinted>
  <dcterms:created xsi:type="dcterms:W3CDTF">2021-09-01T03:17:00Z</dcterms:created>
  <dcterms:modified xsi:type="dcterms:W3CDTF">2021-09-01T03:17:00Z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