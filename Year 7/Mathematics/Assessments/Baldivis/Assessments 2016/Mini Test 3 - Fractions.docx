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837653" w14:textId="77777777" w:rsidR="00B72BA9" w:rsidRPr="0098037F" w:rsidRDefault="00C57605" w:rsidP="00C57605">
      <w:pPr>
        <w:jc w:val="center"/>
      </w:pPr>
      <w:r w:rsidRPr="0098037F">
        <w:t>Year 7 Mathematics</w:t>
      </w:r>
    </w:p>
    <w:p w14:paraId="355F0B85" w14:textId="03AE6CA4" w:rsidR="00C57605" w:rsidRPr="0098037F" w:rsidRDefault="00F13652" w:rsidP="00C57605">
      <w:pPr>
        <w:jc w:val="center"/>
      </w:pPr>
      <w:r w:rsidRPr="0098037F">
        <w:t xml:space="preserve">Mini </w:t>
      </w:r>
      <w:r w:rsidR="00C57605" w:rsidRPr="0098037F">
        <w:t xml:space="preserve">Test </w:t>
      </w:r>
      <w:r w:rsidR="00E544E8" w:rsidRPr="0098037F">
        <w:t xml:space="preserve">3 </w:t>
      </w:r>
      <w:r w:rsidR="00C57605" w:rsidRPr="0098037F">
        <w:t>– Fractions</w:t>
      </w:r>
      <w:r w:rsidR="00704ADF">
        <w:t xml:space="preserve"> </w:t>
      </w:r>
      <w:r w:rsidR="0026014B" w:rsidRPr="0098037F">
        <w:t>- 2016</w:t>
      </w:r>
    </w:p>
    <w:p w14:paraId="1A49BE17" w14:textId="4B7354DB" w:rsidR="00C57605" w:rsidRPr="0098037F" w:rsidRDefault="00704ADF" w:rsidP="00C57605">
      <w:pPr>
        <w:jc w:val="center"/>
      </w:pPr>
      <w:r>
        <w:t>1 A4 Page of notes, 1 sided.</w:t>
      </w:r>
      <w:r w:rsidR="002E7321">
        <w:tab/>
      </w:r>
      <w:r w:rsidR="002E7321">
        <w:tab/>
      </w:r>
      <w:r w:rsidR="002E7321">
        <w:tab/>
      </w:r>
      <w:r w:rsidR="002E7321">
        <w:tab/>
        <w:t>Time: 30 mins</w:t>
      </w:r>
      <w:bookmarkStart w:id="0" w:name="_GoBack"/>
      <w:bookmarkEnd w:id="0"/>
    </w:p>
    <w:p w14:paraId="1A0E4ADB" w14:textId="77777777" w:rsidR="00931FD3" w:rsidRPr="0098037F" w:rsidRDefault="00931FD3" w:rsidP="00C57605">
      <w:pPr>
        <w:jc w:val="center"/>
      </w:pPr>
    </w:p>
    <w:p w14:paraId="315A6683" w14:textId="3F36BBDB" w:rsidR="00C57605" w:rsidRPr="0098037F" w:rsidRDefault="00C57605" w:rsidP="00FC6887">
      <w:pPr>
        <w:jc w:val="center"/>
      </w:pPr>
      <w:r w:rsidRPr="0098037F">
        <w:t>Name</w:t>
      </w:r>
      <w:proofErr w:type="gramStart"/>
      <w:r w:rsidRPr="0098037F">
        <w:t>:_</w:t>
      </w:r>
      <w:proofErr w:type="gramEnd"/>
      <w:r w:rsidRPr="0098037F">
        <w:t xml:space="preserve">______________________  Class:_________________  Mark: </w:t>
      </w:r>
      <w:r w:rsidR="00F24F0B" w:rsidRPr="0098037F">
        <w:tab/>
      </w:r>
      <w:r w:rsidR="00F24F0B" w:rsidRPr="0098037F">
        <w:tab/>
        <w:t>/</w:t>
      </w:r>
      <w:r w:rsidR="00667FB6">
        <w:t>27</w:t>
      </w:r>
    </w:p>
    <w:p w14:paraId="741B76D8" w14:textId="77777777" w:rsidR="00C57605" w:rsidRPr="0098037F" w:rsidRDefault="00C57605" w:rsidP="00C57605"/>
    <w:p w14:paraId="5CAB32B4" w14:textId="77777777" w:rsidR="0050666C" w:rsidRPr="0098037F" w:rsidRDefault="0050666C" w:rsidP="00C57605">
      <w:pPr>
        <w:pStyle w:val="ListParagraph"/>
        <w:numPr>
          <w:ilvl w:val="0"/>
          <w:numId w:val="1"/>
        </w:numPr>
      </w:pPr>
      <w:r w:rsidRPr="0098037F">
        <w:t>Which fraction is larger?</w:t>
      </w:r>
    </w:p>
    <w:p w14:paraId="2EC51582" w14:textId="77777777" w:rsidR="0050666C" w:rsidRPr="0098037F" w:rsidRDefault="0050666C" w:rsidP="0050666C">
      <w:pPr>
        <w:ind w:left="360"/>
      </w:pPr>
    </w:p>
    <w:p w14:paraId="59D6E834" w14:textId="77777777" w:rsidR="0050666C" w:rsidRPr="0098037F" w:rsidRDefault="002E7321" w:rsidP="006561BC">
      <w:pPr>
        <w:pStyle w:val="ListParagraph"/>
        <w:numPr>
          <w:ilvl w:val="0"/>
          <w:numId w:val="11"/>
        </w:numPr>
        <w:spacing w:line="24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50666C" w:rsidRPr="0098037F">
        <w:t xml:space="preserve">          </w:t>
      </w:r>
      <w:r w:rsidR="005D6CA5" w:rsidRPr="0098037F">
        <w:t xml:space="preserve">    </w:t>
      </w:r>
      <w:proofErr w:type="gramStart"/>
      <w:r w:rsidR="0050666C" w:rsidRPr="0098037F">
        <w:t>or</w:t>
      </w:r>
      <w:proofErr w:type="gramEnd"/>
      <w:r w:rsidR="0050666C" w:rsidRPr="0098037F">
        <w:t xml:space="preserve">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50666C" w:rsidRPr="0098037F">
        <w:t xml:space="preserve">      ?</w:t>
      </w:r>
      <w:r w:rsidR="0027046B" w:rsidRPr="0098037F">
        <w:t xml:space="preserve"> </w:t>
      </w:r>
    </w:p>
    <w:p w14:paraId="2496F3C6" w14:textId="77777777" w:rsidR="006561BC" w:rsidRPr="0098037F" w:rsidRDefault="006561BC" w:rsidP="006561BC">
      <w:pPr>
        <w:pStyle w:val="ListParagraph"/>
        <w:spacing w:line="240" w:lineRule="auto"/>
        <w:ind w:left="1080"/>
      </w:pPr>
    </w:p>
    <w:p w14:paraId="4E12C773" w14:textId="77777777" w:rsidR="006561BC" w:rsidRPr="0098037F" w:rsidRDefault="002E7321" w:rsidP="006561BC">
      <w:pPr>
        <w:pStyle w:val="ListParagraph"/>
        <w:numPr>
          <w:ilvl w:val="0"/>
          <w:numId w:val="11"/>
        </w:numPr>
        <w:spacing w:line="24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</m:t>
        </m:r>
      </m:oMath>
      <w:r w:rsidR="0050666C" w:rsidRPr="0098037F">
        <w:t xml:space="preserve">    </w:t>
      </w:r>
      <w:r w:rsidR="004123D0" w:rsidRPr="0098037F">
        <w:t xml:space="preserve">    </w:t>
      </w:r>
      <w:r w:rsidR="0050666C" w:rsidRPr="0098037F">
        <w:t xml:space="preserve"> </w:t>
      </w:r>
      <w:r w:rsidR="004123D0" w:rsidRPr="0098037F">
        <w:t xml:space="preserve"> </w:t>
      </w:r>
      <w:r w:rsidR="00B617A7" w:rsidRPr="0098037F">
        <w:t xml:space="preserve">  </w:t>
      </w:r>
      <w:proofErr w:type="gramStart"/>
      <w:r w:rsidR="0050666C" w:rsidRPr="0098037F">
        <w:t>or</w:t>
      </w:r>
      <w:proofErr w:type="gramEnd"/>
      <w:r w:rsidR="0050666C" w:rsidRPr="0098037F">
        <w:t xml:space="preserve">          </w:t>
      </w:r>
      <w:r w:rsidR="004123D0" w:rsidRPr="0098037F">
        <w:t xml:space="preserve">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B617A7" w:rsidRPr="0098037F">
        <w:rPr>
          <w:rFonts w:eastAsiaTheme="minorEastAsia"/>
        </w:rPr>
        <w:t xml:space="preserve"> </w:t>
      </w:r>
      <w:r w:rsidR="0050666C" w:rsidRPr="0098037F">
        <w:t xml:space="preserve">   ?</w:t>
      </w:r>
    </w:p>
    <w:p w14:paraId="417A5C6C" w14:textId="77777777" w:rsidR="006561BC" w:rsidRPr="0098037F" w:rsidRDefault="006561BC" w:rsidP="006561BC">
      <w:pPr>
        <w:pStyle w:val="ListParagraph"/>
        <w:spacing w:line="240" w:lineRule="auto"/>
      </w:pPr>
    </w:p>
    <w:p w14:paraId="0E386651" w14:textId="77777777" w:rsidR="006561BC" w:rsidRPr="0098037F" w:rsidRDefault="002E7321" w:rsidP="006561BC">
      <w:pPr>
        <w:pStyle w:val="ListParagraph"/>
        <w:numPr>
          <w:ilvl w:val="0"/>
          <w:numId w:val="11"/>
        </w:numPr>
        <w:spacing w:line="24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</m:t>
        </m:r>
      </m:oMath>
      <w:r w:rsidR="00BF35B6" w:rsidRPr="0098037F">
        <w:t xml:space="preserve">   </w:t>
      </w:r>
      <w:r w:rsidR="004123D0" w:rsidRPr="0098037F">
        <w:t xml:space="preserve">      </w:t>
      </w:r>
      <w:r w:rsidR="00B617A7" w:rsidRPr="0098037F">
        <w:t xml:space="preserve"> </w:t>
      </w:r>
      <w:r w:rsidR="004123D0" w:rsidRPr="0098037F">
        <w:t xml:space="preserve"> </w:t>
      </w:r>
      <w:r w:rsidR="00B617A7" w:rsidRPr="0098037F">
        <w:t xml:space="preserve"> </w:t>
      </w:r>
      <w:proofErr w:type="gramStart"/>
      <w:r w:rsidR="00BF35B6" w:rsidRPr="0098037F">
        <w:t>or</w:t>
      </w:r>
      <w:proofErr w:type="gramEnd"/>
      <w:r w:rsidR="00BF35B6" w:rsidRPr="0098037F">
        <w:t xml:space="preserve">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 xml:space="preserve">10 </m:t>
            </m:r>
          </m:den>
        </m:f>
      </m:oMath>
      <w:r w:rsidR="004123D0" w:rsidRPr="0098037F">
        <w:t xml:space="preserve"> </w:t>
      </w:r>
      <w:r w:rsidR="00B617A7" w:rsidRPr="0098037F">
        <w:t xml:space="preserve">  </w:t>
      </w:r>
      <w:r w:rsidR="00BF35B6" w:rsidRPr="0098037F">
        <w:t>?</w:t>
      </w:r>
    </w:p>
    <w:p w14:paraId="24B9E50E" w14:textId="77777777" w:rsidR="006561BC" w:rsidRPr="0098037F" w:rsidRDefault="006561BC" w:rsidP="006561BC">
      <w:pPr>
        <w:pStyle w:val="ListParagraph"/>
        <w:spacing w:line="240" w:lineRule="auto"/>
      </w:pPr>
    </w:p>
    <w:p w14:paraId="0A950356" w14:textId="77777777" w:rsidR="006561BC" w:rsidRPr="0098037F" w:rsidRDefault="006561BC" w:rsidP="006561BC">
      <w:pPr>
        <w:pStyle w:val="ListParagraph"/>
        <w:spacing w:line="240" w:lineRule="auto"/>
        <w:ind w:left="1080"/>
      </w:pPr>
    </w:p>
    <w:p w14:paraId="11ADA508" w14:textId="77777777" w:rsidR="00BF35B6" w:rsidRPr="0098037F" w:rsidRDefault="002E7321" w:rsidP="006561BC">
      <w:pPr>
        <w:pStyle w:val="ListParagraph"/>
        <w:numPr>
          <w:ilvl w:val="0"/>
          <w:numId w:val="11"/>
        </w:numPr>
        <w:spacing w:line="24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  <w:r w:rsidR="00BF35B6" w:rsidRPr="0098037F">
        <w:t xml:space="preserve">   </w:t>
      </w:r>
      <w:r w:rsidR="004123D0" w:rsidRPr="0098037F">
        <w:t xml:space="preserve">      </w:t>
      </w:r>
      <w:r w:rsidR="00B617A7" w:rsidRPr="0098037F">
        <w:t xml:space="preserve">  </w:t>
      </w:r>
      <w:proofErr w:type="gramStart"/>
      <w:r w:rsidR="00B617A7" w:rsidRPr="0098037F">
        <w:t>or</w:t>
      </w:r>
      <w:proofErr w:type="gramEnd"/>
      <w:r w:rsidR="00BF35B6" w:rsidRPr="0098037F">
        <w:t xml:space="preserve">         </w:t>
      </w:r>
      <w:r w:rsidR="004123D0" w:rsidRPr="0098037F">
        <w:t xml:space="preserve">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</m:t>
        </m:r>
      </m:oMath>
      <w:r w:rsidR="00BF35B6" w:rsidRPr="0098037F">
        <w:t xml:space="preserve">  ?</w:t>
      </w:r>
    </w:p>
    <w:p w14:paraId="4DA0CC84" w14:textId="77777777" w:rsidR="006561BC" w:rsidRPr="0098037F" w:rsidRDefault="006561BC" w:rsidP="006561BC">
      <w:pPr>
        <w:pStyle w:val="ListParagraph"/>
        <w:spacing w:line="240" w:lineRule="auto"/>
        <w:ind w:left="7920"/>
      </w:pPr>
      <w:r w:rsidRPr="0098037F">
        <w:t>(2 Marks)</w:t>
      </w:r>
    </w:p>
    <w:p w14:paraId="2CD2CF07" w14:textId="77777777" w:rsidR="00BF35B6" w:rsidRPr="0098037F" w:rsidRDefault="00BF35B6" w:rsidP="00BF35B6">
      <w:pPr>
        <w:pStyle w:val="ListParagraph"/>
      </w:pPr>
    </w:p>
    <w:p w14:paraId="2E5D08AD" w14:textId="77777777" w:rsidR="0050666C" w:rsidRPr="0098037F" w:rsidRDefault="00BF35B6" w:rsidP="00BF35B6">
      <w:pPr>
        <w:pStyle w:val="ListParagraph"/>
        <w:numPr>
          <w:ilvl w:val="0"/>
          <w:numId w:val="1"/>
        </w:numPr>
      </w:pPr>
      <w:r w:rsidRPr="0098037F">
        <w:t xml:space="preserve"> Order from </w:t>
      </w:r>
      <w:r w:rsidRPr="0098037F">
        <w:rPr>
          <w:b/>
        </w:rPr>
        <w:t>smallest</w:t>
      </w:r>
      <w:r w:rsidRPr="0098037F">
        <w:t xml:space="preserve"> to largest.</w:t>
      </w:r>
    </w:p>
    <w:p w14:paraId="4222931D" w14:textId="77777777" w:rsidR="00B617A7" w:rsidRPr="0098037F" w:rsidRDefault="00B617A7" w:rsidP="00B617A7">
      <w:pPr>
        <w:pStyle w:val="ListParagraph"/>
      </w:pPr>
    </w:p>
    <w:p w14:paraId="43729734" w14:textId="77777777" w:rsidR="00BF35B6" w:rsidRPr="0098037F" w:rsidRDefault="002E7321" w:rsidP="00BF35B6">
      <w:pPr>
        <w:pStyle w:val="ListParagraph"/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</m:t>
        </m:r>
      </m:oMath>
      <w:r w:rsidR="00BF35B6" w:rsidRPr="0098037F">
        <w:t>,</w:t>
      </w:r>
      <w:r w:rsidR="00B617A7" w:rsidRPr="0098037F">
        <w:t xml:space="preserve"> </w:t>
      </w:r>
      <w:r w:rsidR="00BF35B6" w:rsidRPr="0098037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B617A7" w:rsidRPr="0098037F">
        <w:rPr>
          <w:rFonts w:eastAsiaTheme="minorEastAsia"/>
        </w:rPr>
        <w:t xml:space="preserve"> </w:t>
      </w:r>
      <w:r w:rsidR="00BF35B6" w:rsidRPr="0098037F">
        <w:t>,</w:t>
      </w:r>
      <w:r w:rsidR="00B617A7" w:rsidRPr="0098037F">
        <w:t xml:space="preserve">  </w:t>
      </w:r>
      <w:r w:rsidR="00BF35B6" w:rsidRPr="0098037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BF35B6" w:rsidRPr="0098037F">
        <w:t xml:space="preserve"> </w:t>
      </w:r>
    </w:p>
    <w:p w14:paraId="1E1F6D4D" w14:textId="77777777" w:rsidR="00BF35B6" w:rsidRPr="0098037F" w:rsidRDefault="00BF35B6" w:rsidP="00BF35B6"/>
    <w:p w14:paraId="36B0DA6C" w14:textId="77777777" w:rsidR="00BF35B6" w:rsidRPr="0098037F" w:rsidRDefault="002E7321" w:rsidP="00BF35B6">
      <w:pPr>
        <w:pStyle w:val="ListParagraph"/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BF35B6" w:rsidRPr="0098037F">
        <w:t xml:space="preserve"> </w:t>
      </w:r>
      <m:oMath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 xml:space="preserve"> 3 </m:t>
            </m:r>
          </m:den>
        </m:f>
      </m:oMath>
      <w:r w:rsidR="00BF35B6" w:rsidRPr="0098037F">
        <w:t>,</w:t>
      </w:r>
      <w:r w:rsidR="00B617A7" w:rsidRPr="0098037F">
        <w:t xml:space="preserve">  </w:t>
      </w:r>
      <w:r w:rsidR="00BF35B6" w:rsidRPr="0098037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39B82498" w14:textId="77777777" w:rsidR="00BF35B6" w:rsidRPr="0098037F" w:rsidRDefault="00BF35B6" w:rsidP="00BF35B6">
      <w:pPr>
        <w:pStyle w:val="ListParagraph"/>
      </w:pPr>
    </w:p>
    <w:p w14:paraId="6860C05F" w14:textId="77777777" w:rsidR="00BF35B6" w:rsidRPr="0098037F" w:rsidRDefault="00BF35B6" w:rsidP="00BF35B6"/>
    <w:p w14:paraId="62C0DE97" w14:textId="77777777" w:rsidR="00BF35B6" w:rsidRPr="0098037F" w:rsidRDefault="00BF35B6" w:rsidP="00BF35B6"/>
    <w:p w14:paraId="0E38B92B" w14:textId="5925D3D3" w:rsidR="001310F9" w:rsidRDefault="001310F9" w:rsidP="001310F9">
      <w:pPr>
        <w:ind w:left="720"/>
      </w:pPr>
    </w:p>
    <w:p w14:paraId="1B3C25F0" w14:textId="77777777" w:rsidR="001310F9" w:rsidRDefault="001310F9" w:rsidP="0050666C">
      <w:pPr>
        <w:ind w:left="360"/>
      </w:pPr>
    </w:p>
    <w:p w14:paraId="1C283E25" w14:textId="31245035" w:rsidR="00C57605" w:rsidRPr="0098037F" w:rsidRDefault="00C57605" w:rsidP="001310F9">
      <w:pPr>
        <w:ind w:left="360"/>
        <w:jc w:val="right"/>
      </w:pPr>
      <w:r w:rsidRPr="0098037F">
        <w:tab/>
      </w:r>
      <w:r w:rsidRPr="0098037F">
        <w:tab/>
      </w:r>
      <w:r w:rsidR="00BF35B6" w:rsidRPr="0098037F">
        <w:t xml:space="preserve">                                                                                                        </w:t>
      </w:r>
      <w:r w:rsidR="0098037F">
        <w:tab/>
      </w:r>
      <w:r w:rsidR="00BF35B6" w:rsidRPr="0098037F">
        <w:t xml:space="preserve"> </w:t>
      </w:r>
      <w:r w:rsidR="00F13652" w:rsidRPr="0098037F">
        <w:t>(</w:t>
      </w:r>
      <w:r w:rsidR="006561BC" w:rsidRPr="0098037F">
        <w:t>2</w:t>
      </w:r>
      <w:r w:rsidRPr="0098037F">
        <w:t xml:space="preserve"> marks</w:t>
      </w:r>
      <w:r w:rsidR="00F13652" w:rsidRPr="0098037F">
        <w:t>)</w:t>
      </w:r>
    </w:p>
    <w:p w14:paraId="2EA5EE5D" w14:textId="77777777" w:rsidR="00C9717B" w:rsidRPr="0098037F" w:rsidRDefault="00A66001" w:rsidP="0027046B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98037F">
        <w:lastRenderedPageBreak/>
        <w:t>Evaluate the following leav</w:t>
      </w:r>
      <w:r w:rsidR="00EA5DEC" w:rsidRPr="0098037F">
        <w:t>ing your answers as simplified P</w:t>
      </w:r>
      <w:r w:rsidRPr="0098037F">
        <w:t>r</w:t>
      </w:r>
      <w:r w:rsidR="00EA5DEC" w:rsidRPr="0098037F">
        <w:t>oper Fractions or Mixed Numbers</w:t>
      </w:r>
      <w:r w:rsidR="008E13DD" w:rsidRPr="0098037F">
        <w:tab/>
      </w:r>
      <w:r w:rsidR="008E13DD" w:rsidRPr="0098037F">
        <w:tab/>
      </w:r>
      <w:r w:rsidR="008E13DD" w:rsidRPr="0098037F">
        <w:tab/>
      </w:r>
      <w:r w:rsidR="008E13DD" w:rsidRPr="0098037F">
        <w:tab/>
      </w:r>
      <w:r w:rsidR="008E13DD" w:rsidRPr="0098037F">
        <w:tab/>
      </w:r>
      <w:r w:rsidR="008E13DD" w:rsidRPr="0098037F">
        <w:tab/>
      </w:r>
      <w:r w:rsidR="008E13DD" w:rsidRPr="0098037F">
        <w:tab/>
      </w:r>
    </w:p>
    <w:p w14:paraId="2EB626AD" w14:textId="77777777" w:rsidR="00EA5DEC" w:rsidRPr="0098037F" w:rsidRDefault="00EA5DEC" w:rsidP="00EA5DEC">
      <w:pPr>
        <w:pStyle w:val="ListParagraph"/>
      </w:pPr>
    </w:p>
    <w:p w14:paraId="3B7F7A73" w14:textId="23B80BD6" w:rsidR="00EA5DEC" w:rsidRPr="00667FB6" w:rsidRDefault="00EA5DEC" w:rsidP="00667FB6">
      <w:pPr>
        <w:pStyle w:val="ListParagraph"/>
        <w:rPr>
          <w:rFonts w:eastAsiaTheme="minorEastAsia"/>
        </w:rPr>
      </w:pPr>
      <w:proofErr w:type="gramStart"/>
      <w:r w:rsidRPr="0098037F">
        <w:rPr>
          <w:b/>
        </w:rPr>
        <w:t>a</w:t>
      </w:r>
      <w:proofErr w:type="gramEnd"/>
      <w:r w:rsidRPr="0098037F">
        <w:rPr>
          <w:b/>
        </w:rPr>
        <w:t xml:space="preserve"> </w:t>
      </w:r>
      <w:r w:rsidRPr="0098037F">
        <w:tab/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- 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</m:oMath>
    </w:p>
    <w:p w14:paraId="24895449" w14:textId="77777777" w:rsidR="00EA5DEC" w:rsidRPr="0098037F" w:rsidRDefault="00EA5DEC" w:rsidP="00EA5DEC">
      <w:pPr>
        <w:pStyle w:val="ListParagraph"/>
        <w:rPr>
          <w:rFonts w:eastAsiaTheme="minorEastAsia"/>
        </w:rPr>
      </w:pPr>
    </w:p>
    <w:p w14:paraId="43734B70" w14:textId="77777777" w:rsidR="006B1443" w:rsidRPr="0098037F" w:rsidRDefault="006B1443" w:rsidP="00EA5DEC">
      <w:pPr>
        <w:pStyle w:val="ListParagraph"/>
        <w:rPr>
          <w:rFonts w:eastAsiaTheme="minorEastAsia"/>
        </w:rPr>
      </w:pPr>
    </w:p>
    <w:p w14:paraId="139ADED4" w14:textId="00204278" w:rsidR="00EA5DEC" w:rsidRPr="00667FB6" w:rsidRDefault="00667FB6" w:rsidP="00667FB6">
      <w:pPr>
        <w:pStyle w:val="ListParagraph"/>
        <w:rPr>
          <w:rFonts w:eastAsiaTheme="minorEastAsia"/>
          <w:b/>
        </w:rPr>
      </w:pPr>
      <w:proofErr w:type="gramStart"/>
      <w:r>
        <w:rPr>
          <w:rFonts w:eastAsiaTheme="minorEastAsia"/>
          <w:b/>
        </w:rPr>
        <w:t>b</w:t>
      </w:r>
      <w:proofErr w:type="gramEnd"/>
      <w:r w:rsidR="00EA5DEC" w:rsidRPr="0098037F"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</m:oMath>
    </w:p>
    <w:p w14:paraId="37632935" w14:textId="77777777" w:rsidR="006B1443" w:rsidRPr="0098037F" w:rsidRDefault="006B1443" w:rsidP="00EA5DEC">
      <w:pPr>
        <w:pStyle w:val="ListParagraph"/>
        <w:rPr>
          <w:rFonts w:eastAsiaTheme="minorEastAsia"/>
          <w:b/>
        </w:rPr>
      </w:pPr>
    </w:p>
    <w:p w14:paraId="7230A6F3" w14:textId="77777777" w:rsidR="006B1443" w:rsidRPr="0098037F" w:rsidRDefault="006B1443" w:rsidP="00EA5DEC">
      <w:pPr>
        <w:pStyle w:val="ListParagraph"/>
        <w:rPr>
          <w:rFonts w:eastAsiaTheme="minorEastAsia"/>
          <w:b/>
        </w:rPr>
      </w:pPr>
    </w:p>
    <w:p w14:paraId="4F81AA2B" w14:textId="29A4BB94" w:rsidR="006B1443" w:rsidRPr="0098037F" w:rsidRDefault="00667FB6" w:rsidP="006B1443">
      <w:pPr>
        <w:pStyle w:val="ListParagraph"/>
        <w:rPr>
          <w:rFonts w:eastAsiaTheme="minorEastAsia"/>
          <w:b/>
        </w:rPr>
      </w:pPr>
      <w:proofErr w:type="gramStart"/>
      <w:r>
        <w:rPr>
          <w:b/>
        </w:rPr>
        <w:t>c</w:t>
      </w:r>
      <w:proofErr w:type="gramEnd"/>
      <w:r w:rsidR="006B1443" w:rsidRPr="0098037F">
        <w:tab/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 × 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</m:oMath>
      <w:r w:rsidR="006B1443" w:rsidRPr="0098037F">
        <w:tab/>
      </w:r>
      <w:r w:rsidR="006B1443" w:rsidRPr="0098037F">
        <w:tab/>
      </w:r>
      <w:r w:rsidR="006B1443" w:rsidRPr="0098037F">
        <w:tab/>
      </w:r>
      <w:r w:rsidR="006B1443" w:rsidRPr="0098037F">
        <w:tab/>
      </w:r>
      <w:r w:rsidR="006B1443" w:rsidRPr="0098037F">
        <w:tab/>
      </w:r>
      <w:r w:rsidR="006B1443" w:rsidRPr="0098037F">
        <w:tab/>
      </w:r>
      <w:r w:rsidR="006B1443" w:rsidRPr="0098037F">
        <w:tab/>
      </w:r>
    </w:p>
    <w:p w14:paraId="3C6A110F" w14:textId="77777777" w:rsidR="006B1443" w:rsidRPr="0098037F" w:rsidRDefault="00931FD3" w:rsidP="006B1443">
      <w:pPr>
        <w:pStyle w:val="ListParagraph"/>
        <w:rPr>
          <w:rFonts w:eastAsiaTheme="minorEastAsia"/>
          <w:b/>
        </w:rPr>
      </w:pPr>
      <w:r w:rsidRPr="0098037F">
        <w:rPr>
          <w:rFonts w:eastAsiaTheme="minorEastAsia"/>
          <w:b/>
        </w:rPr>
        <w:t xml:space="preserve"> </w:t>
      </w:r>
    </w:p>
    <w:p w14:paraId="4C1D3355" w14:textId="77777777" w:rsidR="00931FD3" w:rsidRPr="0098037F" w:rsidRDefault="00931FD3" w:rsidP="006B1443">
      <w:pPr>
        <w:pStyle w:val="ListParagraph"/>
        <w:rPr>
          <w:rFonts w:eastAsiaTheme="minorEastAsia"/>
          <w:b/>
        </w:rPr>
      </w:pPr>
    </w:p>
    <w:p w14:paraId="17471747" w14:textId="7D1A0353" w:rsidR="006B1443" w:rsidRPr="0098037F" w:rsidRDefault="00667FB6" w:rsidP="006B1443">
      <w:pPr>
        <w:pStyle w:val="ListParagraph"/>
      </w:pPr>
      <w:proofErr w:type="gramStart"/>
      <w:r>
        <w:rPr>
          <w:rFonts w:eastAsiaTheme="minorEastAsia"/>
          <w:b/>
        </w:rPr>
        <w:t>d</w:t>
      </w:r>
      <w:proofErr w:type="gramEnd"/>
      <w:r w:rsidR="006B1443" w:rsidRPr="0098037F"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20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 × 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</m:oMath>
      <w:r w:rsidR="006B1443" w:rsidRPr="0098037F">
        <w:tab/>
      </w:r>
    </w:p>
    <w:p w14:paraId="1D54B8A4" w14:textId="77777777" w:rsidR="006B1443" w:rsidRPr="0098037F" w:rsidRDefault="006B1443" w:rsidP="006B1443">
      <w:pPr>
        <w:pStyle w:val="ListParagraph"/>
      </w:pPr>
    </w:p>
    <w:p w14:paraId="563C27BF" w14:textId="77777777" w:rsidR="006B1443" w:rsidRPr="0098037F" w:rsidRDefault="006B1443" w:rsidP="006B1443">
      <w:pPr>
        <w:pStyle w:val="ListParagraph"/>
      </w:pPr>
    </w:p>
    <w:p w14:paraId="5CCD9EC1" w14:textId="77777777" w:rsidR="00931FD3" w:rsidRPr="0098037F" w:rsidRDefault="00931FD3" w:rsidP="006B1443">
      <w:pPr>
        <w:pStyle w:val="ListParagraph"/>
      </w:pPr>
    </w:p>
    <w:p w14:paraId="5750402F" w14:textId="64DABCF5" w:rsidR="006B1443" w:rsidRPr="0098037F" w:rsidRDefault="00667FB6" w:rsidP="006B1443">
      <w:pPr>
        <w:pStyle w:val="ListParagraph"/>
      </w:pPr>
      <w:proofErr w:type="gramStart"/>
      <w:r>
        <w:rPr>
          <w:rFonts w:eastAsiaTheme="minorEastAsia"/>
          <w:b/>
        </w:rPr>
        <w:t>e</w:t>
      </w:r>
      <w:proofErr w:type="gramEnd"/>
      <w:r w:rsidR="006B1443" w:rsidRPr="0098037F">
        <w:rPr>
          <w:rFonts w:eastAsiaTheme="minorEastAsia"/>
          <w:b/>
        </w:rPr>
        <w:tab/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 ÷ 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</m:oMath>
      <w:r w:rsidR="006B1443" w:rsidRPr="0098037F">
        <w:tab/>
      </w:r>
    </w:p>
    <w:p w14:paraId="3CBB1E65" w14:textId="77777777" w:rsidR="008E13DD" w:rsidRPr="0098037F" w:rsidRDefault="008E13DD" w:rsidP="006B1443">
      <w:pPr>
        <w:pStyle w:val="ListParagraph"/>
        <w:rPr>
          <w:rFonts w:eastAsiaTheme="minorEastAsia"/>
        </w:rPr>
      </w:pPr>
    </w:p>
    <w:p w14:paraId="7189E1EE" w14:textId="77777777" w:rsidR="008E13DD" w:rsidRPr="0098037F" w:rsidRDefault="008E13DD" w:rsidP="006B1443">
      <w:pPr>
        <w:pStyle w:val="ListParagraph"/>
        <w:rPr>
          <w:rFonts w:eastAsiaTheme="minorEastAsia"/>
        </w:rPr>
      </w:pPr>
    </w:p>
    <w:p w14:paraId="51AD4E1D" w14:textId="4683F955" w:rsidR="0027046B" w:rsidRPr="0098037F" w:rsidRDefault="0027046B" w:rsidP="00667FB6">
      <w:pPr>
        <w:ind w:left="360"/>
        <w:jc w:val="right"/>
        <w:rPr>
          <w:rFonts w:eastAsiaTheme="minorEastAsia"/>
          <w:b/>
        </w:rPr>
      </w:pPr>
      <w:r w:rsidRPr="0098037F">
        <w:rPr>
          <w:rFonts w:eastAsiaTheme="minorEastAsia"/>
        </w:rPr>
        <w:tab/>
      </w:r>
      <w:r w:rsidRPr="0098037F">
        <w:rPr>
          <w:rFonts w:eastAsiaTheme="minorEastAsia"/>
        </w:rPr>
        <w:tab/>
      </w:r>
      <w:r w:rsidRPr="0098037F">
        <w:rPr>
          <w:rFonts w:eastAsiaTheme="minorEastAsia"/>
        </w:rPr>
        <w:tab/>
      </w:r>
      <w:r w:rsidRPr="0098037F">
        <w:rPr>
          <w:rFonts w:eastAsiaTheme="minorEastAsia"/>
        </w:rPr>
        <w:tab/>
      </w:r>
      <w:r w:rsidRPr="0098037F">
        <w:rPr>
          <w:rFonts w:eastAsiaTheme="minorEastAsia"/>
        </w:rPr>
        <w:tab/>
      </w:r>
      <w:r w:rsidRPr="0098037F">
        <w:rPr>
          <w:rFonts w:eastAsiaTheme="minorEastAsia"/>
        </w:rPr>
        <w:tab/>
      </w:r>
      <w:r w:rsidRPr="0098037F">
        <w:rPr>
          <w:rFonts w:eastAsiaTheme="minorEastAsia"/>
        </w:rPr>
        <w:tab/>
      </w:r>
      <w:r w:rsidRPr="0098037F">
        <w:rPr>
          <w:rFonts w:eastAsiaTheme="minorEastAsia"/>
        </w:rPr>
        <w:tab/>
      </w:r>
      <w:r w:rsidRPr="0098037F">
        <w:rPr>
          <w:rFonts w:eastAsiaTheme="minorEastAsia"/>
        </w:rPr>
        <w:tab/>
      </w:r>
      <w:r w:rsidRPr="0098037F">
        <w:rPr>
          <w:rFonts w:eastAsiaTheme="minorEastAsia"/>
        </w:rPr>
        <w:tab/>
      </w:r>
      <w:r w:rsidR="00667FB6">
        <w:rPr>
          <w:rFonts w:eastAsiaTheme="minorEastAsia"/>
        </w:rPr>
        <w:t>(8 marks)</w:t>
      </w:r>
    </w:p>
    <w:p w14:paraId="009A82AF" w14:textId="061DF671" w:rsidR="0027046B" w:rsidRPr="0098037F" w:rsidRDefault="00667FB6" w:rsidP="00667FB6">
      <w:pPr>
        <w:ind w:left="6480" w:firstLine="720"/>
        <w:jc w:val="right"/>
        <w:rPr>
          <w:rFonts w:eastAsiaTheme="minorEastAsia"/>
        </w:rPr>
      </w:pPr>
      <w:r>
        <w:rPr>
          <w:rFonts w:eastAsiaTheme="minorEastAsia"/>
        </w:rPr>
        <w:t>(1, 2, 1, 2, 2)</w:t>
      </w:r>
    </w:p>
    <w:p w14:paraId="42942660" w14:textId="77777777" w:rsidR="008E13DD" w:rsidRPr="0098037F" w:rsidRDefault="008E13DD" w:rsidP="006B1443">
      <w:pPr>
        <w:pStyle w:val="ListParagraph"/>
        <w:rPr>
          <w:rFonts w:eastAsiaTheme="minorEastAsia"/>
        </w:rPr>
      </w:pPr>
    </w:p>
    <w:p w14:paraId="4891108F" w14:textId="77777777" w:rsidR="00931FD3" w:rsidRPr="0098037F" w:rsidRDefault="00931FD3" w:rsidP="006B1443">
      <w:pPr>
        <w:pStyle w:val="ListParagraph"/>
        <w:rPr>
          <w:rFonts w:eastAsiaTheme="minorEastAsia"/>
        </w:rPr>
      </w:pPr>
    </w:p>
    <w:p w14:paraId="4F713A93" w14:textId="77777777" w:rsidR="001310F9" w:rsidRPr="001310F9" w:rsidRDefault="008E13DD" w:rsidP="004123D0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 w:rsidRPr="0098037F">
        <w:rPr>
          <w:rFonts w:eastAsiaTheme="minorEastAsia"/>
        </w:rPr>
        <w:t>Two hundred hot dog buns were required for a barbeque fundraiser. One-tenth of them were donated by a parent, 50 had been left in the freezer from a previous occasion, and a supplier gave one-quarter of the total free. The rest had to be bought from the local bakery</w:t>
      </w:r>
      <w:r w:rsidR="00F24F0B" w:rsidRPr="0098037F">
        <w:rPr>
          <w:rFonts w:eastAsiaTheme="minorEastAsia"/>
        </w:rPr>
        <w:t xml:space="preserve">. </w:t>
      </w:r>
      <w:r w:rsidR="00F13652" w:rsidRPr="0098037F">
        <w:rPr>
          <w:rFonts w:eastAsiaTheme="minorEastAsia"/>
        </w:rPr>
        <w:t xml:space="preserve"> </w:t>
      </w:r>
      <w:r w:rsidR="00F24F0B" w:rsidRPr="0098037F">
        <w:rPr>
          <w:rFonts w:eastAsiaTheme="minorEastAsia"/>
        </w:rPr>
        <w:t>What</w:t>
      </w:r>
      <w:r w:rsidR="00FC6887" w:rsidRPr="0098037F">
        <w:rPr>
          <w:rFonts w:eastAsiaTheme="minorEastAsia"/>
        </w:rPr>
        <w:t xml:space="preserve"> </w:t>
      </w:r>
      <w:r w:rsidR="00E544E8" w:rsidRPr="0098037F">
        <w:rPr>
          <w:rFonts w:eastAsiaTheme="minorEastAsia"/>
        </w:rPr>
        <w:t>fraction was</w:t>
      </w:r>
      <w:r w:rsidR="00FC6887" w:rsidRPr="0098037F">
        <w:rPr>
          <w:rFonts w:eastAsiaTheme="minorEastAsia"/>
        </w:rPr>
        <w:t xml:space="preserve"> bought?</w:t>
      </w:r>
      <w:r w:rsidR="00FC6887" w:rsidRPr="0098037F">
        <w:rPr>
          <w:rFonts w:eastAsiaTheme="minorEastAsia"/>
        </w:rPr>
        <w:tab/>
      </w:r>
      <w:r w:rsidR="00FC6887" w:rsidRPr="0098037F">
        <w:rPr>
          <w:rFonts w:eastAsiaTheme="minorEastAsia"/>
        </w:rPr>
        <w:tab/>
      </w:r>
      <w:r w:rsidR="0098037F">
        <w:rPr>
          <w:rFonts w:eastAsiaTheme="minorEastAsia"/>
        </w:rPr>
        <w:tab/>
      </w:r>
      <w:r w:rsidR="0098037F">
        <w:rPr>
          <w:rFonts w:eastAsiaTheme="minorEastAsia"/>
        </w:rPr>
        <w:tab/>
      </w:r>
      <w:r w:rsidR="0098037F">
        <w:rPr>
          <w:rFonts w:eastAsiaTheme="minorEastAsia"/>
        </w:rPr>
        <w:tab/>
      </w:r>
      <w:r w:rsidR="0098037F">
        <w:rPr>
          <w:rFonts w:eastAsiaTheme="minorEastAsia"/>
        </w:rPr>
        <w:tab/>
      </w:r>
      <w:r w:rsidR="0098037F">
        <w:rPr>
          <w:rFonts w:eastAsiaTheme="minorEastAsia"/>
        </w:rPr>
        <w:tab/>
      </w:r>
    </w:p>
    <w:p w14:paraId="07F47185" w14:textId="77777777" w:rsidR="001310F9" w:rsidRDefault="001310F9" w:rsidP="001310F9">
      <w:pPr>
        <w:pStyle w:val="ListParagraph"/>
        <w:jc w:val="right"/>
        <w:rPr>
          <w:rFonts w:eastAsiaTheme="minorEastAsia"/>
          <w:b/>
        </w:rPr>
      </w:pPr>
    </w:p>
    <w:p w14:paraId="47B3AA99" w14:textId="77777777" w:rsidR="001310F9" w:rsidRDefault="001310F9" w:rsidP="001310F9">
      <w:pPr>
        <w:pStyle w:val="ListParagraph"/>
        <w:jc w:val="right"/>
        <w:rPr>
          <w:rFonts w:eastAsiaTheme="minorEastAsia"/>
          <w:b/>
        </w:rPr>
      </w:pPr>
    </w:p>
    <w:p w14:paraId="52A47AA9" w14:textId="77777777" w:rsidR="001310F9" w:rsidRDefault="001310F9" w:rsidP="001310F9">
      <w:pPr>
        <w:pStyle w:val="ListParagraph"/>
        <w:jc w:val="right"/>
        <w:rPr>
          <w:rFonts w:eastAsiaTheme="minorEastAsia"/>
          <w:b/>
        </w:rPr>
      </w:pPr>
    </w:p>
    <w:p w14:paraId="0B027F63" w14:textId="77777777" w:rsidR="001310F9" w:rsidRDefault="001310F9" w:rsidP="001310F9">
      <w:pPr>
        <w:pStyle w:val="ListParagraph"/>
        <w:jc w:val="right"/>
        <w:rPr>
          <w:rFonts w:eastAsiaTheme="minorEastAsia"/>
          <w:b/>
        </w:rPr>
      </w:pPr>
    </w:p>
    <w:p w14:paraId="4E5E4A7D" w14:textId="77777777" w:rsidR="00667FB6" w:rsidRDefault="00667FB6" w:rsidP="001310F9">
      <w:pPr>
        <w:pStyle w:val="ListParagraph"/>
        <w:jc w:val="right"/>
        <w:rPr>
          <w:rFonts w:eastAsiaTheme="minorEastAsia"/>
          <w:b/>
        </w:rPr>
      </w:pPr>
    </w:p>
    <w:p w14:paraId="125C7EF8" w14:textId="77777777" w:rsidR="00667FB6" w:rsidRDefault="00667FB6" w:rsidP="001310F9">
      <w:pPr>
        <w:pStyle w:val="ListParagraph"/>
        <w:jc w:val="right"/>
        <w:rPr>
          <w:rFonts w:eastAsiaTheme="minorEastAsia"/>
          <w:b/>
        </w:rPr>
      </w:pPr>
    </w:p>
    <w:p w14:paraId="017FB69B" w14:textId="77777777" w:rsidR="00667FB6" w:rsidRDefault="00667FB6" w:rsidP="001310F9">
      <w:pPr>
        <w:pStyle w:val="ListParagraph"/>
        <w:jc w:val="right"/>
        <w:rPr>
          <w:rFonts w:eastAsiaTheme="minorEastAsia"/>
          <w:b/>
        </w:rPr>
      </w:pPr>
    </w:p>
    <w:p w14:paraId="1B8D08DD" w14:textId="77777777" w:rsidR="00667FB6" w:rsidRDefault="00667FB6" w:rsidP="001310F9">
      <w:pPr>
        <w:pStyle w:val="ListParagraph"/>
        <w:jc w:val="right"/>
        <w:rPr>
          <w:rFonts w:eastAsiaTheme="minorEastAsia"/>
          <w:b/>
        </w:rPr>
      </w:pPr>
    </w:p>
    <w:p w14:paraId="0C99D4BD" w14:textId="77777777" w:rsidR="00667FB6" w:rsidRDefault="00667FB6" w:rsidP="001310F9">
      <w:pPr>
        <w:pStyle w:val="ListParagraph"/>
        <w:jc w:val="right"/>
        <w:rPr>
          <w:rFonts w:eastAsiaTheme="minorEastAsia"/>
          <w:b/>
        </w:rPr>
      </w:pPr>
    </w:p>
    <w:p w14:paraId="04831C76" w14:textId="77777777" w:rsidR="00667FB6" w:rsidRDefault="00667FB6" w:rsidP="001310F9">
      <w:pPr>
        <w:pStyle w:val="ListParagraph"/>
        <w:jc w:val="right"/>
        <w:rPr>
          <w:rFonts w:eastAsiaTheme="minorEastAsia"/>
          <w:b/>
        </w:rPr>
      </w:pPr>
    </w:p>
    <w:p w14:paraId="79DDB235" w14:textId="77777777" w:rsidR="001310F9" w:rsidRDefault="001310F9" w:rsidP="001310F9">
      <w:pPr>
        <w:pStyle w:val="ListParagraph"/>
        <w:jc w:val="right"/>
        <w:rPr>
          <w:rFonts w:eastAsiaTheme="minorEastAsia"/>
          <w:b/>
        </w:rPr>
      </w:pPr>
    </w:p>
    <w:p w14:paraId="637E9195" w14:textId="552DEC5E" w:rsidR="003D1AA8" w:rsidRDefault="001310F9" w:rsidP="00276EF2">
      <w:pPr>
        <w:pStyle w:val="ListParagraph"/>
        <w:jc w:val="right"/>
        <w:rPr>
          <w:rFonts w:eastAsiaTheme="minorEastAsia"/>
        </w:rPr>
      </w:pPr>
      <w:r w:rsidRPr="0098037F">
        <w:rPr>
          <w:rFonts w:eastAsiaTheme="minorEastAsia"/>
        </w:rPr>
        <w:t xml:space="preserve"> </w:t>
      </w:r>
      <w:r w:rsidR="00F13652" w:rsidRPr="0098037F">
        <w:rPr>
          <w:rFonts w:eastAsiaTheme="minorEastAsia"/>
        </w:rPr>
        <w:t>(</w:t>
      </w:r>
      <w:r w:rsidR="00667FB6">
        <w:rPr>
          <w:rFonts w:eastAsiaTheme="minorEastAsia"/>
        </w:rPr>
        <w:t>3</w:t>
      </w:r>
      <w:r w:rsidR="008E13DD" w:rsidRPr="0098037F">
        <w:rPr>
          <w:rFonts w:eastAsiaTheme="minorEastAsia"/>
        </w:rPr>
        <w:t xml:space="preserve"> marks</w:t>
      </w:r>
      <w:r w:rsidR="00F13652" w:rsidRPr="0098037F">
        <w:rPr>
          <w:rFonts w:eastAsiaTheme="minorEastAsia"/>
        </w:rPr>
        <w:t>)</w:t>
      </w:r>
    </w:p>
    <w:p w14:paraId="5DD1A2C5" w14:textId="77777777" w:rsidR="00667FB6" w:rsidRPr="0098037F" w:rsidRDefault="00667FB6" w:rsidP="00276EF2">
      <w:pPr>
        <w:pStyle w:val="ListParagraph"/>
        <w:jc w:val="right"/>
        <w:rPr>
          <w:rFonts w:eastAsiaTheme="minorEastAsia"/>
          <w:b/>
        </w:rPr>
      </w:pPr>
    </w:p>
    <w:p w14:paraId="09A3E47D" w14:textId="51671E1B" w:rsidR="003D1AA8" w:rsidRPr="0098037F" w:rsidRDefault="003D1AA8" w:rsidP="003D1AA8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98037F">
        <w:rPr>
          <w:rFonts w:eastAsiaTheme="minorEastAsia"/>
        </w:rPr>
        <w:lastRenderedPageBreak/>
        <w:t>Solve the following fraction problems taking note of the operation and leaving your answers as simplified proper fractions or mixed numbers.</w:t>
      </w:r>
      <w:r w:rsidR="0098037F" w:rsidRPr="0098037F">
        <w:rPr>
          <w:rFonts w:eastAsiaTheme="minorEastAsia"/>
        </w:rPr>
        <w:t xml:space="preserve">  </w:t>
      </w:r>
    </w:p>
    <w:p w14:paraId="00661ABB" w14:textId="77777777" w:rsidR="003D1AA8" w:rsidRPr="0098037F" w:rsidRDefault="003D1AA8" w:rsidP="003D1AA8">
      <w:pPr>
        <w:rPr>
          <w:rFonts w:eastAsiaTheme="minorEastAsia"/>
        </w:rPr>
      </w:pPr>
    </w:p>
    <w:p w14:paraId="1154213F" w14:textId="30907B9F" w:rsidR="008E13DD" w:rsidRPr="0098037F" w:rsidRDefault="003D1AA8" w:rsidP="003D1AA8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 xml:space="preserve"> +2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 xml:space="preserve"> =</m:t>
        </m:r>
      </m:oMath>
    </w:p>
    <w:p w14:paraId="5556FED7" w14:textId="77777777" w:rsidR="003D1AA8" w:rsidRPr="0098037F" w:rsidRDefault="003D1AA8" w:rsidP="003D1AA8">
      <w:pPr>
        <w:rPr>
          <w:rFonts w:eastAsiaTheme="minorEastAsia"/>
        </w:rPr>
      </w:pPr>
    </w:p>
    <w:p w14:paraId="105AC38D" w14:textId="54A510F3" w:rsidR="003D1AA8" w:rsidRPr="0098037F" w:rsidRDefault="003D1AA8" w:rsidP="003D1AA8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 -1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 =</m:t>
        </m:r>
      </m:oMath>
    </w:p>
    <w:p w14:paraId="4A395853" w14:textId="77777777" w:rsidR="003D1AA8" w:rsidRPr="0098037F" w:rsidRDefault="003D1AA8" w:rsidP="003D1AA8">
      <w:pPr>
        <w:rPr>
          <w:rFonts w:eastAsiaTheme="minorEastAsia"/>
        </w:rPr>
      </w:pPr>
    </w:p>
    <w:p w14:paraId="0AF3E8DF" w14:textId="7A3153C1" w:rsidR="003D1AA8" w:rsidRPr="0098037F" w:rsidRDefault="0098037F" w:rsidP="003D1AA8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 ÷1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 xml:space="preserve"> =</m:t>
        </m:r>
      </m:oMath>
    </w:p>
    <w:p w14:paraId="5F12F499" w14:textId="77777777" w:rsidR="0098037F" w:rsidRPr="0098037F" w:rsidRDefault="0098037F" w:rsidP="0098037F">
      <w:pPr>
        <w:rPr>
          <w:rFonts w:eastAsiaTheme="minorEastAsia"/>
        </w:rPr>
      </w:pPr>
    </w:p>
    <w:p w14:paraId="6F375929" w14:textId="7AE15BFD" w:rsidR="0098037F" w:rsidRPr="0098037F" w:rsidRDefault="00667FB6" w:rsidP="0098037F">
      <w:pPr>
        <w:jc w:val="right"/>
        <w:rPr>
          <w:rFonts w:eastAsiaTheme="minorEastAsia"/>
        </w:rPr>
      </w:pPr>
      <w:r>
        <w:rPr>
          <w:rFonts w:eastAsiaTheme="minorEastAsia"/>
        </w:rPr>
        <w:t>(9</w:t>
      </w:r>
      <w:r w:rsidR="0098037F" w:rsidRPr="0098037F">
        <w:rPr>
          <w:rFonts w:eastAsiaTheme="minorEastAsia"/>
        </w:rPr>
        <w:t xml:space="preserve"> Marks)</w:t>
      </w:r>
    </w:p>
    <w:p w14:paraId="7BFAC98C" w14:textId="4A5BFB8A" w:rsidR="0098037F" w:rsidRDefault="00667FB6" w:rsidP="0098037F">
      <w:pPr>
        <w:jc w:val="right"/>
        <w:rPr>
          <w:rFonts w:eastAsiaTheme="minorEastAsia"/>
        </w:rPr>
      </w:pPr>
      <w:r>
        <w:rPr>
          <w:rFonts w:eastAsiaTheme="minorEastAsia"/>
        </w:rPr>
        <w:t>(3, 3,</w:t>
      </w:r>
      <w:r w:rsidR="0098037F" w:rsidRPr="0098037F">
        <w:rPr>
          <w:rFonts w:eastAsiaTheme="minorEastAsia"/>
        </w:rPr>
        <w:t xml:space="preserve"> 3)</w:t>
      </w:r>
    </w:p>
    <w:p w14:paraId="493F524F" w14:textId="77777777" w:rsidR="00667FB6" w:rsidRDefault="00667FB6" w:rsidP="0098037F">
      <w:pPr>
        <w:jc w:val="right"/>
        <w:rPr>
          <w:rFonts w:eastAsiaTheme="minorEastAsia"/>
        </w:rPr>
      </w:pPr>
    </w:p>
    <w:p w14:paraId="1D457140" w14:textId="77777777" w:rsidR="00667FB6" w:rsidRDefault="00667FB6" w:rsidP="0098037F">
      <w:pPr>
        <w:jc w:val="right"/>
        <w:rPr>
          <w:rFonts w:eastAsiaTheme="minorEastAsia"/>
        </w:rPr>
      </w:pPr>
    </w:p>
    <w:p w14:paraId="0C1678D9" w14:textId="77777777" w:rsidR="00667FB6" w:rsidRDefault="00667FB6" w:rsidP="0098037F">
      <w:pPr>
        <w:jc w:val="right"/>
        <w:rPr>
          <w:rFonts w:eastAsiaTheme="minorEastAsia"/>
        </w:rPr>
      </w:pPr>
    </w:p>
    <w:p w14:paraId="5526D314" w14:textId="77777777" w:rsidR="00667FB6" w:rsidRPr="0098037F" w:rsidRDefault="00667FB6" w:rsidP="0098037F">
      <w:pPr>
        <w:jc w:val="right"/>
        <w:rPr>
          <w:rFonts w:eastAsiaTheme="minorEastAsia"/>
        </w:rPr>
      </w:pPr>
    </w:p>
    <w:p w14:paraId="30BC1845" w14:textId="22781D83" w:rsidR="0098037F" w:rsidRPr="0098037F" w:rsidRDefault="0098037F" w:rsidP="0098037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lang w:val="en-US"/>
        </w:rPr>
      </w:pPr>
      <w:r w:rsidRPr="0098037F">
        <w:rPr>
          <w:rFonts w:eastAsia="Times New Roman" w:cs="Times New Roman"/>
          <w:color w:val="000000"/>
          <w:shd w:val="clear" w:color="auto" w:fill="FFFFFF"/>
          <w:lang w:val="en-US"/>
        </w:rPr>
        <w:t>A factory uses 1/10 of a barrel of raisins in each batch of muesli bars. Yesterday, the factory used 2/5 of a barrel of raisins. How many batches of granola bars did the factory make yesterday?</w:t>
      </w:r>
      <w:r w:rsidRPr="0098037F">
        <w:rPr>
          <w:rFonts w:eastAsia="Times New Roman" w:cs="Times New Roman"/>
          <w:color w:val="000000"/>
          <w:lang w:val="en-US"/>
        </w:rPr>
        <w:br/>
      </w:r>
      <w:r w:rsidRPr="0098037F">
        <w:rPr>
          <w:rFonts w:eastAsia="Times New Roman" w:cs="Times New Roman"/>
          <w:color w:val="000000"/>
          <w:lang w:val="en-US"/>
        </w:rPr>
        <w:br/>
      </w:r>
      <w:r w:rsidRPr="0098037F">
        <w:rPr>
          <w:rFonts w:eastAsia="Times New Roman" w:cs="Times New Roman"/>
          <w:i/>
          <w:iCs/>
          <w:color w:val="000000"/>
          <w:shd w:val="clear" w:color="auto" w:fill="FFFFFF"/>
          <w:lang w:val="en-US"/>
        </w:rPr>
        <w:t>Simplify your answer and write it as a proper fraction or as a whole or mixed number.</w:t>
      </w:r>
    </w:p>
    <w:p w14:paraId="5E650623" w14:textId="77777777" w:rsidR="0098037F" w:rsidRPr="0098037F" w:rsidRDefault="0098037F" w:rsidP="0098037F">
      <w:pPr>
        <w:ind w:left="360"/>
        <w:rPr>
          <w:rFonts w:eastAsiaTheme="minorEastAsia"/>
        </w:rPr>
      </w:pPr>
    </w:p>
    <w:p w14:paraId="638C2243" w14:textId="77777777" w:rsidR="008E13DD" w:rsidRPr="0098037F" w:rsidRDefault="008E13DD" w:rsidP="008E13DD">
      <w:pPr>
        <w:rPr>
          <w:rFonts w:eastAsiaTheme="minorEastAsia"/>
        </w:rPr>
      </w:pPr>
    </w:p>
    <w:p w14:paraId="120B4B47" w14:textId="77777777" w:rsidR="00254643" w:rsidRPr="0098037F" w:rsidRDefault="00254643" w:rsidP="008E13DD">
      <w:pPr>
        <w:rPr>
          <w:rFonts w:eastAsiaTheme="minorEastAsia"/>
        </w:rPr>
      </w:pPr>
    </w:p>
    <w:p w14:paraId="56538DCD" w14:textId="77777777" w:rsidR="00254643" w:rsidRPr="0098037F" w:rsidRDefault="00254643" w:rsidP="003D1AA8">
      <w:pPr>
        <w:rPr>
          <w:rFonts w:eastAsiaTheme="minorEastAsia"/>
        </w:rPr>
      </w:pPr>
    </w:p>
    <w:p w14:paraId="5E73D55A" w14:textId="77777777" w:rsidR="00254643" w:rsidRPr="0098037F" w:rsidRDefault="00254643" w:rsidP="008E13DD">
      <w:pPr>
        <w:rPr>
          <w:rFonts w:eastAsiaTheme="minorEastAsia"/>
        </w:rPr>
      </w:pPr>
    </w:p>
    <w:p w14:paraId="1CCCBC68" w14:textId="77777777" w:rsidR="00F13652" w:rsidRDefault="00F13652" w:rsidP="004D009F">
      <w:pPr>
        <w:ind w:left="720"/>
        <w:rPr>
          <w:rFonts w:asciiTheme="majorHAnsi" w:eastAsiaTheme="minorEastAsia" w:hAnsiTheme="majorHAnsi"/>
          <w:sz w:val="24"/>
          <w:szCs w:val="24"/>
        </w:rPr>
      </w:pPr>
    </w:p>
    <w:p w14:paraId="481360B2" w14:textId="77777777" w:rsidR="0098037F" w:rsidRDefault="0098037F" w:rsidP="004D009F">
      <w:pPr>
        <w:ind w:left="720"/>
        <w:rPr>
          <w:rFonts w:asciiTheme="majorHAnsi" w:eastAsiaTheme="minorEastAsia" w:hAnsiTheme="majorHAnsi"/>
          <w:sz w:val="24"/>
          <w:szCs w:val="24"/>
        </w:rPr>
      </w:pPr>
    </w:p>
    <w:p w14:paraId="2A715BB7" w14:textId="77777777" w:rsidR="0098037F" w:rsidRDefault="0098037F" w:rsidP="004D009F">
      <w:pPr>
        <w:ind w:left="720"/>
        <w:rPr>
          <w:rFonts w:asciiTheme="majorHAnsi" w:eastAsiaTheme="minorEastAsia" w:hAnsiTheme="majorHAnsi"/>
          <w:sz w:val="24"/>
          <w:szCs w:val="24"/>
        </w:rPr>
      </w:pPr>
    </w:p>
    <w:p w14:paraId="592EB4E7" w14:textId="31D19CA6" w:rsidR="0098037F" w:rsidRPr="003D1AA8" w:rsidRDefault="00667FB6" w:rsidP="00667FB6">
      <w:pPr>
        <w:ind w:left="720"/>
        <w:jc w:val="right"/>
        <w:rPr>
          <w:rFonts w:asciiTheme="majorHAnsi" w:eastAsiaTheme="minorEastAsia" w:hAnsiTheme="majorHAnsi"/>
          <w:sz w:val="24"/>
          <w:szCs w:val="24"/>
        </w:rPr>
      </w:pPr>
      <w:r>
        <w:rPr>
          <w:rFonts w:asciiTheme="majorHAnsi" w:eastAsiaTheme="minorEastAsia" w:hAnsiTheme="majorHAnsi"/>
          <w:sz w:val="24"/>
          <w:szCs w:val="24"/>
        </w:rPr>
        <w:t xml:space="preserve">(3 </w:t>
      </w:r>
      <w:r w:rsidR="001310F9">
        <w:rPr>
          <w:rFonts w:asciiTheme="majorHAnsi" w:eastAsiaTheme="minorEastAsia" w:hAnsiTheme="majorHAnsi"/>
          <w:sz w:val="24"/>
          <w:szCs w:val="24"/>
        </w:rPr>
        <w:t>marks)</w:t>
      </w:r>
    </w:p>
    <w:sectPr w:rsidR="0098037F" w:rsidRPr="003D1AA8" w:rsidSect="00FC6887">
      <w:headerReference w:type="first" r:id="rId8"/>
      <w:foot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1B1963" w14:textId="77777777" w:rsidR="0098037F" w:rsidRDefault="0098037F" w:rsidP="00FC6887">
      <w:pPr>
        <w:spacing w:after="0" w:line="240" w:lineRule="auto"/>
      </w:pPr>
      <w:r>
        <w:separator/>
      </w:r>
    </w:p>
  </w:endnote>
  <w:endnote w:type="continuationSeparator" w:id="0">
    <w:p w14:paraId="66A8B5C7" w14:textId="77777777" w:rsidR="0098037F" w:rsidRDefault="0098037F" w:rsidP="00FC6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53595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2D2C91" w14:textId="77777777" w:rsidR="0098037F" w:rsidRDefault="009803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732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F137CE2" w14:textId="77777777" w:rsidR="0098037F" w:rsidRDefault="0098037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DB369B" w14:textId="77777777" w:rsidR="0098037F" w:rsidRDefault="0098037F" w:rsidP="00FC6887">
      <w:pPr>
        <w:spacing w:after="0" w:line="240" w:lineRule="auto"/>
      </w:pPr>
      <w:r>
        <w:separator/>
      </w:r>
    </w:p>
  </w:footnote>
  <w:footnote w:type="continuationSeparator" w:id="0">
    <w:p w14:paraId="244C4B8A" w14:textId="77777777" w:rsidR="0098037F" w:rsidRDefault="0098037F" w:rsidP="00FC6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78863E" w14:textId="77777777" w:rsidR="0098037F" w:rsidRDefault="0098037F">
    <w:pPr>
      <w:pStyle w:val="Header"/>
    </w:pPr>
    <w:r>
      <w:tab/>
    </w:r>
    <w:r>
      <w:tab/>
    </w:r>
    <w:r>
      <w:rPr>
        <w:rFonts w:asciiTheme="majorHAnsi" w:hAnsiTheme="majorHAnsi"/>
        <w:noProof/>
        <w:sz w:val="24"/>
        <w:szCs w:val="24"/>
        <w:lang w:eastAsia="en-AU"/>
      </w:rPr>
      <w:drawing>
        <wp:inline distT="0" distB="0" distL="0" distR="0" wp14:anchorId="6728190D" wp14:editId="0855FBF1">
          <wp:extent cx="1176270" cy="1304925"/>
          <wp:effectExtent l="0" t="0" r="508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ldivis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301" cy="13105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D2EF2"/>
    <w:multiLevelType w:val="hybridMultilevel"/>
    <w:tmpl w:val="7AB28A1A"/>
    <w:lvl w:ilvl="0" w:tplc="0C090011">
      <w:start w:val="1"/>
      <w:numFmt w:val="decimal"/>
      <w:lvlText w:val="%1)"/>
      <w:lvlJc w:val="left"/>
      <w:pPr>
        <w:ind w:left="1545" w:hanging="360"/>
      </w:pPr>
    </w:lvl>
    <w:lvl w:ilvl="1" w:tplc="0C090019" w:tentative="1">
      <w:start w:val="1"/>
      <w:numFmt w:val="lowerLetter"/>
      <w:lvlText w:val="%2."/>
      <w:lvlJc w:val="left"/>
      <w:pPr>
        <w:ind w:left="2265" w:hanging="360"/>
      </w:pPr>
    </w:lvl>
    <w:lvl w:ilvl="2" w:tplc="0C09001B" w:tentative="1">
      <w:start w:val="1"/>
      <w:numFmt w:val="lowerRoman"/>
      <w:lvlText w:val="%3."/>
      <w:lvlJc w:val="right"/>
      <w:pPr>
        <w:ind w:left="2985" w:hanging="180"/>
      </w:pPr>
    </w:lvl>
    <w:lvl w:ilvl="3" w:tplc="0C09000F" w:tentative="1">
      <w:start w:val="1"/>
      <w:numFmt w:val="decimal"/>
      <w:lvlText w:val="%4."/>
      <w:lvlJc w:val="left"/>
      <w:pPr>
        <w:ind w:left="3705" w:hanging="360"/>
      </w:pPr>
    </w:lvl>
    <w:lvl w:ilvl="4" w:tplc="0C090019" w:tentative="1">
      <w:start w:val="1"/>
      <w:numFmt w:val="lowerLetter"/>
      <w:lvlText w:val="%5."/>
      <w:lvlJc w:val="left"/>
      <w:pPr>
        <w:ind w:left="4425" w:hanging="360"/>
      </w:pPr>
    </w:lvl>
    <w:lvl w:ilvl="5" w:tplc="0C09001B" w:tentative="1">
      <w:start w:val="1"/>
      <w:numFmt w:val="lowerRoman"/>
      <w:lvlText w:val="%6."/>
      <w:lvlJc w:val="right"/>
      <w:pPr>
        <w:ind w:left="5145" w:hanging="180"/>
      </w:pPr>
    </w:lvl>
    <w:lvl w:ilvl="6" w:tplc="0C09000F" w:tentative="1">
      <w:start w:val="1"/>
      <w:numFmt w:val="decimal"/>
      <w:lvlText w:val="%7."/>
      <w:lvlJc w:val="left"/>
      <w:pPr>
        <w:ind w:left="5865" w:hanging="360"/>
      </w:pPr>
    </w:lvl>
    <w:lvl w:ilvl="7" w:tplc="0C090019" w:tentative="1">
      <w:start w:val="1"/>
      <w:numFmt w:val="lowerLetter"/>
      <w:lvlText w:val="%8."/>
      <w:lvlJc w:val="left"/>
      <w:pPr>
        <w:ind w:left="6585" w:hanging="360"/>
      </w:pPr>
    </w:lvl>
    <w:lvl w:ilvl="8" w:tplc="0C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">
    <w:nsid w:val="06EF284C"/>
    <w:multiLevelType w:val="hybridMultilevel"/>
    <w:tmpl w:val="682489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687A03"/>
    <w:multiLevelType w:val="hybridMultilevel"/>
    <w:tmpl w:val="B1F23C82"/>
    <w:lvl w:ilvl="0" w:tplc="293062B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317ADB"/>
    <w:multiLevelType w:val="hybridMultilevel"/>
    <w:tmpl w:val="23A6140C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767E47"/>
    <w:multiLevelType w:val="hybridMultilevel"/>
    <w:tmpl w:val="D428C18C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  <w:u w:val="none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66401C"/>
    <w:multiLevelType w:val="hybridMultilevel"/>
    <w:tmpl w:val="C464D59C"/>
    <w:lvl w:ilvl="0" w:tplc="3C525EFE">
      <w:start w:val="1"/>
      <w:numFmt w:val="lowerRoman"/>
      <w:lvlText w:val="%1)"/>
      <w:lvlJc w:val="left"/>
      <w:pPr>
        <w:ind w:left="2880" w:hanging="72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2A2B7992"/>
    <w:multiLevelType w:val="hybridMultilevel"/>
    <w:tmpl w:val="65E0B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CB1051"/>
    <w:multiLevelType w:val="hybridMultilevel"/>
    <w:tmpl w:val="A3A6A6DA"/>
    <w:lvl w:ilvl="0" w:tplc="8A2637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6C4B18"/>
    <w:multiLevelType w:val="hybridMultilevel"/>
    <w:tmpl w:val="CCA67022"/>
    <w:lvl w:ilvl="0" w:tplc="88C436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89C3B36"/>
    <w:multiLevelType w:val="hybridMultilevel"/>
    <w:tmpl w:val="941207D0"/>
    <w:lvl w:ilvl="0" w:tplc="D08E80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3E6092"/>
    <w:multiLevelType w:val="hybridMultilevel"/>
    <w:tmpl w:val="F878C9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4A84D3A"/>
    <w:multiLevelType w:val="hybridMultilevel"/>
    <w:tmpl w:val="E1FC349C"/>
    <w:lvl w:ilvl="0" w:tplc="293062B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D73835"/>
    <w:multiLevelType w:val="hybridMultilevel"/>
    <w:tmpl w:val="0624022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6A5CAF"/>
    <w:multiLevelType w:val="hybridMultilevel"/>
    <w:tmpl w:val="DB083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312343"/>
    <w:multiLevelType w:val="hybridMultilevel"/>
    <w:tmpl w:val="8F3A2B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9"/>
  </w:num>
  <w:num w:numId="5">
    <w:abstractNumId w:val="5"/>
  </w:num>
  <w:num w:numId="6">
    <w:abstractNumId w:val="3"/>
  </w:num>
  <w:num w:numId="7">
    <w:abstractNumId w:val="12"/>
  </w:num>
  <w:num w:numId="8">
    <w:abstractNumId w:val="1"/>
  </w:num>
  <w:num w:numId="9">
    <w:abstractNumId w:val="14"/>
  </w:num>
  <w:num w:numId="10">
    <w:abstractNumId w:val="7"/>
  </w:num>
  <w:num w:numId="11">
    <w:abstractNumId w:val="8"/>
  </w:num>
  <w:num w:numId="12">
    <w:abstractNumId w:val="13"/>
  </w:num>
  <w:num w:numId="13">
    <w:abstractNumId w:val="10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605"/>
    <w:rsid w:val="000B628F"/>
    <w:rsid w:val="000C437F"/>
    <w:rsid w:val="001310F9"/>
    <w:rsid w:val="00153DE1"/>
    <w:rsid w:val="00254643"/>
    <w:rsid w:val="0026014B"/>
    <w:rsid w:val="0027046B"/>
    <w:rsid w:val="00276EF2"/>
    <w:rsid w:val="00287839"/>
    <w:rsid w:val="002E7321"/>
    <w:rsid w:val="00326AAF"/>
    <w:rsid w:val="003D1AA8"/>
    <w:rsid w:val="004123D0"/>
    <w:rsid w:val="004D009F"/>
    <w:rsid w:val="0050666C"/>
    <w:rsid w:val="005403AF"/>
    <w:rsid w:val="005A5D67"/>
    <w:rsid w:val="005D6CA5"/>
    <w:rsid w:val="006561BC"/>
    <w:rsid w:val="00667FB6"/>
    <w:rsid w:val="006B1443"/>
    <w:rsid w:val="006E433E"/>
    <w:rsid w:val="00704ADF"/>
    <w:rsid w:val="00893A42"/>
    <w:rsid w:val="008E13DD"/>
    <w:rsid w:val="00931FD3"/>
    <w:rsid w:val="0098037F"/>
    <w:rsid w:val="00A06C6E"/>
    <w:rsid w:val="00A475DC"/>
    <w:rsid w:val="00A66001"/>
    <w:rsid w:val="00B427FF"/>
    <w:rsid w:val="00B617A7"/>
    <w:rsid w:val="00B72BA9"/>
    <w:rsid w:val="00BF35B6"/>
    <w:rsid w:val="00C57605"/>
    <w:rsid w:val="00C62EC4"/>
    <w:rsid w:val="00C9717B"/>
    <w:rsid w:val="00D66A5B"/>
    <w:rsid w:val="00D966F3"/>
    <w:rsid w:val="00E22E79"/>
    <w:rsid w:val="00E544E8"/>
    <w:rsid w:val="00E5488F"/>
    <w:rsid w:val="00E6710D"/>
    <w:rsid w:val="00E7782A"/>
    <w:rsid w:val="00EA5DEC"/>
    <w:rsid w:val="00F13652"/>
    <w:rsid w:val="00F24F0B"/>
    <w:rsid w:val="00F85B12"/>
    <w:rsid w:val="00FC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B90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605"/>
    <w:pPr>
      <w:ind w:left="720"/>
      <w:contextualSpacing/>
    </w:pPr>
  </w:style>
  <w:style w:type="table" w:styleId="TableGrid">
    <w:name w:val="Table Grid"/>
    <w:basedOn w:val="TableNormal"/>
    <w:uiPriority w:val="59"/>
    <w:rsid w:val="00C576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83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26AA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C6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887"/>
  </w:style>
  <w:style w:type="paragraph" w:styleId="Footer">
    <w:name w:val="footer"/>
    <w:basedOn w:val="Normal"/>
    <w:link w:val="FooterChar"/>
    <w:uiPriority w:val="99"/>
    <w:unhideWhenUsed/>
    <w:rsid w:val="00FC6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887"/>
  </w:style>
  <w:style w:type="character" w:customStyle="1" w:styleId="apple-converted-space">
    <w:name w:val="apple-converted-space"/>
    <w:basedOn w:val="DefaultParagraphFont"/>
    <w:rsid w:val="009803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605"/>
    <w:pPr>
      <w:ind w:left="720"/>
      <w:contextualSpacing/>
    </w:pPr>
  </w:style>
  <w:style w:type="table" w:styleId="TableGrid">
    <w:name w:val="Table Grid"/>
    <w:basedOn w:val="TableNormal"/>
    <w:uiPriority w:val="59"/>
    <w:rsid w:val="00C576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7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83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26AA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C6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887"/>
  </w:style>
  <w:style w:type="paragraph" w:styleId="Footer">
    <w:name w:val="footer"/>
    <w:basedOn w:val="Normal"/>
    <w:link w:val="FooterChar"/>
    <w:uiPriority w:val="99"/>
    <w:unhideWhenUsed/>
    <w:rsid w:val="00FC68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887"/>
  </w:style>
  <w:style w:type="character" w:customStyle="1" w:styleId="apple-converted-space">
    <w:name w:val="apple-converted-space"/>
    <w:basedOn w:val="DefaultParagraphFont"/>
    <w:rsid w:val="00980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0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5B86CF29</Template>
  <TotalTime>44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HOBBS Frank</dc:creator>
  <cp:lastModifiedBy>Clem Evans</cp:lastModifiedBy>
  <cp:revision>11</cp:revision>
  <cp:lastPrinted>2016-04-26T08:02:00Z</cp:lastPrinted>
  <dcterms:created xsi:type="dcterms:W3CDTF">2016-05-16T23:50:00Z</dcterms:created>
  <dcterms:modified xsi:type="dcterms:W3CDTF">2016-05-17T06:56:00Z</dcterms:modified>
</cp:coreProperties>
</file>