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A1390" w:rsidRDefault="00DA42AB">
      <w:pPr>
        <w:pStyle w:val="Body"/>
        <w:widowControl w:val="0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46DB04AF" wp14:editId="5B4F79ED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4A1390" w:rsidRDefault="00DA42AB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:rsidR="004A1390" w:rsidRDefault="004A139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:rsidR="004A1390" w:rsidRPr="00836460" w:rsidRDefault="00DA42AB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Term 1 Test</w:t>
                            </w:r>
                          </w:p>
                          <w:p w:rsidR="004A1390" w:rsidRPr="00836460" w:rsidRDefault="004A139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4A1390" w:rsidRPr="00836460" w:rsidRDefault="0083646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  <w:r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Section 2 - </w:t>
                            </w:r>
                            <w:r w:rsidR="00DA42AB"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Resources Allowed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margin-left:156.55pt;margin-top:36pt;width:235.75pt;height:88.45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:rsidR="004A1390" w:rsidRDefault="00DA42AB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:rsidR="004A1390" w:rsidRDefault="004A139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:rsidR="004A1390" w:rsidRPr="00836460" w:rsidRDefault="00DA42AB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Term 1 Test</w:t>
                      </w:r>
                    </w:p>
                    <w:p w:rsidR="004A1390" w:rsidRPr="00836460" w:rsidRDefault="004A139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:rsidR="004A1390" w:rsidRPr="00836460" w:rsidRDefault="00836460">
                      <w:pPr>
                        <w:pStyle w:val="Body"/>
                        <w:keepNext/>
                        <w:jc w:val="center"/>
                        <w:outlineLvl w:val="0"/>
                      </w:pPr>
                      <w:r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Section 2 - </w:t>
                      </w:r>
                      <w:r w:rsidR="00DA42AB"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Resources Allowed</w:t>
                      </w: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:rsidR="004A1390" w:rsidRDefault="004A1390">
      <w:pPr>
        <w:pStyle w:val="Body"/>
        <w:widowControl w:val="0"/>
      </w:pPr>
    </w:p>
    <w:p w:rsidR="004A1390" w:rsidRDefault="00DA42AB">
      <w:pPr>
        <w:pStyle w:val="Body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40 minutes              Total Mark:____/</w:t>
      </w:r>
      <w:r w:rsidR="002618D9">
        <w:rPr>
          <w:rFonts w:ascii="Calibri" w:eastAsia="Calibri" w:hAnsi="Calibri" w:cs="Calibri"/>
          <w:sz w:val="22"/>
          <w:szCs w:val="22"/>
          <w:lang w:val="en-US"/>
        </w:rPr>
        <w:t>42</w:t>
      </w:r>
    </w:p>
    <w:p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may be allocated zero marks.</w:t>
      </w:r>
    </w:p>
    <w:p w:rsidR="00EE5EB0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:rsidR="004A1390" w:rsidRDefault="00DA42AB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Calculator Allowed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Write four-fifths as a fraction:  _____________________________________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Write the following 6</w:t>
      </w:r>
      <w:r w:rsidR="00EE5EB0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2</m:t>
            </m:r>
          </m:den>
        </m:f>
      </m:oMath>
      <w:r>
        <w:rPr>
          <w:rFonts w:ascii="Calibri" w:eastAsia="Calibri" w:hAnsi="Calibri" w:cs="Calibri"/>
          <w:sz w:val="24"/>
          <w:szCs w:val="24"/>
          <w:lang w:val="en-US"/>
        </w:rPr>
        <w:t xml:space="preserve"> as words: ________________________________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2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ListParagraph"/>
        <w:ind w:lef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What fraction is the shaded part of the </w:t>
      </w:r>
      <w:proofErr w:type="gramStart"/>
      <w:r>
        <w:rPr>
          <w:rFonts w:ascii="Calibri" w:eastAsia="Calibri" w:hAnsi="Calibri" w:cs="Calibri"/>
          <w:sz w:val="22"/>
          <w:szCs w:val="22"/>
        </w:rPr>
        <w:t>whole:</w:t>
      </w:r>
      <w:proofErr w:type="gramEnd"/>
    </w:p>
    <w:p w:rsidR="004A1390" w:rsidRDefault="004A1390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4A1390" w:rsidRDefault="00EE5EB0">
      <w:pPr>
        <w:pStyle w:val="ListParagrap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AU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66133763" wp14:editId="0A40C9C1">
                <wp:simplePos x="0" y="0"/>
                <wp:positionH relativeFrom="page">
                  <wp:posOffset>3990340</wp:posOffset>
                </wp:positionH>
                <wp:positionV relativeFrom="line">
                  <wp:posOffset>97790</wp:posOffset>
                </wp:positionV>
                <wp:extent cx="868045" cy="696595"/>
                <wp:effectExtent l="0" t="0" r="27305" b="27305"/>
                <wp:wrapNone/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045" cy="696595"/>
                          <a:chOff x="0" y="0"/>
                          <a:chExt cx="868045" cy="696594"/>
                        </a:xfrm>
                      </wpg:grpSpPr>
                      <wps:wsp>
                        <wps:cNvPr id="1073741826" name="Shape 1073741826"/>
                        <wps:cNvSpPr/>
                        <wps:spPr>
                          <a:xfrm>
                            <a:off x="260985" y="172719"/>
                            <a:ext cx="346076" cy="3473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10" y="0"/>
                                </a:moveTo>
                                <a:lnTo>
                                  <a:pt x="5390" y="0"/>
                                </a:lnTo>
                                <a:lnTo>
                                  <a:pt x="0" y="10820"/>
                                </a:lnTo>
                                <a:lnTo>
                                  <a:pt x="5390" y="21600"/>
                                </a:lnTo>
                                <a:lnTo>
                                  <a:pt x="16210" y="21600"/>
                                </a:lnTo>
                                <a:lnTo>
                                  <a:pt x="21600" y="10820"/>
                                </a:lnTo>
                                <a:lnTo>
                                  <a:pt x="1621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Shape 1073741827"/>
                        <wps:cNvSpPr/>
                        <wps:spPr>
                          <a:xfrm>
                            <a:off x="260985" y="172719"/>
                            <a:ext cx="346076" cy="3473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10" y="0"/>
                                </a:moveTo>
                                <a:lnTo>
                                  <a:pt x="5390" y="0"/>
                                </a:lnTo>
                                <a:lnTo>
                                  <a:pt x="0" y="10820"/>
                                </a:lnTo>
                                <a:lnTo>
                                  <a:pt x="5390" y="21600"/>
                                </a:lnTo>
                                <a:lnTo>
                                  <a:pt x="16210" y="21600"/>
                                </a:lnTo>
                                <a:lnTo>
                                  <a:pt x="21600" y="10820"/>
                                </a:lnTo>
                                <a:lnTo>
                                  <a:pt x="162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8" name="Shape 1073741828"/>
                        <wps:cNvSpPr/>
                        <wps:spPr>
                          <a:xfrm>
                            <a:off x="521970" y="347344"/>
                            <a:ext cx="346076" cy="3473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10" y="0"/>
                                </a:moveTo>
                                <a:lnTo>
                                  <a:pt x="5390" y="0"/>
                                </a:lnTo>
                                <a:lnTo>
                                  <a:pt x="0" y="10820"/>
                                </a:lnTo>
                                <a:lnTo>
                                  <a:pt x="5390" y="21600"/>
                                </a:lnTo>
                                <a:lnTo>
                                  <a:pt x="16210" y="21600"/>
                                </a:lnTo>
                                <a:lnTo>
                                  <a:pt x="21600" y="10820"/>
                                </a:lnTo>
                                <a:lnTo>
                                  <a:pt x="1621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hape 1073741829"/>
                        <wps:cNvSpPr/>
                        <wps:spPr>
                          <a:xfrm>
                            <a:off x="521970" y="347344"/>
                            <a:ext cx="346076" cy="3473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10" y="0"/>
                                </a:moveTo>
                                <a:lnTo>
                                  <a:pt x="5390" y="0"/>
                                </a:lnTo>
                                <a:lnTo>
                                  <a:pt x="0" y="10820"/>
                                </a:lnTo>
                                <a:lnTo>
                                  <a:pt x="5390" y="21600"/>
                                </a:lnTo>
                                <a:lnTo>
                                  <a:pt x="16210" y="21600"/>
                                </a:lnTo>
                                <a:lnTo>
                                  <a:pt x="21600" y="10820"/>
                                </a:lnTo>
                                <a:lnTo>
                                  <a:pt x="162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0" name="Shape 1073741830"/>
                        <wps:cNvSpPr/>
                        <wps:spPr>
                          <a:xfrm>
                            <a:off x="521970" y="0"/>
                            <a:ext cx="346076" cy="3473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10" y="0"/>
                                </a:moveTo>
                                <a:lnTo>
                                  <a:pt x="5390" y="0"/>
                                </a:lnTo>
                                <a:lnTo>
                                  <a:pt x="0" y="10780"/>
                                </a:lnTo>
                                <a:lnTo>
                                  <a:pt x="5390" y="21600"/>
                                </a:lnTo>
                                <a:lnTo>
                                  <a:pt x="16210" y="21600"/>
                                </a:lnTo>
                                <a:lnTo>
                                  <a:pt x="21600" y="10780"/>
                                </a:lnTo>
                                <a:lnTo>
                                  <a:pt x="162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SpPr/>
                        <wps:spPr>
                          <a:xfrm>
                            <a:off x="0" y="0"/>
                            <a:ext cx="346075" cy="3473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170" y="0"/>
                                </a:moveTo>
                                <a:lnTo>
                                  <a:pt x="5390" y="0"/>
                                </a:lnTo>
                                <a:lnTo>
                                  <a:pt x="0" y="10780"/>
                                </a:lnTo>
                                <a:lnTo>
                                  <a:pt x="5390" y="21600"/>
                                </a:lnTo>
                                <a:lnTo>
                                  <a:pt x="16170" y="21600"/>
                                </a:lnTo>
                                <a:lnTo>
                                  <a:pt x="21600" y="10780"/>
                                </a:lnTo>
                                <a:lnTo>
                                  <a:pt x="1617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2" name="Shape 1073741832"/>
                        <wps:cNvSpPr/>
                        <wps:spPr>
                          <a:xfrm>
                            <a:off x="1904" y="349249"/>
                            <a:ext cx="345442" cy="3473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00" y="0"/>
                                </a:moveTo>
                                <a:lnTo>
                                  <a:pt x="5400" y="0"/>
                                </a:lnTo>
                                <a:lnTo>
                                  <a:pt x="0" y="10780"/>
                                </a:ln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10780"/>
                                </a:lnTo>
                                <a:lnTo>
                                  <a:pt x="16200" y="0"/>
                                </a:lnTo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3" name="Shape 1073741833"/>
                        <wps:cNvSpPr/>
                        <wps:spPr>
                          <a:xfrm>
                            <a:off x="1904" y="349249"/>
                            <a:ext cx="345442" cy="3473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200" y="0"/>
                                </a:moveTo>
                                <a:lnTo>
                                  <a:pt x="5400" y="0"/>
                                </a:lnTo>
                                <a:lnTo>
                                  <a:pt x="0" y="10780"/>
                                </a:ln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10780"/>
                                </a:lnTo>
                                <a:lnTo>
                                  <a:pt x="162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officeArt object" o:spid="_x0000_s1026" style="position:absolute;margin-left:314.2pt;margin-top:7.7pt;width:68.35pt;height:54.85pt;z-index:251664384;mso-wrap-distance-left:0;mso-wrap-distance-right:0;mso-position-horizontal-relative:page;mso-position-vertical-relative:line" coordsize="8680,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">
                <v:shape id="Shape 1073741826" o:spid="_x0000_s1027" style="position:absolute;left:2609;top:1727;width:3461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ek08kA&#10;AADjAAAADwAAAGRycy9kb3ducmV2LnhtbERP22rCQBB9L/gPywh9qxu1NSF1FbUEWori7QPG7DQJ&#10;Zmdjdqvp33cLBR/n3Gc670wtrtS6yrKC4SACQZxbXXGh4HjInhIQziNrrC2Tgh9yMJ/1HqaYanvj&#10;HV33vhAhhF2KCkrvm1RKl5dk0A1sQxy4L9sa9OFsC6lbvIVwU8tRFE2kwYpDQ4kNrUrKz/tvoyDZ&#10;xIePt/Vy85JlJ3m+jLcX/Fwo9djvFq8gPHX+Lv53v+swP4rH8fMwGU3g76cAgJ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7ek08kAAADjAAAADwAAAAAAAAAAAAAAAACYAgAA&#10;ZHJzL2Rvd25yZXYueG1sUEsFBgAAAAAEAAQA9QAAAI4DAAAAAA==&#10;" path="m16210,l5390,,,10820,5390,21600r10820,l21600,10820,16210,e" fillcolor="#bfbfbf" stroked="f" strokeweight="1pt">
                  <v:stroke miterlimit="4" joinstyle="miter"/>
                  <v:path arrowok="t" o:extrusionok="f" o:connecttype="custom" o:connectlocs="173038,173673;173038,173673;173038,173673;173038,173673" o:connectangles="0,90,180,270"/>
                </v:shape>
                <v:shape id="Shape 1073741827" o:spid="_x0000_s1028" style="position:absolute;left:2609;top:1727;width:3461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V43cYA&#10;AADjAAAADwAAAGRycy9kb3ducmV2LnhtbERPX0vDMBB/F/wO4QTfXLI5zKjLhgiDwZ7syvZ6JGdb&#10;bC6liWv105vBwMf7/b/1dvKduNAQ28AG5jMFgtgG13JtoDrunlYgYkJ22AUmAz8UYbu5v1tj4cLI&#10;H3QpUy1yCMcCDTQp9YWU0TbkMc5CT5y5zzB4TPkcaukGHHO47+RCqRfpseXc0GBP7w3Zr/LbG+gO&#10;JxVPZTXW51hpa49a/i4Pxjw+TG+vIBJN6V98c+9dnq/0s17OVwsN158yAHLz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JV43cYAAADjAAAADwAAAAAAAAAAAAAAAACYAgAAZHJz&#10;L2Rvd25yZXYueG1sUEsFBgAAAAAEAAQA9QAAAIsDAAAAAA==&#10;" path="m16210,l5390,,,10820,5390,21600r10820,l21600,10820,16210,xe" filled="f" strokecolor="#231f20" strokeweight="1pt">
                  <v:path arrowok="t" o:extrusionok="f" o:connecttype="custom" o:connectlocs="173038,173673;173038,173673;173038,173673;173038,173673" o:connectangles="0,90,180,270"/>
                </v:shape>
                <v:shape id="Shape 1073741828" o:spid="_x0000_s1029" style="position:absolute;left:5219;top:3473;width:3461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SVOs0A&#10;AADjAAAADwAAAGRycy9kb3ducmV2LnhtbESP0U7CQBBF3038h82Q+CZbQG1TWQhKmmiMRMEPGLtD&#10;29CdLd0F6t87DyY+ztw7956ZLwfXqjP1ofFsYDJOQBGX3jZcGfjaFbcZqBCRLbaeycAPBVgurq/m&#10;mFt/4U86b2OlJIRDjgbqGLtc61DW5DCMfUcs2t73DqOMfaVtjxcJd62eJsmDdtiwNNTY0XNN5WF7&#10;cgayTbp7Xb8/be6L4lsfjrOPI76tjLkZDatHUJGG+G/+u36xgp+ks/Rukk0FWn6SBejF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AlklTrNAAAA4wAAAA8AAAAAAAAAAAAAAAAA&#10;mAIAAGRycy9kb3ducmV2LnhtbFBLBQYAAAAABAAEAPUAAACSAwAAAAA=&#10;" path="m16210,l5390,,,10820,5390,21600r10820,l21600,10820,16210,e" fillcolor="#bfbfbf" stroked="f" strokeweight="1pt">
                  <v:stroke miterlimit="4" joinstyle="miter"/>
                  <v:path arrowok="t" o:extrusionok="f" o:connecttype="custom" o:connectlocs="173038,173673;173038,173673;173038,173673;173038,173673" o:connectangles="0,90,180,270"/>
                </v:shape>
                <v:shape id="Shape 1073741829" o:spid="_x0000_s1030" style="position:absolute;left:5219;top:3473;width:3461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ZJNMcA&#10;AADjAAAADwAAAGRycy9kb3ducmV2LnhtbERPX2vCMBB/H/gdwg32NhOdWK1GkcFg4NNq0dcjOduy&#10;5lKazHb79Mtg4OP9/t92P7pW3KgPjWcNs6kCQWy8bbjSUJ7enlcgQkS22HomDd8UYL+bPGwxt37g&#10;D7oVsRIphEOOGuoYu1zKYGpyGKa+I07c1fcOYzr7StoehxTuWjlXaikdNpwaauzotSbzWXw5De3x&#10;rMK5KIfqEsrMmFMmfxZHrZ8ex8MGRKQx3sX/7neb5qvsJVvMVvM1/P2UAJC7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GSTTHAAAA4wAAAA8AAAAAAAAAAAAAAAAAmAIAAGRy&#10;cy9kb3ducmV2LnhtbFBLBQYAAAAABAAEAPUAAACMAwAAAAA=&#10;" path="m16210,l5390,,,10820,5390,21600r10820,l21600,10820,16210,xe" filled="f" strokecolor="#231f20" strokeweight="1pt">
                  <v:path arrowok="t" o:extrusionok="f" o:connecttype="custom" o:connectlocs="173038,173673;173038,173673;173038,173673;173038,173673" o:connectangles="0,90,180,270"/>
                </v:shape>
                <v:shape id="Shape 1073741830" o:spid="_x0000_s1031" style="position:absolute;left:5219;width:3461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V2dMoA&#10;AADjAAAADwAAAGRycy9kb3ducmV2LnhtbESPQUvDQBCF74L/YRnBm92tLabEbosIgtCTaajXYXdM&#10;gtnZkF2b2F/fOQgeZ+bNe+/b7ufQqzONqYtsYbkwoIhd9B03Furj28MGVMrIHvvIZOGXEux3tzdb&#10;LH2c+IPOVW6UmHAq0UKb81BqnVxLAdMiDsRy+4pjwCzj2Gg/4iTmodePxjzpgB1LQosDvbbkvquf&#10;YKE/nEw6VfXUfKa6cO5Y6Mv6YO393fzyDCrTnP/Ff9/vXuqbYlWsl5uVUAiTLEDvr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6ldnTKAAAA4wAAAA8AAAAAAAAAAAAAAAAAmAIA&#10;AGRycy9kb3ducmV2LnhtbFBLBQYAAAAABAAEAPUAAACPAwAAAAA=&#10;" path="m16210,l5390,,,10780,5390,21600r10820,l21600,10780,16210,xe" filled="f" strokecolor="#231f20" strokeweight="1pt">
                  <v:path arrowok="t" o:extrusionok="f" o:connecttype="custom" o:connectlocs="173038,173673;173038,173673;173038,173673;173038,173673" o:connectangles="0,90,180,270"/>
                </v:shape>
                <v:shape id="Shape 1073741831" o:spid="_x0000_s1032" style="position:absolute;width:3460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nT78YA&#10;AADjAAAADwAAAGRycy9kb3ducmV2LnhtbERPX2vCMBB/H+w7hBN8m0mnrNIZZQwEwafVoq9HcmuL&#10;zaU00Xb79MtgsMf7/b/NbnKduNMQWs8asoUCQWy8bbnWUJ32T2sQISJb7DyThi8KsNs+PmywsH7k&#10;D7qXsRYphEOBGpoY+0LKYBpyGBa+J07cpx8cxnQOtbQDjincdfJZqRfpsOXU0GBP7w2Za3lzGrrj&#10;WYVzWY31JVS5Madcfq+OWs9n09sriEhT/Bf/uQ82zVf5Ml9l62UGvz8lAO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nT78YAAADjAAAADwAAAAAAAAAAAAAAAACYAgAAZHJz&#10;L2Rvd25yZXYueG1sUEsFBgAAAAAEAAQA9QAAAIsDAAAAAA==&#10;" path="m16170,l5390,,,10780,5390,21600r10780,l21600,10780,16170,xe" filled="f" strokecolor="#231f20" strokeweight="1pt">
                  <v:path arrowok="t" o:extrusionok="f" o:connecttype="custom" o:connectlocs="173038,173673;173038,173673;173038,173673;173038,173673" o:connectangles="0,90,180,270"/>
                </v:shape>
                <v:shape id="Shape 1073741832" o:spid="_x0000_s1033" style="position:absolute;left:19;top:3492;width:3454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U0DckA&#10;AADjAAAADwAAAGRycy9kb3ducmV2LnhtbERPX2vCMBB/H/gdwg32NlPttpbOKDopTGTidB/g1tza&#10;YnOpTdTu2y/CwMf7/b/JrDeNOFPnassKRsMIBHFhdc2lgq99/piCcB5ZY2OZFPySg9l0cDfBTNsL&#10;f9J550sRQthlqKDyvs2kdEVFBt3QtsSB+7GdQR/OrpS6w0sIN40cR9GLNFhzaKiwpbeKisPuZBSk&#10;m2S/Wn4sNs95/i0Px3h7xPVcqYf7fv4KwlPvb+J/97sO86MkTp5GaTyG608BADn9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VU0DckAAADjAAAADwAAAAAAAAAAAAAAAACYAgAA&#10;ZHJzL2Rvd25yZXYueG1sUEsFBgAAAAAEAAQA9QAAAI4DAAAAAA==&#10;" path="m16200,l5400,,,10780,5400,21600r10800,l21600,10780,16200,e" fillcolor="#bfbfbf" stroked="f" strokeweight="1pt">
                  <v:stroke miterlimit="4" joinstyle="miter"/>
                  <v:path arrowok="t" o:extrusionok="f" o:connecttype="custom" o:connectlocs="172721,173673;172721,173673;172721,173673;172721,173673" o:connectangles="0,90,180,270"/>
                </v:shape>
                <v:shape id="Shape 1073741833" o:spid="_x0000_s1034" style="position:absolute;left:19;top:3492;width:3454;height:347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foA8YA&#10;AADjAAAADwAAAGRycy9kb3ducmV2LnhtbERPX2vCMBB/H+w7hBN8m4mrrNIZZQwEwafVoq9HcmuL&#10;zaU00Xb79MtgsMf7/b/NbnKduNMQWs8algsFgth423KtoTrtn9YgQkS22HkmDV8UYLd9fNhgYf3I&#10;H3QvYy1SCIcCNTQx9oWUwTTkMCx8T5y4Tz84jOkcamkHHFO46+SzUi/SYcupocGe3hsy1/LmNHTH&#10;swrnshrrS6hyY065/F4dtZ7PprdXEJGm+C/+cx9smq/yLF8t11kGvz8lAO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foA8YAAADjAAAADwAAAAAAAAAAAAAAAACYAgAAZHJz&#10;L2Rvd25yZXYueG1sUEsFBgAAAAAEAAQA9QAAAIsDAAAAAA==&#10;" path="m16200,l5400,,,10780,5400,21600r10800,l21600,10780,16200,xe" filled="f" strokecolor="#231f20" strokeweight="1pt">
                  <v:path arrowok="t" o:extrusionok="f" o:connecttype="custom" o:connectlocs="172721,173673;172721,173673;172721,173673;172721,173673" o:connectangles="0,90,180,270"/>
                </v:shape>
                <w10:wrap anchorx="page" anchory="line"/>
              </v:group>
            </w:pict>
          </mc:Fallback>
        </mc:AlternateContent>
      </w:r>
      <w:r w:rsidR="00DA42AB">
        <w:rPr>
          <w:rFonts w:ascii="Calibri" w:eastAsia="Calibri" w:hAnsi="Calibri" w:cs="Calibri"/>
          <w:sz w:val="22"/>
          <w:szCs w:val="22"/>
        </w:rPr>
        <w:t xml:space="preserve">                        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  <w:r w:rsidR="00DA42AB">
        <w:rPr>
          <w:rFonts w:ascii="Calibri" w:eastAsia="Calibri" w:hAnsi="Calibri" w:cs="Calibri"/>
          <w:sz w:val="22"/>
          <w:szCs w:val="22"/>
        </w:rPr>
        <w:t xml:space="preserve"> i)                                                              </w:t>
      </w:r>
      <w:r>
        <w:rPr>
          <w:rFonts w:ascii="Calibri" w:eastAsia="Calibri" w:hAnsi="Calibri" w:cs="Calibri"/>
          <w:sz w:val="22"/>
          <w:szCs w:val="22"/>
        </w:rPr>
        <w:t xml:space="preserve">                          </w:t>
      </w:r>
      <w:r w:rsidR="00DA42AB">
        <w:rPr>
          <w:rFonts w:ascii="Calibri" w:eastAsia="Calibri" w:hAnsi="Calibri" w:cs="Calibri"/>
          <w:sz w:val="22"/>
          <w:szCs w:val="22"/>
        </w:rPr>
        <w:t xml:space="preserve">  </w:t>
      </w:r>
      <w:proofErr w:type="gramStart"/>
      <w:r w:rsidR="00DA42AB">
        <w:rPr>
          <w:rFonts w:ascii="Calibri" w:eastAsia="Calibri" w:hAnsi="Calibri" w:cs="Calibri"/>
          <w:sz w:val="22"/>
          <w:szCs w:val="22"/>
        </w:rPr>
        <w:t>ii</w:t>
      </w:r>
      <w:proofErr w:type="gramEnd"/>
      <w:r w:rsidR="00DA42AB">
        <w:rPr>
          <w:rFonts w:ascii="Calibri" w:eastAsia="Calibri" w:hAnsi="Calibri" w:cs="Calibri"/>
          <w:sz w:val="22"/>
          <w:szCs w:val="22"/>
        </w:rPr>
        <w:t>)</w:t>
      </w:r>
    </w:p>
    <w:tbl>
      <w:tblPr>
        <w:tblpPr w:leftFromText="180" w:rightFromText="180" w:vertAnchor="text" w:horzAnchor="page" w:tblpX="1526" w:tblpY="37"/>
        <w:tblW w:w="164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10"/>
        <w:gridCol w:w="410"/>
        <w:gridCol w:w="411"/>
        <w:gridCol w:w="411"/>
      </w:tblGrid>
      <w:tr w:rsidR="00EE5EB0" w:rsidTr="00EE5EB0">
        <w:trPr>
          <w:trHeight w:hRule="exact" w:val="265"/>
        </w:trPr>
        <w:tc>
          <w:tcPr>
            <w:tcW w:w="41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  <w:tc>
          <w:tcPr>
            <w:tcW w:w="41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  <w:tc>
          <w:tcPr>
            <w:tcW w:w="41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  <w:tc>
          <w:tcPr>
            <w:tcW w:w="41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</w:tr>
      <w:tr w:rsidR="00EE5EB0" w:rsidTr="00EE5EB0">
        <w:trPr>
          <w:trHeight w:hRule="exact" w:val="267"/>
        </w:trPr>
        <w:tc>
          <w:tcPr>
            <w:tcW w:w="41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  <w:tc>
          <w:tcPr>
            <w:tcW w:w="41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  <w:tc>
          <w:tcPr>
            <w:tcW w:w="41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  <w:tc>
          <w:tcPr>
            <w:tcW w:w="41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5EB0" w:rsidRDefault="00EE5EB0" w:rsidP="00EE5EB0"/>
        </w:tc>
      </w:tr>
    </w:tbl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EE5EB0" w:rsidRDefault="00EE5EB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EE5EB0" w:rsidRDefault="00EE5EB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3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What fraction is 25c of $2?  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What fraction is 75c of $1?</w:t>
      </w:r>
      <w:r>
        <w:rPr>
          <w:rFonts w:ascii="Calibri" w:eastAsia="Calibri" w:hAnsi="Calibri" w:cs="Calibri"/>
          <w:sz w:val="24"/>
          <w:szCs w:val="24"/>
          <w:lang w:val="en-US"/>
        </w:rPr>
        <w:t xml:space="preserve">  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4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  <w:t xml:space="preserve">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EE5EB0" w:rsidP="00EE5EB0">
      <w:pPr>
        <w:pStyle w:val="Body"/>
        <w:numPr>
          <w:ilvl w:val="2"/>
          <w:numId w:val="2"/>
        </w:numPr>
        <w:ind w:left="127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Change 2 </w:t>
      </w:r>
      <m:oMath>
        <m:f>
          <m:fPr>
            <m:ctrlPr>
              <w:rPr>
                <w:rFonts w:ascii="Cambria Math" w:eastAsia="Calibri" w:hAnsi="Cambria Math" w:cs="Calibr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4</m:t>
            </m:r>
          </m:den>
        </m:f>
      </m:oMath>
      <w:r w:rsidR="00DA42AB">
        <w:rPr>
          <w:rFonts w:ascii="Calibri" w:eastAsia="Calibri" w:hAnsi="Calibri" w:cs="Calibri"/>
          <w:sz w:val="22"/>
          <w:szCs w:val="22"/>
          <w:lang w:val="en-US"/>
        </w:rPr>
        <w:t xml:space="preserve"> to an improper fraction:  __________________________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EE5EB0" w:rsidP="00EE5EB0">
      <w:pPr>
        <w:pStyle w:val="Body"/>
        <w:numPr>
          <w:ilvl w:val="2"/>
          <w:numId w:val="2"/>
        </w:numPr>
        <w:ind w:left="127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Change </w:t>
      </w:r>
      <m:oMath>
        <m:f>
          <m:fPr>
            <m:ctrlPr>
              <w:rPr>
                <w:rFonts w:ascii="Cambria Math" w:eastAsia="Calibri" w:hAnsi="Cambria Math" w:cs="Calibr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5</m:t>
            </m:r>
          </m:den>
        </m:f>
      </m:oMath>
      <w:r w:rsidR="00DA42AB">
        <w:rPr>
          <w:rFonts w:ascii="Calibri" w:eastAsia="Calibri" w:hAnsi="Calibri" w:cs="Calibri"/>
          <w:sz w:val="22"/>
          <w:szCs w:val="22"/>
          <w:lang w:val="en-US"/>
        </w:rPr>
        <w:t xml:space="preserve"> to a mixed number:</w:t>
      </w:r>
      <w:r w:rsidR="00DA42AB">
        <w:rPr>
          <w:rFonts w:ascii="Calibri" w:eastAsia="Calibri" w:hAnsi="Calibri" w:cs="Calibri"/>
          <w:sz w:val="24"/>
          <w:szCs w:val="24"/>
          <w:lang w:val="en-US"/>
        </w:rPr>
        <w:t xml:space="preserve">  ____________________________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Calculate each of the following: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FD2967">
      <w:pPr>
        <w:pStyle w:val="Body"/>
        <w:numPr>
          <w:ilvl w:val="1"/>
          <w:numId w:val="4"/>
        </w:numPr>
        <w:rPr>
          <w:rFonts w:ascii="Calibri" w:eastAsia="Calibri" w:hAnsi="Calibri" w:cs="Calibri"/>
          <w:sz w:val="22"/>
          <w:szCs w:val="22"/>
          <w:lang w:val="en-US"/>
        </w:rPr>
      </w:pPr>
      <m:oMath>
        <m:f>
          <m:fPr>
            <m:ctrlPr>
              <w:rPr>
                <w:rFonts w:ascii="Cambria Math" w:eastAsia="Calibri" w:hAnsi="Cambria Math" w:cs="Calibr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4</m:t>
            </m:r>
          </m:den>
        </m:f>
      </m:oMath>
      <w:r w:rsidR="00DA42AB">
        <w:rPr>
          <w:rFonts w:ascii="Calibri" w:eastAsia="Calibri" w:hAnsi="Calibri" w:cs="Calibri"/>
          <w:sz w:val="22"/>
          <w:szCs w:val="22"/>
          <w:lang w:val="en-US"/>
        </w:rPr>
        <w:t xml:space="preserve"> of 12:  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25% of 20:</w:t>
      </w:r>
      <w:r>
        <w:rPr>
          <w:rFonts w:ascii="Calibri" w:eastAsia="Calibri" w:hAnsi="Calibri" w:cs="Calibri"/>
          <w:sz w:val="24"/>
          <w:szCs w:val="24"/>
          <w:lang w:val="en-US"/>
        </w:rPr>
        <w:t xml:space="preserve">  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  </w:t>
      </w:r>
      <w:r w:rsidR="00CC18B9"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Calculate the area of the following shapes: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>
            <wp:extent cx="6391275" cy="999685"/>
            <wp:effectExtent l="0" t="0" r="0" b="0"/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2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7051" t="22888" r="54808" b="6126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996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36460" w:rsidRDefault="0083646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36460" w:rsidRDefault="0083646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CC18B9"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EE5EB0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4D1A68F0" wp14:editId="0938998E">
            <wp:simplePos x="0" y="0"/>
            <wp:positionH relativeFrom="page">
              <wp:posOffset>4124325</wp:posOffset>
            </wp:positionH>
            <wp:positionV relativeFrom="page">
              <wp:posOffset>5524500</wp:posOffset>
            </wp:positionV>
            <wp:extent cx="2286000" cy="962025"/>
            <wp:effectExtent l="0" t="0" r="0" b="9525"/>
            <wp:wrapThrough wrapText="bothSides" distL="152400" distR="152400">
              <wp:wrapPolygon edited="1">
                <wp:start x="0" y="0"/>
                <wp:lineTo x="0" y="21602"/>
                <wp:lineTo x="21600" y="21602"/>
                <wp:lineTo x="21600" y="0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composite shap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t="12886" b="12886"/>
                    <a:stretch>
                      <a:fillRect/>
                    </a:stretch>
                  </pic:blipFill>
                  <pic:spPr>
                    <a:xfrm>
                      <a:off x="0" y="0"/>
                      <a:ext cx="2285467" cy="9618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2AB">
        <w:rPr>
          <w:rFonts w:ascii="Calibri" w:eastAsia="Calibri" w:hAnsi="Calibri" w:cs="Calibri"/>
          <w:sz w:val="22"/>
          <w:szCs w:val="22"/>
        </w:rPr>
        <w:t xml:space="preserve"> </w:t>
      </w:r>
    </w:p>
    <w:p w:rsidR="004A1390" w:rsidRDefault="00DA42AB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Find the perimeter of this shape.</w:t>
      </w:r>
    </w:p>
    <w:p w:rsidR="004A1390" w:rsidRDefault="004A1390">
      <w:pPr>
        <w:pStyle w:val="Body"/>
        <w:jc w:val="center"/>
        <w:rPr>
          <w:rFonts w:ascii="Cambria Math" w:eastAsia="Cambria Math" w:hAnsi="Cambria Math" w:cs="Cambria Math"/>
          <w:sz w:val="40"/>
          <w:szCs w:val="40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8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What is the area of a bedroom wall that is 3.4m wide by 2.4m high? Roughly how much paint is needed for two coats of paint for the wall (A </w:t>
      </w:r>
      <w:proofErr w:type="spellStart"/>
      <w:r>
        <w:rPr>
          <w:rFonts w:ascii="Calibri" w:eastAsia="Calibri" w:hAnsi="Calibri" w:cs="Calibri"/>
          <w:sz w:val="22"/>
          <w:szCs w:val="22"/>
          <w:lang w:val="en-US"/>
        </w:rPr>
        <w:t>litre</w:t>
      </w:r>
      <w:proofErr w:type="spellEnd"/>
      <w:r>
        <w:rPr>
          <w:rFonts w:ascii="Calibri" w:eastAsia="Calibri" w:hAnsi="Calibri" w:cs="Calibri"/>
          <w:sz w:val="22"/>
          <w:szCs w:val="22"/>
          <w:lang w:val="en-US"/>
        </w:rPr>
        <w:t xml:space="preserve"> of paint will cover 15m</w:t>
      </w:r>
      <w:r>
        <w:rPr>
          <w:rFonts w:ascii="Calibri" w:eastAsia="Calibri" w:hAnsi="Calibri" w:cs="Calibri"/>
          <w:sz w:val="22"/>
          <w:szCs w:val="22"/>
          <w:vertAlign w:val="superscript"/>
          <w:lang w:val="en-US"/>
        </w:rPr>
        <w:t>2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on average)?</w:t>
      </w:r>
    </w:p>
    <w:p w:rsidR="004A1390" w:rsidRDefault="004A1390">
      <w:pPr>
        <w:pStyle w:val="Body"/>
        <w:jc w:val="center"/>
        <w:rPr>
          <w:rFonts w:ascii="Cambria Math" w:eastAsia="Cambria Math" w:hAnsi="Cambria Math" w:cs="Cambria Math"/>
          <w:sz w:val="40"/>
          <w:szCs w:val="40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36460" w:rsidRDefault="0083646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ind w:left="1080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9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A rectangular paddock is 850m by 420m. What is the area of the paddock in hectares (1 hectare = </w:t>
      </w: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10,000m</w:t>
      </w:r>
      <w:r>
        <w:rPr>
          <w:rFonts w:ascii="Calibri" w:eastAsia="Calibri" w:hAnsi="Calibri" w:cs="Calibri"/>
          <w:sz w:val="22"/>
          <w:szCs w:val="22"/>
          <w:vertAlign w:val="superscript"/>
          <w:lang w:val="en-US"/>
        </w:rPr>
        <w:t>2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)</w:t>
      </w:r>
      <w:proofErr w:type="gramEnd"/>
      <w:r>
        <w:rPr>
          <w:rFonts w:ascii="Calibri" w:eastAsia="Calibri" w:hAnsi="Calibri" w:cs="Calibri"/>
          <w:sz w:val="22"/>
          <w:szCs w:val="22"/>
          <w:lang w:val="en-US"/>
        </w:rPr>
        <w:t>?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36460" w:rsidRDefault="0083646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 w:rsidP="00EE5EB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0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When tossing a coin the theoretical probabilities are:</w:t>
      </w: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Probability of a head = 1/2 = 0.5          Probability of a tail = 1/2 = 0.5   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If a coin is tossed 80 times, how many heads would be expected?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836460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A</w:t>
      </w:r>
      <w:r w:rsidR="00DA42AB">
        <w:rPr>
          <w:rFonts w:ascii="Calibri" w:eastAsia="Calibri" w:hAnsi="Calibri" w:cs="Calibri"/>
          <w:sz w:val="22"/>
          <w:szCs w:val="22"/>
          <w:lang w:val="en-US"/>
        </w:rPr>
        <w:t xml:space="preserve"> coin is tossed 80 times, how many tails would be expected?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836460" w:rsidRDefault="0083646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If a coin is tossed 800 times, how many heads would be expected?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               </w:t>
      </w:r>
      <w:r w:rsidR="00EE5EB0">
        <w:rPr>
          <w:rFonts w:ascii="Calibri" w:eastAsia="Calibri" w:hAnsi="Calibri" w:cs="Calibri"/>
          <w:sz w:val="22"/>
          <w:szCs w:val="22"/>
          <w:lang w:val="en-US"/>
        </w:rPr>
        <w:t xml:space="preserve">      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1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A class raffle is conducted by writing the numbers from 1 to 30 on a piece of paper and placed in a bag. What is the probability that the drawn number </w:t>
      </w: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is</w:t>
      </w:r>
      <w:r w:rsidR="00836460">
        <w:rPr>
          <w:rFonts w:ascii="Calibri" w:eastAsia="Calibri" w:hAnsi="Calibri" w:cs="Calibri"/>
          <w:sz w:val="22"/>
          <w:szCs w:val="22"/>
          <w:lang w:val="en-US"/>
        </w:rPr>
        <w:t>:</w:t>
      </w:r>
      <w:proofErr w:type="gramEnd"/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6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15?     ______________________________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even</w:t>
      </w:r>
      <w:proofErr w:type="gramEnd"/>
      <w:r>
        <w:rPr>
          <w:rFonts w:ascii="Calibri" w:eastAsia="Calibri" w:hAnsi="Calibri" w:cs="Calibri"/>
          <w:sz w:val="22"/>
          <w:szCs w:val="22"/>
          <w:lang w:val="en-US"/>
        </w:rPr>
        <w:t>?  ______________________________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divisible</w:t>
      </w:r>
      <w:proofErr w:type="gramEnd"/>
      <w:r>
        <w:rPr>
          <w:rFonts w:ascii="Calibri" w:eastAsia="Calibri" w:hAnsi="Calibri" w:cs="Calibri"/>
          <w:sz w:val="22"/>
          <w:szCs w:val="22"/>
          <w:lang w:val="en-US"/>
        </w:rPr>
        <w:t xml:space="preserve"> by 3?   ______________________________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A lottery is conducted by printing and selling tickets with the numbers from 1 to 100,000</w:t>
      </w:r>
      <w:r w:rsidR="00836460">
        <w:rPr>
          <w:rFonts w:ascii="Calibri" w:eastAsia="Calibri" w:hAnsi="Calibri" w:cs="Calibri"/>
          <w:sz w:val="22"/>
          <w:szCs w:val="22"/>
          <w:lang w:val="en-US"/>
        </w:rPr>
        <w:t>.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7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What is the probability that the drawn number is 43 546?  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If you purchase one ticket, what is your </w:t>
      </w:r>
      <w:r w:rsidRPr="00CC18B9">
        <w:rPr>
          <w:rFonts w:ascii="Calibri" w:eastAsia="Calibri" w:hAnsi="Calibri" w:cs="Calibri"/>
          <w:b/>
          <w:sz w:val="22"/>
          <w:szCs w:val="22"/>
          <w:lang w:val="en-US"/>
        </w:rPr>
        <w:t>chance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of winning?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 w:rsidP="00EE5EB0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If you purchase 10 tickets, what is your </w:t>
      </w:r>
      <w:r w:rsidRPr="00CC18B9">
        <w:rPr>
          <w:rFonts w:ascii="Calibri" w:eastAsia="Calibri" w:hAnsi="Calibri" w:cs="Calibri"/>
          <w:b/>
          <w:sz w:val="22"/>
          <w:szCs w:val="22"/>
          <w:lang w:val="en-US"/>
        </w:rPr>
        <w:t>chance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of winning?</w:t>
      </w:r>
    </w:p>
    <w:p w:rsidR="00EE5EB0" w:rsidRDefault="00EE5EB0" w:rsidP="00EE5EB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EE5EB0" w:rsidRPr="00EE5EB0" w:rsidRDefault="00EE5EB0" w:rsidP="00EE5EB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Add GST (10%) to the price of each of the following items: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8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A hamburger @ $7                                       ii) A shirt @ $19.00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A discount of 20% is offered on each of the following items. Find the discount, and the new price: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9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A pen @ $4                                                ii)     A saxophone @ $980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If the price of unleaded petrol is $2.14 per </w:t>
      </w:r>
      <w:proofErr w:type="spellStart"/>
      <w:r>
        <w:rPr>
          <w:rFonts w:ascii="Calibri" w:eastAsia="Calibri" w:hAnsi="Calibri" w:cs="Calibri"/>
          <w:sz w:val="22"/>
          <w:szCs w:val="22"/>
          <w:lang w:val="en-US"/>
        </w:rPr>
        <w:t>litre</w:t>
      </w:r>
      <w:proofErr w:type="spellEnd"/>
      <w:r>
        <w:rPr>
          <w:rFonts w:ascii="Calibri" w:eastAsia="Calibri" w:hAnsi="Calibri" w:cs="Calibri"/>
          <w:sz w:val="22"/>
          <w:szCs w:val="22"/>
          <w:lang w:val="en-US"/>
        </w:rPr>
        <w:t xml:space="preserve">: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ab/>
        <w:t>i)    What is the cost of 65 L of petrol?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ab/>
        <w:t>ii)   How much petrol can be bought with $20?</w:t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Find the rate for a 100 of each of the following: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10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$45 for 300g                                      ii)    $5.48 for 800g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ab/>
        <w:t xml:space="preserve">    iii)    $8.12 for 700mL                               </w:t>
      </w: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iv</w:t>
      </w:r>
      <w:proofErr w:type="gramEnd"/>
      <w:r>
        <w:rPr>
          <w:rFonts w:ascii="Calibri" w:eastAsia="Calibri" w:hAnsi="Calibri" w:cs="Calibri"/>
          <w:sz w:val="22"/>
          <w:szCs w:val="22"/>
          <w:lang w:val="en-US"/>
        </w:rPr>
        <w:t xml:space="preserve">)    $6.20 for 500 </w:t>
      </w:r>
      <w:proofErr w:type="spellStart"/>
      <w:r>
        <w:rPr>
          <w:rFonts w:ascii="Calibri" w:eastAsia="Calibri" w:hAnsi="Calibri" w:cs="Calibri"/>
          <w:sz w:val="22"/>
          <w:szCs w:val="22"/>
          <w:lang w:val="en-US"/>
        </w:rPr>
        <w:t>mins</w:t>
      </w:r>
      <w:proofErr w:type="spellEnd"/>
    </w:p>
    <w:p w:rsidR="004A1390" w:rsidRDefault="004A1390">
      <w:pPr>
        <w:pStyle w:val="Body"/>
        <w:tabs>
          <w:tab w:val="left" w:pos="720"/>
        </w:tabs>
        <w:ind w:left="360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ind w:left="360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ind w:left="360"/>
        <w:rPr>
          <w:rFonts w:ascii="Calibri" w:eastAsia="Calibri" w:hAnsi="Calibri" w:cs="Calibri"/>
          <w:sz w:val="22"/>
          <w:szCs w:val="22"/>
        </w:rPr>
      </w:pPr>
    </w:p>
    <w:p w:rsidR="004A1390" w:rsidRDefault="00DA42AB" w:rsidP="00EE5EB0">
      <w:pPr>
        <w:pStyle w:val="Body"/>
        <w:tabs>
          <w:tab w:val="left" w:pos="720"/>
        </w:tabs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</w:p>
    <w:p w:rsidR="00EE5EB0" w:rsidRDefault="00EE5EB0" w:rsidP="00EE5EB0">
      <w:pPr>
        <w:pStyle w:val="Body"/>
        <w:tabs>
          <w:tab w:val="left" w:pos="720"/>
        </w:tabs>
        <w:ind w:left="360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Which is the best buy?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11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$6.40 for 500mL of soy sauce or $9.80 for 800mL?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numPr>
          <w:ilvl w:val="1"/>
          <w:numId w:val="5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$2.48 for 400g of milk powder or $3.84 for 600g?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tbl>
      <w:tblPr>
        <w:tblpPr w:leftFromText="180" w:rightFromText="180" w:vertAnchor="text" w:horzAnchor="page" w:tblpX="829" w:tblpY="-35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836460" w:rsidRPr="002300F0" w:rsidTr="0047128B">
        <w:tc>
          <w:tcPr>
            <w:tcW w:w="10188" w:type="dxa"/>
          </w:tcPr>
          <w:p w:rsidR="00836460" w:rsidRDefault="00836460" w:rsidP="0047128B">
            <w:pPr>
              <w:jc w:val="center"/>
              <w:rPr>
                <w:rFonts w:asciiTheme="majorHAnsi" w:hAnsiTheme="majorHAnsi" w:cstheme="minorHAnsi"/>
                <w:b/>
              </w:rPr>
            </w:pPr>
            <w:r w:rsidRPr="000B5BA5">
              <w:rPr>
                <w:rFonts w:asciiTheme="majorHAnsi" w:hAnsiTheme="majorHAnsi" w:cstheme="minorHAnsi"/>
                <w:b/>
              </w:rPr>
              <w:lastRenderedPageBreak/>
              <w:t>Year 7</w:t>
            </w:r>
          </w:p>
          <w:p w:rsidR="00836460" w:rsidRDefault="00836460" w:rsidP="0047128B">
            <w:pPr>
              <w:jc w:val="center"/>
              <w:rPr>
                <w:rFonts w:asciiTheme="majorHAnsi" w:hAnsiTheme="majorHAnsi" w:cstheme="minorHAnsi"/>
                <w:b/>
              </w:rPr>
            </w:pPr>
          </w:p>
          <w:p w:rsidR="00836460" w:rsidRDefault="00836460" w:rsidP="0047128B">
            <w:pPr>
              <w:jc w:val="center"/>
              <w:rPr>
                <w:rFonts w:asciiTheme="majorHAnsi" w:hAnsiTheme="majorHAnsi" w:cstheme="minorHAnsi"/>
                <w:b/>
                <w:u w:val="single"/>
              </w:rPr>
            </w:pPr>
            <w:r>
              <w:rPr>
                <w:rFonts w:asciiTheme="majorHAnsi" w:hAnsiTheme="majorHAnsi" w:cstheme="minorHAnsi"/>
                <w:b/>
                <w:u w:val="single"/>
              </w:rPr>
              <w:t>Term 1 Test</w:t>
            </w:r>
          </w:p>
          <w:p w:rsidR="00836460" w:rsidRDefault="00836460" w:rsidP="0047128B">
            <w:pPr>
              <w:jc w:val="center"/>
              <w:rPr>
                <w:rFonts w:asciiTheme="majorHAnsi" w:hAnsiTheme="majorHAnsi" w:cstheme="minorHAnsi"/>
                <w:b/>
                <w:u w:val="single"/>
              </w:rPr>
            </w:pPr>
          </w:p>
          <w:p w:rsidR="00836460" w:rsidRPr="00920D7B" w:rsidRDefault="00836460" w:rsidP="0047128B">
            <w:pPr>
              <w:jc w:val="center"/>
              <w:rPr>
                <w:rFonts w:asciiTheme="majorHAnsi" w:hAnsiTheme="majorHAnsi" w:cstheme="minorHAnsi"/>
                <w:b/>
              </w:rPr>
            </w:pPr>
            <w:r>
              <w:rPr>
                <w:rFonts w:asciiTheme="majorHAnsi" w:hAnsiTheme="majorHAnsi" w:cstheme="minorHAnsi"/>
                <w:b/>
              </w:rPr>
              <w:t xml:space="preserve">Section 1 - </w:t>
            </w:r>
            <w:r w:rsidRPr="00920D7B">
              <w:rPr>
                <w:rFonts w:asciiTheme="majorHAnsi" w:hAnsiTheme="majorHAnsi" w:cstheme="minorHAnsi"/>
                <w:b/>
              </w:rPr>
              <w:t>No Resources allowed</w:t>
            </w:r>
          </w:p>
          <w:p w:rsidR="00836460" w:rsidRPr="000B5BA5" w:rsidRDefault="00836460" w:rsidP="0047128B">
            <w:pPr>
              <w:pStyle w:val="Heading1"/>
              <w:rPr>
                <w:rFonts w:asciiTheme="majorHAnsi" w:hAnsiTheme="majorHAnsi" w:cstheme="minorHAnsi"/>
                <w:sz w:val="24"/>
                <w:szCs w:val="24"/>
              </w:rPr>
            </w:pPr>
          </w:p>
          <w:p w:rsidR="00836460" w:rsidRPr="002300F0" w:rsidRDefault="00836460" w:rsidP="0047128B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36460" w:rsidRPr="000B5BA5" w:rsidTr="0047128B">
        <w:trPr>
          <w:trHeight w:val="752"/>
        </w:trPr>
        <w:tc>
          <w:tcPr>
            <w:tcW w:w="10188" w:type="dxa"/>
          </w:tcPr>
          <w:p w:rsidR="00836460" w:rsidRPr="000B5BA5" w:rsidRDefault="00836460" w:rsidP="0047128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ajorHAnsi" w:hAnsiTheme="majorHAnsi" w:cstheme="minorHAnsi"/>
                <w:sz w:val="22"/>
                <w:szCs w:val="22"/>
              </w:rPr>
            </w:pP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  <w:t xml:space="preserve">                                        </w:t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  <w:r w:rsidRPr="000B5BA5">
              <w:rPr>
                <w:rFonts w:asciiTheme="majorHAnsi" w:hAnsiTheme="majorHAnsi" w:cstheme="minorHAnsi"/>
                <w:sz w:val="22"/>
                <w:szCs w:val="22"/>
              </w:rPr>
              <w:tab/>
            </w:r>
          </w:p>
          <w:p w:rsidR="00836460" w:rsidRPr="007C2DC9" w:rsidRDefault="00836460" w:rsidP="0047128B">
            <w:pPr>
              <w:rPr>
                <w:rFonts w:ascii="Calibri" w:hAnsi="Calibri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 xml:space="preserve">          Time: 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 minutes              </w:t>
            </w:r>
            <w:r w:rsidRPr="007C2DC9">
              <w:rPr>
                <w:rFonts w:ascii="Calibri" w:hAnsi="Calibri"/>
                <w:sz w:val="22"/>
                <w:szCs w:val="22"/>
              </w:rPr>
              <w:t>Total Mark:____</w:t>
            </w:r>
            <w:r>
              <w:rPr>
                <w:rFonts w:ascii="Calibri" w:hAnsi="Calibri"/>
                <w:sz w:val="22"/>
                <w:szCs w:val="22"/>
              </w:rPr>
              <w:t>/10</w:t>
            </w:r>
          </w:p>
          <w:p w:rsidR="00836460" w:rsidRDefault="00836460" w:rsidP="0047128B">
            <w:pPr>
              <w:ind w:left="360" w:firstLine="360"/>
              <w:rPr>
                <w:rFonts w:asciiTheme="majorHAnsi" w:hAnsiTheme="majorHAnsi"/>
                <w:sz w:val="22"/>
                <w:szCs w:val="22"/>
              </w:rPr>
            </w:pPr>
          </w:p>
          <w:p w:rsidR="00836460" w:rsidRPr="00F9061D" w:rsidRDefault="00836460" w:rsidP="0047128B">
            <w:pPr>
              <w:ind w:left="360" w:firstLine="360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 xml:space="preserve">Answer all questions. </w:t>
            </w:r>
            <w:r w:rsidRPr="00F9061D">
              <w:rPr>
                <w:rFonts w:asciiTheme="majorHAnsi" w:hAnsiTheme="majorHAnsi"/>
                <w:b/>
                <w:sz w:val="22"/>
                <w:szCs w:val="22"/>
              </w:rPr>
              <w:t xml:space="preserve">Each question 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>is worth one mark</w:t>
            </w:r>
            <w:r w:rsidRPr="00F9061D">
              <w:rPr>
                <w:rFonts w:asciiTheme="majorHAnsi" w:hAnsiTheme="majorHAnsi"/>
                <w:b/>
                <w:sz w:val="22"/>
                <w:szCs w:val="22"/>
              </w:rPr>
              <w:t>.</w:t>
            </w:r>
          </w:p>
          <w:p w:rsidR="00836460" w:rsidRPr="000B5BA5" w:rsidRDefault="00836460" w:rsidP="0047128B">
            <w:pPr>
              <w:ind w:left="360" w:firstLine="360"/>
              <w:rPr>
                <w:rFonts w:asciiTheme="majorHAnsi" w:hAnsiTheme="majorHAnsi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Add GST (10%) to $40</w:t>
            </w:r>
            <w:r w:rsidR="00CC18B9">
              <w:rPr>
                <w:rFonts w:asciiTheme="majorHAnsi" w:eastAsia="PalatinoLT-Roman" w:hAnsiTheme="majorHAnsi" w:cs="PalatinoLT-Roman"/>
                <w:sz w:val="22"/>
                <w:szCs w:val="22"/>
              </w:rPr>
              <w:t>:</w:t>
            </w: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$2.50 per </w:t>
            </w:r>
            <w:proofErr w:type="spellStart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litre</w:t>
            </w:r>
            <w:proofErr w:type="spellEnd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. How much for 6 </w:t>
            </w:r>
            <w:proofErr w:type="spellStart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litres</w:t>
            </w:r>
            <w:proofErr w:type="spellEnd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?</w:t>
            </w:r>
          </w:p>
          <w:p w:rsidR="00836460" w:rsidRDefault="00836460" w:rsidP="0047128B">
            <w:pPr>
              <w:pStyle w:val="ListParagraph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pStyle w:val="ListParagraph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A coin is tossed. What is the chance of tails?</w:t>
            </w: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A 6-sided dies is tossed, what is </w:t>
            </w:r>
            <w:proofErr w:type="gramStart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P(</w:t>
            </w:r>
            <w:proofErr w:type="gramEnd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&gt;4)?</w:t>
            </w:r>
          </w:p>
          <w:p w:rsidR="00836460" w:rsidRPr="00C41D1E" w:rsidRDefault="00836460" w:rsidP="0047128B">
            <w:pPr>
              <w:pStyle w:val="ListParagraph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What is the formula for the area of a rectangle?</w:t>
            </w: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What is the formula for the area of a triangle?</w:t>
            </w:r>
          </w:p>
          <w:p w:rsidR="00836460" w:rsidRPr="00C41D1E" w:rsidRDefault="00836460" w:rsidP="0047128B">
            <w:pPr>
              <w:pStyle w:val="ListParagraph"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What is the area of a triangle 6cm by 3cm?</w:t>
            </w: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CC18B9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Change 40% to a fraction:</w:t>
            </w: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Which is the best buy: $8 for 4 L or $12 for 3 L?</w:t>
            </w: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C41D1E" w:rsidRDefault="00836460" w:rsidP="0047128B">
            <w:pPr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</w:p>
          <w:p w:rsidR="00836460" w:rsidRPr="00813C8D" w:rsidRDefault="00836460" w:rsidP="00836460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ajorHAnsi" w:eastAsia="PalatinoLT-Roman" w:hAnsiTheme="majorHAnsi" w:cs="PalatinoLT-Roman"/>
                <w:sz w:val="22"/>
                <w:szCs w:val="22"/>
              </w:rPr>
            </w:pPr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 xml:space="preserve">If the price of petrol is $2 per </w:t>
            </w:r>
            <w:proofErr w:type="spellStart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litre</w:t>
            </w:r>
            <w:proofErr w:type="spellEnd"/>
            <w:r>
              <w:rPr>
                <w:rFonts w:asciiTheme="majorHAnsi" w:eastAsia="PalatinoLT-Roman" w:hAnsiTheme="majorHAnsi" w:cs="PalatinoLT-Roman"/>
                <w:sz w:val="22"/>
                <w:szCs w:val="22"/>
              </w:rPr>
              <w:t>, how much for 50 L?</w:t>
            </w:r>
          </w:p>
          <w:p w:rsidR="00836460" w:rsidRDefault="00836460" w:rsidP="0047128B">
            <w:pPr>
              <w:ind w:left="720"/>
              <w:jc w:val="right"/>
              <w:rPr>
                <w:rFonts w:asciiTheme="majorHAnsi" w:hAnsiTheme="majorHAnsi"/>
                <w:sz w:val="22"/>
                <w:szCs w:val="22"/>
              </w:rPr>
            </w:pPr>
          </w:p>
          <w:p w:rsidR="00836460" w:rsidRDefault="00836460" w:rsidP="0047128B">
            <w:pPr>
              <w:ind w:left="720"/>
              <w:jc w:val="right"/>
              <w:rPr>
                <w:rFonts w:asciiTheme="majorHAnsi" w:hAnsiTheme="majorHAnsi"/>
                <w:sz w:val="22"/>
                <w:szCs w:val="22"/>
              </w:rPr>
            </w:pPr>
          </w:p>
          <w:p w:rsidR="00836460" w:rsidRPr="000B5BA5" w:rsidRDefault="00836460" w:rsidP="0047128B">
            <w:pPr>
              <w:ind w:left="720"/>
              <w:jc w:val="right"/>
              <w:rPr>
                <w:rFonts w:asciiTheme="majorHAnsi" w:hAnsiTheme="majorHAnsi"/>
                <w:sz w:val="22"/>
                <w:szCs w:val="22"/>
              </w:rPr>
            </w:pPr>
            <w:r w:rsidRPr="000B5BA5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sz w:val="22"/>
                <w:szCs w:val="22"/>
              </w:rPr>
              <w:t>[10</w:t>
            </w:r>
            <w:r w:rsidRPr="000B5BA5">
              <w:rPr>
                <w:rFonts w:asciiTheme="majorHAnsi" w:hAnsiTheme="majorHAnsi"/>
                <w:sz w:val="22"/>
                <w:szCs w:val="22"/>
              </w:rPr>
              <w:t xml:space="preserve"> marks]</w:t>
            </w:r>
          </w:p>
          <w:p w:rsidR="00836460" w:rsidRPr="000B5BA5" w:rsidRDefault="00836460" w:rsidP="0047128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ajorHAnsi" w:hAnsiTheme="majorHAnsi" w:cstheme="minorHAnsi"/>
                <w:sz w:val="22"/>
                <w:szCs w:val="22"/>
              </w:rPr>
            </w:pPr>
          </w:p>
        </w:tc>
      </w:tr>
    </w:tbl>
    <w:p w:rsidR="00836460" w:rsidRDefault="00836460">
      <w:pPr>
        <w:pStyle w:val="Body"/>
        <w:tabs>
          <w:tab w:val="left" w:pos="720"/>
        </w:tabs>
        <w:jc w:val="center"/>
      </w:pPr>
      <w:r>
        <w:rPr>
          <w:rFonts w:asciiTheme="minorHAnsi" w:hAnsiTheme="minorHAnsi" w:cstheme="minorHAnsi"/>
          <w:i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3452CEFE" wp14:editId="67DBC37B">
            <wp:simplePos x="0" y="0"/>
            <wp:positionH relativeFrom="column">
              <wp:posOffset>5194300</wp:posOffset>
            </wp:positionH>
            <wp:positionV relativeFrom="paragraph">
              <wp:posOffset>-285750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6460">
      <w:headerReference w:type="default" r:id="rId12"/>
      <w:footerReference w:type="default" r:id="rId13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7BB" w:rsidRDefault="00DA42AB">
      <w:r>
        <w:separator/>
      </w:r>
    </w:p>
  </w:endnote>
  <w:endnote w:type="continuationSeparator" w:id="0">
    <w:p w:rsidR="00C527BB" w:rsidRDefault="00DA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alatinoLT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DA42A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FD2967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7BB" w:rsidRDefault="00DA42AB">
      <w:r>
        <w:separator/>
      </w:r>
    </w:p>
  </w:footnote>
  <w:footnote w:type="continuationSeparator" w:id="0">
    <w:p w:rsidR="00C527BB" w:rsidRDefault="00DA4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4A1390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9C3265"/>
    <w:multiLevelType w:val="hybridMultilevel"/>
    <w:tmpl w:val="DEA03E24"/>
    <w:numStyleLink w:val="Lettered"/>
  </w:abstractNum>
  <w:abstractNum w:abstractNumId="3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"/>
    <w:lvlOverride w:ilvl="1">
      <w:startOverride w:val="1"/>
    </w:lvlOverride>
  </w:num>
  <w:num w:numId="4">
    <w:abstractNumId w:val="2"/>
    <w:lvlOverride w:ilvl="1">
      <w:startOverride w:val="1"/>
    </w:lvlOverride>
  </w:num>
  <w:num w:numId="5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startOverride w:val="1"/>
      <w:lvl w:ilvl="0" w:tplc="BA24AFF8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D264D6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44ED8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1E8DD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CF6C17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20C1E22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3C4D9AE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760033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3E0756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2618D9"/>
    <w:rsid w:val="004A1390"/>
    <w:rsid w:val="00836460"/>
    <w:rsid w:val="00C527BB"/>
    <w:rsid w:val="00CC18B9"/>
    <w:rsid w:val="00DA42AB"/>
    <w:rsid w:val="00EE5EB0"/>
    <w:rsid w:val="00FD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212D0DCA</Template>
  <TotalTime>1</TotalTime>
  <Pages>5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GALAMBOSI Alex</dc:creator>
  <cp:lastModifiedBy>Clem Evans</cp:lastModifiedBy>
  <cp:revision>2</cp:revision>
  <cp:lastPrinted>2016-04-07T04:31:00Z</cp:lastPrinted>
  <dcterms:created xsi:type="dcterms:W3CDTF">2016-04-07T04:32:00Z</dcterms:created>
  <dcterms:modified xsi:type="dcterms:W3CDTF">2016-04-07T04:32:00Z</dcterms:modified>
</cp:coreProperties>
</file>