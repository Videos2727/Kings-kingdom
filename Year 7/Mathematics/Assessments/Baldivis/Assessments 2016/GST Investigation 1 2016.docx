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:rsidTr="000C090F">
        <w:tc>
          <w:tcPr>
            <w:tcW w:w="10188" w:type="dxa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49375BBE" wp14:editId="6BC76276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Pr="005E6D6D" w:rsidRDefault="005A51F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Investigation</w:t>
            </w:r>
            <w:r w:rsidR="005E6D6D" w:rsidRPr="005E6D6D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 xml:space="preserve"> 1</w:t>
            </w:r>
            <w:r w:rsidR="00BB2C0F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- (Take Home section)</w:t>
            </w:r>
            <w:bookmarkStart w:id="0" w:name="_GoBack"/>
            <w:bookmarkEnd w:id="0"/>
          </w:p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:rsidR="005E6D6D" w:rsidRPr="005E6D6D" w:rsidRDefault="005A51F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GST &amp; Best Buys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:rsidTr="000C090F">
        <w:tc>
          <w:tcPr>
            <w:tcW w:w="10188" w:type="dxa"/>
          </w:tcPr>
          <w:p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</w:t>
            </w:r>
            <w:r w:rsidR="005A51FD">
              <w:rPr>
                <w:rFonts w:ascii="Calibri" w:hAnsi="Calibri" w:cs="Calibri"/>
                <w:sz w:val="24"/>
                <w:szCs w:val="24"/>
              </w:rPr>
              <w:t>100 m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arks </w:t>
            </w:r>
          </w:p>
          <w:p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 xml:space="preserve">Name: ______________________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>Total Time:   20 minutes</w:t>
            </w:r>
          </w:p>
        </w:tc>
      </w:tr>
    </w:tbl>
    <w:p w:rsid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:rsidR="006A20E1" w:rsidRPr="005E6D6D" w:rsidRDefault="006A20E1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:rsidR="000046D8" w:rsidRDefault="000046D8" w:rsidP="000046D8">
      <w:pPr>
        <w:rPr>
          <w:rFonts w:asciiTheme="majorHAnsi" w:hAnsiTheme="majorHAnsi" w:cstheme="majorHAnsi"/>
          <w:b/>
          <w:sz w:val="22"/>
          <w:szCs w:val="22"/>
        </w:rPr>
      </w:pPr>
      <w:r w:rsidRPr="008A612B">
        <w:rPr>
          <w:rFonts w:asciiTheme="majorHAnsi" w:hAnsiTheme="majorHAnsi" w:cstheme="majorHAnsi"/>
          <w:b/>
          <w:sz w:val="22"/>
          <w:szCs w:val="22"/>
        </w:rPr>
        <w:t>Goods &amp; Services Tax (GST) is a tax that is added to goods or services currently at a rate of 10% which shop-keepers and store owners pay to the government.</w:t>
      </w:r>
    </w:p>
    <w:p w:rsidR="006A20E1" w:rsidRPr="008A612B" w:rsidRDefault="006A20E1" w:rsidP="000046D8">
      <w:pPr>
        <w:rPr>
          <w:rFonts w:asciiTheme="majorHAnsi" w:hAnsiTheme="majorHAnsi" w:cstheme="majorHAnsi"/>
          <w:b/>
          <w:sz w:val="22"/>
          <w:szCs w:val="22"/>
        </w:rPr>
      </w:pPr>
    </w:p>
    <w:p w:rsidR="000046D8" w:rsidRDefault="000046D8" w:rsidP="000046D8">
      <w:pPr>
        <w:rPr>
          <w:b/>
        </w:rPr>
      </w:pPr>
    </w:p>
    <w:p w:rsidR="000046D8" w:rsidRPr="008A612B" w:rsidRDefault="000046D8" w:rsidP="000046D8">
      <w:p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 xml:space="preserve">For Example </w:t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  <w:t xml:space="preserve">Old price (before tax)      </w:t>
      </w:r>
      <w:proofErr w:type="gramStart"/>
      <w:r w:rsidRPr="008A612B">
        <w:rPr>
          <w:rFonts w:asciiTheme="majorHAnsi" w:hAnsiTheme="majorHAnsi" w:cstheme="majorHAnsi"/>
          <w:sz w:val="22"/>
          <w:szCs w:val="22"/>
        </w:rPr>
        <w:t>=  $</w:t>
      </w:r>
      <w:proofErr w:type="gramEnd"/>
      <w:r w:rsidRPr="008A612B">
        <w:rPr>
          <w:rFonts w:asciiTheme="majorHAnsi" w:hAnsiTheme="majorHAnsi" w:cstheme="majorHAnsi"/>
          <w:sz w:val="22"/>
          <w:szCs w:val="22"/>
        </w:rPr>
        <w:t>1.50</w:t>
      </w:r>
    </w:p>
    <w:p w:rsidR="000046D8" w:rsidRPr="008A612B" w:rsidRDefault="000046D8" w:rsidP="000046D8">
      <w:pPr>
        <w:rPr>
          <w:rFonts w:asciiTheme="majorHAnsi" w:hAnsiTheme="majorHAnsi" w:cstheme="majorHAnsi"/>
          <w:sz w:val="22"/>
          <w:szCs w:val="22"/>
        </w:rPr>
      </w:pPr>
      <w:proofErr w:type="gramStart"/>
      <w:r w:rsidRPr="008A612B">
        <w:rPr>
          <w:rFonts w:asciiTheme="majorHAnsi" w:hAnsiTheme="majorHAnsi" w:cstheme="majorHAnsi"/>
          <w:sz w:val="22"/>
          <w:szCs w:val="22"/>
        </w:rPr>
        <w:t>Plus  10</w:t>
      </w:r>
      <w:proofErr w:type="gramEnd"/>
      <w:r w:rsidRPr="008A612B">
        <w:rPr>
          <w:rFonts w:asciiTheme="majorHAnsi" w:hAnsiTheme="majorHAnsi" w:cstheme="majorHAnsi"/>
          <w:sz w:val="22"/>
          <w:szCs w:val="22"/>
        </w:rPr>
        <w:t xml:space="preserve">% tax </w:t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  <w:t xml:space="preserve">      </w:t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  <w:t xml:space="preserve"> =  $0.15   ($1.50 x 10%)</w:t>
      </w:r>
    </w:p>
    <w:p w:rsidR="000046D8" w:rsidRPr="008A612B" w:rsidRDefault="000046D8" w:rsidP="000046D8">
      <w:p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 xml:space="preserve">New </w:t>
      </w:r>
      <w:proofErr w:type="gramStart"/>
      <w:r w:rsidRPr="008A612B">
        <w:rPr>
          <w:rFonts w:asciiTheme="majorHAnsi" w:hAnsiTheme="majorHAnsi" w:cstheme="majorHAnsi"/>
          <w:sz w:val="22"/>
          <w:szCs w:val="22"/>
        </w:rPr>
        <w:t>Price  (</w:t>
      </w:r>
      <w:proofErr w:type="gramEnd"/>
      <w:r w:rsidRPr="008A612B">
        <w:rPr>
          <w:rFonts w:asciiTheme="majorHAnsi" w:hAnsiTheme="majorHAnsi" w:cstheme="majorHAnsi"/>
          <w:sz w:val="22"/>
          <w:szCs w:val="22"/>
        </w:rPr>
        <w:t>after tax)</w:t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  <w:t xml:space="preserve">        </w:t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  <w:t xml:space="preserve"> =  $1.65   ($1.50 + $0.15) </w:t>
      </w:r>
      <w:r w:rsidRPr="008A612B">
        <w:rPr>
          <w:rFonts w:asciiTheme="majorHAnsi" w:hAnsiTheme="majorHAnsi" w:cstheme="majorHAnsi"/>
          <w:sz w:val="22"/>
          <w:szCs w:val="22"/>
        </w:rPr>
        <w:tab/>
      </w:r>
    </w:p>
    <w:p w:rsidR="000046D8" w:rsidRDefault="000046D8" w:rsidP="000046D8">
      <w:pPr>
        <w:rPr>
          <w:rFonts w:asciiTheme="majorHAnsi" w:hAnsiTheme="majorHAnsi" w:cstheme="majorHAnsi"/>
          <w:sz w:val="22"/>
          <w:szCs w:val="22"/>
        </w:rPr>
      </w:pPr>
    </w:p>
    <w:p w:rsidR="006A20E1" w:rsidRPr="008A612B" w:rsidRDefault="006A20E1" w:rsidP="000046D8">
      <w:pPr>
        <w:rPr>
          <w:rFonts w:asciiTheme="majorHAnsi" w:hAnsiTheme="majorHAnsi" w:cstheme="majorHAnsi"/>
          <w:sz w:val="22"/>
          <w:szCs w:val="22"/>
        </w:rPr>
      </w:pPr>
    </w:p>
    <w:p w:rsidR="000046D8" w:rsidRPr="008A612B" w:rsidRDefault="000046D8" w:rsidP="000046D8">
      <w:p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>Although GST does not currently apply to all food items, for the purpose of this investigation we shall assume it does.</w:t>
      </w:r>
      <w:r w:rsidRPr="008A612B">
        <w:rPr>
          <w:rFonts w:asciiTheme="majorHAnsi" w:hAnsiTheme="majorHAnsi" w:cstheme="majorHAnsi"/>
          <w:sz w:val="22"/>
          <w:szCs w:val="22"/>
        </w:rPr>
        <w:tab/>
      </w:r>
    </w:p>
    <w:p w:rsidR="00BE41A9" w:rsidRPr="008A612B" w:rsidRDefault="00BE41A9">
      <w:pPr>
        <w:rPr>
          <w:rFonts w:asciiTheme="majorHAnsi" w:hAnsiTheme="majorHAnsi" w:cstheme="majorHAnsi"/>
          <w:sz w:val="22"/>
          <w:szCs w:val="22"/>
        </w:rPr>
      </w:pPr>
    </w:p>
    <w:p w:rsidR="008A612B" w:rsidRPr="008A612B" w:rsidRDefault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 xml:space="preserve">If your family’s </w:t>
      </w:r>
      <w:r>
        <w:rPr>
          <w:rFonts w:asciiTheme="majorHAnsi" w:hAnsiTheme="majorHAnsi" w:cstheme="majorHAnsi"/>
          <w:sz w:val="22"/>
          <w:szCs w:val="22"/>
        </w:rPr>
        <w:t>weekly shopping bill was $220 before GST, what will it cost with GST?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Pr="008A612B" w:rsidRDefault="008A612B" w:rsidP="008A612B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 xml:space="preserve"> First find 10% of $220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>Now add this to $220</w:t>
      </w:r>
    </w:p>
    <w:p w:rsidR="008A612B" w:rsidRPr="008A612B" w:rsidRDefault="008A612B" w:rsidP="008A612B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(10 marks)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Decrease your answer to Qn. 1 above by 10%</w:t>
      </w:r>
      <w:r w:rsidRPr="008A612B">
        <w:rPr>
          <w:rFonts w:asciiTheme="majorHAnsi" w:hAnsiTheme="majorHAnsi" w:cstheme="majorHAnsi"/>
          <w:sz w:val="22"/>
          <w:szCs w:val="22"/>
        </w:rPr>
        <w:tab/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(15 marks)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Explain why you did not get $220 as your answer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P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(20 marks)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If the GST was raised to 15%, how much would your family need to spend to buy the same groceries?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(15 marks)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 xml:space="preserve">If you buy a 1.2 kg packet of </w:t>
      </w:r>
      <w:proofErr w:type="spellStart"/>
      <w:r w:rsidRPr="008A612B">
        <w:rPr>
          <w:rFonts w:asciiTheme="majorHAnsi" w:hAnsiTheme="majorHAnsi" w:cstheme="majorHAnsi"/>
          <w:sz w:val="22"/>
          <w:szCs w:val="22"/>
        </w:rPr>
        <w:t>Weet-bix</w:t>
      </w:r>
      <w:proofErr w:type="spellEnd"/>
      <w:r w:rsidRPr="008A612B">
        <w:rPr>
          <w:rFonts w:asciiTheme="majorHAnsi" w:hAnsiTheme="majorHAnsi" w:cstheme="majorHAnsi"/>
          <w:sz w:val="22"/>
          <w:szCs w:val="22"/>
        </w:rPr>
        <w:t xml:space="preserve"> for $5.60, </w:t>
      </w:r>
      <w:r>
        <w:rPr>
          <w:rFonts w:asciiTheme="majorHAnsi" w:hAnsiTheme="majorHAnsi" w:cstheme="majorHAnsi"/>
          <w:sz w:val="22"/>
          <w:szCs w:val="22"/>
        </w:rPr>
        <w:t>h</w:t>
      </w:r>
      <w:r w:rsidRPr="008A612B">
        <w:rPr>
          <w:rFonts w:asciiTheme="majorHAnsi" w:hAnsiTheme="majorHAnsi" w:cstheme="majorHAnsi"/>
          <w:sz w:val="22"/>
          <w:szCs w:val="22"/>
        </w:rPr>
        <w:t xml:space="preserve">ow much </w:t>
      </w:r>
      <w:r>
        <w:rPr>
          <w:rFonts w:asciiTheme="majorHAnsi" w:hAnsiTheme="majorHAnsi" w:cstheme="majorHAnsi"/>
          <w:sz w:val="22"/>
          <w:szCs w:val="22"/>
        </w:rPr>
        <w:t xml:space="preserve">is the cost price for 100g of </w:t>
      </w:r>
      <w:proofErr w:type="spellStart"/>
      <w:r>
        <w:rPr>
          <w:rFonts w:asciiTheme="majorHAnsi" w:hAnsiTheme="majorHAnsi" w:cstheme="majorHAnsi"/>
          <w:sz w:val="22"/>
          <w:szCs w:val="22"/>
        </w:rPr>
        <w:t>Weet-bix</w:t>
      </w:r>
      <w:proofErr w:type="spellEnd"/>
      <w:r>
        <w:rPr>
          <w:rFonts w:asciiTheme="majorHAnsi" w:hAnsiTheme="majorHAnsi" w:cstheme="majorHAnsi"/>
          <w:sz w:val="22"/>
          <w:szCs w:val="22"/>
        </w:rPr>
        <w:t>?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</w:t>
      </w:r>
      <w:proofErr w:type="gramStart"/>
      <w:r>
        <w:rPr>
          <w:rFonts w:asciiTheme="majorHAnsi" w:hAnsiTheme="majorHAnsi" w:cstheme="majorHAnsi"/>
          <w:sz w:val="22"/>
          <w:szCs w:val="22"/>
        </w:rPr>
        <w:t>Hint :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100g = 1Kg)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1Kg cost $        $5.60 /1200 g    =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100g cost          ?       / 10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(15 marks)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If 750g of </w:t>
      </w:r>
      <w:proofErr w:type="spellStart"/>
      <w:r>
        <w:rPr>
          <w:rFonts w:asciiTheme="majorHAnsi" w:hAnsiTheme="majorHAnsi" w:cstheme="majorHAnsi"/>
          <w:sz w:val="22"/>
          <w:szCs w:val="22"/>
        </w:rPr>
        <w:t>Weet-bix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is sold for $4.50, how much is the cost price per </w:t>
      </w:r>
      <w:proofErr w:type="gramStart"/>
      <w:r>
        <w:rPr>
          <w:rFonts w:asciiTheme="majorHAnsi" w:hAnsiTheme="majorHAnsi" w:cstheme="majorHAnsi"/>
          <w:sz w:val="22"/>
          <w:szCs w:val="22"/>
        </w:rPr>
        <w:t>100g ?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  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Which one is cheaper?</w:t>
      </w: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P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(25 marks)</w:t>
      </w:r>
    </w:p>
    <w:p w:rsidR="008A612B" w:rsidRP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</w:p>
    <w:p w:rsidR="008A612B" w:rsidRPr="008A612B" w:rsidRDefault="008A612B" w:rsidP="008A612B">
      <w:pPr>
        <w:rPr>
          <w:rFonts w:asciiTheme="majorHAnsi" w:hAnsiTheme="majorHAnsi" w:cstheme="majorHAnsi"/>
          <w:sz w:val="22"/>
          <w:szCs w:val="22"/>
        </w:rPr>
      </w:pP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  <w:r w:rsidRPr="008A612B">
        <w:rPr>
          <w:rFonts w:asciiTheme="majorHAnsi" w:hAnsiTheme="majorHAnsi" w:cstheme="majorHAnsi"/>
          <w:sz w:val="22"/>
          <w:szCs w:val="22"/>
        </w:rPr>
        <w:tab/>
      </w:r>
    </w:p>
    <w:sectPr w:rsidR="008A612B" w:rsidRPr="008A612B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7062C"/>
    <w:multiLevelType w:val="hybridMultilevel"/>
    <w:tmpl w:val="295070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6B4424"/>
    <w:multiLevelType w:val="hybridMultilevel"/>
    <w:tmpl w:val="AD923C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94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F6D"/>
    <w:rsid w:val="000046D8"/>
    <w:rsid w:val="00161F6D"/>
    <w:rsid w:val="00174D19"/>
    <w:rsid w:val="002833D8"/>
    <w:rsid w:val="002A68A5"/>
    <w:rsid w:val="00323083"/>
    <w:rsid w:val="003F4BEE"/>
    <w:rsid w:val="005A51FD"/>
    <w:rsid w:val="005B6A2E"/>
    <w:rsid w:val="005E6D6D"/>
    <w:rsid w:val="00652F9E"/>
    <w:rsid w:val="00680CCC"/>
    <w:rsid w:val="006A20E1"/>
    <w:rsid w:val="006E3D07"/>
    <w:rsid w:val="007115C0"/>
    <w:rsid w:val="00724640"/>
    <w:rsid w:val="00750068"/>
    <w:rsid w:val="007927FD"/>
    <w:rsid w:val="008A612B"/>
    <w:rsid w:val="009602C0"/>
    <w:rsid w:val="009F6A5E"/>
    <w:rsid w:val="00A47F65"/>
    <w:rsid w:val="00B7605B"/>
    <w:rsid w:val="00BB2C0F"/>
    <w:rsid w:val="00BE41A9"/>
    <w:rsid w:val="00C65A7D"/>
    <w:rsid w:val="00D14074"/>
    <w:rsid w:val="00D51AEF"/>
    <w:rsid w:val="00DB2844"/>
    <w:rsid w:val="00EE34D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750A58FD</Template>
  <TotalTime>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PATERSON Anne</cp:lastModifiedBy>
  <cp:revision>2</cp:revision>
  <cp:lastPrinted>2016-03-18T07:53:00Z</cp:lastPrinted>
  <dcterms:created xsi:type="dcterms:W3CDTF">2016-03-18T08:02:00Z</dcterms:created>
  <dcterms:modified xsi:type="dcterms:W3CDTF">2016-03-18T08:02:00Z</dcterms:modified>
</cp:coreProperties>
</file>