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1B3" w:rsidRDefault="00FB0B7E" w:rsidP="00C729D7">
      <w:pPr>
        <w:pStyle w:val="NoSpacing"/>
        <w:tabs>
          <w:tab w:val="left" w:pos="1320"/>
          <w:tab w:val="center" w:pos="3855"/>
        </w:tabs>
        <w:rPr>
          <w:sz w:val="40"/>
          <w:szCs w:val="40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712C2F88" wp14:editId="472876A2">
            <wp:simplePos x="0" y="0"/>
            <wp:positionH relativeFrom="column">
              <wp:posOffset>-236220</wp:posOffset>
            </wp:positionH>
            <wp:positionV relativeFrom="paragraph">
              <wp:posOffset>-236220</wp:posOffset>
            </wp:positionV>
            <wp:extent cx="1068705" cy="1135380"/>
            <wp:effectExtent l="0" t="0" r="0" b="7620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503FEF" wp14:editId="2EB1AC4F">
                <wp:simplePos x="0" y="0"/>
                <wp:positionH relativeFrom="column">
                  <wp:posOffset>4259580</wp:posOffset>
                </wp:positionH>
                <wp:positionV relativeFrom="paragraph">
                  <wp:posOffset>-129540</wp:posOffset>
                </wp:positionV>
                <wp:extent cx="1150620" cy="1356360"/>
                <wp:effectExtent l="0" t="0" r="11430" b="1524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29D7" w:rsidRPr="00FB0B7E" w:rsidRDefault="00C729D7" w:rsidP="007B499E">
                            <w:pPr>
                              <w:jc w:val="center"/>
                              <w:rPr>
                                <w:sz w:val="12"/>
                                <w:u w:val="single"/>
                              </w:rPr>
                            </w:pPr>
                          </w:p>
                          <w:p w:rsidR="00C729D7" w:rsidRPr="00364C0D" w:rsidRDefault="00C729D7" w:rsidP="007B499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__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C729D7" w:rsidRPr="000B3AA2" w:rsidRDefault="005967E0" w:rsidP="007B499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40</w:t>
                            </w:r>
                          </w:p>
                          <w:p w:rsidR="00C729D7" w:rsidRPr="00C729D7" w:rsidRDefault="00C729D7" w:rsidP="007B499E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</w:p>
                          <w:p w:rsidR="00C729D7" w:rsidRPr="00364C0D" w:rsidRDefault="00C729D7" w:rsidP="007B499E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>
                              <w:t>_________</w:t>
                            </w:r>
                            <w:r w:rsidRPr="00364C0D">
                              <w:t xml:space="preserve">% </w:t>
                            </w:r>
                          </w:p>
                          <w:p w:rsidR="00C729D7" w:rsidRPr="00364C0D" w:rsidRDefault="00C729D7" w:rsidP="007B499E">
                            <w:pPr>
                              <w:jc w:val="center"/>
                            </w:pPr>
                          </w:p>
                          <w:p w:rsidR="00C729D7" w:rsidRPr="00364C0D" w:rsidRDefault="00C729D7" w:rsidP="007B49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35.4pt;margin-top:-10.2pt;width:90.6pt;height:10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">
                <v:textbox>
                  <w:txbxContent>
                    <w:p w:rsidR="00C729D7" w:rsidRPr="00FB0B7E" w:rsidRDefault="00C729D7" w:rsidP="007B499E">
                      <w:pPr>
                        <w:jc w:val="center"/>
                        <w:rPr>
                          <w:sz w:val="12"/>
                          <w:u w:val="single"/>
                        </w:rPr>
                      </w:pPr>
                    </w:p>
                    <w:p w:rsidR="00C729D7" w:rsidRPr="00364C0D" w:rsidRDefault="00C729D7" w:rsidP="007B499E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__</w:t>
                      </w:r>
                      <w:r w:rsidRPr="00364C0D">
                        <w:rPr>
                          <w:u w:val="single"/>
                        </w:rPr>
                        <w:tab/>
                      </w:r>
                    </w:p>
                    <w:p w:rsidR="00C729D7" w:rsidRPr="000B3AA2" w:rsidRDefault="005967E0" w:rsidP="007B499E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40</w:t>
                      </w:r>
                      <w:bookmarkStart w:id="1" w:name="_GoBack"/>
                      <w:bookmarkEnd w:id="1"/>
                    </w:p>
                    <w:p w:rsidR="00C729D7" w:rsidRPr="00C729D7" w:rsidRDefault="00C729D7" w:rsidP="007B499E">
                      <w:pPr>
                        <w:jc w:val="center"/>
                        <w:rPr>
                          <w:sz w:val="14"/>
                        </w:rPr>
                      </w:pPr>
                    </w:p>
                    <w:p w:rsidR="00C729D7" w:rsidRPr="00364C0D" w:rsidRDefault="00C729D7" w:rsidP="007B499E">
                      <w:pPr>
                        <w:jc w:val="center"/>
                      </w:pPr>
                      <w:r w:rsidRPr="00364C0D">
                        <w:t>=</w:t>
                      </w:r>
                      <w:r>
                        <w:t>_________</w:t>
                      </w:r>
                      <w:r w:rsidRPr="00364C0D">
                        <w:t xml:space="preserve">% </w:t>
                      </w:r>
                    </w:p>
                    <w:p w:rsidR="00C729D7" w:rsidRPr="00364C0D" w:rsidRDefault="00C729D7" w:rsidP="007B499E">
                      <w:pPr>
                        <w:jc w:val="center"/>
                      </w:pPr>
                    </w:p>
                    <w:p w:rsidR="00C729D7" w:rsidRPr="00364C0D" w:rsidRDefault="00C729D7" w:rsidP="007B499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729D7">
        <w:rPr>
          <w:rFonts w:ascii="Georgia" w:hAnsi="Georgia"/>
          <w:sz w:val="40"/>
          <w:szCs w:val="40"/>
        </w:rPr>
        <w:tab/>
        <w:t xml:space="preserve">    </w:t>
      </w:r>
      <w:r w:rsidR="00497162" w:rsidRPr="00C729D7">
        <w:rPr>
          <w:sz w:val="40"/>
          <w:szCs w:val="40"/>
        </w:rPr>
        <w:t>Year 7</w:t>
      </w:r>
      <w:r w:rsidR="00C729D7" w:rsidRPr="00C729D7">
        <w:rPr>
          <w:sz w:val="40"/>
          <w:szCs w:val="40"/>
        </w:rPr>
        <w:t xml:space="preserve"> </w:t>
      </w:r>
    </w:p>
    <w:p w:rsidR="00497162" w:rsidRPr="00C729D7" w:rsidRDefault="009821B3" w:rsidP="009821B3">
      <w:pPr>
        <w:pStyle w:val="NoSpacing"/>
        <w:tabs>
          <w:tab w:val="left" w:pos="1320"/>
          <w:tab w:val="center" w:pos="3855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Mini Test 7</w:t>
      </w:r>
    </w:p>
    <w:p w:rsidR="00C729D7" w:rsidRDefault="00C729D7" w:rsidP="00C729D7">
      <w:pPr>
        <w:rPr>
          <w:b/>
        </w:rPr>
      </w:pPr>
    </w:p>
    <w:p w:rsidR="00C729D7" w:rsidRDefault="00C729D7" w:rsidP="00497162">
      <w:pPr>
        <w:rPr>
          <w:b/>
        </w:rPr>
      </w:pPr>
    </w:p>
    <w:p w:rsidR="00497162" w:rsidRDefault="00497162" w:rsidP="00497162">
      <w:pPr>
        <w:rPr>
          <w:b/>
        </w:rPr>
      </w:pPr>
      <w:r>
        <w:rPr>
          <w:b/>
        </w:rPr>
        <w:t xml:space="preserve">Name:   </w:t>
      </w:r>
      <w:r w:rsidR="00C729D7">
        <w:rPr>
          <w:b/>
        </w:rPr>
        <w:t>______________________________</w:t>
      </w:r>
      <w:r>
        <w:rPr>
          <w:b/>
        </w:rPr>
        <w:t xml:space="preserve">                              Date:</w:t>
      </w:r>
      <w:r w:rsidR="00C729D7">
        <w:rPr>
          <w:b/>
        </w:rPr>
        <w:t xml:space="preserve"> _________________</w:t>
      </w:r>
    </w:p>
    <w:p w:rsidR="009821B3" w:rsidRDefault="009821B3" w:rsidP="009821B3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may be allocated zero marks.</w:t>
      </w:r>
    </w:p>
    <w:p w:rsidR="009821B3" w:rsidRDefault="009821B3" w:rsidP="009821B3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497162" w:rsidRDefault="00FB0B7E" w:rsidP="00FB0B7E">
      <w:pPr>
        <w:rPr>
          <w:b/>
        </w:rPr>
      </w:pPr>
      <w:r>
        <w:rPr>
          <w:b/>
        </w:rPr>
        <w:t>Equipment: Calculator and protractor</w:t>
      </w:r>
    </w:p>
    <w:p w:rsidR="00403264" w:rsidRPr="00777E56" w:rsidRDefault="009821B3" w:rsidP="00497162">
      <w:pPr>
        <w:pStyle w:val="ListParagraph"/>
        <w:numPr>
          <w:ilvl w:val="0"/>
          <w:numId w:val="1"/>
        </w:numPr>
      </w:pPr>
      <w:r w:rsidRPr="00777E56">
        <w:t xml:space="preserve">Name each of these angles in </w:t>
      </w:r>
      <w:r w:rsidRPr="00777E56">
        <w:rPr>
          <w:u w:val="single"/>
        </w:rPr>
        <w:t>two</w:t>
      </w:r>
      <w:r w:rsidRPr="00777E56">
        <w:t xml:space="preserve"> different ways. </w:t>
      </w:r>
      <w:r w:rsidR="00C729D7" w:rsidRPr="00777E56">
        <w:tab/>
      </w:r>
      <w:r w:rsidR="00C729D7" w:rsidRPr="00777E56">
        <w:tab/>
      </w:r>
      <w:r w:rsidR="00C729D7" w:rsidRPr="00777E56">
        <w:tab/>
      </w:r>
      <w:r w:rsidR="00C729D7" w:rsidRPr="00777E56">
        <w:tab/>
      </w:r>
      <w:r w:rsidR="00C729D7" w:rsidRPr="00777E56">
        <w:tab/>
      </w:r>
      <w:r w:rsidR="00C729D7" w:rsidRPr="00777E56">
        <w:tab/>
      </w:r>
      <w:r w:rsidR="00403264" w:rsidRPr="00777E56">
        <w:t xml:space="preserve"> </w:t>
      </w:r>
      <w:r w:rsidRPr="00777E56">
        <w:t>(2</w:t>
      </w:r>
      <w:r w:rsidR="00794011" w:rsidRPr="00777E56">
        <w:t xml:space="preserve"> marks)</w:t>
      </w:r>
    </w:p>
    <w:p w:rsidR="009821B3" w:rsidRPr="00777E56" w:rsidRDefault="009821B3" w:rsidP="009821B3">
      <w:pPr>
        <w:pStyle w:val="ListParagraph"/>
        <w:numPr>
          <w:ilvl w:val="0"/>
          <w:numId w:val="7"/>
        </w:numPr>
      </w:pPr>
      <w:r w:rsidRPr="00777E56">
        <w:rPr>
          <w:noProof/>
          <w:lang w:eastAsia="en-AU"/>
        </w:rPr>
        <w:drawing>
          <wp:anchor distT="0" distB="0" distL="114300" distR="114300" simplePos="0" relativeHeight="251666432" behindDoc="1" locked="0" layoutInCell="1" allowOverlap="1" wp14:anchorId="23DB6FE0" wp14:editId="345FB8F8">
            <wp:simplePos x="0" y="0"/>
            <wp:positionH relativeFrom="column">
              <wp:posOffset>868680</wp:posOffset>
            </wp:positionH>
            <wp:positionV relativeFrom="paragraph">
              <wp:posOffset>190500</wp:posOffset>
            </wp:positionV>
            <wp:extent cx="1455420" cy="1242695"/>
            <wp:effectExtent l="0" t="0" r="0" b="0"/>
            <wp:wrapTight wrapText="bothSides">
              <wp:wrapPolygon edited="0">
                <wp:start x="0" y="0"/>
                <wp:lineTo x="0" y="21192"/>
                <wp:lineTo x="21204" y="21192"/>
                <wp:lineTo x="2120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1" t="54700" r="68205" b="18633"/>
                    <a:stretch/>
                  </pic:blipFill>
                  <pic:spPr bwMode="auto">
                    <a:xfrm>
                      <a:off x="0" y="0"/>
                      <a:ext cx="1455420" cy="124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7E56"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 wp14:anchorId="5747DEB4" wp14:editId="7B378CB5">
            <wp:simplePos x="0" y="0"/>
            <wp:positionH relativeFrom="column">
              <wp:posOffset>4097020</wp:posOffset>
            </wp:positionH>
            <wp:positionV relativeFrom="paragraph">
              <wp:posOffset>213360</wp:posOffset>
            </wp:positionV>
            <wp:extent cx="1278255" cy="1219200"/>
            <wp:effectExtent l="0" t="0" r="0" b="0"/>
            <wp:wrapTight wrapText="bothSides">
              <wp:wrapPolygon edited="0">
                <wp:start x="0" y="0"/>
                <wp:lineTo x="0" y="21263"/>
                <wp:lineTo x="21246" y="21263"/>
                <wp:lineTo x="2124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38" t="56067" r="41923" b="15899"/>
                    <a:stretch/>
                  </pic:blipFill>
                  <pic:spPr bwMode="auto">
                    <a:xfrm>
                      <a:off x="0" y="0"/>
                      <a:ext cx="127825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7E56">
        <w:t xml:space="preserve">                                                                                        b)</w:t>
      </w:r>
    </w:p>
    <w:p w:rsidR="00794011" w:rsidRPr="00777E56" w:rsidRDefault="00794011" w:rsidP="00403264">
      <w:pPr>
        <w:pStyle w:val="NoSpacing"/>
      </w:pPr>
    </w:p>
    <w:p w:rsidR="00497162" w:rsidRPr="00777E56" w:rsidRDefault="00497162" w:rsidP="0048132C">
      <w:pPr>
        <w:rPr>
          <w:rFonts w:eastAsiaTheme="minorEastAsia"/>
        </w:rPr>
      </w:pPr>
    </w:p>
    <w:p w:rsidR="009821B3" w:rsidRPr="00777E56" w:rsidRDefault="009821B3" w:rsidP="0048132C">
      <w:pPr>
        <w:rPr>
          <w:rFonts w:eastAsiaTheme="minorEastAsia"/>
        </w:rPr>
      </w:pPr>
    </w:p>
    <w:p w:rsidR="009821B3" w:rsidRPr="00777E56" w:rsidRDefault="009821B3" w:rsidP="0048132C">
      <w:pPr>
        <w:rPr>
          <w:rFonts w:eastAsiaTheme="minorEastAsia"/>
        </w:rPr>
      </w:pPr>
    </w:p>
    <w:p w:rsidR="009821B3" w:rsidRPr="00777E56" w:rsidRDefault="009821B3" w:rsidP="0048132C">
      <w:pPr>
        <w:rPr>
          <w:rFonts w:eastAsiaTheme="minorEastAsia"/>
        </w:rPr>
      </w:pPr>
    </w:p>
    <w:p w:rsidR="00C729D7" w:rsidRPr="00777E56" w:rsidRDefault="009821B3" w:rsidP="00C729D7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777E56">
        <w:rPr>
          <w:rFonts w:eastAsiaTheme="minorEastAsia"/>
        </w:rPr>
        <w:t>The name of the angle marked X is which of the following?</w:t>
      </w:r>
      <w:r w:rsidR="009F5AD8" w:rsidRPr="00777E56">
        <w:rPr>
          <w:rFonts w:eastAsiaTheme="minorEastAsia"/>
        </w:rPr>
        <w:t xml:space="preserve"> </w:t>
      </w:r>
      <w:r w:rsidR="00C729D7" w:rsidRPr="00777E56">
        <w:rPr>
          <w:rFonts w:eastAsiaTheme="minorEastAsia"/>
        </w:rPr>
        <w:tab/>
      </w:r>
      <w:r w:rsidR="00C729D7" w:rsidRPr="00777E56">
        <w:rPr>
          <w:rFonts w:eastAsiaTheme="minorEastAsia"/>
        </w:rPr>
        <w:tab/>
      </w:r>
      <w:r w:rsidR="00C729D7" w:rsidRPr="00777E56">
        <w:rPr>
          <w:rFonts w:eastAsiaTheme="minorEastAsia"/>
        </w:rPr>
        <w:tab/>
      </w:r>
      <w:r w:rsidR="00C729D7" w:rsidRPr="00777E56">
        <w:rPr>
          <w:rFonts w:eastAsiaTheme="minorEastAsia"/>
        </w:rPr>
        <w:tab/>
      </w:r>
      <w:r w:rsidR="00B34BCB" w:rsidRPr="00777E56">
        <w:rPr>
          <w:rFonts w:eastAsiaTheme="minorEastAsia"/>
        </w:rPr>
        <w:tab/>
      </w:r>
      <w:r w:rsidR="009F5AD8" w:rsidRPr="00777E56">
        <w:rPr>
          <w:rFonts w:eastAsiaTheme="minorEastAsia"/>
        </w:rPr>
        <w:t>(1</w:t>
      </w:r>
      <w:r w:rsidR="0048132C" w:rsidRPr="00777E56">
        <w:rPr>
          <w:rFonts w:eastAsiaTheme="minorEastAsia"/>
        </w:rPr>
        <w:t xml:space="preserve"> mark)</w:t>
      </w:r>
    </w:p>
    <w:p w:rsidR="00497162" w:rsidRPr="00777E56" w:rsidRDefault="009821B3" w:rsidP="00497162">
      <w:pPr>
        <w:pStyle w:val="ListParagraph"/>
        <w:rPr>
          <w:rFonts w:eastAsiaTheme="minorEastAsia"/>
        </w:rPr>
      </w:pPr>
      <w:r w:rsidRPr="00777E56">
        <w:rPr>
          <w:noProof/>
          <w:lang w:eastAsia="en-AU"/>
        </w:rPr>
        <w:drawing>
          <wp:inline distT="0" distB="0" distL="0" distR="0" wp14:anchorId="1D1DFC7C" wp14:editId="226BD6C6">
            <wp:extent cx="1638739" cy="1272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1154" t="29402" r="65898" b="38917"/>
                    <a:stretch/>
                  </pic:blipFill>
                  <pic:spPr bwMode="auto">
                    <a:xfrm>
                      <a:off x="0" y="0"/>
                      <a:ext cx="1638739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5226" w:rsidRPr="00777E56" w:rsidRDefault="00F65226" w:rsidP="00F65226">
      <w:pPr>
        <w:pStyle w:val="ListParagraph"/>
        <w:rPr>
          <w:rFonts w:eastAsiaTheme="minorEastAsia"/>
        </w:rPr>
      </w:pPr>
    </w:p>
    <w:p w:rsidR="00F65226" w:rsidRPr="00777E56" w:rsidRDefault="00B44486" w:rsidP="00B44486">
      <w:pPr>
        <w:pStyle w:val="ListParagraph"/>
        <w:numPr>
          <w:ilvl w:val="0"/>
          <w:numId w:val="8"/>
        </w:numPr>
        <w:ind w:left="993"/>
        <w:rPr>
          <w:rFonts w:eastAsiaTheme="minorEastAsia"/>
        </w:rPr>
      </w:pPr>
      <w:r w:rsidRPr="00777E56">
        <w:rPr>
          <w:rFonts w:eastAsiaTheme="minorEastAsia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E1B2679" wp14:editId="129FC0CF">
                <wp:simplePos x="0" y="0"/>
                <wp:positionH relativeFrom="column">
                  <wp:posOffset>4648200</wp:posOffset>
                </wp:positionH>
                <wp:positionV relativeFrom="paragraph">
                  <wp:posOffset>16510</wp:posOffset>
                </wp:positionV>
                <wp:extent cx="99060" cy="114300"/>
                <wp:effectExtent l="0" t="0" r="15240" b="1905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" cy="114300"/>
                          <a:chOff x="0" y="0"/>
                          <a:chExt cx="213360" cy="114300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 flipH="1">
                            <a:off x="0" y="114300"/>
                            <a:ext cx="213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0" y="0"/>
                            <a:ext cx="175260" cy="114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2" o:spid="_x0000_s1026" style="position:absolute;margin-left:366pt;margin-top:1.3pt;width:7.8pt;height:9pt;z-index:251678720;mso-width-relative:margin" coordsize="2133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">
                <v:line id="Straight Connector 23" o:spid="_x0000_s1027" style="position:absolute;flip:x;visibility:visible;mso-wrap-style:square" from="0,114300" to="2133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Ilxr0AAADbAAAADwAAAGRycy9kb3ducmV2LnhtbESPzQrCMBCE74LvEFbwpqmKItUoIiie&#10;FH8eYGnWtNhsShNrfXsjCB6HmfmGWa5bW4qGal84VjAaJiCIM6cLNgpu191gDsIHZI2lY1LwJg/r&#10;VbezxFS7F5+puQQjIoR9igryEKpUSp/lZNEPXUUcvburLYYoayN1ja8It6UcJ8lMWiw4LuRY0Tan&#10;7HF5WgXaHElunGmmIzO77TJzwuO+UarfazcLEIHa8A//2getYDyB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+iJca9AAAA2wAAAA8AAAAAAAAAAAAAAAAAoQIA&#10;AGRycy9kb3ducmV2LnhtbFBLBQYAAAAABAAEAPkAAACLAwAAAAA=&#10;" strokecolor="black [3200]" strokeweight=".5pt">
                  <v:stroke joinstyle="miter"/>
                </v:line>
                <v:line id="Straight Connector 24" o:spid="_x0000_s1028" style="position:absolute;flip:y;visibility:visible;mso-wrap-style:square" from="0,0" to="1752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u9sr0AAADbAAAADwAAAGRycy9kb3ducmV2LnhtbESPzQrCMBCE74LvEFbwpqmiItUoIiie&#10;FH8eYGnWtNhsShNrfXsjCB6HmfmGWa5bW4qGal84VjAaJiCIM6cLNgpu191gDsIHZI2lY1LwJg/r&#10;VbezxFS7F5+puQQjIoR9igryEKpUSp/lZNEPXUUcvburLYYoayN1ja8It6UcJ8lMWiw4LuRY0Tan&#10;7HF5WgXaHElunGmmIzO77TJzwuO+UarfazcLEIHa8A//2getYDyB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BLvbK9AAAA2wAAAA8AAAAAAAAAAAAAAAAAoQIA&#10;AGRycy9kb3ducmV2LnhtbFBLBQYAAAAABAAEAPkAAACLAwAAAAA=&#10;" strokecolor="black [3200]" strokeweight=".5pt">
                  <v:stroke joinstyle="miter"/>
                </v:line>
              </v:group>
            </w:pict>
          </mc:Fallback>
        </mc:AlternateContent>
      </w:r>
      <w:r w:rsidRPr="00777E56">
        <w:rPr>
          <w:rFonts w:eastAsiaTheme="minorEastAsia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5B4784E" wp14:editId="4777F72A">
                <wp:simplePos x="0" y="0"/>
                <wp:positionH relativeFrom="column">
                  <wp:posOffset>3342640</wp:posOffset>
                </wp:positionH>
                <wp:positionV relativeFrom="paragraph">
                  <wp:posOffset>8890</wp:posOffset>
                </wp:positionV>
                <wp:extent cx="99060" cy="114300"/>
                <wp:effectExtent l="0" t="0" r="15240" b="1905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" cy="114300"/>
                          <a:chOff x="0" y="0"/>
                          <a:chExt cx="213360" cy="114300"/>
                        </a:xfrm>
                      </wpg:grpSpPr>
                      <wps:wsp>
                        <wps:cNvPr id="26" name="Straight Connector 26"/>
                        <wps:cNvCnPr/>
                        <wps:spPr>
                          <a:xfrm flipH="1">
                            <a:off x="0" y="114300"/>
                            <a:ext cx="213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 flipV="1">
                            <a:off x="0" y="0"/>
                            <a:ext cx="175260" cy="114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5" o:spid="_x0000_s1026" style="position:absolute;margin-left:263.2pt;margin-top:.7pt;width:7.8pt;height:9pt;z-index:251680768;mso-width-relative:margin" coordsize="2133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">
                <v:line id="Straight Connector 26" o:spid="_x0000_s1027" style="position:absolute;flip:x;visibility:visible;mso-wrap-style:square" from="0,114300" to="2133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WGXr0AAADbAAAADwAAAGRycy9kb3ducmV2LnhtbESPzQrCMBCE74LvEFbwpqmCRapRRFA8&#10;Kf48wNKsabHZlCbW+vZGEDwOM/MNs1x3thItNb50rGAyTkAQ506XbBTcrrvRHIQPyBorx6TgTR7W&#10;q35viZl2Lz5TewlGRAj7DBUUIdSZlD4vyKIfu5o4enfXWAxRNkbqBl8Rbis5TZJUWiw5LhRY07ag&#10;/HF5WgXaHElunGlnE5Pedrk54XHfKjUcdJsFiEBd+Id/7YNWME3h+yX+ALn6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/Vhl69AAAA2wAAAA8AAAAAAAAAAAAAAAAAoQIA&#10;AGRycy9kb3ducmV2LnhtbFBLBQYAAAAABAAEAPkAAACLAwAAAAA=&#10;" strokecolor="black [3200]" strokeweight=".5pt">
                  <v:stroke joinstyle="miter"/>
                </v:line>
                <v:line id="Straight Connector 27" o:spid="_x0000_s1028" style="position:absolute;flip:y;visibility:visible;mso-wrap-style:square" from="0,0" to="1752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kjxb4AAADbAAAADwAAAGRycy9kb3ducmV2LnhtbESPzQrCMBCE74LvEFbwpqmCP1SjiKB4&#10;Uvx5gKVZ02KzKU2s9e2NIHgcZuYbZrlubSkaqn3hWMFomIAgzpwu2Ci4XXeDOQgfkDWWjknBmzys&#10;V93OElPtXnym5hKMiBD2KSrIQ6hSKX2Wk0U/dBVx9O6uthiirI3UNb4i3JZynCRTabHguJBjRduc&#10;ssflaRVocyS5caaZjMz0tsvMCY/7Rql+r90sQARqwz/8ax+0gvEMvl/iD5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mSPFvgAAANsAAAAPAAAAAAAAAAAAAAAAAKEC&#10;AABkcnMvZG93bnJldi54bWxQSwUGAAAAAAQABAD5AAAAjAMAAAAA&#10;" strokecolor="black [3200]" strokeweight=".5pt">
                  <v:stroke joinstyle="miter"/>
                </v:line>
              </v:group>
            </w:pict>
          </mc:Fallback>
        </mc:AlternateContent>
      </w:r>
      <w:r w:rsidRPr="00777E56">
        <w:rPr>
          <w:rFonts w:eastAsiaTheme="minorEastAsia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051F440" wp14:editId="43142DF7">
                <wp:simplePos x="0" y="0"/>
                <wp:positionH relativeFrom="column">
                  <wp:posOffset>2095500</wp:posOffset>
                </wp:positionH>
                <wp:positionV relativeFrom="paragraph">
                  <wp:posOffset>8890</wp:posOffset>
                </wp:positionV>
                <wp:extent cx="99060" cy="114300"/>
                <wp:effectExtent l="0" t="0" r="15240" b="190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" cy="114300"/>
                          <a:chOff x="0" y="0"/>
                          <a:chExt cx="213360" cy="114300"/>
                        </a:xfrm>
                      </wpg:grpSpPr>
                      <wps:wsp>
                        <wps:cNvPr id="17" name="Straight Connector 17"/>
                        <wps:cNvCnPr/>
                        <wps:spPr>
                          <a:xfrm flipH="1">
                            <a:off x="0" y="114300"/>
                            <a:ext cx="213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 flipV="1">
                            <a:off x="0" y="0"/>
                            <a:ext cx="175260" cy="114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6" o:spid="_x0000_s1026" style="position:absolute;margin-left:165pt;margin-top:.7pt;width:7.8pt;height:9pt;z-index:251674624;mso-width-relative:margin" coordsize="2133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">
                <v:line id="Straight Connector 17" o:spid="_x0000_s1027" style="position:absolute;flip:x;visibility:visible;mso-wrap-style:square" from="0,114300" to="2133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XpeLsAAADbAAAADwAAAGRycy9kb3ducmV2LnhtbERPSwrCMBDdC94hjOBOUwU/VKOIoLhS&#10;/BxgaMa02ExKE2u9vREEd/N431muW1uKhmpfOFYwGiYgiDOnCzYKbtfdYA7CB2SNpWNS8CYP61W3&#10;s8RUuxefqbkEI2II+xQV5CFUqZQ+y8miH7qKOHJ3V1sMEdZG6hpfMdyWcpwkU2mx4NiQY0XbnLLH&#10;5WkVaHMkuXGmmYzM9LbLzAmP+0apfq/dLEAEasNf/HMfdJw/g+8v8QC5+g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e9el4uwAAANsAAAAPAAAAAAAAAAAAAAAAAKECAABk&#10;cnMvZG93bnJldi54bWxQSwUGAAAAAAQABAD5AAAAiQMAAAAA&#10;" strokecolor="black [3200]" strokeweight=".5pt">
                  <v:stroke joinstyle="miter"/>
                </v:line>
                <v:line id="Straight Connector 18" o:spid="_x0000_s1028" style="position:absolute;flip:y;visibility:visible;mso-wrap-style:square" from="0,0" to="1752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p9CsEAAADbAAAADwAAAGRycy9kb3ducmV2LnhtbESPQWvDMAyF74P9B6PBbovTwcJI64ZQ&#10;6Nipo2l+gIhVJzSWQ+yl2b+fDoPdJN7Te5921epHtdAch8AGNlkOirgLdmBnoL0cX95BxYRscQxM&#10;Bn4oQrV/fNhhacOdz7Q0ySkJ4ViigT6lqdQ6dj15jFmYiEW7htljknV22s54l3A/6tc8L7THgaWh&#10;x4kOPXW35tsbsO5Eug5uedu4oj127gtPH4sxz09rvQWVaE3/5r/rTyv4Aiu/yAB6/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n0KwQAAANsAAAAPAAAAAAAAAAAAAAAA&#10;AKECAABkcnMvZG93bnJldi54bWxQSwUGAAAAAAQABAD5AAAAjwMAAAAA&#10;" strokecolor="black [3200]" strokeweight=".5pt">
                  <v:stroke joinstyle="miter"/>
                </v:line>
              </v:group>
            </w:pict>
          </mc:Fallback>
        </mc:AlternateContent>
      </w:r>
      <w:r w:rsidRPr="00777E56">
        <w:rPr>
          <w:rFonts w:eastAsiaTheme="minorEastAsia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8343A17" wp14:editId="06A56AA3">
                <wp:simplePos x="0" y="0"/>
                <wp:positionH relativeFrom="column">
                  <wp:posOffset>731520</wp:posOffset>
                </wp:positionH>
                <wp:positionV relativeFrom="paragraph">
                  <wp:posOffset>8890</wp:posOffset>
                </wp:positionV>
                <wp:extent cx="99060" cy="114300"/>
                <wp:effectExtent l="0" t="0" r="15240" b="1905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" cy="114300"/>
                          <a:chOff x="0" y="0"/>
                          <a:chExt cx="213360" cy="114300"/>
                        </a:xfrm>
                      </wpg:grpSpPr>
                      <wps:wsp>
                        <wps:cNvPr id="20" name="Straight Connector 20"/>
                        <wps:cNvCnPr/>
                        <wps:spPr>
                          <a:xfrm flipH="1">
                            <a:off x="0" y="114300"/>
                            <a:ext cx="213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 flipV="1">
                            <a:off x="0" y="0"/>
                            <a:ext cx="175260" cy="114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9" o:spid="_x0000_s1026" style="position:absolute;margin-left:57.6pt;margin-top:.7pt;width:7.8pt;height:9pt;z-index:251676672;mso-width-relative:margin" coordsize="2133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">
                <v:line id="Straight Connector 20" o:spid="_x0000_s1027" style="position:absolute;flip:x;visibility:visible;mso-wrap-style:square" from="0,114300" to="2133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C7sboAAADbAAAADwAAAGRycy9kb3ducmV2LnhtbERPSwrCMBDdC94hjOBOUwVFqrEUQXGl&#10;+DnA0IxpsZmUJtZ6e7MQXD7ef5P1thYdtb5yrGA2TUAQF05XbBTcb/vJCoQPyBprx6TgQx6y7XCw&#10;wVS7N1+ouwYjYgj7FBWUITSplL4oyaKfuoY4cg/XWgwRtkbqFt8x3NZyniRLabHi2FBiQ7uSiuf1&#10;ZRVocyKZO9MtZmZ53xfmjKdDp9R41OdrEIH68Bf/3EetYB7Xxy/xB8jtFw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N9wu7G6AAAA2wAAAA8AAAAAAAAAAAAAAAAAoQIAAGRy&#10;cy9kb3ducmV2LnhtbFBLBQYAAAAABAAEAPkAAACIAwAAAAA=&#10;" strokecolor="black [3200]" strokeweight=".5pt">
                  <v:stroke joinstyle="miter"/>
                </v:line>
                <v:line id="Straight Connector 21" o:spid="_x0000_s1028" style="position:absolute;flip:y;visibility:visible;mso-wrap-style:square" from="0,0" to="17526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weKr0AAADbAAAADwAAAGRycy9kb3ducmV2LnhtbESPzQrCMBCE74LvEFbwpmkFRapRRFA8&#10;Kf48wNKsabHZlCbW+vZGEDwOM/MNs1x3thItNb50rCAdJyCIc6dLNgpu191oDsIHZI2VY1LwJg/r&#10;Vb+3xEy7F5+pvQQjIoR9hgqKEOpMSp8XZNGPXU0cvbtrLIYoGyN1g68It5WcJMlMWiw5LhRY07ag&#10;/HF5WgXaHElunGmnqZnddrk54XHfKjUcdJsFiEBd+Id/7YNWMEnh+yX+ALn6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A8Hiq9AAAA2wAAAA8AAAAAAAAAAAAAAAAAoQIA&#10;AGRycy9kb3ducmV2LnhtbFBLBQYAAAAABAAEAPkAAACLAwAAAAA=&#10;" strokecolor="black [3200]" strokeweight=".5pt">
                  <v:stroke joinstyle="miter"/>
                </v:line>
              </v:group>
            </w:pict>
          </mc:Fallback>
        </mc:AlternateContent>
      </w:r>
      <w:r w:rsidR="00F65226" w:rsidRPr="00777E56"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XZW</m:t>
        </m:r>
      </m:oMath>
      <w:r w:rsidR="00F65226" w:rsidRPr="00777E56">
        <w:rPr>
          <w:rFonts w:eastAsiaTheme="minorEastAsia"/>
        </w:rPr>
        <w:t xml:space="preserve">                    b)         </w:t>
      </w:r>
      <m:oMath>
        <m:r>
          <w:rPr>
            <w:rFonts w:ascii="Cambria Math" w:eastAsiaTheme="minorEastAsia" w:hAnsi="Cambria Math"/>
          </w:rPr>
          <m:t>XZY</m:t>
        </m:r>
      </m:oMath>
      <w:r w:rsidR="00F65226" w:rsidRPr="00777E56">
        <w:rPr>
          <w:rFonts w:eastAsiaTheme="minorEastAsia"/>
        </w:rPr>
        <w:t xml:space="preserve">                      c)       </w:t>
      </w:r>
      <m:oMath>
        <m:r>
          <w:rPr>
            <w:rFonts w:ascii="Cambria Math" w:eastAsiaTheme="minorEastAsia" w:hAnsi="Cambria Math"/>
          </w:rPr>
          <m:t>WYX</m:t>
        </m:r>
      </m:oMath>
      <w:r w:rsidR="00F65226" w:rsidRPr="00777E56">
        <w:rPr>
          <w:rFonts w:eastAsiaTheme="minorEastAsia"/>
        </w:rPr>
        <w:t xml:space="preserve">                   d)         </w:t>
      </w:r>
      <m:oMath>
        <m:r>
          <w:rPr>
            <w:rFonts w:ascii="Cambria Math" w:eastAsiaTheme="minorEastAsia" w:hAnsi="Cambria Math"/>
          </w:rPr>
          <m:t>YZW</m:t>
        </m:r>
      </m:oMath>
    </w:p>
    <w:p w:rsidR="00F65226" w:rsidRPr="00777E56" w:rsidRDefault="00F65226" w:rsidP="00F65226">
      <w:pPr>
        <w:rPr>
          <w:rFonts w:eastAsiaTheme="minorEastAsia"/>
        </w:rPr>
      </w:pPr>
    </w:p>
    <w:p w:rsidR="00497162" w:rsidRPr="00777E56" w:rsidRDefault="00B34BCB" w:rsidP="00497162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777E56">
        <w:t>What is the size of the angle in the shaded triangle marked by the arrow?</w:t>
      </w:r>
      <w:r w:rsidR="00C729D7" w:rsidRPr="00777E56">
        <w:tab/>
      </w:r>
      <w:r w:rsidR="00C729D7" w:rsidRPr="00777E56">
        <w:tab/>
      </w:r>
      <w:r w:rsidR="00C729D7" w:rsidRPr="00777E56">
        <w:tab/>
      </w:r>
      <w:r w:rsidRPr="00777E56">
        <w:t>(1</w:t>
      </w:r>
      <w:r w:rsidR="009B66C8" w:rsidRPr="00777E56">
        <w:t xml:space="preserve"> marks)</w:t>
      </w:r>
    </w:p>
    <w:p w:rsidR="00497162" w:rsidRPr="00777E56" w:rsidRDefault="00497162" w:rsidP="00497162">
      <w:pPr>
        <w:pStyle w:val="ListParagraph"/>
        <w:rPr>
          <w:rFonts w:eastAsiaTheme="minorEastAsia"/>
        </w:rPr>
      </w:pPr>
    </w:p>
    <w:p w:rsidR="00FB0B7E" w:rsidRPr="00777E56" w:rsidRDefault="00B34BCB" w:rsidP="00FB0B7E">
      <w:pPr>
        <w:pStyle w:val="ListParagraph"/>
        <w:rPr>
          <w:rFonts w:eastAsiaTheme="minorEastAsia"/>
        </w:rPr>
      </w:pPr>
      <w:r w:rsidRPr="00777E56">
        <w:rPr>
          <w:noProof/>
          <w:lang w:eastAsia="en-AU"/>
        </w:rPr>
        <w:drawing>
          <wp:inline distT="0" distB="0" distL="0" distR="0" wp14:anchorId="268D1B22" wp14:editId="0E56B7C1">
            <wp:extent cx="2818707" cy="1440180"/>
            <wp:effectExtent l="0" t="0" r="127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6107" t="25215" r="42435" b="46210"/>
                    <a:stretch/>
                  </pic:blipFill>
                  <pic:spPr bwMode="auto">
                    <a:xfrm>
                      <a:off x="0" y="0"/>
                      <a:ext cx="2818707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0B7E" w:rsidRPr="00777E56" w:rsidRDefault="00FB0B7E" w:rsidP="00FB0B7E">
      <w:pPr>
        <w:pStyle w:val="ListParagraph"/>
        <w:rPr>
          <w:rFonts w:eastAsiaTheme="minorEastAsia"/>
        </w:rPr>
      </w:pPr>
    </w:p>
    <w:p w:rsidR="00B44486" w:rsidRPr="00777E56" w:rsidRDefault="00B44486" w:rsidP="00B44486">
      <w:pPr>
        <w:pStyle w:val="ListParagraph"/>
        <w:numPr>
          <w:ilvl w:val="0"/>
          <w:numId w:val="1"/>
        </w:numPr>
      </w:pPr>
      <w:r w:rsidRPr="00777E56">
        <w:t>Draw the following angles:</w:t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  <w:t>(3 marks)</w:t>
      </w:r>
    </w:p>
    <w:p w:rsidR="00B44486" w:rsidRPr="00777E56" w:rsidRDefault="00B44486" w:rsidP="00B44486">
      <w:pPr>
        <w:rPr>
          <w:rFonts w:ascii="MS PGothic" w:eastAsia="MS PGothic" w:hAnsi="MS PGothic"/>
        </w:rPr>
      </w:pPr>
      <w:r w:rsidRPr="00777E56">
        <w:t xml:space="preserve">           a)  120</w:t>
      </w:r>
      <w:r w:rsidRPr="00777E56">
        <w:rPr>
          <w:rFonts w:ascii="MS PGothic" w:eastAsia="MS PGothic" w:hAnsi="MS PGothic" w:hint="eastAsia"/>
        </w:rPr>
        <w:t>˚</w:t>
      </w:r>
      <w:r w:rsidRPr="00777E56">
        <w:rPr>
          <w:rFonts w:ascii="MS PGothic" w:eastAsia="MS PGothic" w:hAnsi="MS PGothic"/>
        </w:rPr>
        <w:t xml:space="preserve">                                                      </w:t>
      </w:r>
      <w:r w:rsidRPr="00777E56">
        <w:rPr>
          <w:rFonts w:eastAsia="MS PGothic"/>
        </w:rPr>
        <w:t>b</w:t>
      </w:r>
      <w:proofErr w:type="gramStart"/>
      <w:r w:rsidRPr="00777E56">
        <w:rPr>
          <w:rFonts w:eastAsia="MS PGothic"/>
        </w:rPr>
        <w:t>)  340</w:t>
      </w:r>
      <w:proofErr w:type="gramEnd"/>
      <w:r w:rsidRPr="00777E56">
        <w:rPr>
          <w:rFonts w:ascii="MS PGothic" w:eastAsia="MS PGothic" w:hAnsi="MS PGothic" w:hint="eastAsia"/>
        </w:rPr>
        <w:t>˚</w:t>
      </w:r>
    </w:p>
    <w:p w:rsidR="00B44486" w:rsidRPr="00777E56" w:rsidRDefault="00B44486" w:rsidP="00B44486">
      <w:pPr>
        <w:rPr>
          <w:rFonts w:ascii="MS PGothic" w:eastAsia="MS PGothic" w:hAnsi="MS PGothic"/>
        </w:rPr>
      </w:pPr>
    </w:p>
    <w:p w:rsidR="00B44486" w:rsidRPr="00777E56" w:rsidRDefault="00B44486" w:rsidP="00B44486">
      <w:pPr>
        <w:rPr>
          <w:rFonts w:ascii="MS PGothic" w:eastAsia="MS PGothic" w:hAnsi="MS PGothic"/>
        </w:rPr>
      </w:pPr>
    </w:p>
    <w:p w:rsidR="00B44486" w:rsidRPr="00777E56" w:rsidRDefault="00B44486" w:rsidP="00B44486"/>
    <w:p w:rsidR="00B44486" w:rsidRPr="00777E56" w:rsidRDefault="00B44486" w:rsidP="00FB0B7E">
      <w:pPr>
        <w:pStyle w:val="ListParagraph"/>
        <w:numPr>
          <w:ilvl w:val="0"/>
          <w:numId w:val="1"/>
        </w:numPr>
      </w:pPr>
      <w:r w:rsidRPr="00777E56">
        <w:lastRenderedPageBreak/>
        <w:t>Give an example of each type of angle underneath the name:</w:t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  <w:t>(4 marks)</w:t>
      </w:r>
    </w:p>
    <w:p w:rsidR="00B44486" w:rsidRPr="00777E56" w:rsidRDefault="00B44486" w:rsidP="00B44486">
      <w:pPr>
        <w:ind w:left="360"/>
      </w:pPr>
      <w:r w:rsidRPr="00777E56">
        <w:t xml:space="preserve">    a)  Acute                              b</w:t>
      </w:r>
      <w:proofErr w:type="gramStart"/>
      <w:r w:rsidRPr="00777E56">
        <w:t>)  Obtuse</w:t>
      </w:r>
      <w:proofErr w:type="gramEnd"/>
      <w:r w:rsidRPr="00777E56">
        <w:t xml:space="preserve">                              c) Reflex                              d) Revolution</w:t>
      </w:r>
    </w:p>
    <w:p w:rsidR="00B44486" w:rsidRPr="00777E56" w:rsidRDefault="00B44486" w:rsidP="00B44486">
      <w:pPr>
        <w:ind w:left="360"/>
      </w:pPr>
    </w:p>
    <w:p w:rsidR="00B44486" w:rsidRPr="00777E56" w:rsidRDefault="00B44486" w:rsidP="00B44486">
      <w:pPr>
        <w:ind w:left="360"/>
      </w:pPr>
    </w:p>
    <w:p w:rsidR="00B44486" w:rsidRPr="00777E56" w:rsidRDefault="00B44486" w:rsidP="00B44486">
      <w:pPr>
        <w:ind w:left="360"/>
      </w:pPr>
    </w:p>
    <w:p w:rsidR="00B44486" w:rsidRPr="00777E56" w:rsidRDefault="00B44486" w:rsidP="00B44486">
      <w:pPr>
        <w:ind w:left="360"/>
      </w:pPr>
    </w:p>
    <w:p w:rsidR="000B572F" w:rsidRPr="00777E56" w:rsidRDefault="004739AE" w:rsidP="000B572F">
      <w:pPr>
        <w:pStyle w:val="ListParagraph"/>
        <w:numPr>
          <w:ilvl w:val="0"/>
          <w:numId w:val="1"/>
        </w:numPr>
      </w:pPr>
      <w:r w:rsidRPr="00777E56">
        <w:t>Find the value of the unknown:</w:t>
      </w:r>
      <w:r w:rsidR="00865937" w:rsidRPr="00777E56">
        <w:tab/>
      </w:r>
      <w:r w:rsidR="00865937" w:rsidRPr="00777E56">
        <w:tab/>
      </w:r>
      <w:r w:rsidR="00865937" w:rsidRPr="00777E56">
        <w:tab/>
      </w:r>
      <w:r w:rsidR="00865937" w:rsidRPr="00777E56">
        <w:tab/>
      </w:r>
      <w:r w:rsidR="00865937" w:rsidRPr="00777E56">
        <w:tab/>
      </w:r>
      <w:r w:rsidR="00865937" w:rsidRPr="00777E56">
        <w:tab/>
      </w:r>
      <w:r w:rsidR="00A943F4">
        <w:t xml:space="preserve">        </w:t>
      </w:r>
      <w:r w:rsidR="00865937" w:rsidRPr="00777E56">
        <w:t>(</w:t>
      </w:r>
      <w:r w:rsidR="00A943F4">
        <w:t>9</w:t>
      </w:r>
      <w:r w:rsidR="00865937" w:rsidRPr="00777E56">
        <w:t xml:space="preserve"> marks: 1, 1, 1, 1, 2, 2</w:t>
      </w:r>
      <w:r w:rsidR="00A943F4">
        <w:t>, 1</w:t>
      </w:r>
      <w:r w:rsidR="00865937" w:rsidRPr="00777E56">
        <w:t>)</w:t>
      </w:r>
    </w:p>
    <w:p w:rsidR="004739AE" w:rsidRPr="00777E56" w:rsidRDefault="000B572F" w:rsidP="004739AE">
      <w:pPr>
        <w:ind w:left="360"/>
      </w:pPr>
      <w:r w:rsidRPr="00777E56">
        <w:rPr>
          <w:noProof/>
          <w:lang w:eastAsia="en-AU"/>
        </w:rPr>
        <w:drawing>
          <wp:anchor distT="0" distB="0" distL="114300" distR="114300" simplePos="0" relativeHeight="251685888" behindDoc="1" locked="0" layoutInCell="1" allowOverlap="1" wp14:anchorId="2FD416C5" wp14:editId="767A4B1F">
            <wp:simplePos x="0" y="0"/>
            <wp:positionH relativeFrom="column">
              <wp:posOffset>4174490</wp:posOffset>
            </wp:positionH>
            <wp:positionV relativeFrom="paragraph">
              <wp:posOffset>168275</wp:posOffset>
            </wp:positionV>
            <wp:extent cx="876935" cy="944880"/>
            <wp:effectExtent l="0" t="0" r="0" b="7620"/>
            <wp:wrapTight wrapText="bothSides">
              <wp:wrapPolygon edited="0">
                <wp:start x="0" y="0"/>
                <wp:lineTo x="0" y="21339"/>
                <wp:lineTo x="21115" y="21339"/>
                <wp:lineTo x="21115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935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7E56">
        <w:rPr>
          <w:noProof/>
          <w:lang w:eastAsia="en-AU"/>
        </w:rPr>
        <w:drawing>
          <wp:anchor distT="0" distB="0" distL="114300" distR="114300" simplePos="0" relativeHeight="251687936" behindDoc="1" locked="0" layoutInCell="1" allowOverlap="1" wp14:anchorId="4CA0D002" wp14:editId="5058BE35">
            <wp:simplePos x="0" y="0"/>
            <wp:positionH relativeFrom="column">
              <wp:posOffset>738505</wp:posOffset>
            </wp:positionH>
            <wp:positionV relativeFrom="paragraph">
              <wp:posOffset>221615</wp:posOffset>
            </wp:positionV>
            <wp:extent cx="878840" cy="792480"/>
            <wp:effectExtent l="0" t="0" r="0" b="7620"/>
            <wp:wrapTight wrapText="bothSides">
              <wp:wrapPolygon edited="0">
                <wp:start x="0" y="0"/>
                <wp:lineTo x="0" y="21288"/>
                <wp:lineTo x="21069" y="21288"/>
                <wp:lineTo x="21069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4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9AE" w:rsidRPr="00777E56">
        <w:rPr>
          <w:noProof/>
          <w:lang w:eastAsia="en-AU"/>
        </w:rPr>
        <w:drawing>
          <wp:anchor distT="0" distB="0" distL="114300" distR="114300" simplePos="0" relativeHeight="251682816" behindDoc="0" locked="0" layoutInCell="1" allowOverlap="1" wp14:anchorId="7785DD27" wp14:editId="65822291">
            <wp:simplePos x="0" y="0"/>
            <wp:positionH relativeFrom="column">
              <wp:align>right</wp:align>
            </wp:positionH>
            <wp:positionV relativeFrom="paragraph">
              <wp:posOffset>8517890</wp:posOffset>
            </wp:positionV>
            <wp:extent cx="1009650" cy="838200"/>
            <wp:effectExtent l="0" t="0" r="0" b="0"/>
            <wp:wrapNone/>
            <wp:docPr id="32" name="Picture 32" descr="MAT07MGTT00003_fs_un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T07MGTT00003_fs_unf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9AE" w:rsidRPr="00777E56">
        <w:rPr>
          <w:noProof/>
          <w:lang w:eastAsia="en-AU"/>
        </w:rPr>
        <w:drawing>
          <wp:anchor distT="0" distB="0" distL="114300" distR="114300" simplePos="0" relativeHeight="251681792" behindDoc="0" locked="0" layoutInCell="1" allowOverlap="1" wp14:anchorId="4C750930" wp14:editId="40EE6196">
            <wp:simplePos x="0" y="0"/>
            <wp:positionH relativeFrom="column">
              <wp:align>right</wp:align>
            </wp:positionH>
            <wp:positionV relativeFrom="paragraph">
              <wp:posOffset>8517890</wp:posOffset>
            </wp:positionV>
            <wp:extent cx="1009650" cy="838200"/>
            <wp:effectExtent l="0" t="0" r="0" b="0"/>
            <wp:wrapNone/>
            <wp:docPr id="31" name="Picture 31" descr="MAT07MGTT00003_fs_un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07MGTT00003_fs_unf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9AE" w:rsidRPr="00777E56">
        <w:t xml:space="preserve">   a)                                                  </w:t>
      </w:r>
      <w:r w:rsidRPr="00777E56">
        <w:t xml:space="preserve">                                                  </w:t>
      </w:r>
      <w:proofErr w:type="gramStart"/>
      <w:r w:rsidR="004739AE" w:rsidRPr="00777E56">
        <w:t>b</w:t>
      </w:r>
      <w:proofErr w:type="gramEnd"/>
      <w:r w:rsidR="004739AE" w:rsidRPr="00777E56">
        <w:t xml:space="preserve">)  </w:t>
      </w:r>
    </w:p>
    <w:p w:rsidR="004739AE" w:rsidRPr="00777E56" w:rsidRDefault="004739AE" w:rsidP="004739AE">
      <w:pPr>
        <w:ind w:left="360"/>
      </w:pPr>
    </w:p>
    <w:p w:rsidR="004739AE" w:rsidRPr="00777E56" w:rsidRDefault="004739AE" w:rsidP="004739AE">
      <w:pPr>
        <w:ind w:left="360"/>
      </w:pPr>
    </w:p>
    <w:p w:rsidR="004739AE" w:rsidRPr="00777E56" w:rsidRDefault="004739AE" w:rsidP="004739AE">
      <w:pPr>
        <w:ind w:left="360"/>
      </w:pPr>
    </w:p>
    <w:p w:rsidR="004739AE" w:rsidRPr="00777E56" w:rsidRDefault="004739AE" w:rsidP="004739AE">
      <w:pPr>
        <w:ind w:left="360"/>
      </w:pPr>
    </w:p>
    <w:p w:rsidR="000B572F" w:rsidRPr="00777E56" w:rsidRDefault="000B572F" w:rsidP="004739AE">
      <w:pPr>
        <w:ind w:left="360"/>
      </w:pPr>
    </w:p>
    <w:p w:rsidR="004739AE" w:rsidRPr="00777E56" w:rsidRDefault="004739AE" w:rsidP="004739AE">
      <w:pPr>
        <w:ind w:left="360"/>
      </w:pPr>
    </w:p>
    <w:p w:rsidR="000B572F" w:rsidRPr="00777E56" w:rsidRDefault="000B572F" w:rsidP="004739AE">
      <w:pPr>
        <w:ind w:left="360"/>
      </w:pPr>
      <w:r w:rsidRPr="00777E56">
        <w:t xml:space="preserve">c)                                                                                                    </w:t>
      </w:r>
      <w:proofErr w:type="gramStart"/>
      <w:r w:rsidRPr="00777E56">
        <w:t>d</w:t>
      </w:r>
      <w:proofErr w:type="gramEnd"/>
      <w:r w:rsidRPr="00777E56">
        <w:t>)</w:t>
      </w:r>
    </w:p>
    <w:p w:rsidR="000B572F" w:rsidRPr="00777E56" w:rsidRDefault="00865937" w:rsidP="004739AE">
      <w:pPr>
        <w:ind w:left="360"/>
      </w:pPr>
      <w:r w:rsidRPr="00777E56">
        <w:rPr>
          <w:noProof/>
          <w:lang w:eastAsia="en-AU"/>
        </w:rPr>
        <w:drawing>
          <wp:anchor distT="0" distB="0" distL="114300" distR="114300" simplePos="0" relativeHeight="251689984" behindDoc="1" locked="0" layoutInCell="1" allowOverlap="1" wp14:anchorId="14228798" wp14:editId="0BB88C5E">
            <wp:simplePos x="0" y="0"/>
            <wp:positionH relativeFrom="column">
              <wp:posOffset>4114800</wp:posOffset>
            </wp:positionH>
            <wp:positionV relativeFrom="paragraph">
              <wp:posOffset>138430</wp:posOffset>
            </wp:positionV>
            <wp:extent cx="113347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418" y="21200"/>
                <wp:lineTo x="21418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72F" w:rsidRPr="00777E56">
        <w:rPr>
          <w:noProof/>
          <w:lang w:eastAsia="en-AU"/>
        </w:rPr>
        <w:drawing>
          <wp:anchor distT="0" distB="0" distL="114300" distR="114300" simplePos="0" relativeHeight="251688960" behindDoc="1" locked="0" layoutInCell="1" allowOverlap="1" wp14:anchorId="41EDA3D3" wp14:editId="54B2BFE6">
            <wp:simplePos x="0" y="0"/>
            <wp:positionH relativeFrom="column">
              <wp:posOffset>739140</wp:posOffset>
            </wp:positionH>
            <wp:positionV relativeFrom="paragraph">
              <wp:posOffset>8255</wp:posOffset>
            </wp:positionV>
            <wp:extent cx="1123950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234" y="21368"/>
                <wp:lineTo x="21234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572F" w:rsidRPr="00777E56" w:rsidRDefault="000B572F" w:rsidP="004739AE">
      <w:pPr>
        <w:ind w:left="360"/>
      </w:pPr>
    </w:p>
    <w:p w:rsidR="000B572F" w:rsidRPr="00777E56" w:rsidRDefault="000B572F" w:rsidP="004739AE">
      <w:pPr>
        <w:ind w:left="360"/>
      </w:pPr>
    </w:p>
    <w:p w:rsidR="000B572F" w:rsidRPr="00777E56" w:rsidRDefault="000B572F" w:rsidP="004739AE">
      <w:pPr>
        <w:ind w:left="360"/>
      </w:pPr>
      <w:r w:rsidRPr="00777E56">
        <w:rPr>
          <w:noProof/>
          <w:lang w:eastAsia="en-AU"/>
        </w:rPr>
        <w:drawing>
          <wp:anchor distT="0" distB="0" distL="114300" distR="114300" simplePos="0" relativeHeight="251686912" behindDoc="0" locked="0" layoutInCell="1" allowOverlap="1" wp14:anchorId="6878CA1F" wp14:editId="7CEEF2DB">
            <wp:simplePos x="0" y="0"/>
            <wp:positionH relativeFrom="column">
              <wp:align>right</wp:align>
            </wp:positionH>
            <wp:positionV relativeFrom="paragraph">
              <wp:posOffset>7103110</wp:posOffset>
            </wp:positionV>
            <wp:extent cx="762000" cy="685800"/>
            <wp:effectExtent l="0" t="0" r="0" b="0"/>
            <wp:wrapNone/>
            <wp:docPr id="36" name="Picture 36" descr="MAT07MGTT00003_fs_un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07MGTT00003_fs_unf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572F" w:rsidRPr="00777E56" w:rsidRDefault="000B572F" w:rsidP="004739AE">
      <w:pPr>
        <w:ind w:left="360"/>
      </w:pPr>
    </w:p>
    <w:p w:rsidR="00670600" w:rsidRPr="00777E56" w:rsidRDefault="00670600" w:rsidP="004739AE">
      <w:pPr>
        <w:ind w:left="360"/>
      </w:pPr>
    </w:p>
    <w:p w:rsidR="00670600" w:rsidRPr="00777E56" w:rsidRDefault="00670600" w:rsidP="004739AE">
      <w:pPr>
        <w:ind w:left="360"/>
      </w:pPr>
    </w:p>
    <w:p w:rsidR="00670600" w:rsidRPr="00777E56" w:rsidRDefault="00865937" w:rsidP="004739AE">
      <w:pPr>
        <w:ind w:left="360"/>
      </w:pPr>
      <w:r w:rsidRPr="00777E56">
        <w:rPr>
          <w:noProof/>
          <w:lang w:eastAsia="en-AU"/>
        </w:rPr>
        <w:drawing>
          <wp:anchor distT="0" distB="0" distL="114300" distR="114300" simplePos="0" relativeHeight="251683840" behindDoc="1" locked="0" layoutInCell="1" allowOverlap="1" wp14:anchorId="75E7B577" wp14:editId="55298473">
            <wp:simplePos x="0" y="0"/>
            <wp:positionH relativeFrom="column">
              <wp:posOffset>3962400</wp:posOffset>
            </wp:positionH>
            <wp:positionV relativeFrom="paragraph">
              <wp:posOffset>228600</wp:posOffset>
            </wp:positionV>
            <wp:extent cx="1150620" cy="956945"/>
            <wp:effectExtent l="0" t="0" r="0" b="0"/>
            <wp:wrapTight wrapText="bothSides">
              <wp:wrapPolygon edited="0">
                <wp:start x="0" y="0"/>
                <wp:lineTo x="0" y="21070"/>
                <wp:lineTo x="21099" y="21070"/>
                <wp:lineTo x="21099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600" w:rsidRPr="00777E56">
        <w:t xml:space="preserve">e) </w:t>
      </w:r>
      <w:r w:rsidRPr="00777E56">
        <w:t xml:space="preserve">                                                                                                </w:t>
      </w:r>
      <w:proofErr w:type="gramStart"/>
      <w:r w:rsidRPr="00777E56">
        <w:t>f</w:t>
      </w:r>
      <w:proofErr w:type="gramEnd"/>
      <w:r w:rsidRPr="00777E56">
        <w:t>)</w:t>
      </w:r>
    </w:p>
    <w:p w:rsidR="00670600" w:rsidRPr="00777E56" w:rsidRDefault="00865937" w:rsidP="004739AE">
      <w:pPr>
        <w:ind w:left="360"/>
      </w:pPr>
      <w:r w:rsidRPr="00777E56">
        <w:rPr>
          <w:noProof/>
          <w:lang w:eastAsia="en-AU"/>
        </w:rPr>
        <w:drawing>
          <wp:anchor distT="0" distB="0" distL="114300" distR="114300" simplePos="0" relativeHeight="251691008" behindDoc="1" locked="0" layoutInCell="1" allowOverlap="1" wp14:anchorId="34CB111C" wp14:editId="6D5C3723">
            <wp:simplePos x="0" y="0"/>
            <wp:positionH relativeFrom="column">
              <wp:posOffset>647700</wp:posOffset>
            </wp:positionH>
            <wp:positionV relativeFrom="paragraph">
              <wp:posOffset>31750</wp:posOffset>
            </wp:positionV>
            <wp:extent cx="914400" cy="866775"/>
            <wp:effectExtent l="0" t="0" r="0" b="9525"/>
            <wp:wrapTight wrapText="bothSides">
              <wp:wrapPolygon edited="0">
                <wp:start x="0" y="0"/>
                <wp:lineTo x="0" y="21363"/>
                <wp:lineTo x="21150" y="21363"/>
                <wp:lineTo x="21150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600" w:rsidRPr="00777E56" w:rsidRDefault="00670600" w:rsidP="004739AE">
      <w:pPr>
        <w:ind w:left="360"/>
      </w:pPr>
    </w:p>
    <w:p w:rsidR="00670600" w:rsidRPr="00777E56" w:rsidRDefault="00670600" w:rsidP="004739AE">
      <w:pPr>
        <w:ind w:left="360"/>
      </w:pPr>
    </w:p>
    <w:p w:rsidR="00F81575" w:rsidRPr="00777E56" w:rsidRDefault="00F81575" w:rsidP="004739AE">
      <w:pPr>
        <w:ind w:left="360"/>
      </w:pPr>
    </w:p>
    <w:p w:rsidR="00F81575" w:rsidRPr="00777E56" w:rsidRDefault="00F81575" w:rsidP="004739AE">
      <w:pPr>
        <w:ind w:left="360"/>
      </w:pPr>
    </w:p>
    <w:p w:rsidR="00F81575" w:rsidRPr="00777E56" w:rsidRDefault="00F81575" w:rsidP="00F81575">
      <w:pPr>
        <w:tabs>
          <w:tab w:val="left" w:pos="1428"/>
        </w:tabs>
        <w:ind w:left="360"/>
      </w:pPr>
    </w:p>
    <w:p w:rsidR="00F81575" w:rsidRPr="00777E56" w:rsidRDefault="00F81575" w:rsidP="00F81575">
      <w:pPr>
        <w:tabs>
          <w:tab w:val="left" w:pos="1428"/>
        </w:tabs>
        <w:ind w:left="360"/>
      </w:pPr>
      <w:r w:rsidRPr="00777E56">
        <w:t xml:space="preserve">g)                                                                                                </w:t>
      </w:r>
      <w:r w:rsidRPr="00777E56">
        <w:tab/>
      </w:r>
    </w:p>
    <w:p w:rsidR="00F81575" w:rsidRPr="00777E56" w:rsidRDefault="00F81575" w:rsidP="004739AE">
      <w:pPr>
        <w:ind w:left="360"/>
      </w:pPr>
      <w:r w:rsidRPr="00777E56">
        <w:rPr>
          <w:noProof/>
          <w:lang w:eastAsia="en-AU"/>
        </w:rPr>
        <w:drawing>
          <wp:anchor distT="0" distB="0" distL="114300" distR="114300" simplePos="0" relativeHeight="251692032" behindDoc="1" locked="0" layoutInCell="1" allowOverlap="1" wp14:anchorId="548CBB76" wp14:editId="360070D0">
            <wp:simplePos x="0" y="0"/>
            <wp:positionH relativeFrom="column">
              <wp:posOffset>510540</wp:posOffset>
            </wp:positionH>
            <wp:positionV relativeFrom="paragraph">
              <wp:posOffset>46355</wp:posOffset>
            </wp:positionV>
            <wp:extent cx="1051560" cy="741680"/>
            <wp:effectExtent l="0" t="0" r="0" b="1270"/>
            <wp:wrapTight wrapText="bothSides">
              <wp:wrapPolygon edited="0">
                <wp:start x="0" y="0"/>
                <wp:lineTo x="0" y="21082"/>
                <wp:lineTo x="21130" y="21082"/>
                <wp:lineTo x="21130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61" t="67464" r="58462" b="16125"/>
                    <a:stretch/>
                  </pic:blipFill>
                  <pic:spPr bwMode="auto">
                    <a:xfrm>
                      <a:off x="0" y="0"/>
                      <a:ext cx="1051560" cy="74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600" w:rsidRPr="00777E56" w:rsidRDefault="00670600" w:rsidP="004739AE">
      <w:pPr>
        <w:ind w:left="360"/>
      </w:pPr>
    </w:p>
    <w:p w:rsidR="00670600" w:rsidRPr="00777E56" w:rsidRDefault="00670600" w:rsidP="004739AE">
      <w:pPr>
        <w:ind w:left="360"/>
      </w:pPr>
    </w:p>
    <w:p w:rsidR="000B572F" w:rsidRPr="00777E56" w:rsidRDefault="000B572F" w:rsidP="004739AE">
      <w:pPr>
        <w:ind w:left="360"/>
      </w:pPr>
    </w:p>
    <w:p w:rsidR="00777E56" w:rsidRPr="00777E56" w:rsidRDefault="00777E56" w:rsidP="00777E56">
      <w:pPr>
        <w:pStyle w:val="ListParagraph"/>
        <w:numPr>
          <w:ilvl w:val="0"/>
          <w:numId w:val="1"/>
        </w:numPr>
      </w:pPr>
      <w:r w:rsidRPr="00777E56">
        <w:lastRenderedPageBreak/>
        <w:t>A triangle has two equal sides and one angle of 98</w:t>
      </w:r>
      <w:r w:rsidRPr="00777E56">
        <w:rPr>
          <w:rFonts w:ascii="MS PGothic" w:eastAsia="MS PGothic" w:hAnsi="MS PGothic" w:hint="eastAsia"/>
        </w:rPr>
        <w:t>˚</w:t>
      </w:r>
      <w:r w:rsidRPr="00777E56">
        <w:t>. What is another angle in this triangle?</w:t>
      </w:r>
      <w:r w:rsidRPr="00777E56">
        <w:tab/>
        <w:t>(2 marks)</w:t>
      </w:r>
    </w:p>
    <w:p w:rsidR="00777E56" w:rsidRPr="00777E56" w:rsidRDefault="00777E56" w:rsidP="00777E56">
      <w:pPr>
        <w:pStyle w:val="ListParagraph"/>
      </w:pPr>
    </w:p>
    <w:p w:rsidR="00777E56" w:rsidRPr="00777E56" w:rsidRDefault="00777E56" w:rsidP="00777E56">
      <w:pPr>
        <w:pStyle w:val="ListParagraph"/>
      </w:pPr>
    </w:p>
    <w:p w:rsidR="00777E56" w:rsidRPr="00777E56" w:rsidRDefault="00777E56" w:rsidP="00777E56">
      <w:pPr>
        <w:pStyle w:val="ListParagraph"/>
      </w:pPr>
    </w:p>
    <w:p w:rsidR="00777E56" w:rsidRPr="00777E56" w:rsidRDefault="00777E56" w:rsidP="00777E56">
      <w:pPr>
        <w:pStyle w:val="ListParagraph"/>
      </w:pPr>
    </w:p>
    <w:p w:rsidR="00777E56" w:rsidRPr="00777E56" w:rsidRDefault="00777E56" w:rsidP="00777E56">
      <w:pPr>
        <w:pStyle w:val="ListParagraph"/>
      </w:pPr>
    </w:p>
    <w:p w:rsidR="00FB0B7E" w:rsidRPr="00777E56" w:rsidRDefault="00FB0B7E" w:rsidP="00FB0B7E">
      <w:pPr>
        <w:pStyle w:val="ListParagraph"/>
        <w:numPr>
          <w:ilvl w:val="0"/>
          <w:numId w:val="1"/>
        </w:numPr>
      </w:pPr>
      <w:r w:rsidRPr="00777E56">
        <w:t>Complete the table below:</w:t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  <w:t>(3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8"/>
        <w:gridCol w:w="2918"/>
        <w:gridCol w:w="2919"/>
      </w:tblGrid>
      <w:tr w:rsidR="00FB0B7E" w:rsidRPr="00777E56" w:rsidTr="00FB0B7E">
        <w:tc>
          <w:tcPr>
            <w:tcW w:w="2918" w:type="dxa"/>
            <w:shd w:val="clear" w:color="auto" w:fill="auto"/>
          </w:tcPr>
          <w:p w:rsidR="00FB0B7E" w:rsidRPr="00777E56" w:rsidRDefault="00FB0B7E" w:rsidP="00FB0B7E">
            <w:pPr>
              <w:spacing w:after="0" w:line="360" w:lineRule="auto"/>
              <w:jc w:val="center"/>
              <w:rPr>
                <w:b/>
              </w:rPr>
            </w:pPr>
            <w:r w:rsidRPr="00777E56">
              <w:rPr>
                <w:b/>
              </w:rPr>
              <w:t>Decimal</w:t>
            </w:r>
          </w:p>
        </w:tc>
        <w:tc>
          <w:tcPr>
            <w:tcW w:w="2918" w:type="dxa"/>
            <w:shd w:val="clear" w:color="auto" w:fill="auto"/>
          </w:tcPr>
          <w:p w:rsidR="00FB0B7E" w:rsidRPr="00777E56" w:rsidRDefault="00FB0B7E" w:rsidP="00FB0B7E">
            <w:pPr>
              <w:spacing w:after="0" w:line="360" w:lineRule="auto"/>
              <w:jc w:val="center"/>
              <w:rPr>
                <w:b/>
              </w:rPr>
            </w:pPr>
            <w:r w:rsidRPr="00777E56">
              <w:rPr>
                <w:b/>
              </w:rPr>
              <w:t>Percentage</w:t>
            </w:r>
          </w:p>
        </w:tc>
        <w:tc>
          <w:tcPr>
            <w:tcW w:w="2919" w:type="dxa"/>
            <w:shd w:val="clear" w:color="auto" w:fill="auto"/>
          </w:tcPr>
          <w:p w:rsidR="00FB0B7E" w:rsidRPr="00777E56" w:rsidRDefault="00FB0B7E" w:rsidP="00FB0B7E">
            <w:pPr>
              <w:spacing w:after="0" w:line="360" w:lineRule="auto"/>
              <w:jc w:val="center"/>
              <w:rPr>
                <w:b/>
              </w:rPr>
            </w:pPr>
            <w:r w:rsidRPr="00777E56">
              <w:rPr>
                <w:b/>
              </w:rPr>
              <w:t>Fraction</w:t>
            </w:r>
          </w:p>
        </w:tc>
      </w:tr>
      <w:tr w:rsidR="00FB0B7E" w:rsidRPr="00777E56" w:rsidTr="00FB0B7E">
        <w:trPr>
          <w:trHeight w:val="372"/>
        </w:trPr>
        <w:tc>
          <w:tcPr>
            <w:tcW w:w="2918" w:type="dxa"/>
            <w:shd w:val="clear" w:color="auto" w:fill="auto"/>
            <w:vAlign w:val="center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  <w:r w:rsidRPr="00777E56">
              <w:t>0.12</w:t>
            </w:r>
          </w:p>
        </w:tc>
        <w:tc>
          <w:tcPr>
            <w:tcW w:w="2918" w:type="dxa"/>
            <w:shd w:val="clear" w:color="auto" w:fill="auto"/>
            <w:vAlign w:val="center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</w:p>
        </w:tc>
        <w:tc>
          <w:tcPr>
            <w:tcW w:w="2919" w:type="dxa"/>
            <w:shd w:val="clear" w:color="auto" w:fill="auto"/>
            <w:vAlign w:val="center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</w:p>
        </w:tc>
      </w:tr>
      <w:tr w:rsidR="00FB0B7E" w:rsidRPr="00777E56" w:rsidTr="00FB0B7E">
        <w:tc>
          <w:tcPr>
            <w:tcW w:w="2918" w:type="dxa"/>
            <w:shd w:val="clear" w:color="auto" w:fill="auto"/>
            <w:vAlign w:val="center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</w:p>
        </w:tc>
        <w:tc>
          <w:tcPr>
            <w:tcW w:w="2918" w:type="dxa"/>
            <w:shd w:val="clear" w:color="auto" w:fill="auto"/>
            <w:vAlign w:val="center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  <w:r w:rsidRPr="00777E56">
              <w:t>60%</w:t>
            </w:r>
          </w:p>
        </w:tc>
        <w:tc>
          <w:tcPr>
            <w:tcW w:w="2919" w:type="dxa"/>
            <w:shd w:val="clear" w:color="auto" w:fill="auto"/>
            <w:vAlign w:val="center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</w:p>
        </w:tc>
      </w:tr>
      <w:tr w:rsidR="00FB0B7E" w:rsidRPr="00777E56" w:rsidTr="00FB0B7E">
        <w:tc>
          <w:tcPr>
            <w:tcW w:w="2918" w:type="dxa"/>
            <w:shd w:val="clear" w:color="auto" w:fill="auto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</w:p>
        </w:tc>
        <w:tc>
          <w:tcPr>
            <w:tcW w:w="2918" w:type="dxa"/>
            <w:shd w:val="clear" w:color="auto" w:fill="auto"/>
          </w:tcPr>
          <w:p w:rsidR="00FB0B7E" w:rsidRPr="00777E56" w:rsidRDefault="00FB0B7E" w:rsidP="00FB0B7E">
            <w:pPr>
              <w:spacing w:after="0" w:line="360" w:lineRule="auto"/>
              <w:jc w:val="center"/>
            </w:pPr>
          </w:p>
        </w:tc>
        <w:tc>
          <w:tcPr>
            <w:tcW w:w="2919" w:type="dxa"/>
            <w:shd w:val="clear" w:color="auto" w:fill="auto"/>
          </w:tcPr>
          <w:p w:rsidR="00FB0B7E" w:rsidRPr="00777E56" w:rsidRDefault="00EC3EF7" w:rsidP="00FB0B7E">
            <w:pPr>
              <w:spacing w:after="0" w:line="36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:rsidR="00FB0B7E" w:rsidRPr="00777E56" w:rsidRDefault="00FB0B7E" w:rsidP="00FB0B7E">
      <w:pPr>
        <w:pStyle w:val="ListParagraph"/>
      </w:pPr>
      <w:r w:rsidRPr="00777E56">
        <w:t xml:space="preserve">                                                                                                                                                          </w:t>
      </w:r>
    </w:p>
    <w:p w:rsidR="00F81575" w:rsidRPr="00777E56" w:rsidRDefault="00F81575" w:rsidP="00C729D7">
      <w:pPr>
        <w:pStyle w:val="ListParagraph"/>
        <w:numPr>
          <w:ilvl w:val="0"/>
          <w:numId w:val="1"/>
        </w:numPr>
        <w:rPr>
          <w:sz w:val="20"/>
        </w:rPr>
      </w:pPr>
      <w:r w:rsidRPr="00777E56">
        <w:rPr>
          <w:rFonts w:cs="TimesNewRomanPSMT"/>
          <w:szCs w:val="24"/>
        </w:rPr>
        <w:t>What percentage is 16 marks out of 20 marks?</w:t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  <w:t>(1 mark)</w:t>
      </w:r>
    </w:p>
    <w:p w:rsidR="00F81575" w:rsidRPr="00777E56" w:rsidRDefault="00F81575" w:rsidP="00F81575">
      <w:pPr>
        <w:rPr>
          <w:sz w:val="20"/>
        </w:rPr>
      </w:pPr>
    </w:p>
    <w:p w:rsidR="00F81575" w:rsidRPr="00777E56" w:rsidRDefault="00F81575" w:rsidP="00F81575">
      <w:pPr>
        <w:rPr>
          <w:sz w:val="20"/>
        </w:rPr>
      </w:pPr>
    </w:p>
    <w:p w:rsidR="00794011" w:rsidRPr="00777E56" w:rsidRDefault="00B34BCB" w:rsidP="00C729D7">
      <w:pPr>
        <w:pStyle w:val="ListParagraph"/>
        <w:numPr>
          <w:ilvl w:val="0"/>
          <w:numId w:val="1"/>
        </w:numPr>
      </w:pPr>
      <w:r w:rsidRPr="00777E56">
        <w:t>What is $10 as a percentage of $40?</w:t>
      </w:r>
      <w:r w:rsidR="009B66C8" w:rsidRPr="00777E56">
        <w:t xml:space="preserve"> </w:t>
      </w:r>
      <w:r w:rsidR="00C729D7" w:rsidRPr="00777E56">
        <w:tab/>
      </w:r>
      <w:r w:rsidR="00C729D7"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Pr="00777E56">
        <w:tab/>
      </w:r>
      <w:r w:rsidR="00F81575" w:rsidRPr="00777E56">
        <w:tab/>
      </w:r>
      <w:r w:rsidRPr="00777E56">
        <w:t>(1</w:t>
      </w:r>
      <w:r w:rsidR="009B66C8" w:rsidRPr="00777E56">
        <w:t xml:space="preserve"> mark)</w:t>
      </w:r>
    </w:p>
    <w:p w:rsidR="00B34BCB" w:rsidRPr="00777E56" w:rsidRDefault="00B34BCB" w:rsidP="00B44486">
      <w:pPr>
        <w:ind w:left="360" w:firstLine="360"/>
      </w:pPr>
      <w:r w:rsidRPr="00777E56">
        <w:t>a)  4%             b</w:t>
      </w:r>
      <w:proofErr w:type="gramStart"/>
      <w:r w:rsidRPr="00777E56">
        <w:t>)  10</w:t>
      </w:r>
      <w:proofErr w:type="gramEnd"/>
      <w:r w:rsidRPr="00777E56">
        <w:t>%             c)  25%             d)  40%</w:t>
      </w:r>
    </w:p>
    <w:p w:rsidR="00B34BCB" w:rsidRPr="00777E56" w:rsidRDefault="00B34BCB" w:rsidP="00B34BCB">
      <w:pPr>
        <w:ind w:left="360"/>
      </w:pPr>
    </w:p>
    <w:p w:rsidR="00B34BCB" w:rsidRPr="00777E56" w:rsidRDefault="00B34BCB" w:rsidP="00B34BCB">
      <w:pPr>
        <w:ind w:left="360"/>
      </w:pPr>
    </w:p>
    <w:p w:rsidR="00F81575" w:rsidRPr="00777E56" w:rsidRDefault="00F81575" w:rsidP="009928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4"/>
        </w:rPr>
      </w:pPr>
      <w:r w:rsidRPr="00777E56">
        <w:rPr>
          <w:rFonts w:cs="TimesNewRomanPSMT"/>
          <w:szCs w:val="24"/>
        </w:rPr>
        <w:t>Calculate 75% of 40</w:t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</w:r>
      <w:r w:rsidRPr="00777E56">
        <w:rPr>
          <w:rFonts w:cs="TimesNewRomanPSMT"/>
          <w:szCs w:val="24"/>
        </w:rPr>
        <w:tab/>
        <w:t>(1 mark)</w:t>
      </w:r>
    </w:p>
    <w:p w:rsidR="00F81575" w:rsidRPr="00777E56" w:rsidRDefault="00F81575" w:rsidP="00F81575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4"/>
        </w:rPr>
      </w:pPr>
    </w:p>
    <w:p w:rsidR="00F81575" w:rsidRPr="00777E56" w:rsidRDefault="00F81575" w:rsidP="00F81575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4"/>
        </w:rPr>
      </w:pPr>
    </w:p>
    <w:p w:rsidR="00F81575" w:rsidRPr="00777E56" w:rsidRDefault="00F81575" w:rsidP="00F81575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4"/>
        </w:rPr>
      </w:pPr>
    </w:p>
    <w:p w:rsidR="00F81575" w:rsidRPr="00777E56" w:rsidRDefault="00F81575" w:rsidP="00F81575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4"/>
        </w:rPr>
      </w:pPr>
    </w:p>
    <w:p w:rsidR="00F81575" w:rsidRPr="00777E56" w:rsidRDefault="00F81575" w:rsidP="00F81575">
      <w:pPr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4"/>
        </w:rPr>
      </w:pPr>
    </w:p>
    <w:p w:rsidR="00992810" w:rsidRPr="00777E56" w:rsidRDefault="00992810" w:rsidP="009928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szCs w:val="24"/>
        </w:rPr>
      </w:pPr>
      <w:r w:rsidRPr="00777E56">
        <w:rPr>
          <w:rFonts w:cs="Arial"/>
          <w:szCs w:val="24"/>
        </w:rPr>
        <w:t>20% of the 140 photographs at an exhibition were black-and-white. How many black-and-white photographs were there?</w:t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="00777E56">
        <w:rPr>
          <w:rFonts w:cs="Arial"/>
          <w:szCs w:val="24"/>
        </w:rPr>
        <w:tab/>
      </w:r>
      <w:r w:rsid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>(1 mark)</w:t>
      </w:r>
    </w:p>
    <w:p w:rsidR="00992810" w:rsidRPr="00777E56" w:rsidRDefault="00992810" w:rsidP="00992810">
      <w:pPr>
        <w:autoSpaceDE w:val="0"/>
        <w:autoSpaceDN w:val="0"/>
        <w:adjustRightInd w:val="0"/>
        <w:spacing w:after="0" w:line="240" w:lineRule="auto"/>
        <w:rPr>
          <w:rFonts w:cs="Arial"/>
          <w:szCs w:val="24"/>
        </w:rPr>
      </w:pPr>
    </w:p>
    <w:p w:rsidR="00992810" w:rsidRPr="00777E56" w:rsidRDefault="00992810" w:rsidP="00992810">
      <w:pPr>
        <w:autoSpaceDE w:val="0"/>
        <w:autoSpaceDN w:val="0"/>
        <w:adjustRightInd w:val="0"/>
        <w:spacing w:after="0" w:line="240" w:lineRule="auto"/>
        <w:rPr>
          <w:rFonts w:cs="Arial"/>
          <w:szCs w:val="24"/>
        </w:rPr>
      </w:pPr>
    </w:p>
    <w:p w:rsidR="00992810" w:rsidRPr="00777E56" w:rsidRDefault="00992810" w:rsidP="00992810">
      <w:pPr>
        <w:autoSpaceDE w:val="0"/>
        <w:autoSpaceDN w:val="0"/>
        <w:adjustRightInd w:val="0"/>
        <w:spacing w:after="0" w:line="240" w:lineRule="auto"/>
        <w:rPr>
          <w:rFonts w:cs="Arial"/>
          <w:szCs w:val="24"/>
        </w:rPr>
      </w:pPr>
    </w:p>
    <w:p w:rsidR="00992810" w:rsidRPr="00777E56" w:rsidRDefault="00992810" w:rsidP="00992810">
      <w:pPr>
        <w:autoSpaceDE w:val="0"/>
        <w:autoSpaceDN w:val="0"/>
        <w:adjustRightInd w:val="0"/>
        <w:spacing w:after="0" w:line="240" w:lineRule="auto"/>
        <w:rPr>
          <w:rFonts w:cs="Arial"/>
          <w:szCs w:val="24"/>
        </w:rPr>
      </w:pPr>
    </w:p>
    <w:p w:rsidR="00992810" w:rsidRPr="00777E56" w:rsidRDefault="00992810" w:rsidP="00992810">
      <w:pPr>
        <w:pStyle w:val="ListParagraph"/>
        <w:autoSpaceDE w:val="0"/>
        <w:autoSpaceDN w:val="0"/>
        <w:adjustRightInd w:val="0"/>
        <w:spacing w:after="0" w:line="240" w:lineRule="auto"/>
        <w:rPr>
          <w:rFonts w:cs="Arial"/>
          <w:szCs w:val="24"/>
        </w:rPr>
      </w:pPr>
    </w:p>
    <w:p w:rsidR="00992810" w:rsidRPr="00777E56" w:rsidRDefault="00992810" w:rsidP="009928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szCs w:val="24"/>
        </w:rPr>
      </w:pPr>
      <w:r w:rsidRPr="00777E56">
        <w:rPr>
          <w:rFonts w:cs="Arial"/>
          <w:szCs w:val="24"/>
        </w:rPr>
        <w:t xml:space="preserve">Kyle won 17 games out of a possible 20. What percentage of games did he </w:t>
      </w:r>
      <w:r w:rsidRPr="00777E56">
        <w:rPr>
          <w:rFonts w:cs="Arial"/>
          <w:i/>
          <w:szCs w:val="24"/>
          <w:u w:val="single"/>
        </w:rPr>
        <w:t>lose</w:t>
      </w:r>
      <w:r w:rsidRPr="00777E56">
        <w:rPr>
          <w:rFonts w:cs="Arial"/>
          <w:szCs w:val="24"/>
        </w:rPr>
        <w:t>?</w:t>
      </w:r>
      <w:r w:rsidRP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ab/>
      </w:r>
      <w:r w:rsidR="00777E56">
        <w:rPr>
          <w:rFonts w:cs="Arial"/>
          <w:szCs w:val="24"/>
        </w:rPr>
        <w:tab/>
      </w:r>
      <w:r w:rsidRPr="00777E56">
        <w:rPr>
          <w:rFonts w:cs="Arial"/>
          <w:szCs w:val="24"/>
        </w:rPr>
        <w:t>(2 marks)</w:t>
      </w:r>
    </w:p>
    <w:p w:rsidR="00497162" w:rsidRPr="00777E56" w:rsidRDefault="00497162" w:rsidP="00497162">
      <w:pPr>
        <w:jc w:val="center"/>
      </w:pPr>
    </w:p>
    <w:p w:rsidR="00497162" w:rsidRPr="00777E56" w:rsidRDefault="00497162"/>
    <w:p w:rsidR="00497162" w:rsidRPr="00777E56" w:rsidRDefault="00497162"/>
    <w:p w:rsidR="00497162" w:rsidRPr="00777E56" w:rsidRDefault="00497162"/>
    <w:p w:rsidR="00497162" w:rsidRPr="00777E56" w:rsidRDefault="00497162"/>
    <w:p w:rsidR="00497162" w:rsidRPr="00777E56" w:rsidRDefault="00777E56" w:rsidP="00777E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  <w:r w:rsidRPr="00777E56">
        <w:rPr>
          <w:rFonts w:cs="TimesNewRomanPSMT"/>
          <w:szCs w:val="24"/>
        </w:rPr>
        <w:t>The Maths class has 11 girls and 13 boys.</w:t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  <w:t xml:space="preserve">    </w:t>
      </w:r>
      <w:r w:rsidR="00992810" w:rsidRPr="00777E56">
        <w:t>(2</w:t>
      </w:r>
      <w:r w:rsidR="009B66C8" w:rsidRPr="00777E56">
        <w:t xml:space="preserve"> marks</w:t>
      </w:r>
      <w:r>
        <w:t>: 1, 1)</w:t>
      </w:r>
    </w:p>
    <w:p w:rsidR="00777E56" w:rsidRDefault="00777E56" w:rsidP="00777E56">
      <w:pPr>
        <w:autoSpaceDE w:val="0"/>
        <w:autoSpaceDN w:val="0"/>
        <w:adjustRightInd w:val="0"/>
        <w:spacing w:after="0" w:line="240" w:lineRule="auto"/>
        <w:ind w:left="709"/>
        <w:rPr>
          <w:rFonts w:cs="TimesNewRomanPSMT"/>
          <w:szCs w:val="24"/>
        </w:rPr>
      </w:pPr>
      <w:r>
        <w:rPr>
          <w:rFonts w:cs="TimesNewRomanPS-BoldMT"/>
          <w:bCs/>
          <w:szCs w:val="24"/>
        </w:rPr>
        <w:t xml:space="preserve">a) </w:t>
      </w:r>
      <w:r w:rsidRPr="00777E56">
        <w:rPr>
          <w:rFonts w:cs="TimesNewRomanPS-BoldMT"/>
          <w:b/>
          <w:bCs/>
          <w:szCs w:val="24"/>
        </w:rPr>
        <w:t xml:space="preserve"> </w:t>
      </w:r>
      <w:r w:rsidRPr="00777E56">
        <w:rPr>
          <w:rFonts w:cs="TimesNewRomanPSMT"/>
          <w:szCs w:val="24"/>
        </w:rPr>
        <w:t>What</w:t>
      </w:r>
      <w:r>
        <w:rPr>
          <w:rFonts w:cs="TimesNewRomanPSMT"/>
          <w:szCs w:val="24"/>
        </w:rPr>
        <w:t xml:space="preserve"> is the ratio of boys to girls?                         </w:t>
      </w:r>
    </w:p>
    <w:p w:rsidR="00777E56" w:rsidRDefault="00777E56" w:rsidP="00777E56">
      <w:pPr>
        <w:autoSpaceDE w:val="0"/>
        <w:autoSpaceDN w:val="0"/>
        <w:adjustRightInd w:val="0"/>
        <w:spacing w:after="0" w:line="240" w:lineRule="auto"/>
        <w:ind w:left="709"/>
        <w:rPr>
          <w:rFonts w:cs="TimesNewRomanPSMT"/>
          <w:szCs w:val="24"/>
        </w:rPr>
      </w:pPr>
    </w:p>
    <w:p w:rsidR="00777E56" w:rsidRDefault="00777E56" w:rsidP="00777E56">
      <w:pPr>
        <w:autoSpaceDE w:val="0"/>
        <w:autoSpaceDN w:val="0"/>
        <w:adjustRightInd w:val="0"/>
        <w:spacing w:after="0" w:line="240" w:lineRule="auto"/>
        <w:ind w:left="709"/>
        <w:rPr>
          <w:rFonts w:cs="TimesNewRomanPSMT"/>
          <w:szCs w:val="24"/>
        </w:rPr>
      </w:pPr>
    </w:p>
    <w:p w:rsidR="00777E56" w:rsidRDefault="00777E56" w:rsidP="00777E56">
      <w:pPr>
        <w:autoSpaceDE w:val="0"/>
        <w:autoSpaceDN w:val="0"/>
        <w:adjustRightInd w:val="0"/>
        <w:spacing w:after="0" w:line="240" w:lineRule="auto"/>
        <w:ind w:left="709"/>
        <w:rPr>
          <w:rFonts w:cs="TimesNewRomanPSMT"/>
          <w:szCs w:val="24"/>
        </w:rPr>
      </w:pPr>
    </w:p>
    <w:p w:rsidR="00CF70B1" w:rsidRDefault="00777E56" w:rsidP="00777E56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ind w:left="709"/>
        <w:rPr>
          <w:rFonts w:cs="TimesNewRomanPSMT"/>
          <w:szCs w:val="24"/>
        </w:rPr>
      </w:pPr>
      <w:r>
        <w:rPr>
          <w:rFonts w:cs="TimesNewRomanPSMT"/>
          <w:szCs w:val="24"/>
        </w:rPr>
        <w:t xml:space="preserve">b)  </w:t>
      </w:r>
      <w:r w:rsidRPr="00777E56">
        <w:rPr>
          <w:rFonts w:cs="TimesNewRomanPSMT"/>
          <w:szCs w:val="24"/>
        </w:rPr>
        <w:t>What is the ratio of girls to the total number in the class?</w:t>
      </w:r>
      <w:r>
        <w:rPr>
          <w:rFonts w:cs="TimesNewRomanPSMT"/>
          <w:szCs w:val="24"/>
        </w:rPr>
        <w:tab/>
      </w:r>
    </w:p>
    <w:p w:rsidR="00777E56" w:rsidRDefault="00777E56" w:rsidP="00777E56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777E56" w:rsidRDefault="00777E56" w:rsidP="00777E56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4D1865" w:rsidRPr="00A943F4" w:rsidRDefault="00EC3EF7" w:rsidP="004D1865">
      <w:pPr>
        <w:pStyle w:val="ListParagraph"/>
        <w:numPr>
          <w:ilvl w:val="0"/>
          <w:numId w:val="1"/>
        </w:num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  <w:r>
        <w:rPr>
          <w:rFonts w:cs="TimesNewRomanPSMT"/>
          <w:szCs w:val="24"/>
        </w:rPr>
        <w:lastRenderedPageBreak/>
        <w:t>C</w:t>
      </w:r>
      <w:bookmarkStart w:id="0" w:name="_GoBack"/>
      <w:bookmarkEnd w:id="0"/>
      <w:r w:rsidR="004D1865">
        <w:rPr>
          <w:rFonts w:cs="TimesNewRomanPSMT"/>
          <w:szCs w:val="24"/>
        </w:rPr>
        <w:t>ordial</w:t>
      </w:r>
      <w:r w:rsidR="008B59FF">
        <w:rPr>
          <w:rFonts w:cs="TimesNewRomanPSMT"/>
          <w:szCs w:val="24"/>
        </w:rPr>
        <w:t xml:space="preserve"> concentrate</w:t>
      </w:r>
      <w:r w:rsidR="00777E56" w:rsidRPr="00777E56">
        <w:rPr>
          <w:rFonts w:cs="TimesNewRomanPSMT"/>
          <w:szCs w:val="24"/>
        </w:rPr>
        <w:t xml:space="preserve"> is mixed with water in the ratio of 1 : 3. How much </w:t>
      </w:r>
      <w:r w:rsidR="008B59FF">
        <w:rPr>
          <w:rFonts w:cs="TimesNewRomanPSMT"/>
          <w:szCs w:val="24"/>
        </w:rPr>
        <w:t>cordial concentrate</w:t>
      </w:r>
      <w:r w:rsidR="00777E56" w:rsidRPr="00777E56">
        <w:rPr>
          <w:rFonts w:cs="TimesNewRomanPSMT"/>
          <w:szCs w:val="24"/>
        </w:rPr>
        <w:t xml:space="preserve"> is</w:t>
      </w:r>
      <w:r w:rsidR="00777E56">
        <w:rPr>
          <w:rFonts w:cs="TimesNewRomanPSMT"/>
          <w:szCs w:val="24"/>
        </w:rPr>
        <w:t xml:space="preserve"> needed to make a mixture of 2</w:t>
      </w:r>
      <w:r w:rsidR="00777E56" w:rsidRPr="00777E56">
        <w:rPr>
          <w:rFonts w:cs="TimesNewRomanPSMT"/>
          <w:szCs w:val="24"/>
        </w:rPr>
        <w:t>L?</w:t>
      </w:r>
      <w:r w:rsidR="00777E56">
        <w:rPr>
          <w:rFonts w:cs="TimesNewRomanPSMT"/>
          <w:szCs w:val="24"/>
        </w:rPr>
        <w:tab/>
      </w:r>
      <w:r w:rsidR="00777E56">
        <w:rPr>
          <w:rFonts w:cs="TimesNewRomanPSMT"/>
          <w:szCs w:val="24"/>
        </w:rPr>
        <w:tab/>
      </w:r>
      <w:r w:rsidR="00777E56">
        <w:rPr>
          <w:rFonts w:cs="TimesNewRomanPSMT"/>
          <w:szCs w:val="24"/>
        </w:rPr>
        <w:tab/>
      </w:r>
      <w:r w:rsidR="00777E56">
        <w:rPr>
          <w:rFonts w:cs="TimesNewRomanPSMT"/>
          <w:szCs w:val="24"/>
        </w:rPr>
        <w:tab/>
      </w:r>
      <w:r w:rsidR="00777E56">
        <w:rPr>
          <w:rFonts w:cs="TimesNewRomanPSMT"/>
          <w:szCs w:val="24"/>
        </w:rPr>
        <w:tab/>
        <w:t>(2 marks)</w:t>
      </w:r>
    </w:p>
    <w:p w:rsidR="004D1865" w:rsidRDefault="004D1865" w:rsidP="004D1865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4D1865" w:rsidRDefault="004D1865" w:rsidP="004D1865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4D1865" w:rsidRDefault="004D1865" w:rsidP="004D1865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4D1865" w:rsidRDefault="004D1865" w:rsidP="004D1865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4D1865" w:rsidRPr="004D1865" w:rsidRDefault="004D1865" w:rsidP="004D1865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777E56" w:rsidRDefault="00777E56" w:rsidP="004D1865">
      <w:pPr>
        <w:pStyle w:val="ListParagraph"/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777E56" w:rsidRDefault="00777E56" w:rsidP="00777E56">
      <w:pPr>
        <w:pStyle w:val="ListParagraph"/>
        <w:numPr>
          <w:ilvl w:val="0"/>
          <w:numId w:val="1"/>
        </w:num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  <w:r>
        <w:rPr>
          <w:rFonts w:cs="TimesNewRomanPSMT"/>
          <w:szCs w:val="24"/>
        </w:rPr>
        <w:t>Write each of the following as a rate:</w:t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</w:r>
      <w:r>
        <w:rPr>
          <w:rFonts w:cs="TimesNewRomanPSMT"/>
          <w:szCs w:val="24"/>
        </w:rPr>
        <w:tab/>
        <w:t xml:space="preserve">      (2 marks: 1, 1)</w:t>
      </w:r>
    </w:p>
    <w:p w:rsidR="00777E56" w:rsidRDefault="00777E56" w:rsidP="00777E56">
      <w:pPr>
        <w:pStyle w:val="ListParagraph"/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  <w:r>
        <w:rPr>
          <w:rFonts w:cs="TimesNewRomanPSMT"/>
          <w:szCs w:val="24"/>
        </w:rPr>
        <w:t xml:space="preserve">a) </w:t>
      </w:r>
      <w:r w:rsidRPr="00777E56">
        <w:rPr>
          <w:rFonts w:cs="TimesNewRomanPSMT"/>
          <w:szCs w:val="24"/>
        </w:rPr>
        <w:t>Write $40 for 10 trees</w:t>
      </w:r>
    </w:p>
    <w:p w:rsidR="00777E56" w:rsidRDefault="00777E56" w:rsidP="00777E56">
      <w:pPr>
        <w:pStyle w:val="ListParagraph"/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777E56" w:rsidRDefault="00777E56" w:rsidP="00777E56">
      <w:pPr>
        <w:pStyle w:val="ListParagraph"/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777E56" w:rsidRDefault="00777E56" w:rsidP="00777E56">
      <w:pPr>
        <w:pStyle w:val="ListParagraph"/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  <w:r>
        <w:rPr>
          <w:rFonts w:cs="TimesNewRomanPSMT"/>
          <w:szCs w:val="24"/>
        </w:rPr>
        <w:t xml:space="preserve">b) </w:t>
      </w:r>
      <w:r w:rsidRPr="00777E56">
        <w:rPr>
          <w:rFonts w:cs="TimesNewRomanPSMT"/>
          <w:szCs w:val="24"/>
        </w:rPr>
        <w:t>100 m in 10 seconds</w:t>
      </w:r>
    </w:p>
    <w:p w:rsidR="00D016AD" w:rsidRDefault="00D016AD" w:rsidP="00777E56">
      <w:pPr>
        <w:pStyle w:val="ListParagraph"/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D016AD" w:rsidRDefault="00D016AD" w:rsidP="00777E56">
      <w:pPr>
        <w:pStyle w:val="ListParagraph"/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777E56" w:rsidRDefault="00777E56" w:rsidP="00777E56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  <w:szCs w:val="24"/>
        </w:rPr>
      </w:pPr>
    </w:p>
    <w:p w:rsidR="00A71A2F" w:rsidRPr="00A71A2F" w:rsidRDefault="00A71A2F" w:rsidP="00D016AD">
      <w:pPr>
        <w:pStyle w:val="ListParagraph"/>
        <w:numPr>
          <w:ilvl w:val="0"/>
          <w:numId w:val="1"/>
        </w:num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AE1C75">
        <w:t>A water tank of capacity 80 litres takes</w:t>
      </w:r>
      <w:r>
        <w:t xml:space="preserve"> </w:t>
      </w:r>
      <w:r w:rsidRPr="00AE1C75">
        <w:t>18 minutes to fill. At what rate is the tank being filled?</w:t>
      </w:r>
      <w:r>
        <w:tab/>
        <w:t>(1 mark)</w:t>
      </w:r>
    </w:p>
    <w:p w:rsidR="00A71A2F" w:rsidRDefault="00A71A2F" w:rsidP="00A71A2F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A71A2F" w:rsidRDefault="00A71A2F" w:rsidP="00A71A2F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A71A2F" w:rsidRDefault="00A71A2F" w:rsidP="00A71A2F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A71A2F" w:rsidRDefault="00A71A2F" w:rsidP="00A71A2F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A71A2F" w:rsidRDefault="00A71A2F" w:rsidP="00A71A2F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A71A2F" w:rsidRPr="00A71A2F" w:rsidRDefault="00A71A2F" w:rsidP="00A71A2F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5967E0" w:rsidRDefault="00D016AD" w:rsidP="005967E0">
      <w:pPr>
        <w:pStyle w:val="ListParagraph"/>
        <w:numPr>
          <w:ilvl w:val="0"/>
          <w:numId w:val="1"/>
        </w:num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D016AD">
        <w:rPr>
          <w:rFonts w:cs="TimesNewRomanPSMT"/>
        </w:rPr>
        <w:t>A block of cheese costs $13/kg. How much would 2.2 kg cost?</w:t>
      </w:r>
      <w:r>
        <w:rPr>
          <w:rFonts w:cs="TimesNewRomanPSMT"/>
        </w:rPr>
        <w:tab/>
      </w:r>
      <w:r>
        <w:rPr>
          <w:rFonts w:cs="TimesNewRomanPSMT"/>
        </w:rPr>
        <w:tab/>
      </w:r>
      <w:r>
        <w:rPr>
          <w:rFonts w:cs="TimesNewRomanPSMT"/>
        </w:rPr>
        <w:tab/>
      </w:r>
      <w:r>
        <w:rPr>
          <w:rFonts w:cs="TimesNewRomanPSMT"/>
        </w:rPr>
        <w:tab/>
      </w:r>
      <w:r>
        <w:rPr>
          <w:rFonts w:cs="TimesNewRomanPSMT"/>
        </w:rPr>
        <w:tab/>
        <w:t>(1 mark)</w:t>
      </w:r>
    </w:p>
    <w:p w:rsid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5967E0" w:rsidRP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:rsidR="005967E0" w:rsidRDefault="005967E0" w:rsidP="005967E0">
      <w:pPr>
        <w:pStyle w:val="ListParagraph"/>
        <w:numPr>
          <w:ilvl w:val="0"/>
          <w:numId w:val="1"/>
        </w:numPr>
        <w:tabs>
          <w:tab w:val="left" w:pos="6828"/>
        </w:tabs>
        <w:autoSpaceDE w:val="0"/>
        <w:autoSpaceDN w:val="0"/>
        <w:adjustRightInd w:val="0"/>
        <w:spacing w:after="0" w:line="240" w:lineRule="auto"/>
        <w:rPr>
          <w:rFonts w:cs="TimesNewRomanPSMT"/>
        </w:rPr>
      </w:pPr>
      <w:r>
        <w:rPr>
          <w:rFonts w:cs="TimesNewRomanPSMT"/>
        </w:rPr>
        <w:t>What type of quadrilateral am I?</w:t>
      </w:r>
      <w:r>
        <w:rPr>
          <w:rFonts w:cs="TimesNewRomanPSMT"/>
        </w:rPr>
        <w:tab/>
      </w:r>
      <w:r>
        <w:rPr>
          <w:rFonts w:cs="TimesNewRomanPSMT"/>
        </w:rPr>
        <w:tab/>
      </w:r>
      <w:r>
        <w:rPr>
          <w:rFonts w:cs="TimesNewRomanPSMT"/>
        </w:rPr>
        <w:tab/>
      </w:r>
      <w:r>
        <w:rPr>
          <w:rFonts w:cs="TimesNewRomanPSMT"/>
        </w:rPr>
        <w:tab/>
      </w:r>
      <w:r>
        <w:rPr>
          <w:rFonts w:cs="TimesNewRomanPSMT"/>
        </w:rPr>
        <w:tab/>
        <w:t>(1 mark)</w:t>
      </w:r>
    </w:p>
    <w:p w:rsidR="005967E0" w:rsidRDefault="005967E0" w:rsidP="005967E0">
      <w:pPr>
        <w:ind w:left="1418"/>
      </w:pPr>
      <w:r>
        <w:t>I have 4 sides.</w:t>
      </w:r>
    </w:p>
    <w:p w:rsidR="005967E0" w:rsidRDefault="005967E0" w:rsidP="005967E0">
      <w:pPr>
        <w:ind w:left="1418"/>
      </w:pPr>
      <w:r>
        <w:t>I have two pairs of equal sides.</w:t>
      </w:r>
    </w:p>
    <w:p w:rsidR="005967E0" w:rsidRDefault="005967E0" w:rsidP="005967E0">
      <w:pPr>
        <w:ind w:left="1418"/>
      </w:pPr>
      <w:r>
        <w:t>I have two pairs of equal angles.</w:t>
      </w:r>
    </w:p>
    <w:p w:rsidR="00B34BCB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ind w:left="1418"/>
      </w:pPr>
      <w:r>
        <w:t>I have two pairs of parallel sides.</w:t>
      </w:r>
    </w:p>
    <w:p w:rsid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ind w:left="1418"/>
      </w:pPr>
    </w:p>
    <w:p w:rsid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ind w:left="1418"/>
      </w:pPr>
    </w:p>
    <w:p w:rsidR="005967E0" w:rsidRPr="005967E0" w:rsidRDefault="005967E0" w:rsidP="005967E0">
      <w:pPr>
        <w:tabs>
          <w:tab w:val="left" w:pos="6828"/>
        </w:tabs>
        <w:autoSpaceDE w:val="0"/>
        <w:autoSpaceDN w:val="0"/>
        <w:adjustRightInd w:val="0"/>
        <w:spacing w:after="0" w:line="240" w:lineRule="auto"/>
        <w:ind w:left="709"/>
        <w:rPr>
          <w:rFonts w:cs="TimesNewRomanPSMT"/>
        </w:rPr>
      </w:pPr>
      <w:r>
        <w:t>I am a _____________________</w:t>
      </w:r>
    </w:p>
    <w:p w:rsidR="009B66C8" w:rsidRDefault="009B66C8" w:rsidP="004E08C5">
      <w:pPr>
        <w:pStyle w:val="NoSpacing"/>
      </w:pPr>
    </w:p>
    <w:p w:rsidR="00A71A2F" w:rsidRDefault="00A71A2F" w:rsidP="004E08C5">
      <w:pPr>
        <w:pStyle w:val="NoSpacing"/>
      </w:pPr>
    </w:p>
    <w:p w:rsidR="00A71A2F" w:rsidRDefault="00A71A2F" w:rsidP="004E08C5">
      <w:pPr>
        <w:pStyle w:val="NoSpacing"/>
      </w:pPr>
    </w:p>
    <w:p w:rsidR="00A71A2F" w:rsidRDefault="00A71A2F" w:rsidP="004E08C5">
      <w:pPr>
        <w:pStyle w:val="NoSpacing"/>
      </w:pPr>
    </w:p>
    <w:p w:rsidR="00A71A2F" w:rsidRPr="00A71A2F" w:rsidRDefault="00A71A2F" w:rsidP="004E08C5">
      <w:pPr>
        <w:pStyle w:val="NoSpacing"/>
        <w:rPr>
          <w:b/>
        </w:rPr>
      </w:pPr>
    </w:p>
    <w:p w:rsidR="00A71A2F" w:rsidRPr="00A71A2F" w:rsidRDefault="00A71A2F" w:rsidP="00A71A2F">
      <w:pPr>
        <w:pStyle w:val="NoSpacing"/>
        <w:jc w:val="center"/>
        <w:rPr>
          <w:b/>
        </w:rPr>
      </w:pPr>
      <w:r w:rsidRPr="00A71A2F">
        <w:rPr>
          <w:b/>
        </w:rPr>
        <w:t>~End of Test~</w:t>
      </w:r>
    </w:p>
    <w:p w:rsidR="000A04F8" w:rsidRDefault="000A04F8" w:rsidP="004E08C5">
      <w:pPr>
        <w:pStyle w:val="NoSpacing"/>
      </w:pPr>
    </w:p>
    <w:sectPr w:rsidR="000A04F8" w:rsidSect="00FB0B7E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A45FB"/>
    <w:multiLevelType w:val="hybridMultilevel"/>
    <w:tmpl w:val="648264B8"/>
    <w:lvl w:ilvl="0" w:tplc="7D0EF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32EC7"/>
    <w:multiLevelType w:val="hybridMultilevel"/>
    <w:tmpl w:val="87A2F338"/>
    <w:lvl w:ilvl="0" w:tplc="FA04F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5E33C84"/>
    <w:multiLevelType w:val="hybridMultilevel"/>
    <w:tmpl w:val="4ECAED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4A7192"/>
    <w:multiLevelType w:val="hybridMultilevel"/>
    <w:tmpl w:val="373208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542575"/>
    <w:multiLevelType w:val="hybridMultilevel"/>
    <w:tmpl w:val="042203B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A42B7"/>
    <w:multiLevelType w:val="hybridMultilevel"/>
    <w:tmpl w:val="042203B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5340C1"/>
    <w:multiLevelType w:val="hybridMultilevel"/>
    <w:tmpl w:val="D752DE3E"/>
    <w:lvl w:ilvl="0" w:tplc="0C090011">
      <w:start w:val="1"/>
      <w:numFmt w:val="decimal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38D47FC"/>
    <w:multiLevelType w:val="hybridMultilevel"/>
    <w:tmpl w:val="027E0AC0"/>
    <w:lvl w:ilvl="0" w:tplc="D5CEF1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1"/>
  </w:num>
  <w:num w:numId="6">
    <w:abstractNumId w:val="1"/>
  </w:num>
  <w:num w:numId="7">
    <w:abstractNumId w:val="2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8D8"/>
    <w:rsid w:val="000001BE"/>
    <w:rsid w:val="000A04F8"/>
    <w:rsid w:val="000B572F"/>
    <w:rsid w:val="000F24EB"/>
    <w:rsid w:val="00192A2A"/>
    <w:rsid w:val="002325AE"/>
    <w:rsid w:val="00306527"/>
    <w:rsid w:val="00403264"/>
    <w:rsid w:val="004543C7"/>
    <w:rsid w:val="004739AE"/>
    <w:rsid w:val="0048132C"/>
    <w:rsid w:val="00497162"/>
    <w:rsid w:val="004B0741"/>
    <w:rsid w:val="004D1865"/>
    <w:rsid w:val="004D5EFD"/>
    <w:rsid w:val="004E08C5"/>
    <w:rsid w:val="005967E0"/>
    <w:rsid w:val="005A3601"/>
    <w:rsid w:val="005F59F5"/>
    <w:rsid w:val="006248E8"/>
    <w:rsid w:val="00670600"/>
    <w:rsid w:val="007516DB"/>
    <w:rsid w:val="00770567"/>
    <w:rsid w:val="00777E56"/>
    <w:rsid w:val="00794011"/>
    <w:rsid w:val="007A625A"/>
    <w:rsid w:val="008218D8"/>
    <w:rsid w:val="00832157"/>
    <w:rsid w:val="008543EC"/>
    <w:rsid w:val="00865937"/>
    <w:rsid w:val="008B59FF"/>
    <w:rsid w:val="0097465E"/>
    <w:rsid w:val="009821B3"/>
    <w:rsid w:val="00992810"/>
    <w:rsid w:val="009B66C8"/>
    <w:rsid w:val="009F5AD8"/>
    <w:rsid w:val="00A71A2F"/>
    <w:rsid w:val="00A943F4"/>
    <w:rsid w:val="00B3378E"/>
    <w:rsid w:val="00B34BCB"/>
    <w:rsid w:val="00B44486"/>
    <w:rsid w:val="00C675A1"/>
    <w:rsid w:val="00C729D7"/>
    <w:rsid w:val="00C85005"/>
    <w:rsid w:val="00CF70B1"/>
    <w:rsid w:val="00D016AD"/>
    <w:rsid w:val="00D23DFA"/>
    <w:rsid w:val="00D802FC"/>
    <w:rsid w:val="00D91A36"/>
    <w:rsid w:val="00E43675"/>
    <w:rsid w:val="00EA3C70"/>
    <w:rsid w:val="00EA56B5"/>
    <w:rsid w:val="00EB32C5"/>
    <w:rsid w:val="00EC3EF7"/>
    <w:rsid w:val="00F65226"/>
    <w:rsid w:val="00F81575"/>
    <w:rsid w:val="00F9616B"/>
    <w:rsid w:val="00FB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customStyle="1" w:styleId="GridTableLight">
    <w:name w:val="Grid Table Light"/>
    <w:basedOn w:val="TableNormal"/>
    <w:uiPriority w:val="40"/>
    <w:rsid w:val="009F5AD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rsid w:val="00982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Footer">
    <w:name w:val="footer"/>
    <w:basedOn w:val="Normal"/>
    <w:link w:val="FooterChar"/>
    <w:rsid w:val="00FB0B7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FB0B7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customStyle="1" w:styleId="GridTableLight">
    <w:name w:val="Grid Table Light"/>
    <w:basedOn w:val="TableNormal"/>
    <w:uiPriority w:val="40"/>
    <w:rsid w:val="009F5AD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rsid w:val="00982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Footer">
    <w:name w:val="footer"/>
    <w:basedOn w:val="Normal"/>
    <w:link w:val="FooterChar"/>
    <w:rsid w:val="00FB0B7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FB0B7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0A38D-4CFD-4377-9514-CAE87088D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DECCF9E8</Template>
  <TotalTime>128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e4081860</dc:creator>
  <cp:lastModifiedBy>FRASER-JONES Laura</cp:lastModifiedBy>
  <cp:revision>14</cp:revision>
  <cp:lastPrinted>2016-11-07T04:22:00Z</cp:lastPrinted>
  <dcterms:created xsi:type="dcterms:W3CDTF">2016-10-18T02:37:00Z</dcterms:created>
  <dcterms:modified xsi:type="dcterms:W3CDTF">2016-11-07T04:30:00Z</dcterms:modified>
</cp:coreProperties>
</file>