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829" w:tblpY="-359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E41A9" w:rsidRPr="002300F0">
        <w:tc>
          <w:tcPr>
            <w:tcW w:w="10188" w:type="dxa"/>
          </w:tcPr>
          <w:p w:rsidR="00BE41A9" w:rsidRPr="002300F0" w:rsidRDefault="00BE41A9" w:rsidP="00BE41A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Year 7</w:t>
            </w:r>
          </w:p>
          <w:p w:rsidR="00BE41A9" w:rsidRPr="002300F0" w:rsidRDefault="00BE41A9" w:rsidP="00BE41A9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BE41A9" w:rsidRPr="002300F0" w:rsidRDefault="00BE41A9" w:rsidP="00BE41A9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Mini </w:t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>Test 1</w:t>
            </w:r>
          </w:p>
          <w:p w:rsidR="00BE41A9" w:rsidRPr="002300F0" w:rsidRDefault="00BE41A9" w:rsidP="00BE41A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BE41A9" w:rsidRPr="002300F0" w:rsidRDefault="00BE41A9" w:rsidP="00BE41A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2300F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</w:p>
          <w:p w:rsidR="00BE41A9" w:rsidRPr="002300F0" w:rsidRDefault="00BE41A9" w:rsidP="00BE41A9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BE41A9" w:rsidRPr="002300F0" w:rsidRDefault="00BE41A9" w:rsidP="00BE41A9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BE41A9" w:rsidRPr="002300F0">
        <w:trPr>
          <w:trHeight w:val="752"/>
        </w:trPr>
        <w:tc>
          <w:tcPr>
            <w:tcW w:w="10188" w:type="dxa"/>
          </w:tcPr>
          <w:p w:rsidR="00BE41A9" w:rsidRPr="002300F0" w:rsidRDefault="00BE41A9" w:rsidP="00BE41A9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  <w:t xml:space="preserve">                                        </w:t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:rsidR="00BE41A9" w:rsidRPr="002300F0" w:rsidRDefault="00BE41A9" w:rsidP="00BE41A9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BE41A9" w:rsidRDefault="00BE41A9" w:rsidP="00BE41A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-457200</wp:posOffset>
            </wp:positionV>
            <wp:extent cx="1049867" cy="1176867"/>
            <wp:effectExtent l="2540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867" cy="117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41A9" w:rsidRDefault="00BE41A9" w:rsidP="00BE41A9">
      <w:pPr>
        <w:rPr>
          <w:rFonts w:asciiTheme="minorHAnsi" w:hAnsiTheme="minorHAnsi" w:cstheme="minorHAnsi"/>
          <w:sz w:val="22"/>
          <w:szCs w:val="22"/>
        </w:rPr>
      </w:pPr>
    </w:p>
    <w:p w:rsidR="00BE41A9" w:rsidRDefault="005E6D6D" w:rsidP="00BE41A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</w:t>
      </w:r>
      <w:r w:rsidR="00BE41A9">
        <w:rPr>
          <w:rFonts w:asciiTheme="minorHAnsi" w:hAnsiTheme="minorHAnsi" w:cstheme="minorHAnsi"/>
          <w:sz w:val="22"/>
          <w:szCs w:val="22"/>
        </w:rPr>
        <w:t>TOPIC</w:t>
      </w:r>
      <w:r>
        <w:rPr>
          <w:rFonts w:asciiTheme="minorHAnsi" w:hAnsiTheme="minorHAnsi" w:cstheme="minorHAnsi"/>
          <w:sz w:val="22"/>
          <w:szCs w:val="22"/>
        </w:rPr>
        <w:t>S TO BE ASSESSED: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   </w:t>
      </w:r>
      <w:r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="00BE41A9">
        <w:rPr>
          <w:rFonts w:asciiTheme="minorHAnsi" w:hAnsiTheme="minorHAnsi" w:cstheme="minorHAnsi"/>
          <w:sz w:val="22"/>
          <w:szCs w:val="22"/>
        </w:rPr>
        <w:tab/>
        <w:t xml:space="preserve">(CALCULATOR </w:t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BE41A9">
        <w:rPr>
          <w:rFonts w:asciiTheme="minorHAnsi" w:hAnsiTheme="minorHAnsi" w:cstheme="minorHAnsi"/>
          <w:sz w:val="22"/>
          <w:szCs w:val="22"/>
        </w:rPr>
        <w:t>NOT ALLOWED)</w:t>
      </w:r>
    </w:p>
    <w:p w:rsidR="00BE41A9" w:rsidRDefault="00BE41A9" w:rsidP="00BE41A9">
      <w:pPr>
        <w:rPr>
          <w:rFonts w:asciiTheme="minorHAnsi" w:hAnsiTheme="minorHAnsi" w:cstheme="minorHAnsi"/>
          <w:sz w:val="22"/>
          <w:szCs w:val="22"/>
        </w:rPr>
      </w:pPr>
    </w:p>
    <w:p w:rsidR="00BE41A9" w:rsidRDefault="00BE41A9" w:rsidP="00BE41A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Whole numbers/place value</w:t>
      </w:r>
    </w:p>
    <w:p w:rsidR="00BE41A9" w:rsidRDefault="00BE41A9" w:rsidP="00BE41A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Order of operation</w:t>
      </w:r>
      <w:r w:rsidR="00174D19">
        <w:rPr>
          <w:rFonts w:asciiTheme="minorHAnsi" w:hAnsiTheme="minorHAnsi" w:cstheme="minorHAnsi"/>
          <w:sz w:val="22"/>
          <w:szCs w:val="22"/>
        </w:rPr>
        <w:t xml:space="preserve"> (BIMDAS)</w:t>
      </w:r>
    </w:p>
    <w:p w:rsidR="007927FD" w:rsidRDefault="00BE41A9" w:rsidP="00174D1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Index notation</w:t>
      </w:r>
    </w:p>
    <w:p w:rsidR="00BE41A9" w:rsidRPr="00174D19" w:rsidRDefault="007927FD" w:rsidP="00174D1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Comparing and ordering integers</w:t>
      </w:r>
    </w:p>
    <w:p w:rsidR="00BE41A9" w:rsidRDefault="00BE41A9" w:rsidP="00BE41A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Addition and Subtraction of negative numbers</w:t>
      </w:r>
    </w:p>
    <w:p w:rsidR="00BE41A9" w:rsidRDefault="00BE41A9" w:rsidP="00BE41A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Multiplication and division of negative numbers</w:t>
      </w: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sectPr w:rsidR="005E6D6D" w:rsidSect="00C26386">
      <w:pgSz w:w="11900" w:h="16840"/>
      <w:pgMar w:top="993" w:right="1800" w:bottom="85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161F6D"/>
    <w:rsid w:val="00161F6D"/>
    <w:rsid w:val="00174D19"/>
    <w:rsid w:val="002833D8"/>
    <w:rsid w:val="00323083"/>
    <w:rsid w:val="003F4BEE"/>
    <w:rsid w:val="005B6A2E"/>
    <w:rsid w:val="005E6D6D"/>
    <w:rsid w:val="00680CCC"/>
    <w:rsid w:val="007115C0"/>
    <w:rsid w:val="00724640"/>
    <w:rsid w:val="00750068"/>
    <w:rsid w:val="007927FD"/>
    <w:rsid w:val="009602C0"/>
    <w:rsid w:val="009F6A5E"/>
    <w:rsid w:val="00A47F65"/>
    <w:rsid w:val="00B2095C"/>
    <w:rsid w:val="00B7605B"/>
    <w:rsid w:val="00BE41A9"/>
    <w:rsid w:val="00C26386"/>
    <w:rsid w:val="00C65A7D"/>
    <w:rsid w:val="00D14074"/>
    <w:rsid w:val="00D51AEF"/>
    <w:rsid w:val="00DB2844"/>
    <w:rsid w:val="00EE34D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6DA094CA</Template>
  <TotalTime>1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Janette  Burleigh</dc:creator>
  <cp:lastModifiedBy>BURLEIGH Janette</cp:lastModifiedBy>
  <cp:revision>3</cp:revision>
  <cp:lastPrinted>2015-02-23T07:39:00Z</cp:lastPrinted>
  <dcterms:created xsi:type="dcterms:W3CDTF">2015-02-23T07:41:00Z</dcterms:created>
  <dcterms:modified xsi:type="dcterms:W3CDTF">2015-02-23T07:42:00Z</dcterms:modified>
</cp:coreProperties>
</file>