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829" w:tblpY="-359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E41A9" w:rsidRPr="002300F0">
        <w:tc>
          <w:tcPr>
            <w:tcW w:w="10188" w:type="dxa"/>
          </w:tcPr>
          <w:p w:rsidR="00BE41A9" w:rsidRDefault="000B5BA5" w:rsidP="00BE41A9">
            <w:pPr>
              <w:jc w:val="center"/>
              <w:rPr>
                <w:rFonts w:asciiTheme="majorHAnsi" w:hAnsiTheme="maj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5755F56B" wp14:editId="17B4F47F">
                  <wp:simplePos x="0" y="0"/>
                  <wp:positionH relativeFrom="column">
                    <wp:posOffset>5201920</wp:posOffset>
                  </wp:positionH>
                  <wp:positionV relativeFrom="paragraph">
                    <wp:posOffset>-362585</wp:posOffset>
                  </wp:positionV>
                  <wp:extent cx="1049655" cy="1176655"/>
                  <wp:effectExtent l="0" t="0" r="0" b="4445"/>
                  <wp:wrapNone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E41A9" w:rsidRPr="000B5BA5">
              <w:rPr>
                <w:rFonts w:asciiTheme="majorHAnsi" w:hAnsiTheme="majorHAnsi" w:cstheme="minorHAnsi"/>
                <w:b/>
                <w:sz w:val="24"/>
                <w:szCs w:val="24"/>
              </w:rPr>
              <w:t>Year 7</w:t>
            </w:r>
          </w:p>
          <w:p w:rsidR="00920D7B" w:rsidRDefault="00920D7B" w:rsidP="00BE41A9">
            <w:pPr>
              <w:jc w:val="center"/>
              <w:rPr>
                <w:rFonts w:asciiTheme="majorHAnsi" w:hAnsiTheme="majorHAnsi" w:cstheme="minorHAnsi"/>
                <w:b/>
                <w:sz w:val="24"/>
                <w:szCs w:val="24"/>
              </w:rPr>
            </w:pPr>
          </w:p>
          <w:p w:rsidR="00920D7B" w:rsidRDefault="00920D7B" w:rsidP="00BE41A9">
            <w:pPr>
              <w:jc w:val="center"/>
              <w:rPr>
                <w:rFonts w:asciiTheme="majorHAnsi" w:hAnsiTheme="majorHAnsi" w:cstheme="minorHAnsi"/>
                <w:b/>
                <w:sz w:val="24"/>
                <w:szCs w:val="24"/>
                <w:u w:val="single"/>
              </w:rPr>
            </w:pPr>
            <w:r w:rsidRPr="00920D7B">
              <w:rPr>
                <w:rFonts w:asciiTheme="majorHAnsi" w:hAnsiTheme="majorHAnsi" w:cstheme="minorHAnsi"/>
                <w:b/>
                <w:sz w:val="24"/>
                <w:szCs w:val="24"/>
                <w:u w:val="single"/>
              </w:rPr>
              <w:t>Test 1 – Number and Algebra</w:t>
            </w:r>
          </w:p>
          <w:p w:rsidR="00920D7B" w:rsidRDefault="00920D7B" w:rsidP="00BE41A9">
            <w:pPr>
              <w:jc w:val="center"/>
              <w:rPr>
                <w:rFonts w:asciiTheme="majorHAnsi" w:hAnsiTheme="majorHAnsi" w:cstheme="minorHAnsi"/>
                <w:b/>
                <w:sz w:val="24"/>
                <w:szCs w:val="24"/>
                <w:u w:val="single"/>
              </w:rPr>
            </w:pPr>
          </w:p>
          <w:p w:rsidR="00920D7B" w:rsidRPr="00920D7B" w:rsidRDefault="00920D7B" w:rsidP="00BE41A9">
            <w:pPr>
              <w:jc w:val="center"/>
              <w:rPr>
                <w:rFonts w:asciiTheme="majorHAnsi" w:hAnsiTheme="majorHAnsi" w:cstheme="minorHAnsi"/>
                <w:b/>
                <w:sz w:val="24"/>
                <w:szCs w:val="24"/>
              </w:rPr>
            </w:pPr>
            <w:r w:rsidRPr="00920D7B">
              <w:rPr>
                <w:rFonts w:asciiTheme="majorHAnsi" w:hAnsiTheme="majorHAnsi" w:cstheme="minorHAnsi"/>
                <w:b/>
                <w:sz w:val="24"/>
                <w:szCs w:val="24"/>
              </w:rPr>
              <w:t>No Resources allowed</w:t>
            </w:r>
          </w:p>
          <w:p w:rsidR="00BE41A9" w:rsidRPr="000B5BA5" w:rsidRDefault="00BE41A9" w:rsidP="00BE41A9">
            <w:pPr>
              <w:pStyle w:val="Heading1"/>
              <w:rPr>
                <w:rFonts w:asciiTheme="majorHAnsi" w:hAnsiTheme="majorHAnsi" w:cstheme="minorHAnsi"/>
                <w:sz w:val="24"/>
                <w:szCs w:val="24"/>
              </w:rPr>
            </w:pPr>
          </w:p>
          <w:p w:rsidR="00920D7B" w:rsidRPr="002300F0" w:rsidRDefault="00920D7B" w:rsidP="00BE41A9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BE41A9" w:rsidRPr="000B5BA5">
        <w:trPr>
          <w:trHeight w:val="752"/>
        </w:trPr>
        <w:tc>
          <w:tcPr>
            <w:tcW w:w="10188" w:type="dxa"/>
          </w:tcPr>
          <w:p w:rsidR="00BE41A9" w:rsidRPr="000B5BA5" w:rsidRDefault="00BE41A9" w:rsidP="00BE41A9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ajorHAnsi" w:hAnsiTheme="majorHAnsi" w:cstheme="minorHAnsi"/>
                <w:sz w:val="22"/>
                <w:szCs w:val="22"/>
              </w:rPr>
            </w:pP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  <w:t xml:space="preserve">                                        </w:t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</w:p>
          <w:p w:rsidR="00920D7B" w:rsidRPr="007C2DC9" w:rsidRDefault="00920D7B" w:rsidP="00920D7B">
            <w:pPr>
              <w:rPr>
                <w:rFonts w:ascii="Calibri" w:hAnsi="Calibri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 xml:space="preserve">          Time: 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7C2DC9">
              <w:rPr>
                <w:rFonts w:ascii="Calibri" w:hAnsi="Calibri" w:cs="Calibri"/>
                <w:sz w:val="22"/>
                <w:szCs w:val="22"/>
              </w:rPr>
              <w:t xml:space="preserve"> minutes              </w:t>
            </w:r>
            <w:r w:rsidRPr="007C2DC9">
              <w:rPr>
                <w:rFonts w:ascii="Calibri" w:hAnsi="Calibri"/>
                <w:sz w:val="22"/>
                <w:szCs w:val="22"/>
              </w:rPr>
              <w:t>Total Mark:____</w:t>
            </w:r>
            <w:r>
              <w:rPr>
                <w:rFonts w:ascii="Calibri" w:hAnsi="Calibri"/>
                <w:sz w:val="22"/>
                <w:szCs w:val="22"/>
              </w:rPr>
              <w:t>/10</w:t>
            </w:r>
          </w:p>
          <w:p w:rsidR="000B5BA5" w:rsidRDefault="000B5BA5" w:rsidP="000B5BA5">
            <w:pPr>
              <w:ind w:left="360" w:firstLine="360"/>
              <w:rPr>
                <w:rFonts w:asciiTheme="majorHAnsi" w:hAnsiTheme="majorHAnsi"/>
                <w:sz w:val="22"/>
                <w:szCs w:val="22"/>
              </w:rPr>
            </w:pPr>
          </w:p>
          <w:p w:rsidR="00920D7B" w:rsidRPr="00F9061D" w:rsidRDefault="00F9061D" w:rsidP="000B5BA5">
            <w:pPr>
              <w:ind w:left="360" w:firstLine="360"/>
              <w:rPr>
                <w:rFonts w:asciiTheme="majorHAnsi" w:hAnsiTheme="majorHAnsi"/>
                <w:b/>
                <w:sz w:val="22"/>
                <w:szCs w:val="22"/>
              </w:rPr>
            </w:pPr>
            <w:r w:rsidRPr="00F9061D">
              <w:rPr>
                <w:rFonts w:asciiTheme="majorHAnsi" w:hAnsiTheme="majorHAnsi"/>
                <w:b/>
                <w:sz w:val="22"/>
                <w:szCs w:val="22"/>
              </w:rPr>
              <w:t xml:space="preserve">Each question is multiple choice and worth one mark. Circle the correct answers. </w:t>
            </w:r>
          </w:p>
          <w:p w:rsidR="00920D7B" w:rsidRPr="000B5BA5" w:rsidRDefault="00920D7B" w:rsidP="000B5BA5">
            <w:pPr>
              <w:ind w:left="360" w:firstLine="36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Default="000B5BA5" w:rsidP="000B5BA5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Theme="majorHAnsi" w:hAnsiTheme="majorHAnsi" w:cstheme="minorHAnsi"/>
                <w:sz w:val="22"/>
                <w:szCs w:val="22"/>
              </w:rPr>
              <w:t xml:space="preserve">Ted uses sticks to make a pattern. </w:t>
            </w:r>
          </w:p>
          <w:p w:rsid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927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He starts with 2 sticks for stage 1.</w:t>
            </w:r>
          </w:p>
          <w:p w:rsid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92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927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/>
                <w:noProof/>
                <w:sz w:val="22"/>
                <w:szCs w:val="22"/>
                <w:lang w:eastAsia="en-AU"/>
              </w:rPr>
              <w:drawing>
                <wp:inline distT="0" distB="0" distL="0" distR="0" wp14:anchorId="295B4CC4" wp14:editId="2E9CC8FB">
                  <wp:extent cx="4505325" cy="1423135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00" r="10843" b="29459"/>
                          <a:stretch/>
                        </pic:blipFill>
                        <pic:spPr bwMode="auto">
                          <a:xfrm>
                            <a:off x="0" y="0"/>
                            <a:ext cx="4505325" cy="14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927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How many sticks does he need for Stage 6?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92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24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26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30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42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92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 xml:space="preserve">Which of </w:t>
            </w:r>
            <w:proofErr w:type="gramStart"/>
            <w:r w:rsidRPr="000B5BA5">
              <w:rPr>
                <w:rFonts w:asciiTheme="majorHAnsi" w:hAnsiTheme="majorHAnsi" w:cstheme="minorHAnsi"/>
                <w:sz w:val="22"/>
                <w:szCs w:val="22"/>
              </w:rPr>
              <w:t>the</w:t>
            </w:r>
            <w:r w:rsidR="00AD0D6D">
              <w:rPr>
                <w:rFonts w:asciiTheme="majorHAnsi" w:hAnsiTheme="majorHAnsi" w:cstheme="minorHAnsi"/>
                <w:sz w:val="22"/>
                <w:szCs w:val="22"/>
              </w:rPr>
              <w:t>se list</w:t>
            </w:r>
            <w:proofErr w:type="gramEnd"/>
            <w:r w:rsidR="00AD0D6D">
              <w:rPr>
                <w:rFonts w:asciiTheme="majorHAnsi" w:hAnsiTheme="majorHAnsi" w:cstheme="minorHAnsi"/>
                <w:sz w:val="22"/>
                <w:szCs w:val="22"/>
              </w:rPr>
              <w:t xml:space="preserve"> contains only prime numbers</w:t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 xml:space="preserve">? 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92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AD0D6D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2, 3, 6, 7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AD0D6D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1,2,3,5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AD0D6D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1,2,3,4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AD0D6D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2,3,5,7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AD0D6D" w:rsidP="000B5BA5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What is the value of 12</w:t>
            </w:r>
            <w:r>
              <w:rPr>
                <w:rFonts w:asciiTheme="majorHAnsi" w:hAnsiTheme="majorHAnsi" w:cstheme="minorHAnsi"/>
                <w:sz w:val="22"/>
                <w:szCs w:val="22"/>
                <w:vertAlign w:val="superscript"/>
              </w:rPr>
              <w:t>2</w:t>
            </w:r>
            <w:r>
              <w:rPr>
                <w:rFonts w:asciiTheme="majorHAnsi" w:hAnsiTheme="majorHAnsi" w:cstheme="minorHAnsi"/>
                <w:sz w:val="22"/>
                <w:szCs w:val="22"/>
              </w:rPr>
              <w:t>?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92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AD0D6D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12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 xml:space="preserve"> </w:t>
            </w:r>
          </w:p>
          <w:p w:rsidR="000B5BA5" w:rsidRPr="000B5BA5" w:rsidRDefault="00AD0D6D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24</w:t>
            </w:r>
          </w:p>
          <w:p w:rsidR="000B5BA5" w:rsidRPr="000B5BA5" w:rsidRDefault="000B5BA5" w:rsidP="000B5BA5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647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Default="00AD0D6D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144</w:t>
            </w:r>
          </w:p>
          <w:p w:rsidR="00920D7B" w:rsidRPr="00920D7B" w:rsidRDefault="00920D7B" w:rsidP="00920D7B">
            <w:pPr>
              <w:pStyle w:val="ListParagraph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0B5BA5" w:rsidRPr="000B5BA5" w:rsidRDefault="00AD0D6D" w:rsidP="000B5BA5">
            <w:pPr>
              <w:pStyle w:val="ListParagraph"/>
              <w:numPr>
                <w:ilvl w:val="1"/>
                <w:numId w:val="3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196</w:t>
            </w:r>
          </w:p>
          <w:p w:rsidR="000B5BA5" w:rsidRPr="00A05AE8" w:rsidRDefault="00A05AE8" w:rsidP="000B5BA5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A05AE8">
              <w:rPr>
                <w:rFonts w:asciiTheme="majorHAnsi" w:hAnsiTheme="majorHAnsi"/>
                <w:sz w:val="22"/>
                <w:szCs w:val="22"/>
              </w:rPr>
              <w:lastRenderedPageBreak/>
              <w:t xml:space="preserve">Which of the following </w:t>
            </w:r>
            <w:r w:rsidR="00920D7B">
              <w:rPr>
                <w:rFonts w:asciiTheme="majorHAnsi" w:hAnsiTheme="majorHAnsi"/>
                <w:sz w:val="22"/>
                <w:szCs w:val="22"/>
              </w:rPr>
              <w:t xml:space="preserve">statements is </w:t>
            </w:r>
            <w:r w:rsidR="00920D7B" w:rsidRPr="00920D7B">
              <w:rPr>
                <w:rFonts w:asciiTheme="majorHAnsi" w:hAnsiTheme="majorHAnsi"/>
                <w:b/>
                <w:sz w:val="22"/>
                <w:szCs w:val="22"/>
                <w:u w:val="single"/>
              </w:rPr>
              <w:t>not</w:t>
            </w:r>
            <w:r w:rsidR="00920D7B">
              <w:rPr>
                <w:rFonts w:asciiTheme="majorHAnsi" w:hAnsiTheme="majorHAnsi"/>
                <w:sz w:val="22"/>
                <w:szCs w:val="22"/>
              </w:rPr>
              <w:t xml:space="preserve"> true</w:t>
            </w:r>
            <w:r w:rsidR="000B5BA5" w:rsidRPr="00A05AE8">
              <w:rPr>
                <w:rFonts w:asciiTheme="majorHAnsi" w:hAnsiTheme="majorHAnsi"/>
                <w:sz w:val="22"/>
                <w:szCs w:val="22"/>
              </w:rPr>
              <w:t>?</w:t>
            </w:r>
          </w:p>
          <w:p w:rsidR="000B5BA5" w:rsidRPr="000B5BA5" w:rsidRDefault="000B5BA5" w:rsidP="000B5BA5">
            <w:pPr>
              <w:ind w:left="36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920D7B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2+3=3+2</m:t>
              </m:r>
            </m:oMath>
          </w:p>
          <w:p w:rsidR="000B5BA5" w:rsidRPr="000B5BA5" w:rsidRDefault="000B5BA5" w:rsidP="000B5BA5">
            <w:pPr>
              <w:ind w:left="108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920D7B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2-3=3-2</m:t>
              </m:r>
            </m:oMath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920D7B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2×3=3×2</m:t>
              </m:r>
            </m:oMath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920D7B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2×3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×5=2×(3×5)</m:t>
              </m:r>
            </m:oMath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Default="00920D7B" w:rsidP="000B5BA5">
            <w:pPr>
              <w:numPr>
                <w:ilvl w:val="0"/>
                <w:numId w:val="3"/>
              </w:numPr>
              <w:ind w:left="720"/>
              <w:rPr>
                <w:rFonts w:asciiTheme="majorHAnsi" w:hAnsiTheme="majorHAnsi"/>
                <w:sz w:val="22"/>
                <w:szCs w:val="22"/>
              </w:rPr>
            </w:pPr>
            <w:r w:rsidRPr="00920D7B">
              <w:rPr>
                <w:rFonts w:asciiTheme="majorHAnsi" w:hAnsiTheme="majorHAnsi"/>
                <w:sz w:val="22"/>
                <w:szCs w:val="22"/>
              </w:rPr>
              <w:t>A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t a ski resort the morning temperature was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-11℃.</m:t>
              </m:r>
            </m:oMath>
          </w:p>
          <w:p w:rsidR="00920D7B" w:rsidRDefault="00920D7B" w:rsidP="00920D7B">
            <w:pPr>
              <w:ind w:left="72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In the afternoon the temperature was 5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℃</m:t>
              </m:r>
            </m:oMath>
            <w:r>
              <w:rPr>
                <w:rFonts w:asciiTheme="majorHAnsi" w:hAnsiTheme="majorHAnsi"/>
                <w:sz w:val="22"/>
                <w:szCs w:val="22"/>
              </w:rPr>
              <w:t>.</w:t>
            </w:r>
          </w:p>
          <w:p w:rsidR="00920D7B" w:rsidRPr="00920D7B" w:rsidRDefault="00920D7B" w:rsidP="00920D7B">
            <w:pPr>
              <w:ind w:left="72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What was the change of temperature?</w:t>
            </w:r>
          </w:p>
          <w:p w:rsidR="000B5BA5" w:rsidRPr="000B5BA5" w:rsidRDefault="000B5BA5" w:rsidP="000B5BA5">
            <w:pPr>
              <w:ind w:left="36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920D7B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Decrease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16℃</m:t>
              </m:r>
            </m:oMath>
          </w:p>
          <w:p w:rsidR="000B5BA5" w:rsidRPr="000B5BA5" w:rsidRDefault="000B5BA5" w:rsidP="000B5BA5">
            <w:pPr>
              <w:ind w:left="1080"/>
              <w:rPr>
                <w:rFonts w:asciiTheme="majorHAnsi" w:hAnsiTheme="majorHAnsi"/>
                <w:sz w:val="22"/>
                <w:szCs w:val="22"/>
              </w:rPr>
            </w:pPr>
          </w:p>
          <w:p w:rsidR="00920D7B" w:rsidRPr="000B5BA5" w:rsidRDefault="00920D7B" w:rsidP="00920D7B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Decrease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6℃</m:t>
              </m:r>
            </m:oMath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6D651A" w:rsidRPr="000B5BA5" w:rsidRDefault="006D651A" w:rsidP="006D651A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in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crease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6℃</m:t>
              </m:r>
            </m:oMath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6D651A" w:rsidRPr="000B5BA5" w:rsidRDefault="006D651A" w:rsidP="006D651A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In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crease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16℃</m:t>
              </m:r>
            </m:oMath>
          </w:p>
          <w:p w:rsidR="000B5BA5" w:rsidRPr="000B5BA5" w:rsidRDefault="000B5BA5" w:rsidP="006D651A">
            <w:pPr>
              <w:ind w:left="1647"/>
              <w:rPr>
                <w:rFonts w:asciiTheme="majorHAnsi" w:hAnsiTheme="majorHAnsi"/>
                <w:sz w:val="22"/>
                <w:szCs w:val="22"/>
              </w:rPr>
            </w:pPr>
            <w:r w:rsidRPr="000B5BA5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Which of the numbers below shows the missing number </w:t>
            </w:r>
            <w:proofErr w:type="gramStart"/>
            <w:r>
              <w:rPr>
                <w:rFonts w:asciiTheme="majorHAnsi" w:hAnsiTheme="majorHAnsi"/>
                <w:sz w:val="22"/>
                <w:szCs w:val="22"/>
              </w:rPr>
              <w:t xml:space="preserve">in </w:t>
            </w:r>
            <w:r>
              <w:rPr>
                <w:rFonts w:asciiTheme="majorHAnsi" w:hAnsiTheme="majorHAnsi"/>
                <w:sz w:val="22"/>
                <w:szCs w:val="22"/>
              </w:rPr>
              <w:sym w:font="Symbol" w:char="F07F"/>
            </w:r>
            <w:proofErr w:type="gramEnd"/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×7=21</m:t>
              </m:r>
            </m:oMath>
            <w:r>
              <w:rPr>
                <w:rFonts w:asciiTheme="majorHAnsi" w:hAnsiTheme="majorHAnsi"/>
                <w:sz w:val="22"/>
                <w:szCs w:val="22"/>
              </w:rPr>
              <w:t>?</w:t>
            </w:r>
          </w:p>
          <w:p w:rsidR="000B5BA5" w:rsidRPr="000B5BA5" w:rsidRDefault="000B5BA5" w:rsidP="000B5BA5">
            <w:pPr>
              <w:ind w:left="36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0B5BA5">
              <w:rPr>
                <w:rFonts w:asciiTheme="majorHAnsi" w:hAnsiTheme="majorHAnsi"/>
                <w:sz w:val="22"/>
                <w:szCs w:val="22"/>
              </w:rPr>
              <w:t>3</w:t>
            </w:r>
          </w:p>
          <w:p w:rsidR="000B5BA5" w:rsidRPr="000B5BA5" w:rsidRDefault="000B5BA5" w:rsidP="000B5BA5">
            <w:pPr>
              <w:ind w:left="108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149</w:t>
            </w: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1</w:t>
            </w: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7</w:t>
            </w:r>
          </w:p>
          <w:p w:rsidR="000B5BA5" w:rsidRPr="000B5BA5" w:rsidRDefault="000B5BA5" w:rsidP="000B5BA5">
            <w:pPr>
              <w:ind w:left="108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ind w:left="108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0B5BA5">
              <w:rPr>
                <w:rFonts w:asciiTheme="majorHAnsi" w:hAnsiTheme="majorHAnsi"/>
                <w:sz w:val="22"/>
                <w:szCs w:val="22"/>
              </w:rPr>
              <w:t>Which of the</w:t>
            </w:r>
            <w:r w:rsidR="006D651A">
              <w:rPr>
                <w:rFonts w:asciiTheme="majorHAnsi" w:hAnsiTheme="majorHAnsi"/>
                <w:sz w:val="22"/>
                <w:szCs w:val="22"/>
              </w:rPr>
              <w:t xml:space="preserve"> following is </w:t>
            </w:r>
            <w:r w:rsidR="006D651A" w:rsidRPr="006D651A">
              <w:rPr>
                <w:rFonts w:asciiTheme="majorHAnsi" w:hAnsiTheme="majorHAnsi"/>
                <w:b/>
                <w:sz w:val="22"/>
                <w:szCs w:val="22"/>
                <w:u w:val="single"/>
              </w:rPr>
              <w:t>NOT</w:t>
            </w:r>
            <w:r w:rsidR="006D651A">
              <w:rPr>
                <w:rFonts w:asciiTheme="majorHAnsi" w:hAnsiTheme="majorHAnsi"/>
                <w:sz w:val="22"/>
                <w:szCs w:val="22"/>
              </w:rPr>
              <w:t xml:space="preserve"> a factor of 40?</w:t>
            </w:r>
          </w:p>
          <w:p w:rsidR="000B5BA5" w:rsidRPr="000B5BA5" w:rsidRDefault="000B5BA5" w:rsidP="000B5BA5">
            <w:pPr>
              <w:ind w:left="72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pStyle w:val="ListParagraph"/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1</w:t>
            </w:r>
          </w:p>
          <w:p w:rsidR="000B5BA5" w:rsidRPr="000B5BA5" w:rsidRDefault="000B5BA5" w:rsidP="000B5BA5">
            <w:pPr>
              <w:pStyle w:val="ListParagraph"/>
              <w:ind w:left="144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pStyle w:val="ListParagraph"/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4</w:t>
            </w:r>
          </w:p>
          <w:p w:rsidR="000B5BA5" w:rsidRPr="000B5BA5" w:rsidRDefault="000B5BA5" w:rsidP="000B5BA5">
            <w:pPr>
              <w:pStyle w:val="ListParagraph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pStyle w:val="ListParagraph"/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12</w:t>
            </w:r>
          </w:p>
          <w:p w:rsidR="000B5BA5" w:rsidRPr="000B5BA5" w:rsidRDefault="000B5BA5" w:rsidP="000B5BA5">
            <w:pPr>
              <w:pStyle w:val="ListParagraph"/>
              <w:ind w:left="144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pStyle w:val="ListParagraph"/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8</w:t>
            </w: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6D651A" w:rsidRDefault="006D651A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6D651A" w:rsidRDefault="006D651A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6D651A" w:rsidRDefault="006D651A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6D651A" w:rsidRDefault="006D651A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6D651A" w:rsidRDefault="006D651A" w:rsidP="000B5BA5">
            <w:pPr>
              <w:numPr>
                <w:ilvl w:val="0"/>
                <w:numId w:val="3"/>
              </w:numPr>
              <w:ind w:left="720" w:firstLine="207"/>
              <w:rPr>
                <w:rFonts w:asciiTheme="majorHAnsi" w:hAnsiTheme="majorHAnsi"/>
                <w:sz w:val="22"/>
                <w:szCs w:val="22"/>
              </w:rPr>
            </w:pPr>
            <w:r w:rsidRPr="006D651A">
              <w:rPr>
                <w:rFonts w:asciiTheme="majorHAnsi" w:hAnsiTheme="majorHAnsi"/>
                <w:sz w:val="22"/>
                <w:szCs w:val="22"/>
              </w:rPr>
              <w:lastRenderedPageBreak/>
              <w:t xml:space="preserve">Which of the following is the correct answer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2+3×5-1</m:t>
              </m:r>
            </m:oMath>
          </w:p>
          <w:p w:rsidR="006D651A" w:rsidRPr="006D651A" w:rsidRDefault="006D651A" w:rsidP="006D651A">
            <w:pPr>
              <w:ind w:left="927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24</w:t>
            </w:r>
          </w:p>
          <w:p w:rsidR="000B5BA5" w:rsidRPr="000B5BA5" w:rsidRDefault="000B5BA5" w:rsidP="000B5BA5">
            <w:pPr>
              <w:ind w:left="108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16</w:t>
            </w: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20</w:t>
            </w:r>
          </w:p>
          <w:p w:rsidR="006D651A" w:rsidRDefault="006D651A" w:rsidP="006D651A">
            <w:pPr>
              <w:pStyle w:val="ListParagraph"/>
              <w:rPr>
                <w:rFonts w:asciiTheme="majorHAnsi" w:hAnsiTheme="majorHAnsi"/>
                <w:sz w:val="22"/>
                <w:szCs w:val="22"/>
              </w:rPr>
            </w:pPr>
          </w:p>
          <w:p w:rsidR="006D651A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14</w:t>
            </w: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6D651A">
            <w:pPr>
              <w:ind w:left="1647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ind w:left="36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Which of the following is the correct answer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-3--7</m:t>
              </m:r>
            </m:oMath>
          </w:p>
          <w:p w:rsidR="000B5BA5" w:rsidRPr="000B5BA5" w:rsidRDefault="000B5BA5" w:rsidP="000B5BA5">
            <w:pPr>
              <w:ind w:left="36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6D651A" w:rsidRDefault="006D651A" w:rsidP="000B5BA5">
            <w:pPr>
              <w:numPr>
                <w:ilvl w:val="1"/>
                <w:numId w:val="3"/>
              </w:numPr>
              <w:rPr>
                <w:rFonts w:ascii="Cambria Math" w:hAnsi="Cambria Math"/>
                <w:sz w:val="22"/>
                <w:szCs w:val="22"/>
                <w:oMath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</w:p>
          <w:p w:rsidR="000B5BA5" w:rsidRPr="000B5BA5" w:rsidRDefault="000B5BA5" w:rsidP="000B5BA5">
            <w:pPr>
              <w:ind w:left="108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-10</m:t>
              </m:r>
            </m:oMath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-4</m:t>
              </m:r>
            </m:oMath>
          </w:p>
          <w:p w:rsidR="006D651A" w:rsidRDefault="006D651A" w:rsidP="006D651A">
            <w:pPr>
              <w:pStyle w:val="ListParagraph"/>
              <w:rPr>
                <w:rFonts w:asciiTheme="majorHAnsi" w:hAnsiTheme="majorHAnsi"/>
                <w:sz w:val="22"/>
                <w:szCs w:val="22"/>
              </w:rPr>
            </w:pPr>
          </w:p>
          <w:p w:rsidR="006D651A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14</m:t>
              </m:r>
            </m:oMath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0B5BA5" w:rsidP="000B5BA5">
            <w:pPr>
              <w:ind w:left="108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6D651A" w:rsidRDefault="006D651A" w:rsidP="006D651A">
            <w:pPr>
              <w:numPr>
                <w:ilvl w:val="0"/>
                <w:numId w:val="3"/>
              </w:num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Which of the following statements is true for the expression </w:t>
            </w:r>
            <m:oMath>
              <m:r>
                <w:rPr>
                  <w:rFonts w:ascii="Cambria Math" w:eastAsia="PalatinoLT-Roman" w:hAnsi="Cambria Math" w:cs="PalatinoLT-Roman"/>
                  <w:sz w:val="22"/>
                  <w:szCs w:val="22"/>
                </w:rPr>
                <m:t>2x+7y-3</m:t>
              </m:r>
            </m:oMath>
          </w:p>
          <w:p w:rsidR="000B5BA5" w:rsidRPr="000B5BA5" w:rsidRDefault="000B5BA5" w:rsidP="000B5BA5">
            <w:pPr>
              <w:ind w:left="720"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The constant </w:t>
            </w:r>
            <w:r w:rsidR="000B5BA5" w:rsidRPr="000B5BA5">
              <w:rPr>
                <w:rFonts w:asciiTheme="majorHAnsi" w:eastAsia="PalatinoLT-Roman" w:hAnsiTheme="majorHAnsi" w:cs="PalatinoLT-Roman"/>
                <w:sz w:val="22"/>
                <w:szCs w:val="22"/>
              </w:rPr>
              <w:tab/>
            </w: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term is 3</w:t>
            </w:r>
          </w:p>
          <w:p w:rsidR="000B5BA5" w:rsidRPr="000B5BA5" w:rsidRDefault="000B5BA5" w:rsidP="000B5BA5">
            <w:pPr>
              <w:ind w:left="1080"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0B5BA5" w:rsidRPr="000B5BA5" w:rsidRDefault="006D651A" w:rsidP="000B5BA5">
            <w:pPr>
              <w:numPr>
                <w:ilvl w:val="1"/>
                <w:numId w:val="3"/>
              </w:num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The coefficient of </w:t>
            </w:r>
            <m:oMath>
              <m:r>
                <w:rPr>
                  <w:rFonts w:ascii="Cambria Math" w:eastAsia="PalatinoLT-Roman" w:hAnsi="Cambria Math" w:cs="PalatinoLT-Roman"/>
                  <w:sz w:val="22"/>
                  <w:szCs w:val="22"/>
                </w:rPr>
                <m:t>x</m:t>
              </m:r>
            </m:oMath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 is 3</w:t>
            </w:r>
          </w:p>
          <w:p w:rsidR="000B5BA5" w:rsidRPr="000B5BA5" w:rsidRDefault="000B5BA5" w:rsidP="000B5BA5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0B5BA5" w:rsidRDefault="006D651A" w:rsidP="000B5BA5">
            <w:pPr>
              <w:numPr>
                <w:ilvl w:val="1"/>
                <w:numId w:val="3"/>
              </w:num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The coefficient of </w:t>
            </w:r>
            <m:oMath>
              <m:r>
                <w:rPr>
                  <w:rFonts w:ascii="Cambria Math" w:eastAsia="PalatinoLT-Roman" w:hAnsi="Cambria Math" w:cs="PalatinoLT-Roman"/>
                  <w:sz w:val="22"/>
                  <w:szCs w:val="22"/>
                </w:rPr>
                <m:t>y</m:t>
              </m:r>
            </m:oMath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 is </w:t>
            </w:r>
            <m:oMath>
              <m:r>
                <w:rPr>
                  <w:rFonts w:ascii="Cambria Math" w:eastAsia="PalatinoLT-Roman" w:hAnsi="Cambria Math" w:cs="PalatinoLT-Roman"/>
                  <w:sz w:val="22"/>
                  <w:szCs w:val="22"/>
                </w:rPr>
                <m:t>-</m:t>
              </m:r>
            </m:oMath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3</w:t>
            </w:r>
          </w:p>
          <w:p w:rsidR="00F9061D" w:rsidRDefault="00F9061D" w:rsidP="00F9061D">
            <w:pPr>
              <w:pStyle w:val="ListParagraph"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F9061D" w:rsidRPr="000B5BA5" w:rsidRDefault="00F9061D" w:rsidP="00F9061D">
            <w:pPr>
              <w:numPr>
                <w:ilvl w:val="1"/>
                <w:numId w:val="3"/>
              </w:num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The constant </w:t>
            </w:r>
            <w:r w:rsidRPr="000B5BA5">
              <w:rPr>
                <w:rFonts w:asciiTheme="majorHAnsi" w:eastAsia="PalatinoLT-Roman" w:hAnsiTheme="majorHAnsi" w:cs="PalatinoLT-Roman"/>
                <w:sz w:val="22"/>
                <w:szCs w:val="22"/>
              </w:rPr>
              <w:tab/>
            </w: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term is </w:t>
            </w:r>
            <m:oMath>
              <m:r>
                <w:rPr>
                  <w:rFonts w:ascii="Cambria Math" w:eastAsia="PalatinoLT-Roman" w:hAnsi="Cambria Math" w:cs="PalatinoLT-Roman"/>
                  <w:sz w:val="22"/>
                  <w:szCs w:val="22"/>
                </w:rPr>
                <m:t>-</m:t>
              </m:r>
            </m:oMath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3</w:t>
            </w:r>
          </w:p>
          <w:p w:rsidR="00F9061D" w:rsidRPr="000B5BA5" w:rsidRDefault="00F9061D" w:rsidP="00F9061D">
            <w:pPr>
              <w:ind w:left="1647"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0B5BA5" w:rsidRPr="000B5BA5" w:rsidRDefault="000B5BA5" w:rsidP="000B5BA5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0B5BA5" w:rsidRPr="000B5BA5" w:rsidRDefault="000B5BA5" w:rsidP="000B5BA5">
            <w:pPr>
              <w:pStyle w:val="ListParagraph"/>
              <w:ind w:left="1440"/>
              <w:rPr>
                <w:rFonts w:asciiTheme="majorHAnsi" w:hAnsiTheme="majorHAnsi"/>
                <w:sz w:val="22"/>
                <w:szCs w:val="22"/>
              </w:rPr>
            </w:pPr>
          </w:p>
          <w:p w:rsidR="000B5BA5" w:rsidRPr="000B5BA5" w:rsidRDefault="00F9061D" w:rsidP="000B5BA5">
            <w:pPr>
              <w:ind w:left="720"/>
              <w:jc w:val="right"/>
              <w:rPr>
                <w:rFonts w:asciiTheme="majorHAnsi" w:hAnsiTheme="majorHAnsi"/>
                <w:sz w:val="22"/>
                <w:szCs w:val="22"/>
              </w:rPr>
            </w:pPr>
            <w:r w:rsidRPr="000B5BA5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/>
                <w:sz w:val="22"/>
                <w:szCs w:val="22"/>
              </w:rPr>
              <w:t>[10</w:t>
            </w:r>
            <w:r w:rsidR="000B5BA5" w:rsidRPr="000B5BA5">
              <w:rPr>
                <w:rFonts w:asciiTheme="majorHAnsi" w:hAnsiTheme="majorHAnsi"/>
                <w:sz w:val="22"/>
                <w:szCs w:val="22"/>
              </w:rPr>
              <w:t xml:space="preserve"> marks]</w:t>
            </w:r>
          </w:p>
          <w:p w:rsidR="00BE41A9" w:rsidRPr="000B5BA5" w:rsidRDefault="00BE41A9" w:rsidP="00BE41A9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ajorHAnsi" w:hAnsiTheme="majorHAnsi" w:cstheme="minorHAnsi"/>
                <w:sz w:val="22"/>
                <w:szCs w:val="22"/>
              </w:rPr>
            </w:pPr>
          </w:p>
        </w:tc>
      </w:tr>
    </w:tbl>
    <w:p w:rsidR="00BE41A9" w:rsidRPr="000B5BA5" w:rsidRDefault="00BE41A9" w:rsidP="00BE41A9">
      <w:pPr>
        <w:rPr>
          <w:rFonts w:asciiTheme="majorHAnsi" w:hAnsiTheme="majorHAnsi" w:cstheme="minorHAnsi"/>
          <w:sz w:val="22"/>
          <w:szCs w:val="22"/>
        </w:rPr>
      </w:pPr>
    </w:p>
    <w:p w:rsidR="00BE41A9" w:rsidRPr="000B5BA5" w:rsidRDefault="00BE41A9" w:rsidP="00BE41A9">
      <w:pPr>
        <w:rPr>
          <w:rFonts w:asciiTheme="majorHAnsi" w:hAnsiTheme="majorHAnsi" w:cstheme="minorHAnsi"/>
          <w:sz w:val="22"/>
          <w:szCs w:val="22"/>
        </w:rPr>
      </w:pPr>
    </w:p>
    <w:p w:rsidR="00174D19" w:rsidRPr="000B5BA5" w:rsidRDefault="00174D19" w:rsidP="00174D19">
      <w:pPr>
        <w:pStyle w:val="ListParagraph"/>
        <w:rPr>
          <w:rFonts w:asciiTheme="majorHAnsi" w:hAnsiTheme="majorHAnsi" w:cstheme="minorHAnsi"/>
          <w:sz w:val="22"/>
          <w:szCs w:val="22"/>
        </w:rPr>
      </w:pPr>
    </w:p>
    <w:p w:rsidR="00174D19" w:rsidRPr="000B5BA5" w:rsidRDefault="00174D19" w:rsidP="00174D19">
      <w:pPr>
        <w:pStyle w:val="ListParagraph"/>
        <w:rPr>
          <w:rFonts w:asciiTheme="majorHAnsi" w:hAnsiTheme="majorHAnsi" w:cstheme="minorHAnsi"/>
          <w:sz w:val="22"/>
          <w:szCs w:val="22"/>
        </w:rPr>
      </w:pPr>
    </w:p>
    <w:p w:rsidR="00174D19" w:rsidRPr="000B5BA5" w:rsidRDefault="00174D19" w:rsidP="00174D19">
      <w:pPr>
        <w:pStyle w:val="ListParagraph"/>
        <w:rPr>
          <w:rFonts w:asciiTheme="majorHAnsi" w:hAnsiTheme="majorHAnsi" w:cstheme="minorHAnsi"/>
          <w:sz w:val="22"/>
          <w:szCs w:val="22"/>
        </w:rPr>
      </w:pPr>
    </w:p>
    <w:p w:rsidR="00174D19" w:rsidRPr="000B5BA5" w:rsidRDefault="00174D19" w:rsidP="00174D19">
      <w:pPr>
        <w:pStyle w:val="ListParagraph"/>
        <w:rPr>
          <w:rFonts w:asciiTheme="majorHAnsi" w:hAnsiTheme="majorHAnsi" w:cstheme="minorHAnsi"/>
          <w:sz w:val="22"/>
          <w:szCs w:val="22"/>
        </w:rPr>
      </w:pPr>
    </w:p>
    <w:p w:rsidR="00174D19" w:rsidRPr="000B5BA5" w:rsidRDefault="00174D19" w:rsidP="00174D19">
      <w:pPr>
        <w:pStyle w:val="ListParagraph"/>
        <w:rPr>
          <w:rFonts w:asciiTheme="majorHAnsi" w:hAnsiTheme="majorHAnsi" w:cstheme="minorHAnsi"/>
          <w:sz w:val="22"/>
          <w:szCs w:val="22"/>
        </w:rPr>
      </w:pPr>
    </w:p>
    <w:p w:rsidR="00174D19" w:rsidRPr="000B5BA5" w:rsidRDefault="00174D19" w:rsidP="00174D19">
      <w:pPr>
        <w:rPr>
          <w:rFonts w:asciiTheme="majorHAnsi" w:hAnsiTheme="majorHAnsi" w:cstheme="minorHAnsi"/>
          <w:sz w:val="22"/>
          <w:szCs w:val="22"/>
        </w:rPr>
      </w:pPr>
    </w:p>
    <w:p w:rsidR="000B5BA5" w:rsidRPr="000B5BA5" w:rsidRDefault="000B5BA5">
      <w:pPr>
        <w:rPr>
          <w:rFonts w:asciiTheme="majorHAnsi" w:hAnsiTheme="majorHAnsi" w:cstheme="minorHAnsi"/>
          <w:sz w:val="22"/>
          <w:szCs w:val="22"/>
        </w:rPr>
      </w:pPr>
    </w:p>
    <w:sectPr w:rsidR="000B5BA5" w:rsidRPr="000B5BA5" w:rsidSect="00BE41A9">
      <w:footerReference w:type="default" r:id="rId10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4EC0" w:rsidRDefault="00D34EC0" w:rsidP="00920D7B">
      <w:r>
        <w:separator/>
      </w:r>
    </w:p>
  </w:endnote>
  <w:endnote w:type="continuationSeparator" w:id="0">
    <w:p w:rsidR="00D34EC0" w:rsidRDefault="00D34EC0" w:rsidP="00920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alatinoLT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82307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0D7B" w:rsidRDefault="00920D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061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20D7B" w:rsidRDefault="00920D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4EC0" w:rsidRDefault="00D34EC0" w:rsidP="00920D7B">
      <w:r>
        <w:separator/>
      </w:r>
    </w:p>
  </w:footnote>
  <w:footnote w:type="continuationSeparator" w:id="0">
    <w:p w:rsidR="00D34EC0" w:rsidRDefault="00D34EC0" w:rsidP="00920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101235"/>
    <w:multiLevelType w:val="hybridMultilevel"/>
    <w:tmpl w:val="B9022DFE"/>
    <w:lvl w:ilvl="0" w:tplc="0C0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C090015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>
    <w:nsid w:val="6BF7212C"/>
    <w:multiLevelType w:val="hybridMultilevel"/>
    <w:tmpl w:val="D3B8F0DE"/>
    <w:lvl w:ilvl="0" w:tplc="C23E5D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F6D"/>
    <w:rsid w:val="000B5BA5"/>
    <w:rsid w:val="00161F6D"/>
    <w:rsid w:val="00174D19"/>
    <w:rsid w:val="002833D8"/>
    <w:rsid w:val="00323083"/>
    <w:rsid w:val="006D651A"/>
    <w:rsid w:val="00724640"/>
    <w:rsid w:val="00750068"/>
    <w:rsid w:val="007927FD"/>
    <w:rsid w:val="00920D7B"/>
    <w:rsid w:val="009602C0"/>
    <w:rsid w:val="00A05AE8"/>
    <w:rsid w:val="00A47F65"/>
    <w:rsid w:val="00AD0D6D"/>
    <w:rsid w:val="00B7605B"/>
    <w:rsid w:val="00BE41A9"/>
    <w:rsid w:val="00D14074"/>
    <w:rsid w:val="00D34EC0"/>
    <w:rsid w:val="00D51AEF"/>
    <w:rsid w:val="00DB2844"/>
    <w:rsid w:val="00EE34D6"/>
    <w:rsid w:val="00F9061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footer" w:uiPriority="99"/>
    <w:lsdException w:name="List Paragraph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paragraph" w:styleId="Footer">
    <w:name w:val="footer"/>
    <w:basedOn w:val="Normal"/>
    <w:link w:val="FooterChar"/>
    <w:uiPriority w:val="99"/>
    <w:rsid w:val="00920D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D7B"/>
    <w:rPr>
      <w:rFonts w:ascii="Times New Roman" w:eastAsia="Times New Roman" w:hAnsi="Times New Roman" w:cs="Times New Roman"/>
      <w:sz w:val="20"/>
      <w:szCs w:val="20"/>
      <w:lang w:val="en-AU"/>
    </w:rPr>
  </w:style>
  <w:style w:type="character" w:styleId="PlaceholderText">
    <w:name w:val="Placeholder Text"/>
    <w:basedOn w:val="DefaultParagraphFont"/>
    <w:rsid w:val="00920D7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footer" w:uiPriority="99"/>
    <w:lsdException w:name="List Paragraph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paragraph" w:styleId="Footer">
    <w:name w:val="footer"/>
    <w:basedOn w:val="Normal"/>
    <w:link w:val="FooterChar"/>
    <w:uiPriority w:val="99"/>
    <w:rsid w:val="00920D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D7B"/>
    <w:rPr>
      <w:rFonts w:ascii="Times New Roman" w:eastAsia="Times New Roman" w:hAnsi="Times New Roman" w:cs="Times New Roman"/>
      <w:sz w:val="20"/>
      <w:szCs w:val="20"/>
      <w:lang w:val="en-AU"/>
    </w:rPr>
  </w:style>
  <w:style w:type="character" w:styleId="PlaceholderText">
    <w:name w:val="Placeholder Text"/>
    <w:basedOn w:val="DefaultParagraphFont"/>
    <w:rsid w:val="00920D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alatinoLT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6EB"/>
    <w:rsid w:val="00D2354E"/>
    <w:rsid w:val="00D8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D826EB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D826E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7B816BD</Template>
  <TotalTime>0</TotalTime>
  <Pages>3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RUST Joanne</cp:lastModifiedBy>
  <cp:revision>2</cp:revision>
  <dcterms:created xsi:type="dcterms:W3CDTF">2015-03-30T12:07:00Z</dcterms:created>
  <dcterms:modified xsi:type="dcterms:W3CDTF">2015-03-30T12:07:00Z</dcterms:modified>
</cp:coreProperties>
</file>