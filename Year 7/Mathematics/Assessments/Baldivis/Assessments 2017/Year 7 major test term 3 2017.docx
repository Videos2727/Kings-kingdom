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7162" w:rsidRPr="00497162" w:rsidRDefault="00497162" w:rsidP="00497162">
      <w:pPr>
        <w:pStyle w:val="NoSpacing"/>
        <w:jc w:val="center"/>
        <w:rPr>
          <w:rFonts w:ascii="Georgia" w:hAnsi="Georgia"/>
          <w:sz w:val="40"/>
          <w:szCs w:val="40"/>
        </w:rPr>
      </w:pPr>
      <w:r w:rsidRPr="00497162">
        <w:rPr>
          <w:rFonts w:ascii="Georgia" w:hAnsi="Georgia" w:cs="Arial"/>
          <w:noProof/>
          <w:sz w:val="40"/>
          <w:szCs w:val="40"/>
          <w:lang w:eastAsia="en-AU"/>
        </w:rPr>
        <w:drawing>
          <wp:anchor distT="0" distB="0" distL="114300" distR="114300" simplePos="0" relativeHeight="251658240" behindDoc="0" locked="0" layoutInCell="1" allowOverlap="1" wp14:anchorId="201494D2" wp14:editId="509DF935">
            <wp:simplePos x="0" y="0"/>
            <wp:positionH relativeFrom="column">
              <wp:posOffset>5010150</wp:posOffset>
            </wp:positionH>
            <wp:positionV relativeFrom="paragraph">
              <wp:posOffset>0</wp:posOffset>
            </wp:positionV>
            <wp:extent cx="1228725" cy="1304925"/>
            <wp:effectExtent l="0" t="0" r="9525" b="9525"/>
            <wp:wrapSquare wrapText="bothSides"/>
            <wp:docPr id="1" name="Picture 1" descr="Image result for baldivis high school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baldivis high school logo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25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97162">
        <w:rPr>
          <w:rFonts w:ascii="Georgia" w:hAnsi="Georgia"/>
          <w:sz w:val="40"/>
          <w:szCs w:val="40"/>
        </w:rPr>
        <w:t>Year 7</w:t>
      </w:r>
    </w:p>
    <w:p w:rsidR="00497162" w:rsidRPr="00497162" w:rsidRDefault="00F501EA" w:rsidP="00497162">
      <w:pPr>
        <w:pStyle w:val="NoSpacing"/>
        <w:jc w:val="center"/>
        <w:rPr>
          <w:rFonts w:ascii="Georgia" w:hAnsi="Georgia"/>
          <w:sz w:val="40"/>
          <w:szCs w:val="40"/>
        </w:rPr>
      </w:pPr>
      <w:r>
        <w:rPr>
          <w:rFonts w:ascii="Georgia" w:hAnsi="Georgia"/>
          <w:sz w:val="40"/>
          <w:szCs w:val="40"/>
        </w:rPr>
        <w:t xml:space="preserve">Term 3 Test </w:t>
      </w:r>
    </w:p>
    <w:p w:rsidR="00497162" w:rsidRDefault="008C65BA" w:rsidP="00497162">
      <w:pPr>
        <w:jc w:val="center"/>
        <w:rPr>
          <w:b/>
        </w:rPr>
      </w:pPr>
      <w:r>
        <w:rPr>
          <w:b/>
        </w:rPr>
        <w:t xml:space="preserve">No calculator </w:t>
      </w:r>
      <w:r w:rsidR="000001BE">
        <w:rPr>
          <w:b/>
        </w:rPr>
        <w:t xml:space="preserve">, One </w:t>
      </w:r>
      <w:r>
        <w:rPr>
          <w:b/>
        </w:rPr>
        <w:t xml:space="preserve">A4 </w:t>
      </w:r>
      <w:r w:rsidR="000001BE">
        <w:rPr>
          <w:b/>
        </w:rPr>
        <w:t>page of notes</w:t>
      </w:r>
      <w:r w:rsidR="00F22636">
        <w:rPr>
          <w:b/>
        </w:rPr>
        <w:t xml:space="preserve"> </w:t>
      </w:r>
      <w:bookmarkStart w:id="0" w:name="_GoBack"/>
      <w:bookmarkEnd w:id="0"/>
      <w:r w:rsidR="00B3378E">
        <w:rPr>
          <w:b/>
        </w:rPr>
        <w:t xml:space="preserve">               </w:t>
      </w:r>
      <w:r>
        <w:rPr>
          <w:b/>
        </w:rPr>
        <w:t>/</w:t>
      </w:r>
      <w:r w:rsidR="003E63F4">
        <w:rPr>
          <w:b/>
        </w:rPr>
        <w:t>43</w:t>
      </w:r>
    </w:p>
    <w:p w:rsidR="00497162" w:rsidRDefault="00497162" w:rsidP="00497162">
      <w:pPr>
        <w:rPr>
          <w:b/>
        </w:rPr>
      </w:pPr>
      <w:r>
        <w:rPr>
          <w:b/>
        </w:rPr>
        <w:t>Name:                                                                           Date:</w:t>
      </w:r>
    </w:p>
    <w:p w:rsidR="00497162" w:rsidRDefault="00497162" w:rsidP="00497162">
      <w:pPr>
        <w:jc w:val="center"/>
        <w:rPr>
          <w:b/>
        </w:rPr>
      </w:pPr>
    </w:p>
    <w:p w:rsidR="00403264" w:rsidRDefault="00403264" w:rsidP="00497162">
      <w:pPr>
        <w:pStyle w:val="ListParagraph"/>
        <w:numPr>
          <w:ilvl w:val="0"/>
          <w:numId w:val="1"/>
        </w:numPr>
        <w:rPr>
          <w:b/>
        </w:rPr>
      </w:pPr>
      <w:r w:rsidRPr="00497162">
        <w:rPr>
          <w:b/>
        </w:rPr>
        <w:t xml:space="preserve">Link the terms to the correct definition </w:t>
      </w:r>
      <w:r w:rsidR="00794011" w:rsidRPr="00497162">
        <w:rPr>
          <w:b/>
        </w:rPr>
        <w:t>(5 marks)</w:t>
      </w:r>
    </w:p>
    <w:p w:rsidR="00942435" w:rsidRPr="00497162" w:rsidRDefault="00634658" w:rsidP="00942435">
      <w:pPr>
        <w:pStyle w:val="ListParagraph"/>
        <w:rPr>
          <w:b/>
        </w:rPr>
      </w:pPr>
      <w:r>
        <w:rPr>
          <w:b/>
        </w:rPr>
        <w:t>Use the words mean, median, mode, range and outlier to fill in the blanks</w:t>
      </w:r>
    </w:p>
    <w:p w:rsidR="00403264" w:rsidRDefault="008D1A91" w:rsidP="00403264">
      <w:pPr>
        <w:pStyle w:val="NoSpacing"/>
      </w:pPr>
      <w:r>
        <w:t xml:space="preserve">The ___________ </w:t>
      </w:r>
      <w:r w:rsidR="00634658">
        <w:t>is the m</w:t>
      </w:r>
      <w:r w:rsidR="009F5AD8">
        <w:t>ost common n</w:t>
      </w:r>
      <w:r w:rsidR="00403264">
        <w:t>umber</w:t>
      </w:r>
    </w:p>
    <w:p w:rsidR="00942435" w:rsidRDefault="00942435" w:rsidP="00403264">
      <w:pPr>
        <w:pStyle w:val="NoSpacing"/>
      </w:pPr>
    </w:p>
    <w:p w:rsidR="004D5EFD" w:rsidRDefault="004D5EFD" w:rsidP="00403264">
      <w:pPr>
        <w:pStyle w:val="NoSpacing"/>
      </w:pPr>
    </w:p>
    <w:p w:rsidR="00403264" w:rsidRDefault="00634658" w:rsidP="00403264">
      <w:pPr>
        <w:pStyle w:val="NoSpacing"/>
      </w:pPr>
      <w:r>
        <w:t>The _______</w:t>
      </w:r>
      <w:r w:rsidR="008D1A91">
        <w:t>_____</w:t>
      </w:r>
      <w:r>
        <w:t xml:space="preserve"> is the</w:t>
      </w:r>
      <w:r w:rsidR="009F5AD8">
        <w:t xml:space="preserve"> a</w:t>
      </w:r>
      <w:r w:rsidR="00403264">
        <w:t xml:space="preserve">verage </w:t>
      </w:r>
    </w:p>
    <w:p w:rsidR="00942435" w:rsidRDefault="00942435" w:rsidP="00403264">
      <w:pPr>
        <w:pStyle w:val="NoSpacing"/>
      </w:pPr>
    </w:p>
    <w:p w:rsidR="004D5EFD" w:rsidRDefault="004D5EFD" w:rsidP="00403264">
      <w:pPr>
        <w:pStyle w:val="NoSpacing"/>
      </w:pPr>
    </w:p>
    <w:p w:rsidR="004D5EFD" w:rsidRDefault="00634658" w:rsidP="00403264">
      <w:pPr>
        <w:pStyle w:val="NoSpacing"/>
      </w:pPr>
      <w:r>
        <w:t>An _________</w:t>
      </w:r>
      <w:r w:rsidR="008D1A91">
        <w:t>____</w:t>
      </w:r>
      <w:r>
        <w:t xml:space="preserve"> is a piece of d</w:t>
      </w:r>
      <w:r w:rsidR="00403264">
        <w:t>ata is much smaller or</w:t>
      </w:r>
      <w:r w:rsidR="009F5AD8">
        <w:t xml:space="preserve"> larger than most of the other d</w:t>
      </w:r>
      <w:r w:rsidR="00403264">
        <w:t xml:space="preserve">ata </w:t>
      </w:r>
    </w:p>
    <w:p w:rsidR="00942435" w:rsidRDefault="00942435" w:rsidP="00403264">
      <w:pPr>
        <w:pStyle w:val="NoSpacing"/>
      </w:pPr>
    </w:p>
    <w:p w:rsidR="00942435" w:rsidRDefault="00634658" w:rsidP="00403264">
      <w:pPr>
        <w:pStyle w:val="NoSpacing"/>
      </w:pPr>
      <w:r>
        <w:t>The d</w:t>
      </w:r>
      <w:r w:rsidR="009F5AD8">
        <w:t>ifference between largest and l</w:t>
      </w:r>
      <w:r w:rsidR="00403264">
        <w:t>owest</w:t>
      </w:r>
      <w:r>
        <w:t xml:space="preserve"> is called the _________</w:t>
      </w:r>
      <w:r w:rsidR="008D1A91">
        <w:t>___</w:t>
      </w:r>
    </w:p>
    <w:p w:rsidR="00403264" w:rsidRDefault="00403264" w:rsidP="00403264">
      <w:pPr>
        <w:pStyle w:val="NoSpacing"/>
      </w:pPr>
      <w:r>
        <w:t xml:space="preserve"> </w:t>
      </w:r>
    </w:p>
    <w:p w:rsidR="004D5EFD" w:rsidRDefault="004D5EFD" w:rsidP="00403264">
      <w:pPr>
        <w:pStyle w:val="NoSpacing"/>
      </w:pPr>
    </w:p>
    <w:p w:rsidR="00403264" w:rsidRDefault="00634658" w:rsidP="00403264">
      <w:pPr>
        <w:pStyle w:val="NoSpacing"/>
      </w:pPr>
      <w:r>
        <w:t>______</w:t>
      </w:r>
      <w:r w:rsidR="008D1A91">
        <w:t>_____</w:t>
      </w:r>
      <w:r>
        <w:t xml:space="preserve"> is the m</w:t>
      </w:r>
      <w:r w:rsidR="00EA3C70">
        <w:t>iddle number of o</w:t>
      </w:r>
      <w:r w:rsidR="00B3378E">
        <w:t>rdered d</w:t>
      </w:r>
      <w:r w:rsidR="009F5AD8">
        <w:t>ata</w:t>
      </w:r>
    </w:p>
    <w:p w:rsidR="00794011" w:rsidRDefault="00794011" w:rsidP="00403264">
      <w:pPr>
        <w:pStyle w:val="NoSpacing"/>
      </w:pPr>
    </w:p>
    <w:p w:rsidR="00942435" w:rsidRDefault="00942435" w:rsidP="00403264">
      <w:pPr>
        <w:pStyle w:val="NoSpacing"/>
      </w:pPr>
    </w:p>
    <w:p w:rsidR="00497162" w:rsidRDefault="00497162" w:rsidP="0048132C">
      <w:pPr>
        <w:rPr>
          <w:rFonts w:eastAsiaTheme="minorEastAsia"/>
        </w:rPr>
      </w:pPr>
    </w:p>
    <w:p w:rsidR="00592714" w:rsidRDefault="00592714" w:rsidP="00497162">
      <w:pPr>
        <w:pStyle w:val="ListParagraph"/>
        <w:numPr>
          <w:ilvl w:val="0"/>
          <w:numId w:val="1"/>
        </w:numPr>
        <w:rPr>
          <w:rFonts w:eastAsiaTheme="minorEastAsia"/>
          <w:b/>
        </w:rPr>
      </w:pPr>
      <w:r>
        <w:rPr>
          <w:rFonts w:eastAsiaTheme="minorEastAsia"/>
          <w:b/>
        </w:rPr>
        <w:t>Solve the following (</w:t>
      </w:r>
      <w:r w:rsidR="006B6028">
        <w:rPr>
          <w:rFonts w:eastAsiaTheme="minorEastAsia"/>
          <w:b/>
        </w:rPr>
        <w:t xml:space="preserve">6 </w:t>
      </w:r>
      <w:r>
        <w:rPr>
          <w:rFonts w:eastAsiaTheme="minorEastAsia"/>
          <w:b/>
        </w:rPr>
        <w:t>marks)</w:t>
      </w:r>
    </w:p>
    <w:p w:rsidR="006B6028" w:rsidRDefault="006B6028" w:rsidP="006B6028">
      <w:pPr>
        <w:pStyle w:val="ListParagraph"/>
        <w:rPr>
          <w:rFonts w:eastAsiaTheme="minorEastAsia"/>
          <w:b/>
        </w:rPr>
      </w:pPr>
    </w:p>
    <w:tbl>
      <w:tblPr>
        <w:tblStyle w:val="TableGrid"/>
        <w:tblW w:w="93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9"/>
        <w:gridCol w:w="4689"/>
      </w:tblGrid>
      <w:tr w:rsidR="00592714" w:rsidTr="00942435">
        <w:trPr>
          <w:trHeight w:val="1480"/>
        </w:trPr>
        <w:tc>
          <w:tcPr>
            <w:tcW w:w="4689" w:type="dxa"/>
          </w:tcPr>
          <w:p w:rsidR="00592714" w:rsidRPr="00942435" w:rsidRDefault="00942435" w:rsidP="00942435">
            <w:pPr>
              <w:pStyle w:val="ListParagraph"/>
              <w:numPr>
                <w:ilvl w:val="0"/>
                <w:numId w:val="7"/>
              </w:numPr>
              <w:rPr>
                <w:rFonts w:eastAsiaTheme="minorEastAsia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5+8=</m:t>
              </m:r>
            </m:oMath>
          </w:p>
        </w:tc>
        <w:tc>
          <w:tcPr>
            <w:tcW w:w="4689" w:type="dxa"/>
          </w:tcPr>
          <w:p w:rsidR="00592714" w:rsidRPr="00942435" w:rsidRDefault="00942435" w:rsidP="00942435">
            <w:pPr>
              <w:pStyle w:val="ListParagraph"/>
              <w:numPr>
                <w:ilvl w:val="0"/>
                <w:numId w:val="7"/>
              </w:numPr>
              <w:rPr>
                <w:rFonts w:eastAsiaTheme="minorEastAsia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-3+7=</m:t>
              </m:r>
            </m:oMath>
          </w:p>
        </w:tc>
      </w:tr>
      <w:tr w:rsidR="00592714" w:rsidTr="00942435">
        <w:trPr>
          <w:trHeight w:val="1480"/>
        </w:trPr>
        <w:tc>
          <w:tcPr>
            <w:tcW w:w="4689" w:type="dxa"/>
          </w:tcPr>
          <w:p w:rsidR="00592714" w:rsidRPr="00942435" w:rsidRDefault="00942435" w:rsidP="00942435">
            <w:pPr>
              <w:pStyle w:val="ListParagraph"/>
              <w:numPr>
                <w:ilvl w:val="0"/>
                <w:numId w:val="7"/>
              </w:numPr>
              <w:rPr>
                <w:rFonts w:eastAsiaTheme="minorEastAsia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 xml:space="preserve">6+ -3= </m:t>
              </m:r>
            </m:oMath>
          </w:p>
        </w:tc>
        <w:tc>
          <w:tcPr>
            <w:tcW w:w="4689" w:type="dxa"/>
          </w:tcPr>
          <w:p w:rsidR="00592714" w:rsidRPr="00942435" w:rsidRDefault="00942435" w:rsidP="00942435">
            <w:pPr>
              <w:pStyle w:val="ListParagraph"/>
              <w:numPr>
                <w:ilvl w:val="0"/>
                <w:numId w:val="7"/>
              </w:numPr>
              <w:rPr>
                <w:rFonts w:eastAsiaTheme="minorEastAsia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-7-3=</m:t>
              </m:r>
            </m:oMath>
          </w:p>
        </w:tc>
      </w:tr>
      <w:tr w:rsidR="00592714" w:rsidTr="00942435">
        <w:trPr>
          <w:trHeight w:val="1480"/>
        </w:trPr>
        <w:tc>
          <w:tcPr>
            <w:tcW w:w="4689" w:type="dxa"/>
          </w:tcPr>
          <w:p w:rsidR="00592714" w:rsidRPr="00942435" w:rsidRDefault="00942435" w:rsidP="00942435">
            <w:pPr>
              <w:pStyle w:val="ListParagraph"/>
              <w:numPr>
                <w:ilvl w:val="0"/>
                <w:numId w:val="7"/>
              </w:numPr>
              <w:rPr>
                <w:rFonts w:eastAsiaTheme="minorEastAsia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25+-30=</m:t>
              </m:r>
            </m:oMath>
          </w:p>
        </w:tc>
        <w:tc>
          <w:tcPr>
            <w:tcW w:w="4689" w:type="dxa"/>
          </w:tcPr>
          <w:p w:rsidR="00592714" w:rsidRPr="00942435" w:rsidRDefault="00942435" w:rsidP="00942435">
            <w:pPr>
              <w:pStyle w:val="ListParagraph"/>
              <w:numPr>
                <w:ilvl w:val="0"/>
                <w:numId w:val="7"/>
              </w:numPr>
              <w:rPr>
                <w:rFonts w:eastAsiaTheme="minorEastAsia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13-23</m:t>
              </m:r>
            </m:oMath>
          </w:p>
        </w:tc>
      </w:tr>
    </w:tbl>
    <w:p w:rsidR="00592714" w:rsidRDefault="00592714" w:rsidP="00942435">
      <w:pPr>
        <w:rPr>
          <w:rFonts w:eastAsiaTheme="minorEastAsia"/>
          <w:b/>
        </w:rPr>
      </w:pPr>
    </w:p>
    <w:p w:rsidR="00942435" w:rsidRDefault="00942435" w:rsidP="00942435">
      <w:pPr>
        <w:rPr>
          <w:rFonts w:eastAsiaTheme="minorEastAsia"/>
          <w:b/>
        </w:rPr>
      </w:pPr>
    </w:p>
    <w:p w:rsidR="00942435" w:rsidRDefault="00942435" w:rsidP="00942435">
      <w:pPr>
        <w:rPr>
          <w:rFonts w:eastAsiaTheme="minorEastAsia"/>
          <w:b/>
        </w:rPr>
      </w:pPr>
    </w:p>
    <w:p w:rsidR="00942435" w:rsidRDefault="00942435" w:rsidP="00942435">
      <w:pPr>
        <w:rPr>
          <w:rFonts w:eastAsiaTheme="minorEastAsia"/>
          <w:b/>
        </w:rPr>
      </w:pPr>
    </w:p>
    <w:p w:rsidR="00942435" w:rsidRDefault="00942435" w:rsidP="00942435">
      <w:pPr>
        <w:rPr>
          <w:rFonts w:eastAsiaTheme="minorEastAsia"/>
          <w:b/>
        </w:rPr>
      </w:pPr>
    </w:p>
    <w:p w:rsidR="00942435" w:rsidRPr="00592714" w:rsidRDefault="00942435" w:rsidP="00942435">
      <w:pPr>
        <w:rPr>
          <w:rFonts w:eastAsiaTheme="minorEastAsia"/>
          <w:b/>
        </w:rPr>
      </w:pPr>
    </w:p>
    <w:p w:rsidR="0048132C" w:rsidRDefault="0048132C" w:rsidP="00497162">
      <w:pPr>
        <w:pStyle w:val="ListParagraph"/>
        <w:numPr>
          <w:ilvl w:val="0"/>
          <w:numId w:val="1"/>
        </w:numPr>
        <w:rPr>
          <w:rFonts w:eastAsiaTheme="minorEastAsia"/>
          <w:b/>
        </w:rPr>
      </w:pPr>
      <w:r w:rsidRPr="00497162">
        <w:rPr>
          <w:rFonts w:eastAsiaTheme="minorEastAsia"/>
          <w:b/>
        </w:rPr>
        <w:lastRenderedPageBreak/>
        <w:t>Solve the Linear eq</w:t>
      </w:r>
      <w:r w:rsidR="009F5AD8">
        <w:rPr>
          <w:rFonts w:eastAsiaTheme="minorEastAsia"/>
          <w:b/>
        </w:rPr>
        <w:t>uat</w:t>
      </w:r>
      <w:r w:rsidR="003E63F4">
        <w:rPr>
          <w:rFonts w:eastAsiaTheme="minorEastAsia"/>
          <w:b/>
        </w:rPr>
        <w:t>ions showing full working (8</w:t>
      </w:r>
      <w:r w:rsidRPr="00497162">
        <w:rPr>
          <w:rFonts w:eastAsiaTheme="minorEastAsia"/>
          <w:b/>
        </w:rPr>
        <w:t xml:space="preserve"> marks)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85"/>
        <w:gridCol w:w="3996"/>
      </w:tblGrid>
      <w:tr w:rsidR="005772E3" w:rsidTr="00852D4E">
        <w:trPr>
          <w:trHeight w:val="2217"/>
        </w:trPr>
        <w:tc>
          <w:tcPr>
            <w:tcW w:w="3985" w:type="dxa"/>
          </w:tcPr>
          <w:p w:rsidR="005772E3" w:rsidRPr="005772E3" w:rsidRDefault="005772E3" w:rsidP="005772E3">
            <w:pPr>
              <w:pStyle w:val="ListParagraph"/>
              <w:numPr>
                <w:ilvl w:val="0"/>
                <w:numId w:val="3"/>
              </w:numPr>
              <w:rPr>
                <w:rFonts w:ascii="Cambria Math" w:eastAsiaTheme="minorEastAsia" w:hAnsi="Cambria Math"/>
                <w:oMath/>
              </w:rPr>
            </w:pPr>
            <m:oMath>
              <m:r>
                <w:rPr>
                  <w:rFonts w:ascii="Cambria Math" w:eastAsiaTheme="minorEastAsia" w:hAnsi="Cambria Math"/>
                </w:rPr>
                <m:t>2b=12</m:t>
              </m:r>
            </m:oMath>
          </w:p>
          <w:p w:rsidR="005772E3" w:rsidRDefault="005772E3" w:rsidP="005772E3">
            <w:pPr>
              <w:pStyle w:val="ListParagraph"/>
              <w:ind w:left="0"/>
              <w:rPr>
                <w:rFonts w:eastAsiaTheme="minorEastAsia"/>
              </w:rPr>
            </w:pPr>
          </w:p>
          <w:p w:rsidR="00852D4E" w:rsidRDefault="00852D4E" w:rsidP="005772E3">
            <w:pPr>
              <w:pStyle w:val="ListParagraph"/>
              <w:ind w:left="0"/>
              <w:rPr>
                <w:rFonts w:eastAsiaTheme="minorEastAsia"/>
              </w:rPr>
            </w:pPr>
          </w:p>
          <w:p w:rsidR="00852D4E" w:rsidRDefault="00852D4E" w:rsidP="005772E3">
            <w:pPr>
              <w:pStyle w:val="ListParagraph"/>
              <w:ind w:left="0"/>
              <w:rPr>
                <w:rFonts w:eastAsiaTheme="minorEastAsia"/>
              </w:rPr>
            </w:pPr>
          </w:p>
          <w:p w:rsidR="00852D4E" w:rsidRDefault="00852D4E" w:rsidP="005772E3">
            <w:pPr>
              <w:pStyle w:val="ListParagraph"/>
              <w:ind w:left="0"/>
              <w:rPr>
                <w:rFonts w:eastAsiaTheme="minorEastAsia"/>
              </w:rPr>
            </w:pPr>
          </w:p>
          <w:p w:rsidR="00852D4E" w:rsidRDefault="00852D4E" w:rsidP="005772E3">
            <w:pPr>
              <w:pStyle w:val="ListParagraph"/>
              <w:ind w:left="0"/>
              <w:rPr>
                <w:rFonts w:eastAsiaTheme="minorEastAsia"/>
              </w:rPr>
            </w:pPr>
          </w:p>
          <w:p w:rsidR="00852D4E" w:rsidRDefault="00852D4E" w:rsidP="005772E3">
            <w:pPr>
              <w:pStyle w:val="ListParagraph"/>
              <w:ind w:left="0"/>
              <w:rPr>
                <w:rFonts w:eastAsiaTheme="minorEastAsia"/>
              </w:rPr>
            </w:pPr>
          </w:p>
          <w:p w:rsidR="00852D4E" w:rsidRDefault="00852D4E" w:rsidP="005772E3">
            <w:pPr>
              <w:pStyle w:val="ListParagraph"/>
              <w:ind w:left="0"/>
              <w:rPr>
                <w:rFonts w:eastAsiaTheme="minorEastAsia"/>
              </w:rPr>
            </w:pPr>
          </w:p>
          <w:p w:rsidR="00852D4E" w:rsidRDefault="00852D4E" w:rsidP="005772E3">
            <w:pPr>
              <w:pStyle w:val="ListParagraph"/>
              <w:ind w:left="0"/>
              <w:rPr>
                <w:rFonts w:eastAsiaTheme="minorEastAsia"/>
              </w:rPr>
            </w:pPr>
          </w:p>
          <w:p w:rsidR="00852D4E" w:rsidRPr="005772E3" w:rsidRDefault="00852D4E" w:rsidP="005772E3">
            <w:pPr>
              <w:pStyle w:val="ListParagraph"/>
              <w:ind w:left="0"/>
              <w:rPr>
                <w:rFonts w:eastAsiaTheme="minorEastAsia"/>
              </w:rPr>
            </w:pPr>
          </w:p>
        </w:tc>
        <w:tc>
          <w:tcPr>
            <w:tcW w:w="3996" w:type="dxa"/>
          </w:tcPr>
          <w:p w:rsidR="005772E3" w:rsidRPr="005772E3" w:rsidRDefault="005772E3" w:rsidP="005772E3">
            <w:pPr>
              <w:pStyle w:val="ListParagraph"/>
              <w:numPr>
                <w:ilvl w:val="0"/>
                <w:numId w:val="3"/>
              </w:numPr>
              <w:rPr>
                <w:rFonts w:ascii="Cambria Math" w:eastAsiaTheme="minorEastAsia" w:hAnsi="Cambria Math"/>
                <w:oMath/>
              </w:rPr>
            </w:pPr>
            <m:oMath>
              <m:r>
                <w:rPr>
                  <w:rFonts w:ascii="Cambria Math" w:eastAsiaTheme="minorEastAsia" w:hAnsi="Cambria Math"/>
                </w:rPr>
                <m:t>14+y=34</m:t>
              </m:r>
            </m:oMath>
          </w:p>
          <w:p w:rsidR="005772E3" w:rsidRPr="005772E3" w:rsidRDefault="005772E3" w:rsidP="005772E3">
            <w:pPr>
              <w:pStyle w:val="ListParagraph"/>
              <w:ind w:left="0"/>
              <w:rPr>
                <w:rFonts w:eastAsiaTheme="minorEastAsia"/>
              </w:rPr>
            </w:pPr>
          </w:p>
        </w:tc>
      </w:tr>
      <w:tr w:rsidR="005772E3" w:rsidTr="00852D4E">
        <w:trPr>
          <w:trHeight w:val="2153"/>
        </w:trPr>
        <w:tc>
          <w:tcPr>
            <w:tcW w:w="3985" w:type="dxa"/>
          </w:tcPr>
          <w:p w:rsidR="005772E3" w:rsidRPr="005772E3" w:rsidRDefault="005772E3" w:rsidP="005772E3">
            <w:pPr>
              <w:pStyle w:val="ListParagraph"/>
              <w:numPr>
                <w:ilvl w:val="0"/>
                <w:numId w:val="3"/>
              </w:numPr>
              <w:rPr>
                <w:rFonts w:eastAsiaTheme="minorEastAsia"/>
              </w:rPr>
            </w:pPr>
            <m:oMath>
              <m:r>
                <w:rPr>
                  <w:rFonts w:ascii="Cambria Math" w:eastAsiaTheme="minorEastAsia" w:hAnsi="Cambria Math"/>
                </w:rPr>
                <m:t>3w-12=18</m:t>
              </m:r>
            </m:oMath>
          </w:p>
          <w:p w:rsidR="005772E3" w:rsidRDefault="005772E3" w:rsidP="005772E3">
            <w:pPr>
              <w:pStyle w:val="ListParagraph"/>
              <w:ind w:left="0"/>
              <w:rPr>
                <w:rFonts w:eastAsiaTheme="minorEastAsia"/>
              </w:rPr>
            </w:pPr>
          </w:p>
          <w:p w:rsidR="00852D4E" w:rsidRDefault="00852D4E" w:rsidP="005772E3">
            <w:pPr>
              <w:pStyle w:val="ListParagraph"/>
              <w:ind w:left="0"/>
              <w:rPr>
                <w:rFonts w:eastAsiaTheme="minorEastAsia"/>
              </w:rPr>
            </w:pPr>
          </w:p>
          <w:p w:rsidR="00852D4E" w:rsidRDefault="00852D4E" w:rsidP="005772E3">
            <w:pPr>
              <w:pStyle w:val="ListParagraph"/>
              <w:ind w:left="0"/>
              <w:rPr>
                <w:rFonts w:eastAsiaTheme="minorEastAsia"/>
              </w:rPr>
            </w:pPr>
          </w:p>
          <w:p w:rsidR="00852D4E" w:rsidRDefault="00852D4E" w:rsidP="005772E3">
            <w:pPr>
              <w:pStyle w:val="ListParagraph"/>
              <w:ind w:left="0"/>
              <w:rPr>
                <w:rFonts w:eastAsiaTheme="minorEastAsia"/>
              </w:rPr>
            </w:pPr>
          </w:p>
          <w:p w:rsidR="00852D4E" w:rsidRDefault="00852D4E" w:rsidP="005772E3">
            <w:pPr>
              <w:pStyle w:val="ListParagraph"/>
              <w:ind w:left="0"/>
              <w:rPr>
                <w:rFonts w:eastAsiaTheme="minorEastAsia"/>
              </w:rPr>
            </w:pPr>
          </w:p>
          <w:p w:rsidR="00852D4E" w:rsidRDefault="00852D4E" w:rsidP="005772E3">
            <w:pPr>
              <w:pStyle w:val="ListParagraph"/>
              <w:ind w:left="0"/>
              <w:rPr>
                <w:rFonts w:eastAsiaTheme="minorEastAsia"/>
              </w:rPr>
            </w:pPr>
          </w:p>
          <w:p w:rsidR="00852D4E" w:rsidRDefault="00852D4E" w:rsidP="005772E3">
            <w:pPr>
              <w:pStyle w:val="ListParagraph"/>
              <w:ind w:left="0"/>
              <w:rPr>
                <w:rFonts w:eastAsiaTheme="minorEastAsia"/>
              </w:rPr>
            </w:pPr>
          </w:p>
          <w:p w:rsidR="00852D4E" w:rsidRPr="005772E3" w:rsidRDefault="00852D4E" w:rsidP="005772E3">
            <w:pPr>
              <w:pStyle w:val="ListParagraph"/>
              <w:ind w:left="0"/>
              <w:rPr>
                <w:rFonts w:eastAsiaTheme="minorEastAsia"/>
              </w:rPr>
            </w:pPr>
          </w:p>
        </w:tc>
        <w:tc>
          <w:tcPr>
            <w:tcW w:w="3996" w:type="dxa"/>
          </w:tcPr>
          <w:p w:rsidR="005772E3" w:rsidRPr="005772E3" w:rsidRDefault="005772E3" w:rsidP="005772E3">
            <w:pPr>
              <w:pStyle w:val="ListParagraph"/>
              <w:numPr>
                <w:ilvl w:val="0"/>
                <w:numId w:val="3"/>
              </w:numPr>
              <w:rPr>
                <w:rFonts w:eastAsiaTheme="minorEastAsia"/>
              </w:rPr>
            </w:pPr>
            <m:oMath>
              <m:r>
                <w:rPr>
                  <w:rFonts w:ascii="Cambria Math" w:eastAsiaTheme="minorEastAsia" w:hAnsi="Cambria Math"/>
                </w:rPr>
                <m:t>r-5=15</m:t>
              </m:r>
            </m:oMath>
          </w:p>
        </w:tc>
      </w:tr>
      <w:tr w:rsidR="005772E3" w:rsidTr="00852D4E">
        <w:trPr>
          <w:trHeight w:val="2850"/>
        </w:trPr>
        <w:tc>
          <w:tcPr>
            <w:tcW w:w="3985" w:type="dxa"/>
          </w:tcPr>
          <w:p w:rsidR="005772E3" w:rsidRPr="005772E3" w:rsidRDefault="005772E3" w:rsidP="005772E3">
            <w:pPr>
              <w:pStyle w:val="ListParagraph"/>
              <w:numPr>
                <w:ilvl w:val="0"/>
                <w:numId w:val="3"/>
              </w:numPr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>2y+7=19</m:t>
              </m:r>
            </m:oMath>
          </w:p>
          <w:p w:rsidR="005772E3" w:rsidRPr="005772E3" w:rsidRDefault="005772E3" w:rsidP="005772E3">
            <w:pPr>
              <w:pStyle w:val="ListParagraph"/>
              <w:rPr>
                <w:rFonts w:eastAsiaTheme="minorEastAsia"/>
              </w:rPr>
            </w:pPr>
          </w:p>
        </w:tc>
        <w:tc>
          <w:tcPr>
            <w:tcW w:w="3996" w:type="dxa"/>
          </w:tcPr>
          <w:p w:rsidR="005772E3" w:rsidRPr="005772E3" w:rsidRDefault="003E63F4" w:rsidP="005772E3">
            <w:pPr>
              <w:pStyle w:val="ListParagraph"/>
              <w:numPr>
                <w:ilvl w:val="0"/>
                <w:numId w:val="3"/>
              </w:numPr>
              <w:rPr>
                <w:rFonts w:eastAsiaTheme="minorEastAsia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</w:rPr>
                    <m:t>5</m:t>
                  </m:r>
                </m:den>
              </m:f>
              <m:r>
                <w:rPr>
                  <w:rFonts w:ascii="Cambria Math" w:hAnsi="Cambria Math"/>
                </w:rPr>
                <m:t>=4</m:t>
              </m:r>
            </m:oMath>
          </w:p>
          <w:p w:rsidR="005772E3" w:rsidRPr="005772E3" w:rsidRDefault="005772E3" w:rsidP="005772E3">
            <w:pPr>
              <w:pStyle w:val="ListParagraph"/>
              <w:rPr>
                <w:rFonts w:eastAsiaTheme="minorEastAsia"/>
              </w:rPr>
            </w:pPr>
          </w:p>
        </w:tc>
      </w:tr>
    </w:tbl>
    <w:p w:rsidR="000001BE" w:rsidRPr="008C65BA" w:rsidRDefault="000001BE" w:rsidP="008C65BA">
      <w:pPr>
        <w:rPr>
          <w:rFonts w:eastAsiaTheme="minorEastAsia"/>
        </w:rPr>
      </w:pPr>
    </w:p>
    <w:p w:rsidR="00497162" w:rsidRPr="008C65BA" w:rsidRDefault="00497162" w:rsidP="00497162">
      <w:pPr>
        <w:pStyle w:val="ListParagraph"/>
        <w:numPr>
          <w:ilvl w:val="0"/>
          <w:numId w:val="1"/>
        </w:numPr>
        <w:rPr>
          <w:rFonts w:eastAsiaTheme="minorEastAsia"/>
          <w:b/>
        </w:rPr>
      </w:pPr>
      <w:r w:rsidRPr="008C65BA">
        <w:rPr>
          <w:b/>
        </w:rPr>
        <w:t>Solve the following problems showing full working out</w:t>
      </w:r>
      <w:r w:rsidR="009B66C8" w:rsidRPr="008C65BA">
        <w:rPr>
          <w:b/>
        </w:rPr>
        <w:t xml:space="preserve"> (6 marks)</w:t>
      </w:r>
    </w:p>
    <w:p w:rsidR="00497162" w:rsidRPr="00497162" w:rsidRDefault="00497162" w:rsidP="00497162">
      <w:pPr>
        <w:pStyle w:val="ListParagraph"/>
        <w:rPr>
          <w:rFonts w:eastAsiaTheme="minorEastAsia"/>
        </w:rPr>
      </w:pPr>
    </w:p>
    <w:p w:rsidR="00497162" w:rsidRPr="009F5AD8" w:rsidRDefault="00F22636" w:rsidP="00497162">
      <w:pPr>
        <w:pStyle w:val="ListParagraph"/>
        <w:numPr>
          <w:ilvl w:val="0"/>
          <w:numId w:val="4"/>
        </w:numPr>
        <w:rPr>
          <w:rFonts w:ascii="Cambria Math" w:eastAsiaTheme="minorEastAsia" w:hAnsi="Cambria Math"/>
          <w:oMath/>
        </w:rPr>
      </w:pPr>
      <m:oMath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9</m:t>
            </m:r>
          </m:e>
        </m:rad>
      </m:oMath>
    </w:p>
    <w:p w:rsidR="00497162" w:rsidRPr="009F5AD8" w:rsidRDefault="00497162" w:rsidP="00497162">
      <w:pPr>
        <w:pStyle w:val="ListParagraph"/>
        <w:rPr>
          <w:rFonts w:ascii="Cambria Math" w:eastAsiaTheme="minorEastAsia" w:hAnsi="Cambria Math"/>
          <w:oMath/>
        </w:rPr>
      </w:pPr>
    </w:p>
    <w:p w:rsidR="00497162" w:rsidRPr="009F5AD8" w:rsidRDefault="00497162" w:rsidP="00497162">
      <w:pPr>
        <w:pStyle w:val="ListParagraph"/>
        <w:rPr>
          <w:rFonts w:ascii="Cambria Math" w:eastAsiaTheme="minorEastAsia" w:hAnsi="Cambria Math"/>
          <w:oMath/>
        </w:rPr>
      </w:pPr>
    </w:p>
    <w:p w:rsidR="00497162" w:rsidRPr="009F5AD8" w:rsidRDefault="00F22636" w:rsidP="00497162">
      <w:pPr>
        <w:pStyle w:val="ListParagraph"/>
        <w:numPr>
          <w:ilvl w:val="0"/>
          <w:numId w:val="4"/>
        </w:numPr>
        <w:rPr>
          <w:rFonts w:ascii="Cambria Math" w:eastAsiaTheme="minorEastAsia" w:hAnsi="Cambria Math"/>
          <w:oMath/>
        </w:rPr>
      </w:pPr>
      <m:oMath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100</m:t>
            </m:r>
          </m:e>
        </m:rad>
      </m:oMath>
    </w:p>
    <w:p w:rsidR="00497162" w:rsidRDefault="00497162" w:rsidP="00497162">
      <w:pPr>
        <w:pStyle w:val="ListParagraph"/>
        <w:rPr>
          <w:rFonts w:eastAsiaTheme="minorEastAsia"/>
        </w:rPr>
      </w:pPr>
    </w:p>
    <w:p w:rsidR="00497162" w:rsidRPr="00497162" w:rsidRDefault="00497162" w:rsidP="00497162">
      <w:pPr>
        <w:pStyle w:val="ListParagraph"/>
        <w:rPr>
          <w:rFonts w:eastAsiaTheme="minorEastAsia"/>
        </w:rPr>
      </w:pPr>
    </w:p>
    <w:p w:rsidR="004D5EFD" w:rsidRPr="00497162" w:rsidRDefault="00F22636" w:rsidP="00497162">
      <w:pPr>
        <w:pStyle w:val="ListParagraph"/>
        <w:numPr>
          <w:ilvl w:val="0"/>
          <w:numId w:val="4"/>
        </w:num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5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:rsidR="00497162" w:rsidRDefault="00497162" w:rsidP="00497162">
      <w:pPr>
        <w:pStyle w:val="ListParagraph"/>
      </w:pPr>
    </w:p>
    <w:p w:rsidR="00497162" w:rsidRPr="00497162" w:rsidRDefault="00497162" w:rsidP="00497162">
      <w:pPr>
        <w:pStyle w:val="ListParagraph"/>
      </w:pPr>
    </w:p>
    <w:p w:rsidR="00794011" w:rsidRPr="00497162" w:rsidRDefault="00F22636" w:rsidP="00497162">
      <w:pPr>
        <w:pStyle w:val="ListParagraph"/>
        <w:numPr>
          <w:ilvl w:val="0"/>
          <w:numId w:val="4"/>
        </w:num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8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:rsidR="00497162" w:rsidRDefault="00497162" w:rsidP="00497162">
      <w:pPr>
        <w:pStyle w:val="ListParagraph"/>
      </w:pPr>
    </w:p>
    <w:p w:rsidR="00497162" w:rsidRPr="00497162" w:rsidRDefault="00497162" w:rsidP="00497162">
      <w:pPr>
        <w:pStyle w:val="ListParagraph"/>
      </w:pPr>
    </w:p>
    <w:p w:rsidR="00794011" w:rsidRPr="00497162" w:rsidRDefault="00F22636" w:rsidP="00497162">
      <w:pPr>
        <w:pStyle w:val="ListParagraph"/>
        <w:numPr>
          <w:ilvl w:val="0"/>
          <w:numId w:val="4"/>
        </w:num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</w:p>
    <w:p w:rsidR="00497162" w:rsidRDefault="00497162" w:rsidP="00497162">
      <w:pPr>
        <w:pStyle w:val="ListParagraph"/>
      </w:pPr>
    </w:p>
    <w:p w:rsidR="00497162" w:rsidRPr="00497162" w:rsidRDefault="00497162" w:rsidP="00497162">
      <w:pPr>
        <w:pStyle w:val="ListParagraph"/>
      </w:pPr>
    </w:p>
    <w:p w:rsidR="00497162" w:rsidRPr="00C753DD" w:rsidRDefault="00F22636" w:rsidP="006B6028">
      <w:pPr>
        <w:pStyle w:val="ListParagraph"/>
        <w:numPr>
          <w:ilvl w:val="0"/>
          <w:numId w:val="4"/>
        </w:num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</w:p>
    <w:p w:rsidR="00C753DD" w:rsidRPr="006B6028" w:rsidRDefault="00C753DD" w:rsidP="00C753DD"/>
    <w:p w:rsidR="00794011" w:rsidRPr="008C65BA" w:rsidRDefault="00497162" w:rsidP="00497162">
      <w:pPr>
        <w:pStyle w:val="ListParagraph"/>
        <w:numPr>
          <w:ilvl w:val="0"/>
          <w:numId w:val="1"/>
        </w:numPr>
        <w:rPr>
          <w:b/>
        </w:rPr>
      </w:pPr>
      <w:r w:rsidRPr="008C65BA">
        <w:rPr>
          <w:b/>
        </w:rPr>
        <w:lastRenderedPageBreak/>
        <w:t>Complete the factor tree below and use this to wri</w:t>
      </w:r>
      <w:r w:rsidR="003E7981" w:rsidRPr="008C65BA">
        <w:rPr>
          <w:b/>
        </w:rPr>
        <w:t>te down the prime factors of 100</w:t>
      </w:r>
      <w:r w:rsidR="004B55B2">
        <w:rPr>
          <w:b/>
        </w:rPr>
        <w:t xml:space="preserve">           </w:t>
      </w:r>
      <w:r w:rsidR="009B66C8" w:rsidRPr="008C65BA">
        <w:rPr>
          <w:b/>
        </w:rPr>
        <w:t xml:space="preserve"> (5 marks)</w:t>
      </w:r>
    </w:p>
    <w:p w:rsidR="00497162" w:rsidRDefault="00497162" w:rsidP="00497162">
      <w:pPr>
        <w:jc w:val="center"/>
      </w:pPr>
    </w:p>
    <w:p w:rsidR="00497162" w:rsidRPr="00497162" w:rsidRDefault="005772E3" w:rsidP="00497162">
      <w:pPr>
        <w:jc w:val="center"/>
        <w:rPr>
          <w:sz w:val="32"/>
          <w:szCs w:val="32"/>
        </w:rPr>
      </w:pPr>
      <w:r>
        <w:rPr>
          <w:noProof/>
          <w:sz w:val="32"/>
          <w:szCs w:val="32"/>
          <w:lang w:eastAsia="en-AU"/>
        </w:rPr>
        <w:drawing>
          <wp:inline distT="0" distB="0" distL="0" distR="0">
            <wp:extent cx="2847975" cy="17716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65BA" w:rsidRDefault="008C65BA"/>
    <w:p w:rsidR="008C65BA" w:rsidRDefault="008C65BA"/>
    <w:p w:rsidR="008C65BA" w:rsidRDefault="008C65BA"/>
    <w:p w:rsidR="008C65BA" w:rsidRDefault="008C65BA"/>
    <w:p w:rsidR="00497162" w:rsidRDefault="008C65BA">
      <w:r>
        <w:t>100=________________</w:t>
      </w:r>
    </w:p>
    <w:p w:rsidR="00497162" w:rsidRDefault="00497162"/>
    <w:p w:rsidR="00497162" w:rsidRDefault="00497162"/>
    <w:p w:rsidR="00497162" w:rsidRDefault="00497162"/>
    <w:p w:rsidR="00497162" w:rsidRDefault="009B66C8" w:rsidP="00497162">
      <w:pPr>
        <w:pStyle w:val="ListParagraph"/>
        <w:numPr>
          <w:ilvl w:val="0"/>
          <w:numId w:val="1"/>
        </w:numPr>
        <w:rPr>
          <w:b/>
        </w:rPr>
      </w:pPr>
      <w:r w:rsidRPr="008C65BA">
        <w:rPr>
          <w:b/>
        </w:rPr>
        <w:t>Answer the following questions using the data below (4 marks)</w:t>
      </w:r>
    </w:p>
    <w:p w:rsidR="007D2AD7" w:rsidRDefault="007D2AD7" w:rsidP="007D2AD7">
      <w:pPr>
        <w:pStyle w:val="ListParagraph"/>
      </w:pPr>
      <w:r>
        <w:t>(hint: put the numbers in order)</w:t>
      </w:r>
    </w:p>
    <w:p w:rsidR="008C65BA" w:rsidRPr="008C65BA" w:rsidRDefault="008C65BA" w:rsidP="008C65BA">
      <w:pPr>
        <w:pStyle w:val="ListParagraph"/>
        <w:rPr>
          <w:b/>
        </w:rPr>
      </w:pPr>
    </w:p>
    <w:p w:rsidR="00CF70B1" w:rsidRDefault="00EB32C5" w:rsidP="005A3601">
      <w:pPr>
        <w:pStyle w:val="ListParagraph"/>
      </w:pPr>
      <w:r>
        <w:t>58, 64, 53</w:t>
      </w:r>
      <w:r w:rsidR="00497162">
        <w:t>, 82, 77, 57,109</w:t>
      </w:r>
      <w:r w:rsidR="006248E8">
        <w:t xml:space="preserve">, </w:t>
      </w:r>
      <w:r w:rsidR="000A04F8">
        <w:t>68,</w:t>
      </w:r>
      <w:r w:rsidR="008C65BA">
        <w:t xml:space="preserve"> </w:t>
      </w:r>
      <w:r w:rsidR="000A04F8">
        <w:t>72,</w:t>
      </w:r>
      <w:r w:rsidR="008C65BA">
        <w:t xml:space="preserve"> </w:t>
      </w:r>
      <w:r w:rsidR="000A04F8">
        <w:t>64</w:t>
      </w:r>
      <w:r w:rsidR="006248E8">
        <w:t>,</w:t>
      </w:r>
      <w:r w:rsidR="008C65BA">
        <w:t xml:space="preserve"> </w:t>
      </w:r>
      <w:r w:rsidR="006248E8">
        <w:t>88,</w:t>
      </w:r>
      <w:r w:rsidR="008C65BA">
        <w:t xml:space="preserve"> </w:t>
      </w:r>
      <w:r w:rsidR="006248E8">
        <w:t>79, 59, 65, 64</w:t>
      </w:r>
      <w:r w:rsidR="009B66C8">
        <w:t xml:space="preserve"> </w:t>
      </w:r>
    </w:p>
    <w:p w:rsidR="00CF70B1" w:rsidRDefault="00CF70B1" w:rsidP="00497162">
      <w:pPr>
        <w:pStyle w:val="ListParagraph"/>
      </w:pPr>
    </w:p>
    <w:p w:rsidR="008C65BA" w:rsidRDefault="008C65BA" w:rsidP="00497162">
      <w:pPr>
        <w:pStyle w:val="ListParagraph"/>
      </w:pPr>
    </w:p>
    <w:p w:rsidR="006248E8" w:rsidRDefault="009F5AD8">
      <w:r>
        <w:t>Determine the r</w:t>
      </w:r>
      <w:r w:rsidR="006248E8">
        <w:t>ange________________________</w:t>
      </w:r>
    </w:p>
    <w:p w:rsidR="008C65BA" w:rsidRDefault="008C65BA"/>
    <w:p w:rsidR="006248E8" w:rsidRDefault="009F5AD8">
      <w:r>
        <w:t>Determine the m</w:t>
      </w:r>
      <w:r w:rsidR="006248E8">
        <w:t>ode________________________</w:t>
      </w:r>
    </w:p>
    <w:p w:rsidR="008C65BA" w:rsidRDefault="008C65BA"/>
    <w:p w:rsidR="006248E8" w:rsidRDefault="009F5AD8">
      <w:r>
        <w:t>Determine</w:t>
      </w:r>
      <w:r w:rsidR="006248E8">
        <w:t xml:space="preserve"> the </w:t>
      </w:r>
      <w:r w:rsidR="00497162">
        <w:t>outlier_______________________</w:t>
      </w:r>
    </w:p>
    <w:p w:rsidR="008C65BA" w:rsidRDefault="008C65BA"/>
    <w:p w:rsidR="00794011" w:rsidRDefault="009F5AD8">
      <w:r>
        <w:t>Determine</w:t>
      </w:r>
      <w:r w:rsidR="00497162">
        <w:t xml:space="preserve"> the median______________________</w:t>
      </w:r>
    </w:p>
    <w:p w:rsidR="005C1F1D" w:rsidRDefault="005C1F1D"/>
    <w:p w:rsidR="005C1F1D" w:rsidRDefault="005C1F1D"/>
    <w:p w:rsidR="006B6028" w:rsidRDefault="006B6028"/>
    <w:p w:rsidR="006B6028" w:rsidRDefault="006B6028"/>
    <w:p w:rsidR="005C1F1D" w:rsidRPr="006B6028" w:rsidRDefault="005C1F1D" w:rsidP="006B6028">
      <w:pPr>
        <w:pStyle w:val="ListParagraph"/>
        <w:numPr>
          <w:ilvl w:val="0"/>
          <w:numId w:val="1"/>
        </w:numPr>
        <w:rPr>
          <w:b/>
        </w:rPr>
      </w:pPr>
      <w:r w:rsidRPr="006B6028">
        <w:rPr>
          <w:b/>
        </w:rPr>
        <w:lastRenderedPageBreak/>
        <w:t>Write an equation for the following</w:t>
      </w:r>
      <w:r w:rsidR="007D2AD7" w:rsidRPr="006B6028">
        <w:rPr>
          <w:b/>
        </w:rPr>
        <w:t xml:space="preserve"> (3 marks)</w:t>
      </w:r>
    </w:p>
    <w:p w:rsidR="006B6028" w:rsidRPr="006B6028" w:rsidRDefault="006B6028" w:rsidP="006B6028">
      <w:pPr>
        <w:pStyle w:val="ListParagraph"/>
        <w:rPr>
          <w:b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42"/>
      </w:tblGrid>
      <w:tr w:rsidR="007D2AD7" w:rsidTr="007D2AD7">
        <w:tc>
          <w:tcPr>
            <w:tcW w:w="9242" w:type="dxa"/>
            <w:tcBorders>
              <w:bottom w:val="single" w:sz="4" w:space="0" w:color="auto"/>
            </w:tcBorders>
          </w:tcPr>
          <w:p w:rsidR="007D2AD7" w:rsidRDefault="007D2AD7" w:rsidP="007D2AD7">
            <w:r>
              <w:t>a) When a number is added to five the answer is seven</w:t>
            </w:r>
          </w:p>
          <w:p w:rsidR="007D2AD7" w:rsidRDefault="007D2AD7"/>
          <w:p w:rsidR="007D2AD7" w:rsidRDefault="007D2AD7"/>
        </w:tc>
      </w:tr>
      <w:tr w:rsidR="007D2AD7" w:rsidTr="007D2AD7">
        <w:tc>
          <w:tcPr>
            <w:tcW w:w="9242" w:type="dxa"/>
            <w:tcBorders>
              <w:top w:val="single" w:sz="4" w:space="0" w:color="auto"/>
            </w:tcBorders>
          </w:tcPr>
          <w:p w:rsidR="007D2AD7" w:rsidRDefault="007D2AD7"/>
          <w:p w:rsidR="007D2AD7" w:rsidRDefault="007D2AD7">
            <w:r>
              <w:t xml:space="preserve">b)  When a number is multiplied by three and then five is taken from it, it equals thirteen </w:t>
            </w:r>
          </w:p>
          <w:p w:rsidR="007D2AD7" w:rsidRDefault="007D2AD7"/>
        </w:tc>
      </w:tr>
      <w:tr w:rsidR="007D2AD7" w:rsidTr="007D2AD7">
        <w:tc>
          <w:tcPr>
            <w:tcW w:w="9242" w:type="dxa"/>
          </w:tcPr>
          <w:p w:rsidR="007D2AD7" w:rsidRDefault="007D2AD7"/>
        </w:tc>
      </w:tr>
      <w:tr w:rsidR="007D2AD7" w:rsidTr="007D2AD7">
        <w:tc>
          <w:tcPr>
            <w:tcW w:w="9242" w:type="dxa"/>
          </w:tcPr>
          <w:p w:rsidR="007D2AD7" w:rsidRDefault="007D2AD7"/>
        </w:tc>
      </w:tr>
    </w:tbl>
    <w:p w:rsidR="007D2AD7" w:rsidRDefault="007D2AD7"/>
    <w:p w:rsidR="007D2AD7" w:rsidRDefault="007D2AD7"/>
    <w:p w:rsidR="006B6028" w:rsidRDefault="006B6028"/>
    <w:p w:rsidR="007D2AD7" w:rsidRPr="006B6028" w:rsidRDefault="007D2AD7" w:rsidP="006B6028">
      <w:pPr>
        <w:pStyle w:val="ListParagraph"/>
        <w:numPr>
          <w:ilvl w:val="0"/>
          <w:numId w:val="1"/>
        </w:numPr>
        <w:rPr>
          <w:rFonts w:eastAsiaTheme="minorEastAsia"/>
          <w:b/>
        </w:rPr>
      </w:pPr>
      <w:r w:rsidRPr="006B6028">
        <w:rPr>
          <w:b/>
        </w:rPr>
        <w:t xml:space="preserve">The area of a rectangular garden is </w:t>
      </w:r>
      <m:oMath>
        <m:r>
          <m:rPr>
            <m:sty m:val="bi"/>
          </m:rPr>
          <w:rPr>
            <w:rFonts w:ascii="Cambria Math" w:hAnsi="Cambria Math"/>
          </w:rPr>
          <m:t>32</m:t>
        </m:r>
        <m:sSup>
          <m:sSupPr>
            <m:ctrlPr>
              <w:rPr>
                <w:rFonts w:ascii="Cambria Math" w:hAnsi="Cambria Math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m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</m:oMath>
      <w:r w:rsidRPr="006B6028">
        <w:rPr>
          <w:rFonts w:eastAsiaTheme="minorEastAsia"/>
          <w:b/>
        </w:rPr>
        <w:t>. The length of the garden bed is 8m and the width is   unknown.</w:t>
      </w:r>
      <w:r w:rsidR="004B55B2">
        <w:rPr>
          <w:rFonts w:eastAsiaTheme="minorEastAsia"/>
          <w:b/>
        </w:rPr>
        <w:t xml:space="preserve"> (3 marks)</w:t>
      </w:r>
    </w:p>
    <w:p w:rsidR="006B6028" w:rsidRPr="006B6028" w:rsidRDefault="006B6028" w:rsidP="006B6028">
      <w:pPr>
        <w:pStyle w:val="ListParagraph"/>
        <w:rPr>
          <w:rFonts w:eastAsiaTheme="minorEastAsia"/>
          <w:b/>
        </w:rPr>
      </w:pPr>
    </w:p>
    <w:p w:rsidR="007D2AD7" w:rsidRDefault="007D2AD7">
      <w:pPr>
        <w:rPr>
          <w:rFonts w:eastAsiaTheme="minorEastAsia"/>
        </w:rPr>
      </w:pPr>
      <w:r>
        <w:rPr>
          <w:rFonts w:eastAsiaTheme="minorEastAsia"/>
        </w:rPr>
        <w:t>a) Write a</w:t>
      </w:r>
      <w:r w:rsidR="004B55B2">
        <w:rPr>
          <w:rFonts w:eastAsiaTheme="minorEastAsia"/>
        </w:rPr>
        <w:t>n</w:t>
      </w:r>
      <w:r>
        <w:rPr>
          <w:rFonts w:eastAsiaTheme="minorEastAsia"/>
        </w:rPr>
        <w:t xml:space="preserve"> equation to represent the area of the garden bed.</w:t>
      </w:r>
    </w:p>
    <w:p w:rsidR="007D2AD7" w:rsidRDefault="007D2AD7">
      <w:pPr>
        <w:rPr>
          <w:rFonts w:eastAsiaTheme="minorEastAsia"/>
        </w:rPr>
      </w:pPr>
    </w:p>
    <w:p w:rsidR="006B6028" w:rsidRDefault="006B6028">
      <w:pPr>
        <w:rPr>
          <w:rFonts w:eastAsiaTheme="minorEastAsia"/>
        </w:rPr>
      </w:pPr>
    </w:p>
    <w:p w:rsidR="007D2AD7" w:rsidRDefault="007D2AD7">
      <w:r>
        <w:rPr>
          <w:rFonts w:eastAsiaTheme="minorEastAsia"/>
        </w:rPr>
        <w:t>b) What is the width of the garden bed?</w:t>
      </w:r>
    </w:p>
    <w:p w:rsidR="007D2AD7" w:rsidRDefault="007D2AD7"/>
    <w:p w:rsidR="006B6028" w:rsidRDefault="006B6028"/>
    <w:p w:rsidR="007D2AD7" w:rsidRDefault="007D2AD7"/>
    <w:p w:rsidR="006B6028" w:rsidRDefault="006B6028"/>
    <w:p w:rsidR="007D2AD7" w:rsidRDefault="006B6028" w:rsidP="006B6028">
      <w:pPr>
        <w:tabs>
          <w:tab w:val="left" w:pos="2505"/>
        </w:tabs>
        <w:rPr>
          <w:b/>
        </w:rPr>
      </w:pPr>
      <w:r w:rsidRPr="006B6028">
        <w:rPr>
          <w:b/>
        </w:rPr>
        <w:t>9) Trevor works at a car yard and earns $300 per week plus $20 for every car he sells. How many cars would Trevor need to sell in order for him to earn $420 in a week?</w:t>
      </w:r>
      <w:r>
        <w:rPr>
          <w:b/>
        </w:rPr>
        <w:t xml:space="preserve"> (3 marks)</w:t>
      </w:r>
    </w:p>
    <w:p w:rsidR="006B6028" w:rsidRPr="006B6028" w:rsidRDefault="006B6028" w:rsidP="006B6028">
      <w:pPr>
        <w:tabs>
          <w:tab w:val="left" w:pos="2505"/>
        </w:tabs>
      </w:pPr>
    </w:p>
    <w:p w:rsidR="006B6028" w:rsidRDefault="006B6028">
      <w:pPr>
        <w:tabs>
          <w:tab w:val="left" w:pos="2505"/>
        </w:tabs>
      </w:pPr>
    </w:p>
    <w:sectPr w:rsidR="006B6028" w:rsidSect="00497162">
      <w:pgSz w:w="11906" w:h="16838"/>
      <w:pgMar w:top="1440" w:right="1440" w:bottom="56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FD5941"/>
    <w:multiLevelType w:val="hybridMultilevel"/>
    <w:tmpl w:val="7730E016"/>
    <w:lvl w:ilvl="0" w:tplc="1A580B8C">
      <w:start w:val="1"/>
      <w:numFmt w:val="lowerLetter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FD20F4C"/>
    <w:multiLevelType w:val="hybridMultilevel"/>
    <w:tmpl w:val="DFC8AD62"/>
    <w:lvl w:ilvl="0" w:tplc="0C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FE028B9"/>
    <w:multiLevelType w:val="hybridMultilevel"/>
    <w:tmpl w:val="164A687A"/>
    <w:lvl w:ilvl="0" w:tplc="0C090017">
      <w:start w:val="1"/>
      <w:numFmt w:val="lowerLetter"/>
      <w:lvlText w:val="%1)"/>
      <w:lvlJc w:val="left"/>
      <w:pPr>
        <w:ind w:left="1080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B565ABD"/>
    <w:multiLevelType w:val="hybridMultilevel"/>
    <w:tmpl w:val="2A1A9224"/>
    <w:lvl w:ilvl="0" w:tplc="A2BEC466">
      <w:start w:val="1"/>
      <w:numFmt w:val="lowerLetter"/>
      <w:lvlText w:val="%1)"/>
      <w:lvlJc w:val="left"/>
      <w:pPr>
        <w:ind w:left="720" w:hanging="360"/>
      </w:pPr>
      <w:rPr>
        <w:rFonts w:asciiTheme="minorHAnsi" w:hAnsiTheme="minorHAnsi" w:hint="default"/>
        <w:i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7270055"/>
    <w:multiLevelType w:val="hybridMultilevel"/>
    <w:tmpl w:val="ECCABA10"/>
    <w:lvl w:ilvl="0" w:tplc="AEEE7A46">
      <w:start w:val="1"/>
      <w:numFmt w:val="lowerRoman"/>
      <w:lvlText w:val="%1)"/>
      <w:lvlJc w:val="left"/>
      <w:pPr>
        <w:ind w:left="1080" w:hanging="720"/>
      </w:pPr>
      <w:rPr>
        <w:rFonts w:asciiTheme="minorHAnsi" w:eastAsiaTheme="minorEastAsia" w:hAnsiTheme="minorHAnsi" w:cstheme="minorBidi" w:hint="default"/>
        <w:i w:val="0"/>
        <w:noProof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A0A42B7"/>
    <w:multiLevelType w:val="hybridMultilevel"/>
    <w:tmpl w:val="FD44DF8E"/>
    <w:lvl w:ilvl="0" w:tplc="0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38D47FC"/>
    <w:multiLevelType w:val="hybridMultilevel"/>
    <w:tmpl w:val="963AAA70"/>
    <w:lvl w:ilvl="0" w:tplc="0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0"/>
  </w:num>
  <w:num w:numId="5">
    <w:abstractNumId w:val="6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18D8"/>
    <w:rsid w:val="000001BE"/>
    <w:rsid w:val="000A04F8"/>
    <w:rsid w:val="000F24EB"/>
    <w:rsid w:val="00192A2A"/>
    <w:rsid w:val="002325AE"/>
    <w:rsid w:val="00306527"/>
    <w:rsid w:val="003E63F4"/>
    <w:rsid w:val="003E7981"/>
    <w:rsid w:val="00403264"/>
    <w:rsid w:val="0048132C"/>
    <w:rsid w:val="00494269"/>
    <w:rsid w:val="00497162"/>
    <w:rsid w:val="004B55B2"/>
    <w:rsid w:val="004D5EFD"/>
    <w:rsid w:val="004E08C5"/>
    <w:rsid w:val="005772E3"/>
    <w:rsid w:val="00592714"/>
    <w:rsid w:val="005A3601"/>
    <w:rsid w:val="005C1F1D"/>
    <w:rsid w:val="005F59F5"/>
    <w:rsid w:val="006248E8"/>
    <w:rsid w:val="00634658"/>
    <w:rsid w:val="006B6028"/>
    <w:rsid w:val="007516DB"/>
    <w:rsid w:val="00770567"/>
    <w:rsid w:val="00794011"/>
    <w:rsid w:val="007A625A"/>
    <w:rsid w:val="007D2AD7"/>
    <w:rsid w:val="008218D8"/>
    <w:rsid w:val="00832157"/>
    <w:rsid w:val="00852D4E"/>
    <w:rsid w:val="008543EC"/>
    <w:rsid w:val="008C65BA"/>
    <w:rsid w:val="008D1A91"/>
    <w:rsid w:val="00942435"/>
    <w:rsid w:val="0097465E"/>
    <w:rsid w:val="009B66C8"/>
    <w:rsid w:val="009F5AD8"/>
    <w:rsid w:val="00B3378E"/>
    <w:rsid w:val="00BE3373"/>
    <w:rsid w:val="00C753DD"/>
    <w:rsid w:val="00C85005"/>
    <w:rsid w:val="00CF70B1"/>
    <w:rsid w:val="00D23DFA"/>
    <w:rsid w:val="00D802FC"/>
    <w:rsid w:val="00D91A36"/>
    <w:rsid w:val="00DB0F60"/>
    <w:rsid w:val="00E43675"/>
    <w:rsid w:val="00EA3C70"/>
    <w:rsid w:val="00EA56B5"/>
    <w:rsid w:val="00EB32C5"/>
    <w:rsid w:val="00F22636"/>
    <w:rsid w:val="00F501EA"/>
    <w:rsid w:val="00F96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E08C5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794011"/>
    <w:rPr>
      <w:color w:val="808080"/>
    </w:rPr>
  </w:style>
  <w:style w:type="table" w:styleId="TableGrid">
    <w:name w:val="Table Grid"/>
    <w:basedOn w:val="TableNormal"/>
    <w:uiPriority w:val="39"/>
    <w:rsid w:val="0079401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9716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516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16DB"/>
    <w:rPr>
      <w:rFonts w:ascii="Segoe UI" w:hAnsi="Segoe UI" w:cs="Segoe UI"/>
      <w:sz w:val="18"/>
      <w:szCs w:val="18"/>
    </w:rPr>
  </w:style>
  <w:style w:type="table" w:customStyle="1" w:styleId="GridTableLight">
    <w:name w:val="Grid Table Light"/>
    <w:basedOn w:val="TableNormal"/>
    <w:uiPriority w:val="40"/>
    <w:rsid w:val="009F5AD8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E08C5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794011"/>
    <w:rPr>
      <w:color w:val="808080"/>
    </w:rPr>
  </w:style>
  <w:style w:type="table" w:styleId="TableGrid">
    <w:name w:val="Table Grid"/>
    <w:basedOn w:val="TableNormal"/>
    <w:uiPriority w:val="39"/>
    <w:rsid w:val="0079401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9716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516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16DB"/>
    <w:rPr>
      <w:rFonts w:ascii="Segoe UI" w:hAnsi="Segoe UI" w:cs="Segoe UI"/>
      <w:sz w:val="18"/>
      <w:szCs w:val="18"/>
    </w:rPr>
  </w:style>
  <w:style w:type="table" w:customStyle="1" w:styleId="GridTableLight">
    <w:name w:val="Grid Table Light"/>
    <w:basedOn w:val="TableNormal"/>
    <w:uiPriority w:val="40"/>
    <w:rsid w:val="009F5AD8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C98514-A09E-4470-AAB0-90F0EFE819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72482DB4</Template>
  <TotalTime>413</TotalTime>
  <Pages>4</Pages>
  <Words>298</Words>
  <Characters>1704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1999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e4081860</dc:creator>
  <cp:lastModifiedBy>MORGAN Adam</cp:lastModifiedBy>
  <cp:revision>17</cp:revision>
  <cp:lastPrinted>2017-09-18T07:14:00Z</cp:lastPrinted>
  <dcterms:created xsi:type="dcterms:W3CDTF">2017-09-17T04:27:00Z</dcterms:created>
  <dcterms:modified xsi:type="dcterms:W3CDTF">2017-09-18T07:36:00Z</dcterms:modified>
</cp:coreProperties>
</file>