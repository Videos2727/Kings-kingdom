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984" w:rsidRDefault="00382984">
      <w:r>
        <w:rPr>
          <w:noProof/>
          <w:lang w:eastAsia="en-AU"/>
        </w:rPr>
        <w:drawing>
          <wp:inline distT="0" distB="0" distL="0" distR="0" wp14:anchorId="595B4EC2" wp14:editId="1EE94384">
            <wp:extent cx="5443539" cy="48387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4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728" cy="483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AU"/>
        </w:rPr>
        <w:drawing>
          <wp:inline distT="0" distB="0" distL="0" distR="0">
            <wp:extent cx="5402461" cy="473710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18000" contrast="3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076" cy="474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84" w:rsidRDefault="00382984"/>
    <w:p w:rsidR="00382984" w:rsidRDefault="00382984"/>
    <w:p w:rsidR="006A1C8A" w:rsidRDefault="00382984">
      <w:bookmarkStart w:id="0" w:name="_GoBack"/>
      <w:r>
        <w:rPr>
          <w:noProof/>
          <w:lang w:eastAsia="en-AU"/>
        </w:rPr>
        <w:drawing>
          <wp:inline distT="0" distB="0" distL="0" distR="0" wp14:anchorId="75CFED07" wp14:editId="44C509B9">
            <wp:extent cx="6641387" cy="69215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6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400" cy="692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A1C8A" w:rsidSect="00382984">
      <w:pgSz w:w="11906" w:h="16838"/>
      <w:pgMar w:top="568" w:right="709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984"/>
    <w:rsid w:val="00382984"/>
    <w:rsid w:val="006A170D"/>
    <w:rsid w:val="00BB3179"/>
    <w:rsid w:val="00E1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9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9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3A3A53C9</Template>
  <TotalTime>25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MCALLISTER Robert</cp:lastModifiedBy>
  <cp:revision>2</cp:revision>
  <cp:lastPrinted>2015-08-24T04:07:00Z</cp:lastPrinted>
  <dcterms:created xsi:type="dcterms:W3CDTF">2015-08-24T03:27:00Z</dcterms:created>
  <dcterms:modified xsi:type="dcterms:W3CDTF">2015-08-24T04:08:00Z</dcterms:modified>
</cp:coreProperties>
</file>