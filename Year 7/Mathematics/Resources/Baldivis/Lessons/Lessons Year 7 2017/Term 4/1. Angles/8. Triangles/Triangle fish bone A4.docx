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879" w:rsidRDefault="0060314B">
      <w:bookmarkStart w:id="0" w:name="_GoBack"/>
      <w:r>
        <w:rPr>
          <w:noProof/>
          <w:lang w:eastAsia="en-AU"/>
        </w:rPr>
        <w:drawing>
          <wp:inline distT="0" distB="0" distL="0" distR="0" wp14:anchorId="1DAED704" wp14:editId="577B6E4C">
            <wp:extent cx="9963807" cy="5470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754" cy="547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07879" w:rsidSect="0060314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14B"/>
    <w:rsid w:val="00004015"/>
    <w:rsid w:val="00013613"/>
    <w:rsid w:val="00015962"/>
    <w:rsid w:val="00016B0B"/>
    <w:rsid w:val="000736BC"/>
    <w:rsid w:val="00077EC4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8138E"/>
    <w:rsid w:val="0018276F"/>
    <w:rsid w:val="001A189C"/>
    <w:rsid w:val="001C4792"/>
    <w:rsid w:val="001D4961"/>
    <w:rsid w:val="001E29E1"/>
    <w:rsid w:val="001F22BD"/>
    <w:rsid w:val="0020647A"/>
    <w:rsid w:val="00211099"/>
    <w:rsid w:val="00216485"/>
    <w:rsid w:val="002221D2"/>
    <w:rsid w:val="002541DE"/>
    <w:rsid w:val="0027428D"/>
    <w:rsid w:val="00284CC4"/>
    <w:rsid w:val="002B45FB"/>
    <w:rsid w:val="002B6B9D"/>
    <w:rsid w:val="002C0263"/>
    <w:rsid w:val="002D0C2E"/>
    <w:rsid w:val="00316D5C"/>
    <w:rsid w:val="003453CF"/>
    <w:rsid w:val="00350EF8"/>
    <w:rsid w:val="003B6617"/>
    <w:rsid w:val="003D288C"/>
    <w:rsid w:val="003E29FD"/>
    <w:rsid w:val="003F480E"/>
    <w:rsid w:val="00403829"/>
    <w:rsid w:val="00421C2B"/>
    <w:rsid w:val="00437323"/>
    <w:rsid w:val="004536EC"/>
    <w:rsid w:val="00493E8E"/>
    <w:rsid w:val="004A64DF"/>
    <w:rsid w:val="004C7B39"/>
    <w:rsid w:val="004D638D"/>
    <w:rsid w:val="004F0D06"/>
    <w:rsid w:val="00504920"/>
    <w:rsid w:val="00507C96"/>
    <w:rsid w:val="00513FCC"/>
    <w:rsid w:val="00546886"/>
    <w:rsid w:val="00564E8B"/>
    <w:rsid w:val="0056717D"/>
    <w:rsid w:val="0057317D"/>
    <w:rsid w:val="005915A4"/>
    <w:rsid w:val="005B36F0"/>
    <w:rsid w:val="005E5D23"/>
    <w:rsid w:val="00601D86"/>
    <w:rsid w:val="0060314B"/>
    <w:rsid w:val="00613774"/>
    <w:rsid w:val="0062465F"/>
    <w:rsid w:val="0065651E"/>
    <w:rsid w:val="0066293F"/>
    <w:rsid w:val="00662AC1"/>
    <w:rsid w:val="00674B89"/>
    <w:rsid w:val="006A0685"/>
    <w:rsid w:val="006B4D59"/>
    <w:rsid w:val="007009CC"/>
    <w:rsid w:val="00700C05"/>
    <w:rsid w:val="00733977"/>
    <w:rsid w:val="00736660"/>
    <w:rsid w:val="0079082F"/>
    <w:rsid w:val="00797855"/>
    <w:rsid w:val="00797B7B"/>
    <w:rsid w:val="007A4378"/>
    <w:rsid w:val="007D2905"/>
    <w:rsid w:val="007D3784"/>
    <w:rsid w:val="007D5BFD"/>
    <w:rsid w:val="007F4FEF"/>
    <w:rsid w:val="00812FF8"/>
    <w:rsid w:val="008243EA"/>
    <w:rsid w:val="00834936"/>
    <w:rsid w:val="00836BE6"/>
    <w:rsid w:val="00836F54"/>
    <w:rsid w:val="00891108"/>
    <w:rsid w:val="008B146E"/>
    <w:rsid w:val="008C3E43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533F"/>
    <w:rsid w:val="009F55D3"/>
    <w:rsid w:val="009F5C5E"/>
    <w:rsid w:val="00A208B4"/>
    <w:rsid w:val="00A22240"/>
    <w:rsid w:val="00A2664E"/>
    <w:rsid w:val="00A435FD"/>
    <w:rsid w:val="00A45C9D"/>
    <w:rsid w:val="00AA7B5C"/>
    <w:rsid w:val="00B060A2"/>
    <w:rsid w:val="00B4179C"/>
    <w:rsid w:val="00B47651"/>
    <w:rsid w:val="00B50FA7"/>
    <w:rsid w:val="00B52375"/>
    <w:rsid w:val="00B571D9"/>
    <w:rsid w:val="00B6045C"/>
    <w:rsid w:val="00B72C7C"/>
    <w:rsid w:val="00B81F1C"/>
    <w:rsid w:val="00BC0023"/>
    <w:rsid w:val="00BC197F"/>
    <w:rsid w:val="00BE0547"/>
    <w:rsid w:val="00C34232"/>
    <w:rsid w:val="00C36EEC"/>
    <w:rsid w:val="00C66836"/>
    <w:rsid w:val="00C66B16"/>
    <w:rsid w:val="00C84636"/>
    <w:rsid w:val="00CB5CCD"/>
    <w:rsid w:val="00CC4604"/>
    <w:rsid w:val="00CD28DE"/>
    <w:rsid w:val="00CD6298"/>
    <w:rsid w:val="00CD6ED9"/>
    <w:rsid w:val="00CE2816"/>
    <w:rsid w:val="00CF32F0"/>
    <w:rsid w:val="00CF61C5"/>
    <w:rsid w:val="00D10195"/>
    <w:rsid w:val="00D42B91"/>
    <w:rsid w:val="00D819F6"/>
    <w:rsid w:val="00DB3090"/>
    <w:rsid w:val="00DF65FB"/>
    <w:rsid w:val="00E04157"/>
    <w:rsid w:val="00EA0374"/>
    <w:rsid w:val="00EA053A"/>
    <w:rsid w:val="00EC2E7B"/>
    <w:rsid w:val="00ED2B7A"/>
    <w:rsid w:val="00EF7E23"/>
    <w:rsid w:val="00F044F1"/>
    <w:rsid w:val="00F367DC"/>
    <w:rsid w:val="00F42599"/>
    <w:rsid w:val="00FA20FF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1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B9501921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</cp:revision>
  <dcterms:created xsi:type="dcterms:W3CDTF">2017-10-20T07:21:00Z</dcterms:created>
  <dcterms:modified xsi:type="dcterms:W3CDTF">2017-10-20T07:32:00Z</dcterms:modified>
</cp:coreProperties>
</file>