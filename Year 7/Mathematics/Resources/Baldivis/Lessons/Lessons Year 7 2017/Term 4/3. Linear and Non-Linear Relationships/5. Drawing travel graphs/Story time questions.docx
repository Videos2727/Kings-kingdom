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7879" w:rsidRPr="007E3657" w:rsidRDefault="007E3657" w:rsidP="007E3657">
      <w:pPr>
        <w:jc w:val="center"/>
        <w:rPr>
          <w:b/>
          <w:sz w:val="44"/>
          <w:szCs w:val="44"/>
          <w:u w:val="single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 w:rsidRPr="007E3657">
        <w:rPr>
          <w:b/>
          <w:sz w:val="44"/>
          <w:szCs w:val="44"/>
          <w:u w:val="single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Story time questions</w:t>
      </w:r>
    </w:p>
    <w:p w:rsidR="007E3657" w:rsidRPr="002838CA" w:rsidRDefault="007E3657" w:rsidP="009F4484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2838CA">
        <w:rPr>
          <w:sz w:val="36"/>
          <w:szCs w:val="36"/>
        </w:rPr>
        <w:t>How far from home was Mr Morgan when he had walked for 2 minutes?</w:t>
      </w:r>
    </w:p>
    <w:p w:rsidR="002838CA" w:rsidRPr="002838CA" w:rsidRDefault="002838CA" w:rsidP="002838CA">
      <w:pPr>
        <w:pStyle w:val="ListParagraph"/>
        <w:rPr>
          <w:sz w:val="36"/>
          <w:szCs w:val="36"/>
        </w:rPr>
      </w:pPr>
    </w:p>
    <w:p w:rsidR="009F4484" w:rsidRPr="002838CA" w:rsidRDefault="002838CA" w:rsidP="009F4484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2838CA">
        <w:rPr>
          <w:sz w:val="36"/>
          <w:szCs w:val="36"/>
        </w:rPr>
        <w:t>How long did Mr Morgan stand still until he remembered he forgot his dog?</w:t>
      </w:r>
    </w:p>
    <w:p w:rsidR="007E3657" w:rsidRPr="002838CA" w:rsidRDefault="007E3657">
      <w:pPr>
        <w:rPr>
          <w:sz w:val="36"/>
          <w:szCs w:val="36"/>
        </w:rPr>
      </w:pPr>
    </w:p>
    <w:p w:rsidR="007E3657" w:rsidRPr="002838CA" w:rsidRDefault="007E3657" w:rsidP="009F4484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2838CA">
        <w:rPr>
          <w:sz w:val="36"/>
          <w:szCs w:val="36"/>
        </w:rPr>
        <w:t>How far from home was Mr Morgan 3 minutes after he left home?</w:t>
      </w:r>
    </w:p>
    <w:p w:rsidR="007E3657" w:rsidRPr="002838CA" w:rsidRDefault="007E3657">
      <w:pPr>
        <w:rPr>
          <w:sz w:val="36"/>
          <w:szCs w:val="36"/>
        </w:rPr>
      </w:pPr>
    </w:p>
    <w:p w:rsidR="007E3657" w:rsidRPr="002838CA" w:rsidRDefault="007E3657" w:rsidP="009F4484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2838CA">
        <w:rPr>
          <w:sz w:val="36"/>
          <w:szCs w:val="36"/>
        </w:rPr>
        <w:t xml:space="preserve">Complete the table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2"/>
        <w:gridCol w:w="1573"/>
        <w:gridCol w:w="1691"/>
        <w:gridCol w:w="1812"/>
        <w:gridCol w:w="1754"/>
      </w:tblGrid>
      <w:tr w:rsidR="00E56B98" w:rsidTr="00E56B98">
        <w:tc>
          <w:tcPr>
            <w:tcW w:w="2412" w:type="dxa"/>
          </w:tcPr>
          <w:p w:rsidR="00E56B98" w:rsidRDefault="00E56B98" w:rsidP="007E3657">
            <w:pPr>
              <w:jc w:val="center"/>
              <w:rPr>
                <w:sz w:val="44"/>
                <w:szCs w:val="44"/>
              </w:rPr>
            </w:pPr>
            <w:r w:rsidRPr="007E3657">
              <w:rPr>
                <w:b/>
                <w:sz w:val="44"/>
                <w:szCs w:val="44"/>
              </w:rPr>
              <w:t>Time</w:t>
            </w:r>
            <w:r>
              <w:rPr>
                <w:sz w:val="44"/>
                <w:szCs w:val="44"/>
              </w:rPr>
              <w:t xml:space="preserve"> (mins)</w:t>
            </w:r>
          </w:p>
        </w:tc>
        <w:tc>
          <w:tcPr>
            <w:tcW w:w="1573" w:type="dxa"/>
          </w:tcPr>
          <w:p w:rsidR="00E56B98" w:rsidRDefault="00E56B98" w:rsidP="007E3657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</w:t>
            </w:r>
          </w:p>
        </w:tc>
        <w:tc>
          <w:tcPr>
            <w:tcW w:w="1691" w:type="dxa"/>
          </w:tcPr>
          <w:p w:rsidR="00E56B98" w:rsidRDefault="00E56B98" w:rsidP="007E3657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2</w:t>
            </w:r>
          </w:p>
        </w:tc>
        <w:tc>
          <w:tcPr>
            <w:tcW w:w="1812" w:type="dxa"/>
          </w:tcPr>
          <w:p w:rsidR="00E56B98" w:rsidRDefault="00E56B98" w:rsidP="007E3657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3</w:t>
            </w:r>
          </w:p>
        </w:tc>
        <w:tc>
          <w:tcPr>
            <w:tcW w:w="1754" w:type="dxa"/>
          </w:tcPr>
          <w:p w:rsidR="00E56B98" w:rsidRDefault="00E56B98" w:rsidP="007E3657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4</w:t>
            </w:r>
          </w:p>
        </w:tc>
      </w:tr>
      <w:tr w:rsidR="00E56B98" w:rsidTr="002838CA">
        <w:trPr>
          <w:trHeight w:val="586"/>
        </w:trPr>
        <w:tc>
          <w:tcPr>
            <w:tcW w:w="2412" w:type="dxa"/>
          </w:tcPr>
          <w:p w:rsidR="00E56B98" w:rsidRPr="002838CA" w:rsidRDefault="00E56B98" w:rsidP="002838CA">
            <w:pPr>
              <w:jc w:val="center"/>
              <w:rPr>
                <w:sz w:val="40"/>
                <w:szCs w:val="40"/>
              </w:rPr>
            </w:pPr>
            <w:r w:rsidRPr="002838CA">
              <w:rPr>
                <w:b/>
                <w:sz w:val="40"/>
                <w:szCs w:val="40"/>
              </w:rPr>
              <w:t>Distance</w:t>
            </w:r>
            <w:r w:rsidRPr="002838CA">
              <w:rPr>
                <w:sz w:val="40"/>
                <w:szCs w:val="40"/>
              </w:rPr>
              <w:t xml:space="preserve"> (m)</w:t>
            </w:r>
          </w:p>
        </w:tc>
        <w:tc>
          <w:tcPr>
            <w:tcW w:w="1573" w:type="dxa"/>
          </w:tcPr>
          <w:p w:rsidR="00E56B98" w:rsidRDefault="00E56B98" w:rsidP="007E3657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1691" w:type="dxa"/>
          </w:tcPr>
          <w:p w:rsidR="00E56B98" w:rsidRDefault="00E56B98" w:rsidP="007E3657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1812" w:type="dxa"/>
          </w:tcPr>
          <w:p w:rsidR="00E56B98" w:rsidRDefault="00E56B98" w:rsidP="007E3657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1754" w:type="dxa"/>
          </w:tcPr>
          <w:p w:rsidR="00E56B98" w:rsidRDefault="00E56B98" w:rsidP="007E3657">
            <w:pPr>
              <w:jc w:val="center"/>
              <w:rPr>
                <w:sz w:val="44"/>
                <w:szCs w:val="44"/>
              </w:rPr>
            </w:pPr>
          </w:p>
        </w:tc>
      </w:tr>
    </w:tbl>
    <w:p w:rsidR="007E3657" w:rsidRPr="00261689" w:rsidRDefault="00261689" w:rsidP="00261689">
      <w:pPr>
        <w:pStyle w:val="ListParagraph"/>
        <w:numPr>
          <w:ilvl w:val="0"/>
          <w:numId w:val="1"/>
        </w:numPr>
        <w:rPr>
          <w:sz w:val="36"/>
          <w:szCs w:val="36"/>
        </w:rPr>
      </w:pPr>
      <w:bookmarkStart w:id="0" w:name="_GoBack"/>
      <w:bookmarkEnd w:id="0"/>
      <w:r w:rsidRPr="00261689">
        <w:rPr>
          <w:sz w:val="36"/>
          <w:szCs w:val="36"/>
        </w:rPr>
        <w:t>Plot the points and connect the dots</w:t>
      </w:r>
    </w:p>
    <w:p w:rsidR="007E3657" w:rsidRPr="007E3657" w:rsidRDefault="007E3657">
      <w:pPr>
        <w:rPr>
          <w:sz w:val="44"/>
          <w:szCs w:val="44"/>
        </w:rPr>
      </w:pPr>
      <w:r>
        <w:rPr>
          <w:noProof/>
          <w:sz w:val="44"/>
          <w:szCs w:val="44"/>
          <w:lang w:eastAsia="en-AU"/>
        </w:rPr>
        <w:drawing>
          <wp:inline distT="0" distB="0" distL="0" distR="0">
            <wp:extent cx="5454650" cy="3168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65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E3657" w:rsidRPr="007E3657" w:rsidSect="007E3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454A4B"/>
    <w:multiLevelType w:val="hybridMultilevel"/>
    <w:tmpl w:val="D73CD0A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3657"/>
    <w:rsid w:val="00004015"/>
    <w:rsid w:val="00013613"/>
    <w:rsid w:val="00015962"/>
    <w:rsid w:val="00016B0B"/>
    <w:rsid w:val="000736BC"/>
    <w:rsid w:val="00077EC4"/>
    <w:rsid w:val="0008104A"/>
    <w:rsid w:val="000A112F"/>
    <w:rsid w:val="000A7604"/>
    <w:rsid w:val="000B28E5"/>
    <w:rsid w:val="000C586D"/>
    <w:rsid w:val="000C61C0"/>
    <w:rsid w:val="000D7BF3"/>
    <w:rsid w:val="001041AA"/>
    <w:rsid w:val="00116AE9"/>
    <w:rsid w:val="00117AB8"/>
    <w:rsid w:val="00120B03"/>
    <w:rsid w:val="0018138E"/>
    <w:rsid w:val="0018276F"/>
    <w:rsid w:val="001A189C"/>
    <w:rsid w:val="001C4792"/>
    <w:rsid w:val="001C5C66"/>
    <w:rsid w:val="001D4961"/>
    <w:rsid w:val="001E29E1"/>
    <w:rsid w:val="0020647A"/>
    <w:rsid w:val="00211099"/>
    <w:rsid w:val="00216485"/>
    <w:rsid w:val="002221D2"/>
    <w:rsid w:val="002541DE"/>
    <w:rsid w:val="00261689"/>
    <w:rsid w:val="0027428D"/>
    <w:rsid w:val="002838CA"/>
    <w:rsid w:val="00284CC4"/>
    <w:rsid w:val="002B45FB"/>
    <w:rsid w:val="002B6B9D"/>
    <w:rsid w:val="002C0263"/>
    <w:rsid w:val="002D0C2E"/>
    <w:rsid w:val="00316D5C"/>
    <w:rsid w:val="003453CF"/>
    <w:rsid w:val="00350EF8"/>
    <w:rsid w:val="003B6617"/>
    <w:rsid w:val="003D288C"/>
    <w:rsid w:val="003E29FD"/>
    <w:rsid w:val="003F480E"/>
    <w:rsid w:val="00403829"/>
    <w:rsid w:val="00421C2B"/>
    <w:rsid w:val="00437323"/>
    <w:rsid w:val="004536EC"/>
    <w:rsid w:val="00493E8E"/>
    <w:rsid w:val="004A64DF"/>
    <w:rsid w:val="004C7B39"/>
    <w:rsid w:val="004D638D"/>
    <w:rsid w:val="004F0D06"/>
    <w:rsid w:val="00504920"/>
    <w:rsid w:val="00507C96"/>
    <w:rsid w:val="00546886"/>
    <w:rsid w:val="00564E8B"/>
    <w:rsid w:val="0056717D"/>
    <w:rsid w:val="0057317D"/>
    <w:rsid w:val="005915A4"/>
    <w:rsid w:val="005B36F0"/>
    <w:rsid w:val="005E5D23"/>
    <w:rsid w:val="00601D86"/>
    <w:rsid w:val="00613774"/>
    <w:rsid w:val="0062465F"/>
    <w:rsid w:val="0065651E"/>
    <w:rsid w:val="0066293F"/>
    <w:rsid w:val="00662AC1"/>
    <w:rsid w:val="00674B89"/>
    <w:rsid w:val="006A0685"/>
    <w:rsid w:val="006B4D59"/>
    <w:rsid w:val="006C0AB3"/>
    <w:rsid w:val="007009CC"/>
    <w:rsid w:val="00700C05"/>
    <w:rsid w:val="00733977"/>
    <w:rsid w:val="00736660"/>
    <w:rsid w:val="0079082F"/>
    <w:rsid w:val="00797855"/>
    <w:rsid w:val="00797B7B"/>
    <w:rsid w:val="007A4378"/>
    <w:rsid w:val="007D2905"/>
    <w:rsid w:val="007D3784"/>
    <w:rsid w:val="007D5BFD"/>
    <w:rsid w:val="007E3657"/>
    <w:rsid w:val="007F4FEF"/>
    <w:rsid w:val="00812FF8"/>
    <w:rsid w:val="008243EA"/>
    <w:rsid w:val="00834936"/>
    <w:rsid w:val="00836BE6"/>
    <w:rsid w:val="00836F54"/>
    <w:rsid w:val="00891108"/>
    <w:rsid w:val="008B146E"/>
    <w:rsid w:val="008C3E43"/>
    <w:rsid w:val="008D622A"/>
    <w:rsid w:val="00904232"/>
    <w:rsid w:val="00907879"/>
    <w:rsid w:val="00921F00"/>
    <w:rsid w:val="0092653F"/>
    <w:rsid w:val="009474D2"/>
    <w:rsid w:val="00985F55"/>
    <w:rsid w:val="009A7B02"/>
    <w:rsid w:val="009B2ED0"/>
    <w:rsid w:val="009C054D"/>
    <w:rsid w:val="009F35E1"/>
    <w:rsid w:val="009F4484"/>
    <w:rsid w:val="009F533F"/>
    <w:rsid w:val="009F55D3"/>
    <w:rsid w:val="009F5C5E"/>
    <w:rsid w:val="00A03008"/>
    <w:rsid w:val="00A208B4"/>
    <w:rsid w:val="00A22240"/>
    <w:rsid w:val="00A2664E"/>
    <w:rsid w:val="00A435FD"/>
    <w:rsid w:val="00A45C9D"/>
    <w:rsid w:val="00AA7B5C"/>
    <w:rsid w:val="00B060A2"/>
    <w:rsid w:val="00B4179C"/>
    <w:rsid w:val="00B47651"/>
    <w:rsid w:val="00B50FA7"/>
    <w:rsid w:val="00B52375"/>
    <w:rsid w:val="00B571D9"/>
    <w:rsid w:val="00B6045C"/>
    <w:rsid w:val="00B72C7C"/>
    <w:rsid w:val="00B81F1C"/>
    <w:rsid w:val="00BC0023"/>
    <w:rsid w:val="00BC197F"/>
    <w:rsid w:val="00BD4E66"/>
    <w:rsid w:val="00BE0547"/>
    <w:rsid w:val="00C34232"/>
    <w:rsid w:val="00C36EEC"/>
    <w:rsid w:val="00C66836"/>
    <w:rsid w:val="00C66B16"/>
    <w:rsid w:val="00C84636"/>
    <w:rsid w:val="00CB5CCD"/>
    <w:rsid w:val="00CC4604"/>
    <w:rsid w:val="00CD28DE"/>
    <w:rsid w:val="00CD6298"/>
    <w:rsid w:val="00CD6ED9"/>
    <w:rsid w:val="00CE2816"/>
    <w:rsid w:val="00CF32F0"/>
    <w:rsid w:val="00CF61C5"/>
    <w:rsid w:val="00D10195"/>
    <w:rsid w:val="00D42B91"/>
    <w:rsid w:val="00D819F6"/>
    <w:rsid w:val="00DB3090"/>
    <w:rsid w:val="00DF65FB"/>
    <w:rsid w:val="00E04157"/>
    <w:rsid w:val="00E56B98"/>
    <w:rsid w:val="00EA0374"/>
    <w:rsid w:val="00EA053A"/>
    <w:rsid w:val="00EC2E7B"/>
    <w:rsid w:val="00ED2B7A"/>
    <w:rsid w:val="00EF7E23"/>
    <w:rsid w:val="00F044F1"/>
    <w:rsid w:val="00F367DC"/>
    <w:rsid w:val="00F42599"/>
    <w:rsid w:val="00FA20FF"/>
    <w:rsid w:val="00FB3CA0"/>
    <w:rsid w:val="00FF7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E36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E36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365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F448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E36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E36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365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F44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78E150F2</Template>
  <TotalTime>42</TotalTime>
  <Pages>1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323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MORGAN Adam</dc:creator>
  <cp:lastModifiedBy>MORGAN Adam</cp:lastModifiedBy>
  <cp:revision>4</cp:revision>
  <dcterms:created xsi:type="dcterms:W3CDTF">2017-11-27T06:29:00Z</dcterms:created>
  <dcterms:modified xsi:type="dcterms:W3CDTF">2017-11-27T07:11:00Z</dcterms:modified>
</cp:coreProperties>
</file>