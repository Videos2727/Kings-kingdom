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6454" w:rsidRDefault="00F56454" w14:paraId="535007CD" w14:textId="76062BCD">
      <w:r w:rsidR="47841AB7">
        <w:rPr/>
        <w:t xml:space="preserve">Gravity, Moons &amp; Tides 2022 </w:t>
      </w:r>
    </w:p>
    <w:p w:rsidR="47841AB7" w:rsidP="47841AB7" w:rsidRDefault="47841AB7" w14:paraId="3469A637" w14:textId="7FF5C343">
      <w:pPr>
        <w:pStyle w:val="Normal"/>
        <w:rPr>
          <w:sz w:val="24"/>
          <w:szCs w:val="24"/>
        </w:rPr>
      </w:pPr>
      <w:r w:rsidRPr="47841AB7" w:rsidR="47841AB7">
        <w:rPr>
          <w:sz w:val="24"/>
          <w:szCs w:val="24"/>
        </w:rPr>
        <w:t xml:space="preserve">Lab Requirements </w:t>
      </w:r>
    </w:p>
    <w:p w:rsidR="47841AB7" w:rsidP="47841AB7" w:rsidRDefault="47841AB7" w14:paraId="6791BAC6" w14:textId="485ED19D">
      <w:pPr>
        <w:pStyle w:val="Normal"/>
        <w:rPr>
          <w:sz w:val="24"/>
          <w:szCs w:val="24"/>
        </w:rPr>
      </w:pPr>
    </w:p>
    <w:p w:rsidR="47841AB7" w:rsidP="47841AB7" w:rsidRDefault="47841AB7" w14:paraId="28ABF33C" w14:textId="10C8D2E4">
      <w:pPr>
        <w:pStyle w:val="Normal"/>
        <w:rPr>
          <w:sz w:val="24"/>
          <w:szCs w:val="24"/>
        </w:rPr>
      </w:pPr>
    </w:p>
    <w:p w:rsidR="004B2998" w:rsidRDefault="00551D62" w14:paraId="40481FA2" w14:textId="77777777">
      <w:pPr>
        <w:rPr>
          <w:rFonts w:ascii="Papyrus" w:hAnsi="Papyrus"/>
        </w:rPr>
      </w:pPr>
      <w:r w:rsidRPr="00551D62">
        <w:rPr>
          <w:rFonts w:ascii="Papyrus" w:hAnsi="Papyrus"/>
        </w:rPr>
        <w:t xml:space="preserve">On these pages, list the equipment and consumables needed for </w:t>
      </w:r>
      <w:r w:rsidRPr="00551D62">
        <w:rPr>
          <w:rFonts w:ascii="Papyrus" w:hAnsi="Papyrus"/>
          <w:b/>
          <w:sz w:val="36"/>
          <w:szCs w:val="36"/>
        </w:rPr>
        <w:t>one</w:t>
      </w:r>
      <w:r w:rsidRPr="00551D62">
        <w:rPr>
          <w:rFonts w:ascii="Papyrus" w:hAnsi="Papyrus"/>
        </w:rPr>
        <w:t xml:space="preserve"> group </w:t>
      </w:r>
      <w:r>
        <w:rPr>
          <w:rFonts w:ascii="Papyrus" w:hAnsi="Papyrus"/>
        </w:rPr>
        <w:t>set.</w:t>
      </w:r>
    </w:p>
    <w:p w:rsidRPr="00551D62" w:rsidR="00551D62" w:rsidRDefault="00551D62" w14:paraId="29F273BA" w14:textId="77777777">
      <w:pPr>
        <w:rPr>
          <w:rFonts w:ascii="Papyrus" w:hAnsi="Papyrus"/>
        </w:rPr>
      </w:pPr>
      <w:r>
        <w:rPr>
          <w:rFonts w:ascii="Papyrus" w:hAnsi="Papyrus"/>
        </w:rPr>
        <w:t>File a copy in the module folder and give a paper copy to the Lab Technicians</w:t>
      </w:r>
    </w:p>
    <w:p w:rsidR="00551D62" w:rsidRDefault="00551D62" w14:paraId="554E734C" w14:textId="77777777">
      <w:pPr>
        <w:rPr>
          <w:rFonts w:ascii="Papyrus" w:hAnsi="Papyrus"/>
          <w:b/>
        </w:rPr>
      </w:pPr>
    </w:p>
    <w:p w:rsidR="00551D62" w:rsidRDefault="00551D62" w14:paraId="3DAA0473" w14:textId="77777777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1</w:t>
      </w:r>
    </w:p>
    <w:p w:rsidR="00995181" w:rsidRDefault="00995181" w14:paraId="3E798173" w14:textId="77777777">
      <w:pPr>
        <w:rPr>
          <w:rFonts w:ascii="Papyrus" w:hAnsi="Papyrus"/>
          <w:b/>
        </w:rPr>
      </w:pPr>
    </w:p>
    <w:p w:rsidR="00551D62" w:rsidP="47841AB7" w:rsidRDefault="00551D62" w14:paraId="5667F22A" w14:textId="57329F6F">
      <w:pPr>
        <w:rPr>
          <w:rFonts w:ascii="Arial" w:hAnsi="Arial" w:cs="Arial"/>
          <w:b w:val="1"/>
          <w:bCs w:val="1"/>
          <w:sz w:val="20"/>
          <w:szCs w:val="20"/>
        </w:rPr>
      </w:pPr>
      <w:r w:rsidRPr="47841AB7" w:rsidR="00551D62">
        <w:rPr>
          <w:rFonts w:ascii="Papyrus" w:hAnsi="Papyrus"/>
        </w:rPr>
        <w:t xml:space="preserve">Lab 2: </w:t>
      </w:r>
      <w:r w:rsidRPr="47841AB7" w:rsidR="00995181">
        <w:rPr>
          <w:rFonts w:ascii="Arial" w:hAnsi="Arial" w:cs="Arial"/>
          <w:b w:val="1"/>
          <w:bCs w:val="1"/>
          <w:sz w:val="20"/>
          <w:szCs w:val="20"/>
        </w:rPr>
        <w:t xml:space="preserve">Calculate weights in the solar system </w:t>
      </w:r>
      <w:r w:rsidRPr="47841AB7" w:rsidR="00510205">
        <w:rPr>
          <w:rFonts w:ascii="Arial" w:hAnsi="Arial" w:cs="Arial"/>
          <w:b w:val="1"/>
          <w:bCs w:val="1"/>
          <w:sz w:val="20"/>
          <w:szCs w:val="20"/>
        </w:rPr>
        <w:t xml:space="preserve">- </w:t>
      </w:r>
      <w:r w:rsidRPr="47841AB7" w:rsidR="00995181">
        <w:rPr>
          <w:rFonts w:ascii="Arial" w:hAnsi="Arial" w:cs="Arial"/>
          <w:b w:val="1"/>
          <w:bCs w:val="1"/>
          <w:sz w:val="20"/>
          <w:szCs w:val="20"/>
        </w:rPr>
        <w:t xml:space="preserve">Oxford 7 </w:t>
      </w:r>
      <w:r w:rsidRPr="47841AB7" w:rsidR="00510205">
        <w:rPr>
          <w:rFonts w:ascii="Arial" w:hAnsi="Arial" w:cs="Arial"/>
          <w:b w:val="1"/>
          <w:bCs w:val="1"/>
          <w:sz w:val="20"/>
          <w:szCs w:val="20"/>
        </w:rPr>
        <w:t>p.</w:t>
      </w:r>
      <w:r w:rsidRPr="47841AB7" w:rsidR="00995181">
        <w:rPr>
          <w:rFonts w:ascii="Arial" w:hAnsi="Arial" w:cs="Arial"/>
          <w:b w:val="1"/>
          <w:bCs w:val="1"/>
          <w:sz w:val="20"/>
          <w:szCs w:val="20"/>
        </w:rPr>
        <w:t xml:space="preserve"> 210</w:t>
      </w:r>
    </w:p>
    <w:p w:rsidR="00654459" w:rsidRDefault="00654459" w14:paraId="2BF28A52" w14:textId="77777777">
      <w:pPr>
        <w:rPr>
          <w:rFonts w:ascii="Arial" w:hAnsi="Arial" w:cs="Arial"/>
          <w:b/>
          <w:sz w:val="20"/>
          <w:szCs w:val="20"/>
        </w:rPr>
      </w:pPr>
    </w:p>
    <w:p w:rsidRPr="00551D62" w:rsidR="00CD0975" w:rsidRDefault="00CD0975" w14:paraId="2C14A7FA" w14:textId="221FFE7E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:rsidRPr="00551D62" w:rsidR="00551D62" w:rsidRDefault="00551D62" w14:paraId="6CC229D8" w14:textId="77777777">
      <w:pPr>
        <w:rPr>
          <w:rFonts w:ascii="Papyrus" w:hAnsi="Papyrus"/>
        </w:rPr>
      </w:pPr>
    </w:p>
    <w:p w:rsidR="00551D62" w:rsidRDefault="00551D62" w14:paraId="6FCC3595" w14:textId="77777777">
      <w:pPr>
        <w:rPr>
          <w:rFonts w:ascii="Papyrus" w:hAnsi="Papyrus"/>
        </w:rPr>
      </w:pPr>
    </w:p>
    <w:p w:rsidR="00AA4B35" w:rsidRDefault="00AA4B35" w14:paraId="0830878C" w14:textId="77777777">
      <w:pPr>
        <w:rPr>
          <w:rFonts w:ascii="Papyrus" w:hAnsi="Papyrus"/>
        </w:rPr>
      </w:pPr>
    </w:p>
    <w:p w:rsidR="00AA4B35" w:rsidRDefault="00AA4B35" w14:paraId="48CCC76C" w14:textId="77777777">
      <w:pPr>
        <w:rPr>
          <w:rFonts w:ascii="Papyrus" w:hAnsi="Papyrus"/>
        </w:rPr>
      </w:pPr>
    </w:p>
    <w:p w:rsidR="00AA4B35" w:rsidRDefault="00AA4B35" w14:paraId="730B5199" w14:textId="692F8958">
      <w:pPr>
        <w:rPr>
          <w:rFonts w:ascii="Papyrus" w:hAnsi="Papyrus"/>
        </w:rPr>
      </w:pPr>
    </w:p>
    <w:p w:rsidRPr="00763639" w:rsidR="00EB391D" w:rsidP="47841AB7" w:rsidRDefault="00EB391D" w14:paraId="3C650833" w14:textId="1025254A">
      <w:pPr>
        <w:jc w:val="both"/>
        <w:rPr>
          <w:rFonts w:ascii="Arial" w:hAnsi="Arial" w:cs="Arial"/>
          <w:b w:val="1"/>
          <w:bCs w:val="1"/>
          <w:sz w:val="18"/>
          <w:szCs w:val="18"/>
        </w:rPr>
      </w:pPr>
      <w:r w:rsidRPr="47841AB7" w:rsidR="00EB391D">
        <w:rPr>
          <w:rFonts w:ascii="Papyrus" w:hAnsi="Papyrus"/>
        </w:rPr>
        <w:t xml:space="preserve">Lab 1: </w:t>
      </w:r>
      <w:r w:rsidRPr="47841AB7" w:rsidR="00EB391D">
        <w:rPr>
          <w:rFonts w:ascii="Arial" w:hAnsi="Arial" w:cs="Arial"/>
          <w:b w:val="1"/>
          <w:bCs w:val="1"/>
          <w:sz w:val="20"/>
          <w:szCs w:val="20"/>
        </w:rPr>
        <w:t>Modelling gravity in the solar system</w:t>
      </w:r>
      <w:r w:rsidRPr="47841AB7" w:rsidR="00EB391D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47841AB7" w:rsidR="00510205">
        <w:rPr>
          <w:rFonts w:ascii="Arial" w:hAnsi="Arial" w:cs="Arial"/>
          <w:b w:val="1"/>
          <w:bCs w:val="1"/>
          <w:sz w:val="18"/>
          <w:szCs w:val="18"/>
        </w:rPr>
        <w:t xml:space="preserve">- </w:t>
      </w:r>
      <w:r w:rsidRPr="47841AB7" w:rsidR="00EB391D">
        <w:rPr>
          <w:rFonts w:ascii="Arial" w:hAnsi="Arial" w:cs="Arial"/>
          <w:b w:val="1"/>
          <w:bCs w:val="1"/>
          <w:sz w:val="18"/>
          <w:szCs w:val="18"/>
        </w:rPr>
        <w:t xml:space="preserve">Oxford </w:t>
      </w:r>
      <w:r w:rsidRPr="47841AB7" w:rsidR="00510205">
        <w:rPr>
          <w:rFonts w:ascii="Arial" w:hAnsi="Arial" w:cs="Arial"/>
          <w:b w:val="1"/>
          <w:bCs w:val="1"/>
          <w:sz w:val="18"/>
          <w:szCs w:val="18"/>
        </w:rPr>
        <w:t>p.</w:t>
      </w:r>
      <w:r w:rsidRPr="47841AB7" w:rsidR="00EB391D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47841AB7" w:rsidR="00EB391D">
        <w:rPr>
          <w:rFonts w:ascii="Arial" w:hAnsi="Arial" w:cs="Arial"/>
          <w:b w:val="1"/>
          <w:bCs w:val="1"/>
          <w:sz w:val="20"/>
          <w:szCs w:val="20"/>
        </w:rPr>
        <w:t xml:space="preserve"> 211</w:t>
      </w:r>
    </w:p>
    <w:p w:rsidR="00EB391D" w:rsidP="00EB391D" w:rsidRDefault="00CD0975" w14:paraId="0AF86459" w14:textId="077CD771">
      <w:pPr>
        <w:rPr>
          <w:rFonts w:ascii="Papyrus" w:hAnsi="Papyrus"/>
        </w:rPr>
      </w:pPr>
      <w:r>
        <w:rPr>
          <w:rFonts w:ascii="Papyrus" w:hAnsi="Papyrus"/>
        </w:rPr>
        <w:t>DEMO SET</w:t>
      </w:r>
    </w:p>
    <w:p w:rsidR="00EB391D" w:rsidP="00EB391D" w:rsidRDefault="00EB391D" w14:paraId="762E594F" w14:textId="77777777">
      <w:pPr>
        <w:pStyle w:val="Default"/>
      </w:pPr>
    </w:p>
    <w:p w:rsidRPr="003C6CCA" w:rsidR="00EB391D" w:rsidP="00EB391D" w:rsidRDefault="00EB391D" w14:paraId="6B2527A1" w14:textId="77777777">
      <w:pPr>
        <w:pStyle w:val="ListParagraph"/>
        <w:numPr>
          <w:ilvl w:val="0"/>
          <w:numId w:val="3"/>
        </w:numPr>
        <w:jc w:val="both"/>
        <w:rPr>
          <w:rFonts w:ascii="Papyrus" w:hAnsi="Papyrus" w:cs="Arial"/>
          <w:b/>
          <w:i/>
          <w:sz w:val="20"/>
          <w:szCs w:val="20"/>
        </w:rPr>
      </w:pPr>
      <w:r>
        <w:t xml:space="preserve"> </w:t>
      </w:r>
      <w:r>
        <w:rPr>
          <w:rFonts w:ascii="Papyrus" w:hAnsi="Papyrus"/>
          <w:sz w:val="22"/>
          <w:szCs w:val="22"/>
        </w:rPr>
        <w:t>S</w:t>
      </w:r>
      <w:r w:rsidRPr="003C6CCA">
        <w:rPr>
          <w:rFonts w:ascii="Papyrus" w:hAnsi="Papyrus"/>
          <w:sz w:val="22"/>
          <w:szCs w:val="22"/>
        </w:rPr>
        <w:t>mall hula hoop</w:t>
      </w:r>
    </w:p>
    <w:p w:rsidRPr="003C6CCA" w:rsidR="00EB391D" w:rsidP="00EB391D" w:rsidRDefault="00EB391D" w14:paraId="0B6E361D" w14:textId="4F13C3DD">
      <w:pPr>
        <w:pStyle w:val="Default"/>
        <w:numPr>
          <w:ilvl w:val="0"/>
          <w:numId w:val="3"/>
        </w:numPr>
        <w:rPr>
          <w:rFonts w:ascii="Papyrus" w:hAnsi="Papyrus"/>
          <w:b/>
          <w:i/>
          <w:sz w:val="20"/>
          <w:szCs w:val="20"/>
        </w:rPr>
      </w:pPr>
      <w:r>
        <w:rPr>
          <w:rFonts w:ascii="Papyrus" w:hAnsi="Papyrus"/>
          <w:sz w:val="22"/>
          <w:szCs w:val="22"/>
        </w:rPr>
        <w:t>T</w:t>
      </w:r>
      <w:r w:rsidRPr="003C6CCA">
        <w:rPr>
          <w:rFonts w:ascii="Papyrus" w:hAnsi="Papyrus"/>
          <w:sz w:val="22"/>
          <w:szCs w:val="22"/>
        </w:rPr>
        <w:t>hin stretchable plastic sheet</w:t>
      </w:r>
      <w:r>
        <w:rPr>
          <w:rFonts w:ascii="Papyrus" w:hAnsi="Papyrus"/>
          <w:sz w:val="22"/>
          <w:szCs w:val="22"/>
        </w:rPr>
        <w:t xml:space="preserve"> (</w:t>
      </w:r>
      <w:r w:rsidRPr="003C6CCA">
        <w:rPr>
          <w:rFonts w:ascii="Papyrus" w:hAnsi="Papyrus"/>
          <w:sz w:val="22"/>
          <w:szCs w:val="22"/>
        </w:rPr>
        <w:t>garbage bag or cling wrap</w:t>
      </w:r>
      <w:r>
        <w:rPr>
          <w:rFonts w:ascii="Papyrus" w:hAnsi="Papyrus"/>
          <w:sz w:val="22"/>
          <w:szCs w:val="22"/>
        </w:rPr>
        <w:t>)</w:t>
      </w:r>
    </w:p>
    <w:p w:rsidRPr="003C6CCA" w:rsidR="00EB391D" w:rsidP="00EB391D" w:rsidRDefault="00EB391D" w14:paraId="1E1EBC4C" w14:textId="77777777">
      <w:pPr>
        <w:pStyle w:val="ListParagraph"/>
        <w:numPr>
          <w:ilvl w:val="0"/>
          <w:numId w:val="3"/>
        </w:numPr>
        <w:jc w:val="both"/>
        <w:rPr>
          <w:rFonts w:ascii="Papyrus" w:hAnsi="Papyrus" w:cs="Arial"/>
          <w:b/>
          <w:i/>
          <w:sz w:val="20"/>
          <w:szCs w:val="20"/>
        </w:rPr>
      </w:pPr>
      <w:r>
        <w:t xml:space="preserve"> </w:t>
      </w:r>
      <w:r>
        <w:rPr>
          <w:rFonts w:ascii="Papyrus" w:hAnsi="Papyrus"/>
          <w:sz w:val="22"/>
          <w:szCs w:val="22"/>
        </w:rPr>
        <w:t>2–4 S</w:t>
      </w:r>
      <w:r w:rsidRPr="003C6CCA">
        <w:rPr>
          <w:rFonts w:ascii="Papyrus" w:hAnsi="Papyrus"/>
          <w:sz w:val="22"/>
          <w:szCs w:val="22"/>
        </w:rPr>
        <w:t>mall marbles</w:t>
      </w:r>
    </w:p>
    <w:p w:rsidRPr="003C6CCA" w:rsidR="00EB391D" w:rsidP="00EB391D" w:rsidRDefault="00EB391D" w14:paraId="1C2A6735" w14:textId="77777777">
      <w:pPr>
        <w:pStyle w:val="ListParagraph"/>
        <w:numPr>
          <w:ilvl w:val="0"/>
          <w:numId w:val="3"/>
        </w:numPr>
        <w:jc w:val="both"/>
        <w:rPr>
          <w:rFonts w:ascii="Papyrus" w:hAnsi="Papyrus" w:cs="Arial"/>
          <w:b/>
          <w:i/>
          <w:sz w:val="20"/>
          <w:szCs w:val="20"/>
        </w:rPr>
      </w:pPr>
      <w:r>
        <w:t xml:space="preserve"> </w:t>
      </w:r>
      <w:r w:rsidRPr="003C6CCA">
        <w:rPr>
          <w:rFonts w:ascii="Papyrus" w:hAnsi="Papyrus"/>
          <w:sz w:val="22"/>
          <w:szCs w:val="22"/>
        </w:rPr>
        <w:t>5 cm Styrofoam ball</w:t>
      </w:r>
    </w:p>
    <w:p w:rsidRPr="003C6CCA" w:rsidR="00EB391D" w:rsidP="00EB391D" w:rsidRDefault="00EB391D" w14:paraId="21C62D8E" w14:textId="77777777">
      <w:pPr>
        <w:pStyle w:val="ListParagraph"/>
        <w:numPr>
          <w:ilvl w:val="0"/>
          <w:numId w:val="3"/>
        </w:numPr>
        <w:jc w:val="both"/>
        <w:rPr>
          <w:rFonts w:ascii="Papyrus" w:hAnsi="Papyrus" w:cs="Arial"/>
          <w:b/>
          <w:i/>
          <w:sz w:val="20"/>
          <w:szCs w:val="20"/>
        </w:rPr>
      </w:pPr>
      <w:r>
        <w:t xml:space="preserve"> </w:t>
      </w:r>
      <w:r>
        <w:rPr>
          <w:rFonts w:ascii="Papyrus" w:hAnsi="Papyrus"/>
          <w:sz w:val="22"/>
          <w:szCs w:val="22"/>
        </w:rPr>
        <w:t>½ C</w:t>
      </w:r>
      <w:r w:rsidRPr="003C6CCA">
        <w:rPr>
          <w:rFonts w:ascii="Papyrus" w:hAnsi="Papyrus"/>
          <w:sz w:val="22"/>
          <w:szCs w:val="22"/>
        </w:rPr>
        <w:t>up of play dough</w:t>
      </w:r>
    </w:p>
    <w:p w:rsidR="00EB391D" w:rsidRDefault="00EB391D" w14:paraId="5FB4F698" w14:textId="77777777">
      <w:pPr>
        <w:rPr>
          <w:rFonts w:ascii="Papyrus" w:hAnsi="Papyrus"/>
        </w:rPr>
      </w:pPr>
    </w:p>
    <w:p w:rsidR="00AA4B35" w:rsidRDefault="00AA4B35" w14:paraId="144652D8" w14:textId="77777777">
      <w:pPr>
        <w:rPr>
          <w:rFonts w:ascii="Papyrus" w:hAnsi="Papyrus"/>
        </w:rPr>
      </w:pPr>
    </w:p>
    <w:p w:rsidRPr="00551D62" w:rsidR="00AA4B35" w:rsidRDefault="00AA4B35" w14:paraId="68E4F079" w14:textId="77777777">
      <w:pPr>
        <w:rPr>
          <w:rFonts w:ascii="Papyrus" w:hAnsi="Papyrus"/>
        </w:rPr>
      </w:pPr>
    </w:p>
    <w:p w:rsidR="00551D62" w:rsidP="00ED77A2" w:rsidRDefault="00551D62" w14:paraId="3943457F" w14:textId="2084A451">
      <w:pPr>
        <w:rPr>
          <w:rFonts w:ascii="Papyrus" w:hAnsi="Papyrus"/>
        </w:rPr>
      </w:pPr>
    </w:p>
    <w:p w:rsidR="00ED77A2" w:rsidP="00ED77A2" w:rsidRDefault="00ED77A2" w14:paraId="1BA0897A" w14:textId="78C6BCD2">
      <w:pPr>
        <w:rPr>
          <w:rFonts w:ascii="Papyrus" w:hAnsi="Papyrus"/>
        </w:rPr>
      </w:pPr>
    </w:p>
    <w:p w:rsidR="00ED77A2" w:rsidP="00ED77A2" w:rsidRDefault="00ED77A2" w14:paraId="7B46CAA2" w14:textId="65D89CEA">
      <w:pPr>
        <w:rPr>
          <w:rFonts w:ascii="Papyrus" w:hAnsi="Papyrus"/>
        </w:rPr>
      </w:pPr>
    </w:p>
    <w:p w:rsidR="00ED77A2" w:rsidP="00ED77A2" w:rsidRDefault="00ED77A2" w14:paraId="4208A4C9" w14:textId="60A67C73">
      <w:pPr>
        <w:rPr>
          <w:rFonts w:ascii="Papyrus" w:hAnsi="Papyrus"/>
        </w:rPr>
      </w:pPr>
    </w:p>
    <w:p w:rsidR="00ED77A2" w:rsidP="00ED77A2" w:rsidRDefault="00ED77A2" w14:paraId="6E0121EA" w14:textId="3C7EFB8E">
      <w:pPr>
        <w:rPr>
          <w:rFonts w:ascii="Papyrus" w:hAnsi="Papyrus"/>
        </w:rPr>
      </w:pPr>
    </w:p>
    <w:p w:rsidR="00ED77A2" w:rsidP="00ED77A2" w:rsidRDefault="00ED77A2" w14:paraId="6E853FA3" w14:textId="08E7543E">
      <w:pPr>
        <w:rPr>
          <w:rFonts w:ascii="Papyrus" w:hAnsi="Papyrus"/>
        </w:rPr>
      </w:pPr>
    </w:p>
    <w:p w:rsidR="00ED77A2" w:rsidP="00ED77A2" w:rsidRDefault="00ED77A2" w14:paraId="2D978419" w14:textId="28B3880D">
      <w:pPr>
        <w:rPr>
          <w:rFonts w:ascii="Papyrus" w:hAnsi="Papyrus"/>
        </w:rPr>
      </w:pPr>
    </w:p>
    <w:p w:rsidR="00ED77A2" w:rsidP="00ED77A2" w:rsidRDefault="00ED77A2" w14:paraId="0A7733D1" w14:textId="1A0B8B48">
      <w:pPr>
        <w:rPr>
          <w:rFonts w:ascii="Papyrus" w:hAnsi="Papyrus"/>
        </w:rPr>
      </w:pPr>
    </w:p>
    <w:p w:rsidR="00ED77A2" w:rsidP="00ED77A2" w:rsidRDefault="00ED77A2" w14:paraId="47EAFF08" w14:textId="1D46A063">
      <w:pPr>
        <w:rPr>
          <w:rFonts w:ascii="Papyrus" w:hAnsi="Papyrus"/>
        </w:rPr>
      </w:pPr>
    </w:p>
    <w:p w:rsidRPr="00ED77A2" w:rsidR="00ED77A2" w:rsidP="00ED77A2" w:rsidRDefault="00ED77A2" w14:paraId="3983BE92" w14:textId="77777777">
      <w:pPr>
        <w:rPr>
          <w:rFonts w:ascii="Papyrus" w:hAnsi="Papyrus"/>
        </w:rPr>
      </w:pPr>
    </w:p>
    <w:p w:rsidR="00551D62" w:rsidRDefault="00551D62" w14:paraId="64CDF7C5" w14:textId="77777777">
      <w:pPr>
        <w:rPr>
          <w:rFonts w:ascii="Papyrus" w:hAnsi="Papyrus"/>
        </w:rPr>
      </w:pPr>
    </w:p>
    <w:p w:rsidR="00551D62" w:rsidRDefault="00551D62" w14:paraId="4CA72A37" w14:textId="77777777">
      <w:pPr>
        <w:rPr>
          <w:rFonts w:ascii="Papyrus" w:hAnsi="Papyrus"/>
          <w:b/>
        </w:rPr>
      </w:pPr>
    </w:p>
    <w:p w:rsidRPr="00551D62" w:rsidR="00551D62" w:rsidRDefault="00551D62" w14:paraId="440B5E2A" w14:textId="77777777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2</w:t>
      </w:r>
    </w:p>
    <w:p w:rsidR="00551D62" w:rsidRDefault="00551D62" w14:paraId="03285777" w14:textId="77777777">
      <w:pPr>
        <w:rPr>
          <w:rFonts w:ascii="Papyrus" w:hAnsi="Papyrus"/>
        </w:rPr>
      </w:pPr>
    </w:p>
    <w:p w:rsidR="00440B53" w:rsidP="00440B53" w:rsidRDefault="00440B53" w14:paraId="006071F8" w14:textId="77777777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="00BB7E88" w:rsidP="00440B53" w:rsidRDefault="00BB7E88" w14:paraId="0F00F2F7" w14:textId="77777777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Pr="00BB7E88" w:rsidR="00EB391D" w:rsidP="00EB391D" w:rsidRDefault="00EB391D" w14:paraId="31C77CF6" w14:textId="095FAC86">
      <w:pPr>
        <w:pStyle w:val="Default"/>
        <w:rPr>
          <w:rFonts w:ascii="Papyrus" w:hAnsi="Papyrus"/>
        </w:rPr>
      </w:pPr>
      <w:r w:rsidRPr="47841AB7" w:rsidR="00EB391D">
        <w:rPr>
          <w:rFonts w:ascii="Papyrus" w:hAnsi="Papyrus"/>
        </w:rPr>
        <w:t xml:space="preserve">Lab </w:t>
      </w:r>
      <w:r w:rsidRPr="47841AB7" w:rsidR="00EB391D">
        <w:rPr>
          <w:rFonts w:ascii="Papyrus" w:hAnsi="Papyrus"/>
        </w:rPr>
        <w:t xml:space="preserve">1 &amp; 2: </w:t>
      </w:r>
      <w:r w:rsidR="00EB391D">
        <w:rPr/>
        <w:t xml:space="preserve"> </w:t>
      </w:r>
      <w:r w:rsidR="00EB391D">
        <w:rPr/>
        <w:t xml:space="preserve"> </w:t>
      </w:r>
      <w:r w:rsidRPr="47841AB7" w:rsidR="00EB391D">
        <w:rPr>
          <w:b w:val="1"/>
          <w:bCs w:val="1"/>
          <w:sz w:val="20"/>
          <w:szCs w:val="20"/>
        </w:rPr>
        <w:t>Modelling</w:t>
      </w:r>
      <w:r w:rsidRPr="47841AB7" w:rsidR="00EB391D">
        <w:rPr>
          <w:b w:val="1"/>
          <w:bCs w:val="1"/>
          <w:sz w:val="20"/>
          <w:szCs w:val="20"/>
        </w:rPr>
        <w:t xml:space="preserve"> the phases of the Moon</w:t>
      </w:r>
      <w:r w:rsidRPr="47841AB7" w:rsidR="00A77F54">
        <w:rPr>
          <w:b w:val="1"/>
          <w:bCs w:val="1"/>
          <w:sz w:val="20"/>
          <w:szCs w:val="20"/>
        </w:rPr>
        <w:t xml:space="preserve"> - </w:t>
      </w:r>
      <w:r w:rsidRPr="47841AB7" w:rsidR="00EB391D">
        <w:rPr>
          <w:b w:val="1"/>
          <w:bCs w:val="1"/>
          <w:sz w:val="20"/>
          <w:szCs w:val="20"/>
        </w:rPr>
        <w:t>Oxford 7 p</w:t>
      </w:r>
      <w:r w:rsidRPr="47841AB7" w:rsidR="00A77F54">
        <w:rPr>
          <w:b w:val="1"/>
          <w:bCs w:val="1"/>
          <w:sz w:val="20"/>
          <w:szCs w:val="20"/>
        </w:rPr>
        <w:t xml:space="preserve">. </w:t>
      </w:r>
      <w:r w:rsidRPr="47841AB7" w:rsidR="00EB391D">
        <w:rPr>
          <w:b w:val="1"/>
          <w:bCs w:val="1"/>
          <w:sz w:val="20"/>
          <w:szCs w:val="20"/>
        </w:rPr>
        <w:t>212</w:t>
      </w:r>
    </w:p>
    <w:p w:rsidR="00EB391D" w:rsidP="00EB391D" w:rsidRDefault="00EB391D" w14:paraId="4D11C1A2" w14:textId="77777777">
      <w:pPr>
        <w:rPr>
          <w:rFonts w:ascii="Papyrus" w:hAnsi="Papyrus"/>
        </w:rPr>
      </w:pPr>
      <w:r>
        <w:rPr>
          <w:rFonts w:ascii="Papyrus" w:hAnsi="Papyrus"/>
        </w:rPr>
        <w:t>PER GROUP:</w:t>
      </w:r>
    </w:p>
    <w:p w:rsidR="00BB7E88" w:rsidP="47841AB7" w:rsidRDefault="00BB7E88" w14:paraId="3275A63B" w14:textId="4E57AF7A">
      <w:pPr>
        <w:pStyle w:val="Normal"/>
        <w:rPr>
          <w:sz w:val="24"/>
          <w:szCs w:val="24"/>
        </w:rPr>
      </w:pPr>
      <w:hyperlink w:anchor="imgrc=7fHXf4mdqkEYUM" r:id="R25a253e4a29248c8">
        <w:r w:rsidRPr="47841AB7" w:rsidR="47841AB7">
          <w:rPr>
            <w:rStyle w:val="Hyperlink"/>
            <w:sz w:val="24"/>
            <w:szCs w:val="24"/>
          </w:rPr>
          <w:t>https://www.google.com/search?q=Modelling+Phases+of+the+moon+wheel&amp;sxsrf=APq-WBuIgem8Z4PDxtC3Ur4HDEwt_54MoQ:1650898979263&amp;source=lnms&amp;tbm=isch&amp;sa=X&amp;ved=2ahUKEwiB9t_5va_3AhVyILcAHbOOCKYQ_AUoAXoECAEQAw&amp;biw=1992&amp;bih=1015&amp;dpr=0.8#imgrc=7fHXf4mdqkEYUM</w:t>
        </w:r>
      </w:hyperlink>
      <w:r w:rsidRPr="47841AB7" w:rsidR="47841AB7">
        <w:rPr>
          <w:sz w:val="24"/>
          <w:szCs w:val="24"/>
        </w:rPr>
        <w:t xml:space="preserve"> </w:t>
      </w:r>
    </w:p>
    <w:p w:rsidR="47841AB7" w:rsidP="47841AB7" w:rsidRDefault="47841AB7" w14:paraId="7FFCE0D2" w14:textId="6C7F3921">
      <w:pPr>
        <w:pStyle w:val="Normal"/>
        <w:rPr>
          <w:sz w:val="24"/>
          <w:szCs w:val="24"/>
        </w:rPr>
      </w:pPr>
    </w:p>
    <w:p w:rsidR="47841AB7" w:rsidP="47841AB7" w:rsidRDefault="47841AB7" w14:paraId="44922FD8" w14:textId="0EDBDA29">
      <w:pPr>
        <w:pStyle w:val="Normal"/>
        <w:rPr>
          <w:sz w:val="24"/>
          <w:szCs w:val="24"/>
        </w:rPr>
      </w:pPr>
      <w:r w:rsidRPr="47841AB7" w:rsidR="47841AB7">
        <w:rPr>
          <w:sz w:val="24"/>
          <w:szCs w:val="24"/>
        </w:rPr>
        <w:t xml:space="preserve">Teacher decision on class supplies </w:t>
      </w:r>
    </w:p>
    <w:p w:rsidR="47841AB7" w:rsidP="47841AB7" w:rsidRDefault="47841AB7" w14:paraId="20277B24" w14:textId="41DE3058">
      <w:pPr>
        <w:pStyle w:val="Normal"/>
        <w:rPr>
          <w:sz w:val="24"/>
          <w:szCs w:val="24"/>
        </w:rPr>
      </w:pPr>
      <w:r w:rsidRPr="47841AB7" w:rsidR="47841AB7">
        <w:rPr>
          <w:sz w:val="24"/>
          <w:szCs w:val="24"/>
        </w:rPr>
        <w:t xml:space="preserve">See Hayden for Demo item. </w:t>
      </w:r>
    </w:p>
    <w:p w:rsidR="00BB7E88" w:rsidP="47841AB7" w:rsidRDefault="00BB7E88" w14:paraId="6676E5A0" w14:textId="77777777" w14:noSpellErr="1">
      <w:pPr>
        <w:jc w:val="both"/>
        <w:rPr>
          <w:rFonts w:ascii="Arial" w:hAnsi="Arial" w:cs="Arial"/>
          <w:b w:val="1"/>
          <w:bCs w:val="1"/>
          <w:i w:val="1"/>
          <w:iCs w:val="1"/>
          <w:sz w:val="20"/>
          <w:szCs w:val="20"/>
        </w:rPr>
      </w:pPr>
    </w:p>
    <w:p w:rsidR="47841AB7" w:rsidP="47841AB7" w:rsidRDefault="47841AB7" w14:paraId="299DA353" w14:textId="2C537471">
      <w:pPr>
        <w:pStyle w:val="Normal"/>
        <w:jc w:val="both"/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47841AB7" w:rsidP="47841AB7" w:rsidRDefault="47841AB7" w14:paraId="115ECC13" w14:textId="2094AD1F">
      <w:pPr>
        <w:pStyle w:val="Normal"/>
        <w:jc w:val="both"/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47841AB7" w:rsidP="47841AB7" w:rsidRDefault="47841AB7" w14:paraId="6E72D047" w14:textId="1418BEBF">
      <w:pPr>
        <w:pStyle w:val="Normal"/>
        <w:jc w:val="both"/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</w:p>
    <w:p w:rsidR="00551D62" w:rsidRDefault="00551D62" w14:paraId="393F637B" w14:textId="77777777">
      <w:pPr>
        <w:rPr>
          <w:rFonts w:ascii="Papyrus" w:hAnsi="Papyrus"/>
        </w:rPr>
      </w:pPr>
    </w:p>
    <w:p w:rsidR="00551D62" w:rsidRDefault="00551D62" w14:paraId="4FD842BE" w14:textId="77777777">
      <w:pPr>
        <w:rPr>
          <w:rFonts w:ascii="Papyrus" w:hAnsi="Papyrus"/>
          <w:b/>
        </w:rPr>
      </w:pPr>
      <w:r>
        <w:rPr>
          <w:rFonts w:ascii="Papyrus" w:hAnsi="Papyrus"/>
          <w:b/>
        </w:rPr>
        <w:br w:type="page"/>
      </w:r>
    </w:p>
    <w:p w:rsidR="00551D62" w:rsidP="00551D62" w:rsidRDefault="00551D62" w14:paraId="368563CB" w14:textId="77777777">
      <w:pPr>
        <w:rPr>
          <w:rFonts w:ascii="Papyrus" w:hAnsi="Papyrus"/>
        </w:rPr>
      </w:pPr>
    </w:p>
    <w:p w:rsidR="00551D62" w:rsidP="00551D62" w:rsidRDefault="00551D62" w14:paraId="36522462" w14:textId="77777777">
      <w:pPr>
        <w:rPr>
          <w:rFonts w:ascii="Papyrus" w:hAnsi="Papyrus"/>
        </w:rPr>
      </w:pPr>
    </w:p>
    <w:p w:rsidRPr="00551D62" w:rsidR="00551D62" w:rsidP="00551D62" w:rsidRDefault="00551D62" w14:paraId="084AA1F1" w14:textId="77777777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Week3</w:t>
      </w:r>
    </w:p>
    <w:p w:rsidR="00551D62" w:rsidP="00551D62" w:rsidRDefault="00551D62" w14:paraId="323341F7" w14:textId="77777777" w14:noSpellErr="1">
      <w:pPr>
        <w:rPr>
          <w:rFonts w:ascii="Papyrus" w:hAnsi="Papyrus"/>
        </w:rPr>
      </w:pPr>
    </w:p>
    <w:p w:rsidR="47841AB7" w:rsidP="47841AB7" w:rsidRDefault="47841AB7" w14:paraId="0A3FFF36" w14:textId="09972037">
      <w:pPr>
        <w:pStyle w:val="Normal"/>
        <w:rPr>
          <w:rFonts w:ascii="Papyrus" w:hAnsi="Papyrus"/>
          <w:b w:val="1"/>
          <w:bCs w:val="1"/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Investigation: Do angles make a Difference </w:t>
      </w:r>
      <w:r w:rsidRPr="47841AB7" w:rsidR="00986A2A">
        <w:rPr>
          <w:rFonts w:ascii="Arial" w:hAnsi="Arial" w:cs="Arial"/>
          <w:b w:val="1"/>
          <w:bCs w:val="1"/>
          <w:sz w:val="20"/>
          <w:szCs w:val="20"/>
        </w:rPr>
        <w:t>Pearson 7 p. 353</w:t>
      </w:r>
    </w:p>
    <w:p w:rsidR="47841AB7" w:rsidP="47841AB7" w:rsidRDefault="47841AB7" w14:paraId="2845BB39" w14:textId="239CFE12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Lamp </w:t>
      </w:r>
    </w:p>
    <w:p w:rsidR="47841AB7" w:rsidP="47841AB7" w:rsidRDefault="47841AB7" w14:paraId="2BC0EB36" w14:textId="55D7942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2 Thermometers </w:t>
      </w:r>
    </w:p>
    <w:p w:rsidR="47841AB7" w:rsidP="47841AB7" w:rsidRDefault="47841AB7" w14:paraId="0220172C" w14:textId="4770D93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2 Blocks of Wood </w:t>
      </w:r>
    </w:p>
    <w:p w:rsidR="47841AB7" w:rsidP="47841AB7" w:rsidRDefault="47841AB7" w14:paraId="3E2EE5AD" w14:textId="133352F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Black Plastic </w:t>
      </w:r>
    </w:p>
    <w:p w:rsidR="47841AB7" w:rsidP="47841AB7" w:rsidRDefault="47841AB7" w14:paraId="440705ED" w14:textId="08B836C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Sticky-Tape </w:t>
      </w:r>
    </w:p>
    <w:p w:rsidR="47841AB7" w:rsidP="47841AB7" w:rsidRDefault="47841AB7" w14:paraId="06EC23CC" w14:textId="3D76981A">
      <w:pPr>
        <w:rPr>
          <w:rFonts w:ascii="Papyrus" w:hAnsi="Papyrus"/>
        </w:rPr>
      </w:pPr>
    </w:p>
    <w:p w:rsidR="47841AB7" w:rsidP="47841AB7" w:rsidRDefault="47841AB7" w14:paraId="2A1D5B4B" w14:textId="2417D1A2">
      <w:pPr>
        <w:pStyle w:val="Normal"/>
        <w:rPr>
          <w:rFonts w:ascii="Papyrus" w:hAnsi="Papyrus"/>
          <w:sz w:val="24"/>
          <w:szCs w:val="24"/>
        </w:rPr>
      </w:pPr>
    </w:p>
    <w:p w:rsidR="47841AB7" w:rsidP="47841AB7" w:rsidRDefault="47841AB7" w14:paraId="31D80982" w14:textId="0720CEFD">
      <w:pPr>
        <w:rPr>
          <w:rFonts w:ascii="Papyrus" w:hAnsi="Papyrus"/>
        </w:rPr>
      </w:pPr>
      <w:r w:rsidRPr="47841AB7" w:rsidR="47841AB7">
        <w:rPr>
          <w:rFonts w:ascii="Papyrus" w:hAnsi="Papyrus"/>
        </w:rPr>
        <w:t xml:space="preserve">Week 4 </w:t>
      </w:r>
    </w:p>
    <w:p w:rsidR="47841AB7" w:rsidP="47841AB7" w:rsidRDefault="47841AB7" w14:paraId="5C185A66" w14:textId="4F2410E3">
      <w:pPr>
        <w:pStyle w:val="Normal"/>
        <w:rPr>
          <w:rFonts w:ascii="Papyrus" w:hAnsi="Papyrus"/>
          <w:sz w:val="24"/>
          <w:szCs w:val="24"/>
        </w:rPr>
      </w:pPr>
    </w:p>
    <w:p w:rsidRPr="00A77F54" w:rsidR="005967F8" w:rsidP="005967F8" w:rsidRDefault="005967F8" w14:paraId="0A6234CE" w14:textId="15A841E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Papyrus" w:hAnsi="Papyrus"/>
        </w:rPr>
        <w:t xml:space="preserve">Lab </w:t>
      </w:r>
      <w:proofErr w:type="gramStart"/>
      <w:r>
        <w:rPr>
          <w:rFonts w:ascii="Papyrus" w:hAnsi="Papyrus"/>
        </w:rPr>
        <w:t xml:space="preserve">1  </w:t>
      </w:r>
      <w:r w:rsidRPr="00A77F54">
        <w:rPr>
          <w:rFonts w:ascii="Arial" w:hAnsi="Arial" w:cs="Arial"/>
          <w:b/>
          <w:bCs/>
          <w:sz w:val="20"/>
          <w:szCs w:val="20"/>
        </w:rPr>
        <w:t>How</w:t>
      </w:r>
      <w:proofErr w:type="gramEnd"/>
      <w:r w:rsidRPr="00A77F54">
        <w:rPr>
          <w:rFonts w:ascii="Arial" w:hAnsi="Arial" w:cs="Arial"/>
          <w:b/>
          <w:bCs/>
          <w:sz w:val="20"/>
          <w:szCs w:val="20"/>
        </w:rPr>
        <w:t xml:space="preserve"> do the phases of the Moon Affect the Tides?</w:t>
      </w:r>
    </w:p>
    <w:p w:rsidR="005967F8" w:rsidP="005967F8" w:rsidRDefault="001326E7" w14:paraId="749087B1" w14:textId="77777777">
      <w:pPr>
        <w:rPr>
          <w:rStyle w:val="Hyperlink"/>
          <w:rFonts w:ascii="Times" w:hAnsi="Times" w:cs="Arial"/>
          <w:sz w:val="20"/>
          <w:szCs w:val="20"/>
        </w:rPr>
      </w:pPr>
      <w:hyperlink w:history="1" r:id="rId7">
        <w:r w:rsidRPr="00F82029" w:rsidR="005967F8">
          <w:rPr>
            <w:rStyle w:val="Hyperlink"/>
            <w:rFonts w:ascii="Times" w:hAnsi="Times" w:cs="Arial"/>
            <w:sz w:val="20"/>
            <w:szCs w:val="20"/>
          </w:rPr>
          <w:t>https://www.education.com/science-fair/article/astronomy_moon-phase/</w:t>
        </w:r>
      </w:hyperlink>
      <w:r w:rsidR="005967F8">
        <w:rPr>
          <w:rStyle w:val="Hyperlink"/>
          <w:rFonts w:ascii="Times" w:hAnsi="Times" w:cs="Arial"/>
          <w:sz w:val="20"/>
          <w:szCs w:val="20"/>
        </w:rPr>
        <w:t xml:space="preserve"> </w:t>
      </w:r>
    </w:p>
    <w:p w:rsidR="005967F8" w:rsidP="005967F8" w:rsidRDefault="005967F8" w14:paraId="67B28EBB" w14:textId="77777777">
      <w:pPr>
        <w:rPr>
          <w:rFonts w:ascii="Times" w:hAnsi="Times" w:cs="Arial"/>
          <w:sz w:val="20"/>
          <w:szCs w:val="20"/>
        </w:rPr>
      </w:pPr>
    </w:p>
    <w:p w:rsidR="005967F8" w:rsidP="005967F8" w:rsidRDefault="005967F8" w14:paraId="481A7878" w14:textId="77777777">
      <w:pPr>
        <w:jc w:val="both"/>
        <w:rPr>
          <w:rFonts w:ascii="Papyrus" w:hAnsi="Papyrus"/>
        </w:rPr>
      </w:pPr>
      <w:r>
        <w:rPr>
          <w:rFonts w:ascii="Papyrus" w:hAnsi="Papyrus"/>
        </w:rPr>
        <w:t>PER GROUP:</w:t>
      </w:r>
    </w:p>
    <w:p w:rsidR="005967F8" w:rsidP="005967F8" w:rsidRDefault="005967F8" w14:paraId="3A8C79F2" w14:textId="77777777">
      <w:pPr>
        <w:rPr>
          <w:rFonts w:ascii="Papyrus" w:hAnsi="Papyrus"/>
        </w:rPr>
      </w:pPr>
    </w:p>
    <w:p w:rsidR="005967F8" w:rsidP="005967F8" w:rsidRDefault="005967F8" w14:paraId="3A2F1766" w14:textId="77777777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 xml:space="preserve">Scissors </w:t>
      </w:r>
    </w:p>
    <w:p w:rsidR="005967F8" w:rsidP="005967F8" w:rsidRDefault="005967F8" w14:paraId="3BA17FC4" w14:textId="77777777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Coloured paper</w:t>
      </w:r>
    </w:p>
    <w:p w:rsidR="005967F8" w:rsidP="005967F8" w:rsidRDefault="005967F8" w14:paraId="3DAF68A1" w14:textId="77777777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Glue</w:t>
      </w:r>
    </w:p>
    <w:p w:rsidR="005967F8" w:rsidP="005967F8" w:rsidRDefault="005967F8" w14:paraId="0D4DCDF2" w14:textId="77777777">
      <w:pPr>
        <w:pStyle w:val="ListParagraph"/>
        <w:numPr>
          <w:ilvl w:val="0"/>
          <w:numId w:val="4"/>
        </w:numPr>
        <w:rPr>
          <w:rFonts w:ascii="Papyrus" w:hAnsi="Papyrus"/>
        </w:rPr>
      </w:pPr>
      <w:r>
        <w:rPr>
          <w:rFonts w:ascii="Papyrus" w:hAnsi="Papyrus"/>
        </w:rPr>
        <w:t>Marker</w:t>
      </w:r>
    </w:p>
    <w:p w:rsidR="47841AB7" w:rsidP="47841AB7" w:rsidRDefault="47841AB7" w14:noSpellErr="1" w14:paraId="17328E07" w14:textId="0CF42100">
      <w:pPr>
        <w:pStyle w:val="Normal"/>
        <w:rPr>
          <w:rFonts w:ascii="Papyrus" w:hAnsi="Papyrus"/>
          <w:sz w:val="24"/>
          <w:szCs w:val="24"/>
        </w:rPr>
      </w:pPr>
    </w:p>
    <w:p w:rsidR="47841AB7" w:rsidP="47841AB7" w:rsidRDefault="47841AB7" w14:paraId="40258B1E" w14:textId="384DC768">
      <w:pPr>
        <w:pStyle w:val="Normal"/>
        <w:rPr>
          <w:rFonts w:ascii="Papyrus" w:hAnsi="Papyrus"/>
          <w:sz w:val="24"/>
          <w:szCs w:val="24"/>
        </w:rPr>
      </w:pPr>
    </w:p>
    <w:p w:rsidR="00BB7E88" w:rsidP="47841AB7" w:rsidRDefault="00BB7E88" w14:paraId="6766519D" w14:textId="550F9540">
      <w:pPr>
        <w:pStyle w:val="Normal"/>
        <w:rPr>
          <w:rFonts w:ascii="Papyrus" w:hAnsi="Papyrus"/>
          <w:sz w:val="24"/>
          <w:szCs w:val="24"/>
        </w:rPr>
      </w:pPr>
      <w:r w:rsidRPr="47841AB7" w:rsidR="47841AB7">
        <w:rPr>
          <w:rFonts w:ascii="Papyrus" w:hAnsi="Papyrus"/>
          <w:sz w:val="24"/>
          <w:szCs w:val="24"/>
        </w:rPr>
        <w:t xml:space="preserve">Lab 2 </w:t>
      </w:r>
    </w:p>
    <w:p w:rsidR="00A77E8B" w:rsidP="47841AB7" w:rsidRDefault="00A77E8B" w14:paraId="65AEFF6A" w14:textId="77F0D977">
      <w:pPr>
        <w:jc w:val="both"/>
      </w:pPr>
      <w:r w:rsidRPr="47841AB7" w:rsidR="47841AB7">
        <w:rPr>
          <w:rFonts w:ascii="Avenir Book" w:hAnsi="Avenir Book" w:eastAsia="Avenir Book" w:cs="Avenir Book"/>
          <w:noProof w:val="0"/>
          <w:sz w:val="20"/>
          <w:szCs w:val="20"/>
          <w:lang w:val="en-AU"/>
        </w:rPr>
        <w:t>Solar and Lunar eclipses STEM activity.</w:t>
      </w:r>
    </w:p>
    <w:p w:rsidR="00A77E8B" w:rsidP="47841AB7" w:rsidRDefault="00A77E8B" w14:paraId="5B1D42CA" w14:textId="0F395B97">
      <w:pPr>
        <w:jc w:val="both"/>
      </w:pPr>
      <w:hyperlink r:id="Rb6b8ae13758a4cc4">
        <w:r w:rsidRPr="47841AB7" w:rsidR="47841AB7">
          <w:rPr>
            <w:rStyle w:val="Hyperlink"/>
            <w:rFonts w:ascii="Avenir Book" w:hAnsi="Avenir Book" w:eastAsia="Avenir Book" w:cs="Avenir Book"/>
            <w:strike w:val="0"/>
            <w:dstrike w:val="0"/>
            <w:noProof w:val="0"/>
            <w:sz w:val="20"/>
            <w:szCs w:val="20"/>
            <w:lang w:val="en-AU"/>
          </w:rPr>
          <w:t>https://www.skyatnightmagazine.com/advice/diy/how-to-make-an-eclipse-model/</w:t>
        </w:r>
      </w:hyperlink>
    </w:p>
    <w:p w:rsidR="00A77E8B" w:rsidP="47841AB7" w:rsidRDefault="00A77E8B" w14:paraId="6F158CA9" w14:textId="0A4F4C0C">
      <w:pPr>
        <w:pStyle w:val="Normal"/>
        <w:rPr>
          <w:rFonts w:ascii="Papyrus" w:hAnsi="Papyrus"/>
          <w:sz w:val="24"/>
          <w:szCs w:val="24"/>
        </w:rPr>
      </w:pPr>
    </w:p>
    <w:p w:rsidRPr="007152F6" w:rsidR="00806CFD" w:rsidP="00806CFD" w:rsidRDefault="00806CFD" w14:paraId="6F80FC0F" w14:textId="77777777">
      <w:pPr>
        <w:pStyle w:val="ListParagraph"/>
        <w:rPr>
          <w:rFonts w:ascii="Papyrus" w:hAnsi="Papyrus"/>
        </w:rPr>
      </w:pPr>
    </w:p>
    <w:p w:rsidR="00551D62" w:rsidRDefault="00551D62" w14:paraId="4252B759" w14:textId="77777777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:rsidR="00551D62" w:rsidP="47841AB7" w:rsidRDefault="00551D62" w14:paraId="09A3532E" w14:noSpellErr="1" w14:textId="5896C9FE">
      <w:pPr>
        <w:pStyle w:val="Normal"/>
        <w:rPr>
          <w:rFonts w:ascii="Papyrus" w:hAnsi="Papyrus"/>
          <w:sz w:val="24"/>
          <w:szCs w:val="24"/>
        </w:rPr>
      </w:pPr>
    </w:p>
    <w:p w:rsidR="00654459" w:rsidP="47841AB7" w:rsidRDefault="00654459" w14:paraId="35EE4154" w14:noSpellErr="1" w14:textId="04DEFF7F">
      <w:pPr>
        <w:pStyle w:val="Normal"/>
        <w:rPr>
          <w:rFonts w:ascii="Papyrus" w:hAnsi="Papyrus"/>
          <w:sz w:val="24"/>
          <w:szCs w:val="24"/>
        </w:rPr>
      </w:pPr>
    </w:p>
    <w:p w:rsidR="00551D62" w:rsidP="00551D62" w:rsidRDefault="00551D62" w14:paraId="0267A89D" w14:textId="77777777">
      <w:pPr>
        <w:rPr>
          <w:rFonts w:ascii="Papyrus" w:hAnsi="Papyrus"/>
        </w:rPr>
      </w:pPr>
    </w:p>
    <w:p w:rsidR="00551D62" w:rsidRDefault="00551D62" w14:paraId="5DBC4BCD" w14:textId="77777777">
      <w:pPr>
        <w:rPr>
          <w:rFonts w:ascii="Papyrus" w:hAnsi="Papyrus"/>
        </w:rPr>
      </w:pPr>
    </w:p>
    <w:p w:rsidR="00551D62" w:rsidRDefault="00551D62" w14:paraId="1BB4DD3B" w14:textId="19C5ABE2">
      <w:pPr>
        <w:rPr>
          <w:rFonts w:ascii="Papyrus" w:hAnsi="Papyrus"/>
        </w:rPr>
      </w:pPr>
    </w:p>
    <w:p w:rsidR="00654459" w:rsidRDefault="00654459" w14:paraId="4F5FCC3A" w14:textId="292A9FB8">
      <w:pPr>
        <w:rPr>
          <w:rFonts w:ascii="Papyrus" w:hAnsi="Papyrus"/>
        </w:rPr>
      </w:pPr>
    </w:p>
    <w:p w:rsidR="00654459" w:rsidRDefault="00654459" w14:paraId="633E16BB" w14:textId="5FFAE94F">
      <w:pPr>
        <w:rPr>
          <w:rFonts w:ascii="Papyrus" w:hAnsi="Papyrus"/>
        </w:rPr>
      </w:pPr>
    </w:p>
    <w:p w:rsidR="00654459" w:rsidRDefault="00654459" w14:paraId="37D572B0" w14:textId="129D8E80">
      <w:pPr>
        <w:rPr>
          <w:rFonts w:ascii="Papyrus" w:hAnsi="Papyrus"/>
        </w:rPr>
      </w:pPr>
    </w:p>
    <w:p w:rsidR="00654459" w:rsidRDefault="00654459" w14:paraId="41707FB2" w14:textId="13DF962D">
      <w:pPr>
        <w:rPr>
          <w:rFonts w:ascii="Papyrus" w:hAnsi="Papyrus"/>
        </w:rPr>
      </w:pPr>
    </w:p>
    <w:p w:rsidR="00654459" w:rsidRDefault="00654459" w14:paraId="0390ECE8" w14:textId="69DD285E">
      <w:pPr>
        <w:rPr>
          <w:rFonts w:ascii="Papyrus" w:hAnsi="Papyrus"/>
        </w:rPr>
      </w:pPr>
    </w:p>
    <w:p w:rsidR="00654459" w:rsidRDefault="00654459" w14:paraId="64627ECE" w14:textId="31A78AD1">
      <w:pPr>
        <w:rPr>
          <w:rFonts w:ascii="Papyrus" w:hAnsi="Papyrus"/>
        </w:rPr>
      </w:pPr>
    </w:p>
    <w:p w:rsidR="00654459" w:rsidRDefault="00654459" w14:paraId="03852F93" w14:textId="277EBDFF">
      <w:pPr>
        <w:rPr>
          <w:rFonts w:ascii="Papyrus" w:hAnsi="Papyrus"/>
        </w:rPr>
      </w:pPr>
    </w:p>
    <w:p w:rsidR="00654459" w:rsidRDefault="00654459" w14:paraId="444B9DD4" w14:textId="23F29EB7">
      <w:pPr>
        <w:rPr>
          <w:rFonts w:ascii="Papyrus" w:hAnsi="Papyrus"/>
        </w:rPr>
      </w:pPr>
    </w:p>
    <w:p w:rsidR="00654459" w:rsidRDefault="00654459" w14:paraId="2DBF9E02" w14:textId="2B1D902A">
      <w:pPr>
        <w:rPr>
          <w:rFonts w:ascii="Papyrus" w:hAnsi="Papyrus"/>
        </w:rPr>
      </w:pPr>
    </w:p>
    <w:p w:rsidR="00654459" w:rsidRDefault="00654459" w14:paraId="28306224" w14:textId="6331D279">
      <w:pPr>
        <w:rPr>
          <w:rFonts w:ascii="Papyrus" w:hAnsi="Papyrus"/>
        </w:rPr>
      </w:pPr>
    </w:p>
    <w:p w:rsidR="00654459" w:rsidRDefault="00654459" w14:paraId="09644C2B" w14:textId="67CAC9C9">
      <w:pPr>
        <w:rPr>
          <w:rFonts w:ascii="Papyrus" w:hAnsi="Papyrus"/>
        </w:rPr>
      </w:pPr>
    </w:p>
    <w:p w:rsidR="00654459" w:rsidRDefault="00654459" w14:paraId="69AC1EC0" w14:textId="2CE6CF79">
      <w:pPr>
        <w:rPr>
          <w:rFonts w:ascii="Papyrus" w:hAnsi="Papyrus"/>
        </w:rPr>
      </w:pPr>
    </w:p>
    <w:p w:rsidR="00654459" w:rsidRDefault="00654459" w14:paraId="2DB21AF1" w14:textId="24C05C0E">
      <w:pPr>
        <w:rPr>
          <w:rFonts w:ascii="Papyrus" w:hAnsi="Papyrus"/>
        </w:rPr>
      </w:pPr>
    </w:p>
    <w:p w:rsidR="00654459" w:rsidRDefault="00654459" w14:paraId="02984A06" w14:textId="275C7FDA">
      <w:pPr>
        <w:rPr>
          <w:rFonts w:ascii="Papyrus" w:hAnsi="Papyrus"/>
        </w:rPr>
      </w:pPr>
    </w:p>
    <w:p w:rsidR="00654459" w:rsidRDefault="00654459" w14:paraId="22A1A677" w14:textId="2E7BECA9">
      <w:pPr>
        <w:rPr>
          <w:rFonts w:ascii="Papyrus" w:hAnsi="Papyrus"/>
        </w:rPr>
      </w:pPr>
    </w:p>
    <w:p w:rsidR="00654459" w:rsidRDefault="00654459" w14:paraId="6332E988" w14:textId="3335F3F4">
      <w:pPr>
        <w:rPr>
          <w:rFonts w:ascii="Papyrus" w:hAnsi="Papyrus"/>
        </w:rPr>
      </w:pPr>
    </w:p>
    <w:p w:rsidR="00654459" w:rsidRDefault="00654459" w14:paraId="37DCA08C" w14:textId="2607EA96">
      <w:pPr>
        <w:rPr>
          <w:rFonts w:ascii="Papyrus" w:hAnsi="Papyrus"/>
        </w:rPr>
      </w:pPr>
    </w:p>
    <w:p w:rsidR="00654459" w:rsidRDefault="00654459" w14:paraId="3F72C2FE" w14:textId="30AF4FBC">
      <w:pPr>
        <w:rPr>
          <w:rFonts w:ascii="Papyrus" w:hAnsi="Papyrus"/>
        </w:rPr>
      </w:pPr>
    </w:p>
    <w:p w:rsidR="00654459" w:rsidRDefault="00654459" w14:paraId="5092A162" w14:textId="77777777">
      <w:pPr>
        <w:rPr>
          <w:rFonts w:ascii="Papyrus" w:hAnsi="Papyrus"/>
        </w:rPr>
      </w:pPr>
    </w:p>
    <w:p w:rsidRPr="00551D62" w:rsidR="00654459" w:rsidP="47841AB7" w:rsidRDefault="00654459" w14:paraId="4033664C" w14:noSpellErr="1" w14:textId="32B38F11">
      <w:pPr>
        <w:pStyle w:val="Normal"/>
        <w:rPr>
          <w:rFonts w:ascii="Papyrus" w:hAnsi="Papyrus"/>
          <w:sz w:val="24"/>
          <w:szCs w:val="24"/>
        </w:rPr>
      </w:pPr>
    </w:p>
    <w:sectPr w:rsidRPr="00551D62" w:rsidR="00654459" w:rsidSect="00E141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954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326E7" w:rsidP="00E1412E" w:rsidRDefault="001326E7" w14:paraId="253758A0" w14:textId="77777777">
      <w:r>
        <w:separator/>
      </w:r>
    </w:p>
  </w:endnote>
  <w:endnote w:type="continuationSeparator" w:id="0">
    <w:p w:rsidR="001326E7" w:rsidP="00E1412E" w:rsidRDefault="001326E7" w14:paraId="286536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Papyrus">
    <w:altName w:val="Papyrus"/>
    <w:panose1 w:val="020B0602040200020303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0021" w:rsidRDefault="00670021" w14:paraId="79FB601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0021" w:rsidRDefault="00670021" w14:paraId="370D41E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0021" w:rsidRDefault="00670021" w14:paraId="0A5499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326E7" w:rsidP="00E1412E" w:rsidRDefault="001326E7" w14:paraId="2DB8E3A7" w14:textId="77777777">
      <w:r>
        <w:separator/>
      </w:r>
    </w:p>
  </w:footnote>
  <w:footnote w:type="continuationSeparator" w:id="0">
    <w:p w:rsidR="001326E7" w:rsidP="00E1412E" w:rsidRDefault="001326E7" w14:paraId="596B2D5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0021" w:rsidRDefault="00670021" w14:paraId="554B1BE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551D62" w:rsidR="004B2998" w:rsidP="00E1412E" w:rsidRDefault="004B2998" w14:paraId="590B9C43" w14:textId="77777777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  <w:noProof/>
      </w:rPr>
      <w:drawing>
        <wp:anchor distT="0" distB="0" distL="114300" distR="114300" simplePos="0" relativeHeight="251658240" behindDoc="1" locked="0" layoutInCell="1" allowOverlap="1" wp14:anchorId="640A81AE" wp14:editId="021DD0B9">
          <wp:simplePos x="0" y="0"/>
          <wp:positionH relativeFrom="margin">
            <wp:posOffset>-581025</wp:posOffset>
          </wp:positionH>
          <wp:positionV relativeFrom="margin">
            <wp:posOffset>-1076325</wp:posOffset>
          </wp:positionV>
          <wp:extent cx="871855" cy="1078865"/>
          <wp:effectExtent l="0" t="0" r="4445" b="6985"/>
          <wp:wrapTight wrapText="bothSides">
            <wp:wrapPolygon edited="0">
              <wp:start x="0" y="0"/>
              <wp:lineTo x="0" y="21358"/>
              <wp:lineTo x="21238" y="21358"/>
              <wp:lineTo x="2123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855" cy="1078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51D62">
      <w:rPr>
        <w:rFonts w:ascii="Papyrus" w:hAnsi="Papyrus"/>
        <w:b/>
      </w:rPr>
      <w:t>Safety Bay Senior High School</w:t>
    </w:r>
  </w:p>
  <w:p w:rsidRPr="00551D62" w:rsidR="004B2998" w:rsidP="00E1412E" w:rsidRDefault="004B2998" w14:paraId="2D769294" w14:textId="77777777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</w:rPr>
      <w:t>Science Learning Area</w:t>
    </w:r>
  </w:p>
  <w:p w:rsidR="004B2998" w:rsidP="00E1412E" w:rsidRDefault="00ED77A2" w14:paraId="38E2023F" w14:textId="058DCFCC">
    <w:pPr>
      <w:pStyle w:val="Header"/>
      <w:jc w:val="center"/>
      <w:rPr>
        <w:rFonts w:ascii="Papyrus" w:hAnsi="Papyrus"/>
      </w:rPr>
    </w:pPr>
    <w:r>
      <w:rPr>
        <w:rFonts w:ascii="Papyrus" w:hAnsi="Papyrus"/>
      </w:rPr>
      <w:t>202</w:t>
    </w:r>
    <w:r w:rsidR="00510205">
      <w:rPr>
        <w:rFonts w:ascii="Papyrus" w:hAnsi="Papyrus"/>
      </w:rPr>
      <w:t>1</w:t>
    </w:r>
  </w:p>
  <w:p w:rsidR="004B2998" w:rsidP="004B2998" w:rsidRDefault="004B2998" w14:paraId="517CF37E" w14:textId="77777777">
    <w:pPr>
      <w:jc w:val="center"/>
      <w:rPr>
        <w:rFonts w:ascii="Papyrus" w:hAnsi="Papyrus"/>
      </w:rPr>
    </w:pPr>
    <w:r w:rsidRPr="004B2998">
      <w:rPr>
        <w:rFonts w:ascii="Papyrus" w:hAnsi="Papyrus"/>
      </w:rPr>
      <w:t>Lab Requirements</w:t>
    </w:r>
  </w:p>
  <w:p w:rsidRPr="004B2998" w:rsidR="004B2998" w:rsidP="004B2998" w:rsidRDefault="004B2998" w14:paraId="419602FD" w14:textId="367B95DA">
    <w:pPr>
      <w:jc w:val="center"/>
      <w:rPr>
        <w:rFonts w:ascii="Papyrus" w:hAnsi="Papyrus"/>
      </w:rPr>
    </w:pPr>
    <w:r>
      <w:rPr>
        <w:rFonts w:ascii="Papyrus" w:hAnsi="Papyrus"/>
      </w:rPr>
      <w:t>Module</w:t>
    </w:r>
    <w:r w:rsidR="00995181">
      <w:rPr>
        <w:rFonts w:ascii="Papyrus" w:hAnsi="Papyrus"/>
      </w:rPr>
      <w:t xml:space="preserve">: </w:t>
    </w:r>
    <w:r w:rsidR="00670021">
      <w:rPr>
        <w:rFonts w:ascii="Papyrus" w:hAnsi="Papyrus"/>
      </w:rPr>
      <w:t xml:space="preserve">Gravity, Moons &amp; </w:t>
    </w:r>
    <w:r w:rsidR="00670021">
      <w:rPr>
        <w:rFonts w:ascii="Papyrus" w:hAnsi="Papyrus"/>
      </w:rPr>
      <w:t>Tides</w:t>
    </w:r>
    <w:r w:rsidR="00BB7E88">
      <w:rPr>
        <w:rFonts w:ascii="Papyrus" w:hAnsi="Papyrus"/>
      </w:rPr>
      <w:t xml:space="preserve">  Year: 7</w:t>
    </w:r>
    <w:r w:rsidR="000D544C">
      <w:rPr>
        <w:rFonts w:ascii="Papyrus" w:hAnsi="Papyrus"/>
      </w:rPr>
      <w:t xml:space="preserve"> </w:t>
    </w:r>
    <w:r w:rsidR="00BB7E88">
      <w:rPr>
        <w:rFonts w:ascii="Papyrus" w:hAnsi="Papyrus"/>
      </w:rPr>
      <w:t xml:space="preserve">   Term: </w:t>
    </w:r>
    <w:r w:rsidR="00510205">
      <w:rPr>
        <w:rFonts w:ascii="Papyrus" w:hAnsi="Papyrus"/>
      </w:rPr>
      <w:t>2</w:t>
    </w:r>
    <w:r w:rsidR="00551D62">
      <w:rPr>
        <w:rFonts w:ascii="Papyrus" w:hAnsi="Papyr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70021" w:rsidRDefault="00670021" w14:paraId="2441881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DF1E46"/>
    <w:multiLevelType w:val="hybridMultilevel"/>
    <w:tmpl w:val="3FF4C98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107A71"/>
    <w:multiLevelType w:val="hybridMultilevel"/>
    <w:tmpl w:val="4CD6376C"/>
    <w:lvl w:ilvl="0" w:tplc="015ECB00">
      <w:numFmt w:val="bullet"/>
      <w:lvlText w:val="-"/>
      <w:lvlJc w:val="left"/>
      <w:pPr>
        <w:ind w:left="720" w:hanging="360"/>
      </w:pPr>
      <w:rPr>
        <w:rFonts w:hint="default" w:ascii="Papyrus" w:hAnsi="Papyrus" w:eastAsia="Times New Roman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D05649"/>
    <w:multiLevelType w:val="hybridMultilevel"/>
    <w:tmpl w:val="4C8CF3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D86C7D"/>
    <w:multiLevelType w:val="hybridMultilevel"/>
    <w:tmpl w:val="A14685E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B63657"/>
    <w:multiLevelType w:val="hybridMultilevel"/>
    <w:tmpl w:val="306CE4C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BA426F7"/>
    <w:multiLevelType w:val="hybridMultilevel"/>
    <w:tmpl w:val="19D41A50"/>
    <w:lvl w:ilvl="0" w:tplc="0C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6" w15:restartNumberingAfterBreak="0">
    <w:nsid w:val="4C372871"/>
    <w:multiLevelType w:val="hybridMultilevel"/>
    <w:tmpl w:val="762C115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DA32867"/>
    <w:multiLevelType w:val="hybridMultilevel"/>
    <w:tmpl w:val="824E47F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16652B"/>
    <w:multiLevelType w:val="hybridMultilevel"/>
    <w:tmpl w:val="EA2C1AC6"/>
    <w:lvl w:ilvl="0" w:tplc="0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6D6D4299"/>
    <w:multiLevelType w:val="hybridMultilevel"/>
    <w:tmpl w:val="491C0D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71F2B45"/>
    <w:multiLevelType w:val="hybridMultilevel"/>
    <w:tmpl w:val="8504917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BA112AC"/>
    <w:multiLevelType w:val="hybridMultilevel"/>
    <w:tmpl w:val="21C609B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">
    <w:abstractNumId w:val="1"/>
  </w:num>
  <w:num w:numId="2">
    <w:abstractNumId w:val="8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0"/>
  </w:num>
  <w:num w:numId="8">
    <w:abstractNumId w:val="3"/>
  </w:num>
  <w:num w:numId="9">
    <w:abstractNumId w:val="6"/>
  </w:num>
  <w:num w:numId="10">
    <w:abstractNumId w:val="11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181"/>
    <w:rsid w:val="00004D11"/>
    <w:rsid w:val="00011DBB"/>
    <w:rsid w:val="00013BF0"/>
    <w:rsid w:val="0001715F"/>
    <w:rsid w:val="00025C11"/>
    <w:rsid w:val="000275F8"/>
    <w:rsid w:val="00037B2C"/>
    <w:rsid w:val="00047655"/>
    <w:rsid w:val="00047E95"/>
    <w:rsid w:val="00056554"/>
    <w:rsid w:val="0006371B"/>
    <w:rsid w:val="00071E52"/>
    <w:rsid w:val="0008057A"/>
    <w:rsid w:val="00083730"/>
    <w:rsid w:val="00085CB1"/>
    <w:rsid w:val="00090C21"/>
    <w:rsid w:val="00095A60"/>
    <w:rsid w:val="00097710"/>
    <w:rsid w:val="000A43B0"/>
    <w:rsid w:val="000A4EDC"/>
    <w:rsid w:val="000A73C6"/>
    <w:rsid w:val="000B1C96"/>
    <w:rsid w:val="000D52E7"/>
    <w:rsid w:val="000D544C"/>
    <w:rsid w:val="000D6B05"/>
    <w:rsid w:val="000E4B06"/>
    <w:rsid w:val="000E63C6"/>
    <w:rsid w:val="00104610"/>
    <w:rsid w:val="00121D99"/>
    <w:rsid w:val="00132406"/>
    <w:rsid w:val="001326E7"/>
    <w:rsid w:val="0013525C"/>
    <w:rsid w:val="001512A4"/>
    <w:rsid w:val="001545A5"/>
    <w:rsid w:val="001570A4"/>
    <w:rsid w:val="001612CA"/>
    <w:rsid w:val="00161962"/>
    <w:rsid w:val="00170A3E"/>
    <w:rsid w:val="00174600"/>
    <w:rsid w:val="00174738"/>
    <w:rsid w:val="00180066"/>
    <w:rsid w:val="00193DBB"/>
    <w:rsid w:val="001A2A08"/>
    <w:rsid w:val="001A3564"/>
    <w:rsid w:val="001B7635"/>
    <w:rsid w:val="001B7DAA"/>
    <w:rsid w:val="001C07BA"/>
    <w:rsid w:val="001C5012"/>
    <w:rsid w:val="001C7C5B"/>
    <w:rsid w:val="001D057B"/>
    <w:rsid w:val="001D6830"/>
    <w:rsid w:val="001D703C"/>
    <w:rsid w:val="001E6227"/>
    <w:rsid w:val="001F5DA7"/>
    <w:rsid w:val="00205B8B"/>
    <w:rsid w:val="00233AA9"/>
    <w:rsid w:val="00235CFB"/>
    <w:rsid w:val="00236DFB"/>
    <w:rsid w:val="00245025"/>
    <w:rsid w:val="00245A54"/>
    <w:rsid w:val="00257D5C"/>
    <w:rsid w:val="00260385"/>
    <w:rsid w:val="0026395F"/>
    <w:rsid w:val="002718B3"/>
    <w:rsid w:val="0029393F"/>
    <w:rsid w:val="002B3E61"/>
    <w:rsid w:val="002B48FD"/>
    <w:rsid w:val="002B4A8C"/>
    <w:rsid w:val="002B75BF"/>
    <w:rsid w:val="002C7673"/>
    <w:rsid w:val="002E10AF"/>
    <w:rsid w:val="002F2665"/>
    <w:rsid w:val="002F3CFB"/>
    <w:rsid w:val="002F4F27"/>
    <w:rsid w:val="0031134C"/>
    <w:rsid w:val="00315E3D"/>
    <w:rsid w:val="00323DBE"/>
    <w:rsid w:val="003349F2"/>
    <w:rsid w:val="003500A2"/>
    <w:rsid w:val="00350EE7"/>
    <w:rsid w:val="00353A56"/>
    <w:rsid w:val="00353C2B"/>
    <w:rsid w:val="0037445D"/>
    <w:rsid w:val="00380B6E"/>
    <w:rsid w:val="00390E1B"/>
    <w:rsid w:val="003A46E2"/>
    <w:rsid w:val="003A6816"/>
    <w:rsid w:val="003C473B"/>
    <w:rsid w:val="003C55EA"/>
    <w:rsid w:val="003C586B"/>
    <w:rsid w:val="003C6CCA"/>
    <w:rsid w:val="003D1AFC"/>
    <w:rsid w:val="003D3772"/>
    <w:rsid w:val="003D5734"/>
    <w:rsid w:val="003D7704"/>
    <w:rsid w:val="003E2232"/>
    <w:rsid w:val="003E5E39"/>
    <w:rsid w:val="003E62C8"/>
    <w:rsid w:val="003F6EC1"/>
    <w:rsid w:val="0040067D"/>
    <w:rsid w:val="004130FE"/>
    <w:rsid w:val="00413165"/>
    <w:rsid w:val="00413DDF"/>
    <w:rsid w:val="0041759F"/>
    <w:rsid w:val="004212AD"/>
    <w:rsid w:val="00422F16"/>
    <w:rsid w:val="0043233C"/>
    <w:rsid w:val="00434E05"/>
    <w:rsid w:val="00435AF4"/>
    <w:rsid w:val="00436099"/>
    <w:rsid w:val="004360FA"/>
    <w:rsid w:val="00440B53"/>
    <w:rsid w:val="00440F6B"/>
    <w:rsid w:val="00443224"/>
    <w:rsid w:val="00444093"/>
    <w:rsid w:val="0045086A"/>
    <w:rsid w:val="00466D05"/>
    <w:rsid w:val="0047114B"/>
    <w:rsid w:val="0048271D"/>
    <w:rsid w:val="004879E9"/>
    <w:rsid w:val="004A416D"/>
    <w:rsid w:val="004B2998"/>
    <w:rsid w:val="004B3FB0"/>
    <w:rsid w:val="004B5286"/>
    <w:rsid w:val="004D2AF0"/>
    <w:rsid w:val="004E0BD6"/>
    <w:rsid w:val="004E0E36"/>
    <w:rsid w:val="004F31B5"/>
    <w:rsid w:val="004F43A0"/>
    <w:rsid w:val="00501ACD"/>
    <w:rsid w:val="005053DE"/>
    <w:rsid w:val="00505975"/>
    <w:rsid w:val="00510205"/>
    <w:rsid w:val="005148AE"/>
    <w:rsid w:val="005161CF"/>
    <w:rsid w:val="0052442E"/>
    <w:rsid w:val="005259D9"/>
    <w:rsid w:val="00530805"/>
    <w:rsid w:val="0054280E"/>
    <w:rsid w:val="0054732C"/>
    <w:rsid w:val="00551D62"/>
    <w:rsid w:val="00556D6D"/>
    <w:rsid w:val="00561E1A"/>
    <w:rsid w:val="00565532"/>
    <w:rsid w:val="00567129"/>
    <w:rsid w:val="005739FE"/>
    <w:rsid w:val="00581B71"/>
    <w:rsid w:val="00590A00"/>
    <w:rsid w:val="00593984"/>
    <w:rsid w:val="005954EA"/>
    <w:rsid w:val="005967F8"/>
    <w:rsid w:val="005A0287"/>
    <w:rsid w:val="005A7D01"/>
    <w:rsid w:val="005B06AA"/>
    <w:rsid w:val="005B5B75"/>
    <w:rsid w:val="005B6800"/>
    <w:rsid w:val="005D6E60"/>
    <w:rsid w:val="005D708C"/>
    <w:rsid w:val="005F0C96"/>
    <w:rsid w:val="005F0F6C"/>
    <w:rsid w:val="005F5C48"/>
    <w:rsid w:val="005F7FA8"/>
    <w:rsid w:val="00600BFA"/>
    <w:rsid w:val="006144F7"/>
    <w:rsid w:val="00617131"/>
    <w:rsid w:val="00620522"/>
    <w:rsid w:val="00625925"/>
    <w:rsid w:val="00626A5F"/>
    <w:rsid w:val="00630A5C"/>
    <w:rsid w:val="00653748"/>
    <w:rsid w:val="00654459"/>
    <w:rsid w:val="00670021"/>
    <w:rsid w:val="00670876"/>
    <w:rsid w:val="00671147"/>
    <w:rsid w:val="00676573"/>
    <w:rsid w:val="006779C4"/>
    <w:rsid w:val="00685F40"/>
    <w:rsid w:val="00687790"/>
    <w:rsid w:val="0069118B"/>
    <w:rsid w:val="006916DD"/>
    <w:rsid w:val="0069173D"/>
    <w:rsid w:val="006A137C"/>
    <w:rsid w:val="006A503B"/>
    <w:rsid w:val="006B2E61"/>
    <w:rsid w:val="006C2808"/>
    <w:rsid w:val="006D2B89"/>
    <w:rsid w:val="006E0B6F"/>
    <w:rsid w:val="006E4468"/>
    <w:rsid w:val="006F0FF4"/>
    <w:rsid w:val="00703CD4"/>
    <w:rsid w:val="00710A2C"/>
    <w:rsid w:val="00710DC5"/>
    <w:rsid w:val="00711DCB"/>
    <w:rsid w:val="007152F6"/>
    <w:rsid w:val="00724BE6"/>
    <w:rsid w:val="007320A9"/>
    <w:rsid w:val="007326BC"/>
    <w:rsid w:val="00732D7A"/>
    <w:rsid w:val="00736DF3"/>
    <w:rsid w:val="00740A91"/>
    <w:rsid w:val="00744236"/>
    <w:rsid w:val="00751D7A"/>
    <w:rsid w:val="00754A28"/>
    <w:rsid w:val="007567A4"/>
    <w:rsid w:val="00760FF5"/>
    <w:rsid w:val="007637D2"/>
    <w:rsid w:val="007725FB"/>
    <w:rsid w:val="00791624"/>
    <w:rsid w:val="0079622F"/>
    <w:rsid w:val="00796C6D"/>
    <w:rsid w:val="007B1AFA"/>
    <w:rsid w:val="007B2095"/>
    <w:rsid w:val="007B27A0"/>
    <w:rsid w:val="007C4EAA"/>
    <w:rsid w:val="007D53B5"/>
    <w:rsid w:val="007E0A52"/>
    <w:rsid w:val="007E0E86"/>
    <w:rsid w:val="007E3658"/>
    <w:rsid w:val="007F5D78"/>
    <w:rsid w:val="0080496F"/>
    <w:rsid w:val="00806CFD"/>
    <w:rsid w:val="0082316E"/>
    <w:rsid w:val="00823180"/>
    <w:rsid w:val="0083311D"/>
    <w:rsid w:val="00834325"/>
    <w:rsid w:val="00836A2E"/>
    <w:rsid w:val="0084286B"/>
    <w:rsid w:val="00845142"/>
    <w:rsid w:val="00847ACD"/>
    <w:rsid w:val="00857680"/>
    <w:rsid w:val="0086782E"/>
    <w:rsid w:val="00883E82"/>
    <w:rsid w:val="008850C0"/>
    <w:rsid w:val="008947E3"/>
    <w:rsid w:val="008A2C93"/>
    <w:rsid w:val="008A3CDC"/>
    <w:rsid w:val="008B1EBF"/>
    <w:rsid w:val="008B65F9"/>
    <w:rsid w:val="008B77E7"/>
    <w:rsid w:val="008C0704"/>
    <w:rsid w:val="008C311C"/>
    <w:rsid w:val="008D6C82"/>
    <w:rsid w:val="0090385D"/>
    <w:rsid w:val="00904906"/>
    <w:rsid w:val="009063E6"/>
    <w:rsid w:val="00906FB0"/>
    <w:rsid w:val="00907918"/>
    <w:rsid w:val="00925FC2"/>
    <w:rsid w:val="00926BC9"/>
    <w:rsid w:val="00952906"/>
    <w:rsid w:val="009558F5"/>
    <w:rsid w:val="009577A0"/>
    <w:rsid w:val="00962C18"/>
    <w:rsid w:val="00962E37"/>
    <w:rsid w:val="009633AF"/>
    <w:rsid w:val="009700C5"/>
    <w:rsid w:val="00973643"/>
    <w:rsid w:val="009740D5"/>
    <w:rsid w:val="00986A2A"/>
    <w:rsid w:val="00995181"/>
    <w:rsid w:val="00995FF6"/>
    <w:rsid w:val="009964CD"/>
    <w:rsid w:val="009B595D"/>
    <w:rsid w:val="009B6BE4"/>
    <w:rsid w:val="009C0862"/>
    <w:rsid w:val="009D186B"/>
    <w:rsid w:val="009E03B9"/>
    <w:rsid w:val="009E437A"/>
    <w:rsid w:val="009E4B0F"/>
    <w:rsid w:val="00A066B2"/>
    <w:rsid w:val="00A2252A"/>
    <w:rsid w:val="00A233EF"/>
    <w:rsid w:val="00A341BD"/>
    <w:rsid w:val="00A516AA"/>
    <w:rsid w:val="00A731D7"/>
    <w:rsid w:val="00A77E8B"/>
    <w:rsid w:val="00A77F54"/>
    <w:rsid w:val="00A80A04"/>
    <w:rsid w:val="00AA035D"/>
    <w:rsid w:val="00AA4B35"/>
    <w:rsid w:val="00AB0427"/>
    <w:rsid w:val="00AC6658"/>
    <w:rsid w:val="00AD036B"/>
    <w:rsid w:val="00AE62C5"/>
    <w:rsid w:val="00AF6939"/>
    <w:rsid w:val="00B277CE"/>
    <w:rsid w:val="00B375FF"/>
    <w:rsid w:val="00B45B8B"/>
    <w:rsid w:val="00B50594"/>
    <w:rsid w:val="00B54A74"/>
    <w:rsid w:val="00B56B9F"/>
    <w:rsid w:val="00B630A6"/>
    <w:rsid w:val="00B63AF4"/>
    <w:rsid w:val="00B66F2F"/>
    <w:rsid w:val="00B71B4C"/>
    <w:rsid w:val="00BA31CD"/>
    <w:rsid w:val="00BA79E4"/>
    <w:rsid w:val="00BB7E88"/>
    <w:rsid w:val="00BC1711"/>
    <w:rsid w:val="00BC3F7C"/>
    <w:rsid w:val="00BD5E77"/>
    <w:rsid w:val="00BD6A22"/>
    <w:rsid w:val="00BE3404"/>
    <w:rsid w:val="00BE41C6"/>
    <w:rsid w:val="00BE762D"/>
    <w:rsid w:val="00BF558A"/>
    <w:rsid w:val="00BF637F"/>
    <w:rsid w:val="00C10DC1"/>
    <w:rsid w:val="00C10E44"/>
    <w:rsid w:val="00C235DD"/>
    <w:rsid w:val="00C3075D"/>
    <w:rsid w:val="00C43CA4"/>
    <w:rsid w:val="00C63785"/>
    <w:rsid w:val="00C8392A"/>
    <w:rsid w:val="00C846D3"/>
    <w:rsid w:val="00C86233"/>
    <w:rsid w:val="00C91BB4"/>
    <w:rsid w:val="00C9769A"/>
    <w:rsid w:val="00CA0F3B"/>
    <w:rsid w:val="00CA18BB"/>
    <w:rsid w:val="00CA38B5"/>
    <w:rsid w:val="00CA788F"/>
    <w:rsid w:val="00CB2908"/>
    <w:rsid w:val="00CD0975"/>
    <w:rsid w:val="00CD6579"/>
    <w:rsid w:val="00CE5AE2"/>
    <w:rsid w:val="00CE66C4"/>
    <w:rsid w:val="00CF42D6"/>
    <w:rsid w:val="00D0171D"/>
    <w:rsid w:val="00D02ED0"/>
    <w:rsid w:val="00D1479A"/>
    <w:rsid w:val="00D2173D"/>
    <w:rsid w:val="00D24C7E"/>
    <w:rsid w:val="00D41B16"/>
    <w:rsid w:val="00D46FBB"/>
    <w:rsid w:val="00D512D7"/>
    <w:rsid w:val="00D51B66"/>
    <w:rsid w:val="00D60071"/>
    <w:rsid w:val="00D73E00"/>
    <w:rsid w:val="00D76009"/>
    <w:rsid w:val="00D771EC"/>
    <w:rsid w:val="00D776EF"/>
    <w:rsid w:val="00D811F1"/>
    <w:rsid w:val="00D84DE0"/>
    <w:rsid w:val="00D8778F"/>
    <w:rsid w:val="00D96444"/>
    <w:rsid w:val="00DA20B8"/>
    <w:rsid w:val="00DC4E7B"/>
    <w:rsid w:val="00DC5AEF"/>
    <w:rsid w:val="00DC5CB8"/>
    <w:rsid w:val="00DD1718"/>
    <w:rsid w:val="00DD225D"/>
    <w:rsid w:val="00DD24D2"/>
    <w:rsid w:val="00DE40A0"/>
    <w:rsid w:val="00DE6FE7"/>
    <w:rsid w:val="00DF0B18"/>
    <w:rsid w:val="00DF1A88"/>
    <w:rsid w:val="00DF73A8"/>
    <w:rsid w:val="00E03246"/>
    <w:rsid w:val="00E130EB"/>
    <w:rsid w:val="00E1412E"/>
    <w:rsid w:val="00E14F62"/>
    <w:rsid w:val="00E33289"/>
    <w:rsid w:val="00E34820"/>
    <w:rsid w:val="00E440A1"/>
    <w:rsid w:val="00E45934"/>
    <w:rsid w:val="00E538D9"/>
    <w:rsid w:val="00E60958"/>
    <w:rsid w:val="00E80CE8"/>
    <w:rsid w:val="00E87EEF"/>
    <w:rsid w:val="00E90C2C"/>
    <w:rsid w:val="00EA3BB0"/>
    <w:rsid w:val="00EA4FAF"/>
    <w:rsid w:val="00EB391D"/>
    <w:rsid w:val="00EB73E7"/>
    <w:rsid w:val="00EC40C1"/>
    <w:rsid w:val="00EC6BDF"/>
    <w:rsid w:val="00EC71FF"/>
    <w:rsid w:val="00ED318A"/>
    <w:rsid w:val="00ED3FCD"/>
    <w:rsid w:val="00ED77A2"/>
    <w:rsid w:val="00EE01C7"/>
    <w:rsid w:val="00EE502E"/>
    <w:rsid w:val="00EF056B"/>
    <w:rsid w:val="00EF143D"/>
    <w:rsid w:val="00EF6871"/>
    <w:rsid w:val="00F06A24"/>
    <w:rsid w:val="00F2749A"/>
    <w:rsid w:val="00F31298"/>
    <w:rsid w:val="00F3297C"/>
    <w:rsid w:val="00F33BCD"/>
    <w:rsid w:val="00F4019D"/>
    <w:rsid w:val="00F47DB5"/>
    <w:rsid w:val="00F56454"/>
    <w:rsid w:val="00F57AD0"/>
    <w:rsid w:val="00F665DD"/>
    <w:rsid w:val="00F74C54"/>
    <w:rsid w:val="00F7529E"/>
    <w:rsid w:val="00F7754C"/>
    <w:rsid w:val="00F805A1"/>
    <w:rsid w:val="00F8067B"/>
    <w:rsid w:val="00F80A75"/>
    <w:rsid w:val="00F94C56"/>
    <w:rsid w:val="00FA3D66"/>
    <w:rsid w:val="00FA63BC"/>
    <w:rsid w:val="00FA7567"/>
    <w:rsid w:val="00FB0320"/>
    <w:rsid w:val="00FB0532"/>
    <w:rsid w:val="00FB4526"/>
    <w:rsid w:val="00FB693A"/>
    <w:rsid w:val="00FD2D4C"/>
    <w:rsid w:val="00FE6677"/>
    <w:rsid w:val="00FF07CB"/>
    <w:rsid w:val="00FF25B0"/>
    <w:rsid w:val="00FF2A94"/>
    <w:rsid w:val="0BED88CF"/>
    <w:rsid w:val="0BED88CF"/>
    <w:rsid w:val="165F273D"/>
    <w:rsid w:val="234D88B3"/>
    <w:rsid w:val="2DE82DEC"/>
    <w:rsid w:val="30F6C7E3"/>
    <w:rsid w:val="47841AB7"/>
    <w:rsid w:val="6FBA17C7"/>
    <w:rsid w:val="79F69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919A5A"/>
  <w15:docId w15:val="{653DEB82-3B0C-044C-B252-5FDA9ACE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412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E1412E"/>
    <w:rPr>
      <w:sz w:val="24"/>
      <w:szCs w:val="24"/>
    </w:rPr>
  </w:style>
  <w:style w:type="paragraph" w:styleId="Footer">
    <w:name w:val="footer"/>
    <w:basedOn w:val="Normal"/>
    <w:link w:val="FooterChar"/>
    <w:rsid w:val="00E1412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E1412E"/>
    <w:rPr>
      <w:sz w:val="24"/>
      <w:szCs w:val="24"/>
    </w:rPr>
  </w:style>
  <w:style w:type="paragraph" w:styleId="BalloonText">
    <w:name w:val="Balloon Text"/>
    <w:basedOn w:val="Normal"/>
    <w:link w:val="BalloonTextChar"/>
    <w:rsid w:val="00E141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E1412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544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544C"/>
    <w:pPr>
      <w:ind w:left="720"/>
      <w:contextualSpacing/>
    </w:pPr>
  </w:style>
  <w:style w:type="paragraph" w:styleId="Default" w:customStyle="1">
    <w:name w:val="Default"/>
    <w:rsid w:val="00440B5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hyperlink" Target="https://www.education.com/science-fair/article/astronomy_moon-phase/" TargetMode="Externa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hyperlink" Target="https://www.google.com/search?q=Modelling+Phases+of+the+moon+wheel&amp;sxsrf=APq-WBuIgem8Z4PDxtC3Ur4HDEwt_54MoQ:1650898979263&amp;source=lnms&amp;tbm=isch&amp;sa=X&amp;ved=2ahUKEwiB9t_5va_3AhVyILcAHbOOCKYQ_AUoAXoECAEQAw&amp;biw=1992&amp;bih=1015&amp;dpr=0.8" TargetMode="External" Id="R25a253e4a29248c8" /><Relationship Type="http://schemas.openxmlformats.org/officeDocument/2006/relationships/hyperlink" Target="https://www.skyatnightmagazine.com/advice/diy/how-to-make-an-eclipse-model/" TargetMode="External" Id="Rb6b8ae13758a4cc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jy\Documents\2017\Lab%20require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2EA292-18C7-438B-AC4B-B505B846F808}"/>
</file>

<file path=customXml/itemProps2.xml><?xml version="1.0" encoding="utf-8"?>
<ds:datastoreItem xmlns:ds="http://schemas.openxmlformats.org/officeDocument/2006/customXml" ds:itemID="{ADDF8FCB-CCC0-4C97-8EE9-64EFC67E390B}"/>
</file>

<file path=customXml/itemProps3.xml><?xml version="1.0" encoding="utf-8"?>
<ds:datastoreItem xmlns:ds="http://schemas.openxmlformats.org/officeDocument/2006/customXml" ds:itemID="{1A800719-63EB-44AE-A4D4-FC6C3B0BF8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C:\Users\Jijy\Documents\2017\Lab requirements.dotx</ap:Template>
  <ap:Application>Microsoft Word for the web</ap:Application>
  <ap:DocSecurity>0</ap:DocSecurity>
  <ap:ScaleCrop>false</ap:ScaleCrop>
  <ap:Company>The Department of Education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Jijy D'cruz; KIm Bryant</dc:creator>
  <lastModifiedBy>YATES Hayden [Safety Bay Senior High School]</lastModifiedBy>
  <revision>10</revision>
  <lastPrinted>2021-04-27T05:47:00.0000000Z</lastPrinted>
  <dcterms:created xsi:type="dcterms:W3CDTF">2021-04-27T05:35:00.0000000Z</dcterms:created>
  <dcterms:modified xsi:type="dcterms:W3CDTF">2022-05-02T02:07:27.4194184Z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