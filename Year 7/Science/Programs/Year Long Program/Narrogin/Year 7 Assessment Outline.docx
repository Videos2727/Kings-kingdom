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83"/>
        <w:gridCol w:w="6803"/>
        <w:gridCol w:w="1986"/>
      </w:tblGrid>
      <w:tr w:rsidR="005217A9" w:rsidRPr="005217A9" w:rsidTr="008923E0">
        <w:trPr>
          <w:trHeight w:val="6"/>
        </w:trPr>
        <w:tc>
          <w:tcPr>
            <w:tcW w:w="1983" w:type="dxa"/>
            <w:shd w:val="clear" w:color="auto" w:fill="auto"/>
          </w:tcPr>
          <w:p w:rsidR="005217A9" w:rsidRPr="005217A9" w:rsidRDefault="005217A9" w:rsidP="005217A9">
            <w:pPr>
              <w:suppressLineNumbers/>
              <w:suppressAutoHyphens/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0"/>
                <w:lang w:eastAsia="ar-SA"/>
              </w:rPr>
            </w:pPr>
            <w:r w:rsidRPr="005217A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AU"/>
              </w:rPr>
              <w:drawing>
                <wp:inline distT="0" distB="0" distL="0" distR="0" wp14:anchorId="6B9309E1" wp14:editId="02EEE98A">
                  <wp:extent cx="685800" cy="68580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3" w:type="dxa"/>
            <w:shd w:val="clear" w:color="auto" w:fill="auto"/>
          </w:tcPr>
          <w:p w:rsidR="005217A9" w:rsidRPr="005217A9" w:rsidRDefault="005217A9" w:rsidP="005217A9">
            <w:pPr>
              <w:tabs>
                <w:tab w:val="center" w:pos="4153"/>
                <w:tab w:val="right" w:pos="8306"/>
              </w:tabs>
              <w:suppressAutoHyphens/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sz w:val="20"/>
                <w:szCs w:val="20"/>
                <w:lang w:eastAsia="ar-SA"/>
              </w:rPr>
            </w:pPr>
            <w:r w:rsidRPr="005217A9">
              <w:rPr>
                <w:rFonts w:ascii="Arial" w:eastAsia="Times New Roman" w:hAnsi="Arial" w:cs="Times New Roman"/>
                <w:b/>
                <w:bCs/>
                <w:sz w:val="20"/>
                <w:szCs w:val="20"/>
                <w:lang w:eastAsia="ar-SA"/>
              </w:rPr>
              <w:t>Narrogin Senior High School</w:t>
            </w:r>
          </w:p>
          <w:p w:rsidR="005217A9" w:rsidRPr="005217A9" w:rsidRDefault="005217A9" w:rsidP="005217A9">
            <w:pPr>
              <w:tabs>
                <w:tab w:val="center" w:pos="4153"/>
                <w:tab w:val="right" w:pos="8306"/>
              </w:tabs>
              <w:suppressAutoHyphens/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sz w:val="20"/>
                <w:szCs w:val="20"/>
                <w:lang w:eastAsia="ar-SA"/>
              </w:rPr>
            </w:pPr>
            <w:r w:rsidRPr="005217A9">
              <w:rPr>
                <w:rFonts w:ascii="Arial" w:eastAsia="Times New Roman" w:hAnsi="Arial" w:cs="Times New Roman"/>
                <w:b/>
                <w:bCs/>
                <w:sz w:val="20"/>
                <w:szCs w:val="20"/>
                <w:lang w:eastAsia="ar-SA"/>
              </w:rPr>
              <w:t>Assessment Outline Report: 2018</w:t>
            </w:r>
          </w:p>
          <w:p w:rsidR="005217A9" w:rsidRPr="005217A9" w:rsidRDefault="005217A9" w:rsidP="005217A9">
            <w:pPr>
              <w:suppressAutoHyphens/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sz w:val="20"/>
                <w:szCs w:val="20"/>
                <w:lang w:eastAsia="ar-SA"/>
              </w:rPr>
            </w:pPr>
            <w:r w:rsidRPr="005217A9">
              <w:rPr>
                <w:rFonts w:ascii="Arial" w:eastAsia="Times New Roman" w:hAnsi="Arial" w:cs="Times New Roman"/>
                <w:b/>
                <w:bCs/>
                <w:sz w:val="20"/>
                <w:szCs w:val="20"/>
                <w:lang w:eastAsia="ar-SA"/>
              </w:rPr>
              <w:t xml:space="preserve">Assessment Outline: Year 7 Science Whole Year Outline </w:t>
            </w:r>
          </w:p>
          <w:p w:rsidR="005217A9" w:rsidRPr="005217A9" w:rsidRDefault="005217A9" w:rsidP="005217A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bookmarkStart w:id="0" w:name="_GoBack"/>
            <w:bookmarkEnd w:id="0"/>
          </w:p>
        </w:tc>
        <w:tc>
          <w:tcPr>
            <w:tcW w:w="1986" w:type="dxa"/>
            <w:shd w:val="clear" w:color="auto" w:fill="auto"/>
          </w:tcPr>
          <w:p w:rsidR="005217A9" w:rsidRPr="005217A9" w:rsidRDefault="005217A9" w:rsidP="005217A9">
            <w:pPr>
              <w:suppressLineNumbers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</w:p>
        </w:tc>
      </w:tr>
    </w:tbl>
    <w:p w:rsidR="005217A9" w:rsidRDefault="005217A9"/>
    <w:tbl>
      <w:tblPr>
        <w:tblStyle w:val="TableGrid"/>
        <w:tblW w:w="9303" w:type="dxa"/>
        <w:tblLook w:val="04A0" w:firstRow="1" w:lastRow="0" w:firstColumn="1" w:lastColumn="0" w:noHBand="0" w:noVBand="1"/>
      </w:tblPr>
      <w:tblGrid>
        <w:gridCol w:w="4104"/>
        <w:gridCol w:w="2426"/>
        <w:gridCol w:w="857"/>
        <w:gridCol w:w="998"/>
        <w:gridCol w:w="918"/>
      </w:tblGrid>
      <w:tr w:rsidR="005217A9" w:rsidTr="00C905CF">
        <w:trPr>
          <w:trHeight w:val="507"/>
        </w:trPr>
        <w:tc>
          <w:tcPr>
            <w:tcW w:w="4104" w:type="dxa"/>
          </w:tcPr>
          <w:p w:rsidR="005217A9" w:rsidRDefault="005217A9">
            <w:r>
              <w:t>Task</w:t>
            </w:r>
          </w:p>
        </w:tc>
        <w:tc>
          <w:tcPr>
            <w:tcW w:w="2426" w:type="dxa"/>
          </w:tcPr>
          <w:p w:rsidR="005217A9" w:rsidRDefault="005217A9">
            <w:r>
              <w:t>Outcomes</w:t>
            </w:r>
          </w:p>
        </w:tc>
        <w:tc>
          <w:tcPr>
            <w:tcW w:w="857" w:type="dxa"/>
          </w:tcPr>
          <w:p w:rsidR="005217A9" w:rsidRDefault="005217A9">
            <w:proofErr w:type="spellStart"/>
            <w:r>
              <w:t>Sem</w:t>
            </w:r>
            <w:proofErr w:type="spellEnd"/>
          </w:p>
        </w:tc>
        <w:tc>
          <w:tcPr>
            <w:tcW w:w="998" w:type="dxa"/>
          </w:tcPr>
          <w:p w:rsidR="005217A9" w:rsidRDefault="005217A9">
            <w:r>
              <w:t>Max Score</w:t>
            </w:r>
          </w:p>
        </w:tc>
        <w:tc>
          <w:tcPr>
            <w:tcW w:w="918" w:type="dxa"/>
          </w:tcPr>
          <w:p w:rsidR="005217A9" w:rsidRDefault="005217A9">
            <w:r>
              <w:t>% Weight</w:t>
            </w:r>
          </w:p>
        </w:tc>
      </w:tr>
      <w:tr w:rsidR="005217A9" w:rsidTr="00C905CF">
        <w:trPr>
          <w:trHeight w:val="522"/>
        </w:trPr>
        <w:tc>
          <w:tcPr>
            <w:tcW w:w="4104" w:type="dxa"/>
          </w:tcPr>
          <w:p w:rsidR="005217A9" w:rsidRDefault="005217A9">
            <w:r>
              <w:t>Year 7 Science Whole Year  Assessment Outline</w:t>
            </w:r>
          </w:p>
        </w:tc>
        <w:tc>
          <w:tcPr>
            <w:tcW w:w="2426" w:type="dxa"/>
          </w:tcPr>
          <w:p w:rsidR="005217A9" w:rsidRDefault="005217A9"/>
        </w:tc>
        <w:tc>
          <w:tcPr>
            <w:tcW w:w="857" w:type="dxa"/>
          </w:tcPr>
          <w:p w:rsidR="005217A9" w:rsidRDefault="005217A9"/>
        </w:tc>
        <w:tc>
          <w:tcPr>
            <w:tcW w:w="998" w:type="dxa"/>
          </w:tcPr>
          <w:p w:rsidR="005217A9" w:rsidRDefault="005217A9"/>
        </w:tc>
        <w:tc>
          <w:tcPr>
            <w:tcW w:w="918" w:type="dxa"/>
          </w:tcPr>
          <w:p w:rsidR="005217A9" w:rsidRDefault="005217A9"/>
        </w:tc>
      </w:tr>
      <w:tr w:rsidR="005217A9" w:rsidTr="00C905CF">
        <w:trPr>
          <w:trHeight w:val="507"/>
        </w:trPr>
        <w:tc>
          <w:tcPr>
            <w:tcW w:w="4104" w:type="dxa"/>
          </w:tcPr>
          <w:p w:rsidR="005217A9" w:rsidRDefault="005217A9"/>
          <w:p w:rsidR="005217A9" w:rsidRDefault="005217A9">
            <w:r>
              <w:t>Bouncing ball Investigation – T1 W3</w:t>
            </w:r>
          </w:p>
        </w:tc>
        <w:tc>
          <w:tcPr>
            <w:tcW w:w="2426" w:type="dxa"/>
          </w:tcPr>
          <w:p w:rsidR="005217A9" w:rsidRDefault="005217A9"/>
          <w:p w:rsidR="005217A9" w:rsidRDefault="005217A9">
            <w:r>
              <w:t>Science Inquiry Skills</w:t>
            </w:r>
          </w:p>
        </w:tc>
        <w:tc>
          <w:tcPr>
            <w:tcW w:w="857" w:type="dxa"/>
          </w:tcPr>
          <w:p w:rsidR="005217A9" w:rsidRDefault="005217A9"/>
          <w:p w:rsidR="005217A9" w:rsidRDefault="005217A9">
            <w:r>
              <w:t>1</w:t>
            </w:r>
          </w:p>
        </w:tc>
        <w:tc>
          <w:tcPr>
            <w:tcW w:w="998" w:type="dxa"/>
          </w:tcPr>
          <w:p w:rsidR="005217A9" w:rsidRDefault="005217A9"/>
          <w:p w:rsidR="005217A9" w:rsidRDefault="005217A9">
            <w:r>
              <w:t>100</w:t>
            </w:r>
          </w:p>
        </w:tc>
        <w:tc>
          <w:tcPr>
            <w:tcW w:w="918" w:type="dxa"/>
          </w:tcPr>
          <w:p w:rsidR="005217A9" w:rsidRDefault="005217A9"/>
          <w:p w:rsidR="005217A9" w:rsidRDefault="005217A9">
            <w:r>
              <w:t>5.0</w:t>
            </w:r>
            <w:r w:rsidR="006A22E9">
              <w:t>0</w:t>
            </w:r>
          </w:p>
        </w:tc>
      </w:tr>
      <w:tr w:rsidR="005217A9" w:rsidTr="00C905CF">
        <w:trPr>
          <w:trHeight w:val="522"/>
        </w:trPr>
        <w:tc>
          <w:tcPr>
            <w:tcW w:w="4104" w:type="dxa"/>
          </w:tcPr>
          <w:p w:rsidR="005217A9" w:rsidRDefault="005217A9"/>
          <w:p w:rsidR="005217A9" w:rsidRDefault="005217A9">
            <w:r>
              <w:t>Investigating Test – T1  W6</w:t>
            </w:r>
          </w:p>
        </w:tc>
        <w:tc>
          <w:tcPr>
            <w:tcW w:w="2426" w:type="dxa"/>
          </w:tcPr>
          <w:p w:rsidR="005217A9" w:rsidRDefault="005217A9"/>
          <w:p w:rsidR="005217A9" w:rsidRDefault="005217A9">
            <w:r>
              <w:t>Science Inquiry Skills</w:t>
            </w:r>
          </w:p>
        </w:tc>
        <w:tc>
          <w:tcPr>
            <w:tcW w:w="857" w:type="dxa"/>
          </w:tcPr>
          <w:p w:rsidR="005217A9" w:rsidRDefault="005217A9"/>
          <w:p w:rsidR="005217A9" w:rsidRDefault="005217A9">
            <w:r>
              <w:t>1</w:t>
            </w:r>
          </w:p>
        </w:tc>
        <w:tc>
          <w:tcPr>
            <w:tcW w:w="998" w:type="dxa"/>
          </w:tcPr>
          <w:p w:rsidR="005217A9" w:rsidRDefault="005217A9"/>
          <w:p w:rsidR="005217A9" w:rsidRDefault="005217A9">
            <w:r>
              <w:t>100</w:t>
            </w:r>
          </w:p>
        </w:tc>
        <w:tc>
          <w:tcPr>
            <w:tcW w:w="918" w:type="dxa"/>
          </w:tcPr>
          <w:p w:rsidR="005217A9" w:rsidRDefault="005217A9"/>
          <w:p w:rsidR="005217A9" w:rsidRDefault="006A22E9">
            <w:r>
              <w:t>7.86</w:t>
            </w:r>
          </w:p>
        </w:tc>
      </w:tr>
      <w:tr w:rsidR="005217A9" w:rsidTr="00C905CF">
        <w:trPr>
          <w:trHeight w:val="768"/>
        </w:trPr>
        <w:tc>
          <w:tcPr>
            <w:tcW w:w="4104" w:type="dxa"/>
          </w:tcPr>
          <w:p w:rsidR="005217A9" w:rsidRDefault="005217A9"/>
          <w:p w:rsidR="005217A9" w:rsidRDefault="005217A9">
            <w:r>
              <w:t>Invertebrate Research</w:t>
            </w:r>
          </w:p>
        </w:tc>
        <w:tc>
          <w:tcPr>
            <w:tcW w:w="2426" w:type="dxa"/>
          </w:tcPr>
          <w:p w:rsidR="005217A9" w:rsidRDefault="005217A9">
            <w:r>
              <w:t>Science as a Human Endeavour, Biological Sciences</w:t>
            </w:r>
          </w:p>
        </w:tc>
        <w:tc>
          <w:tcPr>
            <w:tcW w:w="857" w:type="dxa"/>
          </w:tcPr>
          <w:p w:rsidR="005217A9" w:rsidRDefault="005217A9"/>
          <w:p w:rsidR="005217A9" w:rsidRDefault="005217A9">
            <w:r>
              <w:t>1</w:t>
            </w:r>
          </w:p>
        </w:tc>
        <w:tc>
          <w:tcPr>
            <w:tcW w:w="998" w:type="dxa"/>
          </w:tcPr>
          <w:p w:rsidR="005217A9" w:rsidRDefault="005217A9"/>
          <w:p w:rsidR="005217A9" w:rsidRDefault="005217A9">
            <w:r>
              <w:t>100</w:t>
            </w:r>
          </w:p>
          <w:p w:rsidR="005217A9" w:rsidRDefault="005217A9"/>
        </w:tc>
        <w:tc>
          <w:tcPr>
            <w:tcW w:w="918" w:type="dxa"/>
          </w:tcPr>
          <w:p w:rsidR="005217A9" w:rsidRDefault="005217A9"/>
          <w:p w:rsidR="005217A9" w:rsidRDefault="005217A9">
            <w:r>
              <w:t>5.00</w:t>
            </w:r>
          </w:p>
        </w:tc>
      </w:tr>
      <w:tr w:rsidR="005217A9" w:rsidTr="00C905CF">
        <w:trPr>
          <w:trHeight w:val="522"/>
        </w:trPr>
        <w:tc>
          <w:tcPr>
            <w:tcW w:w="4104" w:type="dxa"/>
          </w:tcPr>
          <w:p w:rsidR="005217A9" w:rsidRDefault="005217A9"/>
          <w:p w:rsidR="005217A9" w:rsidRDefault="005217A9">
            <w:r>
              <w:t>Biology Test – T2  W3</w:t>
            </w:r>
          </w:p>
        </w:tc>
        <w:tc>
          <w:tcPr>
            <w:tcW w:w="2426" w:type="dxa"/>
          </w:tcPr>
          <w:p w:rsidR="005217A9" w:rsidRDefault="005217A9">
            <w:r>
              <w:t>Science Understanding, Biological Sciences</w:t>
            </w:r>
          </w:p>
        </w:tc>
        <w:tc>
          <w:tcPr>
            <w:tcW w:w="857" w:type="dxa"/>
          </w:tcPr>
          <w:p w:rsidR="005217A9" w:rsidRDefault="005217A9"/>
          <w:p w:rsidR="005217A9" w:rsidRDefault="005217A9">
            <w:r>
              <w:t>1</w:t>
            </w:r>
          </w:p>
        </w:tc>
        <w:tc>
          <w:tcPr>
            <w:tcW w:w="998" w:type="dxa"/>
          </w:tcPr>
          <w:p w:rsidR="005217A9" w:rsidRDefault="005217A9"/>
          <w:p w:rsidR="005217A9" w:rsidRDefault="005217A9">
            <w:r>
              <w:t>100</w:t>
            </w:r>
          </w:p>
        </w:tc>
        <w:tc>
          <w:tcPr>
            <w:tcW w:w="918" w:type="dxa"/>
          </w:tcPr>
          <w:p w:rsidR="005217A9" w:rsidRDefault="005217A9"/>
          <w:p w:rsidR="005217A9" w:rsidRDefault="006A22E9">
            <w:r>
              <w:t>7.86</w:t>
            </w:r>
          </w:p>
        </w:tc>
      </w:tr>
      <w:tr w:rsidR="005217A9" w:rsidTr="00C905CF">
        <w:trPr>
          <w:trHeight w:val="507"/>
        </w:trPr>
        <w:tc>
          <w:tcPr>
            <w:tcW w:w="4104" w:type="dxa"/>
          </w:tcPr>
          <w:p w:rsidR="00257CC8" w:rsidRDefault="00257CC8"/>
          <w:p w:rsidR="005217A9" w:rsidRDefault="00257CC8">
            <w:r>
              <w:t>Solubility Investigation – T2  W6</w:t>
            </w:r>
          </w:p>
        </w:tc>
        <w:tc>
          <w:tcPr>
            <w:tcW w:w="2426" w:type="dxa"/>
          </w:tcPr>
          <w:p w:rsidR="005217A9" w:rsidRDefault="00257CC8">
            <w:r>
              <w:t>Science Inquiry Skills</w:t>
            </w:r>
          </w:p>
          <w:p w:rsidR="00257CC8" w:rsidRDefault="00257CC8">
            <w:r>
              <w:t>Chemical Science</w:t>
            </w:r>
          </w:p>
        </w:tc>
        <w:tc>
          <w:tcPr>
            <w:tcW w:w="857" w:type="dxa"/>
          </w:tcPr>
          <w:p w:rsidR="005217A9" w:rsidRDefault="005217A9"/>
          <w:p w:rsidR="00257CC8" w:rsidRDefault="00257CC8">
            <w:r>
              <w:t>1</w:t>
            </w:r>
          </w:p>
        </w:tc>
        <w:tc>
          <w:tcPr>
            <w:tcW w:w="998" w:type="dxa"/>
          </w:tcPr>
          <w:p w:rsidR="005217A9" w:rsidRDefault="005217A9"/>
          <w:p w:rsidR="00257CC8" w:rsidRDefault="00257CC8">
            <w:r>
              <w:t>100</w:t>
            </w:r>
          </w:p>
        </w:tc>
        <w:tc>
          <w:tcPr>
            <w:tcW w:w="918" w:type="dxa"/>
          </w:tcPr>
          <w:p w:rsidR="005217A9" w:rsidRDefault="005217A9"/>
          <w:p w:rsidR="00257CC8" w:rsidRDefault="00257CC8">
            <w:r>
              <w:t>5.00</w:t>
            </w:r>
          </w:p>
        </w:tc>
      </w:tr>
      <w:tr w:rsidR="00257CC8" w:rsidTr="00C905CF">
        <w:trPr>
          <w:trHeight w:val="522"/>
        </w:trPr>
        <w:tc>
          <w:tcPr>
            <w:tcW w:w="4104" w:type="dxa"/>
          </w:tcPr>
          <w:p w:rsidR="00257CC8" w:rsidRDefault="00257CC8"/>
          <w:p w:rsidR="00257CC8" w:rsidRDefault="00257CC8">
            <w:r>
              <w:t>Chemistry Test – T2  W 9</w:t>
            </w:r>
          </w:p>
        </w:tc>
        <w:tc>
          <w:tcPr>
            <w:tcW w:w="2426" w:type="dxa"/>
          </w:tcPr>
          <w:p w:rsidR="00257CC8" w:rsidRDefault="00257CC8">
            <w:r>
              <w:t>Science Understanding</w:t>
            </w:r>
          </w:p>
          <w:p w:rsidR="00257CC8" w:rsidRDefault="00257CC8">
            <w:r>
              <w:t>Chemical Science</w:t>
            </w:r>
          </w:p>
        </w:tc>
        <w:tc>
          <w:tcPr>
            <w:tcW w:w="857" w:type="dxa"/>
          </w:tcPr>
          <w:p w:rsidR="00257CC8" w:rsidRDefault="00257CC8"/>
          <w:p w:rsidR="00257CC8" w:rsidRDefault="00257CC8">
            <w:r>
              <w:t>1</w:t>
            </w:r>
          </w:p>
        </w:tc>
        <w:tc>
          <w:tcPr>
            <w:tcW w:w="998" w:type="dxa"/>
          </w:tcPr>
          <w:p w:rsidR="00257CC8" w:rsidRDefault="00257CC8"/>
          <w:p w:rsidR="00257CC8" w:rsidRDefault="00257CC8">
            <w:r>
              <w:t>100</w:t>
            </w:r>
          </w:p>
        </w:tc>
        <w:tc>
          <w:tcPr>
            <w:tcW w:w="918" w:type="dxa"/>
          </w:tcPr>
          <w:p w:rsidR="00257CC8" w:rsidRDefault="00257CC8"/>
          <w:p w:rsidR="00257CC8" w:rsidRDefault="006A22E9">
            <w:r>
              <w:t>7.86</w:t>
            </w:r>
          </w:p>
        </w:tc>
      </w:tr>
      <w:tr w:rsidR="00257CC8" w:rsidTr="00C905CF">
        <w:trPr>
          <w:trHeight w:val="594"/>
        </w:trPr>
        <w:tc>
          <w:tcPr>
            <w:tcW w:w="4104" w:type="dxa"/>
          </w:tcPr>
          <w:p w:rsidR="00257CC8" w:rsidRDefault="00257CC8"/>
          <w:p w:rsidR="00A812A2" w:rsidRDefault="00A812A2">
            <w:r>
              <w:t>Semester 1 Classwork – all semester</w:t>
            </w:r>
          </w:p>
        </w:tc>
        <w:tc>
          <w:tcPr>
            <w:tcW w:w="2426" w:type="dxa"/>
          </w:tcPr>
          <w:p w:rsidR="00257CC8" w:rsidRDefault="00A812A2">
            <w:r w:rsidRPr="001823B9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Science Inquiry Skills, Science as a Human Endeavour</w:t>
            </w:r>
          </w:p>
        </w:tc>
        <w:tc>
          <w:tcPr>
            <w:tcW w:w="857" w:type="dxa"/>
          </w:tcPr>
          <w:p w:rsidR="00257CC8" w:rsidRDefault="00257CC8"/>
          <w:p w:rsidR="00A812A2" w:rsidRDefault="00A812A2">
            <w:r>
              <w:t>1</w:t>
            </w:r>
          </w:p>
        </w:tc>
        <w:tc>
          <w:tcPr>
            <w:tcW w:w="998" w:type="dxa"/>
          </w:tcPr>
          <w:p w:rsidR="00257CC8" w:rsidRDefault="00257CC8"/>
          <w:p w:rsidR="00A812A2" w:rsidRDefault="00A812A2">
            <w:r>
              <w:t>100</w:t>
            </w:r>
          </w:p>
        </w:tc>
        <w:tc>
          <w:tcPr>
            <w:tcW w:w="918" w:type="dxa"/>
          </w:tcPr>
          <w:p w:rsidR="00257CC8" w:rsidRDefault="00257CC8"/>
          <w:p w:rsidR="00A812A2" w:rsidRDefault="00A812A2">
            <w:r>
              <w:t>5.00</w:t>
            </w:r>
          </w:p>
        </w:tc>
      </w:tr>
      <w:tr w:rsidR="00A812A2" w:rsidTr="00C905CF">
        <w:trPr>
          <w:trHeight w:val="797"/>
        </w:trPr>
        <w:tc>
          <w:tcPr>
            <w:tcW w:w="4104" w:type="dxa"/>
          </w:tcPr>
          <w:p w:rsidR="00A812A2" w:rsidRDefault="00A812A2"/>
          <w:p w:rsidR="00A812A2" w:rsidRDefault="00A812A2" w:rsidP="00A812A2">
            <w:r>
              <w:t>Earth, Moon, Sun Research and Power point</w:t>
            </w:r>
            <w:r w:rsidR="00BB67BA">
              <w:t xml:space="preserve"> – T3 W 3</w:t>
            </w:r>
          </w:p>
        </w:tc>
        <w:tc>
          <w:tcPr>
            <w:tcW w:w="2426" w:type="dxa"/>
          </w:tcPr>
          <w:p w:rsidR="00A812A2" w:rsidRDefault="00A812A2">
            <w:pP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823B9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Science as a Human Endeavour,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Earth and Space </w:t>
            </w:r>
            <w:r w:rsidRPr="001823B9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 Sciences</w:t>
            </w:r>
          </w:p>
          <w:p w:rsidR="00A812A2" w:rsidRPr="001823B9" w:rsidRDefault="00A812A2">
            <w:pP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857" w:type="dxa"/>
          </w:tcPr>
          <w:p w:rsidR="00A812A2" w:rsidRDefault="00A812A2"/>
          <w:p w:rsidR="00A812A2" w:rsidRDefault="00A812A2">
            <w:r>
              <w:t>2</w:t>
            </w:r>
          </w:p>
        </w:tc>
        <w:tc>
          <w:tcPr>
            <w:tcW w:w="998" w:type="dxa"/>
          </w:tcPr>
          <w:p w:rsidR="00A812A2" w:rsidRDefault="00A812A2"/>
          <w:p w:rsidR="00A812A2" w:rsidRDefault="00A812A2">
            <w:r>
              <w:t>100</w:t>
            </w:r>
          </w:p>
          <w:p w:rsidR="00A812A2" w:rsidRDefault="00A812A2"/>
        </w:tc>
        <w:tc>
          <w:tcPr>
            <w:tcW w:w="918" w:type="dxa"/>
          </w:tcPr>
          <w:p w:rsidR="00A812A2" w:rsidRDefault="00A812A2"/>
          <w:p w:rsidR="00A812A2" w:rsidRDefault="00A812A2">
            <w:r>
              <w:t>5.00</w:t>
            </w:r>
          </w:p>
        </w:tc>
      </w:tr>
      <w:tr w:rsidR="00A812A2" w:rsidTr="00C905CF">
        <w:trPr>
          <w:trHeight w:val="507"/>
        </w:trPr>
        <w:tc>
          <w:tcPr>
            <w:tcW w:w="4104" w:type="dxa"/>
          </w:tcPr>
          <w:p w:rsidR="00A812A2" w:rsidRDefault="00A812A2"/>
          <w:p w:rsidR="00A812A2" w:rsidRDefault="00A812A2">
            <w:r>
              <w:t>Earth and Space Test –</w:t>
            </w:r>
            <w:r w:rsidR="00BB67BA">
              <w:t xml:space="preserve"> T3</w:t>
            </w:r>
            <w:r>
              <w:t xml:space="preserve">   W 5</w:t>
            </w:r>
          </w:p>
        </w:tc>
        <w:tc>
          <w:tcPr>
            <w:tcW w:w="2426" w:type="dxa"/>
          </w:tcPr>
          <w:p w:rsidR="00A812A2" w:rsidRPr="001823B9" w:rsidRDefault="00A812A2">
            <w:pP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823B9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Science Understanding, Earth and Space Sciences</w:t>
            </w:r>
          </w:p>
        </w:tc>
        <w:tc>
          <w:tcPr>
            <w:tcW w:w="857" w:type="dxa"/>
          </w:tcPr>
          <w:p w:rsidR="00A812A2" w:rsidRDefault="00A812A2"/>
          <w:p w:rsidR="00A812A2" w:rsidRDefault="00A812A2">
            <w:r>
              <w:t>2</w:t>
            </w:r>
          </w:p>
        </w:tc>
        <w:tc>
          <w:tcPr>
            <w:tcW w:w="998" w:type="dxa"/>
          </w:tcPr>
          <w:p w:rsidR="00A812A2" w:rsidRDefault="00A812A2"/>
          <w:p w:rsidR="00A812A2" w:rsidRDefault="00A812A2">
            <w:r>
              <w:t>100</w:t>
            </w:r>
          </w:p>
        </w:tc>
        <w:tc>
          <w:tcPr>
            <w:tcW w:w="918" w:type="dxa"/>
          </w:tcPr>
          <w:p w:rsidR="00A812A2" w:rsidRDefault="00A812A2"/>
          <w:p w:rsidR="00A812A2" w:rsidRDefault="006A22E9">
            <w:r>
              <w:t>7.86</w:t>
            </w:r>
          </w:p>
        </w:tc>
      </w:tr>
      <w:tr w:rsidR="00A812A2" w:rsidTr="00C905CF">
        <w:trPr>
          <w:trHeight w:val="507"/>
        </w:trPr>
        <w:tc>
          <w:tcPr>
            <w:tcW w:w="4104" w:type="dxa"/>
          </w:tcPr>
          <w:p w:rsidR="00A812A2" w:rsidRDefault="00A812A2"/>
          <w:p w:rsidR="00A812A2" w:rsidRDefault="00A812A2">
            <w:r>
              <w:t>Levers Investigation –</w:t>
            </w:r>
            <w:r w:rsidR="00BB67BA">
              <w:t xml:space="preserve"> T3  W7</w:t>
            </w:r>
          </w:p>
        </w:tc>
        <w:tc>
          <w:tcPr>
            <w:tcW w:w="2426" w:type="dxa"/>
          </w:tcPr>
          <w:p w:rsidR="00A812A2" w:rsidRPr="001823B9" w:rsidRDefault="00A812A2">
            <w:pP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823B9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Science Inquiry Skills, Physical Sciences</w:t>
            </w:r>
          </w:p>
        </w:tc>
        <w:tc>
          <w:tcPr>
            <w:tcW w:w="857" w:type="dxa"/>
          </w:tcPr>
          <w:p w:rsidR="00A812A2" w:rsidRDefault="00A812A2"/>
          <w:p w:rsidR="00A812A2" w:rsidRDefault="00A812A2">
            <w:r>
              <w:t>2</w:t>
            </w:r>
          </w:p>
        </w:tc>
        <w:tc>
          <w:tcPr>
            <w:tcW w:w="998" w:type="dxa"/>
          </w:tcPr>
          <w:p w:rsidR="00A812A2" w:rsidRDefault="00A812A2"/>
          <w:p w:rsidR="00A812A2" w:rsidRDefault="00A812A2">
            <w:r>
              <w:t>100</w:t>
            </w:r>
          </w:p>
        </w:tc>
        <w:tc>
          <w:tcPr>
            <w:tcW w:w="918" w:type="dxa"/>
          </w:tcPr>
          <w:p w:rsidR="00A812A2" w:rsidRDefault="00A812A2"/>
          <w:p w:rsidR="00A812A2" w:rsidRDefault="00A812A2">
            <w:r>
              <w:t>5.00</w:t>
            </w:r>
          </w:p>
        </w:tc>
      </w:tr>
      <w:tr w:rsidR="00A812A2" w:rsidTr="00C905CF">
        <w:trPr>
          <w:trHeight w:val="522"/>
        </w:trPr>
        <w:tc>
          <w:tcPr>
            <w:tcW w:w="4104" w:type="dxa"/>
          </w:tcPr>
          <w:p w:rsidR="00A812A2" w:rsidRDefault="00A812A2"/>
          <w:p w:rsidR="00A812A2" w:rsidRDefault="00A812A2">
            <w:r>
              <w:t>Physics Test –</w:t>
            </w:r>
            <w:r w:rsidR="00BB67BA">
              <w:t xml:space="preserve"> T3</w:t>
            </w:r>
            <w:r>
              <w:t xml:space="preserve">  W10</w:t>
            </w:r>
          </w:p>
        </w:tc>
        <w:tc>
          <w:tcPr>
            <w:tcW w:w="2426" w:type="dxa"/>
          </w:tcPr>
          <w:p w:rsidR="00A812A2" w:rsidRPr="001823B9" w:rsidRDefault="00BB67BA">
            <w:pP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Science Understanding, Physical Science </w:t>
            </w:r>
          </w:p>
        </w:tc>
        <w:tc>
          <w:tcPr>
            <w:tcW w:w="857" w:type="dxa"/>
          </w:tcPr>
          <w:p w:rsidR="00BB67BA" w:rsidRDefault="00BB67BA"/>
          <w:p w:rsidR="00BB67BA" w:rsidRDefault="00BB67BA">
            <w:r>
              <w:t>2</w:t>
            </w:r>
          </w:p>
        </w:tc>
        <w:tc>
          <w:tcPr>
            <w:tcW w:w="998" w:type="dxa"/>
          </w:tcPr>
          <w:p w:rsidR="00A812A2" w:rsidRDefault="00A812A2"/>
          <w:p w:rsidR="00BB67BA" w:rsidRDefault="00BB67BA">
            <w:r>
              <w:t>100</w:t>
            </w:r>
          </w:p>
        </w:tc>
        <w:tc>
          <w:tcPr>
            <w:tcW w:w="918" w:type="dxa"/>
          </w:tcPr>
          <w:p w:rsidR="00A812A2" w:rsidRDefault="00A812A2"/>
          <w:p w:rsidR="00BB67BA" w:rsidRDefault="006A22E9">
            <w:r>
              <w:t>7.86</w:t>
            </w:r>
          </w:p>
        </w:tc>
      </w:tr>
      <w:tr w:rsidR="00BB67BA" w:rsidTr="00C905CF">
        <w:trPr>
          <w:trHeight w:val="797"/>
        </w:trPr>
        <w:tc>
          <w:tcPr>
            <w:tcW w:w="4104" w:type="dxa"/>
          </w:tcPr>
          <w:p w:rsidR="00BB67BA" w:rsidRDefault="00BB67BA"/>
          <w:p w:rsidR="00BB67BA" w:rsidRDefault="00BB67BA">
            <w:r>
              <w:t xml:space="preserve">Ecosystem Research – T4  W2 </w:t>
            </w:r>
          </w:p>
        </w:tc>
        <w:tc>
          <w:tcPr>
            <w:tcW w:w="2426" w:type="dxa"/>
          </w:tcPr>
          <w:p w:rsidR="00BB67BA" w:rsidRDefault="00BB67BA" w:rsidP="00BB67BA">
            <w:pP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823B9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Science as a Human Endeavour,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Biological </w:t>
            </w:r>
            <w:r w:rsidRPr="001823B9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Sciences</w:t>
            </w:r>
          </w:p>
          <w:p w:rsidR="00BB67BA" w:rsidRDefault="00BB67BA">
            <w:pP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857" w:type="dxa"/>
          </w:tcPr>
          <w:p w:rsidR="00BB67BA" w:rsidRDefault="00BB67BA"/>
          <w:p w:rsidR="00BB67BA" w:rsidRDefault="00BB67BA">
            <w:r>
              <w:t>2</w:t>
            </w:r>
          </w:p>
        </w:tc>
        <w:tc>
          <w:tcPr>
            <w:tcW w:w="998" w:type="dxa"/>
          </w:tcPr>
          <w:p w:rsidR="00BB67BA" w:rsidRDefault="00BB67BA"/>
          <w:p w:rsidR="00BB67BA" w:rsidRDefault="00BB67BA">
            <w:r>
              <w:t>100</w:t>
            </w:r>
          </w:p>
        </w:tc>
        <w:tc>
          <w:tcPr>
            <w:tcW w:w="918" w:type="dxa"/>
          </w:tcPr>
          <w:p w:rsidR="00BB67BA" w:rsidRDefault="00BB67BA"/>
          <w:p w:rsidR="00BB67BA" w:rsidRDefault="00BB67BA">
            <w:r>
              <w:t>5.00</w:t>
            </w:r>
          </w:p>
        </w:tc>
      </w:tr>
      <w:tr w:rsidR="00BB67BA" w:rsidTr="00C905CF">
        <w:trPr>
          <w:trHeight w:val="507"/>
        </w:trPr>
        <w:tc>
          <w:tcPr>
            <w:tcW w:w="4104" w:type="dxa"/>
          </w:tcPr>
          <w:p w:rsidR="00BB67BA" w:rsidRDefault="00BB67BA"/>
          <w:p w:rsidR="00BB67BA" w:rsidRDefault="00BB67BA">
            <w:r>
              <w:t>Biology Test  - T4  W 4</w:t>
            </w:r>
          </w:p>
        </w:tc>
        <w:tc>
          <w:tcPr>
            <w:tcW w:w="2426" w:type="dxa"/>
          </w:tcPr>
          <w:p w:rsidR="00BB67BA" w:rsidRPr="001823B9" w:rsidRDefault="00BB67BA" w:rsidP="00BB67BA">
            <w:pP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Science Understanding,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Biologi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cal Science</w:t>
            </w:r>
          </w:p>
        </w:tc>
        <w:tc>
          <w:tcPr>
            <w:tcW w:w="857" w:type="dxa"/>
          </w:tcPr>
          <w:p w:rsidR="00BB67BA" w:rsidRDefault="00BB67BA"/>
          <w:p w:rsidR="00BB67BA" w:rsidRDefault="00BB67BA">
            <w:r>
              <w:t>2</w:t>
            </w:r>
          </w:p>
        </w:tc>
        <w:tc>
          <w:tcPr>
            <w:tcW w:w="998" w:type="dxa"/>
          </w:tcPr>
          <w:p w:rsidR="00BB67BA" w:rsidRDefault="00BB67BA"/>
          <w:p w:rsidR="00BB67BA" w:rsidRDefault="00BB67BA">
            <w:r>
              <w:t>100</w:t>
            </w:r>
          </w:p>
        </w:tc>
        <w:tc>
          <w:tcPr>
            <w:tcW w:w="918" w:type="dxa"/>
          </w:tcPr>
          <w:p w:rsidR="00BB67BA" w:rsidRDefault="00BB67BA"/>
          <w:p w:rsidR="00BB67BA" w:rsidRDefault="006A22E9">
            <w:r>
              <w:t>7.86</w:t>
            </w:r>
          </w:p>
        </w:tc>
      </w:tr>
      <w:tr w:rsidR="00BB67BA" w:rsidTr="00C905CF">
        <w:trPr>
          <w:trHeight w:val="797"/>
        </w:trPr>
        <w:tc>
          <w:tcPr>
            <w:tcW w:w="4104" w:type="dxa"/>
          </w:tcPr>
          <w:p w:rsidR="00BB67BA" w:rsidRDefault="00BB67BA"/>
          <w:p w:rsidR="00BB67BA" w:rsidRDefault="00BB67BA">
            <w:r>
              <w:t xml:space="preserve">Water Treatment Investigation – T4  W6 </w:t>
            </w:r>
          </w:p>
        </w:tc>
        <w:tc>
          <w:tcPr>
            <w:tcW w:w="2426" w:type="dxa"/>
          </w:tcPr>
          <w:p w:rsidR="00BB67BA" w:rsidRDefault="00BB67BA" w:rsidP="00BB67BA">
            <w:pP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823B9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Science Inquiry Skills, Chemical Sciences, Physical Sciences, Earth and Space Sciences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 </w:t>
            </w:r>
          </w:p>
        </w:tc>
        <w:tc>
          <w:tcPr>
            <w:tcW w:w="857" w:type="dxa"/>
          </w:tcPr>
          <w:p w:rsidR="00BB67BA" w:rsidRDefault="00BB67BA"/>
          <w:p w:rsidR="00BB67BA" w:rsidRDefault="00BB67BA">
            <w:r>
              <w:t>2</w:t>
            </w:r>
          </w:p>
        </w:tc>
        <w:tc>
          <w:tcPr>
            <w:tcW w:w="998" w:type="dxa"/>
          </w:tcPr>
          <w:p w:rsidR="00BB67BA" w:rsidRDefault="00BB67BA"/>
          <w:p w:rsidR="00BB67BA" w:rsidRDefault="00BB67BA">
            <w:r>
              <w:t>100</w:t>
            </w:r>
          </w:p>
        </w:tc>
        <w:tc>
          <w:tcPr>
            <w:tcW w:w="918" w:type="dxa"/>
          </w:tcPr>
          <w:p w:rsidR="00BB67BA" w:rsidRDefault="00BB67BA"/>
          <w:p w:rsidR="00BB67BA" w:rsidRDefault="00BB67BA">
            <w:r>
              <w:t>5.00</w:t>
            </w:r>
          </w:p>
        </w:tc>
      </w:tr>
      <w:tr w:rsidR="00BB67BA" w:rsidTr="00C905CF">
        <w:trPr>
          <w:trHeight w:val="522"/>
        </w:trPr>
        <w:tc>
          <w:tcPr>
            <w:tcW w:w="4104" w:type="dxa"/>
          </w:tcPr>
          <w:p w:rsidR="00BB67BA" w:rsidRDefault="00BB67BA"/>
          <w:p w:rsidR="00BB67BA" w:rsidRDefault="00BB67BA">
            <w:r>
              <w:t>Earth and Space Test – T4  W8</w:t>
            </w:r>
          </w:p>
        </w:tc>
        <w:tc>
          <w:tcPr>
            <w:tcW w:w="2426" w:type="dxa"/>
          </w:tcPr>
          <w:p w:rsidR="00BB67BA" w:rsidRPr="001823B9" w:rsidRDefault="00BB67BA" w:rsidP="00BB67BA">
            <w:pP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823B9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Science Understanding, Earth and Space Sciences</w:t>
            </w:r>
          </w:p>
        </w:tc>
        <w:tc>
          <w:tcPr>
            <w:tcW w:w="857" w:type="dxa"/>
          </w:tcPr>
          <w:p w:rsidR="00BB67BA" w:rsidRDefault="00BB67BA"/>
          <w:p w:rsidR="00BB67BA" w:rsidRDefault="00BB67BA">
            <w:r>
              <w:t>2</w:t>
            </w:r>
          </w:p>
        </w:tc>
        <w:tc>
          <w:tcPr>
            <w:tcW w:w="998" w:type="dxa"/>
          </w:tcPr>
          <w:p w:rsidR="00BB67BA" w:rsidRDefault="00BB67BA"/>
          <w:p w:rsidR="00BB67BA" w:rsidRDefault="00BB67BA">
            <w:r>
              <w:t>100</w:t>
            </w:r>
          </w:p>
        </w:tc>
        <w:tc>
          <w:tcPr>
            <w:tcW w:w="918" w:type="dxa"/>
          </w:tcPr>
          <w:p w:rsidR="00BB67BA" w:rsidRDefault="00BB67BA"/>
          <w:p w:rsidR="00BB67BA" w:rsidRDefault="006A22E9">
            <w:r>
              <w:t>7.86</w:t>
            </w:r>
          </w:p>
        </w:tc>
      </w:tr>
      <w:tr w:rsidR="006A22E9" w:rsidTr="00C905CF">
        <w:trPr>
          <w:trHeight w:val="594"/>
        </w:trPr>
        <w:tc>
          <w:tcPr>
            <w:tcW w:w="4104" w:type="dxa"/>
          </w:tcPr>
          <w:p w:rsidR="006A22E9" w:rsidRDefault="006A22E9">
            <w:r>
              <w:t>Semester 1 Classwork – all semester</w:t>
            </w:r>
          </w:p>
        </w:tc>
        <w:tc>
          <w:tcPr>
            <w:tcW w:w="2426" w:type="dxa"/>
          </w:tcPr>
          <w:p w:rsidR="006A22E9" w:rsidRPr="001823B9" w:rsidRDefault="006A22E9" w:rsidP="00BB67BA">
            <w:pP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823B9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Science Inquiry Skills, Science as a Human Endeavour</w:t>
            </w:r>
          </w:p>
        </w:tc>
        <w:tc>
          <w:tcPr>
            <w:tcW w:w="857" w:type="dxa"/>
          </w:tcPr>
          <w:p w:rsidR="006A22E9" w:rsidRDefault="006A22E9"/>
          <w:p w:rsidR="006A22E9" w:rsidRDefault="006A22E9">
            <w:r>
              <w:t>2</w:t>
            </w:r>
          </w:p>
        </w:tc>
        <w:tc>
          <w:tcPr>
            <w:tcW w:w="998" w:type="dxa"/>
          </w:tcPr>
          <w:p w:rsidR="006A22E9" w:rsidRDefault="006A22E9"/>
          <w:p w:rsidR="006A22E9" w:rsidRDefault="006A22E9">
            <w:r>
              <w:t>100</w:t>
            </w:r>
          </w:p>
        </w:tc>
        <w:tc>
          <w:tcPr>
            <w:tcW w:w="918" w:type="dxa"/>
          </w:tcPr>
          <w:p w:rsidR="006A22E9" w:rsidRDefault="006A22E9"/>
          <w:p w:rsidR="006A22E9" w:rsidRDefault="006A22E9">
            <w:r>
              <w:t>5.00</w:t>
            </w:r>
          </w:p>
        </w:tc>
      </w:tr>
      <w:tr w:rsidR="006A22E9" w:rsidTr="00C905CF">
        <w:trPr>
          <w:trHeight w:val="246"/>
        </w:trPr>
        <w:tc>
          <w:tcPr>
            <w:tcW w:w="4104" w:type="dxa"/>
          </w:tcPr>
          <w:p w:rsidR="006A22E9" w:rsidRDefault="006A22E9">
            <w:r w:rsidRPr="001823B9">
              <w:rPr>
                <w:rFonts w:ascii="Arial" w:eastAsia="Times New Roman" w:hAnsi="Arial" w:cs="Times New Roman"/>
                <w:sz w:val="18"/>
                <w:szCs w:val="18"/>
                <w:lang w:eastAsia="ar-SA"/>
              </w:rPr>
              <w:t>Semester 1 % Total Weight</w:t>
            </w:r>
          </w:p>
        </w:tc>
        <w:tc>
          <w:tcPr>
            <w:tcW w:w="2426" w:type="dxa"/>
          </w:tcPr>
          <w:p w:rsidR="006A22E9" w:rsidRPr="001823B9" w:rsidRDefault="006A22E9" w:rsidP="00BB67BA">
            <w:pP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857" w:type="dxa"/>
          </w:tcPr>
          <w:p w:rsidR="006A22E9" w:rsidRDefault="006A22E9"/>
        </w:tc>
        <w:tc>
          <w:tcPr>
            <w:tcW w:w="998" w:type="dxa"/>
          </w:tcPr>
          <w:p w:rsidR="006A22E9" w:rsidRDefault="006A22E9"/>
        </w:tc>
        <w:tc>
          <w:tcPr>
            <w:tcW w:w="918" w:type="dxa"/>
          </w:tcPr>
          <w:p w:rsidR="006A22E9" w:rsidRDefault="00C905CF">
            <w:r>
              <w:t>43.58</w:t>
            </w:r>
          </w:p>
        </w:tc>
      </w:tr>
      <w:tr w:rsidR="006A22E9" w:rsidTr="00C905CF">
        <w:trPr>
          <w:trHeight w:val="261"/>
        </w:trPr>
        <w:tc>
          <w:tcPr>
            <w:tcW w:w="4104" w:type="dxa"/>
          </w:tcPr>
          <w:p w:rsidR="006A22E9" w:rsidRPr="001823B9" w:rsidRDefault="00C905CF">
            <w:pPr>
              <w:rPr>
                <w:rFonts w:ascii="Arial" w:eastAsia="Times New Roman" w:hAnsi="Arial" w:cs="Times New Roman"/>
                <w:sz w:val="18"/>
                <w:szCs w:val="18"/>
                <w:lang w:eastAsia="ar-SA"/>
              </w:rPr>
            </w:pPr>
            <w:r>
              <w:rPr>
                <w:rFonts w:ascii="Arial" w:eastAsia="Times New Roman" w:hAnsi="Arial" w:cs="Times New Roman"/>
                <w:sz w:val="18"/>
                <w:szCs w:val="18"/>
                <w:lang w:eastAsia="ar-SA"/>
              </w:rPr>
              <w:t>Semester 2</w:t>
            </w:r>
            <w:r w:rsidR="006A22E9" w:rsidRPr="001823B9">
              <w:rPr>
                <w:rFonts w:ascii="Arial" w:eastAsia="Times New Roman" w:hAnsi="Arial" w:cs="Times New Roman"/>
                <w:sz w:val="18"/>
                <w:szCs w:val="18"/>
                <w:lang w:eastAsia="ar-SA"/>
              </w:rPr>
              <w:t xml:space="preserve"> % Total Weight</w:t>
            </w:r>
          </w:p>
        </w:tc>
        <w:tc>
          <w:tcPr>
            <w:tcW w:w="2426" w:type="dxa"/>
          </w:tcPr>
          <w:p w:rsidR="006A22E9" w:rsidRPr="001823B9" w:rsidRDefault="006A22E9" w:rsidP="00BB67BA">
            <w:pP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857" w:type="dxa"/>
          </w:tcPr>
          <w:p w:rsidR="006A22E9" w:rsidRDefault="006A22E9"/>
        </w:tc>
        <w:tc>
          <w:tcPr>
            <w:tcW w:w="998" w:type="dxa"/>
          </w:tcPr>
          <w:p w:rsidR="006A22E9" w:rsidRDefault="006A22E9"/>
        </w:tc>
        <w:tc>
          <w:tcPr>
            <w:tcW w:w="918" w:type="dxa"/>
          </w:tcPr>
          <w:p w:rsidR="006A22E9" w:rsidRDefault="00C905CF">
            <w:r>
              <w:t>56.44</w:t>
            </w:r>
          </w:p>
        </w:tc>
      </w:tr>
      <w:tr w:rsidR="006A22E9" w:rsidTr="00C905CF">
        <w:trPr>
          <w:trHeight w:val="261"/>
        </w:trPr>
        <w:tc>
          <w:tcPr>
            <w:tcW w:w="4104" w:type="dxa"/>
          </w:tcPr>
          <w:p w:rsidR="006A22E9" w:rsidRPr="001823B9" w:rsidRDefault="006A22E9">
            <w:pPr>
              <w:rPr>
                <w:rFonts w:ascii="Arial" w:eastAsia="Times New Roman" w:hAnsi="Arial" w:cs="Times New Roman"/>
                <w:sz w:val="18"/>
                <w:szCs w:val="18"/>
                <w:lang w:eastAsia="ar-SA"/>
              </w:rPr>
            </w:pPr>
            <w:r w:rsidRPr="001823B9">
              <w:rPr>
                <w:rFonts w:ascii="Arial" w:eastAsia="Times New Roman" w:hAnsi="Arial" w:cs="Times New Roman"/>
                <w:sz w:val="18"/>
                <w:szCs w:val="18"/>
                <w:lang w:eastAsia="ar-SA"/>
              </w:rPr>
              <w:t>Total Weight</w:t>
            </w:r>
          </w:p>
        </w:tc>
        <w:tc>
          <w:tcPr>
            <w:tcW w:w="2426" w:type="dxa"/>
          </w:tcPr>
          <w:p w:rsidR="006A22E9" w:rsidRPr="001823B9" w:rsidRDefault="006A22E9" w:rsidP="00BB67BA">
            <w:pP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857" w:type="dxa"/>
          </w:tcPr>
          <w:p w:rsidR="006A22E9" w:rsidRDefault="006A22E9"/>
        </w:tc>
        <w:tc>
          <w:tcPr>
            <w:tcW w:w="998" w:type="dxa"/>
          </w:tcPr>
          <w:p w:rsidR="006A22E9" w:rsidRDefault="006A22E9"/>
        </w:tc>
        <w:tc>
          <w:tcPr>
            <w:tcW w:w="918" w:type="dxa"/>
          </w:tcPr>
          <w:p w:rsidR="006A22E9" w:rsidRDefault="00C905CF">
            <w:r>
              <w:t>100.02</w:t>
            </w:r>
          </w:p>
        </w:tc>
      </w:tr>
    </w:tbl>
    <w:p w:rsidR="005217A9" w:rsidRDefault="005217A9"/>
    <w:sectPr w:rsidR="0052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17A9"/>
    <w:rsid w:val="00257CC8"/>
    <w:rsid w:val="00384C52"/>
    <w:rsid w:val="005217A9"/>
    <w:rsid w:val="006A22E9"/>
    <w:rsid w:val="00A812A2"/>
    <w:rsid w:val="00BB67BA"/>
    <w:rsid w:val="00C90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17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17A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217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17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17A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217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EAFC9971</Template>
  <TotalTime>49</TotalTime>
  <Pages>1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ALAGUSUNDARAM Nagasoundari</dc:creator>
  <cp:lastModifiedBy>ALAGUSUNDARAM Nagasoundari</cp:lastModifiedBy>
  <cp:revision>1</cp:revision>
  <dcterms:created xsi:type="dcterms:W3CDTF">2018-01-20T05:30:00Z</dcterms:created>
  <dcterms:modified xsi:type="dcterms:W3CDTF">2018-01-20T06:27:00Z</dcterms:modified>
</cp:coreProperties>
</file>