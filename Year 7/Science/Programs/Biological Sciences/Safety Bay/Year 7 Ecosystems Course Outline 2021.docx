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91DE5" w14:textId="77777777" w:rsidR="00C42D7D" w:rsidRDefault="00332A3E" w:rsidP="6F15B40D">
      <w:pPr>
        <w:pStyle w:val="Title"/>
        <w:spacing w:after="0"/>
        <w:jc w:val="center"/>
        <w:outlineLvl w:val="0"/>
        <w:rPr>
          <w:sz w:val="28"/>
          <w:szCs w:val="28"/>
        </w:rPr>
      </w:pPr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58240" behindDoc="0" locked="0" layoutInCell="1" allowOverlap="1" wp14:anchorId="1FB16950" wp14:editId="294520C3">
            <wp:simplePos x="0" y="0"/>
            <wp:positionH relativeFrom="margin">
              <wp:align>left</wp:align>
            </wp:positionH>
            <wp:positionV relativeFrom="margin">
              <wp:posOffset>-498475</wp:posOffset>
            </wp:positionV>
            <wp:extent cx="866775" cy="1019175"/>
            <wp:effectExtent l="0" t="0" r="0" b="0"/>
            <wp:wrapNone/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8E0" w:rsidRPr="7DCA3F8D">
        <w:rPr>
          <w:rFonts w:cs="Arial"/>
          <w:noProof/>
          <w:sz w:val="40"/>
          <w:szCs w:val="40"/>
        </w:rPr>
        <w:t>Subject- Science</w:t>
      </w:r>
      <w:r w:rsidR="001C4E1E" w:rsidRPr="7DCA3F8D">
        <w:rPr>
          <w:sz w:val="40"/>
          <w:szCs w:val="40"/>
        </w:rPr>
        <w:t xml:space="preserve">  </w:t>
      </w:r>
    </w:p>
    <w:p w14:paraId="66C0FFAB" w14:textId="466C7E1B" w:rsidR="00C42D7D" w:rsidRDefault="001C4E1E" w:rsidP="6F15B40D">
      <w:pPr>
        <w:pStyle w:val="Title"/>
        <w:spacing w:after="0"/>
        <w:jc w:val="center"/>
        <w:outlineLvl w:val="0"/>
        <w:rPr>
          <w:sz w:val="28"/>
          <w:szCs w:val="28"/>
        </w:rPr>
      </w:pPr>
      <w:r w:rsidRPr="6F15B40D">
        <w:rPr>
          <w:sz w:val="40"/>
          <w:szCs w:val="40"/>
        </w:rPr>
        <w:t xml:space="preserve">Year </w:t>
      </w:r>
      <w:proofErr w:type="gramStart"/>
      <w:r w:rsidR="00506CF8" w:rsidRPr="6F15B40D">
        <w:rPr>
          <w:sz w:val="40"/>
          <w:szCs w:val="40"/>
        </w:rPr>
        <w:t>7</w:t>
      </w:r>
      <w:r w:rsidR="000E28E0" w:rsidRPr="6F15B40D">
        <w:rPr>
          <w:sz w:val="40"/>
          <w:szCs w:val="40"/>
        </w:rPr>
        <w:t xml:space="preserve"> </w:t>
      </w:r>
      <w:r w:rsidRPr="6F15B40D">
        <w:rPr>
          <w:sz w:val="40"/>
          <w:szCs w:val="40"/>
        </w:rPr>
        <w:t xml:space="preserve"> </w:t>
      </w:r>
      <w:r w:rsidR="000E28E0" w:rsidRPr="6F15B40D">
        <w:rPr>
          <w:rFonts w:cs="Arial"/>
          <w:noProof/>
          <w:sz w:val="40"/>
          <w:szCs w:val="40"/>
        </w:rPr>
        <w:t>Biology</w:t>
      </w:r>
      <w:proofErr w:type="gramEnd"/>
      <w:r w:rsidR="000E28E0" w:rsidRPr="6F15B40D">
        <w:rPr>
          <w:rFonts w:cs="Arial"/>
          <w:noProof/>
          <w:sz w:val="40"/>
          <w:szCs w:val="40"/>
        </w:rPr>
        <w:t xml:space="preserve">: </w:t>
      </w:r>
      <w:r w:rsidR="00506CF8" w:rsidRPr="6F15B40D">
        <w:rPr>
          <w:rFonts w:cs="Arial"/>
          <w:noProof/>
          <w:sz w:val="40"/>
          <w:szCs w:val="40"/>
        </w:rPr>
        <w:t xml:space="preserve">Ecosystems </w:t>
      </w:r>
      <w:r w:rsidR="00C95093" w:rsidRPr="6F15B40D">
        <w:rPr>
          <w:sz w:val="40"/>
          <w:szCs w:val="40"/>
        </w:rPr>
        <w:t>Course</w:t>
      </w:r>
      <w:r w:rsidR="00DA6E96" w:rsidRPr="6F15B40D">
        <w:rPr>
          <w:sz w:val="40"/>
          <w:szCs w:val="40"/>
        </w:rPr>
        <w:t xml:space="preserve"> Outlin</w:t>
      </w:r>
      <w:r w:rsidR="2A64D3F8" w:rsidRPr="6F15B40D">
        <w:rPr>
          <w:sz w:val="40"/>
          <w:szCs w:val="40"/>
        </w:rPr>
        <w:t>e</w:t>
      </w:r>
      <w:r w:rsidR="00B24F8B">
        <w:rPr>
          <w:sz w:val="40"/>
        </w:rPr>
        <w:tab/>
      </w:r>
    </w:p>
    <w:p w14:paraId="57143F8C" w14:textId="09912D38" w:rsidR="00DA6E96" w:rsidRPr="00893E76" w:rsidRDefault="00DA6E96" w:rsidP="7DCA3F8D">
      <w:pPr>
        <w:pStyle w:val="Title"/>
        <w:spacing w:after="0"/>
        <w:jc w:val="center"/>
        <w:outlineLvl w:val="0"/>
        <w:rPr>
          <w:sz w:val="28"/>
          <w:szCs w:val="28"/>
        </w:rPr>
      </w:pPr>
      <w:r w:rsidRPr="7DCA3F8D">
        <w:rPr>
          <w:sz w:val="28"/>
          <w:szCs w:val="28"/>
        </w:rPr>
        <w:t xml:space="preserve">Teaching and Learning Program - Semester </w:t>
      </w:r>
      <w:r w:rsidR="00506CF8" w:rsidRPr="7DCA3F8D">
        <w:rPr>
          <w:sz w:val="28"/>
          <w:szCs w:val="28"/>
        </w:rPr>
        <w:t>2</w:t>
      </w:r>
      <w:r w:rsidR="005E5D2C" w:rsidRPr="7DCA3F8D">
        <w:rPr>
          <w:sz w:val="28"/>
          <w:szCs w:val="28"/>
        </w:rPr>
        <w:t xml:space="preserve">   </w:t>
      </w:r>
      <w:r w:rsidR="001C4E1E" w:rsidRPr="7DCA3F8D">
        <w:rPr>
          <w:sz w:val="28"/>
          <w:szCs w:val="28"/>
        </w:rPr>
        <w:t xml:space="preserve"> 20</w:t>
      </w:r>
      <w:r w:rsidR="003A2C1D" w:rsidRPr="7DCA3F8D">
        <w:rPr>
          <w:sz w:val="28"/>
          <w:szCs w:val="28"/>
        </w:rPr>
        <w:t>2</w:t>
      </w:r>
      <w:r w:rsidR="00E53C94">
        <w:rPr>
          <w:sz w:val="28"/>
          <w:szCs w:val="28"/>
        </w:rPr>
        <w:t>1</w:t>
      </w:r>
    </w:p>
    <w:p w14:paraId="3ED6C6D6" w14:textId="77777777" w:rsidR="00893E76" w:rsidRPr="00893E76" w:rsidRDefault="00893E76" w:rsidP="00893E76"/>
    <w:p w14:paraId="5096C593" w14:textId="77777777"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596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700"/>
        <w:gridCol w:w="3761"/>
        <w:gridCol w:w="4481"/>
        <w:gridCol w:w="1854"/>
        <w:gridCol w:w="2009"/>
        <w:gridCol w:w="2164"/>
      </w:tblGrid>
      <w:tr w:rsidR="00C95093" w:rsidRPr="001C4E1E" w14:paraId="2B6E66DB" w14:textId="77777777" w:rsidTr="39688DBA">
        <w:trPr>
          <w:trHeight w:val="453"/>
        </w:trPr>
        <w:tc>
          <w:tcPr>
            <w:tcW w:w="1700" w:type="dxa"/>
            <w:vMerge w:val="restart"/>
            <w:shd w:val="clear" w:color="auto" w:fill="B6DDE8" w:themeFill="accent5" w:themeFillTint="66"/>
            <w:vAlign w:val="center"/>
          </w:tcPr>
          <w:p w14:paraId="43267D55" w14:textId="77777777" w:rsidR="00C95093" w:rsidRPr="007A24DB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761" w:type="dxa"/>
            <w:vMerge w:val="restart"/>
            <w:shd w:val="clear" w:color="auto" w:fill="B6DDE8" w:themeFill="accent5" w:themeFillTint="66"/>
            <w:vAlign w:val="center"/>
          </w:tcPr>
          <w:p w14:paraId="36A2F30E" w14:textId="77777777" w:rsidR="00C95093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 Description</w:t>
            </w:r>
          </w:p>
          <w:p w14:paraId="24533D60" w14:textId="77777777" w:rsidR="00C95093" w:rsidRPr="00C95093" w:rsidRDefault="00C95093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6335" w:type="dxa"/>
            <w:gridSpan w:val="2"/>
            <w:shd w:val="clear" w:color="auto" w:fill="B6DDE8" w:themeFill="accent5" w:themeFillTint="66"/>
            <w:vAlign w:val="center"/>
          </w:tcPr>
          <w:p w14:paraId="286644D3" w14:textId="77777777" w:rsidR="00C95093" w:rsidRPr="007A24D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009" w:type="dxa"/>
            <w:vMerge w:val="restart"/>
            <w:shd w:val="clear" w:color="auto" w:fill="B6DDE8" w:themeFill="accent5" w:themeFillTint="66"/>
            <w:vAlign w:val="center"/>
          </w:tcPr>
          <w:p w14:paraId="766B07EC" w14:textId="77777777" w:rsidR="00C95093" w:rsidRPr="007A24D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164" w:type="dxa"/>
            <w:vMerge w:val="restart"/>
            <w:shd w:val="clear" w:color="auto" w:fill="B6DDE8" w:themeFill="accent5" w:themeFillTint="66"/>
            <w:vAlign w:val="center"/>
          </w:tcPr>
          <w:p w14:paraId="031BEE8F" w14:textId="77777777" w:rsidR="00C95093" w:rsidRPr="007A24D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Assessments &amp; Weighting</w:t>
            </w:r>
          </w:p>
          <w:p w14:paraId="619BA74F" w14:textId="77777777" w:rsidR="00C95093" w:rsidRPr="007A24D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416CAD1B" w14:textId="77777777" w:rsidTr="39688DBA">
        <w:trPr>
          <w:trHeight w:val="453"/>
        </w:trPr>
        <w:tc>
          <w:tcPr>
            <w:tcW w:w="1700" w:type="dxa"/>
            <w:vMerge/>
            <w:vAlign w:val="center"/>
          </w:tcPr>
          <w:p w14:paraId="456CB248" w14:textId="77777777" w:rsidR="00C95093" w:rsidRPr="001C4E1E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761" w:type="dxa"/>
            <w:vMerge/>
            <w:vAlign w:val="center"/>
          </w:tcPr>
          <w:p w14:paraId="76003C02" w14:textId="77777777"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481" w:type="dxa"/>
            <w:shd w:val="clear" w:color="auto" w:fill="B6DDE8" w:themeFill="accent5" w:themeFillTint="66"/>
            <w:vAlign w:val="center"/>
          </w:tcPr>
          <w:p w14:paraId="020B205A" w14:textId="77777777" w:rsidR="00C95093" w:rsidRPr="007A24D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854" w:type="dxa"/>
            <w:shd w:val="clear" w:color="auto" w:fill="B6DDE8" w:themeFill="accent5" w:themeFillTint="66"/>
            <w:vAlign w:val="center"/>
          </w:tcPr>
          <w:p w14:paraId="7FE4C77A" w14:textId="77777777" w:rsidR="00C95093" w:rsidRPr="007A24D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009" w:type="dxa"/>
            <w:vMerge/>
            <w:vAlign w:val="center"/>
          </w:tcPr>
          <w:p w14:paraId="06C588AA" w14:textId="77777777"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164" w:type="dxa"/>
            <w:vMerge/>
            <w:vAlign w:val="center"/>
          </w:tcPr>
          <w:p w14:paraId="6318972E" w14:textId="77777777"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14:paraId="07B752AD" w14:textId="77777777" w:rsidTr="39688DBA">
        <w:trPr>
          <w:trHeight w:val="473"/>
        </w:trPr>
        <w:tc>
          <w:tcPr>
            <w:tcW w:w="1700" w:type="dxa"/>
            <w:tcBorders>
              <w:right w:val="single" w:sz="4" w:space="0" w:color="auto"/>
            </w:tcBorders>
          </w:tcPr>
          <w:p w14:paraId="1628D157" w14:textId="75F6F388" w:rsidR="00335DDB" w:rsidRDefault="00FF113C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Week</w:t>
            </w:r>
            <w:r w:rsidR="5D2C1DBA"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  <w:r w:rsidR="00335DDB">
              <w:rPr>
                <w:rFonts w:asciiTheme="minorHAnsi" w:eastAsiaTheme="minorEastAsia" w:hAnsiTheme="minorHAnsi" w:cstheme="minorBidi"/>
                <w:b/>
                <w:bCs/>
              </w:rPr>
              <w:t>7</w:t>
            </w:r>
          </w:p>
          <w:p w14:paraId="1DE9B0EE" w14:textId="77777777" w:rsidR="00335DDB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31C22721" w14:textId="27550542" w:rsidR="00335DDB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 xml:space="preserve">Gravity, </w:t>
            </w:r>
            <w:r w:rsidR="003F6167">
              <w:rPr>
                <w:rFonts w:asciiTheme="minorHAnsi" w:eastAsiaTheme="minorEastAsia" w:hAnsiTheme="minorHAnsi" w:cstheme="minorBidi"/>
                <w:b/>
                <w:bCs/>
              </w:rPr>
              <w:t>Mo</w:t>
            </w:r>
            <w:r>
              <w:rPr>
                <w:rFonts w:asciiTheme="minorHAnsi" w:eastAsiaTheme="minorEastAsia" w:hAnsiTheme="minorHAnsi" w:cstheme="minorBidi"/>
                <w:b/>
                <w:bCs/>
              </w:rPr>
              <w:t>ons and Tides</w:t>
            </w:r>
          </w:p>
          <w:p w14:paraId="3ED9086E" w14:textId="77777777" w:rsidR="00C95093" w:rsidRPr="00DA6E96" w:rsidRDefault="00C95093" w:rsidP="00335DDB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B2B6" w14:textId="77777777" w:rsidR="00E02F47" w:rsidRPr="00E02F47" w:rsidRDefault="00E02F47" w:rsidP="00E02F47">
            <w:pPr>
              <w:spacing w:before="100" w:beforeAutospacing="1" w:after="100" w:afterAutospacing="1" w:line="276" w:lineRule="auto"/>
              <w:rPr>
                <w:rFonts w:asciiTheme="minorHAnsi" w:hAnsiTheme="minorHAnsi" w:cs="Arial"/>
                <w:color w:val="000000"/>
                <w:shd w:val="clear" w:color="auto" w:fill="FFFFFF"/>
              </w:rPr>
            </w:pPr>
            <w:r w:rsidRPr="00E02F47">
              <w:rPr>
                <w:rFonts w:asciiTheme="minorHAnsi" w:hAnsiTheme="minorHAnsi" w:cs="Arial"/>
                <w:color w:val="000000"/>
                <w:shd w:val="clear" w:color="auto" w:fill="FFFFFF"/>
              </w:rPr>
              <w:t xml:space="preserve">Predictable phenomena on Earth, including seasons and eclipses, are caused by the relative positions of the sun, Earth and the moon </w:t>
            </w:r>
            <w:r w:rsidRPr="00E02F47">
              <w:rPr>
                <w:rFonts w:asciiTheme="minorHAnsi" w:hAnsiTheme="minorHAnsi" w:cs="Arial"/>
              </w:rPr>
              <w:t>(ACSSU115).</w:t>
            </w:r>
          </w:p>
          <w:p w14:paraId="618EDF16" w14:textId="77777777" w:rsidR="00E02F47" w:rsidRPr="00E02F47" w:rsidRDefault="00E02F47" w:rsidP="00E02F47">
            <w:pPr>
              <w:spacing w:line="276" w:lineRule="auto"/>
              <w:rPr>
                <w:rFonts w:asciiTheme="minorHAnsi" w:hAnsiTheme="minorHAnsi"/>
                <w:color w:val="000000" w:themeColor="text1"/>
              </w:rPr>
            </w:pPr>
            <w:r w:rsidRPr="00E02F47">
              <w:rPr>
                <w:rFonts w:asciiTheme="minorHAnsi" w:hAnsiTheme="minorHAnsi"/>
                <w:color w:val="000000" w:themeColor="text1"/>
                <w:shd w:val="clear" w:color="auto" w:fill="FEFEFE"/>
              </w:rPr>
              <w:t>Change to an object’s motion is caused by unbalanced forces, including Earth’s gravitational attraction, acting on the object</w:t>
            </w:r>
            <w:r w:rsidRPr="00E02F47">
              <w:rPr>
                <w:rStyle w:val="apple-converted-space"/>
                <w:rFonts w:asciiTheme="minorHAnsi" w:eastAsiaTheme="majorEastAsia" w:hAnsiTheme="minorHAnsi"/>
                <w:color w:val="000000" w:themeColor="text1"/>
                <w:shd w:val="clear" w:color="auto" w:fill="FEFEFE"/>
              </w:rPr>
              <w:t> </w:t>
            </w:r>
            <w:hyperlink r:id="rId9" w:tgtFrame="_blank" w:tooltip="View additional details of ACSSU117" w:history="1">
              <w:r w:rsidRPr="00E02F47">
                <w:rPr>
                  <w:rStyle w:val="Hyperlink"/>
                  <w:rFonts w:asciiTheme="minorHAnsi" w:hAnsiTheme="minorHAnsi"/>
                  <w:color w:val="000000" w:themeColor="text1"/>
                </w:rPr>
                <w:t>(ACSSU117)</w:t>
              </w:r>
            </w:hyperlink>
            <w:r w:rsidRPr="00E02F47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1CB30F1E" w14:textId="77777777" w:rsidR="004A027B" w:rsidRPr="00A01550" w:rsidRDefault="004A027B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8A00C7D" w14:textId="2C748287" w:rsidR="00C95093" w:rsidRPr="00506CF8" w:rsidRDefault="00C95093" w:rsidP="39688DBA">
            <w:pPr>
              <w:spacing w:before="100" w:beforeAutospacing="1" w:after="100" w:afterAutospacing="1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4481" w:type="dxa"/>
            <w:tcBorders>
              <w:left w:val="single" w:sz="4" w:space="0" w:color="auto"/>
            </w:tcBorders>
          </w:tcPr>
          <w:p w14:paraId="22E912D6" w14:textId="78C6E00B" w:rsidR="00FF113C" w:rsidRPr="00B31DE9" w:rsidRDefault="00B31DE9" w:rsidP="6F15B40D">
            <w:pPr>
              <w:rPr>
                <w:rFonts w:asciiTheme="minorHAnsi" w:eastAsiaTheme="minorEastAsia" w:hAnsiTheme="minorHAnsi" w:cstheme="minorBidi"/>
              </w:rPr>
            </w:pPr>
            <w:r w:rsidRPr="00B31DE9">
              <w:rPr>
                <w:rFonts w:asciiTheme="minorHAnsi" w:eastAsiaTheme="minorEastAsia" w:hAnsiTheme="minorHAnsi" w:cstheme="minorBidi"/>
              </w:rPr>
              <w:t>Revision for test</w:t>
            </w:r>
            <w:r w:rsidR="003C1F32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3DA035C1" w14:textId="5C6130F7" w:rsidR="00FF241B" w:rsidRPr="00612704" w:rsidRDefault="00FF241B" w:rsidP="00B31DE9">
            <w:pPr>
              <w:jc w:val="both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854" w:type="dxa"/>
            <w:tcBorders>
              <w:left w:val="single" w:sz="4" w:space="0" w:color="auto"/>
            </w:tcBorders>
          </w:tcPr>
          <w:p w14:paraId="3C294713" w14:textId="77777777" w:rsidR="004166CE" w:rsidRDefault="004166CE" w:rsidP="004166CE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Glossary</w:t>
            </w:r>
          </w:p>
          <w:p w14:paraId="16987786" w14:textId="77777777" w:rsidR="004166CE" w:rsidRDefault="004166CE" w:rsidP="004166CE">
            <w:pPr>
              <w:rPr>
                <w:rFonts w:asciiTheme="minorHAnsi" w:eastAsiaTheme="minorEastAsia" w:hAnsiTheme="minorHAnsi" w:cstheme="minorBidi"/>
              </w:rPr>
            </w:pPr>
          </w:p>
          <w:p w14:paraId="722E1E6D" w14:textId="77777777" w:rsidR="004166CE" w:rsidRDefault="004166CE" w:rsidP="004166CE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“Must, Should, Could” sheet</w:t>
            </w:r>
          </w:p>
          <w:p w14:paraId="6E523820" w14:textId="77777777" w:rsidR="004166CE" w:rsidRDefault="004166CE" w:rsidP="004166CE">
            <w:pPr>
              <w:rPr>
                <w:rFonts w:asciiTheme="minorHAnsi" w:eastAsiaTheme="minorEastAsia" w:hAnsiTheme="minorHAnsi" w:cstheme="minorBidi"/>
              </w:rPr>
            </w:pPr>
          </w:p>
          <w:p w14:paraId="7B082E81" w14:textId="63401FA1" w:rsidR="00E46C05" w:rsidRPr="00612704" w:rsidRDefault="004166CE" w:rsidP="004166CE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Word wall</w:t>
            </w:r>
          </w:p>
        </w:tc>
        <w:tc>
          <w:tcPr>
            <w:tcW w:w="2009" w:type="dxa"/>
          </w:tcPr>
          <w:p w14:paraId="21A3305A" w14:textId="77777777" w:rsidR="000E28E0" w:rsidRPr="00612704" w:rsidRDefault="000E28E0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6A05F8A9" w14:textId="3832F90B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0BF86458" w14:textId="073D991C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626A8669" w14:textId="1DDC8CFD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5196A931" w14:textId="571F1CCF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08949188" w14:textId="77777777" w:rsidR="00C03028" w:rsidRDefault="00C03028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9EBBEB7" w14:textId="73CB5BB7" w:rsidR="00612704" w:rsidRPr="00612704" w:rsidRDefault="00612704" w:rsidP="6F15B40D">
            <w:pPr>
              <w:rPr>
                <w:rFonts w:asciiTheme="minorHAnsi" w:eastAsiaTheme="minorEastAsia" w:hAnsiTheme="minorHAnsi" w:cstheme="minorBidi"/>
              </w:rPr>
            </w:pPr>
            <w:r>
              <w:br/>
            </w:r>
          </w:p>
        </w:tc>
        <w:tc>
          <w:tcPr>
            <w:tcW w:w="2164" w:type="dxa"/>
          </w:tcPr>
          <w:p w14:paraId="0400346C" w14:textId="773A8012" w:rsidR="005E5D2C" w:rsidRPr="00635450" w:rsidRDefault="003C1F32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635450">
              <w:rPr>
                <w:rFonts w:asciiTheme="minorHAnsi" w:eastAsiaTheme="minorEastAsia" w:hAnsiTheme="minorHAnsi" w:cstheme="minorBidi"/>
                <w:b/>
                <w:bCs/>
              </w:rPr>
              <w:t>Gravity, Moons and Tides Te</w:t>
            </w:r>
            <w:r w:rsidR="00335A98" w:rsidRPr="00635450">
              <w:rPr>
                <w:rFonts w:asciiTheme="minorHAnsi" w:eastAsiaTheme="minorEastAsia" w:hAnsiTheme="minorHAnsi" w:cstheme="minorBidi"/>
                <w:b/>
                <w:bCs/>
              </w:rPr>
              <w:t>st</w:t>
            </w:r>
          </w:p>
          <w:p w14:paraId="16E7C0B8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3D91022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94CD885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41B3CEF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3FD75C4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6D9BAAFB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07FB43AB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D5F9A90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67B95CED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D2EEF66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CA30D33" w14:textId="77777777" w:rsidR="005E5D2C" w:rsidRDefault="005E5D2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7A4D9EA7" w14:textId="385344C8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090C2A15" w14:textId="2FDD5966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B03213C" w14:textId="0A4008EA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BD7F545" w14:textId="45F1A705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3FC5CF0" w14:textId="350B1B6F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41E6735" w14:textId="1F8F6DD7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1973584" w14:textId="5F1FC494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0DFBAB03" w14:textId="1A5954D3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1FF9D9A" w14:textId="4FCF62D9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363E1BA5" w14:textId="1C4C94E6" w:rsidR="00C95093" w:rsidRPr="00DA6E96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</w:tc>
      </w:tr>
    </w:tbl>
    <w:p w14:paraId="1EEB6023" w14:textId="77777777" w:rsidR="00193702" w:rsidRDefault="00193702" w:rsidP="6F15B40D">
      <w:pPr>
        <w:rPr>
          <w:rFonts w:asciiTheme="minorHAnsi" w:eastAsiaTheme="minorEastAsia" w:hAnsiTheme="minorHAnsi" w:cstheme="minorBidi"/>
        </w:rPr>
      </w:pPr>
    </w:p>
    <w:p w14:paraId="1C15A9F3" w14:textId="7C822199" w:rsidR="39688DBA" w:rsidRDefault="39688DBA" w:rsidP="39688DBA">
      <w:pPr>
        <w:rPr>
          <w:rFonts w:asciiTheme="minorHAnsi" w:eastAsiaTheme="minorEastAsia" w:hAnsiTheme="minorHAnsi" w:cstheme="minorBidi"/>
        </w:rPr>
      </w:pPr>
    </w:p>
    <w:p w14:paraId="6423FEE3" w14:textId="7DA945CB" w:rsidR="39688DBA" w:rsidRDefault="39688DBA" w:rsidP="39688DBA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pPr w:leftFromText="180" w:rightFromText="180" w:vertAnchor="text" w:horzAnchor="margin" w:tblpX="-176" w:tblpY="256"/>
        <w:tblW w:w="15794" w:type="dxa"/>
        <w:tblLayout w:type="fixed"/>
        <w:tblLook w:val="04A0" w:firstRow="1" w:lastRow="0" w:firstColumn="1" w:lastColumn="0" w:noHBand="0" w:noVBand="1"/>
      </w:tblPr>
      <w:tblGrid>
        <w:gridCol w:w="1500"/>
        <w:gridCol w:w="3794"/>
        <w:gridCol w:w="4470"/>
        <w:gridCol w:w="1830"/>
        <w:gridCol w:w="1980"/>
        <w:gridCol w:w="2220"/>
      </w:tblGrid>
      <w:tr w:rsidR="00C95093" w14:paraId="144F961F" w14:textId="77777777" w:rsidTr="728E0E6C">
        <w:trPr>
          <w:trHeight w:val="473"/>
        </w:trPr>
        <w:tc>
          <w:tcPr>
            <w:tcW w:w="1500" w:type="dxa"/>
            <w:vMerge w:val="restart"/>
            <w:shd w:val="clear" w:color="auto" w:fill="B6DDE8" w:themeFill="accent5" w:themeFillTint="66"/>
            <w:vAlign w:val="center"/>
          </w:tcPr>
          <w:p w14:paraId="46D3D56A" w14:textId="77777777" w:rsidR="00C95093" w:rsidRPr="00D2509B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794" w:type="dxa"/>
            <w:vMerge w:val="restart"/>
            <w:shd w:val="clear" w:color="auto" w:fill="B6DDE8" w:themeFill="accent5" w:themeFillTint="66"/>
            <w:vAlign w:val="center"/>
          </w:tcPr>
          <w:p w14:paraId="47AF0DE9" w14:textId="77777777" w:rsidR="00C95093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 Description</w:t>
            </w:r>
          </w:p>
          <w:p w14:paraId="21B58BA6" w14:textId="77777777" w:rsidR="00C95093" w:rsidRPr="00C95093" w:rsidRDefault="00C95093" w:rsidP="6F15B40D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300" w:type="dxa"/>
            <w:gridSpan w:val="2"/>
            <w:shd w:val="clear" w:color="auto" w:fill="B6DDE8" w:themeFill="accent5" w:themeFillTint="66"/>
            <w:vAlign w:val="center"/>
          </w:tcPr>
          <w:p w14:paraId="4CBB1747" w14:textId="77777777" w:rsidR="00C95093" w:rsidRPr="00D2509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980" w:type="dxa"/>
            <w:vMerge w:val="restart"/>
            <w:shd w:val="clear" w:color="auto" w:fill="B6DDE8" w:themeFill="accent5" w:themeFillTint="66"/>
            <w:vAlign w:val="center"/>
          </w:tcPr>
          <w:p w14:paraId="4078CC92" w14:textId="77777777" w:rsidR="00C95093" w:rsidRPr="00D2509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220" w:type="dxa"/>
            <w:vMerge w:val="restart"/>
            <w:shd w:val="clear" w:color="auto" w:fill="B6DDE8" w:themeFill="accent5" w:themeFillTint="66"/>
            <w:vAlign w:val="center"/>
          </w:tcPr>
          <w:p w14:paraId="754CC558" w14:textId="77777777" w:rsidR="00C95093" w:rsidRPr="00D2509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Assessments &amp; Weighting</w:t>
            </w:r>
          </w:p>
          <w:p w14:paraId="1D3BA5AD" w14:textId="77777777" w:rsidR="00C95093" w:rsidRPr="00D2509B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14:paraId="4AC0B109" w14:textId="77777777" w:rsidTr="728E0E6C">
        <w:trPr>
          <w:trHeight w:val="473"/>
        </w:trPr>
        <w:tc>
          <w:tcPr>
            <w:tcW w:w="1500" w:type="dxa"/>
            <w:vMerge/>
            <w:vAlign w:val="center"/>
          </w:tcPr>
          <w:p w14:paraId="4C3EE68C" w14:textId="77777777" w:rsidR="00C95093" w:rsidRPr="001C4E1E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794" w:type="dxa"/>
            <w:vMerge/>
            <w:vAlign w:val="center"/>
          </w:tcPr>
          <w:p w14:paraId="241F670C" w14:textId="77777777"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470" w:type="dxa"/>
            <w:shd w:val="clear" w:color="auto" w:fill="B6DDE8" w:themeFill="accent5" w:themeFillTint="66"/>
            <w:vAlign w:val="center"/>
          </w:tcPr>
          <w:p w14:paraId="63C0F732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830" w:type="dxa"/>
            <w:shd w:val="clear" w:color="auto" w:fill="B6DDE8" w:themeFill="accent5" w:themeFillTint="66"/>
            <w:vAlign w:val="center"/>
          </w:tcPr>
          <w:p w14:paraId="7CD83012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980" w:type="dxa"/>
            <w:vMerge/>
            <w:vAlign w:val="center"/>
          </w:tcPr>
          <w:p w14:paraId="0CB92CDC" w14:textId="77777777"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220" w:type="dxa"/>
            <w:vMerge/>
            <w:vAlign w:val="center"/>
          </w:tcPr>
          <w:p w14:paraId="36FAB363" w14:textId="77777777"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14:paraId="19898688" w14:textId="77777777" w:rsidTr="728E0E6C">
        <w:trPr>
          <w:trHeight w:val="5763"/>
        </w:trPr>
        <w:tc>
          <w:tcPr>
            <w:tcW w:w="1500" w:type="dxa"/>
          </w:tcPr>
          <w:p w14:paraId="76C3BC7E" w14:textId="77777777" w:rsidR="00335DDB" w:rsidRDefault="2107B9CA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Week </w:t>
            </w:r>
            <w:r w:rsidR="00335DDB">
              <w:rPr>
                <w:rFonts w:asciiTheme="minorHAnsi" w:eastAsiaTheme="minorEastAsia" w:hAnsiTheme="minorHAnsi" w:cstheme="minorBidi"/>
                <w:b/>
                <w:bCs/>
              </w:rPr>
              <w:t>1</w:t>
            </w:r>
          </w:p>
          <w:p w14:paraId="36C18054" w14:textId="77777777" w:rsidR="00335DDB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F4659EB" w14:textId="541EC53F" w:rsidR="00FF113C" w:rsidRPr="00CA0DA0" w:rsidRDefault="00335DDB" w:rsidP="39688DBA">
            <w:pPr>
              <w:jc w:val="center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>Ecosystems</w:t>
            </w:r>
            <w:r w:rsidR="2107B9CA" w:rsidRPr="39688DBA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  <w:tc>
          <w:tcPr>
            <w:tcW w:w="3794" w:type="dxa"/>
          </w:tcPr>
          <w:p w14:paraId="46DF44D5" w14:textId="77777777" w:rsidR="00347846" w:rsidRPr="00424506" w:rsidRDefault="71D451D4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0" w:tgtFrame="_blank" w:tooltip="View additional details of ACSSU112" w:history="1">
              <w:r w:rsidRPr="6F15B40D">
                <w:rPr>
                  <w:rStyle w:val="Hyperlink"/>
                  <w:rFonts w:asciiTheme="minorHAnsi" w:eastAsiaTheme="minorEastAsia" w:hAnsiTheme="minorHAnsi" w:cstheme="minorBidi"/>
                  <w:color w:val="auto"/>
                  <w:shd w:val="clear" w:color="auto" w:fill="FEFEFE"/>
                </w:rPr>
                <w:t>(ACSSU112)</w:t>
              </w:r>
            </w:hyperlink>
            <w:r w:rsidRPr="6F15B40D">
              <w:rPr>
                <w:rFonts w:asciiTheme="minorHAnsi" w:eastAsiaTheme="minorEastAsia" w:hAnsiTheme="minorHAnsi" w:cstheme="minorBidi"/>
              </w:rPr>
              <w:t xml:space="preserve">. </w:t>
            </w:r>
          </w:p>
          <w:p w14:paraId="2221787B" w14:textId="698E05F1" w:rsidR="00347846" w:rsidRPr="00424506" w:rsidRDefault="71D451D4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 xml:space="preserve">Elaborations: </w:t>
            </w:r>
          </w:p>
          <w:p w14:paraId="34AEBBD4" w14:textId="38705BB0" w:rsidR="00CC1E04" w:rsidRPr="00424506" w:rsidRDefault="00424506" w:rsidP="00E02F47">
            <w:pPr>
              <w:pStyle w:val="ListParagraph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C</w:t>
            </w:r>
            <w:r w:rsidR="6A573824"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lassifying organisms of an environment according to their position in a food chain</w:t>
            </w: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.</w:t>
            </w:r>
          </w:p>
          <w:p w14:paraId="3C51617B" w14:textId="16EDB61E" w:rsidR="0020183E" w:rsidRPr="00424506" w:rsidRDefault="00424506" w:rsidP="00E02F47">
            <w:pPr>
              <w:pStyle w:val="ListParagraph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C</w:t>
            </w:r>
            <w:r w:rsidR="269DBF97"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onstructing and interpreting food webs to show relationships between organisms in an environment</w:t>
            </w: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.</w:t>
            </w:r>
          </w:p>
          <w:p w14:paraId="2915DC6B" w14:textId="25D3EE51" w:rsidR="00424506" w:rsidRPr="00E02F47" w:rsidRDefault="00424506" w:rsidP="00E02F47">
            <w:pPr>
              <w:pStyle w:val="ListParagraph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Using food chains to show feeding relationships in a habitat.</w:t>
            </w:r>
          </w:p>
          <w:p w14:paraId="751209DA" w14:textId="160DA598" w:rsidR="004318AF" w:rsidRPr="001E513E" w:rsidRDefault="00E02F47" w:rsidP="001E513E">
            <w:pPr>
              <w:pStyle w:val="ListParagraph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Recognising the role of microorganisms within food chains and food webs.</w:t>
            </w:r>
          </w:p>
          <w:p w14:paraId="0DC7D068" w14:textId="6099A502" w:rsidR="004318AF" w:rsidRPr="004318AF" w:rsidRDefault="004318AF" w:rsidP="39688DBA">
            <w:pPr>
              <w:spacing w:before="100" w:beforeAutospacing="1" w:after="100" w:afterAutospacing="1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4470" w:type="dxa"/>
          </w:tcPr>
          <w:p w14:paraId="615B744E" w14:textId="77777777" w:rsidR="00B23A72" w:rsidRDefault="00FF113C" w:rsidP="6F15B40D">
            <w:pPr>
              <w:rPr>
                <w:rFonts w:asciiTheme="minorHAnsi" w:eastAsiaTheme="minorEastAsia" w:hAnsiTheme="minorHAnsi" w:cstheme="minorBidi"/>
              </w:rPr>
            </w:pPr>
            <w:r w:rsidRPr="728E0E6C">
              <w:rPr>
                <w:rFonts w:asciiTheme="minorHAnsi" w:eastAsiaTheme="minorEastAsia" w:hAnsiTheme="minorHAnsi" w:cstheme="minorBidi"/>
                <w:b/>
                <w:bCs/>
              </w:rPr>
              <w:t>T</w:t>
            </w:r>
            <w:r w:rsidR="6A6973EA" w:rsidRPr="728E0E6C">
              <w:rPr>
                <w:rFonts w:asciiTheme="minorHAnsi" w:eastAsiaTheme="minorEastAsia" w:hAnsiTheme="minorHAnsi" w:cstheme="minorBidi"/>
                <w:b/>
                <w:bCs/>
              </w:rPr>
              <w:t xml:space="preserve">heory 1 </w:t>
            </w:r>
            <w:r w:rsidRPr="728E0E6C">
              <w:rPr>
                <w:rFonts w:asciiTheme="minorHAnsi" w:eastAsiaTheme="minorEastAsia" w:hAnsiTheme="minorHAnsi" w:cstheme="minorBidi"/>
                <w:b/>
                <w:bCs/>
              </w:rPr>
              <w:t xml:space="preserve">  </w:t>
            </w:r>
            <w:r w:rsidRPr="728E0E6C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br/>
            </w:r>
            <w:r w:rsidR="00B23A72">
              <w:rPr>
                <w:rFonts w:asciiTheme="minorHAnsi" w:eastAsiaTheme="minorEastAsia" w:hAnsiTheme="minorHAnsi" w:cstheme="minorBidi"/>
              </w:rPr>
              <w:t>Habitat</w:t>
            </w:r>
          </w:p>
          <w:p w14:paraId="47796B08" w14:textId="77777777" w:rsidR="00B23A72" w:rsidRDefault="00B23A72" w:rsidP="6F15B40D">
            <w:pPr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Environment</w:t>
            </w:r>
          </w:p>
          <w:p w14:paraId="7786EA90" w14:textId="71BBAA19" w:rsidR="00E02F47" w:rsidRDefault="00E02F47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Living together</w:t>
            </w:r>
            <w:r w:rsidRPr="728E0E6C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65241D87" w14:textId="77777777" w:rsidR="00E02F47" w:rsidRDefault="00E02F47" w:rsidP="00E02F47">
            <w:pPr>
              <w:jc w:val="both"/>
            </w:pPr>
            <w:r w:rsidRPr="00E02F47">
              <w:rPr>
                <w:rFonts w:asciiTheme="minorHAnsi" w:eastAsiaTheme="minorEastAsia" w:hAnsiTheme="minorHAnsi" w:cstheme="minorBidi"/>
              </w:rPr>
              <w:t>Predator and Prey</w:t>
            </w:r>
          </w:p>
          <w:p w14:paraId="61352434" w14:textId="20910C05" w:rsidR="00FF113C" w:rsidRPr="00612704" w:rsidRDefault="67FCB90F" w:rsidP="6F15B40D">
            <w:pPr>
              <w:rPr>
                <w:rFonts w:asciiTheme="minorHAnsi" w:eastAsiaTheme="minorEastAsia" w:hAnsiTheme="minorHAnsi" w:cstheme="minorBidi"/>
              </w:rPr>
            </w:pPr>
            <w:r w:rsidRPr="728E0E6C">
              <w:rPr>
                <w:rFonts w:asciiTheme="minorHAnsi" w:eastAsiaTheme="minorEastAsia" w:hAnsiTheme="minorHAnsi" w:cstheme="minorBidi"/>
              </w:rPr>
              <w:t>Food chains and food webs</w:t>
            </w:r>
            <w:r w:rsidR="716B8C92" w:rsidRPr="728E0E6C">
              <w:rPr>
                <w:rFonts w:asciiTheme="minorHAnsi" w:eastAsiaTheme="minorEastAsia" w:hAnsiTheme="minorHAnsi" w:cstheme="minorBidi"/>
              </w:rPr>
              <w:t xml:space="preserve">. </w:t>
            </w:r>
          </w:p>
          <w:p w14:paraId="6108977A" w14:textId="56EBFF6B" w:rsidR="000E28E0" w:rsidRDefault="000E28E0" w:rsidP="39688DBA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36B29226" w14:textId="7B9D9351" w:rsidR="00271DC2" w:rsidRDefault="00271DC2" w:rsidP="39688DBA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6729909F" w14:textId="77777777" w:rsidR="00271DC2" w:rsidRPr="00612704" w:rsidRDefault="00271DC2" w:rsidP="39688DBA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A1D1E52" w14:textId="654B5FF3" w:rsidR="00FF113C" w:rsidRPr="00612704" w:rsidRDefault="00FF113C" w:rsidP="6F15B40D">
            <w:pPr>
              <w:jc w:val="both"/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Lab1 </w:t>
            </w:r>
            <w:r w:rsidRPr="39688DBA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br/>
            </w:r>
            <w:r w:rsidR="3597BEE6" w:rsidRPr="39688DBA">
              <w:rPr>
                <w:rFonts w:asciiTheme="minorHAnsi" w:eastAsiaTheme="minorEastAsia" w:hAnsiTheme="minorHAnsi" w:cstheme="minorBidi"/>
              </w:rPr>
              <w:t xml:space="preserve">Skills lab – </w:t>
            </w:r>
            <w:r w:rsidR="618B39B1" w:rsidRPr="39688DBA">
              <w:rPr>
                <w:rFonts w:asciiTheme="minorHAnsi" w:eastAsiaTheme="minorEastAsia" w:hAnsiTheme="minorHAnsi" w:cstheme="minorBidi"/>
              </w:rPr>
              <w:t>Constructing a</w:t>
            </w:r>
            <w:r w:rsidR="3597BEE6" w:rsidRPr="39688DBA">
              <w:rPr>
                <w:rFonts w:asciiTheme="minorHAnsi" w:eastAsiaTheme="minorEastAsia" w:hAnsiTheme="minorHAnsi" w:cstheme="minorBidi"/>
              </w:rPr>
              <w:t xml:space="preserve"> food web</w:t>
            </w:r>
            <w:r w:rsidR="2D1B4296" w:rsidRPr="39688DBA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46DB4638" w14:textId="0270CCB1" w:rsidR="00FF113C" w:rsidRPr="00612704" w:rsidRDefault="00FF113C" w:rsidP="6F15B40D">
            <w:pPr>
              <w:jc w:val="both"/>
              <w:rPr>
                <w:rFonts w:asciiTheme="minorHAnsi" w:eastAsiaTheme="minorEastAsia" w:hAnsiTheme="minorHAnsi" w:cstheme="minorBidi"/>
              </w:rPr>
            </w:pPr>
          </w:p>
          <w:p w14:paraId="6521A9A2" w14:textId="77777777" w:rsidR="00FF113C" w:rsidRPr="00612704" w:rsidRDefault="00FF113C" w:rsidP="6F15B40D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7759D24" w14:textId="77777777" w:rsidR="00FF113C" w:rsidRPr="00612704" w:rsidRDefault="00FF113C" w:rsidP="6F15B40D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19F759DC" w14:textId="77457D84" w:rsidR="247E71B9" w:rsidRDefault="00FF113C" w:rsidP="004E7C3A">
            <w:pPr>
              <w:jc w:val="both"/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Lab2 </w:t>
            </w:r>
            <w:r>
              <w:br/>
            </w:r>
            <w:r w:rsidR="004E7C3A">
              <w:rPr>
                <w:rFonts w:asciiTheme="minorHAnsi" w:eastAsiaTheme="minorEastAsia" w:hAnsiTheme="minorHAnsi" w:cstheme="minorBidi"/>
              </w:rPr>
              <w:t xml:space="preserve">Looking at the ecosystem in pond water. </w:t>
            </w:r>
          </w:p>
          <w:p w14:paraId="611C2F85" w14:textId="77777777" w:rsidR="00FF113C" w:rsidRPr="00612704" w:rsidRDefault="00FF113C" w:rsidP="6F15B40D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19D536CE" w14:textId="60C91691" w:rsidR="39688DBA" w:rsidRDefault="39688DBA" w:rsidP="39688DBA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1D73B103" w14:textId="77777777" w:rsidR="00271DC2" w:rsidRDefault="00271DC2" w:rsidP="39688DBA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409C7FF" w14:textId="4B95A68B" w:rsidR="005E5D2C" w:rsidRDefault="00FF113C" w:rsidP="6F15B40D"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ICT </w:t>
            </w:r>
          </w:p>
          <w:p w14:paraId="4722F5F7" w14:textId="2888DF65" w:rsidR="00CC02AF" w:rsidRPr="00612704" w:rsidRDefault="00225BE7" w:rsidP="6F15B40D">
            <w:pPr>
              <w:rPr>
                <w:rFonts w:asciiTheme="minorHAnsi" w:eastAsiaTheme="minorEastAsia" w:hAnsiTheme="minorHAnsi" w:cstheme="minorBidi"/>
              </w:rPr>
            </w:pPr>
            <w:r>
              <w:t>Ecosystems</w:t>
            </w:r>
          </w:p>
          <w:p w14:paraId="6F5E4DAA" w14:textId="4706CA51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A18816F" w14:textId="36BD0BAC" w:rsidR="00612704" w:rsidRPr="00612704" w:rsidRDefault="00612704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30B8E207" w14:textId="41336687" w:rsidR="00612704" w:rsidRPr="00612704" w:rsidRDefault="00612704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1364BBB6" w14:textId="1A2899E0" w:rsidR="00612704" w:rsidRPr="00612704" w:rsidRDefault="00612704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2212ECEA" w14:textId="0F1E5AA6" w:rsidR="00612704" w:rsidRPr="00612704" w:rsidRDefault="00612704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0FD653DE" w14:textId="5190A035" w:rsidR="00612704" w:rsidRPr="00612704" w:rsidRDefault="00612704" w:rsidP="39688DBA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830" w:type="dxa"/>
          </w:tcPr>
          <w:p w14:paraId="01AC0168" w14:textId="46608982" w:rsidR="00E46C05" w:rsidRDefault="00E46C05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Glossary</w:t>
            </w:r>
          </w:p>
          <w:p w14:paraId="3EBE9493" w14:textId="77777777" w:rsidR="00E46C05" w:rsidRDefault="00E46C05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3056A22C" w14:textId="77777777" w:rsidR="004332CB" w:rsidRDefault="004332CB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“Must, Should, Could” sheet</w:t>
            </w:r>
          </w:p>
          <w:p w14:paraId="06984981" w14:textId="77777777" w:rsidR="00E46C05" w:rsidRDefault="00E46C05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B489356" w14:textId="77777777" w:rsidR="00E46C05" w:rsidRPr="00612704" w:rsidRDefault="00E46C05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Word wall</w:t>
            </w:r>
          </w:p>
        </w:tc>
        <w:tc>
          <w:tcPr>
            <w:tcW w:w="1980" w:type="dxa"/>
          </w:tcPr>
          <w:p w14:paraId="67950039" w14:textId="7D27EB0E" w:rsidR="000E28E0" w:rsidRPr="00612704" w:rsidRDefault="438CF019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Theory 1</w:t>
            </w:r>
            <w:r w:rsidRPr="39688DBA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2811013F" w14:textId="360544E1" w:rsidR="000E28E0" w:rsidRDefault="2B862790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Pearson </w:t>
            </w:r>
            <w:r w:rsidR="575142BD" w:rsidRPr="39688DBA">
              <w:rPr>
                <w:rFonts w:asciiTheme="minorHAnsi" w:eastAsiaTheme="minorEastAsia" w:hAnsiTheme="minorHAnsi" w:cstheme="minorBidi"/>
              </w:rPr>
              <w:t>7</w:t>
            </w:r>
          </w:p>
          <w:p w14:paraId="03302C08" w14:textId="1B79DA68" w:rsidR="00E02F47" w:rsidRDefault="00E02F47" w:rsidP="6F15B40D">
            <w:pPr>
              <w:rPr>
                <w:rFonts w:asciiTheme="minorHAnsi" w:eastAsiaTheme="minorEastAsia" w:hAnsiTheme="minorHAnsi" w:cstheme="minorBidi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</w:rPr>
              <w:t>Pg</w:t>
            </w:r>
            <w:proofErr w:type="spellEnd"/>
            <w:r>
              <w:rPr>
                <w:rFonts w:asciiTheme="minorHAnsi" w:eastAsiaTheme="minorEastAsia" w:hAnsiTheme="minorHAnsi" w:cstheme="minorBidi"/>
              </w:rPr>
              <w:t>: 16</w:t>
            </w:r>
            <w:r w:rsidR="00B23A72">
              <w:rPr>
                <w:rFonts w:asciiTheme="minorHAnsi" w:eastAsiaTheme="minorEastAsia" w:hAnsiTheme="minorHAnsi" w:cstheme="minorBidi"/>
              </w:rPr>
              <w:t>2</w:t>
            </w:r>
            <w:r>
              <w:rPr>
                <w:rFonts w:asciiTheme="minorHAnsi" w:eastAsiaTheme="minorEastAsia" w:hAnsiTheme="minorHAnsi" w:cstheme="minorBidi"/>
              </w:rPr>
              <w:t>-167</w:t>
            </w:r>
          </w:p>
          <w:p w14:paraId="02CA23E6" w14:textId="1775645F" w:rsidR="00E02F47" w:rsidRPr="00612704" w:rsidRDefault="00E02F47" w:rsidP="6F15B40D">
            <w:pPr>
              <w:rPr>
                <w:rFonts w:asciiTheme="minorHAnsi" w:eastAsiaTheme="minorEastAsia" w:hAnsiTheme="minorHAnsi" w:cstheme="minorBidi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</w:rPr>
              <w:t>Pg</w:t>
            </w:r>
            <w:proofErr w:type="spellEnd"/>
            <w:r>
              <w:rPr>
                <w:rFonts w:asciiTheme="minorHAnsi" w:eastAsiaTheme="minorEastAsia" w:hAnsiTheme="minorHAnsi" w:cstheme="minorBidi"/>
              </w:rPr>
              <w:t>: 173-175</w:t>
            </w:r>
          </w:p>
          <w:p w14:paraId="2F699B10" w14:textId="0188724E" w:rsidR="000E28E0" w:rsidRPr="00612704" w:rsidRDefault="00B22706" w:rsidP="6F15B40D">
            <w:pPr>
              <w:rPr>
                <w:rFonts w:asciiTheme="minorHAnsi" w:eastAsiaTheme="minorEastAsia" w:hAnsiTheme="minorHAnsi" w:cstheme="minorBidi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</w:rPr>
              <w:t>Oxfrod</w:t>
            </w:r>
            <w:proofErr w:type="spellEnd"/>
            <w:r>
              <w:rPr>
                <w:rFonts w:asciiTheme="minorHAnsi" w:eastAsiaTheme="minorEastAsia" w:hAnsiTheme="minorHAnsi" w:cstheme="minorBidi"/>
              </w:rPr>
              <w:t xml:space="preserve"> 7, </w:t>
            </w:r>
            <w:proofErr w:type="spellStart"/>
            <w:r>
              <w:rPr>
                <w:rFonts w:asciiTheme="minorHAnsi" w:eastAsiaTheme="minorEastAsia" w:hAnsiTheme="minorHAnsi" w:cstheme="minorBidi"/>
              </w:rPr>
              <w:t>pg</w:t>
            </w:r>
            <w:proofErr w:type="spellEnd"/>
            <w:r>
              <w:rPr>
                <w:rFonts w:asciiTheme="minorHAnsi" w:eastAsiaTheme="minorEastAsia" w:hAnsiTheme="minorHAnsi" w:cstheme="minorBidi"/>
              </w:rPr>
              <w:t>: 102-105</w:t>
            </w:r>
          </w:p>
          <w:p w14:paraId="55ECD4A7" w14:textId="409E09E4" w:rsidR="000E28E0" w:rsidRDefault="598DA04A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</w:p>
          <w:p w14:paraId="09EE3969" w14:textId="3B874E9B" w:rsidR="00271DC2" w:rsidRDefault="00271DC2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0DF60B5" w14:textId="248DD5C6" w:rsidR="00F77F4F" w:rsidRDefault="00F77F4F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704ED47C" w14:textId="1B3A84CC" w:rsidR="00F77F4F" w:rsidRDefault="00F77F4F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F054161" w14:textId="77777777" w:rsidR="00F77F4F" w:rsidRDefault="00F77F4F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33534A6" w14:textId="77A447EB" w:rsidR="000E28E0" w:rsidRPr="00E60B4B" w:rsidRDefault="046ED414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Pearson Skills 1 </w:t>
            </w:r>
          </w:p>
          <w:p w14:paraId="205543E7" w14:textId="4EF029C9" w:rsidR="046ED414" w:rsidRDefault="06D81FDB" w:rsidP="39688DBA">
            <w:pPr>
              <w:rPr>
                <w:rFonts w:asciiTheme="minorHAnsi" w:eastAsiaTheme="minorEastAsia" w:hAnsiTheme="minorHAnsi" w:cstheme="minorBidi"/>
              </w:rPr>
            </w:pPr>
            <w:r w:rsidRPr="728E0E6C">
              <w:rPr>
                <w:rFonts w:asciiTheme="minorHAnsi" w:eastAsiaTheme="minorEastAsia" w:hAnsiTheme="minorHAnsi" w:cstheme="minorBidi"/>
              </w:rPr>
              <w:t xml:space="preserve">4.9 </w:t>
            </w:r>
            <w:proofErr w:type="spellStart"/>
            <w:r w:rsidR="046ED414" w:rsidRPr="728E0E6C">
              <w:rPr>
                <w:rFonts w:asciiTheme="minorHAnsi" w:eastAsiaTheme="minorEastAsia" w:hAnsiTheme="minorHAnsi" w:cstheme="minorBidi"/>
              </w:rPr>
              <w:t>Pg</w:t>
            </w:r>
            <w:proofErr w:type="spellEnd"/>
            <w:r w:rsidR="046ED414" w:rsidRPr="728E0E6C">
              <w:rPr>
                <w:rFonts w:asciiTheme="minorHAnsi" w:eastAsiaTheme="minorEastAsia" w:hAnsiTheme="minorHAnsi" w:cstheme="minorBidi"/>
              </w:rPr>
              <w:t xml:space="preserve">: </w:t>
            </w:r>
            <w:r w:rsidR="569BA606" w:rsidRPr="728E0E6C">
              <w:rPr>
                <w:rFonts w:asciiTheme="minorHAnsi" w:eastAsiaTheme="minorEastAsia" w:hAnsiTheme="minorHAnsi" w:cstheme="minorBidi"/>
              </w:rPr>
              <w:t xml:space="preserve">112 – 113 </w:t>
            </w:r>
          </w:p>
          <w:p w14:paraId="6328959F" w14:textId="2A6FC2F3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65C396E9" w14:textId="1B8161E2" w:rsidR="00271DC2" w:rsidRDefault="00271DC2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D94CA88" w14:textId="77777777" w:rsidR="00271DC2" w:rsidRPr="00E60B4B" w:rsidRDefault="00271DC2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3FFB5085" w14:textId="5DBFACFB" w:rsidR="000E28E0" w:rsidRPr="00E60B4B" w:rsidRDefault="03B9B223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Pearson </w:t>
            </w:r>
            <w:r w:rsidR="00271DC2">
              <w:rPr>
                <w:rFonts w:asciiTheme="minorHAnsi" w:eastAsiaTheme="minorEastAsia" w:hAnsiTheme="minorHAnsi" w:cstheme="minorBidi"/>
              </w:rPr>
              <w:t>8</w:t>
            </w:r>
            <w:r w:rsidRPr="39688DBA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31CE94B9" w14:textId="4B9651B3" w:rsidR="000E28E0" w:rsidRPr="00E60B4B" w:rsidRDefault="1D7082FD" w:rsidP="39688DBA">
            <w:pPr>
              <w:rPr>
                <w:rFonts w:asciiTheme="minorHAnsi" w:eastAsiaTheme="minorEastAsia" w:hAnsiTheme="minorHAnsi" w:cstheme="minorBidi"/>
              </w:rPr>
            </w:pPr>
            <w:proofErr w:type="spellStart"/>
            <w:r w:rsidRPr="39688DBA">
              <w:rPr>
                <w:rFonts w:asciiTheme="minorHAnsi" w:eastAsiaTheme="minorEastAsia" w:hAnsiTheme="minorHAnsi" w:cstheme="minorBidi"/>
              </w:rPr>
              <w:t>P</w:t>
            </w:r>
            <w:r w:rsidR="03B9B223" w:rsidRPr="39688DBA">
              <w:rPr>
                <w:rFonts w:asciiTheme="minorHAnsi" w:eastAsiaTheme="minorEastAsia" w:hAnsiTheme="minorHAnsi" w:cstheme="minorBidi"/>
              </w:rPr>
              <w:t>g</w:t>
            </w:r>
            <w:proofErr w:type="spellEnd"/>
            <w:r w:rsidRPr="39688DBA">
              <w:rPr>
                <w:rFonts w:asciiTheme="minorHAnsi" w:eastAsiaTheme="minorEastAsia" w:hAnsiTheme="minorHAnsi" w:cstheme="minorBidi"/>
              </w:rPr>
              <w:t>:</w:t>
            </w:r>
            <w:r w:rsidR="03B9B223" w:rsidRPr="39688DBA">
              <w:rPr>
                <w:rFonts w:asciiTheme="minorHAnsi" w:eastAsiaTheme="minorEastAsia" w:hAnsiTheme="minorHAnsi" w:cstheme="minorBidi"/>
              </w:rPr>
              <w:t xml:space="preserve"> </w:t>
            </w:r>
            <w:r w:rsidR="00271DC2">
              <w:rPr>
                <w:rFonts w:asciiTheme="minorHAnsi" w:eastAsiaTheme="minorEastAsia" w:hAnsiTheme="minorHAnsi" w:cstheme="minorBidi"/>
              </w:rPr>
              <w:t>63</w:t>
            </w:r>
          </w:p>
          <w:p w14:paraId="72DA03B3" w14:textId="75D23935" w:rsidR="000E28E0" w:rsidRPr="00E60B4B" w:rsidRDefault="000E28E0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7ACF91A7" w14:textId="0F025406" w:rsidR="000E28E0" w:rsidRDefault="000E28E0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675E19AF" w14:textId="77777777" w:rsidR="00A46201" w:rsidRPr="00E60B4B" w:rsidRDefault="00A46201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21ECC395" w14:textId="0300417C" w:rsidR="000E28E0" w:rsidRPr="00E60B4B" w:rsidRDefault="00271DC2" w:rsidP="39688DBA">
            <w:pPr>
              <w:rPr>
                <w:rFonts w:asciiTheme="minorHAnsi" w:eastAsiaTheme="minorEastAsia" w:hAnsiTheme="minorHAnsi" w:cstheme="minorBidi"/>
              </w:rPr>
            </w:pPr>
            <w:r w:rsidRPr="00271DC2">
              <w:rPr>
                <w:rFonts w:asciiTheme="minorHAnsi" w:eastAsiaTheme="minorEastAsia" w:hAnsiTheme="minorHAnsi" w:cstheme="minorBidi"/>
              </w:rPr>
              <w:t>Resource</w:t>
            </w:r>
            <w:r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f</w:t>
            </w:r>
            <w:r w:rsidR="17CC602A" w:rsidRPr="39688DBA">
              <w:rPr>
                <w:rFonts w:asciiTheme="minorHAnsi" w:eastAsiaTheme="minorEastAsia" w:hAnsiTheme="minorHAnsi" w:cstheme="minorBidi"/>
              </w:rPr>
              <w:t>old</w:t>
            </w:r>
            <w:r w:rsidR="1E2910B9" w:rsidRPr="39688DBA">
              <w:rPr>
                <w:rFonts w:asciiTheme="minorHAnsi" w:eastAsiaTheme="minorEastAsia" w:hAnsiTheme="minorHAnsi" w:cstheme="minorBidi"/>
              </w:rPr>
              <w:t>e</w:t>
            </w:r>
            <w:r w:rsidR="17CC602A" w:rsidRPr="39688DBA">
              <w:rPr>
                <w:rFonts w:asciiTheme="minorHAnsi" w:eastAsiaTheme="minorEastAsia" w:hAnsiTheme="minorHAnsi" w:cstheme="minorBidi"/>
              </w:rPr>
              <w:t xml:space="preserve">r </w:t>
            </w:r>
          </w:p>
        </w:tc>
        <w:tc>
          <w:tcPr>
            <w:tcW w:w="2220" w:type="dxa"/>
          </w:tcPr>
          <w:p w14:paraId="1317F7C9" w14:textId="77777777" w:rsidR="00C95093" w:rsidRPr="00893E76" w:rsidRDefault="00C95093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</w:tr>
    </w:tbl>
    <w:p w14:paraId="4BFABED6" w14:textId="77777777" w:rsidR="00640612" w:rsidRDefault="00640612" w:rsidP="6F15B40D">
      <w:pPr>
        <w:rPr>
          <w:rFonts w:asciiTheme="minorHAnsi" w:eastAsiaTheme="minorEastAsia" w:hAnsiTheme="minorHAnsi" w:cstheme="minorBidi"/>
        </w:rPr>
      </w:pPr>
    </w:p>
    <w:p w14:paraId="43FE1AC4" w14:textId="1F2834C5" w:rsidR="39688DBA" w:rsidRDefault="39688DBA" w:rsidP="39688DBA">
      <w:pPr>
        <w:rPr>
          <w:rFonts w:asciiTheme="minorHAnsi" w:eastAsiaTheme="minorEastAsia" w:hAnsiTheme="minorHAnsi" w:cstheme="minorBidi"/>
        </w:rPr>
      </w:pPr>
    </w:p>
    <w:p w14:paraId="1F74C114" w14:textId="0C3D6758" w:rsidR="39688DBA" w:rsidRDefault="39688DBA" w:rsidP="39688DBA">
      <w:pPr>
        <w:rPr>
          <w:rFonts w:asciiTheme="minorHAnsi" w:eastAsiaTheme="minorEastAsia" w:hAnsiTheme="minorHAnsi" w:cstheme="minorBidi"/>
        </w:rPr>
      </w:pPr>
    </w:p>
    <w:p w14:paraId="6A86FEA6" w14:textId="1A3F6091" w:rsidR="39688DBA" w:rsidRDefault="39688DBA" w:rsidP="39688DBA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75"/>
        <w:gridCol w:w="3954"/>
        <w:gridCol w:w="4536"/>
        <w:gridCol w:w="1985"/>
        <w:gridCol w:w="1984"/>
        <w:gridCol w:w="1843"/>
      </w:tblGrid>
      <w:tr w:rsidR="00C95093" w:rsidRPr="001C4E1E" w14:paraId="71334B82" w14:textId="77777777" w:rsidTr="728E0E6C">
        <w:trPr>
          <w:trHeight w:val="479"/>
        </w:trPr>
        <w:tc>
          <w:tcPr>
            <w:tcW w:w="1575" w:type="dxa"/>
            <w:vMerge w:val="restart"/>
            <w:shd w:val="clear" w:color="auto" w:fill="B6DDE8" w:themeFill="accent5" w:themeFillTint="66"/>
            <w:vAlign w:val="center"/>
          </w:tcPr>
          <w:p w14:paraId="2D5C143A" w14:textId="77777777" w:rsidR="00C95093" w:rsidRPr="00BD05C1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954" w:type="dxa"/>
            <w:vMerge w:val="restart"/>
            <w:shd w:val="clear" w:color="auto" w:fill="B6DDE8" w:themeFill="accent5" w:themeFillTint="66"/>
            <w:vAlign w:val="center"/>
          </w:tcPr>
          <w:p w14:paraId="4080AF24" w14:textId="77777777" w:rsidR="00C95093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 Description</w:t>
            </w:r>
          </w:p>
          <w:p w14:paraId="23CBC927" w14:textId="77777777" w:rsidR="00C95093" w:rsidRPr="00C95093" w:rsidRDefault="00C95093" w:rsidP="6F15B40D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521" w:type="dxa"/>
            <w:gridSpan w:val="2"/>
            <w:shd w:val="clear" w:color="auto" w:fill="B6DDE8" w:themeFill="accent5" w:themeFillTint="66"/>
            <w:vAlign w:val="center"/>
          </w:tcPr>
          <w:p w14:paraId="5BF0A52C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1984" w:type="dxa"/>
            <w:vMerge w:val="restart"/>
            <w:shd w:val="clear" w:color="auto" w:fill="B6DDE8" w:themeFill="accent5" w:themeFillTint="66"/>
            <w:vAlign w:val="center"/>
          </w:tcPr>
          <w:p w14:paraId="39FD782E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43" w:type="dxa"/>
            <w:vMerge w:val="restart"/>
            <w:shd w:val="clear" w:color="auto" w:fill="B6DDE8" w:themeFill="accent5" w:themeFillTint="66"/>
            <w:vAlign w:val="center"/>
          </w:tcPr>
          <w:p w14:paraId="4BF84577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Assessments &amp; Weighting</w:t>
            </w:r>
          </w:p>
          <w:p w14:paraId="0E8DCE62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5769D389" w14:textId="77777777" w:rsidTr="728E0E6C">
        <w:trPr>
          <w:trHeight w:val="479"/>
        </w:trPr>
        <w:tc>
          <w:tcPr>
            <w:tcW w:w="1575" w:type="dxa"/>
            <w:vMerge/>
            <w:vAlign w:val="center"/>
          </w:tcPr>
          <w:p w14:paraId="57E4A61F" w14:textId="77777777" w:rsidR="00C95093" w:rsidRPr="001C4E1E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54" w:type="dxa"/>
            <w:vMerge/>
            <w:vAlign w:val="center"/>
          </w:tcPr>
          <w:p w14:paraId="79C5E2AD" w14:textId="77777777"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536" w:type="dxa"/>
            <w:shd w:val="clear" w:color="auto" w:fill="B6DDE8" w:themeFill="accent5" w:themeFillTint="66"/>
            <w:vAlign w:val="center"/>
          </w:tcPr>
          <w:p w14:paraId="37960ADF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985" w:type="dxa"/>
            <w:shd w:val="clear" w:color="auto" w:fill="B6DDE8" w:themeFill="accent5" w:themeFillTint="66"/>
            <w:vAlign w:val="center"/>
          </w:tcPr>
          <w:p w14:paraId="122BE8F4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1984" w:type="dxa"/>
            <w:vMerge/>
            <w:vAlign w:val="center"/>
          </w:tcPr>
          <w:p w14:paraId="3994873F" w14:textId="77777777"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121554FB" w14:textId="77777777"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14:paraId="2989E2DF" w14:textId="77777777" w:rsidTr="728E0E6C">
        <w:trPr>
          <w:trHeight w:val="5421"/>
        </w:trPr>
        <w:tc>
          <w:tcPr>
            <w:tcW w:w="1575" w:type="dxa"/>
            <w:tcBorders>
              <w:bottom w:val="single" w:sz="4" w:space="0" w:color="auto"/>
              <w:right w:val="single" w:sz="4" w:space="0" w:color="auto"/>
            </w:tcBorders>
          </w:tcPr>
          <w:p w14:paraId="1B7DC544" w14:textId="424DA4C2" w:rsidR="00335DDB" w:rsidRDefault="49EA949C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Week </w:t>
            </w:r>
            <w:r w:rsidR="006F6342">
              <w:rPr>
                <w:rFonts w:asciiTheme="minorHAnsi" w:eastAsiaTheme="minorEastAsia" w:hAnsiTheme="minorHAnsi" w:cstheme="minorBidi"/>
                <w:b/>
                <w:bCs/>
              </w:rPr>
              <w:t>2</w:t>
            </w:r>
          </w:p>
          <w:p w14:paraId="4378B6DE" w14:textId="77777777" w:rsidR="00335DDB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386205DE" w14:textId="01169246" w:rsidR="00C95093" w:rsidRPr="002B3CF8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>Ecosystems</w:t>
            </w:r>
            <w:r w:rsidR="49EA949C"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</w:p>
        </w:tc>
        <w:tc>
          <w:tcPr>
            <w:tcW w:w="3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82FDBC" w14:textId="77777777" w:rsidR="00424506" w:rsidRPr="00424506" w:rsidRDefault="00424506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1" w:tgtFrame="_blank" w:tooltip="View additional details of ACSSU112" w:history="1">
              <w:r w:rsidRPr="6F15B40D">
                <w:rPr>
                  <w:rStyle w:val="Hyperlink"/>
                  <w:rFonts w:asciiTheme="minorHAnsi" w:eastAsiaTheme="minorEastAsia" w:hAnsiTheme="minorHAnsi" w:cstheme="minorBidi"/>
                  <w:color w:val="auto"/>
                  <w:shd w:val="clear" w:color="auto" w:fill="FEFEFE"/>
                </w:rPr>
                <w:t>(ACSSU112)</w:t>
              </w:r>
            </w:hyperlink>
            <w:r w:rsidRPr="6F15B40D">
              <w:rPr>
                <w:rFonts w:asciiTheme="minorHAnsi" w:eastAsiaTheme="minorEastAsia" w:hAnsiTheme="minorHAnsi" w:cstheme="minorBidi"/>
              </w:rPr>
              <w:t xml:space="preserve">. </w:t>
            </w:r>
          </w:p>
          <w:p w14:paraId="1260822B" w14:textId="77777777" w:rsidR="00424506" w:rsidRPr="00424506" w:rsidRDefault="00424506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 xml:space="preserve">Elaborations: </w:t>
            </w:r>
          </w:p>
          <w:p w14:paraId="2B393FDA" w14:textId="28CFE17F" w:rsidR="004D4BD7" w:rsidRPr="002443B3" w:rsidRDefault="002443B3" w:rsidP="6F15B40D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before="100" w:beforeAutospacing="1" w:after="100" w:afterAutospacing="1"/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I</w:t>
            </w:r>
            <w:r w:rsidR="008A04AB"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nvestigating the effect of human activity on local habitats, such as deforestation, agriculture or the introduction of new species.</w:t>
            </w:r>
            <w:r w:rsidR="004D4BD7" w:rsidRPr="6F15B40D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4106864D" w14:textId="4C6BA16D" w:rsidR="00C95093" w:rsidRPr="00612704" w:rsidRDefault="387E93E2" w:rsidP="39688DBA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beforeAutospacing="1" w:afterAutospacing="1"/>
              <w:rPr>
                <w:rFonts w:asciiTheme="minorHAnsi" w:eastAsiaTheme="minorEastAsia" w:hAnsiTheme="minorHAnsi" w:cstheme="minorBidi"/>
                <w:lang w:eastAsia="en-US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E</w:t>
            </w:r>
            <w:r w:rsidR="618D540A" w:rsidRPr="39688DBA">
              <w:rPr>
                <w:rFonts w:asciiTheme="minorHAnsi" w:eastAsiaTheme="minorEastAsia" w:hAnsiTheme="minorHAnsi" w:cstheme="minorBidi"/>
              </w:rPr>
              <w:t>xploring how living things can cause changes to their environment and impact other living things, such as the effect of cane toads</w:t>
            </w:r>
            <w:r w:rsidR="6D2651F3" w:rsidRPr="39688DBA">
              <w:rPr>
                <w:rFonts w:asciiTheme="minorHAnsi" w:eastAsiaTheme="minorEastAsia" w:hAnsiTheme="minorHAnsi" w:cstheme="minorBidi"/>
              </w:rPr>
              <w:t xml:space="preserve">. 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</w:tcBorders>
          </w:tcPr>
          <w:p w14:paraId="3FE790B5" w14:textId="295215B2" w:rsidR="00FF113C" w:rsidRDefault="00FF113C" w:rsidP="39688DBA">
            <w:pPr>
              <w:spacing w:line="259" w:lineRule="auto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T</w:t>
            </w:r>
            <w:r w:rsidR="3F49E35B"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heory </w:t>
            </w: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1  </w:t>
            </w:r>
            <w:r>
              <w:br/>
            </w:r>
            <w:r w:rsidR="116470A0" w:rsidRPr="39688DBA">
              <w:rPr>
                <w:rFonts w:asciiTheme="minorHAnsi" w:eastAsiaTheme="minorEastAsia" w:hAnsiTheme="minorHAnsi" w:cstheme="minorBidi"/>
              </w:rPr>
              <w:t>Food webs can be disrupted</w:t>
            </w:r>
            <w:r w:rsidR="5AE37F2A" w:rsidRPr="39688DBA">
              <w:rPr>
                <w:rFonts w:asciiTheme="minorHAnsi" w:eastAsiaTheme="minorEastAsia" w:hAnsiTheme="minorHAnsi" w:cstheme="minorBidi"/>
              </w:rPr>
              <w:t xml:space="preserve">. </w:t>
            </w:r>
          </w:p>
          <w:p w14:paraId="1B829DE6" w14:textId="77777777" w:rsidR="000E28E0" w:rsidRPr="00612704" w:rsidRDefault="000E28E0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7CF046D6" w14:textId="77777777" w:rsidR="00612704" w:rsidRDefault="00612704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8DA681E" w14:textId="3264F651" w:rsidR="00FF113C" w:rsidRPr="00612704" w:rsidRDefault="00FF113C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Lab</w:t>
            </w:r>
            <w:r w:rsidR="4480DBCF"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1 </w:t>
            </w:r>
            <w:r w:rsidRPr="39688DBA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01388006" w14:textId="0FCBCCA8" w:rsidR="6F15B40D" w:rsidRDefault="37C9AB27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Skills Lab</w:t>
            </w:r>
            <w:r w:rsidR="548D1A0C" w:rsidRPr="39688DBA">
              <w:rPr>
                <w:rFonts w:asciiTheme="minorHAnsi" w:eastAsiaTheme="minorEastAsia" w:hAnsiTheme="minorHAnsi" w:cstheme="minorBidi"/>
              </w:rPr>
              <w:t xml:space="preserve"> – Predicting </w:t>
            </w:r>
            <w:r w:rsidR="3D06020E" w:rsidRPr="39688DBA">
              <w:rPr>
                <w:rFonts w:asciiTheme="minorHAnsi" w:eastAsiaTheme="minorEastAsia" w:hAnsiTheme="minorHAnsi" w:cstheme="minorBidi"/>
              </w:rPr>
              <w:t>outcomes</w:t>
            </w:r>
            <w:r w:rsidR="548D1A0C" w:rsidRPr="39688DBA">
              <w:rPr>
                <w:rFonts w:asciiTheme="minorHAnsi" w:eastAsiaTheme="minorEastAsia" w:hAnsiTheme="minorHAnsi" w:cstheme="minorBidi"/>
              </w:rPr>
              <w:t xml:space="preserve"> </w:t>
            </w:r>
            <w:r w:rsidR="3EB50E7E" w:rsidRPr="39688DBA">
              <w:rPr>
                <w:rFonts w:asciiTheme="minorHAnsi" w:eastAsiaTheme="minorEastAsia" w:hAnsiTheme="minorHAnsi" w:cstheme="minorBidi"/>
              </w:rPr>
              <w:t>of r</w:t>
            </w:r>
            <w:r w:rsidR="548D1A0C" w:rsidRPr="39688DBA">
              <w:rPr>
                <w:rFonts w:asciiTheme="minorHAnsi" w:eastAsiaTheme="minorEastAsia" w:hAnsiTheme="minorHAnsi" w:cstheme="minorBidi"/>
              </w:rPr>
              <w:t xml:space="preserve">emoval from food webs. </w:t>
            </w:r>
          </w:p>
          <w:p w14:paraId="245FE723" w14:textId="47478C35" w:rsidR="6F15B40D" w:rsidRDefault="548D1A0C" w:rsidP="39688DBA">
            <w:pPr>
              <w:rPr>
                <w:rFonts w:asciiTheme="minorHAnsi" w:eastAsiaTheme="minorEastAsia" w:hAnsiTheme="minorHAnsi" w:cstheme="minorBidi"/>
                <w:i/>
                <w:iCs/>
              </w:rPr>
            </w:pPr>
            <w:r w:rsidRPr="39688DBA">
              <w:rPr>
                <w:rFonts w:asciiTheme="minorHAnsi" w:eastAsiaTheme="minorEastAsia" w:hAnsiTheme="minorHAnsi" w:cstheme="minorBidi"/>
                <w:i/>
                <w:iCs/>
              </w:rPr>
              <w:t xml:space="preserve">Focus: Human </w:t>
            </w:r>
            <w:r w:rsidR="54BADAA9" w:rsidRPr="39688DBA">
              <w:rPr>
                <w:rFonts w:asciiTheme="minorHAnsi" w:eastAsiaTheme="minorEastAsia" w:hAnsiTheme="minorHAnsi" w:cstheme="minorBidi"/>
                <w:i/>
                <w:iCs/>
              </w:rPr>
              <w:t xml:space="preserve">activity causing disruption. </w:t>
            </w:r>
          </w:p>
          <w:p w14:paraId="756EB06A" w14:textId="135245DF" w:rsidR="39688DBA" w:rsidRDefault="39688DBA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2F1EA34" w14:textId="1846618C" w:rsidR="00612704" w:rsidRDefault="00612704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5B2BB1D" w14:textId="074BC2EA" w:rsidR="00FF113C" w:rsidRPr="00612704" w:rsidRDefault="00FF113C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Lab</w:t>
            </w:r>
            <w:r w:rsidR="0D97EB35"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2 </w:t>
            </w:r>
          </w:p>
          <w:p w14:paraId="10567789" w14:textId="0AF0AD7E" w:rsidR="00FF113C" w:rsidRPr="00612704" w:rsidRDefault="30D71102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Water pollution and plant life</w:t>
            </w:r>
          </w:p>
          <w:p w14:paraId="34D532E7" w14:textId="420DE843" w:rsidR="00FF113C" w:rsidRPr="00612704" w:rsidRDefault="30D71102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AND</w:t>
            </w:r>
          </w:p>
          <w:p w14:paraId="160D076B" w14:textId="1D5BBD90" w:rsidR="00FF113C" w:rsidRPr="00612704" w:rsidRDefault="30D71102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Investigating the population decrease of frogs?</w:t>
            </w:r>
            <w:r w:rsidR="6AF08480" w:rsidRPr="39688DBA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5622CC67" w14:textId="39048D1D" w:rsidR="00FF113C" w:rsidRPr="00612704" w:rsidRDefault="4ED80533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Or </w:t>
            </w:r>
          </w:p>
          <w:p w14:paraId="2F514011" w14:textId="65B38A13" w:rsidR="00FF113C" w:rsidRPr="00612704" w:rsidRDefault="3B6EFED7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Introduced Species:</w:t>
            </w:r>
          </w:p>
          <w:p w14:paraId="57A78423" w14:textId="287230D6" w:rsidR="00FF113C" w:rsidRPr="00612704" w:rsidRDefault="3B6EFED7" w:rsidP="39688DBA">
            <w:pPr>
              <w:rPr>
                <w:rFonts w:asciiTheme="minorHAnsi" w:eastAsiaTheme="minorEastAsia" w:hAnsiTheme="minorHAnsi" w:cstheme="minorBidi"/>
                <w:i/>
                <w:iCs/>
              </w:rPr>
            </w:pPr>
            <w:r w:rsidRPr="39688DBA">
              <w:rPr>
                <w:rFonts w:asciiTheme="minorHAnsi" w:eastAsiaTheme="minorEastAsia" w:hAnsiTheme="minorHAnsi" w:cstheme="minorBidi"/>
                <w:i/>
                <w:iCs/>
              </w:rPr>
              <w:t xml:space="preserve">Cane Toads </w:t>
            </w:r>
            <w:r w:rsidR="2597C9D4" w:rsidRPr="39688DBA">
              <w:rPr>
                <w:rFonts w:asciiTheme="minorHAnsi" w:eastAsiaTheme="minorEastAsia" w:hAnsiTheme="minorHAnsi" w:cstheme="minorBidi"/>
                <w:i/>
                <w:iCs/>
              </w:rPr>
              <w:t xml:space="preserve">(Documentary) </w:t>
            </w:r>
          </w:p>
          <w:p w14:paraId="16D7F623" w14:textId="59CA53B4" w:rsidR="00FF113C" w:rsidRPr="00612704" w:rsidRDefault="00923F8F" w:rsidP="39688DBA">
            <w:hyperlink r:id="rId12">
              <w:r w:rsidR="2597C9D4" w:rsidRPr="39688DBA">
                <w:rPr>
                  <w:rStyle w:val="Hyperlink"/>
                  <w:rFonts w:ascii="Cambria" w:eastAsia="Cambria" w:hAnsi="Cambria" w:cs="Cambria"/>
                </w:rPr>
                <w:t>https://www.youtube.com/watch?v=HFhB28RHyjQ</w:t>
              </w:r>
            </w:hyperlink>
          </w:p>
          <w:p w14:paraId="10087EBC" w14:textId="0ADE414F" w:rsidR="00FF113C" w:rsidRPr="00612704" w:rsidRDefault="00FF113C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6AF06A84" w14:textId="2A23D3A1" w:rsidR="00FF113C" w:rsidRPr="00612704" w:rsidRDefault="00FF113C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ICT</w:t>
            </w:r>
            <w:r>
              <w:br/>
            </w:r>
            <w:r w:rsidR="00D90DCA">
              <w:rPr>
                <w:rFonts w:asciiTheme="minorHAnsi" w:eastAsiaTheme="minorEastAsia" w:hAnsiTheme="minorHAnsi" w:cstheme="minorBidi"/>
              </w:rPr>
              <w:t>Food chains and food webs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</w:tcPr>
          <w:p w14:paraId="1C2B074C" w14:textId="5590A08C" w:rsidR="00E46C05" w:rsidRDefault="00E46C05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Glossary</w:t>
            </w:r>
          </w:p>
          <w:p w14:paraId="39C3C035" w14:textId="77777777" w:rsidR="00E46C05" w:rsidRDefault="00E46C05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5B183AD" w14:textId="77777777" w:rsidR="004332CB" w:rsidRDefault="004332CB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“Must, Should, Could” sheet</w:t>
            </w:r>
          </w:p>
          <w:p w14:paraId="26155632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B98878B" w14:textId="77777777" w:rsidR="00C95093" w:rsidRPr="00612704" w:rsidRDefault="00E46C05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Word wall</w:t>
            </w:r>
          </w:p>
          <w:p w14:paraId="4594AEFF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740A3BC2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7A37A7C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659ECE5F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85FFEDC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35C10A6D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9B9BC88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75828B70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C2C4651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E378139" w14:textId="77777777" w:rsidR="00C95093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DCA94FD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F979F34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42CA30D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8E5CBBB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E02164C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06B35FC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2E6E6FD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792483CA" w14:textId="77777777" w:rsidR="00C42D7D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6864961A" w14:textId="14212311" w:rsidR="00C42D7D" w:rsidRDefault="00C42D7D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39926A5E" w14:textId="77777777" w:rsidR="00C42D7D" w:rsidRPr="00612704" w:rsidRDefault="00C42D7D" w:rsidP="6F15B40D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19005F8" w14:textId="7A92F383" w:rsidR="738F73F7" w:rsidRDefault="738F73F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Theory 1 </w:t>
            </w:r>
          </w:p>
          <w:p w14:paraId="7E6B4DCC" w14:textId="6D9E8A89" w:rsidR="000926D7" w:rsidRPr="00612704" w:rsidRDefault="738F73F7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Oxford 7 6.3 </w:t>
            </w:r>
          </w:p>
          <w:p w14:paraId="0C380133" w14:textId="79D1A7C2" w:rsidR="738F73F7" w:rsidRDefault="738F73F7" w:rsidP="39688DBA">
            <w:pPr>
              <w:rPr>
                <w:rFonts w:asciiTheme="minorHAnsi" w:eastAsiaTheme="minorEastAsia" w:hAnsiTheme="minorHAnsi" w:cstheme="minorBidi"/>
              </w:rPr>
            </w:pPr>
            <w:proofErr w:type="spellStart"/>
            <w:r w:rsidRPr="39688DBA">
              <w:rPr>
                <w:rFonts w:asciiTheme="minorHAnsi" w:eastAsiaTheme="minorEastAsia" w:hAnsiTheme="minorHAnsi" w:cstheme="minorBidi"/>
              </w:rPr>
              <w:t>Pg</w:t>
            </w:r>
            <w:proofErr w:type="spellEnd"/>
            <w:r w:rsidRPr="39688DBA">
              <w:rPr>
                <w:rFonts w:asciiTheme="minorHAnsi" w:eastAsiaTheme="minorEastAsia" w:hAnsiTheme="minorHAnsi" w:cstheme="minorBidi"/>
              </w:rPr>
              <w:t xml:space="preserve">: 106 – 107 </w:t>
            </w:r>
          </w:p>
          <w:p w14:paraId="5A8AAE52" w14:textId="1B7C166B" w:rsidR="000926D7" w:rsidRPr="00612704" w:rsidRDefault="000926D7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7EFF17A2" w14:textId="7A89874B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FAC6E8C" w14:textId="265E2CD6" w:rsidR="000926D7" w:rsidRPr="00612704" w:rsidRDefault="3640ECE1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Pearson Skills </w:t>
            </w:r>
          </w:p>
          <w:p w14:paraId="1FDB8EEA" w14:textId="13F60CA3" w:rsidR="000926D7" w:rsidRPr="00612704" w:rsidRDefault="3640ECE1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4.10 </w:t>
            </w:r>
          </w:p>
          <w:p w14:paraId="60A7FE59" w14:textId="5D517DBD" w:rsidR="000926D7" w:rsidRPr="00612704" w:rsidRDefault="3640ECE1" w:rsidP="39688DBA">
            <w:pPr>
              <w:rPr>
                <w:rFonts w:asciiTheme="minorHAnsi" w:eastAsiaTheme="minorEastAsia" w:hAnsiTheme="minorHAnsi" w:cstheme="minorBidi"/>
              </w:rPr>
            </w:pPr>
            <w:proofErr w:type="spellStart"/>
            <w:r w:rsidRPr="39688DBA">
              <w:rPr>
                <w:rFonts w:asciiTheme="minorHAnsi" w:eastAsiaTheme="minorEastAsia" w:hAnsiTheme="minorHAnsi" w:cstheme="minorBidi"/>
              </w:rPr>
              <w:t>Pg</w:t>
            </w:r>
            <w:proofErr w:type="spellEnd"/>
            <w:r w:rsidRPr="39688DBA">
              <w:rPr>
                <w:rFonts w:asciiTheme="minorHAnsi" w:eastAsiaTheme="minorEastAsia" w:hAnsiTheme="minorHAnsi" w:cstheme="minorBidi"/>
              </w:rPr>
              <w:t>: 114 - 115</w:t>
            </w:r>
          </w:p>
          <w:p w14:paraId="153F6B6A" w14:textId="710FFF89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356E4CC0" w14:textId="12422C70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726CFA86" w14:textId="4DC45D96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D5FF247" w14:textId="419F6569" w:rsidR="000926D7" w:rsidRPr="00612704" w:rsidRDefault="5CFA7830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Resource Folder</w:t>
            </w:r>
          </w:p>
          <w:p w14:paraId="7A28CA11" w14:textId="2435AF0C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736B3B1" w14:textId="58512C6B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28FB499" w14:textId="25EC603B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4B85737" w14:textId="48CFE542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7FA7AEA4" w14:textId="498249D8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63C63F2F" w14:textId="6F5603A0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6D0845A" w14:textId="24CD0B54" w:rsidR="0024246A" w:rsidRDefault="0024246A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69386769" w14:textId="77777777" w:rsidR="00DC2F02" w:rsidRPr="00612704" w:rsidRDefault="00DC2F02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7B29304" w14:textId="395683C9" w:rsidR="000926D7" w:rsidRPr="00612704" w:rsidRDefault="000926D7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58428E56" w14:textId="1E848DD6" w:rsidR="000926D7" w:rsidRPr="0024246A" w:rsidRDefault="0024246A" w:rsidP="39688DBA">
            <w:pPr>
              <w:rPr>
                <w:rFonts w:asciiTheme="minorHAnsi" w:eastAsiaTheme="minorEastAsia" w:hAnsiTheme="minorHAnsi" w:cstheme="minorBidi"/>
              </w:rPr>
            </w:pPr>
            <w:r w:rsidRPr="0024246A">
              <w:rPr>
                <w:rFonts w:asciiTheme="minorHAnsi" w:eastAsiaTheme="minorEastAsia" w:hAnsiTheme="minorHAnsi" w:cstheme="minorBidi"/>
              </w:rPr>
              <w:t>Resource folder</w:t>
            </w:r>
            <w:r w:rsidR="738F73F7" w:rsidRPr="0024246A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C5B4FA3" w14:textId="77777777" w:rsidR="00C95093" w:rsidRPr="00612704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4B76D9AF" w14:textId="17857C9B" w:rsidR="004318AF" w:rsidRPr="004318AF" w:rsidRDefault="004318AF" w:rsidP="6F15B40D">
            <w:pPr>
              <w:rPr>
                <w:rFonts w:asciiTheme="minorHAnsi" w:eastAsiaTheme="minorEastAsia" w:hAnsiTheme="minorHAnsi" w:cstheme="minorBidi"/>
                <w:i/>
                <w:iCs/>
              </w:rPr>
            </w:pPr>
          </w:p>
        </w:tc>
      </w:tr>
    </w:tbl>
    <w:p w14:paraId="4B1FF6A5" w14:textId="15E35EE3" w:rsidR="39688DBA" w:rsidRDefault="39688DBA" w:rsidP="39688DBA">
      <w:pPr>
        <w:rPr>
          <w:rFonts w:asciiTheme="minorHAnsi" w:eastAsiaTheme="minorEastAsia" w:hAnsiTheme="minorHAnsi" w:cstheme="minorBidi"/>
        </w:rPr>
      </w:pPr>
    </w:p>
    <w:p w14:paraId="2DC1840B" w14:textId="3F6F7689" w:rsidR="39688DBA" w:rsidRDefault="39688DBA" w:rsidP="39688DBA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W w:w="1601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89"/>
        <w:gridCol w:w="3940"/>
        <w:gridCol w:w="4499"/>
        <w:gridCol w:w="2097"/>
        <w:gridCol w:w="2028"/>
        <w:gridCol w:w="1859"/>
      </w:tblGrid>
      <w:tr w:rsidR="00C95093" w:rsidRPr="001C4E1E" w14:paraId="064EC4C5" w14:textId="77777777" w:rsidTr="00335DDB">
        <w:trPr>
          <w:trHeight w:val="315"/>
        </w:trPr>
        <w:tc>
          <w:tcPr>
            <w:tcW w:w="1589" w:type="dxa"/>
            <w:vMerge w:val="restart"/>
            <w:shd w:val="clear" w:color="auto" w:fill="B6DDE8" w:themeFill="accent5" w:themeFillTint="66"/>
            <w:vAlign w:val="center"/>
          </w:tcPr>
          <w:p w14:paraId="76C066AA" w14:textId="77777777" w:rsidR="00C95093" w:rsidRPr="00BD05C1" w:rsidRDefault="00C95093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3940" w:type="dxa"/>
            <w:vMerge w:val="restart"/>
            <w:shd w:val="clear" w:color="auto" w:fill="B6DDE8" w:themeFill="accent5" w:themeFillTint="66"/>
            <w:vAlign w:val="center"/>
          </w:tcPr>
          <w:p w14:paraId="4E2F71EE" w14:textId="77777777" w:rsidR="00C95093" w:rsidRDefault="005E5D2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 xml:space="preserve">Code and </w:t>
            </w:r>
            <w:r w:rsidR="00C95093"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 Description</w:t>
            </w:r>
          </w:p>
          <w:p w14:paraId="0D32A024" w14:textId="77777777" w:rsidR="00C95093" w:rsidRPr="00C95093" w:rsidRDefault="00C95093" w:rsidP="6F15B40D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596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A362F09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028" w:type="dxa"/>
            <w:vMerge w:val="restart"/>
            <w:shd w:val="clear" w:color="auto" w:fill="B6DDE8" w:themeFill="accent5" w:themeFillTint="66"/>
            <w:vAlign w:val="center"/>
          </w:tcPr>
          <w:p w14:paraId="3BB761AF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59" w:type="dxa"/>
            <w:vMerge w:val="restart"/>
            <w:shd w:val="clear" w:color="auto" w:fill="B6DDE8" w:themeFill="accent5" w:themeFillTint="66"/>
            <w:vAlign w:val="center"/>
          </w:tcPr>
          <w:p w14:paraId="052B4241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Assessments &amp; Weighting</w:t>
            </w:r>
          </w:p>
          <w:p w14:paraId="67997C9F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14:paraId="50CB9295" w14:textId="77777777" w:rsidTr="00335DDB">
        <w:trPr>
          <w:trHeight w:val="315"/>
        </w:trPr>
        <w:tc>
          <w:tcPr>
            <w:tcW w:w="1589" w:type="dxa"/>
            <w:vMerge/>
            <w:vAlign w:val="center"/>
          </w:tcPr>
          <w:p w14:paraId="16DF675A" w14:textId="77777777" w:rsidR="00C95093" w:rsidRPr="001C4E1E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40" w:type="dxa"/>
            <w:vMerge/>
            <w:vAlign w:val="center"/>
          </w:tcPr>
          <w:p w14:paraId="138C9A80" w14:textId="77777777"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499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40FD9D3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097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F242568" w14:textId="77777777" w:rsidR="00C95093" w:rsidRPr="00BD05C1" w:rsidRDefault="00C95093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028" w:type="dxa"/>
            <w:vMerge/>
            <w:vAlign w:val="center"/>
          </w:tcPr>
          <w:p w14:paraId="68BBD1A2" w14:textId="77777777"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859" w:type="dxa"/>
            <w:vMerge/>
            <w:vAlign w:val="center"/>
          </w:tcPr>
          <w:p w14:paraId="08661F4D" w14:textId="77777777"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RPr="00893E76" w14:paraId="1D9B7A3F" w14:textId="77777777" w:rsidTr="00335DDB">
        <w:trPr>
          <w:trHeight w:val="3358"/>
        </w:trPr>
        <w:tc>
          <w:tcPr>
            <w:tcW w:w="1589" w:type="dxa"/>
            <w:tcBorders>
              <w:right w:val="single" w:sz="4" w:space="0" w:color="auto"/>
            </w:tcBorders>
          </w:tcPr>
          <w:p w14:paraId="5444BEB7" w14:textId="6CFE50C5" w:rsidR="00FF113C" w:rsidRDefault="4F3295C2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Week </w:t>
            </w:r>
            <w:r w:rsidR="006F6342">
              <w:rPr>
                <w:rFonts w:asciiTheme="minorHAnsi" w:eastAsiaTheme="minorEastAsia" w:hAnsiTheme="minorHAnsi" w:cstheme="minorBidi"/>
                <w:b/>
                <w:bCs/>
              </w:rPr>
              <w:t>3</w:t>
            </w: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</w:p>
          <w:p w14:paraId="207A4AA9" w14:textId="77777777" w:rsidR="00335DDB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0DEB92D5" w14:textId="2C837747" w:rsidR="00335DDB" w:rsidRDefault="00335DDB" w:rsidP="39688DBA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>Ecosystems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4CFB" w14:textId="77777777" w:rsidR="002D6E5F" w:rsidRPr="002443B3" w:rsidRDefault="636376E9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EFEFE"/>
              </w:rPr>
              <w:t>Interactions between organisms can be described in terms of food chains and food webs; human activity can affect these interactions </w:t>
            </w:r>
            <w:hyperlink r:id="rId13" w:tgtFrame="_blank" w:tooltip="View additional details of ACSSU112" w:history="1">
              <w:r w:rsidRPr="6F15B40D">
                <w:rPr>
                  <w:rStyle w:val="Hyperlink"/>
                  <w:rFonts w:asciiTheme="minorHAnsi" w:eastAsiaTheme="minorEastAsia" w:hAnsiTheme="minorHAnsi" w:cstheme="minorBidi"/>
                  <w:color w:val="auto"/>
                  <w:shd w:val="clear" w:color="auto" w:fill="FEFEFE"/>
                </w:rPr>
                <w:t>(ACSSU112)</w:t>
              </w:r>
            </w:hyperlink>
            <w:r w:rsidRPr="6F15B40D">
              <w:rPr>
                <w:rFonts w:asciiTheme="minorHAnsi" w:eastAsiaTheme="minorEastAsia" w:hAnsiTheme="minorHAnsi" w:cstheme="minorBidi"/>
              </w:rPr>
              <w:t xml:space="preserve">. </w:t>
            </w:r>
          </w:p>
          <w:p w14:paraId="0F7BD5C6" w14:textId="77777777" w:rsidR="002D6E5F" w:rsidRPr="002443B3" w:rsidRDefault="636376E9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 xml:space="preserve">Elaborations: </w:t>
            </w:r>
          </w:p>
          <w:p w14:paraId="72EB0337" w14:textId="2D92FE2A" w:rsidR="000E4846" w:rsidRPr="002443B3" w:rsidRDefault="323BDAB1" w:rsidP="6F15B40D">
            <w:pPr>
              <w:numPr>
                <w:ilvl w:val="0"/>
                <w:numId w:val="15"/>
              </w:numPr>
              <w:shd w:val="clear" w:color="auto" w:fill="FFFFFF" w:themeFill="background1"/>
              <w:spacing w:before="100" w:beforeAutospacing="1" w:after="100" w:afterAutospacing="1"/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E</w:t>
            </w:r>
            <w:r w:rsidR="53189BD1" w:rsidRPr="39688DBA">
              <w:rPr>
                <w:rFonts w:asciiTheme="minorHAnsi" w:eastAsiaTheme="minorEastAsia" w:hAnsiTheme="minorHAnsi" w:cstheme="minorBidi"/>
              </w:rPr>
              <w:t>xploring how living things can cause changes to their environment and impact other living things, such as the effect of cane toads</w:t>
            </w:r>
            <w:r w:rsidR="6BFAF57D" w:rsidRPr="39688DBA">
              <w:rPr>
                <w:rFonts w:asciiTheme="minorHAnsi" w:eastAsiaTheme="minorEastAsia" w:hAnsiTheme="minorHAnsi" w:cstheme="minorBidi"/>
              </w:rPr>
              <w:t>.</w:t>
            </w:r>
          </w:p>
          <w:p w14:paraId="3CE7593B" w14:textId="5943665E" w:rsidR="000E4846" w:rsidRPr="002443B3" w:rsidRDefault="323BDAB1" w:rsidP="6F15B40D">
            <w:pPr>
              <w:numPr>
                <w:ilvl w:val="0"/>
                <w:numId w:val="15"/>
              </w:numPr>
              <w:shd w:val="clear" w:color="auto" w:fill="FFFFFF" w:themeFill="background1"/>
              <w:spacing w:before="100" w:beforeAutospacing="1" w:after="100" w:afterAutospacing="1"/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I</w:t>
            </w:r>
            <w:r w:rsidR="53189BD1" w:rsidRPr="39688DBA">
              <w:rPr>
                <w:rFonts w:asciiTheme="minorHAnsi" w:eastAsiaTheme="minorEastAsia" w:hAnsiTheme="minorHAnsi" w:cstheme="minorBidi"/>
              </w:rPr>
              <w:t>nvestigating Aboriginal and Torres Strait Islander Peoples’ responses to the disruptive interactions of invasive species and their effect on important food webs that many communities are a part of, and depend on, for produce and medicine</w:t>
            </w:r>
            <w:r w:rsidR="0D8D4778" w:rsidRPr="39688DBA">
              <w:rPr>
                <w:rFonts w:asciiTheme="minorHAnsi" w:eastAsiaTheme="minorEastAsia" w:hAnsiTheme="minorHAnsi" w:cstheme="minorBidi"/>
              </w:rPr>
              <w:t>.</w:t>
            </w:r>
            <w:r w:rsidR="53189BD1" w:rsidRPr="39688DBA">
              <w:rPr>
                <w:rFonts w:asciiTheme="minorHAnsi" w:eastAsiaTheme="minorEastAsia" w:hAnsiTheme="minorHAnsi" w:cstheme="minorBidi"/>
              </w:rPr>
              <w:t> </w:t>
            </w:r>
          </w:p>
          <w:p w14:paraId="5A167F14" w14:textId="7B1F89C6" w:rsidR="005E5D2C" w:rsidRPr="00335DDB" w:rsidRDefault="323BDAB1" w:rsidP="6F15B40D">
            <w:pPr>
              <w:pStyle w:val="ListParagraph"/>
              <w:numPr>
                <w:ilvl w:val="0"/>
                <w:numId w:val="15"/>
              </w:num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>Researching specific examples of human activity, such as the effects of palm oil production in Sumatra and Borneo</w:t>
            </w:r>
            <w:r w:rsidR="01CB5291" w:rsidRPr="6F15B40D">
              <w:rPr>
                <w:rFonts w:asciiTheme="minorHAnsi" w:eastAsiaTheme="minorEastAsia" w:hAnsiTheme="minorHAnsi" w:cstheme="minorBidi"/>
                <w:shd w:val="clear" w:color="auto" w:fill="FFFFFF"/>
              </w:rPr>
              <w:t xml:space="preserve">. </w:t>
            </w:r>
          </w:p>
        </w:tc>
        <w:tc>
          <w:tcPr>
            <w:tcW w:w="4499" w:type="dxa"/>
            <w:tcBorders>
              <w:left w:val="single" w:sz="4" w:space="0" w:color="auto"/>
              <w:bottom w:val="single" w:sz="4" w:space="0" w:color="auto"/>
            </w:tcBorders>
          </w:tcPr>
          <w:p w14:paraId="10AA5C50" w14:textId="148F3ACA" w:rsidR="00FF113C" w:rsidRDefault="00FF113C" w:rsidP="39688DBA">
            <w:pPr>
              <w:spacing w:line="259" w:lineRule="auto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>T</w:t>
            </w:r>
            <w:r w:rsidR="15E5B563"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heory </w:t>
            </w: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1   </w:t>
            </w:r>
            <w:r>
              <w:br/>
            </w:r>
            <w:r w:rsidR="6C263C8C" w:rsidRPr="39688DBA">
              <w:rPr>
                <w:rFonts w:asciiTheme="minorHAnsi" w:eastAsiaTheme="minorEastAsia" w:hAnsiTheme="minorHAnsi" w:cstheme="minorBidi"/>
              </w:rPr>
              <w:t>Human activity can affect local habitats</w:t>
            </w:r>
          </w:p>
          <w:p w14:paraId="70D71BBE" w14:textId="77777777" w:rsidR="00FF113C" w:rsidRPr="00612704" w:rsidRDefault="00FF113C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07504588" w14:textId="77777777" w:rsidR="000E28E0" w:rsidRPr="00612704" w:rsidRDefault="000E28E0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07C8C07F" w14:textId="2750C7C4" w:rsidR="39688DBA" w:rsidRDefault="39688DBA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D882F79" w14:textId="5B70D2B1" w:rsidR="00FF113C" w:rsidRPr="00612704" w:rsidRDefault="00FF113C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Lab1 </w:t>
            </w:r>
            <w:r>
              <w:br/>
            </w:r>
            <w:r w:rsidR="00DC2F02">
              <w:rPr>
                <w:rFonts w:asciiTheme="minorHAnsi" w:eastAsiaTheme="minorEastAsia" w:hAnsiTheme="minorHAnsi" w:cstheme="minorBidi"/>
              </w:rPr>
              <w:t>Managing ecosystems</w:t>
            </w:r>
          </w:p>
          <w:p w14:paraId="5C921038" w14:textId="77777777" w:rsidR="00FF113C" w:rsidRPr="00612704" w:rsidRDefault="00FF113C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6A851752" w14:textId="77777777" w:rsidR="00612704" w:rsidRDefault="00612704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12E89A01" w14:textId="6B0C4ECF" w:rsidR="7DCA3F8D" w:rsidRDefault="7DCA3F8D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1FB487D4" w14:textId="15A008DA" w:rsidR="7DCA3F8D" w:rsidRDefault="7DCA3F8D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0EDCA2F9" w14:textId="77777777" w:rsidR="00FF113C" w:rsidRPr="00612704" w:rsidRDefault="00FF113C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>Lab2</w:t>
            </w:r>
            <w:r w:rsidRPr="6F15B40D">
              <w:rPr>
                <w:rFonts w:asciiTheme="minorHAnsi" w:eastAsiaTheme="minorEastAsia" w:hAnsiTheme="minorHAnsi" w:cstheme="minorBidi"/>
              </w:rPr>
              <w:t xml:space="preserve"> </w:t>
            </w:r>
          </w:p>
          <w:p w14:paraId="4938E00D" w14:textId="3156F8F9" w:rsidR="4AED8EDE" w:rsidRDefault="4994F3FC" w:rsidP="6F15B40D">
            <w:pPr>
              <w:spacing w:line="259" w:lineRule="auto"/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 xml:space="preserve">Research: Palm oil production in </w:t>
            </w:r>
            <w:r w:rsidR="59FED6A3" w:rsidRPr="6F15B40D">
              <w:rPr>
                <w:rFonts w:asciiTheme="minorHAnsi" w:eastAsiaTheme="minorEastAsia" w:hAnsiTheme="minorHAnsi" w:cstheme="minorBidi"/>
              </w:rPr>
              <w:t>Sumatra</w:t>
            </w:r>
            <w:r w:rsidRPr="6F15B40D">
              <w:rPr>
                <w:rFonts w:asciiTheme="minorHAnsi" w:eastAsiaTheme="minorEastAsia" w:hAnsiTheme="minorHAnsi" w:cstheme="minorBidi"/>
              </w:rPr>
              <w:t xml:space="preserve"> or </w:t>
            </w:r>
            <w:r w:rsidR="0762311C" w:rsidRPr="6F15B40D">
              <w:rPr>
                <w:rFonts w:asciiTheme="minorHAnsi" w:eastAsiaTheme="minorEastAsia" w:hAnsiTheme="minorHAnsi" w:cstheme="minorBidi"/>
              </w:rPr>
              <w:t>B</w:t>
            </w:r>
            <w:r w:rsidR="008651B1">
              <w:rPr>
                <w:rFonts w:asciiTheme="minorHAnsi" w:eastAsiaTheme="minorEastAsia" w:hAnsiTheme="minorHAnsi" w:cstheme="minorBidi"/>
              </w:rPr>
              <w:t>orneo</w:t>
            </w:r>
          </w:p>
          <w:p w14:paraId="0DB06F17" w14:textId="77777777" w:rsidR="00325488" w:rsidRDefault="00325488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4A27D1A" w14:textId="77777777" w:rsidR="00325488" w:rsidRDefault="00325488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28A62DAE" w14:textId="77777777" w:rsidR="00FF113C" w:rsidRDefault="00FF113C" w:rsidP="6F15B40D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 xml:space="preserve">ICT </w:t>
            </w:r>
          </w:p>
          <w:p w14:paraId="4E478987" w14:textId="5B0E0E44" w:rsidR="005968FA" w:rsidRPr="00D92911" w:rsidRDefault="005377AA" w:rsidP="6F15B40D">
            <w:pPr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Sustainable care and management</w:t>
            </w:r>
          </w:p>
          <w:p w14:paraId="766DE921" w14:textId="6AFBD984" w:rsidR="005968FA" w:rsidRPr="00D92911" w:rsidRDefault="005968F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A4E078F" w14:textId="3176CD90" w:rsidR="005968FA" w:rsidRPr="00D92911" w:rsidRDefault="005968F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49DD105" w14:textId="320024D0" w:rsidR="005968FA" w:rsidRPr="00D92911" w:rsidRDefault="005968F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046A70D4" w14:textId="6383F530" w:rsidR="005968FA" w:rsidRPr="00D92911" w:rsidRDefault="005968F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B7BBEBF" w14:textId="63CF506B" w:rsidR="005968FA" w:rsidRPr="00D92911" w:rsidRDefault="005968F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3618E0B6" w14:textId="2C7674DA" w:rsidR="005968FA" w:rsidRPr="00D92911" w:rsidRDefault="005968F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37267AA" w14:textId="619C2535" w:rsidR="6F15B40D" w:rsidRDefault="6F15B40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09FD0750" w14:textId="3EB20115" w:rsidR="005968FA" w:rsidRPr="00D92911" w:rsidRDefault="005968F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6B4CDB51" w14:textId="3DC5F9D0" w:rsidR="005968FA" w:rsidRPr="00D92911" w:rsidRDefault="005968FA" w:rsidP="39688DBA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2097" w:type="dxa"/>
            <w:tcBorders>
              <w:left w:val="single" w:sz="4" w:space="0" w:color="auto"/>
              <w:bottom w:val="single" w:sz="4" w:space="0" w:color="auto"/>
            </w:tcBorders>
          </w:tcPr>
          <w:p w14:paraId="4C25ADED" w14:textId="743718C9" w:rsidR="00E46C05" w:rsidRDefault="00E46C05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>Glossary</w:t>
            </w:r>
          </w:p>
          <w:p w14:paraId="56D5D269" w14:textId="77777777" w:rsidR="00D80AF1" w:rsidRDefault="00D80AF1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</w:p>
          <w:p w14:paraId="562F0EBF" w14:textId="7F89718B" w:rsidR="004332CB" w:rsidRDefault="004332CB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“Must, Should, Could” sheet</w:t>
            </w:r>
          </w:p>
          <w:p w14:paraId="6655A3FB" w14:textId="77777777" w:rsidR="00E46C05" w:rsidRDefault="00E46C05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</w:p>
          <w:p w14:paraId="7E80B1EA" w14:textId="77777777" w:rsidR="00E46C05" w:rsidRDefault="00E46C05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</w:p>
          <w:p w14:paraId="2A366721" w14:textId="77777777" w:rsidR="00E46C05" w:rsidRPr="00260229" w:rsidRDefault="00E46C05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Word wall</w:t>
            </w:r>
          </w:p>
        </w:tc>
        <w:tc>
          <w:tcPr>
            <w:tcW w:w="2028" w:type="dxa"/>
          </w:tcPr>
          <w:p w14:paraId="041F200E" w14:textId="3056DBA9" w:rsidR="00C95093" w:rsidRDefault="13005A9F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  <w:r w:rsidRPr="39688DBA">
              <w:rPr>
                <w:rFonts w:asciiTheme="minorHAnsi" w:eastAsiaTheme="minorEastAsia" w:hAnsiTheme="minorHAnsi" w:cstheme="minorBidi"/>
                <w:b/>
                <w:bCs/>
              </w:rPr>
              <w:t xml:space="preserve">Theory 1 </w:t>
            </w:r>
          </w:p>
          <w:p w14:paraId="019B70F5" w14:textId="64FF4F91" w:rsidR="39AF3D77" w:rsidRDefault="39AF3D77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Oxford 7: 6.4 </w:t>
            </w:r>
          </w:p>
          <w:p w14:paraId="566643B5" w14:textId="6AE744FE" w:rsidR="39AF3D77" w:rsidRDefault="39AF3D77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Pages: 108 – 109 </w:t>
            </w:r>
          </w:p>
          <w:p w14:paraId="7F5FDBB6" w14:textId="51875FE8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48E715C7" w14:textId="7F7ED9A7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32EB73FF" w14:textId="338BF61F" w:rsidR="00D92911" w:rsidRDefault="00D92911" w:rsidP="39688DBA">
            <w:pPr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0DCDC02D" w14:textId="07AF9051" w:rsidR="00D92911" w:rsidRDefault="13005A9F" w:rsidP="6F15B40D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Resource Folder </w:t>
            </w:r>
          </w:p>
          <w:p w14:paraId="306CD9A3" w14:textId="6293D3D8" w:rsidR="6F15B40D" w:rsidRDefault="6F15B40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64B4442B" w14:textId="7D200C46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6592B3E6" w14:textId="4856A5FC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29535FF4" w14:textId="1839BF6D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2B400603" w14:textId="3BD44A49" w:rsidR="13005A9F" w:rsidRDefault="13005A9F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318EC324" w14:textId="30F4C731" w:rsidR="13005A9F" w:rsidRDefault="13005A9F" w:rsidP="39688DBA">
            <w:pPr>
              <w:rPr>
                <w:rFonts w:asciiTheme="minorHAnsi" w:eastAsiaTheme="minorEastAsia" w:hAnsiTheme="minorHAnsi" w:cstheme="minorBidi"/>
              </w:rPr>
            </w:pPr>
            <w:r w:rsidRPr="39688DBA">
              <w:rPr>
                <w:rFonts w:asciiTheme="minorHAnsi" w:eastAsiaTheme="minorEastAsia" w:hAnsiTheme="minorHAnsi" w:cstheme="minorBidi"/>
              </w:rPr>
              <w:t xml:space="preserve">Resource Folder </w:t>
            </w:r>
          </w:p>
          <w:p w14:paraId="045A50CC" w14:textId="5A329E6C" w:rsidR="1ED93C0E" w:rsidRDefault="1ED93C0E" w:rsidP="6F15B40D">
            <w:pPr>
              <w:spacing w:line="259" w:lineRule="auto"/>
              <w:rPr>
                <w:rFonts w:asciiTheme="minorHAnsi" w:eastAsiaTheme="minorEastAsia" w:hAnsiTheme="minorHAnsi" w:cstheme="minorBidi"/>
              </w:rPr>
            </w:pPr>
          </w:p>
          <w:p w14:paraId="0FCA82B1" w14:textId="043348C8" w:rsidR="39688DBA" w:rsidRDefault="39688DBA" w:rsidP="39688DBA">
            <w:pPr>
              <w:rPr>
                <w:rFonts w:asciiTheme="minorHAnsi" w:eastAsiaTheme="minorEastAsia" w:hAnsiTheme="minorHAnsi" w:cstheme="minorBidi"/>
              </w:rPr>
            </w:pPr>
          </w:p>
          <w:p w14:paraId="70EDC2BF" w14:textId="45461F7E" w:rsidR="6F15B40D" w:rsidRDefault="6F15B40D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2E3307FB" w14:textId="77777777" w:rsidR="005377AA" w:rsidRDefault="005377AA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1B499365" w14:textId="1CEBE835" w:rsidR="000926D7" w:rsidRPr="005F774A" w:rsidRDefault="00FA290C" w:rsidP="6F15B40D">
            <w:pPr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Resource folder</w:t>
            </w:r>
          </w:p>
        </w:tc>
        <w:tc>
          <w:tcPr>
            <w:tcW w:w="1859" w:type="dxa"/>
          </w:tcPr>
          <w:p w14:paraId="5A738AAA" w14:textId="029EAA4A" w:rsidR="00C95093" w:rsidRPr="00AE5F83" w:rsidRDefault="00C95093" w:rsidP="6F15B40D">
            <w:pPr>
              <w:pStyle w:val="NoSpacing"/>
              <w:rPr>
                <w:rFonts w:asciiTheme="minorHAnsi" w:eastAsiaTheme="minorEastAsia" w:hAnsiTheme="minorHAnsi" w:cstheme="minorBidi"/>
              </w:rPr>
            </w:pPr>
          </w:p>
        </w:tc>
      </w:tr>
      <w:tr w:rsidR="00FF113C" w:rsidRPr="00BD05C1" w14:paraId="501FBC05" w14:textId="77777777" w:rsidTr="00335DDB">
        <w:trPr>
          <w:trHeight w:val="315"/>
        </w:trPr>
        <w:tc>
          <w:tcPr>
            <w:tcW w:w="1589" w:type="dxa"/>
            <w:vMerge w:val="restart"/>
            <w:shd w:val="clear" w:color="auto" w:fill="B6DDE8" w:themeFill="accent5" w:themeFillTint="66"/>
            <w:vAlign w:val="center"/>
          </w:tcPr>
          <w:p w14:paraId="70AD783C" w14:textId="77777777" w:rsidR="00FF113C" w:rsidRPr="00BD05C1" w:rsidRDefault="00FF113C" w:rsidP="6F15B40D">
            <w:pPr>
              <w:pStyle w:val="Heading1"/>
              <w:spacing w:before="0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3940" w:type="dxa"/>
            <w:vMerge w:val="restart"/>
            <w:shd w:val="clear" w:color="auto" w:fill="B6DDE8" w:themeFill="accent5" w:themeFillTint="66"/>
            <w:vAlign w:val="center"/>
          </w:tcPr>
          <w:p w14:paraId="49EA7C39" w14:textId="77777777" w:rsidR="00FF113C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Code and Content Description</w:t>
            </w:r>
          </w:p>
          <w:p w14:paraId="43AC7C3C" w14:textId="77777777" w:rsidR="00FF113C" w:rsidRPr="00C95093" w:rsidRDefault="00FF113C" w:rsidP="6F15B40D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596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B26E85B" w14:textId="77777777" w:rsidR="00FF113C" w:rsidRPr="00BD05C1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2028" w:type="dxa"/>
            <w:vMerge w:val="restart"/>
            <w:shd w:val="clear" w:color="auto" w:fill="B6DDE8" w:themeFill="accent5" w:themeFillTint="66"/>
            <w:vAlign w:val="center"/>
          </w:tcPr>
          <w:p w14:paraId="2EACCDBE" w14:textId="77777777" w:rsidR="00FF113C" w:rsidRPr="00BD05C1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1859" w:type="dxa"/>
            <w:vMerge w:val="restart"/>
            <w:shd w:val="clear" w:color="auto" w:fill="B6DDE8" w:themeFill="accent5" w:themeFillTint="66"/>
            <w:vAlign w:val="center"/>
          </w:tcPr>
          <w:p w14:paraId="365DADF8" w14:textId="77777777" w:rsidR="00FF113C" w:rsidRPr="00BD05C1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Assessments &amp; Weighting</w:t>
            </w:r>
          </w:p>
          <w:p w14:paraId="42E7C28F" w14:textId="77777777" w:rsidR="00FF113C" w:rsidRPr="00BD05C1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Date Due</w:t>
            </w:r>
          </w:p>
        </w:tc>
      </w:tr>
      <w:tr w:rsidR="00FF113C" w:rsidRPr="001C4E1E" w14:paraId="64A165E5" w14:textId="77777777" w:rsidTr="00335DDB">
        <w:trPr>
          <w:trHeight w:val="315"/>
        </w:trPr>
        <w:tc>
          <w:tcPr>
            <w:tcW w:w="1589" w:type="dxa"/>
            <w:vMerge/>
            <w:vAlign w:val="center"/>
          </w:tcPr>
          <w:p w14:paraId="6C7CDE03" w14:textId="77777777" w:rsidR="00FF113C" w:rsidRPr="001C4E1E" w:rsidRDefault="00FF113C" w:rsidP="00066CCB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40" w:type="dxa"/>
            <w:vMerge/>
            <w:vAlign w:val="center"/>
          </w:tcPr>
          <w:p w14:paraId="0D5DFCE6" w14:textId="77777777" w:rsidR="00FF113C" w:rsidRPr="001C4E1E" w:rsidRDefault="00FF113C" w:rsidP="00066CCB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4499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9BBB4EE" w14:textId="77777777" w:rsidR="00FF113C" w:rsidRPr="00BD05C1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097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1190333" w14:textId="77777777" w:rsidR="00FF113C" w:rsidRPr="00BD05C1" w:rsidRDefault="00FF113C" w:rsidP="6F15B40D">
            <w:pPr>
              <w:pStyle w:val="Heading1"/>
              <w:contextualSpacing/>
              <w:jc w:val="center"/>
              <w:outlineLvl w:val="0"/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</w:pPr>
            <w:r w:rsidRPr="6F15B40D">
              <w:rPr>
                <w:rFonts w:asciiTheme="minorHAnsi" w:eastAsiaTheme="minorEastAsia" w:hAnsiTheme="minorHAnsi" w:cstheme="minorBidi"/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2028" w:type="dxa"/>
            <w:vMerge/>
            <w:vAlign w:val="center"/>
          </w:tcPr>
          <w:p w14:paraId="179C9538" w14:textId="77777777" w:rsidR="00FF113C" w:rsidRPr="001C4E1E" w:rsidRDefault="00FF113C" w:rsidP="00066CCB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1859" w:type="dxa"/>
            <w:vMerge/>
            <w:vAlign w:val="center"/>
          </w:tcPr>
          <w:p w14:paraId="6D154914" w14:textId="77777777" w:rsidR="00FF113C" w:rsidRPr="001C4E1E" w:rsidRDefault="00FF113C" w:rsidP="00066CCB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FF113C" w:rsidRPr="00AE5F83" w14:paraId="20091789" w14:textId="77777777" w:rsidTr="00335DDB">
        <w:trPr>
          <w:trHeight w:val="3358"/>
        </w:trPr>
        <w:tc>
          <w:tcPr>
            <w:tcW w:w="1589" w:type="dxa"/>
            <w:tcBorders>
              <w:right w:val="single" w:sz="4" w:space="0" w:color="auto"/>
            </w:tcBorders>
          </w:tcPr>
          <w:p w14:paraId="77501622" w14:textId="42333357" w:rsidR="00FF113C" w:rsidRDefault="22E5BE6F" w:rsidP="002A0B1B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 xml:space="preserve">Week </w:t>
            </w:r>
            <w:r w:rsidR="006F6342">
              <w:rPr>
                <w:rFonts w:asciiTheme="minorHAnsi" w:eastAsiaTheme="minorEastAsia" w:hAnsiTheme="minorHAnsi" w:cstheme="minorBidi"/>
                <w:b/>
                <w:bCs/>
              </w:rPr>
              <w:t>4</w:t>
            </w:r>
          </w:p>
          <w:p w14:paraId="581C3AA4" w14:textId="77777777" w:rsidR="00335DDB" w:rsidRDefault="00335DDB" w:rsidP="6F15B40D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</w:p>
          <w:p w14:paraId="4272CE52" w14:textId="4A73913B" w:rsidR="00335DDB" w:rsidRDefault="00335DDB" w:rsidP="6F15B40D">
            <w:pPr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>Ecosystems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EDA4" w14:textId="77777777" w:rsidR="00FF113C" w:rsidRDefault="00FF113C" w:rsidP="6F15B40D">
            <w:pPr>
              <w:pStyle w:val="NoSpacing"/>
              <w:rPr>
                <w:rFonts w:asciiTheme="minorHAnsi" w:eastAsiaTheme="minorEastAsia" w:hAnsiTheme="minorHAnsi" w:cstheme="minorBidi"/>
              </w:rPr>
            </w:pPr>
          </w:p>
          <w:p w14:paraId="6CDA4719" w14:textId="77777777" w:rsidR="00FF113C" w:rsidRDefault="00FF113C" w:rsidP="6F15B40D">
            <w:pPr>
              <w:pStyle w:val="ListParagraph"/>
              <w:spacing w:before="100" w:beforeAutospacing="1" w:after="100" w:afterAutospacing="1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4499" w:type="dxa"/>
            <w:tcBorders>
              <w:left w:val="single" w:sz="4" w:space="0" w:color="auto"/>
              <w:bottom w:val="single" w:sz="4" w:space="0" w:color="auto"/>
            </w:tcBorders>
          </w:tcPr>
          <w:p w14:paraId="0CE67A07" w14:textId="77777777" w:rsidR="00FF113C" w:rsidRDefault="00FF113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00E42069" w14:textId="77777777" w:rsidR="00FF113C" w:rsidRPr="00981375" w:rsidRDefault="5B3F3D49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Revision and Test</w:t>
            </w:r>
          </w:p>
        </w:tc>
        <w:tc>
          <w:tcPr>
            <w:tcW w:w="2097" w:type="dxa"/>
            <w:tcBorders>
              <w:left w:val="single" w:sz="4" w:space="0" w:color="auto"/>
              <w:bottom w:val="single" w:sz="4" w:space="0" w:color="auto"/>
            </w:tcBorders>
          </w:tcPr>
          <w:p w14:paraId="4ABC02A8" w14:textId="77777777" w:rsidR="00FF113C" w:rsidRDefault="00FF113C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</w:p>
          <w:p w14:paraId="29BECECF" w14:textId="77777777" w:rsidR="00506CF8" w:rsidRDefault="00506CF8" w:rsidP="6F15B40D">
            <w:pPr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Glossary</w:t>
            </w:r>
          </w:p>
          <w:p w14:paraId="1810B019" w14:textId="77777777" w:rsidR="00506CF8" w:rsidRDefault="00506CF8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3405AD7" w14:textId="77777777" w:rsidR="00506CF8" w:rsidRDefault="00506CF8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“</w:t>
            </w:r>
            <w:r w:rsidR="5B3F3D49" w:rsidRPr="6F15B40D">
              <w:rPr>
                <w:rFonts w:asciiTheme="minorHAnsi" w:eastAsiaTheme="minorEastAsia" w:hAnsiTheme="minorHAnsi" w:cstheme="minorBidi"/>
              </w:rPr>
              <w:t>Must, Should, Could” sheet</w:t>
            </w:r>
          </w:p>
          <w:p w14:paraId="66E9C6F1" w14:textId="77777777" w:rsidR="00506CF8" w:rsidRDefault="00506CF8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</w:p>
          <w:p w14:paraId="3181E76A" w14:textId="77777777" w:rsidR="00FF113C" w:rsidRPr="00260229" w:rsidRDefault="00506CF8" w:rsidP="6F15B40D">
            <w:pPr>
              <w:tabs>
                <w:tab w:val="left" w:pos="1380"/>
              </w:tabs>
              <w:rPr>
                <w:rFonts w:asciiTheme="minorHAnsi" w:eastAsiaTheme="minorEastAsia" w:hAnsiTheme="minorHAnsi" w:cstheme="minorBidi"/>
              </w:rPr>
            </w:pPr>
            <w:r w:rsidRPr="6F15B40D">
              <w:rPr>
                <w:rFonts w:asciiTheme="minorHAnsi" w:eastAsiaTheme="minorEastAsia" w:hAnsiTheme="minorHAnsi" w:cstheme="minorBidi"/>
              </w:rPr>
              <w:t>Word wall</w:t>
            </w:r>
          </w:p>
        </w:tc>
        <w:tc>
          <w:tcPr>
            <w:tcW w:w="2028" w:type="dxa"/>
          </w:tcPr>
          <w:p w14:paraId="5F979B82" w14:textId="77777777" w:rsidR="00FF113C" w:rsidRDefault="00FF113C" w:rsidP="6F15B40D">
            <w:pPr>
              <w:rPr>
                <w:rFonts w:asciiTheme="minorHAnsi" w:eastAsiaTheme="minorEastAsia" w:hAnsiTheme="minorHAnsi" w:cstheme="minorBidi"/>
              </w:rPr>
            </w:pPr>
          </w:p>
          <w:p w14:paraId="5635A770" w14:textId="77777777" w:rsidR="00FF113C" w:rsidRPr="005F774A" w:rsidRDefault="00FF113C" w:rsidP="6F15B40D">
            <w:pPr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859" w:type="dxa"/>
          </w:tcPr>
          <w:p w14:paraId="63654C07" w14:textId="77777777" w:rsidR="00612704" w:rsidRDefault="00612704" w:rsidP="6F15B40D">
            <w:pPr>
              <w:pStyle w:val="NoSpacing"/>
              <w:rPr>
                <w:rFonts w:asciiTheme="minorHAnsi" w:eastAsiaTheme="minorEastAsia" w:hAnsiTheme="minorHAnsi" w:cstheme="minorBidi"/>
              </w:rPr>
            </w:pPr>
          </w:p>
          <w:p w14:paraId="4022884D" w14:textId="77777777" w:rsidR="00FF113C" w:rsidRDefault="00506CF8" w:rsidP="6F15B40D">
            <w:pPr>
              <w:pStyle w:val="NoSpacing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b/>
                <w:bCs/>
              </w:rPr>
              <w:t>Ecosystems</w:t>
            </w:r>
            <w:r w:rsidR="00612704" w:rsidRPr="6F15B40D">
              <w:rPr>
                <w:rFonts w:asciiTheme="minorHAnsi" w:eastAsiaTheme="minorEastAsia" w:hAnsiTheme="minorHAnsi" w:cstheme="minorBidi"/>
                <w:b/>
                <w:bCs/>
              </w:rPr>
              <w:t xml:space="preserve"> Test</w:t>
            </w:r>
          </w:p>
          <w:p w14:paraId="07D3D10F" w14:textId="77777777" w:rsidR="004318AF" w:rsidRPr="00612704" w:rsidRDefault="004318AF" w:rsidP="6F15B40D">
            <w:pPr>
              <w:pStyle w:val="NoSpacing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6F15B40D">
              <w:rPr>
                <w:rFonts w:asciiTheme="minorHAnsi" w:eastAsiaTheme="minorEastAsia" w:hAnsiTheme="minorHAnsi" w:cstheme="minorBidi"/>
                <w:i/>
                <w:iCs/>
              </w:rPr>
              <w:t>(Assessment Folder)</w:t>
            </w:r>
          </w:p>
          <w:p w14:paraId="6407F32E" w14:textId="77777777" w:rsidR="00FF113C" w:rsidRPr="00AE5F83" w:rsidRDefault="00FF113C" w:rsidP="6F15B40D">
            <w:pPr>
              <w:pStyle w:val="NoSpacing"/>
              <w:rPr>
                <w:rFonts w:asciiTheme="minorHAnsi" w:eastAsiaTheme="minorEastAsia" w:hAnsiTheme="minorHAnsi" w:cstheme="minorBidi"/>
              </w:rPr>
            </w:pPr>
          </w:p>
        </w:tc>
      </w:tr>
    </w:tbl>
    <w:p w14:paraId="643D01E3" w14:textId="77777777" w:rsidR="00C42D7D" w:rsidRDefault="00C42D7D" w:rsidP="6F15B40D">
      <w:pPr>
        <w:rPr>
          <w:rFonts w:asciiTheme="minorHAnsi" w:eastAsiaTheme="minorEastAsia" w:hAnsiTheme="minorHAnsi" w:cstheme="minorBidi"/>
        </w:rPr>
      </w:pPr>
    </w:p>
    <w:tbl>
      <w:tblPr>
        <w:tblStyle w:val="TableGrid"/>
        <w:tblW w:w="1602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34"/>
        <w:gridCol w:w="4777"/>
        <w:gridCol w:w="4006"/>
        <w:gridCol w:w="2829"/>
        <w:gridCol w:w="3181"/>
      </w:tblGrid>
      <w:tr w:rsidR="00C95093" w14:paraId="42EC4816" w14:textId="77777777" w:rsidTr="6F15B40D">
        <w:trPr>
          <w:trHeight w:val="125"/>
        </w:trPr>
        <w:tc>
          <w:tcPr>
            <w:tcW w:w="1234" w:type="dxa"/>
          </w:tcPr>
          <w:p w14:paraId="17D8A4DC" w14:textId="77777777" w:rsidR="00C95093" w:rsidRPr="00D459C6" w:rsidRDefault="00C95093" w:rsidP="6F15B40D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  <w:t xml:space="preserve">Term </w:t>
            </w:r>
            <w:r w:rsidR="69F02A1B" w:rsidRPr="6F15B40D"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  <w:t>3</w:t>
            </w:r>
          </w:p>
        </w:tc>
        <w:tc>
          <w:tcPr>
            <w:tcW w:w="4777" w:type="dxa"/>
          </w:tcPr>
          <w:p w14:paraId="6D394756" w14:textId="77777777" w:rsidR="00C95093" w:rsidRPr="00D459C6" w:rsidRDefault="00C95093" w:rsidP="6F15B40D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  <w:t>Assessment</w:t>
            </w:r>
          </w:p>
        </w:tc>
        <w:tc>
          <w:tcPr>
            <w:tcW w:w="4006" w:type="dxa"/>
          </w:tcPr>
          <w:p w14:paraId="4972B005" w14:textId="77777777" w:rsidR="00C95093" w:rsidRPr="00D459C6" w:rsidRDefault="00C95093" w:rsidP="6F15B40D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  <w:t xml:space="preserve">My Mark </w:t>
            </w:r>
          </w:p>
        </w:tc>
        <w:tc>
          <w:tcPr>
            <w:tcW w:w="2829" w:type="dxa"/>
          </w:tcPr>
          <w:p w14:paraId="4FD77A5F" w14:textId="77777777" w:rsidR="00C95093" w:rsidRPr="00D459C6" w:rsidRDefault="00C95093" w:rsidP="6F15B40D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  <w:t xml:space="preserve">Task week </w:t>
            </w:r>
          </w:p>
        </w:tc>
        <w:tc>
          <w:tcPr>
            <w:tcW w:w="3181" w:type="dxa"/>
          </w:tcPr>
          <w:p w14:paraId="187E5E17" w14:textId="77777777" w:rsidR="00C95093" w:rsidRPr="00D459C6" w:rsidRDefault="00C95093" w:rsidP="6F15B40D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sz w:val="24"/>
                <w:szCs w:val="24"/>
              </w:rPr>
              <w:t xml:space="preserve">Weighting </w:t>
            </w:r>
          </w:p>
        </w:tc>
      </w:tr>
      <w:tr w:rsidR="00D11CFF" w14:paraId="4D6B4887" w14:textId="77777777" w:rsidTr="6F15B40D">
        <w:trPr>
          <w:trHeight w:val="263"/>
        </w:trPr>
        <w:tc>
          <w:tcPr>
            <w:tcW w:w="1234" w:type="dxa"/>
          </w:tcPr>
          <w:p w14:paraId="7D964283" w14:textId="77777777" w:rsidR="00D11CFF" w:rsidRPr="00D459C6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1F497D" w:themeColor="text2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1F497D" w:themeColor="text2"/>
                <w:sz w:val="24"/>
                <w:szCs w:val="24"/>
              </w:rPr>
              <w:t>Term 3</w:t>
            </w:r>
          </w:p>
        </w:tc>
        <w:tc>
          <w:tcPr>
            <w:tcW w:w="4777" w:type="dxa"/>
          </w:tcPr>
          <w:p w14:paraId="0882A995" w14:textId="63924236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  <w:proofErr w:type="gramStart"/>
            <w:r w:rsidRPr="6F15B40D"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  <w:t>Ecosystems</w:t>
            </w:r>
            <w:proofErr w:type="gramEnd"/>
            <w:r w:rsidRPr="6F15B40D"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  <w:t xml:space="preserve"> test</w:t>
            </w:r>
          </w:p>
        </w:tc>
        <w:tc>
          <w:tcPr>
            <w:tcW w:w="4006" w:type="dxa"/>
          </w:tcPr>
          <w:p w14:paraId="17B074B3" w14:textId="77777777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2829" w:type="dxa"/>
          </w:tcPr>
          <w:p w14:paraId="6779BA03" w14:textId="77777777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81" w:type="dxa"/>
          </w:tcPr>
          <w:p w14:paraId="43E1EDC4" w14:textId="77777777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  <w:r w:rsidRPr="6F15B40D"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  <w:t>10%</w:t>
            </w:r>
          </w:p>
        </w:tc>
      </w:tr>
      <w:tr w:rsidR="00D11CFF" w14:paraId="4262A7B4" w14:textId="77777777" w:rsidTr="6F15B40D">
        <w:trPr>
          <w:trHeight w:val="125"/>
        </w:trPr>
        <w:tc>
          <w:tcPr>
            <w:tcW w:w="1234" w:type="dxa"/>
          </w:tcPr>
          <w:p w14:paraId="27CA3218" w14:textId="0F07C79A" w:rsidR="00D11CFF" w:rsidRPr="00D459C6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1F497D" w:themeColor="text2"/>
                <w:sz w:val="24"/>
                <w:szCs w:val="24"/>
              </w:rPr>
            </w:pPr>
          </w:p>
        </w:tc>
        <w:tc>
          <w:tcPr>
            <w:tcW w:w="4777" w:type="dxa"/>
          </w:tcPr>
          <w:p w14:paraId="12F08E66" w14:textId="1902A076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4006" w:type="dxa"/>
          </w:tcPr>
          <w:p w14:paraId="3193A411" w14:textId="77777777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2829" w:type="dxa"/>
          </w:tcPr>
          <w:p w14:paraId="0809DED2" w14:textId="77777777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181" w:type="dxa"/>
          </w:tcPr>
          <w:p w14:paraId="7DB5CC11" w14:textId="7D4044AF" w:rsidR="00D11CFF" w:rsidRPr="00901CE3" w:rsidRDefault="00D11CFF" w:rsidP="00D11CFF">
            <w:pPr>
              <w:pStyle w:val="Heading1"/>
              <w:outlineLvl w:val="0"/>
              <w:rPr>
                <w:rStyle w:val="IntenseEmphasis"/>
                <w:rFonts w:asciiTheme="minorHAnsi" w:eastAsiaTheme="minorEastAsia" w:hAnsiTheme="minorHAnsi" w:cstheme="minorBidi"/>
                <w:i w:val="0"/>
                <w:iCs w:val="0"/>
                <w:color w:val="auto"/>
                <w:sz w:val="24"/>
                <w:szCs w:val="24"/>
              </w:rPr>
            </w:pPr>
          </w:p>
        </w:tc>
      </w:tr>
    </w:tbl>
    <w:p w14:paraId="1E15DCA7" w14:textId="749E88E5" w:rsidR="00C42D7D" w:rsidRDefault="00C42D7D" w:rsidP="39688DBA"/>
    <w:p w14:paraId="7C56D8CD" w14:textId="77777777" w:rsidR="00C42D7D" w:rsidRPr="00C42D7D" w:rsidRDefault="00C42D7D" w:rsidP="00C42D7D"/>
    <w:p w14:paraId="03F78003" w14:textId="46A8A066" w:rsidR="728E0E6C" w:rsidRDefault="728E0E6C" w:rsidP="728E0E6C"/>
    <w:p w14:paraId="20A6E829" w14:textId="2C6325DB" w:rsidR="728E0E6C" w:rsidRDefault="728E0E6C" w:rsidP="728E0E6C"/>
    <w:p w14:paraId="593A9C17" w14:textId="2969310B" w:rsidR="728E0E6C" w:rsidRDefault="728E0E6C" w:rsidP="728E0E6C"/>
    <w:p w14:paraId="19347057" w14:textId="64AD691A" w:rsidR="728E0E6C" w:rsidRDefault="728E0E6C" w:rsidP="728E0E6C"/>
    <w:p w14:paraId="56123015" w14:textId="26CA6D01" w:rsidR="728E0E6C" w:rsidRDefault="728E0E6C" w:rsidP="728E0E6C"/>
    <w:p w14:paraId="6B570FAC" w14:textId="26F51D6D" w:rsidR="728E0E6C" w:rsidRDefault="728E0E6C" w:rsidP="728E0E6C"/>
    <w:p w14:paraId="546C3863" w14:textId="2725BDB0" w:rsidR="728E0E6C" w:rsidRDefault="728E0E6C" w:rsidP="728E0E6C"/>
    <w:p w14:paraId="0B39C907" w14:textId="25EBE0C9" w:rsidR="728E0E6C" w:rsidRDefault="728E0E6C" w:rsidP="728E0E6C"/>
    <w:p w14:paraId="4844C8FD" w14:textId="59332BB8" w:rsidR="728E0E6C" w:rsidRDefault="728E0E6C" w:rsidP="728E0E6C"/>
    <w:p w14:paraId="3FB54B0E" w14:textId="1B6F1C08" w:rsidR="728E0E6C" w:rsidRDefault="728E0E6C" w:rsidP="728E0E6C"/>
    <w:p w14:paraId="611DE42B" w14:textId="77777777" w:rsidR="008D18AF" w:rsidRPr="008D18AF" w:rsidRDefault="008D18AF" w:rsidP="008D18AF">
      <w:pPr>
        <w:pStyle w:val="Heading1"/>
        <w:spacing w:before="0"/>
        <w:rPr>
          <w:sz w:val="28"/>
        </w:rPr>
      </w:pPr>
      <w:r w:rsidRPr="008D18AF">
        <w:rPr>
          <w:sz w:val="28"/>
        </w:rPr>
        <w:t xml:space="preserve">Australian Curriculum References </w:t>
      </w:r>
    </w:p>
    <w:tbl>
      <w:tblPr>
        <w:tblStyle w:val="TableGrid"/>
        <w:tblW w:w="15487" w:type="dxa"/>
        <w:tblLook w:val="01E0" w:firstRow="1" w:lastRow="1" w:firstColumn="1" w:lastColumn="1" w:noHBand="0" w:noVBand="0"/>
      </w:tblPr>
      <w:tblGrid>
        <w:gridCol w:w="7695"/>
        <w:gridCol w:w="7792"/>
      </w:tblGrid>
      <w:tr w:rsidR="008D18AF" w:rsidRPr="008D18AF" w14:paraId="55CF5771" w14:textId="77777777" w:rsidTr="728E0E6C">
        <w:trPr>
          <w:trHeight w:val="293"/>
        </w:trPr>
        <w:tc>
          <w:tcPr>
            <w:tcW w:w="7695" w:type="dxa"/>
            <w:shd w:val="clear" w:color="auto" w:fill="B6DDE8" w:themeFill="accent5" w:themeFillTint="66"/>
          </w:tcPr>
          <w:p w14:paraId="52C73CFB" w14:textId="77777777" w:rsidR="008D18AF" w:rsidRPr="008D18AF" w:rsidRDefault="008D18AF" w:rsidP="008D18AF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>General Capabilities</w:t>
            </w:r>
          </w:p>
        </w:tc>
        <w:tc>
          <w:tcPr>
            <w:tcW w:w="7792" w:type="dxa"/>
            <w:shd w:val="clear" w:color="auto" w:fill="B6DDE8" w:themeFill="accent5" w:themeFillTint="66"/>
          </w:tcPr>
          <w:p w14:paraId="407B5096" w14:textId="77777777" w:rsidR="008D18AF" w:rsidRPr="008D18AF" w:rsidRDefault="008D18AF" w:rsidP="008D18AF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 xml:space="preserve">Cross Curricula Priorities </w:t>
            </w:r>
          </w:p>
        </w:tc>
      </w:tr>
      <w:tr w:rsidR="008D18AF" w:rsidRPr="008D18AF" w14:paraId="0065B664" w14:textId="77777777" w:rsidTr="728E0E6C">
        <w:trPr>
          <w:trHeight w:val="293"/>
        </w:trPr>
        <w:tc>
          <w:tcPr>
            <w:tcW w:w="7695" w:type="dxa"/>
          </w:tcPr>
          <w:p w14:paraId="0E5A78CC" w14:textId="77777777" w:rsidR="008D18AF" w:rsidRPr="008D18AF" w:rsidRDefault="00981375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Literacy</w:t>
            </w:r>
          </w:p>
        </w:tc>
        <w:tc>
          <w:tcPr>
            <w:tcW w:w="7792" w:type="dxa"/>
          </w:tcPr>
          <w:p w14:paraId="3FD8EF6B" w14:textId="25449125" w:rsidR="008D18AF" w:rsidRPr="008D18AF" w:rsidRDefault="3A09E65A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 w:rsidRPr="728E0E6C">
              <w:rPr>
                <w:rFonts w:ascii="Calibri" w:hAnsi="Calibri"/>
              </w:rPr>
              <w:t>Aboriginal and Torres Strait Islander Histories and Cultures</w:t>
            </w:r>
          </w:p>
        </w:tc>
      </w:tr>
      <w:tr w:rsidR="008D18AF" w:rsidRPr="008D18AF" w14:paraId="38D0D85E" w14:textId="77777777" w:rsidTr="728E0E6C">
        <w:trPr>
          <w:trHeight w:val="293"/>
        </w:trPr>
        <w:tc>
          <w:tcPr>
            <w:tcW w:w="7695" w:type="dxa"/>
          </w:tcPr>
          <w:p w14:paraId="5912B7A0" w14:textId="77777777" w:rsidR="008D18AF" w:rsidRPr="008D18AF" w:rsidRDefault="00981375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ICT capability</w:t>
            </w:r>
          </w:p>
        </w:tc>
        <w:tc>
          <w:tcPr>
            <w:tcW w:w="7792" w:type="dxa"/>
          </w:tcPr>
          <w:p w14:paraId="3E1B4FCA" w14:textId="548E277E" w:rsidR="008D18AF" w:rsidRPr="008D18AF" w:rsidRDefault="4D2993D3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 w:rsidRPr="728E0E6C">
              <w:rPr>
                <w:rFonts w:ascii="Calibri" w:hAnsi="Calibri"/>
              </w:rPr>
              <w:t xml:space="preserve">Sustainability </w:t>
            </w:r>
          </w:p>
        </w:tc>
      </w:tr>
      <w:tr w:rsidR="008D18AF" w:rsidRPr="008D18AF" w14:paraId="15EA8F58" w14:textId="77777777" w:rsidTr="728E0E6C">
        <w:trPr>
          <w:trHeight w:val="293"/>
        </w:trPr>
        <w:tc>
          <w:tcPr>
            <w:tcW w:w="7695" w:type="dxa"/>
          </w:tcPr>
          <w:p w14:paraId="3F095BC6" w14:textId="77777777" w:rsidR="008D18AF" w:rsidRPr="008D18AF" w:rsidRDefault="00981375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Critical and creative thinking</w:t>
            </w:r>
          </w:p>
        </w:tc>
        <w:tc>
          <w:tcPr>
            <w:tcW w:w="7792" w:type="dxa"/>
          </w:tcPr>
          <w:p w14:paraId="65129BA9" w14:textId="493DCE5D" w:rsidR="008D18AF" w:rsidRPr="008D18AF" w:rsidRDefault="2693FCA5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 w:rsidRPr="728E0E6C">
              <w:rPr>
                <w:rFonts w:ascii="Calibri" w:hAnsi="Calibri"/>
              </w:rPr>
              <w:t xml:space="preserve">Asia and Australia’s Engagement with Asia </w:t>
            </w:r>
          </w:p>
        </w:tc>
      </w:tr>
      <w:tr w:rsidR="008D18AF" w:rsidRPr="008D18AF" w14:paraId="73486C7A" w14:textId="77777777" w:rsidTr="728E0E6C">
        <w:trPr>
          <w:trHeight w:val="293"/>
        </w:trPr>
        <w:tc>
          <w:tcPr>
            <w:tcW w:w="7695" w:type="dxa"/>
          </w:tcPr>
          <w:p w14:paraId="6289DA7D" w14:textId="77777777" w:rsidR="008D18AF" w:rsidRPr="008D18AF" w:rsidRDefault="00726CB6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Individual and collaborative planning</w:t>
            </w:r>
          </w:p>
        </w:tc>
        <w:tc>
          <w:tcPr>
            <w:tcW w:w="7792" w:type="dxa"/>
          </w:tcPr>
          <w:p w14:paraId="5D8FDE1A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  <w:tr w:rsidR="008D18AF" w:rsidRPr="008D18AF" w14:paraId="4987113C" w14:textId="77777777" w:rsidTr="728E0E6C">
        <w:trPr>
          <w:trHeight w:val="293"/>
        </w:trPr>
        <w:tc>
          <w:tcPr>
            <w:tcW w:w="7695" w:type="dxa"/>
          </w:tcPr>
          <w:p w14:paraId="3C7666C7" w14:textId="77777777" w:rsidR="008D18AF" w:rsidRPr="008D18AF" w:rsidRDefault="009601F7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Ethical understanding</w:t>
            </w:r>
          </w:p>
        </w:tc>
        <w:tc>
          <w:tcPr>
            <w:tcW w:w="7792" w:type="dxa"/>
          </w:tcPr>
          <w:p w14:paraId="2551ADD9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  <w:tr w:rsidR="008D18AF" w:rsidRPr="008D18AF" w14:paraId="4026F9F1" w14:textId="77777777" w:rsidTr="728E0E6C">
        <w:trPr>
          <w:trHeight w:val="293"/>
        </w:trPr>
        <w:tc>
          <w:tcPr>
            <w:tcW w:w="7695" w:type="dxa"/>
          </w:tcPr>
          <w:p w14:paraId="5DACF580" w14:textId="77777777" w:rsidR="008D18AF" w:rsidRPr="008D18AF" w:rsidRDefault="009601F7" w:rsidP="008D18AF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Personal and social capability</w:t>
            </w:r>
          </w:p>
        </w:tc>
        <w:tc>
          <w:tcPr>
            <w:tcW w:w="7792" w:type="dxa"/>
          </w:tcPr>
          <w:p w14:paraId="4F530D03" w14:textId="77777777" w:rsidR="008D18AF" w:rsidRPr="008D18AF" w:rsidRDefault="008D18AF" w:rsidP="008D18AF">
            <w:pPr>
              <w:pStyle w:val="ListParagraph"/>
              <w:rPr>
                <w:rFonts w:ascii="Calibri" w:hAnsi="Calibri"/>
              </w:rPr>
            </w:pPr>
          </w:p>
        </w:tc>
      </w:tr>
    </w:tbl>
    <w:p w14:paraId="140775F7" w14:textId="4430F01E" w:rsidR="728E0E6C" w:rsidRDefault="728E0E6C"/>
    <w:p w14:paraId="13CC4CF7" w14:textId="77777777" w:rsidR="008D18AF" w:rsidRPr="008D18AF" w:rsidRDefault="008D18AF" w:rsidP="008D18AF"/>
    <w:sectPr w:rsidR="008D18AF" w:rsidRPr="008D18AF" w:rsidSect="00C42D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0" w:orient="landscape"/>
      <w:pgMar w:top="720" w:right="720" w:bottom="720" w:left="72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ED3C29" w14:textId="77777777" w:rsidR="00923F8F" w:rsidRDefault="00923F8F" w:rsidP="00C95093">
      <w:r>
        <w:separator/>
      </w:r>
    </w:p>
  </w:endnote>
  <w:endnote w:type="continuationSeparator" w:id="0">
    <w:p w14:paraId="7DC991AF" w14:textId="77777777" w:rsidR="00923F8F" w:rsidRDefault="00923F8F" w:rsidP="00C95093">
      <w:r>
        <w:continuationSeparator/>
      </w:r>
    </w:p>
  </w:endnote>
  <w:endnote w:type="continuationNotice" w:id="1">
    <w:p w14:paraId="0B7E257F" w14:textId="77777777" w:rsidR="00923F8F" w:rsidRDefault="00923F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C980C" w14:textId="77777777" w:rsidR="00C95093" w:rsidRDefault="00C95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E4CC80" w14:textId="77777777" w:rsidR="00C95093" w:rsidRDefault="00C95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72862" w14:textId="77777777" w:rsidR="00C95093" w:rsidRDefault="00C9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9DB7D" w14:textId="77777777" w:rsidR="00923F8F" w:rsidRDefault="00923F8F" w:rsidP="00C95093">
      <w:r>
        <w:separator/>
      </w:r>
    </w:p>
  </w:footnote>
  <w:footnote w:type="continuationSeparator" w:id="0">
    <w:p w14:paraId="2E6DE8A3" w14:textId="77777777" w:rsidR="00923F8F" w:rsidRDefault="00923F8F" w:rsidP="00C95093">
      <w:r>
        <w:continuationSeparator/>
      </w:r>
    </w:p>
  </w:footnote>
  <w:footnote w:type="continuationNotice" w:id="1">
    <w:p w14:paraId="2CAC17D1" w14:textId="77777777" w:rsidR="00923F8F" w:rsidRDefault="00923F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E22C2" w14:textId="77777777" w:rsidR="00C95093" w:rsidRDefault="00C95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9E8BC" w14:textId="77777777" w:rsidR="00C95093" w:rsidRDefault="00C95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EED19" w14:textId="77777777" w:rsidR="00C95093" w:rsidRDefault="00C95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C3251"/>
    <w:multiLevelType w:val="hybridMultilevel"/>
    <w:tmpl w:val="2AE614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96B7B"/>
    <w:multiLevelType w:val="hybridMultilevel"/>
    <w:tmpl w:val="5C6E4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F780B"/>
    <w:multiLevelType w:val="hybridMultilevel"/>
    <w:tmpl w:val="FD847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B5CE2"/>
    <w:multiLevelType w:val="hybridMultilevel"/>
    <w:tmpl w:val="2F58B08A"/>
    <w:lvl w:ilvl="0" w:tplc="26225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6C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08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C2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01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68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67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6E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01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C2C94"/>
    <w:multiLevelType w:val="hybridMultilevel"/>
    <w:tmpl w:val="ADC61C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503D28"/>
    <w:multiLevelType w:val="hybridMultilevel"/>
    <w:tmpl w:val="E292BA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85DBA"/>
    <w:multiLevelType w:val="hybridMultilevel"/>
    <w:tmpl w:val="0BBA2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21E86"/>
    <w:multiLevelType w:val="hybridMultilevel"/>
    <w:tmpl w:val="5D4CA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D09D2"/>
    <w:multiLevelType w:val="hybridMultilevel"/>
    <w:tmpl w:val="B9CC70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B46D7"/>
    <w:multiLevelType w:val="hybridMultilevel"/>
    <w:tmpl w:val="F5B84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C1194"/>
    <w:multiLevelType w:val="multilevel"/>
    <w:tmpl w:val="40E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73487"/>
    <w:multiLevelType w:val="hybridMultilevel"/>
    <w:tmpl w:val="A94693EE"/>
    <w:lvl w:ilvl="0" w:tplc="A384A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4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3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63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26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6B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2A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42A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88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8"/>
  </w:num>
  <w:num w:numId="4">
    <w:abstractNumId w:val="13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10"/>
  </w:num>
  <w:num w:numId="10">
    <w:abstractNumId w:val="9"/>
  </w:num>
  <w:num w:numId="11">
    <w:abstractNumId w:val="3"/>
  </w:num>
  <w:num w:numId="12">
    <w:abstractNumId w:val="2"/>
  </w:num>
  <w:num w:numId="13">
    <w:abstractNumId w:val="12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embedSystemFonts/>
  <w:hideSpellingErrors/>
  <w:hideGrammaticalError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13C"/>
    <w:rsid w:val="00004C13"/>
    <w:rsid w:val="00013DDA"/>
    <w:rsid w:val="00027632"/>
    <w:rsid w:val="0003445A"/>
    <w:rsid w:val="00041039"/>
    <w:rsid w:val="000517E2"/>
    <w:rsid w:val="00051947"/>
    <w:rsid w:val="000675FC"/>
    <w:rsid w:val="00071D6B"/>
    <w:rsid w:val="0008513E"/>
    <w:rsid w:val="000926D7"/>
    <w:rsid w:val="00093B41"/>
    <w:rsid w:val="000B117F"/>
    <w:rsid w:val="000C1C01"/>
    <w:rsid w:val="000D00A7"/>
    <w:rsid w:val="000D4E05"/>
    <w:rsid w:val="000E28E0"/>
    <w:rsid w:val="000E4846"/>
    <w:rsid w:val="00107013"/>
    <w:rsid w:val="00114E85"/>
    <w:rsid w:val="00117DE1"/>
    <w:rsid w:val="00133E8D"/>
    <w:rsid w:val="00142320"/>
    <w:rsid w:val="00146C2E"/>
    <w:rsid w:val="001635CD"/>
    <w:rsid w:val="00164378"/>
    <w:rsid w:val="00192289"/>
    <w:rsid w:val="00193702"/>
    <w:rsid w:val="001A36A6"/>
    <w:rsid w:val="001B18D2"/>
    <w:rsid w:val="001B41B9"/>
    <w:rsid w:val="001C4E1E"/>
    <w:rsid w:val="001D6530"/>
    <w:rsid w:val="001E513E"/>
    <w:rsid w:val="001E55A1"/>
    <w:rsid w:val="001F2867"/>
    <w:rsid w:val="001F2E16"/>
    <w:rsid w:val="0020183E"/>
    <w:rsid w:val="0020311E"/>
    <w:rsid w:val="002215F2"/>
    <w:rsid w:val="002252F8"/>
    <w:rsid w:val="00225BE7"/>
    <w:rsid w:val="0023328E"/>
    <w:rsid w:val="00233A91"/>
    <w:rsid w:val="0024246A"/>
    <w:rsid w:val="002443B3"/>
    <w:rsid w:val="00260229"/>
    <w:rsid w:val="00266EDF"/>
    <w:rsid w:val="00271DC2"/>
    <w:rsid w:val="00272623"/>
    <w:rsid w:val="002932AD"/>
    <w:rsid w:val="00293AD6"/>
    <w:rsid w:val="002A0B1B"/>
    <w:rsid w:val="002A7B9F"/>
    <w:rsid w:val="002B101C"/>
    <w:rsid w:val="002B3394"/>
    <w:rsid w:val="002B3CF8"/>
    <w:rsid w:val="002C3DAE"/>
    <w:rsid w:val="002D3B02"/>
    <w:rsid w:val="002D6E5F"/>
    <w:rsid w:val="00300D05"/>
    <w:rsid w:val="00325488"/>
    <w:rsid w:val="00332A3E"/>
    <w:rsid w:val="00335A98"/>
    <w:rsid w:val="00335DDB"/>
    <w:rsid w:val="003410EF"/>
    <w:rsid w:val="0034251A"/>
    <w:rsid w:val="0034559C"/>
    <w:rsid w:val="00347846"/>
    <w:rsid w:val="00356E50"/>
    <w:rsid w:val="00357842"/>
    <w:rsid w:val="003739DD"/>
    <w:rsid w:val="003836B0"/>
    <w:rsid w:val="0038506A"/>
    <w:rsid w:val="00390789"/>
    <w:rsid w:val="003A205D"/>
    <w:rsid w:val="003A288C"/>
    <w:rsid w:val="003A2C1D"/>
    <w:rsid w:val="003A54A4"/>
    <w:rsid w:val="003B4F2B"/>
    <w:rsid w:val="003C1F32"/>
    <w:rsid w:val="003F4893"/>
    <w:rsid w:val="003F6167"/>
    <w:rsid w:val="00403F5F"/>
    <w:rsid w:val="0041355A"/>
    <w:rsid w:val="004166CE"/>
    <w:rsid w:val="004227B0"/>
    <w:rsid w:val="00424506"/>
    <w:rsid w:val="00427617"/>
    <w:rsid w:val="00430D63"/>
    <w:rsid w:val="004318AF"/>
    <w:rsid w:val="004332CB"/>
    <w:rsid w:val="00433F92"/>
    <w:rsid w:val="004525AF"/>
    <w:rsid w:val="00487555"/>
    <w:rsid w:val="00497D88"/>
    <w:rsid w:val="004A027B"/>
    <w:rsid w:val="004A0BB8"/>
    <w:rsid w:val="004C1C98"/>
    <w:rsid w:val="004C5418"/>
    <w:rsid w:val="004D0A92"/>
    <w:rsid w:val="004D4BD7"/>
    <w:rsid w:val="004E7C3A"/>
    <w:rsid w:val="004F7AC8"/>
    <w:rsid w:val="00506CF8"/>
    <w:rsid w:val="00534973"/>
    <w:rsid w:val="005377AA"/>
    <w:rsid w:val="005615BA"/>
    <w:rsid w:val="00574265"/>
    <w:rsid w:val="00585343"/>
    <w:rsid w:val="005968FA"/>
    <w:rsid w:val="005A1E76"/>
    <w:rsid w:val="005C030A"/>
    <w:rsid w:val="005D3F54"/>
    <w:rsid w:val="005E5D2C"/>
    <w:rsid w:val="005F1C67"/>
    <w:rsid w:val="005F57EE"/>
    <w:rsid w:val="005F774A"/>
    <w:rsid w:val="00612704"/>
    <w:rsid w:val="006174B9"/>
    <w:rsid w:val="00635450"/>
    <w:rsid w:val="00640612"/>
    <w:rsid w:val="00642455"/>
    <w:rsid w:val="00642E59"/>
    <w:rsid w:val="006565D9"/>
    <w:rsid w:val="00661BF8"/>
    <w:rsid w:val="006B4AB0"/>
    <w:rsid w:val="006B58F6"/>
    <w:rsid w:val="006C5AED"/>
    <w:rsid w:val="006D09FF"/>
    <w:rsid w:val="006D3E22"/>
    <w:rsid w:val="006E3B33"/>
    <w:rsid w:val="006F6342"/>
    <w:rsid w:val="007017F7"/>
    <w:rsid w:val="007108AA"/>
    <w:rsid w:val="007141A7"/>
    <w:rsid w:val="00726CB6"/>
    <w:rsid w:val="0072752D"/>
    <w:rsid w:val="0073606F"/>
    <w:rsid w:val="007434FF"/>
    <w:rsid w:val="00756B0B"/>
    <w:rsid w:val="007679D4"/>
    <w:rsid w:val="0077032B"/>
    <w:rsid w:val="007A24DB"/>
    <w:rsid w:val="007A32BD"/>
    <w:rsid w:val="007C66F4"/>
    <w:rsid w:val="007D2A30"/>
    <w:rsid w:val="007D3920"/>
    <w:rsid w:val="007D73A5"/>
    <w:rsid w:val="007F79FD"/>
    <w:rsid w:val="00804BE5"/>
    <w:rsid w:val="008053DE"/>
    <w:rsid w:val="00807AEC"/>
    <w:rsid w:val="00811CA2"/>
    <w:rsid w:val="008152CB"/>
    <w:rsid w:val="00821394"/>
    <w:rsid w:val="00827080"/>
    <w:rsid w:val="00845AAA"/>
    <w:rsid w:val="00846AF5"/>
    <w:rsid w:val="008516AD"/>
    <w:rsid w:val="008517F6"/>
    <w:rsid w:val="008651B1"/>
    <w:rsid w:val="0087736C"/>
    <w:rsid w:val="00893E76"/>
    <w:rsid w:val="00893F6C"/>
    <w:rsid w:val="00895245"/>
    <w:rsid w:val="008A04AB"/>
    <w:rsid w:val="008A19FC"/>
    <w:rsid w:val="008B5F10"/>
    <w:rsid w:val="008C32C8"/>
    <w:rsid w:val="008D18AF"/>
    <w:rsid w:val="008E55B2"/>
    <w:rsid w:val="008E7C5D"/>
    <w:rsid w:val="008F0182"/>
    <w:rsid w:val="008F63E4"/>
    <w:rsid w:val="008F7130"/>
    <w:rsid w:val="00901CE3"/>
    <w:rsid w:val="00901DD9"/>
    <w:rsid w:val="00913EF6"/>
    <w:rsid w:val="00923F8F"/>
    <w:rsid w:val="00932ADC"/>
    <w:rsid w:val="00946862"/>
    <w:rsid w:val="009601F7"/>
    <w:rsid w:val="00960D5F"/>
    <w:rsid w:val="009685BE"/>
    <w:rsid w:val="009731C0"/>
    <w:rsid w:val="00976E8A"/>
    <w:rsid w:val="00981375"/>
    <w:rsid w:val="009856F5"/>
    <w:rsid w:val="009A5DB3"/>
    <w:rsid w:val="009B0EC7"/>
    <w:rsid w:val="009B6568"/>
    <w:rsid w:val="009B763B"/>
    <w:rsid w:val="009D123B"/>
    <w:rsid w:val="009D4B4E"/>
    <w:rsid w:val="009E4F4A"/>
    <w:rsid w:val="00A01550"/>
    <w:rsid w:val="00A037F7"/>
    <w:rsid w:val="00A03EFE"/>
    <w:rsid w:val="00A10FAC"/>
    <w:rsid w:val="00A35E26"/>
    <w:rsid w:val="00A46201"/>
    <w:rsid w:val="00A7199E"/>
    <w:rsid w:val="00A83327"/>
    <w:rsid w:val="00A83F5A"/>
    <w:rsid w:val="00A84ECA"/>
    <w:rsid w:val="00A87E3F"/>
    <w:rsid w:val="00A91DE6"/>
    <w:rsid w:val="00AA1BDF"/>
    <w:rsid w:val="00AA27E6"/>
    <w:rsid w:val="00AB0F91"/>
    <w:rsid w:val="00AB30FF"/>
    <w:rsid w:val="00AC2591"/>
    <w:rsid w:val="00AC7C20"/>
    <w:rsid w:val="00AE1FCB"/>
    <w:rsid w:val="00AE5F83"/>
    <w:rsid w:val="00AF45EA"/>
    <w:rsid w:val="00B01C77"/>
    <w:rsid w:val="00B04867"/>
    <w:rsid w:val="00B06F79"/>
    <w:rsid w:val="00B07AA9"/>
    <w:rsid w:val="00B22706"/>
    <w:rsid w:val="00B23A72"/>
    <w:rsid w:val="00B24F8B"/>
    <w:rsid w:val="00B31DE9"/>
    <w:rsid w:val="00B5350D"/>
    <w:rsid w:val="00B54A14"/>
    <w:rsid w:val="00B62D9C"/>
    <w:rsid w:val="00B63535"/>
    <w:rsid w:val="00B83432"/>
    <w:rsid w:val="00B83575"/>
    <w:rsid w:val="00BA3916"/>
    <w:rsid w:val="00BA52B5"/>
    <w:rsid w:val="00BC55C0"/>
    <w:rsid w:val="00BD05C1"/>
    <w:rsid w:val="00BE29D4"/>
    <w:rsid w:val="00BF118E"/>
    <w:rsid w:val="00C03028"/>
    <w:rsid w:val="00C1109A"/>
    <w:rsid w:val="00C15C26"/>
    <w:rsid w:val="00C15F10"/>
    <w:rsid w:val="00C22511"/>
    <w:rsid w:val="00C37B3F"/>
    <w:rsid w:val="00C42D7D"/>
    <w:rsid w:val="00C57AF4"/>
    <w:rsid w:val="00C92EC5"/>
    <w:rsid w:val="00C95093"/>
    <w:rsid w:val="00CA0DA0"/>
    <w:rsid w:val="00CC02AF"/>
    <w:rsid w:val="00CC1E04"/>
    <w:rsid w:val="00CD1E87"/>
    <w:rsid w:val="00CE49C6"/>
    <w:rsid w:val="00CF06DB"/>
    <w:rsid w:val="00CF2EE3"/>
    <w:rsid w:val="00D04108"/>
    <w:rsid w:val="00D11CFF"/>
    <w:rsid w:val="00D2509B"/>
    <w:rsid w:val="00D363BD"/>
    <w:rsid w:val="00D41D9B"/>
    <w:rsid w:val="00D459C6"/>
    <w:rsid w:val="00D56CC2"/>
    <w:rsid w:val="00D80AF1"/>
    <w:rsid w:val="00D810D1"/>
    <w:rsid w:val="00D84326"/>
    <w:rsid w:val="00D90DCA"/>
    <w:rsid w:val="00D90F08"/>
    <w:rsid w:val="00D91F55"/>
    <w:rsid w:val="00D92911"/>
    <w:rsid w:val="00DA12B2"/>
    <w:rsid w:val="00DA6E96"/>
    <w:rsid w:val="00DC033C"/>
    <w:rsid w:val="00DC08DC"/>
    <w:rsid w:val="00DC2F02"/>
    <w:rsid w:val="00DD544E"/>
    <w:rsid w:val="00DD6A21"/>
    <w:rsid w:val="00DE1CA9"/>
    <w:rsid w:val="00DF6E31"/>
    <w:rsid w:val="00E02F47"/>
    <w:rsid w:val="00E069C5"/>
    <w:rsid w:val="00E46C05"/>
    <w:rsid w:val="00E46D41"/>
    <w:rsid w:val="00E53C94"/>
    <w:rsid w:val="00E5706D"/>
    <w:rsid w:val="00E60B4B"/>
    <w:rsid w:val="00E70227"/>
    <w:rsid w:val="00EA21A0"/>
    <w:rsid w:val="00EE3848"/>
    <w:rsid w:val="00EF0767"/>
    <w:rsid w:val="00EF175D"/>
    <w:rsid w:val="00EF1A4E"/>
    <w:rsid w:val="00F04685"/>
    <w:rsid w:val="00F07A11"/>
    <w:rsid w:val="00F15DED"/>
    <w:rsid w:val="00F24407"/>
    <w:rsid w:val="00F30A9E"/>
    <w:rsid w:val="00F357BE"/>
    <w:rsid w:val="00F379FD"/>
    <w:rsid w:val="00F56F33"/>
    <w:rsid w:val="00F60AF1"/>
    <w:rsid w:val="00F63BF9"/>
    <w:rsid w:val="00F648D4"/>
    <w:rsid w:val="00F67D82"/>
    <w:rsid w:val="00F77F4F"/>
    <w:rsid w:val="00F8172A"/>
    <w:rsid w:val="00F8420D"/>
    <w:rsid w:val="00FA290C"/>
    <w:rsid w:val="00FA3E98"/>
    <w:rsid w:val="00FB33BB"/>
    <w:rsid w:val="00FB679B"/>
    <w:rsid w:val="00FC6E19"/>
    <w:rsid w:val="00FE76DB"/>
    <w:rsid w:val="00FF113C"/>
    <w:rsid w:val="00FF160F"/>
    <w:rsid w:val="00FF241B"/>
    <w:rsid w:val="00FF2BD4"/>
    <w:rsid w:val="00FF775B"/>
    <w:rsid w:val="019A698B"/>
    <w:rsid w:val="01CB5291"/>
    <w:rsid w:val="0341A578"/>
    <w:rsid w:val="036F6FA9"/>
    <w:rsid w:val="0373B286"/>
    <w:rsid w:val="03B9B223"/>
    <w:rsid w:val="03C771E9"/>
    <w:rsid w:val="03FB4948"/>
    <w:rsid w:val="046ED414"/>
    <w:rsid w:val="059D2CC4"/>
    <w:rsid w:val="06050E04"/>
    <w:rsid w:val="0663D5AB"/>
    <w:rsid w:val="068E6BD2"/>
    <w:rsid w:val="06BC3C33"/>
    <w:rsid w:val="06D81FDB"/>
    <w:rsid w:val="072CF462"/>
    <w:rsid w:val="0762311C"/>
    <w:rsid w:val="08705655"/>
    <w:rsid w:val="0911760C"/>
    <w:rsid w:val="091AD7C7"/>
    <w:rsid w:val="0929F3C3"/>
    <w:rsid w:val="094E0654"/>
    <w:rsid w:val="098D78CE"/>
    <w:rsid w:val="09F2B467"/>
    <w:rsid w:val="0A253FA6"/>
    <w:rsid w:val="0B00687F"/>
    <w:rsid w:val="0B40BFB7"/>
    <w:rsid w:val="0B835482"/>
    <w:rsid w:val="0BCA8079"/>
    <w:rsid w:val="0C3A1DF1"/>
    <w:rsid w:val="0CA8D27E"/>
    <w:rsid w:val="0D8D4778"/>
    <w:rsid w:val="0D97EB35"/>
    <w:rsid w:val="0EC97AD2"/>
    <w:rsid w:val="0F1D812D"/>
    <w:rsid w:val="0F4C3CF1"/>
    <w:rsid w:val="0F815684"/>
    <w:rsid w:val="0FF23145"/>
    <w:rsid w:val="10097136"/>
    <w:rsid w:val="101DC730"/>
    <w:rsid w:val="103F0287"/>
    <w:rsid w:val="1086DBD0"/>
    <w:rsid w:val="112242EC"/>
    <w:rsid w:val="116470A0"/>
    <w:rsid w:val="11F17CA2"/>
    <w:rsid w:val="11F36889"/>
    <w:rsid w:val="12AFFB79"/>
    <w:rsid w:val="12D180AF"/>
    <w:rsid w:val="13005A9F"/>
    <w:rsid w:val="1501BCC1"/>
    <w:rsid w:val="153BF08E"/>
    <w:rsid w:val="1559F2B1"/>
    <w:rsid w:val="15795204"/>
    <w:rsid w:val="1591AC92"/>
    <w:rsid w:val="15D408C6"/>
    <w:rsid w:val="15E5A081"/>
    <w:rsid w:val="15E5B563"/>
    <w:rsid w:val="1687511A"/>
    <w:rsid w:val="17569EDE"/>
    <w:rsid w:val="17CC602A"/>
    <w:rsid w:val="1872E1C5"/>
    <w:rsid w:val="18BF992B"/>
    <w:rsid w:val="18E923E7"/>
    <w:rsid w:val="1A1823FF"/>
    <w:rsid w:val="1A5D0958"/>
    <w:rsid w:val="1C0E3999"/>
    <w:rsid w:val="1CADA4E2"/>
    <w:rsid w:val="1CFDAACE"/>
    <w:rsid w:val="1D2369C6"/>
    <w:rsid w:val="1D50BBBA"/>
    <w:rsid w:val="1D7082FD"/>
    <w:rsid w:val="1DC8A4FB"/>
    <w:rsid w:val="1E2910B9"/>
    <w:rsid w:val="1ED93C0E"/>
    <w:rsid w:val="1F0A7381"/>
    <w:rsid w:val="1F56E91F"/>
    <w:rsid w:val="1F5F8783"/>
    <w:rsid w:val="1FC370CC"/>
    <w:rsid w:val="2054B0D7"/>
    <w:rsid w:val="20634FE2"/>
    <w:rsid w:val="206F03F4"/>
    <w:rsid w:val="20ECE4D6"/>
    <w:rsid w:val="2107B9CA"/>
    <w:rsid w:val="21EA843C"/>
    <w:rsid w:val="222D59D8"/>
    <w:rsid w:val="224CFF0A"/>
    <w:rsid w:val="2259A03C"/>
    <w:rsid w:val="22851337"/>
    <w:rsid w:val="22E5BE6F"/>
    <w:rsid w:val="22FEEEDE"/>
    <w:rsid w:val="24687C81"/>
    <w:rsid w:val="24702B88"/>
    <w:rsid w:val="247E71B9"/>
    <w:rsid w:val="2597C9D4"/>
    <w:rsid w:val="2693FCA5"/>
    <w:rsid w:val="269DBF97"/>
    <w:rsid w:val="272C829B"/>
    <w:rsid w:val="2792044C"/>
    <w:rsid w:val="288CB776"/>
    <w:rsid w:val="28F04023"/>
    <w:rsid w:val="29BE8264"/>
    <w:rsid w:val="2A1B005F"/>
    <w:rsid w:val="2A64D3F8"/>
    <w:rsid w:val="2B862790"/>
    <w:rsid w:val="2C320A07"/>
    <w:rsid w:val="2D1B4296"/>
    <w:rsid w:val="2D4A6E8F"/>
    <w:rsid w:val="2D5D3174"/>
    <w:rsid w:val="2DA8EC92"/>
    <w:rsid w:val="2EA833BB"/>
    <w:rsid w:val="300EFAF2"/>
    <w:rsid w:val="30156247"/>
    <w:rsid w:val="30B17582"/>
    <w:rsid w:val="30D71102"/>
    <w:rsid w:val="323BDAB1"/>
    <w:rsid w:val="3260FF0D"/>
    <w:rsid w:val="329471F2"/>
    <w:rsid w:val="32E845D6"/>
    <w:rsid w:val="341F796D"/>
    <w:rsid w:val="3597BEE6"/>
    <w:rsid w:val="35B1B2E8"/>
    <w:rsid w:val="3640ECE1"/>
    <w:rsid w:val="3686D06F"/>
    <w:rsid w:val="373B16B3"/>
    <w:rsid w:val="377C6757"/>
    <w:rsid w:val="37C9AB27"/>
    <w:rsid w:val="37CCDDCA"/>
    <w:rsid w:val="37EA3370"/>
    <w:rsid w:val="38697C46"/>
    <w:rsid w:val="387E93E2"/>
    <w:rsid w:val="38E279AC"/>
    <w:rsid w:val="39114157"/>
    <w:rsid w:val="39688DBA"/>
    <w:rsid w:val="39AF3D77"/>
    <w:rsid w:val="3A09E65A"/>
    <w:rsid w:val="3A9EDEB6"/>
    <w:rsid w:val="3ABB50EE"/>
    <w:rsid w:val="3B03A8C4"/>
    <w:rsid w:val="3B15F07C"/>
    <w:rsid w:val="3B6EFED7"/>
    <w:rsid w:val="3B7D5A96"/>
    <w:rsid w:val="3B90FD41"/>
    <w:rsid w:val="3C003533"/>
    <w:rsid w:val="3D06020E"/>
    <w:rsid w:val="3D260AF9"/>
    <w:rsid w:val="3DD8199C"/>
    <w:rsid w:val="3E1324EB"/>
    <w:rsid w:val="3E343F13"/>
    <w:rsid w:val="3EACB010"/>
    <w:rsid w:val="3EB50E7E"/>
    <w:rsid w:val="3F174FEF"/>
    <w:rsid w:val="3F49E35B"/>
    <w:rsid w:val="41B30DA6"/>
    <w:rsid w:val="41EEB903"/>
    <w:rsid w:val="42D69F57"/>
    <w:rsid w:val="431C1872"/>
    <w:rsid w:val="438CF019"/>
    <w:rsid w:val="4480DBCF"/>
    <w:rsid w:val="45031353"/>
    <w:rsid w:val="45108039"/>
    <w:rsid w:val="45738F1E"/>
    <w:rsid w:val="45B0201D"/>
    <w:rsid w:val="45D6FF46"/>
    <w:rsid w:val="466B21C3"/>
    <w:rsid w:val="470B0D18"/>
    <w:rsid w:val="4720E20A"/>
    <w:rsid w:val="4758162A"/>
    <w:rsid w:val="47DC57FF"/>
    <w:rsid w:val="4994F3FC"/>
    <w:rsid w:val="49EA949C"/>
    <w:rsid w:val="4A402C7A"/>
    <w:rsid w:val="4AE6CF02"/>
    <w:rsid w:val="4AED8EDE"/>
    <w:rsid w:val="4B50FB6C"/>
    <w:rsid w:val="4B5923E4"/>
    <w:rsid w:val="4C784D34"/>
    <w:rsid w:val="4C816A61"/>
    <w:rsid w:val="4D1945DD"/>
    <w:rsid w:val="4D2993D3"/>
    <w:rsid w:val="4D6E00BC"/>
    <w:rsid w:val="4DD3BC9B"/>
    <w:rsid w:val="4E08FCF9"/>
    <w:rsid w:val="4E27D79A"/>
    <w:rsid w:val="4E5E27F2"/>
    <w:rsid w:val="4E7AE238"/>
    <w:rsid w:val="4ED80533"/>
    <w:rsid w:val="4F263419"/>
    <w:rsid w:val="4F2677BA"/>
    <w:rsid w:val="4F3295C2"/>
    <w:rsid w:val="4F3388C1"/>
    <w:rsid w:val="4F3BE1B4"/>
    <w:rsid w:val="4F987302"/>
    <w:rsid w:val="4FBD0D2B"/>
    <w:rsid w:val="513B4E17"/>
    <w:rsid w:val="51CD2F9A"/>
    <w:rsid w:val="5316443B"/>
    <w:rsid w:val="53189BD1"/>
    <w:rsid w:val="5328AE45"/>
    <w:rsid w:val="535CD2C5"/>
    <w:rsid w:val="539EFAD6"/>
    <w:rsid w:val="542BEE80"/>
    <w:rsid w:val="548D1A0C"/>
    <w:rsid w:val="54940A7F"/>
    <w:rsid w:val="54BADAA9"/>
    <w:rsid w:val="54DE1D23"/>
    <w:rsid w:val="54E44236"/>
    <w:rsid w:val="55A67582"/>
    <w:rsid w:val="5688D26A"/>
    <w:rsid w:val="569BA606"/>
    <w:rsid w:val="56BC6E48"/>
    <w:rsid w:val="575142BD"/>
    <w:rsid w:val="57F97729"/>
    <w:rsid w:val="5898364B"/>
    <w:rsid w:val="58E6CAE4"/>
    <w:rsid w:val="59862E42"/>
    <w:rsid w:val="598DA04A"/>
    <w:rsid w:val="59A534F6"/>
    <w:rsid w:val="59D43D0E"/>
    <w:rsid w:val="59FED6A3"/>
    <w:rsid w:val="5A192A67"/>
    <w:rsid w:val="5AE37F2A"/>
    <w:rsid w:val="5B3F3D49"/>
    <w:rsid w:val="5B847604"/>
    <w:rsid w:val="5BB41CF8"/>
    <w:rsid w:val="5CCFEC9C"/>
    <w:rsid w:val="5CD3C0E7"/>
    <w:rsid w:val="5CFA7830"/>
    <w:rsid w:val="5D2C1DBA"/>
    <w:rsid w:val="5D795253"/>
    <w:rsid w:val="5E802E7B"/>
    <w:rsid w:val="5EB8EAD6"/>
    <w:rsid w:val="5ED46E90"/>
    <w:rsid w:val="5ED523F3"/>
    <w:rsid w:val="5FCCC1EF"/>
    <w:rsid w:val="5FD988B3"/>
    <w:rsid w:val="5FF25E88"/>
    <w:rsid w:val="607F23A0"/>
    <w:rsid w:val="60E48979"/>
    <w:rsid w:val="6164B588"/>
    <w:rsid w:val="618B39B1"/>
    <w:rsid w:val="618D540A"/>
    <w:rsid w:val="6221901D"/>
    <w:rsid w:val="636376E9"/>
    <w:rsid w:val="637AF34D"/>
    <w:rsid w:val="63B90CD7"/>
    <w:rsid w:val="63BB112E"/>
    <w:rsid w:val="64123A4F"/>
    <w:rsid w:val="643BD140"/>
    <w:rsid w:val="64455BFA"/>
    <w:rsid w:val="64B3B323"/>
    <w:rsid w:val="64E6DE70"/>
    <w:rsid w:val="659ED13C"/>
    <w:rsid w:val="664D2148"/>
    <w:rsid w:val="66568D12"/>
    <w:rsid w:val="66A81BF2"/>
    <w:rsid w:val="66F07192"/>
    <w:rsid w:val="6775DA7B"/>
    <w:rsid w:val="67FCB90F"/>
    <w:rsid w:val="68B3AC50"/>
    <w:rsid w:val="69AF931A"/>
    <w:rsid w:val="69CFF70E"/>
    <w:rsid w:val="69E7006D"/>
    <w:rsid w:val="69F02A1B"/>
    <w:rsid w:val="6A030C14"/>
    <w:rsid w:val="6A42CE49"/>
    <w:rsid w:val="6A4FC394"/>
    <w:rsid w:val="6A573824"/>
    <w:rsid w:val="6A6973EA"/>
    <w:rsid w:val="6A81F16B"/>
    <w:rsid w:val="6A932E95"/>
    <w:rsid w:val="6AF08480"/>
    <w:rsid w:val="6B32048C"/>
    <w:rsid w:val="6B7C8272"/>
    <w:rsid w:val="6BFAF57D"/>
    <w:rsid w:val="6C263C8C"/>
    <w:rsid w:val="6C2A5416"/>
    <w:rsid w:val="6CA8EC16"/>
    <w:rsid w:val="6CBFD7F5"/>
    <w:rsid w:val="6D2651F3"/>
    <w:rsid w:val="6DF52DCD"/>
    <w:rsid w:val="6EE1F098"/>
    <w:rsid w:val="6F15B40D"/>
    <w:rsid w:val="6F35B6FB"/>
    <w:rsid w:val="6F379679"/>
    <w:rsid w:val="708C0B90"/>
    <w:rsid w:val="7116E25F"/>
    <w:rsid w:val="7135B194"/>
    <w:rsid w:val="716B8C92"/>
    <w:rsid w:val="719E3917"/>
    <w:rsid w:val="71D451D4"/>
    <w:rsid w:val="721F4B7E"/>
    <w:rsid w:val="728E0E6C"/>
    <w:rsid w:val="72D663B1"/>
    <w:rsid w:val="7317114D"/>
    <w:rsid w:val="7341F956"/>
    <w:rsid w:val="738F73F7"/>
    <w:rsid w:val="73E05161"/>
    <w:rsid w:val="73F8AB27"/>
    <w:rsid w:val="74A1C6FC"/>
    <w:rsid w:val="763E6FC5"/>
    <w:rsid w:val="7761203E"/>
    <w:rsid w:val="77828A0F"/>
    <w:rsid w:val="78DD56DE"/>
    <w:rsid w:val="790724F7"/>
    <w:rsid w:val="79C37746"/>
    <w:rsid w:val="79F37F1F"/>
    <w:rsid w:val="7A7540FF"/>
    <w:rsid w:val="7AF85F34"/>
    <w:rsid w:val="7C082416"/>
    <w:rsid w:val="7CD37C7D"/>
    <w:rsid w:val="7D1E237B"/>
    <w:rsid w:val="7DCA3F8D"/>
    <w:rsid w:val="7DCA7ECB"/>
    <w:rsid w:val="7DD83FC6"/>
    <w:rsid w:val="7E374D98"/>
    <w:rsid w:val="7E54676C"/>
    <w:rsid w:val="7EB2EE76"/>
    <w:rsid w:val="7FB68C1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63204C"/>
  <w15:docId w15:val="{1A0CAC62-1A48-4F97-A7AB-FBBEE4CF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2CB"/>
    <w:pPr>
      <w:spacing w:after="0"/>
    </w:pPr>
    <w:rPr>
      <w:rFonts w:ascii="Times New Roman" w:eastAsia="Times New Roman" w:hAnsi="Times New Roman" w:cs="Times New Roman"/>
      <w:lang w:val="en-A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  <w:style w:type="character" w:customStyle="1" w:styleId="visuallyhidden">
    <w:name w:val="visuallyhidden"/>
    <w:basedOn w:val="DefaultParagraphFont"/>
    <w:rsid w:val="00506CF8"/>
  </w:style>
  <w:style w:type="character" w:customStyle="1" w:styleId="apple-converted-space">
    <w:name w:val="apple-converted-space"/>
    <w:basedOn w:val="DefaultParagraphFont"/>
    <w:rsid w:val="00E02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k10outline.scsa.wa.edu.au/home/teaching/codes/science/year-7/acssu112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HFhB28RHyjQ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10outline.scsa.wa.edu.au/home/teaching/codes/science/year-7/acssu112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k10outline.scsa.wa.edu.au/home/teaching/codes/science/year-7/acssu112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science/year-7/acssu117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Module%20Writing%20Resources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5634A2-C33B-4BBE-B7FC-3A3D7B1D3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S:\AdminShared\All Staff\250 Curriculum\262 Science\2018 Planning\Module Writing Resources\Template -  Course Outlines.dotx</Template>
  <TotalTime>40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GROZNICA Zoran [Safety Bay Senior High School]</cp:lastModifiedBy>
  <cp:revision>34</cp:revision>
  <cp:lastPrinted>2017-11-14T05:47:00Z</cp:lastPrinted>
  <dcterms:created xsi:type="dcterms:W3CDTF">2021-06-30T00:38:00Z</dcterms:created>
  <dcterms:modified xsi:type="dcterms:W3CDTF">2021-07-21T02:20:00Z</dcterms:modified>
</cp:coreProperties>
</file>