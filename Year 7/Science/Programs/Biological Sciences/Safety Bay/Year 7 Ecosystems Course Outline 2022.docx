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91DE5" w14:textId="77777777" w:rsidR="00C42D7D" w:rsidRPr="008F41FA" w:rsidRDefault="00332A3E" w:rsidP="6F15B40D">
      <w:pPr>
        <w:pStyle w:val="Title"/>
        <w:spacing w:after="0"/>
        <w:jc w:val="center"/>
        <w:outlineLvl w:val="0"/>
        <w:rPr>
          <w:rFonts w:ascii="Avenir Book" w:hAnsi="Avenir Book"/>
          <w:sz w:val="28"/>
          <w:szCs w:val="28"/>
        </w:rPr>
      </w:pPr>
      <w:r w:rsidRPr="008F41FA">
        <w:rPr>
          <w:rFonts w:ascii="Avenir Book" w:hAnsi="Avenir Book" w:cs="Arial"/>
          <w:noProof/>
          <w:sz w:val="40"/>
          <w:lang w:eastAsia="en-AU"/>
        </w:rPr>
        <w:drawing>
          <wp:anchor distT="0" distB="0" distL="114300" distR="114300" simplePos="0" relativeHeight="251658240" behindDoc="0" locked="0" layoutInCell="1" allowOverlap="1" wp14:anchorId="1FB16950" wp14:editId="294520C3">
            <wp:simplePos x="0" y="0"/>
            <wp:positionH relativeFrom="margin">
              <wp:align>left</wp:align>
            </wp:positionH>
            <wp:positionV relativeFrom="margin">
              <wp:posOffset>-498475</wp:posOffset>
            </wp:positionV>
            <wp:extent cx="866775" cy="1019175"/>
            <wp:effectExtent l="0" t="0" r="0" b="0"/>
            <wp:wrapNone/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8E0" w:rsidRPr="008F41FA">
        <w:rPr>
          <w:rFonts w:ascii="Avenir Book" w:hAnsi="Avenir Book" w:cs="Arial"/>
          <w:noProof/>
          <w:sz w:val="40"/>
          <w:szCs w:val="40"/>
        </w:rPr>
        <w:t>Subject- Science</w:t>
      </w:r>
      <w:r w:rsidR="001C4E1E" w:rsidRPr="008F41FA">
        <w:rPr>
          <w:rFonts w:ascii="Avenir Book" w:hAnsi="Avenir Book"/>
          <w:sz w:val="40"/>
          <w:szCs w:val="40"/>
        </w:rPr>
        <w:t xml:space="preserve">  </w:t>
      </w:r>
    </w:p>
    <w:p w14:paraId="66C0FFAB" w14:textId="466C7E1B" w:rsidR="00C42D7D" w:rsidRPr="008F41FA" w:rsidRDefault="001C4E1E" w:rsidP="6F15B40D">
      <w:pPr>
        <w:pStyle w:val="Title"/>
        <w:spacing w:after="0"/>
        <w:jc w:val="center"/>
        <w:outlineLvl w:val="0"/>
        <w:rPr>
          <w:rFonts w:ascii="Avenir Book" w:hAnsi="Avenir Book"/>
          <w:sz w:val="28"/>
          <w:szCs w:val="28"/>
        </w:rPr>
      </w:pPr>
      <w:r w:rsidRPr="008F41FA">
        <w:rPr>
          <w:rFonts w:ascii="Avenir Book" w:hAnsi="Avenir Book"/>
          <w:sz w:val="40"/>
          <w:szCs w:val="40"/>
        </w:rPr>
        <w:t xml:space="preserve">Year </w:t>
      </w:r>
      <w:proofErr w:type="gramStart"/>
      <w:r w:rsidR="00506CF8" w:rsidRPr="008F41FA">
        <w:rPr>
          <w:rFonts w:ascii="Avenir Book" w:hAnsi="Avenir Book"/>
          <w:sz w:val="40"/>
          <w:szCs w:val="40"/>
        </w:rPr>
        <w:t>7</w:t>
      </w:r>
      <w:r w:rsidR="000E28E0" w:rsidRPr="008F41FA">
        <w:rPr>
          <w:rFonts w:ascii="Avenir Book" w:hAnsi="Avenir Book"/>
          <w:sz w:val="40"/>
          <w:szCs w:val="40"/>
        </w:rPr>
        <w:t xml:space="preserve"> </w:t>
      </w:r>
      <w:r w:rsidRPr="008F41FA">
        <w:rPr>
          <w:rFonts w:ascii="Avenir Book" w:hAnsi="Avenir Book"/>
          <w:sz w:val="40"/>
          <w:szCs w:val="40"/>
        </w:rPr>
        <w:t xml:space="preserve"> </w:t>
      </w:r>
      <w:r w:rsidR="000E28E0" w:rsidRPr="008F41FA">
        <w:rPr>
          <w:rFonts w:ascii="Avenir Book" w:hAnsi="Avenir Book" w:cs="Arial"/>
          <w:noProof/>
          <w:sz w:val="40"/>
          <w:szCs w:val="40"/>
        </w:rPr>
        <w:t>Biology</w:t>
      </w:r>
      <w:proofErr w:type="gramEnd"/>
      <w:r w:rsidR="000E28E0" w:rsidRPr="008F41FA">
        <w:rPr>
          <w:rFonts w:ascii="Avenir Book" w:hAnsi="Avenir Book" w:cs="Arial"/>
          <w:noProof/>
          <w:sz w:val="40"/>
          <w:szCs w:val="40"/>
        </w:rPr>
        <w:t xml:space="preserve">: </w:t>
      </w:r>
      <w:r w:rsidR="00506CF8" w:rsidRPr="008F41FA">
        <w:rPr>
          <w:rFonts w:ascii="Avenir Book" w:hAnsi="Avenir Book" w:cs="Arial"/>
          <w:noProof/>
          <w:sz w:val="40"/>
          <w:szCs w:val="40"/>
        </w:rPr>
        <w:t xml:space="preserve">Ecosystems </w:t>
      </w:r>
      <w:r w:rsidR="00C95093" w:rsidRPr="008F41FA">
        <w:rPr>
          <w:rFonts w:ascii="Avenir Book" w:hAnsi="Avenir Book"/>
          <w:sz w:val="40"/>
          <w:szCs w:val="40"/>
        </w:rPr>
        <w:t>Course</w:t>
      </w:r>
      <w:r w:rsidR="00DA6E96" w:rsidRPr="008F41FA">
        <w:rPr>
          <w:rFonts w:ascii="Avenir Book" w:hAnsi="Avenir Book"/>
          <w:sz w:val="40"/>
          <w:szCs w:val="40"/>
        </w:rPr>
        <w:t xml:space="preserve"> Outlin</w:t>
      </w:r>
      <w:r w:rsidR="2A64D3F8" w:rsidRPr="008F41FA">
        <w:rPr>
          <w:rFonts w:ascii="Avenir Book" w:hAnsi="Avenir Book"/>
          <w:sz w:val="40"/>
          <w:szCs w:val="40"/>
        </w:rPr>
        <w:t>e</w:t>
      </w:r>
      <w:r w:rsidR="00B24F8B" w:rsidRPr="008F41FA">
        <w:rPr>
          <w:rFonts w:ascii="Avenir Book" w:hAnsi="Avenir Book"/>
          <w:sz w:val="40"/>
        </w:rPr>
        <w:tab/>
      </w:r>
    </w:p>
    <w:p w14:paraId="57143F8C" w14:textId="5C2D98D0" w:rsidR="00DA6E96" w:rsidRPr="008F41FA" w:rsidRDefault="00DA6E96" w:rsidP="7DCA3F8D">
      <w:pPr>
        <w:pStyle w:val="Title"/>
        <w:spacing w:after="0"/>
        <w:jc w:val="center"/>
        <w:outlineLvl w:val="0"/>
        <w:rPr>
          <w:rFonts w:ascii="Avenir Book" w:hAnsi="Avenir Book"/>
          <w:sz w:val="28"/>
          <w:szCs w:val="28"/>
        </w:rPr>
      </w:pPr>
      <w:r w:rsidRPr="008F41FA">
        <w:rPr>
          <w:rFonts w:ascii="Avenir Book" w:hAnsi="Avenir Book"/>
          <w:sz w:val="28"/>
          <w:szCs w:val="28"/>
        </w:rPr>
        <w:t xml:space="preserve">Teaching and Learning Program - Semester </w:t>
      </w:r>
      <w:r w:rsidR="008F41FA" w:rsidRPr="008F41FA">
        <w:rPr>
          <w:rFonts w:ascii="Avenir Book" w:hAnsi="Avenir Book"/>
          <w:sz w:val="28"/>
          <w:szCs w:val="28"/>
        </w:rPr>
        <w:t>1</w:t>
      </w:r>
      <w:r w:rsidR="005E5D2C" w:rsidRPr="008F41FA">
        <w:rPr>
          <w:rFonts w:ascii="Avenir Book" w:hAnsi="Avenir Book"/>
          <w:sz w:val="28"/>
          <w:szCs w:val="28"/>
        </w:rPr>
        <w:t xml:space="preserve"> </w:t>
      </w:r>
      <w:r w:rsidR="001C4E1E" w:rsidRPr="008F41FA">
        <w:rPr>
          <w:rFonts w:ascii="Avenir Book" w:hAnsi="Avenir Book"/>
          <w:sz w:val="28"/>
          <w:szCs w:val="28"/>
        </w:rPr>
        <w:t>20</w:t>
      </w:r>
      <w:r w:rsidR="003A2C1D" w:rsidRPr="008F41FA">
        <w:rPr>
          <w:rFonts w:ascii="Avenir Book" w:hAnsi="Avenir Book"/>
          <w:sz w:val="28"/>
          <w:szCs w:val="28"/>
        </w:rPr>
        <w:t>2</w:t>
      </w:r>
      <w:r w:rsidR="008F41FA" w:rsidRPr="008F41FA">
        <w:rPr>
          <w:rFonts w:ascii="Avenir Book" w:hAnsi="Avenir Book"/>
          <w:sz w:val="28"/>
          <w:szCs w:val="28"/>
        </w:rPr>
        <w:t>2</w:t>
      </w:r>
    </w:p>
    <w:p w14:paraId="3ED6C6D6" w14:textId="77777777" w:rsidR="00893E76" w:rsidRPr="00893E76" w:rsidRDefault="00893E76" w:rsidP="00893E76"/>
    <w:p w14:paraId="5096C593" w14:textId="77777777" w:rsidR="00893E76" w:rsidRPr="00893E76" w:rsidRDefault="00893E76" w:rsidP="005E5D2C">
      <w:pPr>
        <w:ind w:firstLine="284"/>
        <w:rPr>
          <w:sz w:val="2"/>
        </w:rPr>
      </w:pPr>
    </w:p>
    <w:tbl>
      <w:tblPr>
        <w:tblStyle w:val="TableGrid"/>
        <w:tblW w:w="1596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700"/>
        <w:gridCol w:w="3761"/>
        <w:gridCol w:w="4481"/>
        <w:gridCol w:w="1854"/>
        <w:gridCol w:w="2009"/>
        <w:gridCol w:w="2164"/>
      </w:tblGrid>
      <w:tr w:rsidR="00C95093" w:rsidRPr="001C4E1E" w14:paraId="2B6E66DB" w14:textId="77777777" w:rsidTr="39688DBA">
        <w:trPr>
          <w:trHeight w:val="453"/>
        </w:trPr>
        <w:tc>
          <w:tcPr>
            <w:tcW w:w="1700" w:type="dxa"/>
            <w:vMerge w:val="restart"/>
            <w:shd w:val="clear" w:color="auto" w:fill="B6DDE8" w:themeFill="accent5" w:themeFillTint="66"/>
            <w:vAlign w:val="center"/>
          </w:tcPr>
          <w:p w14:paraId="43267D55" w14:textId="77777777" w:rsidR="00C95093" w:rsidRPr="004454A5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761" w:type="dxa"/>
            <w:vMerge w:val="restart"/>
            <w:shd w:val="clear" w:color="auto" w:fill="B6DDE8" w:themeFill="accent5" w:themeFillTint="66"/>
            <w:vAlign w:val="center"/>
          </w:tcPr>
          <w:p w14:paraId="36A2F30E" w14:textId="77777777" w:rsidR="00C95093" w:rsidRPr="004454A5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 Description</w:t>
            </w:r>
          </w:p>
          <w:p w14:paraId="24533D60" w14:textId="77777777" w:rsidR="00C95093" w:rsidRPr="004454A5" w:rsidRDefault="00C95093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</w:tc>
        <w:tc>
          <w:tcPr>
            <w:tcW w:w="6335" w:type="dxa"/>
            <w:gridSpan w:val="2"/>
            <w:shd w:val="clear" w:color="auto" w:fill="B6DDE8" w:themeFill="accent5" w:themeFillTint="66"/>
            <w:vAlign w:val="center"/>
          </w:tcPr>
          <w:p w14:paraId="286644D3" w14:textId="77777777" w:rsidR="00C95093" w:rsidRPr="004454A5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009" w:type="dxa"/>
            <w:vMerge w:val="restart"/>
            <w:shd w:val="clear" w:color="auto" w:fill="B6DDE8" w:themeFill="accent5" w:themeFillTint="66"/>
            <w:vAlign w:val="center"/>
          </w:tcPr>
          <w:p w14:paraId="766B07EC" w14:textId="77777777" w:rsidR="00C95093" w:rsidRPr="004454A5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164" w:type="dxa"/>
            <w:vMerge w:val="restart"/>
            <w:shd w:val="clear" w:color="auto" w:fill="B6DDE8" w:themeFill="accent5" w:themeFillTint="66"/>
            <w:vAlign w:val="center"/>
          </w:tcPr>
          <w:p w14:paraId="031BEE8F" w14:textId="77777777" w:rsidR="00C95093" w:rsidRPr="004454A5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Assessments &amp; Weighting</w:t>
            </w:r>
          </w:p>
          <w:p w14:paraId="619BA74F" w14:textId="77777777" w:rsidR="00C95093" w:rsidRPr="004454A5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416CAD1B" w14:textId="77777777" w:rsidTr="39688DBA">
        <w:trPr>
          <w:trHeight w:val="453"/>
        </w:trPr>
        <w:tc>
          <w:tcPr>
            <w:tcW w:w="1700" w:type="dxa"/>
            <w:vMerge/>
            <w:vAlign w:val="center"/>
          </w:tcPr>
          <w:p w14:paraId="456CB248" w14:textId="77777777" w:rsidR="00C95093" w:rsidRPr="004454A5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3761" w:type="dxa"/>
            <w:vMerge/>
            <w:vAlign w:val="center"/>
          </w:tcPr>
          <w:p w14:paraId="76003C02" w14:textId="77777777" w:rsidR="00C95093" w:rsidRPr="004454A5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4481" w:type="dxa"/>
            <w:shd w:val="clear" w:color="auto" w:fill="B6DDE8" w:themeFill="accent5" w:themeFillTint="66"/>
            <w:vAlign w:val="center"/>
          </w:tcPr>
          <w:p w14:paraId="020B205A" w14:textId="77777777" w:rsidR="00C95093" w:rsidRPr="004454A5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854" w:type="dxa"/>
            <w:shd w:val="clear" w:color="auto" w:fill="B6DDE8" w:themeFill="accent5" w:themeFillTint="66"/>
            <w:vAlign w:val="center"/>
          </w:tcPr>
          <w:p w14:paraId="7FE4C77A" w14:textId="77777777" w:rsidR="00C95093" w:rsidRPr="004454A5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4454A5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009" w:type="dxa"/>
            <w:vMerge/>
            <w:vAlign w:val="center"/>
          </w:tcPr>
          <w:p w14:paraId="06C588AA" w14:textId="77777777" w:rsidR="00C95093" w:rsidRPr="004454A5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2164" w:type="dxa"/>
            <w:vMerge/>
            <w:vAlign w:val="center"/>
          </w:tcPr>
          <w:p w14:paraId="6318972E" w14:textId="77777777" w:rsidR="00C95093" w:rsidRPr="004454A5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</w:tr>
      <w:tr w:rsidR="00C95093" w14:paraId="07B752AD" w14:textId="77777777" w:rsidTr="39688DBA">
        <w:trPr>
          <w:trHeight w:val="473"/>
        </w:trPr>
        <w:tc>
          <w:tcPr>
            <w:tcW w:w="1700" w:type="dxa"/>
            <w:tcBorders>
              <w:right w:val="single" w:sz="4" w:space="0" w:color="auto"/>
            </w:tcBorders>
          </w:tcPr>
          <w:p w14:paraId="3BB8E293" w14:textId="08D9F22E" w:rsidR="00FF113C" w:rsidRPr="004454A5" w:rsidRDefault="00FF113C" w:rsidP="39688DBA">
            <w:pPr>
              <w:jc w:val="center"/>
              <w:rPr>
                <w:rFonts w:ascii="Avenir Book" w:eastAsiaTheme="minorEastAsia" w:hAnsi="Avenir Book" w:cstheme="minorBidi"/>
                <w:b/>
                <w:bCs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Week</w:t>
            </w:r>
            <w:r w:rsidR="5D2C1DBA" w:rsidRPr="004454A5">
              <w:rPr>
                <w:rFonts w:ascii="Avenir Book" w:eastAsiaTheme="minorEastAsia" w:hAnsi="Avenir Book" w:cstheme="minorBidi"/>
                <w:b/>
                <w:bCs/>
              </w:rPr>
              <w:t xml:space="preserve"> 1 </w:t>
            </w:r>
          </w:p>
          <w:p w14:paraId="3ED9086E" w14:textId="77777777" w:rsidR="00C95093" w:rsidRPr="004454A5" w:rsidRDefault="00C95093" w:rsidP="6F15B40D">
            <w:pPr>
              <w:jc w:val="center"/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9B43" w14:textId="517C77FC" w:rsidR="00266EDF" w:rsidRPr="004454A5" w:rsidRDefault="5ED46E90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shd w:val="clear" w:color="auto" w:fill="FEFEFE"/>
              </w:rPr>
              <w:t>Interactions between organisms can be described in terms of food chains and food webs; human activity can affect these interactions </w:t>
            </w:r>
            <w:hyperlink r:id="rId12" w:tgtFrame="_blank" w:tooltip="View additional details of ACSSU112" w:history="1">
              <w:r w:rsidRPr="004454A5">
                <w:rPr>
                  <w:rStyle w:val="Hyperlink"/>
                  <w:rFonts w:ascii="Avenir Book" w:eastAsiaTheme="minorEastAsia" w:hAnsi="Avenir Book" w:cstheme="minorBidi"/>
                  <w:color w:val="auto"/>
                  <w:shd w:val="clear" w:color="auto" w:fill="FEFEFE"/>
                </w:rPr>
                <w:t>(ACSSU112)</w:t>
              </w:r>
            </w:hyperlink>
            <w:r w:rsidRPr="004454A5">
              <w:rPr>
                <w:rFonts w:ascii="Avenir Book" w:eastAsiaTheme="minorEastAsia" w:hAnsi="Avenir Book" w:cstheme="minorBidi"/>
              </w:rPr>
              <w:t xml:space="preserve">. </w:t>
            </w:r>
          </w:p>
          <w:p w14:paraId="28B45061" w14:textId="049A87A3" w:rsidR="00266EDF" w:rsidRPr="004454A5" w:rsidRDefault="5ED46E90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 xml:space="preserve">Elaborations: </w:t>
            </w:r>
          </w:p>
          <w:p w14:paraId="0B85DEBF" w14:textId="17796744" w:rsidR="00FE76DB" w:rsidRPr="004454A5" w:rsidRDefault="71D451D4" w:rsidP="6F15B40D">
            <w:pPr>
              <w:pStyle w:val="ListParagraph"/>
              <w:numPr>
                <w:ilvl w:val="0"/>
                <w:numId w:val="11"/>
              </w:num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U</w:t>
            </w:r>
            <w:r w:rsidR="79C37746"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sing food chains to show feeding relationships in a habitat</w:t>
            </w:r>
            <w:r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.</w:t>
            </w:r>
          </w:p>
          <w:p w14:paraId="3390D1F3" w14:textId="6306D07E" w:rsidR="00266EDF" w:rsidRPr="004454A5" w:rsidRDefault="71D451D4" w:rsidP="6F15B40D">
            <w:pPr>
              <w:pStyle w:val="ListParagraph"/>
              <w:numPr>
                <w:ilvl w:val="0"/>
                <w:numId w:val="11"/>
              </w:numPr>
              <w:rPr>
                <w:rFonts w:ascii="Avenir Book" w:eastAsiaTheme="minorEastAsia" w:hAnsi="Avenir Book" w:cstheme="minorBidi"/>
                <w:shd w:val="clear" w:color="auto" w:fill="FFFFFF"/>
              </w:rPr>
            </w:pPr>
            <w:r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C</w:t>
            </w:r>
            <w:r w:rsidR="2A1B005F"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lassifying organisms of an environment according to their position in a food chain</w:t>
            </w:r>
            <w:r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.</w:t>
            </w:r>
          </w:p>
          <w:p w14:paraId="0B709CCF" w14:textId="423E170B" w:rsidR="004A027B" w:rsidRPr="004454A5" w:rsidRDefault="71D451D4" w:rsidP="6F15B40D">
            <w:pPr>
              <w:pStyle w:val="ListParagraph"/>
              <w:numPr>
                <w:ilvl w:val="0"/>
                <w:numId w:val="11"/>
              </w:num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R</w:t>
            </w:r>
            <w:r w:rsidR="72D663B1"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ecognising the role of microorganisms within food chains and food webs</w:t>
            </w:r>
            <w:r w:rsidRPr="004454A5">
              <w:rPr>
                <w:rFonts w:ascii="Avenir Book" w:eastAsiaTheme="minorEastAsia" w:hAnsi="Avenir Book" w:cstheme="minorBidi"/>
                <w:shd w:val="clear" w:color="auto" w:fill="FFFFFF"/>
              </w:rPr>
              <w:t>.</w:t>
            </w:r>
          </w:p>
          <w:p w14:paraId="1CB30F1E" w14:textId="77777777" w:rsidR="004A027B" w:rsidRPr="004454A5" w:rsidRDefault="004A027B" w:rsidP="6F15B40D">
            <w:pPr>
              <w:rPr>
                <w:rFonts w:ascii="Avenir Book" w:eastAsiaTheme="minorEastAsia" w:hAnsi="Avenir Book" w:cstheme="minorBidi"/>
              </w:rPr>
            </w:pPr>
          </w:p>
          <w:p w14:paraId="28A00C7D" w14:textId="2C748287" w:rsidR="00C95093" w:rsidRPr="004454A5" w:rsidRDefault="00C95093" w:rsidP="39688DBA">
            <w:pPr>
              <w:spacing w:before="100" w:beforeAutospacing="1" w:after="100" w:afterAutospacing="1"/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22E912D6" w14:textId="73F5AD73" w:rsidR="00FF113C" w:rsidRPr="004454A5" w:rsidRDefault="00FF113C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T</w:t>
            </w:r>
            <w:r w:rsidR="059D2CC4" w:rsidRPr="004454A5">
              <w:rPr>
                <w:rFonts w:ascii="Avenir Book" w:eastAsiaTheme="minorEastAsia" w:hAnsi="Avenir Book" w:cstheme="minorBidi"/>
                <w:b/>
                <w:bCs/>
              </w:rPr>
              <w:t xml:space="preserve">heory </w:t>
            </w:r>
            <w:r w:rsidRPr="004454A5">
              <w:rPr>
                <w:rFonts w:ascii="Avenir Book" w:eastAsiaTheme="minorEastAsia" w:hAnsi="Avenir Book" w:cstheme="minorBidi"/>
                <w:b/>
                <w:bCs/>
              </w:rPr>
              <w:t xml:space="preserve">1  </w:t>
            </w:r>
          </w:p>
          <w:p w14:paraId="0A34A89E" w14:textId="179A8B78" w:rsidR="00507564" w:rsidRPr="00581FA6" w:rsidRDefault="00507564" w:rsidP="00507564">
            <w:pPr>
              <w:pStyle w:val="ListParagraph"/>
              <w:numPr>
                <w:ilvl w:val="0"/>
                <w:numId w:val="20"/>
              </w:numPr>
              <w:rPr>
                <w:rFonts w:ascii="Avenir Book" w:eastAsiaTheme="minorEastAsia" w:hAnsi="Avenir Book" w:cstheme="minorBidi"/>
                <w:sz w:val="21"/>
                <w:szCs w:val="21"/>
              </w:rPr>
            </w:pP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Understand the interrelationship between the biosphere, ecosystems, </w:t>
            </w:r>
            <w:proofErr w:type="gramStart"/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environment's</w:t>
            </w:r>
            <w:proofErr w:type="gramEnd"/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 and </w:t>
            </w:r>
            <w:r w:rsidRPr="002559B3">
              <w:rPr>
                <w:rFonts w:ascii="Avenir Book" w:eastAsiaTheme="minorEastAsia" w:hAnsi="Avenir Book" w:cstheme="minorBidi"/>
                <w:sz w:val="21"/>
                <w:szCs w:val="21"/>
              </w:rPr>
              <w:t>habitats</w:t>
            </w: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.</w:t>
            </w:r>
          </w:p>
          <w:p w14:paraId="1EE54274" w14:textId="2C7DDE4C" w:rsidR="00581FA6" w:rsidRDefault="00581FA6" w:rsidP="00507564">
            <w:pPr>
              <w:pStyle w:val="ListParagraph"/>
              <w:numPr>
                <w:ilvl w:val="0"/>
                <w:numId w:val="20"/>
              </w:numPr>
              <w:rPr>
                <w:rFonts w:ascii="Avenir Book" w:eastAsiaTheme="minorEastAsia" w:hAnsi="Avenir Book" w:cstheme="minorBidi"/>
                <w:sz w:val="21"/>
                <w:szCs w:val="21"/>
              </w:rPr>
            </w:pP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Abiotic vs. Biotic factors. </w:t>
            </w:r>
          </w:p>
          <w:p w14:paraId="7A53799A" w14:textId="161EC594" w:rsidR="002559B3" w:rsidRDefault="002559B3" w:rsidP="002559B3">
            <w:pPr>
              <w:pStyle w:val="ListParagraph"/>
              <w:numPr>
                <w:ilvl w:val="0"/>
                <w:numId w:val="20"/>
              </w:numPr>
              <w:rPr>
                <w:rFonts w:ascii="Avenir Book" w:eastAsiaTheme="minorEastAsia" w:hAnsi="Avenir Book" w:cstheme="minorBidi"/>
                <w:sz w:val="21"/>
                <w:szCs w:val="21"/>
              </w:rPr>
            </w:pPr>
            <w:r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Habitats and levels of Ecosystem organisation. </w:t>
            </w:r>
          </w:p>
          <w:p w14:paraId="6D674C19" w14:textId="699E55EE" w:rsidR="00507564" w:rsidRPr="002559B3" w:rsidRDefault="00507564" w:rsidP="002559B3">
            <w:pPr>
              <w:pStyle w:val="ListParagraph"/>
              <w:numPr>
                <w:ilvl w:val="0"/>
                <w:numId w:val="20"/>
              </w:numPr>
              <w:rPr>
                <w:rFonts w:ascii="Avenir Book" w:eastAsiaTheme="minorEastAsia" w:hAnsi="Avenir Book" w:cstheme="minorBidi"/>
                <w:sz w:val="21"/>
                <w:szCs w:val="21"/>
              </w:rPr>
            </w:pP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Understand and identify the different trophic levels that exist in the </w:t>
            </w: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energy</w:t>
            </w: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 </w:t>
            </w:r>
            <w:proofErr w:type="spellStart"/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pyramid</w:t>
            </w: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.</w:t>
            </w:r>
            <w:proofErr w:type="gramStart"/>
            <w:r w:rsidRPr="002559B3">
              <w:rPr>
                <w:rFonts w:ascii="Avenir Book" w:eastAsiaTheme="minorEastAsia" w:hAnsi="Avenir Book" w:cstheme="minorBidi"/>
                <w:sz w:val="21"/>
                <w:szCs w:val="21"/>
              </w:rPr>
              <w:t>e.g</w:t>
            </w:r>
            <w:proofErr w:type="spellEnd"/>
            <w:r w:rsidRPr="002559B3">
              <w:rPr>
                <w:rFonts w:ascii="Avenir Book" w:eastAsiaTheme="minorEastAsia" w:hAnsi="Avenir Book" w:cstheme="minorBidi"/>
                <w:sz w:val="21"/>
                <w:szCs w:val="21"/>
              </w:rPr>
              <w:t>.</w:t>
            </w:r>
            <w:proofErr w:type="gramEnd"/>
            <w:r w:rsidRPr="002559B3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 Producers and Consumers. </w:t>
            </w:r>
          </w:p>
          <w:p w14:paraId="1084AF2D" w14:textId="2CA60919" w:rsidR="00507564" w:rsidRPr="00581FA6" w:rsidRDefault="00507564" w:rsidP="00507564">
            <w:pPr>
              <w:pStyle w:val="ListParagraph"/>
              <w:numPr>
                <w:ilvl w:val="0"/>
                <w:numId w:val="20"/>
              </w:numPr>
              <w:rPr>
                <w:rFonts w:ascii="Avenir Book" w:eastAsiaTheme="minorEastAsia" w:hAnsi="Avenir Book" w:cstheme="minorBidi"/>
                <w:sz w:val="21"/>
                <w:szCs w:val="21"/>
              </w:rPr>
            </w:pP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Decomposers</w:t>
            </w:r>
            <w:r w:rsidR="00581FA6"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.</w:t>
            </w: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 </w:t>
            </w:r>
          </w:p>
          <w:p w14:paraId="75770695" w14:textId="710A55C1" w:rsidR="00507564" w:rsidRPr="00581FA6" w:rsidRDefault="00507564" w:rsidP="00581FA6">
            <w:pPr>
              <w:pStyle w:val="ListParagraph"/>
              <w:numPr>
                <w:ilvl w:val="0"/>
                <w:numId w:val="20"/>
              </w:numPr>
              <w:rPr>
                <w:rFonts w:ascii="Avenir Book" w:eastAsiaTheme="minorEastAsia" w:hAnsi="Avenir Book" w:cstheme="minorBidi"/>
                <w:sz w:val="21"/>
                <w:szCs w:val="21"/>
              </w:rPr>
            </w:pP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Predators and Prey</w:t>
            </w:r>
            <w:r w:rsidR="00581FA6"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>.</w:t>
            </w:r>
            <w:r w:rsidRPr="00581FA6">
              <w:rPr>
                <w:rFonts w:ascii="Avenir Book" w:eastAsiaTheme="minorEastAsia" w:hAnsi="Avenir Book" w:cstheme="minorBidi"/>
                <w:sz w:val="21"/>
                <w:szCs w:val="21"/>
              </w:rPr>
              <w:t xml:space="preserve"> </w:t>
            </w:r>
          </w:p>
          <w:p w14:paraId="65F03452" w14:textId="27FB79A9" w:rsidR="00FF113C" w:rsidRPr="004454A5" w:rsidRDefault="00FF113C" w:rsidP="6F15B40D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Lab1</w:t>
            </w:r>
          </w:p>
          <w:p w14:paraId="634BF192" w14:textId="3488BA82" w:rsidR="00172EEE" w:rsidRPr="00581FA6" w:rsidRDefault="00172EEE" w:rsidP="00581FA6">
            <w:pPr>
              <w:rPr>
                <w:rFonts w:ascii="Avenir Book" w:eastAsiaTheme="minorEastAsia" w:hAnsi="Avenir Book" w:cstheme="minorBidi"/>
                <w:i/>
                <w:iCs/>
              </w:rPr>
            </w:pPr>
            <w:r w:rsidRPr="00172EEE">
              <w:rPr>
                <w:rFonts w:ascii="Avenir Book" w:eastAsiaTheme="minorEastAsia" w:hAnsi="Avenir Book" w:cstheme="minorBidi"/>
                <w:i/>
                <w:iCs/>
              </w:rPr>
              <w:t xml:space="preserve">Engagement Lab: </w:t>
            </w:r>
            <w:r w:rsidR="6F35B6FB" w:rsidRPr="00172EEE">
              <w:rPr>
                <w:rFonts w:ascii="Avenir Book" w:eastAsiaTheme="minorEastAsia" w:hAnsi="Avenir Book" w:cstheme="minorBidi"/>
                <w:i/>
                <w:iCs/>
              </w:rPr>
              <w:t>Looking at the ecosystem in pond water</w:t>
            </w:r>
            <w:r w:rsidR="1D2369C6" w:rsidRPr="00172EEE">
              <w:rPr>
                <w:rFonts w:ascii="Avenir Book" w:eastAsiaTheme="minorEastAsia" w:hAnsi="Avenir Book" w:cstheme="minorBidi"/>
                <w:i/>
                <w:iCs/>
              </w:rPr>
              <w:t>.</w:t>
            </w:r>
          </w:p>
          <w:p w14:paraId="4D103C31" w14:textId="2E754104" w:rsidR="00FF113C" w:rsidRPr="004454A5" w:rsidRDefault="00FF113C" w:rsidP="6F15B40D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Lab2</w:t>
            </w:r>
          </w:p>
          <w:p w14:paraId="7AF6C2E8" w14:textId="79921AF2" w:rsidR="00FF113C" w:rsidRPr="00581FA6" w:rsidRDefault="00172EEE" w:rsidP="00172EEE">
            <w:pPr>
              <w:rPr>
                <w:rFonts w:ascii="Avenir Book" w:eastAsiaTheme="minorEastAsia" w:hAnsi="Avenir Book" w:cstheme="minorBidi"/>
                <w:i/>
                <w:iCs/>
              </w:rPr>
            </w:pPr>
            <w:r>
              <w:rPr>
                <w:rFonts w:ascii="Avenir Book" w:eastAsiaTheme="minorEastAsia" w:hAnsi="Avenir Book" w:cstheme="minorBidi"/>
                <w:i/>
                <w:iCs/>
              </w:rPr>
              <w:t xml:space="preserve">Engagement Lab: </w:t>
            </w:r>
            <w:r w:rsidR="0B40BFB7" w:rsidRPr="00172EEE">
              <w:rPr>
                <w:rFonts w:ascii="Avenir Book" w:eastAsiaTheme="minorEastAsia" w:hAnsi="Avenir Book" w:cstheme="minorBidi"/>
                <w:i/>
                <w:iCs/>
              </w:rPr>
              <w:t xml:space="preserve">Looking at </w:t>
            </w:r>
            <w:r w:rsidR="101DC730" w:rsidRPr="00172EEE">
              <w:rPr>
                <w:rFonts w:ascii="Avenir Book" w:eastAsiaTheme="minorEastAsia" w:hAnsi="Avenir Book" w:cstheme="minorBidi"/>
                <w:i/>
                <w:iCs/>
              </w:rPr>
              <w:t>e</w:t>
            </w:r>
            <w:r w:rsidR="0B40BFB7" w:rsidRPr="00172EEE">
              <w:rPr>
                <w:rFonts w:ascii="Avenir Book" w:eastAsiaTheme="minorEastAsia" w:hAnsi="Avenir Book" w:cstheme="minorBidi"/>
                <w:i/>
                <w:iCs/>
              </w:rPr>
              <w:t>arthworms</w:t>
            </w:r>
            <w:r w:rsidR="00581FA6">
              <w:rPr>
                <w:rFonts w:ascii="Avenir Book" w:eastAsiaTheme="minorEastAsia" w:hAnsi="Avenir Book" w:cstheme="minorBidi"/>
                <w:i/>
                <w:iCs/>
              </w:rPr>
              <w:t xml:space="preserve">. </w:t>
            </w:r>
            <w:r w:rsidRPr="00172EEE">
              <w:rPr>
                <w:rFonts w:ascii="Avenir Book" w:eastAsiaTheme="minorEastAsia" w:hAnsi="Avenir Book" w:cstheme="minorBidi"/>
                <w:i/>
                <w:iCs/>
                <w:color w:val="C00000"/>
              </w:rPr>
              <w:t xml:space="preserve"> </w:t>
            </w:r>
          </w:p>
          <w:p w14:paraId="3DA035C1" w14:textId="48824A0A" w:rsidR="004454A5" w:rsidRPr="004454A5" w:rsidRDefault="00FF113C" w:rsidP="004454A5">
            <w:pPr>
              <w:jc w:val="both"/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 xml:space="preserve">ICT </w:t>
            </w:r>
            <w:r w:rsidRPr="004454A5">
              <w:rPr>
                <w:rFonts w:ascii="Avenir Book" w:hAnsi="Avenir Book"/>
              </w:rPr>
              <w:br/>
            </w:r>
            <w:r w:rsidR="6775DA7B" w:rsidRPr="004454A5">
              <w:rPr>
                <w:rFonts w:ascii="Avenir Book" w:eastAsiaTheme="minorEastAsia" w:hAnsi="Avenir Book" w:cstheme="minorBidi"/>
              </w:rPr>
              <w:t>Assignmen</w:t>
            </w:r>
            <w:r w:rsidR="004454A5">
              <w:rPr>
                <w:rFonts w:ascii="Avenir Book" w:eastAsiaTheme="minorEastAsia" w:hAnsi="Avenir Book" w:cstheme="minorBidi"/>
              </w:rPr>
              <w:t>t</w:t>
            </w:r>
          </w:p>
        </w:tc>
        <w:tc>
          <w:tcPr>
            <w:tcW w:w="1854" w:type="dxa"/>
            <w:tcBorders>
              <w:left w:val="single" w:sz="4" w:space="0" w:color="auto"/>
            </w:tcBorders>
          </w:tcPr>
          <w:p w14:paraId="66E0E1CF" w14:textId="0346294C" w:rsidR="00C95093" w:rsidRPr="004454A5" w:rsidRDefault="00E46C05" w:rsidP="39688DBA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>Glossary</w:t>
            </w:r>
          </w:p>
          <w:p w14:paraId="5C43A46E" w14:textId="77777777" w:rsidR="00E46C05" w:rsidRPr="004454A5" w:rsidRDefault="00E46C05" w:rsidP="6F15B40D">
            <w:pPr>
              <w:rPr>
                <w:rFonts w:ascii="Avenir Book" w:eastAsiaTheme="minorEastAsia" w:hAnsi="Avenir Book" w:cstheme="minorBidi"/>
              </w:rPr>
            </w:pPr>
          </w:p>
          <w:p w14:paraId="2A07EED2" w14:textId="77777777" w:rsidR="000C1C01" w:rsidRPr="004454A5" w:rsidRDefault="431C1872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>“Must, Should, Could” sheet</w:t>
            </w:r>
          </w:p>
          <w:p w14:paraId="0D61C67C" w14:textId="77777777" w:rsidR="00E46C05" w:rsidRPr="004454A5" w:rsidRDefault="00E46C05" w:rsidP="6F15B40D">
            <w:pPr>
              <w:rPr>
                <w:rFonts w:ascii="Avenir Book" w:eastAsiaTheme="minorEastAsia" w:hAnsi="Avenir Book" w:cstheme="minorBidi"/>
              </w:rPr>
            </w:pPr>
          </w:p>
          <w:p w14:paraId="7B082E81" w14:textId="77777777" w:rsidR="00E46C05" w:rsidRPr="004454A5" w:rsidRDefault="00E46C05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>Word wall</w:t>
            </w:r>
          </w:p>
        </w:tc>
        <w:tc>
          <w:tcPr>
            <w:tcW w:w="2009" w:type="dxa"/>
          </w:tcPr>
          <w:p w14:paraId="03ECF232" w14:textId="5F4F2FC4" w:rsidR="00C95093" w:rsidRPr="004454A5" w:rsidRDefault="094E0654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Theory 1</w:t>
            </w:r>
            <w:r w:rsidRPr="004454A5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2CC52182" w14:textId="473F1CFC" w:rsidR="000E28E0" w:rsidRPr="004454A5" w:rsidRDefault="4D1945DD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 xml:space="preserve">Pearson 7 5.1 </w:t>
            </w:r>
          </w:p>
          <w:p w14:paraId="0F75F848" w14:textId="471F45B5" w:rsidR="10097136" w:rsidRPr="004454A5" w:rsidRDefault="60E48979" w:rsidP="6F15B40D">
            <w:pPr>
              <w:rPr>
                <w:rFonts w:ascii="Avenir Book" w:eastAsiaTheme="minorEastAsia" w:hAnsi="Avenir Book" w:cstheme="minorBidi"/>
              </w:rPr>
            </w:pPr>
            <w:proofErr w:type="spellStart"/>
            <w:r w:rsidRPr="004454A5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Pr="004454A5">
              <w:rPr>
                <w:rFonts w:ascii="Avenir Book" w:eastAsiaTheme="minorEastAsia" w:hAnsi="Avenir Book" w:cstheme="minorBidi"/>
              </w:rPr>
              <w:t xml:space="preserve">: </w:t>
            </w:r>
            <w:r w:rsidR="10097136" w:rsidRPr="004454A5">
              <w:rPr>
                <w:rFonts w:ascii="Avenir Book" w:eastAsiaTheme="minorEastAsia" w:hAnsi="Avenir Book" w:cstheme="minorBidi"/>
              </w:rPr>
              <w:t xml:space="preserve">162 </w:t>
            </w:r>
            <w:r w:rsidR="00744D78">
              <w:rPr>
                <w:rFonts w:ascii="Avenir Book" w:eastAsiaTheme="minorEastAsia" w:hAnsi="Avenir Book" w:cstheme="minorBidi"/>
              </w:rPr>
              <w:t>–</w:t>
            </w:r>
            <w:r w:rsidR="10097136" w:rsidRPr="004454A5">
              <w:rPr>
                <w:rFonts w:ascii="Avenir Book" w:eastAsiaTheme="minorEastAsia" w:hAnsi="Avenir Book" w:cstheme="minorBidi"/>
              </w:rPr>
              <w:t xml:space="preserve"> 166</w:t>
            </w:r>
            <w:r w:rsidR="00744D78">
              <w:rPr>
                <w:rFonts w:ascii="Avenir Book" w:eastAsiaTheme="minorEastAsia" w:hAnsi="Avenir Book" w:cstheme="minorBidi"/>
              </w:rPr>
              <w:t xml:space="preserve">. </w:t>
            </w:r>
          </w:p>
          <w:p w14:paraId="37C220A5" w14:textId="46963B84" w:rsidR="4D1945DD" w:rsidRPr="004454A5" w:rsidRDefault="4D1945DD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>Oxford 7 6.1</w:t>
            </w:r>
          </w:p>
          <w:p w14:paraId="0FF2E02B" w14:textId="00B7CE14" w:rsidR="0341A578" w:rsidRDefault="0341A578" w:rsidP="6F15B40D">
            <w:pPr>
              <w:rPr>
                <w:rFonts w:ascii="Avenir Book" w:eastAsiaTheme="minorEastAsia" w:hAnsi="Avenir Book" w:cstheme="minorBidi"/>
              </w:rPr>
            </w:pPr>
            <w:proofErr w:type="spellStart"/>
            <w:r w:rsidRPr="004454A5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="091AD7C7" w:rsidRPr="004454A5">
              <w:rPr>
                <w:rFonts w:ascii="Avenir Book" w:eastAsiaTheme="minorEastAsia" w:hAnsi="Avenir Book" w:cstheme="minorBidi"/>
              </w:rPr>
              <w:t>:</w:t>
            </w:r>
            <w:r w:rsidRPr="004454A5">
              <w:rPr>
                <w:rFonts w:ascii="Avenir Book" w:eastAsiaTheme="minorEastAsia" w:hAnsi="Avenir Book" w:cstheme="minorBidi"/>
              </w:rPr>
              <w:t xml:space="preserve"> 102</w:t>
            </w:r>
            <w:r w:rsidR="29BE8264" w:rsidRPr="004454A5">
              <w:rPr>
                <w:rFonts w:ascii="Avenir Book" w:eastAsiaTheme="minorEastAsia" w:hAnsi="Avenir Book" w:cstheme="minorBidi"/>
              </w:rPr>
              <w:t xml:space="preserve">, 104 </w:t>
            </w:r>
            <w:r w:rsidR="00581FA6">
              <w:rPr>
                <w:rFonts w:ascii="Avenir Book" w:eastAsiaTheme="minorEastAsia" w:hAnsi="Avenir Book" w:cstheme="minorBidi"/>
              </w:rPr>
              <w:t>–</w:t>
            </w:r>
            <w:r w:rsidR="29BE8264" w:rsidRPr="004454A5">
              <w:rPr>
                <w:rFonts w:ascii="Avenir Book" w:eastAsiaTheme="minorEastAsia" w:hAnsi="Avenir Book" w:cstheme="minorBidi"/>
              </w:rPr>
              <w:t xml:space="preserve"> 105</w:t>
            </w:r>
            <w:r w:rsidR="00744D78">
              <w:rPr>
                <w:rFonts w:ascii="Avenir Book" w:eastAsiaTheme="minorEastAsia" w:hAnsi="Avenir Book" w:cstheme="minorBidi"/>
              </w:rPr>
              <w:t>.</w:t>
            </w:r>
          </w:p>
          <w:p w14:paraId="3179BCB0" w14:textId="71290363" w:rsidR="00581FA6" w:rsidRDefault="00744D78" w:rsidP="6F15B40D">
            <w:pPr>
              <w:rPr>
                <w:rFonts w:ascii="Avenir Book" w:eastAsiaTheme="minorEastAsia" w:hAnsi="Avenir Book" w:cstheme="minorBidi"/>
              </w:rPr>
            </w:pPr>
            <w:r>
              <w:rPr>
                <w:rFonts w:ascii="Avenir Book" w:eastAsiaTheme="minorEastAsia" w:hAnsi="Avenir Book" w:cstheme="minorBidi"/>
              </w:rPr>
              <w:t xml:space="preserve">Cambridge 7 </w:t>
            </w:r>
          </w:p>
          <w:p w14:paraId="10094B42" w14:textId="7CBD2EC2" w:rsidR="00744D78" w:rsidRPr="004454A5" w:rsidRDefault="00744D78" w:rsidP="6F15B40D">
            <w:pPr>
              <w:rPr>
                <w:rFonts w:ascii="Avenir Book" w:eastAsiaTheme="minorEastAsia" w:hAnsi="Avenir Book" w:cstheme="minorBidi"/>
              </w:rPr>
            </w:pPr>
            <w:proofErr w:type="spellStart"/>
            <w:r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>
              <w:rPr>
                <w:rFonts w:ascii="Avenir Book" w:eastAsiaTheme="minorEastAsia" w:hAnsi="Avenir Book" w:cstheme="minorBidi"/>
              </w:rPr>
              <w:t>: 92 – 97.</w:t>
            </w:r>
          </w:p>
          <w:p w14:paraId="5196A931" w14:textId="571F1CCF" w:rsidR="39688DBA" w:rsidRPr="004454A5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0A8F666D" w14:textId="3FBAB546" w:rsidR="000E28E0" w:rsidRPr="004454A5" w:rsidRDefault="3260FF0D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Lab 1</w:t>
            </w:r>
            <w:r w:rsidRPr="004454A5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1FBBD808" w14:textId="44F51116" w:rsidR="00756B0B" w:rsidRPr="004454A5" w:rsidRDefault="00756B0B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 xml:space="preserve">Pearson 8 </w:t>
            </w:r>
            <w:proofErr w:type="spellStart"/>
            <w:r w:rsidRPr="004454A5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Pr="004454A5">
              <w:rPr>
                <w:rFonts w:ascii="Avenir Book" w:eastAsiaTheme="minorEastAsia" w:hAnsi="Avenir Book" w:cstheme="minorBidi"/>
              </w:rPr>
              <w:t>: 63</w:t>
            </w:r>
          </w:p>
          <w:p w14:paraId="089D5203" w14:textId="77777777" w:rsidR="00756B0B" w:rsidRPr="004454A5" w:rsidRDefault="00756B0B" w:rsidP="6F15B40D">
            <w:pPr>
              <w:rPr>
                <w:rFonts w:ascii="Avenir Book" w:eastAsiaTheme="minorEastAsia" w:hAnsi="Avenir Book" w:cstheme="minorBidi"/>
              </w:rPr>
            </w:pPr>
          </w:p>
          <w:p w14:paraId="4EFB877A" w14:textId="441B7B63" w:rsidR="3260FF0D" w:rsidRPr="004454A5" w:rsidRDefault="3260FF0D" w:rsidP="39688DBA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Lab 2</w:t>
            </w:r>
            <w:r w:rsidRPr="004454A5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726A0591" w14:textId="15C21CE1" w:rsidR="39688DBA" w:rsidRPr="004454A5" w:rsidRDefault="4A402C7A" w:rsidP="39688DBA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 xml:space="preserve">Pearson </w:t>
            </w:r>
            <w:proofErr w:type="spellStart"/>
            <w:r w:rsidRPr="004454A5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Pr="004454A5">
              <w:rPr>
                <w:rFonts w:ascii="Avenir Book" w:eastAsiaTheme="minorEastAsia" w:hAnsi="Avenir Book" w:cstheme="minorBidi"/>
              </w:rPr>
              <w:t xml:space="preserve">: 171 </w:t>
            </w:r>
          </w:p>
          <w:p w14:paraId="4B4960D8" w14:textId="48AC2023" w:rsidR="2054B0D7" w:rsidRPr="004454A5" w:rsidRDefault="2054B0D7" w:rsidP="39688DBA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  <w:b/>
                <w:bCs/>
              </w:rPr>
              <w:t>ICT</w:t>
            </w:r>
            <w:r w:rsidRPr="004454A5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19EBBEB7" w14:textId="534E3797" w:rsidR="00612704" w:rsidRPr="004454A5" w:rsidRDefault="00AE3709" w:rsidP="6F15B40D">
            <w:pPr>
              <w:rPr>
                <w:rFonts w:ascii="Avenir Book" w:eastAsiaTheme="minorEastAsia" w:hAnsi="Avenir Book" w:cstheme="minorBidi"/>
              </w:rPr>
            </w:pPr>
            <w:r>
              <w:rPr>
                <w:rFonts w:ascii="Avenir Book" w:eastAsiaTheme="minorEastAsia" w:hAnsi="Avenir Book" w:cstheme="minorBidi"/>
              </w:rPr>
              <w:t xml:space="preserve">Assessment Folder </w:t>
            </w:r>
            <w:r w:rsidR="00612704" w:rsidRPr="004454A5">
              <w:rPr>
                <w:rFonts w:ascii="Avenir Book" w:hAnsi="Avenir Book"/>
              </w:rPr>
              <w:br/>
            </w:r>
          </w:p>
        </w:tc>
        <w:tc>
          <w:tcPr>
            <w:tcW w:w="2164" w:type="dxa"/>
          </w:tcPr>
          <w:p w14:paraId="0400346C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16E7C0B8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53D91022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494CD885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241B3CEF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43FD75C4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6D9BAAFB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07FB43AB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4D5F9A90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67B95CED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4D2EEF66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1CA30D33" w14:textId="77777777" w:rsidR="005E5D2C" w:rsidRPr="004454A5" w:rsidRDefault="005E5D2C" w:rsidP="6F15B40D">
            <w:pPr>
              <w:rPr>
                <w:rFonts w:ascii="Avenir Book" w:eastAsiaTheme="minorEastAsia" w:hAnsi="Avenir Book" w:cstheme="minorBidi"/>
              </w:rPr>
            </w:pPr>
          </w:p>
          <w:p w14:paraId="7A4D9EA7" w14:textId="385344C8" w:rsidR="00C95093" w:rsidRPr="004454A5" w:rsidRDefault="00C95093" w:rsidP="6F15B40D">
            <w:pPr>
              <w:rPr>
                <w:rFonts w:ascii="Avenir Book" w:eastAsiaTheme="minorEastAsia" w:hAnsi="Avenir Book" w:cstheme="minorBidi"/>
              </w:rPr>
            </w:pPr>
            <w:r w:rsidRPr="004454A5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090C2A15" w14:textId="2FDD5966" w:rsidR="00C95093" w:rsidRPr="004454A5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1B03213C" w14:textId="0A4008EA" w:rsidR="00C95093" w:rsidRPr="004454A5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2BD7F545" w14:textId="45F1A705" w:rsidR="00C95093" w:rsidRPr="004454A5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363E1BA5" w14:textId="1C4C94E6" w:rsidR="00C95093" w:rsidRPr="004454A5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</w:tc>
      </w:tr>
    </w:tbl>
    <w:p w14:paraId="6423FEE3" w14:textId="7DA945CB" w:rsidR="39688DBA" w:rsidRDefault="39688DBA" w:rsidP="39688DBA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pPr w:leftFromText="180" w:rightFromText="180" w:vertAnchor="text" w:horzAnchor="margin" w:tblpX="-176" w:tblpY="256"/>
        <w:tblW w:w="15794" w:type="dxa"/>
        <w:tblLayout w:type="fixed"/>
        <w:tblLook w:val="04A0" w:firstRow="1" w:lastRow="0" w:firstColumn="1" w:lastColumn="0" w:noHBand="0" w:noVBand="1"/>
      </w:tblPr>
      <w:tblGrid>
        <w:gridCol w:w="1500"/>
        <w:gridCol w:w="3794"/>
        <w:gridCol w:w="4470"/>
        <w:gridCol w:w="1830"/>
        <w:gridCol w:w="1980"/>
        <w:gridCol w:w="2220"/>
      </w:tblGrid>
      <w:tr w:rsidR="00C95093" w14:paraId="144F961F" w14:textId="77777777" w:rsidTr="728E0E6C">
        <w:trPr>
          <w:trHeight w:val="473"/>
        </w:trPr>
        <w:tc>
          <w:tcPr>
            <w:tcW w:w="1500" w:type="dxa"/>
            <w:vMerge w:val="restart"/>
            <w:shd w:val="clear" w:color="auto" w:fill="B6DDE8" w:themeFill="accent5" w:themeFillTint="66"/>
            <w:vAlign w:val="center"/>
          </w:tcPr>
          <w:p w14:paraId="46D3D56A" w14:textId="77777777" w:rsidR="00C95093" w:rsidRPr="00D02B1D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794" w:type="dxa"/>
            <w:vMerge w:val="restart"/>
            <w:shd w:val="clear" w:color="auto" w:fill="B6DDE8" w:themeFill="accent5" w:themeFillTint="66"/>
            <w:vAlign w:val="center"/>
          </w:tcPr>
          <w:p w14:paraId="47AF0DE9" w14:textId="77777777" w:rsidR="00C95093" w:rsidRPr="00D02B1D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 Description</w:t>
            </w:r>
          </w:p>
          <w:p w14:paraId="21B58BA6" w14:textId="77777777" w:rsidR="00C95093" w:rsidRPr="00D02B1D" w:rsidRDefault="00C95093" w:rsidP="6F15B40D">
            <w:pPr>
              <w:jc w:val="center"/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6300" w:type="dxa"/>
            <w:gridSpan w:val="2"/>
            <w:shd w:val="clear" w:color="auto" w:fill="B6DDE8" w:themeFill="accent5" w:themeFillTint="66"/>
            <w:vAlign w:val="center"/>
          </w:tcPr>
          <w:p w14:paraId="4CBB1747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980" w:type="dxa"/>
            <w:vMerge w:val="restart"/>
            <w:shd w:val="clear" w:color="auto" w:fill="B6DDE8" w:themeFill="accent5" w:themeFillTint="66"/>
            <w:vAlign w:val="center"/>
          </w:tcPr>
          <w:p w14:paraId="4078CC92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220" w:type="dxa"/>
            <w:vMerge w:val="restart"/>
            <w:shd w:val="clear" w:color="auto" w:fill="B6DDE8" w:themeFill="accent5" w:themeFillTint="66"/>
            <w:vAlign w:val="center"/>
          </w:tcPr>
          <w:p w14:paraId="754CC558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Assessments &amp; Weighting</w:t>
            </w:r>
          </w:p>
          <w:p w14:paraId="1D3BA5AD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14:paraId="4AC0B109" w14:textId="77777777" w:rsidTr="728E0E6C">
        <w:trPr>
          <w:trHeight w:val="473"/>
        </w:trPr>
        <w:tc>
          <w:tcPr>
            <w:tcW w:w="1500" w:type="dxa"/>
            <w:vMerge/>
            <w:vAlign w:val="center"/>
          </w:tcPr>
          <w:p w14:paraId="4C3EE68C" w14:textId="77777777" w:rsidR="00C95093" w:rsidRPr="00D02B1D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3794" w:type="dxa"/>
            <w:vMerge/>
            <w:vAlign w:val="center"/>
          </w:tcPr>
          <w:p w14:paraId="241F670C" w14:textId="77777777" w:rsidR="00C95093" w:rsidRPr="00D02B1D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4470" w:type="dxa"/>
            <w:shd w:val="clear" w:color="auto" w:fill="B6DDE8" w:themeFill="accent5" w:themeFillTint="66"/>
            <w:vAlign w:val="center"/>
          </w:tcPr>
          <w:p w14:paraId="63C0F732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830" w:type="dxa"/>
            <w:shd w:val="clear" w:color="auto" w:fill="B6DDE8" w:themeFill="accent5" w:themeFillTint="66"/>
            <w:vAlign w:val="center"/>
          </w:tcPr>
          <w:p w14:paraId="7CD83012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980" w:type="dxa"/>
            <w:vMerge/>
            <w:vAlign w:val="center"/>
          </w:tcPr>
          <w:p w14:paraId="0CB92CDC" w14:textId="77777777" w:rsidR="00C95093" w:rsidRPr="00D02B1D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2220" w:type="dxa"/>
            <w:vMerge/>
            <w:vAlign w:val="center"/>
          </w:tcPr>
          <w:p w14:paraId="36FAB363" w14:textId="77777777" w:rsidR="00C95093" w:rsidRPr="00D02B1D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</w:tr>
      <w:tr w:rsidR="00C95093" w14:paraId="19898688" w14:textId="77777777" w:rsidTr="728E0E6C">
        <w:trPr>
          <w:trHeight w:val="5763"/>
        </w:trPr>
        <w:tc>
          <w:tcPr>
            <w:tcW w:w="1500" w:type="dxa"/>
          </w:tcPr>
          <w:p w14:paraId="5F4659EB" w14:textId="00205246" w:rsidR="00FF113C" w:rsidRPr="00D02B1D" w:rsidRDefault="2107B9CA" w:rsidP="39688DBA">
            <w:pPr>
              <w:jc w:val="center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Week 2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</w:tc>
        <w:tc>
          <w:tcPr>
            <w:tcW w:w="3794" w:type="dxa"/>
          </w:tcPr>
          <w:p w14:paraId="46DF44D5" w14:textId="77777777" w:rsidR="00347846" w:rsidRPr="00D02B1D" w:rsidRDefault="71D451D4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EFEFE"/>
              </w:rPr>
              <w:t>Interactions between organisms can be described in terms of food chains and food webs; human activity can affect these interactions </w:t>
            </w:r>
            <w:hyperlink r:id="rId13" w:tgtFrame="_blank" w:tooltip="View additional details of ACSSU112" w:history="1">
              <w:r w:rsidRPr="00D02B1D">
                <w:rPr>
                  <w:rStyle w:val="Hyperlink"/>
                  <w:rFonts w:ascii="Avenir Book" w:eastAsiaTheme="minorEastAsia" w:hAnsi="Avenir Book" w:cstheme="minorBidi"/>
                  <w:color w:val="auto"/>
                  <w:shd w:val="clear" w:color="auto" w:fill="FEFEFE"/>
                </w:rPr>
                <w:t>(ACSSU112)</w:t>
              </w:r>
            </w:hyperlink>
            <w:r w:rsidRPr="00D02B1D">
              <w:rPr>
                <w:rFonts w:ascii="Avenir Book" w:eastAsiaTheme="minorEastAsia" w:hAnsi="Avenir Book" w:cstheme="minorBidi"/>
              </w:rPr>
              <w:t xml:space="preserve">. </w:t>
            </w:r>
          </w:p>
          <w:p w14:paraId="2221787B" w14:textId="698E05F1" w:rsidR="00347846" w:rsidRPr="00D02B1D" w:rsidRDefault="71D451D4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Elaborations: </w:t>
            </w:r>
          </w:p>
          <w:p w14:paraId="34AEBBD4" w14:textId="38705BB0" w:rsidR="00CC1E04" w:rsidRPr="00D02B1D" w:rsidRDefault="00424506" w:rsidP="6F15B40D">
            <w:pPr>
              <w:pStyle w:val="ListParagraph"/>
              <w:numPr>
                <w:ilvl w:val="0"/>
                <w:numId w:val="12"/>
              </w:num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C</w:t>
            </w:r>
            <w:r w:rsidR="6A573824"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lassifying organisms of an environment according to their position in a food chain</w:t>
            </w:r>
            <w:r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.</w:t>
            </w:r>
          </w:p>
          <w:p w14:paraId="3C51617B" w14:textId="16EDB61E" w:rsidR="0020183E" w:rsidRPr="00D02B1D" w:rsidRDefault="00424506" w:rsidP="6F15B40D">
            <w:pPr>
              <w:pStyle w:val="ListParagraph"/>
              <w:numPr>
                <w:ilvl w:val="0"/>
                <w:numId w:val="12"/>
              </w:num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C</w:t>
            </w:r>
            <w:r w:rsidR="269DBF97"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onstructing and interpreting food webs to show relationships between organisms in an environment</w:t>
            </w:r>
            <w:r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.</w:t>
            </w:r>
          </w:p>
          <w:p w14:paraId="0DC7D068" w14:textId="2F09F3F7" w:rsidR="004318AF" w:rsidRPr="00D02B1D" w:rsidRDefault="00424506" w:rsidP="00D02B1D">
            <w:pPr>
              <w:pStyle w:val="ListParagraph"/>
              <w:numPr>
                <w:ilvl w:val="0"/>
                <w:numId w:val="12"/>
              </w:num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Using food chains to show feeding relationships in a habitat.</w:t>
            </w:r>
          </w:p>
        </w:tc>
        <w:tc>
          <w:tcPr>
            <w:tcW w:w="4470" w:type="dxa"/>
          </w:tcPr>
          <w:p w14:paraId="61352434" w14:textId="6F0085D0" w:rsidR="00FF113C" w:rsidRPr="00D02B1D" w:rsidRDefault="00FF113C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T</w:t>
            </w:r>
            <w:r w:rsidR="6A6973EA"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heory 1 </w:t>
            </w: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  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  <w:r w:rsidRPr="00D02B1D">
              <w:rPr>
                <w:rFonts w:ascii="Avenir Book" w:hAnsi="Avenir Book"/>
              </w:rPr>
              <w:br/>
            </w:r>
            <w:r w:rsidR="67FCB90F" w:rsidRPr="00D02B1D">
              <w:rPr>
                <w:rFonts w:ascii="Avenir Book" w:eastAsiaTheme="minorEastAsia" w:hAnsi="Avenir Book" w:cstheme="minorBidi"/>
              </w:rPr>
              <w:t>Food chains and food webs</w:t>
            </w:r>
            <w:r w:rsidR="716B8C92" w:rsidRPr="00D02B1D">
              <w:rPr>
                <w:rFonts w:ascii="Avenir Book" w:eastAsiaTheme="minorEastAsia" w:hAnsi="Avenir Book" w:cstheme="minorBidi"/>
              </w:rPr>
              <w:t xml:space="preserve">. </w:t>
            </w:r>
          </w:p>
          <w:p w14:paraId="6108977A" w14:textId="5CF5D1E3" w:rsidR="000E28E0" w:rsidRPr="00D02B1D" w:rsidRDefault="000E28E0" w:rsidP="39688DBA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4A1D1E52" w14:textId="400B8D63" w:rsidR="00FF113C" w:rsidRPr="00D02B1D" w:rsidRDefault="00FF113C" w:rsidP="6F15B40D">
            <w:pPr>
              <w:jc w:val="both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Lab1 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  <w:r w:rsidRPr="00D02B1D">
              <w:rPr>
                <w:rFonts w:ascii="Avenir Book" w:hAnsi="Avenir Book"/>
              </w:rPr>
              <w:br/>
            </w:r>
            <w:r w:rsidR="3597BEE6" w:rsidRPr="00D02B1D">
              <w:rPr>
                <w:rFonts w:ascii="Avenir Book" w:eastAsiaTheme="minorEastAsia" w:hAnsi="Avenir Book" w:cstheme="minorBidi"/>
              </w:rPr>
              <w:t xml:space="preserve">Skills lab – </w:t>
            </w:r>
            <w:proofErr w:type="spellStart"/>
            <w:r w:rsidR="00D02B1D" w:rsidRPr="00D02B1D">
              <w:rPr>
                <w:rFonts w:ascii="Avenir Book" w:eastAsiaTheme="minorEastAsia" w:hAnsi="Avenir Book" w:cstheme="minorBidi"/>
              </w:rPr>
              <w:t>Interrepting</w:t>
            </w:r>
            <w:proofErr w:type="spellEnd"/>
            <w:r w:rsidR="00D02B1D" w:rsidRPr="00D02B1D">
              <w:rPr>
                <w:rFonts w:ascii="Avenir Book" w:eastAsiaTheme="minorEastAsia" w:hAnsi="Avenir Book" w:cstheme="minorBidi"/>
              </w:rPr>
              <w:t xml:space="preserve"> &amp; </w:t>
            </w:r>
            <w:r w:rsidR="618B39B1" w:rsidRPr="00D02B1D">
              <w:rPr>
                <w:rFonts w:ascii="Avenir Book" w:eastAsiaTheme="minorEastAsia" w:hAnsi="Avenir Book" w:cstheme="minorBidi"/>
              </w:rPr>
              <w:t>Constructing a</w:t>
            </w:r>
            <w:r w:rsidR="3597BEE6" w:rsidRPr="00D02B1D">
              <w:rPr>
                <w:rFonts w:ascii="Avenir Book" w:eastAsiaTheme="minorEastAsia" w:hAnsi="Avenir Book" w:cstheme="minorBidi"/>
              </w:rPr>
              <w:t xml:space="preserve"> food web</w:t>
            </w:r>
            <w:r w:rsidR="2D1B4296"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46DB4638" w14:textId="0270CCB1" w:rsidR="00FF113C" w:rsidRPr="00D02B1D" w:rsidRDefault="00FF113C" w:rsidP="6F15B40D">
            <w:pPr>
              <w:jc w:val="both"/>
              <w:rPr>
                <w:rFonts w:ascii="Avenir Book" w:eastAsiaTheme="minorEastAsia" w:hAnsi="Avenir Book" w:cstheme="minorBidi"/>
              </w:rPr>
            </w:pPr>
          </w:p>
          <w:p w14:paraId="6521A9A2" w14:textId="77777777" w:rsidR="00FF113C" w:rsidRPr="00D02B1D" w:rsidRDefault="00FF113C" w:rsidP="6F15B40D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57759D24" w14:textId="77777777" w:rsidR="00FF113C" w:rsidRPr="00D02B1D" w:rsidRDefault="00FF113C" w:rsidP="6F15B40D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45EFCB67" w14:textId="2F293BE3" w:rsidR="00FF113C" w:rsidRPr="00D02B1D" w:rsidRDefault="00FF113C" w:rsidP="6F15B40D">
            <w:pPr>
              <w:jc w:val="both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Lab2 </w:t>
            </w:r>
            <w:r w:rsidRPr="00D02B1D">
              <w:rPr>
                <w:rFonts w:ascii="Avenir Book" w:hAnsi="Avenir Book"/>
              </w:rPr>
              <w:br/>
            </w:r>
            <w:r w:rsidR="3A9EDEB6" w:rsidRPr="00D02B1D">
              <w:rPr>
                <w:rFonts w:ascii="Avenir Book" w:eastAsiaTheme="minorEastAsia" w:hAnsi="Avenir Book" w:cstheme="minorBidi"/>
                <w:b/>
                <w:bCs/>
                <w:u w:val="single"/>
              </w:rPr>
              <w:t>Woolly Web</w:t>
            </w:r>
          </w:p>
          <w:p w14:paraId="0813A12D" w14:textId="2390F768" w:rsidR="7DCA3F8D" w:rsidRPr="00D02B1D" w:rsidRDefault="247E71B9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(Teacher discretion for alternative lab) </w:t>
            </w:r>
          </w:p>
          <w:p w14:paraId="19F759DC" w14:textId="21394E15" w:rsidR="247E71B9" w:rsidRPr="00172EEE" w:rsidRDefault="247E71B9" w:rsidP="39688DBA">
            <w:pPr>
              <w:rPr>
                <w:rFonts w:ascii="Avenir Book" w:eastAsiaTheme="minorEastAsia" w:hAnsi="Avenir Book" w:cstheme="minorBidi"/>
                <w:i/>
                <w:iCs/>
              </w:rPr>
            </w:pPr>
            <w:r w:rsidRPr="00172EEE">
              <w:rPr>
                <w:rFonts w:ascii="Avenir Book" w:eastAsiaTheme="minorEastAsia" w:hAnsi="Avenir Book" w:cstheme="minorBidi"/>
                <w:i/>
                <w:iCs/>
              </w:rPr>
              <w:t>Students need to construct a food web</w:t>
            </w:r>
            <w:r w:rsidR="00172EEE">
              <w:rPr>
                <w:rFonts w:ascii="Avenir Book" w:eastAsiaTheme="minorEastAsia" w:hAnsi="Avenir Book" w:cstheme="minorBidi"/>
                <w:i/>
                <w:iCs/>
              </w:rPr>
              <w:t xml:space="preserve">, </w:t>
            </w:r>
            <w:r w:rsidR="00172EEE" w:rsidRPr="00172EEE">
              <w:rPr>
                <w:rFonts w:ascii="Avenir Book" w:eastAsiaTheme="minorEastAsia" w:hAnsi="Avenir Book" w:cstheme="minorBidi"/>
                <w:i/>
                <w:iCs/>
                <w:color w:val="C00000"/>
              </w:rPr>
              <w:t xml:space="preserve">teacher </w:t>
            </w:r>
            <w:proofErr w:type="spellStart"/>
            <w:r w:rsidR="00172EEE" w:rsidRPr="00172EEE">
              <w:rPr>
                <w:rFonts w:ascii="Avenir Book" w:eastAsiaTheme="minorEastAsia" w:hAnsi="Avenir Book" w:cstheme="minorBidi"/>
                <w:i/>
                <w:iCs/>
                <w:color w:val="C00000"/>
              </w:rPr>
              <w:t>discreation</w:t>
            </w:r>
            <w:proofErr w:type="spellEnd"/>
            <w:r w:rsidR="00172EEE" w:rsidRPr="00172EEE">
              <w:rPr>
                <w:rFonts w:ascii="Avenir Book" w:eastAsiaTheme="minorEastAsia" w:hAnsi="Avenir Book" w:cstheme="minorBidi"/>
                <w:i/>
                <w:iCs/>
                <w:color w:val="C00000"/>
              </w:rPr>
              <w:t xml:space="preserve"> how food web is constructed. </w:t>
            </w:r>
          </w:p>
          <w:p w14:paraId="611C2F85" w14:textId="77777777" w:rsidR="00FF113C" w:rsidRPr="00D02B1D" w:rsidRDefault="00FF113C" w:rsidP="6F15B40D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19D536CE" w14:textId="30119825" w:rsidR="39688DBA" w:rsidRPr="00D02B1D" w:rsidRDefault="39688DBA" w:rsidP="39688DBA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4409C7FF" w14:textId="2F9C3D45" w:rsidR="005E5D2C" w:rsidRPr="00D02B1D" w:rsidRDefault="00FF113C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ICT </w:t>
            </w:r>
            <w:r w:rsidR="005E5D2C" w:rsidRPr="00D02B1D">
              <w:rPr>
                <w:rFonts w:ascii="Avenir Book" w:hAnsi="Avenir Book"/>
              </w:rPr>
              <w:br/>
            </w:r>
            <w:r w:rsidR="4E08FCF9" w:rsidRPr="00D02B1D">
              <w:rPr>
                <w:rFonts w:ascii="Avenir Book" w:eastAsiaTheme="minorEastAsia" w:hAnsi="Avenir Book" w:cstheme="minorBidi"/>
              </w:rPr>
              <w:t>Assignment</w:t>
            </w:r>
            <w:r w:rsidR="4E08FCF9"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 </w:t>
            </w:r>
          </w:p>
          <w:p w14:paraId="6F5E4DAA" w14:textId="4706CA51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1A18816F" w14:textId="36BD0BAC" w:rsidR="00612704" w:rsidRPr="00D02B1D" w:rsidRDefault="00612704" w:rsidP="39688DBA">
            <w:pPr>
              <w:rPr>
                <w:rFonts w:ascii="Avenir Book" w:eastAsiaTheme="minorEastAsia" w:hAnsi="Avenir Book" w:cstheme="minorBidi"/>
              </w:rPr>
            </w:pPr>
          </w:p>
          <w:p w14:paraId="30B8E207" w14:textId="41336687" w:rsidR="00612704" w:rsidRPr="00D02B1D" w:rsidRDefault="00612704" w:rsidP="39688DBA">
            <w:pPr>
              <w:rPr>
                <w:rFonts w:ascii="Avenir Book" w:eastAsiaTheme="minorEastAsia" w:hAnsi="Avenir Book" w:cstheme="minorBidi"/>
              </w:rPr>
            </w:pPr>
          </w:p>
          <w:p w14:paraId="1364BBB6" w14:textId="1A2899E0" w:rsidR="00612704" w:rsidRPr="00D02B1D" w:rsidRDefault="00612704" w:rsidP="39688DBA">
            <w:pPr>
              <w:rPr>
                <w:rFonts w:ascii="Avenir Book" w:eastAsiaTheme="minorEastAsia" w:hAnsi="Avenir Book" w:cstheme="minorBidi"/>
              </w:rPr>
            </w:pPr>
          </w:p>
          <w:p w14:paraId="0FD653DE" w14:textId="5190A035" w:rsidR="00612704" w:rsidRPr="00D02B1D" w:rsidRDefault="00612704" w:rsidP="39688DBA">
            <w:pPr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1830" w:type="dxa"/>
          </w:tcPr>
          <w:p w14:paraId="01AC0168" w14:textId="46608982" w:rsidR="00E46C05" w:rsidRPr="00D02B1D" w:rsidRDefault="00E46C05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Glossary</w:t>
            </w:r>
          </w:p>
          <w:p w14:paraId="3EBE9493" w14:textId="77777777" w:rsidR="00E46C05" w:rsidRPr="00D02B1D" w:rsidRDefault="00E46C05" w:rsidP="6F15B40D">
            <w:pPr>
              <w:rPr>
                <w:rFonts w:ascii="Avenir Book" w:eastAsiaTheme="minorEastAsia" w:hAnsi="Avenir Book" w:cstheme="minorBidi"/>
              </w:rPr>
            </w:pPr>
          </w:p>
          <w:p w14:paraId="3056A22C" w14:textId="77777777" w:rsidR="004332CB" w:rsidRPr="00D02B1D" w:rsidRDefault="004332CB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“Must, Should, Could” sheet</w:t>
            </w:r>
          </w:p>
          <w:p w14:paraId="06984981" w14:textId="77777777" w:rsidR="00E46C05" w:rsidRPr="00D02B1D" w:rsidRDefault="00E46C05" w:rsidP="6F15B40D">
            <w:pPr>
              <w:rPr>
                <w:rFonts w:ascii="Avenir Book" w:eastAsiaTheme="minorEastAsia" w:hAnsi="Avenir Book" w:cstheme="minorBidi"/>
              </w:rPr>
            </w:pPr>
          </w:p>
          <w:p w14:paraId="1B489356" w14:textId="77777777" w:rsidR="00E46C05" w:rsidRPr="00D02B1D" w:rsidRDefault="00E46C05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</w:rPr>
              <w:t>Word wall</w:t>
            </w:r>
          </w:p>
        </w:tc>
        <w:tc>
          <w:tcPr>
            <w:tcW w:w="1980" w:type="dxa"/>
          </w:tcPr>
          <w:p w14:paraId="67950039" w14:textId="7D27EB0E" w:rsidR="000E28E0" w:rsidRPr="00D02B1D" w:rsidRDefault="438CF019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Theory 1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2811013F" w14:textId="231AECFB" w:rsidR="000E28E0" w:rsidRPr="00D02B1D" w:rsidRDefault="2B862790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Pearson </w:t>
            </w:r>
            <w:r w:rsidR="575142BD" w:rsidRPr="00D02B1D">
              <w:rPr>
                <w:rFonts w:ascii="Avenir Book" w:eastAsiaTheme="minorEastAsia" w:hAnsi="Avenir Book" w:cstheme="minorBidi"/>
              </w:rPr>
              <w:t>7</w:t>
            </w:r>
          </w:p>
          <w:p w14:paraId="1BD472DD" w14:textId="74991F5E" w:rsidR="3B90FD41" w:rsidRPr="00D02B1D" w:rsidRDefault="575142BD" w:rsidP="6F15B40D">
            <w:pPr>
              <w:rPr>
                <w:rFonts w:ascii="Avenir Book" w:eastAsiaTheme="minorEastAsia" w:hAnsi="Avenir Book" w:cstheme="minorBidi"/>
              </w:rPr>
            </w:pPr>
            <w:proofErr w:type="spellStart"/>
            <w:r w:rsidRPr="00D02B1D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="7317114D" w:rsidRPr="00D02B1D">
              <w:rPr>
                <w:rFonts w:ascii="Avenir Book" w:eastAsiaTheme="minorEastAsia" w:hAnsi="Avenir Book" w:cstheme="minorBidi"/>
              </w:rPr>
              <w:t xml:space="preserve">: </w:t>
            </w:r>
            <w:r w:rsidR="607F23A0" w:rsidRPr="00D02B1D">
              <w:rPr>
                <w:rFonts w:ascii="Avenir Book" w:eastAsiaTheme="minorEastAsia" w:hAnsi="Avenir Book" w:cstheme="minorBidi"/>
              </w:rPr>
              <w:t xml:space="preserve">172 – 175 </w:t>
            </w:r>
          </w:p>
          <w:p w14:paraId="2F699B10" w14:textId="77777777" w:rsidR="000E28E0" w:rsidRPr="00D02B1D" w:rsidRDefault="000E28E0" w:rsidP="6F15B40D">
            <w:pPr>
              <w:rPr>
                <w:rFonts w:ascii="Avenir Book" w:eastAsiaTheme="minorEastAsia" w:hAnsi="Avenir Book" w:cstheme="minorBidi"/>
              </w:rPr>
            </w:pPr>
          </w:p>
          <w:p w14:paraId="6DDA006D" w14:textId="77777777" w:rsidR="00AE3709" w:rsidRPr="00D02B1D" w:rsidRDefault="00AE3709" w:rsidP="39688DBA">
            <w:pPr>
              <w:rPr>
                <w:rFonts w:ascii="Avenir Book" w:eastAsiaTheme="minorEastAsia" w:hAnsi="Avenir Book" w:cstheme="minorBidi"/>
              </w:rPr>
            </w:pPr>
          </w:p>
          <w:p w14:paraId="55ECD4A7" w14:textId="6C98E2DD" w:rsidR="000E28E0" w:rsidRPr="00D02B1D" w:rsidRDefault="598DA04A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Lab 1 </w:t>
            </w:r>
          </w:p>
          <w:p w14:paraId="433534A6" w14:textId="77A447EB" w:rsidR="000E28E0" w:rsidRPr="00D02B1D" w:rsidRDefault="046ED414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Pearson Skills 1 </w:t>
            </w:r>
          </w:p>
          <w:p w14:paraId="205543E7" w14:textId="4EF029C9" w:rsidR="046ED414" w:rsidRPr="00D02B1D" w:rsidRDefault="06D81FDB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4.9 </w:t>
            </w:r>
            <w:proofErr w:type="spellStart"/>
            <w:r w:rsidR="046ED414" w:rsidRPr="00D02B1D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="046ED414" w:rsidRPr="00D02B1D">
              <w:rPr>
                <w:rFonts w:ascii="Avenir Book" w:eastAsiaTheme="minorEastAsia" w:hAnsi="Avenir Book" w:cstheme="minorBidi"/>
              </w:rPr>
              <w:t xml:space="preserve">: </w:t>
            </w:r>
            <w:r w:rsidR="569BA606" w:rsidRPr="00D02B1D">
              <w:rPr>
                <w:rFonts w:ascii="Avenir Book" w:eastAsiaTheme="minorEastAsia" w:hAnsi="Avenir Book" w:cstheme="minorBidi"/>
              </w:rPr>
              <w:t xml:space="preserve">112 – 113 </w:t>
            </w:r>
          </w:p>
          <w:p w14:paraId="6328959F" w14:textId="2A6FC2F3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0B171B31" w14:textId="7F20C442" w:rsidR="000E28E0" w:rsidRPr="00D02B1D" w:rsidRDefault="598DA04A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Lab 2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3FFB5085" w14:textId="6BDF14D1" w:rsidR="000E28E0" w:rsidRPr="00D02B1D" w:rsidRDefault="03B9B223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Pearson 7 </w:t>
            </w:r>
          </w:p>
          <w:p w14:paraId="31CE94B9" w14:textId="4197D97F" w:rsidR="000E28E0" w:rsidRPr="00D02B1D" w:rsidRDefault="1D7082FD" w:rsidP="39688DBA">
            <w:pPr>
              <w:rPr>
                <w:rFonts w:ascii="Avenir Book" w:eastAsiaTheme="minorEastAsia" w:hAnsi="Avenir Book" w:cstheme="minorBidi"/>
              </w:rPr>
            </w:pPr>
            <w:proofErr w:type="spellStart"/>
            <w:r w:rsidRPr="00D02B1D">
              <w:rPr>
                <w:rFonts w:ascii="Avenir Book" w:eastAsiaTheme="minorEastAsia" w:hAnsi="Avenir Book" w:cstheme="minorBidi"/>
              </w:rPr>
              <w:t>P</w:t>
            </w:r>
            <w:r w:rsidR="03B9B223" w:rsidRPr="00D02B1D">
              <w:rPr>
                <w:rFonts w:ascii="Avenir Book" w:eastAsiaTheme="minorEastAsia" w:hAnsi="Avenir Book" w:cstheme="minorBidi"/>
              </w:rPr>
              <w:t>g</w:t>
            </w:r>
            <w:proofErr w:type="spellEnd"/>
            <w:r w:rsidRPr="00D02B1D">
              <w:rPr>
                <w:rFonts w:ascii="Avenir Book" w:eastAsiaTheme="minorEastAsia" w:hAnsi="Avenir Book" w:cstheme="minorBidi"/>
              </w:rPr>
              <w:t>:</w:t>
            </w:r>
            <w:r w:rsidR="03B9B223" w:rsidRPr="00D02B1D">
              <w:rPr>
                <w:rFonts w:ascii="Avenir Book" w:eastAsiaTheme="minorEastAsia" w:hAnsi="Avenir Book" w:cstheme="minorBidi"/>
              </w:rPr>
              <w:t xml:space="preserve"> 178</w:t>
            </w:r>
          </w:p>
          <w:p w14:paraId="7ACF91A7" w14:textId="0D983062" w:rsidR="000E28E0" w:rsidRPr="00D02B1D" w:rsidRDefault="000E28E0" w:rsidP="39688DBA">
            <w:pPr>
              <w:rPr>
                <w:rFonts w:ascii="Avenir Book" w:eastAsiaTheme="minorEastAsia" w:hAnsi="Avenir Book" w:cstheme="minorBidi"/>
              </w:rPr>
            </w:pPr>
          </w:p>
          <w:p w14:paraId="1515B3BD" w14:textId="7CD34769" w:rsidR="000E28E0" w:rsidRPr="00D02B1D" w:rsidRDefault="17CC602A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ICT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216DE37F" w14:textId="437ED90A" w:rsidR="000E28E0" w:rsidRPr="00D02B1D" w:rsidRDefault="73E05161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Assessment</w:t>
            </w:r>
          </w:p>
          <w:p w14:paraId="21ECC395" w14:textId="1470DBF5" w:rsidR="000E28E0" w:rsidRPr="00D02B1D" w:rsidRDefault="17CC602A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Fold</w:t>
            </w:r>
            <w:r w:rsidR="1E2910B9" w:rsidRPr="00D02B1D">
              <w:rPr>
                <w:rFonts w:ascii="Avenir Book" w:eastAsiaTheme="minorEastAsia" w:hAnsi="Avenir Book" w:cstheme="minorBidi"/>
              </w:rPr>
              <w:t>e</w:t>
            </w:r>
            <w:r w:rsidRPr="00D02B1D">
              <w:rPr>
                <w:rFonts w:ascii="Avenir Book" w:eastAsiaTheme="minorEastAsia" w:hAnsi="Avenir Book" w:cstheme="minorBidi"/>
              </w:rPr>
              <w:t xml:space="preserve">r </w:t>
            </w:r>
          </w:p>
        </w:tc>
        <w:tc>
          <w:tcPr>
            <w:tcW w:w="2220" w:type="dxa"/>
          </w:tcPr>
          <w:p w14:paraId="1317F7C9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</w:tc>
      </w:tr>
    </w:tbl>
    <w:p w14:paraId="1F74C114" w14:textId="0C3D6758" w:rsidR="39688DBA" w:rsidRDefault="39688DBA" w:rsidP="39688DBA">
      <w:pPr>
        <w:rPr>
          <w:rFonts w:asciiTheme="minorHAnsi" w:eastAsiaTheme="minorEastAsia" w:hAnsiTheme="minorHAnsi" w:cstheme="minorBidi"/>
        </w:rPr>
      </w:pPr>
    </w:p>
    <w:p w14:paraId="6A86FEA6" w14:textId="1A3F6091" w:rsidR="39688DBA" w:rsidRDefault="39688DBA" w:rsidP="39688DBA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75"/>
        <w:gridCol w:w="3954"/>
        <w:gridCol w:w="4536"/>
        <w:gridCol w:w="1985"/>
        <w:gridCol w:w="1984"/>
        <w:gridCol w:w="1843"/>
      </w:tblGrid>
      <w:tr w:rsidR="00C95093" w:rsidRPr="001C4E1E" w14:paraId="71334B82" w14:textId="77777777" w:rsidTr="728E0E6C">
        <w:trPr>
          <w:trHeight w:val="479"/>
        </w:trPr>
        <w:tc>
          <w:tcPr>
            <w:tcW w:w="1575" w:type="dxa"/>
            <w:vMerge w:val="restart"/>
            <w:shd w:val="clear" w:color="auto" w:fill="B6DDE8" w:themeFill="accent5" w:themeFillTint="66"/>
            <w:vAlign w:val="center"/>
          </w:tcPr>
          <w:p w14:paraId="2D5C143A" w14:textId="77777777" w:rsidR="00C95093" w:rsidRPr="00D02B1D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954" w:type="dxa"/>
            <w:vMerge w:val="restart"/>
            <w:shd w:val="clear" w:color="auto" w:fill="B6DDE8" w:themeFill="accent5" w:themeFillTint="66"/>
            <w:vAlign w:val="center"/>
          </w:tcPr>
          <w:p w14:paraId="4080AF24" w14:textId="77777777" w:rsidR="00C95093" w:rsidRPr="00D02B1D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 Description</w:t>
            </w:r>
          </w:p>
          <w:p w14:paraId="23CBC927" w14:textId="77777777" w:rsidR="00C95093" w:rsidRPr="00D02B1D" w:rsidRDefault="00C95093" w:rsidP="6F15B40D">
            <w:pPr>
              <w:jc w:val="center"/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6521" w:type="dxa"/>
            <w:gridSpan w:val="2"/>
            <w:shd w:val="clear" w:color="auto" w:fill="B6DDE8" w:themeFill="accent5" w:themeFillTint="66"/>
            <w:vAlign w:val="center"/>
          </w:tcPr>
          <w:p w14:paraId="5BF0A52C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984" w:type="dxa"/>
            <w:vMerge w:val="restart"/>
            <w:shd w:val="clear" w:color="auto" w:fill="B6DDE8" w:themeFill="accent5" w:themeFillTint="66"/>
            <w:vAlign w:val="center"/>
          </w:tcPr>
          <w:p w14:paraId="39FD782E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4BF84577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Assessments &amp; Weighting</w:t>
            </w:r>
          </w:p>
          <w:p w14:paraId="0E8DCE62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5769D389" w14:textId="77777777" w:rsidTr="728E0E6C">
        <w:trPr>
          <w:trHeight w:val="479"/>
        </w:trPr>
        <w:tc>
          <w:tcPr>
            <w:tcW w:w="1575" w:type="dxa"/>
            <w:vMerge/>
            <w:vAlign w:val="center"/>
          </w:tcPr>
          <w:p w14:paraId="57E4A61F" w14:textId="77777777" w:rsidR="00C95093" w:rsidRPr="00D02B1D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3954" w:type="dxa"/>
            <w:vMerge/>
            <w:vAlign w:val="center"/>
          </w:tcPr>
          <w:p w14:paraId="79C5E2AD" w14:textId="77777777" w:rsidR="00C95093" w:rsidRPr="00D02B1D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4536" w:type="dxa"/>
            <w:shd w:val="clear" w:color="auto" w:fill="B6DDE8" w:themeFill="accent5" w:themeFillTint="66"/>
            <w:vAlign w:val="center"/>
          </w:tcPr>
          <w:p w14:paraId="37960ADF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985" w:type="dxa"/>
            <w:shd w:val="clear" w:color="auto" w:fill="B6DDE8" w:themeFill="accent5" w:themeFillTint="66"/>
            <w:vAlign w:val="center"/>
          </w:tcPr>
          <w:p w14:paraId="122BE8F4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984" w:type="dxa"/>
            <w:vMerge/>
            <w:vAlign w:val="center"/>
          </w:tcPr>
          <w:p w14:paraId="3994873F" w14:textId="77777777" w:rsidR="00C95093" w:rsidRPr="00D02B1D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121554FB" w14:textId="77777777" w:rsidR="00C95093" w:rsidRPr="00D02B1D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</w:tr>
      <w:tr w:rsidR="00C95093" w14:paraId="2989E2DF" w14:textId="77777777" w:rsidTr="728E0E6C">
        <w:trPr>
          <w:trHeight w:val="5421"/>
        </w:trPr>
        <w:tc>
          <w:tcPr>
            <w:tcW w:w="1575" w:type="dxa"/>
            <w:tcBorders>
              <w:bottom w:val="single" w:sz="4" w:space="0" w:color="auto"/>
              <w:right w:val="single" w:sz="4" w:space="0" w:color="auto"/>
            </w:tcBorders>
          </w:tcPr>
          <w:p w14:paraId="386205DE" w14:textId="74BB8B99" w:rsidR="00C95093" w:rsidRPr="00D02B1D" w:rsidRDefault="49EA949C" w:rsidP="39688DBA">
            <w:pPr>
              <w:jc w:val="center"/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Week 3 </w:t>
            </w:r>
          </w:p>
        </w:tc>
        <w:tc>
          <w:tcPr>
            <w:tcW w:w="3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82FDBC" w14:textId="77777777" w:rsidR="00424506" w:rsidRPr="00D02B1D" w:rsidRDefault="00424506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EFEFE"/>
              </w:rPr>
              <w:t>Interactions between organisms can be described in terms of food chains and food webs; human activity can affect these interactions </w:t>
            </w:r>
            <w:hyperlink r:id="rId14" w:tgtFrame="_blank" w:tooltip="View additional details of ACSSU112" w:history="1">
              <w:r w:rsidRPr="00D02B1D">
                <w:rPr>
                  <w:rStyle w:val="Hyperlink"/>
                  <w:rFonts w:ascii="Avenir Book" w:eastAsiaTheme="minorEastAsia" w:hAnsi="Avenir Book" w:cstheme="minorBidi"/>
                  <w:color w:val="auto"/>
                  <w:shd w:val="clear" w:color="auto" w:fill="FEFEFE"/>
                </w:rPr>
                <w:t>(ACSSU112)</w:t>
              </w:r>
            </w:hyperlink>
            <w:r w:rsidRPr="00D02B1D">
              <w:rPr>
                <w:rFonts w:ascii="Avenir Book" w:eastAsiaTheme="minorEastAsia" w:hAnsi="Avenir Book" w:cstheme="minorBidi"/>
              </w:rPr>
              <w:t xml:space="preserve">. </w:t>
            </w:r>
          </w:p>
          <w:p w14:paraId="1260822B" w14:textId="77777777" w:rsidR="00424506" w:rsidRPr="00D02B1D" w:rsidRDefault="00424506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Elaborations: </w:t>
            </w:r>
          </w:p>
          <w:p w14:paraId="2B393FDA" w14:textId="28CFE17F" w:rsidR="004D4BD7" w:rsidRPr="00D02B1D" w:rsidRDefault="002443B3" w:rsidP="6F15B40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before="100" w:beforeAutospacing="1" w:after="100" w:afterAutospacing="1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I</w:t>
            </w:r>
            <w:r w:rsidR="008A04AB"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 xml:space="preserve">nvestigating the effect of human activity on local habitats, such as deforestation, </w:t>
            </w:r>
            <w:proofErr w:type="gramStart"/>
            <w:r w:rsidR="008A04AB"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agriculture</w:t>
            </w:r>
            <w:proofErr w:type="gramEnd"/>
            <w:r w:rsidR="008A04AB"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 xml:space="preserve"> or the introduction of new species.</w:t>
            </w:r>
            <w:r w:rsidR="004D4BD7"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4106864D" w14:textId="4C6BA16D" w:rsidR="00C95093" w:rsidRPr="00D02B1D" w:rsidRDefault="387E93E2" w:rsidP="39688DBA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beforeAutospacing="1" w:afterAutospacing="1"/>
              <w:rPr>
                <w:rFonts w:ascii="Avenir Book" w:eastAsiaTheme="minorEastAsia" w:hAnsi="Avenir Book" w:cstheme="minorBidi"/>
                <w:lang w:eastAsia="en-US"/>
              </w:rPr>
            </w:pPr>
            <w:r w:rsidRPr="00D02B1D">
              <w:rPr>
                <w:rFonts w:ascii="Avenir Book" w:eastAsiaTheme="minorEastAsia" w:hAnsi="Avenir Book" w:cstheme="minorBidi"/>
              </w:rPr>
              <w:t>E</w:t>
            </w:r>
            <w:r w:rsidR="618D540A" w:rsidRPr="00D02B1D">
              <w:rPr>
                <w:rFonts w:ascii="Avenir Book" w:eastAsiaTheme="minorEastAsia" w:hAnsi="Avenir Book" w:cstheme="minorBidi"/>
              </w:rPr>
              <w:t>xploring how living things can cause changes to their environment and impact other living things, such as the effect of cane toads</w:t>
            </w:r>
            <w:r w:rsidR="6D2651F3" w:rsidRPr="00D02B1D">
              <w:rPr>
                <w:rFonts w:ascii="Avenir Book" w:eastAsiaTheme="minorEastAsia" w:hAnsi="Avenir Book" w:cstheme="minorBidi"/>
              </w:rPr>
              <w:t xml:space="preserve">. 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</w:tcBorders>
          </w:tcPr>
          <w:p w14:paraId="3FE790B5" w14:textId="295215B2" w:rsidR="00FF113C" w:rsidRPr="00D02B1D" w:rsidRDefault="00FF113C" w:rsidP="39688DBA">
            <w:pPr>
              <w:spacing w:line="259" w:lineRule="auto"/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T</w:t>
            </w:r>
            <w:r w:rsidR="3F49E35B"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heory </w:t>
            </w: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1  </w:t>
            </w:r>
            <w:r w:rsidRPr="00D02B1D">
              <w:rPr>
                <w:rFonts w:ascii="Avenir Book" w:hAnsi="Avenir Book"/>
              </w:rPr>
              <w:br/>
            </w:r>
            <w:r w:rsidR="116470A0" w:rsidRPr="00D02B1D">
              <w:rPr>
                <w:rFonts w:ascii="Avenir Book" w:eastAsiaTheme="minorEastAsia" w:hAnsi="Avenir Book" w:cstheme="minorBidi"/>
              </w:rPr>
              <w:t>Food webs can be disrupted</w:t>
            </w:r>
            <w:r w:rsidR="5AE37F2A" w:rsidRPr="00D02B1D">
              <w:rPr>
                <w:rFonts w:ascii="Avenir Book" w:eastAsiaTheme="minorEastAsia" w:hAnsi="Avenir Book" w:cstheme="minorBidi"/>
              </w:rPr>
              <w:t xml:space="preserve">. </w:t>
            </w:r>
          </w:p>
          <w:p w14:paraId="1B829DE6" w14:textId="77777777" w:rsidR="000E28E0" w:rsidRPr="00D02B1D" w:rsidRDefault="000E28E0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7CF046D6" w14:textId="77777777" w:rsidR="00612704" w:rsidRPr="00D02B1D" w:rsidRDefault="00612704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28DA681E" w14:textId="3264F651" w:rsidR="00FF113C" w:rsidRPr="00D02B1D" w:rsidRDefault="00FF113C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Lab</w:t>
            </w:r>
            <w:r w:rsidR="4480DBCF"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 </w:t>
            </w: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1 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01388006" w14:textId="0FCBCCA8" w:rsidR="6F15B40D" w:rsidRPr="00D02B1D" w:rsidRDefault="37C9AB27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Skills Lab</w:t>
            </w:r>
            <w:r w:rsidR="548D1A0C" w:rsidRPr="00D02B1D">
              <w:rPr>
                <w:rFonts w:ascii="Avenir Book" w:eastAsiaTheme="minorEastAsia" w:hAnsi="Avenir Book" w:cstheme="minorBidi"/>
              </w:rPr>
              <w:t xml:space="preserve"> – Predicting </w:t>
            </w:r>
            <w:r w:rsidR="3D06020E" w:rsidRPr="00D02B1D">
              <w:rPr>
                <w:rFonts w:ascii="Avenir Book" w:eastAsiaTheme="minorEastAsia" w:hAnsi="Avenir Book" w:cstheme="minorBidi"/>
              </w:rPr>
              <w:t>outcomes</w:t>
            </w:r>
            <w:r w:rsidR="548D1A0C" w:rsidRPr="00D02B1D">
              <w:rPr>
                <w:rFonts w:ascii="Avenir Book" w:eastAsiaTheme="minorEastAsia" w:hAnsi="Avenir Book" w:cstheme="minorBidi"/>
              </w:rPr>
              <w:t xml:space="preserve"> </w:t>
            </w:r>
            <w:r w:rsidR="3EB50E7E" w:rsidRPr="00D02B1D">
              <w:rPr>
                <w:rFonts w:ascii="Avenir Book" w:eastAsiaTheme="minorEastAsia" w:hAnsi="Avenir Book" w:cstheme="minorBidi"/>
              </w:rPr>
              <w:t>of r</w:t>
            </w:r>
            <w:r w:rsidR="548D1A0C" w:rsidRPr="00D02B1D">
              <w:rPr>
                <w:rFonts w:ascii="Avenir Book" w:eastAsiaTheme="minorEastAsia" w:hAnsi="Avenir Book" w:cstheme="minorBidi"/>
              </w:rPr>
              <w:t xml:space="preserve">emoval from food webs. </w:t>
            </w:r>
          </w:p>
          <w:p w14:paraId="756EB06A" w14:textId="135245DF" w:rsidR="39688DBA" w:rsidRPr="00D02B1D" w:rsidRDefault="39688DBA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52F1EA34" w14:textId="1846618C" w:rsidR="00612704" w:rsidRPr="00D02B1D" w:rsidRDefault="00612704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25B2BB1D" w14:textId="074BC2EA" w:rsidR="00FF113C" w:rsidRPr="00D02B1D" w:rsidRDefault="00FF113C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Lab</w:t>
            </w:r>
            <w:r w:rsidR="0D97EB35"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 </w:t>
            </w: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2 </w:t>
            </w:r>
          </w:p>
          <w:p w14:paraId="10567789" w14:textId="0AF0AD7E" w:rsidR="00FF113C" w:rsidRPr="00D02B1D" w:rsidRDefault="30D71102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Water pollution and plant life</w:t>
            </w:r>
          </w:p>
          <w:p w14:paraId="34D532E7" w14:textId="420DE843" w:rsidR="00FF113C" w:rsidRPr="00D02B1D" w:rsidRDefault="30D71102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AND</w:t>
            </w:r>
          </w:p>
          <w:p w14:paraId="160D076B" w14:textId="1D5BBD90" w:rsidR="00FF113C" w:rsidRPr="00D02B1D" w:rsidRDefault="30D71102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Investigating the population decrease of frogs?</w:t>
            </w:r>
            <w:r w:rsidR="6AF08480"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0B8706F6" w14:textId="77F74EFC" w:rsidR="00FF113C" w:rsidRPr="00D02B1D" w:rsidRDefault="003F4279" w:rsidP="6F15B40D">
            <w:pPr>
              <w:rPr>
                <w:rFonts w:ascii="Avenir Book" w:eastAsiaTheme="minorEastAsia" w:hAnsi="Avenir Book" w:cstheme="minorBidi"/>
              </w:rPr>
            </w:pPr>
            <w:hyperlink r:id="rId15">
              <w:r w:rsidR="373B16B3" w:rsidRPr="00D02B1D">
                <w:rPr>
                  <w:rStyle w:val="Hyperlink"/>
                  <w:rFonts w:ascii="Avenir Book" w:eastAsiaTheme="minorEastAsia" w:hAnsi="Avenir Book" w:cstheme="minorBidi"/>
                </w:rPr>
                <w:t>http://w</w:t>
              </w:r>
              <w:r w:rsidR="373B16B3" w:rsidRPr="00D02B1D">
                <w:rPr>
                  <w:rStyle w:val="Hyperlink"/>
                  <w:rFonts w:ascii="Avenir Book" w:eastAsiaTheme="minorEastAsia" w:hAnsi="Avenir Book" w:cstheme="minorBidi"/>
                </w:rPr>
                <w:t>w</w:t>
              </w:r>
              <w:r w:rsidR="373B16B3" w:rsidRPr="00D02B1D">
                <w:rPr>
                  <w:rStyle w:val="Hyperlink"/>
                  <w:rFonts w:ascii="Avenir Book" w:eastAsiaTheme="minorEastAsia" w:hAnsi="Avenir Book" w:cstheme="minorBidi"/>
                </w:rPr>
                <w:t>w.scootle.ed</w:t>
              </w:r>
              <w:r w:rsidR="373B16B3" w:rsidRPr="00D02B1D">
                <w:rPr>
                  <w:rStyle w:val="Hyperlink"/>
                  <w:rFonts w:ascii="Avenir Book" w:eastAsiaTheme="minorEastAsia" w:hAnsi="Avenir Book" w:cstheme="minorBidi"/>
                </w:rPr>
                <w:t>u</w:t>
              </w:r>
              <w:r w:rsidR="373B16B3" w:rsidRPr="00D02B1D">
                <w:rPr>
                  <w:rStyle w:val="Hyperlink"/>
                  <w:rFonts w:ascii="Avenir Book" w:eastAsiaTheme="minorEastAsia" w:hAnsi="Avenir Book" w:cstheme="minorBidi"/>
                </w:rPr>
                <w:t>.au/ec/viewing/L418/index.html</w:t>
              </w:r>
            </w:hyperlink>
          </w:p>
          <w:p w14:paraId="5622CC67" w14:textId="39048D1D" w:rsidR="00FF113C" w:rsidRPr="00D02B1D" w:rsidRDefault="4ED80533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Or </w:t>
            </w:r>
          </w:p>
          <w:p w14:paraId="2F514011" w14:textId="65B38A13" w:rsidR="00FF113C" w:rsidRPr="00D02B1D" w:rsidRDefault="3B6EFED7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Introduced Species:</w:t>
            </w:r>
          </w:p>
          <w:p w14:paraId="57A78423" w14:textId="2BE1118A" w:rsidR="00FF113C" w:rsidRPr="00D02B1D" w:rsidRDefault="3B6EFED7" w:rsidP="39688DBA">
            <w:pPr>
              <w:rPr>
                <w:rFonts w:ascii="Avenir Book" w:eastAsiaTheme="minorEastAsia" w:hAnsi="Avenir Book" w:cstheme="minorBidi"/>
                <w:i/>
                <w:iCs/>
              </w:rPr>
            </w:pPr>
            <w:r w:rsidRPr="00D02B1D">
              <w:rPr>
                <w:rFonts w:ascii="Avenir Book" w:eastAsiaTheme="minorEastAsia" w:hAnsi="Avenir Book" w:cstheme="minorBidi"/>
                <w:i/>
                <w:iCs/>
              </w:rPr>
              <w:t xml:space="preserve">Cane Toads </w:t>
            </w:r>
            <w:r w:rsidR="2597C9D4" w:rsidRPr="00D02B1D">
              <w:rPr>
                <w:rFonts w:ascii="Avenir Book" w:eastAsiaTheme="minorEastAsia" w:hAnsi="Avenir Book" w:cstheme="minorBidi"/>
                <w:i/>
                <w:iCs/>
              </w:rPr>
              <w:t xml:space="preserve">(Documentary) </w:t>
            </w:r>
          </w:p>
          <w:p w14:paraId="16D7F623" w14:textId="59CA53B4" w:rsidR="00FF113C" w:rsidRPr="00D02B1D" w:rsidRDefault="003F4279" w:rsidP="39688DBA">
            <w:pPr>
              <w:rPr>
                <w:rFonts w:ascii="Avenir Book" w:hAnsi="Avenir Book"/>
              </w:rPr>
            </w:pPr>
            <w:hyperlink r:id="rId16">
              <w:r w:rsidR="2597C9D4" w:rsidRPr="00D02B1D">
                <w:rPr>
                  <w:rStyle w:val="Hyperlink"/>
                  <w:rFonts w:ascii="Avenir Book" w:eastAsia="Cambria" w:hAnsi="Avenir Book" w:cs="Cambria"/>
                </w:rPr>
                <w:t>https://www.youtube.com/watch?v=HFhB28RHyjQ</w:t>
              </w:r>
            </w:hyperlink>
          </w:p>
          <w:p w14:paraId="10087EBC" w14:textId="0ADE414F" w:rsidR="00FF113C" w:rsidRPr="00D02B1D" w:rsidRDefault="00FF113C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6AF06A84" w14:textId="3C326DD2" w:rsidR="00FF113C" w:rsidRPr="00D02B1D" w:rsidRDefault="00FF113C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ICT</w:t>
            </w:r>
            <w:r w:rsidRPr="00D02B1D">
              <w:rPr>
                <w:rFonts w:ascii="Avenir Book" w:hAnsi="Avenir Book"/>
              </w:rPr>
              <w:br/>
            </w:r>
            <w:r w:rsidR="45738F1E" w:rsidRPr="00D02B1D">
              <w:rPr>
                <w:rFonts w:ascii="Avenir Book" w:eastAsiaTheme="minorEastAsia" w:hAnsi="Avenir Book" w:cstheme="minorBidi"/>
              </w:rPr>
              <w:t xml:space="preserve">Assignment 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</w:tcPr>
          <w:p w14:paraId="1C2B074C" w14:textId="5590A08C" w:rsidR="00E46C05" w:rsidRPr="00D02B1D" w:rsidRDefault="00E46C05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Glossary</w:t>
            </w:r>
          </w:p>
          <w:p w14:paraId="39C3C035" w14:textId="77777777" w:rsidR="00E46C05" w:rsidRPr="00D02B1D" w:rsidRDefault="00E46C05" w:rsidP="6F15B40D">
            <w:pPr>
              <w:rPr>
                <w:rFonts w:ascii="Avenir Book" w:eastAsiaTheme="minorEastAsia" w:hAnsi="Avenir Book" w:cstheme="minorBidi"/>
              </w:rPr>
            </w:pPr>
          </w:p>
          <w:p w14:paraId="25B183AD" w14:textId="77777777" w:rsidR="004332CB" w:rsidRPr="00D02B1D" w:rsidRDefault="004332CB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“Must, Should, Could” sheet</w:t>
            </w:r>
          </w:p>
          <w:p w14:paraId="26155632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1B98878B" w14:textId="77777777" w:rsidR="00C95093" w:rsidRPr="00D02B1D" w:rsidRDefault="00E46C05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Word wall</w:t>
            </w:r>
          </w:p>
          <w:p w14:paraId="4594AEFF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740A3BC2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47A37A7C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659ECE5F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185FFEDC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35C10A6D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49B9BC88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75828B70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2C2C4651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2E378139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1DCA94FD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  <w:p w14:paraId="5F979F34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  <w:p w14:paraId="242CA30D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  <w:p w14:paraId="18E5CBBB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  <w:p w14:paraId="2E02164C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  <w:p w14:paraId="206B35FC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  <w:p w14:paraId="22E6E6FD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  <w:p w14:paraId="39926A5E" w14:textId="77777777" w:rsidR="00C42D7D" w:rsidRPr="00D02B1D" w:rsidRDefault="00C42D7D" w:rsidP="6F15B40D">
            <w:pPr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19005F8" w14:textId="7A92F383" w:rsidR="738F73F7" w:rsidRPr="00D02B1D" w:rsidRDefault="738F73F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Theory 1 </w:t>
            </w:r>
          </w:p>
          <w:p w14:paraId="7E6B4DCC" w14:textId="6D9E8A89" w:rsidR="000926D7" w:rsidRPr="00D02B1D" w:rsidRDefault="738F73F7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Oxford 7 6.3 </w:t>
            </w:r>
          </w:p>
          <w:p w14:paraId="0C380133" w14:textId="79D1A7C2" w:rsidR="738F73F7" w:rsidRPr="00D02B1D" w:rsidRDefault="738F73F7" w:rsidP="39688DBA">
            <w:pPr>
              <w:rPr>
                <w:rFonts w:ascii="Avenir Book" w:eastAsiaTheme="minorEastAsia" w:hAnsi="Avenir Book" w:cstheme="minorBidi"/>
              </w:rPr>
            </w:pPr>
            <w:proofErr w:type="spellStart"/>
            <w:r w:rsidRPr="00D02B1D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Pr="00D02B1D">
              <w:rPr>
                <w:rFonts w:ascii="Avenir Book" w:eastAsiaTheme="minorEastAsia" w:hAnsi="Avenir Book" w:cstheme="minorBidi"/>
              </w:rPr>
              <w:t xml:space="preserve">: 106 – 107 </w:t>
            </w:r>
          </w:p>
          <w:p w14:paraId="5A8AAE52" w14:textId="1B7C166B" w:rsidR="000926D7" w:rsidRPr="00D02B1D" w:rsidRDefault="000926D7" w:rsidP="39688DBA">
            <w:pPr>
              <w:rPr>
                <w:rFonts w:ascii="Avenir Book" w:eastAsiaTheme="minorEastAsia" w:hAnsi="Avenir Book" w:cstheme="minorBidi"/>
              </w:rPr>
            </w:pPr>
          </w:p>
          <w:p w14:paraId="7EFF17A2" w14:textId="7F369716" w:rsidR="000926D7" w:rsidRPr="00D02B1D" w:rsidRDefault="738F73F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Lab 1</w:t>
            </w:r>
          </w:p>
          <w:p w14:paraId="5FAC6E8C" w14:textId="265E2CD6" w:rsidR="000926D7" w:rsidRPr="00D02B1D" w:rsidRDefault="3640ECE1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Pearson Skills </w:t>
            </w:r>
          </w:p>
          <w:p w14:paraId="1FDB8EEA" w14:textId="13F60CA3" w:rsidR="000926D7" w:rsidRPr="00D02B1D" w:rsidRDefault="3640ECE1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4.10 </w:t>
            </w:r>
          </w:p>
          <w:p w14:paraId="60A7FE59" w14:textId="5D517DBD" w:rsidR="000926D7" w:rsidRPr="00D02B1D" w:rsidRDefault="3640ECE1" w:rsidP="39688DBA">
            <w:pPr>
              <w:rPr>
                <w:rFonts w:ascii="Avenir Book" w:eastAsiaTheme="minorEastAsia" w:hAnsi="Avenir Book" w:cstheme="minorBidi"/>
              </w:rPr>
            </w:pPr>
            <w:proofErr w:type="spellStart"/>
            <w:r w:rsidRPr="00D02B1D">
              <w:rPr>
                <w:rFonts w:ascii="Avenir Book" w:eastAsiaTheme="minorEastAsia" w:hAnsi="Avenir Book" w:cstheme="minorBidi"/>
              </w:rPr>
              <w:t>Pg</w:t>
            </w:r>
            <w:proofErr w:type="spellEnd"/>
            <w:r w:rsidRPr="00D02B1D">
              <w:rPr>
                <w:rFonts w:ascii="Avenir Book" w:eastAsiaTheme="minorEastAsia" w:hAnsi="Avenir Book" w:cstheme="minorBidi"/>
              </w:rPr>
              <w:t>: 114 - 115</w:t>
            </w:r>
          </w:p>
          <w:p w14:paraId="153F6B6A" w14:textId="710FFF89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356E4CC0" w14:textId="12422C70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726CFA86" w14:textId="2DB0880C" w:rsidR="000926D7" w:rsidRPr="00D02B1D" w:rsidRDefault="738F73F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Lab 2</w:t>
            </w:r>
          </w:p>
          <w:p w14:paraId="2D5FF247" w14:textId="09374232" w:rsidR="000926D7" w:rsidRPr="00D02B1D" w:rsidRDefault="5CFA7830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Resource Folders </w:t>
            </w:r>
          </w:p>
          <w:p w14:paraId="7A28CA11" w14:textId="2435AF0C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5736B3B1" w14:textId="58512C6B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63C63F2F" w14:textId="6F5603A0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023A3D6D" w14:textId="35611AE1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27425643" w14:textId="640914D6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47B29304" w14:textId="395683C9" w:rsidR="000926D7" w:rsidRPr="00D02B1D" w:rsidRDefault="000926D7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4E9E0199" w14:textId="1965780B" w:rsidR="000926D7" w:rsidRPr="00D02B1D" w:rsidRDefault="5CFA7830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ICT </w:t>
            </w:r>
          </w:p>
          <w:p w14:paraId="58428E56" w14:textId="35891F4C" w:rsidR="000926D7" w:rsidRPr="00D02B1D" w:rsidRDefault="5CFA7830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</w:rPr>
              <w:t>Assessment Folder</w:t>
            </w:r>
            <w:r w:rsidR="738F73F7"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C5B4FA3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  <w:p w14:paraId="4B76D9AF" w14:textId="17857C9B" w:rsidR="004318AF" w:rsidRPr="00D02B1D" w:rsidRDefault="004318AF" w:rsidP="6F15B40D">
            <w:pPr>
              <w:rPr>
                <w:rFonts w:ascii="Avenir Book" w:eastAsiaTheme="minorEastAsia" w:hAnsi="Avenir Book" w:cstheme="minorBidi"/>
                <w:i/>
                <w:iCs/>
              </w:rPr>
            </w:pPr>
          </w:p>
        </w:tc>
      </w:tr>
    </w:tbl>
    <w:p w14:paraId="4B1FF6A5" w14:textId="15E35EE3" w:rsidR="39688DBA" w:rsidRDefault="39688DBA" w:rsidP="39688DBA">
      <w:pPr>
        <w:rPr>
          <w:rFonts w:asciiTheme="minorHAnsi" w:eastAsiaTheme="minorEastAsia" w:hAnsiTheme="minorHAnsi" w:cstheme="minorBidi"/>
        </w:rPr>
      </w:pPr>
    </w:p>
    <w:p w14:paraId="2DC1840B" w14:textId="3F6F7689" w:rsidR="39688DBA" w:rsidRDefault="39688DBA" w:rsidP="39688DBA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W w:w="1601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29"/>
        <w:gridCol w:w="4300"/>
        <w:gridCol w:w="4499"/>
        <w:gridCol w:w="2097"/>
        <w:gridCol w:w="2028"/>
        <w:gridCol w:w="1859"/>
      </w:tblGrid>
      <w:tr w:rsidR="00C95093" w:rsidRPr="001C4E1E" w14:paraId="064EC4C5" w14:textId="77777777" w:rsidTr="39688DBA">
        <w:trPr>
          <w:trHeight w:val="315"/>
        </w:trPr>
        <w:tc>
          <w:tcPr>
            <w:tcW w:w="1229" w:type="dxa"/>
            <w:vMerge w:val="restart"/>
            <w:shd w:val="clear" w:color="auto" w:fill="B6DDE8" w:themeFill="accent5" w:themeFillTint="66"/>
            <w:vAlign w:val="center"/>
          </w:tcPr>
          <w:p w14:paraId="76C066AA" w14:textId="77777777" w:rsidR="00C95093" w:rsidRPr="00D02B1D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4300" w:type="dxa"/>
            <w:vMerge w:val="restart"/>
            <w:shd w:val="clear" w:color="auto" w:fill="B6DDE8" w:themeFill="accent5" w:themeFillTint="66"/>
            <w:vAlign w:val="center"/>
          </w:tcPr>
          <w:p w14:paraId="4E2F71EE" w14:textId="77777777" w:rsidR="00C95093" w:rsidRPr="00D02B1D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 Description</w:t>
            </w:r>
          </w:p>
          <w:p w14:paraId="0D32A024" w14:textId="77777777" w:rsidR="00C95093" w:rsidRPr="00D02B1D" w:rsidRDefault="00C95093" w:rsidP="6F15B40D">
            <w:pPr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6596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A362F09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028" w:type="dxa"/>
            <w:vMerge w:val="restart"/>
            <w:shd w:val="clear" w:color="auto" w:fill="B6DDE8" w:themeFill="accent5" w:themeFillTint="66"/>
            <w:vAlign w:val="center"/>
          </w:tcPr>
          <w:p w14:paraId="3BB761AF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59" w:type="dxa"/>
            <w:vMerge w:val="restart"/>
            <w:shd w:val="clear" w:color="auto" w:fill="B6DDE8" w:themeFill="accent5" w:themeFillTint="66"/>
            <w:vAlign w:val="center"/>
          </w:tcPr>
          <w:p w14:paraId="052B4241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Assessments &amp; Weighting</w:t>
            </w:r>
          </w:p>
          <w:p w14:paraId="67997C9F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50CB9295" w14:textId="77777777" w:rsidTr="39688DBA">
        <w:trPr>
          <w:trHeight w:val="315"/>
        </w:trPr>
        <w:tc>
          <w:tcPr>
            <w:tcW w:w="1229" w:type="dxa"/>
            <w:vMerge/>
            <w:vAlign w:val="center"/>
          </w:tcPr>
          <w:p w14:paraId="16DF675A" w14:textId="77777777" w:rsidR="00C95093" w:rsidRPr="00D02B1D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4300" w:type="dxa"/>
            <w:vMerge/>
            <w:vAlign w:val="center"/>
          </w:tcPr>
          <w:p w14:paraId="138C9A80" w14:textId="77777777" w:rsidR="00C95093" w:rsidRPr="00D02B1D" w:rsidRDefault="00C95093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4499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40FD9D3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097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F242568" w14:textId="77777777" w:rsidR="00C95093" w:rsidRPr="00D02B1D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D02B1D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028" w:type="dxa"/>
            <w:vMerge/>
            <w:vAlign w:val="center"/>
          </w:tcPr>
          <w:p w14:paraId="68BBD1A2" w14:textId="77777777" w:rsidR="00C95093" w:rsidRPr="00D02B1D" w:rsidRDefault="00C95093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1859" w:type="dxa"/>
            <w:vMerge/>
            <w:vAlign w:val="center"/>
          </w:tcPr>
          <w:p w14:paraId="08661F4D" w14:textId="77777777" w:rsidR="00C95093" w:rsidRPr="00D02B1D" w:rsidRDefault="00C95093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</w:tr>
      <w:tr w:rsidR="00C95093" w:rsidRPr="00893E76" w14:paraId="1D9B7A3F" w14:textId="77777777" w:rsidTr="39688DBA">
        <w:trPr>
          <w:trHeight w:val="3358"/>
        </w:trPr>
        <w:tc>
          <w:tcPr>
            <w:tcW w:w="1229" w:type="dxa"/>
            <w:tcBorders>
              <w:right w:val="single" w:sz="4" w:space="0" w:color="auto"/>
            </w:tcBorders>
          </w:tcPr>
          <w:p w14:paraId="0DEB92D5" w14:textId="4B24AE0B" w:rsidR="00FF113C" w:rsidRPr="00D02B1D" w:rsidRDefault="4F3295C2" w:rsidP="39688DBA">
            <w:pPr>
              <w:jc w:val="center"/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Week 4 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4CFB" w14:textId="77777777" w:rsidR="002D6E5F" w:rsidRPr="00D02B1D" w:rsidRDefault="636376E9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EFEFE"/>
              </w:rPr>
              <w:t>Interactions between organisms can be described in terms of food chains and food webs; human activity can affect these interactions </w:t>
            </w:r>
            <w:hyperlink r:id="rId17" w:tgtFrame="_blank" w:tooltip="View additional details of ACSSU112" w:history="1">
              <w:r w:rsidRPr="00D02B1D">
                <w:rPr>
                  <w:rStyle w:val="Hyperlink"/>
                  <w:rFonts w:ascii="Avenir Book" w:eastAsiaTheme="minorEastAsia" w:hAnsi="Avenir Book" w:cstheme="minorBidi"/>
                  <w:color w:val="auto"/>
                  <w:shd w:val="clear" w:color="auto" w:fill="FEFEFE"/>
                </w:rPr>
                <w:t>(ACSSU112)</w:t>
              </w:r>
            </w:hyperlink>
            <w:r w:rsidRPr="00D02B1D">
              <w:rPr>
                <w:rFonts w:ascii="Avenir Book" w:eastAsiaTheme="minorEastAsia" w:hAnsi="Avenir Book" w:cstheme="minorBidi"/>
              </w:rPr>
              <w:t xml:space="preserve">. </w:t>
            </w:r>
          </w:p>
          <w:p w14:paraId="0F7BD5C6" w14:textId="77777777" w:rsidR="002D6E5F" w:rsidRPr="00D02B1D" w:rsidRDefault="636376E9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Elaborations: </w:t>
            </w:r>
          </w:p>
          <w:p w14:paraId="72EB0337" w14:textId="2D92FE2A" w:rsidR="000E4846" w:rsidRPr="00D02B1D" w:rsidRDefault="323BDAB1" w:rsidP="6F15B40D">
            <w:pPr>
              <w:numPr>
                <w:ilvl w:val="0"/>
                <w:numId w:val="15"/>
              </w:numPr>
              <w:shd w:val="clear" w:color="auto" w:fill="FFFFFF" w:themeFill="background1"/>
              <w:spacing w:before="100" w:beforeAutospacing="1" w:after="100" w:afterAutospacing="1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E</w:t>
            </w:r>
            <w:r w:rsidR="53189BD1" w:rsidRPr="00D02B1D">
              <w:rPr>
                <w:rFonts w:ascii="Avenir Book" w:eastAsiaTheme="minorEastAsia" w:hAnsi="Avenir Book" w:cstheme="minorBidi"/>
              </w:rPr>
              <w:t>xploring how living things can cause changes to their environment and impact other living things, such as the effect of cane toads</w:t>
            </w:r>
            <w:r w:rsidR="6BFAF57D" w:rsidRPr="00D02B1D">
              <w:rPr>
                <w:rFonts w:ascii="Avenir Book" w:eastAsiaTheme="minorEastAsia" w:hAnsi="Avenir Book" w:cstheme="minorBidi"/>
              </w:rPr>
              <w:t>.</w:t>
            </w:r>
          </w:p>
          <w:p w14:paraId="3CE7593B" w14:textId="5943665E" w:rsidR="000E4846" w:rsidRPr="00D02B1D" w:rsidRDefault="323BDAB1" w:rsidP="6F15B40D">
            <w:pPr>
              <w:numPr>
                <w:ilvl w:val="0"/>
                <w:numId w:val="15"/>
              </w:numPr>
              <w:shd w:val="clear" w:color="auto" w:fill="FFFFFF" w:themeFill="background1"/>
              <w:spacing w:before="100" w:beforeAutospacing="1" w:after="100" w:afterAutospacing="1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I</w:t>
            </w:r>
            <w:r w:rsidR="53189BD1" w:rsidRPr="00D02B1D">
              <w:rPr>
                <w:rFonts w:ascii="Avenir Book" w:eastAsiaTheme="minorEastAsia" w:hAnsi="Avenir Book" w:cstheme="minorBidi"/>
              </w:rPr>
              <w:t>nvestigating Aboriginal and Torres Strait Islander Peoples’ responses to the disruptive interactions of invasive species and their effect on important food webs that many communities are a part of, and depend on, for produce and medicine</w:t>
            </w:r>
            <w:r w:rsidR="0D8D4778" w:rsidRPr="00D02B1D">
              <w:rPr>
                <w:rFonts w:ascii="Avenir Book" w:eastAsiaTheme="minorEastAsia" w:hAnsi="Avenir Book" w:cstheme="minorBidi"/>
              </w:rPr>
              <w:t>.</w:t>
            </w:r>
            <w:r w:rsidR="53189BD1" w:rsidRPr="00D02B1D">
              <w:rPr>
                <w:rFonts w:ascii="Avenir Book" w:eastAsiaTheme="minorEastAsia" w:hAnsi="Avenir Book" w:cstheme="minorBidi"/>
              </w:rPr>
              <w:t> </w:t>
            </w:r>
          </w:p>
          <w:p w14:paraId="5A167F14" w14:textId="051B2D1C" w:rsidR="005E5D2C" w:rsidRPr="00D02B1D" w:rsidRDefault="323BDAB1" w:rsidP="6F15B40D">
            <w:pPr>
              <w:pStyle w:val="ListParagraph"/>
              <w:numPr>
                <w:ilvl w:val="0"/>
                <w:numId w:val="15"/>
              </w:num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>Researching specific examples of human activity, such as the effects of palm oil production in Sumatra and Borneo</w:t>
            </w:r>
            <w:r w:rsidR="01CB5291" w:rsidRPr="00D02B1D">
              <w:rPr>
                <w:rFonts w:ascii="Avenir Book" w:eastAsiaTheme="minorEastAsia" w:hAnsi="Avenir Book" w:cstheme="minorBidi"/>
                <w:shd w:val="clear" w:color="auto" w:fill="FFFFFF"/>
              </w:rPr>
              <w:t xml:space="preserve">. </w:t>
            </w:r>
          </w:p>
        </w:tc>
        <w:tc>
          <w:tcPr>
            <w:tcW w:w="4499" w:type="dxa"/>
            <w:tcBorders>
              <w:left w:val="single" w:sz="4" w:space="0" w:color="auto"/>
              <w:bottom w:val="single" w:sz="4" w:space="0" w:color="auto"/>
            </w:tcBorders>
          </w:tcPr>
          <w:p w14:paraId="10AA5C50" w14:textId="148F3ACA" w:rsidR="00FF113C" w:rsidRPr="00D02B1D" w:rsidRDefault="00FF113C" w:rsidP="39688DBA">
            <w:pPr>
              <w:spacing w:line="259" w:lineRule="auto"/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T</w:t>
            </w:r>
            <w:r w:rsidR="15E5B563"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heory </w:t>
            </w: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1   </w:t>
            </w:r>
            <w:r w:rsidRPr="00D02B1D">
              <w:rPr>
                <w:rFonts w:ascii="Avenir Book" w:hAnsi="Avenir Book"/>
              </w:rPr>
              <w:br/>
            </w:r>
            <w:r w:rsidR="6C263C8C" w:rsidRPr="00D02B1D">
              <w:rPr>
                <w:rFonts w:ascii="Avenir Book" w:eastAsiaTheme="minorEastAsia" w:hAnsi="Avenir Book" w:cstheme="minorBidi"/>
              </w:rPr>
              <w:t>Human activity can affect local habitats</w:t>
            </w:r>
          </w:p>
          <w:p w14:paraId="70D71BBE" w14:textId="483129E8" w:rsidR="00FF113C" w:rsidRPr="00507564" w:rsidRDefault="00507564" w:rsidP="00507564">
            <w:pPr>
              <w:pStyle w:val="ListParagraph"/>
              <w:numPr>
                <w:ilvl w:val="0"/>
                <w:numId w:val="19"/>
              </w:numPr>
              <w:rPr>
                <w:rFonts w:ascii="Avenir Book" w:eastAsiaTheme="minorEastAsia" w:hAnsi="Avenir Book" w:cstheme="minorBidi"/>
              </w:rPr>
            </w:pPr>
            <w:proofErr w:type="spellStart"/>
            <w:r w:rsidRPr="00507564">
              <w:rPr>
                <w:rFonts w:ascii="Avenir Book" w:eastAsiaTheme="minorEastAsia" w:hAnsi="Avenir Book" w:cstheme="minorBidi"/>
              </w:rPr>
              <w:t>Deforrestation</w:t>
            </w:r>
            <w:proofErr w:type="spellEnd"/>
            <w:r w:rsidRPr="00507564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2121836C" w14:textId="4EA5D878" w:rsidR="00507564" w:rsidRPr="00507564" w:rsidRDefault="00507564" w:rsidP="00507564">
            <w:pPr>
              <w:pStyle w:val="ListParagraph"/>
              <w:numPr>
                <w:ilvl w:val="0"/>
                <w:numId w:val="19"/>
              </w:numPr>
              <w:rPr>
                <w:rFonts w:ascii="Avenir Book" w:eastAsiaTheme="minorEastAsia" w:hAnsi="Avenir Book" w:cstheme="minorBidi"/>
              </w:rPr>
            </w:pPr>
            <w:r w:rsidRPr="00507564">
              <w:rPr>
                <w:rFonts w:ascii="Avenir Book" w:eastAsiaTheme="minorEastAsia" w:hAnsi="Avenir Book" w:cstheme="minorBidi"/>
              </w:rPr>
              <w:t xml:space="preserve">Land Degradation </w:t>
            </w:r>
          </w:p>
          <w:p w14:paraId="4B6E432B" w14:textId="11085F01" w:rsidR="00507564" w:rsidRPr="00507564" w:rsidRDefault="00507564" w:rsidP="00507564">
            <w:pPr>
              <w:pStyle w:val="ListParagraph"/>
              <w:numPr>
                <w:ilvl w:val="0"/>
                <w:numId w:val="19"/>
              </w:numPr>
              <w:rPr>
                <w:rFonts w:ascii="Avenir Book" w:eastAsiaTheme="minorEastAsia" w:hAnsi="Avenir Book" w:cstheme="minorBidi"/>
              </w:rPr>
            </w:pPr>
            <w:r w:rsidRPr="00507564">
              <w:rPr>
                <w:rFonts w:ascii="Avenir Book" w:eastAsiaTheme="minorEastAsia" w:hAnsi="Avenir Book" w:cstheme="minorBidi"/>
              </w:rPr>
              <w:t xml:space="preserve">Climate Change </w:t>
            </w:r>
          </w:p>
          <w:p w14:paraId="07C8C07F" w14:textId="05809A12" w:rsidR="39688DBA" w:rsidRPr="00507564" w:rsidRDefault="00507564" w:rsidP="39688DBA">
            <w:pPr>
              <w:pStyle w:val="ListParagraph"/>
              <w:numPr>
                <w:ilvl w:val="0"/>
                <w:numId w:val="19"/>
              </w:numPr>
              <w:rPr>
                <w:rFonts w:ascii="Avenir Book" w:eastAsiaTheme="minorEastAsia" w:hAnsi="Avenir Book" w:cstheme="minorBidi"/>
              </w:rPr>
            </w:pPr>
            <w:r w:rsidRPr="00507564">
              <w:rPr>
                <w:rFonts w:ascii="Avenir Book" w:eastAsiaTheme="minorEastAsia" w:hAnsi="Avenir Book" w:cstheme="minorBidi"/>
              </w:rPr>
              <w:t xml:space="preserve">Urban Sprawl </w:t>
            </w:r>
          </w:p>
          <w:p w14:paraId="2D882F79" w14:textId="50790BF1" w:rsidR="00FF113C" w:rsidRDefault="00FF113C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Lab1 </w:t>
            </w:r>
            <w:r w:rsidRPr="00D02B1D">
              <w:rPr>
                <w:rFonts w:ascii="Avenir Book" w:hAnsi="Avenir Book"/>
              </w:rPr>
              <w:br/>
            </w:r>
            <w:r w:rsidR="00AE3709" w:rsidRPr="00D02B1D">
              <w:rPr>
                <w:rFonts w:ascii="Avenir Book" w:eastAsiaTheme="minorEastAsia" w:hAnsi="Avenir Book" w:cstheme="minorBidi"/>
              </w:rPr>
              <w:t xml:space="preserve">Aboriginal and Torres Strait Islander Peoples’ </w:t>
            </w:r>
            <w:r w:rsidR="00AE3709">
              <w:rPr>
                <w:rFonts w:ascii="Avenir Book" w:eastAsiaTheme="minorEastAsia" w:hAnsi="Avenir Book" w:cstheme="minorBidi"/>
              </w:rPr>
              <w:t>Ecosystem Responses</w:t>
            </w:r>
          </w:p>
          <w:p w14:paraId="4ECC0C0B" w14:textId="0ED53400" w:rsidR="00AE3709" w:rsidRDefault="00AE3709" w:rsidP="00AE3709">
            <w:pPr>
              <w:pStyle w:val="ListParagraph"/>
              <w:numPr>
                <w:ilvl w:val="0"/>
                <w:numId w:val="17"/>
              </w:numPr>
              <w:rPr>
                <w:rFonts w:ascii="Avenir Book" w:eastAsiaTheme="minorEastAsia" w:hAnsi="Avenir Book" w:cstheme="minorBidi"/>
              </w:rPr>
            </w:pPr>
            <w:proofErr w:type="spellStart"/>
            <w:r>
              <w:rPr>
                <w:rFonts w:ascii="Avenir Book" w:eastAsiaTheme="minorEastAsia" w:hAnsi="Avenir Book" w:cstheme="minorBidi"/>
              </w:rPr>
              <w:t>Aborignal</w:t>
            </w:r>
            <w:proofErr w:type="spellEnd"/>
            <w:r>
              <w:rPr>
                <w:rFonts w:ascii="Avenir Book" w:eastAsiaTheme="minorEastAsia" w:hAnsi="Avenir Book" w:cstheme="minorBidi"/>
              </w:rPr>
              <w:t xml:space="preserve"> Land Management </w:t>
            </w:r>
          </w:p>
          <w:p w14:paraId="2438905C" w14:textId="7878C6C0" w:rsidR="00AE3709" w:rsidRPr="00AE3709" w:rsidRDefault="00AE3709" w:rsidP="00AE3709">
            <w:pPr>
              <w:pStyle w:val="ListParagraph"/>
              <w:numPr>
                <w:ilvl w:val="0"/>
                <w:numId w:val="17"/>
              </w:numPr>
              <w:rPr>
                <w:rFonts w:ascii="Avenir Book" w:eastAsiaTheme="minorEastAsia" w:hAnsi="Avenir Book" w:cstheme="minorBidi"/>
              </w:rPr>
            </w:pPr>
            <w:r>
              <w:rPr>
                <w:rFonts w:ascii="Avenir Book" w:eastAsiaTheme="minorEastAsia" w:hAnsi="Avenir Book" w:cstheme="minorBidi"/>
              </w:rPr>
              <w:t xml:space="preserve">Firestick Farming </w:t>
            </w:r>
          </w:p>
          <w:p w14:paraId="5C921038" w14:textId="77777777" w:rsidR="00FF113C" w:rsidRPr="00D02B1D" w:rsidRDefault="00FF113C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1FB487D4" w14:textId="15A008DA" w:rsidR="7DCA3F8D" w:rsidRPr="00D02B1D" w:rsidRDefault="7DCA3F8D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0EDCA2F9" w14:textId="77777777" w:rsidR="00FF113C" w:rsidRPr="00D02B1D" w:rsidRDefault="00FF113C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Lab2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4938E00D" w14:textId="7EAAB6A5" w:rsidR="4AED8EDE" w:rsidRPr="00D02B1D" w:rsidRDefault="4994F3FC" w:rsidP="6F15B40D">
            <w:pPr>
              <w:spacing w:line="259" w:lineRule="auto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Palm oil production in </w:t>
            </w:r>
            <w:r w:rsidR="59FED6A3" w:rsidRPr="00D02B1D">
              <w:rPr>
                <w:rFonts w:ascii="Avenir Book" w:eastAsiaTheme="minorEastAsia" w:hAnsi="Avenir Book" w:cstheme="minorBidi"/>
              </w:rPr>
              <w:t>Sumatra</w:t>
            </w:r>
            <w:r w:rsidRPr="00D02B1D">
              <w:rPr>
                <w:rFonts w:ascii="Avenir Book" w:eastAsiaTheme="minorEastAsia" w:hAnsi="Avenir Book" w:cstheme="minorBidi"/>
              </w:rPr>
              <w:t xml:space="preserve"> or </w:t>
            </w:r>
            <w:r w:rsidR="0762311C" w:rsidRPr="00D02B1D">
              <w:rPr>
                <w:rFonts w:ascii="Avenir Book" w:eastAsiaTheme="minorEastAsia" w:hAnsi="Avenir Book" w:cstheme="minorBidi"/>
              </w:rPr>
              <w:t>Bueno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0DB06F17" w14:textId="77777777" w:rsidR="00325488" w:rsidRPr="00D02B1D" w:rsidRDefault="00325488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44A27D1A" w14:textId="77777777" w:rsidR="00325488" w:rsidRPr="00D02B1D" w:rsidRDefault="00325488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</w:p>
          <w:p w14:paraId="28A62DAE" w14:textId="77777777" w:rsidR="00FF113C" w:rsidRPr="00D02B1D" w:rsidRDefault="00FF113C" w:rsidP="6F15B40D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ICT </w:t>
            </w:r>
          </w:p>
          <w:p w14:paraId="6B4CDB51" w14:textId="0CA65186" w:rsidR="00D02B1D" w:rsidRPr="00D02B1D" w:rsidRDefault="00AE3709" w:rsidP="00AE3709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Investigating Aboriginal and Torres Strait Islander Peoples’ responses to the disruptive interactions of invasive species</w:t>
            </w:r>
          </w:p>
        </w:tc>
        <w:tc>
          <w:tcPr>
            <w:tcW w:w="2097" w:type="dxa"/>
            <w:tcBorders>
              <w:left w:val="single" w:sz="4" w:space="0" w:color="auto"/>
              <w:bottom w:val="single" w:sz="4" w:space="0" w:color="auto"/>
            </w:tcBorders>
          </w:tcPr>
          <w:p w14:paraId="4C25ADED" w14:textId="743718C9" w:rsidR="00E46C05" w:rsidRPr="00D02B1D" w:rsidRDefault="00E46C05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Glossary</w:t>
            </w:r>
          </w:p>
          <w:p w14:paraId="5C8E325D" w14:textId="77777777" w:rsidR="00E46C05" w:rsidRPr="00D02B1D" w:rsidRDefault="00E46C05" w:rsidP="6F15B40D">
            <w:pPr>
              <w:rPr>
                <w:rFonts w:ascii="Avenir Book" w:eastAsiaTheme="minorEastAsia" w:hAnsi="Avenir Book" w:cstheme="minorBidi"/>
              </w:rPr>
            </w:pPr>
          </w:p>
          <w:p w14:paraId="562F0EBF" w14:textId="77777777" w:rsidR="004332CB" w:rsidRPr="00D02B1D" w:rsidRDefault="00E46C05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“</w:t>
            </w:r>
            <w:r w:rsidR="004332CB" w:rsidRPr="00D02B1D">
              <w:rPr>
                <w:rFonts w:ascii="Avenir Book" w:eastAsiaTheme="minorEastAsia" w:hAnsi="Avenir Book" w:cstheme="minorBidi"/>
              </w:rPr>
              <w:t>“Must, Should, Could” sheet</w:t>
            </w:r>
          </w:p>
          <w:p w14:paraId="6655A3FB" w14:textId="77777777" w:rsidR="00E46C05" w:rsidRPr="00D02B1D" w:rsidRDefault="00E46C05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</w:p>
          <w:p w14:paraId="7E80B1EA" w14:textId="77777777" w:rsidR="00E46C05" w:rsidRPr="00D02B1D" w:rsidRDefault="00E46C05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</w:p>
          <w:p w14:paraId="2A366721" w14:textId="77777777" w:rsidR="00E46C05" w:rsidRPr="00D02B1D" w:rsidRDefault="00E46C05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Word wall</w:t>
            </w:r>
          </w:p>
        </w:tc>
        <w:tc>
          <w:tcPr>
            <w:tcW w:w="2028" w:type="dxa"/>
          </w:tcPr>
          <w:p w14:paraId="041F200E" w14:textId="3056DBA9" w:rsidR="00C95093" w:rsidRPr="00D02B1D" w:rsidRDefault="13005A9F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Theory 1 </w:t>
            </w:r>
          </w:p>
          <w:p w14:paraId="019B70F5" w14:textId="64FF4F91" w:rsidR="39AF3D77" w:rsidRPr="00D02B1D" w:rsidRDefault="39AF3D77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Oxford 7: 6.4 </w:t>
            </w:r>
          </w:p>
          <w:p w14:paraId="566643B5" w14:textId="6AE744FE" w:rsidR="39AF3D77" w:rsidRPr="00D02B1D" w:rsidRDefault="39AF3D77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Pages: 108 – 109 </w:t>
            </w:r>
          </w:p>
          <w:p w14:paraId="7F5FDBB6" w14:textId="51875FE8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48E715C7" w14:textId="7F7ED9A7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32EB73FF" w14:textId="6B314478" w:rsidR="00D92911" w:rsidRPr="00D02B1D" w:rsidRDefault="13005A9F" w:rsidP="39688DBA">
            <w:pPr>
              <w:rPr>
                <w:rFonts w:ascii="Avenir Book" w:eastAsiaTheme="minorEastAsia" w:hAnsi="Avenir Book" w:cstheme="minorBidi"/>
                <w:b/>
                <w:bCs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 xml:space="preserve">Lab 1 </w:t>
            </w:r>
          </w:p>
          <w:p w14:paraId="306CD9A3" w14:textId="7C1FCC54" w:rsidR="6F15B40D" w:rsidRPr="00D02B1D" w:rsidRDefault="00AE3709" w:rsidP="6F15B40D">
            <w:pPr>
              <w:rPr>
                <w:rFonts w:ascii="Avenir Book" w:eastAsiaTheme="minorEastAsia" w:hAnsi="Avenir Book" w:cstheme="minorBidi"/>
              </w:rPr>
            </w:pPr>
            <w:r>
              <w:rPr>
                <w:rFonts w:ascii="Avenir Book" w:eastAsiaTheme="minorEastAsia" w:hAnsi="Avenir Book" w:cstheme="minorBidi"/>
              </w:rPr>
              <w:t xml:space="preserve">Resource Folder </w:t>
            </w:r>
          </w:p>
          <w:p w14:paraId="64B4442B" w14:textId="7D200C46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6592B3E6" w14:textId="4856A5FC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29535FF4" w14:textId="1839BF6D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78199E20" w14:textId="6E99D46C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2B400603" w14:textId="05331E44" w:rsidR="13005A9F" w:rsidRPr="00D02B1D" w:rsidRDefault="13005A9F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Lab 2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318EC324" w14:textId="30F4C731" w:rsidR="13005A9F" w:rsidRPr="00D02B1D" w:rsidRDefault="13005A9F" w:rsidP="39688DBA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 xml:space="preserve">Resource Folder </w:t>
            </w:r>
          </w:p>
          <w:p w14:paraId="045A50CC" w14:textId="543FE046" w:rsidR="1ED93C0E" w:rsidRPr="00D02B1D" w:rsidRDefault="0F1D812D" w:rsidP="6F15B40D">
            <w:pPr>
              <w:spacing w:line="259" w:lineRule="auto"/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</w:rPr>
              <w:t>Book iPads</w:t>
            </w:r>
          </w:p>
          <w:p w14:paraId="0FCA82B1" w14:textId="043348C8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2F8CE386" w14:textId="2DFD2D4E" w:rsidR="39688DBA" w:rsidRPr="00D02B1D" w:rsidRDefault="39688DBA" w:rsidP="39688DBA">
            <w:pPr>
              <w:rPr>
                <w:rFonts w:ascii="Avenir Book" w:eastAsiaTheme="minorEastAsia" w:hAnsi="Avenir Book" w:cstheme="minorBidi"/>
              </w:rPr>
            </w:pPr>
          </w:p>
          <w:p w14:paraId="70EDC2BF" w14:textId="6B9EEACF" w:rsidR="6F15B40D" w:rsidRPr="00D02B1D" w:rsidRDefault="3B7D5A96" w:rsidP="6F15B40D">
            <w:pPr>
              <w:rPr>
                <w:rFonts w:ascii="Avenir Book" w:eastAsiaTheme="minorEastAsia" w:hAnsi="Avenir Book" w:cstheme="minorBidi"/>
              </w:rPr>
            </w:pPr>
            <w:r w:rsidRPr="00D02B1D">
              <w:rPr>
                <w:rFonts w:ascii="Avenir Book" w:eastAsiaTheme="minorEastAsia" w:hAnsi="Avenir Book" w:cstheme="minorBidi"/>
                <w:b/>
                <w:bCs/>
              </w:rPr>
              <w:t>ICT</w:t>
            </w:r>
            <w:r w:rsidRPr="00D02B1D">
              <w:rPr>
                <w:rFonts w:ascii="Avenir Book" w:eastAsiaTheme="minorEastAsia" w:hAnsi="Avenir Book" w:cstheme="minorBidi"/>
              </w:rPr>
              <w:t xml:space="preserve"> </w:t>
            </w:r>
          </w:p>
          <w:p w14:paraId="1B499365" w14:textId="25157387" w:rsidR="000926D7" w:rsidRPr="00D02B1D" w:rsidRDefault="00AE3709" w:rsidP="6F15B40D">
            <w:pPr>
              <w:rPr>
                <w:rFonts w:ascii="Avenir Book" w:eastAsiaTheme="minorEastAsia" w:hAnsi="Avenir Book" w:cstheme="minorBidi"/>
              </w:rPr>
            </w:pPr>
            <w:r>
              <w:rPr>
                <w:rFonts w:ascii="Avenir Book" w:eastAsiaTheme="minorEastAsia" w:hAnsi="Avenir Book" w:cstheme="minorBidi"/>
              </w:rPr>
              <w:t xml:space="preserve">Resource Folder </w:t>
            </w:r>
          </w:p>
        </w:tc>
        <w:tc>
          <w:tcPr>
            <w:tcW w:w="1859" w:type="dxa"/>
          </w:tcPr>
          <w:p w14:paraId="5A738AAA" w14:textId="029EAA4A" w:rsidR="00C95093" w:rsidRPr="00D02B1D" w:rsidRDefault="00C95093" w:rsidP="6F15B40D">
            <w:pPr>
              <w:pStyle w:val="NoSpacing"/>
              <w:rPr>
                <w:rFonts w:ascii="Avenir Book" w:eastAsiaTheme="minorEastAsia" w:hAnsi="Avenir Book" w:cstheme="minorBidi"/>
              </w:rPr>
            </w:pPr>
          </w:p>
        </w:tc>
      </w:tr>
      <w:tr w:rsidR="00FF113C" w:rsidRPr="00BD05C1" w14:paraId="501FBC05" w14:textId="77777777" w:rsidTr="39688DBA">
        <w:trPr>
          <w:trHeight w:val="315"/>
        </w:trPr>
        <w:tc>
          <w:tcPr>
            <w:tcW w:w="1229" w:type="dxa"/>
            <w:vMerge w:val="restart"/>
            <w:shd w:val="clear" w:color="auto" w:fill="B6DDE8" w:themeFill="accent5" w:themeFillTint="66"/>
            <w:vAlign w:val="center"/>
          </w:tcPr>
          <w:p w14:paraId="70AD783C" w14:textId="77777777" w:rsidR="00FF113C" w:rsidRPr="00B57E14" w:rsidRDefault="00FF113C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4300" w:type="dxa"/>
            <w:vMerge w:val="restart"/>
            <w:shd w:val="clear" w:color="auto" w:fill="B6DDE8" w:themeFill="accent5" w:themeFillTint="66"/>
            <w:vAlign w:val="center"/>
          </w:tcPr>
          <w:p w14:paraId="49EA7C39" w14:textId="77777777" w:rsidR="00FF113C" w:rsidRPr="00B57E14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Code and Content Description</w:t>
            </w:r>
          </w:p>
          <w:p w14:paraId="43AC7C3C" w14:textId="77777777" w:rsidR="00FF113C" w:rsidRPr="00B57E14" w:rsidRDefault="00FF113C" w:rsidP="6F15B40D">
            <w:pPr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6596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B26E85B" w14:textId="77777777" w:rsidR="00FF113C" w:rsidRPr="00B57E14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028" w:type="dxa"/>
            <w:vMerge w:val="restart"/>
            <w:shd w:val="clear" w:color="auto" w:fill="B6DDE8" w:themeFill="accent5" w:themeFillTint="66"/>
            <w:vAlign w:val="center"/>
          </w:tcPr>
          <w:p w14:paraId="2EACCDBE" w14:textId="77777777" w:rsidR="00FF113C" w:rsidRPr="00B57E14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59" w:type="dxa"/>
            <w:vMerge w:val="restart"/>
            <w:shd w:val="clear" w:color="auto" w:fill="B6DDE8" w:themeFill="accent5" w:themeFillTint="66"/>
            <w:vAlign w:val="center"/>
          </w:tcPr>
          <w:p w14:paraId="365DADF8" w14:textId="77777777" w:rsidR="00FF113C" w:rsidRPr="00B57E14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Assessments &amp; Weighting</w:t>
            </w:r>
          </w:p>
          <w:p w14:paraId="42E7C28F" w14:textId="77777777" w:rsidR="00FF113C" w:rsidRPr="00B57E14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FF113C" w:rsidRPr="001C4E1E" w14:paraId="64A165E5" w14:textId="77777777" w:rsidTr="39688DBA">
        <w:trPr>
          <w:trHeight w:val="315"/>
        </w:trPr>
        <w:tc>
          <w:tcPr>
            <w:tcW w:w="1229" w:type="dxa"/>
            <w:vMerge/>
            <w:vAlign w:val="center"/>
          </w:tcPr>
          <w:p w14:paraId="6C7CDE03" w14:textId="77777777" w:rsidR="00FF113C" w:rsidRPr="00B57E14" w:rsidRDefault="00FF113C" w:rsidP="00066CCB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4300" w:type="dxa"/>
            <w:vMerge/>
            <w:vAlign w:val="center"/>
          </w:tcPr>
          <w:p w14:paraId="0D5DFCE6" w14:textId="77777777" w:rsidR="00FF113C" w:rsidRPr="00B57E14" w:rsidRDefault="00FF113C" w:rsidP="00066CCB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4499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9BBB4EE" w14:textId="77777777" w:rsidR="00FF113C" w:rsidRPr="00B57E14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097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1190333" w14:textId="77777777" w:rsidR="00FF113C" w:rsidRPr="00B57E14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</w:pPr>
            <w:r w:rsidRPr="00B57E14">
              <w:rPr>
                <w:rFonts w:ascii="Avenir Book" w:eastAsiaTheme="minorEastAsia" w:hAnsi="Avenir Book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028" w:type="dxa"/>
            <w:vMerge/>
            <w:vAlign w:val="center"/>
          </w:tcPr>
          <w:p w14:paraId="179C9538" w14:textId="77777777" w:rsidR="00FF113C" w:rsidRPr="00B57E14" w:rsidRDefault="00FF113C" w:rsidP="00066CCB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1859" w:type="dxa"/>
            <w:vMerge/>
            <w:vAlign w:val="center"/>
          </w:tcPr>
          <w:p w14:paraId="6D154914" w14:textId="77777777" w:rsidR="00FF113C" w:rsidRPr="00B57E14" w:rsidRDefault="00FF113C" w:rsidP="00066CCB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</w:tr>
      <w:tr w:rsidR="00FF113C" w:rsidRPr="00AE5F83" w14:paraId="20091789" w14:textId="77777777" w:rsidTr="39688DBA">
        <w:trPr>
          <w:trHeight w:val="3358"/>
        </w:trPr>
        <w:tc>
          <w:tcPr>
            <w:tcW w:w="1229" w:type="dxa"/>
            <w:tcBorders>
              <w:right w:val="single" w:sz="4" w:space="0" w:color="auto"/>
            </w:tcBorders>
          </w:tcPr>
          <w:p w14:paraId="4272CE52" w14:textId="6993C035" w:rsidR="00FF113C" w:rsidRPr="00B57E14" w:rsidRDefault="22E5BE6F" w:rsidP="6F15B40D">
            <w:pPr>
              <w:jc w:val="both"/>
              <w:rPr>
                <w:rFonts w:ascii="Avenir Book" w:eastAsiaTheme="minorEastAsia" w:hAnsi="Avenir Book" w:cstheme="minorBidi"/>
                <w:b/>
                <w:bCs/>
              </w:rPr>
            </w:pPr>
            <w:r w:rsidRPr="00B57E14">
              <w:rPr>
                <w:rFonts w:ascii="Avenir Book" w:eastAsiaTheme="minorEastAsia" w:hAnsi="Avenir Book" w:cstheme="minorBidi"/>
                <w:b/>
                <w:bCs/>
              </w:rPr>
              <w:t xml:space="preserve">Week 5 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EDA4" w14:textId="77777777" w:rsidR="00FF113C" w:rsidRPr="00B57E14" w:rsidRDefault="00FF113C" w:rsidP="6F15B40D">
            <w:pPr>
              <w:pStyle w:val="NoSpacing"/>
              <w:rPr>
                <w:rFonts w:ascii="Avenir Book" w:eastAsiaTheme="minorEastAsia" w:hAnsi="Avenir Book" w:cstheme="minorBidi"/>
              </w:rPr>
            </w:pPr>
          </w:p>
          <w:p w14:paraId="6CDA4719" w14:textId="77777777" w:rsidR="00FF113C" w:rsidRPr="00B57E14" w:rsidRDefault="00FF113C" w:rsidP="6F15B40D">
            <w:pPr>
              <w:pStyle w:val="ListParagraph"/>
              <w:spacing w:before="100" w:beforeAutospacing="1" w:after="100" w:afterAutospacing="1"/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4499" w:type="dxa"/>
            <w:tcBorders>
              <w:left w:val="single" w:sz="4" w:space="0" w:color="auto"/>
              <w:bottom w:val="single" w:sz="4" w:space="0" w:color="auto"/>
            </w:tcBorders>
          </w:tcPr>
          <w:p w14:paraId="0CE67A07" w14:textId="77777777" w:rsidR="00FF113C" w:rsidRPr="00B57E14" w:rsidRDefault="00FF113C" w:rsidP="6F15B40D">
            <w:pPr>
              <w:rPr>
                <w:rFonts w:ascii="Avenir Book" w:eastAsiaTheme="minorEastAsia" w:hAnsi="Avenir Book" w:cstheme="minorBidi"/>
              </w:rPr>
            </w:pPr>
          </w:p>
          <w:p w14:paraId="00E42069" w14:textId="77777777" w:rsidR="00FF113C" w:rsidRPr="00B57E14" w:rsidRDefault="5B3F3D49" w:rsidP="6F15B40D">
            <w:pPr>
              <w:rPr>
                <w:rFonts w:ascii="Avenir Book" w:eastAsiaTheme="minorEastAsia" w:hAnsi="Avenir Book" w:cstheme="minorBidi"/>
              </w:rPr>
            </w:pPr>
            <w:r w:rsidRPr="00B57E14">
              <w:rPr>
                <w:rFonts w:ascii="Avenir Book" w:eastAsiaTheme="minorEastAsia" w:hAnsi="Avenir Book" w:cstheme="minorBidi"/>
              </w:rPr>
              <w:t>Revision and Test</w:t>
            </w:r>
          </w:p>
        </w:tc>
        <w:tc>
          <w:tcPr>
            <w:tcW w:w="2097" w:type="dxa"/>
            <w:tcBorders>
              <w:left w:val="single" w:sz="4" w:space="0" w:color="auto"/>
              <w:bottom w:val="single" w:sz="4" w:space="0" w:color="auto"/>
            </w:tcBorders>
          </w:tcPr>
          <w:p w14:paraId="4ABC02A8" w14:textId="77777777" w:rsidR="00FF113C" w:rsidRPr="00B57E14" w:rsidRDefault="00FF113C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</w:p>
          <w:p w14:paraId="29BECECF" w14:textId="77777777" w:rsidR="00506CF8" w:rsidRPr="00B57E14" w:rsidRDefault="00506CF8" w:rsidP="6F15B40D">
            <w:pPr>
              <w:rPr>
                <w:rFonts w:ascii="Avenir Book" w:eastAsiaTheme="minorEastAsia" w:hAnsi="Avenir Book" w:cstheme="minorBidi"/>
              </w:rPr>
            </w:pPr>
            <w:r w:rsidRPr="00B57E14">
              <w:rPr>
                <w:rFonts w:ascii="Avenir Book" w:eastAsiaTheme="minorEastAsia" w:hAnsi="Avenir Book" w:cstheme="minorBidi"/>
              </w:rPr>
              <w:t>Glossary</w:t>
            </w:r>
          </w:p>
          <w:p w14:paraId="1810B019" w14:textId="77777777" w:rsidR="00506CF8" w:rsidRPr="00B57E14" w:rsidRDefault="00506CF8" w:rsidP="6F15B40D">
            <w:pPr>
              <w:rPr>
                <w:rFonts w:ascii="Avenir Book" w:eastAsiaTheme="minorEastAsia" w:hAnsi="Avenir Book" w:cstheme="minorBidi"/>
              </w:rPr>
            </w:pPr>
          </w:p>
          <w:p w14:paraId="53405AD7" w14:textId="77777777" w:rsidR="00506CF8" w:rsidRPr="00B57E14" w:rsidRDefault="00506CF8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B57E14">
              <w:rPr>
                <w:rFonts w:ascii="Avenir Book" w:eastAsiaTheme="minorEastAsia" w:hAnsi="Avenir Book" w:cstheme="minorBidi"/>
              </w:rPr>
              <w:t>“</w:t>
            </w:r>
            <w:r w:rsidR="5B3F3D49" w:rsidRPr="00B57E14">
              <w:rPr>
                <w:rFonts w:ascii="Avenir Book" w:eastAsiaTheme="minorEastAsia" w:hAnsi="Avenir Book" w:cstheme="minorBidi"/>
              </w:rPr>
              <w:t>Must, Should, Could” sheet</w:t>
            </w:r>
          </w:p>
          <w:p w14:paraId="66E9C6F1" w14:textId="77777777" w:rsidR="00506CF8" w:rsidRPr="00B57E14" w:rsidRDefault="00506CF8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</w:p>
          <w:p w14:paraId="3181E76A" w14:textId="77777777" w:rsidR="00FF113C" w:rsidRPr="00B57E14" w:rsidRDefault="00506CF8" w:rsidP="6F15B40D">
            <w:pPr>
              <w:tabs>
                <w:tab w:val="left" w:pos="1380"/>
              </w:tabs>
              <w:rPr>
                <w:rFonts w:ascii="Avenir Book" w:eastAsiaTheme="minorEastAsia" w:hAnsi="Avenir Book" w:cstheme="minorBidi"/>
              </w:rPr>
            </w:pPr>
            <w:r w:rsidRPr="00B57E14">
              <w:rPr>
                <w:rFonts w:ascii="Avenir Book" w:eastAsiaTheme="minorEastAsia" w:hAnsi="Avenir Book" w:cstheme="minorBidi"/>
              </w:rPr>
              <w:t>Word wall</w:t>
            </w:r>
          </w:p>
        </w:tc>
        <w:tc>
          <w:tcPr>
            <w:tcW w:w="2028" w:type="dxa"/>
          </w:tcPr>
          <w:p w14:paraId="5F979B82" w14:textId="77777777" w:rsidR="00FF113C" w:rsidRPr="00B57E14" w:rsidRDefault="00FF113C" w:rsidP="6F15B40D">
            <w:pPr>
              <w:rPr>
                <w:rFonts w:ascii="Avenir Book" w:eastAsiaTheme="minorEastAsia" w:hAnsi="Avenir Book" w:cstheme="minorBidi"/>
              </w:rPr>
            </w:pPr>
          </w:p>
          <w:p w14:paraId="5635A770" w14:textId="77777777" w:rsidR="00FF113C" w:rsidRPr="00B57E14" w:rsidRDefault="00FF113C" w:rsidP="6F15B40D">
            <w:pPr>
              <w:rPr>
                <w:rFonts w:ascii="Avenir Book" w:eastAsiaTheme="minorEastAsia" w:hAnsi="Avenir Book" w:cstheme="minorBidi"/>
              </w:rPr>
            </w:pPr>
          </w:p>
        </w:tc>
        <w:tc>
          <w:tcPr>
            <w:tcW w:w="1859" w:type="dxa"/>
          </w:tcPr>
          <w:p w14:paraId="63654C07" w14:textId="77777777" w:rsidR="00612704" w:rsidRPr="00B57E14" w:rsidRDefault="00612704" w:rsidP="6F15B40D">
            <w:pPr>
              <w:pStyle w:val="NoSpacing"/>
              <w:rPr>
                <w:rFonts w:ascii="Avenir Book" w:eastAsiaTheme="minorEastAsia" w:hAnsi="Avenir Book" w:cstheme="minorBidi"/>
              </w:rPr>
            </w:pPr>
          </w:p>
          <w:p w14:paraId="4022884D" w14:textId="77777777" w:rsidR="00FF113C" w:rsidRPr="00B57E14" w:rsidRDefault="00506CF8" w:rsidP="6F15B40D">
            <w:pPr>
              <w:pStyle w:val="NoSpacing"/>
              <w:rPr>
                <w:rFonts w:ascii="Avenir Book" w:eastAsiaTheme="minorEastAsia" w:hAnsi="Avenir Book" w:cstheme="minorBidi"/>
                <w:b/>
                <w:bCs/>
              </w:rPr>
            </w:pPr>
            <w:r w:rsidRPr="00B57E14">
              <w:rPr>
                <w:rFonts w:ascii="Avenir Book" w:eastAsiaTheme="minorEastAsia" w:hAnsi="Avenir Book" w:cstheme="minorBidi"/>
                <w:b/>
                <w:bCs/>
              </w:rPr>
              <w:t>Ecosystems</w:t>
            </w:r>
            <w:r w:rsidR="00612704" w:rsidRPr="00B57E14">
              <w:rPr>
                <w:rFonts w:ascii="Avenir Book" w:eastAsiaTheme="minorEastAsia" w:hAnsi="Avenir Book" w:cstheme="minorBidi"/>
                <w:b/>
                <w:bCs/>
              </w:rPr>
              <w:t xml:space="preserve"> Test</w:t>
            </w:r>
          </w:p>
          <w:p w14:paraId="07D3D10F" w14:textId="77777777" w:rsidR="004318AF" w:rsidRPr="00B57E14" w:rsidRDefault="004318AF" w:rsidP="6F15B40D">
            <w:pPr>
              <w:pStyle w:val="NoSpacing"/>
              <w:rPr>
                <w:rFonts w:ascii="Avenir Book" w:eastAsiaTheme="minorEastAsia" w:hAnsi="Avenir Book" w:cstheme="minorBidi"/>
                <w:b/>
                <w:bCs/>
              </w:rPr>
            </w:pPr>
            <w:r w:rsidRPr="00B57E14">
              <w:rPr>
                <w:rFonts w:ascii="Avenir Book" w:eastAsiaTheme="minorEastAsia" w:hAnsi="Avenir Book" w:cstheme="minorBidi"/>
                <w:i/>
                <w:iCs/>
              </w:rPr>
              <w:t>(Assessment Folder)</w:t>
            </w:r>
          </w:p>
          <w:p w14:paraId="6407F32E" w14:textId="77777777" w:rsidR="00FF113C" w:rsidRPr="00B57E14" w:rsidRDefault="00FF113C" w:rsidP="6F15B40D">
            <w:pPr>
              <w:pStyle w:val="NoSpacing"/>
              <w:rPr>
                <w:rFonts w:ascii="Avenir Book" w:eastAsiaTheme="minorEastAsia" w:hAnsi="Avenir Book" w:cstheme="minorBidi"/>
              </w:rPr>
            </w:pPr>
          </w:p>
        </w:tc>
      </w:tr>
    </w:tbl>
    <w:p w14:paraId="643D01E3" w14:textId="77777777" w:rsidR="00C42D7D" w:rsidRDefault="00C42D7D" w:rsidP="6F15B40D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W w:w="1602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34"/>
        <w:gridCol w:w="4777"/>
        <w:gridCol w:w="4006"/>
        <w:gridCol w:w="2829"/>
        <w:gridCol w:w="3181"/>
      </w:tblGrid>
      <w:tr w:rsidR="00C95093" w14:paraId="42EC4816" w14:textId="77777777" w:rsidTr="6F15B40D">
        <w:trPr>
          <w:trHeight w:val="125"/>
        </w:trPr>
        <w:tc>
          <w:tcPr>
            <w:tcW w:w="1234" w:type="dxa"/>
          </w:tcPr>
          <w:p w14:paraId="17D8A4DC" w14:textId="16480802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  <w:t xml:space="preserve">Term </w:t>
            </w:r>
            <w:r w:rsidR="003B03F5"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  <w:t>1</w:t>
            </w:r>
          </w:p>
        </w:tc>
        <w:tc>
          <w:tcPr>
            <w:tcW w:w="4777" w:type="dxa"/>
          </w:tcPr>
          <w:p w14:paraId="6D394756" w14:textId="77777777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  <w:t>Assessment</w:t>
            </w:r>
          </w:p>
        </w:tc>
        <w:tc>
          <w:tcPr>
            <w:tcW w:w="4006" w:type="dxa"/>
          </w:tcPr>
          <w:p w14:paraId="4972B005" w14:textId="23814EE2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  <w:t>My Mark</w:t>
            </w:r>
          </w:p>
        </w:tc>
        <w:tc>
          <w:tcPr>
            <w:tcW w:w="2829" w:type="dxa"/>
          </w:tcPr>
          <w:p w14:paraId="4FD77A5F" w14:textId="32BBF644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  <w:t>Task week</w:t>
            </w:r>
          </w:p>
        </w:tc>
        <w:tc>
          <w:tcPr>
            <w:tcW w:w="3181" w:type="dxa"/>
          </w:tcPr>
          <w:p w14:paraId="187E5E17" w14:textId="6FE35116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sz w:val="24"/>
                <w:szCs w:val="24"/>
              </w:rPr>
              <w:t>Weighting</w:t>
            </w:r>
          </w:p>
        </w:tc>
      </w:tr>
      <w:tr w:rsidR="00C95093" w14:paraId="4D6B4887" w14:textId="77777777" w:rsidTr="6F15B40D">
        <w:trPr>
          <w:trHeight w:val="263"/>
        </w:trPr>
        <w:tc>
          <w:tcPr>
            <w:tcW w:w="1234" w:type="dxa"/>
          </w:tcPr>
          <w:p w14:paraId="7D964283" w14:textId="10B7D7B2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1F497D" w:themeColor="text2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1F497D" w:themeColor="text2"/>
                <w:sz w:val="24"/>
                <w:szCs w:val="24"/>
              </w:rPr>
              <w:t xml:space="preserve">Term </w:t>
            </w:r>
            <w:r w:rsidR="003B03F5"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1F497D" w:themeColor="text2"/>
                <w:sz w:val="24"/>
                <w:szCs w:val="24"/>
              </w:rPr>
              <w:t>1</w:t>
            </w:r>
          </w:p>
        </w:tc>
        <w:tc>
          <w:tcPr>
            <w:tcW w:w="4777" w:type="dxa"/>
          </w:tcPr>
          <w:p w14:paraId="0882A995" w14:textId="77777777" w:rsidR="00C95093" w:rsidRPr="00B57E14" w:rsidRDefault="69F02A1B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  <w:t>Research assignment</w:t>
            </w:r>
          </w:p>
        </w:tc>
        <w:tc>
          <w:tcPr>
            <w:tcW w:w="4006" w:type="dxa"/>
          </w:tcPr>
          <w:p w14:paraId="17B074B3" w14:textId="77777777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2829" w:type="dxa"/>
          </w:tcPr>
          <w:p w14:paraId="6779BA03" w14:textId="77777777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181" w:type="dxa"/>
          </w:tcPr>
          <w:p w14:paraId="43E1EDC4" w14:textId="77777777" w:rsidR="00C95093" w:rsidRPr="00B57E14" w:rsidRDefault="69F02A1B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  <w:t>10%</w:t>
            </w:r>
          </w:p>
        </w:tc>
      </w:tr>
      <w:tr w:rsidR="00C95093" w14:paraId="4262A7B4" w14:textId="77777777" w:rsidTr="6F15B40D">
        <w:trPr>
          <w:trHeight w:val="125"/>
        </w:trPr>
        <w:tc>
          <w:tcPr>
            <w:tcW w:w="1234" w:type="dxa"/>
          </w:tcPr>
          <w:p w14:paraId="27CA3218" w14:textId="0F07C79A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1F497D" w:themeColor="text2"/>
                <w:sz w:val="24"/>
                <w:szCs w:val="24"/>
              </w:rPr>
            </w:pPr>
          </w:p>
        </w:tc>
        <w:tc>
          <w:tcPr>
            <w:tcW w:w="4777" w:type="dxa"/>
          </w:tcPr>
          <w:p w14:paraId="12F08E66" w14:textId="77777777" w:rsidR="00C95093" w:rsidRPr="00B57E14" w:rsidRDefault="69F02A1B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  <w:proofErr w:type="gramStart"/>
            <w:r w:rsidRPr="00B57E14"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  <w:t>Ecosystems</w:t>
            </w:r>
            <w:proofErr w:type="gramEnd"/>
            <w:r w:rsidRPr="00B57E14"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  <w:t xml:space="preserve"> test</w:t>
            </w:r>
          </w:p>
        </w:tc>
        <w:tc>
          <w:tcPr>
            <w:tcW w:w="4006" w:type="dxa"/>
          </w:tcPr>
          <w:p w14:paraId="3193A411" w14:textId="77777777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2829" w:type="dxa"/>
          </w:tcPr>
          <w:p w14:paraId="0809DED2" w14:textId="77777777" w:rsidR="00C95093" w:rsidRPr="00B57E14" w:rsidRDefault="00C95093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181" w:type="dxa"/>
          </w:tcPr>
          <w:p w14:paraId="7DB5CC11" w14:textId="77777777" w:rsidR="00C95093" w:rsidRPr="00B57E14" w:rsidRDefault="69F02A1B" w:rsidP="00B57E14">
            <w:pPr>
              <w:pStyle w:val="Heading1"/>
              <w:jc w:val="center"/>
              <w:outlineLvl w:val="0"/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</w:pPr>
            <w:r w:rsidRPr="00B57E14">
              <w:rPr>
                <w:rStyle w:val="IntenseEmphasis"/>
                <w:rFonts w:ascii="Avenir Book" w:eastAsiaTheme="minorEastAsia" w:hAnsi="Avenir Book" w:cstheme="minorBidi"/>
                <w:i w:val="0"/>
                <w:iCs w:val="0"/>
                <w:color w:val="auto"/>
                <w:sz w:val="24"/>
                <w:szCs w:val="24"/>
              </w:rPr>
              <w:t>10%</w:t>
            </w:r>
          </w:p>
        </w:tc>
      </w:tr>
    </w:tbl>
    <w:p w14:paraId="1E15DCA7" w14:textId="749E88E5" w:rsidR="00C42D7D" w:rsidRDefault="00C42D7D" w:rsidP="39688DBA"/>
    <w:p w14:paraId="7C56D8CD" w14:textId="77777777" w:rsidR="00C42D7D" w:rsidRPr="00C42D7D" w:rsidRDefault="00C42D7D" w:rsidP="00C42D7D"/>
    <w:p w14:paraId="03F78003" w14:textId="46A8A066" w:rsidR="728E0E6C" w:rsidRDefault="728E0E6C" w:rsidP="728E0E6C"/>
    <w:p w14:paraId="20A6E829" w14:textId="2C6325DB" w:rsidR="728E0E6C" w:rsidRDefault="728E0E6C" w:rsidP="728E0E6C"/>
    <w:p w14:paraId="593A9C17" w14:textId="2969310B" w:rsidR="728E0E6C" w:rsidRDefault="728E0E6C" w:rsidP="728E0E6C"/>
    <w:p w14:paraId="19347057" w14:textId="64AD691A" w:rsidR="728E0E6C" w:rsidRDefault="728E0E6C" w:rsidP="728E0E6C"/>
    <w:p w14:paraId="3FB54B0E" w14:textId="1B6F1C08" w:rsidR="728E0E6C" w:rsidRDefault="728E0E6C" w:rsidP="728E0E6C"/>
    <w:p w14:paraId="611DE42B" w14:textId="77777777" w:rsidR="008D18AF" w:rsidRPr="00B57E14" w:rsidRDefault="008D18AF" w:rsidP="008D18AF">
      <w:pPr>
        <w:pStyle w:val="Heading1"/>
        <w:spacing w:before="0"/>
        <w:rPr>
          <w:rFonts w:ascii="Avenir Book" w:hAnsi="Avenir Book"/>
          <w:sz w:val="28"/>
        </w:rPr>
      </w:pPr>
      <w:r w:rsidRPr="00B57E14">
        <w:rPr>
          <w:rFonts w:ascii="Avenir Book" w:hAnsi="Avenir Book"/>
          <w:sz w:val="28"/>
        </w:rPr>
        <w:lastRenderedPageBreak/>
        <w:t xml:space="preserve">Australian Curriculum References </w:t>
      </w:r>
    </w:p>
    <w:tbl>
      <w:tblPr>
        <w:tblStyle w:val="TableGrid"/>
        <w:tblW w:w="15487" w:type="dxa"/>
        <w:tblLook w:val="01E0" w:firstRow="1" w:lastRow="1" w:firstColumn="1" w:lastColumn="1" w:noHBand="0" w:noVBand="0"/>
      </w:tblPr>
      <w:tblGrid>
        <w:gridCol w:w="7695"/>
        <w:gridCol w:w="7792"/>
      </w:tblGrid>
      <w:tr w:rsidR="008D18AF" w:rsidRPr="00B57E14" w14:paraId="55CF5771" w14:textId="77777777" w:rsidTr="728E0E6C">
        <w:trPr>
          <w:trHeight w:val="293"/>
        </w:trPr>
        <w:tc>
          <w:tcPr>
            <w:tcW w:w="7695" w:type="dxa"/>
            <w:shd w:val="clear" w:color="auto" w:fill="B6DDE8" w:themeFill="accent5" w:themeFillTint="66"/>
          </w:tcPr>
          <w:p w14:paraId="52C73CFB" w14:textId="77777777" w:rsidR="008D18AF" w:rsidRPr="00B57E14" w:rsidRDefault="008D18AF" w:rsidP="008D18AF">
            <w:pPr>
              <w:pStyle w:val="Heading2"/>
              <w:outlineLvl w:val="1"/>
              <w:rPr>
                <w:rFonts w:ascii="Avenir Book" w:hAnsi="Avenir Book"/>
                <w:color w:val="auto"/>
                <w:sz w:val="24"/>
              </w:rPr>
            </w:pPr>
            <w:r w:rsidRPr="00B57E14">
              <w:rPr>
                <w:rFonts w:ascii="Avenir Book" w:hAnsi="Avenir Book"/>
                <w:color w:val="auto"/>
                <w:sz w:val="24"/>
              </w:rPr>
              <w:t>General Capabilities</w:t>
            </w:r>
          </w:p>
        </w:tc>
        <w:tc>
          <w:tcPr>
            <w:tcW w:w="7792" w:type="dxa"/>
            <w:shd w:val="clear" w:color="auto" w:fill="B6DDE8" w:themeFill="accent5" w:themeFillTint="66"/>
          </w:tcPr>
          <w:p w14:paraId="407B5096" w14:textId="77777777" w:rsidR="008D18AF" w:rsidRPr="00B57E14" w:rsidRDefault="008D18AF" w:rsidP="008D18AF">
            <w:pPr>
              <w:pStyle w:val="Heading2"/>
              <w:outlineLvl w:val="1"/>
              <w:rPr>
                <w:rFonts w:ascii="Avenir Book" w:hAnsi="Avenir Book"/>
                <w:color w:val="auto"/>
                <w:sz w:val="24"/>
              </w:rPr>
            </w:pPr>
            <w:r w:rsidRPr="00B57E14">
              <w:rPr>
                <w:rFonts w:ascii="Avenir Book" w:hAnsi="Avenir Book"/>
                <w:color w:val="auto"/>
                <w:sz w:val="24"/>
              </w:rPr>
              <w:t xml:space="preserve">Cross Curricula Priorities </w:t>
            </w:r>
          </w:p>
        </w:tc>
      </w:tr>
      <w:tr w:rsidR="008D18AF" w:rsidRPr="00B57E14" w14:paraId="0065B664" w14:textId="77777777" w:rsidTr="728E0E6C">
        <w:trPr>
          <w:trHeight w:val="293"/>
        </w:trPr>
        <w:tc>
          <w:tcPr>
            <w:tcW w:w="7695" w:type="dxa"/>
          </w:tcPr>
          <w:p w14:paraId="0E5A78CC" w14:textId="77777777" w:rsidR="008D18AF" w:rsidRPr="00B57E14" w:rsidRDefault="00981375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>Literacy</w:t>
            </w:r>
          </w:p>
        </w:tc>
        <w:tc>
          <w:tcPr>
            <w:tcW w:w="7792" w:type="dxa"/>
          </w:tcPr>
          <w:p w14:paraId="3FD8EF6B" w14:textId="25449125" w:rsidR="008D18AF" w:rsidRPr="00B57E14" w:rsidRDefault="3A09E65A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>Aboriginal and Torres Strait Islander Histories and Cultures</w:t>
            </w:r>
          </w:p>
        </w:tc>
      </w:tr>
      <w:tr w:rsidR="008D18AF" w:rsidRPr="00B57E14" w14:paraId="38D0D85E" w14:textId="77777777" w:rsidTr="728E0E6C">
        <w:trPr>
          <w:trHeight w:val="293"/>
        </w:trPr>
        <w:tc>
          <w:tcPr>
            <w:tcW w:w="7695" w:type="dxa"/>
          </w:tcPr>
          <w:p w14:paraId="5912B7A0" w14:textId="77777777" w:rsidR="008D18AF" w:rsidRPr="00B57E14" w:rsidRDefault="00981375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>ICT capability</w:t>
            </w:r>
          </w:p>
        </w:tc>
        <w:tc>
          <w:tcPr>
            <w:tcW w:w="7792" w:type="dxa"/>
          </w:tcPr>
          <w:p w14:paraId="3E1B4FCA" w14:textId="548E277E" w:rsidR="008D18AF" w:rsidRPr="00B57E14" w:rsidRDefault="4D2993D3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 xml:space="preserve">Sustainability </w:t>
            </w:r>
          </w:p>
        </w:tc>
      </w:tr>
      <w:tr w:rsidR="008D18AF" w:rsidRPr="00B57E14" w14:paraId="15EA8F58" w14:textId="77777777" w:rsidTr="728E0E6C">
        <w:trPr>
          <w:trHeight w:val="293"/>
        </w:trPr>
        <w:tc>
          <w:tcPr>
            <w:tcW w:w="7695" w:type="dxa"/>
          </w:tcPr>
          <w:p w14:paraId="3F095BC6" w14:textId="77777777" w:rsidR="008D18AF" w:rsidRPr="00B57E14" w:rsidRDefault="00981375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>Critical and creative thinking</w:t>
            </w:r>
          </w:p>
        </w:tc>
        <w:tc>
          <w:tcPr>
            <w:tcW w:w="7792" w:type="dxa"/>
          </w:tcPr>
          <w:p w14:paraId="65129BA9" w14:textId="493DCE5D" w:rsidR="008D18AF" w:rsidRPr="00B57E14" w:rsidRDefault="2693FCA5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 xml:space="preserve">Asia and Australia’s Engagement with Asia </w:t>
            </w:r>
          </w:p>
        </w:tc>
      </w:tr>
      <w:tr w:rsidR="008D18AF" w:rsidRPr="00B57E14" w14:paraId="73486C7A" w14:textId="77777777" w:rsidTr="728E0E6C">
        <w:trPr>
          <w:trHeight w:val="293"/>
        </w:trPr>
        <w:tc>
          <w:tcPr>
            <w:tcW w:w="7695" w:type="dxa"/>
          </w:tcPr>
          <w:p w14:paraId="6289DA7D" w14:textId="77777777" w:rsidR="008D18AF" w:rsidRPr="00B57E14" w:rsidRDefault="00726CB6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>Individual and collaborative planning</w:t>
            </w:r>
          </w:p>
        </w:tc>
        <w:tc>
          <w:tcPr>
            <w:tcW w:w="7792" w:type="dxa"/>
          </w:tcPr>
          <w:p w14:paraId="5D8FDE1A" w14:textId="77777777" w:rsidR="008D18AF" w:rsidRPr="00B57E14" w:rsidRDefault="008D18AF" w:rsidP="008D18AF">
            <w:pPr>
              <w:pStyle w:val="ListParagraph"/>
              <w:rPr>
                <w:rFonts w:ascii="Avenir Book" w:hAnsi="Avenir Book"/>
              </w:rPr>
            </w:pPr>
          </w:p>
        </w:tc>
      </w:tr>
      <w:tr w:rsidR="008D18AF" w:rsidRPr="00B57E14" w14:paraId="4987113C" w14:textId="77777777" w:rsidTr="728E0E6C">
        <w:trPr>
          <w:trHeight w:val="293"/>
        </w:trPr>
        <w:tc>
          <w:tcPr>
            <w:tcW w:w="7695" w:type="dxa"/>
          </w:tcPr>
          <w:p w14:paraId="3C7666C7" w14:textId="77777777" w:rsidR="008D18AF" w:rsidRPr="00B57E14" w:rsidRDefault="009601F7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>Ethical understanding</w:t>
            </w:r>
          </w:p>
        </w:tc>
        <w:tc>
          <w:tcPr>
            <w:tcW w:w="7792" w:type="dxa"/>
          </w:tcPr>
          <w:p w14:paraId="2551ADD9" w14:textId="77777777" w:rsidR="008D18AF" w:rsidRPr="00B57E14" w:rsidRDefault="008D18AF" w:rsidP="008D18AF">
            <w:pPr>
              <w:pStyle w:val="ListParagraph"/>
              <w:rPr>
                <w:rFonts w:ascii="Avenir Book" w:hAnsi="Avenir Book"/>
              </w:rPr>
            </w:pPr>
          </w:p>
        </w:tc>
      </w:tr>
      <w:tr w:rsidR="008D18AF" w:rsidRPr="00B57E14" w14:paraId="4026F9F1" w14:textId="77777777" w:rsidTr="728E0E6C">
        <w:trPr>
          <w:trHeight w:val="293"/>
        </w:trPr>
        <w:tc>
          <w:tcPr>
            <w:tcW w:w="7695" w:type="dxa"/>
          </w:tcPr>
          <w:p w14:paraId="5DACF580" w14:textId="77777777" w:rsidR="008D18AF" w:rsidRPr="00B57E14" w:rsidRDefault="009601F7" w:rsidP="008D18AF">
            <w:pPr>
              <w:numPr>
                <w:ilvl w:val="0"/>
                <w:numId w:val="4"/>
              </w:numPr>
              <w:rPr>
                <w:rFonts w:ascii="Avenir Book" w:hAnsi="Avenir Book"/>
              </w:rPr>
            </w:pPr>
            <w:r w:rsidRPr="00B57E14">
              <w:rPr>
                <w:rFonts w:ascii="Avenir Book" w:hAnsi="Avenir Book"/>
              </w:rPr>
              <w:t>Personal and social capability</w:t>
            </w:r>
          </w:p>
        </w:tc>
        <w:tc>
          <w:tcPr>
            <w:tcW w:w="7792" w:type="dxa"/>
          </w:tcPr>
          <w:p w14:paraId="4F530D03" w14:textId="77777777" w:rsidR="008D18AF" w:rsidRPr="00B57E14" w:rsidRDefault="008D18AF" w:rsidP="008D18AF">
            <w:pPr>
              <w:pStyle w:val="ListParagraph"/>
              <w:rPr>
                <w:rFonts w:ascii="Avenir Book" w:hAnsi="Avenir Book"/>
              </w:rPr>
            </w:pPr>
          </w:p>
        </w:tc>
      </w:tr>
    </w:tbl>
    <w:p w14:paraId="140775F7" w14:textId="4430F01E" w:rsidR="728E0E6C" w:rsidRDefault="728E0E6C"/>
    <w:p w14:paraId="13CC4CF7" w14:textId="77777777" w:rsidR="008D18AF" w:rsidRPr="008D18AF" w:rsidRDefault="008D18AF" w:rsidP="008D18AF"/>
    <w:sectPr w:rsidR="008D18AF" w:rsidRPr="008D18AF" w:rsidSect="00C42D7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6840" w:h="11900" w:orient="landscape"/>
      <w:pgMar w:top="720" w:right="720" w:bottom="720" w:left="72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F85F0" w14:textId="77777777" w:rsidR="003F4279" w:rsidRDefault="003F4279" w:rsidP="00C95093">
      <w:r>
        <w:separator/>
      </w:r>
    </w:p>
  </w:endnote>
  <w:endnote w:type="continuationSeparator" w:id="0">
    <w:p w14:paraId="2DF585FB" w14:textId="77777777" w:rsidR="003F4279" w:rsidRDefault="003F4279" w:rsidP="00C95093">
      <w:r>
        <w:continuationSeparator/>
      </w:r>
    </w:p>
  </w:endnote>
  <w:endnote w:type="continuationNotice" w:id="1">
    <w:p w14:paraId="0D1A8A55" w14:textId="77777777" w:rsidR="003F4279" w:rsidRDefault="003F42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C980C" w14:textId="77777777" w:rsidR="00C95093" w:rsidRDefault="00C95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4CC80" w14:textId="77777777" w:rsidR="00C95093" w:rsidRDefault="00C95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72862" w14:textId="77777777" w:rsidR="00C95093" w:rsidRDefault="00C9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664E1" w14:textId="77777777" w:rsidR="003F4279" w:rsidRDefault="003F4279" w:rsidP="00C95093">
      <w:r>
        <w:separator/>
      </w:r>
    </w:p>
  </w:footnote>
  <w:footnote w:type="continuationSeparator" w:id="0">
    <w:p w14:paraId="646DDB7C" w14:textId="77777777" w:rsidR="003F4279" w:rsidRDefault="003F4279" w:rsidP="00C95093">
      <w:r>
        <w:continuationSeparator/>
      </w:r>
    </w:p>
  </w:footnote>
  <w:footnote w:type="continuationNotice" w:id="1">
    <w:p w14:paraId="7D3C1856" w14:textId="77777777" w:rsidR="003F4279" w:rsidRDefault="003F42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E22C2" w14:textId="77777777" w:rsidR="00C95093" w:rsidRDefault="00C95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9E8BC" w14:textId="77777777" w:rsidR="00C95093" w:rsidRDefault="00C95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EED19" w14:textId="77777777" w:rsidR="00C95093" w:rsidRDefault="00C95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251"/>
    <w:multiLevelType w:val="hybridMultilevel"/>
    <w:tmpl w:val="2AE614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96B7B"/>
    <w:multiLevelType w:val="hybridMultilevel"/>
    <w:tmpl w:val="5C6E4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F780B"/>
    <w:multiLevelType w:val="hybridMultilevel"/>
    <w:tmpl w:val="FD847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B5CE2"/>
    <w:multiLevelType w:val="hybridMultilevel"/>
    <w:tmpl w:val="2F58B08A"/>
    <w:lvl w:ilvl="0" w:tplc="26225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6C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08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C2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901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68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67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6E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01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C2C94"/>
    <w:multiLevelType w:val="hybridMultilevel"/>
    <w:tmpl w:val="ADC61C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0875AA"/>
    <w:multiLevelType w:val="hybridMultilevel"/>
    <w:tmpl w:val="9A80A43A"/>
    <w:lvl w:ilvl="0" w:tplc="1D080E2A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03D28"/>
    <w:multiLevelType w:val="hybridMultilevel"/>
    <w:tmpl w:val="E292BA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85DBA"/>
    <w:multiLevelType w:val="hybridMultilevel"/>
    <w:tmpl w:val="0BBA2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42220"/>
    <w:multiLevelType w:val="hybridMultilevel"/>
    <w:tmpl w:val="C19284C6"/>
    <w:lvl w:ilvl="0" w:tplc="1D080E2A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DC4676"/>
    <w:multiLevelType w:val="hybridMultilevel"/>
    <w:tmpl w:val="989ABF08"/>
    <w:lvl w:ilvl="0" w:tplc="BA84E012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21E86"/>
    <w:multiLevelType w:val="hybridMultilevel"/>
    <w:tmpl w:val="5D4CA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D09D2"/>
    <w:multiLevelType w:val="hybridMultilevel"/>
    <w:tmpl w:val="B9CC70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D3089"/>
    <w:multiLevelType w:val="hybridMultilevel"/>
    <w:tmpl w:val="A3068D02"/>
    <w:lvl w:ilvl="0" w:tplc="B3AEC4DC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02608"/>
    <w:multiLevelType w:val="hybridMultilevel"/>
    <w:tmpl w:val="32C4EAF8"/>
    <w:lvl w:ilvl="0" w:tplc="F440FB52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B46D7"/>
    <w:multiLevelType w:val="hybridMultilevel"/>
    <w:tmpl w:val="F5B84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C1194"/>
    <w:multiLevelType w:val="multilevel"/>
    <w:tmpl w:val="40E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73487"/>
    <w:multiLevelType w:val="hybridMultilevel"/>
    <w:tmpl w:val="A94693EE"/>
    <w:lvl w:ilvl="0" w:tplc="A384A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04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3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63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26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6B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2A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42A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D88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1"/>
  </w:num>
  <w:num w:numId="4">
    <w:abstractNumId w:val="18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13"/>
  </w:num>
  <w:num w:numId="10">
    <w:abstractNumId w:val="12"/>
  </w:num>
  <w:num w:numId="11">
    <w:abstractNumId w:val="3"/>
  </w:num>
  <w:num w:numId="12">
    <w:abstractNumId w:val="2"/>
  </w:num>
  <w:num w:numId="13">
    <w:abstractNumId w:val="17"/>
  </w:num>
  <w:num w:numId="14">
    <w:abstractNumId w:val="5"/>
  </w:num>
  <w:num w:numId="15">
    <w:abstractNumId w:val="16"/>
  </w:num>
  <w:num w:numId="16">
    <w:abstractNumId w:val="14"/>
  </w:num>
  <w:num w:numId="17">
    <w:abstractNumId w:val="10"/>
  </w:num>
  <w:num w:numId="18">
    <w:abstractNumId w:val="15"/>
  </w:num>
  <w:num w:numId="19">
    <w:abstractNumId w:val="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hideSpellingErrors/>
  <w:hideGrammaticalError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13C"/>
    <w:rsid w:val="00004C13"/>
    <w:rsid w:val="00013DDA"/>
    <w:rsid w:val="00027632"/>
    <w:rsid w:val="0003445A"/>
    <w:rsid w:val="00041039"/>
    <w:rsid w:val="000517E2"/>
    <w:rsid w:val="00051947"/>
    <w:rsid w:val="000675FC"/>
    <w:rsid w:val="00071D6B"/>
    <w:rsid w:val="0008513E"/>
    <w:rsid w:val="000926D7"/>
    <w:rsid w:val="00093B41"/>
    <w:rsid w:val="000B117F"/>
    <w:rsid w:val="000C1C01"/>
    <w:rsid w:val="000D00A7"/>
    <w:rsid w:val="000D4E05"/>
    <w:rsid w:val="000E28E0"/>
    <w:rsid w:val="000E4846"/>
    <w:rsid w:val="00107013"/>
    <w:rsid w:val="00114E85"/>
    <w:rsid w:val="00117DE1"/>
    <w:rsid w:val="00142320"/>
    <w:rsid w:val="00146C2E"/>
    <w:rsid w:val="001635CD"/>
    <w:rsid w:val="00164378"/>
    <w:rsid w:val="00172EEE"/>
    <w:rsid w:val="00193702"/>
    <w:rsid w:val="001A36A6"/>
    <w:rsid w:val="001B18D2"/>
    <w:rsid w:val="001B41B9"/>
    <w:rsid w:val="001C4E1E"/>
    <w:rsid w:val="001D6530"/>
    <w:rsid w:val="001E55A1"/>
    <w:rsid w:val="001F2867"/>
    <w:rsid w:val="001F2E16"/>
    <w:rsid w:val="0020183E"/>
    <w:rsid w:val="0020311E"/>
    <w:rsid w:val="002215F2"/>
    <w:rsid w:val="002252F8"/>
    <w:rsid w:val="0023328E"/>
    <w:rsid w:val="00233A91"/>
    <w:rsid w:val="002443B3"/>
    <w:rsid w:val="002559B3"/>
    <w:rsid w:val="00260229"/>
    <w:rsid w:val="00266EDF"/>
    <w:rsid w:val="00272623"/>
    <w:rsid w:val="002932AD"/>
    <w:rsid w:val="00293AD6"/>
    <w:rsid w:val="002A7B9F"/>
    <w:rsid w:val="002B101C"/>
    <w:rsid w:val="002B3394"/>
    <w:rsid w:val="002B3CF8"/>
    <w:rsid w:val="002C3DAE"/>
    <w:rsid w:val="002D3B02"/>
    <w:rsid w:val="002D6E5F"/>
    <w:rsid w:val="00300D05"/>
    <w:rsid w:val="00325488"/>
    <w:rsid w:val="00332A3E"/>
    <w:rsid w:val="003410EF"/>
    <w:rsid w:val="0034251A"/>
    <w:rsid w:val="0034559C"/>
    <w:rsid w:val="00347846"/>
    <w:rsid w:val="00356E50"/>
    <w:rsid w:val="00357842"/>
    <w:rsid w:val="003739DD"/>
    <w:rsid w:val="003836B0"/>
    <w:rsid w:val="0038506A"/>
    <w:rsid w:val="00390789"/>
    <w:rsid w:val="003A205D"/>
    <w:rsid w:val="003A288C"/>
    <w:rsid w:val="003A2C1D"/>
    <w:rsid w:val="003A54A4"/>
    <w:rsid w:val="003B03F5"/>
    <w:rsid w:val="003B4F2B"/>
    <w:rsid w:val="003F4279"/>
    <w:rsid w:val="003F4893"/>
    <w:rsid w:val="00403F5F"/>
    <w:rsid w:val="0041355A"/>
    <w:rsid w:val="004227B0"/>
    <w:rsid w:val="00424506"/>
    <w:rsid w:val="00427617"/>
    <w:rsid w:val="00430D63"/>
    <w:rsid w:val="004318AF"/>
    <w:rsid w:val="004332CB"/>
    <w:rsid w:val="00433F92"/>
    <w:rsid w:val="004454A5"/>
    <w:rsid w:val="004525AF"/>
    <w:rsid w:val="00487555"/>
    <w:rsid w:val="00497D88"/>
    <w:rsid w:val="004A027B"/>
    <w:rsid w:val="004A0BB8"/>
    <w:rsid w:val="004C1C98"/>
    <w:rsid w:val="004C5418"/>
    <w:rsid w:val="004D0A92"/>
    <w:rsid w:val="004D4BD7"/>
    <w:rsid w:val="004F7AC8"/>
    <w:rsid w:val="00506CF8"/>
    <w:rsid w:val="00507564"/>
    <w:rsid w:val="00534973"/>
    <w:rsid w:val="005615BA"/>
    <w:rsid w:val="00574265"/>
    <w:rsid w:val="00581FA6"/>
    <w:rsid w:val="00585343"/>
    <w:rsid w:val="005968FA"/>
    <w:rsid w:val="005A1E76"/>
    <w:rsid w:val="005C030A"/>
    <w:rsid w:val="005D3F54"/>
    <w:rsid w:val="005E5D2C"/>
    <w:rsid w:val="005F1C67"/>
    <w:rsid w:val="005F57EE"/>
    <w:rsid w:val="005F774A"/>
    <w:rsid w:val="00612704"/>
    <w:rsid w:val="006174B9"/>
    <w:rsid w:val="00640612"/>
    <w:rsid w:val="00642455"/>
    <w:rsid w:val="00642E59"/>
    <w:rsid w:val="006565D9"/>
    <w:rsid w:val="00661BF8"/>
    <w:rsid w:val="006B4AB0"/>
    <w:rsid w:val="006B58F6"/>
    <w:rsid w:val="006C5AED"/>
    <w:rsid w:val="006D3E22"/>
    <w:rsid w:val="007017F7"/>
    <w:rsid w:val="007108AA"/>
    <w:rsid w:val="007141A7"/>
    <w:rsid w:val="00726CB6"/>
    <w:rsid w:val="0072752D"/>
    <w:rsid w:val="0073606F"/>
    <w:rsid w:val="007434FF"/>
    <w:rsid w:val="00744D78"/>
    <w:rsid w:val="00756B0B"/>
    <w:rsid w:val="007679D4"/>
    <w:rsid w:val="0077032B"/>
    <w:rsid w:val="007A24DB"/>
    <w:rsid w:val="007A32BD"/>
    <w:rsid w:val="007C66F4"/>
    <w:rsid w:val="007D2A30"/>
    <w:rsid w:val="007D3920"/>
    <w:rsid w:val="007D73A5"/>
    <w:rsid w:val="007F79FD"/>
    <w:rsid w:val="00804BE5"/>
    <w:rsid w:val="008053DE"/>
    <w:rsid w:val="00807AEC"/>
    <w:rsid w:val="00811CA2"/>
    <w:rsid w:val="008152CB"/>
    <w:rsid w:val="00821394"/>
    <w:rsid w:val="00827080"/>
    <w:rsid w:val="00845AAA"/>
    <w:rsid w:val="00846AF5"/>
    <w:rsid w:val="008516AD"/>
    <w:rsid w:val="008517F6"/>
    <w:rsid w:val="0087736C"/>
    <w:rsid w:val="00893E76"/>
    <w:rsid w:val="00893F6C"/>
    <w:rsid w:val="00895245"/>
    <w:rsid w:val="008A04AB"/>
    <w:rsid w:val="008A19FC"/>
    <w:rsid w:val="008B5F10"/>
    <w:rsid w:val="008C32C8"/>
    <w:rsid w:val="008D18AF"/>
    <w:rsid w:val="008E55B2"/>
    <w:rsid w:val="008E7C5D"/>
    <w:rsid w:val="008F0182"/>
    <w:rsid w:val="008F41FA"/>
    <w:rsid w:val="008F63E4"/>
    <w:rsid w:val="008F7130"/>
    <w:rsid w:val="00901CE3"/>
    <w:rsid w:val="00901DD9"/>
    <w:rsid w:val="00913EF6"/>
    <w:rsid w:val="00932ADC"/>
    <w:rsid w:val="00946862"/>
    <w:rsid w:val="009601F7"/>
    <w:rsid w:val="00960D5F"/>
    <w:rsid w:val="009685BE"/>
    <w:rsid w:val="009731C0"/>
    <w:rsid w:val="00976E8A"/>
    <w:rsid w:val="00981375"/>
    <w:rsid w:val="009856F5"/>
    <w:rsid w:val="009A5DB3"/>
    <w:rsid w:val="009B0EC7"/>
    <w:rsid w:val="009B6568"/>
    <w:rsid w:val="009B763B"/>
    <w:rsid w:val="009D123B"/>
    <w:rsid w:val="009D4B4E"/>
    <w:rsid w:val="009E4F4A"/>
    <w:rsid w:val="00A01550"/>
    <w:rsid w:val="00A037F7"/>
    <w:rsid w:val="00A03EFE"/>
    <w:rsid w:val="00A10FAC"/>
    <w:rsid w:val="00A35E26"/>
    <w:rsid w:val="00A7199E"/>
    <w:rsid w:val="00A83327"/>
    <w:rsid w:val="00A83F5A"/>
    <w:rsid w:val="00A84ECA"/>
    <w:rsid w:val="00A87E3F"/>
    <w:rsid w:val="00A915A5"/>
    <w:rsid w:val="00A91DE6"/>
    <w:rsid w:val="00AA1BDF"/>
    <w:rsid w:val="00AA27E6"/>
    <w:rsid w:val="00AB0F91"/>
    <w:rsid w:val="00AB30FF"/>
    <w:rsid w:val="00AC2591"/>
    <w:rsid w:val="00AC7C20"/>
    <w:rsid w:val="00AE1FCB"/>
    <w:rsid w:val="00AE3709"/>
    <w:rsid w:val="00AE5F83"/>
    <w:rsid w:val="00B01C77"/>
    <w:rsid w:val="00B04867"/>
    <w:rsid w:val="00B06F79"/>
    <w:rsid w:val="00B07AA9"/>
    <w:rsid w:val="00B24F8B"/>
    <w:rsid w:val="00B5350D"/>
    <w:rsid w:val="00B54A14"/>
    <w:rsid w:val="00B57E14"/>
    <w:rsid w:val="00B62D9C"/>
    <w:rsid w:val="00B63535"/>
    <w:rsid w:val="00B83432"/>
    <w:rsid w:val="00B83575"/>
    <w:rsid w:val="00BA3916"/>
    <w:rsid w:val="00BA52B5"/>
    <w:rsid w:val="00BC55C0"/>
    <w:rsid w:val="00BD05C1"/>
    <w:rsid w:val="00BE29D4"/>
    <w:rsid w:val="00BF118E"/>
    <w:rsid w:val="00C03028"/>
    <w:rsid w:val="00C1109A"/>
    <w:rsid w:val="00C15C26"/>
    <w:rsid w:val="00C22511"/>
    <w:rsid w:val="00C37B3F"/>
    <w:rsid w:val="00C42D7D"/>
    <w:rsid w:val="00C57AF4"/>
    <w:rsid w:val="00C92EC5"/>
    <w:rsid w:val="00C95093"/>
    <w:rsid w:val="00CA0DA0"/>
    <w:rsid w:val="00CC1E04"/>
    <w:rsid w:val="00CD1E87"/>
    <w:rsid w:val="00CE49C6"/>
    <w:rsid w:val="00CF06DB"/>
    <w:rsid w:val="00CF2EE3"/>
    <w:rsid w:val="00D02B1D"/>
    <w:rsid w:val="00D04108"/>
    <w:rsid w:val="00D2509B"/>
    <w:rsid w:val="00D41D9B"/>
    <w:rsid w:val="00D459C6"/>
    <w:rsid w:val="00D56CC2"/>
    <w:rsid w:val="00D810D1"/>
    <w:rsid w:val="00D84326"/>
    <w:rsid w:val="00D90F08"/>
    <w:rsid w:val="00D91F55"/>
    <w:rsid w:val="00D92911"/>
    <w:rsid w:val="00DA12B2"/>
    <w:rsid w:val="00DA6E96"/>
    <w:rsid w:val="00DC033C"/>
    <w:rsid w:val="00DC08DC"/>
    <w:rsid w:val="00DD544E"/>
    <w:rsid w:val="00DD6A21"/>
    <w:rsid w:val="00DE1CA9"/>
    <w:rsid w:val="00DF6E31"/>
    <w:rsid w:val="00E069C5"/>
    <w:rsid w:val="00E46C05"/>
    <w:rsid w:val="00E46D41"/>
    <w:rsid w:val="00E5706D"/>
    <w:rsid w:val="00E60B4B"/>
    <w:rsid w:val="00E70227"/>
    <w:rsid w:val="00EA21A0"/>
    <w:rsid w:val="00EE3848"/>
    <w:rsid w:val="00EF0767"/>
    <w:rsid w:val="00EF175D"/>
    <w:rsid w:val="00EF1A4E"/>
    <w:rsid w:val="00F04685"/>
    <w:rsid w:val="00F07A11"/>
    <w:rsid w:val="00F15DED"/>
    <w:rsid w:val="00F24407"/>
    <w:rsid w:val="00F30A9E"/>
    <w:rsid w:val="00F357BE"/>
    <w:rsid w:val="00F379FD"/>
    <w:rsid w:val="00F56F33"/>
    <w:rsid w:val="00F60AF1"/>
    <w:rsid w:val="00F63BF9"/>
    <w:rsid w:val="00F648D4"/>
    <w:rsid w:val="00F67D82"/>
    <w:rsid w:val="00F7241E"/>
    <w:rsid w:val="00F8420D"/>
    <w:rsid w:val="00FA3E98"/>
    <w:rsid w:val="00FB33BB"/>
    <w:rsid w:val="00FB679B"/>
    <w:rsid w:val="00FC3318"/>
    <w:rsid w:val="00FC6E19"/>
    <w:rsid w:val="00FE76DB"/>
    <w:rsid w:val="00FF113C"/>
    <w:rsid w:val="00FF160F"/>
    <w:rsid w:val="00FF241B"/>
    <w:rsid w:val="00FF2BD4"/>
    <w:rsid w:val="00FF775B"/>
    <w:rsid w:val="019A698B"/>
    <w:rsid w:val="01CB5291"/>
    <w:rsid w:val="0341A578"/>
    <w:rsid w:val="036F6FA9"/>
    <w:rsid w:val="0373B286"/>
    <w:rsid w:val="03B9B223"/>
    <w:rsid w:val="03C771E9"/>
    <w:rsid w:val="03FB4948"/>
    <w:rsid w:val="046ED414"/>
    <w:rsid w:val="059D2CC4"/>
    <w:rsid w:val="06050E04"/>
    <w:rsid w:val="0663D5AB"/>
    <w:rsid w:val="068E6BD2"/>
    <w:rsid w:val="06BC3C33"/>
    <w:rsid w:val="06D81FDB"/>
    <w:rsid w:val="072CF462"/>
    <w:rsid w:val="0762311C"/>
    <w:rsid w:val="08705655"/>
    <w:rsid w:val="0911760C"/>
    <w:rsid w:val="091AD7C7"/>
    <w:rsid w:val="0929F3C3"/>
    <w:rsid w:val="094E0654"/>
    <w:rsid w:val="098D78CE"/>
    <w:rsid w:val="09F2B467"/>
    <w:rsid w:val="0A253FA6"/>
    <w:rsid w:val="0B00687F"/>
    <w:rsid w:val="0B40BFB7"/>
    <w:rsid w:val="0B835482"/>
    <w:rsid w:val="0BCA8079"/>
    <w:rsid w:val="0C3A1DF1"/>
    <w:rsid w:val="0CA8D27E"/>
    <w:rsid w:val="0D8D4778"/>
    <w:rsid w:val="0D97EB35"/>
    <w:rsid w:val="0EC97AD2"/>
    <w:rsid w:val="0F1D812D"/>
    <w:rsid w:val="0F4C3CF1"/>
    <w:rsid w:val="0F815684"/>
    <w:rsid w:val="0FF23145"/>
    <w:rsid w:val="10097136"/>
    <w:rsid w:val="101DC730"/>
    <w:rsid w:val="103F0287"/>
    <w:rsid w:val="1086DBD0"/>
    <w:rsid w:val="112242EC"/>
    <w:rsid w:val="116470A0"/>
    <w:rsid w:val="11F17CA2"/>
    <w:rsid w:val="11F36889"/>
    <w:rsid w:val="12AFFB79"/>
    <w:rsid w:val="12D180AF"/>
    <w:rsid w:val="13005A9F"/>
    <w:rsid w:val="1501BCC1"/>
    <w:rsid w:val="153BF08E"/>
    <w:rsid w:val="1559F2B1"/>
    <w:rsid w:val="15795204"/>
    <w:rsid w:val="1591AC92"/>
    <w:rsid w:val="15D408C6"/>
    <w:rsid w:val="15E5A081"/>
    <w:rsid w:val="15E5B563"/>
    <w:rsid w:val="1687511A"/>
    <w:rsid w:val="17569EDE"/>
    <w:rsid w:val="17CC602A"/>
    <w:rsid w:val="1872E1C5"/>
    <w:rsid w:val="18BF992B"/>
    <w:rsid w:val="18E923E7"/>
    <w:rsid w:val="1A1823FF"/>
    <w:rsid w:val="1A5D0958"/>
    <w:rsid w:val="1C0E3999"/>
    <w:rsid w:val="1CADA4E2"/>
    <w:rsid w:val="1CFDAACE"/>
    <w:rsid w:val="1D2369C6"/>
    <w:rsid w:val="1D50BBBA"/>
    <w:rsid w:val="1D7082FD"/>
    <w:rsid w:val="1DC8A4FB"/>
    <w:rsid w:val="1E2910B9"/>
    <w:rsid w:val="1ED93C0E"/>
    <w:rsid w:val="1F0A7381"/>
    <w:rsid w:val="1F56E91F"/>
    <w:rsid w:val="1F5F8783"/>
    <w:rsid w:val="1FC370CC"/>
    <w:rsid w:val="2054B0D7"/>
    <w:rsid w:val="20634FE2"/>
    <w:rsid w:val="206F03F4"/>
    <w:rsid w:val="20ECE4D6"/>
    <w:rsid w:val="2107B9CA"/>
    <w:rsid w:val="21EA843C"/>
    <w:rsid w:val="222D59D8"/>
    <w:rsid w:val="224CFF0A"/>
    <w:rsid w:val="2259A03C"/>
    <w:rsid w:val="22851337"/>
    <w:rsid w:val="22E5BE6F"/>
    <w:rsid w:val="22FEEEDE"/>
    <w:rsid w:val="24687C81"/>
    <w:rsid w:val="24702B88"/>
    <w:rsid w:val="247E71B9"/>
    <w:rsid w:val="2597C9D4"/>
    <w:rsid w:val="2693FCA5"/>
    <w:rsid w:val="269DBF97"/>
    <w:rsid w:val="272C829B"/>
    <w:rsid w:val="2792044C"/>
    <w:rsid w:val="288CB776"/>
    <w:rsid w:val="28F04023"/>
    <w:rsid w:val="29BE8264"/>
    <w:rsid w:val="2A1B005F"/>
    <w:rsid w:val="2A64D3F8"/>
    <w:rsid w:val="2B862790"/>
    <w:rsid w:val="2C320A07"/>
    <w:rsid w:val="2D1B4296"/>
    <w:rsid w:val="2D4A6E8F"/>
    <w:rsid w:val="2D5D3174"/>
    <w:rsid w:val="2DA8EC92"/>
    <w:rsid w:val="2EA833BB"/>
    <w:rsid w:val="300EFAF2"/>
    <w:rsid w:val="30156247"/>
    <w:rsid w:val="30B17582"/>
    <w:rsid w:val="30D71102"/>
    <w:rsid w:val="323BDAB1"/>
    <w:rsid w:val="3260FF0D"/>
    <w:rsid w:val="329471F2"/>
    <w:rsid w:val="32E845D6"/>
    <w:rsid w:val="341F796D"/>
    <w:rsid w:val="3597BEE6"/>
    <w:rsid w:val="35B1B2E8"/>
    <w:rsid w:val="3640ECE1"/>
    <w:rsid w:val="3686D06F"/>
    <w:rsid w:val="373B16B3"/>
    <w:rsid w:val="377C6757"/>
    <w:rsid w:val="37C9AB27"/>
    <w:rsid w:val="37CCDDCA"/>
    <w:rsid w:val="37EA3370"/>
    <w:rsid w:val="38697C46"/>
    <w:rsid w:val="387E93E2"/>
    <w:rsid w:val="38E279AC"/>
    <w:rsid w:val="39114157"/>
    <w:rsid w:val="39688DBA"/>
    <w:rsid w:val="39AF3D77"/>
    <w:rsid w:val="3A09E65A"/>
    <w:rsid w:val="3A9EDEB6"/>
    <w:rsid w:val="3ABB50EE"/>
    <w:rsid w:val="3B03A8C4"/>
    <w:rsid w:val="3B15F07C"/>
    <w:rsid w:val="3B6EFED7"/>
    <w:rsid w:val="3B7D5A96"/>
    <w:rsid w:val="3B90FD41"/>
    <w:rsid w:val="3C003533"/>
    <w:rsid w:val="3D06020E"/>
    <w:rsid w:val="3D260AF9"/>
    <w:rsid w:val="3DD8199C"/>
    <w:rsid w:val="3E1324EB"/>
    <w:rsid w:val="3E343F13"/>
    <w:rsid w:val="3EACB010"/>
    <w:rsid w:val="3EB50E7E"/>
    <w:rsid w:val="3F174FEF"/>
    <w:rsid w:val="3F49E35B"/>
    <w:rsid w:val="41B30DA6"/>
    <w:rsid w:val="41EEB903"/>
    <w:rsid w:val="42D69F57"/>
    <w:rsid w:val="431C1872"/>
    <w:rsid w:val="438CF019"/>
    <w:rsid w:val="4480DBCF"/>
    <w:rsid w:val="45031353"/>
    <w:rsid w:val="45108039"/>
    <w:rsid w:val="45738F1E"/>
    <w:rsid w:val="45B0201D"/>
    <w:rsid w:val="45D6FF46"/>
    <w:rsid w:val="466B21C3"/>
    <w:rsid w:val="470B0D18"/>
    <w:rsid w:val="4720E20A"/>
    <w:rsid w:val="4758162A"/>
    <w:rsid w:val="47DC57FF"/>
    <w:rsid w:val="4994F3FC"/>
    <w:rsid w:val="49EA949C"/>
    <w:rsid w:val="4A402C7A"/>
    <w:rsid w:val="4AE6CF02"/>
    <w:rsid w:val="4AED8EDE"/>
    <w:rsid w:val="4B50FB6C"/>
    <w:rsid w:val="4B5923E4"/>
    <w:rsid w:val="4C784D34"/>
    <w:rsid w:val="4C816A61"/>
    <w:rsid w:val="4D1945DD"/>
    <w:rsid w:val="4D2993D3"/>
    <w:rsid w:val="4D6E00BC"/>
    <w:rsid w:val="4DD3BC9B"/>
    <w:rsid w:val="4E08FCF9"/>
    <w:rsid w:val="4E27D79A"/>
    <w:rsid w:val="4E5E27F2"/>
    <w:rsid w:val="4E7AE238"/>
    <w:rsid w:val="4ED80533"/>
    <w:rsid w:val="4F263419"/>
    <w:rsid w:val="4F2677BA"/>
    <w:rsid w:val="4F3295C2"/>
    <w:rsid w:val="4F3388C1"/>
    <w:rsid w:val="4F3BE1B4"/>
    <w:rsid w:val="4F987302"/>
    <w:rsid w:val="4FBD0D2B"/>
    <w:rsid w:val="513B4E17"/>
    <w:rsid w:val="51CD2F9A"/>
    <w:rsid w:val="5316443B"/>
    <w:rsid w:val="53189BD1"/>
    <w:rsid w:val="5328AE45"/>
    <w:rsid w:val="535CD2C5"/>
    <w:rsid w:val="539EFAD6"/>
    <w:rsid w:val="542BEE80"/>
    <w:rsid w:val="548D1A0C"/>
    <w:rsid w:val="54940A7F"/>
    <w:rsid w:val="54BADAA9"/>
    <w:rsid w:val="54DE1D23"/>
    <w:rsid w:val="54E44236"/>
    <w:rsid w:val="55A67582"/>
    <w:rsid w:val="5688D26A"/>
    <w:rsid w:val="569BA606"/>
    <w:rsid w:val="56BC6E48"/>
    <w:rsid w:val="575142BD"/>
    <w:rsid w:val="57F97729"/>
    <w:rsid w:val="5898364B"/>
    <w:rsid w:val="58E6CAE4"/>
    <w:rsid w:val="59862E42"/>
    <w:rsid w:val="598DA04A"/>
    <w:rsid w:val="59A534F6"/>
    <w:rsid w:val="59D43D0E"/>
    <w:rsid w:val="59FED6A3"/>
    <w:rsid w:val="5A192A67"/>
    <w:rsid w:val="5AE37F2A"/>
    <w:rsid w:val="5B3F3D49"/>
    <w:rsid w:val="5B847604"/>
    <w:rsid w:val="5BB41CF8"/>
    <w:rsid w:val="5CCFEC9C"/>
    <w:rsid w:val="5CD3C0E7"/>
    <w:rsid w:val="5CFA7830"/>
    <w:rsid w:val="5D2C1DBA"/>
    <w:rsid w:val="5D795253"/>
    <w:rsid w:val="5E802E7B"/>
    <w:rsid w:val="5EB8EAD6"/>
    <w:rsid w:val="5ED46E90"/>
    <w:rsid w:val="5ED523F3"/>
    <w:rsid w:val="5FCCC1EF"/>
    <w:rsid w:val="5FD988B3"/>
    <w:rsid w:val="5FF25E88"/>
    <w:rsid w:val="607F23A0"/>
    <w:rsid w:val="60E48979"/>
    <w:rsid w:val="6164B588"/>
    <w:rsid w:val="618B39B1"/>
    <w:rsid w:val="618D540A"/>
    <w:rsid w:val="6221901D"/>
    <w:rsid w:val="636376E9"/>
    <w:rsid w:val="637AF34D"/>
    <w:rsid w:val="63B90CD7"/>
    <w:rsid w:val="63BB112E"/>
    <w:rsid w:val="64123A4F"/>
    <w:rsid w:val="643BD140"/>
    <w:rsid w:val="64455BFA"/>
    <w:rsid w:val="64B3B323"/>
    <w:rsid w:val="64E6DE70"/>
    <w:rsid w:val="659ED13C"/>
    <w:rsid w:val="664D2148"/>
    <w:rsid w:val="66568D12"/>
    <w:rsid w:val="66A81BF2"/>
    <w:rsid w:val="66F07192"/>
    <w:rsid w:val="6775DA7B"/>
    <w:rsid w:val="67FCB90F"/>
    <w:rsid w:val="68B3AC50"/>
    <w:rsid w:val="69AF931A"/>
    <w:rsid w:val="69CFF70E"/>
    <w:rsid w:val="69E7006D"/>
    <w:rsid w:val="69F02A1B"/>
    <w:rsid w:val="6A030C14"/>
    <w:rsid w:val="6A42CE49"/>
    <w:rsid w:val="6A4FC394"/>
    <w:rsid w:val="6A573824"/>
    <w:rsid w:val="6A6973EA"/>
    <w:rsid w:val="6A81F16B"/>
    <w:rsid w:val="6A932E95"/>
    <w:rsid w:val="6AF08480"/>
    <w:rsid w:val="6B32048C"/>
    <w:rsid w:val="6B7C8272"/>
    <w:rsid w:val="6BFAF57D"/>
    <w:rsid w:val="6C263C8C"/>
    <w:rsid w:val="6C2A5416"/>
    <w:rsid w:val="6CA8EC16"/>
    <w:rsid w:val="6CBFD7F5"/>
    <w:rsid w:val="6D2651F3"/>
    <w:rsid w:val="6DF52DCD"/>
    <w:rsid w:val="6EE1F098"/>
    <w:rsid w:val="6F15B40D"/>
    <w:rsid w:val="6F35B6FB"/>
    <w:rsid w:val="6F379679"/>
    <w:rsid w:val="708C0B90"/>
    <w:rsid w:val="7116E25F"/>
    <w:rsid w:val="7135B194"/>
    <w:rsid w:val="716B8C92"/>
    <w:rsid w:val="719E3917"/>
    <w:rsid w:val="71D451D4"/>
    <w:rsid w:val="721F4B7E"/>
    <w:rsid w:val="728E0E6C"/>
    <w:rsid w:val="72D663B1"/>
    <w:rsid w:val="7317114D"/>
    <w:rsid w:val="7341F956"/>
    <w:rsid w:val="738F73F7"/>
    <w:rsid w:val="73E05161"/>
    <w:rsid w:val="73F8AB27"/>
    <w:rsid w:val="74A1C6FC"/>
    <w:rsid w:val="763E6FC5"/>
    <w:rsid w:val="7761203E"/>
    <w:rsid w:val="77828A0F"/>
    <w:rsid w:val="78DD56DE"/>
    <w:rsid w:val="790724F7"/>
    <w:rsid w:val="79C37746"/>
    <w:rsid w:val="79F37F1F"/>
    <w:rsid w:val="7A7540FF"/>
    <w:rsid w:val="7AF85F34"/>
    <w:rsid w:val="7C082416"/>
    <w:rsid w:val="7CD37C7D"/>
    <w:rsid w:val="7D1E237B"/>
    <w:rsid w:val="7DCA3F8D"/>
    <w:rsid w:val="7DCA7ECB"/>
    <w:rsid w:val="7DD83FC6"/>
    <w:rsid w:val="7E374D98"/>
    <w:rsid w:val="7E54676C"/>
    <w:rsid w:val="7EB2EE76"/>
    <w:rsid w:val="7FB68C1F"/>
    <w:rsid w:val="7FD5E8D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63204C"/>
  <w15:docId w15:val="{1A0CAC62-1A48-4F97-A7AB-FBBEE4CF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2CB"/>
    <w:pPr>
      <w:spacing w:after="0"/>
    </w:pPr>
    <w:rPr>
      <w:rFonts w:ascii="Times New Roman" w:eastAsia="Times New Roman" w:hAnsi="Times New Roman" w:cs="Times New Roman"/>
      <w:lang w:val="en-A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uiPriority w:val="99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  <w:style w:type="character" w:customStyle="1" w:styleId="visuallyhidden">
    <w:name w:val="visuallyhidden"/>
    <w:basedOn w:val="DefaultParagraphFont"/>
    <w:rsid w:val="00506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k10outline.scsa.wa.edu.au/home/teaching/codes/science/year-7/acssu112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k10outline.scsa.wa.edu.au/home/teaching/codes/science/year-7/acssu112" TargetMode="External"/><Relationship Id="rId17" Type="http://schemas.openxmlformats.org/officeDocument/2006/relationships/hyperlink" Target="https://k10outline.scsa.wa.edu.au/home/teaching/codes/science/year-7/acssu112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HFhB28RHyjQ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www.scootle.edu.au/ec/viewing/L418/index.html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k10outline.scsa.wa.edu.au/home/teaching/codes/science/year-7/acssu112" TargetMode="External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8%20Planning\Module%20Writing%20Resources\Template%20-%20%20Course%20Out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43A46-D10D-4B4A-9426-24AD9E3F85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634A2-C33B-4BBE-B7FC-3A3D7B1D3D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978821-2211-4942-BF72-6348013722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2D555B-39DF-41EE-8E18-EB4105CD4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S:\AdminShared\All Staff\250 Curriculum\262 Science\2018 Planning\Module Writing Resources\Template -  Course Outlines.dotx</Template>
  <TotalTime>0</TotalTime>
  <Pages>6</Pages>
  <Words>641</Words>
  <Characters>5828</Characters>
  <Application>Microsoft Office Word</Application>
  <DocSecurity>0</DocSecurity>
  <Lines>323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YATES Hayden [Safety Bay Senior High School]</cp:lastModifiedBy>
  <cp:revision>2</cp:revision>
  <cp:lastPrinted>2017-11-14T05:47:00Z</cp:lastPrinted>
  <dcterms:created xsi:type="dcterms:W3CDTF">2022-03-02T15:41:00Z</dcterms:created>
  <dcterms:modified xsi:type="dcterms:W3CDTF">2022-03-02T15:41:00Z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