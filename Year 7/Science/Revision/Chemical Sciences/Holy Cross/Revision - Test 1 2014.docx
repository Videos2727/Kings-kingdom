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9EB681" w14:textId="77777777" w:rsidR="005938F5" w:rsidRPr="007D4D8F" w:rsidRDefault="005938F5" w:rsidP="005938F5">
      <w:pPr>
        <w:jc w:val="right"/>
        <w:rPr>
          <w:rFonts w:ascii="Arial" w:hAnsi="Arial"/>
        </w:rPr>
      </w:pPr>
      <w:r w:rsidRPr="007D4D8F">
        <w:rPr>
          <w:rFonts w:ascii="Arial" w:hAnsi="Arial"/>
        </w:rPr>
        <w:t>W-14</w:t>
      </w:r>
    </w:p>
    <w:p w14:paraId="6ECC1627" w14:textId="77777777" w:rsidR="005872A5" w:rsidRPr="007D4D8F" w:rsidRDefault="005938F5" w:rsidP="005938F5">
      <w:pPr>
        <w:jc w:val="center"/>
        <w:rPr>
          <w:rFonts w:ascii="Arial" w:hAnsi="Arial"/>
          <w:b/>
        </w:rPr>
      </w:pPr>
      <w:r w:rsidRPr="007D4D8F">
        <w:rPr>
          <w:rFonts w:ascii="Arial" w:hAnsi="Arial"/>
          <w:b/>
        </w:rPr>
        <w:t>YEAR 7 SCIENCE</w:t>
      </w:r>
    </w:p>
    <w:p w14:paraId="267AC537" w14:textId="77777777" w:rsidR="005938F5" w:rsidRPr="007D4D8F" w:rsidRDefault="005938F5" w:rsidP="005938F5">
      <w:pPr>
        <w:jc w:val="center"/>
        <w:rPr>
          <w:rFonts w:ascii="Arial" w:hAnsi="Arial"/>
          <w:b/>
        </w:rPr>
      </w:pPr>
      <w:r w:rsidRPr="007D4D8F">
        <w:rPr>
          <w:rFonts w:ascii="Arial" w:hAnsi="Arial"/>
          <w:b/>
        </w:rPr>
        <w:t>CHEMICAL SCIENCES</w:t>
      </w:r>
    </w:p>
    <w:p w14:paraId="4EEC89F3" w14:textId="77777777" w:rsidR="005938F5" w:rsidRPr="007D4D8F" w:rsidRDefault="005938F5" w:rsidP="005938F5">
      <w:pPr>
        <w:jc w:val="center"/>
        <w:rPr>
          <w:rFonts w:ascii="Arial" w:hAnsi="Arial"/>
          <w:b/>
        </w:rPr>
      </w:pPr>
      <w:r w:rsidRPr="007D4D8F">
        <w:rPr>
          <w:rFonts w:ascii="Arial" w:hAnsi="Arial"/>
          <w:b/>
        </w:rPr>
        <w:t>REVISION - TEST 1</w:t>
      </w:r>
    </w:p>
    <w:p w14:paraId="6375073E" w14:textId="77777777" w:rsidR="005938F5" w:rsidRPr="007D4D8F" w:rsidRDefault="005938F5" w:rsidP="00222BC9">
      <w:pPr>
        <w:rPr>
          <w:rFonts w:ascii="Arial" w:hAnsi="Arial"/>
        </w:rPr>
      </w:pPr>
    </w:p>
    <w:p w14:paraId="1BA3B8CE" w14:textId="77777777" w:rsidR="00192703" w:rsidRPr="007D4D8F" w:rsidRDefault="00192703" w:rsidP="005938F5">
      <w:pPr>
        <w:rPr>
          <w:rFonts w:ascii="Arial" w:hAnsi="Arial"/>
        </w:rPr>
      </w:pPr>
    </w:p>
    <w:p w14:paraId="72F58429" w14:textId="77777777" w:rsidR="005938F5" w:rsidRPr="007D4D8F" w:rsidRDefault="005938F5" w:rsidP="005938F5">
      <w:pPr>
        <w:rPr>
          <w:rFonts w:ascii="Arial" w:hAnsi="Arial"/>
        </w:rPr>
      </w:pPr>
      <w:r w:rsidRPr="007D4D8F">
        <w:rPr>
          <w:rFonts w:ascii="Arial" w:hAnsi="Arial"/>
        </w:rPr>
        <w:t>1.</w:t>
      </w:r>
      <w:r w:rsidRPr="007D4D8F">
        <w:rPr>
          <w:rFonts w:ascii="Arial" w:hAnsi="Arial"/>
        </w:rPr>
        <w:tab/>
        <w:t>Replace each of the following expressions with a single word.</w:t>
      </w:r>
      <w:r w:rsidR="00192703" w:rsidRPr="007D4D8F">
        <w:rPr>
          <w:rFonts w:ascii="Arial" w:hAnsi="Arial"/>
        </w:rPr>
        <w:t xml:space="preserve">  Choose from:</w:t>
      </w:r>
    </w:p>
    <w:p w14:paraId="4FDC041E" w14:textId="77777777" w:rsidR="00192703" w:rsidRPr="007D4D8F" w:rsidRDefault="00192703" w:rsidP="005938F5">
      <w:pPr>
        <w:rPr>
          <w:rFonts w:ascii="Arial" w:hAnsi="Arial"/>
        </w:rPr>
      </w:pPr>
    </w:p>
    <w:p w14:paraId="4696CA0A" w14:textId="09491B63" w:rsidR="00192703" w:rsidRPr="007D4D8F" w:rsidRDefault="00192703" w:rsidP="005938F5">
      <w:pPr>
        <w:rPr>
          <w:rFonts w:ascii="Arial" w:hAnsi="Arial"/>
        </w:rPr>
      </w:pPr>
      <w:r w:rsidRPr="007D4D8F">
        <w:rPr>
          <w:rFonts w:ascii="Arial" w:hAnsi="Arial"/>
        </w:rPr>
        <w:tab/>
        <w:t>Solute</w:t>
      </w:r>
      <w:r w:rsidRPr="007D4D8F">
        <w:rPr>
          <w:rFonts w:ascii="Arial" w:hAnsi="Arial"/>
        </w:rPr>
        <w:tab/>
        <w:t>Solvent</w:t>
      </w:r>
      <w:r w:rsidRPr="007D4D8F">
        <w:rPr>
          <w:rFonts w:ascii="Arial" w:hAnsi="Arial"/>
        </w:rPr>
        <w:tab/>
        <w:t>Solution</w:t>
      </w:r>
      <w:r w:rsidRPr="007D4D8F">
        <w:rPr>
          <w:rFonts w:ascii="Arial" w:hAnsi="Arial"/>
        </w:rPr>
        <w:tab/>
        <w:t>Emulsion</w:t>
      </w:r>
      <w:r w:rsidRPr="007D4D8F">
        <w:rPr>
          <w:rFonts w:ascii="Arial" w:hAnsi="Arial"/>
        </w:rPr>
        <w:tab/>
        <w:t>Mixture</w:t>
      </w:r>
      <w:r w:rsidRPr="007D4D8F">
        <w:rPr>
          <w:rFonts w:ascii="Arial" w:hAnsi="Arial"/>
        </w:rPr>
        <w:tab/>
        <w:t>Colloid</w:t>
      </w:r>
      <w:r w:rsidRPr="007D4D8F">
        <w:rPr>
          <w:rFonts w:ascii="Arial" w:hAnsi="Arial"/>
        </w:rPr>
        <w:tab/>
        <w:t>Sediment</w:t>
      </w:r>
      <w:r w:rsidRPr="007D4D8F">
        <w:rPr>
          <w:rFonts w:ascii="Arial" w:hAnsi="Arial"/>
        </w:rPr>
        <w:tab/>
        <w:t>Suspension</w:t>
      </w:r>
      <w:r w:rsidRPr="007D4D8F">
        <w:rPr>
          <w:rFonts w:ascii="Arial" w:hAnsi="Arial"/>
        </w:rPr>
        <w:tab/>
      </w:r>
      <w:r w:rsidR="000C34F4">
        <w:rPr>
          <w:rFonts w:ascii="Arial" w:hAnsi="Arial"/>
        </w:rPr>
        <w:t>Filtrate</w:t>
      </w:r>
    </w:p>
    <w:p w14:paraId="21D1C4FD" w14:textId="77777777" w:rsidR="005938F5" w:rsidRPr="007D4D8F" w:rsidRDefault="005938F5" w:rsidP="005938F5">
      <w:pPr>
        <w:rPr>
          <w:rFonts w:ascii="Arial" w:hAnsi="Arial"/>
        </w:rPr>
      </w:pPr>
    </w:p>
    <w:p w14:paraId="077EF235" w14:textId="77777777" w:rsidR="005938F5" w:rsidRPr="007D4D8F" w:rsidRDefault="005938F5" w:rsidP="00D86C18">
      <w:pPr>
        <w:spacing w:line="360" w:lineRule="auto"/>
        <w:rPr>
          <w:rFonts w:ascii="Arial" w:hAnsi="Arial"/>
        </w:rPr>
      </w:pPr>
      <w:r w:rsidRPr="007D4D8F">
        <w:rPr>
          <w:rFonts w:ascii="Arial" w:hAnsi="Arial"/>
        </w:rPr>
        <w:tab/>
        <w:t xml:space="preserve">(a) </w:t>
      </w:r>
      <w:r w:rsidRPr="007D4D8F">
        <w:rPr>
          <w:rFonts w:ascii="Arial" w:hAnsi="Arial"/>
        </w:rPr>
        <w:tab/>
        <w:t>Liquid in which a substance dissolves.</w:t>
      </w:r>
    </w:p>
    <w:p w14:paraId="2C1E9BFE" w14:textId="77777777" w:rsidR="005938F5" w:rsidRPr="007D4D8F" w:rsidRDefault="005938F5" w:rsidP="00D86C18">
      <w:pPr>
        <w:spacing w:line="360" w:lineRule="auto"/>
        <w:rPr>
          <w:rFonts w:ascii="Arial" w:hAnsi="Arial"/>
        </w:rPr>
      </w:pPr>
      <w:r w:rsidRPr="007D4D8F">
        <w:rPr>
          <w:rFonts w:ascii="Arial" w:hAnsi="Arial"/>
        </w:rPr>
        <w:tab/>
        <w:t xml:space="preserve">(b) </w:t>
      </w:r>
      <w:r w:rsidRPr="007D4D8F">
        <w:rPr>
          <w:rFonts w:ascii="Arial" w:hAnsi="Arial"/>
        </w:rPr>
        <w:tab/>
        <w:t>Insoluble particles dispersed in a liquid.</w:t>
      </w:r>
    </w:p>
    <w:p w14:paraId="2D5336B7" w14:textId="77777777" w:rsidR="005938F5" w:rsidRPr="007D4D8F" w:rsidRDefault="005938F5" w:rsidP="00D86C18">
      <w:pPr>
        <w:spacing w:line="360" w:lineRule="auto"/>
        <w:rPr>
          <w:rFonts w:ascii="Arial" w:hAnsi="Arial"/>
        </w:rPr>
      </w:pPr>
      <w:r w:rsidRPr="007D4D8F">
        <w:rPr>
          <w:rFonts w:ascii="Arial" w:hAnsi="Arial"/>
        </w:rPr>
        <w:tab/>
        <w:t xml:space="preserve">(c) </w:t>
      </w:r>
      <w:r w:rsidRPr="007D4D8F">
        <w:rPr>
          <w:rFonts w:ascii="Arial" w:hAnsi="Arial"/>
        </w:rPr>
        <w:tab/>
        <w:t>Liquid passing through filter paper.</w:t>
      </w:r>
    </w:p>
    <w:p w14:paraId="6C66E358" w14:textId="77777777" w:rsidR="005938F5" w:rsidRPr="007D4D8F" w:rsidRDefault="005938F5" w:rsidP="00D86C18">
      <w:pPr>
        <w:spacing w:line="360" w:lineRule="auto"/>
        <w:rPr>
          <w:rFonts w:ascii="Arial" w:hAnsi="Arial"/>
        </w:rPr>
      </w:pPr>
      <w:r w:rsidRPr="007D4D8F">
        <w:rPr>
          <w:rFonts w:ascii="Arial" w:hAnsi="Arial"/>
        </w:rPr>
        <w:tab/>
        <w:t xml:space="preserve">(d) </w:t>
      </w:r>
      <w:r w:rsidRPr="007D4D8F">
        <w:rPr>
          <w:rFonts w:ascii="Arial" w:hAnsi="Arial"/>
        </w:rPr>
        <w:tab/>
        <w:t>Substance that dissolves in a liquid.</w:t>
      </w:r>
    </w:p>
    <w:p w14:paraId="422C9124" w14:textId="5F40B212" w:rsidR="005938F5" w:rsidRPr="007D4D8F" w:rsidRDefault="005938F5" w:rsidP="00D86C18">
      <w:pPr>
        <w:spacing w:line="360" w:lineRule="auto"/>
        <w:rPr>
          <w:rFonts w:ascii="Arial" w:hAnsi="Arial"/>
        </w:rPr>
      </w:pPr>
      <w:r w:rsidRPr="007D4D8F">
        <w:rPr>
          <w:rFonts w:ascii="Arial" w:hAnsi="Arial"/>
        </w:rPr>
        <w:tab/>
        <w:t xml:space="preserve">(e) </w:t>
      </w:r>
      <w:r w:rsidRPr="007D4D8F">
        <w:rPr>
          <w:rFonts w:ascii="Arial" w:hAnsi="Arial"/>
        </w:rPr>
        <w:tab/>
        <w:t xml:space="preserve">What is formed when a solute dissolves in a </w:t>
      </w:r>
      <w:r w:rsidR="007D4D8F" w:rsidRPr="007D4D8F">
        <w:rPr>
          <w:rFonts w:ascii="Arial" w:hAnsi="Arial"/>
        </w:rPr>
        <w:t>solvent?</w:t>
      </w:r>
    </w:p>
    <w:p w14:paraId="42C8FAC1" w14:textId="77777777" w:rsidR="005938F5" w:rsidRPr="007D4D8F" w:rsidRDefault="00192703" w:rsidP="00D86C18">
      <w:pPr>
        <w:spacing w:line="360" w:lineRule="auto"/>
        <w:rPr>
          <w:rFonts w:ascii="Arial" w:hAnsi="Arial"/>
        </w:rPr>
      </w:pPr>
      <w:r w:rsidRPr="007D4D8F">
        <w:rPr>
          <w:rFonts w:ascii="Arial" w:hAnsi="Arial"/>
        </w:rPr>
        <w:tab/>
        <w:t>(f</w:t>
      </w:r>
      <w:r w:rsidR="005938F5" w:rsidRPr="007D4D8F">
        <w:rPr>
          <w:rFonts w:ascii="Arial" w:hAnsi="Arial"/>
        </w:rPr>
        <w:t xml:space="preserve">) </w:t>
      </w:r>
      <w:r w:rsidRPr="007D4D8F">
        <w:rPr>
          <w:rFonts w:ascii="Arial" w:hAnsi="Arial"/>
        </w:rPr>
        <w:tab/>
      </w:r>
      <w:r w:rsidR="005938F5" w:rsidRPr="007D4D8F">
        <w:rPr>
          <w:rFonts w:ascii="Arial" w:hAnsi="Arial"/>
        </w:rPr>
        <w:t>An insoluble substance that sinks to the bottom</w:t>
      </w:r>
      <w:r w:rsidRPr="007D4D8F">
        <w:rPr>
          <w:rFonts w:ascii="Arial" w:hAnsi="Arial"/>
        </w:rPr>
        <w:t>.</w:t>
      </w:r>
    </w:p>
    <w:p w14:paraId="33488E70" w14:textId="77777777" w:rsidR="00192703" w:rsidRPr="007D4D8F" w:rsidRDefault="00192703" w:rsidP="005938F5">
      <w:pPr>
        <w:rPr>
          <w:rFonts w:ascii="Arial" w:hAnsi="Arial"/>
        </w:rPr>
      </w:pPr>
    </w:p>
    <w:p w14:paraId="018D2DBE" w14:textId="109523F9" w:rsidR="00192703" w:rsidRDefault="005938F5" w:rsidP="00192703">
      <w:pPr>
        <w:rPr>
          <w:rFonts w:ascii="Arial" w:hAnsi="Arial"/>
        </w:rPr>
      </w:pPr>
      <w:r w:rsidRPr="007D4D8F">
        <w:rPr>
          <w:rFonts w:ascii="Arial" w:hAnsi="Arial"/>
        </w:rPr>
        <w:t>2</w:t>
      </w:r>
      <w:r w:rsidR="00192703" w:rsidRPr="007D4D8F">
        <w:rPr>
          <w:rFonts w:ascii="Arial" w:hAnsi="Arial"/>
        </w:rPr>
        <w:t>.</w:t>
      </w:r>
      <w:r w:rsidR="00192703" w:rsidRPr="007D4D8F">
        <w:rPr>
          <w:rFonts w:ascii="Arial" w:hAnsi="Arial"/>
        </w:rPr>
        <w:tab/>
        <w:t>(a)</w:t>
      </w:r>
      <w:r w:rsidR="00192703" w:rsidRPr="007D4D8F">
        <w:rPr>
          <w:rFonts w:ascii="Arial" w:hAnsi="Arial"/>
        </w:rPr>
        <w:tab/>
        <w:t>Is fizzy soft drink a solution, solvent or solute?</w:t>
      </w:r>
    </w:p>
    <w:p w14:paraId="4491D24F" w14:textId="293E0C26" w:rsidR="00D86C18" w:rsidRDefault="00D86C18" w:rsidP="00192703">
      <w:pPr>
        <w:rPr>
          <w:rFonts w:ascii="Arial" w:hAnsi="Arial"/>
        </w:rPr>
      </w:pPr>
    </w:p>
    <w:p w14:paraId="4C64D36A" w14:textId="530F5988" w:rsidR="00D86C18" w:rsidRDefault="00D86C18" w:rsidP="00192703">
      <w:pPr>
        <w:rPr>
          <w:rFonts w:ascii="Arial" w:hAnsi="Arial"/>
        </w:rPr>
      </w:pPr>
    </w:p>
    <w:p w14:paraId="0EEA8FF3" w14:textId="77777777" w:rsidR="00D86C18" w:rsidRPr="007D4D8F" w:rsidRDefault="00D86C18" w:rsidP="00192703">
      <w:pPr>
        <w:rPr>
          <w:rFonts w:ascii="Arial" w:hAnsi="Arial"/>
        </w:rPr>
      </w:pPr>
    </w:p>
    <w:p w14:paraId="20207757" w14:textId="57A11313" w:rsidR="00192703" w:rsidRDefault="00192703" w:rsidP="00192703">
      <w:pPr>
        <w:rPr>
          <w:rFonts w:ascii="Arial" w:hAnsi="Arial"/>
        </w:rPr>
      </w:pPr>
      <w:r w:rsidRPr="007D4D8F">
        <w:rPr>
          <w:rFonts w:ascii="Arial" w:hAnsi="Arial"/>
        </w:rPr>
        <w:tab/>
        <w:t>(b)</w:t>
      </w:r>
      <w:r w:rsidRPr="007D4D8F">
        <w:rPr>
          <w:rFonts w:ascii="Arial" w:hAnsi="Arial"/>
        </w:rPr>
        <w:tab/>
        <w:t>List the solutes likely to be found in a bottle or can of fizzy soft drink.</w:t>
      </w:r>
    </w:p>
    <w:p w14:paraId="5965A9C6" w14:textId="2C2F0405" w:rsidR="00D86C18" w:rsidRDefault="00D86C18" w:rsidP="00192703">
      <w:pPr>
        <w:rPr>
          <w:rFonts w:ascii="Arial" w:hAnsi="Arial"/>
        </w:rPr>
      </w:pPr>
    </w:p>
    <w:p w14:paraId="22BA0DA8" w14:textId="56AAB7B4" w:rsidR="00D86C18" w:rsidRDefault="00D86C18" w:rsidP="00192703">
      <w:pPr>
        <w:rPr>
          <w:rFonts w:ascii="Arial" w:hAnsi="Arial"/>
        </w:rPr>
      </w:pPr>
    </w:p>
    <w:p w14:paraId="6E564DC7" w14:textId="7FF2BFE1" w:rsidR="00D86C18" w:rsidRDefault="00D86C18" w:rsidP="00192703">
      <w:pPr>
        <w:rPr>
          <w:rFonts w:ascii="Arial" w:hAnsi="Arial"/>
        </w:rPr>
      </w:pPr>
    </w:p>
    <w:p w14:paraId="1EB80CDB" w14:textId="77777777" w:rsidR="00D86C18" w:rsidRPr="007D4D8F" w:rsidRDefault="00D86C18" w:rsidP="00192703">
      <w:pPr>
        <w:rPr>
          <w:rFonts w:ascii="Arial" w:hAnsi="Arial"/>
        </w:rPr>
      </w:pPr>
    </w:p>
    <w:p w14:paraId="188F099E" w14:textId="77777777" w:rsidR="00192703" w:rsidRPr="007D4D8F" w:rsidRDefault="00192703" w:rsidP="005938F5">
      <w:pPr>
        <w:rPr>
          <w:rFonts w:ascii="Arial" w:hAnsi="Arial"/>
        </w:rPr>
      </w:pPr>
    </w:p>
    <w:p w14:paraId="4270BC8A" w14:textId="77777777" w:rsidR="001C41BF" w:rsidRPr="007D4D8F" w:rsidRDefault="005938F5" w:rsidP="001C41BF">
      <w:pPr>
        <w:rPr>
          <w:rFonts w:ascii="Arial" w:hAnsi="Arial"/>
        </w:rPr>
      </w:pPr>
      <w:r w:rsidRPr="007D4D8F">
        <w:rPr>
          <w:rFonts w:ascii="Arial" w:hAnsi="Arial"/>
        </w:rPr>
        <w:t>3</w:t>
      </w:r>
      <w:r w:rsidR="00192703" w:rsidRPr="007D4D8F">
        <w:rPr>
          <w:rFonts w:ascii="Arial" w:hAnsi="Arial"/>
        </w:rPr>
        <w:t>.</w:t>
      </w:r>
      <w:r w:rsidR="00192703" w:rsidRPr="007D4D8F">
        <w:rPr>
          <w:rFonts w:ascii="Arial" w:hAnsi="Arial"/>
        </w:rPr>
        <w:tab/>
      </w:r>
      <w:r w:rsidRPr="007D4D8F">
        <w:rPr>
          <w:rFonts w:ascii="Arial" w:hAnsi="Arial"/>
        </w:rPr>
        <w:t xml:space="preserve"> </w:t>
      </w:r>
      <w:r w:rsidR="001C41BF" w:rsidRPr="007D4D8F">
        <w:rPr>
          <w:rFonts w:ascii="Arial" w:hAnsi="Arial"/>
        </w:rPr>
        <w:t>(a)</w:t>
      </w:r>
      <w:r w:rsidR="001C41BF" w:rsidRPr="007D4D8F">
        <w:rPr>
          <w:rFonts w:ascii="Arial" w:hAnsi="Arial"/>
        </w:rPr>
        <w:tab/>
        <w:t xml:space="preserve">What is the difference between a </w:t>
      </w:r>
      <w:r w:rsidR="001C41BF" w:rsidRPr="007D4D8F">
        <w:rPr>
          <w:rFonts w:ascii="Arial" w:hAnsi="Arial"/>
          <w:b/>
          <w:i/>
        </w:rPr>
        <w:t>dilute</w:t>
      </w:r>
      <w:r w:rsidR="001C41BF" w:rsidRPr="007D4D8F">
        <w:rPr>
          <w:rFonts w:ascii="Arial" w:hAnsi="Arial"/>
        </w:rPr>
        <w:t xml:space="preserve"> and </w:t>
      </w:r>
      <w:r w:rsidR="001C41BF" w:rsidRPr="007D4D8F">
        <w:rPr>
          <w:rFonts w:ascii="Arial" w:hAnsi="Arial"/>
          <w:b/>
          <w:i/>
        </w:rPr>
        <w:t>concentrated</w:t>
      </w:r>
      <w:r w:rsidR="001C41BF" w:rsidRPr="007D4D8F">
        <w:rPr>
          <w:rFonts w:ascii="Arial" w:hAnsi="Arial"/>
        </w:rPr>
        <w:t xml:space="preserve"> solution?</w:t>
      </w:r>
    </w:p>
    <w:p w14:paraId="79FDDCEC" w14:textId="77777777" w:rsidR="001C41BF" w:rsidRPr="007D4D8F" w:rsidRDefault="001C41BF" w:rsidP="001C41BF">
      <w:pPr>
        <w:rPr>
          <w:rFonts w:ascii="Arial" w:hAnsi="Arial"/>
        </w:rPr>
      </w:pPr>
    </w:p>
    <w:p w14:paraId="1B1149B7" w14:textId="15D1F99D" w:rsidR="001C41BF" w:rsidRDefault="001C41BF" w:rsidP="001C41BF">
      <w:pPr>
        <w:rPr>
          <w:rFonts w:ascii="Arial" w:hAnsi="Arial"/>
        </w:rPr>
      </w:pPr>
      <w:r w:rsidRPr="007D4D8F">
        <w:rPr>
          <w:rFonts w:ascii="Arial" w:hAnsi="Arial"/>
        </w:rPr>
        <w:tab/>
      </w:r>
      <w:r w:rsidRPr="007D4D8F">
        <w:rPr>
          <w:rFonts w:ascii="Arial" w:hAnsi="Arial"/>
        </w:rPr>
        <w:tab/>
        <w:t>Dilute:</w:t>
      </w:r>
    </w:p>
    <w:p w14:paraId="3361BD86" w14:textId="77777777" w:rsidR="00D86C18" w:rsidRPr="007D4D8F" w:rsidRDefault="00D86C18" w:rsidP="001C41BF">
      <w:pPr>
        <w:rPr>
          <w:rFonts w:ascii="Arial" w:hAnsi="Arial"/>
        </w:rPr>
      </w:pPr>
    </w:p>
    <w:p w14:paraId="0145AE40" w14:textId="77777777" w:rsidR="001C41BF" w:rsidRPr="007D4D8F" w:rsidRDefault="001C41BF" w:rsidP="001C41BF">
      <w:pPr>
        <w:rPr>
          <w:rFonts w:ascii="Arial" w:hAnsi="Arial"/>
        </w:rPr>
      </w:pPr>
    </w:p>
    <w:p w14:paraId="693A8CA3" w14:textId="47B08E14" w:rsidR="001C41BF" w:rsidRDefault="001C41BF" w:rsidP="001C41BF">
      <w:pPr>
        <w:rPr>
          <w:rFonts w:ascii="Arial" w:hAnsi="Arial"/>
        </w:rPr>
      </w:pPr>
      <w:r w:rsidRPr="007D4D8F">
        <w:rPr>
          <w:rFonts w:ascii="Arial" w:hAnsi="Arial"/>
        </w:rPr>
        <w:tab/>
      </w:r>
      <w:r w:rsidRPr="007D4D8F">
        <w:rPr>
          <w:rFonts w:ascii="Arial" w:hAnsi="Arial"/>
        </w:rPr>
        <w:tab/>
        <w:t>Concentrated:</w:t>
      </w:r>
    </w:p>
    <w:p w14:paraId="5B476B48" w14:textId="77777777" w:rsidR="00D86C18" w:rsidRPr="007D4D8F" w:rsidRDefault="00D86C18" w:rsidP="001C41BF">
      <w:pPr>
        <w:rPr>
          <w:rFonts w:ascii="Arial" w:hAnsi="Arial"/>
        </w:rPr>
      </w:pPr>
    </w:p>
    <w:p w14:paraId="06323CAF" w14:textId="77777777" w:rsidR="001C41BF" w:rsidRPr="007D4D8F" w:rsidRDefault="00DA0D9A" w:rsidP="00DA0D9A">
      <w:pPr>
        <w:rPr>
          <w:rFonts w:ascii="Arial" w:hAnsi="Arial"/>
        </w:rPr>
      </w:pPr>
      <w:r w:rsidRPr="007D4D8F">
        <w:rPr>
          <w:rFonts w:ascii="Arial" w:hAnsi="Arial"/>
        </w:rPr>
        <w:t xml:space="preserve"> </w:t>
      </w:r>
    </w:p>
    <w:p w14:paraId="504EC0FE" w14:textId="77777777" w:rsidR="00DA0D9A" w:rsidRPr="007D4D8F" w:rsidRDefault="001C41BF" w:rsidP="00DA0D9A">
      <w:pPr>
        <w:rPr>
          <w:rFonts w:ascii="Arial" w:hAnsi="Arial"/>
        </w:rPr>
      </w:pPr>
      <w:r w:rsidRPr="007D4D8F">
        <w:rPr>
          <w:rFonts w:ascii="Arial" w:hAnsi="Arial"/>
        </w:rPr>
        <w:tab/>
      </w:r>
      <w:r w:rsidRPr="007D4D8F">
        <w:rPr>
          <w:rFonts w:ascii="Arial" w:hAnsi="Arial"/>
        </w:rPr>
        <w:tab/>
        <w:t>(b)</w:t>
      </w:r>
      <w:r w:rsidRPr="007D4D8F">
        <w:rPr>
          <w:rFonts w:ascii="Arial" w:hAnsi="Arial"/>
        </w:rPr>
        <w:tab/>
      </w:r>
      <w:r w:rsidR="00DA0D9A" w:rsidRPr="007D4D8F">
        <w:rPr>
          <w:rFonts w:ascii="Arial" w:hAnsi="Arial"/>
        </w:rPr>
        <w:t>What substance should you add to salt water to make it:</w:t>
      </w:r>
    </w:p>
    <w:p w14:paraId="784EABAF" w14:textId="77777777" w:rsidR="00DA0D9A" w:rsidRPr="007D4D8F" w:rsidRDefault="00DA0D9A" w:rsidP="00DA0D9A">
      <w:pPr>
        <w:rPr>
          <w:rFonts w:ascii="Arial" w:hAnsi="Arial"/>
        </w:rPr>
      </w:pPr>
    </w:p>
    <w:p w14:paraId="7D1D497D" w14:textId="1C6C84CA" w:rsidR="00DA0D9A" w:rsidRDefault="00DA0D9A" w:rsidP="00DA0D9A">
      <w:pPr>
        <w:rPr>
          <w:rFonts w:ascii="Arial" w:hAnsi="Arial"/>
        </w:rPr>
      </w:pPr>
      <w:r w:rsidRPr="007D4D8F">
        <w:rPr>
          <w:rFonts w:ascii="Arial" w:hAnsi="Arial"/>
        </w:rPr>
        <w:tab/>
      </w:r>
      <w:r w:rsidR="001C41BF" w:rsidRPr="007D4D8F">
        <w:rPr>
          <w:rFonts w:ascii="Arial" w:hAnsi="Arial"/>
        </w:rPr>
        <w:tab/>
      </w:r>
      <w:r w:rsidR="00D86C18">
        <w:rPr>
          <w:rFonts w:ascii="Arial" w:hAnsi="Arial"/>
        </w:rPr>
        <w:tab/>
      </w:r>
      <w:r w:rsidR="001C41BF" w:rsidRPr="007D4D8F">
        <w:rPr>
          <w:rFonts w:ascii="Arial" w:hAnsi="Arial"/>
        </w:rPr>
        <w:t>(</w:t>
      </w:r>
      <w:proofErr w:type="spellStart"/>
      <w:r w:rsidR="001C41BF" w:rsidRPr="007D4D8F">
        <w:rPr>
          <w:rFonts w:ascii="Arial" w:hAnsi="Arial"/>
        </w:rPr>
        <w:t>i</w:t>
      </w:r>
      <w:proofErr w:type="spellEnd"/>
      <w:r w:rsidRPr="007D4D8F">
        <w:rPr>
          <w:rFonts w:ascii="Arial" w:hAnsi="Arial"/>
        </w:rPr>
        <w:t xml:space="preserve">) </w:t>
      </w:r>
      <w:r w:rsidRPr="007D4D8F">
        <w:rPr>
          <w:rFonts w:ascii="Arial" w:hAnsi="Arial"/>
        </w:rPr>
        <w:tab/>
        <w:t>more concentrated?</w:t>
      </w:r>
    </w:p>
    <w:p w14:paraId="320F9FA7" w14:textId="77777777" w:rsidR="00D86C18" w:rsidRPr="007D4D8F" w:rsidRDefault="00D86C18" w:rsidP="00DA0D9A">
      <w:pPr>
        <w:rPr>
          <w:rFonts w:ascii="Arial" w:hAnsi="Arial"/>
        </w:rPr>
      </w:pPr>
    </w:p>
    <w:p w14:paraId="6799366C" w14:textId="471050C6" w:rsidR="005938F5" w:rsidRDefault="00DA0D9A" w:rsidP="00DA0D9A">
      <w:pPr>
        <w:rPr>
          <w:rFonts w:ascii="Arial" w:hAnsi="Arial"/>
        </w:rPr>
      </w:pPr>
      <w:r w:rsidRPr="007D4D8F">
        <w:rPr>
          <w:rFonts w:ascii="Arial" w:hAnsi="Arial"/>
        </w:rPr>
        <w:tab/>
      </w:r>
      <w:r w:rsidR="001C41BF" w:rsidRPr="007D4D8F">
        <w:rPr>
          <w:rFonts w:ascii="Arial" w:hAnsi="Arial"/>
        </w:rPr>
        <w:tab/>
      </w:r>
      <w:r w:rsidR="00D86C18">
        <w:rPr>
          <w:rFonts w:ascii="Arial" w:hAnsi="Arial"/>
        </w:rPr>
        <w:tab/>
      </w:r>
      <w:r w:rsidR="001C41BF" w:rsidRPr="007D4D8F">
        <w:rPr>
          <w:rFonts w:ascii="Arial" w:hAnsi="Arial"/>
        </w:rPr>
        <w:t>(ii</w:t>
      </w:r>
      <w:r w:rsidRPr="007D4D8F">
        <w:rPr>
          <w:rFonts w:ascii="Arial" w:hAnsi="Arial"/>
        </w:rPr>
        <w:t xml:space="preserve">) </w:t>
      </w:r>
      <w:r w:rsidRPr="007D4D8F">
        <w:rPr>
          <w:rFonts w:ascii="Arial" w:hAnsi="Arial"/>
        </w:rPr>
        <w:tab/>
        <w:t>less concentrated?</w:t>
      </w:r>
    </w:p>
    <w:p w14:paraId="57F78A01" w14:textId="77777777" w:rsidR="00D86C18" w:rsidRPr="007D4D8F" w:rsidRDefault="00D86C18" w:rsidP="00DA0D9A">
      <w:pPr>
        <w:rPr>
          <w:rFonts w:ascii="Arial" w:hAnsi="Arial"/>
        </w:rPr>
      </w:pPr>
    </w:p>
    <w:p w14:paraId="7BC9AA5E" w14:textId="77777777" w:rsidR="001C41BF" w:rsidRPr="007D4D8F" w:rsidRDefault="001C41BF" w:rsidP="00DA0D9A">
      <w:pPr>
        <w:rPr>
          <w:rFonts w:ascii="Arial" w:hAnsi="Arial"/>
        </w:rPr>
      </w:pPr>
    </w:p>
    <w:p w14:paraId="2697A4B8" w14:textId="77777777" w:rsidR="00D86C18" w:rsidRDefault="00D86C18">
      <w:pPr>
        <w:rPr>
          <w:rFonts w:ascii="Arial" w:hAnsi="Arial"/>
        </w:rPr>
      </w:pPr>
      <w:r>
        <w:rPr>
          <w:rFonts w:ascii="Arial" w:hAnsi="Arial"/>
        </w:rPr>
        <w:br w:type="page"/>
      </w:r>
    </w:p>
    <w:p w14:paraId="0299CFE3" w14:textId="2296E09E" w:rsidR="001C41BF" w:rsidRDefault="001C41BF" w:rsidP="00DA0D9A">
      <w:pPr>
        <w:rPr>
          <w:rFonts w:ascii="Arial" w:hAnsi="Arial"/>
        </w:rPr>
      </w:pPr>
      <w:r w:rsidRPr="007D4D8F">
        <w:rPr>
          <w:rFonts w:ascii="Arial" w:hAnsi="Arial"/>
        </w:rPr>
        <w:lastRenderedPageBreak/>
        <w:t>4.</w:t>
      </w:r>
      <w:r w:rsidRPr="007D4D8F">
        <w:rPr>
          <w:rFonts w:ascii="Arial" w:hAnsi="Arial"/>
        </w:rPr>
        <w:tab/>
        <w:t>(a)</w:t>
      </w:r>
      <w:r w:rsidRPr="007D4D8F">
        <w:rPr>
          <w:rFonts w:ascii="Arial" w:hAnsi="Arial"/>
        </w:rPr>
        <w:tab/>
        <w:t xml:space="preserve">What is the difference between a </w:t>
      </w:r>
      <w:r w:rsidRPr="007D4D8F">
        <w:rPr>
          <w:rFonts w:ascii="Arial" w:hAnsi="Arial"/>
          <w:b/>
          <w:i/>
        </w:rPr>
        <w:t>pure substance</w:t>
      </w:r>
      <w:r w:rsidRPr="007D4D8F">
        <w:rPr>
          <w:rFonts w:ascii="Arial" w:hAnsi="Arial"/>
        </w:rPr>
        <w:t xml:space="preserve"> and a </w:t>
      </w:r>
      <w:r w:rsidRPr="007D4D8F">
        <w:rPr>
          <w:rFonts w:ascii="Arial" w:hAnsi="Arial"/>
          <w:b/>
          <w:i/>
        </w:rPr>
        <w:t>mixture</w:t>
      </w:r>
      <w:r w:rsidRPr="007D4D8F">
        <w:rPr>
          <w:rFonts w:ascii="Arial" w:hAnsi="Arial"/>
        </w:rPr>
        <w:t>?</w:t>
      </w:r>
    </w:p>
    <w:p w14:paraId="1133C29A" w14:textId="09BD4013" w:rsidR="00D86C18" w:rsidRDefault="00D86C18" w:rsidP="00DA0D9A">
      <w:pPr>
        <w:rPr>
          <w:rFonts w:ascii="Arial" w:hAnsi="Arial"/>
        </w:rPr>
      </w:pPr>
    </w:p>
    <w:p w14:paraId="3C4FE03C" w14:textId="5F5A34A3" w:rsidR="00D86C18" w:rsidRDefault="00D86C18" w:rsidP="00DA0D9A">
      <w:pPr>
        <w:rPr>
          <w:rFonts w:ascii="Arial" w:hAnsi="Arial"/>
        </w:rPr>
      </w:pPr>
    </w:p>
    <w:p w14:paraId="22A23F10" w14:textId="455A073A" w:rsidR="00D86C18" w:rsidRDefault="00D86C18" w:rsidP="00DA0D9A">
      <w:pPr>
        <w:rPr>
          <w:rFonts w:ascii="Arial" w:hAnsi="Arial"/>
        </w:rPr>
      </w:pPr>
    </w:p>
    <w:p w14:paraId="29D421AD" w14:textId="4A1CA903" w:rsidR="00D86C18" w:rsidRDefault="00D86C18" w:rsidP="00DA0D9A">
      <w:pPr>
        <w:rPr>
          <w:rFonts w:ascii="Arial" w:hAnsi="Arial"/>
        </w:rPr>
      </w:pPr>
    </w:p>
    <w:p w14:paraId="488CB6A6" w14:textId="5947E0FC" w:rsidR="00D86C18" w:rsidRDefault="00D86C18" w:rsidP="00DA0D9A">
      <w:pPr>
        <w:rPr>
          <w:rFonts w:ascii="Arial" w:hAnsi="Arial"/>
        </w:rPr>
      </w:pPr>
    </w:p>
    <w:p w14:paraId="358F05DB" w14:textId="4AE06206" w:rsidR="00D86C18" w:rsidRDefault="00D86C18" w:rsidP="00DA0D9A">
      <w:pPr>
        <w:rPr>
          <w:rFonts w:ascii="Arial" w:hAnsi="Arial"/>
        </w:rPr>
      </w:pPr>
    </w:p>
    <w:p w14:paraId="1D1D5440" w14:textId="0935ED73" w:rsidR="00D86C18" w:rsidRDefault="00D86C18" w:rsidP="00DA0D9A">
      <w:pPr>
        <w:rPr>
          <w:rFonts w:ascii="Arial" w:hAnsi="Arial"/>
        </w:rPr>
      </w:pPr>
    </w:p>
    <w:p w14:paraId="74E31237" w14:textId="77777777" w:rsidR="00D86C18" w:rsidRPr="007D4D8F" w:rsidRDefault="00D86C18" w:rsidP="00DA0D9A">
      <w:pPr>
        <w:rPr>
          <w:rFonts w:ascii="Arial" w:hAnsi="Arial"/>
        </w:rPr>
      </w:pPr>
    </w:p>
    <w:p w14:paraId="61C8F521" w14:textId="77777777" w:rsidR="001C41BF" w:rsidRPr="007D4D8F" w:rsidRDefault="001C41BF" w:rsidP="00DA0D9A">
      <w:pPr>
        <w:rPr>
          <w:rFonts w:ascii="Arial" w:hAnsi="Arial"/>
        </w:rPr>
      </w:pPr>
    </w:p>
    <w:p w14:paraId="7570DFA2" w14:textId="77777777" w:rsidR="001C41BF" w:rsidRPr="007D4D8F" w:rsidRDefault="001C41BF" w:rsidP="00DA0D9A">
      <w:pPr>
        <w:rPr>
          <w:rFonts w:ascii="Arial" w:hAnsi="Arial"/>
        </w:rPr>
      </w:pPr>
      <w:r w:rsidRPr="007D4D8F">
        <w:rPr>
          <w:rFonts w:ascii="Arial" w:hAnsi="Arial"/>
        </w:rPr>
        <w:tab/>
        <w:t>(b)</w:t>
      </w:r>
      <w:r w:rsidRPr="007D4D8F">
        <w:rPr>
          <w:rFonts w:ascii="Arial" w:hAnsi="Arial"/>
        </w:rPr>
        <w:tab/>
        <w:t xml:space="preserve">Which of the following are </w:t>
      </w:r>
      <w:r w:rsidRPr="007D4D8F">
        <w:rPr>
          <w:rFonts w:ascii="Arial" w:hAnsi="Arial"/>
          <w:b/>
          <w:i/>
        </w:rPr>
        <w:t>pure substances</w:t>
      </w:r>
      <w:r w:rsidRPr="007D4D8F">
        <w:rPr>
          <w:rFonts w:ascii="Arial" w:hAnsi="Arial"/>
        </w:rPr>
        <w:t>?  (Underline them.)</w:t>
      </w:r>
    </w:p>
    <w:p w14:paraId="0640493C" w14:textId="77777777" w:rsidR="001C41BF" w:rsidRPr="007D4D8F" w:rsidRDefault="001C41BF" w:rsidP="00DA0D9A">
      <w:pPr>
        <w:rPr>
          <w:rFonts w:ascii="Arial" w:hAnsi="Arial"/>
        </w:rPr>
      </w:pPr>
      <w:r w:rsidRPr="007D4D8F">
        <w:rPr>
          <w:rFonts w:ascii="Arial" w:hAnsi="Arial"/>
        </w:rPr>
        <w:tab/>
      </w:r>
    </w:p>
    <w:p w14:paraId="6B462E2E" w14:textId="77777777" w:rsidR="001C41BF" w:rsidRPr="007D4D8F" w:rsidRDefault="001C41BF" w:rsidP="00DA0D9A">
      <w:pPr>
        <w:rPr>
          <w:rFonts w:ascii="Arial" w:hAnsi="Arial"/>
        </w:rPr>
      </w:pPr>
      <w:r w:rsidRPr="007D4D8F">
        <w:rPr>
          <w:rFonts w:ascii="Arial" w:hAnsi="Arial"/>
        </w:rPr>
        <w:tab/>
      </w:r>
      <w:r w:rsidRPr="007D4D8F">
        <w:rPr>
          <w:rFonts w:ascii="Arial" w:hAnsi="Arial"/>
        </w:rPr>
        <w:tab/>
        <w:t>Sea water</w:t>
      </w:r>
      <w:r w:rsidRPr="007D4D8F">
        <w:rPr>
          <w:rFonts w:ascii="Arial" w:hAnsi="Arial"/>
        </w:rPr>
        <w:tab/>
      </w:r>
      <w:r w:rsidRPr="007D4D8F">
        <w:rPr>
          <w:rFonts w:ascii="Arial" w:hAnsi="Arial"/>
        </w:rPr>
        <w:tab/>
        <w:t>Air</w:t>
      </w:r>
      <w:r w:rsidRPr="007D4D8F">
        <w:rPr>
          <w:rFonts w:ascii="Arial" w:hAnsi="Arial"/>
        </w:rPr>
        <w:tab/>
      </w:r>
      <w:r w:rsidRPr="007D4D8F">
        <w:rPr>
          <w:rFonts w:ascii="Arial" w:hAnsi="Arial"/>
        </w:rPr>
        <w:tab/>
        <w:t>Ice</w:t>
      </w:r>
      <w:r w:rsidRPr="007D4D8F">
        <w:rPr>
          <w:rFonts w:ascii="Arial" w:hAnsi="Arial"/>
        </w:rPr>
        <w:tab/>
      </w:r>
      <w:r w:rsidRPr="007D4D8F">
        <w:rPr>
          <w:rFonts w:ascii="Arial" w:hAnsi="Arial"/>
        </w:rPr>
        <w:tab/>
        <w:t>Coca Cola</w:t>
      </w:r>
      <w:r w:rsidRPr="007D4D8F">
        <w:rPr>
          <w:rFonts w:ascii="Arial" w:hAnsi="Arial"/>
        </w:rPr>
        <w:tab/>
      </w:r>
      <w:r w:rsidRPr="007D4D8F">
        <w:rPr>
          <w:rFonts w:ascii="Arial" w:hAnsi="Arial"/>
        </w:rPr>
        <w:tab/>
        <w:t>Plastic in a chair</w:t>
      </w:r>
    </w:p>
    <w:p w14:paraId="7E667B11" w14:textId="77777777" w:rsidR="005938F5" w:rsidRPr="007D4D8F" w:rsidRDefault="001C41BF" w:rsidP="005938F5">
      <w:pPr>
        <w:rPr>
          <w:rFonts w:ascii="Arial" w:hAnsi="Arial"/>
        </w:rPr>
      </w:pPr>
      <w:r w:rsidRPr="007D4D8F">
        <w:rPr>
          <w:rFonts w:ascii="Arial" w:hAnsi="Arial"/>
        </w:rPr>
        <w:t xml:space="preserve"> </w:t>
      </w:r>
    </w:p>
    <w:p w14:paraId="3C8C2BCB" w14:textId="77777777" w:rsidR="005938F5" w:rsidRPr="007D4D8F" w:rsidRDefault="005938F5" w:rsidP="005938F5">
      <w:pPr>
        <w:rPr>
          <w:rFonts w:ascii="Arial" w:hAnsi="Arial"/>
        </w:rPr>
      </w:pPr>
    </w:p>
    <w:p w14:paraId="6878E4E2" w14:textId="77777777" w:rsidR="005938F5" w:rsidRPr="007D4D8F" w:rsidRDefault="001C41BF" w:rsidP="005938F5">
      <w:pPr>
        <w:rPr>
          <w:rFonts w:ascii="Arial" w:hAnsi="Arial"/>
        </w:rPr>
      </w:pPr>
      <w:r w:rsidRPr="007D4D8F">
        <w:rPr>
          <w:rFonts w:ascii="Arial" w:hAnsi="Arial"/>
        </w:rPr>
        <w:t>5</w:t>
      </w:r>
      <w:r w:rsidR="005938F5" w:rsidRPr="007D4D8F">
        <w:rPr>
          <w:rFonts w:ascii="Arial" w:hAnsi="Arial"/>
        </w:rPr>
        <w:t>.</w:t>
      </w:r>
      <w:r w:rsidR="005938F5" w:rsidRPr="007D4D8F">
        <w:rPr>
          <w:rFonts w:ascii="Arial" w:hAnsi="Arial"/>
        </w:rPr>
        <w:tab/>
        <w:t>(a)</w:t>
      </w:r>
      <w:r w:rsidR="005938F5" w:rsidRPr="007D4D8F">
        <w:rPr>
          <w:rFonts w:ascii="Arial" w:hAnsi="Arial"/>
        </w:rPr>
        <w:tab/>
        <w:t xml:space="preserve">Define the terms </w:t>
      </w:r>
      <w:r w:rsidR="005938F5" w:rsidRPr="007D4D8F">
        <w:rPr>
          <w:rFonts w:ascii="Arial" w:hAnsi="Arial"/>
          <w:b/>
          <w:i/>
        </w:rPr>
        <w:t>solute</w:t>
      </w:r>
      <w:r w:rsidR="005938F5" w:rsidRPr="007D4D8F">
        <w:rPr>
          <w:rFonts w:ascii="Arial" w:hAnsi="Arial"/>
        </w:rPr>
        <w:t xml:space="preserve"> and </w:t>
      </w:r>
      <w:r w:rsidR="005938F5" w:rsidRPr="007D4D8F">
        <w:rPr>
          <w:rFonts w:ascii="Arial" w:hAnsi="Arial"/>
          <w:b/>
          <w:i/>
        </w:rPr>
        <w:t>solvent</w:t>
      </w:r>
      <w:r w:rsidR="005938F5" w:rsidRPr="007D4D8F">
        <w:rPr>
          <w:rFonts w:ascii="Arial" w:hAnsi="Arial"/>
        </w:rPr>
        <w:t>.</w:t>
      </w:r>
    </w:p>
    <w:p w14:paraId="00F19FA7" w14:textId="77777777" w:rsidR="005938F5" w:rsidRPr="007D4D8F" w:rsidRDefault="005938F5" w:rsidP="005938F5">
      <w:pPr>
        <w:rPr>
          <w:rFonts w:ascii="Arial" w:hAnsi="Arial"/>
        </w:rPr>
      </w:pPr>
    </w:p>
    <w:p w14:paraId="50866C36" w14:textId="77777777" w:rsidR="005938F5" w:rsidRPr="007D4D8F" w:rsidRDefault="005938F5" w:rsidP="005938F5">
      <w:pPr>
        <w:rPr>
          <w:rFonts w:ascii="Arial" w:hAnsi="Arial"/>
        </w:rPr>
      </w:pPr>
      <w:r w:rsidRPr="007D4D8F">
        <w:rPr>
          <w:rFonts w:ascii="Arial" w:hAnsi="Arial"/>
        </w:rPr>
        <w:tab/>
      </w:r>
      <w:r w:rsidRPr="007D4D8F">
        <w:rPr>
          <w:rFonts w:ascii="Arial" w:hAnsi="Arial"/>
        </w:rPr>
        <w:tab/>
        <w:t>Solute:</w:t>
      </w:r>
    </w:p>
    <w:p w14:paraId="4FF22357" w14:textId="77777777" w:rsidR="005938F5" w:rsidRPr="007D4D8F" w:rsidRDefault="005938F5" w:rsidP="005938F5">
      <w:pPr>
        <w:rPr>
          <w:rFonts w:ascii="Arial" w:hAnsi="Arial"/>
        </w:rPr>
      </w:pPr>
    </w:p>
    <w:p w14:paraId="1742B01A" w14:textId="77777777" w:rsidR="005938F5" w:rsidRPr="007D4D8F" w:rsidRDefault="005938F5" w:rsidP="005938F5">
      <w:pPr>
        <w:rPr>
          <w:rFonts w:ascii="Arial" w:hAnsi="Arial"/>
        </w:rPr>
      </w:pPr>
    </w:p>
    <w:p w14:paraId="746A93B5" w14:textId="77777777" w:rsidR="005938F5" w:rsidRPr="007D4D8F" w:rsidRDefault="005938F5" w:rsidP="005938F5">
      <w:pPr>
        <w:rPr>
          <w:rFonts w:ascii="Arial" w:hAnsi="Arial"/>
        </w:rPr>
      </w:pPr>
      <w:r w:rsidRPr="007D4D8F">
        <w:rPr>
          <w:rFonts w:ascii="Arial" w:hAnsi="Arial"/>
        </w:rPr>
        <w:tab/>
      </w:r>
      <w:r w:rsidRPr="007D4D8F">
        <w:rPr>
          <w:rFonts w:ascii="Arial" w:hAnsi="Arial"/>
        </w:rPr>
        <w:tab/>
        <w:t>Solvent:</w:t>
      </w:r>
    </w:p>
    <w:p w14:paraId="37B184C9" w14:textId="77777777" w:rsidR="005938F5" w:rsidRPr="007D4D8F" w:rsidRDefault="005938F5" w:rsidP="005938F5">
      <w:pPr>
        <w:rPr>
          <w:rFonts w:ascii="Arial" w:hAnsi="Arial"/>
        </w:rPr>
      </w:pPr>
    </w:p>
    <w:p w14:paraId="303FDA94" w14:textId="77777777" w:rsidR="005938F5" w:rsidRPr="007D4D8F" w:rsidRDefault="005938F5" w:rsidP="005938F5">
      <w:pPr>
        <w:rPr>
          <w:rFonts w:ascii="Arial" w:hAnsi="Arial"/>
        </w:rPr>
      </w:pPr>
    </w:p>
    <w:p w14:paraId="1CB12527" w14:textId="77777777" w:rsidR="005938F5" w:rsidRPr="007D4D8F" w:rsidRDefault="005938F5" w:rsidP="005938F5">
      <w:pPr>
        <w:rPr>
          <w:rFonts w:ascii="Arial" w:hAnsi="Arial"/>
        </w:rPr>
      </w:pPr>
      <w:r w:rsidRPr="007D4D8F">
        <w:rPr>
          <w:rFonts w:ascii="Arial" w:hAnsi="Arial"/>
        </w:rPr>
        <w:tab/>
        <w:t>(b)</w:t>
      </w:r>
      <w:r w:rsidRPr="007D4D8F">
        <w:rPr>
          <w:rFonts w:ascii="Arial" w:hAnsi="Arial"/>
        </w:rPr>
        <w:tab/>
        <w:t xml:space="preserve">Apply your definitions to a cup of black tea.  i.e.  Name the solute and the </w:t>
      </w:r>
      <w:r w:rsidR="001C41BF" w:rsidRPr="007D4D8F">
        <w:rPr>
          <w:rFonts w:ascii="Arial" w:hAnsi="Arial"/>
        </w:rPr>
        <w:tab/>
      </w:r>
      <w:r w:rsidR="001C41BF" w:rsidRPr="007D4D8F">
        <w:rPr>
          <w:rFonts w:ascii="Arial" w:hAnsi="Arial"/>
        </w:rPr>
        <w:tab/>
      </w:r>
      <w:r w:rsidR="001C41BF" w:rsidRPr="007D4D8F">
        <w:rPr>
          <w:rFonts w:ascii="Arial" w:hAnsi="Arial"/>
        </w:rPr>
        <w:tab/>
      </w:r>
      <w:r w:rsidRPr="007D4D8F">
        <w:rPr>
          <w:rFonts w:ascii="Arial" w:hAnsi="Arial"/>
        </w:rPr>
        <w:t>solvent.</w:t>
      </w:r>
    </w:p>
    <w:p w14:paraId="52EB0449" w14:textId="77777777" w:rsidR="005938F5" w:rsidRPr="007D4D8F" w:rsidRDefault="005938F5" w:rsidP="005938F5">
      <w:pPr>
        <w:rPr>
          <w:rFonts w:ascii="Arial" w:hAnsi="Arial"/>
        </w:rPr>
      </w:pPr>
    </w:p>
    <w:p w14:paraId="1D104A6D" w14:textId="77777777" w:rsidR="005938F5" w:rsidRPr="007D4D8F" w:rsidRDefault="005938F5" w:rsidP="005938F5">
      <w:pPr>
        <w:rPr>
          <w:rFonts w:ascii="Arial" w:hAnsi="Arial"/>
        </w:rPr>
      </w:pPr>
      <w:r w:rsidRPr="007D4D8F">
        <w:rPr>
          <w:rFonts w:ascii="Arial" w:hAnsi="Arial"/>
        </w:rPr>
        <w:tab/>
      </w:r>
      <w:r w:rsidRPr="007D4D8F">
        <w:rPr>
          <w:rFonts w:ascii="Arial" w:hAnsi="Arial"/>
        </w:rPr>
        <w:tab/>
        <w:t>Solute:</w:t>
      </w:r>
      <w:r w:rsidRPr="007D4D8F">
        <w:rPr>
          <w:rFonts w:ascii="Arial" w:hAnsi="Arial"/>
        </w:rPr>
        <w:tab/>
      </w:r>
      <w:r w:rsidRPr="007D4D8F">
        <w:rPr>
          <w:rFonts w:ascii="Arial" w:hAnsi="Arial"/>
        </w:rPr>
        <w:tab/>
      </w:r>
      <w:r w:rsidRPr="007D4D8F">
        <w:rPr>
          <w:rFonts w:ascii="Arial" w:hAnsi="Arial"/>
        </w:rPr>
        <w:tab/>
      </w:r>
      <w:r w:rsidRPr="007D4D8F">
        <w:rPr>
          <w:rFonts w:ascii="Arial" w:hAnsi="Arial"/>
        </w:rPr>
        <w:tab/>
      </w:r>
      <w:r w:rsidRPr="007D4D8F">
        <w:rPr>
          <w:rFonts w:ascii="Arial" w:hAnsi="Arial"/>
        </w:rPr>
        <w:tab/>
      </w:r>
      <w:r w:rsidRPr="007D4D8F">
        <w:rPr>
          <w:rFonts w:ascii="Arial" w:hAnsi="Arial"/>
        </w:rPr>
        <w:tab/>
      </w:r>
      <w:r w:rsidRPr="007D4D8F">
        <w:rPr>
          <w:rFonts w:ascii="Arial" w:hAnsi="Arial"/>
        </w:rPr>
        <w:tab/>
        <w:t>Solvent:</w:t>
      </w:r>
    </w:p>
    <w:p w14:paraId="1503EC46" w14:textId="77777777" w:rsidR="001C41BF" w:rsidRPr="007D4D8F" w:rsidRDefault="001C41BF">
      <w:pPr>
        <w:rPr>
          <w:rFonts w:ascii="Arial" w:hAnsi="Arial"/>
        </w:rPr>
      </w:pPr>
    </w:p>
    <w:p w14:paraId="528C0781" w14:textId="77777777" w:rsidR="00372C74" w:rsidRPr="007D4D8F" w:rsidRDefault="00372C74" w:rsidP="00372C74">
      <w:pPr>
        <w:rPr>
          <w:rFonts w:ascii="Arial" w:hAnsi="Arial"/>
        </w:rPr>
      </w:pPr>
      <w:r w:rsidRPr="007D4D8F">
        <w:rPr>
          <w:rFonts w:ascii="Arial" w:hAnsi="Arial"/>
        </w:rPr>
        <w:t>6.</w:t>
      </w:r>
      <w:r w:rsidRPr="007D4D8F">
        <w:rPr>
          <w:rFonts w:ascii="Arial" w:hAnsi="Arial"/>
        </w:rPr>
        <w:tab/>
        <w:t xml:space="preserve">Summarise the following separating processes briefly, stating when to use each one </w:t>
      </w:r>
      <w:r w:rsidRPr="007D4D8F">
        <w:rPr>
          <w:rFonts w:ascii="Arial" w:hAnsi="Arial"/>
        </w:rPr>
        <w:tab/>
        <w:t>and what is separated.</w:t>
      </w:r>
    </w:p>
    <w:p w14:paraId="6108C40A" w14:textId="77777777" w:rsidR="00372C74" w:rsidRPr="007D4D8F" w:rsidRDefault="00372C74" w:rsidP="00372C74">
      <w:pPr>
        <w:rPr>
          <w:rFonts w:ascii="Arial" w:hAnsi="Arial"/>
        </w:rPr>
      </w:pPr>
    </w:p>
    <w:p w14:paraId="2855AE38" w14:textId="463EC616" w:rsidR="00372C74" w:rsidRDefault="00372C74" w:rsidP="00372C74">
      <w:pPr>
        <w:rPr>
          <w:rFonts w:ascii="Arial" w:hAnsi="Arial"/>
        </w:rPr>
      </w:pPr>
      <w:r w:rsidRPr="007D4D8F">
        <w:rPr>
          <w:rFonts w:ascii="Arial" w:hAnsi="Arial"/>
        </w:rPr>
        <w:tab/>
        <w:t>•</w:t>
      </w:r>
      <w:r w:rsidRPr="007D4D8F">
        <w:rPr>
          <w:rFonts w:ascii="Arial" w:hAnsi="Arial"/>
        </w:rPr>
        <w:tab/>
        <w:t>Sieving</w:t>
      </w:r>
    </w:p>
    <w:p w14:paraId="71420870" w14:textId="0D4AB7B6" w:rsidR="00D86C18" w:rsidRDefault="00D86C18" w:rsidP="00372C74">
      <w:pPr>
        <w:rPr>
          <w:rFonts w:ascii="Arial" w:hAnsi="Arial"/>
        </w:rPr>
      </w:pPr>
    </w:p>
    <w:p w14:paraId="067680E3" w14:textId="0B3B27AF" w:rsidR="00D86C18" w:rsidRDefault="00D86C18" w:rsidP="00372C74">
      <w:pPr>
        <w:rPr>
          <w:rFonts w:ascii="Arial" w:hAnsi="Arial"/>
        </w:rPr>
      </w:pPr>
    </w:p>
    <w:p w14:paraId="776E2649" w14:textId="57BFA3D2" w:rsidR="00D86C18" w:rsidRDefault="00D86C18" w:rsidP="00372C74">
      <w:pPr>
        <w:rPr>
          <w:rFonts w:ascii="Arial" w:hAnsi="Arial"/>
        </w:rPr>
      </w:pPr>
    </w:p>
    <w:p w14:paraId="6DFC9F4E" w14:textId="0F786262" w:rsidR="00D86C18" w:rsidRDefault="00D86C18" w:rsidP="00372C74">
      <w:pPr>
        <w:rPr>
          <w:rFonts w:ascii="Arial" w:hAnsi="Arial"/>
        </w:rPr>
      </w:pPr>
    </w:p>
    <w:p w14:paraId="18630493" w14:textId="29B32D02" w:rsidR="00D86C18" w:rsidRDefault="00D86C18" w:rsidP="00372C74">
      <w:pPr>
        <w:rPr>
          <w:rFonts w:ascii="Arial" w:hAnsi="Arial"/>
        </w:rPr>
      </w:pPr>
    </w:p>
    <w:p w14:paraId="59D262A4" w14:textId="77777777" w:rsidR="00D86C18" w:rsidRPr="007D4D8F" w:rsidRDefault="00D86C18" w:rsidP="00372C74">
      <w:pPr>
        <w:rPr>
          <w:rFonts w:ascii="Arial" w:hAnsi="Arial"/>
        </w:rPr>
      </w:pPr>
    </w:p>
    <w:p w14:paraId="7A09541C" w14:textId="771F2144" w:rsidR="00372C74" w:rsidRDefault="00372C74" w:rsidP="00372C74">
      <w:pPr>
        <w:rPr>
          <w:rFonts w:ascii="Arial" w:hAnsi="Arial"/>
        </w:rPr>
      </w:pPr>
      <w:r w:rsidRPr="007D4D8F">
        <w:rPr>
          <w:rFonts w:ascii="Arial" w:hAnsi="Arial"/>
        </w:rPr>
        <w:tab/>
        <w:t>•</w:t>
      </w:r>
      <w:r w:rsidRPr="007D4D8F">
        <w:rPr>
          <w:rFonts w:ascii="Arial" w:hAnsi="Arial"/>
        </w:rPr>
        <w:tab/>
        <w:t>Filtering</w:t>
      </w:r>
    </w:p>
    <w:p w14:paraId="004C18EE" w14:textId="0265133E" w:rsidR="00D86C18" w:rsidRDefault="00D86C18" w:rsidP="00372C74">
      <w:pPr>
        <w:rPr>
          <w:rFonts w:ascii="Arial" w:hAnsi="Arial"/>
        </w:rPr>
      </w:pPr>
    </w:p>
    <w:p w14:paraId="7A9FEE83" w14:textId="648E209F" w:rsidR="00D86C18" w:rsidRDefault="00D86C18" w:rsidP="00372C74">
      <w:pPr>
        <w:rPr>
          <w:rFonts w:ascii="Arial" w:hAnsi="Arial"/>
        </w:rPr>
      </w:pPr>
    </w:p>
    <w:p w14:paraId="3B86564B" w14:textId="2BA94F9E" w:rsidR="00D86C18" w:rsidRDefault="00D86C18" w:rsidP="00372C74">
      <w:pPr>
        <w:rPr>
          <w:rFonts w:ascii="Arial" w:hAnsi="Arial"/>
        </w:rPr>
      </w:pPr>
    </w:p>
    <w:p w14:paraId="1960281C" w14:textId="18EF6722" w:rsidR="00D86C18" w:rsidRDefault="00D86C18" w:rsidP="00372C74">
      <w:pPr>
        <w:rPr>
          <w:rFonts w:ascii="Arial" w:hAnsi="Arial"/>
        </w:rPr>
      </w:pPr>
    </w:p>
    <w:p w14:paraId="3354363B" w14:textId="40B135B9" w:rsidR="00D86C18" w:rsidRDefault="00D86C18" w:rsidP="00372C74">
      <w:pPr>
        <w:rPr>
          <w:rFonts w:ascii="Arial" w:hAnsi="Arial"/>
        </w:rPr>
      </w:pPr>
    </w:p>
    <w:p w14:paraId="6966CE33" w14:textId="77777777" w:rsidR="00D86C18" w:rsidRPr="007D4D8F" w:rsidRDefault="00D86C18" w:rsidP="00372C74">
      <w:pPr>
        <w:rPr>
          <w:rFonts w:ascii="Arial" w:hAnsi="Arial"/>
        </w:rPr>
      </w:pPr>
    </w:p>
    <w:p w14:paraId="52ECB819" w14:textId="28016C1F" w:rsidR="00372C74" w:rsidRDefault="00372C74" w:rsidP="00372C74">
      <w:pPr>
        <w:rPr>
          <w:rFonts w:ascii="Arial" w:hAnsi="Arial"/>
        </w:rPr>
      </w:pPr>
      <w:r w:rsidRPr="007D4D8F">
        <w:rPr>
          <w:rFonts w:ascii="Arial" w:hAnsi="Arial"/>
        </w:rPr>
        <w:tab/>
        <w:t>•</w:t>
      </w:r>
      <w:r w:rsidRPr="007D4D8F">
        <w:rPr>
          <w:rFonts w:ascii="Arial" w:hAnsi="Arial"/>
        </w:rPr>
        <w:tab/>
        <w:t>Magnetic</w:t>
      </w:r>
    </w:p>
    <w:p w14:paraId="599DA2D3" w14:textId="0F7C5006" w:rsidR="00D86C18" w:rsidRDefault="00D86C18" w:rsidP="00372C74">
      <w:pPr>
        <w:rPr>
          <w:rFonts w:ascii="Arial" w:hAnsi="Arial"/>
        </w:rPr>
      </w:pPr>
    </w:p>
    <w:p w14:paraId="2F16A1B7" w14:textId="1246B16A" w:rsidR="00D86C18" w:rsidRDefault="00D86C18" w:rsidP="00372C74">
      <w:pPr>
        <w:rPr>
          <w:rFonts w:ascii="Arial" w:hAnsi="Arial"/>
        </w:rPr>
      </w:pPr>
    </w:p>
    <w:p w14:paraId="3D10F15F" w14:textId="4E089663" w:rsidR="00D86C18" w:rsidRDefault="00D86C18" w:rsidP="00372C74">
      <w:pPr>
        <w:rPr>
          <w:rFonts w:ascii="Arial" w:hAnsi="Arial"/>
        </w:rPr>
      </w:pPr>
    </w:p>
    <w:p w14:paraId="3A7E3BBE" w14:textId="17C6B175" w:rsidR="00D86C18" w:rsidRDefault="00D86C18" w:rsidP="00372C74">
      <w:pPr>
        <w:rPr>
          <w:rFonts w:ascii="Arial" w:hAnsi="Arial"/>
        </w:rPr>
      </w:pPr>
    </w:p>
    <w:p w14:paraId="3C928948" w14:textId="5CA95656" w:rsidR="00D86C18" w:rsidRDefault="00D86C18" w:rsidP="00372C74">
      <w:pPr>
        <w:rPr>
          <w:rFonts w:ascii="Arial" w:hAnsi="Arial"/>
        </w:rPr>
      </w:pPr>
    </w:p>
    <w:p w14:paraId="67621082" w14:textId="77777777" w:rsidR="00D86C18" w:rsidRPr="007D4D8F" w:rsidRDefault="00D86C18" w:rsidP="00372C74">
      <w:pPr>
        <w:rPr>
          <w:rFonts w:ascii="Arial" w:hAnsi="Arial"/>
        </w:rPr>
      </w:pPr>
    </w:p>
    <w:p w14:paraId="5E5F6FB8" w14:textId="38204150" w:rsidR="00372C74" w:rsidRDefault="00372C74" w:rsidP="00372C74">
      <w:pPr>
        <w:rPr>
          <w:rFonts w:ascii="Arial" w:hAnsi="Arial"/>
        </w:rPr>
      </w:pPr>
      <w:r w:rsidRPr="007D4D8F">
        <w:rPr>
          <w:rFonts w:ascii="Arial" w:hAnsi="Arial"/>
        </w:rPr>
        <w:lastRenderedPageBreak/>
        <w:tab/>
        <w:t>•</w:t>
      </w:r>
      <w:r w:rsidRPr="007D4D8F">
        <w:rPr>
          <w:rFonts w:ascii="Arial" w:hAnsi="Arial"/>
        </w:rPr>
        <w:tab/>
        <w:t>Decanting</w:t>
      </w:r>
    </w:p>
    <w:p w14:paraId="48767E17" w14:textId="04D02501" w:rsidR="00D86C18" w:rsidRDefault="00D86C18" w:rsidP="00372C74">
      <w:pPr>
        <w:rPr>
          <w:rFonts w:ascii="Arial" w:hAnsi="Arial"/>
        </w:rPr>
      </w:pPr>
    </w:p>
    <w:p w14:paraId="40285960" w14:textId="66F992B0" w:rsidR="00D86C18" w:rsidRDefault="00D86C18" w:rsidP="00372C74">
      <w:pPr>
        <w:rPr>
          <w:rFonts w:ascii="Arial" w:hAnsi="Arial"/>
        </w:rPr>
      </w:pPr>
    </w:p>
    <w:p w14:paraId="0F7D4979" w14:textId="54787123" w:rsidR="00D86C18" w:rsidRDefault="00D86C18" w:rsidP="00372C74">
      <w:pPr>
        <w:rPr>
          <w:rFonts w:ascii="Arial" w:hAnsi="Arial"/>
        </w:rPr>
      </w:pPr>
    </w:p>
    <w:p w14:paraId="2B991ED0" w14:textId="2C3FD5E6" w:rsidR="00D86C18" w:rsidRDefault="00D86C18" w:rsidP="00372C74">
      <w:pPr>
        <w:rPr>
          <w:rFonts w:ascii="Arial" w:hAnsi="Arial"/>
        </w:rPr>
      </w:pPr>
    </w:p>
    <w:p w14:paraId="27FDA535" w14:textId="48B7B520" w:rsidR="00D86C18" w:rsidRDefault="00D86C18" w:rsidP="00372C74">
      <w:pPr>
        <w:rPr>
          <w:rFonts w:ascii="Arial" w:hAnsi="Arial"/>
        </w:rPr>
      </w:pPr>
    </w:p>
    <w:p w14:paraId="4AAC626B" w14:textId="77777777" w:rsidR="00D86C18" w:rsidRPr="007D4D8F" w:rsidRDefault="00D86C18" w:rsidP="00372C74">
      <w:pPr>
        <w:rPr>
          <w:rFonts w:ascii="Arial" w:hAnsi="Arial"/>
        </w:rPr>
      </w:pPr>
    </w:p>
    <w:p w14:paraId="0E4DE17B" w14:textId="52487BE3" w:rsidR="00372C74" w:rsidRDefault="00372C74" w:rsidP="00372C74">
      <w:pPr>
        <w:rPr>
          <w:rFonts w:ascii="Arial" w:hAnsi="Arial"/>
        </w:rPr>
      </w:pPr>
      <w:r w:rsidRPr="007D4D8F">
        <w:rPr>
          <w:rFonts w:ascii="Arial" w:hAnsi="Arial"/>
        </w:rPr>
        <w:tab/>
        <w:t>•</w:t>
      </w:r>
      <w:r w:rsidRPr="007D4D8F">
        <w:rPr>
          <w:rFonts w:ascii="Arial" w:hAnsi="Arial"/>
        </w:rPr>
        <w:tab/>
        <w:t>Evaporating</w:t>
      </w:r>
    </w:p>
    <w:p w14:paraId="41C58536" w14:textId="519448F9" w:rsidR="00D86C18" w:rsidRDefault="00D86C18" w:rsidP="00372C74">
      <w:pPr>
        <w:rPr>
          <w:rFonts w:ascii="Arial" w:hAnsi="Arial"/>
        </w:rPr>
      </w:pPr>
    </w:p>
    <w:p w14:paraId="40C068ED" w14:textId="3086183A" w:rsidR="00D86C18" w:rsidRDefault="00D86C18" w:rsidP="00372C74">
      <w:pPr>
        <w:rPr>
          <w:rFonts w:ascii="Arial" w:hAnsi="Arial"/>
        </w:rPr>
      </w:pPr>
    </w:p>
    <w:p w14:paraId="235C3187" w14:textId="22E4D452" w:rsidR="00D86C18" w:rsidRDefault="00D86C18" w:rsidP="00372C74">
      <w:pPr>
        <w:rPr>
          <w:rFonts w:ascii="Arial" w:hAnsi="Arial"/>
        </w:rPr>
      </w:pPr>
    </w:p>
    <w:p w14:paraId="3FB2242F" w14:textId="3022E31C" w:rsidR="00D86C18" w:rsidRDefault="00D86C18" w:rsidP="00372C74">
      <w:pPr>
        <w:rPr>
          <w:rFonts w:ascii="Arial" w:hAnsi="Arial"/>
        </w:rPr>
      </w:pPr>
    </w:p>
    <w:p w14:paraId="456F8050" w14:textId="619A606A" w:rsidR="00D86C18" w:rsidRDefault="00D86C18" w:rsidP="00372C74">
      <w:pPr>
        <w:rPr>
          <w:rFonts w:ascii="Arial" w:hAnsi="Arial"/>
        </w:rPr>
      </w:pPr>
    </w:p>
    <w:p w14:paraId="7A71BD2A" w14:textId="77777777" w:rsidR="00D86C18" w:rsidRPr="007D4D8F" w:rsidRDefault="00D86C18" w:rsidP="00372C74">
      <w:pPr>
        <w:rPr>
          <w:rFonts w:ascii="Arial" w:hAnsi="Arial"/>
        </w:rPr>
      </w:pPr>
    </w:p>
    <w:p w14:paraId="5CCFD3EB" w14:textId="7872DB5B" w:rsidR="00372C74" w:rsidRDefault="00372C74" w:rsidP="00372C74">
      <w:pPr>
        <w:rPr>
          <w:rFonts w:ascii="Arial" w:hAnsi="Arial"/>
        </w:rPr>
      </w:pPr>
      <w:r w:rsidRPr="007D4D8F">
        <w:rPr>
          <w:rFonts w:ascii="Arial" w:hAnsi="Arial"/>
        </w:rPr>
        <w:tab/>
        <w:t>•</w:t>
      </w:r>
      <w:r w:rsidRPr="007D4D8F">
        <w:rPr>
          <w:rFonts w:ascii="Arial" w:hAnsi="Arial"/>
        </w:rPr>
        <w:tab/>
        <w:t>Distilling</w:t>
      </w:r>
    </w:p>
    <w:p w14:paraId="69562FDC" w14:textId="2A770A3A" w:rsidR="00D86C18" w:rsidRDefault="00D86C18" w:rsidP="00372C74">
      <w:pPr>
        <w:rPr>
          <w:rFonts w:ascii="Arial" w:hAnsi="Arial"/>
        </w:rPr>
      </w:pPr>
    </w:p>
    <w:p w14:paraId="33D01DDA" w14:textId="5215F24F" w:rsidR="00D86C18" w:rsidRDefault="00D86C18" w:rsidP="00372C74">
      <w:pPr>
        <w:rPr>
          <w:rFonts w:ascii="Arial" w:hAnsi="Arial"/>
        </w:rPr>
      </w:pPr>
    </w:p>
    <w:p w14:paraId="2EFDB0CB" w14:textId="55742B65" w:rsidR="00D86C18" w:rsidRDefault="00D86C18" w:rsidP="00372C74">
      <w:pPr>
        <w:rPr>
          <w:rFonts w:ascii="Arial" w:hAnsi="Arial"/>
        </w:rPr>
      </w:pPr>
    </w:p>
    <w:p w14:paraId="64B19EC0" w14:textId="0D241C85" w:rsidR="00D86C18" w:rsidRDefault="00D86C18" w:rsidP="00372C74">
      <w:pPr>
        <w:rPr>
          <w:rFonts w:ascii="Arial" w:hAnsi="Arial"/>
        </w:rPr>
      </w:pPr>
    </w:p>
    <w:p w14:paraId="3D66DBF4" w14:textId="2E10FDFA" w:rsidR="00D86C18" w:rsidRDefault="00D86C18" w:rsidP="00372C74">
      <w:pPr>
        <w:rPr>
          <w:rFonts w:ascii="Arial" w:hAnsi="Arial"/>
        </w:rPr>
      </w:pPr>
    </w:p>
    <w:p w14:paraId="5CEC2D98" w14:textId="77777777" w:rsidR="00D86C18" w:rsidRPr="007D4D8F" w:rsidRDefault="00D86C18" w:rsidP="00372C74">
      <w:pPr>
        <w:rPr>
          <w:rFonts w:ascii="Arial" w:hAnsi="Arial"/>
        </w:rPr>
      </w:pPr>
    </w:p>
    <w:p w14:paraId="2C01CCF7" w14:textId="6B9E0EE3" w:rsidR="00372C74" w:rsidRDefault="00372C74" w:rsidP="00372C74">
      <w:pPr>
        <w:rPr>
          <w:rFonts w:ascii="Arial" w:hAnsi="Arial"/>
        </w:rPr>
      </w:pPr>
      <w:r w:rsidRPr="007D4D8F">
        <w:rPr>
          <w:rFonts w:ascii="Arial" w:hAnsi="Arial"/>
        </w:rPr>
        <w:tab/>
        <w:t>•</w:t>
      </w:r>
      <w:r w:rsidRPr="007D4D8F">
        <w:rPr>
          <w:rFonts w:ascii="Arial" w:hAnsi="Arial"/>
        </w:rPr>
        <w:tab/>
        <w:t>Chromatography</w:t>
      </w:r>
    </w:p>
    <w:p w14:paraId="29ADFF2C" w14:textId="1322F342" w:rsidR="00D86C18" w:rsidRDefault="00D86C18" w:rsidP="00372C74">
      <w:pPr>
        <w:rPr>
          <w:rFonts w:ascii="Arial" w:hAnsi="Arial"/>
        </w:rPr>
      </w:pPr>
    </w:p>
    <w:p w14:paraId="3EDAEE43" w14:textId="6FF35E86" w:rsidR="00D86C18" w:rsidRDefault="00D86C18" w:rsidP="00372C74">
      <w:pPr>
        <w:rPr>
          <w:rFonts w:ascii="Arial" w:hAnsi="Arial"/>
        </w:rPr>
      </w:pPr>
    </w:p>
    <w:p w14:paraId="667E20E1" w14:textId="0FC04EA7" w:rsidR="00D86C18" w:rsidRDefault="00D86C18" w:rsidP="00372C74">
      <w:pPr>
        <w:rPr>
          <w:rFonts w:ascii="Arial" w:hAnsi="Arial"/>
        </w:rPr>
      </w:pPr>
    </w:p>
    <w:p w14:paraId="5F961A42" w14:textId="1C7A3BA8" w:rsidR="00D86C18" w:rsidRDefault="00D86C18" w:rsidP="00372C74">
      <w:pPr>
        <w:rPr>
          <w:rFonts w:ascii="Arial" w:hAnsi="Arial"/>
        </w:rPr>
      </w:pPr>
    </w:p>
    <w:p w14:paraId="184F622B" w14:textId="77777777" w:rsidR="00D86C18" w:rsidRPr="007D4D8F" w:rsidRDefault="00D86C18" w:rsidP="00372C74">
      <w:pPr>
        <w:rPr>
          <w:rFonts w:ascii="Arial" w:hAnsi="Arial"/>
        </w:rPr>
      </w:pPr>
    </w:p>
    <w:p w14:paraId="5C20FD77" w14:textId="77777777" w:rsidR="00372C74" w:rsidRPr="007D4D8F" w:rsidRDefault="00372C74" w:rsidP="005938F5">
      <w:pPr>
        <w:rPr>
          <w:rFonts w:ascii="Arial" w:hAnsi="Arial"/>
        </w:rPr>
      </w:pPr>
    </w:p>
    <w:p w14:paraId="78A8A0FC" w14:textId="77777777" w:rsidR="00372C74" w:rsidRPr="007D4D8F" w:rsidRDefault="00372C74" w:rsidP="005938F5">
      <w:pPr>
        <w:rPr>
          <w:rFonts w:ascii="Arial" w:hAnsi="Arial"/>
        </w:rPr>
      </w:pPr>
    </w:p>
    <w:p w14:paraId="7834CCD1" w14:textId="77777777" w:rsidR="005938F5" w:rsidRPr="007D4D8F" w:rsidRDefault="00372C74" w:rsidP="005938F5">
      <w:pPr>
        <w:rPr>
          <w:rFonts w:ascii="Arial" w:hAnsi="Arial"/>
        </w:rPr>
      </w:pPr>
      <w:r w:rsidRPr="007D4D8F">
        <w:rPr>
          <w:rFonts w:ascii="Arial" w:hAnsi="Arial"/>
        </w:rPr>
        <w:t>7</w:t>
      </w:r>
      <w:r w:rsidR="005938F5" w:rsidRPr="007D4D8F">
        <w:rPr>
          <w:rFonts w:ascii="Arial" w:hAnsi="Arial"/>
        </w:rPr>
        <w:t>.</w:t>
      </w:r>
      <w:r w:rsidR="005938F5" w:rsidRPr="007D4D8F">
        <w:rPr>
          <w:rFonts w:ascii="Arial" w:hAnsi="Arial"/>
        </w:rPr>
        <w:tab/>
        <w:t>Describe a possible method to separate the following mixtures.</w:t>
      </w:r>
    </w:p>
    <w:p w14:paraId="1CA27613" w14:textId="77777777" w:rsidR="005938F5" w:rsidRPr="007D4D8F" w:rsidRDefault="005938F5" w:rsidP="005938F5">
      <w:pPr>
        <w:rPr>
          <w:rFonts w:ascii="Arial" w:hAnsi="Arial"/>
        </w:rPr>
      </w:pPr>
    </w:p>
    <w:p w14:paraId="1F986C07" w14:textId="3875BFB2" w:rsidR="005938F5" w:rsidRDefault="005938F5" w:rsidP="005938F5">
      <w:pPr>
        <w:rPr>
          <w:rFonts w:ascii="Arial" w:hAnsi="Arial"/>
        </w:rPr>
      </w:pPr>
      <w:r w:rsidRPr="007D4D8F">
        <w:rPr>
          <w:rFonts w:ascii="Arial" w:hAnsi="Arial"/>
        </w:rPr>
        <w:tab/>
        <w:t>(a)</w:t>
      </w:r>
      <w:r w:rsidRPr="007D4D8F">
        <w:rPr>
          <w:rFonts w:ascii="Arial" w:hAnsi="Arial"/>
        </w:rPr>
        <w:tab/>
        <w:t>Sand and silt in water.</w:t>
      </w:r>
    </w:p>
    <w:p w14:paraId="1847F2B9" w14:textId="1B375BA1" w:rsidR="00D86C18" w:rsidRDefault="00D86C18" w:rsidP="005938F5">
      <w:pPr>
        <w:rPr>
          <w:rFonts w:ascii="Arial" w:hAnsi="Arial"/>
        </w:rPr>
      </w:pPr>
    </w:p>
    <w:p w14:paraId="35C300B6" w14:textId="14FF1C10" w:rsidR="00D86C18" w:rsidRDefault="00D86C18" w:rsidP="005938F5">
      <w:pPr>
        <w:rPr>
          <w:rFonts w:ascii="Arial" w:hAnsi="Arial"/>
        </w:rPr>
      </w:pPr>
    </w:p>
    <w:p w14:paraId="19E45267" w14:textId="673A02EC" w:rsidR="00D86C18" w:rsidRDefault="00D86C18" w:rsidP="005938F5">
      <w:pPr>
        <w:rPr>
          <w:rFonts w:ascii="Arial" w:hAnsi="Arial"/>
        </w:rPr>
      </w:pPr>
    </w:p>
    <w:p w14:paraId="378EF8D8" w14:textId="02ED3989" w:rsidR="00D86C18" w:rsidRDefault="00D86C18" w:rsidP="005938F5">
      <w:pPr>
        <w:rPr>
          <w:rFonts w:ascii="Arial" w:hAnsi="Arial"/>
        </w:rPr>
      </w:pPr>
    </w:p>
    <w:p w14:paraId="61C4DFAF" w14:textId="58C62F24" w:rsidR="00D86C18" w:rsidRDefault="00D86C18" w:rsidP="005938F5">
      <w:pPr>
        <w:rPr>
          <w:rFonts w:ascii="Arial" w:hAnsi="Arial"/>
        </w:rPr>
      </w:pPr>
    </w:p>
    <w:p w14:paraId="460B5E81" w14:textId="3D356051" w:rsidR="00D86C18" w:rsidRDefault="00D86C18" w:rsidP="005938F5">
      <w:pPr>
        <w:rPr>
          <w:rFonts w:ascii="Arial" w:hAnsi="Arial"/>
        </w:rPr>
      </w:pPr>
    </w:p>
    <w:p w14:paraId="43BCDB04" w14:textId="3F2B0F41" w:rsidR="00D86C18" w:rsidRDefault="00D86C18" w:rsidP="005938F5">
      <w:pPr>
        <w:rPr>
          <w:rFonts w:ascii="Arial" w:hAnsi="Arial"/>
        </w:rPr>
      </w:pPr>
    </w:p>
    <w:p w14:paraId="71F5128B" w14:textId="61D547D8" w:rsidR="00D86C18" w:rsidRDefault="00D86C18" w:rsidP="005938F5">
      <w:pPr>
        <w:rPr>
          <w:rFonts w:ascii="Arial" w:hAnsi="Arial"/>
        </w:rPr>
      </w:pPr>
    </w:p>
    <w:p w14:paraId="4E32124B" w14:textId="71F4A581" w:rsidR="00D86C18" w:rsidRDefault="00D86C18" w:rsidP="005938F5">
      <w:pPr>
        <w:rPr>
          <w:rFonts w:ascii="Arial" w:hAnsi="Arial"/>
        </w:rPr>
      </w:pPr>
    </w:p>
    <w:p w14:paraId="517E3308" w14:textId="77777777" w:rsidR="00D86C18" w:rsidRPr="007D4D8F" w:rsidRDefault="00D86C18" w:rsidP="005938F5">
      <w:pPr>
        <w:rPr>
          <w:rFonts w:ascii="Arial" w:hAnsi="Arial"/>
        </w:rPr>
      </w:pPr>
    </w:p>
    <w:p w14:paraId="35751A11" w14:textId="77777777" w:rsidR="005938F5" w:rsidRPr="007D4D8F" w:rsidRDefault="005938F5" w:rsidP="005938F5">
      <w:pPr>
        <w:rPr>
          <w:rFonts w:ascii="Arial" w:hAnsi="Arial"/>
        </w:rPr>
      </w:pPr>
    </w:p>
    <w:p w14:paraId="6875C9A0" w14:textId="7178ACC5" w:rsidR="005938F5" w:rsidRDefault="005938F5" w:rsidP="005938F5">
      <w:pPr>
        <w:rPr>
          <w:rFonts w:ascii="Arial" w:hAnsi="Arial"/>
        </w:rPr>
      </w:pPr>
      <w:r w:rsidRPr="007D4D8F">
        <w:rPr>
          <w:rFonts w:ascii="Arial" w:hAnsi="Arial"/>
        </w:rPr>
        <w:tab/>
        <w:t>(b)</w:t>
      </w:r>
      <w:r w:rsidRPr="007D4D8F">
        <w:rPr>
          <w:rFonts w:ascii="Arial" w:hAnsi="Arial"/>
        </w:rPr>
        <w:tab/>
        <w:t>Iron filings in sand.</w:t>
      </w:r>
    </w:p>
    <w:p w14:paraId="3D88ECDD" w14:textId="48F3B852" w:rsidR="00D86C18" w:rsidRDefault="00D86C18" w:rsidP="005938F5">
      <w:pPr>
        <w:rPr>
          <w:rFonts w:ascii="Arial" w:hAnsi="Arial"/>
        </w:rPr>
      </w:pPr>
    </w:p>
    <w:p w14:paraId="48F2FA0E" w14:textId="2C6FC3E1" w:rsidR="00D86C18" w:rsidRDefault="00D86C18" w:rsidP="005938F5">
      <w:pPr>
        <w:rPr>
          <w:rFonts w:ascii="Arial" w:hAnsi="Arial"/>
        </w:rPr>
      </w:pPr>
    </w:p>
    <w:p w14:paraId="56BA4B94" w14:textId="43F2597D" w:rsidR="00D86C18" w:rsidRDefault="00D86C18" w:rsidP="005938F5">
      <w:pPr>
        <w:rPr>
          <w:rFonts w:ascii="Arial" w:hAnsi="Arial"/>
        </w:rPr>
      </w:pPr>
    </w:p>
    <w:p w14:paraId="435FD964" w14:textId="4F23A805" w:rsidR="00D86C18" w:rsidRDefault="00D86C18" w:rsidP="005938F5">
      <w:pPr>
        <w:rPr>
          <w:rFonts w:ascii="Arial" w:hAnsi="Arial"/>
        </w:rPr>
      </w:pPr>
    </w:p>
    <w:p w14:paraId="25F1A7BA" w14:textId="42BC513A" w:rsidR="00D86C18" w:rsidRDefault="00D86C18" w:rsidP="005938F5">
      <w:pPr>
        <w:rPr>
          <w:rFonts w:ascii="Arial" w:hAnsi="Arial"/>
        </w:rPr>
      </w:pPr>
    </w:p>
    <w:p w14:paraId="4D8502EC" w14:textId="02CE044F" w:rsidR="00D86C18" w:rsidRDefault="00D86C18" w:rsidP="005938F5">
      <w:pPr>
        <w:rPr>
          <w:rFonts w:ascii="Arial" w:hAnsi="Arial"/>
        </w:rPr>
      </w:pPr>
    </w:p>
    <w:p w14:paraId="348805BE" w14:textId="77777777" w:rsidR="00D86C18" w:rsidRPr="007D4D8F" w:rsidRDefault="00D86C18" w:rsidP="005938F5">
      <w:pPr>
        <w:rPr>
          <w:rFonts w:ascii="Arial" w:hAnsi="Arial"/>
        </w:rPr>
      </w:pPr>
    </w:p>
    <w:p w14:paraId="09C4FBF6" w14:textId="77777777" w:rsidR="005938F5" w:rsidRPr="007D4D8F" w:rsidRDefault="005938F5" w:rsidP="005938F5">
      <w:pPr>
        <w:rPr>
          <w:rFonts w:ascii="Arial" w:hAnsi="Arial"/>
        </w:rPr>
      </w:pPr>
    </w:p>
    <w:p w14:paraId="6502B101" w14:textId="615128F5" w:rsidR="005938F5" w:rsidRDefault="005938F5" w:rsidP="005938F5">
      <w:pPr>
        <w:rPr>
          <w:rFonts w:ascii="Arial" w:hAnsi="Arial"/>
        </w:rPr>
      </w:pPr>
      <w:r w:rsidRPr="007D4D8F">
        <w:rPr>
          <w:rFonts w:ascii="Arial" w:hAnsi="Arial"/>
        </w:rPr>
        <w:lastRenderedPageBreak/>
        <w:tab/>
        <w:t>(c)</w:t>
      </w:r>
      <w:r w:rsidRPr="007D4D8F">
        <w:rPr>
          <w:rFonts w:ascii="Arial" w:hAnsi="Arial"/>
        </w:rPr>
        <w:tab/>
        <w:t>Sugar dissolved in water.</w:t>
      </w:r>
    </w:p>
    <w:p w14:paraId="019D352C" w14:textId="070D7742" w:rsidR="00D86C18" w:rsidRDefault="00D86C18" w:rsidP="005938F5">
      <w:pPr>
        <w:rPr>
          <w:rFonts w:ascii="Arial" w:hAnsi="Arial"/>
        </w:rPr>
      </w:pPr>
    </w:p>
    <w:p w14:paraId="2AA4E124" w14:textId="125DEFF8" w:rsidR="00D86C18" w:rsidRDefault="00D86C18" w:rsidP="005938F5">
      <w:pPr>
        <w:rPr>
          <w:rFonts w:ascii="Arial" w:hAnsi="Arial"/>
        </w:rPr>
      </w:pPr>
    </w:p>
    <w:p w14:paraId="38CBBCAC" w14:textId="7B11DDD2" w:rsidR="00D86C18" w:rsidRDefault="00D86C18" w:rsidP="005938F5">
      <w:pPr>
        <w:rPr>
          <w:rFonts w:ascii="Arial" w:hAnsi="Arial"/>
        </w:rPr>
      </w:pPr>
    </w:p>
    <w:p w14:paraId="7777C6CF" w14:textId="4912E76A" w:rsidR="00D86C18" w:rsidRDefault="00D86C18" w:rsidP="005938F5">
      <w:pPr>
        <w:rPr>
          <w:rFonts w:ascii="Arial" w:hAnsi="Arial"/>
        </w:rPr>
      </w:pPr>
    </w:p>
    <w:p w14:paraId="75449CDB" w14:textId="6442651C" w:rsidR="00D86C18" w:rsidRDefault="00D86C18" w:rsidP="005938F5">
      <w:pPr>
        <w:rPr>
          <w:rFonts w:ascii="Arial" w:hAnsi="Arial"/>
        </w:rPr>
      </w:pPr>
    </w:p>
    <w:p w14:paraId="622DBE35" w14:textId="77777777" w:rsidR="00D86C18" w:rsidRPr="007D4D8F" w:rsidRDefault="00D86C18" w:rsidP="005938F5">
      <w:pPr>
        <w:rPr>
          <w:rFonts w:ascii="Arial" w:hAnsi="Arial"/>
        </w:rPr>
      </w:pPr>
    </w:p>
    <w:p w14:paraId="334D6CC0" w14:textId="77777777" w:rsidR="005938F5" w:rsidRPr="007D4D8F" w:rsidRDefault="005938F5" w:rsidP="005938F5">
      <w:pPr>
        <w:rPr>
          <w:rFonts w:ascii="Arial" w:hAnsi="Arial"/>
        </w:rPr>
      </w:pPr>
    </w:p>
    <w:p w14:paraId="3C51BF1E" w14:textId="0FE6EBB2" w:rsidR="005938F5" w:rsidRDefault="005938F5" w:rsidP="005938F5">
      <w:pPr>
        <w:rPr>
          <w:rFonts w:ascii="Arial" w:hAnsi="Arial"/>
        </w:rPr>
      </w:pPr>
      <w:r w:rsidRPr="007D4D8F">
        <w:rPr>
          <w:rFonts w:ascii="Arial" w:hAnsi="Arial"/>
        </w:rPr>
        <w:tab/>
        <w:t>(d)</w:t>
      </w:r>
      <w:r w:rsidRPr="007D4D8F">
        <w:rPr>
          <w:rFonts w:ascii="Arial" w:hAnsi="Arial"/>
        </w:rPr>
        <w:tab/>
        <w:t>Dust from air.</w:t>
      </w:r>
    </w:p>
    <w:p w14:paraId="28ECC97B" w14:textId="1EFA47E8" w:rsidR="00D86C18" w:rsidRDefault="00D86C18" w:rsidP="005938F5">
      <w:pPr>
        <w:rPr>
          <w:rFonts w:ascii="Arial" w:hAnsi="Arial"/>
        </w:rPr>
      </w:pPr>
    </w:p>
    <w:p w14:paraId="02A5490E" w14:textId="19F0534A" w:rsidR="00D86C18" w:rsidRDefault="00D86C18" w:rsidP="005938F5">
      <w:pPr>
        <w:rPr>
          <w:rFonts w:ascii="Arial" w:hAnsi="Arial"/>
        </w:rPr>
      </w:pPr>
    </w:p>
    <w:p w14:paraId="33B7F003" w14:textId="327F816D" w:rsidR="00D86C18" w:rsidRDefault="00D86C18" w:rsidP="005938F5">
      <w:pPr>
        <w:rPr>
          <w:rFonts w:ascii="Arial" w:hAnsi="Arial"/>
        </w:rPr>
      </w:pPr>
    </w:p>
    <w:p w14:paraId="6095005F" w14:textId="4F3C2B2E" w:rsidR="00D86C18" w:rsidRDefault="00D86C18" w:rsidP="005938F5">
      <w:pPr>
        <w:rPr>
          <w:rFonts w:ascii="Arial" w:hAnsi="Arial"/>
        </w:rPr>
      </w:pPr>
    </w:p>
    <w:p w14:paraId="5251686A" w14:textId="181F8925" w:rsidR="00D86C18" w:rsidRDefault="00D86C18" w:rsidP="005938F5">
      <w:pPr>
        <w:rPr>
          <w:rFonts w:ascii="Arial" w:hAnsi="Arial"/>
        </w:rPr>
      </w:pPr>
    </w:p>
    <w:p w14:paraId="0CDD13BB" w14:textId="77777777" w:rsidR="00D86C18" w:rsidRPr="007D4D8F" w:rsidRDefault="00D86C18" w:rsidP="005938F5">
      <w:pPr>
        <w:rPr>
          <w:rFonts w:ascii="Arial" w:hAnsi="Arial"/>
        </w:rPr>
      </w:pPr>
    </w:p>
    <w:p w14:paraId="271DB2AC" w14:textId="77777777" w:rsidR="005938F5" w:rsidRPr="007D4D8F" w:rsidRDefault="005938F5" w:rsidP="005938F5">
      <w:pPr>
        <w:rPr>
          <w:rFonts w:ascii="Arial" w:hAnsi="Arial"/>
        </w:rPr>
      </w:pPr>
    </w:p>
    <w:p w14:paraId="395C42FB" w14:textId="184AA4C2" w:rsidR="005938F5" w:rsidRDefault="005938F5" w:rsidP="005938F5">
      <w:pPr>
        <w:rPr>
          <w:rFonts w:ascii="Arial" w:hAnsi="Arial"/>
        </w:rPr>
      </w:pPr>
      <w:r w:rsidRPr="007D4D8F">
        <w:rPr>
          <w:rFonts w:ascii="Arial" w:hAnsi="Arial"/>
        </w:rPr>
        <w:tab/>
        <w:t>(e)</w:t>
      </w:r>
      <w:r w:rsidRPr="007D4D8F">
        <w:rPr>
          <w:rFonts w:ascii="Arial" w:hAnsi="Arial"/>
        </w:rPr>
        <w:tab/>
        <w:t>Oil and water.</w:t>
      </w:r>
    </w:p>
    <w:p w14:paraId="029F6652" w14:textId="382501F9" w:rsidR="00D86C18" w:rsidRDefault="00D86C18" w:rsidP="005938F5">
      <w:pPr>
        <w:rPr>
          <w:rFonts w:ascii="Arial" w:hAnsi="Arial"/>
        </w:rPr>
      </w:pPr>
    </w:p>
    <w:p w14:paraId="7EC99169" w14:textId="15DC65D4" w:rsidR="00D86C18" w:rsidRDefault="00D86C18" w:rsidP="005938F5">
      <w:pPr>
        <w:rPr>
          <w:rFonts w:ascii="Arial" w:hAnsi="Arial"/>
        </w:rPr>
      </w:pPr>
    </w:p>
    <w:p w14:paraId="433B3315" w14:textId="512387E4" w:rsidR="00D86C18" w:rsidRDefault="00D86C18" w:rsidP="005938F5">
      <w:pPr>
        <w:rPr>
          <w:rFonts w:ascii="Arial" w:hAnsi="Arial"/>
        </w:rPr>
      </w:pPr>
    </w:p>
    <w:p w14:paraId="5B2118CF" w14:textId="1FC19504" w:rsidR="00D86C18" w:rsidRDefault="00D86C18" w:rsidP="005938F5">
      <w:pPr>
        <w:rPr>
          <w:rFonts w:ascii="Arial" w:hAnsi="Arial"/>
        </w:rPr>
      </w:pPr>
    </w:p>
    <w:p w14:paraId="607E8FCB" w14:textId="725F5AAD" w:rsidR="00D86C18" w:rsidRDefault="00D86C18" w:rsidP="005938F5">
      <w:pPr>
        <w:rPr>
          <w:rFonts w:ascii="Arial" w:hAnsi="Arial"/>
        </w:rPr>
      </w:pPr>
    </w:p>
    <w:p w14:paraId="4F268952" w14:textId="77777777" w:rsidR="00D86C18" w:rsidRPr="007D4D8F" w:rsidRDefault="00D86C18" w:rsidP="005938F5">
      <w:pPr>
        <w:rPr>
          <w:rFonts w:ascii="Arial" w:hAnsi="Arial"/>
        </w:rPr>
      </w:pPr>
    </w:p>
    <w:p w14:paraId="23827080" w14:textId="77777777" w:rsidR="001C41BF" w:rsidRPr="007D4D8F" w:rsidRDefault="001C41BF" w:rsidP="005938F5">
      <w:pPr>
        <w:rPr>
          <w:rFonts w:ascii="Arial" w:hAnsi="Arial"/>
        </w:rPr>
      </w:pPr>
    </w:p>
    <w:p w14:paraId="5E22A5C1" w14:textId="77777777" w:rsidR="005938F5" w:rsidRPr="007D4D8F" w:rsidRDefault="00372C74" w:rsidP="005938F5">
      <w:pPr>
        <w:rPr>
          <w:rFonts w:ascii="Arial" w:hAnsi="Arial"/>
        </w:rPr>
      </w:pPr>
      <w:r w:rsidRPr="007D4D8F">
        <w:rPr>
          <w:rFonts w:ascii="Arial" w:hAnsi="Arial"/>
        </w:rPr>
        <w:t>8</w:t>
      </w:r>
      <w:r w:rsidR="005938F5" w:rsidRPr="007D4D8F">
        <w:rPr>
          <w:rFonts w:ascii="Arial" w:hAnsi="Arial"/>
        </w:rPr>
        <w:t>.</w:t>
      </w:r>
      <w:r w:rsidR="005938F5" w:rsidRPr="007D4D8F">
        <w:rPr>
          <w:rFonts w:ascii="Arial" w:hAnsi="Arial"/>
        </w:rPr>
        <w:tab/>
        <w:t>A student is given a mixture of iron filings in a beaker of copper sulphate (CuSO</w:t>
      </w:r>
      <w:r w:rsidR="005938F5" w:rsidRPr="007D4D8F">
        <w:rPr>
          <w:rFonts w:ascii="Arial" w:hAnsi="Arial"/>
          <w:vertAlign w:val="subscript"/>
        </w:rPr>
        <w:t>4</w:t>
      </w:r>
      <w:r w:rsidR="005938F5" w:rsidRPr="007D4D8F">
        <w:rPr>
          <w:rFonts w:ascii="Arial" w:hAnsi="Arial"/>
        </w:rPr>
        <w:t xml:space="preserve">) </w:t>
      </w:r>
      <w:r w:rsidR="001C41BF" w:rsidRPr="007D4D8F">
        <w:rPr>
          <w:rFonts w:ascii="Arial" w:hAnsi="Arial"/>
        </w:rPr>
        <w:tab/>
      </w:r>
      <w:r w:rsidR="005938F5" w:rsidRPr="007D4D8F">
        <w:rPr>
          <w:rFonts w:ascii="Arial" w:hAnsi="Arial"/>
        </w:rPr>
        <w:t xml:space="preserve">solution.  Her teacher has asked her to separate each of the components (iron filings, </w:t>
      </w:r>
      <w:r w:rsidR="001C41BF" w:rsidRPr="007D4D8F">
        <w:rPr>
          <w:rFonts w:ascii="Arial" w:hAnsi="Arial"/>
        </w:rPr>
        <w:tab/>
      </w:r>
      <w:r w:rsidR="005938F5" w:rsidRPr="007D4D8F">
        <w:rPr>
          <w:rFonts w:ascii="Arial" w:hAnsi="Arial"/>
        </w:rPr>
        <w:t>CuSO</w:t>
      </w:r>
      <w:r w:rsidR="005938F5" w:rsidRPr="007D4D8F">
        <w:rPr>
          <w:rFonts w:ascii="Arial" w:hAnsi="Arial"/>
          <w:vertAlign w:val="subscript"/>
        </w:rPr>
        <w:t>4</w:t>
      </w:r>
      <w:r w:rsidR="005938F5" w:rsidRPr="007D4D8F">
        <w:rPr>
          <w:rFonts w:ascii="Arial" w:hAnsi="Arial"/>
        </w:rPr>
        <w:t xml:space="preserve"> and water) and collect them.</w:t>
      </w:r>
    </w:p>
    <w:p w14:paraId="723DD359" w14:textId="77777777" w:rsidR="005938F5" w:rsidRPr="007D4D8F" w:rsidRDefault="005938F5" w:rsidP="005938F5">
      <w:pPr>
        <w:rPr>
          <w:rFonts w:ascii="Arial" w:hAnsi="Arial"/>
        </w:rPr>
      </w:pPr>
    </w:p>
    <w:p w14:paraId="48E1EF4C" w14:textId="77777777" w:rsidR="005938F5" w:rsidRPr="007D4D8F" w:rsidRDefault="005938F5" w:rsidP="005938F5">
      <w:pPr>
        <w:rPr>
          <w:rFonts w:ascii="Arial" w:hAnsi="Arial"/>
        </w:rPr>
      </w:pPr>
      <w:r w:rsidRPr="007D4D8F">
        <w:rPr>
          <w:rFonts w:ascii="Arial" w:hAnsi="Arial"/>
        </w:rPr>
        <w:tab/>
        <w:t xml:space="preserve">Describe (in dot-point form) how she should do this, listing each separation technique </w:t>
      </w:r>
      <w:r w:rsidR="001C41BF" w:rsidRPr="007D4D8F">
        <w:rPr>
          <w:rFonts w:ascii="Arial" w:hAnsi="Arial"/>
        </w:rPr>
        <w:tab/>
      </w:r>
      <w:r w:rsidRPr="007D4D8F">
        <w:rPr>
          <w:rFonts w:ascii="Arial" w:hAnsi="Arial"/>
        </w:rPr>
        <w:t>required.  At each step, list the substance recovered.</w:t>
      </w:r>
    </w:p>
    <w:p w14:paraId="1EA61B17" w14:textId="77777777" w:rsidR="005938F5" w:rsidRPr="007D4D8F" w:rsidRDefault="005938F5" w:rsidP="005938F5">
      <w:pPr>
        <w:rPr>
          <w:rFonts w:ascii="Arial" w:hAnsi="Arial"/>
        </w:rPr>
      </w:pPr>
    </w:p>
    <w:p w14:paraId="656A0B15" w14:textId="146EECFA" w:rsidR="005938F5" w:rsidRDefault="005938F5" w:rsidP="005938F5">
      <w:pPr>
        <w:rPr>
          <w:rFonts w:ascii="Arial" w:hAnsi="Arial"/>
        </w:rPr>
      </w:pPr>
      <w:r w:rsidRPr="007D4D8F">
        <w:rPr>
          <w:rFonts w:ascii="Arial" w:hAnsi="Arial"/>
        </w:rPr>
        <w:tab/>
        <w:t>•</w:t>
      </w:r>
    </w:p>
    <w:p w14:paraId="7E85F2A8" w14:textId="73BB0DF1" w:rsidR="00D86C18" w:rsidRDefault="00D86C18" w:rsidP="005938F5">
      <w:pPr>
        <w:rPr>
          <w:rFonts w:ascii="Arial" w:hAnsi="Arial"/>
        </w:rPr>
      </w:pPr>
    </w:p>
    <w:p w14:paraId="6A12BA94" w14:textId="77777777" w:rsidR="00D86C18" w:rsidRPr="007D4D8F" w:rsidRDefault="00D86C18" w:rsidP="005938F5">
      <w:pPr>
        <w:rPr>
          <w:rFonts w:ascii="Arial" w:hAnsi="Arial"/>
        </w:rPr>
      </w:pPr>
    </w:p>
    <w:p w14:paraId="30381AA4" w14:textId="77777777" w:rsidR="005938F5" w:rsidRPr="007D4D8F" w:rsidRDefault="005938F5" w:rsidP="005938F5">
      <w:pPr>
        <w:rPr>
          <w:rFonts w:ascii="Arial" w:hAnsi="Arial"/>
        </w:rPr>
      </w:pPr>
    </w:p>
    <w:p w14:paraId="7362E2A3" w14:textId="6B8CAC7C" w:rsidR="005938F5" w:rsidRDefault="005938F5" w:rsidP="005938F5">
      <w:pPr>
        <w:rPr>
          <w:rFonts w:ascii="Arial" w:hAnsi="Arial"/>
        </w:rPr>
      </w:pPr>
      <w:r w:rsidRPr="007D4D8F">
        <w:rPr>
          <w:rFonts w:ascii="Arial" w:hAnsi="Arial"/>
        </w:rPr>
        <w:tab/>
        <w:t>•</w:t>
      </w:r>
    </w:p>
    <w:p w14:paraId="0EC20065" w14:textId="4395D32C" w:rsidR="00D86C18" w:rsidRDefault="00D86C18" w:rsidP="005938F5">
      <w:pPr>
        <w:rPr>
          <w:rFonts w:ascii="Arial" w:hAnsi="Arial"/>
        </w:rPr>
      </w:pPr>
    </w:p>
    <w:p w14:paraId="65D30677" w14:textId="77777777" w:rsidR="00D86C18" w:rsidRPr="007D4D8F" w:rsidRDefault="00D86C18" w:rsidP="005938F5">
      <w:pPr>
        <w:rPr>
          <w:rFonts w:ascii="Arial" w:hAnsi="Arial"/>
        </w:rPr>
      </w:pPr>
    </w:p>
    <w:p w14:paraId="339D77FC" w14:textId="77777777" w:rsidR="005938F5" w:rsidRPr="007D4D8F" w:rsidRDefault="005938F5" w:rsidP="005938F5">
      <w:pPr>
        <w:rPr>
          <w:rFonts w:ascii="Arial" w:hAnsi="Arial"/>
        </w:rPr>
      </w:pPr>
    </w:p>
    <w:p w14:paraId="3B10C042" w14:textId="6BABE802" w:rsidR="005938F5" w:rsidRDefault="005938F5" w:rsidP="005938F5">
      <w:pPr>
        <w:rPr>
          <w:rFonts w:ascii="Arial" w:hAnsi="Arial"/>
        </w:rPr>
      </w:pPr>
      <w:r w:rsidRPr="007D4D8F">
        <w:rPr>
          <w:rFonts w:ascii="Arial" w:hAnsi="Arial"/>
        </w:rPr>
        <w:tab/>
        <w:t>•</w:t>
      </w:r>
    </w:p>
    <w:p w14:paraId="3CF07A54" w14:textId="7091CE0A" w:rsidR="00D86C18" w:rsidRDefault="00D86C18" w:rsidP="005938F5">
      <w:pPr>
        <w:rPr>
          <w:rFonts w:ascii="Arial" w:hAnsi="Arial"/>
        </w:rPr>
      </w:pPr>
    </w:p>
    <w:p w14:paraId="249A5A8F" w14:textId="77777777" w:rsidR="00D86C18" w:rsidRPr="007D4D8F" w:rsidRDefault="00D86C18" w:rsidP="005938F5">
      <w:pPr>
        <w:rPr>
          <w:rFonts w:ascii="Arial" w:hAnsi="Arial"/>
        </w:rPr>
      </w:pPr>
    </w:p>
    <w:p w14:paraId="0CAC8948" w14:textId="77777777" w:rsidR="005938F5" w:rsidRPr="007D4D8F" w:rsidRDefault="005938F5" w:rsidP="005938F5">
      <w:pPr>
        <w:rPr>
          <w:rFonts w:ascii="Arial" w:hAnsi="Arial"/>
        </w:rPr>
      </w:pPr>
    </w:p>
    <w:p w14:paraId="521B58CF" w14:textId="77777777" w:rsidR="005938F5" w:rsidRPr="007D4D8F" w:rsidRDefault="005938F5" w:rsidP="005938F5">
      <w:pPr>
        <w:rPr>
          <w:rFonts w:ascii="Arial" w:hAnsi="Arial"/>
        </w:rPr>
      </w:pPr>
      <w:r w:rsidRPr="007D4D8F">
        <w:rPr>
          <w:rFonts w:ascii="Arial" w:hAnsi="Arial"/>
        </w:rPr>
        <w:tab/>
        <w:t>•</w:t>
      </w:r>
    </w:p>
    <w:p w14:paraId="7E2AEC3D" w14:textId="77777777" w:rsidR="005938F5" w:rsidRPr="007D4D8F" w:rsidRDefault="005938F5" w:rsidP="005938F5">
      <w:pPr>
        <w:rPr>
          <w:rFonts w:ascii="Arial" w:hAnsi="Arial"/>
        </w:rPr>
      </w:pPr>
    </w:p>
    <w:p w14:paraId="4FB5E7B4" w14:textId="77777777" w:rsidR="005938F5" w:rsidRPr="007D4D8F" w:rsidRDefault="005938F5" w:rsidP="00222BC9">
      <w:pPr>
        <w:rPr>
          <w:rFonts w:ascii="Arial" w:hAnsi="Arial"/>
        </w:rPr>
      </w:pPr>
      <w:bookmarkStart w:id="0" w:name="_GoBack"/>
      <w:bookmarkEnd w:id="0"/>
    </w:p>
    <w:sectPr w:rsidR="005938F5" w:rsidRPr="007D4D8F" w:rsidSect="00DA5783">
      <w:pgSz w:w="11900" w:h="16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8"/>
  <w:activeWritingStyle w:appName="MSWord" w:lang="en-AU" w:vendorID="64" w:dllVersion="6" w:nlCheck="1" w:checkStyle="1"/>
  <w:activeWritingStyle w:appName="MSWord" w:lang="en-US" w:vendorID="64" w:dllVersion="6" w:nlCheck="1" w:checkStyle="1"/>
  <w:activeWritingStyle w:appName="MSWord" w:lang="en-AU" w:vendorID="2" w:dllVersion="6" w:checkStyle="1"/>
  <w:proofState w:spelling="clean"/>
  <w:attachedTemplate r:id="rId1"/>
  <w:defaultTabStop w:val="567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938F5"/>
    <w:rsid w:val="000C34F4"/>
    <w:rsid w:val="00192703"/>
    <w:rsid w:val="001C41BF"/>
    <w:rsid w:val="00222BC9"/>
    <w:rsid w:val="00372C74"/>
    <w:rsid w:val="003878C7"/>
    <w:rsid w:val="003D11C3"/>
    <w:rsid w:val="005872A5"/>
    <w:rsid w:val="005938F5"/>
    <w:rsid w:val="007D4D8F"/>
    <w:rsid w:val="00967719"/>
    <w:rsid w:val="00D86C18"/>
    <w:rsid w:val="00DA0D9A"/>
    <w:rsid w:val="00DA5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FA0C80D"/>
  <w14:defaultImageDpi w14:val="300"/>
  <w15:docId w15:val="{0FD851E3-693C-BF42-8E3A-6D2AD6B1B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mbria" w:eastAsia="MS Mincho" w:hAnsi="Cambria" w:cs="Times New Roman"/>
        <w:lang w:val="en-AU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4" w:semiHidden="1" w:unhideWhenUsed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Macintosh%20HDD:Users:wilson.ian:Library:Application%20Support:Microsoft:Office:User%20Templates:My%20Templates:My%20Templates:Word%20Processing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Macintosh%20HDD:Users:wilson.ian:Library:Application%20Support:Microsoft:Office:User%20Templates:My%20Templates:My%20Templates:Word%20Processing.dot</Template>
  <TotalTime>56</TotalTime>
  <Pages>4</Pages>
  <Words>321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wilson.ian</dc:creator>
  <cp:keywords/>
  <dc:description/>
  <cp:lastModifiedBy>Ian Wilson (Holy Cross College - Ellenbrook)</cp:lastModifiedBy>
  <cp:revision>6</cp:revision>
  <dcterms:created xsi:type="dcterms:W3CDTF">2014-09-11T02:32:00Z</dcterms:created>
  <dcterms:modified xsi:type="dcterms:W3CDTF">2019-09-18T02:26:00Z</dcterms:modified>
</cp:coreProperties>
</file>