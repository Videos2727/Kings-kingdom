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9EB681" w14:textId="77777777" w:rsidR="005938F5" w:rsidRPr="007D4D8F" w:rsidRDefault="005938F5" w:rsidP="005938F5">
      <w:pPr>
        <w:jc w:val="right"/>
        <w:rPr>
          <w:rFonts w:ascii="Arial" w:hAnsi="Arial"/>
        </w:rPr>
      </w:pPr>
      <w:r w:rsidRPr="007D4D8F">
        <w:rPr>
          <w:rFonts w:ascii="Arial" w:hAnsi="Arial"/>
        </w:rPr>
        <w:t>W-14</w:t>
      </w:r>
    </w:p>
    <w:p w14:paraId="6ECC1627" w14:textId="77777777" w:rsidR="005872A5" w:rsidRPr="007D4D8F" w:rsidRDefault="005938F5" w:rsidP="005938F5">
      <w:pPr>
        <w:jc w:val="center"/>
        <w:rPr>
          <w:rFonts w:ascii="Arial" w:hAnsi="Arial"/>
          <w:b/>
        </w:rPr>
      </w:pPr>
      <w:r w:rsidRPr="007D4D8F">
        <w:rPr>
          <w:rFonts w:ascii="Arial" w:hAnsi="Arial"/>
          <w:b/>
        </w:rPr>
        <w:t>YEAR 7 SCIENCE</w:t>
      </w:r>
    </w:p>
    <w:p w14:paraId="267AC537" w14:textId="77777777" w:rsidR="005938F5" w:rsidRPr="007D4D8F" w:rsidRDefault="005938F5" w:rsidP="005938F5">
      <w:pPr>
        <w:jc w:val="center"/>
        <w:rPr>
          <w:rFonts w:ascii="Arial" w:hAnsi="Arial"/>
          <w:b/>
        </w:rPr>
      </w:pPr>
      <w:r w:rsidRPr="007D4D8F">
        <w:rPr>
          <w:rFonts w:ascii="Arial" w:hAnsi="Arial"/>
          <w:b/>
        </w:rPr>
        <w:t>CHEMICAL SCIENCES</w:t>
      </w:r>
    </w:p>
    <w:p w14:paraId="4EEC89F3" w14:textId="77777777" w:rsidR="005938F5" w:rsidRPr="007D4D8F" w:rsidRDefault="005938F5" w:rsidP="005938F5">
      <w:pPr>
        <w:jc w:val="center"/>
        <w:rPr>
          <w:rFonts w:ascii="Arial" w:hAnsi="Arial"/>
          <w:b/>
        </w:rPr>
      </w:pPr>
      <w:r w:rsidRPr="007D4D8F">
        <w:rPr>
          <w:rFonts w:ascii="Arial" w:hAnsi="Arial"/>
          <w:b/>
        </w:rPr>
        <w:t>REVISION - TEST 1</w:t>
      </w:r>
    </w:p>
    <w:p w14:paraId="6375073E" w14:textId="77777777" w:rsidR="005938F5" w:rsidRPr="007D4D8F" w:rsidRDefault="005938F5" w:rsidP="00222BC9">
      <w:pPr>
        <w:rPr>
          <w:rFonts w:ascii="Arial" w:hAnsi="Arial"/>
        </w:rPr>
      </w:pPr>
    </w:p>
    <w:p w14:paraId="1BA3B8CE" w14:textId="77777777" w:rsidR="00192703" w:rsidRPr="007D4D8F" w:rsidRDefault="00192703" w:rsidP="005938F5">
      <w:pPr>
        <w:rPr>
          <w:rFonts w:ascii="Arial" w:hAnsi="Arial"/>
        </w:rPr>
      </w:pPr>
    </w:p>
    <w:p w14:paraId="72F58429" w14:textId="77777777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>1.</w:t>
      </w:r>
      <w:r w:rsidRPr="007D4D8F">
        <w:rPr>
          <w:rFonts w:ascii="Arial" w:hAnsi="Arial"/>
        </w:rPr>
        <w:tab/>
        <w:t>Replace each of the following expressions with a single word.</w:t>
      </w:r>
      <w:r w:rsidR="00192703" w:rsidRPr="007D4D8F">
        <w:rPr>
          <w:rFonts w:ascii="Arial" w:hAnsi="Arial"/>
        </w:rPr>
        <w:t xml:space="preserve">  Choose from:</w:t>
      </w:r>
    </w:p>
    <w:p w14:paraId="4FDC041E" w14:textId="77777777" w:rsidR="00192703" w:rsidRPr="007D4D8F" w:rsidRDefault="00192703" w:rsidP="005938F5">
      <w:pPr>
        <w:rPr>
          <w:rFonts w:ascii="Arial" w:hAnsi="Arial"/>
        </w:rPr>
      </w:pPr>
    </w:p>
    <w:p w14:paraId="4696CA0A" w14:textId="09491B63" w:rsidR="00192703" w:rsidRPr="00695C06" w:rsidRDefault="00192703" w:rsidP="005938F5">
      <w:pPr>
        <w:rPr>
          <w:rFonts w:ascii="Arial" w:hAnsi="Arial"/>
          <w:color w:val="FF0000"/>
        </w:rPr>
      </w:pPr>
      <w:r w:rsidRPr="007D4D8F">
        <w:rPr>
          <w:rFonts w:ascii="Arial" w:hAnsi="Arial"/>
        </w:rPr>
        <w:tab/>
        <w:t>Solute</w:t>
      </w:r>
      <w:r w:rsidRPr="007D4D8F">
        <w:rPr>
          <w:rFonts w:ascii="Arial" w:hAnsi="Arial"/>
        </w:rPr>
        <w:tab/>
        <w:t>Solvent</w:t>
      </w:r>
      <w:r w:rsidRPr="007D4D8F">
        <w:rPr>
          <w:rFonts w:ascii="Arial" w:hAnsi="Arial"/>
        </w:rPr>
        <w:tab/>
        <w:t>Solution</w:t>
      </w:r>
      <w:r w:rsidRPr="007D4D8F">
        <w:rPr>
          <w:rFonts w:ascii="Arial" w:hAnsi="Arial"/>
        </w:rPr>
        <w:tab/>
        <w:t>Emulsion</w:t>
      </w:r>
      <w:r w:rsidRPr="007D4D8F">
        <w:rPr>
          <w:rFonts w:ascii="Arial" w:hAnsi="Arial"/>
        </w:rPr>
        <w:tab/>
        <w:t>Mixture</w:t>
      </w:r>
      <w:r w:rsidRPr="007D4D8F">
        <w:rPr>
          <w:rFonts w:ascii="Arial" w:hAnsi="Arial"/>
        </w:rPr>
        <w:tab/>
        <w:t>Colloid</w:t>
      </w:r>
      <w:r w:rsidRPr="007D4D8F">
        <w:rPr>
          <w:rFonts w:ascii="Arial" w:hAnsi="Arial"/>
        </w:rPr>
        <w:tab/>
        <w:t>Sediment</w:t>
      </w:r>
      <w:r w:rsidRPr="007D4D8F">
        <w:rPr>
          <w:rFonts w:ascii="Arial" w:hAnsi="Arial"/>
        </w:rPr>
        <w:tab/>
        <w:t>Suspension</w:t>
      </w:r>
      <w:r w:rsidRPr="007D4D8F">
        <w:rPr>
          <w:rFonts w:ascii="Arial" w:hAnsi="Arial"/>
        </w:rPr>
        <w:tab/>
      </w:r>
      <w:r w:rsidR="000C34F4">
        <w:rPr>
          <w:rFonts w:ascii="Arial" w:hAnsi="Arial"/>
        </w:rPr>
        <w:t>Filtrate</w:t>
      </w:r>
    </w:p>
    <w:p w14:paraId="21D1C4FD" w14:textId="77777777" w:rsidR="005938F5" w:rsidRPr="007D4D8F" w:rsidRDefault="005938F5" w:rsidP="005938F5">
      <w:pPr>
        <w:rPr>
          <w:rFonts w:ascii="Arial" w:hAnsi="Arial"/>
        </w:rPr>
      </w:pPr>
    </w:p>
    <w:p w14:paraId="077EF235" w14:textId="6D037FC5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 xml:space="preserve">(a) </w:t>
      </w:r>
      <w:r w:rsidRPr="007D4D8F">
        <w:rPr>
          <w:rFonts w:ascii="Arial" w:hAnsi="Arial"/>
        </w:rPr>
        <w:tab/>
        <w:t>Liquid in which a substance dissolves.</w:t>
      </w:r>
      <w:r w:rsidR="00695C06">
        <w:rPr>
          <w:rFonts w:ascii="Arial" w:hAnsi="Arial"/>
        </w:rPr>
        <w:tab/>
      </w:r>
      <w:r w:rsidR="00695C06">
        <w:rPr>
          <w:rFonts w:ascii="Arial" w:hAnsi="Arial"/>
        </w:rPr>
        <w:tab/>
      </w:r>
      <w:r w:rsidR="00695C06">
        <w:rPr>
          <w:rFonts w:ascii="Arial" w:hAnsi="Arial"/>
        </w:rPr>
        <w:tab/>
      </w:r>
      <w:r w:rsidR="00695C06" w:rsidRPr="00695C06">
        <w:rPr>
          <w:rFonts w:ascii="Arial" w:hAnsi="Arial"/>
          <w:color w:val="FF0000"/>
        </w:rPr>
        <w:t>Solvent</w:t>
      </w:r>
    </w:p>
    <w:p w14:paraId="2C1E9BFE" w14:textId="338C6564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 xml:space="preserve">(b) </w:t>
      </w:r>
      <w:r w:rsidRPr="007D4D8F">
        <w:rPr>
          <w:rFonts w:ascii="Arial" w:hAnsi="Arial"/>
        </w:rPr>
        <w:tab/>
        <w:t>Insoluble particles dispersed in a liquid.</w:t>
      </w:r>
      <w:r w:rsidR="00695C06">
        <w:rPr>
          <w:rFonts w:ascii="Arial" w:hAnsi="Arial"/>
        </w:rPr>
        <w:tab/>
      </w:r>
      <w:r w:rsidR="00695C06">
        <w:rPr>
          <w:rFonts w:ascii="Arial" w:hAnsi="Arial"/>
        </w:rPr>
        <w:tab/>
      </w:r>
      <w:r w:rsidR="00695C06">
        <w:rPr>
          <w:rFonts w:ascii="Arial" w:hAnsi="Arial"/>
        </w:rPr>
        <w:tab/>
      </w:r>
      <w:r w:rsidR="00695C06" w:rsidRPr="00695C06">
        <w:rPr>
          <w:rFonts w:ascii="Arial" w:hAnsi="Arial"/>
          <w:color w:val="FF0000"/>
        </w:rPr>
        <w:t>Suspension</w:t>
      </w:r>
    </w:p>
    <w:p w14:paraId="2D5336B7" w14:textId="2C1A7ACE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 xml:space="preserve">(c) </w:t>
      </w:r>
      <w:r w:rsidRPr="007D4D8F">
        <w:rPr>
          <w:rFonts w:ascii="Arial" w:hAnsi="Arial"/>
        </w:rPr>
        <w:tab/>
        <w:t>Liquid passing through filter paper.</w:t>
      </w:r>
      <w:r w:rsidR="00695C06">
        <w:rPr>
          <w:rFonts w:ascii="Arial" w:hAnsi="Arial"/>
        </w:rPr>
        <w:tab/>
      </w:r>
      <w:r w:rsidR="00695C06">
        <w:rPr>
          <w:rFonts w:ascii="Arial" w:hAnsi="Arial"/>
        </w:rPr>
        <w:tab/>
      </w:r>
      <w:r w:rsidR="00695C06">
        <w:rPr>
          <w:rFonts w:ascii="Arial" w:hAnsi="Arial"/>
        </w:rPr>
        <w:tab/>
      </w:r>
      <w:r w:rsidR="00695C06">
        <w:rPr>
          <w:rFonts w:ascii="Arial" w:hAnsi="Arial"/>
        </w:rPr>
        <w:tab/>
      </w:r>
      <w:r w:rsidR="00695C06" w:rsidRPr="00695C06">
        <w:rPr>
          <w:rFonts w:ascii="Arial" w:hAnsi="Arial"/>
          <w:color w:val="FF0000"/>
        </w:rPr>
        <w:t>Filtrate</w:t>
      </w:r>
    </w:p>
    <w:p w14:paraId="6C66E358" w14:textId="3A4992AA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 xml:space="preserve">(d) </w:t>
      </w:r>
      <w:r w:rsidRPr="007D4D8F">
        <w:rPr>
          <w:rFonts w:ascii="Arial" w:hAnsi="Arial"/>
        </w:rPr>
        <w:tab/>
        <w:t>Substance that dissolves in a liquid.</w:t>
      </w:r>
      <w:r w:rsidR="00695C06">
        <w:rPr>
          <w:rFonts w:ascii="Arial" w:hAnsi="Arial"/>
        </w:rPr>
        <w:tab/>
      </w:r>
      <w:r w:rsidR="00695C06">
        <w:rPr>
          <w:rFonts w:ascii="Arial" w:hAnsi="Arial"/>
        </w:rPr>
        <w:tab/>
      </w:r>
      <w:r w:rsidR="00695C06">
        <w:rPr>
          <w:rFonts w:ascii="Arial" w:hAnsi="Arial"/>
        </w:rPr>
        <w:tab/>
      </w:r>
      <w:r w:rsidR="00695C06">
        <w:rPr>
          <w:rFonts w:ascii="Arial" w:hAnsi="Arial"/>
        </w:rPr>
        <w:tab/>
      </w:r>
      <w:r w:rsidR="00695C06" w:rsidRPr="00695C06">
        <w:rPr>
          <w:rFonts w:ascii="Arial" w:hAnsi="Arial"/>
          <w:color w:val="FF0000"/>
        </w:rPr>
        <w:t>Solute</w:t>
      </w:r>
    </w:p>
    <w:p w14:paraId="422C9124" w14:textId="0EE603A3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 xml:space="preserve">(e) </w:t>
      </w:r>
      <w:r w:rsidRPr="007D4D8F">
        <w:rPr>
          <w:rFonts w:ascii="Arial" w:hAnsi="Arial"/>
        </w:rPr>
        <w:tab/>
        <w:t xml:space="preserve">What is formed when a solute dissolves in a </w:t>
      </w:r>
      <w:r w:rsidR="007D4D8F" w:rsidRPr="007D4D8F">
        <w:rPr>
          <w:rFonts w:ascii="Arial" w:hAnsi="Arial"/>
        </w:rPr>
        <w:t>solvent?</w:t>
      </w:r>
      <w:r w:rsidR="00695C06">
        <w:rPr>
          <w:rFonts w:ascii="Arial" w:hAnsi="Arial"/>
        </w:rPr>
        <w:tab/>
      </w:r>
      <w:r w:rsidR="00695C06" w:rsidRPr="00695C06">
        <w:rPr>
          <w:rFonts w:ascii="Arial" w:hAnsi="Arial"/>
          <w:color w:val="FF0000"/>
        </w:rPr>
        <w:t>Solution</w:t>
      </w:r>
    </w:p>
    <w:p w14:paraId="42C8FAC1" w14:textId="29262CAE" w:rsidR="005938F5" w:rsidRPr="007D4D8F" w:rsidRDefault="00192703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>(f</w:t>
      </w:r>
      <w:r w:rsidR="005938F5" w:rsidRPr="007D4D8F">
        <w:rPr>
          <w:rFonts w:ascii="Arial" w:hAnsi="Arial"/>
        </w:rPr>
        <w:t xml:space="preserve">) </w:t>
      </w:r>
      <w:r w:rsidRPr="007D4D8F">
        <w:rPr>
          <w:rFonts w:ascii="Arial" w:hAnsi="Arial"/>
        </w:rPr>
        <w:tab/>
      </w:r>
      <w:r w:rsidR="005938F5" w:rsidRPr="007D4D8F">
        <w:rPr>
          <w:rFonts w:ascii="Arial" w:hAnsi="Arial"/>
        </w:rPr>
        <w:t>An insoluble substance that sinks to the bottom</w:t>
      </w:r>
      <w:r w:rsidRPr="007D4D8F">
        <w:rPr>
          <w:rFonts w:ascii="Arial" w:hAnsi="Arial"/>
        </w:rPr>
        <w:t>.</w:t>
      </w:r>
      <w:r w:rsidR="00695C06">
        <w:rPr>
          <w:rFonts w:ascii="Arial" w:hAnsi="Arial"/>
        </w:rPr>
        <w:tab/>
      </w:r>
      <w:r w:rsidR="00695C06">
        <w:rPr>
          <w:rFonts w:ascii="Arial" w:hAnsi="Arial"/>
        </w:rPr>
        <w:tab/>
      </w:r>
      <w:r w:rsidR="00695C06" w:rsidRPr="00695C06">
        <w:rPr>
          <w:rFonts w:ascii="Arial" w:hAnsi="Arial"/>
          <w:color w:val="FF0000"/>
        </w:rPr>
        <w:t>Sediment</w:t>
      </w:r>
    </w:p>
    <w:p w14:paraId="33488E70" w14:textId="77777777" w:rsidR="00192703" w:rsidRPr="007D4D8F" w:rsidRDefault="00192703" w:rsidP="005938F5">
      <w:pPr>
        <w:rPr>
          <w:rFonts w:ascii="Arial" w:hAnsi="Arial"/>
        </w:rPr>
      </w:pPr>
    </w:p>
    <w:p w14:paraId="018D2DBE" w14:textId="77777777" w:rsidR="00192703" w:rsidRPr="007D4D8F" w:rsidRDefault="005938F5" w:rsidP="00192703">
      <w:pPr>
        <w:rPr>
          <w:rFonts w:ascii="Arial" w:hAnsi="Arial"/>
        </w:rPr>
      </w:pPr>
      <w:r w:rsidRPr="007D4D8F">
        <w:rPr>
          <w:rFonts w:ascii="Arial" w:hAnsi="Arial"/>
        </w:rPr>
        <w:t>2</w:t>
      </w:r>
      <w:r w:rsidR="00192703" w:rsidRPr="007D4D8F">
        <w:rPr>
          <w:rFonts w:ascii="Arial" w:hAnsi="Arial"/>
        </w:rPr>
        <w:t>.</w:t>
      </w:r>
      <w:r w:rsidR="00192703" w:rsidRPr="007D4D8F">
        <w:rPr>
          <w:rFonts w:ascii="Arial" w:hAnsi="Arial"/>
        </w:rPr>
        <w:tab/>
        <w:t>(a)</w:t>
      </w:r>
      <w:r w:rsidR="00192703" w:rsidRPr="007D4D8F">
        <w:rPr>
          <w:rFonts w:ascii="Arial" w:hAnsi="Arial"/>
        </w:rPr>
        <w:tab/>
        <w:t xml:space="preserve">Is fizzy soft drink a </w:t>
      </w:r>
      <w:r w:rsidR="00192703" w:rsidRPr="008C0B94">
        <w:rPr>
          <w:rFonts w:ascii="Arial" w:hAnsi="Arial"/>
          <w:color w:val="FF0000"/>
          <w:u w:val="single"/>
        </w:rPr>
        <w:t>solution</w:t>
      </w:r>
      <w:r w:rsidR="00192703" w:rsidRPr="007D4D8F">
        <w:rPr>
          <w:rFonts w:ascii="Arial" w:hAnsi="Arial"/>
        </w:rPr>
        <w:t>, solvent or solute?</w:t>
      </w:r>
    </w:p>
    <w:p w14:paraId="20207757" w14:textId="77777777" w:rsidR="00192703" w:rsidRDefault="00192703" w:rsidP="00192703">
      <w:pPr>
        <w:rPr>
          <w:rFonts w:ascii="Arial" w:hAnsi="Arial"/>
        </w:rPr>
      </w:pPr>
      <w:r w:rsidRPr="007D4D8F">
        <w:rPr>
          <w:rFonts w:ascii="Arial" w:hAnsi="Arial"/>
        </w:rPr>
        <w:tab/>
        <w:t>(b)</w:t>
      </w:r>
      <w:r w:rsidRPr="007D4D8F">
        <w:rPr>
          <w:rFonts w:ascii="Arial" w:hAnsi="Arial"/>
        </w:rPr>
        <w:tab/>
        <w:t>List the solutes likely to be found in a bottle or can of fizzy soft drink.</w:t>
      </w:r>
    </w:p>
    <w:p w14:paraId="4D7F8C40" w14:textId="77777777" w:rsidR="008C0B94" w:rsidRDefault="008C0B94" w:rsidP="00192703">
      <w:pPr>
        <w:rPr>
          <w:rFonts w:ascii="Arial" w:hAnsi="Arial"/>
        </w:rPr>
      </w:pPr>
    </w:p>
    <w:p w14:paraId="0BD8F1D4" w14:textId="77777777" w:rsidR="008C0B94" w:rsidRPr="0048340F" w:rsidRDefault="008C0B94" w:rsidP="00192703">
      <w:pPr>
        <w:rPr>
          <w:rFonts w:ascii="Arial" w:hAnsi="Arial"/>
          <w:color w:val="FF0000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48340F">
        <w:rPr>
          <w:rFonts w:ascii="Arial" w:hAnsi="Arial"/>
          <w:color w:val="FF0000"/>
        </w:rPr>
        <w:t>•</w:t>
      </w:r>
      <w:r w:rsidRPr="0048340F">
        <w:rPr>
          <w:rFonts w:ascii="Arial" w:hAnsi="Arial"/>
          <w:color w:val="FF0000"/>
        </w:rPr>
        <w:tab/>
        <w:t>Sugar</w:t>
      </w:r>
    </w:p>
    <w:p w14:paraId="19C90989" w14:textId="77777777" w:rsidR="008C0B94" w:rsidRPr="0048340F" w:rsidRDefault="008C0B94" w:rsidP="00192703">
      <w:pPr>
        <w:rPr>
          <w:rFonts w:ascii="Arial" w:hAnsi="Arial"/>
          <w:color w:val="FF0000"/>
        </w:rPr>
      </w:pPr>
      <w:r w:rsidRPr="0048340F">
        <w:rPr>
          <w:rFonts w:ascii="Arial" w:hAnsi="Arial"/>
          <w:color w:val="FF0000"/>
        </w:rPr>
        <w:tab/>
      </w:r>
      <w:r w:rsidRPr="0048340F">
        <w:rPr>
          <w:rFonts w:ascii="Arial" w:hAnsi="Arial"/>
          <w:color w:val="FF0000"/>
        </w:rPr>
        <w:tab/>
        <w:t>•</w:t>
      </w:r>
      <w:r w:rsidRPr="0048340F">
        <w:rPr>
          <w:rFonts w:ascii="Arial" w:hAnsi="Arial"/>
          <w:color w:val="FF0000"/>
        </w:rPr>
        <w:tab/>
        <w:t>Colouring</w:t>
      </w:r>
    </w:p>
    <w:p w14:paraId="313451F6" w14:textId="4695C07D" w:rsidR="008C0B94" w:rsidRPr="007D4D8F" w:rsidRDefault="008C0B94" w:rsidP="00192703">
      <w:pPr>
        <w:rPr>
          <w:rFonts w:ascii="Arial" w:hAnsi="Arial"/>
        </w:rPr>
      </w:pPr>
      <w:r w:rsidRPr="0048340F">
        <w:rPr>
          <w:rFonts w:ascii="Arial" w:hAnsi="Arial"/>
          <w:color w:val="FF0000"/>
        </w:rPr>
        <w:tab/>
      </w:r>
      <w:r w:rsidRPr="0048340F">
        <w:rPr>
          <w:rFonts w:ascii="Arial" w:hAnsi="Arial"/>
          <w:color w:val="FF0000"/>
        </w:rPr>
        <w:tab/>
        <w:t>•</w:t>
      </w:r>
      <w:r w:rsidRPr="0048340F">
        <w:rPr>
          <w:rFonts w:ascii="Arial" w:hAnsi="Arial"/>
          <w:color w:val="FF0000"/>
        </w:rPr>
        <w:tab/>
        <w:t>Flavouring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188F099E" w14:textId="77777777" w:rsidR="00192703" w:rsidRPr="007D4D8F" w:rsidRDefault="00192703" w:rsidP="005938F5">
      <w:pPr>
        <w:rPr>
          <w:rFonts w:ascii="Arial" w:hAnsi="Arial"/>
        </w:rPr>
      </w:pPr>
    </w:p>
    <w:p w14:paraId="4270BC8A" w14:textId="77777777" w:rsidR="001C41BF" w:rsidRPr="007D4D8F" w:rsidRDefault="005938F5" w:rsidP="001C41BF">
      <w:pPr>
        <w:rPr>
          <w:rFonts w:ascii="Arial" w:hAnsi="Arial"/>
        </w:rPr>
      </w:pPr>
      <w:r w:rsidRPr="007D4D8F">
        <w:rPr>
          <w:rFonts w:ascii="Arial" w:hAnsi="Arial"/>
        </w:rPr>
        <w:t>3</w:t>
      </w:r>
      <w:r w:rsidR="00192703" w:rsidRPr="007D4D8F">
        <w:rPr>
          <w:rFonts w:ascii="Arial" w:hAnsi="Arial"/>
        </w:rPr>
        <w:t>.</w:t>
      </w:r>
      <w:r w:rsidR="00192703" w:rsidRPr="007D4D8F">
        <w:rPr>
          <w:rFonts w:ascii="Arial" w:hAnsi="Arial"/>
        </w:rPr>
        <w:tab/>
      </w:r>
      <w:r w:rsidRPr="007D4D8F">
        <w:rPr>
          <w:rFonts w:ascii="Arial" w:hAnsi="Arial"/>
        </w:rPr>
        <w:t xml:space="preserve"> </w:t>
      </w:r>
      <w:r w:rsidR="001C41BF" w:rsidRPr="007D4D8F">
        <w:rPr>
          <w:rFonts w:ascii="Arial" w:hAnsi="Arial"/>
        </w:rPr>
        <w:t>(a)</w:t>
      </w:r>
      <w:r w:rsidR="001C41BF" w:rsidRPr="007D4D8F">
        <w:rPr>
          <w:rFonts w:ascii="Arial" w:hAnsi="Arial"/>
        </w:rPr>
        <w:tab/>
        <w:t xml:space="preserve">What is the difference between a </w:t>
      </w:r>
      <w:r w:rsidR="001C41BF" w:rsidRPr="007D4D8F">
        <w:rPr>
          <w:rFonts w:ascii="Arial" w:hAnsi="Arial"/>
          <w:b/>
          <w:i/>
        </w:rPr>
        <w:t>dilute</w:t>
      </w:r>
      <w:r w:rsidR="001C41BF" w:rsidRPr="007D4D8F">
        <w:rPr>
          <w:rFonts w:ascii="Arial" w:hAnsi="Arial"/>
        </w:rPr>
        <w:t xml:space="preserve"> and </w:t>
      </w:r>
      <w:r w:rsidR="001C41BF" w:rsidRPr="007D4D8F">
        <w:rPr>
          <w:rFonts w:ascii="Arial" w:hAnsi="Arial"/>
          <w:b/>
          <w:i/>
        </w:rPr>
        <w:t>concentrated</w:t>
      </w:r>
      <w:r w:rsidR="001C41BF" w:rsidRPr="007D4D8F">
        <w:rPr>
          <w:rFonts w:ascii="Arial" w:hAnsi="Arial"/>
        </w:rPr>
        <w:t xml:space="preserve"> solution?</w:t>
      </w:r>
    </w:p>
    <w:p w14:paraId="79FDDCEC" w14:textId="77777777" w:rsidR="001C41BF" w:rsidRPr="007D4D8F" w:rsidRDefault="001C41BF" w:rsidP="001C41BF">
      <w:pPr>
        <w:rPr>
          <w:rFonts w:ascii="Arial" w:hAnsi="Arial"/>
        </w:rPr>
      </w:pPr>
    </w:p>
    <w:p w14:paraId="1B1149B7" w14:textId="243D1A91" w:rsidR="001C41BF" w:rsidRPr="007D4D8F" w:rsidRDefault="001C41BF" w:rsidP="001C41BF">
      <w:pPr>
        <w:rPr>
          <w:rFonts w:ascii="Arial" w:hAnsi="Arial"/>
        </w:rPr>
      </w:pP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Dilute:</w:t>
      </w:r>
      <w:r w:rsidR="002947AA">
        <w:rPr>
          <w:rFonts w:ascii="Arial" w:hAnsi="Arial"/>
        </w:rPr>
        <w:t xml:space="preserve">  </w:t>
      </w:r>
      <w:r w:rsidR="002947AA" w:rsidRPr="002947AA">
        <w:rPr>
          <w:rFonts w:ascii="Arial" w:hAnsi="Arial"/>
          <w:color w:val="FF0000"/>
        </w:rPr>
        <w:t>add lots of water</w:t>
      </w:r>
      <w:r w:rsidR="002947AA">
        <w:rPr>
          <w:rFonts w:ascii="Arial" w:hAnsi="Arial"/>
        </w:rPr>
        <w:t>.</w:t>
      </w:r>
    </w:p>
    <w:p w14:paraId="0145AE40" w14:textId="77777777" w:rsidR="001C41BF" w:rsidRPr="007D4D8F" w:rsidRDefault="001C41BF" w:rsidP="001C41BF">
      <w:pPr>
        <w:rPr>
          <w:rFonts w:ascii="Arial" w:hAnsi="Arial"/>
        </w:rPr>
      </w:pPr>
    </w:p>
    <w:p w14:paraId="693A8CA3" w14:textId="39F5C2C0" w:rsidR="001C41BF" w:rsidRPr="007D4D8F" w:rsidRDefault="001C41BF" w:rsidP="001C41BF">
      <w:pPr>
        <w:rPr>
          <w:rFonts w:ascii="Arial" w:hAnsi="Arial"/>
        </w:rPr>
      </w:pP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Concentrated:</w:t>
      </w:r>
      <w:r w:rsidR="002947AA">
        <w:rPr>
          <w:rFonts w:ascii="Arial" w:hAnsi="Arial"/>
        </w:rPr>
        <w:t xml:space="preserve">  </w:t>
      </w:r>
      <w:r w:rsidR="002947AA" w:rsidRPr="002947AA">
        <w:rPr>
          <w:rFonts w:ascii="Arial" w:hAnsi="Arial"/>
          <w:color w:val="FF0000"/>
        </w:rPr>
        <w:t>don't have a lot of water (more solute or substance added).</w:t>
      </w:r>
    </w:p>
    <w:p w14:paraId="06323CAF" w14:textId="77777777" w:rsidR="001C41BF" w:rsidRPr="007D4D8F" w:rsidRDefault="00DA0D9A" w:rsidP="00DA0D9A">
      <w:pPr>
        <w:rPr>
          <w:rFonts w:ascii="Arial" w:hAnsi="Arial"/>
        </w:rPr>
      </w:pPr>
      <w:r w:rsidRPr="007D4D8F">
        <w:rPr>
          <w:rFonts w:ascii="Arial" w:hAnsi="Arial"/>
        </w:rPr>
        <w:t xml:space="preserve"> </w:t>
      </w:r>
    </w:p>
    <w:p w14:paraId="504EC0FE" w14:textId="77777777" w:rsidR="00DA0D9A" w:rsidRPr="007D4D8F" w:rsidRDefault="001C41BF" w:rsidP="00DA0D9A">
      <w:pPr>
        <w:rPr>
          <w:rFonts w:ascii="Arial" w:hAnsi="Arial"/>
        </w:rPr>
      </w:pP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(b)</w:t>
      </w:r>
      <w:r w:rsidRPr="007D4D8F">
        <w:rPr>
          <w:rFonts w:ascii="Arial" w:hAnsi="Arial"/>
        </w:rPr>
        <w:tab/>
      </w:r>
      <w:r w:rsidR="00DA0D9A" w:rsidRPr="007D4D8F">
        <w:rPr>
          <w:rFonts w:ascii="Arial" w:hAnsi="Arial"/>
        </w:rPr>
        <w:t>What substance should you add to salt water to make it:</w:t>
      </w:r>
    </w:p>
    <w:p w14:paraId="784EABAF" w14:textId="77777777" w:rsidR="00DA0D9A" w:rsidRPr="007D4D8F" w:rsidRDefault="00DA0D9A" w:rsidP="00DA0D9A">
      <w:pPr>
        <w:rPr>
          <w:rFonts w:ascii="Arial" w:hAnsi="Arial"/>
        </w:rPr>
      </w:pPr>
    </w:p>
    <w:p w14:paraId="7D1D497D" w14:textId="5730E5D8" w:rsidR="00DA0D9A" w:rsidRPr="007D4D8F" w:rsidRDefault="00DA0D9A" w:rsidP="00DA0D9A">
      <w:pPr>
        <w:rPr>
          <w:rFonts w:ascii="Arial" w:hAnsi="Arial"/>
        </w:rPr>
      </w:pPr>
      <w:r w:rsidRPr="007D4D8F">
        <w:rPr>
          <w:rFonts w:ascii="Arial" w:hAnsi="Arial"/>
        </w:rPr>
        <w:tab/>
      </w:r>
      <w:r w:rsidR="001C41BF" w:rsidRPr="007D4D8F">
        <w:rPr>
          <w:rFonts w:ascii="Arial" w:hAnsi="Arial"/>
        </w:rPr>
        <w:tab/>
        <w:t>(i</w:t>
      </w:r>
      <w:r w:rsidRPr="007D4D8F">
        <w:rPr>
          <w:rFonts w:ascii="Arial" w:hAnsi="Arial"/>
        </w:rPr>
        <w:t xml:space="preserve">) </w:t>
      </w:r>
      <w:r w:rsidRPr="007D4D8F">
        <w:rPr>
          <w:rFonts w:ascii="Arial" w:hAnsi="Arial"/>
        </w:rPr>
        <w:tab/>
        <w:t>more concentrated?</w:t>
      </w:r>
      <w:r w:rsidR="002947AA">
        <w:rPr>
          <w:rFonts w:ascii="Arial" w:hAnsi="Arial"/>
        </w:rPr>
        <w:t xml:space="preserve">  </w:t>
      </w:r>
      <w:r w:rsidR="002947AA" w:rsidRPr="002947AA">
        <w:rPr>
          <w:rFonts w:ascii="Arial" w:hAnsi="Arial"/>
          <w:color w:val="FF0000"/>
        </w:rPr>
        <w:t>salt</w:t>
      </w:r>
    </w:p>
    <w:p w14:paraId="6799366C" w14:textId="09EE8004" w:rsidR="005938F5" w:rsidRPr="007D4D8F" w:rsidRDefault="00DA0D9A" w:rsidP="00DA0D9A">
      <w:pPr>
        <w:rPr>
          <w:rFonts w:ascii="Arial" w:hAnsi="Arial"/>
        </w:rPr>
      </w:pPr>
      <w:r w:rsidRPr="007D4D8F">
        <w:rPr>
          <w:rFonts w:ascii="Arial" w:hAnsi="Arial"/>
        </w:rPr>
        <w:tab/>
      </w:r>
      <w:r w:rsidR="001C41BF" w:rsidRPr="007D4D8F">
        <w:rPr>
          <w:rFonts w:ascii="Arial" w:hAnsi="Arial"/>
        </w:rPr>
        <w:tab/>
        <w:t>(ii</w:t>
      </w:r>
      <w:r w:rsidRPr="007D4D8F">
        <w:rPr>
          <w:rFonts w:ascii="Arial" w:hAnsi="Arial"/>
        </w:rPr>
        <w:t xml:space="preserve">) </w:t>
      </w:r>
      <w:r w:rsidRPr="007D4D8F">
        <w:rPr>
          <w:rFonts w:ascii="Arial" w:hAnsi="Arial"/>
        </w:rPr>
        <w:tab/>
        <w:t>less concentrated?</w:t>
      </w:r>
      <w:r w:rsidR="002947AA">
        <w:rPr>
          <w:rFonts w:ascii="Arial" w:hAnsi="Arial"/>
        </w:rPr>
        <w:t xml:space="preserve">   </w:t>
      </w:r>
      <w:r w:rsidR="002947AA" w:rsidRPr="002947AA">
        <w:rPr>
          <w:rFonts w:ascii="Arial" w:hAnsi="Arial"/>
          <w:color w:val="FF0000"/>
        </w:rPr>
        <w:t>water</w:t>
      </w:r>
    </w:p>
    <w:p w14:paraId="7BC9AA5E" w14:textId="77777777" w:rsidR="001C41BF" w:rsidRPr="007D4D8F" w:rsidRDefault="001C41BF" w:rsidP="00DA0D9A">
      <w:pPr>
        <w:rPr>
          <w:rFonts w:ascii="Arial" w:hAnsi="Arial"/>
        </w:rPr>
      </w:pPr>
    </w:p>
    <w:p w14:paraId="0299CFE3" w14:textId="77777777" w:rsidR="001C41BF" w:rsidRDefault="001C41BF" w:rsidP="00DA0D9A">
      <w:pPr>
        <w:rPr>
          <w:rFonts w:ascii="Arial" w:hAnsi="Arial"/>
        </w:rPr>
      </w:pPr>
      <w:r w:rsidRPr="007D4D8F">
        <w:rPr>
          <w:rFonts w:ascii="Arial" w:hAnsi="Arial"/>
        </w:rPr>
        <w:t>4.</w:t>
      </w:r>
      <w:r w:rsidRPr="007D4D8F">
        <w:rPr>
          <w:rFonts w:ascii="Arial" w:hAnsi="Arial"/>
        </w:rPr>
        <w:tab/>
        <w:t>(a)</w:t>
      </w:r>
      <w:r w:rsidRPr="007D4D8F">
        <w:rPr>
          <w:rFonts w:ascii="Arial" w:hAnsi="Arial"/>
        </w:rPr>
        <w:tab/>
        <w:t xml:space="preserve">What is the difference between a </w:t>
      </w:r>
      <w:r w:rsidRPr="007D4D8F">
        <w:rPr>
          <w:rFonts w:ascii="Arial" w:hAnsi="Arial"/>
          <w:b/>
          <w:i/>
        </w:rPr>
        <w:t>pure substance</w:t>
      </w:r>
      <w:r w:rsidRPr="007D4D8F">
        <w:rPr>
          <w:rFonts w:ascii="Arial" w:hAnsi="Arial"/>
        </w:rPr>
        <w:t xml:space="preserve"> and a </w:t>
      </w:r>
      <w:r w:rsidRPr="007D4D8F">
        <w:rPr>
          <w:rFonts w:ascii="Arial" w:hAnsi="Arial"/>
          <w:b/>
          <w:i/>
        </w:rPr>
        <w:t>mixture</w:t>
      </w:r>
      <w:r w:rsidRPr="007D4D8F">
        <w:rPr>
          <w:rFonts w:ascii="Arial" w:hAnsi="Arial"/>
        </w:rPr>
        <w:t>?</w:t>
      </w:r>
    </w:p>
    <w:p w14:paraId="1DB1C630" w14:textId="77777777" w:rsidR="002947AA" w:rsidRDefault="002947AA" w:rsidP="00DA0D9A">
      <w:pPr>
        <w:rPr>
          <w:rFonts w:ascii="Arial" w:hAnsi="Arial"/>
        </w:rPr>
      </w:pPr>
    </w:p>
    <w:p w14:paraId="480CE3C6" w14:textId="318AEF95" w:rsidR="002947AA" w:rsidRDefault="002947AA" w:rsidP="00DA0D9A">
      <w:pPr>
        <w:rPr>
          <w:rFonts w:ascii="Arial" w:hAnsi="Arial"/>
          <w:color w:val="FF0000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Pure substance:  </w:t>
      </w:r>
      <w:r w:rsidRPr="002947AA">
        <w:rPr>
          <w:rFonts w:ascii="Arial" w:hAnsi="Arial"/>
          <w:color w:val="FF0000"/>
        </w:rPr>
        <w:t>made up of only 1 type of substance or material or stuff or ....</w:t>
      </w:r>
    </w:p>
    <w:p w14:paraId="3A15FA00" w14:textId="77777777" w:rsidR="002947AA" w:rsidRDefault="002947AA" w:rsidP="00DA0D9A">
      <w:pPr>
        <w:rPr>
          <w:rFonts w:ascii="Arial" w:hAnsi="Arial"/>
          <w:color w:val="FF0000"/>
        </w:rPr>
      </w:pPr>
    </w:p>
    <w:p w14:paraId="7824A7CA" w14:textId="3145EFC3" w:rsidR="002947AA" w:rsidRPr="007D4D8F" w:rsidRDefault="002947AA" w:rsidP="00DA0D9A">
      <w:pPr>
        <w:rPr>
          <w:rFonts w:ascii="Arial" w:hAnsi="Arial"/>
        </w:rPr>
      </w:pPr>
      <w:r>
        <w:rPr>
          <w:rFonts w:ascii="Arial" w:hAnsi="Arial"/>
          <w:color w:val="FF0000"/>
        </w:rPr>
        <w:tab/>
      </w:r>
      <w:r>
        <w:rPr>
          <w:rFonts w:ascii="Arial" w:hAnsi="Arial"/>
          <w:color w:val="FF0000"/>
        </w:rPr>
        <w:tab/>
      </w:r>
      <w:r w:rsidRPr="002947AA">
        <w:rPr>
          <w:rFonts w:ascii="Arial" w:hAnsi="Arial"/>
        </w:rPr>
        <w:t>Mixture</w:t>
      </w:r>
      <w:r w:rsidRPr="002947AA">
        <w:rPr>
          <w:rFonts w:ascii="Arial" w:hAnsi="Arial"/>
          <w:color w:val="FF0000"/>
        </w:rPr>
        <w:t>:</w:t>
      </w:r>
      <w:r>
        <w:rPr>
          <w:rFonts w:ascii="Arial" w:hAnsi="Arial"/>
          <w:color w:val="FF0000"/>
        </w:rPr>
        <w:t xml:space="preserve">  made up of more than one substance.</w:t>
      </w:r>
    </w:p>
    <w:p w14:paraId="61C8F521" w14:textId="77777777" w:rsidR="001C41BF" w:rsidRPr="007D4D8F" w:rsidRDefault="001C41BF" w:rsidP="00DA0D9A">
      <w:pPr>
        <w:rPr>
          <w:rFonts w:ascii="Arial" w:hAnsi="Arial"/>
        </w:rPr>
      </w:pPr>
    </w:p>
    <w:p w14:paraId="7570DFA2" w14:textId="77777777" w:rsidR="001C41BF" w:rsidRPr="007D4D8F" w:rsidRDefault="001C41BF" w:rsidP="00DA0D9A">
      <w:pPr>
        <w:rPr>
          <w:rFonts w:ascii="Arial" w:hAnsi="Arial"/>
        </w:rPr>
      </w:pPr>
      <w:r w:rsidRPr="007D4D8F">
        <w:rPr>
          <w:rFonts w:ascii="Arial" w:hAnsi="Arial"/>
        </w:rPr>
        <w:tab/>
        <w:t>(b)</w:t>
      </w:r>
      <w:r w:rsidRPr="007D4D8F">
        <w:rPr>
          <w:rFonts w:ascii="Arial" w:hAnsi="Arial"/>
        </w:rPr>
        <w:tab/>
        <w:t xml:space="preserve">Which of the following are </w:t>
      </w:r>
      <w:r w:rsidRPr="007D4D8F">
        <w:rPr>
          <w:rFonts w:ascii="Arial" w:hAnsi="Arial"/>
          <w:b/>
          <w:i/>
        </w:rPr>
        <w:t>pure substances</w:t>
      </w:r>
      <w:r w:rsidRPr="007D4D8F">
        <w:rPr>
          <w:rFonts w:ascii="Arial" w:hAnsi="Arial"/>
        </w:rPr>
        <w:t>?  (Underline them.)</w:t>
      </w:r>
    </w:p>
    <w:p w14:paraId="0640493C" w14:textId="77777777" w:rsidR="001C41BF" w:rsidRPr="007D4D8F" w:rsidRDefault="001C41BF" w:rsidP="00DA0D9A">
      <w:pPr>
        <w:rPr>
          <w:rFonts w:ascii="Arial" w:hAnsi="Arial"/>
        </w:rPr>
      </w:pPr>
      <w:r w:rsidRPr="007D4D8F">
        <w:rPr>
          <w:rFonts w:ascii="Arial" w:hAnsi="Arial"/>
        </w:rPr>
        <w:tab/>
      </w:r>
    </w:p>
    <w:p w14:paraId="44B262A6" w14:textId="77777777" w:rsidR="0026356A" w:rsidRDefault="001C41BF" w:rsidP="00DA0D9A">
      <w:pPr>
        <w:rPr>
          <w:rFonts w:ascii="Arial" w:hAnsi="Arial"/>
        </w:rPr>
      </w:pP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Sea water</w:t>
      </w: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Air</w:t>
      </w: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</w:r>
      <w:r w:rsidRPr="0026356A">
        <w:rPr>
          <w:rFonts w:ascii="Arial" w:hAnsi="Arial"/>
          <w:color w:val="FF0000"/>
          <w:u w:val="single"/>
        </w:rPr>
        <w:t>Ice</w:t>
      </w: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Coca Cola</w:t>
      </w: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</w:r>
    </w:p>
    <w:p w14:paraId="6B462E2E" w14:textId="53E848CD" w:rsidR="001C41BF" w:rsidRPr="007D4D8F" w:rsidRDefault="0026356A" w:rsidP="00DA0D9A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1C41BF" w:rsidRPr="007D4D8F">
        <w:rPr>
          <w:rFonts w:ascii="Arial" w:hAnsi="Arial"/>
        </w:rPr>
        <w:t>Plastic in a chair</w:t>
      </w:r>
      <w:r>
        <w:rPr>
          <w:rFonts w:ascii="Arial" w:hAnsi="Arial"/>
        </w:rPr>
        <w:t xml:space="preserve"> </w:t>
      </w:r>
      <w:r w:rsidRPr="0026356A">
        <w:rPr>
          <w:rFonts w:ascii="Arial" w:hAnsi="Arial"/>
          <w:color w:val="548DD4" w:themeColor="text2" w:themeTint="99"/>
        </w:rPr>
        <w:t>- no - it has colour added.</w:t>
      </w:r>
    </w:p>
    <w:p w14:paraId="7E667B11" w14:textId="77777777" w:rsidR="005938F5" w:rsidRPr="007D4D8F" w:rsidRDefault="001C41BF" w:rsidP="005938F5">
      <w:pPr>
        <w:rPr>
          <w:rFonts w:ascii="Arial" w:hAnsi="Arial"/>
        </w:rPr>
      </w:pPr>
      <w:r w:rsidRPr="007D4D8F">
        <w:rPr>
          <w:rFonts w:ascii="Arial" w:hAnsi="Arial"/>
        </w:rPr>
        <w:t xml:space="preserve"> </w:t>
      </w:r>
    </w:p>
    <w:p w14:paraId="3C8C2BCB" w14:textId="77777777" w:rsidR="005938F5" w:rsidRPr="007D4D8F" w:rsidRDefault="005938F5" w:rsidP="005938F5">
      <w:pPr>
        <w:rPr>
          <w:rFonts w:ascii="Arial" w:hAnsi="Arial"/>
        </w:rPr>
      </w:pPr>
    </w:p>
    <w:p w14:paraId="6878E4E2" w14:textId="77777777" w:rsidR="005938F5" w:rsidRPr="007D4D8F" w:rsidRDefault="001C41BF" w:rsidP="005938F5">
      <w:pPr>
        <w:rPr>
          <w:rFonts w:ascii="Arial" w:hAnsi="Arial"/>
        </w:rPr>
      </w:pPr>
      <w:r w:rsidRPr="007D4D8F">
        <w:rPr>
          <w:rFonts w:ascii="Arial" w:hAnsi="Arial"/>
        </w:rPr>
        <w:t>5</w:t>
      </w:r>
      <w:r w:rsidR="005938F5" w:rsidRPr="007D4D8F">
        <w:rPr>
          <w:rFonts w:ascii="Arial" w:hAnsi="Arial"/>
        </w:rPr>
        <w:t>.</w:t>
      </w:r>
      <w:r w:rsidR="005938F5" w:rsidRPr="007D4D8F">
        <w:rPr>
          <w:rFonts w:ascii="Arial" w:hAnsi="Arial"/>
        </w:rPr>
        <w:tab/>
        <w:t>(a)</w:t>
      </w:r>
      <w:r w:rsidR="005938F5" w:rsidRPr="007D4D8F">
        <w:rPr>
          <w:rFonts w:ascii="Arial" w:hAnsi="Arial"/>
        </w:rPr>
        <w:tab/>
        <w:t xml:space="preserve">Define the terms </w:t>
      </w:r>
      <w:r w:rsidR="005938F5" w:rsidRPr="007D4D8F">
        <w:rPr>
          <w:rFonts w:ascii="Arial" w:hAnsi="Arial"/>
          <w:b/>
          <w:i/>
        </w:rPr>
        <w:t>solute</w:t>
      </w:r>
      <w:r w:rsidR="005938F5" w:rsidRPr="007D4D8F">
        <w:rPr>
          <w:rFonts w:ascii="Arial" w:hAnsi="Arial"/>
        </w:rPr>
        <w:t xml:space="preserve"> and </w:t>
      </w:r>
      <w:r w:rsidR="005938F5" w:rsidRPr="007D4D8F">
        <w:rPr>
          <w:rFonts w:ascii="Arial" w:hAnsi="Arial"/>
          <w:b/>
          <w:i/>
        </w:rPr>
        <w:t>solvent</w:t>
      </w:r>
      <w:r w:rsidR="005938F5" w:rsidRPr="007D4D8F">
        <w:rPr>
          <w:rFonts w:ascii="Arial" w:hAnsi="Arial"/>
        </w:rPr>
        <w:t>.</w:t>
      </w:r>
    </w:p>
    <w:p w14:paraId="00F19FA7" w14:textId="77777777" w:rsidR="005938F5" w:rsidRPr="007D4D8F" w:rsidRDefault="005938F5" w:rsidP="005938F5">
      <w:pPr>
        <w:rPr>
          <w:rFonts w:ascii="Arial" w:hAnsi="Arial"/>
        </w:rPr>
      </w:pPr>
    </w:p>
    <w:p w14:paraId="50866C36" w14:textId="3D166CE6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Solute:</w:t>
      </w:r>
      <w:r w:rsidR="00605846">
        <w:rPr>
          <w:rFonts w:ascii="Arial" w:hAnsi="Arial"/>
        </w:rPr>
        <w:t xml:space="preserve">  </w:t>
      </w:r>
      <w:r w:rsidR="00605846" w:rsidRPr="00605846">
        <w:rPr>
          <w:rFonts w:ascii="Arial" w:hAnsi="Arial"/>
          <w:color w:val="FF0000"/>
        </w:rPr>
        <w:t>substance that dissolves in a liquid.</w:t>
      </w:r>
    </w:p>
    <w:p w14:paraId="4FF22357" w14:textId="77777777" w:rsidR="005938F5" w:rsidRPr="007D4D8F" w:rsidRDefault="005938F5" w:rsidP="005938F5">
      <w:pPr>
        <w:rPr>
          <w:rFonts w:ascii="Arial" w:hAnsi="Arial"/>
        </w:rPr>
      </w:pPr>
    </w:p>
    <w:p w14:paraId="1742B01A" w14:textId="77777777" w:rsidR="005938F5" w:rsidRPr="007D4D8F" w:rsidRDefault="005938F5" w:rsidP="005938F5">
      <w:pPr>
        <w:rPr>
          <w:rFonts w:ascii="Arial" w:hAnsi="Arial"/>
        </w:rPr>
      </w:pPr>
    </w:p>
    <w:p w14:paraId="746A93B5" w14:textId="5940A3D9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Solvent:</w:t>
      </w:r>
      <w:r w:rsidR="00605846">
        <w:rPr>
          <w:rFonts w:ascii="Arial" w:hAnsi="Arial"/>
        </w:rPr>
        <w:t xml:space="preserve">  </w:t>
      </w:r>
      <w:r w:rsidR="00605846" w:rsidRPr="00605846">
        <w:rPr>
          <w:rFonts w:ascii="Arial" w:hAnsi="Arial"/>
          <w:color w:val="FF0000"/>
        </w:rPr>
        <w:t>liquid that does the dissolving</w:t>
      </w:r>
      <w:r w:rsidR="002947AA">
        <w:rPr>
          <w:rFonts w:ascii="Arial" w:hAnsi="Arial"/>
          <w:color w:val="FF0000"/>
        </w:rPr>
        <w:t xml:space="preserve"> or dissolves a substance.</w:t>
      </w:r>
    </w:p>
    <w:p w14:paraId="37B184C9" w14:textId="77777777" w:rsidR="005938F5" w:rsidRPr="007D4D8F" w:rsidRDefault="005938F5" w:rsidP="005938F5">
      <w:pPr>
        <w:rPr>
          <w:rFonts w:ascii="Arial" w:hAnsi="Arial"/>
        </w:rPr>
      </w:pPr>
    </w:p>
    <w:p w14:paraId="303FDA94" w14:textId="77777777" w:rsidR="005938F5" w:rsidRPr="007D4D8F" w:rsidRDefault="005938F5" w:rsidP="005938F5">
      <w:pPr>
        <w:rPr>
          <w:rFonts w:ascii="Arial" w:hAnsi="Arial"/>
        </w:rPr>
      </w:pPr>
    </w:p>
    <w:p w14:paraId="1CB12527" w14:textId="77777777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>(b)</w:t>
      </w:r>
      <w:r w:rsidRPr="007D4D8F">
        <w:rPr>
          <w:rFonts w:ascii="Arial" w:hAnsi="Arial"/>
        </w:rPr>
        <w:tab/>
        <w:t xml:space="preserve">Apply your definitions to a cup of black tea.  i.e.  Name the solute and the </w:t>
      </w:r>
      <w:r w:rsidR="001C41BF" w:rsidRPr="007D4D8F">
        <w:rPr>
          <w:rFonts w:ascii="Arial" w:hAnsi="Arial"/>
        </w:rPr>
        <w:tab/>
      </w:r>
      <w:r w:rsidR="001C41BF" w:rsidRPr="007D4D8F">
        <w:rPr>
          <w:rFonts w:ascii="Arial" w:hAnsi="Arial"/>
        </w:rPr>
        <w:tab/>
      </w:r>
      <w:r w:rsidR="001C41BF" w:rsidRPr="007D4D8F">
        <w:rPr>
          <w:rFonts w:ascii="Arial" w:hAnsi="Arial"/>
        </w:rPr>
        <w:tab/>
      </w:r>
      <w:r w:rsidRPr="007D4D8F">
        <w:rPr>
          <w:rFonts w:ascii="Arial" w:hAnsi="Arial"/>
        </w:rPr>
        <w:t>solvent.</w:t>
      </w:r>
    </w:p>
    <w:p w14:paraId="52EB0449" w14:textId="77777777" w:rsidR="005938F5" w:rsidRPr="007D4D8F" w:rsidRDefault="005938F5" w:rsidP="005938F5">
      <w:pPr>
        <w:rPr>
          <w:rFonts w:ascii="Arial" w:hAnsi="Arial"/>
        </w:rPr>
      </w:pPr>
    </w:p>
    <w:p w14:paraId="1D104A6D" w14:textId="34018C1F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Solute:</w:t>
      </w:r>
      <w:r w:rsidR="00605846">
        <w:rPr>
          <w:rFonts w:ascii="Arial" w:hAnsi="Arial"/>
        </w:rPr>
        <w:t xml:space="preserve">  </w:t>
      </w:r>
      <w:r w:rsidR="00605846" w:rsidRPr="002947AA">
        <w:rPr>
          <w:rFonts w:ascii="Arial" w:hAnsi="Arial"/>
          <w:color w:val="FF0000"/>
        </w:rPr>
        <w:t>tea</w:t>
      </w: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Solvent:</w:t>
      </w:r>
      <w:r w:rsidR="00605846">
        <w:rPr>
          <w:rFonts w:ascii="Arial" w:hAnsi="Arial"/>
        </w:rPr>
        <w:t xml:space="preserve">  </w:t>
      </w:r>
      <w:r w:rsidR="00605846" w:rsidRPr="002947AA">
        <w:rPr>
          <w:rFonts w:ascii="Arial" w:hAnsi="Arial"/>
          <w:color w:val="FF0000"/>
        </w:rPr>
        <w:t>water</w:t>
      </w:r>
    </w:p>
    <w:p w14:paraId="1503EC46" w14:textId="77777777" w:rsidR="001C41BF" w:rsidRPr="007D4D8F" w:rsidRDefault="001C41BF">
      <w:pPr>
        <w:rPr>
          <w:rFonts w:ascii="Arial" w:hAnsi="Arial"/>
        </w:rPr>
      </w:pPr>
    </w:p>
    <w:p w14:paraId="528C0781" w14:textId="77777777" w:rsidR="00372C74" w:rsidRPr="007D4D8F" w:rsidRDefault="00372C74" w:rsidP="00372C74">
      <w:pPr>
        <w:rPr>
          <w:rFonts w:ascii="Arial" w:hAnsi="Arial"/>
        </w:rPr>
      </w:pPr>
      <w:r w:rsidRPr="007D4D8F">
        <w:rPr>
          <w:rFonts w:ascii="Arial" w:hAnsi="Arial"/>
        </w:rPr>
        <w:t>6.</w:t>
      </w:r>
      <w:r w:rsidRPr="007D4D8F">
        <w:rPr>
          <w:rFonts w:ascii="Arial" w:hAnsi="Arial"/>
        </w:rPr>
        <w:tab/>
        <w:t xml:space="preserve">Summarise the following separating processes briefly, stating when to use each one </w:t>
      </w:r>
      <w:r w:rsidRPr="007D4D8F">
        <w:rPr>
          <w:rFonts w:ascii="Arial" w:hAnsi="Arial"/>
        </w:rPr>
        <w:tab/>
        <w:t>and what is separated.</w:t>
      </w:r>
    </w:p>
    <w:p w14:paraId="6108C40A" w14:textId="77777777" w:rsidR="00372C74" w:rsidRPr="007D4D8F" w:rsidRDefault="00372C74" w:rsidP="00372C74">
      <w:pPr>
        <w:rPr>
          <w:rFonts w:ascii="Arial" w:hAnsi="Arial"/>
        </w:rPr>
      </w:pPr>
    </w:p>
    <w:p w14:paraId="2855AE38" w14:textId="744F2358" w:rsidR="00372C74" w:rsidRDefault="00372C74" w:rsidP="00372C74">
      <w:pPr>
        <w:rPr>
          <w:rFonts w:ascii="Arial" w:hAnsi="Arial"/>
        </w:rPr>
      </w:pPr>
      <w:r w:rsidRPr="007D4D8F">
        <w:rPr>
          <w:rFonts w:ascii="Arial" w:hAnsi="Arial"/>
        </w:rPr>
        <w:tab/>
        <w:t>•</w:t>
      </w:r>
      <w:r w:rsidRPr="007D4D8F">
        <w:rPr>
          <w:rFonts w:ascii="Arial" w:hAnsi="Arial"/>
        </w:rPr>
        <w:tab/>
        <w:t>Sieving</w:t>
      </w:r>
      <w:r w:rsidR="00605846">
        <w:rPr>
          <w:rFonts w:ascii="Arial" w:hAnsi="Arial"/>
        </w:rPr>
        <w:t xml:space="preserve"> - </w:t>
      </w:r>
      <w:r w:rsidR="00605846" w:rsidRPr="002947AA">
        <w:rPr>
          <w:rFonts w:ascii="Arial" w:hAnsi="Arial"/>
          <w:color w:val="FF0000"/>
        </w:rPr>
        <w:t>use a mesh to have large bits stay behind and small bits fall through.</w:t>
      </w:r>
    </w:p>
    <w:p w14:paraId="3A694A2B" w14:textId="77777777" w:rsidR="00605846" w:rsidRPr="007D4D8F" w:rsidRDefault="00605846" w:rsidP="00372C74">
      <w:pPr>
        <w:rPr>
          <w:rFonts w:ascii="Arial" w:hAnsi="Arial"/>
        </w:rPr>
      </w:pPr>
    </w:p>
    <w:p w14:paraId="7A09541C" w14:textId="5977BD1C" w:rsidR="00372C74" w:rsidRDefault="00372C74" w:rsidP="00372C74">
      <w:pPr>
        <w:rPr>
          <w:rFonts w:ascii="Arial" w:hAnsi="Arial"/>
        </w:rPr>
      </w:pPr>
      <w:r w:rsidRPr="007D4D8F">
        <w:rPr>
          <w:rFonts w:ascii="Arial" w:hAnsi="Arial"/>
        </w:rPr>
        <w:tab/>
        <w:t>•</w:t>
      </w:r>
      <w:r w:rsidRPr="007D4D8F">
        <w:rPr>
          <w:rFonts w:ascii="Arial" w:hAnsi="Arial"/>
        </w:rPr>
        <w:tab/>
        <w:t>Filtering</w:t>
      </w:r>
      <w:r w:rsidR="000B2E77">
        <w:rPr>
          <w:rFonts w:ascii="Arial" w:hAnsi="Arial"/>
        </w:rPr>
        <w:t xml:space="preserve"> - </w:t>
      </w:r>
      <w:r w:rsidR="000B2E77" w:rsidRPr="00580B2B">
        <w:rPr>
          <w:rFonts w:ascii="Arial" w:hAnsi="Arial"/>
          <w:color w:val="FF0000"/>
        </w:rPr>
        <w:t>use paper to catch solids that didn't dissolve in a liquid.</w:t>
      </w:r>
    </w:p>
    <w:p w14:paraId="3A43E367" w14:textId="77777777" w:rsidR="000B2E77" w:rsidRPr="007D4D8F" w:rsidRDefault="000B2E77" w:rsidP="00372C74">
      <w:pPr>
        <w:rPr>
          <w:rFonts w:ascii="Arial" w:hAnsi="Arial"/>
        </w:rPr>
      </w:pPr>
    </w:p>
    <w:p w14:paraId="52ECB819" w14:textId="217BDB4A" w:rsidR="00372C74" w:rsidRDefault="00372C74" w:rsidP="00372C74">
      <w:pPr>
        <w:rPr>
          <w:rFonts w:ascii="Arial" w:hAnsi="Arial"/>
        </w:rPr>
      </w:pPr>
      <w:r w:rsidRPr="007D4D8F">
        <w:rPr>
          <w:rFonts w:ascii="Arial" w:hAnsi="Arial"/>
        </w:rPr>
        <w:tab/>
        <w:t>•</w:t>
      </w:r>
      <w:r w:rsidRPr="007D4D8F">
        <w:rPr>
          <w:rFonts w:ascii="Arial" w:hAnsi="Arial"/>
        </w:rPr>
        <w:tab/>
        <w:t>Magnetic</w:t>
      </w:r>
      <w:r w:rsidR="000B2E77">
        <w:rPr>
          <w:rFonts w:ascii="Arial" w:hAnsi="Arial"/>
        </w:rPr>
        <w:t xml:space="preserve"> - </w:t>
      </w:r>
      <w:r w:rsidR="000B2E77" w:rsidRPr="00580B2B">
        <w:rPr>
          <w:rFonts w:ascii="Arial" w:hAnsi="Arial"/>
          <w:color w:val="FF0000"/>
        </w:rPr>
        <w:t>use magnet to attract metals such as iron and steel.</w:t>
      </w:r>
    </w:p>
    <w:p w14:paraId="619EBB14" w14:textId="77777777" w:rsidR="000B2E77" w:rsidRPr="007D4D8F" w:rsidRDefault="000B2E77" w:rsidP="00372C74">
      <w:pPr>
        <w:rPr>
          <w:rFonts w:ascii="Arial" w:hAnsi="Arial"/>
        </w:rPr>
      </w:pPr>
    </w:p>
    <w:p w14:paraId="5E5F6FB8" w14:textId="1246AA94" w:rsidR="00372C74" w:rsidRDefault="00372C74" w:rsidP="00372C74">
      <w:pPr>
        <w:rPr>
          <w:rFonts w:ascii="Arial" w:hAnsi="Arial"/>
        </w:rPr>
      </w:pPr>
      <w:r w:rsidRPr="007D4D8F">
        <w:rPr>
          <w:rFonts w:ascii="Arial" w:hAnsi="Arial"/>
        </w:rPr>
        <w:tab/>
        <w:t>•</w:t>
      </w:r>
      <w:r w:rsidRPr="007D4D8F">
        <w:rPr>
          <w:rFonts w:ascii="Arial" w:hAnsi="Arial"/>
        </w:rPr>
        <w:tab/>
        <w:t>Decanting</w:t>
      </w:r>
      <w:r w:rsidR="000B2E77">
        <w:rPr>
          <w:rFonts w:ascii="Arial" w:hAnsi="Arial"/>
        </w:rPr>
        <w:t xml:space="preserve"> - </w:t>
      </w:r>
      <w:r w:rsidR="000B2E77" w:rsidRPr="00580B2B">
        <w:rPr>
          <w:rFonts w:ascii="Arial" w:hAnsi="Arial"/>
          <w:color w:val="FF0000"/>
        </w:rPr>
        <w:t>pour off the liquid and leave the solid behind.</w:t>
      </w:r>
    </w:p>
    <w:p w14:paraId="3C0A98AD" w14:textId="77777777" w:rsidR="000B2E77" w:rsidRPr="007D4D8F" w:rsidRDefault="000B2E77" w:rsidP="00372C74">
      <w:pPr>
        <w:rPr>
          <w:rFonts w:ascii="Arial" w:hAnsi="Arial"/>
        </w:rPr>
      </w:pPr>
    </w:p>
    <w:p w14:paraId="0E4DE17B" w14:textId="192D2BF9" w:rsidR="00372C74" w:rsidRDefault="00372C74" w:rsidP="00372C74">
      <w:pPr>
        <w:rPr>
          <w:rFonts w:ascii="Arial" w:hAnsi="Arial"/>
        </w:rPr>
      </w:pPr>
      <w:r w:rsidRPr="007D4D8F">
        <w:rPr>
          <w:rFonts w:ascii="Arial" w:hAnsi="Arial"/>
        </w:rPr>
        <w:tab/>
        <w:t>•</w:t>
      </w:r>
      <w:r w:rsidRPr="007D4D8F">
        <w:rPr>
          <w:rFonts w:ascii="Arial" w:hAnsi="Arial"/>
        </w:rPr>
        <w:tab/>
        <w:t>Evaporating</w:t>
      </w:r>
      <w:r w:rsidR="000B2E77">
        <w:rPr>
          <w:rFonts w:ascii="Arial" w:hAnsi="Arial"/>
        </w:rPr>
        <w:t xml:space="preserve"> - </w:t>
      </w:r>
      <w:r w:rsidR="000B2E77" w:rsidRPr="00580B2B">
        <w:rPr>
          <w:rFonts w:ascii="Arial" w:hAnsi="Arial"/>
          <w:color w:val="FF0000"/>
        </w:rPr>
        <w:t>heat the solution and drive water out.</w:t>
      </w:r>
    </w:p>
    <w:p w14:paraId="7D90056D" w14:textId="77777777" w:rsidR="000B2E77" w:rsidRPr="007D4D8F" w:rsidRDefault="000B2E77" w:rsidP="00372C74">
      <w:pPr>
        <w:rPr>
          <w:rFonts w:ascii="Arial" w:hAnsi="Arial"/>
        </w:rPr>
      </w:pPr>
    </w:p>
    <w:p w14:paraId="5CCFD3EB" w14:textId="7CD157E9" w:rsidR="00372C74" w:rsidRPr="00580B2B" w:rsidRDefault="00372C74" w:rsidP="00372C74">
      <w:pPr>
        <w:rPr>
          <w:rFonts w:ascii="Arial" w:hAnsi="Arial"/>
          <w:color w:val="FF0000"/>
        </w:rPr>
      </w:pPr>
      <w:r w:rsidRPr="007D4D8F">
        <w:rPr>
          <w:rFonts w:ascii="Arial" w:hAnsi="Arial"/>
        </w:rPr>
        <w:tab/>
        <w:t>•</w:t>
      </w:r>
      <w:r w:rsidRPr="007D4D8F">
        <w:rPr>
          <w:rFonts w:ascii="Arial" w:hAnsi="Arial"/>
        </w:rPr>
        <w:tab/>
        <w:t>Distilling</w:t>
      </w:r>
      <w:r w:rsidR="000B2E77">
        <w:rPr>
          <w:rFonts w:ascii="Arial" w:hAnsi="Arial"/>
        </w:rPr>
        <w:t xml:space="preserve"> - </w:t>
      </w:r>
      <w:r w:rsidR="000B2E77" w:rsidRPr="00580B2B">
        <w:rPr>
          <w:rFonts w:ascii="Arial" w:hAnsi="Arial"/>
          <w:color w:val="FF0000"/>
        </w:rPr>
        <w:t xml:space="preserve">heat the solution and leave the solid </w:t>
      </w:r>
      <w:r w:rsidR="00CC3E4D" w:rsidRPr="00580B2B">
        <w:rPr>
          <w:rFonts w:ascii="Arial" w:hAnsi="Arial"/>
          <w:color w:val="FF0000"/>
        </w:rPr>
        <w:t>behind</w:t>
      </w:r>
      <w:r w:rsidR="000B2E77" w:rsidRPr="00580B2B">
        <w:rPr>
          <w:rFonts w:ascii="Arial" w:hAnsi="Arial"/>
          <w:color w:val="FF0000"/>
        </w:rPr>
        <w:t xml:space="preserve">, and condense the liquid </w:t>
      </w:r>
      <w:r w:rsidR="000B2E77" w:rsidRPr="00580B2B">
        <w:rPr>
          <w:rFonts w:ascii="Arial" w:hAnsi="Arial"/>
          <w:color w:val="FF0000"/>
        </w:rPr>
        <w:tab/>
      </w:r>
      <w:r w:rsidR="000B2E77" w:rsidRPr="00580B2B">
        <w:rPr>
          <w:rFonts w:ascii="Arial" w:hAnsi="Arial"/>
          <w:color w:val="FF0000"/>
        </w:rPr>
        <w:tab/>
      </w:r>
      <w:r w:rsidR="000B2E77" w:rsidRPr="00580B2B">
        <w:rPr>
          <w:rFonts w:ascii="Arial" w:hAnsi="Arial"/>
          <w:color w:val="FF0000"/>
        </w:rPr>
        <w:tab/>
      </w:r>
      <w:r w:rsidR="000B2E77" w:rsidRPr="00580B2B">
        <w:rPr>
          <w:rFonts w:ascii="Arial" w:hAnsi="Arial"/>
          <w:color w:val="FF0000"/>
        </w:rPr>
        <w:tab/>
        <w:t>in another container.</w:t>
      </w:r>
    </w:p>
    <w:p w14:paraId="211A491E" w14:textId="77777777" w:rsidR="000B2E77" w:rsidRPr="007D4D8F" w:rsidRDefault="000B2E77" w:rsidP="00372C74">
      <w:pPr>
        <w:rPr>
          <w:rFonts w:ascii="Arial" w:hAnsi="Arial"/>
        </w:rPr>
      </w:pPr>
    </w:p>
    <w:p w14:paraId="2C01CCF7" w14:textId="0873CD55" w:rsidR="00372C74" w:rsidRPr="007D4D8F" w:rsidRDefault="00372C74" w:rsidP="00372C74">
      <w:pPr>
        <w:rPr>
          <w:rFonts w:ascii="Arial" w:hAnsi="Arial"/>
        </w:rPr>
      </w:pPr>
      <w:r w:rsidRPr="007D4D8F">
        <w:rPr>
          <w:rFonts w:ascii="Arial" w:hAnsi="Arial"/>
        </w:rPr>
        <w:tab/>
        <w:t>•</w:t>
      </w:r>
      <w:r w:rsidRPr="007D4D8F">
        <w:rPr>
          <w:rFonts w:ascii="Arial" w:hAnsi="Arial"/>
        </w:rPr>
        <w:tab/>
        <w:t>Chromatography</w:t>
      </w:r>
      <w:r w:rsidR="000B2E77">
        <w:rPr>
          <w:rFonts w:ascii="Arial" w:hAnsi="Arial"/>
        </w:rPr>
        <w:t xml:space="preserve"> - </w:t>
      </w:r>
      <w:r w:rsidR="000B2E77" w:rsidRPr="00580B2B">
        <w:rPr>
          <w:rFonts w:ascii="Arial" w:hAnsi="Arial"/>
          <w:color w:val="FF0000"/>
        </w:rPr>
        <w:t>separate pigments in inks from each other.</w:t>
      </w:r>
    </w:p>
    <w:p w14:paraId="5C20FD77" w14:textId="77777777" w:rsidR="00372C74" w:rsidRPr="007D4D8F" w:rsidRDefault="00372C74" w:rsidP="005938F5">
      <w:pPr>
        <w:rPr>
          <w:rFonts w:ascii="Arial" w:hAnsi="Arial"/>
        </w:rPr>
      </w:pPr>
    </w:p>
    <w:p w14:paraId="78A8A0FC" w14:textId="77777777" w:rsidR="00372C74" w:rsidRPr="007D4D8F" w:rsidRDefault="00372C74" w:rsidP="005938F5">
      <w:pPr>
        <w:rPr>
          <w:rFonts w:ascii="Arial" w:hAnsi="Arial"/>
        </w:rPr>
      </w:pPr>
    </w:p>
    <w:p w14:paraId="7834CCD1" w14:textId="77777777" w:rsidR="005938F5" w:rsidRPr="007D4D8F" w:rsidRDefault="00372C74" w:rsidP="005938F5">
      <w:pPr>
        <w:rPr>
          <w:rFonts w:ascii="Arial" w:hAnsi="Arial"/>
        </w:rPr>
      </w:pPr>
      <w:r w:rsidRPr="007D4D8F">
        <w:rPr>
          <w:rFonts w:ascii="Arial" w:hAnsi="Arial"/>
        </w:rPr>
        <w:t>7</w:t>
      </w:r>
      <w:r w:rsidR="005938F5" w:rsidRPr="007D4D8F">
        <w:rPr>
          <w:rFonts w:ascii="Arial" w:hAnsi="Arial"/>
        </w:rPr>
        <w:t>.</w:t>
      </w:r>
      <w:r w:rsidR="005938F5" w:rsidRPr="007D4D8F">
        <w:rPr>
          <w:rFonts w:ascii="Arial" w:hAnsi="Arial"/>
        </w:rPr>
        <w:tab/>
        <w:t>Describe a possible method to separate the following mixtures.</w:t>
      </w:r>
    </w:p>
    <w:p w14:paraId="1CA27613" w14:textId="77777777" w:rsidR="005938F5" w:rsidRPr="007D4D8F" w:rsidRDefault="005938F5" w:rsidP="005938F5">
      <w:pPr>
        <w:rPr>
          <w:rFonts w:ascii="Arial" w:hAnsi="Arial"/>
        </w:rPr>
      </w:pPr>
    </w:p>
    <w:p w14:paraId="1F986C07" w14:textId="06F0AE72" w:rsidR="005938F5" w:rsidRDefault="0026356A" w:rsidP="005938F5">
      <w:pPr>
        <w:rPr>
          <w:rFonts w:ascii="Arial" w:hAnsi="Arial"/>
        </w:rPr>
      </w:pPr>
      <w:r>
        <w:rPr>
          <w:rFonts w:ascii="Arial" w:hAnsi="Arial"/>
        </w:rPr>
        <w:tab/>
        <w:t>(a)</w:t>
      </w:r>
      <w:r>
        <w:rPr>
          <w:rFonts w:ascii="Arial" w:hAnsi="Arial"/>
        </w:rPr>
        <w:tab/>
        <w:t>Sand and sa</w:t>
      </w:r>
      <w:r w:rsidR="005938F5" w:rsidRPr="007D4D8F">
        <w:rPr>
          <w:rFonts w:ascii="Arial" w:hAnsi="Arial"/>
        </w:rPr>
        <w:t>lt in water.</w:t>
      </w:r>
    </w:p>
    <w:p w14:paraId="113EC58F" w14:textId="669E14B0" w:rsidR="00580B2B" w:rsidRPr="00580B2B" w:rsidRDefault="00580B2B" w:rsidP="005938F5">
      <w:pPr>
        <w:rPr>
          <w:rFonts w:ascii="Arial" w:hAnsi="Arial"/>
          <w:color w:val="FF0000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580B2B">
        <w:rPr>
          <w:rFonts w:ascii="Arial" w:hAnsi="Arial"/>
          <w:color w:val="FF0000"/>
        </w:rPr>
        <w:t>•</w:t>
      </w:r>
      <w:r w:rsidRPr="00580B2B">
        <w:rPr>
          <w:rFonts w:ascii="Arial" w:hAnsi="Arial"/>
          <w:color w:val="FF0000"/>
        </w:rPr>
        <w:tab/>
        <w:t>Filter to get the sand.</w:t>
      </w:r>
    </w:p>
    <w:p w14:paraId="302DC2FC" w14:textId="7F2F1C89" w:rsidR="00580B2B" w:rsidRPr="00580B2B" w:rsidRDefault="00580B2B" w:rsidP="005938F5">
      <w:pPr>
        <w:rPr>
          <w:rFonts w:ascii="Arial" w:hAnsi="Arial"/>
          <w:color w:val="FF0000"/>
        </w:rPr>
      </w:pPr>
      <w:r w:rsidRPr="00580B2B">
        <w:rPr>
          <w:rFonts w:ascii="Arial" w:hAnsi="Arial"/>
          <w:color w:val="FF0000"/>
        </w:rPr>
        <w:tab/>
      </w:r>
      <w:r w:rsidRPr="00580B2B">
        <w:rPr>
          <w:rFonts w:ascii="Arial" w:hAnsi="Arial"/>
          <w:color w:val="FF0000"/>
        </w:rPr>
        <w:tab/>
        <w:t>•</w:t>
      </w:r>
      <w:r w:rsidRPr="00580B2B">
        <w:rPr>
          <w:rFonts w:ascii="Arial" w:hAnsi="Arial"/>
          <w:color w:val="FF0000"/>
        </w:rPr>
        <w:tab/>
        <w:t>Evaporate or distil to get the salt.</w:t>
      </w:r>
    </w:p>
    <w:p w14:paraId="35751A11" w14:textId="77777777" w:rsidR="005938F5" w:rsidRPr="007D4D8F" w:rsidRDefault="005938F5" w:rsidP="005938F5">
      <w:pPr>
        <w:rPr>
          <w:rFonts w:ascii="Arial" w:hAnsi="Arial"/>
        </w:rPr>
      </w:pPr>
    </w:p>
    <w:p w14:paraId="6875C9A0" w14:textId="77777777" w:rsidR="005938F5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>(b)</w:t>
      </w:r>
      <w:r w:rsidRPr="007D4D8F">
        <w:rPr>
          <w:rFonts w:ascii="Arial" w:hAnsi="Arial"/>
        </w:rPr>
        <w:tab/>
        <w:t>Iron filings in sand.</w:t>
      </w:r>
    </w:p>
    <w:p w14:paraId="4D66C13C" w14:textId="7A0FF23C" w:rsidR="00580B2B" w:rsidRPr="00580B2B" w:rsidRDefault="00580B2B" w:rsidP="005938F5">
      <w:pPr>
        <w:rPr>
          <w:rFonts w:ascii="Arial" w:hAnsi="Arial"/>
          <w:color w:val="FF0000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580B2B">
        <w:rPr>
          <w:rFonts w:ascii="Arial" w:hAnsi="Arial"/>
          <w:color w:val="FF0000"/>
        </w:rPr>
        <w:t>•</w:t>
      </w:r>
      <w:r w:rsidRPr="00580B2B">
        <w:rPr>
          <w:rFonts w:ascii="Arial" w:hAnsi="Arial"/>
          <w:color w:val="FF0000"/>
        </w:rPr>
        <w:tab/>
        <w:t>Use a magnet to get the iron filings.</w:t>
      </w:r>
    </w:p>
    <w:p w14:paraId="09C4FBF6" w14:textId="77777777" w:rsidR="005938F5" w:rsidRPr="007D4D8F" w:rsidRDefault="005938F5" w:rsidP="005938F5">
      <w:pPr>
        <w:rPr>
          <w:rFonts w:ascii="Arial" w:hAnsi="Arial"/>
        </w:rPr>
      </w:pPr>
    </w:p>
    <w:p w14:paraId="6502B101" w14:textId="77777777" w:rsidR="005938F5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>(c)</w:t>
      </w:r>
      <w:r w:rsidRPr="007D4D8F">
        <w:rPr>
          <w:rFonts w:ascii="Arial" w:hAnsi="Arial"/>
        </w:rPr>
        <w:tab/>
        <w:t>Sugar dissolved in water.</w:t>
      </w:r>
    </w:p>
    <w:p w14:paraId="50CCE706" w14:textId="5FC7BB80" w:rsidR="00580B2B" w:rsidRPr="00580B2B" w:rsidRDefault="00580B2B" w:rsidP="005938F5">
      <w:pPr>
        <w:rPr>
          <w:rFonts w:ascii="Arial" w:hAnsi="Arial"/>
          <w:color w:val="FF0000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580B2B">
        <w:rPr>
          <w:rFonts w:ascii="Arial" w:hAnsi="Arial"/>
          <w:color w:val="FF0000"/>
        </w:rPr>
        <w:t>•</w:t>
      </w:r>
      <w:r w:rsidRPr="00580B2B">
        <w:rPr>
          <w:rFonts w:ascii="Arial" w:hAnsi="Arial"/>
          <w:color w:val="FF0000"/>
        </w:rPr>
        <w:tab/>
        <w:t>Evaporate or distil to get the sugar.</w:t>
      </w:r>
    </w:p>
    <w:p w14:paraId="334D6CC0" w14:textId="77777777" w:rsidR="005938F5" w:rsidRPr="007D4D8F" w:rsidRDefault="005938F5" w:rsidP="005938F5">
      <w:pPr>
        <w:rPr>
          <w:rFonts w:ascii="Arial" w:hAnsi="Arial"/>
        </w:rPr>
      </w:pPr>
    </w:p>
    <w:p w14:paraId="3C51BF1E" w14:textId="77777777" w:rsidR="005938F5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>(d)</w:t>
      </w:r>
      <w:r w:rsidRPr="007D4D8F">
        <w:rPr>
          <w:rFonts w:ascii="Arial" w:hAnsi="Arial"/>
        </w:rPr>
        <w:tab/>
        <w:t>Dust from air.</w:t>
      </w:r>
    </w:p>
    <w:p w14:paraId="0C71140A" w14:textId="691A84BE" w:rsidR="00580B2B" w:rsidRPr="00580B2B" w:rsidRDefault="00580B2B" w:rsidP="005938F5">
      <w:pPr>
        <w:rPr>
          <w:rFonts w:ascii="Arial" w:hAnsi="Arial"/>
          <w:color w:val="FF0000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580B2B">
        <w:rPr>
          <w:rFonts w:ascii="Arial" w:hAnsi="Arial"/>
          <w:color w:val="FF0000"/>
        </w:rPr>
        <w:t>•</w:t>
      </w:r>
      <w:r w:rsidRPr="00580B2B">
        <w:rPr>
          <w:rFonts w:ascii="Arial" w:hAnsi="Arial"/>
          <w:color w:val="FF0000"/>
        </w:rPr>
        <w:tab/>
        <w:t>Filter to collect the dust.</w:t>
      </w:r>
    </w:p>
    <w:p w14:paraId="271DB2AC" w14:textId="77777777" w:rsidR="005938F5" w:rsidRPr="007D4D8F" w:rsidRDefault="005938F5" w:rsidP="005938F5">
      <w:pPr>
        <w:rPr>
          <w:rFonts w:ascii="Arial" w:hAnsi="Arial"/>
        </w:rPr>
      </w:pPr>
    </w:p>
    <w:p w14:paraId="395C42FB" w14:textId="77777777" w:rsidR="005938F5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>(e)</w:t>
      </w:r>
      <w:r w:rsidRPr="007D4D8F">
        <w:rPr>
          <w:rFonts w:ascii="Arial" w:hAnsi="Arial"/>
        </w:rPr>
        <w:tab/>
        <w:t>Oil and water.</w:t>
      </w:r>
    </w:p>
    <w:p w14:paraId="3963674F" w14:textId="5CB4EDB7" w:rsidR="00580B2B" w:rsidRPr="00580B2B" w:rsidRDefault="00580B2B" w:rsidP="005938F5">
      <w:pPr>
        <w:rPr>
          <w:rFonts w:ascii="Arial" w:hAnsi="Arial"/>
          <w:color w:val="FF0000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580B2B">
        <w:rPr>
          <w:rFonts w:ascii="Arial" w:hAnsi="Arial"/>
          <w:color w:val="FF0000"/>
        </w:rPr>
        <w:t>•</w:t>
      </w:r>
      <w:r w:rsidRPr="00580B2B">
        <w:rPr>
          <w:rFonts w:ascii="Arial" w:hAnsi="Arial"/>
          <w:color w:val="FF0000"/>
        </w:rPr>
        <w:tab/>
        <w:t>Scrap, absorb or suction the oil from the surface.</w:t>
      </w:r>
    </w:p>
    <w:p w14:paraId="23827080" w14:textId="77777777" w:rsidR="001C41BF" w:rsidRPr="007D4D8F" w:rsidRDefault="001C41BF" w:rsidP="005938F5">
      <w:pPr>
        <w:rPr>
          <w:rFonts w:ascii="Arial" w:hAnsi="Arial"/>
        </w:rPr>
      </w:pPr>
      <w:bookmarkStart w:id="0" w:name="_GoBack"/>
      <w:bookmarkEnd w:id="0"/>
    </w:p>
    <w:p w14:paraId="227C0618" w14:textId="77777777" w:rsidR="00580B2B" w:rsidRDefault="00580B2B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5E22A5C1" w14:textId="24105AE7" w:rsidR="005938F5" w:rsidRPr="007D4D8F" w:rsidRDefault="00372C74" w:rsidP="005938F5">
      <w:pPr>
        <w:rPr>
          <w:rFonts w:ascii="Arial" w:hAnsi="Arial"/>
        </w:rPr>
      </w:pPr>
      <w:r w:rsidRPr="007D4D8F">
        <w:rPr>
          <w:rFonts w:ascii="Arial" w:hAnsi="Arial"/>
        </w:rPr>
        <w:t>8</w:t>
      </w:r>
      <w:r w:rsidR="005938F5" w:rsidRPr="007D4D8F">
        <w:rPr>
          <w:rFonts w:ascii="Arial" w:hAnsi="Arial"/>
        </w:rPr>
        <w:t>.</w:t>
      </w:r>
      <w:r w:rsidR="005938F5" w:rsidRPr="007D4D8F">
        <w:rPr>
          <w:rFonts w:ascii="Arial" w:hAnsi="Arial"/>
        </w:rPr>
        <w:tab/>
        <w:t>A student is given a mixture of iron filings in a beaker of copper sulphate (CuSO</w:t>
      </w:r>
      <w:r w:rsidR="005938F5" w:rsidRPr="007D4D8F">
        <w:rPr>
          <w:rFonts w:ascii="Arial" w:hAnsi="Arial"/>
          <w:vertAlign w:val="subscript"/>
        </w:rPr>
        <w:t>4</w:t>
      </w:r>
      <w:r w:rsidR="005938F5" w:rsidRPr="007D4D8F">
        <w:rPr>
          <w:rFonts w:ascii="Arial" w:hAnsi="Arial"/>
        </w:rPr>
        <w:t xml:space="preserve">) </w:t>
      </w:r>
      <w:r w:rsidR="001C41BF" w:rsidRPr="007D4D8F">
        <w:rPr>
          <w:rFonts w:ascii="Arial" w:hAnsi="Arial"/>
        </w:rPr>
        <w:tab/>
      </w:r>
      <w:r w:rsidR="005938F5" w:rsidRPr="007D4D8F">
        <w:rPr>
          <w:rFonts w:ascii="Arial" w:hAnsi="Arial"/>
        </w:rPr>
        <w:t xml:space="preserve">solution.  Her teacher has asked her to separate each of the components (iron filings, </w:t>
      </w:r>
      <w:r w:rsidR="001C41BF" w:rsidRPr="007D4D8F">
        <w:rPr>
          <w:rFonts w:ascii="Arial" w:hAnsi="Arial"/>
        </w:rPr>
        <w:tab/>
      </w:r>
      <w:r w:rsidR="005938F5" w:rsidRPr="007D4D8F">
        <w:rPr>
          <w:rFonts w:ascii="Arial" w:hAnsi="Arial"/>
        </w:rPr>
        <w:t>CuSO</w:t>
      </w:r>
      <w:r w:rsidR="005938F5" w:rsidRPr="007D4D8F">
        <w:rPr>
          <w:rFonts w:ascii="Arial" w:hAnsi="Arial"/>
          <w:vertAlign w:val="subscript"/>
        </w:rPr>
        <w:t>4</w:t>
      </w:r>
      <w:r w:rsidR="005938F5" w:rsidRPr="007D4D8F">
        <w:rPr>
          <w:rFonts w:ascii="Arial" w:hAnsi="Arial"/>
        </w:rPr>
        <w:t xml:space="preserve"> and water) and collect them.</w:t>
      </w:r>
    </w:p>
    <w:p w14:paraId="723DD359" w14:textId="77777777" w:rsidR="005938F5" w:rsidRPr="007D4D8F" w:rsidRDefault="005938F5" w:rsidP="005938F5">
      <w:pPr>
        <w:rPr>
          <w:rFonts w:ascii="Arial" w:hAnsi="Arial"/>
        </w:rPr>
      </w:pPr>
    </w:p>
    <w:p w14:paraId="48E1EF4C" w14:textId="77777777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 xml:space="preserve">Describe (in dot-point form) how she should do this, listing each separation technique </w:t>
      </w:r>
      <w:r w:rsidR="001C41BF" w:rsidRPr="007D4D8F">
        <w:rPr>
          <w:rFonts w:ascii="Arial" w:hAnsi="Arial"/>
        </w:rPr>
        <w:tab/>
      </w:r>
      <w:r w:rsidRPr="007D4D8F">
        <w:rPr>
          <w:rFonts w:ascii="Arial" w:hAnsi="Arial"/>
        </w:rPr>
        <w:t>required.  At each step, list the substance recovered.</w:t>
      </w:r>
    </w:p>
    <w:p w14:paraId="1EA61B17" w14:textId="77777777" w:rsidR="005938F5" w:rsidRPr="007D4D8F" w:rsidRDefault="005938F5" w:rsidP="005938F5">
      <w:pPr>
        <w:rPr>
          <w:rFonts w:ascii="Arial" w:hAnsi="Arial"/>
        </w:rPr>
      </w:pPr>
    </w:p>
    <w:p w14:paraId="5B1572AB" w14:textId="1F74C6BE" w:rsidR="00580B2B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>•</w:t>
      </w:r>
      <w:r w:rsidR="00580B2B">
        <w:rPr>
          <w:rFonts w:ascii="Arial" w:hAnsi="Arial"/>
        </w:rPr>
        <w:tab/>
      </w:r>
      <w:r w:rsidR="00580B2B" w:rsidRPr="00580B2B">
        <w:rPr>
          <w:rFonts w:ascii="Arial" w:hAnsi="Arial"/>
          <w:color w:val="FF0000"/>
        </w:rPr>
        <w:t>Use a magnet to pick up the iron filings, or filter to collect the iron filings.</w:t>
      </w:r>
    </w:p>
    <w:p w14:paraId="30381AA4" w14:textId="77777777" w:rsidR="005938F5" w:rsidRPr="007D4D8F" w:rsidRDefault="005938F5" w:rsidP="005938F5">
      <w:pPr>
        <w:rPr>
          <w:rFonts w:ascii="Arial" w:hAnsi="Arial"/>
        </w:rPr>
      </w:pPr>
    </w:p>
    <w:p w14:paraId="7362E2A3" w14:textId="56443329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>•</w:t>
      </w:r>
      <w:r w:rsidR="00580B2B">
        <w:rPr>
          <w:rFonts w:ascii="Arial" w:hAnsi="Arial"/>
        </w:rPr>
        <w:tab/>
      </w:r>
      <w:r w:rsidR="00580B2B" w:rsidRPr="00580B2B">
        <w:rPr>
          <w:rFonts w:ascii="Arial" w:hAnsi="Arial"/>
          <w:color w:val="FF0000"/>
        </w:rPr>
        <w:t>Distil to get the copper sulphate in one container and the water in another.</w:t>
      </w:r>
    </w:p>
    <w:p w14:paraId="339D77FC" w14:textId="77777777" w:rsidR="005938F5" w:rsidRPr="007D4D8F" w:rsidRDefault="005938F5" w:rsidP="005938F5">
      <w:pPr>
        <w:rPr>
          <w:rFonts w:ascii="Arial" w:hAnsi="Arial"/>
        </w:rPr>
      </w:pPr>
    </w:p>
    <w:p w14:paraId="3B10C042" w14:textId="77777777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>•</w:t>
      </w:r>
    </w:p>
    <w:p w14:paraId="0CAC8948" w14:textId="77777777" w:rsidR="005938F5" w:rsidRPr="007D4D8F" w:rsidRDefault="005938F5" w:rsidP="005938F5">
      <w:pPr>
        <w:rPr>
          <w:rFonts w:ascii="Arial" w:hAnsi="Arial"/>
        </w:rPr>
      </w:pPr>
    </w:p>
    <w:p w14:paraId="521B58CF" w14:textId="77777777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>•</w:t>
      </w:r>
    </w:p>
    <w:p w14:paraId="7E2AEC3D" w14:textId="77777777" w:rsidR="005938F5" w:rsidRPr="007D4D8F" w:rsidRDefault="005938F5" w:rsidP="005938F5">
      <w:pPr>
        <w:rPr>
          <w:rFonts w:ascii="Arial" w:hAnsi="Arial"/>
        </w:rPr>
      </w:pPr>
    </w:p>
    <w:p w14:paraId="4FB5E7B4" w14:textId="77777777" w:rsidR="005938F5" w:rsidRPr="007D4D8F" w:rsidRDefault="005938F5" w:rsidP="00222BC9">
      <w:pPr>
        <w:rPr>
          <w:rFonts w:ascii="Arial" w:hAnsi="Arial"/>
        </w:rPr>
      </w:pPr>
    </w:p>
    <w:sectPr w:rsidR="005938F5" w:rsidRPr="007D4D8F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8F5"/>
    <w:rsid w:val="000B2E77"/>
    <w:rsid w:val="000C34F4"/>
    <w:rsid w:val="00192703"/>
    <w:rsid w:val="001C41BF"/>
    <w:rsid w:val="00222BC9"/>
    <w:rsid w:val="0026356A"/>
    <w:rsid w:val="002947AA"/>
    <w:rsid w:val="00372C74"/>
    <w:rsid w:val="003878C7"/>
    <w:rsid w:val="003D11C3"/>
    <w:rsid w:val="0048340F"/>
    <w:rsid w:val="00580B2B"/>
    <w:rsid w:val="005872A5"/>
    <w:rsid w:val="005938F5"/>
    <w:rsid w:val="00605846"/>
    <w:rsid w:val="00695C06"/>
    <w:rsid w:val="007D4D8F"/>
    <w:rsid w:val="008C0B94"/>
    <w:rsid w:val="00967719"/>
    <w:rsid w:val="00CC3E4D"/>
    <w:rsid w:val="00DA0D9A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A0C80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177</TotalTime>
  <Pages>3</Pages>
  <Words>500</Words>
  <Characters>2852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6</cp:revision>
  <cp:lastPrinted>2014-09-16T02:23:00Z</cp:lastPrinted>
  <dcterms:created xsi:type="dcterms:W3CDTF">2014-09-16T02:27:00Z</dcterms:created>
  <dcterms:modified xsi:type="dcterms:W3CDTF">2014-09-17T06:13:00Z</dcterms:modified>
</cp:coreProperties>
</file>