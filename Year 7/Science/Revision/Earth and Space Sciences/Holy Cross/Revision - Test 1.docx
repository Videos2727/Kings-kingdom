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A95FC5" w14:textId="77777777" w:rsidR="005872A5" w:rsidRPr="004E5EB6" w:rsidRDefault="00EC1080" w:rsidP="00EC1080">
      <w:pPr>
        <w:jc w:val="center"/>
        <w:rPr>
          <w:rFonts w:ascii="Arial" w:hAnsi="Arial"/>
          <w:b/>
        </w:rPr>
      </w:pPr>
      <w:r w:rsidRPr="004E5EB6">
        <w:rPr>
          <w:rFonts w:ascii="Arial" w:hAnsi="Arial"/>
          <w:b/>
        </w:rPr>
        <w:t>YEAR 7 SCIENCE</w:t>
      </w:r>
    </w:p>
    <w:p w14:paraId="7DCBF2BD" w14:textId="47B4BA9A" w:rsidR="00EC1080" w:rsidRPr="004E5EB6" w:rsidRDefault="00EC1080" w:rsidP="00EC1080">
      <w:pPr>
        <w:jc w:val="center"/>
        <w:rPr>
          <w:rFonts w:ascii="Arial" w:hAnsi="Arial"/>
          <w:b/>
        </w:rPr>
      </w:pPr>
      <w:r w:rsidRPr="004E5EB6">
        <w:rPr>
          <w:rFonts w:ascii="Arial" w:hAnsi="Arial"/>
          <w:b/>
        </w:rPr>
        <w:t xml:space="preserve">EARTH </w:t>
      </w:r>
      <w:r w:rsidR="004E5EB6" w:rsidRPr="004E5EB6">
        <w:rPr>
          <w:rFonts w:ascii="Arial" w:hAnsi="Arial"/>
          <w:b/>
        </w:rPr>
        <w:t>AND SPACE</w:t>
      </w:r>
      <w:r w:rsidRPr="004E5EB6">
        <w:rPr>
          <w:rFonts w:ascii="Arial" w:hAnsi="Arial"/>
          <w:b/>
        </w:rPr>
        <w:t xml:space="preserve"> SCIENCES</w:t>
      </w:r>
    </w:p>
    <w:p w14:paraId="142C2557" w14:textId="77777777" w:rsidR="00EC1080" w:rsidRPr="004E5EB6" w:rsidRDefault="00EC1080" w:rsidP="00EC1080">
      <w:pPr>
        <w:jc w:val="center"/>
        <w:rPr>
          <w:rFonts w:ascii="Arial" w:hAnsi="Arial"/>
          <w:b/>
        </w:rPr>
      </w:pPr>
      <w:r w:rsidRPr="004E5EB6">
        <w:rPr>
          <w:rFonts w:ascii="Arial" w:hAnsi="Arial"/>
          <w:b/>
        </w:rPr>
        <w:t>REVISION - TEST 1</w:t>
      </w:r>
    </w:p>
    <w:p w14:paraId="7CA124A3" w14:textId="77777777" w:rsidR="00EC1080" w:rsidRPr="004E5EB6" w:rsidRDefault="00EC1080" w:rsidP="00222BC9">
      <w:pPr>
        <w:rPr>
          <w:rFonts w:ascii="Arial" w:hAnsi="Arial"/>
        </w:rPr>
      </w:pPr>
    </w:p>
    <w:p w14:paraId="4D077D98" w14:textId="77777777" w:rsidR="00F029AF" w:rsidRPr="004E5EB6" w:rsidRDefault="00F029AF" w:rsidP="00F029AF">
      <w:pPr>
        <w:rPr>
          <w:rFonts w:ascii="Arial" w:hAnsi="Arial"/>
        </w:rPr>
      </w:pPr>
      <w:r w:rsidRPr="004E5EB6">
        <w:rPr>
          <w:rFonts w:ascii="Arial" w:hAnsi="Arial"/>
        </w:rPr>
        <w:t>1.</w:t>
      </w:r>
      <w:r w:rsidRPr="004E5EB6">
        <w:rPr>
          <w:rFonts w:ascii="Arial" w:hAnsi="Arial"/>
        </w:rPr>
        <w:tab/>
      </w:r>
      <w:bookmarkStart w:id="0" w:name="_GoBack"/>
      <w:r w:rsidRPr="004E5EB6">
        <w:rPr>
          <w:rFonts w:ascii="Arial" w:hAnsi="Arial"/>
        </w:rPr>
        <w:t>Complete the following sentences using the following words.</w:t>
      </w:r>
    </w:p>
    <w:p w14:paraId="336A1E24" w14:textId="01C8002B" w:rsidR="00F029AF" w:rsidRPr="004E5EB6" w:rsidRDefault="00DC634C" w:rsidP="00F029AF">
      <w:pPr>
        <w:rPr>
          <w:rFonts w:ascii="Arial" w:hAnsi="Arial"/>
        </w:rPr>
      </w:pPr>
      <w:r>
        <w:rPr>
          <w:rFonts w:ascii="Arial" w:hAnsi="Arial"/>
        </w:rPr>
        <w:br/>
      </w:r>
      <w:r>
        <w:rPr>
          <w:rFonts w:ascii="Arial" w:hAnsi="Arial"/>
        </w:rPr>
        <w:tab/>
        <w:t>orbiting, rotation, tides, Moon, tilted</w:t>
      </w:r>
      <w:r w:rsidR="00F029AF" w:rsidRPr="004E5EB6">
        <w:rPr>
          <w:rFonts w:ascii="Arial" w:hAnsi="Arial"/>
        </w:rPr>
        <w:t>, 23</w:t>
      </w:r>
      <w:r>
        <w:rPr>
          <w:rFonts w:ascii="Arial" w:hAnsi="Arial"/>
        </w:rPr>
        <w:t>.5</w:t>
      </w:r>
      <w:r w:rsidR="00F029AF" w:rsidRPr="004E5EB6">
        <w:rPr>
          <w:rFonts w:ascii="Arial" w:hAnsi="Arial"/>
        </w:rPr>
        <w:t xml:space="preserve">°, Northern, Southern, gravitational, </w:t>
      </w:r>
      <w:r>
        <w:rPr>
          <w:rFonts w:ascii="Arial" w:hAnsi="Arial"/>
        </w:rPr>
        <w:tab/>
      </w:r>
      <w:r w:rsidR="00F029AF" w:rsidRPr="004E5EB6">
        <w:rPr>
          <w:rFonts w:ascii="Arial" w:hAnsi="Arial"/>
        </w:rPr>
        <w:t>Hemispheres</w:t>
      </w:r>
      <w:r>
        <w:rPr>
          <w:rFonts w:ascii="Arial" w:hAnsi="Arial"/>
        </w:rPr>
        <w:t xml:space="preserve">, spinning, orbit, </w:t>
      </w:r>
      <w:r w:rsidR="00F029AF" w:rsidRPr="004E5EB6">
        <w:rPr>
          <w:rFonts w:ascii="Arial" w:hAnsi="Arial"/>
        </w:rPr>
        <w:t>equator, leap.</w:t>
      </w:r>
    </w:p>
    <w:p w14:paraId="09131077" w14:textId="77777777" w:rsidR="00F029AF" w:rsidRPr="004E5EB6" w:rsidRDefault="00F029AF" w:rsidP="00F029AF">
      <w:pPr>
        <w:rPr>
          <w:rFonts w:ascii="Arial" w:hAnsi="Arial"/>
        </w:rPr>
      </w:pPr>
    </w:p>
    <w:p w14:paraId="3B6B6059" w14:textId="77777777" w:rsidR="00F029AF" w:rsidRPr="004E5EB6" w:rsidRDefault="00F029AF" w:rsidP="00F029AF">
      <w:pPr>
        <w:rPr>
          <w:rFonts w:ascii="Arial" w:hAnsi="Arial"/>
        </w:rPr>
      </w:pPr>
      <w:r w:rsidRPr="004E5EB6">
        <w:rPr>
          <w:rFonts w:ascii="Arial" w:hAnsi="Arial"/>
        </w:rPr>
        <w:t>(a)</w:t>
      </w:r>
      <w:r w:rsidRPr="004E5EB6">
        <w:rPr>
          <w:rFonts w:ascii="Arial" w:hAnsi="Arial"/>
        </w:rPr>
        <w:tab/>
        <w:t>Sunrise and sunset are caused by the Earth’s ……………….</w:t>
      </w:r>
    </w:p>
    <w:p w14:paraId="215C1C3D" w14:textId="77777777" w:rsidR="00F029AF" w:rsidRPr="004E5EB6" w:rsidRDefault="00F029AF" w:rsidP="00F029AF">
      <w:pPr>
        <w:rPr>
          <w:rFonts w:ascii="Arial" w:hAnsi="Arial"/>
        </w:rPr>
      </w:pPr>
    </w:p>
    <w:p w14:paraId="65B404D5" w14:textId="77777777" w:rsidR="00F029AF" w:rsidRPr="004E5EB6" w:rsidRDefault="00F029AF" w:rsidP="00F029AF">
      <w:pPr>
        <w:rPr>
          <w:rFonts w:ascii="Arial" w:hAnsi="Arial"/>
        </w:rPr>
      </w:pPr>
      <w:r w:rsidRPr="004E5EB6">
        <w:rPr>
          <w:rFonts w:ascii="Arial" w:hAnsi="Arial"/>
        </w:rPr>
        <w:t>(b)</w:t>
      </w:r>
      <w:r w:rsidRPr="004E5EB6">
        <w:rPr>
          <w:rFonts w:ascii="Arial" w:hAnsi="Arial"/>
        </w:rPr>
        <w:tab/>
        <w:t xml:space="preserve">The Earth takes 1 year to ……………… the sun once.  The orbit is actually 365.24 </w:t>
      </w:r>
      <w:r w:rsidRPr="004E5EB6">
        <w:rPr>
          <w:rFonts w:ascii="Arial" w:hAnsi="Arial"/>
        </w:rPr>
        <w:tab/>
        <w:t xml:space="preserve">days in length, which is why most years have 365 days and a ……………… year has </w:t>
      </w:r>
      <w:r w:rsidRPr="004E5EB6">
        <w:rPr>
          <w:rFonts w:ascii="Arial" w:hAnsi="Arial"/>
        </w:rPr>
        <w:tab/>
        <w:t>366 days.</w:t>
      </w:r>
    </w:p>
    <w:p w14:paraId="462A53D1" w14:textId="77777777" w:rsidR="00F029AF" w:rsidRPr="004E5EB6" w:rsidRDefault="00F029AF" w:rsidP="00F029AF">
      <w:pPr>
        <w:rPr>
          <w:rFonts w:ascii="Arial" w:hAnsi="Arial"/>
        </w:rPr>
      </w:pPr>
    </w:p>
    <w:p w14:paraId="60DE5D1A" w14:textId="77777777" w:rsidR="00F029AF" w:rsidRPr="004E5EB6" w:rsidRDefault="00F029AF" w:rsidP="00F029AF">
      <w:pPr>
        <w:rPr>
          <w:rFonts w:ascii="Arial" w:hAnsi="Arial"/>
        </w:rPr>
      </w:pPr>
      <w:r w:rsidRPr="004E5EB6">
        <w:rPr>
          <w:rFonts w:ascii="Arial" w:hAnsi="Arial"/>
        </w:rPr>
        <w:t>(c)</w:t>
      </w:r>
      <w:r w:rsidRPr="004E5EB6">
        <w:rPr>
          <w:rFonts w:ascii="Arial" w:hAnsi="Arial"/>
        </w:rPr>
        <w:tab/>
        <w:t>The gravitational pull from the moon causes ……………….</w:t>
      </w:r>
    </w:p>
    <w:p w14:paraId="4DA6A907" w14:textId="77777777" w:rsidR="00F029AF" w:rsidRPr="004E5EB6" w:rsidRDefault="00F029AF" w:rsidP="00F029AF">
      <w:pPr>
        <w:rPr>
          <w:rFonts w:ascii="Arial" w:hAnsi="Arial"/>
        </w:rPr>
      </w:pPr>
    </w:p>
    <w:p w14:paraId="0DAF51AE" w14:textId="77777777" w:rsidR="00F029AF" w:rsidRPr="004E5EB6" w:rsidRDefault="00F029AF" w:rsidP="00F029AF">
      <w:pPr>
        <w:rPr>
          <w:rFonts w:ascii="Arial" w:hAnsi="Arial"/>
        </w:rPr>
      </w:pPr>
      <w:r w:rsidRPr="004E5EB6">
        <w:rPr>
          <w:rFonts w:ascii="Arial" w:hAnsi="Arial"/>
        </w:rPr>
        <w:t>(d)</w:t>
      </w:r>
      <w:r w:rsidRPr="004E5EB6">
        <w:rPr>
          <w:rFonts w:ascii="Arial" w:hAnsi="Arial"/>
        </w:rPr>
        <w:tab/>
        <w:t>A solar eclipse is caused when light from the sun is blocked by the ……………….</w:t>
      </w:r>
    </w:p>
    <w:p w14:paraId="19DD356A" w14:textId="77777777" w:rsidR="00F029AF" w:rsidRPr="004E5EB6" w:rsidRDefault="00F029AF" w:rsidP="00F029AF">
      <w:pPr>
        <w:rPr>
          <w:rFonts w:ascii="Arial" w:hAnsi="Arial"/>
        </w:rPr>
      </w:pPr>
    </w:p>
    <w:p w14:paraId="5656D5A2" w14:textId="57A4B515" w:rsidR="00F029AF" w:rsidRPr="004E5EB6" w:rsidRDefault="00F029AF" w:rsidP="00F029AF">
      <w:pPr>
        <w:rPr>
          <w:rFonts w:ascii="Arial" w:hAnsi="Arial"/>
        </w:rPr>
      </w:pPr>
      <w:r w:rsidRPr="004E5EB6">
        <w:rPr>
          <w:rFonts w:ascii="Arial" w:hAnsi="Arial"/>
        </w:rPr>
        <w:t>(e)</w:t>
      </w:r>
      <w:r w:rsidRPr="004E5EB6">
        <w:rPr>
          <w:rFonts w:ascii="Arial" w:hAnsi="Arial"/>
        </w:rPr>
        <w:tab/>
        <w:t xml:space="preserve">The seasons are </w:t>
      </w:r>
      <w:r w:rsidR="00DC634C">
        <w:rPr>
          <w:rFonts w:ascii="Arial" w:hAnsi="Arial"/>
        </w:rPr>
        <w:t>caused by the Earth ……………… the S</w:t>
      </w:r>
      <w:r w:rsidRPr="004E5EB6">
        <w:rPr>
          <w:rFonts w:ascii="Arial" w:hAnsi="Arial"/>
        </w:rPr>
        <w:t xml:space="preserve">un and being ……………… </w:t>
      </w:r>
      <w:r w:rsidRPr="004E5EB6">
        <w:rPr>
          <w:rFonts w:ascii="Arial" w:hAnsi="Arial"/>
        </w:rPr>
        <w:tab/>
        <w:t>at an angle of approximately ……………….</w:t>
      </w:r>
    </w:p>
    <w:p w14:paraId="5C4E958C" w14:textId="77777777" w:rsidR="00F029AF" w:rsidRPr="004E5EB6" w:rsidRDefault="00F029AF" w:rsidP="00F029AF">
      <w:pPr>
        <w:rPr>
          <w:rFonts w:ascii="Arial" w:hAnsi="Arial"/>
        </w:rPr>
      </w:pPr>
    </w:p>
    <w:p w14:paraId="4DCBF2B3" w14:textId="77777777" w:rsidR="00F029AF" w:rsidRPr="004E5EB6" w:rsidRDefault="00F029AF" w:rsidP="00F029AF">
      <w:pPr>
        <w:rPr>
          <w:rFonts w:ascii="Arial" w:hAnsi="Arial"/>
        </w:rPr>
      </w:pPr>
      <w:r w:rsidRPr="004E5EB6">
        <w:rPr>
          <w:rFonts w:ascii="Arial" w:hAnsi="Arial"/>
        </w:rPr>
        <w:t>(f)</w:t>
      </w:r>
      <w:r w:rsidRPr="004E5EB6">
        <w:rPr>
          <w:rFonts w:ascii="Arial" w:hAnsi="Arial"/>
        </w:rPr>
        <w:tab/>
        <w:t>Day and night are caused by the Earth ……………… on its axis.</w:t>
      </w:r>
    </w:p>
    <w:p w14:paraId="242AAAE0" w14:textId="77777777" w:rsidR="00F029AF" w:rsidRPr="004E5EB6" w:rsidRDefault="00F029AF" w:rsidP="00F029AF">
      <w:pPr>
        <w:rPr>
          <w:rFonts w:ascii="Arial" w:hAnsi="Arial"/>
        </w:rPr>
      </w:pPr>
    </w:p>
    <w:p w14:paraId="13EA11CB" w14:textId="77777777" w:rsidR="00F029AF" w:rsidRPr="004E5EB6" w:rsidRDefault="00F029AF" w:rsidP="00F029AF">
      <w:pPr>
        <w:rPr>
          <w:rFonts w:ascii="Arial" w:hAnsi="Arial"/>
        </w:rPr>
      </w:pPr>
      <w:r w:rsidRPr="004E5EB6">
        <w:rPr>
          <w:rFonts w:ascii="Arial" w:hAnsi="Arial"/>
        </w:rPr>
        <w:t>(g)</w:t>
      </w:r>
      <w:r w:rsidRPr="004E5EB6">
        <w:rPr>
          <w:rFonts w:ascii="Arial" w:hAnsi="Arial"/>
        </w:rPr>
        <w:tab/>
        <w:t xml:space="preserve">The top and bottom halves of the Earth are called the ……………… and </w:t>
      </w:r>
      <w:r w:rsidRPr="004E5EB6">
        <w:rPr>
          <w:rFonts w:ascii="Arial" w:hAnsi="Arial"/>
        </w:rPr>
        <w:tab/>
        <w:t>……………… ……………….</w:t>
      </w:r>
    </w:p>
    <w:p w14:paraId="15B957FD" w14:textId="77777777" w:rsidR="00F029AF" w:rsidRPr="004E5EB6" w:rsidRDefault="00F029AF" w:rsidP="00F029AF">
      <w:pPr>
        <w:rPr>
          <w:rFonts w:ascii="Arial" w:hAnsi="Arial"/>
        </w:rPr>
      </w:pPr>
    </w:p>
    <w:p w14:paraId="02714414" w14:textId="77777777" w:rsidR="00F029AF" w:rsidRPr="004E5EB6" w:rsidRDefault="00F029AF" w:rsidP="00F029AF">
      <w:pPr>
        <w:rPr>
          <w:rFonts w:ascii="Arial" w:hAnsi="Arial"/>
        </w:rPr>
      </w:pPr>
      <w:r w:rsidRPr="004E5EB6">
        <w:rPr>
          <w:rFonts w:ascii="Arial" w:hAnsi="Arial"/>
        </w:rPr>
        <w:t>(h)</w:t>
      </w:r>
      <w:r w:rsidRPr="004E5EB6">
        <w:rPr>
          <w:rFonts w:ascii="Arial" w:hAnsi="Arial"/>
        </w:rPr>
        <w:tab/>
        <w:t>The imaginary line around the middle of the Earth is called the ……………….</w:t>
      </w:r>
    </w:p>
    <w:p w14:paraId="4E4D6B76" w14:textId="77777777" w:rsidR="00F029AF" w:rsidRPr="004E5EB6" w:rsidRDefault="00F029AF" w:rsidP="00F029AF">
      <w:pPr>
        <w:rPr>
          <w:rFonts w:ascii="Arial" w:hAnsi="Arial"/>
        </w:rPr>
      </w:pPr>
    </w:p>
    <w:p w14:paraId="3FC8E262" w14:textId="467D7F9D" w:rsidR="00F029AF" w:rsidRPr="004E5EB6" w:rsidRDefault="00F029AF" w:rsidP="00DC634C">
      <w:pPr>
        <w:rPr>
          <w:rFonts w:ascii="Arial" w:hAnsi="Arial"/>
        </w:rPr>
      </w:pPr>
      <w:r w:rsidRPr="004E5EB6">
        <w:rPr>
          <w:rFonts w:ascii="Arial" w:hAnsi="Arial"/>
        </w:rPr>
        <w:t>(i)</w:t>
      </w:r>
      <w:r w:rsidRPr="004E5EB6">
        <w:rPr>
          <w:rFonts w:ascii="Arial" w:hAnsi="Arial"/>
        </w:rPr>
        <w:tab/>
      </w:r>
      <w:r w:rsidR="00DC634C" w:rsidRPr="004E5EB6">
        <w:rPr>
          <w:rFonts w:ascii="Arial" w:hAnsi="Arial"/>
        </w:rPr>
        <w:t>The ……………… pull of the moon is one-sixth that of the Earth.</w:t>
      </w:r>
    </w:p>
    <w:bookmarkEnd w:id="0"/>
    <w:p w14:paraId="18A19EA6" w14:textId="77777777" w:rsidR="00F029AF" w:rsidRPr="004E5EB6" w:rsidRDefault="00F029AF" w:rsidP="00F029AF">
      <w:pPr>
        <w:rPr>
          <w:rFonts w:ascii="Arial" w:hAnsi="Arial"/>
        </w:rPr>
      </w:pPr>
    </w:p>
    <w:p w14:paraId="4814A7D4" w14:textId="64C3C2DD" w:rsidR="00F029AF" w:rsidRPr="004E5EB6" w:rsidRDefault="00F029AF" w:rsidP="00F029AF">
      <w:pPr>
        <w:rPr>
          <w:rFonts w:ascii="Arial" w:hAnsi="Arial"/>
        </w:rPr>
      </w:pPr>
      <w:r w:rsidRPr="004E5EB6">
        <w:rPr>
          <w:rFonts w:ascii="Arial" w:hAnsi="Arial"/>
        </w:rPr>
        <w:tab/>
      </w:r>
    </w:p>
    <w:p w14:paraId="5F711C84" w14:textId="3B4D81E0" w:rsidR="00615625" w:rsidRPr="004E5EB6" w:rsidRDefault="00615625" w:rsidP="00615625">
      <w:pPr>
        <w:rPr>
          <w:rFonts w:ascii="Arial" w:hAnsi="Arial"/>
        </w:rPr>
      </w:pPr>
      <w:r w:rsidRPr="004E5EB6">
        <w:rPr>
          <w:rFonts w:ascii="Arial" w:hAnsi="Arial"/>
        </w:rPr>
        <w:t>2.</w:t>
      </w:r>
      <w:r w:rsidRPr="004E5EB6">
        <w:rPr>
          <w:rFonts w:ascii="Arial" w:hAnsi="Arial"/>
        </w:rPr>
        <w:tab/>
        <w:t>Draw a diagram that explains why it is day in Melbourne when it is night in London.</w:t>
      </w:r>
    </w:p>
    <w:p w14:paraId="277C3B54" w14:textId="77777777" w:rsidR="00615625" w:rsidRPr="004E5EB6" w:rsidRDefault="00615625" w:rsidP="00615625">
      <w:pPr>
        <w:rPr>
          <w:rFonts w:ascii="Arial" w:hAnsi="Arial"/>
        </w:rPr>
      </w:pPr>
    </w:p>
    <w:p w14:paraId="63FCCDE5" w14:textId="77777777" w:rsidR="00615625" w:rsidRPr="004E5EB6" w:rsidRDefault="00615625" w:rsidP="00615625">
      <w:pPr>
        <w:rPr>
          <w:rFonts w:ascii="Arial" w:hAnsi="Arial"/>
        </w:rPr>
      </w:pPr>
    </w:p>
    <w:p w14:paraId="7EDE1490" w14:textId="10807F4F" w:rsidR="003D09CE" w:rsidRPr="004E5EB6" w:rsidRDefault="00615625" w:rsidP="003D09CE">
      <w:pPr>
        <w:rPr>
          <w:rFonts w:ascii="Arial" w:hAnsi="Arial"/>
        </w:rPr>
      </w:pPr>
      <w:r w:rsidRPr="004E5EB6">
        <w:rPr>
          <w:rFonts w:ascii="Arial" w:hAnsi="Arial"/>
        </w:rPr>
        <w:t>3.</w:t>
      </w:r>
      <w:r w:rsidRPr="004E5EB6">
        <w:rPr>
          <w:rFonts w:ascii="Arial" w:hAnsi="Arial"/>
        </w:rPr>
        <w:tab/>
      </w:r>
      <w:r w:rsidR="009C50E6">
        <w:rPr>
          <w:rFonts w:ascii="Arial" w:hAnsi="Arial"/>
        </w:rPr>
        <w:t>(a)</w:t>
      </w:r>
      <w:r w:rsidR="009C50E6">
        <w:rPr>
          <w:rFonts w:ascii="Arial" w:hAnsi="Arial"/>
        </w:rPr>
        <w:tab/>
      </w:r>
      <w:r w:rsidR="003D09CE" w:rsidRPr="004E5EB6">
        <w:rPr>
          <w:rFonts w:ascii="Arial" w:hAnsi="Arial"/>
        </w:rPr>
        <w:t xml:space="preserve">Identify which of the pictures below represents summer in Australia and which </w:t>
      </w:r>
      <w:r w:rsidR="003D09CE" w:rsidRPr="004E5EB6">
        <w:rPr>
          <w:rFonts w:ascii="Arial" w:hAnsi="Arial"/>
        </w:rPr>
        <w:tab/>
      </w:r>
      <w:r w:rsidR="009C50E6">
        <w:rPr>
          <w:rFonts w:ascii="Arial" w:hAnsi="Arial"/>
        </w:rPr>
        <w:tab/>
      </w:r>
      <w:r w:rsidR="003D09CE" w:rsidRPr="004E5EB6">
        <w:rPr>
          <w:rFonts w:ascii="Arial" w:hAnsi="Arial"/>
        </w:rPr>
        <w:t>represents winter.</w:t>
      </w:r>
    </w:p>
    <w:p w14:paraId="0A956270" w14:textId="77777777" w:rsidR="003D09CE" w:rsidRPr="004E5EB6" w:rsidRDefault="003D09CE" w:rsidP="003D09CE">
      <w:pPr>
        <w:rPr>
          <w:rFonts w:ascii="Arial" w:hAnsi="Arial"/>
        </w:rPr>
      </w:pPr>
    </w:p>
    <w:p w14:paraId="28C7D359" w14:textId="2660116C" w:rsidR="003D09CE" w:rsidRPr="004E5EB6" w:rsidRDefault="003D09CE" w:rsidP="003D09CE">
      <w:pPr>
        <w:rPr>
          <w:rFonts w:ascii="Arial" w:hAnsi="Arial"/>
        </w:rPr>
      </w:pPr>
      <w:r w:rsidRPr="004E5EB6">
        <w:rPr>
          <w:rFonts w:ascii="Arial" w:hAnsi="Arial"/>
        </w:rPr>
        <w:t>A</w:t>
      </w:r>
      <w:r w:rsidRPr="004E5EB6">
        <w:rPr>
          <w:rFonts w:ascii="Arial" w:hAnsi="Arial"/>
        </w:rPr>
        <w:tab/>
      </w:r>
      <w:r w:rsidRPr="004E5EB6">
        <w:rPr>
          <w:rFonts w:ascii="Arial" w:hAnsi="Arial"/>
          <w:noProof/>
          <w:lang w:val="en-US"/>
        </w:rPr>
        <w:drawing>
          <wp:inline distT="0" distB="0" distL="0" distR="0" wp14:anchorId="3F03D461" wp14:editId="6A610094">
            <wp:extent cx="2448560" cy="538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56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5EB6">
        <w:rPr>
          <w:rFonts w:ascii="Arial" w:hAnsi="Arial"/>
        </w:rPr>
        <w:tab/>
        <w:t>B</w:t>
      </w:r>
      <w:r w:rsidRPr="004E5EB6">
        <w:rPr>
          <w:rFonts w:ascii="Arial" w:hAnsi="Arial"/>
        </w:rPr>
        <w:tab/>
      </w:r>
      <w:r w:rsidRPr="004E5EB6">
        <w:rPr>
          <w:rFonts w:ascii="Arial" w:hAnsi="Arial"/>
          <w:noProof/>
          <w:lang w:val="en-US"/>
        </w:rPr>
        <w:drawing>
          <wp:inline distT="0" distB="0" distL="0" distR="0" wp14:anchorId="10F76B5A" wp14:editId="18C9FD67">
            <wp:extent cx="2448560" cy="558800"/>
            <wp:effectExtent l="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5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34D93" w14:textId="77777777" w:rsidR="00DC634C" w:rsidRDefault="00DC634C">
      <w:pPr>
        <w:rPr>
          <w:rFonts w:ascii="Arial" w:hAnsi="Arial"/>
        </w:rPr>
      </w:pPr>
    </w:p>
    <w:p w14:paraId="16F3C9D6" w14:textId="77777777" w:rsidR="00DC634C" w:rsidRDefault="00DC634C">
      <w:pPr>
        <w:rPr>
          <w:rFonts w:ascii="Arial" w:hAnsi="Arial"/>
        </w:rPr>
      </w:pPr>
    </w:p>
    <w:p w14:paraId="3AB08227" w14:textId="5DAC883C" w:rsidR="009C50E6" w:rsidRDefault="009C50E6">
      <w:pPr>
        <w:rPr>
          <w:rFonts w:ascii="Arial" w:hAnsi="Arial"/>
        </w:rPr>
      </w:pPr>
      <w:r>
        <w:rPr>
          <w:rFonts w:ascii="Arial" w:hAnsi="Arial"/>
        </w:rPr>
        <w:tab/>
        <w:t>(b)</w:t>
      </w:r>
      <w:r>
        <w:rPr>
          <w:rFonts w:ascii="Arial" w:hAnsi="Arial"/>
        </w:rPr>
        <w:tab/>
        <w:t>In which months does summer and winter happen in southern Australia?</w:t>
      </w:r>
    </w:p>
    <w:p w14:paraId="19AE7C15" w14:textId="77777777" w:rsidR="009C50E6" w:rsidRDefault="009C50E6">
      <w:pPr>
        <w:rPr>
          <w:rFonts w:ascii="Arial" w:hAnsi="Arial"/>
        </w:rPr>
      </w:pPr>
    </w:p>
    <w:p w14:paraId="3D334015" w14:textId="4BCA5501" w:rsidR="003D09CE" w:rsidRPr="004E5EB6" w:rsidRDefault="003D09CE" w:rsidP="003D09CE">
      <w:pPr>
        <w:rPr>
          <w:rFonts w:ascii="Arial" w:hAnsi="Arial"/>
        </w:rPr>
      </w:pPr>
      <w:r w:rsidRPr="004E5EB6">
        <w:rPr>
          <w:rFonts w:ascii="Arial" w:hAnsi="Arial"/>
        </w:rPr>
        <w:t>4.</w:t>
      </w:r>
      <w:r w:rsidRPr="004E5EB6">
        <w:rPr>
          <w:rFonts w:ascii="Arial" w:hAnsi="Arial"/>
        </w:rPr>
        <w:tab/>
        <w:t>The Antarctic is a unique environment for scientists to work in</w:t>
      </w:r>
      <w:r w:rsidR="004E5EB6" w:rsidRPr="004E5EB6">
        <w:rPr>
          <w:rFonts w:ascii="Arial" w:hAnsi="Arial"/>
        </w:rPr>
        <w:t xml:space="preserve">.  </w:t>
      </w:r>
      <w:r w:rsidRPr="004E5EB6">
        <w:rPr>
          <w:rFonts w:ascii="Arial" w:hAnsi="Arial"/>
        </w:rPr>
        <w:t xml:space="preserve">There are 6 months </w:t>
      </w:r>
      <w:r w:rsidR="004E5EB6">
        <w:rPr>
          <w:rFonts w:ascii="Arial" w:hAnsi="Arial"/>
        </w:rPr>
        <w:tab/>
      </w:r>
      <w:r w:rsidRPr="004E5EB6">
        <w:rPr>
          <w:rFonts w:ascii="Arial" w:hAnsi="Arial"/>
        </w:rPr>
        <w:t xml:space="preserve">of summer in which the scientists have 24 hours of daylight to work in, followed by 6 </w:t>
      </w:r>
      <w:r w:rsidRPr="004E5EB6">
        <w:rPr>
          <w:rFonts w:ascii="Arial" w:hAnsi="Arial"/>
        </w:rPr>
        <w:tab/>
        <w:t xml:space="preserve">months of winter when there is no daylight. </w:t>
      </w:r>
    </w:p>
    <w:p w14:paraId="7553B899" w14:textId="77777777" w:rsidR="003D09CE" w:rsidRPr="004E5EB6" w:rsidRDefault="003D09CE" w:rsidP="003D09CE">
      <w:pPr>
        <w:rPr>
          <w:rFonts w:ascii="Arial" w:hAnsi="Arial"/>
        </w:rPr>
      </w:pPr>
    </w:p>
    <w:p w14:paraId="377AD14E" w14:textId="7E226DFE" w:rsidR="003D09CE" w:rsidRPr="004E5EB6" w:rsidRDefault="003D09CE" w:rsidP="003D09CE">
      <w:pPr>
        <w:rPr>
          <w:rFonts w:ascii="Arial" w:hAnsi="Arial"/>
        </w:rPr>
      </w:pPr>
      <w:r w:rsidRPr="004E5EB6">
        <w:rPr>
          <w:rFonts w:ascii="Arial" w:hAnsi="Arial"/>
        </w:rPr>
        <w:tab/>
        <w:t xml:space="preserve">Using the diagram from question 3, explain why scientists experience 24 hours of </w:t>
      </w:r>
      <w:r w:rsidRPr="004E5EB6">
        <w:rPr>
          <w:rFonts w:ascii="Arial" w:hAnsi="Arial"/>
        </w:rPr>
        <w:tab/>
        <w:t>daylight in the Antarctic when it is summer in Australia.</w:t>
      </w:r>
    </w:p>
    <w:p w14:paraId="09E2A5F5" w14:textId="77777777" w:rsidR="003D09CE" w:rsidRPr="004E5EB6" w:rsidRDefault="003D09CE" w:rsidP="003D09CE">
      <w:pPr>
        <w:rPr>
          <w:rFonts w:ascii="Arial" w:hAnsi="Arial"/>
        </w:rPr>
      </w:pPr>
    </w:p>
    <w:p w14:paraId="783B6DE6" w14:textId="42F4E161" w:rsidR="003D09CE" w:rsidRPr="004E5EB6" w:rsidRDefault="003D09CE" w:rsidP="003D09CE">
      <w:pPr>
        <w:rPr>
          <w:rFonts w:ascii="Arial" w:hAnsi="Arial"/>
        </w:rPr>
      </w:pPr>
      <w:r w:rsidRPr="004E5EB6">
        <w:rPr>
          <w:rFonts w:ascii="Arial" w:hAnsi="Arial"/>
        </w:rPr>
        <w:lastRenderedPageBreak/>
        <w:t>5.</w:t>
      </w:r>
      <w:r w:rsidRPr="004E5EB6">
        <w:rPr>
          <w:rFonts w:ascii="Arial" w:hAnsi="Arial"/>
        </w:rPr>
        <w:tab/>
        <w:t xml:space="preserve">When the Apollo 14 mission travelled to the moon in 1971, astronaut Alan Shepard </w:t>
      </w:r>
      <w:r w:rsidRPr="004E5EB6">
        <w:rPr>
          <w:rFonts w:ascii="Arial" w:hAnsi="Arial"/>
        </w:rPr>
        <w:tab/>
        <w:t xml:space="preserve">took along a golf ball.  He used a rock-collecting tool as a golf club and reported that </w:t>
      </w:r>
      <w:r w:rsidRPr="004E5EB6">
        <w:rPr>
          <w:rFonts w:ascii="Arial" w:hAnsi="Arial"/>
        </w:rPr>
        <w:tab/>
        <w:t xml:space="preserve">the ball he hit travelled ‘miles and miles’. </w:t>
      </w:r>
    </w:p>
    <w:p w14:paraId="477727A5" w14:textId="77777777" w:rsidR="003D09CE" w:rsidRPr="004E5EB6" w:rsidRDefault="003D09CE" w:rsidP="003D09CE">
      <w:pPr>
        <w:rPr>
          <w:rFonts w:ascii="Arial" w:hAnsi="Arial"/>
        </w:rPr>
      </w:pPr>
    </w:p>
    <w:p w14:paraId="1AF3FB08" w14:textId="7A282078" w:rsidR="003D09CE" w:rsidRPr="004E5EB6" w:rsidRDefault="003D09CE" w:rsidP="003D09CE">
      <w:pPr>
        <w:rPr>
          <w:rFonts w:ascii="Arial" w:hAnsi="Arial"/>
        </w:rPr>
      </w:pPr>
      <w:r w:rsidRPr="004E5EB6">
        <w:rPr>
          <w:rFonts w:ascii="Arial" w:hAnsi="Arial"/>
        </w:rPr>
        <w:tab/>
        <w:t>(a)</w:t>
      </w:r>
      <w:r w:rsidRPr="004E5EB6">
        <w:rPr>
          <w:rFonts w:ascii="Arial" w:hAnsi="Arial"/>
        </w:rPr>
        <w:tab/>
        <w:t xml:space="preserve">Using your knowledge of the moon’s surface and conditions, explain why the </w:t>
      </w:r>
      <w:r w:rsidRPr="004E5EB6">
        <w:rPr>
          <w:rFonts w:ascii="Arial" w:hAnsi="Arial"/>
        </w:rPr>
        <w:tab/>
      </w:r>
      <w:r w:rsidRPr="004E5EB6">
        <w:rPr>
          <w:rFonts w:ascii="Arial" w:hAnsi="Arial"/>
        </w:rPr>
        <w:tab/>
        <w:t>golf ball travelled so far.</w:t>
      </w:r>
    </w:p>
    <w:p w14:paraId="7072834B" w14:textId="77777777" w:rsidR="003D09CE" w:rsidRPr="004E5EB6" w:rsidRDefault="003D09CE" w:rsidP="003D09CE">
      <w:pPr>
        <w:rPr>
          <w:rFonts w:ascii="Arial" w:hAnsi="Arial"/>
        </w:rPr>
      </w:pPr>
    </w:p>
    <w:p w14:paraId="1CF219BB" w14:textId="1A1939E0" w:rsidR="003D09CE" w:rsidRPr="004E5EB6" w:rsidRDefault="003D09CE" w:rsidP="003D09CE">
      <w:pPr>
        <w:rPr>
          <w:rFonts w:ascii="Arial" w:hAnsi="Arial"/>
        </w:rPr>
      </w:pPr>
      <w:r w:rsidRPr="004E5EB6">
        <w:rPr>
          <w:rFonts w:ascii="Arial" w:hAnsi="Arial"/>
        </w:rPr>
        <w:tab/>
        <w:t xml:space="preserve">(b)  </w:t>
      </w:r>
      <w:r w:rsidRPr="004E5EB6">
        <w:rPr>
          <w:rFonts w:ascii="Arial" w:hAnsi="Arial"/>
        </w:rPr>
        <w:tab/>
        <w:t xml:space="preserve">Why would Alan Shepard have needed life-support equipment while playing golf </w:t>
      </w:r>
      <w:r w:rsidRPr="004E5EB6">
        <w:rPr>
          <w:rFonts w:ascii="Arial" w:hAnsi="Arial"/>
        </w:rPr>
        <w:tab/>
      </w:r>
      <w:r w:rsidRPr="004E5EB6">
        <w:rPr>
          <w:rFonts w:ascii="Arial" w:hAnsi="Arial"/>
        </w:rPr>
        <w:tab/>
        <w:t>on the moon?</w:t>
      </w:r>
    </w:p>
    <w:p w14:paraId="54CE1439" w14:textId="77777777" w:rsidR="003D09CE" w:rsidRPr="004E5EB6" w:rsidRDefault="003D09CE" w:rsidP="003D09CE">
      <w:pPr>
        <w:rPr>
          <w:rFonts w:ascii="Arial" w:hAnsi="Arial"/>
        </w:rPr>
      </w:pPr>
    </w:p>
    <w:p w14:paraId="3CA35035" w14:textId="62051BD4" w:rsidR="00D54F8E" w:rsidRPr="004E5EB6" w:rsidRDefault="003D09CE" w:rsidP="00D54F8E">
      <w:pPr>
        <w:rPr>
          <w:rFonts w:ascii="Arial" w:hAnsi="Arial"/>
        </w:rPr>
      </w:pPr>
      <w:r w:rsidRPr="004E5EB6">
        <w:rPr>
          <w:rFonts w:ascii="Arial" w:hAnsi="Arial"/>
        </w:rPr>
        <w:t>6.</w:t>
      </w:r>
      <w:r w:rsidRPr="004E5EB6">
        <w:rPr>
          <w:rFonts w:ascii="Arial" w:hAnsi="Arial"/>
        </w:rPr>
        <w:tab/>
      </w:r>
      <w:r w:rsidR="00D54F8E" w:rsidRPr="004E5EB6">
        <w:rPr>
          <w:rFonts w:ascii="Arial" w:hAnsi="Arial"/>
        </w:rPr>
        <w:t xml:space="preserve">Label the pictures below to identify the phases of the moon, and then number them </w:t>
      </w:r>
      <w:r w:rsidR="00D54F8E" w:rsidRPr="004E5EB6">
        <w:rPr>
          <w:rFonts w:ascii="Arial" w:hAnsi="Arial"/>
        </w:rPr>
        <w:tab/>
        <w:t xml:space="preserve">to show the correct order of these phases. </w:t>
      </w:r>
    </w:p>
    <w:p w14:paraId="790988E7" w14:textId="77777777" w:rsidR="00D54F8E" w:rsidRPr="004E5EB6" w:rsidRDefault="00D54F8E" w:rsidP="00D54F8E">
      <w:pPr>
        <w:rPr>
          <w:rFonts w:ascii="Arial" w:hAnsi="Arial"/>
        </w:rPr>
      </w:pPr>
    </w:p>
    <w:p w14:paraId="6048DB64" w14:textId="66A55099" w:rsidR="00D54F8E" w:rsidRPr="004E5EB6" w:rsidRDefault="00D54F8E" w:rsidP="00D54F8E">
      <w:pPr>
        <w:rPr>
          <w:rFonts w:ascii="Arial" w:hAnsi="Arial"/>
        </w:rPr>
      </w:pPr>
      <w:r w:rsidRPr="004E5EB6">
        <w:rPr>
          <w:rFonts w:ascii="Arial" w:hAnsi="Arial"/>
        </w:rPr>
        <w:tab/>
        <w:t>(a)</w:t>
      </w:r>
      <w:r w:rsidRPr="004E5EB6">
        <w:rPr>
          <w:rFonts w:ascii="Arial" w:hAnsi="Arial"/>
        </w:rPr>
        <w:tab/>
      </w:r>
      <w:r w:rsidRPr="004E5EB6">
        <w:rPr>
          <w:rFonts w:ascii="Arial" w:hAnsi="Arial"/>
        </w:rPr>
        <w:tab/>
      </w:r>
      <w:r w:rsidRPr="004E5EB6">
        <w:rPr>
          <w:rFonts w:ascii="Arial" w:hAnsi="Arial"/>
        </w:rPr>
        <w:tab/>
        <w:t>(b)</w:t>
      </w:r>
      <w:r w:rsidRPr="004E5EB6">
        <w:rPr>
          <w:rFonts w:ascii="Arial" w:hAnsi="Arial"/>
        </w:rPr>
        <w:tab/>
      </w:r>
      <w:r w:rsidRPr="004E5EB6">
        <w:rPr>
          <w:rFonts w:ascii="Arial" w:hAnsi="Arial"/>
        </w:rPr>
        <w:tab/>
      </w:r>
      <w:r w:rsidRPr="004E5EB6">
        <w:rPr>
          <w:rFonts w:ascii="Arial" w:hAnsi="Arial"/>
        </w:rPr>
        <w:tab/>
        <w:t>(c)</w:t>
      </w:r>
      <w:r w:rsidRPr="004E5EB6">
        <w:rPr>
          <w:rFonts w:ascii="Arial" w:hAnsi="Arial"/>
        </w:rPr>
        <w:tab/>
      </w:r>
      <w:r w:rsidRPr="004E5EB6">
        <w:rPr>
          <w:rFonts w:ascii="Arial" w:hAnsi="Arial"/>
        </w:rPr>
        <w:tab/>
      </w:r>
      <w:r w:rsidRPr="004E5EB6">
        <w:rPr>
          <w:rFonts w:ascii="Arial" w:hAnsi="Arial"/>
        </w:rPr>
        <w:tab/>
        <w:t>(d)</w:t>
      </w:r>
    </w:p>
    <w:p w14:paraId="661578DF" w14:textId="76363DE5" w:rsidR="00D54F8E" w:rsidRPr="004E5EB6" w:rsidRDefault="00D54F8E" w:rsidP="00D54F8E">
      <w:pPr>
        <w:rPr>
          <w:rFonts w:ascii="Arial" w:hAnsi="Arial"/>
        </w:rPr>
      </w:pPr>
      <w:r w:rsidRPr="004E5EB6">
        <w:rPr>
          <w:rFonts w:ascii="Arial" w:hAnsi="Arial"/>
          <w:noProof/>
          <w:lang w:val="en-US"/>
        </w:rPr>
        <w:drawing>
          <wp:inline distT="0" distB="0" distL="0" distR="0" wp14:anchorId="1DD1DE40" wp14:editId="15585F44">
            <wp:extent cx="1107440" cy="1209040"/>
            <wp:effectExtent l="0" t="0" r="10160" b="10160"/>
            <wp:docPr id="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44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5EB6">
        <w:rPr>
          <w:rFonts w:ascii="Arial" w:hAnsi="Arial"/>
          <w:noProof/>
          <w:lang w:val="en-US"/>
        </w:rPr>
        <w:drawing>
          <wp:inline distT="0" distB="0" distL="0" distR="0" wp14:anchorId="1747FED1" wp14:editId="6DD3E88B">
            <wp:extent cx="1137920" cy="1209040"/>
            <wp:effectExtent l="0" t="0" r="5080" b="10160"/>
            <wp:docPr id="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92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5EB6">
        <w:rPr>
          <w:rFonts w:ascii="Arial" w:hAnsi="Arial"/>
          <w:noProof/>
          <w:lang w:val="en-US"/>
        </w:rPr>
        <w:drawing>
          <wp:inline distT="0" distB="0" distL="0" distR="0" wp14:anchorId="400748EE" wp14:editId="137EF414">
            <wp:extent cx="1148080" cy="1209040"/>
            <wp:effectExtent l="0" t="0" r="0" b="10160"/>
            <wp:docPr id="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08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5EB6">
        <w:rPr>
          <w:rFonts w:ascii="Arial" w:hAnsi="Arial"/>
          <w:noProof/>
          <w:lang w:val="en-US"/>
        </w:rPr>
        <w:drawing>
          <wp:inline distT="0" distB="0" distL="0" distR="0" wp14:anchorId="7285A45B" wp14:editId="23D6479A">
            <wp:extent cx="1127760" cy="1209040"/>
            <wp:effectExtent l="0" t="0" r="0" b="10160"/>
            <wp:docPr id="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F247" w14:textId="052C2F46" w:rsidR="00D54F8E" w:rsidRPr="004E5EB6" w:rsidRDefault="00D54F8E" w:rsidP="00D54F8E">
      <w:pPr>
        <w:rPr>
          <w:rFonts w:ascii="Arial" w:hAnsi="Arial"/>
        </w:rPr>
      </w:pPr>
      <w:r w:rsidRPr="004E5EB6">
        <w:rPr>
          <w:rFonts w:ascii="Arial" w:hAnsi="Arial"/>
        </w:rPr>
        <w:tab/>
        <w:t>(e)</w:t>
      </w:r>
      <w:r w:rsidRPr="004E5EB6">
        <w:rPr>
          <w:rFonts w:ascii="Arial" w:hAnsi="Arial"/>
        </w:rPr>
        <w:tab/>
      </w:r>
      <w:r w:rsidRPr="004E5EB6">
        <w:rPr>
          <w:rFonts w:ascii="Arial" w:hAnsi="Arial"/>
        </w:rPr>
        <w:tab/>
      </w:r>
      <w:r w:rsidRPr="004E5EB6">
        <w:rPr>
          <w:rFonts w:ascii="Arial" w:hAnsi="Arial"/>
        </w:rPr>
        <w:tab/>
        <w:t>(f)</w:t>
      </w:r>
      <w:r w:rsidRPr="004E5EB6">
        <w:rPr>
          <w:rFonts w:ascii="Arial" w:hAnsi="Arial"/>
        </w:rPr>
        <w:tab/>
      </w:r>
      <w:r w:rsidRPr="004E5EB6">
        <w:rPr>
          <w:rFonts w:ascii="Arial" w:hAnsi="Arial"/>
        </w:rPr>
        <w:tab/>
      </w:r>
      <w:r w:rsidRPr="004E5EB6">
        <w:rPr>
          <w:rFonts w:ascii="Arial" w:hAnsi="Arial"/>
        </w:rPr>
        <w:tab/>
        <w:t>(g)</w:t>
      </w:r>
      <w:r w:rsidRPr="004E5EB6">
        <w:rPr>
          <w:rFonts w:ascii="Arial" w:hAnsi="Arial"/>
        </w:rPr>
        <w:tab/>
      </w:r>
      <w:r w:rsidRPr="004E5EB6">
        <w:rPr>
          <w:rFonts w:ascii="Arial" w:hAnsi="Arial"/>
        </w:rPr>
        <w:tab/>
      </w:r>
      <w:r w:rsidRPr="004E5EB6">
        <w:rPr>
          <w:rFonts w:ascii="Arial" w:hAnsi="Arial"/>
        </w:rPr>
        <w:tab/>
        <w:t>(h)</w:t>
      </w:r>
    </w:p>
    <w:p w14:paraId="64BD83E1" w14:textId="51EBE6E1" w:rsidR="00D54F8E" w:rsidRPr="004E5EB6" w:rsidRDefault="00D54F8E" w:rsidP="00D54F8E">
      <w:pPr>
        <w:rPr>
          <w:rFonts w:ascii="Arial" w:hAnsi="Arial"/>
        </w:rPr>
      </w:pPr>
      <w:r w:rsidRPr="004E5EB6">
        <w:rPr>
          <w:rFonts w:ascii="Arial" w:hAnsi="Arial"/>
          <w:noProof/>
          <w:lang w:val="en-US"/>
        </w:rPr>
        <w:drawing>
          <wp:inline distT="0" distB="0" distL="0" distR="0" wp14:anchorId="0BFF255B" wp14:editId="3F59B777">
            <wp:extent cx="1097280" cy="1209040"/>
            <wp:effectExtent l="0" t="0" r="0" b="10160"/>
            <wp:docPr id="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5EB6">
        <w:rPr>
          <w:rFonts w:ascii="Arial" w:hAnsi="Arial"/>
          <w:noProof/>
          <w:lang w:val="en-US"/>
        </w:rPr>
        <w:drawing>
          <wp:inline distT="0" distB="0" distL="0" distR="0" wp14:anchorId="5648D5EB" wp14:editId="79304AC2">
            <wp:extent cx="1107440" cy="1209040"/>
            <wp:effectExtent l="0" t="0" r="10160" b="10160"/>
            <wp:docPr id="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44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5EB6">
        <w:rPr>
          <w:rFonts w:ascii="Arial" w:hAnsi="Arial"/>
          <w:noProof/>
          <w:lang w:val="en-US"/>
        </w:rPr>
        <w:drawing>
          <wp:inline distT="0" distB="0" distL="0" distR="0" wp14:anchorId="43438B9C" wp14:editId="62483E01">
            <wp:extent cx="1066800" cy="1209040"/>
            <wp:effectExtent l="0" t="0" r="0" b="10160"/>
            <wp:docPr id="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5EB6">
        <w:rPr>
          <w:rFonts w:ascii="Arial" w:hAnsi="Arial"/>
          <w:noProof/>
          <w:lang w:val="en-US"/>
        </w:rPr>
        <w:drawing>
          <wp:inline distT="0" distB="0" distL="0" distR="0" wp14:anchorId="114FC773" wp14:editId="4BC54211">
            <wp:extent cx="1148080" cy="1209040"/>
            <wp:effectExtent l="0" t="0" r="0" b="10160"/>
            <wp:docPr id="3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08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BBDD6" w14:textId="7B4193D9" w:rsidR="009B7F9F" w:rsidRPr="004E5EB6" w:rsidRDefault="009B7F9F" w:rsidP="00D54F8E">
      <w:pPr>
        <w:rPr>
          <w:rFonts w:ascii="Arial" w:hAnsi="Arial"/>
        </w:rPr>
      </w:pPr>
    </w:p>
    <w:p w14:paraId="00EAC459" w14:textId="497B448D" w:rsidR="003D09CE" w:rsidRPr="004E5EB6" w:rsidRDefault="003D09CE" w:rsidP="003D09CE">
      <w:pPr>
        <w:rPr>
          <w:rFonts w:ascii="Arial" w:hAnsi="Arial"/>
        </w:rPr>
      </w:pPr>
    </w:p>
    <w:p w14:paraId="633DB796" w14:textId="77777777" w:rsidR="0073440B" w:rsidRPr="004E5EB6" w:rsidRDefault="00E85297" w:rsidP="0073440B">
      <w:pPr>
        <w:rPr>
          <w:rFonts w:ascii="Arial" w:hAnsi="Arial"/>
        </w:rPr>
      </w:pPr>
      <w:r w:rsidRPr="004E5EB6">
        <w:rPr>
          <w:rFonts w:ascii="Arial" w:hAnsi="Arial"/>
        </w:rPr>
        <w:t>7.</w:t>
      </w:r>
      <w:r w:rsidRPr="004E5EB6">
        <w:rPr>
          <w:rFonts w:ascii="Arial" w:hAnsi="Arial"/>
        </w:rPr>
        <w:tab/>
        <w:t xml:space="preserve">Draw a diagram to show how the different positions of the moon, Earth and sun result </w:t>
      </w:r>
      <w:r w:rsidRPr="004E5EB6">
        <w:rPr>
          <w:rFonts w:ascii="Arial" w:hAnsi="Arial"/>
        </w:rPr>
        <w:tab/>
        <w:t xml:space="preserve">in a new moon and a full moon. </w:t>
      </w:r>
    </w:p>
    <w:p w14:paraId="3A1C1FDF" w14:textId="77777777" w:rsidR="0073440B" w:rsidRPr="004E5EB6" w:rsidRDefault="0073440B" w:rsidP="0073440B">
      <w:pPr>
        <w:rPr>
          <w:rFonts w:ascii="Arial" w:hAnsi="Arial"/>
        </w:rPr>
      </w:pPr>
    </w:p>
    <w:p w14:paraId="35BF4BD3" w14:textId="64A8464B" w:rsidR="00E85297" w:rsidRPr="004E5EB6" w:rsidRDefault="00E85297">
      <w:pPr>
        <w:rPr>
          <w:rFonts w:ascii="Arial" w:hAnsi="Arial"/>
        </w:rPr>
      </w:pPr>
      <w:r w:rsidRPr="004E5EB6">
        <w:rPr>
          <w:rFonts w:ascii="Arial" w:hAnsi="Arial"/>
        </w:rPr>
        <w:br w:type="page"/>
      </w:r>
    </w:p>
    <w:p w14:paraId="3E6EEB8C" w14:textId="3966BF22" w:rsidR="00D54F8E" w:rsidRPr="004E5EB6" w:rsidRDefault="00E85297" w:rsidP="00D54F8E">
      <w:pPr>
        <w:rPr>
          <w:rFonts w:ascii="Arial" w:hAnsi="Arial"/>
        </w:rPr>
      </w:pPr>
      <w:r w:rsidRPr="004E5EB6">
        <w:rPr>
          <w:rFonts w:ascii="Arial" w:hAnsi="Arial"/>
        </w:rPr>
        <w:t>8</w:t>
      </w:r>
      <w:r w:rsidR="009B7F9F" w:rsidRPr="004E5EB6">
        <w:rPr>
          <w:rFonts w:ascii="Arial" w:hAnsi="Arial"/>
        </w:rPr>
        <w:t>.</w:t>
      </w:r>
      <w:r w:rsidR="009B7F9F" w:rsidRPr="004E5EB6">
        <w:rPr>
          <w:rFonts w:ascii="Arial" w:hAnsi="Arial"/>
        </w:rPr>
        <w:tab/>
      </w:r>
      <w:r w:rsidR="00D54F8E" w:rsidRPr="004E5EB6">
        <w:rPr>
          <w:rFonts w:ascii="Arial" w:hAnsi="Arial"/>
        </w:rPr>
        <w:t xml:space="preserve">Identify which of the pictures below represents a solar eclipse and which represents </w:t>
      </w:r>
      <w:r w:rsidR="00D54F8E" w:rsidRPr="004E5EB6">
        <w:rPr>
          <w:rFonts w:ascii="Arial" w:hAnsi="Arial"/>
        </w:rPr>
        <w:tab/>
        <w:t>a lunar eclipse.  Justify your answers.</w:t>
      </w:r>
    </w:p>
    <w:p w14:paraId="1BFC5F64" w14:textId="77777777" w:rsidR="00D54F8E" w:rsidRPr="004E5EB6" w:rsidRDefault="00D54F8E" w:rsidP="00D54F8E">
      <w:pPr>
        <w:rPr>
          <w:rFonts w:ascii="Arial" w:hAnsi="Arial"/>
        </w:rPr>
      </w:pPr>
    </w:p>
    <w:p w14:paraId="7EF31B22" w14:textId="1E8ED01C" w:rsidR="00D54F8E" w:rsidRPr="004E5EB6" w:rsidRDefault="00D54F8E" w:rsidP="00D54F8E">
      <w:pPr>
        <w:jc w:val="center"/>
        <w:rPr>
          <w:rFonts w:ascii="Arial" w:hAnsi="Arial"/>
        </w:rPr>
      </w:pPr>
      <w:r w:rsidRPr="004E5EB6">
        <w:rPr>
          <w:rFonts w:ascii="Arial" w:hAnsi="Arial"/>
          <w:noProof/>
          <w:lang w:val="en-US"/>
        </w:rPr>
        <w:drawing>
          <wp:inline distT="0" distB="0" distL="0" distR="0" wp14:anchorId="00DF6ED2" wp14:editId="1C383028">
            <wp:extent cx="2001520" cy="1910080"/>
            <wp:effectExtent l="0" t="0" r="5080" b="0"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9100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5EB6">
        <w:rPr>
          <w:rFonts w:ascii="Arial" w:hAnsi="Arial"/>
          <w:noProof/>
          <w:lang w:val="en-US"/>
        </w:rPr>
        <w:drawing>
          <wp:inline distT="0" distB="0" distL="0" distR="0" wp14:anchorId="16AB231E" wp14:editId="0B59626A">
            <wp:extent cx="1889760" cy="1910080"/>
            <wp:effectExtent l="0" t="0" r="0" b="0"/>
            <wp:docPr id="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19100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E7115" w14:textId="77777777" w:rsidR="00E85297" w:rsidRPr="004E5EB6" w:rsidRDefault="00E85297" w:rsidP="00D54F8E">
      <w:pPr>
        <w:rPr>
          <w:rFonts w:ascii="Arial" w:hAnsi="Arial"/>
        </w:rPr>
      </w:pPr>
    </w:p>
    <w:p w14:paraId="723AFB07" w14:textId="77F4EB6C" w:rsidR="0073440B" w:rsidRPr="004E5EB6" w:rsidRDefault="0073440B" w:rsidP="0073440B">
      <w:pPr>
        <w:rPr>
          <w:rFonts w:ascii="Arial" w:hAnsi="Arial"/>
        </w:rPr>
      </w:pPr>
      <w:r w:rsidRPr="004E5EB6">
        <w:rPr>
          <w:rFonts w:ascii="Arial" w:hAnsi="Arial"/>
        </w:rPr>
        <w:t>9.</w:t>
      </w:r>
      <w:r w:rsidRPr="004E5EB6">
        <w:rPr>
          <w:rFonts w:ascii="Arial" w:hAnsi="Arial"/>
        </w:rPr>
        <w:tab/>
        <w:t>(a)</w:t>
      </w:r>
      <w:r w:rsidRPr="004E5EB6">
        <w:rPr>
          <w:rFonts w:ascii="Arial" w:hAnsi="Arial"/>
        </w:rPr>
        <w:tab/>
        <w:t xml:space="preserve">In the diagram below, indicate whether points A, B, C and D are examples of </w:t>
      </w:r>
      <w:r w:rsidRPr="004E5EB6">
        <w:rPr>
          <w:rFonts w:ascii="Arial" w:hAnsi="Arial"/>
        </w:rPr>
        <w:tab/>
      </w:r>
      <w:r w:rsidRPr="004E5EB6">
        <w:rPr>
          <w:rFonts w:ascii="Arial" w:hAnsi="Arial"/>
        </w:rPr>
        <w:tab/>
        <w:t xml:space="preserve">high </w:t>
      </w:r>
      <w:r w:rsidRPr="004E5EB6">
        <w:rPr>
          <w:rFonts w:ascii="Arial" w:hAnsi="Arial"/>
        </w:rPr>
        <w:tab/>
        <w:t>tide or low tide.</w:t>
      </w:r>
    </w:p>
    <w:p w14:paraId="09F87E7B" w14:textId="77777777" w:rsidR="0073440B" w:rsidRPr="004E5EB6" w:rsidRDefault="0073440B" w:rsidP="0073440B">
      <w:pPr>
        <w:rPr>
          <w:rFonts w:ascii="Arial" w:hAnsi="Arial"/>
        </w:rPr>
      </w:pPr>
    </w:p>
    <w:p w14:paraId="5BBD2723" w14:textId="77777777" w:rsidR="0073440B" w:rsidRPr="004E5EB6" w:rsidRDefault="0073440B" w:rsidP="0073440B">
      <w:pPr>
        <w:jc w:val="center"/>
        <w:rPr>
          <w:rFonts w:ascii="Arial" w:hAnsi="Arial"/>
        </w:rPr>
      </w:pPr>
      <w:r w:rsidRPr="004E5EB6">
        <w:rPr>
          <w:rFonts w:ascii="Arial" w:hAnsi="Arial"/>
          <w:noProof/>
          <w:lang w:val="en-US"/>
        </w:rPr>
        <w:drawing>
          <wp:inline distT="0" distB="0" distL="0" distR="0" wp14:anchorId="1EFF7693" wp14:editId="4974AB29">
            <wp:extent cx="3108960" cy="188976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363A1" w14:textId="77777777" w:rsidR="0073440B" w:rsidRPr="004E5EB6" w:rsidRDefault="0073440B" w:rsidP="0073440B">
      <w:pPr>
        <w:rPr>
          <w:rFonts w:ascii="Arial" w:hAnsi="Arial"/>
        </w:rPr>
      </w:pPr>
    </w:p>
    <w:p w14:paraId="6B61B8E7" w14:textId="1D18EC0F" w:rsidR="0073440B" w:rsidRPr="004E5EB6" w:rsidRDefault="0073440B" w:rsidP="0073440B">
      <w:pPr>
        <w:rPr>
          <w:rFonts w:ascii="Arial" w:hAnsi="Arial"/>
        </w:rPr>
      </w:pPr>
      <w:r w:rsidRPr="004E5EB6">
        <w:rPr>
          <w:rFonts w:ascii="Arial" w:hAnsi="Arial"/>
        </w:rPr>
        <w:tab/>
        <w:t>(b)</w:t>
      </w:r>
      <w:r w:rsidRPr="004E5EB6">
        <w:rPr>
          <w:rFonts w:ascii="Arial" w:hAnsi="Arial"/>
        </w:rPr>
        <w:tab/>
        <w:t>Explain how the Moon causes high and low tides.</w:t>
      </w:r>
    </w:p>
    <w:p w14:paraId="03ABD5F0" w14:textId="77777777" w:rsidR="0073440B" w:rsidRPr="004E5EB6" w:rsidRDefault="0073440B" w:rsidP="00D54F8E">
      <w:pPr>
        <w:rPr>
          <w:rFonts w:ascii="Arial" w:hAnsi="Arial"/>
        </w:rPr>
      </w:pPr>
    </w:p>
    <w:p w14:paraId="67D27FD6" w14:textId="117F2164" w:rsidR="00D54F8E" w:rsidRPr="004E5EB6" w:rsidRDefault="00D54F8E" w:rsidP="00D54F8E">
      <w:pPr>
        <w:rPr>
          <w:rFonts w:ascii="Arial" w:hAnsi="Arial"/>
        </w:rPr>
      </w:pPr>
    </w:p>
    <w:p w14:paraId="12DB2886" w14:textId="061F3124" w:rsidR="00793F67" w:rsidRPr="004E5EB6" w:rsidRDefault="00E85297" w:rsidP="00793F67">
      <w:pPr>
        <w:rPr>
          <w:rFonts w:ascii="Arial" w:hAnsi="Arial"/>
        </w:rPr>
      </w:pPr>
      <w:r w:rsidRPr="004E5EB6">
        <w:rPr>
          <w:rFonts w:ascii="Arial" w:hAnsi="Arial"/>
        </w:rPr>
        <w:t>10</w:t>
      </w:r>
      <w:r w:rsidR="00D54F8E" w:rsidRPr="004E5EB6">
        <w:rPr>
          <w:rFonts w:ascii="Arial" w:hAnsi="Arial"/>
        </w:rPr>
        <w:t>.</w:t>
      </w:r>
      <w:r w:rsidR="00D54F8E" w:rsidRPr="004E5EB6">
        <w:rPr>
          <w:rFonts w:ascii="Arial" w:hAnsi="Arial"/>
        </w:rPr>
        <w:tab/>
      </w:r>
      <w:r w:rsidR="00793F67" w:rsidRPr="004E5EB6">
        <w:rPr>
          <w:rFonts w:ascii="Arial" w:hAnsi="Arial"/>
        </w:rPr>
        <w:t xml:space="preserve">Indicate on the diagram below where you would expect neap tides and spring tides to </w:t>
      </w:r>
      <w:r w:rsidR="00793F67" w:rsidRPr="004E5EB6">
        <w:rPr>
          <w:rFonts w:ascii="Arial" w:hAnsi="Arial"/>
        </w:rPr>
        <w:tab/>
        <w:t>occur</w:t>
      </w:r>
      <w:r w:rsidR="004E5EB6" w:rsidRPr="004E5EB6">
        <w:rPr>
          <w:rFonts w:ascii="Arial" w:hAnsi="Arial"/>
        </w:rPr>
        <w:t xml:space="preserve">.  </w:t>
      </w:r>
      <w:r w:rsidR="00793F67" w:rsidRPr="004E5EB6">
        <w:rPr>
          <w:rFonts w:ascii="Arial" w:hAnsi="Arial"/>
        </w:rPr>
        <w:t>Justify your answer.</w:t>
      </w:r>
    </w:p>
    <w:p w14:paraId="7BA500D7" w14:textId="77777777" w:rsidR="00793F67" w:rsidRPr="004E5EB6" w:rsidRDefault="00793F67" w:rsidP="00793F67">
      <w:pPr>
        <w:rPr>
          <w:rFonts w:ascii="Arial" w:hAnsi="Arial"/>
        </w:rPr>
      </w:pPr>
    </w:p>
    <w:p w14:paraId="041E2DE6" w14:textId="7EAA902E" w:rsidR="00793F67" w:rsidRPr="004E5EB6" w:rsidRDefault="00E85297" w:rsidP="00E85297">
      <w:pPr>
        <w:jc w:val="center"/>
        <w:rPr>
          <w:rFonts w:ascii="Arial" w:hAnsi="Arial"/>
        </w:rPr>
      </w:pPr>
      <w:r w:rsidRPr="004E5EB6">
        <w:rPr>
          <w:rFonts w:ascii="Arial" w:hAnsi="Arial"/>
          <w:noProof/>
          <w:lang w:val="en-US"/>
        </w:rPr>
        <w:drawing>
          <wp:inline distT="0" distB="0" distL="0" distR="0" wp14:anchorId="6D1D6F1E" wp14:editId="4E5516F2">
            <wp:extent cx="5083810" cy="277054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2770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9736E" w14:textId="599C7DEA" w:rsidR="00EC1080" w:rsidRPr="004E5EB6" w:rsidRDefault="00EC1080" w:rsidP="00222BC9">
      <w:pPr>
        <w:rPr>
          <w:rFonts w:ascii="Arial" w:hAnsi="Arial"/>
        </w:rPr>
      </w:pPr>
    </w:p>
    <w:sectPr w:rsidR="00EC1080" w:rsidRPr="004E5EB6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1080"/>
    <w:rsid w:val="00222BC9"/>
    <w:rsid w:val="003D09CE"/>
    <w:rsid w:val="003D11C3"/>
    <w:rsid w:val="004E5EB6"/>
    <w:rsid w:val="005872A5"/>
    <w:rsid w:val="00615625"/>
    <w:rsid w:val="0073440B"/>
    <w:rsid w:val="00793F67"/>
    <w:rsid w:val="00967719"/>
    <w:rsid w:val="009B7F9F"/>
    <w:rsid w:val="009C50E6"/>
    <w:rsid w:val="00C32222"/>
    <w:rsid w:val="00D54F8E"/>
    <w:rsid w:val="00DA5783"/>
    <w:rsid w:val="00DC634C"/>
    <w:rsid w:val="00E85297"/>
    <w:rsid w:val="00EC1080"/>
    <w:rsid w:val="00F0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A5556C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9C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9CE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9C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9CE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emf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29</TotalTime>
  <Pages>3</Pages>
  <Words>423</Words>
  <Characters>2416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10</cp:revision>
  <dcterms:created xsi:type="dcterms:W3CDTF">2014-11-04T10:29:00Z</dcterms:created>
  <dcterms:modified xsi:type="dcterms:W3CDTF">2014-11-05T12:42:00Z</dcterms:modified>
</cp:coreProperties>
</file>