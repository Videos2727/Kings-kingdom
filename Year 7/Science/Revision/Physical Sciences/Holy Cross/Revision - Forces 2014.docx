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106552" w14:textId="77777777" w:rsidR="00037DB7" w:rsidRPr="00037DB7" w:rsidRDefault="00037DB7" w:rsidP="00037DB7">
      <w:pPr>
        <w:jc w:val="right"/>
        <w:rPr>
          <w:rFonts w:ascii="Arial" w:hAnsi="Arial"/>
        </w:rPr>
      </w:pPr>
      <w:r w:rsidRPr="00037DB7">
        <w:rPr>
          <w:rFonts w:ascii="Arial" w:hAnsi="Arial"/>
        </w:rPr>
        <w:t>W-14</w:t>
      </w:r>
    </w:p>
    <w:p w14:paraId="120BE8A3" w14:textId="77777777" w:rsidR="005872A5" w:rsidRPr="00037DB7" w:rsidRDefault="00037DB7" w:rsidP="00037DB7">
      <w:pPr>
        <w:jc w:val="center"/>
        <w:rPr>
          <w:rFonts w:ascii="Arial" w:hAnsi="Arial"/>
          <w:b/>
        </w:rPr>
      </w:pPr>
      <w:r w:rsidRPr="00037DB7">
        <w:rPr>
          <w:rFonts w:ascii="Arial" w:hAnsi="Arial"/>
          <w:b/>
        </w:rPr>
        <w:t>YEAR 7 SCIENCE</w:t>
      </w:r>
    </w:p>
    <w:p w14:paraId="6DE873A1" w14:textId="77777777" w:rsidR="00037DB7" w:rsidRPr="00037DB7" w:rsidRDefault="00037DB7" w:rsidP="00037DB7">
      <w:pPr>
        <w:jc w:val="center"/>
        <w:rPr>
          <w:rFonts w:ascii="Arial" w:hAnsi="Arial"/>
          <w:b/>
        </w:rPr>
      </w:pPr>
      <w:r w:rsidRPr="00037DB7">
        <w:rPr>
          <w:rFonts w:ascii="Arial" w:hAnsi="Arial"/>
          <w:b/>
        </w:rPr>
        <w:t>PHYSICAL SCIENCES</w:t>
      </w:r>
    </w:p>
    <w:p w14:paraId="09A8CD18" w14:textId="77777777" w:rsidR="00037DB7" w:rsidRPr="00037DB7" w:rsidRDefault="00037DB7" w:rsidP="00037DB7">
      <w:pPr>
        <w:jc w:val="center"/>
        <w:rPr>
          <w:rFonts w:ascii="Arial" w:hAnsi="Arial"/>
          <w:b/>
        </w:rPr>
      </w:pPr>
      <w:r w:rsidRPr="00037DB7">
        <w:rPr>
          <w:rFonts w:ascii="Arial" w:hAnsi="Arial"/>
          <w:b/>
        </w:rPr>
        <w:t>REVISION - FORCES</w:t>
      </w:r>
    </w:p>
    <w:p w14:paraId="2BD0D0E3" w14:textId="77777777" w:rsidR="00037DB7" w:rsidRDefault="00037DB7" w:rsidP="00222BC9">
      <w:pPr>
        <w:rPr>
          <w:rFonts w:ascii="Arial" w:hAnsi="Arial"/>
        </w:rPr>
      </w:pPr>
    </w:p>
    <w:p w14:paraId="04EA4CAA" w14:textId="77777777" w:rsidR="00037DB7" w:rsidRDefault="00037DB7" w:rsidP="00037DB7">
      <w:pPr>
        <w:rPr>
          <w:rFonts w:ascii="Arial" w:hAnsi="Arial"/>
        </w:rPr>
      </w:pPr>
      <w:r w:rsidRPr="00037DB7">
        <w:rPr>
          <w:rFonts w:ascii="Arial" w:hAnsi="Arial"/>
        </w:rPr>
        <w:t>1.</w:t>
      </w:r>
      <w:r w:rsidRPr="00037DB7">
        <w:rPr>
          <w:rFonts w:ascii="Arial" w:hAnsi="Arial"/>
        </w:rPr>
        <w:tab/>
        <w:t>(a)</w:t>
      </w:r>
      <w:r w:rsidRPr="00037DB7">
        <w:rPr>
          <w:rFonts w:ascii="Arial" w:hAnsi="Arial"/>
        </w:rPr>
        <w:tab/>
        <w:t xml:space="preserve">Describe </w:t>
      </w:r>
      <w:r w:rsidRPr="00037DB7">
        <w:rPr>
          <w:rFonts w:ascii="Arial" w:hAnsi="Arial"/>
          <w:b/>
          <w:i/>
        </w:rPr>
        <w:t>two</w:t>
      </w:r>
      <w:r w:rsidRPr="00037DB7">
        <w:rPr>
          <w:rFonts w:ascii="Arial" w:hAnsi="Arial"/>
          <w:i/>
        </w:rPr>
        <w:t xml:space="preserve"> </w:t>
      </w:r>
      <w:r w:rsidRPr="00037DB7">
        <w:rPr>
          <w:rFonts w:ascii="Arial" w:hAnsi="Arial"/>
        </w:rPr>
        <w:t>ways in which a force can be identified when acting on an object.</w:t>
      </w:r>
    </w:p>
    <w:p w14:paraId="2B8BD214" w14:textId="77777777" w:rsidR="00037DB7" w:rsidRDefault="00037DB7" w:rsidP="00037DB7">
      <w:pPr>
        <w:rPr>
          <w:rFonts w:ascii="Arial" w:hAnsi="Arial"/>
        </w:rPr>
      </w:pPr>
    </w:p>
    <w:p w14:paraId="2E070536" w14:textId="77777777" w:rsidR="00037DB7" w:rsidRDefault="00037DB7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</w:p>
    <w:p w14:paraId="5E5FA814" w14:textId="77777777" w:rsidR="00037DB7" w:rsidRDefault="00037DB7" w:rsidP="00037DB7">
      <w:pPr>
        <w:rPr>
          <w:rFonts w:ascii="Arial" w:hAnsi="Arial"/>
        </w:rPr>
      </w:pPr>
    </w:p>
    <w:p w14:paraId="16C001B4" w14:textId="77777777" w:rsidR="00037DB7" w:rsidRDefault="00037DB7" w:rsidP="00037DB7">
      <w:pPr>
        <w:rPr>
          <w:rFonts w:ascii="Arial" w:hAnsi="Arial"/>
        </w:rPr>
      </w:pPr>
    </w:p>
    <w:p w14:paraId="5F0E0239" w14:textId="77777777" w:rsidR="00037DB7" w:rsidRDefault="00037DB7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</w:p>
    <w:p w14:paraId="37782883" w14:textId="77777777" w:rsidR="00037DB7" w:rsidRDefault="00037DB7" w:rsidP="00037DB7">
      <w:pPr>
        <w:rPr>
          <w:rFonts w:ascii="Arial" w:hAnsi="Arial"/>
        </w:rPr>
      </w:pPr>
    </w:p>
    <w:p w14:paraId="17B70155" w14:textId="77777777" w:rsidR="00037DB7" w:rsidRDefault="00037DB7" w:rsidP="00037DB7">
      <w:pPr>
        <w:rPr>
          <w:rFonts w:ascii="Arial" w:hAnsi="Arial"/>
        </w:rPr>
      </w:pPr>
    </w:p>
    <w:p w14:paraId="62BAE841" w14:textId="77777777" w:rsidR="00037DB7" w:rsidRPr="00037DB7" w:rsidRDefault="00037DB7" w:rsidP="00037DB7">
      <w:pPr>
        <w:rPr>
          <w:rFonts w:ascii="Arial" w:hAnsi="Arial"/>
        </w:rPr>
      </w:pPr>
    </w:p>
    <w:p w14:paraId="376CDF4E" w14:textId="77777777" w:rsidR="00037DB7" w:rsidRDefault="00037DB7" w:rsidP="00037DB7">
      <w:pPr>
        <w:rPr>
          <w:rFonts w:ascii="Arial" w:hAnsi="Arial"/>
        </w:rPr>
      </w:pPr>
      <w:r w:rsidRPr="00037DB7">
        <w:rPr>
          <w:rFonts w:ascii="Arial" w:hAnsi="Arial"/>
        </w:rPr>
        <w:tab/>
        <w:t>(b)</w:t>
      </w:r>
      <w:r w:rsidRPr="00037DB7">
        <w:rPr>
          <w:rFonts w:ascii="Arial" w:hAnsi="Arial"/>
        </w:rPr>
        <w:tab/>
        <w:t>Give an example for each method listed in part (a).</w:t>
      </w:r>
    </w:p>
    <w:p w14:paraId="66BF7712" w14:textId="77777777" w:rsidR="00037DB7" w:rsidRDefault="00037DB7" w:rsidP="00037DB7">
      <w:pPr>
        <w:rPr>
          <w:rFonts w:ascii="Arial" w:hAnsi="Arial"/>
        </w:rPr>
      </w:pPr>
    </w:p>
    <w:p w14:paraId="5A47CF2B" w14:textId="77777777" w:rsidR="00037DB7" w:rsidRDefault="00037DB7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</w:p>
    <w:p w14:paraId="0FE39877" w14:textId="77777777" w:rsidR="00037DB7" w:rsidRDefault="00037DB7" w:rsidP="00037DB7">
      <w:pPr>
        <w:rPr>
          <w:rFonts w:ascii="Arial" w:hAnsi="Arial"/>
        </w:rPr>
      </w:pPr>
    </w:p>
    <w:p w14:paraId="295CB9AA" w14:textId="77777777" w:rsidR="00037DB7" w:rsidRDefault="00037DB7" w:rsidP="00037DB7">
      <w:pPr>
        <w:rPr>
          <w:rFonts w:ascii="Arial" w:hAnsi="Arial"/>
        </w:rPr>
      </w:pPr>
    </w:p>
    <w:p w14:paraId="654B7D95" w14:textId="77777777" w:rsidR="00037DB7" w:rsidRDefault="00037DB7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</w:p>
    <w:p w14:paraId="1C1D9A44" w14:textId="77777777" w:rsidR="00037DB7" w:rsidRDefault="00037DB7" w:rsidP="00037DB7">
      <w:pPr>
        <w:rPr>
          <w:rFonts w:ascii="Arial" w:hAnsi="Arial"/>
        </w:rPr>
      </w:pPr>
    </w:p>
    <w:p w14:paraId="36B3F413" w14:textId="77777777" w:rsidR="00037DB7" w:rsidRDefault="00037DB7" w:rsidP="00037DB7">
      <w:pPr>
        <w:rPr>
          <w:rFonts w:ascii="Arial" w:hAnsi="Arial"/>
        </w:rPr>
      </w:pPr>
    </w:p>
    <w:p w14:paraId="30A760C8" w14:textId="77777777" w:rsidR="00037DB7" w:rsidRPr="00037DB7" w:rsidRDefault="00037DB7" w:rsidP="00037DB7">
      <w:pPr>
        <w:rPr>
          <w:rFonts w:ascii="Arial" w:hAnsi="Arial"/>
        </w:rPr>
      </w:pPr>
    </w:p>
    <w:p w14:paraId="2038B75E" w14:textId="77777777" w:rsidR="00037DB7" w:rsidRPr="00037DB7" w:rsidRDefault="00037DB7" w:rsidP="00037DB7">
      <w:pPr>
        <w:rPr>
          <w:rFonts w:ascii="Arial" w:hAnsi="Arial"/>
        </w:rPr>
      </w:pPr>
    </w:p>
    <w:p w14:paraId="3ADF5B67" w14:textId="77777777" w:rsidR="00037DB7" w:rsidRPr="00037DB7" w:rsidRDefault="00037DB7" w:rsidP="00037DB7">
      <w:pPr>
        <w:rPr>
          <w:rFonts w:ascii="Arial" w:hAnsi="Arial"/>
        </w:rPr>
      </w:pPr>
      <w:r w:rsidRPr="00037DB7">
        <w:rPr>
          <w:rFonts w:ascii="Arial" w:hAnsi="Arial"/>
        </w:rPr>
        <w:t>2.</w:t>
      </w:r>
      <w:r w:rsidRPr="00037DB7">
        <w:rPr>
          <w:rFonts w:ascii="Arial" w:hAnsi="Arial"/>
        </w:rPr>
        <w:tab/>
        <w:t xml:space="preserve">Give </w:t>
      </w:r>
      <w:r w:rsidRPr="00037DB7">
        <w:rPr>
          <w:rFonts w:ascii="Arial" w:hAnsi="Arial"/>
          <w:b/>
          <w:i/>
        </w:rPr>
        <w:t>two examples</w:t>
      </w:r>
      <w:r w:rsidRPr="00037DB7">
        <w:rPr>
          <w:rFonts w:ascii="Arial" w:hAnsi="Arial"/>
        </w:rPr>
        <w:t xml:space="preserve"> for each of the following.</w:t>
      </w:r>
    </w:p>
    <w:p w14:paraId="25C2587C" w14:textId="77777777" w:rsidR="00037DB7" w:rsidRPr="00037DB7" w:rsidRDefault="00037DB7" w:rsidP="00037DB7">
      <w:pPr>
        <w:rPr>
          <w:rFonts w:ascii="Arial" w:hAnsi="Arial"/>
        </w:rPr>
      </w:pPr>
    </w:p>
    <w:p w14:paraId="2BC94D43" w14:textId="77777777" w:rsidR="00037DB7" w:rsidRDefault="00037DB7" w:rsidP="00037DB7">
      <w:pPr>
        <w:rPr>
          <w:rFonts w:ascii="Arial" w:hAnsi="Arial"/>
        </w:rPr>
      </w:pPr>
      <w:r w:rsidRPr="00037DB7">
        <w:rPr>
          <w:rFonts w:ascii="Arial" w:hAnsi="Arial"/>
        </w:rPr>
        <w:tab/>
        <w:t>(a)</w:t>
      </w:r>
      <w:r w:rsidRPr="00037DB7">
        <w:rPr>
          <w:rFonts w:ascii="Arial" w:hAnsi="Arial"/>
        </w:rPr>
        <w:tab/>
        <w:t>A force acting in contact.</w:t>
      </w:r>
    </w:p>
    <w:p w14:paraId="64A5D05D" w14:textId="77777777" w:rsidR="00037DB7" w:rsidRDefault="00037DB7" w:rsidP="00037DB7">
      <w:pPr>
        <w:rPr>
          <w:rFonts w:ascii="Arial" w:hAnsi="Arial"/>
        </w:rPr>
      </w:pPr>
    </w:p>
    <w:p w14:paraId="4837757F" w14:textId="77777777" w:rsidR="00037DB7" w:rsidRDefault="00037DB7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</w:p>
    <w:p w14:paraId="12A370B1" w14:textId="77777777" w:rsidR="00037DB7" w:rsidRDefault="00037DB7" w:rsidP="00037DB7">
      <w:pPr>
        <w:rPr>
          <w:rFonts w:ascii="Arial" w:hAnsi="Arial"/>
        </w:rPr>
      </w:pPr>
    </w:p>
    <w:p w14:paraId="2326EAD4" w14:textId="77777777" w:rsidR="00037DB7" w:rsidRDefault="00037DB7" w:rsidP="00037DB7">
      <w:pPr>
        <w:rPr>
          <w:rFonts w:ascii="Arial" w:hAnsi="Arial"/>
        </w:rPr>
      </w:pPr>
    </w:p>
    <w:p w14:paraId="270B8728" w14:textId="77777777" w:rsidR="00037DB7" w:rsidRDefault="00037DB7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</w:p>
    <w:p w14:paraId="004CCF98" w14:textId="77777777" w:rsidR="00037DB7" w:rsidRDefault="00037DB7" w:rsidP="00037DB7">
      <w:pPr>
        <w:rPr>
          <w:rFonts w:ascii="Arial" w:hAnsi="Arial"/>
        </w:rPr>
      </w:pPr>
    </w:p>
    <w:p w14:paraId="1DC4A754" w14:textId="77777777" w:rsidR="00037DB7" w:rsidRDefault="00037DB7" w:rsidP="00037DB7">
      <w:pPr>
        <w:rPr>
          <w:rFonts w:ascii="Arial" w:hAnsi="Arial"/>
        </w:rPr>
      </w:pPr>
    </w:p>
    <w:p w14:paraId="1C540255" w14:textId="77777777" w:rsidR="00037DB7" w:rsidRPr="00037DB7" w:rsidRDefault="00037DB7" w:rsidP="00037DB7">
      <w:pPr>
        <w:rPr>
          <w:rFonts w:ascii="Arial" w:hAnsi="Arial"/>
        </w:rPr>
      </w:pPr>
    </w:p>
    <w:p w14:paraId="5DEA3D4F" w14:textId="77777777" w:rsidR="00037DB7" w:rsidRDefault="00037DB7" w:rsidP="00037DB7">
      <w:pPr>
        <w:rPr>
          <w:rFonts w:ascii="Arial" w:hAnsi="Arial"/>
        </w:rPr>
      </w:pPr>
      <w:r w:rsidRPr="00037DB7">
        <w:rPr>
          <w:rFonts w:ascii="Arial" w:hAnsi="Arial"/>
        </w:rPr>
        <w:tab/>
        <w:t>(b)</w:t>
      </w:r>
      <w:r w:rsidRPr="00037DB7">
        <w:rPr>
          <w:rFonts w:ascii="Arial" w:hAnsi="Arial"/>
        </w:rPr>
        <w:tab/>
        <w:t>A force acting at a distance.</w:t>
      </w:r>
    </w:p>
    <w:p w14:paraId="7E3EF602" w14:textId="77777777" w:rsidR="00037DB7" w:rsidRDefault="00037DB7" w:rsidP="00037DB7">
      <w:pPr>
        <w:rPr>
          <w:rFonts w:ascii="Arial" w:hAnsi="Arial"/>
        </w:rPr>
      </w:pPr>
    </w:p>
    <w:p w14:paraId="5070A3A9" w14:textId="77777777" w:rsidR="00037DB7" w:rsidRDefault="00037DB7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</w:p>
    <w:p w14:paraId="0C436AD5" w14:textId="77777777" w:rsidR="00037DB7" w:rsidRDefault="00037DB7" w:rsidP="00037DB7">
      <w:pPr>
        <w:rPr>
          <w:rFonts w:ascii="Arial" w:hAnsi="Arial"/>
        </w:rPr>
      </w:pPr>
    </w:p>
    <w:p w14:paraId="11661817" w14:textId="77777777" w:rsidR="00037DB7" w:rsidRDefault="00037DB7" w:rsidP="00037DB7">
      <w:pPr>
        <w:rPr>
          <w:rFonts w:ascii="Arial" w:hAnsi="Arial"/>
        </w:rPr>
      </w:pPr>
    </w:p>
    <w:p w14:paraId="14B6F25D" w14:textId="77777777" w:rsidR="00037DB7" w:rsidRDefault="00037DB7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</w:p>
    <w:p w14:paraId="497CA29D" w14:textId="77777777" w:rsidR="00037DB7" w:rsidRDefault="00037DB7" w:rsidP="00037DB7">
      <w:pPr>
        <w:rPr>
          <w:rFonts w:ascii="Arial" w:hAnsi="Arial"/>
        </w:rPr>
      </w:pPr>
    </w:p>
    <w:p w14:paraId="4D775027" w14:textId="77777777" w:rsidR="00037DB7" w:rsidRDefault="00037DB7" w:rsidP="00037DB7">
      <w:pPr>
        <w:rPr>
          <w:rFonts w:ascii="Arial" w:hAnsi="Arial"/>
        </w:rPr>
      </w:pPr>
    </w:p>
    <w:p w14:paraId="754AD051" w14:textId="77777777" w:rsidR="00037DB7" w:rsidRPr="00037DB7" w:rsidRDefault="00037DB7" w:rsidP="00037DB7">
      <w:pPr>
        <w:rPr>
          <w:rFonts w:ascii="Arial" w:hAnsi="Arial"/>
        </w:rPr>
      </w:pPr>
    </w:p>
    <w:p w14:paraId="52269FB2" w14:textId="77777777" w:rsidR="00037DB7" w:rsidRPr="00037DB7" w:rsidRDefault="00037DB7" w:rsidP="00037DB7">
      <w:pPr>
        <w:rPr>
          <w:rFonts w:ascii="Arial" w:hAnsi="Arial"/>
        </w:rPr>
      </w:pPr>
    </w:p>
    <w:p w14:paraId="2EC95BA3" w14:textId="77777777" w:rsidR="00037DB7" w:rsidRDefault="00037DB7" w:rsidP="00037DB7">
      <w:pPr>
        <w:rPr>
          <w:rFonts w:ascii="Arial" w:hAnsi="Arial"/>
        </w:rPr>
      </w:pPr>
      <w:r w:rsidRPr="00037DB7">
        <w:rPr>
          <w:rFonts w:ascii="Arial" w:hAnsi="Arial"/>
        </w:rPr>
        <w:t>3.</w:t>
      </w:r>
      <w:r w:rsidRPr="00037DB7">
        <w:rPr>
          <w:rFonts w:ascii="Arial" w:hAnsi="Arial"/>
        </w:rPr>
        <w:tab/>
        <w:t>(a)</w:t>
      </w:r>
      <w:r w:rsidRPr="00037DB7">
        <w:rPr>
          <w:rFonts w:ascii="Arial" w:hAnsi="Arial"/>
        </w:rPr>
        <w:tab/>
        <w:t xml:space="preserve">What is </w:t>
      </w:r>
      <w:r w:rsidRPr="00037DB7">
        <w:rPr>
          <w:rFonts w:ascii="Arial" w:hAnsi="Arial"/>
          <w:b/>
          <w:i/>
        </w:rPr>
        <w:t>friction</w:t>
      </w:r>
      <w:r w:rsidRPr="00037DB7">
        <w:rPr>
          <w:rFonts w:ascii="Arial" w:hAnsi="Arial"/>
        </w:rPr>
        <w:t>?</w:t>
      </w:r>
    </w:p>
    <w:p w14:paraId="7DCD4C3C" w14:textId="77777777" w:rsidR="00037DB7" w:rsidRDefault="00037DB7" w:rsidP="00037DB7">
      <w:pPr>
        <w:rPr>
          <w:rFonts w:ascii="Arial" w:hAnsi="Arial"/>
        </w:rPr>
      </w:pPr>
    </w:p>
    <w:p w14:paraId="47F299B3" w14:textId="77777777" w:rsidR="00037DB7" w:rsidRDefault="00037DB7" w:rsidP="00037DB7">
      <w:pPr>
        <w:rPr>
          <w:rFonts w:ascii="Arial" w:hAnsi="Arial"/>
        </w:rPr>
      </w:pPr>
    </w:p>
    <w:p w14:paraId="40FF4444" w14:textId="77777777" w:rsidR="00037DB7" w:rsidRDefault="00037DB7" w:rsidP="00037DB7">
      <w:pPr>
        <w:rPr>
          <w:rFonts w:ascii="Arial" w:hAnsi="Arial"/>
        </w:rPr>
      </w:pPr>
    </w:p>
    <w:p w14:paraId="1BEAAF2F" w14:textId="77777777" w:rsidR="00037DB7" w:rsidRPr="00037DB7" w:rsidRDefault="00037DB7" w:rsidP="00037DB7">
      <w:pPr>
        <w:rPr>
          <w:rFonts w:ascii="Arial" w:hAnsi="Arial"/>
        </w:rPr>
      </w:pPr>
    </w:p>
    <w:p w14:paraId="154F66AF" w14:textId="77777777" w:rsidR="00037DB7" w:rsidRPr="00037DB7" w:rsidRDefault="00037DB7" w:rsidP="00037DB7">
      <w:pPr>
        <w:rPr>
          <w:rFonts w:ascii="Arial" w:hAnsi="Arial"/>
        </w:rPr>
      </w:pPr>
      <w:r w:rsidRPr="00037DB7">
        <w:rPr>
          <w:rFonts w:ascii="Arial" w:hAnsi="Arial"/>
        </w:rPr>
        <w:tab/>
        <w:t>(b)</w:t>
      </w:r>
      <w:r w:rsidRPr="00037DB7">
        <w:rPr>
          <w:rFonts w:ascii="Arial" w:hAnsi="Arial"/>
        </w:rPr>
        <w:tab/>
        <w:t>In which direction does friction act?</w:t>
      </w:r>
    </w:p>
    <w:p w14:paraId="2222FB6D" w14:textId="77777777" w:rsidR="00037DB7" w:rsidRPr="00037DB7" w:rsidRDefault="00037DB7" w:rsidP="00037DB7">
      <w:pPr>
        <w:rPr>
          <w:rFonts w:ascii="Arial" w:hAnsi="Arial"/>
        </w:rPr>
      </w:pPr>
    </w:p>
    <w:p w14:paraId="331452C0" w14:textId="77777777" w:rsidR="00037DB7" w:rsidRPr="00037DB7" w:rsidRDefault="00037DB7" w:rsidP="00037DB7">
      <w:pPr>
        <w:rPr>
          <w:rFonts w:ascii="Arial" w:hAnsi="Arial"/>
        </w:rPr>
      </w:pPr>
      <w:r w:rsidRPr="00037DB7">
        <w:rPr>
          <w:rFonts w:ascii="Arial" w:hAnsi="Arial"/>
        </w:rPr>
        <w:t>4.</w:t>
      </w:r>
      <w:r w:rsidRPr="00037DB7">
        <w:rPr>
          <w:rFonts w:ascii="Arial" w:hAnsi="Arial"/>
        </w:rPr>
        <w:tab/>
        <w:t xml:space="preserve">Describe </w:t>
      </w:r>
      <w:r w:rsidRPr="00037DB7">
        <w:rPr>
          <w:rFonts w:ascii="Arial" w:hAnsi="Arial"/>
          <w:b/>
          <w:i/>
        </w:rPr>
        <w:t>two</w:t>
      </w:r>
      <w:r w:rsidRPr="00037DB7">
        <w:rPr>
          <w:rFonts w:ascii="Arial" w:hAnsi="Arial"/>
        </w:rPr>
        <w:t xml:space="preserve"> examples of applications where friction is:</w:t>
      </w:r>
    </w:p>
    <w:p w14:paraId="2DB75489" w14:textId="77777777" w:rsidR="00037DB7" w:rsidRPr="00037DB7" w:rsidRDefault="00037DB7" w:rsidP="00037DB7">
      <w:pPr>
        <w:rPr>
          <w:rFonts w:ascii="Arial" w:hAnsi="Arial"/>
        </w:rPr>
      </w:pPr>
    </w:p>
    <w:p w14:paraId="6D32DBDE" w14:textId="77777777" w:rsidR="00037DB7" w:rsidRDefault="00037DB7" w:rsidP="00037DB7">
      <w:pPr>
        <w:rPr>
          <w:rFonts w:ascii="Arial" w:hAnsi="Arial"/>
        </w:rPr>
      </w:pPr>
      <w:r w:rsidRPr="00037DB7">
        <w:rPr>
          <w:rFonts w:ascii="Arial" w:hAnsi="Arial"/>
        </w:rPr>
        <w:tab/>
        <w:t>(a)</w:t>
      </w:r>
      <w:r w:rsidRPr="00037DB7">
        <w:rPr>
          <w:rFonts w:ascii="Arial" w:hAnsi="Arial"/>
        </w:rPr>
        <w:tab/>
        <w:t>maximised.</w:t>
      </w:r>
    </w:p>
    <w:p w14:paraId="5329B428" w14:textId="77777777" w:rsidR="00EA046B" w:rsidRDefault="00EA046B" w:rsidP="00037DB7">
      <w:pPr>
        <w:rPr>
          <w:rFonts w:ascii="Arial" w:hAnsi="Arial"/>
        </w:rPr>
      </w:pPr>
    </w:p>
    <w:p w14:paraId="01F13A93" w14:textId="77777777" w:rsidR="00EA046B" w:rsidRDefault="00EA046B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</w:p>
    <w:p w14:paraId="1E60DD4A" w14:textId="77777777" w:rsidR="00EA046B" w:rsidRDefault="00EA046B" w:rsidP="00037DB7">
      <w:pPr>
        <w:rPr>
          <w:rFonts w:ascii="Arial" w:hAnsi="Arial"/>
        </w:rPr>
      </w:pPr>
    </w:p>
    <w:p w14:paraId="05162918" w14:textId="77777777" w:rsidR="00EA046B" w:rsidRDefault="00EA046B" w:rsidP="00037DB7">
      <w:pPr>
        <w:rPr>
          <w:rFonts w:ascii="Arial" w:hAnsi="Arial"/>
        </w:rPr>
      </w:pPr>
    </w:p>
    <w:p w14:paraId="3E333398" w14:textId="77777777" w:rsidR="00EA046B" w:rsidRDefault="00EA046B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</w:p>
    <w:p w14:paraId="4D4F18B2" w14:textId="77777777" w:rsidR="00EA046B" w:rsidRDefault="00EA046B" w:rsidP="00037DB7">
      <w:pPr>
        <w:rPr>
          <w:rFonts w:ascii="Arial" w:hAnsi="Arial"/>
        </w:rPr>
      </w:pPr>
    </w:p>
    <w:p w14:paraId="6E7353A1" w14:textId="77777777" w:rsidR="00EA046B" w:rsidRDefault="00EA046B" w:rsidP="00037DB7">
      <w:pPr>
        <w:rPr>
          <w:rFonts w:ascii="Arial" w:hAnsi="Arial"/>
        </w:rPr>
      </w:pPr>
    </w:p>
    <w:p w14:paraId="595C4810" w14:textId="77777777" w:rsidR="00EA046B" w:rsidRPr="00037DB7" w:rsidRDefault="00EA046B" w:rsidP="00037DB7">
      <w:pPr>
        <w:rPr>
          <w:rFonts w:ascii="Arial" w:hAnsi="Arial"/>
        </w:rPr>
      </w:pPr>
    </w:p>
    <w:p w14:paraId="44458253" w14:textId="77777777" w:rsidR="00037DB7" w:rsidRDefault="00037DB7" w:rsidP="00037DB7">
      <w:pPr>
        <w:rPr>
          <w:rFonts w:ascii="Arial" w:hAnsi="Arial"/>
        </w:rPr>
      </w:pPr>
      <w:r w:rsidRPr="00037DB7">
        <w:rPr>
          <w:rFonts w:ascii="Arial" w:hAnsi="Arial"/>
        </w:rPr>
        <w:tab/>
        <w:t>(b)</w:t>
      </w:r>
      <w:r w:rsidRPr="00037DB7">
        <w:rPr>
          <w:rFonts w:ascii="Arial" w:hAnsi="Arial"/>
        </w:rPr>
        <w:tab/>
        <w:t>minimised.</w:t>
      </w:r>
    </w:p>
    <w:p w14:paraId="39A5954D" w14:textId="77777777" w:rsidR="00EA046B" w:rsidRDefault="00EA046B" w:rsidP="00037DB7">
      <w:pPr>
        <w:rPr>
          <w:rFonts w:ascii="Arial" w:hAnsi="Arial"/>
        </w:rPr>
      </w:pPr>
    </w:p>
    <w:p w14:paraId="205D7B13" w14:textId="77777777" w:rsidR="00EA046B" w:rsidRDefault="00EA046B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</w:p>
    <w:p w14:paraId="3D47420C" w14:textId="77777777" w:rsidR="00EA046B" w:rsidRDefault="00EA046B" w:rsidP="00037DB7">
      <w:pPr>
        <w:rPr>
          <w:rFonts w:ascii="Arial" w:hAnsi="Arial"/>
        </w:rPr>
      </w:pPr>
    </w:p>
    <w:p w14:paraId="71BD9E66" w14:textId="77777777" w:rsidR="00EA046B" w:rsidRDefault="00EA046B" w:rsidP="00037DB7">
      <w:pPr>
        <w:rPr>
          <w:rFonts w:ascii="Arial" w:hAnsi="Arial"/>
        </w:rPr>
      </w:pPr>
    </w:p>
    <w:p w14:paraId="1272994E" w14:textId="77777777" w:rsidR="00EA046B" w:rsidRDefault="00EA046B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</w:p>
    <w:p w14:paraId="51700EB1" w14:textId="77777777" w:rsidR="00EA046B" w:rsidRDefault="00EA046B" w:rsidP="00037DB7">
      <w:pPr>
        <w:rPr>
          <w:rFonts w:ascii="Arial" w:hAnsi="Arial"/>
        </w:rPr>
      </w:pPr>
    </w:p>
    <w:p w14:paraId="52F06F78" w14:textId="77777777" w:rsidR="00EA046B" w:rsidRDefault="00EA046B" w:rsidP="00037DB7">
      <w:pPr>
        <w:rPr>
          <w:rFonts w:ascii="Arial" w:hAnsi="Arial"/>
        </w:rPr>
      </w:pPr>
    </w:p>
    <w:p w14:paraId="6CF14042" w14:textId="77777777" w:rsidR="00EA046B" w:rsidRPr="00037DB7" w:rsidRDefault="00EA046B" w:rsidP="00037DB7">
      <w:pPr>
        <w:rPr>
          <w:rFonts w:ascii="Arial" w:hAnsi="Arial"/>
        </w:rPr>
      </w:pPr>
    </w:p>
    <w:p w14:paraId="7E3B12DE" w14:textId="77777777" w:rsidR="00037DB7" w:rsidRPr="00037DB7" w:rsidRDefault="00037DB7" w:rsidP="00037DB7">
      <w:pPr>
        <w:rPr>
          <w:rFonts w:ascii="Arial" w:hAnsi="Arial"/>
        </w:rPr>
      </w:pPr>
    </w:p>
    <w:p w14:paraId="3B4FC842" w14:textId="77777777" w:rsidR="00037DB7" w:rsidRDefault="00037DB7" w:rsidP="00037DB7">
      <w:pPr>
        <w:rPr>
          <w:rFonts w:ascii="Arial" w:hAnsi="Arial"/>
        </w:rPr>
      </w:pPr>
      <w:r w:rsidRPr="00037DB7">
        <w:rPr>
          <w:rFonts w:ascii="Arial" w:hAnsi="Arial"/>
        </w:rPr>
        <w:t>5.</w:t>
      </w:r>
      <w:r w:rsidRPr="00037DB7">
        <w:rPr>
          <w:rFonts w:ascii="Arial" w:hAnsi="Arial"/>
        </w:rPr>
        <w:tab/>
      </w:r>
      <w:r w:rsidR="00EA046B">
        <w:rPr>
          <w:rFonts w:ascii="Arial" w:hAnsi="Arial"/>
        </w:rPr>
        <w:t>(a)</w:t>
      </w:r>
      <w:r w:rsidR="00EA046B">
        <w:rPr>
          <w:rFonts w:ascii="Arial" w:hAnsi="Arial"/>
        </w:rPr>
        <w:tab/>
        <w:t>What is meant by the term</w:t>
      </w:r>
      <w:r w:rsidRPr="00037DB7">
        <w:rPr>
          <w:rFonts w:ascii="Arial" w:hAnsi="Arial"/>
        </w:rPr>
        <w:t xml:space="preserve"> </w:t>
      </w:r>
      <w:r w:rsidRPr="00037DB7">
        <w:rPr>
          <w:rFonts w:ascii="Arial" w:hAnsi="Arial"/>
          <w:b/>
          <w:i/>
        </w:rPr>
        <w:t>weight</w:t>
      </w:r>
      <w:r w:rsidR="00EA046B">
        <w:rPr>
          <w:rFonts w:ascii="Arial" w:hAnsi="Arial"/>
        </w:rPr>
        <w:t>?</w:t>
      </w:r>
    </w:p>
    <w:p w14:paraId="7EC25E52" w14:textId="77777777" w:rsidR="00EA046B" w:rsidRDefault="00EA046B" w:rsidP="00037DB7">
      <w:pPr>
        <w:rPr>
          <w:rFonts w:ascii="Arial" w:hAnsi="Arial"/>
        </w:rPr>
      </w:pPr>
    </w:p>
    <w:p w14:paraId="01A96189" w14:textId="77777777" w:rsidR="00EA046B" w:rsidRDefault="00EA046B" w:rsidP="00037DB7">
      <w:pPr>
        <w:rPr>
          <w:rFonts w:ascii="Arial" w:hAnsi="Arial"/>
        </w:rPr>
      </w:pPr>
    </w:p>
    <w:p w14:paraId="5A0F6E0E" w14:textId="77777777" w:rsidR="00EA046B" w:rsidRDefault="00EA046B" w:rsidP="00037DB7">
      <w:pPr>
        <w:rPr>
          <w:rFonts w:ascii="Arial" w:hAnsi="Arial"/>
        </w:rPr>
      </w:pPr>
    </w:p>
    <w:p w14:paraId="1CFDEC27" w14:textId="77777777" w:rsidR="00EA046B" w:rsidRDefault="00EA046B" w:rsidP="00037DB7">
      <w:pPr>
        <w:rPr>
          <w:rFonts w:ascii="Arial" w:hAnsi="Arial"/>
        </w:rPr>
      </w:pPr>
    </w:p>
    <w:p w14:paraId="545943AC" w14:textId="77777777" w:rsidR="00EA046B" w:rsidRDefault="00EA046B" w:rsidP="00037DB7">
      <w:pPr>
        <w:rPr>
          <w:rFonts w:ascii="Arial" w:hAnsi="Arial"/>
        </w:rPr>
      </w:pPr>
      <w:r>
        <w:rPr>
          <w:rFonts w:ascii="Arial" w:hAnsi="Arial"/>
        </w:rPr>
        <w:tab/>
        <w:t>(b)</w:t>
      </w:r>
      <w:r>
        <w:rPr>
          <w:rFonts w:ascii="Arial" w:hAnsi="Arial"/>
        </w:rPr>
        <w:tab/>
        <w:t xml:space="preserve">If you are floating around in the International Space Station in orbit above the </w:t>
      </w:r>
    </w:p>
    <w:p w14:paraId="7F85FD77" w14:textId="77777777" w:rsidR="00EA046B" w:rsidRDefault="00EA046B" w:rsidP="00037D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Earth, do you still have a weight?  Explain your answer.</w:t>
      </w:r>
    </w:p>
    <w:p w14:paraId="5259B238" w14:textId="77777777" w:rsidR="00EA046B" w:rsidRDefault="00EA046B" w:rsidP="00037DB7">
      <w:pPr>
        <w:rPr>
          <w:rFonts w:ascii="Arial" w:hAnsi="Arial"/>
        </w:rPr>
      </w:pPr>
    </w:p>
    <w:p w14:paraId="5616EF13" w14:textId="77777777" w:rsidR="00EA046B" w:rsidRDefault="00EA046B" w:rsidP="00037DB7">
      <w:pPr>
        <w:rPr>
          <w:rFonts w:ascii="Arial" w:hAnsi="Arial"/>
        </w:rPr>
      </w:pPr>
    </w:p>
    <w:p w14:paraId="48DE98D9" w14:textId="77777777" w:rsidR="00EA046B" w:rsidRDefault="00EA046B" w:rsidP="00037DB7">
      <w:pPr>
        <w:rPr>
          <w:rFonts w:ascii="Arial" w:hAnsi="Arial"/>
        </w:rPr>
      </w:pPr>
    </w:p>
    <w:p w14:paraId="1E9A9AB8" w14:textId="77777777" w:rsidR="00EA046B" w:rsidRDefault="00EA046B" w:rsidP="00037DB7">
      <w:pPr>
        <w:rPr>
          <w:rFonts w:ascii="Arial" w:hAnsi="Arial"/>
        </w:rPr>
      </w:pPr>
    </w:p>
    <w:p w14:paraId="2C2E4F2D" w14:textId="77777777" w:rsidR="00EA046B" w:rsidRDefault="00EA046B" w:rsidP="00037DB7">
      <w:pPr>
        <w:rPr>
          <w:rFonts w:ascii="Arial" w:hAnsi="Arial"/>
        </w:rPr>
      </w:pPr>
    </w:p>
    <w:p w14:paraId="07A02C05" w14:textId="77777777" w:rsidR="00EA046B" w:rsidRDefault="00EA046B" w:rsidP="00037DB7">
      <w:pPr>
        <w:rPr>
          <w:rFonts w:ascii="Arial" w:hAnsi="Arial"/>
        </w:rPr>
      </w:pPr>
    </w:p>
    <w:p w14:paraId="26C577E9" w14:textId="77777777" w:rsidR="00EA046B" w:rsidRDefault="00EA046B" w:rsidP="00037DB7">
      <w:pPr>
        <w:rPr>
          <w:rFonts w:ascii="Arial" w:hAnsi="Arial"/>
        </w:rPr>
      </w:pPr>
    </w:p>
    <w:p w14:paraId="0095F30D" w14:textId="77777777" w:rsidR="00EA046B" w:rsidRPr="00EA046B" w:rsidRDefault="00EA046B" w:rsidP="00EA046B">
      <w:pPr>
        <w:rPr>
          <w:rFonts w:ascii="Arial" w:hAnsi="Arial"/>
        </w:rPr>
      </w:pPr>
      <w:r>
        <w:rPr>
          <w:rFonts w:ascii="Arial" w:hAnsi="Arial"/>
        </w:rPr>
        <w:t>7</w:t>
      </w:r>
      <w:r w:rsidRPr="00EA046B">
        <w:rPr>
          <w:rFonts w:ascii="Arial" w:hAnsi="Arial"/>
        </w:rPr>
        <w:t>.</w:t>
      </w:r>
      <w:r w:rsidRPr="00EA046B">
        <w:rPr>
          <w:rFonts w:ascii="Arial" w:hAnsi="Arial"/>
        </w:rPr>
        <w:tab/>
        <w:t>Draw a simple diagram to show the forces acting in the following situations.</w:t>
      </w:r>
    </w:p>
    <w:p w14:paraId="1399DF31" w14:textId="77777777" w:rsidR="00EA046B" w:rsidRPr="00EA046B" w:rsidRDefault="00EA046B" w:rsidP="00EA046B">
      <w:pPr>
        <w:rPr>
          <w:rFonts w:ascii="Arial" w:hAnsi="Arial"/>
        </w:rPr>
      </w:pPr>
    </w:p>
    <w:p w14:paraId="11140763" w14:textId="77777777" w:rsidR="00EA046B" w:rsidRDefault="00EA046B" w:rsidP="00EA046B">
      <w:pPr>
        <w:rPr>
          <w:rFonts w:ascii="Arial" w:hAnsi="Arial"/>
        </w:rPr>
      </w:pPr>
      <w:r w:rsidRPr="00EA046B">
        <w:rPr>
          <w:rFonts w:ascii="Arial" w:hAnsi="Arial"/>
        </w:rPr>
        <w:tab/>
        <w:t>(a)</w:t>
      </w:r>
      <w:r w:rsidRPr="00EA046B">
        <w:rPr>
          <w:rFonts w:ascii="Arial" w:hAnsi="Arial"/>
        </w:rPr>
        <w:tab/>
        <w:t>A person sitting stationary on a chair.</w:t>
      </w:r>
    </w:p>
    <w:p w14:paraId="486C22DD" w14:textId="77777777" w:rsidR="00EA046B" w:rsidRDefault="00EA046B" w:rsidP="00EA046B">
      <w:pPr>
        <w:rPr>
          <w:rFonts w:ascii="Arial" w:hAnsi="Arial"/>
        </w:rPr>
      </w:pPr>
    </w:p>
    <w:p w14:paraId="77825BD3" w14:textId="77777777" w:rsidR="00EA046B" w:rsidRDefault="00EA046B" w:rsidP="00EA046B">
      <w:pPr>
        <w:rPr>
          <w:rFonts w:ascii="Arial" w:hAnsi="Arial"/>
        </w:rPr>
      </w:pPr>
    </w:p>
    <w:p w14:paraId="5F09A696" w14:textId="77777777" w:rsidR="00EA046B" w:rsidRDefault="00EA046B" w:rsidP="00EA046B">
      <w:pPr>
        <w:rPr>
          <w:rFonts w:ascii="Arial" w:hAnsi="Arial"/>
        </w:rPr>
      </w:pPr>
    </w:p>
    <w:p w14:paraId="1048A8EE" w14:textId="77777777" w:rsidR="00EA046B" w:rsidRDefault="00EA046B" w:rsidP="00EA046B">
      <w:pPr>
        <w:rPr>
          <w:rFonts w:ascii="Arial" w:hAnsi="Arial"/>
        </w:rPr>
      </w:pPr>
    </w:p>
    <w:p w14:paraId="4E855D2B" w14:textId="77777777" w:rsidR="00EA046B" w:rsidRDefault="00EA046B" w:rsidP="00EA046B">
      <w:pPr>
        <w:rPr>
          <w:rFonts w:ascii="Arial" w:hAnsi="Arial"/>
        </w:rPr>
      </w:pPr>
    </w:p>
    <w:p w14:paraId="6D5428FD" w14:textId="77777777" w:rsidR="00EA046B" w:rsidRDefault="00EA046B" w:rsidP="00EA046B">
      <w:pPr>
        <w:rPr>
          <w:rFonts w:ascii="Arial" w:hAnsi="Arial"/>
        </w:rPr>
      </w:pPr>
    </w:p>
    <w:p w14:paraId="50B5611A" w14:textId="77777777" w:rsidR="00EA046B" w:rsidRDefault="00EA046B" w:rsidP="00EA046B">
      <w:pPr>
        <w:rPr>
          <w:rFonts w:ascii="Arial" w:hAnsi="Arial"/>
        </w:rPr>
      </w:pPr>
    </w:p>
    <w:p w14:paraId="595B1190" w14:textId="77777777" w:rsidR="00EA046B" w:rsidRPr="00EA046B" w:rsidRDefault="00EA046B" w:rsidP="00EA046B">
      <w:pPr>
        <w:rPr>
          <w:rFonts w:ascii="Arial" w:hAnsi="Arial"/>
        </w:rPr>
      </w:pPr>
    </w:p>
    <w:p w14:paraId="15BDA977" w14:textId="77777777" w:rsidR="00EA046B" w:rsidRPr="00EA046B" w:rsidRDefault="00EA046B" w:rsidP="00EA046B">
      <w:pPr>
        <w:rPr>
          <w:rFonts w:ascii="Arial" w:hAnsi="Arial"/>
        </w:rPr>
      </w:pPr>
      <w:r w:rsidRPr="00EA046B">
        <w:rPr>
          <w:rFonts w:ascii="Arial" w:hAnsi="Arial"/>
        </w:rPr>
        <w:tab/>
        <w:t>(b)</w:t>
      </w:r>
      <w:r w:rsidRPr="00EA046B">
        <w:rPr>
          <w:rFonts w:ascii="Arial" w:hAnsi="Arial"/>
        </w:rPr>
        <w:tab/>
        <w:t>A plane flying horizontally through the air at constant speed.</w:t>
      </w:r>
    </w:p>
    <w:p w14:paraId="281B0024" w14:textId="77777777" w:rsidR="00EA046B" w:rsidRPr="00EA046B" w:rsidRDefault="00EA046B" w:rsidP="00EA046B">
      <w:pPr>
        <w:rPr>
          <w:rFonts w:ascii="Arial" w:hAnsi="Arial"/>
        </w:rPr>
      </w:pPr>
    </w:p>
    <w:p w14:paraId="2EE12A9D" w14:textId="77777777" w:rsidR="00EA046B" w:rsidRDefault="00EA046B" w:rsidP="00EA046B">
      <w:pPr>
        <w:rPr>
          <w:rFonts w:ascii="Arial" w:hAnsi="Arial"/>
        </w:rPr>
      </w:pPr>
      <w:r w:rsidRPr="00EA046B">
        <w:rPr>
          <w:rFonts w:ascii="Arial" w:hAnsi="Arial"/>
        </w:rPr>
        <w:br w:type="page"/>
      </w:r>
      <w:r>
        <w:rPr>
          <w:rFonts w:ascii="Arial" w:hAnsi="Arial"/>
        </w:rPr>
        <w:t>8.</w:t>
      </w:r>
      <w:r w:rsidRPr="00EA046B">
        <w:rPr>
          <w:rFonts w:ascii="Arial" w:hAnsi="Arial"/>
        </w:rPr>
        <w:tab/>
        <w:t>(a)</w:t>
      </w:r>
      <w:r w:rsidRPr="00EA046B">
        <w:rPr>
          <w:rFonts w:ascii="Arial" w:hAnsi="Arial"/>
        </w:rPr>
        <w:tab/>
        <w:t xml:space="preserve">When you are riding a bicycle at a constant speed, what must be true about the </w:t>
      </w:r>
    </w:p>
    <w:p w14:paraId="0F2C9218" w14:textId="77777777" w:rsidR="00EA046B" w:rsidRDefault="00EA046B" w:rsidP="00EA046B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EA046B">
        <w:rPr>
          <w:rFonts w:ascii="Arial" w:hAnsi="Arial"/>
        </w:rPr>
        <w:t xml:space="preserve">force you exert through the pedals to push the bike forwards, and the frictional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EA046B">
        <w:rPr>
          <w:rFonts w:ascii="Arial" w:hAnsi="Arial"/>
        </w:rPr>
        <w:t>forces acting on you and the bike?</w:t>
      </w:r>
    </w:p>
    <w:p w14:paraId="3BED5A04" w14:textId="77777777" w:rsidR="00EA046B" w:rsidRDefault="00EA046B" w:rsidP="00EA046B">
      <w:pPr>
        <w:rPr>
          <w:rFonts w:ascii="Arial" w:hAnsi="Arial"/>
        </w:rPr>
      </w:pPr>
    </w:p>
    <w:p w14:paraId="1BA3273E" w14:textId="77777777" w:rsidR="00EA046B" w:rsidRDefault="00EA046B" w:rsidP="00EA046B">
      <w:pPr>
        <w:rPr>
          <w:rFonts w:ascii="Arial" w:hAnsi="Arial"/>
        </w:rPr>
      </w:pPr>
    </w:p>
    <w:p w14:paraId="5D253C8E" w14:textId="77777777" w:rsidR="00EA046B" w:rsidRDefault="00EA046B" w:rsidP="00EA046B">
      <w:pPr>
        <w:rPr>
          <w:rFonts w:ascii="Arial" w:hAnsi="Arial"/>
        </w:rPr>
      </w:pPr>
    </w:p>
    <w:p w14:paraId="7890F4EA" w14:textId="77777777" w:rsidR="00EA046B" w:rsidRDefault="00EA046B" w:rsidP="00EA046B">
      <w:pPr>
        <w:rPr>
          <w:rFonts w:ascii="Arial" w:hAnsi="Arial"/>
        </w:rPr>
      </w:pPr>
    </w:p>
    <w:p w14:paraId="6C10B356" w14:textId="77777777" w:rsidR="00EA046B" w:rsidRDefault="00EA046B" w:rsidP="00EA046B">
      <w:pPr>
        <w:rPr>
          <w:rFonts w:ascii="Arial" w:hAnsi="Arial"/>
        </w:rPr>
      </w:pPr>
    </w:p>
    <w:p w14:paraId="57BCCDAC" w14:textId="77777777" w:rsidR="00EA046B" w:rsidRDefault="00EA046B" w:rsidP="00EA046B">
      <w:pPr>
        <w:rPr>
          <w:rFonts w:ascii="Arial" w:hAnsi="Arial"/>
        </w:rPr>
      </w:pPr>
    </w:p>
    <w:p w14:paraId="012B1AD3" w14:textId="77777777" w:rsidR="00EA046B" w:rsidRPr="00EA046B" w:rsidRDefault="00EA046B" w:rsidP="00EA046B">
      <w:pPr>
        <w:rPr>
          <w:rFonts w:ascii="Arial" w:hAnsi="Arial"/>
        </w:rPr>
      </w:pPr>
    </w:p>
    <w:p w14:paraId="6DB0D43C" w14:textId="77777777" w:rsidR="00EA046B" w:rsidRDefault="00EA046B" w:rsidP="00EA046B">
      <w:pPr>
        <w:rPr>
          <w:rFonts w:ascii="Arial" w:hAnsi="Arial"/>
        </w:rPr>
      </w:pPr>
      <w:r w:rsidRPr="00EA046B">
        <w:rPr>
          <w:rFonts w:ascii="Arial" w:hAnsi="Arial"/>
        </w:rPr>
        <w:tab/>
        <w:t>(b)</w:t>
      </w:r>
      <w:r w:rsidRPr="00EA046B">
        <w:rPr>
          <w:rFonts w:ascii="Arial" w:hAnsi="Arial"/>
        </w:rPr>
        <w:tab/>
        <w:t xml:space="preserve">When a car brakes suddenly to avoid a dog that ran on the road, what must be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EA046B">
        <w:rPr>
          <w:rFonts w:ascii="Arial" w:hAnsi="Arial"/>
        </w:rPr>
        <w:t>true about the forces acting on the car?</w:t>
      </w:r>
    </w:p>
    <w:p w14:paraId="33CAFBDB" w14:textId="77777777" w:rsidR="00EA046B" w:rsidRDefault="00EA046B" w:rsidP="00EA046B">
      <w:pPr>
        <w:rPr>
          <w:rFonts w:ascii="Arial" w:hAnsi="Arial"/>
        </w:rPr>
      </w:pPr>
    </w:p>
    <w:p w14:paraId="0D2CE1E5" w14:textId="77777777" w:rsidR="00EA046B" w:rsidRDefault="00EA046B" w:rsidP="00EA046B">
      <w:pPr>
        <w:rPr>
          <w:rFonts w:ascii="Arial" w:hAnsi="Arial"/>
        </w:rPr>
      </w:pPr>
    </w:p>
    <w:p w14:paraId="0DE2BFCC" w14:textId="77777777" w:rsidR="00EA046B" w:rsidRDefault="00EA046B" w:rsidP="00EA046B">
      <w:pPr>
        <w:rPr>
          <w:rFonts w:ascii="Arial" w:hAnsi="Arial"/>
        </w:rPr>
      </w:pPr>
    </w:p>
    <w:p w14:paraId="4EE4B207" w14:textId="77777777" w:rsidR="00EA046B" w:rsidRDefault="00EA046B" w:rsidP="00EA046B">
      <w:pPr>
        <w:rPr>
          <w:rFonts w:ascii="Arial" w:hAnsi="Arial"/>
        </w:rPr>
      </w:pPr>
    </w:p>
    <w:p w14:paraId="368E83DF" w14:textId="77777777" w:rsidR="00EA046B" w:rsidRDefault="00EA046B" w:rsidP="00EA046B">
      <w:pPr>
        <w:rPr>
          <w:rFonts w:ascii="Arial" w:hAnsi="Arial"/>
        </w:rPr>
      </w:pPr>
    </w:p>
    <w:p w14:paraId="1465C6E0" w14:textId="77777777" w:rsidR="00EA046B" w:rsidRPr="00EA046B" w:rsidRDefault="00EA046B" w:rsidP="00EA046B">
      <w:pPr>
        <w:rPr>
          <w:rFonts w:ascii="Arial" w:hAnsi="Arial"/>
        </w:rPr>
      </w:pPr>
    </w:p>
    <w:p w14:paraId="1F8B3015" w14:textId="77777777" w:rsidR="00EA046B" w:rsidRPr="00EA046B" w:rsidRDefault="00EA046B" w:rsidP="00EA046B">
      <w:pPr>
        <w:rPr>
          <w:rFonts w:ascii="Arial" w:hAnsi="Arial"/>
        </w:rPr>
      </w:pPr>
    </w:p>
    <w:p w14:paraId="39C04BA7" w14:textId="65DBA6A4" w:rsidR="00EA046B" w:rsidRDefault="00EA046B" w:rsidP="00EA046B">
      <w:pPr>
        <w:rPr>
          <w:rFonts w:ascii="Arial" w:hAnsi="Arial"/>
        </w:rPr>
      </w:pPr>
      <w:r>
        <w:rPr>
          <w:rFonts w:ascii="Arial" w:hAnsi="Arial"/>
        </w:rPr>
        <w:t>9</w:t>
      </w:r>
      <w:r w:rsidRPr="00EA046B">
        <w:rPr>
          <w:rFonts w:ascii="Arial" w:hAnsi="Arial"/>
        </w:rPr>
        <w:t>.</w:t>
      </w:r>
      <w:r w:rsidRPr="00EA046B">
        <w:rPr>
          <w:rFonts w:ascii="Arial" w:hAnsi="Arial"/>
        </w:rPr>
        <w:tab/>
        <w:t xml:space="preserve">When a person jumps from a plane during a parachute jump, they reach a terminal </w:t>
      </w:r>
      <w:r>
        <w:rPr>
          <w:rFonts w:ascii="Arial" w:hAnsi="Arial"/>
        </w:rPr>
        <w:tab/>
      </w:r>
      <w:r w:rsidRPr="00EA046B">
        <w:rPr>
          <w:rFonts w:ascii="Arial" w:hAnsi="Arial"/>
        </w:rPr>
        <w:t>speed of about 230 kmh</w:t>
      </w:r>
      <w:r w:rsidRPr="00EA046B">
        <w:rPr>
          <w:rFonts w:ascii="Arial" w:hAnsi="Arial"/>
          <w:vertAlign w:val="superscript"/>
        </w:rPr>
        <w:t>-1</w:t>
      </w:r>
      <w:r w:rsidRPr="00EA046B">
        <w:rPr>
          <w:rFonts w:ascii="Arial" w:hAnsi="Arial"/>
        </w:rPr>
        <w:t xml:space="preserve"> as they fall.</w:t>
      </w:r>
      <w:r>
        <w:rPr>
          <w:rFonts w:ascii="Arial" w:hAnsi="Arial"/>
        </w:rPr>
        <w:t xml:space="preserve">  Why do they stop accelerating while falling?  </w:t>
      </w:r>
      <w:r>
        <w:rPr>
          <w:rFonts w:ascii="Arial" w:hAnsi="Arial"/>
        </w:rPr>
        <w:tab/>
        <w:t xml:space="preserve">(The parachute </w:t>
      </w:r>
      <w:r w:rsidR="0072682E">
        <w:rPr>
          <w:rFonts w:ascii="Arial" w:hAnsi="Arial"/>
        </w:rPr>
        <w:t>has not</w:t>
      </w:r>
      <w:r>
        <w:rPr>
          <w:rFonts w:ascii="Arial" w:hAnsi="Arial"/>
        </w:rPr>
        <w:t xml:space="preserve"> opened yet.)</w:t>
      </w:r>
    </w:p>
    <w:p w14:paraId="21231E16" w14:textId="77777777" w:rsidR="00EA046B" w:rsidRDefault="00EA046B" w:rsidP="00EA046B">
      <w:pPr>
        <w:rPr>
          <w:rFonts w:ascii="Arial" w:hAnsi="Arial"/>
        </w:rPr>
      </w:pPr>
    </w:p>
    <w:p w14:paraId="5B45F25B" w14:textId="77777777" w:rsidR="00EA046B" w:rsidRDefault="00EA046B" w:rsidP="00EA046B">
      <w:pPr>
        <w:rPr>
          <w:rFonts w:ascii="Arial" w:hAnsi="Arial"/>
        </w:rPr>
      </w:pPr>
    </w:p>
    <w:p w14:paraId="256F6806" w14:textId="77777777" w:rsidR="00EA046B" w:rsidRDefault="00EA046B" w:rsidP="00EA046B">
      <w:pPr>
        <w:rPr>
          <w:rFonts w:ascii="Arial" w:hAnsi="Arial"/>
        </w:rPr>
      </w:pPr>
    </w:p>
    <w:p w14:paraId="3DF67549" w14:textId="77777777" w:rsidR="00EA046B" w:rsidRDefault="00EA046B" w:rsidP="00EA046B">
      <w:pPr>
        <w:rPr>
          <w:rFonts w:ascii="Arial" w:hAnsi="Arial"/>
        </w:rPr>
      </w:pPr>
    </w:p>
    <w:p w14:paraId="32FE59D2" w14:textId="77777777" w:rsidR="00EA046B" w:rsidRDefault="00EA046B" w:rsidP="00EA046B">
      <w:pPr>
        <w:rPr>
          <w:rFonts w:ascii="Arial" w:hAnsi="Arial"/>
        </w:rPr>
      </w:pPr>
    </w:p>
    <w:p w14:paraId="62C8A122" w14:textId="77777777" w:rsidR="00EA046B" w:rsidRDefault="00EA046B" w:rsidP="00EA046B">
      <w:pPr>
        <w:rPr>
          <w:rFonts w:ascii="Arial" w:hAnsi="Arial"/>
        </w:rPr>
      </w:pPr>
    </w:p>
    <w:p w14:paraId="45DA7902" w14:textId="77777777" w:rsidR="00EA046B" w:rsidRDefault="00EA046B" w:rsidP="00EA046B">
      <w:pPr>
        <w:rPr>
          <w:rFonts w:ascii="Arial" w:hAnsi="Arial"/>
        </w:rPr>
      </w:pPr>
    </w:p>
    <w:p w14:paraId="69610B87" w14:textId="77777777" w:rsidR="00EA046B" w:rsidRDefault="00EA046B" w:rsidP="00EA046B">
      <w:pPr>
        <w:rPr>
          <w:rFonts w:ascii="Arial" w:hAnsi="Arial"/>
        </w:rPr>
      </w:pPr>
    </w:p>
    <w:p w14:paraId="4B043706" w14:textId="77777777" w:rsidR="00EA046B" w:rsidRDefault="00EA046B" w:rsidP="00EA046B">
      <w:pPr>
        <w:rPr>
          <w:rFonts w:ascii="Arial" w:hAnsi="Arial"/>
        </w:rPr>
      </w:pPr>
    </w:p>
    <w:p w14:paraId="7BBFBA1E" w14:textId="77777777" w:rsidR="00EA046B" w:rsidRDefault="00416EEF" w:rsidP="00EA046B">
      <w:pPr>
        <w:rPr>
          <w:rFonts w:ascii="Arial" w:hAnsi="Arial"/>
        </w:rPr>
      </w:pPr>
      <w:r>
        <w:rPr>
          <w:rFonts w:ascii="Arial" w:hAnsi="Arial"/>
        </w:rPr>
        <w:t xml:space="preserve">10.  </w:t>
      </w:r>
      <w:r>
        <w:rPr>
          <w:rFonts w:ascii="Arial" w:hAnsi="Arial"/>
        </w:rPr>
        <w:tab/>
        <w:t>Look at the following diagrams and determine the following:</w:t>
      </w:r>
    </w:p>
    <w:p w14:paraId="0554020B" w14:textId="77777777" w:rsidR="00416EEF" w:rsidRPr="00EA046B" w:rsidRDefault="00416EEF" w:rsidP="00EA046B">
      <w:pPr>
        <w:rPr>
          <w:rFonts w:ascii="Arial" w:hAnsi="Arial"/>
        </w:rPr>
      </w:pPr>
    </w:p>
    <w:p w14:paraId="02DF1E44" w14:textId="1B2878FB" w:rsidR="00EA046B" w:rsidRDefault="00C0620D" w:rsidP="00037DB7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The direction of movement - the direction of the overall force.</w:t>
      </w:r>
    </w:p>
    <w:p w14:paraId="7AB5EB34" w14:textId="3813585B" w:rsidR="00C0620D" w:rsidRDefault="00C0620D" w:rsidP="00037DB7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The size of the final force.</w:t>
      </w:r>
    </w:p>
    <w:p w14:paraId="226FDA38" w14:textId="77777777" w:rsidR="00C0620D" w:rsidRDefault="00C0620D" w:rsidP="00037DB7">
      <w:pPr>
        <w:rPr>
          <w:rFonts w:ascii="Arial" w:hAnsi="Arial"/>
        </w:rPr>
      </w:pPr>
    </w:p>
    <w:p w14:paraId="542E14B7" w14:textId="77777777" w:rsidR="00A74982" w:rsidRDefault="00A74982" w:rsidP="00037DB7">
      <w:pPr>
        <w:rPr>
          <w:rFonts w:ascii="Arial" w:hAnsi="Arial"/>
        </w:rPr>
      </w:pPr>
    </w:p>
    <w:p w14:paraId="06DD8647" w14:textId="2DC6FB83" w:rsidR="00A74982" w:rsidRDefault="00A74982" w:rsidP="00037DB7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B1664D9" wp14:editId="663D298D">
            <wp:simplePos x="0" y="0"/>
            <wp:positionH relativeFrom="column">
              <wp:posOffset>3657600</wp:posOffset>
            </wp:positionH>
            <wp:positionV relativeFrom="paragraph">
              <wp:posOffset>31115</wp:posOffset>
            </wp:positionV>
            <wp:extent cx="2307590" cy="1962150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known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r="40826"/>
                    <a:stretch/>
                  </pic:blipFill>
                  <pic:spPr bwMode="auto">
                    <a:xfrm>
                      <a:off x="0" y="0"/>
                      <a:ext cx="230759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3CB8B" w14:textId="7DFBCD71" w:rsidR="00C0620D" w:rsidRPr="00037DB7" w:rsidRDefault="00C0620D" w:rsidP="00037DB7">
      <w:pPr>
        <w:rPr>
          <w:rFonts w:ascii="Arial" w:hAnsi="Arial"/>
        </w:rPr>
      </w:pPr>
    </w:p>
    <w:p w14:paraId="4498C802" w14:textId="4005543F" w:rsidR="00037DB7" w:rsidRPr="003D11C3" w:rsidRDefault="00A74982" w:rsidP="00222BC9">
      <w:pPr>
        <w:rPr>
          <w:rFonts w:ascii="Arial" w:hAnsi="Arial"/>
        </w:rPr>
      </w:pPr>
      <w:bookmarkStart w:id="0" w:name="_GoBack"/>
      <w:bookmarkEnd w:id="0"/>
      <w:r>
        <w:rPr>
          <w:rFonts w:ascii="Arial" w:hAnsi="Arial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D362159" wp14:editId="277DD9D1">
            <wp:simplePos x="0" y="0"/>
            <wp:positionH relativeFrom="column">
              <wp:posOffset>800100</wp:posOffset>
            </wp:positionH>
            <wp:positionV relativeFrom="paragraph">
              <wp:posOffset>23495</wp:posOffset>
            </wp:positionV>
            <wp:extent cx="1943100" cy="1524000"/>
            <wp:effectExtent l="0" t="0" r="1270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240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37DB7" w:rsidRPr="003D11C3" w:rsidSect="00DA5783">
      <w:footerReference w:type="even" r:id="rId9"/>
      <w:footerReference w:type="default" r:id="rId10"/>
      <w:pgSz w:w="11900" w:h="16840"/>
      <w:pgMar w:top="1134" w:right="1134" w:bottom="1134" w:left="1134" w:header="709" w:footer="709" w:gutter="0"/>
      <w:cols w:space="708"/>
      <w:docGrid w:linePitch="360"/>
      <w:printerSettings r:id="rId11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7B83A0" w14:textId="77777777" w:rsidR="00EA046B" w:rsidRDefault="00EA046B" w:rsidP="00EA046B">
      <w:r>
        <w:separator/>
      </w:r>
    </w:p>
  </w:endnote>
  <w:endnote w:type="continuationSeparator" w:id="0">
    <w:p w14:paraId="55FF0494" w14:textId="77777777" w:rsidR="00EA046B" w:rsidRDefault="00EA046B" w:rsidP="00EA0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C56A1C" w14:textId="77777777" w:rsidR="00EA046B" w:rsidRDefault="00EA046B" w:rsidP="00EA046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84A35F" w14:textId="77777777" w:rsidR="00EA046B" w:rsidRDefault="00EA046B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612712" w14:textId="77777777" w:rsidR="00EA046B" w:rsidRDefault="00EA046B" w:rsidP="00EA046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2682E">
      <w:rPr>
        <w:rStyle w:val="PageNumber"/>
        <w:noProof/>
      </w:rPr>
      <w:t>1</w:t>
    </w:r>
    <w:r>
      <w:rPr>
        <w:rStyle w:val="PageNumber"/>
      </w:rPr>
      <w:fldChar w:fldCharType="end"/>
    </w:r>
  </w:p>
  <w:p w14:paraId="5324A372" w14:textId="77777777" w:rsidR="00EA046B" w:rsidRDefault="00EA046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3DBC23" w14:textId="77777777" w:rsidR="00EA046B" w:rsidRDefault="00EA046B" w:rsidP="00EA046B">
      <w:r>
        <w:separator/>
      </w:r>
    </w:p>
  </w:footnote>
  <w:footnote w:type="continuationSeparator" w:id="0">
    <w:p w14:paraId="7AD480E9" w14:textId="77777777" w:rsidR="00EA046B" w:rsidRDefault="00EA046B" w:rsidP="00EA04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DB7"/>
    <w:rsid w:val="00037DB7"/>
    <w:rsid w:val="00222BC9"/>
    <w:rsid w:val="003D11C3"/>
    <w:rsid w:val="00416EEF"/>
    <w:rsid w:val="005872A5"/>
    <w:rsid w:val="0072682E"/>
    <w:rsid w:val="00967719"/>
    <w:rsid w:val="00A74982"/>
    <w:rsid w:val="00C0620D"/>
    <w:rsid w:val="00D91E0B"/>
    <w:rsid w:val="00DA5783"/>
    <w:rsid w:val="00EA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643B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A04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46B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A046B"/>
  </w:style>
  <w:style w:type="paragraph" w:styleId="BalloonText">
    <w:name w:val="Balloon Text"/>
    <w:basedOn w:val="Normal"/>
    <w:link w:val="BalloonTextChar"/>
    <w:uiPriority w:val="99"/>
    <w:semiHidden/>
    <w:unhideWhenUsed/>
    <w:rsid w:val="00416EE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EEF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A04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46B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A046B"/>
  </w:style>
  <w:style w:type="paragraph" w:styleId="BalloonText">
    <w:name w:val="Balloon Text"/>
    <w:basedOn w:val="Normal"/>
    <w:link w:val="BalloonTextChar"/>
    <w:uiPriority w:val="99"/>
    <w:semiHidden/>
    <w:unhideWhenUsed/>
    <w:rsid w:val="00416EE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EE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printerSettings" Target="printerSettings/printerSettings1.bin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g"/><Relationship Id="rId8" Type="http://schemas.openxmlformats.org/officeDocument/2006/relationships/image" Target="media/image2.jp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12</TotalTime>
  <Pages>3</Pages>
  <Words>254</Words>
  <Characters>1452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5</cp:revision>
  <dcterms:created xsi:type="dcterms:W3CDTF">2014-05-28T02:09:00Z</dcterms:created>
  <dcterms:modified xsi:type="dcterms:W3CDTF">2014-05-28T02:59:00Z</dcterms:modified>
</cp:coreProperties>
</file>