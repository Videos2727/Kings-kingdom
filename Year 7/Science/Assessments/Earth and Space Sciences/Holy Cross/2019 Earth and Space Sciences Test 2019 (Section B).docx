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8F249" w14:textId="77777777" w:rsidR="00760D35" w:rsidRPr="00F77110" w:rsidRDefault="00071B1B" w:rsidP="00F77110">
      <w:pPr>
        <w:ind w:left="3402" w:firstLine="567"/>
        <w:rPr>
          <w:rFonts w:ascii="Arial" w:hAnsi="Arial" w:cs="Arial"/>
          <w:noProof w:val="0"/>
          <w:sz w:val="22"/>
          <w:szCs w:val="22"/>
        </w:rPr>
      </w:pPr>
      <w:bookmarkStart w:id="0" w:name="_GoBack"/>
      <w:bookmarkEnd w:id="0"/>
      <w:r w:rsidRPr="00E96537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6704" behindDoc="1" locked="0" layoutInCell="1" allowOverlap="1" wp14:anchorId="223426B6" wp14:editId="45BDEA49">
            <wp:simplePos x="0" y="0"/>
            <wp:positionH relativeFrom="column">
              <wp:posOffset>-368935</wp:posOffset>
            </wp:positionH>
            <wp:positionV relativeFrom="paragraph">
              <wp:posOffset>-426720</wp:posOffset>
            </wp:positionV>
            <wp:extent cx="780415" cy="513080"/>
            <wp:effectExtent l="0" t="0" r="0" b="0"/>
            <wp:wrapNone/>
            <wp:docPr id="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B34" w:rsidRPr="00E96537">
        <w:rPr>
          <w:rFonts w:ascii="Arial" w:hAnsi="Arial" w:cs="Arial"/>
          <w:b/>
          <w:noProof w:val="0"/>
          <w:sz w:val="22"/>
          <w:szCs w:val="22"/>
        </w:rPr>
        <w:t>YEAR 7</w:t>
      </w:r>
      <w:r w:rsidR="00B719DA" w:rsidRPr="00E96537">
        <w:rPr>
          <w:rFonts w:ascii="Arial" w:hAnsi="Arial" w:cs="Arial"/>
          <w:b/>
          <w:noProof w:val="0"/>
          <w:sz w:val="22"/>
          <w:szCs w:val="22"/>
        </w:rPr>
        <w:t xml:space="preserve"> SCIENCE</w:t>
      </w:r>
      <w:r w:rsidR="006C78B1" w:rsidRPr="00E96537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70C3A226" w14:textId="77777777" w:rsidR="00B719DA" w:rsidRPr="00E96537" w:rsidRDefault="007B2B1C" w:rsidP="00237587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E96537">
        <w:rPr>
          <w:rFonts w:ascii="Arial" w:hAnsi="Arial" w:cs="Arial"/>
          <w:b/>
          <w:noProof w:val="0"/>
          <w:sz w:val="22"/>
          <w:szCs w:val="22"/>
        </w:rPr>
        <w:t>EARTH &amp; SPACE SCIENCES</w:t>
      </w:r>
    </w:p>
    <w:p w14:paraId="1C307E86" w14:textId="77777777" w:rsidR="00B719DA" w:rsidRPr="00E96537" w:rsidRDefault="00F77110" w:rsidP="00237587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>
        <w:rPr>
          <w:rFonts w:ascii="Arial" w:hAnsi="Arial" w:cs="Arial"/>
          <w:b/>
          <w:noProof w:val="0"/>
          <w:sz w:val="22"/>
          <w:szCs w:val="22"/>
        </w:rPr>
        <w:t>End of Unit Test</w:t>
      </w:r>
    </w:p>
    <w:p w14:paraId="0B7291C1" w14:textId="77777777" w:rsidR="00F77110" w:rsidRDefault="00F77110" w:rsidP="00C36E8B">
      <w:pPr>
        <w:rPr>
          <w:rFonts w:ascii="Arial" w:hAnsi="Arial" w:cs="Arial"/>
          <w:b/>
          <w:noProof w:val="0"/>
          <w:sz w:val="22"/>
          <w:szCs w:val="22"/>
        </w:rPr>
      </w:pPr>
    </w:p>
    <w:p w14:paraId="454E5FFF" w14:textId="77777777" w:rsidR="006E4872" w:rsidRDefault="00B719DA" w:rsidP="00C36E8B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b/>
          <w:noProof w:val="0"/>
          <w:sz w:val="22"/>
          <w:szCs w:val="22"/>
        </w:rPr>
        <w:t xml:space="preserve">NAME:  </w:t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</w:rPr>
        <w:tab/>
      </w:r>
    </w:p>
    <w:p w14:paraId="6AC58D08" w14:textId="77777777" w:rsidR="006E4872" w:rsidRDefault="006E4872" w:rsidP="00C36E8B">
      <w:pPr>
        <w:rPr>
          <w:rFonts w:ascii="Arial" w:hAnsi="Arial" w:cs="Arial"/>
          <w:b/>
          <w:i/>
          <w:noProof w:val="0"/>
          <w:sz w:val="22"/>
          <w:szCs w:val="22"/>
        </w:rPr>
      </w:pPr>
    </w:p>
    <w:p w14:paraId="37C04C1D" w14:textId="77777777" w:rsidR="00D42140" w:rsidRPr="00C36E8B" w:rsidRDefault="00D42140" w:rsidP="00C36E8B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b/>
          <w:i/>
          <w:noProof w:val="0"/>
          <w:sz w:val="22"/>
          <w:szCs w:val="22"/>
        </w:rPr>
        <w:t>Achievement standards being tested</w:t>
      </w:r>
    </w:p>
    <w:p w14:paraId="6734D710" w14:textId="77777777" w:rsidR="00D42140" w:rsidRPr="00E96537" w:rsidRDefault="007B2B1C" w:rsidP="00D4214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t xml:space="preserve">Predictable phenomena on Earth, including seasons and eclipses, are caused by the relative positions of the </w:t>
      </w:r>
      <w:r w:rsidR="008913E8">
        <w:rPr>
          <w:rFonts w:ascii="Arial" w:hAnsi="Arial" w:cs="Arial"/>
          <w:noProof w:val="0"/>
          <w:sz w:val="22"/>
          <w:szCs w:val="22"/>
        </w:rPr>
        <w:t>Sun, Earth and the M</w:t>
      </w:r>
      <w:r w:rsidRPr="00E96537">
        <w:rPr>
          <w:rFonts w:ascii="Arial" w:hAnsi="Arial" w:cs="Arial"/>
          <w:noProof w:val="0"/>
          <w:sz w:val="22"/>
          <w:szCs w:val="22"/>
        </w:rPr>
        <w:t>oon</w:t>
      </w:r>
      <w:r w:rsidR="00C60BB8" w:rsidRPr="00E96537">
        <w:rPr>
          <w:rFonts w:ascii="Arial" w:hAnsi="Arial" w:cs="Arial"/>
          <w:noProof w:val="0"/>
          <w:sz w:val="22"/>
          <w:szCs w:val="22"/>
        </w:rPr>
        <w:t>.</w:t>
      </w:r>
    </w:p>
    <w:p w14:paraId="712B7B8B" w14:textId="77777777" w:rsidR="00C60BB8" w:rsidRPr="00E96537" w:rsidRDefault="00C60BB8" w:rsidP="00D42140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C2F7191" w14:textId="77777777" w:rsidR="00CC592E" w:rsidRPr="00CC592E" w:rsidRDefault="00CC592E" w:rsidP="00CC592E">
      <w:pPr>
        <w:tabs>
          <w:tab w:val="left" w:pos="567"/>
        </w:tabs>
        <w:rPr>
          <w:rFonts w:ascii="Arial" w:hAnsi="Arial" w:cs="Arial"/>
          <w:b/>
          <w:noProof w:val="0"/>
          <w:sz w:val="36"/>
          <w:szCs w:val="36"/>
        </w:rPr>
      </w:pPr>
      <w:r w:rsidRPr="00CC592E">
        <w:rPr>
          <w:rFonts w:ascii="Arial" w:hAnsi="Arial" w:cs="Arial"/>
          <w:b/>
          <w:noProof w:val="0"/>
          <w:sz w:val="36"/>
          <w:szCs w:val="36"/>
        </w:rPr>
        <w:t>Score.         /10</w:t>
      </w:r>
    </w:p>
    <w:p w14:paraId="33249B12" w14:textId="77777777" w:rsidR="00C60BB8" w:rsidRDefault="00C60BB8" w:rsidP="00D42140">
      <w:pPr>
        <w:tabs>
          <w:tab w:val="left" w:pos="567"/>
        </w:tabs>
        <w:rPr>
          <w:rFonts w:ascii="Arial" w:hAnsi="Arial" w:cs="Arial"/>
          <w:b/>
          <w:i/>
          <w:noProof w:val="0"/>
          <w:sz w:val="22"/>
          <w:szCs w:val="22"/>
        </w:rPr>
      </w:pPr>
    </w:p>
    <w:p w14:paraId="1E5DE1C0" w14:textId="77777777" w:rsidR="00CC592E" w:rsidRPr="00E96537" w:rsidRDefault="00CC592E" w:rsidP="00D42140">
      <w:pPr>
        <w:tabs>
          <w:tab w:val="left" w:pos="567"/>
        </w:tabs>
        <w:rPr>
          <w:rFonts w:ascii="Arial" w:hAnsi="Arial" w:cs="Arial"/>
          <w:b/>
          <w:i/>
          <w:noProof w:val="0"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35"/>
        <w:gridCol w:w="1243"/>
        <w:gridCol w:w="1244"/>
        <w:gridCol w:w="1244"/>
        <w:gridCol w:w="1244"/>
        <w:gridCol w:w="1244"/>
      </w:tblGrid>
      <w:tr w:rsidR="00D42140" w:rsidRPr="00E96537" w14:paraId="740A85D3" w14:textId="77777777" w:rsidTr="00C60BB8">
        <w:trPr>
          <w:cantSplit/>
          <w:trHeight w:val="274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A3EEC" w14:textId="77777777" w:rsidR="00D42140" w:rsidRPr="00E96537" w:rsidRDefault="00D42140" w:rsidP="00CC592E">
            <w:pPr>
              <w:jc w:val="center"/>
              <w:rPr>
                <w:rFonts w:ascii="Times New Roman Bold" w:hAnsi="Times New Roman Bold"/>
                <w:noProof w:val="0"/>
                <w:sz w:val="22"/>
              </w:rPr>
            </w:pPr>
            <w:r w:rsidRPr="00E96537">
              <w:rPr>
                <w:rFonts w:ascii="Times New Roman Bold" w:hAnsi="Times New Roman Bold"/>
                <w:noProof w:val="0"/>
                <w:sz w:val="22"/>
              </w:rPr>
              <w:t>Mark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C91BE" w14:textId="77777777" w:rsidR="00D42140" w:rsidRPr="00E96537" w:rsidRDefault="00D42140" w:rsidP="00CC592E">
            <w:pPr>
              <w:jc w:val="center"/>
              <w:rPr>
                <w:rFonts w:ascii="Times New Roman Bold" w:hAnsi="Times New Roman Bold"/>
                <w:noProof w:val="0"/>
                <w:sz w:val="22"/>
              </w:rPr>
            </w:pPr>
            <w:r w:rsidRPr="00E96537">
              <w:rPr>
                <w:rFonts w:ascii="Times New Roman Bold" w:hAnsi="Times New Roman Bold"/>
                <w:noProof w:val="0"/>
                <w:sz w:val="22"/>
              </w:rPr>
              <w:t>ND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FEDBB" w14:textId="77777777" w:rsidR="00D42140" w:rsidRPr="00E96537" w:rsidRDefault="00D42140" w:rsidP="00CC592E">
            <w:pPr>
              <w:jc w:val="center"/>
              <w:rPr>
                <w:rFonts w:ascii="Times New Roman Bold" w:hAnsi="Times New Roman Bold"/>
                <w:noProof w:val="0"/>
                <w:sz w:val="22"/>
              </w:rPr>
            </w:pPr>
            <w:r w:rsidRPr="00E96537">
              <w:rPr>
                <w:rFonts w:ascii="Times New Roman Bold" w:hAnsi="Times New Roman Bold"/>
                <w:noProof w:val="0"/>
                <w:sz w:val="22"/>
              </w:rPr>
              <w:t>NW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FF242" w14:textId="77777777" w:rsidR="00D42140" w:rsidRPr="00E96537" w:rsidRDefault="00D42140" w:rsidP="00CC592E">
            <w:pPr>
              <w:jc w:val="center"/>
              <w:rPr>
                <w:rFonts w:ascii="Times New Roman Bold" w:hAnsi="Times New Roman Bold"/>
                <w:noProof w:val="0"/>
                <w:sz w:val="22"/>
              </w:rPr>
            </w:pPr>
            <w:r w:rsidRPr="00E96537">
              <w:rPr>
                <w:rFonts w:ascii="Times New Roman Bold" w:hAnsi="Times New Roman Bold"/>
                <w:noProof w:val="0"/>
                <w:sz w:val="22"/>
              </w:rPr>
              <w:t>C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80DB" w14:textId="77777777" w:rsidR="00D42140" w:rsidRPr="00E96537" w:rsidRDefault="00D42140" w:rsidP="00CC592E">
            <w:pPr>
              <w:jc w:val="center"/>
              <w:rPr>
                <w:rFonts w:ascii="Times New Roman Bold" w:hAnsi="Times New Roman Bold"/>
                <w:noProof w:val="0"/>
                <w:sz w:val="22"/>
              </w:rPr>
            </w:pPr>
            <w:r w:rsidRPr="00E96537">
              <w:rPr>
                <w:rFonts w:ascii="Times New Roman Bold" w:hAnsi="Times New Roman Bold"/>
                <w:noProof w:val="0"/>
                <w:sz w:val="22"/>
              </w:rPr>
              <w:t>HC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511DA" w14:textId="77777777" w:rsidR="00D42140" w:rsidRPr="00E96537" w:rsidRDefault="00D42140" w:rsidP="00CC592E">
            <w:pPr>
              <w:jc w:val="center"/>
              <w:rPr>
                <w:rFonts w:ascii="Times New Roman Bold" w:hAnsi="Times New Roman Bold"/>
                <w:noProof w:val="0"/>
                <w:sz w:val="22"/>
              </w:rPr>
            </w:pPr>
            <w:r w:rsidRPr="00E96537">
              <w:rPr>
                <w:rFonts w:ascii="Times New Roman Bold" w:hAnsi="Times New Roman Bold"/>
                <w:noProof w:val="0"/>
                <w:sz w:val="22"/>
              </w:rPr>
              <w:t>O</w:t>
            </w:r>
          </w:p>
        </w:tc>
      </w:tr>
      <w:tr w:rsidR="00D42140" w:rsidRPr="00E96537" w14:paraId="23211204" w14:textId="77777777" w:rsidTr="00C60BB8">
        <w:trPr>
          <w:cantSplit/>
          <w:trHeight w:val="274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E13E" w14:textId="77777777" w:rsidR="00D42140" w:rsidRPr="00E96537" w:rsidRDefault="00D42140" w:rsidP="00CC592E">
            <w:pPr>
              <w:jc w:val="center"/>
              <w:rPr>
                <w:rFonts w:ascii="Times New Roman Bold" w:hAnsi="Times New Roman Bold"/>
                <w:noProof w:val="0"/>
                <w:sz w:val="22"/>
              </w:rPr>
            </w:pPr>
            <w:r w:rsidRPr="00E96537">
              <w:rPr>
                <w:rFonts w:ascii="Times New Roman Bold" w:hAnsi="Times New Roman Bold"/>
                <w:noProof w:val="0"/>
                <w:sz w:val="22"/>
              </w:rPr>
              <w:t>Mark Range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EF73" w14:textId="77777777" w:rsidR="00D42140" w:rsidRPr="00E96537" w:rsidRDefault="00C60BB8" w:rsidP="00CC592E">
            <w:pPr>
              <w:jc w:val="center"/>
              <w:rPr>
                <w:noProof w:val="0"/>
                <w:sz w:val="22"/>
              </w:rPr>
            </w:pPr>
            <w:r w:rsidRPr="00E96537">
              <w:rPr>
                <w:noProof w:val="0"/>
                <w:sz w:val="22"/>
              </w:rPr>
              <w:t>0-</w:t>
            </w:r>
            <w:r w:rsidR="005459B0" w:rsidRPr="00E96537">
              <w:rPr>
                <w:noProof w:val="0"/>
                <w:sz w:val="22"/>
              </w:rPr>
              <w:t>8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E626" w14:textId="77777777" w:rsidR="00D42140" w:rsidRPr="00E96537" w:rsidRDefault="005459B0" w:rsidP="00CC592E">
            <w:pPr>
              <w:jc w:val="center"/>
              <w:rPr>
                <w:noProof w:val="0"/>
                <w:sz w:val="22"/>
              </w:rPr>
            </w:pPr>
            <w:r w:rsidRPr="00E96537">
              <w:rPr>
                <w:noProof w:val="0"/>
                <w:sz w:val="22"/>
              </w:rPr>
              <w:t>9-14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0EB58" w14:textId="77777777" w:rsidR="00D42140" w:rsidRPr="00E96537" w:rsidRDefault="005459B0" w:rsidP="00CC592E">
            <w:pPr>
              <w:jc w:val="center"/>
              <w:rPr>
                <w:noProof w:val="0"/>
                <w:sz w:val="22"/>
              </w:rPr>
            </w:pPr>
            <w:r w:rsidRPr="00E96537">
              <w:rPr>
                <w:noProof w:val="0"/>
                <w:sz w:val="22"/>
              </w:rPr>
              <w:t>15-18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1308A" w14:textId="77777777" w:rsidR="00D42140" w:rsidRPr="00E96537" w:rsidRDefault="005459B0" w:rsidP="00CC592E">
            <w:pPr>
              <w:jc w:val="center"/>
              <w:rPr>
                <w:noProof w:val="0"/>
                <w:sz w:val="22"/>
              </w:rPr>
            </w:pPr>
            <w:r w:rsidRPr="00E96537">
              <w:rPr>
                <w:noProof w:val="0"/>
                <w:sz w:val="22"/>
              </w:rPr>
              <w:t>19-21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FDFFF" w14:textId="77777777" w:rsidR="00D42140" w:rsidRPr="00E96537" w:rsidRDefault="00344AEE" w:rsidP="00CC592E">
            <w:pPr>
              <w:jc w:val="center"/>
              <w:rPr>
                <w:noProof w:val="0"/>
                <w:sz w:val="22"/>
              </w:rPr>
            </w:pPr>
            <w:r w:rsidRPr="00E96537">
              <w:rPr>
                <w:noProof w:val="0"/>
                <w:sz w:val="22"/>
              </w:rPr>
              <w:t>2</w:t>
            </w:r>
            <w:r w:rsidR="005459B0" w:rsidRPr="00E96537">
              <w:rPr>
                <w:noProof w:val="0"/>
                <w:sz w:val="22"/>
              </w:rPr>
              <w:t>2</w:t>
            </w:r>
            <w:r w:rsidRPr="00E96537">
              <w:rPr>
                <w:noProof w:val="0"/>
                <w:sz w:val="22"/>
              </w:rPr>
              <w:t>-</w:t>
            </w:r>
            <w:r w:rsidR="005459B0" w:rsidRPr="00E96537">
              <w:rPr>
                <w:noProof w:val="0"/>
                <w:sz w:val="22"/>
              </w:rPr>
              <w:t>30</w:t>
            </w:r>
          </w:p>
        </w:tc>
      </w:tr>
    </w:tbl>
    <w:p w14:paraId="46BCF384" w14:textId="77777777" w:rsidR="00C60BB8" w:rsidRPr="00E96537" w:rsidRDefault="00C60BB8" w:rsidP="00D42140">
      <w:pPr>
        <w:tabs>
          <w:tab w:val="left" w:pos="567"/>
        </w:tabs>
        <w:rPr>
          <w:rFonts w:ascii="Arial" w:hAnsi="Arial" w:cs="Arial"/>
          <w:b/>
          <w:i/>
          <w:noProof w:val="0"/>
          <w:sz w:val="22"/>
          <w:szCs w:val="22"/>
        </w:rPr>
      </w:pPr>
    </w:p>
    <w:p w14:paraId="59D6D8CB" w14:textId="77777777" w:rsidR="00CC592E" w:rsidRDefault="00CC592E" w:rsidP="00237587">
      <w:pPr>
        <w:rPr>
          <w:rFonts w:ascii="Arial" w:hAnsi="Arial" w:cs="Arial"/>
          <w:b/>
          <w:i/>
          <w:noProof w:val="0"/>
          <w:sz w:val="22"/>
          <w:szCs w:val="22"/>
        </w:rPr>
      </w:pPr>
      <w:bookmarkStart w:id="1" w:name="OLE_LINK1"/>
    </w:p>
    <w:p w14:paraId="2247D0FE" w14:textId="77777777" w:rsidR="00CC592E" w:rsidRDefault="00CC592E" w:rsidP="00237587">
      <w:pPr>
        <w:rPr>
          <w:rFonts w:ascii="Arial" w:hAnsi="Arial" w:cs="Arial"/>
          <w:b/>
          <w:i/>
          <w:noProof w:val="0"/>
          <w:sz w:val="22"/>
          <w:szCs w:val="22"/>
        </w:rPr>
      </w:pPr>
    </w:p>
    <w:p w14:paraId="382973AB" w14:textId="77777777" w:rsidR="00B719DA" w:rsidRPr="00E96537" w:rsidRDefault="00B719DA" w:rsidP="00237587">
      <w:pPr>
        <w:rPr>
          <w:rFonts w:ascii="Arial" w:hAnsi="Arial" w:cs="Arial"/>
          <w:b/>
          <w:noProof w:val="0"/>
          <w:sz w:val="22"/>
          <w:szCs w:val="22"/>
        </w:rPr>
      </w:pPr>
      <w:r w:rsidRPr="00E96537">
        <w:rPr>
          <w:rFonts w:ascii="Arial" w:hAnsi="Arial" w:cs="Arial"/>
          <w:b/>
          <w:i/>
          <w:noProof w:val="0"/>
          <w:sz w:val="22"/>
          <w:szCs w:val="22"/>
        </w:rPr>
        <w:t>Short Answer</w:t>
      </w:r>
      <w:r w:rsidRPr="00E96537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E96537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</w:rPr>
        <w:t>Write the answer to the questions in the spaces provided.</w:t>
      </w:r>
    </w:p>
    <w:bookmarkEnd w:id="1"/>
    <w:p w14:paraId="29474755" w14:textId="77777777" w:rsidR="00B719DA" w:rsidRPr="00E96537" w:rsidRDefault="00B719DA" w:rsidP="00237587">
      <w:pPr>
        <w:rPr>
          <w:rFonts w:ascii="Arial" w:hAnsi="Arial" w:cs="Arial"/>
          <w:noProof w:val="0"/>
          <w:sz w:val="22"/>
          <w:szCs w:val="22"/>
        </w:rPr>
      </w:pPr>
    </w:p>
    <w:p w14:paraId="2E88440C" w14:textId="77777777" w:rsidR="00F77110" w:rsidRPr="00F77110" w:rsidRDefault="00B7465C" w:rsidP="00F77110">
      <w:pPr>
        <w:numPr>
          <w:ilvl w:val="0"/>
          <w:numId w:val="3"/>
        </w:numPr>
        <w:rPr>
          <w:rFonts w:ascii="Arial" w:hAnsi="Arial" w:cs="Arial"/>
          <w:noProof w:val="0"/>
          <w:sz w:val="22"/>
          <w:szCs w:val="22"/>
        </w:rPr>
      </w:pPr>
      <w:r w:rsidRPr="00F77110">
        <w:rPr>
          <w:rFonts w:ascii="Arial" w:hAnsi="Arial" w:cs="Arial"/>
          <w:noProof w:val="0"/>
          <w:sz w:val="22"/>
          <w:szCs w:val="22"/>
        </w:rPr>
        <w:t xml:space="preserve">Choose the correct definition for the term in the first column of the table below.  </w:t>
      </w:r>
    </w:p>
    <w:p w14:paraId="3CA754BB" w14:textId="77777777" w:rsidR="00B7465C" w:rsidRPr="00E96537" w:rsidRDefault="00B7465C" w:rsidP="00F77110">
      <w:pPr>
        <w:ind w:left="360" w:firstLine="207"/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t xml:space="preserve">Write the </w:t>
      </w:r>
      <w:r w:rsidRPr="00E96537">
        <w:rPr>
          <w:rFonts w:ascii="Arial" w:hAnsi="Arial" w:cs="Arial"/>
          <w:b/>
          <w:i/>
          <w:noProof w:val="0"/>
          <w:sz w:val="22"/>
          <w:szCs w:val="22"/>
        </w:rPr>
        <w:t>correct letter</w:t>
      </w:r>
      <w:r w:rsidRPr="00E96537">
        <w:rPr>
          <w:rFonts w:ascii="Arial" w:hAnsi="Arial" w:cs="Arial"/>
          <w:noProof w:val="0"/>
          <w:sz w:val="22"/>
          <w:szCs w:val="22"/>
        </w:rPr>
        <w:t xml:space="preserve"> in the second column.</w:t>
      </w:r>
      <w:r w:rsidR="00F77110">
        <w:rPr>
          <w:rFonts w:ascii="Arial" w:hAnsi="Arial" w:cs="Arial"/>
          <w:noProof w:val="0"/>
          <w:sz w:val="22"/>
          <w:szCs w:val="22"/>
        </w:rPr>
        <w:t xml:space="preserve">    </w:t>
      </w:r>
      <w:r w:rsidR="00F77110">
        <w:rPr>
          <w:rFonts w:ascii="Arial" w:hAnsi="Arial" w:cs="Arial"/>
          <w:noProof w:val="0"/>
          <w:sz w:val="22"/>
          <w:szCs w:val="22"/>
        </w:rPr>
        <w:tab/>
      </w:r>
      <w:r w:rsidR="00F77110">
        <w:rPr>
          <w:rFonts w:ascii="Arial" w:hAnsi="Arial" w:cs="Arial"/>
          <w:noProof w:val="0"/>
          <w:sz w:val="22"/>
          <w:szCs w:val="22"/>
        </w:rPr>
        <w:tab/>
      </w:r>
      <w:r w:rsidR="00F77110">
        <w:rPr>
          <w:rFonts w:ascii="Arial" w:hAnsi="Arial" w:cs="Arial"/>
          <w:noProof w:val="0"/>
          <w:sz w:val="22"/>
          <w:szCs w:val="22"/>
        </w:rPr>
        <w:tab/>
      </w:r>
      <w:r w:rsidR="00F77110">
        <w:rPr>
          <w:rFonts w:ascii="Arial" w:hAnsi="Arial" w:cs="Arial"/>
          <w:noProof w:val="0"/>
          <w:sz w:val="22"/>
          <w:szCs w:val="22"/>
        </w:rPr>
        <w:tab/>
      </w:r>
      <w:r w:rsidR="00F77110">
        <w:rPr>
          <w:rFonts w:ascii="Arial" w:hAnsi="Arial" w:cs="Arial"/>
          <w:noProof w:val="0"/>
          <w:sz w:val="22"/>
          <w:szCs w:val="22"/>
        </w:rPr>
        <w:tab/>
      </w:r>
      <w:r w:rsidR="00F77110">
        <w:rPr>
          <w:rFonts w:ascii="Arial" w:hAnsi="Arial" w:cs="Arial"/>
          <w:noProof w:val="0"/>
          <w:sz w:val="22"/>
          <w:szCs w:val="22"/>
        </w:rPr>
        <w:tab/>
      </w:r>
      <w:r w:rsidR="00F77110" w:rsidRPr="00F77110">
        <w:rPr>
          <w:rFonts w:ascii="Arial" w:hAnsi="Arial" w:cs="Arial"/>
          <w:i/>
          <w:noProof w:val="0"/>
          <w:sz w:val="22"/>
          <w:szCs w:val="22"/>
        </w:rPr>
        <w:t>(</w:t>
      </w:r>
      <w:r w:rsidR="00F77110">
        <w:rPr>
          <w:rFonts w:ascii="Arial" w:hAnsi="Arial" w:cs="Arial"/>
          <w:i/>
          <w:noProof w:val="0"/>
          <w:sz w:val="22"/>
          <w:szCs w:val="22"/>
        </w:rPr>
        <w:t>4</w:t>
      </w:r>
      <w:r w:rsidR="00F77110" w:rsidRPr="00F77110">
        <w:rPr>
          <w:rFonts w:ascii="Arial" w:hAnsi="Arial" w:cs="Arial"/>
          <w:i/>
          <w:noProof w:val="0"/>
          <w:sz w:val="22"/>
          <w:szCs w:val="22"/>
        </w:rPr>
        <w:t xml:space="preserve"> marks)</w:t>
      </w:r>
    </w:p>
    <w:p w14:paraId="7A6A51A3" w14:textId="77777777" w:rsidR="00B7465C" w:rsidRPr="00E96537" w:rsidRDefault="00B7465C" w:rsidP="00B7465C">
      <w:pPr>
        <w:rPr>
          <w:rFonts w:ascii="Arial" w:hAnsi="Arial" w:cs="Arial"/>
          <w:noProof w:val="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4"/>
        <w:gridCol w:w="1359"/>
        <w:gridCol w:w="5060"/>
      </w:tblGrid>
      <w:tr w:rsidR="00B7465C" w:rsidRPr="00E96537" w14:paraId="0708D60E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5BCAD3E6" w14:textId="77777777" w:rsidR="00B7465C" w:rsidRPr="00E96537" w:rsidRDefault="00B7465C" w:rsidP="00B7465C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2FF7CC" w14:textId="77777777" w:rsidR="00B7465C" w:rsidRPr="00E96537" w:rsidRDefault="00B7465C" w:rsidP="00B7465C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CORRECT LETTER</w:t>
            </w:r>
          </w:p>
        </w:tc>
        <w:tc>
          <w:tcPr>
            <w:tcW w:w="5205" w:type="dxa"/>
            <w:shd w:val="clear" w:color="auto" w:fill="auto"/>
            <w:vAlign w:val="center"/>
          </w:tcPr>
          <w:p w14:paraId="3E420D66" w14:textId="77777777" w:rsidR="00B7465C" w:rsidRPr="00E96537" w:rsidRDefault="00B7465C" w:rsidP="00B7465C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DEFINITION</w:t>
            </w:r>
          </w:p>
        </w:tc>
      </w:tr>
      <w:tr w:rsidR="00B7465C" w:rsidRPr="00E96537" w14:paraId="5BCFBB32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79087BF3" w14:textId="77777777" w:rsidR="00B7465C" w:rsidRPr="00E96537" w:rsidRDefault="004E3125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Rotation</w:t>
            </w:r>
          </w:p>
        </w:tc>
        <w:tc>
          <w:tcPr>
            <w:tcW w:w="1361" w:type="dxa"/>
            <w:shd w:val="clear" w:color="auto" w:fill="auto"/>
          </w:tcPr>
          <w:p w14:paraId="55880134" w14:textId="77777777" w:rsidR="00B7465C" w:rsidRPr="00E96537" w:rsidRDefault="00B7465C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5DA2FF55" w14:textId="77777777" w:rsidR="004E3125" w:rsidRPr="00E96537" w:rsidRDefault="00B7465C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A: </w:t>
            </w:r>
            <w:r w:rsidR="004E3125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Describes the Earth's movement around the </w:t>
            </w:r>
          </w:p>
          <w:p w14:paraId="512A38BE" w14:textId="77777777" w:rsidR="00B7465C" w:rsidRPr="00E96537" w:rsidRDefault="004E3125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Sun.</w:t>
            </w:r>
          </w:p>
        </w:tc>
      </w:tr>
      <w:tr w:rsidR="00B7465C" w:rsidRPr="00E96537" w14:paraId="446828F3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4B4D55C3" w14:textId="77777777" w:rsidR="00B7465C" w:rsidRPr="00E96537" w:rsidRDefault="004E3125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New moon</w:t>
            </w:r>
          </w:p>
        </w:tc>
        <w:tc>
          <w:tcPr>
            <w:tcW w:w="1361" w:type="dxa"/>
            <w:shd w:val="clear" w:color="auto" w:fill="auto"/>
          </w:tcPr>
          <w:p w14:paraId="70E0098E" w14:textId="77777777" w:rsidR="00B7465C" w:rsidRPr="00E96537" w:rsidRDefault="00B7465C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5DDB861E" w14:textId="77777777" w:rsidR="004E3125" w:rsidRPr="00E96537" w:rsidRDefault="00B7465C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B: </w:t>
            </w:r>
            <w:r w:rsidR="004E3125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When the whole of the Moon's surface has </w:t>
            </w:r>
          </w:p>
          <w:p w14:paraId="49B51EB7" w14:textId="77777777" w:rsidR="00B7465C" w:rsidRPr="00E96537" w:rsidRDefault="004E3125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 sunlight reflected from it.</w:t>
            </w:r>
          </w:p>
        </w:tc>
      </w:tr>
      <w:tr w:rsidR="00B7465C" w:rsidRPr="00E96537" w14:paraId="6A1B7220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6AF7BD47" w14:textId="77777777" w:rsidR="00B7465C" w:rsidRPr="00E96537" w:rsidRDefault="004E3125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Tides</w:t>
            </w:r>
          </w:p>
        </w:tc>
        <w:tc>
          <w:tcPr>
            <w:tcW w:w="1361" w:type="dxa"/>
            <w:shd w:val="clear" w:color="auto" w:fill="auto"/>
          </w:tcPr>
          <w:p w14:paraId="3D25462D" w14:textId="77777777" w:rsidR="00B7465C" w:rsidRPr="00E96537" w:rsidRDefault="00B7465C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5A021013" w14:textId="77777777" w:rsidR="004E3125" w:rsidRPr="00E96537" w:rsidRDefault="00B7465C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C: </w:t>
            </w:r>
            <w:r w:rsidR="002A78C4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When the</w:t>
            </w:r>
            <w:r w:rsidR="004E3125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Moon passes into the Earth's </w:t>
            </w:r>
          </w:p>
          <w:p w14:paraId="1C2FA00A" w14:textId="77777777" w:rsidR="00B7465C" w:rsidRPr="00E96537" w:rsidRDefault="004E3125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 shadow.</w:t>
            </w:r>
          </w:p>
        </w:tc>
      </w:tr>
      <w:tr w:rsidR="00B7465C" w:rsidRPr="00E96537" w14:paraId="5818A931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9F6354E" w14:textId="77777777" w:rsidR="00B7465C" w:rsidRPr="00E96537" w:rsidRDefault="004E3125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Lunar eclipse</w:t>
            </w:r>
          </w:p>
        </w:tc>
        <w:tc>
          <w:tcPr>
            <w:tcW w:w="1361" w:type="dxa"/>
            <w:shd w:val="clear" w:color="auto" w:fill="auto"/>
          </w:tcPr>
          <w:p w14:paraId="3567B898" w14:textId="77777777" w:rsidR="00B7465C" w:rsidRPr="00E96537" w:rsidRDefault="00B7465C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67216F17" w14:textId="77777777" w:rsidR="00F77110" w:rsidRDefault="00F77110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D: </w:t>
            </w: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An imaginary line through the Earth at a tilt of  </w:t>
            </w:r>
          </w:p>
          <w:p w14:paraId="08AFB753" w14:textId="77777777" w:rsidR="00B7465C" w:rsidRPr="00E96537" w:rsidRDefault="00F77110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23.5</w:t>
            </w: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sym w:font="Symbol" w:char="F0B0"/>
            </w:r>
          </w:p>
        </w:tc>
      </w:tr>
      <w:tr w:rsidR="00B7465C" w:rsidRPr="00E96537" w14:paraId="5777362B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451FA5ED" w14:textId="77777777" w:rsidR="00B7465C" w:rsidRPr="00E96537" w:rsidRDefault="004E3125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Revolution</w:t>
            </w:r>
          </w:p>
        </w:tc>
        <w:tc>
          <w:tcPr>
            <w:tcW w:w="1361" w:type="dxa"/>
            <w:shd w:val="clear" w:color="auto" w:fill="auto"/>
          </w:tcPr>
          <w:p w14:paraId="6A2D48DE" w14:textId="77777777" w:rsidR="00B7465C" w:rsidRPr="00E96537" w:rsidRDefault="00B7465C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66514955" w14:textId="77777777" w:rsidR="00B7465C" w:rsidRPr="00E96537" w:rsidRDefault="00B7465C" w:rsidP="00C663D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E: </w:t>
            </w:r>
            <w:r w:rsidR="00C663D8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Causes the Earth to have night and day</w:t>
            </w:r>
            <w:r w:rsidR="004E3125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.</w:t>
            </w:r>
          </w:p>
        </w:tc>
      </w:tr>
      <w:tr w:rsidR="00B7465C" w:rsidRPr="00E96537" w14:paraId="2B81F12C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1365E5DE" w14:textId="77777777" w:rsidR="00B7465C" w:rsidRPr="00E96537" w:rsidRDefault="004E3125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Full moon</w:t>
            </w:r>
          </w:p>
        </w:tc>
        <w:tc>
          <w:tcPr>
            <w:tcW w:w="1361" w:type="dxa"/>
            <w:shd w:val="clear" w:color="auto" w:fill="auto"/>
          </w:tcPr>
          <w:p w14:paraId="47302BBF" w14:textId="77777777" w:rsidR="00B7465C" w:rsidRPr="00E96537" w:rsidRDefault="00B7465C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E0B1DC6" w14:textId="77777777" w:rsidR="00B7465C" w:rsidRPr="00E96537" w:rsidRDefault="00B7465C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F: </w:t>
            </w:r>
            <w:r w:rsidR="004E3125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When the Moon passes across the Sun.</w:t>
            </w:r>
          </w:p>
        </w:tc>
      </w:tr>
      <w:tr w:rsidR="00B7465C" w:rsidRPr="00E96537" w14:paraId="726751C6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30E0053" w14:textId="77777777" w:rsidR="00B7465C" w:rsidRPr="00E96537" w:rsidRDefault="004E3125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Solar eclipse</w:t>
            </w:r>
          </w:p>
        </w:tc>
        <w:tc>
          <w:tcPr>
            <w:tcW w:w="1361" w:type="dxa"/>
            <w:shd w:val="clear" w:color="auto" w:fill="auto"/>
          </w:tcPr>
          <w:p w14:paraId="3B2F33BD" w14:textId="77777777" w:rsidR="00B7465C" w:rsidRPr="00E96537" w:rsidRDefault="00B7465C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CE0AD5C" w14:textId="77777777" w:rsidR="00B7465C" w:rsidRPr="00E96537" w:rsidRDefault="00B7465C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G: </w:t>
            </w:r>
            <w:r w:rsidR="004E3125"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When no light is reflected from the Moon.</w:t>
            </w:r>
          </w:p>
        </w:tc>
      </w:tr>
      <w:tr w:rsidR="00F77110" w:rsidRPr="00E96537" w14:paraId="5BB92988" w14:textId="77777777" w:rsidTr="00B7465C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00B91158" w14:textId="77777777" w:rsidR="00F77110" w:rsidRPr="00E96537" w:rsidRDefault="00F77110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Axis</w:t>
            </w:r>
          </w:p>
        </w:tc>
        <w:tc>
          <w:tcPr>
            <w:tcW w:w="1361" w:type="dxa"/>
            <w:shd w:val="clear" w:color="auto" w:fill="auto"/>
          </w:tcPr>
          <w:p w14:paraId="56DB0C8C" w14:textId="77777777" w:rsidR="00F77110" w:rsidRPr="00E96537" w:rsidRDefault="00F77110" w:rsidP="00B7465C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2C7D3DD0" w14:textId="77777777" w:rsidR="00F77110" w:rsidRPr="00E96537" w:rsidRDefault="00F77110" w:rsidP="004E312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H</w:t>
            </w: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: Caused by the gravity of the Moon.</w:t>
            </w:r>
          </w:p>
        </w:tc>
      </w:tr>
    </w:tbl>
    <w:p w14:paraId="697B1F7E" w14:textId="77777777" w:rsidR="00B7465C" w:rsidRPr="00CC592E" w:rsidRDefault="00B7465C" w:rsidP="00C731DD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337423DA" w14:textId="77777777" w:rsidR="00B7465C" w:rsidRPr="00E96537" w:rsidRDefault="00B7465C" w:rsidP="00C731DD">
      <w:pPr>
        <w:rPr>
          <w:rFonts w:ascii="Arial" w:hAnsi="Arial" w:cs="Arial"/>
          <w:noProof w:val="0"/>
          <w:sz w:val="22"/>
          <w:szCs w:val="22"/>
        </w:rPr>
      </w:pPr>
    </w:p>
    <w:p w14:paraId="09903E70" w14:textId="77777777" w:rsidR="00CC592E" w:rsidRDefault="00CC592E" w:rsidP="00C731DD">
      <w:pPr>
        <w:rPr>
          <w:rFonts w:ascii="Arial" w:hAnsi="Arial" w:cs="Arial"/>
          <w:noProof w:val="0"/>
          <w:sz w:val="22"/>
          <w:szCs w:val="22"/>
        </w:rPr>
      </w:pPr>
    </w:p>
    <w:p w14:paraId="7DB7F2CD" w14:textId="77777777" w:rsidR="00CC592E" w:rsidRDefault="00CC592E" w:rsidP="00C731DD">
      <w:pPr>
        <w:rPr>
          <w:rFonts w:ascii="Arial" w:hAnsi="Arial" w:cs="Arial"/>
          <w:noProof w:val="0"/>
          <w:sz w:val="22"/>
          <w:szCs w:val="22"/>
        </w:rPr>
      </w:pPr>
    </w:p>
    <w:p w14:paraId="14EA9172" w14:textId="77777777" w:rsidR="00CC592E" w:rsidRDefault="00CC592E" w:rsidP="00C731DD">
      <w:pPr>
        <w:rPr>
          <w:rFonts w:ascii="Arial" w:hAnsi="Arial" w:cs="Arial"/>
          <w:noProof w:val="0"/>
          <w:sz w:val="22"/>
          <w:szCs w:val="22"/>
        </w:rPr>
      </w:pPr>
    </w:p>
    <w:p w14:paraId="05DA7658" w14:textId="77777777" w:rsidR="00CC592E" w:rsidRDefault="00CC592E" w:rsidP="00C731DD">
      <w:pPr>
        <w:rPr>
          <w:rFonts w:ascii="Arial" w:hAnsi="Arial" w:cs="Arial"/>
          <w:noProof w:val="0"/>
          <w:sz w:val="22"/>
          <w:szCs w:val="22"/>
        </w:rPr>
      </w:pPr>
    </w:p>
    <w:p w14:paraId="28FABCBA" w14:textId="77777777" w:rsidR="00CC592E" w:rsidRDefault="00CC592E" w:rsidP="00C731DD">
      <w:pPr>
        <w:rPr>
          <w:rFonts w:ascii="Arial" w:hAnsi="Arial" w:cs="Arial"/>
          <w:noProof w:val="0"/>
          <w:sz w:val="22"/>
          <w:szCs w:val="22"/>
        </w:rPr>
      </w:pPr>
    </w:p>
    <w:p w14:paraId="3626EC3C" w14:textId="77777777" w:rsidR="00CC592E" w:rsidRDefault="00CC592E" w:rsidP="00C731DD">
      <w:pPr>
        <w:rPr>
          <w:rFonts w:ascii="Arial" w:hAnsi="Arial" w:cs="Arial"/>
          <w:noProof w:val="0"/>
          <w:sz w:val="22"/>
          <w:szCs w:val="22"/>
        </w:rPr>
      </w:pPr>
    </w:p>
    <w:p w14:paraId="0E418A46" w14:textId="77777777" w:rsidR="00C731DD" w:rsidRDefault="00C731DD" w:rsidP="00CC592E">
      <w:pPr>
        <w:numPr>
          <w:ilvl w:val="0"/>
          <w:numId w:val="3"/>
        </w:num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t>Sketch the shape of:</w:t>
      </w:r>
    </w:p>
    <w:p w14:paraId="0362560E" w14:textId="77777777" w:rsidR="00E96537" w:rsidRDefault="00E96537" w:rsidP="00C731DD">
      <w:pPr>
        <w:rPr>
          <w:rFonts w:ascii="Arial" w:hAnsi="Arial" w:cs="Arial"/>
          <w:noProof w:val="0"/>
          <w:sz w:val="22"/>
          <w:szCs w:val="22"/>
        </w:rPr>
      </w:pPr>
    </w:p>
    <w:p w14:paraId="6E8C1A85" w14:textId="77777777" w:rsidR="00E96537" w:rsidRDefault="00E96537" w:rsidP="00C731DD">
      <w:pPr>
        <w:rPr>
          <w:rFonts w:ascii="Arial" w:hAnsi="Arial" w:cs="Arial"/>
          <w:noProof w:val="0"/>
          <w:sz w:val="22"/>
          <w:szCs w:val="22"/>
        </w:rPr>
      </w:pPr>
    </w:p>
    <w:p w14:paraId="0FE24C71" w14:textId="77777777" w:rsidR="00E96537" w:rsidRPr="00E96537" w:rsidRDefault="00071B1B" w:rsidP="00C731DD">
      <w:pPr>
        <w:rPr>
          <w:rFonts w:ascii="Arial" w:hAnsi="Arial" w:cs="Arial"/>
          <w:noProof w:val="0"/>
          <w:sz w:val="22"/>
          <w:szCs w:val="22"/>
        </w:rPr>
      </w:pPr>
      <w:r w:rsidRPr="00E96537"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1D1C804" wp14:editId="07F2FE99">
                <wp:simplePos x="0" y="0"/>
                <wp:positionH relativeFrom="column">
                  <wp:posOffset>2417445</wp:posOffset>
                </wp:positionH>
                <wp:positionV relativeFrom="paragraph">
                  <wp:posOffset>68580</wp:posOffset>
                </wp:positionV>
                <wp:extent cx="571500" cy="571500"/>
                <wp:effectExtent l="0" t="0" r="0" b="0"/>
                <wp:wrapNone/>
                <wp:docPr id="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5715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80808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51FD24" id="Oval 3" o:spid="_x0000_s1026" style="position:absolute;margin-left:190.35pt;margin-top:5.4pt;width:45pt;height:4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" filled="f" fillcolor="#9bc1ff">
                <v:fill color2="#3f80cd" rotate="t" focus="100%" type="gradient">
                  <o:fill v:ext="view" type="gradientUnscaled"/>
                </v:fill>
                <v:shadow opacity="22936f" origin=",.5" offset="0,.63889mm"/>
                <v:path arrowok="t"/>
              </v:oval>
            </w:pict>
          </mc:Fallback>
        </mc:AlternateContent>
      </w:r>
    </w:p>
    <w:p w14:paraId="779B42B8" w14:textId="77777777" w:rsidR="00C731DD" w:rsidRPr="00E96537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1A5B8B7A" w14:textId="77777777" w:rsidR="00C731DD" w:rsidRPr="00E96537" w:rsidRDefault="00C731DD" w:rsidP="00C731DD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tab/>
        <w:t>(a)</w:t>
      </w:r>
      <w:r w:rsidRPr="00E96537">
        <w:rPr>
          <w:rFonts w:ascii="Arial" w:hAnsi="Arial" w:cs="Arial"/>
          <w:noProof w:val="0"/>
          <w:sz w:val="22"/>
          <w:szCs w:val="22"/>
        </w:rPr>
        <w:tab/>
        <w:t xml:space="preserve">a crescent moon </w:t>
      </w:r>
    </w:p>
    <w:p w14:paraId="450279E6" w14:textId="77777777" w:rsidR="00C731DD" w:rsidRPr="00E96537" w:rsidRDefault="00CC592E" w:rsidP="00C731DD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</w:p>
    <w:p w14:paraId="0B0B3756" w14:textId="77777777" w:rsidR="00C731DD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48569C5C" w14:textId="77777777" w:rsidR="00E96537" w:rsidRDefault="00E96537" w:rsidP="00C731DD">
      <w:pPr>
        <w:rPr>
          <w:rFonts w:ascii="Arial" w:hAnsi="Arial" w:cs="Arial"/>
          <w:noProof w:val="0"/>
          <w:sz w:val="22"/>
          <w:szCs w:val="22"/>
        </w:rPr>
      </w:pPr>
    </w:p>
    <w:p w14:paraId="3DB93F27" w14:textId="77777777" w:rsidR="00E96537" w:rsidRPr="00E96537" w:rsidRDefault="00E96537" w:rsidP="00C731DD">
      <w:pPr>
        <w:rPr>
          <w:rFonts w:ascii="Arial" w:hAnsi="Arial" w:cs="Arial"/>
          <w:noProof w:val="0"/>
          <w:sz w:val="22"/>
          <w:szCs w:val="22"/>
        </w:rPr>
      </w:pPr>
    </w:p>
    <w:p w14:paraId="06B88AD2" w14:textId="77777777" w:rsidR="00C731DD" w:rsidRPr="00E96537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70B250FC" w14:textId="77777777" w:rsidR="005B3EDA" w:rsidRPr="00E96537" w:rsidRDefault="00071B1B" w:rsidP="00C731DD">
      <w:pPr>
        <w:rPr>
          <w:rFonts w:ascii="Arial" w:hAnsi="Arial" w:cs="Arial"/>
          <w:noProof w:val="0"/>
          <w:sz w:val="22"/>
          <w:szCs w:val="22"/>
        </w:rPr>
      </w:pPr>
      <w:r w:rsidRPr="00E96537"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01DEF74" wp14:editId="6777EDA2">
                <wp:simplePos x="0" y="0"/>
                <wp:positionH relativeFrom="column">
                  <wp:posOffset>2417445</wp:posOffset>
                </wp:positionH>
                <wp:positionV relativeFrom="paragraph">
                  <wp:posOffset>52705</wp:posOffset>
                </wp:positionV>
                <wp:extent cx="571500" cy="571500"/>
                <wp:effectExtent l="0" t="0" r="0" b="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5715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80808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883425" id="Oval 3" o:spid="_x0000_s1026" style="position:absolute;margin-left:190.35pt;margin-top:4.15pt;width:45pt;height:4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" filled="f" fillcolor="#9bc1ff">
                <v:fill color2="#3f80cd" rotate="t" focus="100%" type="gradient">
                  <o:fill v:ext="view" type="gradientUnscaled"/>
                </v:fill>
                <v:shadow opacity="22936f" origin=",.5" offset="0,.63889mm"/>
                <v:path arrowok="t"/>
              </v:oval>
            </w:pict>
          </mc:Fallback>
        </mc:AlternateContent>
      </w:r>
    </w:p>
    <w:p w14:paraId="03D9C451" w14:textId="77777777" w:rsidR="00CC592E" w:rsidRDefault="00C731DD" w:rsidP="00CC592E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tab/>
        <w:t>(b)</w:t>
      </w:r>
      <w:r w:rsidRPr="00E96537">
        <w:rPr>
          <w:rFonts w:ascii="Arial" w:hAnsi="Arial" w:cs="Arial"/>
          <w:noProof w:val="0"/>
          <w:sz w:val="22"/>
          <w:szCs w:val="22"/>
        </w:rPr>
        <w:tab/>
        <w:t>a gibbous</w:t>
      </w:r>
      <w:r w:rsidR="00CC592E">
        <w:rPr>
          <w:rFonts w:ascii="Arial" w:hAnsi="Arial" w:cs="Arial"/>
          <w:noProof w:val="0"/>
          <w:sz w:val="22"/>
          <w:szCs w:val="22"/>
        </w:rPr>
        <w:t xml:space="preserve"> moon</w:t>
      </w:r>
    </w:p>
    <w:p w14:paraId="544D1923" w14:textId="77777777" w:rsidR="00CC592E" w:rsidRDefault="00CC592E" w:rsidP="00CC592E">
      <w:pPr>
        <w:rPr>
          <w:rFonts w:ascii="Arial" w:hAnsi="Arial" w:cs="Arial"/>
          <w:noProof w:val="0"/>
          <w:sz w:val="22"/>
          <w:szCs w:val="22"/>
        </w:rPr>
      </w:pPr>
    </w:p>
    <w:p w14:paraId="2CCA3905" w14:textId="77777777" w:rsidR="00CC592E" w:rsidRPr="00CC592E" w:rsidRDefault="00CC592E" w:rsidP="00CC592E">
      <w:pPr>
        <w:rPr>
          <w:rFonts w:ascii="Arial" w:hAnsi="Arial" w:cs="Arial"/>
          <w:i/>
          <w:noProof w:val="0"/>
          <w:sz w:val="22"/>
          <w:szCs w:val="22"/>
        </w:rPr>
      </w:pPr>
    </w:p>
    <w:p w14:paraId="64FA3E78" w14:textId="77777777" w:rsidR="00CC592E" w:rsidRPr="00CC592E" w:rsidRDefault="00CC592E" w:rsidP="00CC592E">
      <w:pPr>
        <w:rPr>
          <w:rFonts w:ascii="Arial" w:hAnsi="Arial" w:cs="Arial"/>
          <w:i/>
          <w:noProof w:val="0"/>
          <w:sz w:val="22"/>
          <w:szCs w:val="22"/>
        </w:rPr>
      </w:pP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sz w:val="22"/>
          <w:szCs w:val="22"/>
        </w:rPr>
        <w:tab/>
        <w:t>(2 marks)</w:t>
      </w:r>
    </w:p>
    <w:p w14:paraId="6F3B70A3" w14:textId="77777777" w:rsidR="00CC592E" w:rsidRDefault="00CC592E" w:rsidP="00CC592E">
      <w:pPr>
        <w:rPr>
          <w:rFonts w:ascii="Arial" w:hAnsi="Arial" w:cs="Arial"/>
          <w:noProof w:val="0"/>
          <w:sz w:val="22"/>
          <w:szCs w:val="22"/>
        </w:rPr>
      </w:pPr>
    </w:p>
    <w:p w14:paraId="565CFE65" w14:textId="77777777" w:rsidR="00CC592E" w:rsidRDefault="00CC592E" w:rsidP="00CC592E">
      <w:pPr>
        <w:rPr>
          <w:rFonts w:ascii="Arial" w:hAnsi="Arial" w:cs="Arial"/>
          <w:noProof w:val="0"/>
          <w:sz w:val="22"/>
          <w:szCs w:val="22"/>
        </w:rPr>
      </w:pPr>
    </w:p>
    <w:p w14:paraId="48985929" w14:textId="77777777" w:rsidR="00CC592E" w:rsidRDefault="00CC592E" w:rsidP="00CC592E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17A14606" w14:textId="77777777" w:rsidR="00CC592E" w:rsidRPr="00CC592E" w:rsidRDefault="002A78C4" w:rsidP="00CC592E">
      <w:pPr>
        <w:numPr>
          <w:ilvl w:val="0"/>
          <w:numId w:val="3"/>
        </w:num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color w:val="000000"/>
          <w:sz w:val="22"/>
          <w:szCs w:val="22"/>
        </w:rPr>
        <w:t xml:space="preserve">Draw a diagram of a </w:t>
      </w:r>
      <w:r w:rsidRPr="00E96537">
        <w:rPr>
          <w:rFonts w:ascii="Arial" w:hAnsi="Arial" w:cs="Arial"/>
          <w:b/>
          <w:i/>
          <w:noProof w:val="0"/>
          <w:color w:val="000000"/>
          <w:sz w:val="22"/>
          <w:szCs w:val="22"/>
        </w:rPr>
        <w:t>lunar eclipse</w:t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>, showing the position of the Sun, Moon and Earth.</w:t>
      </w:r>
    </w:p>
    <w:p w14:paraId="21081CA3" w14:textId="77777777" w:rsidR="002A78C4" w:rsidRPr="00CC592E" w:rsidRDefault="00CC592E" w:rsidP="00CC592E">
      <w:pPr>
        <w:ind w:left="360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 xml:space="preserve">   </w:t>
      </w:r>
      <w:r w:rsidR="005459B0" w:rsidRPr="00E96537">
        <w:rPr>
          <w:rFonts w:ascii="Arial" w:hAnsi="Arial" w:cs="Arial"/>
          <w:noProof w:val="0"/>
          <w:color w:val="000000"/>
          <w:sz w:val="22"/>
          <w:szCs w:val="22"/>
        </w:rPr>
        <w:t>Include rays to show the path of the sunlight.</w:t>
      </w:r>
      <w:r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CC592E">
        <w:rPr>
          <w:rFonts w:ascii="Arial" w:hAnsi="Arial" w:cs="Arial"/>
          <w:i/>
          <w:noProof w:val="0"/>
          <w:color w:val="000000"/>
          <w:sz w:val="22"/>
          <w:szCs w:val="22"/>
        </w:rPr>
        <w:t>(4 marks)</w:t>
      </w:r>
    </w:p>
    <w:p w14:paraId="4F3F657E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E25692A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C405AA9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BE2B62D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3739956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64CE72E6" w14:textId="77777777" w:rsidR="005459B0" w:rsidRPr="00E96537" w:rsidRDefault="005459B0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F1AC8A8" w14:textId="77777777" w:rsidR="005459B0" w:rsidRPr="00E96537" w:rsidRDefault="005459B0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190AC7A" w14:textId="77777777" w:rsidR="005459B0" w:rsidRPr="00E96537" w:rsidRDefault="005459B0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63576D2" w14:textId="77777777" w:rsidR="005459B0" w:rsidRPr="00E96537" w:rsidRDefault="005459B0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C1C4077" w14:textId="77777777" w:rsidR="005459B0" w:rsidRPr="00E96537" w:rsidRDefault="005459B0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2E1D778" w14:textId="77777777" w:rsidR="005459B0" w:rsidRPr="00E96537" w:rsidRDefault="005459B0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D13DFF3" w14:textId="77777777" w:rsidR="005459B0" w:rsidRPr="00E96537" w:rsidRDefault="005459B0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E834073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C4C4715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54FB92A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E7F2D23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FF39059" w14:textId="77777777" w:rsidR="002A78C4" w:rsidRPr="00E96537" w:rsidRDefault="002A78C4" w:rsidP="002A78C4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DF5911B" w14:textId="77777777" w:rsidR="00955B3D" w:rsidRPr="00E96537" w:rsidRDefault="002A78C4" w:rsidP="00CC592E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60CC8C6D" w14:textId="77777777" w:rsidR="004653D7" w:rsidRPr="00E96537" w:rsidRDefault="004653D7" w:rsidP="00E84CB6">
      <w:pPr>
        <w:spacing w:line="240" w:lineRule="atLeast"/>
        <w:rPr>
          <w:rFonts w:ascii="Arial" w:hAnsi="Arial" w:cs="Arial"/>
          <w:noProof w:val="0"/>
          <w:sz w:val="22"/>
          <w:szCs w:val="22"/>
        </w:rPr>
      </w:pPr>
    </w:p>
    <w:sectPr w:rsidR="004653D7" w:rsidRPr="00E96537">
      <w:footerReference w:type="even" r:id="rId8"/>
      <w:footerReference w:type="default" r:id="rId9"/>
      <w:pgSz w:w="11901" w:h="16840"/>
      <w:pgMar w:top="1134" w:right="1134" w:bottom="1134" w:left="1134" w:header="851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9DA02" w14:textId="77777777" w:rsidR="000C56B6" w:rsidRDefault="000C56B6">
      <w:r>
        <w:separator/>
      </w:r>
    </w:p>
  </w:endnote>
  <w:endnote w:type="continuationSeparator" w:id="0">
    <w:p w14:paraId="19A94638" w14:textId="77777777" w:rsidR="000C56B6" w:rsidRDefault="000C5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993DAD" w14:textId="77777777" w:rsidR="008913E8" w:rsidRDefault="008913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DFF90D" w14:textId="77777777" w:rsidR="008913E8" w:rsidRDefault="008913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E6278" w14:textId="77777777" w:rsidR="008913E8" w:rsidRDefault="008913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66F9">
      <w:rPr>
        <w:rStyle w:val="PageNumber"/>
      </w:rPr>
      <w:t>1</w:t>
    </w:r>
    <w:r>
      <w:rPr>
        <w:rStyle w:val="PageNumber"/>
      </w:rPr>
      <w:fldChar w:fldCharType="end"/>
    </w:r>
  </w:p>
  <w:p w14:paraId="68247341" w14:textId="77777777" w:rsidR="008913E8" w:rsidRDefault="00891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45E67" w14:textId="77777777" w:rsidR="000C56B6" w:rsidRDefault="000C56B6">
      <w:r>
        <w:separator/>
      </w:r>
    </w:p>
  </w:footnote>
  <w:footnote w:type="continuationSeparator" w:id="0">
    <w:p w14:paraId="08733446" w14:textId="77777777" w:rsidR="000C56B6" w:rsidRDefault="000C5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7A6"/>
    <w:multiLevelType w:val="hybridMultilevel"/>
    <w:tmpl w:val="269A67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AA20A0"/>
    <w:multiLevelType w:val="hybridMultilevel"/>
    <w:tmpl w:val="AD2CE3B6"/>
    <w:lvl w:ilvl="0" w:tplc="5380D48C">
      <w:start w:val="3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2" w15:restartNumberingAfterBreak="0">
    <w:nsid w:val="2ABA59F6"/>
    <w:multiLevelType w:val="hybridMultilevel"/>
    <w:tmpl w:val="64044924"/>
    <w:lvl w:ilvl="0" w:tplc="67D0FAAC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07D77"/>
    <w:multiLevelType w:val="hybridMultilevel"/>
    <w:tmpl w:val="39FC0910"/>
    <w:lvl w:ilvl="0" w:tplc="A05ED2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92138"/>
    <w:multiLevelType w:val="hybridMultilevel"/>
    <w:tmpl w:val="0DF01E64"/>
    <w:lvl w:ilvl="0" w:tplc="A05ED2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26007"/>
    <w:multiLevelType w:val="singleLevel"/>
    <w:tmpl w:val="89AAB89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6" w15:restartNumberingAfterBreak="0">
    <w:nsid w:val="71580747"/>
    <w:multiLevelType w:val="hybridMultilevel"/>
    <w:tmpl w:val="C8167DF2"/>
    <w:lvl w:ilvl="0" w:tplc="A05ED2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hideSpellingErrors/>
  <w:hideGrammaticalErrors/>
  <w:proofState w:grammar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25"/>
    <w:rsid w:val="00007D5C"/>
    <w:rsid w:val="00070BAF"/>
    <w:rsid w:val="00071B1B"/>
    <w:rsid w:val="0007699B"/>
    <w:rsid w:val="0008351E"/>
    <w:rsid w:val="000C56B6"/>
    <w:rsid w:val="000D31E6"/>
    <w:rsid w:val="000F63E1"/>
    <w:rsid w:val="00105F84"/>
    <w:rsid w:val="00114A45"/>
    <w:rsid w:val="001324CC"/>
    <w:rsid w:val="0016247A"/>
    <w:rsid w:val="001B02F6"/>
    <w:rsid w:val="001C507B"/>
    <w:rsid w:val="001C6032"/>
    <w:rsid w:val="001E7B09"/>
    <w:rsid w:val="00226A9F"/>
    <w:rsid w:val="00231C07"/>
    <w:rsid w:val="00237587"/>
    <w:rsid w:val="00266152"/>
    <w:rsid w:val="002A58C5"/>
    <w:rsid w:val="002A78C4"/>
    <w:rsid w:val="002C72B9"/>
    <w:rsid w:val="002E03A1"/>
    <w:rsid w:val="002E3EA2"/>
    <w:rsid w:val="003022E8"/>
    <w:rsid w:val="00305D01"/>
    <w:rsid w:val="003218D4"/>
    <w:rsid w:val="003264D7"/>
    <w:rsid w:val="00344AEE"/>
    <w:rsid w:val="00345FF5"/>
    <w:rsid w:val="00347E55"/>
    <w:rsid w:val="00383077"/>
    <w:rsid w:val="0039095C"/>
    <w:rsid w:val="003977B8"/>
    <w:rsid w:val="003C1F38"/>
    <w:rsid w:val="003D1824"/>
    <w:rsid w:val="00403D45"/>
    <w:rsid w:val="00411C3D"/>
    <w:rsid w:val="00450B29"/>
    <w:rsid w:val="00455C7E"/>
    <w:rsid w:val="004653D7"/>
    <w:rsid w:val="004B41B2"/>
    <w:rsid w:val="004E3125"/>
    <w:rsid w:val="005035EB"/>
    <w:rsid w:val="0052183B"/>
    <w:rsid w:val="005459B0"/>
    <w:rsid w:val="00560DE1"/>
    <w:rsid w:val="00577595"/>
    <w:rsid w:val="00597ED2"/>
    <w:rsid w:val="005A2188"/>
    <w:rsid w:val="005A5055"/>
    <w:rsid w:val="005B3EDA"/>
    <w:rsid w:val="005C3979"/>
    <w:rsid w:val="005F6C92"/>
    <w:rsid w:val="00607372"/>
    <w:rsid w:val="006636FC"/>
    <w:rsid w:val="00695100"/>
    <w:rsid w:val="006C78B1"/>
    <w:rsid w:val="006D2304"/>
    <w:rsid w:val="006E3284"/>
    <w:rsid w:val="006E4872"/>
    <w:rsid w:val="006E7E13"/>
    <w:rsid w:val="00707132"/>
    <w:rsid w:val="00722711"/>
    <w:rsid w:val="00752601"/>
    <w:rsid w:val="00760D35"/>
    <w:rsid w:val="00772F25"/>
    <w:rsid w:val="00773CD6"/>
    <w:rsid w:val="00774BFB"/>
    <w:rsid w:val="00775B67"/>
    <w:rsid w:val="007A0B72"/>
    <w:rsid w:val="007A3927"/>
    <w:rsid w:val="007A3C08"/>
    <w:rsid w:val="007B2B1C"/>
    <w:rsid w:val="007E47C8"/>
    <w:rsid w:val="007F0B6E"/>
    <w:rsid w:val="008021A8"/>
    <w:rsid w:val="0081353A"/>
    <w:rsid w:val="00822F28"/>
    <w:rsid w:val="00825E6A"/>
    <w:rsid w:val="00864186"/>
    <w:rsid w:val="008913E8"/>
    <w:rsid w:val="008A3404"/>
    <w:rsid w:val="008B3686"/>
    <w:rsid w:val="008C4738"/>
    <w:rsid w:val="0093175F"/>
    <w:rsid w:val="00953918"/>
    <w:rsid w:val="00955B3D"/>
    <w:rsid w:val="00990FC8"/>
    <w:rsid w:val="00995530"/>
    <w:rsid w:val="009A0248"/>
    <w:rsid w:val="009A12C4"/>
    <w:rsid w:val="009E54CD"/>
    <w:rsid w:val="00A32ED2"/>
    <w:rsid w:val="00A357A0"/>
    <w:rsid w:val="00A70EA4"/>
    <w:rsid w:val="00A80830"/>
    <w:rsid w:val="00A94F45"/>
    <w:rsid w:val="00A966F9"/>
    <w:rsid w:val="00AA04C5"/>
    <w:rsid w:val="00AD605D"/>
    <w:rsid w:val="00AF3E24"/>
    <w:rsid w:val="00B1294B"/>
    <w:rsid w:val="00B22D3F"/>
    <w:rsid w:val="00B2585B"/>
    <w:rsid w:val="00B719DA"/>
    <w:rsid w:val="00B730DF"/>
    <w:rsid w:val="00B7465C"/>
    <w:rsid w:val="00BF6075"/>
    <w:rsid w:val="00C024FF"/>
    <w:rsid w:val="00C06651"/>
    <w:rsid w:val="00C35C1E"/>
    <w:rsid w:val="00C36E8B"/>
    <w:rsid w:val="00C37B34"/>
    <w:rsid w:val="00C37CE9"/>
    <w:rsid w:val="00C60BB8"/>
    <w:rsid w:val="00C663D8"/>
    <w:rsid w:val="00C731DD"/>
    <w:rsid w:val="00CC1A27"/>
    <w:rsid w:val="00CC1A64"/>
    <w:rsid w:val="00CC592E"/>
    <w:rsid w:val="00CD633B"/>
    <w:rsid w:val="00D0015E"/>
    <w:rsid w:val="00D13E30"/>
    <w:rsid w:val="00D419D5"/>
    <w:rsid w:val="00D42140"/>
    <w:rsid w:val="00D52CB6"/>
    <w:rsid w:val="00D54DA9"/>
    <w:rsid w:val="00DA7E67"/>
    <w:rsid w:val="00DC1C00"/>
    <w:rsid w:val="00DD2F70"/>
    <w:rsid w:val="00E239B1"/>
    <w:rsid w:val="00E43571"/>
    <w:rsid w:val="00E55DCD"/>
    <w:rsid w:val="00E57B56"/>
    <w:rsid w:val="00E84CB6"/>
    <w:rsid w:val="00E96537"/>
    <w:rsid w:val="00EC721E"/>
    <w:rsid w:val="00F77110"/>
    <w:rsid w:val="00F94F66"/>
    <w:rsid w:val="00FB5CED"/>
    <w:rsid w:val="00FC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2E53D924"/>
  <w14:defaultImageDpi w14:val="300"/>
  <w15:chartTrackingRefBased/>
  <w15:docId w15:val="{EBFAC2AD-2359-6F4D-90C6-51BD3B27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eastAsia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uiPriority w:val="99"/>
    <w:semiHidden/>
    <w:unhideWhenUsed/>
    <w:rsid w:val="00C37CE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C37CE9"/>
    <w:rPr>
      <w:rFonts w:ascii="Times New Roman" w:hAnsi="Times New Roman"/>
      <w:noProof/>
    </w:rPr>
  </w:style>
  <w:style w:type="table" w:styleId="TableGrid">
    <w:name w:val="Table Grid"/>
    <w:basedOn w:val="TableNormal"/>
    <w:uiPriority w:val="59"/>
    <w:rsid w:val="001B0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7110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77110"/>
    <w:rPr>
      <w:rFonts w:ascii="Times New Roman" w:hAnsi="Times New Roman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1</TotalTime>
  <Pages>2</Pages>
  <Words>209</Words>
  <Characters>1196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W-06</vt:lpstr>
    </vt:vector>
  </TitlesOfParts>
  <Company>Home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W-06</dc:title>
  <dc:subject/>
  <dc:creator>Ian Wilson</dc:creator>
  <cp:keywords/>
  <cp:lastModifiedBy>Ian Wilson (Holy Cross College - Ellenbrook)</cp:lastModifiedBy>
  <cp:revision>2</cp:revision>
  <cp:lastPrinted>2014-05-06T00:22:00Z</cp:lastPrinted>
  <dcterms:created xsi:type="dcterms:W3CDTF">2019-11-26T00:10:00Z</dcterms:created>
  <dcterms:modified xsi:type="dcterms:W3CDTF">2019-11-26T00:10:00Z</dcterms:modified>
</cp:coreProperties>
</file>