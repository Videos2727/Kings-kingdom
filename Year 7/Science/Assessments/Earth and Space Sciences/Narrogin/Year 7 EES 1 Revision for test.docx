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690" w:rsidRPr="0095118D" w:rsidRDefault="00E43CA9">
      <w:pPr>
        <w:rPr>
          <w:rFonts w:ascii="Arial" w:hAnsi="Arial" w:cs="Arial"/>
          <w:sz w:val="36"/>
          <w:szCs w:val="36"/>
        </w:rPr>
      </w:pPr>
      <w:r w:rsidRPr="0095118D">
        <w:rPr>
          <w:rFonts w:ascii="Arial" w:hAnsi="Arial" w:cs="Arial"/>
          <w:sz w:val="36"/>
          <w:szCs w:val="36"/>
        </w:rPr>
        <w:t>Year 7 EES 1 Revision for test</w:t>
      </w:r>
    </w:p>
    <w:p w:rsidR="00E43CA9" w:rsidRPr="0095118D" w:rsidRDefault="00E43CA9">
      <w:pPr>
        <w:rPr>
          <w:rFonts w:ascii="Arial" w:hAnsi="Arial" w:cs="Arial"/>
          <w:sz w:val="36"/>
          <w:szCs w:val="36"/>
        </w:rPr>
      </w:pPr>
    </w:p>
    <w:p w:rsidR="008D0C8E" w:rsidRPr="0095118D" w:rsidRDefault="00E43CA9" w:rsidP="008D0C8E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95118D">
        <w:rPr>
          <w:rFonts w:ascii="Arial" w:hAnsi="Arial" w:cs="Arial"/>
          <w:sz w:val="36"/>
          <w:szCs w:val="36"/>
        </w:rPr>
        <w:t xml:space="preserve">What </w:t>
      </w:r>
      <w:r w:rsidR="008D0C8E" w:rsidRPr="0095118D">
        <w:rPr>
          <w:rFonts w:ascii="Arial" w:hAnsi="Arial" w:cs="Arial"/>
          <w:sz w:val="36"/>
          <w:szCs w:val="36"/>
        </w:rPr>
        <w:t>is the name of our nearest star?</w:t>
      </w:r>
    </w:p>
    <w:p w:rsidR="008D0C8E" w:rsidRPr="0095118D" w:rsidRDefault="00846344" w:rsidP="008D0C8E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95118D">
        <w:rPr>
          <w:rFonts w:ascii="Arial" w:hAnsi="Arial" w:cs="Arial"/>
          <w:sz w:val="36"/>
          <w:szCs w:val="36"/>
        </w:rPr>
        <w:t>How long does it take for the moon to do a full revolution?</w:t>
      </w:r>
    </w:p>
    <w:p w:rsidR="00846344" w:rsidRPr="0095118D" w:rsidRDefault="00846344" w:rsidP="008D0C8E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95118D">
        <w:rPr>
          <w:rFonts w:ascii="Arial" w:hAnsi="Arial" w:cs="Arial"/>
          <w:sz w:val="36"/>
          <w:szCs w:val="36"/>
        </w:rPr>
        <w:t>What do scientists use to look at the stars?</w:t>
      </w:r>
    </w:p>
    <w:p w:rsidR="00846344" w:rsidRPr="0095118D" w:rsidRDefault="00846344" w:rsidP="008D0C8E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95118D">
        <w:rPr>
          <w:rFonts w:ascii="Arial" w:hAnsi="Arial" w:cs="Arial"/>
          <w:sz w:val="36"/>
          <w:szCs w:val="36"/>
        </w:rPr>
        <w:t>List the planets in order from closest to Sun to the furthest away.</w:t>
      </w:r>
    </w:p>
    <w:p w:rsidR="00846344" w:rsidRPr="0095118D" w:rsidRDefault="00376763" w:rsidP="008D0C8E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95118D">
        <w:rPr>
          <w:rFonts w:ascii="Arial" w:hAnsi="Arial" w:cs="Arial"/>
          <w:sz w:val="36"/>
          <w:szCs w:val="36"/>
        </w:rPr>
        <w:t>Why does the moon have a lower gravity than the Earth?</w:t>
      </w:r>
    </w:p>
    <w:p w:rsidR="00376763" w:rsidRPr="0095118D" w:rsidRDefault="00C50D10" w:rsidP="008D0C8E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95118D">
        <w:rPr>
          <w:rFonts w:ascii="Arial" w:hAnsi="Arial" w:cs="Arial"/>
          <w:sz w:val="36"/>
          <w:szCs w:val="36"/>
        </w:rPr>
        <w:t>Space objects that do have a regular orbit other than planets can be _______.</w:t>
      </w:r>
    </w:p>
    <w:p w:rsidR="003F1743" w:rsidRPr="0095118D" w:rsidRDefault="003F1743" w:rsidP="003F1743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95118D">
        <w:rPr>
          <w:rFonts w:ascii="Arial" w:hAnsi="Arial" w:cs="Arial"/>
          <w:sz w:val="36"/>
          <w:szCs w:val="36"/>
        </w:rPr>
        <w:t xml:space="preserve">Space objects that </w:t>
      </w:r>
      <w:r w:rsidRPr="0095118D">
        <w:rPr>
          <w:rFonts w:ascii="Arial" w:hAnsi="Arial" w:cs="Arial"/>
          <w:sz w:val="36"/>
          <w:szCs w:val="36"/>
          <w:u w:val="single"/>
        </w:rPr>
        <w:t>do not</w:t>
      </w:r>
      <w:r w:rsidRPr="0095118D">
        <w:rPr>
          <w:rFonts w:ascii="Arial" w:hAnsi="Arial" w:cs="Arial"/>
          <w:sz w:val="36"/>
          <w:szCs w:val="36"/>
        </w:rPr>
        <w:t xml:space="preserve"> have a regular orbit other than planets can be _______.</w:t>
      </w:r>
    </w:p>
    <w:p w:rsidR="00C50D10" w:rsidRPr="0095118D" w:rsidRDefault="00C565E7" w:rsidP="008D0C8E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95118D">
        <w:rPr>
          <w:rFonts w:ascii="Arial" w:hAnsi="Arial" w:cs="Arial"/>
          <w:sz w:val="36"/>
          <w:szCs w:val="36"/>
        </w:rPr>
        <w:t xml:space="preserve">If you are a scientist studying the stars, you </w:t>
      </w:r>
      <w:bookmarkStart w:id="0" w:name="_GoBack"/>
      <w:bookmarkEnd w:id="0"/>
      <w:r w:rsidRPr="0095118D">
        <w:rPr>
          <w:rFonts w:ascii="Arial" w:hAnsi="Arial" w:cs="Arial"/>
          <w:sz w:val="36"/>
          <w:szCs w:val="36"/>
        </w:rPr>
        <w:t>are an ___________.</w:t>
      </w:r>
    </w:p>
    <w:p w:rsidR="00C565E7" w:rsidRPr="0095118D" w:rsidRDefault="009141E8" w:rsidP="008D0C8E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95118D">
        <w:rPr>
          <w:rFonts w:ascii="Arial" w:hAnsi="Arial" w:cs="Arial"/>
          <w:sz w:val="36"/>
          <w:szCs w:val="36"/>
        </w:rPr>
        <w:t>What is a constellation?</w:t>
      </w:r>
    </w:p>
    <w:p w:rsidR="009141E8" w:rsidRPr="0095118D" w:rsidRDefault="004F0F72" w:rsidP="008D0C8E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95118D">
        <w:rPr>
          <w:rFonts w:ascii="Arial" w:hAnsi="Arial" w:cs="Arial"/>
          <w:sz w:val="36"/>
          <w:szCs w:val="36"/>
        </w:rPr>
        <w:t>What is the difference between rotation and revolution?</w:t>
      </w:r>
    </w:p>
    <w:p w:rsidR="004F0F72" w:rsidRPr="0095118D" w:rsidRDefault="004F0F72" w:rsidP="008D0C8E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95118D">
        <w:rPr>
          <w:rFonts w:ascii="Arial" w:hAnsi="Arial" w:cs="Arial"/>
          <w:sz w:val="36"/>
          <w:szCs w:val="36"/>
        </w:rPr>
        <w:t>Why are there different time zones around the globe?</w:t>
      </w:r>
    </w:p>
    <w:p w:rsidR="004F0F72" w:rsidRPr="0095118D" w:rsidRDefault="00BA7D5A" w:rsidP="008D0C8E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95118D">
        <w:rPr>
          <w:rFonts w:ascii="Arial" w:hAnsi="Arial" w:cs="Arial"/>
          <w:sz w:val="36"/>
          <w:szCs w:val="36"/>
        </w:rPr>
        <w:t>Why is it summer in Australia when it is winter in Europe?</w:t>
      </w:r>
    </w:p>
    <w:p w:rsidR="003A2E1A" w:rsidRPr="0095118D" w:rsidRDefault="003A2E1A" w:rsidP="008D0C8E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95118D">
        <w:rPr>
          <w:rFonts w:ascii="Arial" w:hAnsi="Arial" w:cs="Arial"/>
          <w:sz w:val="36"/>
          <w:szCs w:val="36"/>
        </w:rPr>
        <w:t>Use diagrams to show the difference between a lunar eclipse and a solar eclipse.</w:t>
      </w:r>
    </w:p>
    <w:p w:rsidR="003A2E1A" w:rsidRPr="0095118D" w:rsidRDefault="003A2E1A" w:rsidP="008D0C8E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95118D">
        <w:rPr>
          <w:rFonts w:ascii="Arial" w:hAnsi="Arial" w:cs="Arial"/>
          <w:sz w:val="36"/>
          <w:szCs w:val="36"/>
        </w:rPr>
        <w:t>What is a tide?</w:t>
      </w:r>
    </w:p>
    <w:sectPr w:rsidR="003A2E1A" w:rsidRPr="0095118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6D2FEF"/>
    <w:multiLevelType w:val="hybridMultilevel"/>
    <w:tmpl w:val="EE0E5328"/>
    <w:lvl w:ilvl="0" w:tplc="6EE4A51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CA9"/>
    <w:rsid w:val="00376763"/>
    <w:rsid w:val="003A2E1A"/>
    <w:rsid w:val="003F1743"/>
    <w:rsid w:val="004F0F72"/>
    <w:rsid w:val="005A6690"/>
    <w:rsid w:val="00846344"/>
    <w:rsid w:val="008D0C8E"/>
    <w:rsid w:val="009141E8"/>
    <w:rsid w:val="0095118D"/>
    <w:rsid w:val="00BA7D5A"/>
    <w:rsid w:val="00C50D10"/>
    <w:rsid w:val="00C565E7"/>
    <w:rsid w:val="00C850EA"/>
    <w:rsid w:val="00E4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D88C733-E942-4FBF-8462-1BD190C50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3C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8EAE816A</Template>
  <TotalTime>36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JOHNSON John</dc:creator>
  <cp:lastModifiedBy>JOHNSON John [Narrogin Senior High School]</cp:lastModifiedBy>
  <cp:revision>15</cp:revision>
  <dcterms:created xsi:type="dcterms:W3CDTF">2017-06-14T05:51:00Z</dcterms:created>
  <dcterms:modified xsi:type="dcterms:W3CDTF">2018-08-20T02:50:00Z</dcterms:modified>
</cp:coreProperties>
</file>