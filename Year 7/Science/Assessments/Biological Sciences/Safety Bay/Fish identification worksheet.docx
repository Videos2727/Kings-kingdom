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79F51" w14:textId="77D60FCC" w:rsidR="00B96F49" w:rsidRPr="00E4293E" w:rsidRDefault="00B96F49" w:rsidP="00E4293E">
      <w:pPr>
        <w:pStyle w:val="Heading1"/>
        <w:rPr>
          <w:rFonts w:ascii="Calibri" w:hAnsi="Calibri"/>
          <w:sz w:val="40"/>
          <w:szCs w:val="40"/>
          <w:lang w:eastAsia="en-US"/>
        </w:rPr>
      </w:pPr>
      <w:bookmarkStart w:id="0" w:name="_Toc495086171"/>
      <w:r>
        <w:rPr>
          <w:rFonts w:ascii="Calibri" w:hAnsi="Calibri"/>
          <w:sz w:val="40"/>
          <w:szCs w:val="40"/>
          <w:lang w:eastAsia="en-US"/>
        </w:rPr>
        <w:t>ICT 1</w:t>
      </w:r>
      <w:bookmarkEnd w:id="0"/>
    </w:p>
    <w:p w14:paraId="6667ED5F" w14:textId="7F7D57A9" w:rsidR="00B96F49" w:rsidRPr="00665918" w:rsidRDefault="00B96F49" w:rsidP="00B96F49">
      <w:pPr>
        <w:rPr>
          <w:rFonts w:ascii="Calibri" w:hAnsi="Calibri"/>
          <w:b/>
          <w:sz w:val="32"/>
          <w:szCs w:val="32"/>
          <w:lang w:eastAsia="en-US"/>
        </w:rPr>
      </w:pPr>
      <w:r>
        <w:rPr>
          <w:rFonts w:ascii="Calibri" w:hAnsi="Calibri"/>
          <w:b/>
          <w:sz w:val="32"/>
          <w:szCs w:val="32"/>
          <w:lang w:eastAsia="en-US"/>
        </w:rPr>
        <w:t>W</w:t>
      </w:r>
      <w:r w:rsidR="00E4293E">
        <w:rPr>
          <w:rFonts w:ascii="Calibri" w:hAnsi="Calibri"/>
          <w:b/>
          <w:sz w:val="32"/>
          <w:szCs w:val="32"/>
          <w:lang w:eastAsia="en-US"/>
        </w:rPr>
        <w:t xml:space="preserve">ebsite #1 </w:t>
      </w:r>
    </w:p>
    <w:p w14:paraId="732B97DF" w14:textId="77777777" w:rsidR="00E4293E" w:rsidRDefault="00F87541" w:rsidP="00E4293E">
      <w:pPr>
        <w:rPr>
          <w:rFonts w:ascii="Arial" w:hAnsi="Arial" w:cs="Arial"/>
        </w:rPr>
      </w:pPr>
      <w:hyperlink r:id="rId8" w:history="1">
        <w:r w:rsidR="00E4293E" w:rsidRPr="00F84547">
          <w:rPr>
            <w:rStyle w:val="Hyperlink"/>
            <w:rFonts w:ascii="Arial" w:hAnsi="Arial" w:cs="Arial"/>
          </w:rPr>
          <w:t>http://fergusonfoundation.org/b</w:t>
        </w:r>
        <w:bookmarkStart w:id="1" w:name="_GoBack"/>
        <w:bookmarkEnd w:id="1"/>
        <w:r w:rsidR="00E4293E" w:rsidRPr="00F84547">
          <w:rPr>
            <w:rStyle w:val="Hyperlink"/>
            <w:rFonts w:ascii="Arial" w:hAnsi="Arial" w:cs="Arial"/>
          </w:rPr>
          <w:t>tw-students/fish-identification/</w:t>
        </w:r>
      </w:hyperlink>
    </w:p>
    <w:p w14:paraId="167D94C8" w14:textId="6A6E2BB0" w:rsidR="00B96F49" w:rsidRDefault="00B96F49" w:rsidP="00B96F49">
      <w:pPr>
        <w:rPr>
          <w:rStyle w:val="Hyperlink"/>
          <w:sz w:val="32"/>
          <w:szCs w:val="32"/>
        </w:rPr>
      </w:pPr>
    </w:p>
    <w:p w14:paraId="634414C9" w14:textId="368E8A4B" w:rsidR="00E4293E" w:rsidRPr="00E4293E" w:rsidRDefault="00E4293E" w:rsidP="00E4293E">
      <w:pPr>
        <w:rPr>
          <w:rFonts w:ascii="Calibri" w:hAnsi="Calibri"/>
          <w:sz w:val="28"/>
          <w:szCs w:val="28"/>
        </w:rPr>
      </w:pPr>
      <w:r w:rsidRPr="00E4293E">
        <w:rPr>
          <w:rFonts w:ascii="Calibri" w:hAnsi="Calibri"/>
          <w:sz w:val="28"/>
          <w:szCs w:val="28"/>
        </w:rPr>
        <w:t>Complete the table below</w:t>
      </w:r>
    </w:p>
    <w:p w14:paraId="04E13D91" w14:textId="13CAAE64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  <w:r>
        <w:rPr>
          <w:rFonts w:ascii="Calibri" w:hAnsi="Calibri"/>
          <w:sz w:val="28"/>
          <w:szCs w:val="28"/>
          <w:lang w:eastAsia="en-US"/>
        </w:rPr>
        <w:t>The first table is a guide to how to navigate the website</w:t>
      </w:r>
    </w:p>
    <w:p w14:paraId="50039893" w14:textId="77777777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</w:p>
    <w:p w14:paraId="0F1EBE62" w14:textId="1E708EA9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  <w:r>
        <w:rPr>
          <w:rFonts w:ascii="Calibri" w:hAnsi="Calibri"/>
          <w:noProof/>
          <w:sz w:val="28"/>
          <w:szCs w:val="28"/>
          <w:lang w:val="en-AU" w:eastAsia="en-AU"/>
        </w:rPr>
        <w:drawing>
          <wp:inline distT="0" distB="0" distL="0" distR="0" wp14:anchorId="085C98A8" wp14:editId="7AAFB5E1">
            <wp:extent cx="2675947" cy="959470"/>
            <wp:effectExtent l="0" t="0" r="0" b="6350"/>
            <wp:docPr id="51" name="Picture 51" descr="../../../Desktop/Screen%20Shot%202017-10-06%20at%206.09.35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Screen%20Shot%202017-10-06%20at%206.09.35%20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96" cy="96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0575" w14:textId="77777777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</w:p>
    <w:p w14:paraId="5F6F2EB2" w14:textId="57EB9C8A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  <w:r>
        <w:rPr>
          <w:rFonts w:ascii="Calibri" w:hAnsi="Calibri"/>
          <w:sz w:val="28"/>
          <w:szCs w:val="28"/>
          <w:lang w:eastAsia="en-US"/>
        </w:rPr>
        <w:t>Click Fish #1 and keep your fish hovered over the fish</w:t>
      </w:r>
    </w:p>
    <w:p w14:paraId="475F50A9" w14:textId="0BE4BF91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</w:p>
    <w:tbl>
      <w:tblPr>
        <w:tblStyle w:val="TableGrid"/>
        <w:tblW w:w="9927" w:type="dxa"/>
        <w:tblLook w:val="04A0" w:firstRow="1" w:lastRow="0" w:firstColumn="1" w:lastColumn="0" w:noHBand="0" w:noVBand="1"/>
      </w:tblPr>
      <w:tblGrid>
        <w:gridCol w:w="4428"/>
        <w:gridCol w:w="5499"/>
      </w:tblGrid>
      <w:tr w:rsidR="00E4293E" w14:paraId="0A16E6CB" w14:textId="77777777" w:rsidTr="00E4293E">
        <w:trPr>
          <w:trHeight w:val="2408"/>
        </w:trPr>
        <w:tc>
          <w:tcPr>
            <w:tcW w:w="4428" w:type="dxa"/>
          </w:tcPr>
          <w:p w14:paraId="7876282E" w14:textId="51889FF1" w:rsidR="00E4293E" w:rsidRDefault="00E4293E" w:rsidP="00A56F9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Question 1. Does this fish have </w:t>
            </w:r>
            <w:proofErr w:type="spellStart"/>
            <w:r>
              <w:rPr>
                <w:rFonts w:ascii="Calibri" w:hAnsi="Calibri"/>
                <w:sz w:val="28"/>
                <w:szCs w:val="28"/>
                <w:lang w:eastAsia="en-US"/>
              </w:rPr>
              <w:t>barbels</w:t>
            </w:r>
            <w:proofErr w:type="spellEnd"/>
            <w:r>
              <w:rPr>
                <w:rFonts w:ascii="Calibri" w:hAnsi="Calibri"/>
                <w:sz w:val="28"/>
                <w:szCs w:val="28"/>
                <w:lang w:eastAsia="en-US"/>
              </w:rPr>
              <w:t xml:space="preserve"> on its chin?</w:t>
            </w:r>
            <w:r>
              <w:rPr>
                <w:rFonts w:ascii="Calibri" w:hAnsi="Calibri"/>
                <w:noProof/>
                <w:sz w:val="28"/>
                <w:szCs w:val="28"/>
              </w:rPr>
              <w:t xml:space="preserve"> </w:t>
            </w:r>
            <w:r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405BE97B" wp14:editId="3B283672">
                  <wp:extent cx="2339084" cy="900991"/>
                  <wp:effectExtent l="0" t="0" r="0" b="0"/>
                  <wp:docPr id="53" name="Picture 53" descr="../../../.Trash/Screen%20Shot%202017-10-06%20at%206.10.3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Trash/Screen%20Shot%202017-10-06%20at%206.10.33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111" cy="927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</w:tcPr>
          <w:p w14:paraId="6647E806" w14:textId="37E519FF" w:rsidR="00E4293E" w:rsidRDefault="00E4293E" w:rsidP="00A56F9E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</w:p>
          <w:p w14:paraId="75B8DE30" w14:textId="726FD72B" w:rsidR="00E4293E" w:rsidRDefault="00E4293E" w:rsidP="00A56F9E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No, this fish doesn’t. Click the box</w:t>
            </w:r>
            <w:r w:rsidR="00911BED">
              <w:rPr>
                <w:rFonts w:ascii="Calibri" w:hAnsi="Calibri"/>
                <w:b/>
                <w:sz w:val="28"/>
                <w:szCs w:val="28"/>
                <w:lang w:eastAsia="en-US"/>
              </w:rPr>
              <w:t xml:space="preserve"> “no </w:t>
            </w:r>
            <w:proofErr w:type="spellStart"/>
            <w:r w:rsidR="00911BED">
              <w:rPr>
                <w:rFonts w:ascii="Calibri" w:hAnsi="Calibri"/>
                <w:b/>
                <w:sz w:val="28"/>
                <w:szCs w:val="28"/>
                <w:lang w:eastAsia="en-US"/>
              </w:rPr>
              <w:t>barbels</w:t>
            </w:r>
            <w:proofErr w:type="spellEnd"/>
            <w:r w:rsidR="00911BED">
              <w:rPr>
                <w:rFonts w:ascii="Calibri" w:hAnsi="Calibri"/>
                <w:b/>
                <w:sz w:val="28"/>
                <w:szCs w:val="28"/>
                <w:lang w:eastAsia="en-US"/>
              </w:rPr>
              <w:t xml:space="preserve"> on chin”</w:t>
            </w:r>
          </w:p>
          <w:p w14:paraId="58E86D66" w14:textId="16BA7E0F" w:rsidR="00E4293E" w:rsidRDefault="00911BED" w:rsidP="00A56F9E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19DC4DA" wp14:editId="6795C9B0">
                      <wp:simplePos x="0" y="0"/>
                      <wp:positionH relativeFrom="column">
                        <wp:posOffset>417461</wp:posOffset>
                      </wp:positionH>
                      <wp:positionV relativeFrom="paragraph">
                        <wp:posOffset>866494</wp:posOffset>
                      </wp:positionV>
                      <wp:extent cx="460788" cy="342782"/>
                      <wp:effectExtent l="50800" t="50800" r="22225" b="38735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0788" cy="34278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mv="urn:schemas-microsoft-com:mac:vml" xmlns:mo="http://schemas.microsoft.com/office/mac/office/2008/main">
                  <w:pict>
                    <v:shape w14:anchorId="189D0E79" id="Straight Arrow Connector 56" o:spid="_x0000_s1026" type="#_x0000_t32" style="position:absolute;margin-left:32.85pt;margin-top:68.25pt;width:36.3pt;height:27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D0333"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61035E68" wp14:editId="7831EC0D">
                  <wp:extent cx="636561" cy="972761"/>
                  <wp:effectExtent l="0" t="0" r="0" b="0"/>
                  <wp:docPr id="55" name="Picture 55" descr="../../../Desktop/Screen%20Shot%202017-10-06%20at%206.09.35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../../../Desktop/Screen%20Shot%202017-10-06%20at%206.09.35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543" t="1" b="-4236"/>
                          <a:stretch/>
                        </pic:blipFill>
                        <pic:spPr bwMode="auto">
                          <a:xfrm>
                            <a:off x="0" y="0"/>
                            <a:ext cx="651889" cy="99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D0333">
              <w:rPr>
                <w:rFonts w:ascii="Calibri" w:hAnsi="Calibri"/>
                <w:b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795FE091" wp14:editId="12E59D2C">
                  <wp:extent cx="2700655" cy="999490"/>
                  <wp:effectExtent l="0" t="0" r="0" b="0"/>
                  <wp:docPr id="58" name="Picture 58" descr="../../../Desktop/Screen%20Shot%202017-10-06%20at%206.14.51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../../../Desktop/Screen%20Shot%202017-10-06%20at%206.14.51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65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055C2" w14:textId="34F7851D" w:rsidR="00E4293E" w:rsidRPr="00E4293E" w:rsidRDefault="00E4293E" w:rsidP="00A56F9E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</w:p>
        </w:tc>
      </w:tr>
      <w:tr w:rsidR="00E4293E" w14:paraId="6E0D818C" w14:textId="77777777" w:rsidTr="00E4293E">
        <w:trPr>
          <w:trHeight w:val="2408"/>
        </w:trPr>
        <w:tc>
          <w:tcPr>
            <w:tcW w:w="4428" w:type="dxa"/>
          </w:tcPr>
          <w:p w14:paraId="6DE39E53" w14:textId="74B268AD" w:rsidR="00E4293E" w:rsidRDefault="00E4293E" w:rsidP="00A56F9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Question 2: Does this fish have a forked tail fin?</w:t>
            </w:r>
            <w:r w:rsidR="00911BED"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2728DC70" wp14:editId="12948389">
                  <wp:extent cx="1989839" cy="766465"/>
                  <wp:effectExtent l="0" t="0" r="0" b="0"/>
                  <wp:docPr id="60" name="Picture 60" descr="../../../Desktop/Screen%20Shot%202017-10-06%20at%206.15.43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../../../Desktop/Screen%20Shot%202017-10-06%20at%206.15.43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226" cy="775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</w:tcPr>
          <w:p w14:paraId="29937012" w14:textId="0CBFEE26" w:rsidR="00911BED" w:rsidRDefault="00911BED" w:rsidP="00911BED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No, this fish doesn’t. Click the box “caudal fin not forked”</w:t>
            </w:r>
          </w:p>
          <w:p w14:paraId="503DCDD0" w14:textId="3A1FE58C" w:rsidR="00E4293E" w:rsidRDefault="00911BED" w:rsidP="00A56F9E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9688E10" wp14:editId="6FB26E68">
                      <wp:simplePos x="0" y="0"/>
                      <wp:positionH relativeFrom="column">
                        <wp:posOffset>67309</wp:posOffset>
                      </wp:positionH>
                      <wp:positionV relativeFrom="paragraph">
                        <wp:posOffset>13689</wp:posOffset>
                      </wp:positionV>
                      <wp:extent cx="643004" cy="337466"/>
                      <wp:effectExtent l="50800" t="0" r="43180" b="69215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43004" cy="3374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mv="urn:schemas-microsoft-com:mac:vml" xmlns:mo="http://schemas.microsoft.com/office/mac/office/2008/main">
                  <w:pict>
                    <v:shape w14:anchorId="7A94ACC2" id="Straight Arrow Connector 67" o:spid="_x0000_s1026" type="#_x0000_t32" style="position:absolute;margin-left:5.3pt;margin-top:1.1pt;width:50.65pt;height:26.5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6FE40D94" wp14:editId="194BD57C">
                  <wp:extent cx="636561" cy="972761"/>
                  <wp:effectExtent l="0" t="0" r="0" b="0"/>
                  <wp:docPr id="61" name="Picture 61" descr="../../../Desktop/Screen%20Shot%202017-10-06%20at%206.09.35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../../../Desktop/Screen%20Shot%202017-10-06%20at%206.09.35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" t="-2279" r="74393" b="-1956"/>
                          <a:stretch/>
                        </pic:blipFill>
                        <pic:spPr bwMode="auto">
                          <a:xfrm>
                            <a:off x="0" y="0"/>
                            <a:ext cx="651889" cy="99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5D0AB616" wp14:editId="2C79FC9D">
                  <wp:extent cx="2169972" cy="638194"/>
                  <wp:effectExtent l="0" t="0" r="0" b="0"/>
                  <wp:docPr id="62" name="Picture 62" descr="../../../Desktop/Screen%20Shot%202017-10-06%20at%206.20.22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../../../Desktop/Screen%20Shot%202017-10-06%20at%206.20.22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1711" cy="647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ED" w14:paraId="1DDA3D86" w14:textId="77777777" w:rsidTr="00911BED">
        <w:trPr>
          <w:trHeight w:val="2143"/>
        </w:trPr>
        <w:tc>
          <w:tcPr>
            <w:tcW w:w="4428" w:type="dxa"/>
          </w:tcPr>
          <w:p w14:paraId="1F904A39" w14:textId="5877096E" w:rsidR="00911BED" w:rsidRDefault="00911BED" w:rsidP="00A56F9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Question 3: Does the fin have a black bar?</w:t>
            </w:r>
          </w:p>
        </w:tc>
        <w:tc>
          <w:tcPr>
            <w:tcW w:w="5499" w:type="dxa"/>
          </w:tcPr>
          <w:p w14:paraId="4D74B314" w14:textId="308067EA" w:rsidR="00911BED" w:rsidRDefault="00911BED" w:rsidP="00911BED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Yes, this fish does. Click the box “Black bar at base of caudal fin”</w:t>
            </w:r>
          </w:p>
          <w:p w14:paraId="7D7C1FBB" w14:textId="33220049" w:rsidR="00911BED" w:rsidRDefault="00911BED" w:rsidP="00911BED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F414F75" wp14:editId="1931892E">
                      <wp:simplePos x="0" y="0"/>
                      <wp:positionH relativeFrom="column">
                        <wp:posOffset>410209</wp:posOffset>
                      </wp:positionH>
                      <wp:positionV relativeFrom="paragraph">
                        <wp:posOffset>75697</wp:posOffset>
                      </wp:positionV>
                      <wp:extent cx="456934" cy="340227"/>
                      <wp:effectExtent l="50800" t="0" r="26035" b="66675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6934" cy="3402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mv="urn:schemas-microsoft-com:mac:vml" xmlns:mo="http://schemas.microsoft.com/office/mac/office/2008/main">
                  <w:pict>
                    <v:shape w14:anchorId="3DCF992B" id="Straight Arrow Connector 64" o:spid="_x0000_s1026" type="#_x0000_t32" style="position:absolute;margin-left:32.3pt;margin-top:5.95pt;width:36pt;height:26.8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540FA3A3" wp14:editId="7705816C">
                  <wp:extent cx="636561" cy="972761"/>
                  <wp:effectExtent l="0" t="0" r="0" b="0"/>
                  <wp:docPr id="65" name="Picture 65" descr="../../../Desktop/Screen%20Shot%202017-10-06%20at%206.09.35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../../../Desktop/Screen%20Shot%202017-10-06%20at%206.09.35%20pm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" t="-2279" r="74393" b="-1956"/>
                          <a:stretch/>
                        </pic:blipFill>
                        <pic:spPr bwMode="auto">
                          <a:xfrm>
                            <a:off x="0" y="0"/>
                            <a:ext cx="651889" cy="99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noProof/>
                <w:sz w:val="28"/>
                <w:szCs w:val="28"/>
                <w:lang w:val="en-AU" w:eastAsia="en-AU"/>
              </w:rPr>
              <w:drawing>
                <wp:inline distT="0" distB="0" distL="0" distR="0" wp14:anchorId="53C0D0AB" wp14:editId="3A71CFD4">
                  <wp:extent cx="2445385" cy="786765"/>
                  <wp:effectExtent l="0" t="0" r="0" b="635"/>
                  <wp:docPr id="63" name="Picture 63" descr="../../../Desktop/Screen%20Shot%202017-10-06%20at%206.20.29%20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../../../Desktop/Screen%20Shot%202017-10-06%20at%206.20.29%20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5385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BED" w14:paraId="2A7E492D" w14:textId="77777777" w:rsidTr="00911BED">
        <w:trPr>
          <w:trHeight w:val="787"/>
        </w:trPr>
        <w:tc>
          <w:tcPr>
            <w:tcW w:w="4428" w:type="dxa"/>
          </w:tcPr>
          <w:p w14:paraId="7B788298" w14:textId="49CA1F0F" w:rsidR="00911BED" w:rsidRDefault="00911BED" w:rsidP="00A56F9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Identification?</w:t>
            </w:r>
          </w:p>
        </w:tc>
        <w:tc>
          <w:tcPr>
            <w:tcW w:w="5499" w:type="dxa"/>
          </w:tcPr>
          <w:p w14:paraId="5936E865" w14:textId="6A1668E0" w:rsidR="00911BED" w:rsidRDefault="00911BED" w:rsidP="00911BED">
            <w:pPr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 xml:space="preserve"> Eastern </w:t>
            </w:r>
            <w:proofErr w:type="spellStart"/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mudminnow</w:t>
            </w:r>
            <w:proofErr w:type="spellEnd"/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!</w:t>
            </w:r>
          </w:p>
        </w:tc>
      </w:tr>
    </w:tbl>
    <w:p w14:paraId="0487DD12" w14:textId="77777777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</w:p>
    <w:p w14:paraId="6B38B95A" w14:textId="77777777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</w:p>
    <w:p w14:paraId="3DB81E90" w14:textId="77777777" w:rsidR="00E4293E" w:rsidRDefault="00E4293E" w:rsidP="00B96F49">
      <w:pPr>
        <w:rPr>
          <w:rFonts w:ascii="Calibri" w:hAnsi="Calibri"/>
          <w:sz w:val="28"/>
          <w:szCs w:val="28"/>
          <w:lang w:eastAsia="en-US"/>
        </w:rPr>
      </w:pPr>
    </w:p>
    <w:p w14:paraId="1774422E" w14:textId="77777777" w:rsidR="00F87541" w:rsidRDefault="00F87541" w:rsidP="00B96F49">
      <w:pPr>
        <w:rPr>
          <w:rFonts w:ascii="Calibri" w:hAnsi="Calibri"/>
          <w:sz w:val="28"/>
          <w:szCs w:val="28"/>
          <w:lang w:eastAsia="en-US"/>
        </w:rPr>
      </w:pPr>
    </w:p>
    <w:p w14:paraId="621BAE35" w14:textId="77777777" w:rsidR="00F87541" w:rsidRPr="00E45B46" w:rsidRDefault="00F87541" w:rsidP="00B96F49">
      <w:pPr>
        <w:rPr>
          <w:rFonts w:ascii="Calibri" w:hAnsi="Calibri"/>
          <w:sz w:val="28"/>
          <w:szCs w:val="28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4216"/>
        <w:gridCol w:w="3980"/>
      </w:tblGrid>
      <w:tr w:rsidR="00911BED" w14:paraId="44169E5E" w14:textId="77777777" w:rsidTr="00911BED">
        <w:tc>
          <w:tcPr>
            <w:tcW w:w="2001" w:type="dxa"/>
            <w:shd w:val="clear" w:color="auto" w:fill="BFBFBF" w:themeFill="background1" w:themeFillShade="BF"/>
          </w:tcPr>
          <w:p w14:paraId="1E4D281B" w14:textId="77777777" w:rsidR="00B96F49" w:rsidRDefault="00B96F49" w:rsidP="0090525E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</w:p>
          <w:p w14:paraId="11085B5E" w14:textId="3E6CC495" w:rsidR="00B96F49" w:rsidRPr="00E45B46" w:rsidRDefault="00E4293E" w:rsidP="0090525E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Fish</w:t>
            </w:r>
          </w:p>
        </w:tc>
        <w:tc>
          <w:tcPr>
            <w:tcW w:w="4216" w:type="dxa"/>
            <w:shd w:val="clear" w:color="auto" w:fill="BFBFBF" w:themeFill="background1" w:themeFillShade="BF"/>
          </w:tcPr>
          <w:p w14:paraId="08A5EA89" w14:textId="3DEE1348" w:rsidR="00B96F49" w:rsidRPr="00E45B46" w:rsidRDefault="00E4293E" w:rsidP="0090525E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Name</w:t>
            </w:r>
          </w:p>
        </w:tc>
        <w:tc>
          <w:tcPr>
            <w:tcW w:w="3980" w:type="dxa"/>
            <w:shd w:val="clear" w:color="auto" w:fill="BFBFBF" w:themeFill="background1" w:themeFillShade="BF"/>
          </w:tcPr>
          <w:p w14:paraId="602344E3" w14:textId="6FC91515" w:rsidR="00B96F49" w:rsidRPr="00E45B46" w:rsidRDefault="00E4293E" w:rsidP="0090525E">
            <w:pPr>
              <w:jc w:val="center"/>
              <w:rPr>
                <w:rFonts w:ascii="Calibri" w:hAnsi="Calibri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b/>
                <w:sz w:val="28"/>
                <w:szCs w:val="28"/>
                <w:lang w:eastAsia="en-US"/>
              </w:rPr>
              <w:t>Fact about this fish</w:t>
            </w:r>
          </w:p>
        </w:tc>
      </w:tr>
      <w:tr w:rsidR="00911BED" w14:paraId="73D9F44C" w14:textId="77777777" w:rsidTr="00911BED">
        <w:tc>
          <w:tcPr>
            <w:tcW w:w="2001" w:type="dxa"/>
          </w:tcPr>
          <w:p w14:paraId="32C65730" w14:textId="77777777" w:rsidR="00B96F49" w:rsidRDefault="00B96F49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E0B9A82" w14:textId="395DD18A" w:rsidR="00B96F49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216" w:type="dxa"/>
          </w:tcPr>
          <w:p w14:paraId="1E3377C5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378694DD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4109A306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29BFF49F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441850A0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18AAC961" w14:textId="77777777" w:rsidTr="00911BED">
        <w:tc>
          <w:tcPr>
            <w:tcW w:w="2001" w:type="dxa"/>
          </w:tcPr>
          <w:p w14:paraId="0B7DF036" w14:textId="77777777" w:rsidR="00B96F49" w:rsidRDefault="00B96F49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97510F8" w14:textId="2B29FF9C" w:rsidR="00B96F49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216" w:type="dxa"/>
          </w:tcPr>
          <w:p w14:paraId="1B18F3A1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274732F1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17A1E04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4DE70D1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149AFB63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1C589CDB" w14:textId="77777777" w:rsidTr="00911BED">
        <w:tc>
          <w:tcPr>
            <w:tcW w:w="2001" w:type="dxa"/>
          </w:tcPr>
          <w:p w14:paraId="6AFC3B7E" w14:textId="77777777" w:rsidR="00B96F49" w:rsidRDefault="00B96F49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698345E2" w14:textId="793F5484" w:rsidR="00B96F49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216" w:type="dxa"/>
          </w:tcPr>
          <w:p w14:paraId="6C1CEBB4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2C8B5B38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9372C83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54B38E22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0760819A" w14:textId="77777777" w:rsidR="00B96F49" w:rsidRDefault="00B96F49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2F31480D" w14:textId="77777777" w:rsidTr="00911BED">
        <w:tc>
          <w:tcPr>
            <w:tcW w:w="2001" w:type="dxa"/>
          </w:tcPr>
          <w:p w14:paraId="557650C6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37059026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5</w:t>
            </w:r>
          </w:p>
          <w:p w14:paraId="48FB5EE9" w14:textId="79A3B79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</w:tcPr>
          <w:p w14:paraId="3387A2FA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5840FAF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665A959F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6E74F6FE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18347320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4434838A" w14:textId="77777777" w:rsidTr="00911BED">
        <w:tc>
          <w:tcPr>
            <w:tcW w:w="2001" w:type="dxa"/>
          </w:tcPr>
          <w:p w14:paraId="6B77E1EF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1238FBF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6</w:t>
            </w:r>
          </w:p>
          <w:p w14:paraId="6758DF84" w14:textId="18C7086E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</w:tcPr>
          <w:p w14:paraId="3C2AE814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55160FA5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4A63189D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5783BEA4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743584CC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3FE3B453" w14:textId="77777777" w:rsidTr="00911BED">
        <w:tc>
          <w:tcPr>
            <w:tcW w:w="2001" w:type="dxa"/>
          </w:tcPr>
          <w:p w14:paraId="7C4E9163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6D2C7EAB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7</w:t>
            </w:r>
          </w:p>
          <w:p w14:paraId="7499A5D6" w14:textId="269B1F15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</w:tcPr>
          <w:p w14:paraId="56B4198C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5644F9E2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2F332DC4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457BF023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3EB8500C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4CCFF983" w14:textId="77777777" w:rsidTr="00911BED">
        <w:tc>
          <w:tcPr>
            <w:tcW w:w="2001" w:type="dxa"/>
          </w:tcPr>
          <w:p w14:paraId="5F046220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46355724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8</w:t>
            </w:r>
          </w:p>
          <w:p w14:paraId="69B58B1C" w14:textId="2804282B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</w:tcPr>
          <w:p w14:paraId="596F89CC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27064FE5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3833D68A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4A68D8E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34917F5E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2F8C254E" w14:textId="77777777" w:rsidTr="00911BED">
        <w:trPr>
          <w:trHeight w:val="1095"/>
        </w:trPr>
        <w:tc>
          <w:tcPr>
            <w:tcW w:w="2001" w:type="dxa"/>
          </w:tcPr>
          <w:p w14:paraId="075CE10A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1131F1C3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9</w:t>
            </w:r>
          </w:p>
          <w:p w14:paraId="565990CA" w14:textId="4285D4A9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</w:tcPr>
          <w:p w14:paraId="37BA3783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DF06C16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0B6F7D7C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4514790A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3D743E70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  <w:tr w:rsidR="00911BED" w14:paraId="3961D7E1" w14:textId="77777777" w:rsidTr="00911BED">
        <w:trPr>
          <w:trHeight w:val="592"/>
        </w:trPr>
        <w:tc>
          <w:tcPr>
            <w:tcW w:w="2001" w:type="dxa"/>
          </w:tcPr>
          <w:p w14:paraId="44147100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5F3FD874" w14:textId="77777777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  <w:r>
              <w:rPr>
                <w:rFonts w:ascii="Calibri" w:hAnsi="Calibri"/>
                <w:sz w:val="28"/>
                <w:szCs w:val="28"/>
                <w:lang w:eastAsia="en-US"/>
              </w:rPr>
              <w:t>10</w:t>
            </w:r>
          </w:p>
          <w:p w14:paraId="356B891F" w14:textId="233C2579" w:rsidR="00E4293E" w:rsidRDefault="00E4293E" w:rsidP="0090525E">
            <w:pPr>
              <w:jc w:val="center"/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</w:tcPr>
          <w:p w14:paraId="4F2DAA54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25EC3FC5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3572794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  <w:p w14:paraId="797840F3" w14:textId="77777777" w:rsidR="00911BED" w:rsidRDefault="00911BED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  <w:tc>
          <w:tcPr>
            <w:tcW w:w="3980" w:type="dxa"/>
          </w:tcPr>
          <w:p w14:paraId="1560B08D" w14:textId="77777777" w:rsidR="00E4293E" w:rsidRDefault="00E4293E" w:rsidP="0090525E">
            <w:pPr>
              <w:rPr>
                <w:rFonts w:ascii="Calibri" w:hAnsi="Calibri"/>
                <w:sz w:val="28"/>
                <w:szCs w:val="28"/>
                <w:lang w:eastAsia="en-US"/>
              </w:rPr>
            </w:pPr>
          </w:p>
        </w:tc>
      </w:tr>
    </w:tbl>
    <w:p w14:paraId="24FF35AB" w14:textId="77777777" w:rsidR="00B96F49" w:rsidRDefault="00B96F49" w:rsidP="00B96F49">
      <w:pPr>
        <w:rPr>
          <w:rFonts w:ascii="Calibri" w:hAnsi="Calibri"/>
          <w:sz w:val="28"/>
          <w:szCs w:val="28"/>
          <w:lang w:eastAsia="en-US"/>
        </w:rPr>
      </w:pPr>
    </w:p>
    <w:p w14:paraId="6DBA9B6A" w14:textId="41C0AB31" w:rsidR="00B96F49" w:rsidRDefault="00B96F49" w:rsidP="00B96F49">
      <w:pPr>
        <w:rPr>
          <w:rFonts w:ascii="Calibri" w:hAnsi="Calibri"/>
        </w:rPr>
      </w:pPr>
    </w:p>
    <w:sectPr w:rsidR="00B96F49" w:rsidSect="0090525E">
      <w:type w:val="continuous"/>
      <w:pgSz w:w="11900" w:h="16840"/>
      <w:pgMar w:top="810" w:right="679" w:bottom="307" w:left="101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F655B0" w14:textId="77777777" w:rsidR="00000000" w:rsidRDefault="00F87541">
      <w:r>
        <w:separator/>
      </w:r>
    </w:p>
  </w:endnote>
  <w:endnote w:type="continuationSeparator" w:id="0">
    <w:p w14:paraId="2C1994EF" w14:textId="77777777" w:rsidR="00000000" w:rsidRDefault="00F87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F5DF07" w14:textId="77777777" w:rsidR="00000000" w:rsidRDefault="00F87541">
      <w:r>
        <w:separator/>
      </w:r>
    </w:p>
  </w:footnote>
  <w:footnote w:type="continuationSeparator" w:id="0">
    <w:p w14:paraId="14DEA0DF" w14:textId="77777777" w:rsidR="00000000" w:rsidRDefault="00F87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B88"/>
    <w:multiLevelType w:val="hybridMultilevel"/>
    <w:tmpl w:val="355C6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A30370"/>
    <w:multiLevelType w:val="hybridMultilevel"/>
    <w:tmpl w:val="325202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3F5312"/>
    <w:multiLevelType w:val="hybridMultilevel"/>
    <w:tmpl w:val="4E1865FC"/>
    <w:lvl w:ilvl="0" w:tplc="859AF432">
      <w:start w:val="1"/>
      <w:numFmt w:val="bullet"/>
      <w:lvlText w:val="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0F1B31"/>
    <w:multiLevelType w:val="hybridMultilevel"/>
    <w:tmpl w:val="F5DC8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BF1A65"/>
    <w:multiLevelType w:val="hybridMultilevel"/>
    <w:tmpl w:val="20A0E84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F49"/>
    <w:rsid w:val="0002705B"/>
    <w:rsid w:val="00086C12"/>
    <w:rsid w:val="000A1643"/>
    <w:rsid w:val="00122AD0"/>
    <w:rsid w:val="002A3854"/>
    <w:rsid w:val="003137CF"/>
    <w:rsid w:val="00394BAF"/>
    <w:rsid w:val="003A0D72"/>
    <w:rsid w:val="004518B2"/>
    <w:rsid w:val="004863D4"/>
    <w:rsid w:val="004F050F"/>
    <w:rsid w:val="004F76D1"/>
    <w:rsid w:val="005A02C1"/>
    <w:rsid w:val="00630A07"/>
    <w:rsid w:val="0071148D"/>
    <w:rsid w:val="007719AA"/>
    <w:rsid w:val="008329FB"/>
    <w:rsid w:val="00877D25"/>
    <w:rsid w:val="008D2803"/>
    <w:rsid w:val="008D6E96"/>
    <w:rsid w:val="0090525E"/>
    <w:rsid w:val="00911BED"/>
    <w:rsid w:val="00942A59"/>
    <w:rsid w:val="00974354"/>
    <w:rsid w:val="009D2C03"/>
    <w:rsid w:val="00A01394"/>
    <w:rsid w:val="00A064F9"/>
    <w:rsid w:val="00A43EFF"/>
    <w:rsid w:val="00A56F9E"/>
    <w:rsid w:val="00AA6858"/>
    <w:rsid w:val="00AC450B"/>
    <w:rsid w:val="00B961C3"/>
    <w:rsid w:val="00B96F49"/>
    <w:rsid w:val="00BE5B61"/>
    <w:rsid w:val="00C02C7D"/>
    <w:rsid w:val="00C90A00"/>
    <w:rsid w:val="00CD5606"/>
    <w:rsid w:val="00D044F0"/>
    <w:rsid w:val="00D72F2B"/>
    <w:rsid w:val="00DC199C"/>
    <w:rsid w:val="00E340E7"/>
    <w:rsid w:val="00E4293E"/>
    <w:rsid w:val="00E727E0"/>
    <w:rsid w:val="00F55575"/>
    <w:rsid w:val="00F87541"/>
    <w:rsid w:val="00FB33F5"/>
    <w:rsid w:val="00FD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FD23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50F"/>
    <w:rPr>
      <w:rFonts w:ascii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F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4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96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F49"/>
    <w:rPr>
      <w:rFonts w:ascii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96F49"/>
  </w:style>
  <w:style w:type="paragraph" w:styleId="TOC1">
    <w:name w:val="toc 1"/>
    <w:basedOn w:val="Normal"/>
    <w:next w:val="Normal"/>
    <w:autoRedefine/>
    <w:uiPriority w:val="39"/>
    <w:unhideWhenUsed/>
    <w:rsid w:val="00B96F49"/>
    <w:pPr>
      <w:spacing w:before="120"/>
    </w:pPr>
    <w:rPr>
      <w:b/>
      <w:bCs/>
    </w:rPr>
  </w:style>
  <w:style w:type="paragraph" w:styleId="ListParagraph">
    <w:name w:val="List Paragraph"/>
    <w:basedOn w:val="Normal"/>
    <w:uiPriority w:val="34"/>
    <w:qFormat/>
    <w:rsid w:val="00B96F49"/>
    <w:pPr>
      <w:ind w:left="720"/>
      <w:contextualSpacing/>
    </w:pPr>
  </w:style>
  <w:style w:type="table" w:styleId="TableGrid">
    <w:name w:val="Table Grid"/>
    <w:basedOn w:val="TableNormal"/>
    <w:uiPriority w:val="39"/>
    <w:rsid w:val="00B96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6F49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B96F49"/>
  </w:style>
  <w:style w:type="table" w:customStyle="1" w:styleId="TableGrid1">
    <w:name w:val="Table Grid1"/>
    <w:basedOn w:val="TableNormal"/>
    <w:next w:val="TableGrid"/>
    <w:uiPriority w:val="59"/>
    <w:rsid w:val="00B96F49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96F49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8D280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5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541"/>
    <w:rPr>
      <w:rFonts w:ascii="Tahoma" w:hAnsi="Tahoma" w:cs="Tahoma"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50F"/>
    <w:rPr>
      <w:rFonts w:ascii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F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4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96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F49"/>
    <w:rPr>
      <w:rFonts w:ascii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96F49"/>
  </w:style>
  <w:style w:type="paragraph" w:styleId="TOC1">
    <w:name w:val="toc 1"/>
    <w:basedOn w:val="Normal"/>
    <w:next w:val="Normal"/>
    <w:autoRedefine/>
    <w:uiPriority w:val="39"/>
    <w:unhideWhenUsed/>
    <w:rsid w:val="00B96F49"/>
    <w:pPr>
      <w:spacing w:before="120"/>
    </w:pPr>
    <w:rPr>
      <w:b/>
      <w:bCs/>
    </w:rPr>
  </w:style>
  <w:style w:type="paragraph" w:styleId="ListParagraph">
    <w:name w:val="List Paragraph"/>
    <w:basedOn w:val="Normal"/>
    <w:uiPriority w:val="34"/>
    <w:qFormat/>
    <w:rsid w:val="00B96F49"/>
    <w:pPr>
      <w:ind w:left="720"/>
      <w:contextualSpacing/>
    </w:pPr>
  </w:style>
  <w:style w:type="table" w:styleId="TableGrid">
    <w:name w:val="Table Grid"/>
    <w:basedOn w:val="TableNormal"/>
    <w:uiPriority w:val="39"/>
    <w:rsid w:val="00B96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6F49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B96F49"/>
  </w:style>
  <w:style w:type="table" w:customStyle="1" w:styleId="TableGrid1">
    <w:name w:val="Table Grid1"/>
    <w:basedOn w:val="TableNormal"/>
    <w:next w:val="TableGrid"/>
    <w:uiPriority w:val="59"/>
    <w:rsid w:val="00B96F49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96F49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8D280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5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541"/>
    <w:rPr>
      <w:rFonts w:ascii="Tahoma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ergusonfoundation.org/btw-students/fish-identification/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38C54061</Template>
  <TotalTime>1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BIELSKI-NAPRAWSKI Sabina [Safety Bay Senior High School]</dc:creator>
  <cp:lastModifiedBy>BRUNS Emma</cp:lastModifiedBy>
  <cp:revision>2</cp:revision>
  <dcterms:created xsi:type="dcterms:W3CDTF">2018-05-31T00:01:00Z</dcterms:created>
  <dcterms:modified xsi:type="dcterms:W3CDTF">2018-05-31T00:01:00Z</dcterms:modified>
</cp:coreProperties>
</file>