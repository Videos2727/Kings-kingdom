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286D7" w14:textId="77777777" w:rsidR="00F560F9" w:rsidRDefault="00F560F9" w:rsidP="00F560F9">
      <w:pPr>
        <w:jc w:val="right"/>
        <w:rPr>
          <w:rFonts w:ascii="Arial" w:hAnsi="Arial"/>
          <w:color w:val="7030A0"/>
        </w:rPr>
      </w:pPr>
      <w:r>
        <w:rPr>
          <w:rFonts w:ascii="Arial" w:hAnsi="Arial"/>
          <w:color w:val="7030A0"/>
        </w:rPr>
        <w:t>W-19</w:t>
      </w:r>
    </w:p>
    <w:p w14:paraId="47FBAF76" w14:textId="77777777" w:rsidR="005872A5" w:rsidRPr="00F560F9" w:rsidRDefault="00F560F9" w:rsidP="00F560F9">
      <w:pPr>
        <w:jc w:val="center"/>
        <w:rPr>
          <w:rFonts w:ascii="Arial" w:hAnsi="Arial"/>
          <w:color w:val="7030A0"/>
        </w:rPr>
      </w:pPr>
      <w:r w:rsidRPr="00F560F9">
        <w:rPr>
          <w:rFonts w:ascii="Arial" w:hAnsi="Arial"/>
          <w:color w:val="7030A0"/>
        </w:rPr>
        <w:t>YEAR 7 SCIENCE</w:t>
      </w:r>
    </w:p>
    <w:p w14:paraId="1D87150A" w14:textId="77777777" w:rsidR="00F560F9" w:rsidRPr="00F560F9" w:rsidRDefault="00F560F9" w:rsidP="00F560F9">
      <w:pPr>
        <w:jc w:val="center"/>
        <w:rPr>
          <w:rFonts w:ascii="Arial" w:hAnsi="Arial"/>
          <w:color w:val="7030A0"/>
        </w:rPr>
      </w:pPr>
      <w:r w:rsidRPr="00F560F9">
        <w:rPr>
          <w:rFonts w:ascii="Arial" w:hAnsi="Arial"/>
          <w:color w:val="7030A0"/>
        </w:rPr>
        <w:t>EARTH AND SPACE SCIENCES</w:t>
      </w:r>
    </w:p>
    <w:p w14:paraId="623EEBEF" w14:textId="77777777" w:rsidR="00F560F9" w:rsidRPr="00F560F9" w:rsidRDefault="00F560F9" w:rsidP="00F560F9">
      <w:pPr>
        <w:jc w:val="center"/>
        <w:rPr>
          <w:rFonts w:ascii="Arial" w:hAnsi="Arial"/>
          <w:color w:val="7030A0"/>
        </w:rPr>
      </w:pPr>
      <w:r w:rsidRPr="00F560F9">
        <w:rPr>
          <w:rFonts w:ascii="Arial" w:hAnsi="Arial"/>
          <w:color w:val="7030A0"/>
        </w:rPr>
        <w:t>WORKSHEET - DAY/NIGHT AND SEASONS</w:t>
      </w:r>
    </w:p>
    <w:p w14:paraId="22EE1EB8" w14:textId="77777777" w:rsidR="00F560F9" w:rsidRDefault="00F560F9" w:rsidP="00222BC9">
      <w:pPr>
        <w:rPr>
          <w:rFonts w:ascii="Arial" w:hAnsi="Arial"/>
          <w:color w:val="7030A0"/>
        </w:rPr>
      </w:pPr>
    </w:p>
    <w:p w14:paraId="241D4C17" w14:textId="77777777" w:rsidR="00F560F9" w:rsidRDefault="00F560F9" w:rsidP="00222BC9">
      <w:pPr>
        <w:rPr>
          <w:rFonts w:ascii="Arial" w:hAnsi="Arial"/>
          <w:color w:val="7030A0"/>
        </w:rPr>
      </w:pPr>
    </w:p>
    <w:p w14:paraId="12FCE0A1" w14:textId="77777777" w:rsidR="00F560F9" w:rsidRDefault="00F560F9" w:rsidP="00222BC9">
      <w:pPr>
        <w:rPr>
          <w:rFonts w:ascii="Arial" w:hAnsi="Arial"/>
          <w:color w:val="00B050"/>
        </w:rPr>
      </w:pPr>
      <w:r>
        <w:rPr>
          <w:rFonts w:ascii="Arial" w:hAnsi="Arial"/>
          <w:color w:val="00B050"/>
        </w:rPr>
        <w:t>Use Chapter 6.1 of Science Quest 7 to answer Q 1-10 given below.</w:t>
      </w:r>
    </w:p>
    <w:p w14:paraId="0A4244E7" w14:textId="77777777" w:rsidR="00F560F9" w:rsidRDefault="00F560F9" w:rsidP="00222BC9">
      <w:pPr>
        <w:rPr>
          <w:rFonts w:ascii="Arial" w:hAnsi="Arial"/>
          <w:color w:val="00B050"/>
        </w:rPr>
      </w:pPr>
    </w:p>
    <w:p w14:paraId="2B59FF2D" w14:textId="77777777" w:rsidR="00F560F9" w:rsidRDefault="00F560F9" w:rsidP="00222BC9">
      <w:pPr>
        <w:rPr>
          <w:rFonts w:ascii="Arial" w:hAnsi="Arial"/>
          <w:color w:val="00B050"/>
        </w:rPr>
      </w:pPr>
    </w:p>
    <w:p w14:paraId="369F3019" w14:textId="77777777" w:rsidR="00F560F9" w:rsidRDefault="00F560F9" w:rsidP="00F560F9">
      <w:pPr>
        <w:jc w:val="center"/>
        <w:rPr>
          <w:rFonts w:ascii="Arial" w:hAnsi="Arial"/>
          <w:color w:val="00B050"/>
        </w:rPr>
      </w:pPr>
      <w:r>
        <w:rPr>
          <w:rFonts w:ascii="Arial" w:hAnsi="Arial"/>
          <w:noProof/>
          <w:color w:val="00B050"/>
        </w:rPr>
        <w:drawing>
          <wp:inline distT="0" distB="0" distL="0" distR="0" wp14:anchorId="72276E45" wp14:editId="6DBE525D">
            <wp:extent cx="6116320" cy="517398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10-19 at 11.11.07 a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0541" w14:textId="77777777" w:rsidR="00F560F9" w:rsidRDefault="00F560F9" w:rsidP="00222BC9">
      <w:pPr>
        <w:rPr>
          <w:rFonts w:ascii="Arial" w:hAnsi="Arial"/>
          <w:color w:val="00B050"/>
        </w:rPr>
      </w:pPr>
    </w:p>
    <w:p w14:paraId="1FA73DBF" w14:textId="77777777" w:rsidR="00F560F9" w:rsidRDefault="00F560F9" w:rsidP="00222BC9">
      <w:pPr>
        <w:rPr>
          <w:rFonts w:ascii="Arial" w:hAnsi="Arial"/>
          <w:color w:val="00B050"/>
        </w:rPr>
      </w:pPr>
    </w:p>
    <w:p w14:paraId="6DF88587" w14:textId="77777777" w:rsidR="00F560F9" w:rsidRPr="00F560F9" w:rsidRDefault="00F560F9" w:rsidP="00222BC9">
      <w:pPr>
        <w:rPr>
          <w:rFonts w:ascii="Arial" w:hAnsi="Arial"/>
          <w:color w:val="00B050"/>
        </w:rPr>
      </w:pPr>
      <w:bookmarkStart w:id="0" w:name="_GoBack"/>
      <w:bookmarkEnd w:id="0"/>
    </w:p>
    <w:sectPr w:rsidR="00F560F9" w:rsidRPr="00F560F9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F9"/>
    <w:rsid w:val="00222BC9"/>
    <w:rsid w:val="003D11C3"/>
    <w:rsid w:val="005872A5"/>
    <w:rsid w:val="00967719"/>
    <w:rsid w:val="00BF67FC"/>
    <w:rsid w:val="00DA5783"/>
    <w:rsid w:val="00F5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010207A"/>
  <w14:defaultImageDpi w14:val="300"/>
  <w15:docId w15:val="{880E3FE1-D5FC-A44A-B034-B215EE90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1</cp:revision>
  <dcterms:created xsi:type="dcterms:W3CDTF">2019-10-19T03:11:00Z</dcterms:created>
  <dcterms:modified xsi:type="dcterms:W3CDTF">2019-10-19T03:15:00Z</dcterms:modified>
</cp:coreProperties>
</file>