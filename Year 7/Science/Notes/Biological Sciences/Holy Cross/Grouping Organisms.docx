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AB845A" w14:textId="77777777" w:rsidR="00000000" w:rsidRDefault="00E86C64">
      <w:pPr>
        <w:jc w:val="center"/>
        <w:rPr>
          <w:b/>
          <w:sz w:val="28"/>
        </w:rPr>
      </w:pPr>
      <w:bookmarkStart w:id="0" w:name="_GoBack"/>
      <w:bookmarkEnd w:id="0"/>
      <w:r>
        <w:rPr>
          <w:b/>
          <w:sz w:val="28"/>
        </w:rPr>
        <w:t>GROUPING LIVING THINGS</w:t>
      </w:r>
    </w:p>
    <w:p w14:paraId="210168F5" w14:textId="77777777" w:rsidR="00000000" w:rsidRDefault="00E86C64">
      <w:pPr>
        <w:jc w:val="center"/>
        <w:rPr>
          <w:b/>
          <w:sz w:val="28"/>
        </w:rPr>
      </w:pPr>
      <w:r>
        <w:rPr>
          <w:b/>
          <w:sz w:val="28"/>
        </w:rPr>
        <w:t>(BIOLOGICAL CLASSIFICATION)</w:t>
      </w:r>
    </w:p>
    <w:p w14:paraId="4E244702" w14:textId="77777777" w:rsidR="00000000" w:rsidRDefault="00E86C64">
      <w:pPr>
        <w:rPr>
          <w:sz w:val="28"/>
        </w:rPr>
      </w:pPr>
    </w:p>
    <w:p w14:paraId="60C506EB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 xml:space="preserve">The </w:t>
      </w:r>
      <w:r>
        <w:rPr>
          <w:b/>
          <w:i/>
          <w:sz w:val="28"/>
        </w:rPr>
        <w:t>order of classification</w:t>
      </w:r>
      <w:r>
        <w:rPr>
          <w:sz w:val="28"/>
        </w:rPr>
        <w:t xml:space="preserve"> for all living things is as follows.</w:t>
      </w:r>
    </w:p>
    <w:p w14:paraId="01A7547E" w14:textId="77777777" w:rsidR="00000000" w:rsidRDefault="00E86C64">
      <w:pPr>
        <w:tabs>
          <w:tab w:val="left" w:pos="567"/>
        </w:tabs>
        <w:rPr>
          <w:sz w:val="28"/>
        </w:rPr>
      </w:pPr>
    </w:p>
    <w:p w14:paraId="0B612790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Kingdom</w:t>
      </w:r>
    </w:p>
    <w:p w14:paraId="29378539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Phylum</w:t>
      </w:r>
    </w:p>
    <w:p w14:paraId="51FEACBE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Class</w:t>
      </w:r>
    </w:p>
    <w:p w14:paraId="3235CCBA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Order</w:t>
      </w:r>
    </w:p>
    <w:p w14:paraId="54FBD9AE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Family</w:t>
      </w:r>
    </w:p>
    <w:p w14:paraId="5CDAC772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Genus</w:t>
      </w:r>
    </w:p>
    <w:p w14:paraId="50223515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Species</w:t>
      </w:r>
    </w:p>
    <w:p w14:paraId="4B5B4A35" w14:textId="77777777" w:rsidR="00000000" w:rsidRDefault="00E86C64">
      <w:pPr>
        <w:tabs>
          <w:tab w:val="left" w:pos="567"/>
        </w:tabs>
        <w:rPr>
          <w:sz w:val="28"/>
        </w:rPr>
      </w:pPr>
    </w:p>
    <w:p w14:paraId="083ABC75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>Mnemonic to remember this order:</w:t>
      </w:r>
    </w:p>
    <w:p w14:paraId="505C88E1" w14:textId="77777777" w:rsidR="00000000" w:rsidRDefault="00E86C64">
      <w:pPr>
        <w:tabs>
          <w:tab w:val="left" w:pos="567"/>
        </w:tabs>
        <w:rPr>
          <w:sz w:val="28"/>
        </w:rPr>
      </w:pPr>
    </w:p>
    <w:p w14:paraId="08FBF84F" w14:textId="77777777" w:rsidR="00000000" w:rsidRDefault="00E86C64">
      <w:pPr>
        <w:tabs>
          <w:tab w:val="left" w:pos="567"/>
        </w:tabs>
        <w:jc w:val="center"/>
        <w:rPr>
          <w:sz w:val="28"/>
        </w:rPr>
      </w:pPr>
      <w:r>
        <w:rPr>
          <w:b/>
          <w:sz w:val="28"/>
        </w:rPr>
        <w:t>K</w:t>
      </w:r>
      <w:r>
        <w:rPr>
          <w:sz w:val="28"/>
        </w:rPr>
        <w:t xml:space="preserve">ings </w:t>
      </w:r>
      <w:r>
        <w:rPr>
          <w:sz w:val="28"/>
        </w:rPr>
        <w:t xml:space="preserve">  </w:t>
      </w:r>
      <w:r>
        <w:rPr>
          <w:b/>
          <w:sz w:val="28"/>
        </w:rPr>
        <w:t>P</w:t>
      </w:r>
      <w:r>
        <w:rPr>
          <w:sz w:val="28"/>
        </w:rPr>
        <w:t xml:space="preserve">lay   </w:t>
      </w:r>
      <w:r>
        <w:rPr>
          <w:b/>
          <w:sz w:val="28"/>
        </w:rPr>
        <w:t>C</w:t>
      </w:r>
      <w:r>
        <w:rPr>
          <w:sz w:val="28"/>
        </w:rPr>
        <w:t xml:space="preserve">hess   </w:t>
      </w:r>
      <w:r>
        <w:rPr>
          <w:b/>
          <w:sz w:val="28"/>
        </w:rPr>
        <w:t>O</w:t>
      </w:r>
      <w:r>
        <w:rPr>
          <w:sz w:val="28"/>
        </w:rPr>
        <w:t xml:space="preserve">n   </w:t>
      </w:r>
      <w:r>
        <w:rPr>
          <w:b/>
          <w:sz w:val="28"/>
        </w:rPr>
        <w:t>F</w:t>
      </w:r>
      <w:r>
        <w:rPr>
          <w:sz w:val="28"/>
        </w:rPr>
        <w:t xml:space="preserve">limsy   </w:t>
      </w:r>
      <w:r>
        <w:rPr>
          <w:b/>
          <w:sz w:val="28"/>
        </w:rPr>
        <w:t>G</w:t>
      </w:r>
      <w:r>
        <w:rPr>
          <w:sz w:val="28"/>
        </w:rPr>
        <w:t xml:space="preserve">lass   </w:t>
      </w:r>
      <w:r>
        <w:rPr>
          <w:b/>
          <w:sz w:val="28"/>
        </w:rPr>
        <w:t>S</w:t>
      </w:r>
      <w:r>
        <w:rPr>
          <w:sz w:val="28"/>
        </w:rPr>
        <w:t>quares</w:t>
      </w:r>
    </w:p>
    <w:p w14:paraId="457196A3" w14:textId="77777777" w:rsidR="00000000" w:rsidRDefault="00E86C64">
      <w:pPr>
        <w:tabs>
          <w:tab w:val="left" w:pos="567"/>
        </w:tabs>
        <w:rPr>
          <w:sz w:val="28"/>
        </w:rPr>
      </w:pPr>
    </w:p>
    <w:p w14:paraId="31ACBDF0" w14:textId="77777777" w:rsidR="00000000" w:rsidRDefault="00E86C64">
      <w:pPr>
        <w:tabs>
          <w:tab w:val="left" w:pos="567"/>
        </w:tabs>
        <w:rPr>
          <w:sz w:val="28"/>
        </w:rPr>
      </w:pPr>
    </w:p>
    <w:p w14:paraId="4AFF680B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>At each level, the similarities between the members of the group increases.</w:t>
      </w:r>
    </w:p>
    <w:p w14:paraId="43474F41" w14:textId="77777777" w:rsidR="00000000" w:rsidRDefault="00E86C64">
      <w:pPr>
        <w:tabs>
          <w:tab w:val="left" w:pos="567"/>
        </w:tabs>
        <w:rPr>
          <w:sz w:val="28"/>
        </w:rPr>
      </w:pPr>
    </w:p>
    <w:p w14:paraId="21B8419D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ab/>
        <w:t>i.e.</w:t>
      </w:r>
      <w:r>
        <w:rPr>
          <w:sz w:val="28"/>
        </w:rPr>
        <w:tab/>
        <w:t>At the lowest level (species), all members are very much alike.</w:t>
      </w:r>
    </w:p>
    <w:p w14:paraId="34B9E513" w14:textId="77777777" w:rsidR="00000000" w:rsidRDefault="00E86C64">
      <w:pPr>
        <w:tabs>
          <w:tab w:val="left" w:pos="567"/>
        </w:tabs>
        <w:rPr>
          <w:sz w:val="28"/>
        </w:rPr>
      </w:pPr>
    </w:p>
    <w:p w14:paraId="5A95D6DA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>Generally, the scientific name includes the genus and speci</w:t>
      </w:r>
      <w:r>
        <w:rPr>
          <w:sz w:val="28"/>
        </w:rPr>
        <w:t>es.</w:t>
      </w:r>
    </w:p>
    <w:p w14:paraId="416057F1" w14:textId="77777777" w:rsidR="00000000" w:rsidRDefault="00E86C64">
      <w:pPr>
        <w:tabs>
          <w:tab w:val="left" w:pos="567"/>
        </w:tabs>
        <w:rPr>
          <w:sz w:val="28"/>
        </w:rPr>
      </w:pPr>
    </w:p>
    <w:p w14:paraId="281A7DDC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ab/>
        <w:t>e.g.</w:t>
      </w:r>
      <w:r>
        <w:rPr>
          <w:sz w:val="28"/>
        </w:rPr>
        <w:tab/>
        <w:t>Dog - Canis familiaris.</w:t>
      </w:r>
    </w:p>
    <w:p w14:paraId="1B5B3B70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>Human - Homo sapien.</w:t>
      </w:r>
    </w:p>
    <w:p w14:paraId="1603FB5A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>Bottle-nose dolphin - Tursiops truncatus.</w:t>
      </w:r>
    </w:p>
    <w:p w14:paraId="31CE5FFF" w14:textId="77777777" w:rsidR="00000000" w:rsidRDefault="00E86C64">
      <w:pPr>
        <w:tabs>
          <w:tab w:val="left" w:pos="567"/>
        </w:tabs>
        <w:rPr>
          <w:sz w:val="28"/>
        </w:rPr>
      </w:pPr>
    </w:p>
    <w:p w14:paraId="55458B3C" w14:textId="77777777" w:rsidR="00000000" w:rsidRDefault="00E86C64">
      <w:pPr>
        <w:tabs>
          <w:tab w:val="left" w:pos="567"/>
        </w:tabs>
        <w:rPr>
          <w:sz w:val="28"/>
        </w:rPr>
      </w:pPr>
    </w:p>
    <w:p w14:paraId="67FB4F37" w14:textId="77777777" w:rsidR="00000000" w:rsidRDefault="00E86C64">
      <w:pPr>
        <w:rPr>
          <w:sz w:val="28"/>
        </w:rPr>
      </w:pPr>
      <w:r>
        <w:rPr>
          <w:sz w:val="28"/>
        </w:rPr>
        <w:t xml:space="preserve">At the first level there are </w:t>
      </w:r>
      <w:r>
        <w:rPr>
          <w:b/>
          <w:i/>
          <w:sz w:val="28"/>
        </w:rPr>
        <w:t>five kingdoms</w:t>
      </w:r>
      <w:r>
        <w:rPr>
          <w:sz w:val="28"/>
        </w:rPr>
        <w:t xml:space="preserve"> - animals, plants, fungi, protists, and monera.</w:t>
      </w:r>
    </w:p>
    <w:p w14:paraId="2F1AE9B1" w14:textId="77777777" w:rsidR="00000000" w:rsidRDefault="00E86C64">
      <w:pPr>
        <w:rPr>
          <w:sz w:val="28"/>
        </w:rPr>
      </w:pPr>
    </w:p>
    <w:p w14:paraId="3683F6AE" w14:textId="77777777" w:rsidR="00000000" w:rsidRDefault="00E86C64">
      <w:pPr>
        <w:rPr>
          <w:sz w:val="28"/>
        </w:rPr>
      </w:pPr>
      <w:r>
        <w:rPr>
          <w:b/>
          <w:i/>
          <w:sz w:val="28"/>
        </w:rPr>
        <w:t>Animals</w:t>
      </w:r>
    </w:p>
    <w:p w14:paraId="7F9B40B5" w14:textId="77777777" w:rsidR="00000000" w:rsidRDefault="00E86C64">
      <w:pPr>
        <w:rPr>
          <w:sz w:val="28"/>
        </w:rPr>
      </w:pPr>
      <w:r>
        <w:rPr>
          <w:sz w:val="28"/>
        </w:rPr>
        <w:t>•</w:t>
      </w:r>
      <w:r>
        <w:rPr>
          <w:sz w:val="28"/>
        </w:rPr>
        <w:tab/>
        <w:t>Eat other organisms to get energy (are dependent o</w:t>
      </w:r>
      <w:r>
        <w:rPr>
          <w:sz w:val="28"/>
        </w:rPr>
        <w:t>n them).</w:t>
      </w:r>
    </w:p>
    <w:p w14:paraId="020E553F" w14:textId="77777777" w:rsidR="00000000" w:rsidRDefault="00E86C64">
      <w:pPr>
        <w:rPr>
          <w:sz w:val="28"/>
        </w:rPr>
      </w:pPr>
    </w:p>
    <w:p w14:paraId="7AE8FE2B" w14:textId="77777777" w:rsidR="00000000" w:rsidRDefault="00E86C64">
      <w:pPr>
        <w:rPr>
          <w:b/>
          <w:i/>
          <w:sz w:val="28"/>
        </w:rPr>
      </w:pPr>
      <w:r>
        <w:rPr>
          <w:b/>
          <w:i/>
          <w:sz w:val="28"/>
        </w:rPr>
        <w:t>Plants</w:t>
      </w:r>
    </w:p>
    <w:p w14:paraId="576B9EE0" w14:textId="77777777" w:rsidR="00000000" w:rsidRDefault="00E86C64">
      <w:pPr>
        <w:rPr>
          <w:sz w:val="28"/>
        </w:rPr>
      </w:pPr>
      <w:r>
        <w:rPr>
          <w:sz w:val="28"/>
        </w:rPr>
        <w:t>•</w:t>
      </w:r>
      <w:r>
        <w:rPr>
          <w:sz w:val="28"/>
        </w:rPr>
        <w:tab/>
        <w:t xml:space="preserve">Make their own food by </w:t>
      </w:r>
      <w:r>
        <w:rPr>
          <w:b/>
          <w:i/>
          <w:sz w:val="28"/>
        </w:rPr>
        <w:t>photosynthesis</w:t>
      </w:r>
      <w:r>
        <w:rPr>
          <w:sz w:val="28"/>
        </w:rPr>
        <w:t xml:space="preserve"> using sunlight.</w:t>
      </w:r>
    </w:p>
    <w:p w14:paraId="56BACD77" w14:textId="77777777" w:rsidR="00000000" w:rsidRDefault="00E86C64">
      <w:pPr>
        <w:rPr>
          <w:sz w:val="28"/>
        </w:rPr>
      </w:pPr>
    </w:p>
    <w:p w14:paraId="5769431E" w14:textId="77777777" w:rsidR="00000000" w:rsidRDefault="00E86C64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7452B815" wp14:editId="246CFA29">
                <wp:simplePos x="0" y="0"/>
                <wp:positionH relativeFrom="column">
                  <wp:posOffset>546100</wp:posOffset>
                </wp:positionH>
                <wp:positionV relativeFrom="paragraph">
                  <wp:posOffset>84455</wp:posOffset>
                </wp:positionV>
                <wp:extent cx="4998720" cy="411480"/>
                <wp:effectExtent l="0" t="0" r="5080" b="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98720" cy="41148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CF554E" id="Rectangle 2" o:spid="_x0000_s1026" style="position:absolute;margin-left:43pt;margin-top:6.65pt;width:393.6pt;height:32.4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" fillcolor="#ccc">
                <v:path arrowok="t"/>
              </v:rect>
            </w:pict>
          </mc:Fallback>
        </mc:AlternateContent>
      </w:r>
    </w:p>
    <w:p w14:paraId="7C40BD85" w14:textId="77777777" w:rsidR="00000000" w:rsidRDefault="00E86C64">
      <w:pPr>
        <w:jc w:val="center"/>
        <w:rPr>
          <w:b/>
          <w:i/>
          <w:sz w:val="28"/>
        </w:rPr>
      </w:pPr>
      <w:r>
        <w:rPr>
          <w:b/>
          <w:i/>
          <w:sz w:val="28"/>
        </w:rPr>
        <w:t xml:space="preserve">carbon dioxide  +  water  +  energy  </w:t>
      </w:r>
      <w:r>
        <w:rPr>
          <w:b/>
          <w:i/>
          <w:sz w:val="28"/>
        </w:rPr>
        <w:sym w:font="Wingdings 3" w:char="F067"/>
      </w:r>
      <w:r>
        <w:rPr>
          <w:b/>
          <w:i/>
          <w:sz w:val="28"/>
        </w:rPr>
        <w:t xml:space="preserve">    food (sugars)  + oxygen</w:t>
      </w:r>
    </w:p>
    <w:p w14:paraId="5AB39F89" w14:textId="77777777" w:rsidR="00000000" w:rsidRDefault="00E86C64">
      <w:pPr>
        <w:rPr>
          <w:sz w:val="28"/>
        </w:rPr>
      </w:pPr>
    </w:p>
    <w:p w14:paraId="37FC2D4D" w14:textId="77777777" w:rsidR="00000000" w:rsidRDefault="00E86C64">
      <w:pPr>
        <w:rPr>
          <w:sz w:val="28"/>
        </w:rPr>
      </w:pPr>
    </w:p>
    <w:p w14:paraId="6062B757" w14:textId="77777777" w:rsidR="00000000" w:rsidRDefault="00E86C64">
      <w:pPr>
        <w:rPr>
          <w:b/>
          <w:i/>
          <w:sz w:val="28"/>
        </w:rPr>
      </w:pPr>
      <w:r>
        <w:rPr>
          <w:b/>
          <w:i/>
          <w:sz w:val="28"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57216" behindDoc="1" locked="0" layoutInCell="1" allowOverlap="1" wp14:anchorId="03C5CC8B" wp14:editId="56449536">
            <wp:simplePos x="0" y="0"/>
            <wp:positionH relativeFrom="column">
              <wp:posOffset>4279265</wp:posOffset>
            </wp:positionH>
            <wp:positionV relativeFrom="paragraph">
              <wp:posOffset>-147955</wp:posOffset>
            </wp:positionV>
            <wp:extent cx="2164080" cy="1757680"/>
            <wp:effectExtent l="0" t="0" r="0" b="0"/>
            <wp:wrapTight wrapText="bothSides">
              <wp:wrapPolygon edited="0">
                <wp:start x="0" y="0"/>
                <wp:lineTo x="0" y="21382"/>
                <wp:lineTo x="21423" y="21382"/>
                <wp:lineTo x="21423" y="0"/>
                <wp:lineTo x="0" y="0"/>
              </wp:wrapPolygon>
            </wp:wrapTight>
            <wp:docPr id="3" name="Picture 3" descr="::Photos:Classification:fungiMushroom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::Photos:Classification:fungiMushroom.jpg"/>
                    <pic:cNvPicPr>
                      <a:picLocks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i/>
          <w:sz w:val="28"/>
        </w:rPr>
        <w:t>Fungi</w:t>
      </w:r>
    </w:p>
    <w:p w14:paraId="462072AD" w14:textId="77777777" w:rsidR="00000000" w:rsidRDefault="00E86C64">
      <w:pPr>
        <w:rPr>
          <w:sz w:val="28"/>
        </w:rPr>
      </w:pPr>
      <w:r>
        <w:rPr>
          <w:sz w:val="28"/>
        </w:rPr>
        <w:t>•</w:t>
      </w:r>
      <w:r>
        <w:rPr>
          <w:sz w:val="28"/>
        </w:rPr>
        <w:tab/>
        <w:t>Mushrooms, toadstools, bread mould, yeasts.</w:t>
      </w:r>
    </w:p>
    <w:p w14:paraId="65DC2A2A" w14:textId="77777777" w:rsidR="00000000" w:rsidRDefault="00E86C64">
      <w:pPr>
        <w:rPr>
          <w:sz w:val="28"/>
        </w:rPr>
      </w:pPr>
      <w:r>
        <w:rPr>
          <w:sz w:val="28"/>
        </w:rPr>
        <w:t>•</w:t>
      </w:r>
      <w:r>
        <w:rPr>
          <w:sz w:val="28"/>
        </w:rPr>
        <w:tab/>
        <w:t xml:space="preserve">Don't photosynthesise (no </w:t>
      </w:r>
      <w:r>
        <w:rPr>
          <w:b/>
          <w:i/>
          <w:sz w:val="28"/>
        </w:rPr>
        <w:t>chlorophyll</w:t>
      </w:r>
      <w:r>
        <w:rPr>
          <w:sz w:val="28"/>
        </w:rPr>
        <w:t xml:space="preserve">) so they grow </w:t>
      </w:r>
    </w:p>
    <w:p w14:paraId="4A4A8CDC" w14:textId="77777777" w:rsidR="00000000" w:rsidRDefault="00E86C64">
      <w:pPr>
        <w:ind w:firstLine="567"/>
        <w:rPr>
          <w:sz w:val="28"/>
        </w:rPr>
      </w:pPr>
      <w:r>
        <w:rPr>
          <w:sz w:val="28"/>
        </w:rPr>
        <w:t xml:space="preserve">on </w:t>
      </w:r>
      <w:r>
        <w:rPr>
          <w:sz w:val="28"/>
        </w:rPr>
        <w:t>dead material.</w:t>
      </w:r>
    </w:p>
    <w:p w14:paraId="290ABA93" w14:textId="77777777" w:rsidR="00000000" w:rsidRDefault="00E86C64">
      <w:pPr>
        <w:rPr>
          <w:sz w:val="28"/>
        </w:rPr>
      </w:pPr>
      <w:r>
        <w:rPr>
          <w:sz w:val="28"/>
        </w:rPr>
        <w:t>•</w:t>
      </w:r>
      <w:r>
        <w:rPr>
          <w:sz w:val="28"/>
        </w:rPr>
        <w:tab/>
        <w:t xml:space="preserve">Reproduce by </w:t>
      </w:r>
      <w:r>
        <w:rPr>
          <w:b/>
          <w:i/>
          <w:sz w:val="28"/>
        </w:rPr>
        <w:t>spores</w:t>
      </w:r>
      <w:r>
        <w:rPr>
          <w:sz w:val="28"/>
        </w:rPr>
        <w:t>.</w:t>
      </w:r>
    </w:p>
    <w:p w14:paraId="1BA46D66" w14:textId="77777777" w:rsidR="00000000" w:rsidRDefault="00E86C64">
      <w:pPr>
        <w:rPr>
          <w:sz w:val="28"/>
        </w:rPr>
      </w:pPr>
      <w:r>
        <w:rPr>
          <w:sz w:val="28"/>
        </w:rPr>
        <w:t>•</w:t>
      </w:r>
      <w:r>
        <w:rPr>
          <w:sz w:val="28"/>
        </w:rPr>
        <w:tab/>
        <w:t xml:space="preserve">Most are </w:t>
      </w:r>
      <w:r>
        <w:rPr>
          <w:b/>
          <w:i/>
          <w:sz w:val="28"/>
        </w:rPr>
        <w:t>decomposers</w:t>
      </w:r>
      <w:r>
        <w:rPr>
          <w:sz w:val="28"/>
        </w:rPr>
        <w:t xml:space="preserve"> - they breakdown dead </w:t>
      </w:r>
    </w:p>
    <w:p w14:paraId="0E05AD49" w14:textId="77777777" w:rsidR="00000000" w:rsidRDefault="00E86C64">
      <w:pPr>
        <w:ind w:firstLine="567"/>
        <w:rPr>
          <w:sz w:val="28"/>
        </w:rPr>
      </w:pPr>
      <w:r>
        <w:rPr>
          <w:sz w:val="28"/>
        </w:rPr>
        <w:t>material.</w:t>
      </w:r>
    </w:p>
    <w:p w14:paraId="0AD58B16" w14:textId="77777777" w:rsidR="00000000" w:rsidRDefault="00E86C64">
      <w:pPr>
        <w:rPr>
          <w:sz w:val="28"/>
        </w:rPr>
      </w:pPr>
      <w:r>
        <w:rPr>
          <w:sz w:val="28"/>
        </w:rPr>
        <w:t>•</w:t>
      </w:r>
      <w:r>
        <w:rPr>
          <w:sz w:val="28"/>
        </w:rPr>
        <w:tab/>
        <w:t xml:space="preserve">Some are </w:t>
      </w:r>
      <w:r>
        <w:rPr>
          <w:b/>
          <w:i/>
          <w:sz w:val="28"/>
        </w:rPr>
        <w:t>parasites</w:t>
      </w:r>
      <w:r>
        <w:rPr>
          <w:sz w:val="28"/>
        </w:rPr>
        <w:t xml:space="preserve"> - they grow on living things and </w:t>
      </w:r>
    </w:p>
    <w:p w14:paraId="3D457BFF" w14:textId="77777777" w:rsidR="00000000" w:rsidRDefault="00E86C64">
      <w:pPr>
        <w:ind w:firstLine="567"/>
        <w:rPr>
          <w:sz w:val="28"/>
        </w:rPr>
      </w:pPr>
      <w:r>
        <w:rPr>
          <w:sz w:val="28"/>
        </w:rPr>
        <w:t>get their nutrients.</w:t>
      </w:r>
    </w:p>
    <w:p w14:paraId="2DB2B789" w14:textId="77777777" w:rsidR="00000000" w:rsidRDefault="00E86C64">
      <w:pPr>
        <w:rPr>
          <w:sz w:val="28"/>
        </w:rPr>
      </w:pPr>
      <w:r>
        <w:rPr>
          <w:sz w:val="28"/>
        </w:rPr>
        <w:tab/>
        <w:t>e.g.</w:t>
      </w:r>
      <w:r>
        <w:rPr>
          <w:sz w:val="28"/>
        </w:rPr>
        <w:tab/>
        <w:t>Ringworm on humans, powdery mildew on plants.</w:t>
      </w:r>
    </w:p>
    <w:p w14:paraId="3C37CAB4" w14:textId="77777777" w:rsidR="00000000" w:rsidRDefault="00E86C64">
      <w:pPr>
        <w:rPr>
          <w:sz w:val="28"/>
        </w:rPr>
      </w:pPr>
    </w:p>
    <w:p w14:paraId="43681D41" w14:textId="77777777" w:rsidR="00000000" w:rsidRDefault="00E86C64">
      <w:pPr>
        <w:rPr>
          <w:b/>
          <w:i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01D129C" wp14:editId="165FA3EC">
            <wp:simplePos x="0" y="0"/>
            <wp:positionH relativeFrom="column">
              <wp:posOffset>4135120</wp:posOffset>
            </wp:positionH>
            <wp:positionV relativeFrom="paragraph">
              <wp:posOffset>67945</wp:posOffset>
            </wp:positionV>
            <wp:extent cx="2418080" cy="2805430"/>
            <wp:effectExtent l="0" t="0" r="0" b="0"/>
            <wp:wrapTight wrapText="bothSides">
              <wp:wrapPolygon edited="0">
                <wp:start x="0" y="0"/>
                <wp:lineTo x="0" y="21512"/>
                <wp:lineTo x="21441" y="21512"/>
                <wp:lineTo x="21441" y="0"/>
                <wp:lineTo x="0" y="0"/>
              </wp:wrapPolygon>
            </wp:wrapTight>
            <wp:docPr id="4" name="Picture 4" descr="::Photos:Classification:protist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::Photos:Classification:protist.jpg"/>
                    <pic:cNvPicPr>
                      <a:picLocks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08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i/>
          <w:sz w:val="28"/>
        </w:rPr>
        <w:t>Protists</w:t>
      </w:r>
    </w:p>
    <w:p w14:paraId="0C37137E" w14:textId="77777777" w:rsidR="00000000" w:rsidRDefault="00E86C64">
      <w:pPr>
        <w:rPr>
          <w:sz w:val="28"/>
        </w:rPr>
      </w:pPr>
      <w:r>
        <w:rPr>
          <w:sz w:val="28"/>
        </w:rPr>
        <w:t>•</w:t>
      </w:r>
      <w:r>
        <w:rPr>
          <w:sz w:val="28"/>
        </w:rPr>
        <w:tab/>
        <w:t>Most are single-celle</w:t>
      </w:r>
      <w:r>
        <w:rPr>
          <w:sz w:val="28"/>
        </w:rPr>
        <w:t xml:space="preserve">d organisms; some are </w:t>
      </w:r>
    </w:p>
    <w:p w14:paraId="37F38A30" w14:textId="77777777" w:rsidR="00000000" w:rsidRDefault="00E86C64">
      <w:pPr>
        <w:ind w:firstLine="567"/>
        <w:rPr>
          <w:sz w:val="28"/>
        </w:rPr>
      </w:pPr>
      <w:r>
        <w:rPr>
          <w:sz w:val="28"/>
        </w:rPr>
        <w:t>multi-celled (seaweed).</w:t>
      </w:r>
    </w:p>
    <w:p w14:paraId="15091CDF" w14:textId="77777777" w:rsidR="00000000" w:rsidRDefault="00E86C64">
      <w:pPr>
        <w:rPr>
          <w:sz w:val="28"/>
        </w:rPr>
      </w:pPr>
      <w:r>
        <w:rPr>
          <w:sz w:val="28"/>
        </w:rPr>
        <w:t>•</w:t>
      </w:r>
      <w:r>
        <w:rPr>
          <w:sz w:val="28"/>
        </w:rPr>
        <w:tab/>
        <w:t xml:space="preserve">Algae - photosynthesise but have no roots, stems </w:t>
      </w:r>
    </w:p>
    <w:p w14:paraId="19A54ACA" w14:textId="77777777" w:rsidR="00000000" w:rsidRDefault="00E86C64">
      <w:pPr>
        <w:ind w:firstLine="567"/>
        <w:rPr>
          <w:sz w:val="28"/>
        </w:rPr>
      </w:pPr>
      <w:r>
        <w:rPr>
          <w:sz w:val="28"/>
        </w:rPr>
        <w:t>or leaves like plants.</w:t>
      </w:r>
    </w:p>
    <w:p w14:paraId="7532EE90" w14:textId="77777777" w:rsidR="00000000" w:rsidRDefault="00E86C64">
      <w:pPr>
        <w:rPr>
          <w:sz w:val="28"/>
        </w:rPr>
      </w:pPr>
    </w:p>
    <w:p w14:paraId="3DF6F995" w14:textId="77777777" w:rsidR="00000000" w:rsidRDefault="00E86C64">
      <w:pPr>
        <w:rPr>
          <w:b/>
          <w:i/>
          <w:sz w:val="28"/>
        </w:rPr>
      </w:pPr>
      <w:r>
        <w:rPr>
          <w:b/>
          <w:i/>
          <w:sz w:val="28"/>
        </w:rPr>
        <w:t>Monera</w:t>
      </w:r>
    </w:p>
    <w:p w14:paraId="46D198ED" w14:textId="77777777" w:rsidR="00000000" w:rsidRDefault="00E86C64">
      <w:pPr>
        <w:rPr>
          <w:sz w:val="28"/>
        </w:rPr>
      </w:pPr>
      <w:r>
        <w:rPr>
          <w:sz w:val="28"/>
        </w:rPr>
        <w:t>•</w:t>
      </w:r>
      <w:r>
        <w:rPr>
          <w:sz w:val="28"/>
        </w:rPr>
        <w:tab/>
        <w:t>Bacteria, blue-green algae.</w:t>
      </w:r>
    </w:p>
    <w:p w14:paraId="71E4A718" w14:textId="77777777" w:rsidR="00000000" w:rsidRDefault="00E86C64">
      <w:pPr>
        <w:rPr>
          <w:sz w:val="28"/>
        </w:rPr>
      </w:pPr>
      <w:r>
        <w:rPr>
          <w:sz w:val="28"/>
        </w:rPr>
        <w:t>•</w:t>
      </w:r>
      <w:r>
        <w:rPr>
          <w:sz w:val="28"/>
        </w:rPr>
        <w:tab/>
        <w:t>All are single-celled.</w:t>
      </w:r>
    </w:p>
    <w:p w14:paraId="6BEB2C3E" w14:textId="77777777" w:rsidR="00000000" w:rsidRDefault="00E86C64">
      <w:pPr>
        <w:rPr>
          <w:sz w:val="28"/>
        </w:rPr>
      </w:pPr>
      <w:r>
        <w:rPr>
          <w:sz w:val="28"/>
        </w:rPr>
        <w:t>•</w:t>
      </w:r>
      <w:r>
        <w:rPr>
          <w:sz w:val="28"/>
        </w:rPr>
        <w:tab/>
        <w:t xml:space="preserve">Bacteria breakdown dead material; can cause </w:t>
      </w:r>
    </w:p>
    <w:p w14:paraId="380D2F59" w14:textId="77777777" w:rsidR="00000000" w:rsidRDefault="00E86C64">
      <w:pPr>
        <w:ind w:firstLine="567"/>
        <w:rPr>
          <w:sz w:val="28"/>
        </w:rPr>
      </w:pPr>
      <w:r>
        <w:rPr>
          <w:sz w:val="28"/>
        </w:rPr>
        <w:t>diseases.</w:t>
      </w:r>
    </w:p>
    <w:p w14:paraId="6CDE47AA" w14:textId="77777777" w:rsidR="00000000" w:rsidRDefault="00E86C64">
      <w:pPr>
        <w:tabs>
          <w:tab w:val="left" w:pos="567"/>
        </w:tabs>
        <w:rPr>
          <w:sz w:val="28"/>
        </w:rPr>
      </w:pPr>
    </w:p>
    <w:p w14:paraId="267038E6" w14:textId="77777777" w:rsidR="00000000" w:rsidRDefault="00E86C64">
      <w:pPr>
        <w:tabs>
          <w:tab w:val="left" w:pos="567"/>
        </w:tabs>
        <w:rPr>
          <w:sz w:val="28"/>
        </w:rPr>
      </w:pPr>
    </w:p>
    <w:p w14:paraId="3A439803" w14:textId="77777777" w:rsidR="00000000" w:rsidRDefault="00E86C64">
      <w:pPr>
        <w:tabs>
          <w:tab w:val="left" w:pos="567"/>
        </w:tabs>
        <w:jc w:val="center"/>
        <w:rPr>
          <w:b/>
          <w:sz w:val="28"/>
        </w:rPr>
      </w:pPr>
      <w:r>
        <w:rPr>
          <w:b/>
          <w:sz w:val="28"/>
        </w:rPr>
        <w:t>LOOKING AT M</w:t>
      </w:r>
      <w:r>
        <w:rPr>
          <w:b/>
          <w:sz w:val="28"/>
        </w:rPr>
        <w:t>ONERA</w:t>
      </w:r>
    </w:p>
    <w:p w14:paraId="4E2B775E" w14:textId="77777777" w:rsidR="00000000" w:rsidRDefault="00E86C64">
      <w:pPr>
        <w:tabs>
          <w:tab w:val="left" w:pos="567"/>
        </w:tabs>
        <w:rPr>
          <w:sz w:val="28"/>
        </w:rPr>
      </w:pPr>
    </w:p>
    <w:p w14:paraId="748F278A" w14:textId="77777777" w:rsidR="00000000" w:rsidRDefault="00E86C64">
      <w:pPr>
        <w:tabs>
          <w:tab w:val="left" w:pos="567"/>
        </w:tabs>
        <w:rPr>
          <w:b/>
          <w:i/>
          <w:sz w:val="28"/>
        </w:rPr>
      </w:pPr>
      <w:r>
        <w:rPr>
          <w:b/>
          <w:i/>
          <w:sz w:val="28"/>
        </w:rPr>
        <w:t>Helpful Bacteria</w:t>
      </w:r>
    </w:p>
    <w:p w14:paraId="32ECC388" w14:textId="77777777" w:rsidR="00000000" w:rsidRDefault="00E86C64">
      <w:pPr>
        <w:tabs>
          <w:tab w:val="left" w:pos="567"/>
        </w:tabs>
        <w:rPr>
          <w:sz w:val="28"/>
        </w:rPr>
      </w:pPr>
    </w:p>
    <w:p w14:paraId="40160F8C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>•</w:t>
      </w:r>
      <w:r>
        <w:rPr>
          <w:sz w:val="28"/>
        </w:rPr>
        <w:tab/>
        <w:t>Good bacteria in our intestines fights off bad bacteria such as salmonella.</w:t>
      </w:r>
    </w:p>
    <w:p w14:paraId="295F5137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>•</w:t>
      </w:r>
      <w:r>
        <w:rPr>
          <w:sz w:val="28"/>
        </w:rPr>
        <w:tab/>
        <w:t xml:space="preserve">Bacteria on the skin and in the mouth also fights bad bacteria and protects us. </w:t>
      </w:r>
    </w:p>
    <w:p w14:paraId="48BB7F46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>•</w:t>
      </w:r>
      <w:r>
        <w:rPr>
          <w:sz w:val="28"/>
        </w:rPr>
        <w:tab/>
        <w:t>Bacteria in the gut gives the body vitamin K.</w:t>
      </w:r>
    </w:p>
    <w:p w14:paraId="5C0E8788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>•</w:t>
      </w:r>
      <w:r>
        <w:rPr>
          <w:sz w:val="28"/>
        </w:rPr>
        <w:tab/>
        <w:t>Cheese and yoghurt i</w:t>
      </w:r>
      <w:r>
        <w:rPr>
          <w:sz w:val="28"/>
        </w:rPr>
        <w:t xml:space="preserve">s made by bacteria that curdles milk and separates it into </w:t>
      </w:r>
    </w:p>
    <w:p w14:paraId="347243D9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ab/>
        <w:t>solid and liquid.</w:t>
      </w:r>
    </w:p>
    <w:p w14:paraId="1EA1B4B3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E203F84" wp14:editId="6631A04A">
            <wp:simplePos x="0" y="0"/>
            <wp:positionH relativeFrom="column">
              <wp:posOffset>3627120</wp:posOffset>
            </wp:positionH>
            <wp:positionV relativeFrom="paragraph">
              <wp:posOffset>31115</wp:posOffset>
            </wp:positionV>
            <wp:extent cx="2976880" cy="2505075"/>
            <wp:effectExtent l="0" t="0" r="0" b="0"/>
            <wp:wrapTight wrapText="bothSides">
              <wp:wrapPolygon edited="0">
                <wp:start x="0" y="0"/>
                <wp:lineTo x="0" y="21463"/>
                <wp:lineTo x="21471" y="21463"/>
                <wp:lineTo x="21471" y="0"/>
                <wp:lineTo x="0" y="0"/>
              </wp:wrapPolygon>
            </wp:wrapTight>
            <wp:docPr id="5" name="Picture 5" descr="::Photos:Classification:faecimg_monera5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::Photos:Classification:faecimg_monera5.jpg"/>
                    <pic:cNvPicPr>
                      <a:picLocks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>•</w:t>
      </w:r>
      <w:r>
        <w:rPr>
          <w:sz w:val="28"/>
        </w:rPr>
        <w:tab/>
        <w:t xml:space="preserve">Bacteria makes soil healthy by breaking </w:t>
      </w:r>
    </w:p>
    <w:p w14:paraId="3C9DFAD7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ab/>
        <w:t xml:space="preserve">down dead matter to provide nutrients </w:t>
      </w:r>
    </w:p>
    <w:p w14:paraId="13ACCC58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ab/>
        <w:t>for plants.</w:t>
      </w:r>
    </w:p>
    <w:p w14:paraId="67281552" w14:textId="77777777" w:rsidR="00000000" w:rsidRDefault="00E86C64">
      <w:pPr>
        <w:tabs>
          <w:tab w:val="left" w:pos="567"/>
        </w:tabs>
        <w:rPr>
          <w:sz w:val="28"/>
        </w:rPr>
      </w:pPr>
    </w:p>
    <w:p w14:paraId="07C6E454" w14:textId="77777777" w:rsidR="00000000" w:rsidRDefault="00E86C64">
      <w:pPr>
        <w:tabs>
          <w:tab w:val="left" w:pos="567"/>
        </w:tabs>
        <w:rPr>
          <w:b/>
          <w:i/>
          <w:sz w:val="28"/>
        </w:rPr>
      </w:pPr>
      <w:r>
        <w:rPr>
          <w:b/>
          <w:i/>
          <w:sz w:val="28"/>
        </w:rPr>
        <w:t>Harmful Bacteria</w:t>
      </w:r>
    </w:p>
    <w:p w14:paraId="74320F74" w14:textId="77777777" w:rsidR="00000000" w:rsidRDefault="00E86C64">
      <w:pPr>
        <w:tabs>
          <w:tab w:val="left" w:pos="567"/>
        </w:tabs>
        <w:rPr>
          <w:sz w:val="28"/>
        </w:rPr>
      </w:pPr>
    </w:p>
    <w:p w14:paraId="3F87C409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>•</w:t>
      </w:r>
      <w:r>
        <w:rPr>
          <w:sz w:val="28"/>
        </w:rPr>
        <w:tab/>
        <w:t>Cause food poisoning by spoiling food.</w:t>
      </w:r>
    </w:p>
    <w:p w14:paraId="56786084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>•</w:t>
      </w:r>
      <w:r>
        <w:rPr>
          <w:sz w:val="28"/>
        </w:rPr>
        <w:tab/>
        <w:t>Cause diseases suc</w:t>
      </w:r>
      <w:r>
        <w:rPr>
          <w:sz w:val="28"/>
        </w:rPr>
        <w:t xml:space="preserve">h as cholera, meningitis, </w:t>
      </w:r>
    </w:p>
    <w:p w14:paraId="631B7A39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ab/>
        <w:t>tetanus and legionnaire's disease.</w:t>
      </w:r>
    </w:p>
    <w:p w14:paraId="302CC77B" w14:textId="77777777" w:rsidR="00000000" w:rsidRDefault="00E86C64">
      <w:pPr>
        <w:tabs>
          <w:tab w:val="left" w:pos="567"/>
        </w:tabs>
        <w:rPr>
          <w:sz w:val="28"/>
        </w:rPr>
      </w:pPr>
      <w:r>
        <w:rPr>
          <w:sz w:val="28"/>
        </w:rPr>
        <w:t>•</w:t>
      </w:r>
      <w:r>
        <w:rPr>
          <w:sz w:val="28"/>
        </w:rPr>
        <w:tab/>
        <w:t>Causes diseases in plants and animals.</w:t>
      </w:r>
    </w:p>
    <w:p w14:paraId="40ED8D4E" w14:textId="77777777" w:rsidR="00000000" w:rsidRDefault="00E86C64">
      <w:pPr>
        <w:tabs>
          <w:tab w:val="left" w:pos="567"/>
        </w:tabs>
        <w:rPr>
          <w:sz w:val="28"/>
        </w:rPr>
      </w:pPr>
    </w:p>
    <w:sectPr w:rsidR="00000000">
      <w:footerReference w:type="even" r:id="rId9"/>
      <w:footerReference w:type="default" r:id="rId10"/>
      <w:pgSz w:w="11901" w:h="16840"/>
      <w:pgMar w:top="1134" w:right="1134" w:bottom="1134" w:left="1134" w:header="709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8E9256" w14:textId="77777777" w:rsidR="00000000" w:rsidRDefault="00E86C64">
      <w:r>
        <w:separator/>
      </w:r>
    </w:p>
  </w:endnote>
  <w:endnote w:type="continuationSeparator" w:id="0">
    <w:p w14:paraId="7E1D1E4B" w14:textId="77777777" w:rsidR="00000000" w:rsidRDefault="00E86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7E75CC" w14:textId="77777777" w:rsidR="00000000" w:rsidRDefault="00E86C6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E7A0573" w14:textId="77777777" w:rsidR="00000000" w:rsidRDefault="00E86C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C300A8" w14:textId="77777777" w:rsidR="00000000" w:rsidRDefault="00E86C6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2FCFA6F" w14:textId="77777777" w:rsidR="00000000" w:rsidRDefault="00E86C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DF221C" w14:textId="77777777" w:rsidR="00000000" w:rsidRDefault="00E86C64">
      <w:r>
        <w:separator/>
      </w:r>
    </w:p>
  </w:footnote>
  <w:footnote w:type="continuationSeparator" w:id="0">
    <w:p w14:paraId="132839C4" w14:textId="77777777" w:rsidR="00000000" w:rsidRDefault="00E86C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defaultTabStop w:val="56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C64"/>
    <w:rsid w:val="00E8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5BEFC81"/>
  <w15:chartTrackingRefBased/>
  <w15:docId w15:val="{65B70FCF-AA23-F747-90C3-17656F135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iBook:Applications:Microsoft%20Office%20X: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iBook:Applications:Microsoft Office X:Templates:My Templates:Word Processing.dot</Template>
  <TotalTime>1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CLASSIFYING ANIMALS AND PLANTS</vt:lpstr>
    </vt:vector>
  </TitlesOfParts>
  <Company>Home</Company>
  <LinksUpToDate>false</LinksUpToDate>
  <CharactersWithSpaces>2149</CharactersWithSpaces>
  <SharedDoc>false</SharedDoc>
  <HLinks>
    <vt:vector size="18" baseType="variant">
      <vt:variant>
        <vt:i4>7995471</vt:i4>
      </vt:variant>
      <vt:variant>
        <vt:i4>-1</vt:i4>
      </vt:variant>
      <vt:variant>
        <vt:i4>1027</vt:i4>
      </vt:variant>
      <vt:variant>
        <vt:i4>1</vt:i4>
      </vt:variant>
      <vt:variant>
        <vt:lpwstr>::Photos:Classification:fungiMushroom.jpg</vt:lpwstr>
      </vt:variant>
      <vt:variant>
        <vt:lpwstr/>
      </vt:variant>
      <vt:variant>
        <vt:i4>393259</vt:i4>
      </vt:variant>
      <vt:variant>
        <vt:i4>-1</vt:i4>
      </vt:variant>
      <vt:variant>
        <vt:i4>1028</vt:i4>
      </vt:variant>
      <vt:variant>
        <vt:i4>1</vt:i4>
      </vt:variant>
      <vt:variant>
        <vt:lpwstr>::Photos:Classification:protist.jpg</vt:lpwstr>
      </vt:variant>
      <vt:variant>
        <vt:lpwstr/>
      </vt:variant>
      <vt:variant>
        <vt:i4>5046277</vt:i4>
      </vt:variant>
      <vt:variant>
        <vt:i4>-1</vt:i4>
      </vt:variant>
      <vt:variant>
        <vt:i4>1029</vt:i4>
      </vt:variant>
      <vt:variant>
        <vt:i4>1</vt:i4>
      </vt:variant>
      <vt:variant>
        <vt:lpwstr>::Photos:Classification:faecimg_monera5.jpg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CLASSIFYING ANIMALS AND PLANTS</dc:title>
  <dc:subject/>
  <dc:creator>Ian Wilson</dc:creator>
  <cp:keywords/>
  <cp:lastModifiedBy>Ian Wilson (Holy Cross College - Ellenbrook)</cp:lastModifiedBy>
  <cp:revision>2</cp:revision>
  <cp:lastPrinted>1904-01-01T00:00:00Z</cp:lastPrinted>
  <dcterms:created xsi:type="dcterms:W3CDTF">2019-04-29T11:21:00Z</dcterms:created>
  <dcterms:modified xsi:type="dcterms:W3CDTF">2019-04-29T11:21:00Z</dcterms:modified>
</cp:coreProperties>
</file>