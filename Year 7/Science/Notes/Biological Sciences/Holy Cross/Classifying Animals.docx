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0C228" w14:textId="77777777" w:rsidR="00000000" w:rsidRDefault="009501F3">
      <w:pPr>
        <w:jc w:val="center"/>
        <w:rPr>
          <w:rFonts w:ascii="Times New Roman" w:hAnsi="Times New Roman"/>
          <w:b/>
        </w:rPr>
      </w:pPr>
      <w:bookmarkStart w:id="0" w:name="_GoBack"/>
      <w:bookmarkEnd w:id="0"/>
      <w:r>
        <w:rPr>
          <w:rFonts w:ascii="Times New Roman" w:hAnsi="Times New Roman"/>
          <w:b/>
        </w:rPr>
        <w:t xml:space="preserve">CLASSIFYING ANIMALS </w:t>
      </w:r>
    </w:p>
    <w:p w14:paraId="6D856733" w14:textId="77777777" w:rsidR="00000000" w:rsidRDefault="009501F3">
      <w:pPr>
        <w:rPr>
          <w:rFonts w:ascii="Times New Roman" w:hAnsi="Times New Roman"/>
        </w:rPr>
      </w:pPr>
    </w:p>
    <w:p w14:paraId="31D50B3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>
        <w:rPr>
          <w:rFonts w:ascii="Times New Roman" w:hAnsi="Times New Roman"/>
          <w:b/>
          <w:i/>
        </w:rPr>
        <w:t>order of classification</w:t>
      </w:r>
      <w:r>
        <w:rPr>
          <w:rFonts w:ascii="Times New Roman" w:hAnsi="Times New Roman"/>
        </w:rPr>
        <w:t xml:space="preserve"> for all living things is as follows.</w:t>
      </w:r>
    </w:p>
    <w:p w14:paraId="551CD270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4DC2042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Kingdom</w:t>
      </w:r>
    </w:p>
    <w:p w14:paraId="27253FFB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Phylum</w:t>
      </w:r>
    </w:p>
    <w:p w14:paraId="5B14396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Class</w:t>
      </w:r>
    </w:p>
    <w:p w14:paraId="31EC021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Order</w:t>
      </w:r>
    </w:p>
    <w:p w14:paraId="4619BB2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Family</w:t>
      </w:r>
    </w:p>
    <w:p w14:paraId="642D658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Genus</w:t>
      </w:r>
    </w:p>
    <w:p w14:paraId="3C9C421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Species</w:t>
      </w:r>
    </w:p>
    <w:p w14:paraId="51A00442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02D02FA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All members of a species have very similar characteristics.  Generally</w:t>
      </w:r>
      <w:r>
        <w:rPr>
          <w:rFonts w:ascii="Times New Roman" w:hAnsi="Times New Roman"/>
        </w:rPr>
        <w:t>, the scientific name includes the genus and species.</w:t>
      </w:r>
    </w:p>
    <w:p w14:paraId="07C0945A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0207F82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Dog - Canis familiaris.</w:t>
      </w:r>
    </w:p>
    <w:p w14:paraId="06C77DC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Human - Homo sapiens.</w:t>
      </w:r>
    </w:p>
    <w:p w14:paraId="2E31C7F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Bottle-nose dolphin - Tursiops truncatus.</w:t>
      </w:r>
    </w:p>
    <w:p w14:paraId="46D0416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3E69B1B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77D43E4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The basis for classifying animals involves observing many characteristics.</w:t>
      </w:r>
    </w:p>
    <w:p w14:paraId="24671B5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2290ACC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1.</w:t>
      </w:r>
      <w:r>
        <w:rPr>
          <w:rFonts w:ascii="Times New Roman" w:hAnsi="Times New Roman"/>
        </w:rPr>
        <w:tab/>
        <w:t>Cell and body structu</w:t>
      </w:r>
      <w:r>
        <w:rPr>
          <w:rFonts w:ascii="Times New Roman" w:hAnsi="Times New Roman"/>
        </w:rPr>
        <w:t>re.</w:t>
      </w:r>
    </w:p>
    <w:p w14:paraId="23401AEB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2.</w:t>
      </w:r>
      <w:r>
        <w:rPr>
          <w:rFonts w:ascii="Times New Roman" w:hAnsi="Times New Roman"/>
        </w:rPr>
        <w:tab/>
        <w:t>Body covering.</w:t>
      </w:r>
    </w:p>
    <w:p w14:paraId="6D5562B0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3.</w:t>
      </w:r>
      <w:r>
        <w:rPr>
          <w:rFonts w:ascii="Times New Roman" w:hAnsi="Times New Roman"/>
        </w:rPr>
        <w:tab/>
        <w:t>Reproduction.</w:t>
      </w:r>
    </w:p>
    <w:p w14:paraId="7FB7F86A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4.</w:t>
      </w:r>
      <w:r>
        <w:rPr>
          <w:rFonts w:ascii="Times New Roman" w:hAnsi="Times New Roman"/>
        </w:rPr>
        <w:tab/>
        <w:t>Movement.</w:t>
      </w:r>
    </w:p>
    <w:p w14:paraId="4FC1EBB9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5.</w:t>
      </w:r>
      <w:r>
        <w:rPr>
          <w:rFonts w:ascii="Times New Roman" w:hAnsi="Times New Roman"/>
        </w:rPr>
        <w:tab/>
        <w:t>Food-gathering methods.</w:t>
      </w:r>
    </w:p>
    <w:p w14:paraId="5D7D03BA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6.</w:t>
      </w:r>
      <w:r>
        <w:rPr>
          <w:rFonts w:ascii="Times New Roman" w:hAnsi="Times New Roman"/>
        </w:rPr>
        <w:tab/>
        <w:t>Method of obtaining oxygen.</w:t>
      </w:r>
    </w:p>
    <w:p w14:paraId="2004E98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7.</w:t>
      </w:r>
      <w:r>
        <w:rPr>
          <w:rFonts w:ascii="Times New Roman" w:hAnsi="Times New Roman"/>
        </w:rPr>
        <w:tab/>
        <w:t>Body temperature.</w:t>
      </w:r>
    </w:p>
    <w:p w14:paraId="777F127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8.</w:t>
      </w:r>
      <w:r>
        <w:rPr>
          <w:rFonts w:ascii="Times New Roman" w:hAnsi="Times New Roman"/>
        </w:rPr>
        <w:tab/>
        <w:t>Special senses.</w:t>
      </w:r>
    </w:p>
    <w:p w14:paraId="60F545B0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9.</w:t>
      </w:r>
      <w:r>
        <w:rPr>
          <w:rFonts w:ascii="Times New Roman" w:hAnsi="Times New Roman"/>
        </w:rPr>
        <w:tab/>
        <w:t>Where an animal lives.</w:t>
      </w:r>
    </w:p>
    <w:p w14:paraId="3C7F4994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7A368808" w14:textId="77777777" w:rsidR="00000000" w:rsidRDefault="009501F3">
      <w:pPr>
        <w:tabs>
          <w:tab w:val="left" w:pos="567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2B5D3F6F" wp14:editId="335749BC">
            <wp:extent cx="5909945" cy="3538855"/>
            <wp:effectExtent l="0" t="0" r="0" b="0"/>
            <wp:docPr id="1" name="Picture 1" descr=":Scanning:Animal Key001.pc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Scanning:Animal Key001.pct"/>
                    <pic:cNvPicPr>
                      <a:picLocks/>
                    </pic:cNvPicPr>
                  </pic:nvPicPr>
                  <pic:blipFill>
                    <a:blip r:embed="rId4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9" t="6668" r="5875" b="10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D8FDF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lastRenderedPageBreak/>
        <w:t>Invertebrates</w:t>
      </w:r>
      <w:r>
        <w:rPr>
          <w:rFonts w:ascii="Times New Roman" w:hAnsi="Times New Roman"/>
        </w:rPr>
        <w:t xml:space="preserve"> are classified into several groups called </w:t>
      </w:r>
      <w:r>
        <w:rPr>
          <w:rFonts w:ascii="Times New Roman" w:hAnsi="Times New Roman"/>
          <w:b/>
          <w:i/>
        </w:rPr>
        <w:t>phyla</w:t>
      </w:r>
      <w:r>
        <w:rPr>
          <w:rFonts w:ascii="Times New Roman" w:hAnsi="Times New Roman"/>
        </w:rPr>
        <w:t>.</w:t>
      </w:r>
    </w:p>
    <w:p w14:paraId="3855265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35ABD621" w14:textId="77777777" w:rsidR="00000000" w:rsidRDefault="009501F3">
      <w:pPr>
        <w:tabs>
          <w:tab w:val="left" w:pos="56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Arthr</w:t>
      </w:r>
      <w:r>
        <w:rPr>
          <w:rFonts w:ascii="Times New Roman" w:hAnsi="Times New Roman"/>
          <w:b/>
        </w:rPr>
        <w:t>opods</w:t>
      </w:r>
    </w:p>
    <w:p w14:paraId="1C428EA0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Have jointed body covering that supports and protects the body.</w:t>
      </w:r>
    </w:p>
    <w:p w14:paraId="40665369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 xml:space="preserve">There are several </w:t>
      </w:r>
      <w:r>
        <w:rPr>
          <w:rFonts w:ascii="Times New Roman" w:hAnsi="Times New Roman"/>
          <w:b/>
          <w:i/>
        </w:rPr>
        <w:t>classes</w:t>
      </w:r>
      <w:r>
        <w:rPr>
          <w:rFonts w:ascii="Times New Roman" w:hAnsi="Times New Roman"/>
        </w:rPr>
        <w:t>.</w:t>
      </w:r>
    </w:p>
    <w:p w14:paraId="309AC15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3BF799B8" w14:textId="77777777" w:rsidR="00000000" w:rsidRDefault="009501F3">
      <w:pPr>
        <w:tabs>
          <w:tab w:val="left" w:pos="567"/>
        </w:tabs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i/>
        </w:rPr>
        <w:t>Insects</w:t>
      </w:r>
    </w:p>
    <w:p w14:paraId="24D0F86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6 legs, 2 body parts (head, thorax, abdomen).</w:t>
      </w:r>
    </w:p>
    <w:p w14:paraId="7FD5F84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1" locked="0" layoutInCell="1" allowOverlap="1" wp14:anchorId="36B484EB" wp14:editId="465BFA1F">
            <wp:simplePos x="0" y="0"/>
            <wp:positionH relativeFrom="column">
              <wp:posOffset>4072890</wp:posOffset>
            </wp:positionH>
            <wp:positionV relativeFrom="paragraph">
              <wp:posOffset>27305</wp:posOffset>
            </wp:positionV>
            <wp:extent cx="2023745" cy="1294765"/>
            <wp:effectExtent l="0" t="0" r="0" b="0"/>
            <wp:wrapNone/>
            <wp:docPr id="3" name="Picture 2" descr="::::::::SCANNING:Ian:Aranmore:Year 8:Life and Living:Ant + Spider.p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:::::::SCANNING:Ian:Aranmore:Year 8:Life and Living:Ant + Spider.pic"/>
                    <pic:cNvPicPr>
                      <a:picLocks/>
                    </pic:cNvPicPr>
                  </pic:nvPicPr>
                  <pic:blipFill>
                    <a:blip r:embed="rId5">
                      <a:lum contrast="4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2C7D5" w14:textId="77777777" w:rsidR="00000000" w:rsidRDefault="009501F3">
      <w:pPr>
        <w:tabs>
          <w:tab w:val="left" w:pos="567"/>
        </w:tabs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i/>
        </w:rPr>
        <w:t>Arachnids</w:t>
      </w:r>
    </w:p>
    <w:p w14:paraId="55D922F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8 legs, 2 body parts.</w:t>
      </w:r>
    </w:p>
    <w:p w14:paraId="061EA5B0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60C70982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Spiders, ticks, scorpions.</w:t>
      </w:r>
    </w:p>
    <w:p w14:paraId="4EC49F6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682366AA" w14:textId="77777777" w:rsidR="00000000" w:rsidRDefault="009501F3">
      <w:pPr>
        <w:tabs>
          <w:tab w:val="left" w:pos="567"/>
        </w:tabs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i/>
        </w:rPr>
        <w:t>Crustaceans</w:t>
      </w:r>
    </w:p>
    <w:p w14:paraId="31266F7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Breathe through gills.</w:t>
      </w:r>
    </w:p>
    <w:p w14:paraId="2A8EC45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Most found in water (slaters live on land).</w:t>
      </w:r>
    </w:p>
    <w:p w14:paraId="420EA8C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476DA11A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Crabs, crayfish, prawns.</w:t>
      </w:r>
    </w:p>
    <w:p w14:paraId="53CA2EDF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0E750558" w14:textId="77777777" w:rsidR="00000000" w:rsidRDefault="009501F3">
      <w:pPr>
        <w:tabs>
          <w:tab w:val="left" w:pos="567"/>
        </w:tabs>
        <w:rPr>
          <w:rFonts w:ascii="Times New Roman" w:hAnsi="Times New Roman"/>
          <w:b/>
          <w:i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i/>
        </w:rPr>
        <w:t>Myriapods</w:t>
      </w:r>
    </w:p>
    <w:p w14:paraId="3A5ABCC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Have many legs.</w:t>
      </w:r>
    </w:p>
    <w:p w14:paraId="46085CBB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Centipedes (</w:t>
      </w:r>
      <w:r>
        <w:rPr>
          <w:rFonts w:ascii="Times New Roman" w:hAnsi="Times New Roman"/>
          <w:b/>
          <w:i/>
        </w:rPr>
        <w:t>Chilopods</w:t>
      </w:r>
      <w:r>
        <w:rPr>
          <w:rFonts w:ascii="Times New Roman" w:hAnsi="Times New Roman"/>
        </w:rPr>
        <w:t>) have 1 pair of legs per segment.</w:t>
      </w:r>
    </w:p>
    <w:p w14:paraId="49DA4E3F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Millipedes (</w:t>
      </w:r>
      <w:r>
        <w:rPr>
          <w:rFonts w:ascii="Times New Roman" w:hAnsi="Times New Roman"/>
          <w:b/>
          <w:i/>
        </w:rPr>
        <w:t>Diplopods</w:t>
      </w:r>
      <w:r>
        <w:rPr>
          <w:rFonts w:ascii="Times New Roman" w:hAnsi="Times New Roman"/>
        </w:rPr>
        <w:t>) have 2 pairs per segment.</w:t>
      </w:r>
    </w:p>
    <w:p w14:paraId="56F8985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19F8DFBB" w14:textId="77777777" w:rsidR="00000000" w:rsidRDefault="009501F3">
      <w:pPr>
        <w:tabs>
          <w:tab w:val="left" w:pos="56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Mollu</w:t>
      </w:r>
      <w:r>
        <w:rPr>
          <w:rFonts w:ascii="Times New Roman" w:hAnsi="Times New Roman"/>
          <w:b/>
        </w:rPr>
        <w:t>scs</w:t>
      </w:r>
    </w:p>
    <w:p w14:paraId="7BABBD28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Most have a shell (slugs don't).</w:t>
      </w:r>
    </w:p>
    <w:p w14:paraId="0684988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Live in water or moist conditions.</w:t>
      </w:r>
    </w:p>
    <w:p w14:paraId="27DC2339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434013A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Octopuses, squid, cuttlefish, snails.</w:t>
      </w:r>
    </w:p>
    <w:p w14:paraId="0C3FC91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06131B48" w14:textId="77777777" w:rsidR="00000000" w:rsidRDefault="009501F3">
      <w:pPr>
        <w:tabs>
          <w:tab w:val="left" w:pos="56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Platyhelminthes</w:t>
      </w:r>
    </w:p>
    <w:p w14:paraId="260A400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  <w:t>Flat bodies.</w:t>
      </w:r>
    </w:p>
    <w:p w14:paraId="7247CA3F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Sometimes parasitic.</w:t>
      </w:r>
    </w:p>
    <w:p w14:paraId="4726D470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37B0A8C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Nematodes</w:t>
      </w:r>
    </w:p>
    <w:p w14:paraId="0F4796D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Round worms.</w:t>
      </w:r>
    </w:p>
    <w:p w14:paraId="4872609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Often parasitic.</w:t>
      </w:r>
    </w:p>
    <w:p w14:paraId="66F05A5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2DC5D0F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Annelids</w:t>
      </w:r>
    </w:p>
    <w:p w14:paraId="18EF1B2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Segmented worms</w:t>
      </w:r>
      <w:r>
        <w:rPr>
          <w:rFonts w:ascii="Times New Roman" w:hAnsi="Times New Roman"/>
        </w:rPr>
        <w:t>.</w:t>
      </w:r>
    </w:p>
    <w:p w14:paraId="27F2801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Found on land and in water.</w:t>
      </w:r>
    </w:p>
    <w:p w14:paraId="1D27C32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19775544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Cnidarians</w:t>
      </w:r>
    </w:p>
    <w:p w14:paraId="120EC2D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Have stinging cells.</w:t>
      </w:r>
    </w:p>
    <w:p w14:paraId="5B562B64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13CB8162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Jellyfish, anemones.</w:t>
      </w:r>
    </w:p>
    <w:p w14:paraId="012F4F38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0EFEB6D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br w:type="page"/>
      </w:r>
      <w:r>
        <w:rPr>
          <w:rFonts w:ascii="Times New Roman" w:hAnsi="Times New Roman"/>
          <w:b/>
        </w:rPr>
        <w:lastRenderedPageBreak/>
        <w:t>Echinoderms</w:t>
      </w:r>
    </w:p>
    <w:p w14:paraId="5CB82E7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Spiny skin.</w:t>
      </w:r>
    </w:p>
    <w:p w14:paraId="20DC7074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Radial symmetry</w:t>
      </w:r>
    </w:p>
    <w:p w14:paraId="43D2D7A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0AA8D0E8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Sea stars, sea urchins.</w:t>
      </w:r>
    </w:p>
    <w:p w14:paraId="09630B9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37C0088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Protozoa</w:t>
      </w:r>
    </w:p>
    <w:p w14:paraId="5D14F69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Single celled animals.</w:t>
      </w:r>
    </w:p>
    <w:p w14:paraId="0845ECB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Live in moist environments.</w:t>
      </w:r>
    </w:p>
    <w:p w14:paraId="7D9799E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3BF7EFD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31B8B22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>Vertebrat</w:t>
      </w:r>
      <w:r>
        <w:rPr>
          <w:rFonts w:ascii="Times New Roman" w:hAnsi="Times New Roman"/>
          <w:b/>
          <w:i/>
        </w:rPr>
        <w:t>es</w:t>
      </w:r>
      <w:r>
        <w:rPr>
          <w:rFonts w:ascii="Times New Roman" w:hAnsi="Times New Roman"/>
        </w:rPr>
        <w:t xml:space="preserve"> are classified into 5 classes. </w:t>
      </w:r>
    </w:p>
    <w:p w14:paraId="1597014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5D188703" w14:textId="77777777" w:rsidR="00000000" w:rsidRDefault="009501F3">
      <w:pPr>
        <w:tabs>
          <w:tab w:val="left" w:pos="56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Fish</w:t>
      </w:r>
    </w:p>
    <w:p w14:paraId="11005ADB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Wet scales cover the skin.</w:t>
      </w:r>
    </w:p>
    <w:p w14:paraId="55AA321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Live in water and breathe through gills.</w:t>
      </w:r>
    </w:p>
    <w:p w14:paraId="7D506E79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Changing body temperature.</w:t>
      </w:r>
    </w:p>
    <w:p w14:paraId="11AB1B29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Lay eggs in water.</w:t>
      </w:r>
    </w:p>
    <w:p w14:paraId="6C3DA97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149B359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Sharks, rays, herring, snapper.</w:t>
      </w:r>
    </w:p>
    <w:p w14:paraId="2162AE8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61CF3DDF" w14:textId="77777777" w:rsidR="00000000" w:rsidRDefault="009501F3">
      <w:pPr>
        <w:tabs>
          <w:tab w:val="left" w:pos="56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Amphibians</w:t>
      </w:r>
    </w:p>
    <w:p w14:paraId="66858E5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Moist skin.</w:t>
      </w:r>
    </w:p>
    <w:p w14:paraId="2CB39DBE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Eggs laid in water.</w:t>
      </w:r>
    </w:p>
    <w:p w14:paraId="01B7439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Larvae live in water and breathe through gills.</w:t>
      </w:r>
    </w:p>
    <w:p w14:paraId="6EA8A8DB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Adults live on land and breathe through lungs.</w:t>
      </w:r>
    </w:p>
    <w:p w14:paraId="5762D1D2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Changing body temperature.</w:t>
      </w:r>
    </w:p>
    <w:p w14:paraId="0518443A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0EFE1DDF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Frogs, toads, salamander.</w:t>
      </w:r>
    </w:p>
    <w:p w14:paraId="45CC9B59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55708D08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b/>
        </w:rPr>
        <w:t>Reptiles</w:t>
      </w:r>
    </w:p>
    <w:p w14:paraId="59DF54BB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Dry, scaly skin.</w:t>
      </w:r>
    </w:p>
    <w:p w14:paraId="67C26831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Changing body temperature.</w:t>
      </w:r>
    </w:p>
    <w:p w14:paraId="28240CF9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Lay eggs with tough, flexib</w:t>
      </w:r>
      <w:r>
        <w:rPr>
          <w:rFonts w:ascii="Times New Roman" w:hAnsi="Times New Roman"/>
        </w:rPr>
        <w:t>le covering.</w:t>
      </w:r>
    </w:p>
    <w:p w14:paraId="0A1278E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01B45A6F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Turtles, snakes, lizards, crocodiles.</w:t>
      </w:r>
    </w:p>
    <w:p w14:paraId="7EFE101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73BD26CA" w14:textId="77777777" w:rsidR="00000000" w:rsidRDefault="009501F3">
      <w:pPr>
        <w:tabs>
          <w:tab w:val="left" w:pos="56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Birds</w:t>
      </w:r>
    </w:p>
    <w:p w14:paraId="3A8606B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Constant body temperature.</w:t>
      </w:r>
    </w:p>
    <w:p w14:paraId="42BBC97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Have feathers.</w:t>
      </w:r>
    </w:p>
    <w:p w14:paraId="392D6653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Breathe through lungs.</w:t>
      </w:r>
    </w:p>
    <w:p w14:paraId="1DBB548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Lay eggs with hard outer shell.</w:t>
      </w:r>
    </w:p>
    <w:p w14:paraId="36A742E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49BE225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Penguins, seagulls, albatross.</w:t>
      </w:r>
    </w:p>
    <w:p w14:paraId="1E37FA3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6487A417" w14:textId="77777777" w:rsidR="00000000" w:rsidRDefault="009501F3">
      <w:pPr>
        <w:tabs>
          <w:tab w:val="left" w:pos="567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Mammals</w:t>
      </w:r>
    </w:p>
    <w:p w14:paraId="42AEED7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Constant body temperature.</w:t>
      </w:r>
    </w:p>
    <w:p w14:paraId="4BD878F2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•</w:t>
      </w:r>
      <w:r>
        <w:rPr>
          <w:rFonts w:ascii="Times New Roman" w:hAnsi="Times New Roman"/>
        </w:rPr>
        <w:tab/>
        <w:t>Have hair or fur covering the skin.</w:t>
      </w:r>
    </w:p>
    <w:p w14:paraId="4AA4B4C7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Breathe through lungs.</w:t>
      </w:r>
    </w:p>
    <w:p w14:paraId="2BB82078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•</w:t>
      </w:r>
      <w:r>
        <w:rPr>
          <w:rFonts w:ascii="Times New Roman" w:hAnsi="Times New Roman"/>
        </w:rPr>
        <w:tab/>
        <w:t>Most give birth to live young and feed them on milk.</w:t>
      </w:r>
    </w:p>
    <w:p w14:paraId="51C25DD4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8967DBC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e.g.</w:t>
      </w:r>
      <w:r>
        <w:rPr>
          <w:rFonts w:ascii="Times New Roman" w:hAnsi="Times New Roman"/>
        </w:rPr>
        <w:tab/>
        <w:t>Humans, whales, dolphins, dogs, cats.</w:t>
      </w:r>
    </w:p>
    <w:p w14:paraId="30626878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Below is a key that can be used to classify animals according to their structure and func</w:t>
      </w:r>
      <w:r>
        <w:rPr>
          <w:rFonts w:ascii="Times New Roman" w:hAnsi="Times New Roman"/>
        </w:rPr>
        <w:t>tion.</w:t>
      </w:r>
    </w:p>
    <w:p w14:paraId="4A4E8EE5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p w14:paraId="42CCD616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51974D6E" wp14:editId="34824A75">
            <wp:extent cx="5537200" cy="4360545"/>
            <wp:effectExtent l="0" t="0" r="0" b="0"/>
            <wp:docPr id="2" name="Picture 2" descr=":Scanning:Animal Key002.pc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:Scanning:Animal Key002.pct"/>
                    <pic:cNvPicPr>
                      <a:picLocks/>
                    </pic:cNvPicPr>
                  </pic:nvPicPr>
                  <pic:blipFill>
                    <a:blip r:embed="rId6">
                      <a:lum contrast="1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10475" r="4991" b="5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436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DD3D" w14:textId="77777777" w:rsidR="00000000" w:rsidRDefault="009501F3">
      <w:pPr>
        <w:tabs>
          <w:tab w:val="left" w:pos="567"/>
        </w:tabs>
        <w:rPr>
          <w:rFonts w:ascii="Times New Roman" w:hAnsi="Times New Roman"/>
        </w:rPr>
      </w:pPr>
    </w:p>
    <w:sectPr w:rsidR="00000000">
      <w:pgSz w:w="11904" w:h="16834"/>
      <w:pgMar w:top="1134" w:right="1134" w:bottom="1134" w:left="1134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ttachedTemplate r:id="rId1"/>
  <w:defaultTabStop w:val="567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F3"/>
    <w:rsid w:val="0095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450C72D"/>
  <w15:chartTrackingRefBased/>
  <w15:docId w15:val="{EC5610F9-EA32-B541-839D-CD78452E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01F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1F3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X: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HD:Applications:Microsoft Office X:Templates:My Templates:Word Processing.dot</Template>
  <TotalTime>0</TotalTime>
  <Pages>4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ANIMAL CLASSIFICATION</vt:lpstr>
    </vt:vector>
  </TitlesOfParts>
  <Company>Wilson family</Company>
  <LinksUpToDate>false</LinksUpToDate>
  <CharactersWithSpaces>2821</CharactersWithSpaces>
  <SharedDoc>false</SharedDoc>
  <HLinks>
    <vt:vector size="18" baseType="variant">
      <vt:variant>
        <vt:i4>1048616</vt:i4>
      </vt:variant>
      <vt:variant>
        <vt:i4>2233</vt:i4>
      </vt:variant>
      <vt:variant>
        <vt:i4>1025</vt:i4>
      </vt:variant>
      <vt:variant>
        <vt:i4>1</vt:i4>
      </vt:variant>
      <vt:variant>
        <vt:lpwstr>:Scanning:Animal Key001.pct</vt:lpwstr>
      </vt:variant>
      <vt:variant>
        <vt:lpwstr/>
      </vt:variant>
      <vt:variant>
        <vt:i4>1245224</vt:i4>
      </vt:variant>
      <vt:variant>
        <vt:i4>4359</vt:i4>
      </vt:variant>
      <vt:variant>
        <vt:i4>1042</vt:i4>
      </vt:variant>
      <vt:variant>
        <vt:i4>1</vt:i4>
      </vt:variant>
      <vt:variant>
        <vt:lpwstr>:Scanning:Animal Key002.pct</vt:lpwstr>
      </vt:variant>
      <vt:variant>
        <vt:lpwstr/>
      </vt:variant>
      <vt:variant>
        <vt:i4>3866635</vt:i4>
      </vt:variant>
      <vt:variant>
        <vt:i4>-1</vt:i4>
      </vt:variant>
      <vt:variant>
        <vt:i4>1026</vt:i4>
      </vt:variant>
      <vt:variant>
        <vt:i4>1</vt:i4>
      </vt:variant>
      <vt:variant>
        <vt:lpwstr>::::::::SCANNING:Ian:Aranmore:Year 8:Life and Living:Ant + Spider.pic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CLASSIFICATION</dc:title>
  <dc:subject/>
  <dc:creator>Ian Wilson</dc:creator>
  <cp:keywords/>
  <cp:lastModifiedBy>Ian Wilson (Holy Cross College - Ellenbrook)</cp:lastModifiedBy>
  <cp:revision>2</cp:revision>
  <cp:lastPrinted>1904-01-01T00:00:00Z</cp:lastPrinted>
  <dcterms:created xsi:type="dcterms:W3CDTF">2019-04-29T11:26:00Z</dcterms:created>
  <dcterms:modified xsi:type="dcterms:W3CDTF">2019-04-29T11:26:00Z</dcterms:modified>
</cp:coreProperties>
</file>