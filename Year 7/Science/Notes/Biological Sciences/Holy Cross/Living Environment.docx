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B1750" w14:textId="77777777" w:rsidR="00000000" w:rsidRDefault="009A4EFC">
      <w:pPr>
        <w:tabs>
          <w:tab w:val="left" w:pos="567"/>
        </w:tabs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THE LIVING ENVIRONMENT</w:t>
      </w:r>
    </w:p>
    <w:p w14:paraId="0C8A38F3" w14:textId="77777777" w:rsidR="00000000" w:rsidRDefault="009A4EFC">
      <w:pPr>
        <w:tabs>
          <w:tab w:val="left" w:pos="567"/>
        </w:tabs>
        <w:rPr>
          <w:sz w:val="24"/>
        </w:rPr>
      </w:pPr>
    </w:p>
    <w:p w14:paraId="2DB7706F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Living organisms can affect others, either helping or harming them.  They can also affect the physical environment they live in.</w:t>
      </w:r>
    </w:p>
    <w:p w14:paraId="716127F7" w14:textId="77777777" w:rsidR="00000000" w:rsidRDefault="009A4EFC">
      <w:pPr>
        <w:tabs>
          <w:tab w:val="left" w:pos="567"/>
        </w:tabs>
        <w:rPr>
          <w:sz w:val="24"/>
        </w:rPr>
      </w:pPr>
    </w:p>
    <w:p w14:paraId="3747202C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b/>
          <w:sz w:val="24"/>
        </w:rPr>
        <w:t>Habitats</w:t>
      </w:r>
    </w:p>
    <w:p w14:paraId="3EAA1220" w14:textId="77777777" w:rsidR="00000000" w:rsidRDefault="009A4EFC">
      <w:pPr>
        <w:tabs>
          <w:tab w:val="left" w:pos="567"/>
        </w:tabs>
        <w:rPr>
          <w:sz w:val="24"/>
        </w:rPr>
      </w:pPr>
    </w:p>
    <w:p w14:paraId="1D861CCF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Place where an organism lives.</w:t>
      </w:r>
    </w:p>
    <w:p w14:paraId="3D0BFA1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Has all of its requirements to survive.</w:t>
      </w:r>
    </w:p>
    <w:p w14:paraId="0F86AD89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 xml:space="preserve">Habitat is not </w:t>
      </w:r>
      <w:r>
        <w:rPr>
          <w:b/>
          <w:i/>
          <w:sz w:val="24"/>
        </w:rPr>
        <w:t>the same as environment</w:t>
      </w:r>
      <w:r>
        <w:rPr>
          <w:sz w:val="24"/>
        </w:rPr>
        <w:t xml:space="preserve"> - environment discusses all the factors that affect the </w:t>
      </w:r>
    </w:p>
    <w:p w14:paraId="3CBC1E7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organism; habitat is simply where it lives.</w:t>
      </w:r>
    </w:p>
    <w:p w14:paraId="17E874F9" w14:textId="77777777" w:rsidR="00000000" w:rsidRDefault="009A4EFC">
      <w:pPr>
        <w:tabs>
          <w:tab w:val="left" w:pos="567"/>
        </w:tabs>
        <w:rPr>
          <w:sz w:val="24"/>
        </w:rPr>
      </w:pPr>
    </w:p>
    <w:p w14:paraId="4BDC3678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Grey kangaroo lives in Southwest WA, South Australia and parts of Victoria.</w:t>
      </w:r>
    </w:p>
    <w:p w14:paraId="5A227468" w14:textId="77777777" w:rsidR="00000000" w:rsidRDefault="009A4EFC">
      <w:pPr>
        <w:tabs>
          <w:tab w:val="left" w:pos="567"/>
        </w:tabs>
        <w:rPr>
          <w:sz w:val="24"/>
        </w:rPr>
      </w:pPr>
    </w:p>
    <w:p w14:paraId="76D89950" w14:textId="77777777" w:rsidR="00000000" w:rsidRDefault="009A4EFC">
      <w:pPr>
        <w:tabs>
          <w:tab w:val="left" w:pos="567"/>
        </w:tabs>
        <w:rPr>
          <w:sz w:val="24"/>
        </w:rPr>
      </w:pPr>
    </w:p>
    <w:p w14:paraId="6E7E829A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b/>
          <w:sz w:val="24"/>
        </w:rPr>
        <w:t>Ecosystems</w:t>
      </w:r>
    </w:p>
    <w:p w14:paraId="0665478F" w14:textId="77777777" w:rsidR="00000000" w:rsidRDefault="009A4EFC">
      <w:pPr>
        <w:tabs>
          <w:tab w:val="left" w:pos="567"/>
        </w:tabs>
        <w:rPr>
          <w:sz w:val="24"/>
        </w:rPr>
      </w:pPr>
    </w:p>
    <w:p w14:paraId="7676E4EE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Any place where the organisms a</w:t>
      </w:r>
      <w:r>
        <w:rPr>
          <w:sz w:val="24"/>
        </w:rPr>
        <w:t xml:space="preserve">nd their physical surroundings form an environment </w:t>
      </w:r>
    </w:p>
    <w:p w14:paraId="4A397034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different to others nearby.</w:t>
      </w:r>
    </w:p>
    <w:p w14:paraId="18924A8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They can be large or small in size.</w:t>
      </w:r>
    </w:p>
    <w:p w14:paraId="3F426D32" w14:textId="77777777" w:rsidR="00000000" w:rsidRDefault="009A4EFC">
      <w:pPr>
        <w:tabs>
          <w:tab w:val="left" w:pos="567"/>
        </w:tabs>
        <w:rPr>
          <w:sz w:val="24"/>
        </w:rPr>
      </w:pPr>
    </w:p>
    <w:p w14:paraId="7263E191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Large lake compared to a small pond or billabong.</w:t>
      </w:r>
    </w:p>
    <w:p w14:paraId="7CD15FAC" w14:textId="77777777" w:rsidR="00000000" w:rsidRDefault="009A4EFC">
      <w:pPr>
        <w:tabs>
          <w:tab w:val="left" w:pos="567"/>
        </w:tabs>
        <w:rPr>
          <w:sz w:val="24"/>
        </w:rPr>
      </w:pPr>
    </w:p>
    <w:p w14:paraId="07504E3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There are 3 parts of an ecosystem. </w:t>
      </w:r>
    </w:p>
    <w:p w14:paraId="2ED42EED" w14:textId="77777777" w:rsidR="00000000" w:rsidRDefault="009A4EFC">
      <w:pPr>
        <w:tabs>
          <w:tab w:val="left" w:pos="567"/>
        </w:tabs>
        <w:rPr>
          <w:sz w:val="24"/>
        </w:rPr>
      </w:pPr>
    </w:p>
    <w:p w14:paraId="1D19096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•</w:t>
      </w:r>
      <w:r>
        <w:rPr>
          <w:sz w:val="24"/>
        </w:rPr>
        <w:tab/>
        <w:t>Living organisms.</w:t>
      </w:r>
    </w:p>
    <w:p w14:paraId="64896218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•</w:t>
      </w:r>
      <w:r>
        <w:rPr>
          <w:sz w:val="24"/>
        </w:rPr>
        <w:tab/>
        <w:t>Physical surro</w:t>
      </w:r>
      <w:r>
        <w:rPr>
          <w:sz w:val="24"/>
        </w:rPr>
        <w:t>undings.</w:t>
      </w:r>
    </w:p>
    <w:p w14:paraId="058511B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•</w:t>
      </w:r>
      <w:r>
        <w:rPr>
          <w:sz w:val="24"/>
        </w:rPr>
        <w:tab/>
        <w:t>The living and non-living factors that make up the environment.</w:t>
      </w:r>
    </w:p>
    <w:p w14:paraId="5D05F2B2" w14:textId="77777777" w:rsidR="00000000" w:rsidRDefault="009A4EFC">
      <w:pPr>
        <w:tabs>
          <w:tab w:val="left" w:pos="567"/>
        </w:tabs>
        <w:rPr>
          <w:sz w:val="24"/>
        </w:rPr>
      </w:pPr>
    </w:p>
    <w:p w14:paraId="483C869B" w14:textId="77777777" w:rsidR="00000000" w:rsidRDefault="009A4EFC">
      <w:pPr>
        <w:tabs>
          <w:tab w:val="left" w:pos="567"/>
        </w:tabs>
        <w:rPr>
          <w:sz w:val="24"/>
        </w:rPr>
      </w:pPr>
    </w:p>
    <w:p w14:paraId="5504D062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b/>
          <w:sz w:val="24"/>
        </w:rPr>
        <w:t>Communities</w:t>
      </w:r>
    </w:p>
    <w:p w14:paraId="34BB24E8" w14:textId="77777777" w:rsidR="00000000" w:rsidRDefault="009A4EFC">
      <w:pPr>
        <w:tabs>
          <w:tab w:val="left" w:pos="567"/>
        </w:tabs>
        <w:rPr>
          <w:sz w:val="24"/>
        </w:rPr>
      </w:pPr>
    </w:p>
    <w:p w14:paraId="0A83A1F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Made up of all the living organisms in an ecosystem at a particular time.</w:t>
      </w:r>
    </w:p>
    <w:p w14:paraId="76E83CDD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Can be hundreds or thousands of different types of organisms.</w:t>
      </w:r>
    </w:p>
    <w:p w14:paraId="4673F1D5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Population</w:t>
      </w:r>
      <w:r>
        <w:rPr>
          <w:sz w:val="24"/>
        </w:rPr>
        <w:t xml:space="preserve"> - the numbe</w:t>
      </w:r>
      <w:r>
        <w:rPr>
          <w:sz w:val="24"/>
        </w:rPr>
        <w:t>r of a particular organism found in the community.</w:t>
      </w:r>
    </w:p>
    <w:p w14:paraId="6911427B" w14:textId="77777777" w:rsidR="00000000" w:rsidRDefault="009A4EFC">
      <w:pPr>
        <w:tabs>
          <w:tab w:val="left" w:pos="567"/>
        </w:tabs>
        <w:rPr>
          <w:sz w:val="24"/>
        </w:rPr>
      </w:pPr>
    </w:p>
    <w:p w14:paraId="56305B2C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A lake ecosystem may contain hundreds of thousand of tadpoles.</w:t>
      </w:r>
    </w:p>
    <w:p w14:paraId="182695CE" w14:textId="77777777" w:rsidR="00000000" w:rsidRDefault="009A4EFC">
      <w:pPr>
        <w:tabs>
          <w:tab w:val="left" w:pos="567"/>
        </w:tabs>
        <w:rPr>
          <w:sz w:val="24"/>
        </w:rPr>
      </w:pPr>
    </w:p>
    <w:p w14:paraId="1B4DCC1E" w14:textId="77777777" w:rsidR="00000000" w:rsidRDefault="009A4EFC">
      <w:pPr>
        <w:tabs>
          <w:tab w:val="left" w:pos="567"/>
        </w:tabs>
        <w:rPr>
          <w:sz w:val="24"/>
        </w:rPr>
      </w:pPr>
    </w:p>
    <w:p w14:paraId="129C4AEE" w14:textId="77777777" w:rsidR="00000000" w:rsidRDefault="009A4EFC">
      <w:p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>How Organisms Affect Each Other</w:t>
      </w:r>
    </w:p>
    <w:p w14:paraId="10F35080" w14:textId="77777777" w:rsidR="00000000" w:rsidRDefault="009A4EFC">
      <w:pPr>
        <w:tabs>
          <w:tab w:val="left" w:pos="567"/>
        </w:tabs>
        <w:rPr>
          <w:sz w:val="24"/>
        </w:rPr>
      </w:pPr>
    </w:p>
    <w:p w14:paraId="6163EF47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Competition</w:t>
      </w:r>
      <w:r>
        <w:rPr>
          <w:sz w:val="24"/>
        </w:rPr>
        <w:t xml:space="preserve"> - occurs when different organisms need the same resource and there is a limited </w:t>
      </w:r>
    </w:p>
    <w:p w14:paraId="51DF5A26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</w:t>
      </w:r>
      <w:r>
        <w:rPr>
          <w:sz w:val="24"/>
        </w:rPr>
        <w:t xml:space="preserve">   amount.</w:t>
      </w:r>
    </w:p>
    <w:p w14:paraId="0092381A" w14:textId="77777777" w:rsidR="00000000" w:rsidRDefault="009A4EFC">
      <w:pPr>
        <w:tabs>
          <w:tab w:val="left" w:pos="567"/>
        </w:tabs>
        <w:rPr>
          <w:sz w:val="24"/>
        </w:rPr>
      </w:pPr>
    </w:p>
    <w:p w14:paraId="047EFE3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 xml:space="preserve">Grass and a tree compete for light - the grass does not grow very well in the shade of the </w:t>
      </w:r>
    </w:p>
    <w:p w14:paraId="16EA2885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tree.</w:t>
      </w:r>
    </w:p>
    <w:p w14:paraId="30213451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</w:p>
    <w:p w14:paraId="04E0D244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b/>
          <w:i/>
          <w:sz w:val="24"/>
        </w:rPr>
        <w:t>Territories</w:t>
      </w:r>
      <w:r>
        <w:rPr>
          <w:sz w:val="24"/>
        </w:rPr>
        <w:t xml:space="preserve"> are established by animals to ensure animals have enough food, shelter, </w:t>
      </w:r>
    </w:p>
    <w:p w14:paraId="3FEF214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water and nesting sites.  They defend these are</w:t>
      </w:r>
      <w:r>
        <w:rPr>
          <w:sz w:val="24"/>
        </w:rPr>
        <w:t>as from intruders.</w:t>
      </w:r>
    </w:p>
    <w:p w14:paraId="53DD02A0" w14:textId="77777777" w:rsidR="00000000" w:rsidRDefault="009A4EFC">
      <w:pPr>
        <w:tabs>
          <w:tab w:val="left" w:pos="567"/>
        </w:tabs>
        <w:rPr>
          <w:sz w:val="24"/>
        </w:rPr>
      </w:pPr>
    </w:p>
    <w:p w14:paraId="60BA9FCC" w14:textId="77777777" w:rsidR="00000000" w:rsidRDefault="009A4EFC">
      <w:pPr>
        <w:tabs>
          <w:tab w:val="left" w:pos="567"/>
        </w:tabs>
        <w:rPr>
          <w:sz w:val="24"/>
        </w:rPr>
      </w:pPr>
    </w:p>
    <w:p w14:paraId="72912F9F" w14:textId="77777777" w:rsidR="00000000" w:rsidRDefault="009A4EFC">
      <w:pPr>
        <w:tabs>
          <w:tab w:val="left" w:pos="567"/>
        </w:tabs>
        <w:rPr>
          <w:sz w:val="24"/>
        </w:rPr>
      </w:pPr>
    </w:p>
    <w:p w14:paraId="46DCD0C9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lastRenderedPageBreak/>
        <w:t>•</w:t>
      </w:r>
      <w:r>
        <w:rPr>
          <w:sz w:val="24"/>
        </w:rPr>
        <w:tab/>
      </w:r>
      <w:r>
        <w:rPr>
          <w:b/>
          <w:i/>
          <w:sz w:val="24"/>
        </w:rPr>
        <w:t>Predation</w:t>
      </w:r>
      <w:r>
        <w:rPr>
          <w:sz w:val="24"/>
        </w:rPr>
        <w:t xml:space="preserve"> - one organism eats another.</w:t>
      </w:r>
    </w:p>
    <w:p w14:paraId="204289C3" w14:textId="77777777" w:rsidR="00000000" w:rsidRDefault="009A4EFC">
      <w:pPr>
        <w:tabs>
          <w:tab w:val="left" w:pos="567"/>
        </w:tabs>
        <w:rPr>
          <w:sz w:val="24"/>
        </w:rPr>
      </w:pPr>
    </w:p>
    <w:p w14:paraId="33ABB00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>Owl (predator) feeds on mice (prey).</w:t>
      </w:r>
    </w:p>
    <w:p w14:paraId="5C8D644B" w14:textId="77777777" w:rsidR="00000000" w:rsidRDefault="009A4EFC">
      <w:pPr>
        <w:tabs>
          <w:tab w:val="left" w:pos="567"/>
        </w:tabs>
        <w:rPr>
          <w:sz w:val="24"/>
        </w:rPr>
      </w:pPr>
    </w:p>
    <w:p w14:paraId="374D8A55" w14:textId="77777777" w:rsidR="00000000" w:rsidRDefault="009A4EFC">
      <w:pPr>
        <w:tabs>
          <w:tab w:val="left" w:pos="567"/>
        </w:tabs>
        <w:rPr>
          <w:sz w:val="24"/>
        </w:rPr>
      </w:pPr>
    </w:p>
    <w:p w14:paraId="34C0A6BC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Mutualism</w:t>
      </w:r>
      <w:r>
        <w:rPr>
          <w:sz w:val="24"/>
        </w:rPr>
        <w:t xml:space="preserve"> - relationship where two organisms live closely together to help each other.</w:t>
      </w:r>
    </w:p>
    <w:p w14:paraId="5DC95B8D" w14:textId="77777777" w:rsidR="00000000" w:rsidRDefault="009A4EFC">
      <w:pPr>
        <w:tabs>
          <w:tab w:val="left" w:pos="567"/>
        </w:tabs>
        <w:rPr>
          <w:sz w:val="24"/>
        </w:rPr>
      </w:pPr>
    </w:p>
    <w:p w14:paraId="10CA2796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</w:t>
      </w:r>
      <w:r>
        <w:rPr>
          <w:sz w:val="24"/>
        </w:rPr>
        <w:tab/>
        <w:t>Sheep have micro-organisms in their gut to digest ce</w:t>
      </w:r>
      <w:r>
        <w:rPr>
          <w:sz w:val="24"/>
        </w:rPr>
        <w:t xml:space="preserve">ll walls in the plant material they </w:t>
      </w:r>
    </w:p>
    <w:p w14:paraId="365D6688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eat.  The sheep survives, as do the organisms.</w:t>
      </w:r>
    </w:p>
    <w:p w14:paraId="38333C5C" w14:textId="77777777" w:rsidR="00000000" w:rsidRDefault="009A4EFC">
      <w:pPr>
        <w:tabs>
          <w:tab w:val="left" w:pos="567"/>
        </w:tabs>
        <w:rPr>
          <w:sz w:val="24"/>
        </w:rPr>
      </w:pPr>
    </w:p>
    <w:p w14:paraId="209F5DCE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Flowers are pollinated by insects and birds.  The flowers produce seeds and the animals </w:t>
      </w:r>
    </w:p>
    <w:p w14:paraId="1CDE6D26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receive pollen or nectar as food.</w:t>
      </w:r>
    </w:p>
    <w:p w14:paraId="1C0DFEF5" w14:textId="77777777" w:rsidR="00000000" w:rsidRDefault="009A4EFC">
      <w:pPr>
        <w:tabs>
          <w:tab w:val="left" w:pos="567"/>
        </w:tabs>
        <w:rPr>
          <w:sz w:val="24"/>
        </w:rPr>
      </w:pPr>
    </w:p>
    <w:p w14:paraId="5FFAC0AA" w14:textId="77777777" w:rsidR="00000000" w:rsidRDefault="009A4EFC">
      <w:pPr>
        <w:tabs>
          <w:tab w:val="left" w:pos="567"/>
        </w:tabs>
        <w:rPr>
          <w:sz w:val="24"/>
        </w:rPr>
      </w:pPr>
    </w:p>
    <w:p w14:paraId="31BE146C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Parasitism</w:t>
      </w:r>
      <w:r>
        <w:rPr>
          <w:sz w:val="24"/>
        </w:rPr>
        <w:t xml:space="preserve"> - an organism lives in or o</w:t>
      </w:r>
      <w:r>
        <w:rPr>
          <w:sz w:val="24"/>
        </w:rPr>
        <w:t xml:space="preserve">n another, causing harm to the </w:t>
      </w:r>
      <w:r>
        <w:rPr>
          <w:b/>
          <w:i/>
          <w:sz w:val="24"/>
        </w:rPr>
        <w:t>host</w:t>
      </w:r>
      <w:r>
        <w:rPr>
          <w:sz w:val="24"/>
        </w:rPr>
        <w:t xml:space="preserve"> organism.</w:t>
      </w:r>
    </w:p>
    <w:p w14:paraId="642244D4" w14:textId="77777777" w:rsidR="00000000" w:rsidRDefault="009A4EFC">
      <w:pPr>
        <w:tabs>
          <w:tab w:val="left" w:pos="567"/>
        </w:tabs>
        <w:rPr>
          <w:sz w:val="24"/>
        </w:rPr>
      </w:pPr>
    </w:p>
    <w:p w14:paraId="11B771CE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 xml:space="preserve">Tapeworms live in the human intestine, absorbing food to grow but making the human </w:t>
      </w:r>
    </w:p>
    <w:p w14:paraId="459597D2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sick.</w:t>
      </w:r>
    </w:p>
    <w:p w14:paraId="16EE1EAB" w14:textId="77777777" w:rsidR="00000000" w:rsidRDefault="009A4EFC">
      <w:pPr>
        <w:tabs>
          <w:tab w:val="left" w:pos="567"/>
        </w:tabs>
        <w:rPr>
          <w:sz w:val="24"/>
        </w:rPr>
      </w:pPr>
    </w:p>
    <w:p w14:paraId="481B559F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Ticks and fleas feed on the blood of animals by burrowing into their skin.</w:t>
      </w:r>
    </w:p>
    <w:p w14:paraId="5BB083E2" w14:textId="77777777" w:rsidR="00000000" w:rsidRDefault="009A4EFC">
      <w:pPr>
        <w:tabs>
          <w:tab w:val="left" w:pos="567"/>
        </w:tabs>
        <w:rPr>
          <w:sz w:val="24"/>
        </w:rPr>
      </w:pPr>
    </w:p>
    <w:p w14:paraId="1DC06E1D" w14:textId="77777777" w:rsidR="00000000" w:rsidRDefault="009A4EFC">
      <w:pPr>
        <w:tabs>
          <w:tab w:val="left" w:pos="567"/>
        </w:tabs>
        <w:rPr>
          <w:sz w:val="24"/>
        </w:rPr>
      </w:pPr>
    </w:p>
    <w:p w14:paraId="7A4D0F6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Commensalism</w:t>
      </w:r>
      <w:r>
        <w:rPr>
          <w:sz w:val="24"/>
        </w:rPr>
        <w:t xml:space="preserve"> - relationship w</w:t>
      </w:r>
      <w:r>
        <w:rPr>
          <w:sz w:val="24"/>
        </w:rPr>
        <w:t>here one organism benefits and the other is unharmed.</w:t>
      </w:r>
    </w:p>
    <w:p w14:paraId="7955879C" w14:textId="77777777" w:rsidR="00000000" w:rsidRDefault="009A4EFC">
      <w:pPr>
        <w:tabs>
          <w:tab w:val="left" w:pos="567"/>
        </w:tabs>
        <w:rPr>
          <w:sz w:val="24"/>
        </w:rPr>
      </w:pPr>
    </w:p>
    <w:p w14:paraId="614062BB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>e.g.</w:t>
      </w:r>
      <w:r>
        <w:rPr>
          <w:sz w:val="24"/>
        </w:rPr>
        <w:tab/>
        <w:t xml:space="preserve">Remora fish stick to sharks and feed on the scraps left by the shark when it feeds.  The </w:t>
      </w:r>
    </w:p>
    <w:p w14:paraId="7E1891E5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shark is unaware of the fish and is unharmed.</w:t>
      </w:r>
    </w:p>
    <w:p w14:paraId="0FA208F6" w14:textId="77777777" w:rsidR="00000000" w:rsidRDefault="009A4EFC">
      <w:pPr>
        <w:tabs>
          <w:tab w:val="left" w:pos="567"/>
        </w:tabs>
        <w:rPr>
          <w:sz w:val="24"/>
        </w:rPr>
      </w:pPr>
    </w:p>
    <w:p w14:paraId="563E8821" w14:textId="77777777" w:rsidR="00000000" w:rsidRDefault="009A4EFC">
      <w:pPr>
        <w:tabs>
          <w:tab w:val="left" w:pos="567"/>
        </w:tabs>
        <w:rPr>
          <w:sz w:val="24"/>
        </w:rPr>
      </w:pPr>
    </w:p>
    <w:p w14:paraId="37F92DC2" w14:textId="77777777" w:rsidR="00000000" w:rsidRDefault="009A4EFC">
      <w:pPr>
        <w:tabs>
          <w:tab w:val="left" w:pos="567"/>
        </w:tabs>
        <w:jc w:val="center"/>
        <w:rPr>
          <w:b/>
          <w:sz w:val="24"/>
        </w:rPr>
      </w:pPr>
      <w:r>
        <w:rPr>
          <w:b/>
          <w:sz w:val="24"/>
        </w:rPr>
        <w:t>How Organisms Affect The Physical Environment</w:t>
      </w:r>
    </w:p>
    <w:p w14:paraId="6D5D4829" w14:textId="77777777" w:rsidR="00000000" w:rsidRDefault="009A4EFC">
      <w:pPr>
        <w:tabs>
          <w:tab w:val="left" w:pos="567"/>
        </w:tabs>
        <w:jc w:val="center"/>
        <w:rPr>
          <w:sz w:val="24"/>
        </w:rPr>
      </w:pPr>
    </w:p>
    <w:p w14:paraId="2EA6412F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F40CE6" wp14:editId="4F9F8A2D">
            <wp:simplePos x="0" y="0"/>
            <wp:positionH relativeFrom="column">
              <wp:posOffset>4086225</wp:posOffset>
            </wp:positionH>
            <wp:positionV relativeFrom="paragraph">
              <wp:posOffset>37465</wp:posOffset>
            </wp:positionV>
            <wp:extent cx="2288540" cy="2255520"/>
            <wp:effectExtent l="0" t="0" r="0" b="0"/>
            <wp:wrapTight wrapText="bothSides">
              <wp:wrapPolygon edited="0">
                <wp:start x="0" y="0"/>
                <wp:lineTo x="0" y="21527"/>
                <wp:lineTo x="21456" y="21527"/>
                <wp:lineTo x="21456" y="0"/>
                <wp:lineTo x="0" y="0"/>
              </wp:wrapPolygon>
            </wp:wrapTight>
            <wp:docPr id="5" name="Picture 5" descr=":Food Webs Scanning:Recycling nutrients0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Food Webs Scanning:Recycling nutrients001.jpg"/>
                    <pic:cNvPicPr>
                      <a:picLocks/>
                    </pic:cNvPicPr>
                  </pic:nvPicPr>
                  <pic:blipFill>
                    <a:blip r:embed="rId6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1F7E51" w14:textId="77777777" w:rsidR="00000000" w:rsidRDefault="009A4EFC">
      <w:pPr>
        <w:tabs>
          <w:tab w:val="left" w:pos="567"/>
        </w:tabs>
        <w:rPr>
          <w:b/>
          <w:sz w:val="24"/>
        </w:rPr>
      </w:pPr>
      <w:r>
        <w:rPr>
          <w:b/>
          <w:sz w:val="24"/>
        </w:rPr>
        <w:t>Recycl</w:t>
      </w:r>
      <w:r>
        <w:rPr>
          <w:b/>
          <w:sz w:val="24"/>
        </w:rPr>
        <w:t>ing Nutrients</w:t>
      </w:r>
    </w:p>
    <w:p w14:paraId="423DC5E3" w14:textId="77777777" w:rsidR="00000000" w:rsidRDefault="009A4EFC">
      <w:pPr>
        <w:tabs>
          <w:tab w:val="left" w:pos="567"/>
        </w:tabs>
        <w:rPr>
          <w:sz w:val="24"/>
        </w:rPr>
      </w:pPr>
    </w:p>
    <w:p w14:paraId="56DD74D9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b/>
          <w:i/>
          <w:sz w:val="24"/>
        </w:rPr>
        <w:t>Bacteria</w:t>
      </w:r>
      <w:r>
        <w:rPr>
          <w:sz w:val="24"/>
        </w:rPr>
        <w:t xml:space="preserve"> break down dead organisms and wastes - they are </w:t>
      </w:r>
    </w:p>
    <w:p w14:paraId="08D88B71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ab/>
        <w:t xml:space="preserve">called </w:t>
      </w:r>
      <w:r>
        <w:rPr>
          <w:b/>
          <w:i/>
          <w:sz w:val="24"/>
        </w:rPr>
        <w:t>decomposers</w:t>
      </w:r>
      <w:r>
        <w:rPr>
          <w:sz w:val="24"/>
        </w:rPr>
        <w:t>.</w:t>
      </w:r>
    </w:p>
    <w:p w14:paraId="766A2306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This releases nutrients back into the soil for plants.</w:t>
      </w:r>
    </w:p>
    <w:p w14:paraId="60CE8720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The nutrients have been </w:t>
      </w:r>
      <w:r>
        <w:rPr>
          <w:b/>
          <w:i/>
          <w:sz w:val="24"/>
        </w:rPr>
        <w:t>recycled</w:t>
      </w:r>
      <w:r>
        <w:rPr>
          <w:sz w:val="24"/>
        </w:rPr>
        <w:t>.</w:t>
      </w:r>
    </w:p>
    <w:p w14:paraId="6E22D0D5" w14:textId="77777777" w:rsidR="00000000" w:rsidRDefault="009A4EFC">
      <w:pPr>
        <w:tabs>
          <w:tab w:val="left" w:pos="567"/>
        </w:tabs>
        <w:rPr>
          <w:sz w:val="24"/>
        </w:rPr>
      </w:pPr>
    </w:p>
    <w:p w14:paraId="48B25F09" w14:textId="77777777" w:rsidR="00000000" w:rsidRDefault="009A4EFC">
      <w:pPr>
        <w:tabs>
          <w:tab w:val="left" w:pos="567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is produced by all living things during respiration and </w:t>
      </w:r>
    </w:p>
    <w:p w14:paraId="7DF4A638" w14:textId="77777777" w:rsidR="00000000" w:rsidRDefault="009A4EFC">
      <w:pPr>
        <w:tabs>
          <w:tab w:val="left" w:pos="567"/>
        </w:tabs>
        <w:rPr>
          <w:b/>
          <w:sz w:val="24"/>
        </w:rPr>
      </w:pPr>
      <w:r>
        <w:rPr>
          <w:sz w:val="24"/>
        </w:rPr>
        <w:tab/>
        <w:t>is</w:t>
      </w:r>
      <w:r>
        <w:rPr>
          <w:sz w:val="24"/>
        </w:rPr>
        <w:t xml:space="preserve"> recycled into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by plants during photosynthesis. </w:t>
      </w:r>
    </w:p>
    <w:p w14:paraId="2D99BD43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7DFE842F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Elements such as carbon, oxygen, hydrogen, nitrogen and </w:t>
      </w:r>
    </w:p>
    <w:p w14:paraId="2821FEE7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 xml:space="preserve">sulphur are recycled in nature - this is the role of the </w:t>
      </w:r>
    </w:p>
    <w:p w14:paraId="3B3CB943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decomposers.</w:t>
      </w:r>
    </w:p>
    <w:p w14:paraId="239C14E9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35DAF2C1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  <w:r>
        <w:rPr>
          <w:b/>
          <w:sz w:val="24"/>
        </w:rPr>
        <w:t>(See notes on Cycles in Nature)</w:t>
      </w:r>
    </w:p>
    <w:p w14:paraId="2B9FB43A" w14:textId="77777777" w:rsidR="00000000" w:rsidRDefault="009A4EFC">
      <w:pPr>
        <w:tabs>
          <w:tab w:val="left" w:pos="567"/>
          <w:tab w:val="left" w:pos="1134"/>
        </w:tabs>
        <w:rPr>
          <w:b/>
          <w:sz w:val="24"/>
        </w:rPr>
      </w:pPr>
    </w:p>
    <w:p w14:paraId="28D1CDF1" w14:textId="77777777" w:rsidR="00000000" w:rsidRDefault="009A4EFC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684CA26" wp14:editId="1F4BD991">
            <wp:simplePos x="0" y="0"/>
            <wp:positionH relativeFrom="column">
              <wp:posOffset>4077335</wp:posOffset>
            </wp:positionH>
            <wp:positionV relativeFrom="paragraph">
              <wp:posOffset>-48895</wp:posOffset>
            </wp:positionV>
            <wp:extent cx="2279015" cy="2712720"/>
            <wp:effectExtent l="0" t="0" r="0" b="0"/>
            <wp:wrapTight wrapText="bothSides">
              <wp:wrapPolygon edited="0">
                <wp:start x="0" y="0"/>
                <wp:lineTo x="0" y="21539"/>
                <wp:lineTo x="21425" y="21539"/>
                <wp:lineTo x="21425" y="0"/>
                <wp:lineTo x="0" y="0"/>
              </wp:wrapPolygon>
            </wp:wrapTight>
            <wp:docPr id="6" name="Picture 6" descr=":Food Webs Scanning:Succession00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Food Webs Scanning:Succession001.jpg"/>
                    <pic:cNvPicPr>
                      <a:picLocks/>
                    </pic:cNvPicPr>
                  </pic:nvPicPr>
                  <pic:blipFill>
                    <a:blip r:embed="rId7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>Ecological Succession</w:t>
      </w:r>
    </w:p>
    <w:p w14:paraId="13D66B39" w14:textId="77777777" w:rsidR="00000000" w:rsidRDefault="009A4EFC">
      <w:pPr>
        <w:tabs>
          <w:tab w:val="left" w:pos="567"/>
          <w:tab w:val="left" w:pos="1134"/>
        </w:tabs>
        <w:rPr>
          <w:b/>
          <w:sz w:val="24"/>
        </w:rPr>
      </w:pPr>
    </w:p>
    <w:p w14:paraId="23DC26ED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Term used </w:t>
      </w:r>
      <w:r>
        <w:rPr>
          <w:sz w:val="24"/>
        </w:rPr>
        <w:t xml:space="preserve">for the changing communities formed in an </w:t>
      </w:r>
    </w:p>
    <w:p w14:paraId="4FCE14EF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area over a period of the time.</w:t>
      </w:r>
    </w:p>
    <w:p w14:paraId="3005EF90" w14:textId="77777777" w:rsidR="00000000" w:rsidRDefault="009A4EFC">
      <w:pPr>
        <w:tabs>
          <w:tab w:val="left" w:pos="567"/>
          <w:tab w:val="left" w:pos="1134"/>
        </w:tabs>
        <w:rPr>
          <w:b/>
          <w:i/>
          <w:sz w:val="24"/>
        </w:rPr>
      </w:pPr>
      <w:r>
        <w:rPr>
          <w:sz w:val="24"/>
        </w:rPr>
        <w:t>•</w:t>
      </w:r>
      <w:r>
        <w:rPr>
          <w:sz w:val="24"/>
        </w:rPr>
        <w:tab/>
        <w:t xml:space="preserve">Colonisation of bare rock by lichen - called a </w:t>
      </w:r>
      <w:r>
        <w:rPr>
          <w:b/>
          <w:i/>
          <w:sz w:val="24"/>
        </w:rPr>
        <w:t xml:space="preserve">pioneer </w:t>
      </w:r>
    </w:p>
    <w:p w14:paraId="6EC43FE0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b/>
          <w:i/>
          <w:sz w:val="24"/>
        </w:rPr>
        <w:tab/>
        <w:t>plant</w:t>
      </w:r>
      <w:r>
        <w:rPr>
          <w:sz w:val="24"/>
        </w:rPr>
        <w:t xml:space="preserve"> as it is the first to grow there.</w:t>
      </w:r>
    </w:p>
    <w:p w14:paraId="79D36909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They break the rock down to form soil.</w:t>
      </w:r>
    </w:p>
    <w:p w14:paraId="3E71776E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  <w:t>Small plants then grow in the soil.</w:t>
      </w:r>
    </w:p>
    <w:p w14:paraId="21FF85DD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•</w:t>
      </w:r>
      <w:r>
        <w:rPr>
          <w:sz w:val="24"/>
        </w:rPr>
        <w:tab/>
      </w:r>
      <w:r>
        <w:rPr>
          <w:sz w:val="24"/>
        </w:rPr>
        <w:t xml:space="preserve">More elaborate communities then form over a long period </w:t>
      </w:r>
    </w:p>
    <w:p w14:paraId="62BF2D06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of time.</w:t>
      </w:r>
    </w:p>
    <w:p w14:paraId="5B2F32CB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3CBC7A00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25A12D31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334F6673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081A25B8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6E25B272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373BBEDE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</w:p>
    <w:p w14:paraId="0A162371" w14:textId="77777777" w:rsidR="00000000" w:rsidRDefault="009A4EFC">
      <w:pPr>
        <w:tabs>
          <w:tab w:val="left" w:pos="567"/>
          <w:tab w:val="left" w:pos="1134"/>
        </w:tabs>
        <w:jc w:val="center"/>
        <w:rPr>
          <w:b/>
          <w:sz w:val="24"/>
        </w:rPr>
      </w:pPr>
      <w:r>
        <w:rPr>
          <w:b/>
          <w:sz w:val="24"/>
        </w:rPr>
        <w:t>Cycles In Nature</w:t>
      </w:r>
    </w:p>
    <w:p w14:paraId="0E5A62E5" w14:textId="77777777" w:rsidR="00000000" w:rsidRDefault="009A4EFC">
      <w:pPr>
        <w:tabs>
          <w:tab w:val="left" w:pos="567"/>
          <w:tab w:val="left" w:pos="1134"/>
        </w:tabs>
        <w:rPr>
          <w:b/>
          <w:sz w:val="24"/>
        </w:rPr>
      </w:pPr>
    </w:p>
    <w:p w14:paraId="3C90B18D" w14:textId="77777777" w:rsidR="00000000" w:rsidRDefault="009A4EFC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>Carbon Cycle</w:t>
      </w:r>
    </w:p>
    <w:p w14:paraId="15F83735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6E6A9C95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The element carbon is one of the main materials in sugars, proteins and fats - these are found in the tissues of all living things.  Carbon is also fo</w:t>
      </w:r>
      <w:r>
        <w:rPr>
          <w:sz w:val="24"/>
        </w:rPr>
        <w:t>und in vitamins, as well as in waste products such as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and urea.</w:t>
      </w:r>
    </w:p>
    <w:p w14:paraId="0B05E00A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7B70A649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In the carbon cycle, plants convert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to food and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during photosynthesis.</w:t>
      </w:r>
    </w:p>
    <w:p w14:paraId="2BA849BD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72219E04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Animals (and plants at night) produce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during respiration.</w:t>
      </w:r>
    </w:p>
    <w:p w14:paraId="0EB7EECD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4150DEF4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>On decomposition, all plant and animal materi</w:t>
      </w:r>
      <w:r>
        <w:rPr>
          <w:sz w:val="24"/>
        </w:rPr>
        <w:t>al is reduced to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by the decomposers, and the residual nutrients are returned to the soil.</w:t>
      </w:r>
    </w:p>
    <w:p w14:paraId="5685FE1F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E64746" wp14:editId="0C4919BB">
                <wp:simplePos x="0" y="0"/>
                <wp:positionH relativeFrom="column">
                  <wp:posOffset>245745</wp:posOffset>
                </wp:positionH>
                <wp:positionV relativeFrom="paragraph">
                  <wp:posOffset>149860</wp:posOffset>
                </wp:positionV>
                <wp:extent cx="2701925" cy="561340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01925" cy="561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D6E1F" id="Rectangle 2" o:spid="_x0000_s1026" style="position:absolute;margin-left:19.35pt;margin-top:11.8pt;width:212.75pt;height:44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" stroked="f">
                <v:path arrowok="t"/>
              </v:rect>
            </w:pict>
          </mc:Fallback>
        </mc:AlternateContent>
      </w:r>
    </w:p>
    <w:p w14:paraId="6D72D00A" w14:textId="77777777" w:rsidR="00000000" w:rsidRDefault="009A4EFC">
      <w:pPr>
        <w:tabs>
          <w:tab w:val="left" w:pos="567"/>
          <w:tab w:val="left" w:pos="1134"/>
        </w:tabs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6CD17B" wp14:editId="48AD3E84">
                <wp:simplePos x="0" y="0"/>
                <wp:positionH relativeFrom="column">
                  <wp:posOffset>295910</wp:posOffset>
                </wp:positionH>
                <wp:positionV relativeFrom="paragraph">
                  <wp:posOffset>394970</wp:posOffset>
                </wp:positionV>
                <wp:extent cx="589280" cy="34544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928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6D2DB8" id="Rectangle 3" o:spid="_x0000_s1026" style="position:absolute;margin-left:23.3pt;margin-top:31.1pt;width:46.4pt;height:2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" stroked="f">
                <v:path arrowok="t"/>
              </v:rect>
            </w:pict>
          </mc:Fallback>
        </mc:AlternateContent>
      </w:r>
      <w:r>
        <w:rPr>
          <w:noProof/>
          <w:sz w:val="24"/>
        </w:rPr>
        <w:drawing>
          <wp:inline distT="0" distB="0" distL="0" distR="0" wp14:anchorId="394417E8" wp14:editId="045603D7">
            <wp:extent cx="5351780" cy="2966085"/>
            <wp:effectExtent l="0" t="0" r="0" b="0"/>
            <wp:docPr id="1" name="Picture 1" descr=":Food Webs:Carbon Cycle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Food Webs:Carbon Cycle.pic"/>
                    <pic:cNvPicPr>
                      <a:picLocks/>
                    </pic:cNvPicPr>
                  </pic:nvPicPr>
                  <pic:blipFill>
                    <a:blip r:embed="rId8">
                      <a:lum contrast="4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78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F53C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7503E452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315B22B7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104F82F3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b/>
          <w:sz w:val="24"/>
        </w:rPr>
      </w:pPr>
      <w:r>
        <w:rPr>
          <w:b/>
          <w:sz w:val="24"/>
        </w:rPr>
        <w:lastRenderedPageBreak/>
        <w:t>Nitrogen Cycle</w:t>
      </w:r>
    </w:p>
    <w:p w14:paraId="555F6E28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</w:p>
    <w:p w14:paraId="4911D21E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  <w:r>
        <w:rPr>
          <w:sz w:val="24"/>
        </w:rPr>
        <w:t>Nitrogen makes up 78% of the atmosphere, is found combined with oxygen as nitrates in the soil, and is one of the elements found in protei</w:t>
      </w:r>
      <w:r>
        <w:rPr>
          <w:sz w:val="24"/>
        </w:rPr>
        <w:t>ns (these are the building blocks of cells and tissues).</w:t>
      </w:r>
    </w:p>
    <w:p w14:paraId="4BB69DB8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</w:p>
    <w:p w14:paraId="37CD66FF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  <w:r>
        <w:rPr>
          <w:sz w:val="24"/>
        </w:rPr>
        <w:t>Animals obtain their nitrogen either from plants or other animals.</w:t>
      </w:r>
    </w:p>
    <w:p w14:paraId="5DF52598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</w:p>
    <w:p w14:paraId="20B013B5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  <w:r>
        <w:rPr>
          <w:sz w:val="24"/>
        </w:rPr>
        <w:t>Plants get their nitrogen from the nitrates in the soil.  They are soluble in water and are easily absorbed by plant roots.</w:t>
      </w:r>
    </w:p>
    <w:p w14:paraId="1DF0D847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</w:p>
    <w:p w14:paraId="3BA5E73F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  <w:r>
        <w:rPr>
          <w:sz w:val="24"/>
        </w:rPr>
        <w:t>Nitra</w:t>
      </w:r>
      <w:r>
        <w:rPr>
          <w:sz w:val="24"/>
        </w:rPr>
        <w:t>tes can be formed in the following ways.</w:t>
      </w:r>
    </w:p>
    <w:p w14:paraId="66A5325A" w14:textId="77777777" w:rsidR="00000000" w:rsidRDefault="009A4EFC">
      <w:pPr>
        <w:tabs>
          <w:tab w:val="left" w:pos="567"/>
          <w:tab w:val="left" w:pos="1134"/>
          <w:tab w:val="left" w:pos="1664"/>
        </w:tabs>
        <w:rPr>
          <w:sz w:val="24"/>
        </w:rPr>
      </w:pPr>
    </w:p>
    <w:p w14:paraId="6A89980F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The </w:t>
      </w:r>
      <w:r>
        <w:rPr>
          <w:b/>
          <w:i/>
          <w:sz w:val="24"/>
        </w:rPr>
        <w:t>decay of dead organisms</w:t>
      </w:r>
      <w:r>
        <w:rPr>
          <w:sz w:val="24"/>
        </w:rPr>
        <w:t xml:space="preserve"> by decomposers.</w:t>
      </w:r>
    </w:p>
    <w:p w14:paraId="3B9B70D5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55447F1C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  <w:t xml:space="preserve">Atmospheric nitrogen changed by </w:t>
      </w:r>
      <w:r>
        <w:rPr>
          <w:b/>
          <w:i/>
          <w:sz w:val="24"/>
        </w:rPr>
        <w:t>nitrogen-fixing bacteria</w:t>
      </w:r>
      <w:r>
        <w:rPr>
          <w:sz w:val="24"/>
        </w:rPr>
        <w:t xml:space="preserve"> in the soil and </w:t>
      </w:r>
    </w:p>
    <w:p w14:paraId="3FCD25F2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in </w:t>
      </w:r>
      <w:r>
        <w:rPr>
          <w:b/>
          <w:i/>
          <w:sz w:val="24"/>
        </w:rPr>
        <w:t>nodules</w:t>
      </w:r>
      <w:r>
        <w:rPr>
          <w:sz w:val="24"/>
        </w:rPr>
        <w:t xml:space="preserve"> on the roots of </w:t>
      </w:r>
      <w:r>
        <w:rPr>
          <w:b/>
          <w:i/>
          <w:sz w:val="24"/>
        </w:rPr>
        <w:t>legumes</w:t>
      </w:r>
      <w:r>
        <w:rPr>
          <w:sz w:val="24"/>
        </w:rPr>
        <w:t xml:space="preserve"> such as clover, peas and beans.</w:t>
      </w:r>
    </w:p>
    <w:p w14:paraId="3C358769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6C98A075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  <w:t>•</w:t>
      </w:r>
      <w:r>
        <w:rPr>
          <w:sz w:val="24"/>
        </w:rPr>
        <w:tab/>
      </w:r>
      <w:r>
        <w:rPr>
          <w:b/>
          <w:i/>
          <w:sz w:val="24"/>
        </w:rPr>
        <w:t>Lightning</w:t>
      </w:r>
      <w:r>
        <w:rPr>
          <w:sz w:val="24"/>
        </w:rPr>
        <w:t xml:space="preserve"> causes</w:t>
      </w:r>
      <w:r>
        <w:rPr>
          <w:sz w:val="24"/>
        </w:rPr>
        <w:t xml:space="preserve"> atmospheric nitrogen N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to react with 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to form oxides </w:t>
      </w:r>
    </w:p>
    <w:p w14:paraId="36509620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of nitrogen.  These form nitrates when they dissolve into water.</w:t>
      </w:r>
    </w:p>
    <w:p w14:paraId="4C9C1993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1B8DEEFA" w14:textId="77777777" w:rsidR="00000000" w:rsidRDefault="009A4EFC">
      <w:pPr>
        <w:tabs>
          <w:tab w:val="left" w:pos="567"/>
          <w:tab w:val="left" w:pos="1134"/>
        </w:tabs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2DDF970" wp14:editId="48B72F94">
            <wp:extent cx="4937125" cy="2874010"/>
            <wp:effectExtent l="0" t="0" r="0" b="0"/>
            <wp:docPr id="2" name="Picture 2" descr=":Food Webs:Nitrogen Cycle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Food Webs:Nitrogen Cycle.pic"/>
                    <pic:cNvPicPr>
                      <a:picLocks/>
                    </pic:cNvPicPr>
                  </pic:nvPicPr>
                  <pic:blipFill>
                    <a:blip r:embed="rId9">
                      <a:lum contrast="24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12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A6BE" w14:textId="77777777" w:rsidR="00000000" w:rsidRDefault="009A4EFC">
      <w:pPr>
        <w:tabs>
          <w:tab w:val="left" w:pos="567"/>
          <w:tab w:val="left" w:pos="1134"/>
        </w:tabs>
        <w:jc w:val="center"/>
        <w:rPr>
          <w:sz w:val="24"/>
        </w:rPr>
      </w:pPr>
    </w:p>
    <w:p w14:paraId="6CAA8A28" w14:textId="77777777" w:rsidR="00000000" w:rsidRDefault="009A4EFC">
      <w:pPr>
        <w:tabs>
          <w:tab w:val="left" w:pos="567"/>
          <w:tab w:val="left" w:pos="1134"/>
        </w:tabs>
        <w:rPr>
          <w:sz w:val="24"/>
        </w:rPr>
      </w:pPr>
    </w:p>
    <w:p w14:paraId="65831724" w14:textId="77777777" w:rsidR="00000000" w:rsidRDefault="009A4EFC">
      <w:pPr>
        <w:tabs>
          <w:tab w:val="left" w:pos="567"/>
        </w:tabs>
        <w:rPr>
          <w:sz w:val="24"/>
        </w:rPr>
      </w:pPr>
    </w:p>
    <w:p w14:paraId="711BAE98" w14:textId="77777777" w:rsidR="00000000" w:rsidRDefault="009A4EFC">
      <w:pPr>
        <w:tabs>
          <w:tab w:val="left" w:pos="567"/>
        </w:tabs>
        <w:rPr>
          <w:sz w:val="24"/>
        </w:rPr>
      </w:pPr>
    </w:p>
    <w:p w14:paraId="4E05FA59" w14:textId="77777777" w:rsidR="00000000" w:rsidRDefault="009A4EFC">
      <w:pPr>
        <w:tabs>
          <w:tab w:val="left" w:pos="567"/>
        </w:tabs>
        <w:rPr>
          <w:sz w:val="24"/>
        </w:rPr>
      </w:pPr>
    </w:p>
    <w:p w14:paraId="56620F5B" w14:textId="77777777" w:rsidR="00000000" w:rsidRDefault="009A4EFC">
      <w:pPr>
        <w:tabs>
          <w:tab w:val="left" w:pos="567"/>
        </w:tabs>
        <w:rPr>
          <w:sz w:val="24"/>
        </w:rPr>
      </w:pPr>
    </w:p>
    <w:sectPr w:rsidR="00000000">
      <w:footerReference w:type="even" r:id="rId10"/>
      <w:footerReference w:type="default" r:id="rId11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1FC5F4" w14:textId="77777777" w:rsidR="00000000" w:rsidRDefault="009A4EFC">
      <w:r>
        <w:separator/>
      </w:r>
    </w:p>
  </w:endnote>
  <w:endnote w:type="continuationSeparator" w:id="0">
    <w:p w14:paraId="525F98CC" w14:textId="77777777" w:rsidR="00000000" w:rsidRDefault="009A4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55E34" w14:textId="77777777" w:rsidR="00000000" w:rsidRDefault="009A4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9BB12F" w14:textId="77777777" w:rsidR="00000000" w:rsidRDefault="009A4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CBBFC" w14:textId="77777777" w:rsidR="00000000" w:rsidRDefault="009A4EF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E14741D" w14:textId="77777777" w:rsidR="00000000" w:rsidRDefault="009A4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A91E34" w14:textId="77777777" w:rsidR="00000000" w:rsidRDefault="009A4EFC">
      <w:r>
        <w:separator/>
      </w:r>
    </w:p>
  </w:footnote>
  <w:footnote w:type="continuationSeparator" w:id="0">
    <w:p w14:paraId="2717BA54" w14:textId="77777777" w:rsidR="00000000" w:rsidRDefault="009A4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FC"/>
    <w:rsid w:val="009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5E62CF9"/>
  <w15:chartTrackingRefBased/>
  <w15:docId w15:val="{E3BA3781-20CC-8145-AD9E-D82EFC42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4</TotalTime>
  <Pages>4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LIVING ENVIRONMENT</vt:lpstr>
    </vt:vector>
  </TitlesOfParts>
  <Company>Home</Company>
  <LinksUpToDate>false</LinksUpToDate>
  <CharactersWithSpaces>4733</CharactersWithSpaces>
  <SharedDoc>false</SharedDoc>
  <HLinks>
    <vt:vector size="24" baseType="variant">
      <vt:variant>
        <vt:i4>327731</vt:i4>
      </vt:variant>
      <vt:variant>
        <vt:i4>5473</vt:i4>
      </vt:variant>
      <vt:variant>
        <vt:i4>1027</vt:i4>
      </vt:variant>
      <vt:variant>
        <vt:i4>1</vt:i4>
      </vt:variant>
      <vt:variant>
        <vt:lpwstr>:Food Webs:Carbon Cycle.pic</vt:lpwstr>
      </vt:variant>
      <vt:variant>
        <vt:lpwstr/>
      </vt:variant>
      <vt:variant>
        <vt:i4>7995485</vt:i4>
      </vt:variant>
      <vt:variant>
        <vt:i4>6270</vt:i4>
      </vt:variant>
      <vt:variant>
        <vt:i4>1028</vt:i4>
      </vt:variant>
      <vt:variant>
        <vt:i4>1</vt:i4>
      </vt:variant>
      <vt:variant>
        <vt:lpwstr>:Food Webs:Nitrogen Cycle.pic</vt:lpwstr>
      </vt:variant>
      <vt:variant>
        <vt:lpwstr/>
      </vt:variant>
      <vt:variant>
        <vt:i4>8060979</vt:i4>
      </vt:variant>
      <vt:variant>
        <vt:i4>-1</vt:i4>
      </vt:variant>
      <vt:variant>
        <vt:i4>1029</vt:i4>
      </vt:variant>
      <vt:variant>
        <vt:i4>1</vt:i4>
      </vt:variant>
      <vt:variant>
        <vt:lpwstr>:Food Webs Scanning:Recycling nutrients001.jpg</vt:lpwstr>
      </vt:variant>
      <vt:variant>
        <vt:lpwstr/>
      </vt:variant>
      <vt:variant>
        <vt:i4>6422555</vt:i4>
      </vt:variant>
      <vt:variant>
        <vt:i4>-1</vt:i4>
      </vt:variant>
      <vt:variant>
        <vt:i4>1030</vt:i4>
      </vt:variant>
      <vt:variant>
        <vt:i4>1</vt:i4>
      </vt:variant>
      <vt:variant>
        <vt:lpwstr>:Food Webs Scanning:Succession001.jpg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LIVING ENVIRONMENT</dc:title>
  <dc:subject/>
  <dc:creator>Ian Wilson</dc:creator>
  <cp:keywords/>
  <cp:lastModifiedBy>Ian Wilson (Holy Cross College - Ellenbrook)</cp:lastModifiedBy>
  <cp:revision>2</cp:revision>
  <cp:lastPrinted>1904-01-01T00:00:00Z</cp:lastPrinted>
  <dcterms:created xsi:type="dcterms:W3CDTF">2019-06-21T11:08:00Z</dcterms:created>
  <dcterms:modified xsi:type="dcterms:W3CDTF">2019-06-21T11:08:00Z</dcterms:modified>
</cp:coreProperties>
</file>