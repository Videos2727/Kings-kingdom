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9B0" w:rsidRDefault="00C34BCB">
      <w:pPr>
        <w:rPr>
          <w:sz w:val="40"/>
          <w:szCs w:val="40"/>
        </w:rPr>
      </w:pPr>
      <w:r w:rsidRPr="00C34BCB">
        <w:rPr>
          <w:sz w:val="40"/>
          <w:szCs w:val="40"/>
        </w:rPr>
        <w:t>Drawing Scientific Diagrams</w:t>
      </w:r>
      <w:r>
        <w:rPr>
          <w:sz w:val="40"/>
          <w:szCs w:val="40"/>
        </w:rPr>
        <w:t xml:space="preserve"> / Lab 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1976"/>
        <w:gridCol w:w="5690"/>
      </w:tblGrid>
      <w:tr w:rsidR="00C34BCB" w:rsidTr="00C34BCB">
        <w:tc>
          <w:tcPr>
            <w:tcW w:w="1576" w:type="dxa"/>
            <w:shd w:val="clear" w:color="auto" w:fill="DDD9C3" w:themeFill="background2" w:themeFillShade="E6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Equipment </w:t>
            </w:r>
          </w:p>
        </w:tc>
        <w:tc>
          <w:tcPr>
            <w:tcW w:w="1976" w:type="dxa"/>
            <w:shd w:val="clear" w:color="auto" w:fill="DDD9C3" w:themeFill="background2" w:themeFillShade="E6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Diagram</w:t>
            </w:r>
          </w:p>
        </w:tc>
        <w:tc>
          <w:tcPr>
            <w:tcW w:w="5690" w:type="dxa"/>
            <w:shd w:val="clear" w:color="auto" w:fill="DDD9C3" w:themeFill="background2" w:themeFillShade="E6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</w:t>
            </w:r>
          </w:p>
        </w:tc>
      </w:tr>
      <w:tr w:rsidR="00C34BCB" w:rsidTr="00C34BCB">
        <w:tc>
          <w:tcPr>
            <w:tcW w:w="1576" w:type="dxa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Beaker</w:t>
            </w: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Measuring Cylinder</w:t>
            </w: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Conical Flask</w:t>
            </w: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tubes</w:t>
            </w: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Thermometer</w:t>
            </w: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Bunsen Burner</w:t>
            </w: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Gauze Mat</w:t>
            </w: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Clay Triangle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Crucible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Tongs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  <w:shd w:val="clear" w:color="auto" w:fill="DDD9C3" w:themeFill="background2" w:themeFillShade="E6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1976" w:type="dxa"/>
            <w:shd w:val="clear" w:color="auto" w:fill="DDD9C3" w:themeFill="background2" w:themeFillShade="E6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Diagram</w:t>
            </w:r>
          </w:p>
        </w:tc>
        <w:tc>
          <w:tcPr>
            <w:tcW w:w="5690" w:type="dxa"/>
            <w:shd w:val="clear" w:color="auto" w:fill="DDD9C3" w:themeFill="background2" w:themeFillShade="E6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</w:t>
            </w: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Mortar and Pestle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Stirring Rods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Watch Glass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3863D6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Evaporating Di</w:t>
            </w:r>
            <w:bookmarkStart w:id="0" w:name="_GoBack"/>
            <w:bookmarkEnd w:id="0"/>
            <w:r w:rsidR="00C34BCB">
              <w:rPr>
                <w:sz w:val="24"/>
                <w:szCs w:val="24"/>
              </w:rPr>
              <w:t>sh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Funnel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Dropper and Bottle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Wash Bottle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Retort Stand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Tripod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Bench Protector / Heat proof mat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  <w:tr w:rsidR="00C34BCB" w:rsidTr="00C34BCB">
        <w:tc>
          <w:tcPr>
            <w:tcW w:w="15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Spatula</w:t>
            </w: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1976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  <w:tc>
          <w:tcPr>
            <w:tcW w:w="5690" w:type="dxa"/>
          </w:tcPr>
          <w:p w:rsidR="00C34BCB" w:rsidRDefault="00C34BCB" w:rsidP="004007E3">
            <w:pPr>
              <w:rPr>
                <w:sz w:val="24"/>
                <w:szCs w:val="24"/>
              </w:rPr>
            </w:pPr>
          </w:p>
        </w:tc>
      </w:tr>
    </w:tbl>
    <w:p w:rsidR="00C34BCB" w:rsidRPr="00C34BCB" w:rsidRDefault="00C34BCB">
      <w:pPr>
        <w:rPr>
          <w:sz w:val="24"/>
          <w:szCs w:val="24"/>
        </w:rPr>
      </w:pPr>
    </w:p>
    <w:sectPr w:rsidR="00C34BCB" w:rsidRPr="00C34BCB" w:rsidSect="00C34B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BCB"/>
    <w:rsid w:val="003863D6"/>
    <w:rsid w:val="003D29AA"/>
    <w:rsid w:val="00B569B0"/>
    <w:rsid w:val="00C3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4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4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C6DAB98B</Template>
  <TotalTime>14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GROZNICA Zoran</cp:lastModifiedBy>
  <cp:revision>3</cp:revision>
  <cp:lastPrinted>2019-02-11T22:54:00Z</cp:lastPrinted>
  <dcterms:created xsi:type="dcterms:W3CDTF">2018-02-08T06:13:00Z</dcterms:created>
  <dcterms:modified xsi:type="dcterms:W3CDTF">2019-02-11T22:55:00Z</dcterms:modified>
</cp:coreProperties>
</file>