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0D9" w:rsidRPr="00D274E7" w:rsidRDefault="001C40D9" w:rsidP="00D274E7">
      <w:pPr>
        <w:rPr>
          <w:rFonts w:ascii="Arial" w:hAnsi="Arial" w:cs="Arial"/>
          <w:sz w:val="36"/>
          <w:szCs w:val="36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>Rules</w:t>
      </w:r>
    </w:p>
    <w:p w:rsidR="001C40D9" w:rsidRDefault="001C40D9" w:rsidP="001C40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do you do when you are waiting to enter the classroom</w:t>
      </w:r>
    </w:p>
    <w:p w:rsidR="001C40D9" w:rsidRPr="001C40D9" w:rsidRDefault="001C40D9" w:rsidP="001C40D9">
      <w:pPr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Upon opening the door, how much time will the class have to get ready by?</w:t>
      </w:r>
    </w:p>
    <w:p w:rsidR="001C40D9" w:rsidRPr="001C40D9" w:rsidRDefault="001C40D9" w:rsidP="001C40D9">
      <w:pPr>
        <w:pStyle w:val="ListParagraph"/>
        <w:rPr>
          <w:rFonts w:ascii="Arial" w:hAnsi="Arial" w:cs="Arial"/>
          <w:sz w:val="24"/>
          <w:szCs w:val="24"/>
        </w:rPr>
      </w:pPr>
    </w:p>
    <w:p w:rsidR="001C40D9" w:rsidRPr="001C40D9" w:rsidRDefault="001C40D9" w:rsidP="001C40D9">
      <w:pPr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does it mean by getting ready? IE. What must you have on the table and where does your bag go?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1C40D9" w:rsidRDefault="001C40D9" w:rsidP="001C40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are you allowed to talk?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1C40D9" w:rsidRDefault="001C40D9" w:rsidP="001C40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are you allowed to ask to go to the toilet?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1C40D9" w:rsidRDefault="001C40D9" w:rsidP="001C40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can you leave your seat?</w:t>
      </w:r>
    </w:p>
    <w:p w:rsidR="001C40D9" w:rsidRDefault="001C40D9" w:rsidP="001C40D9">
      <w:pPr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punishment for eating in class or drinking anything but water?</w:t>
      </w:r>
    </w:p>
    <w:p w:rsidR="001C40D9" w:rsidRPr="001C40D9" w:rsidRDefault="001C40D9" w:rsidP="001C40D9">
      <w:pPr>
        <w:pStyle w:val="ListParagraph"/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Safety </w:t>
      </w:r>
    </w:p>
    <w:p w:rsidR="001C40D9" w:rsidRDefault="001C40D9" w:rsidP="001C40D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 the PPE (personal protection equipment) that you need before doing an experiment</w:t>
      </w:r>
    </w:p>
    <w:p w:rsidR="001C40D9" w:rsidRDefault="001C40D9" w:rsidP="001C40D9">
      <w:pPr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 3 things that are not sensible hence you are not to do in the lab</w:t>
      </w:r>
    </w:p>
    <w:p w:rsidR="001C40D9" w:rsidRPr="001C40D9" w:rsidRDefault="001C40D9" w:rsidP="001C40D9">
      <w:pPr>
        <w:pStyle w:val="ListParagraph"/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pStyle w:val="ListParagraph"/>
        <w:rPr>
          <w:rFonts w:ascii="Arial" w:hAnsi="Arial" w:cs="Arial"/>
          <w:sz w:val="24"/>
          <w:szCs w:val="24"/>
        </w:rPr>
      </w:pPr>
    </w:p>
    <w:p w:rsidR="001C40D9" w:rsidRDefault="001C40D9" w:rsidP="001C40D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do you do when glass breaks?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</w:p>
    <w:p w:rsidR="001C40D9" w:rsidRDefault="001C40D9" w:rsidP="001C40D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What do you do if a fire breaks out?</w:t>
      </w:r>
    </w:p>
    <w:p w:rsidR="001C40D9" w:rsidRDefault="001C40D9" w:rsidP="001C40D9">
      <w:pPr>
        <w:rPr>
          <w:rFonts w:ascii="Arial" w:hAnsi="Arial" w:cs="Arial"/>
          <w:sz w:val="24"/>
          <w:szCs w:val="24"/>
        </w:rPr>
      </w:pPr>
    </w:p>
    <w:p w:rsidR="001C40D9" w:rsidRPr="001C40D9" w:rsidRDefault="001C40D9" w:rsidP="001C40D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</w:t>
      </w:r>
      <w:r w:rsidR="00D274E7">
        <w:rPr>
          <w:rFonts w:ascii="Arial" w:hAnsi="Arial" w:cs="Arial"/>
          <w:sz w:val="24"/>
          <w:szCs w:val="24"/>
        </w:rPr>
        <w:t>do you do</w:t>
      </w:r>
      <w:r>
        <w:rPr>
          <w:rFonts w:ascii="Arial" w:hAnsi="Arial" w:cs="Arial"/>
          <w:sz w:val="24"/>
          <w:szCs w:val="24"/>
        </w:rPr>
        <w:t xml:space="preserve"> if you hurt yourself</w:t>
      </w:r>
      <w:r w:rsidR="00D274E7">
        <w:rPr>
          <w:rFonts w:ascii="Arial" w:hAnsi="Arial" w:cs="Arial"/>
          <w:sz w:val="24"/>
          <w:szCs w:val="24"/>
        </w:rPr>
        <w:t xml:space="preserve"> or someone is </w:t>
      </w:r>
      <w:proofErr w:type="spellStart"/>
      <w:r w:rsidR="00D274E7">
        <w:rPr>
          <w:rFonts w:ascii="Arial" w:hAnsi="Arial" w:cs="Arial"/>
          <w:sz w:val="24"/>
          <w:szCs w:val="24"/>
        </w:rPr>
        <w:t>injuried</w:t>
      </w:r>
      <w:proofErr w:type="spellEnd"/>
      <w:r>
        <w:rPr>
          <w:rFonts w:ascii="Arial" w:hAnsi="Arial" w:cs="Arial"/>
          <w:sz w:val="24"/>
          <w:szCs w:val="24"/>
        </w:rPr>
        <w:t>?</w:t>
      </w:r>
    </w:p>
    <w:sectPr w:rsidR="001C40D9" w:rsidRPr="001C4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D2BE9"/>
    <w:multiLevelType w:val="hybridMultilevel"/>
    <w:tmpl w:val="31A616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016FD4"/>
    <w:multiLevelType w:val="hybridMultilevel"/>
    <w:tmpl w:val="D272F4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2221DA"/>
    <w:multiLevelType w:val="hybridMultilevel"/>
    <w:tmpl w:val="56D834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0D9"/>
    <w:rsid w:val="001C40D9"/>
    <w:rsid w:val="002E0C5A"/>
    <w:rsid w:val="00375415"/>
    <w:rsid w:val="00462D1C"/>
    <w:rsid w:val="004E7A57"/>
    <w:rsid w:val="0050734E"/>
    <w:rsid w:val="00D2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0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7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4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0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7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74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F83C8183</Template>
  <TotalTime>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FARM Malcolm</cp:lastModifiedBy>
  <cp:revision>2</cp:revision>
  <dcterms:created xsi:type="dcterms:W3CDTF">2018-12-10T06:07:00Z</dcterms:created>
  <dcterms:modified xsi:type="dcterms:W3CDTF">2018-12-10T06:07:00Z</dcterms:modified>
</cp:coreProperties>
</file>