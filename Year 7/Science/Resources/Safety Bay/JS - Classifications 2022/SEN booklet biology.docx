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2066290</wp:posOffset>
            </wp:positionH>
            <wp:positionV relativeFrom="paragraph">
              <wp:posOffset>19050</wp:posOffset>
            </wp:positionV>
            <wp:extent cx="2676525" cy="2676525"/>
            <wp:effectExtent l="0" t="0" r="9525" b="9525"/>
            <wp:wrapSquare wrapText="bothSides"/>
            <wp:docPr id="2" name="Picture 2" descr="https://scontent.fper2-1.fna.fbcdn.net/v/t1.0-1/p200x200/37198271_1692611120851474_843530065105911808_n.jpg?_nc_cat=0&amp;oh=7235ec4e78b8ffb5cc0f52ac20881de2&amp;oe=5C342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.fper2-1.fna.fbcdn.net/v/t1.0-1/p200x200/37198271_1692611120851474_843530065105911808_n.jpg?_nc_cat=0&amp;oh=7235ec4e78b8ffb5cc0f52ac20881de2&amp;oe=5C3422E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  <w:r>
        <w:rPr>
          <w:rFonts w:ascii="Britannic Bold" w:hAnsi="Britannic Bold"/>
          <w:noProof/>
          <w:sz w:val="52"/>
          <w:szCs w:val="52"/>
          <w:lang w:eastAsia="en-AU"/>
        </w:rPr>
        <w:t>Science</w:t>
      </w:r>
    </w:p>
    <w:p w:rsidR="00F86E20" w:rsidRPr="00B85A99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  <w:r>
        <w:rPr>
          <w:rFonts w:ascii="Britannic Bold" w:hAnsi="Britannic Bold"/>
          <w:noProof/>
          <w:sz w:val="52"/>
          <w:szCs w:val="52"/>
          <w:lang w:eastAsia="en-AU"/>
        </w:rPr>
        <w:t>Biology</w:t>
      </w: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  <w:r>
        <w:rPr>
          <w:rFonts w:ascii="Britannic Bold" w:hAnsi="Britannic Bold"/>
          <w:noProof/>
          <w:sz w:val="52"/>
          <w:szCs w:val="52"/>
          <w:lang w:eastAsia="en-AU"/>
        </w:rPr>
        <w:t>Year 7</w:t>
      </w:r>
    </w:p>
    <w:p w:rsidR="00F86E20" w:rsidRDefault="00F86E20" w:rsidP="00F86E20">
      <w:pPr>
        <w:jc w:val="center"/>
        <w:rPr>
          <w:rFonts w:ascii="Britannic Bold" w:hAnsi="Britannic Bold"/>
          <w:noProof/>
          <w:sz w:val="52"/>
          <w:szCs w:val="52"/>
          <w:lang w:eastAsia="en-AU"/>
        </w:rPr>
      </w:pPr>
    </w:p>
    <w:p w:rsidR="00F86E20" w:rsidRDefault="00F86E20" w:rsidP="00F86E20">
      <w:pPr>
        <w:rPr>
          <w:rFonts w:ascii="Britannic Bold" w:hAnsi="Britannic Bold"/>
          <w:sz w:val="52"/>
          <w:szCs w:val="52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4C98E372" wp14:editId="205A6834">
            <wp:simplePos x="0" y="0"/>
            <wp:positionH relativeFrom="column">
              <wp:posOffset>1152525</wp:posOffset>
            </wp:positionH>
            <wp:positionV relativeFrom="paragraph">
              <wp:posOffset>213360</wp:posOffset>
            </wp:positionV>
            <wp:extent cx="4307840" cy="2333625"/>
            <wp:effectExtent l="0" t="0" r="0" b="9525"/>
            <wp:wrapSquare wrapText="bothSides"/>
            <wp:docPr id="3" name="Picture 3" descr="Image result for border coll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order coll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ritannic Bold" w:hAnsi="Britannic Bold"/>
          <w:sz w:val="52"/>
          <w:szCs w:val="52"/>
        </w:rPr>
        <w:br w:type="page"/>
      </w:r>
    </w:p>
    <w:p w:rsidR="00213520" w:rsidRDefault="00213520" w:rsidP="00213520">
      <w:pPr>
        <w:jc w:val="center"/>
        <w:rPr>
          <w:rFonts w:ascii="Britannic Bold" w:hAnsi="Britannic Bold"/>
          <w:sz w:val="52"/>
          <w:szCs w:val="52"/>
        </w:rPr>
      </w:pPr>
      <w:r>
        <w:rPr>
          <w:rFonts w:ascii="Britannic Bold" w:hAnsi="Britannic Bold"/>
          <w:sz w:val="52"/>
          <w:szCs w:val="52"/>
        </w:rPr>
        <w:lastRenderedPageBreak/>
        <w:t>TASK 1 – Using a dictionary</w:t>
      </w:r>
    </w:p>
    <w:p w:rsidR="00213520" w:rsidRPr="00213520" w:rsidRDefault="00213520" w:rsidP="00213520">
      <w:pPr>
        <w:rPr>
          <w:rFonts w:ascii="Britannic Bold" w:hAnsi="Britannic Bold"/>
          <w:sz w:val="44"/>
          <w:szCs w:val="44"/>
        </w:rPr>
      </w:pPr>
      <w:r w:rsidRPr="00213520">
        <w:rPr>
          <w:rFonts w:ascii="Britannic Bold" w:hAnsi="Britannic Bold"/>
          <w:sz w:val="44"/>
          <w:szCs w:val="44"/>
        </w:rPr>
        <w:t>Find the definition of these words using 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8331"/>
      </w:tblGrid>
      <w:tr w:rsidR="00213520" w:rsidTr="00213520">
        <w:tc>
          <w:tcPr>
            <w:tcW w:w="2235" w:type="dxa"/>
          </w:tcPr>
          <w:p w:rsidR="00213520" w:rsidRDefault="00213520" w:rsidP="00213520">
            <w:pPr>
              <w:rPr>
                <w:rFonts w:ascii="Britannic Bold" w:hAnsi="Britannic Bold"/>
                <w:sz w:val="52"/>
                <w:szCs w:val="52"/>
              </w:rPr>
            </w:pPr>
            <w:r>
              <w:rPr>
                <w:rFonts w:ascii="Britannic Bold" w:hAnsi="Britannic Bold"/>
                <w:sz w:val="52"/>
                <w:szCs w:val="52"/>
              </w:rPr>
              <w:t>Word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Britannic Bold" w:hAnsi="Britannic Bold"/>
                <w:sz w:val="52"/>
                <w:szCs w:val="52"/>
              </w:rPr>
            </w:pPr>
            <w:r>
              <w:rPr>
                <w:rFonts w:ascii="Britannic Bold" w:hAnsi="Britannic Bold"/>
                <w:sz w:val="52"/>
                <w:szCs w:val="52"/>
              </w:rPr>
              <w:t>Definition</w:t>
            </w: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 w:rsidRPr="00213520">
              <w:rPr>
                <w:rFonts w:ascii="Arial" w:hAnsi="Arial" w:cs="Arial"/>
                <w:sz w:val="40"/>
                <w:szCs w:val="40"/>
              </w:rPr>
              <w:t>Organism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Dead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Classify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Taxonomist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Vertebrate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Invertebrate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Similar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Different</w:t>
            </w:r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13520" w:rsidTr="00213520">
        <w:tc>
          <w:tcPr>
            <w:tcW w:w="2235" w:type="dxa"/>
          </w:tcPr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  <w:proofErr w:type="spellStart"/>
            <w:r>
              <w:rPr>
                <w:rFonts w:ascii="Arial" w:hAnsi="Arial" w:cs="Arial"/>
                <w:sz w:val="40"/>
                <w:szCs w:val="40"/>
              </w:rPr>
              <w:t>Botantist</w:t>
            </w:r>
            <w:proofErr w:type="spellEnd"/>
          </w:p>
        </w:tc>
        <w:tc>
          <w:tcPr>
            <w:tcW w:w="8447" w:type="dxa"/>
          </w:tcPr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  <w:p w:rsidR="00213520" w:rsidRPr="00213520" w:rsidRDefault="00213520" w:rsidP="00213520">
            <w:pPr>
              <w:rPr>
                <w:rFonts w:ascii="Arial" w:hAnsi="Arial" w:cs="Arial"/>
                <w:sz w:val="40"/>
                <w:szCs w:val="40"/>
              </w:rPr>
            </w:pPr>
          </w:p>
        </w:tc>
      </w:tr>
    </w:tbl>
    <w:p w:rsidR="00213520" w:rsidRDefault="00213520" w:rsidP="00213520">
      <w:pPr>
        <w:rPr>
          <w:rFonts w:ascii="Britannic Bold" w:hAnsi="Britannic Bold"/>
          <w:sz w:val="52"/>
          <w:szCs w:val="52"/>
        </w:rPr>
      </w:pPr>
    </w:p>
    <w:p w:rsidR="004E7A57" w:rsidRDefault="00213520" w:rsidP="00F86E20">
      <w:pPr>
        <w:jc w:val="center"/>
        <w:rPr>
          <w:rFonts w:ascii="Britannic Bold" w:hAnsi="Britannic Bold"/>
          <w:sz w:val="52"/>
          <w:szCs w:val="52"/>
        </w:rPr>
      </w:pPr>
      <w:r>
        <w:rPr>
          <w:rFonts w:ascii="Britannic Bold" w:hAnsi="Britannic Bold"/>
          <w:sz w:val="52"/>
          <w:szCs w:val="52"/>
        </w:rPr>
        <w:lastRenderedPageBreak/>
        <w:t>Task 2</w:t>
      </w:r>
      <w:r w:rsidR="00F86E20">
        <w:rPr>
          <w:rFonts w:ascii="Britannic Bold" w:hAnsi="Britannic Bold"/>
          <w:sz w:val="52"/>
          <w:szCs w:val="52"/>
        </w:rPr>
        <w:t>- Vocab</w:t>
      </w:r>
    </w:p>
    <w:p w:rsidR="00213520" w:rsidRPr="00213520" w:rsidRDefault="00213520" w:rsidP="00213520">
      <w:pPr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Link the word to the meaning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3080"/>
        <w:gridCol w:w="4825"/>
        <w:gridCol w:w="2835"/>
      </w:tblGrid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Organism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Something that has no living characteristics</w:t>
            </w: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Dead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Organism with a backbone</w:t>
            </w:r>
          </w:p>
          <w:p w:rsidR="002135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Non-Living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213520" w:rsidP="00213520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Characteristics which are the same</w:t>
            </w: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Taxonomist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213520" w:rsidP="00F86E20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Group things by their similarities and differences</w:t>
            </w: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Vertebrate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213520" w:rsidP="00F86E20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A scientist that studies plants</w:t>
            </w:r>
          </w:p>
          <w:p w:rsidR="00213520" w:rsidRDefault="00213520" w:rsidP="00F86E20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Invertebrate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A living thing</w:t>
            </w:r>
          </w:p>
          <w:p w:rsidR="002135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  <w:p w:rsidR="002135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Similarities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Characteristics that are not the same</w:t>
            </w: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Differences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213520" w:rsidRDefault="00F86E20" w:rsidP="00F86E20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Organism without a backbone</w:t>
            </w:r>
          </w:p>
          <w:p w:rsidR="00E60955" w:rsidRDefault="00E60955" w:rsidP="00F86E20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Classify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F86E20" w:rsidP="00F86E20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Something that was once alive</w:t>
            </w:r>
          </w:p>
          <w:p w:rsidR="00213520" w:rsidRDefault="00213520" w:rsidP="00F86E20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86E20" w:rsidTr="00102C61">
        <w:tc>
          <w:tcPr>
            <w:tcW w:w="3080" w:type="dxa"/>
            <w:tcBorders>
              <w:right w:val="single" w:sz="4" w:space="0" w:color="auto"/>
            </w:tcBorders>
          </w:tcPr>
          <w:p w:rsidR="00F86E20" w:rsidRDefault="002135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Botanist</w:t>
            </w:r>
          </w:p>
        </w:tc>
        <w:tc>
          <w:tcPr>
            <w:tcW w:w="4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F86E20" w:rsidRDefault="00F86E20" w:rsidP="00F961C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Scientist who classifies living things into groups</w:t>
            </w:r>
          </w:p>
        </w:tc>
      </w:tr>
    </w:tbl>
    <w:p w:rsidR="00F86E20" w:rsidRDefault="00F86E20" w:rsidP="00102C61"/>
    <w:p w:rsidR="00A74983" w:rsidRDefault="00102C61" w:rsidP="00A74983">
      <w:pPr>
        <w:jc w:val="center"/>
        <w:rPr>
          <w:rFonts w:ascii="Britannic Bold" w:hAnsi="Britannic Bold"/>
          <w:sz w:val="52"/>
          <w:szCs w:val="52"/>
        </w:rPr>
      </w:pPr>
      <w:r w:rsidRPr="00102C61">
        <w:lastRenderedPageBreak/>
        <w:drawing>
          <wp:anchor distT="0" distB="0" distL="114300" distR="114300" simplePos="0" relativeHeight="251660288" behindDoc="0" locked="0" layoutInCell="1" allowOverlap="1" wp14:anchorId="62024B86" wp14:editId="0D184C51">
            <wp:simplePos x="0" y="0"/>
            <wp:positionH relativeFrom="column">
              <wp:posOffset>47625</wp:posOffset>
            </wp:positionH>
            <wp:positionV relativeFrom="paragraph">
              <wp:posOffset>609600</wp:posOffset>
            </wp:positionV>
            <wp:extent cx="6645910" cy="5835015"/>
            <wp:effectExtent l="0" t="0" r="2540" b="0"/>
            <wp:wrapSquare wrapText="bothSides"/>
            <wp:docPr id="4" name="Picture 4" descr="https://thewordsearch.com/static/puzzle/word-search-664420.png?e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ewordsearch.com/static/puzzle/word-search-664420.png?ed0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983">
        <w:rPr>
          <w:rFonts w:ascii="Britannic Bold" w:hAnsi="Britannic Bold"/>
          <w:sz w:val="52"/>
          <w:szCs w:val="52"/>
        </w:rPr>
        <w:t>Tas</w:t>
      </w:r>
      <w:r w:rsidR="00A74983">
        <w:rPr>
          <w:rFonts w:ascii="Britannic Bold" w:hAnsi="Britannic Bold"/>
          <w:sz w:val="52"/>
          <w:szCs w:val="52"/>
        </w:rPr>
        <w:t>k 3- Word Search</w:t>
      </w:r>
    </w:p>
    <w:p w:rsidR="00A74983" w:rsidRDefault="00A74983" w:rsidP="00F86E20">
      <w:pPr>
        <w:jc w:val="center"/>
      </w:pPr>
    </w:p>
    <w:p w:rsidR="00102C61" w:rsidRDefault="00102C61" w:rsidP="00F86E20">
      <w:pPr>
        <w:jc w:val="center"/>
      </w:pPr>
      <w:r>
        <w:rPr>
          <w:noProof/>
          <w:lang w:eastAsia="en-AU"/>
        </w:rPr>
        <w:drawing>
          <wp:inline distT="0" distB="0" distL="0" distR="0" wp14:anchorId="3F1D2F3E" wp14:editId="0263B74A">
            <wp:extent cx="2743200" cy="2743200"/>
            <wp:effectExtent l="0" t="0" r="0" b="0"/>
            <wp:docPr id="5" name="Picture 5" descr="Image result for 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plan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C61" w:rsidRDefault="00E60955" w:rsidP="00F86E20">
      <w:pPr>
        <w:jc w:val="center"/>
        <w:rPr>
          <w:rFonts w:ascii="Britannic Bold" w:hAnsi="Britannic Bold"/>
          <w:sz w:val="52"/>
          <w:szCs w:val="52"/>
        </w:rPr>
      </w:pPr>
      <w:r>
        <w:rPr>
          <w:rFonts w:ascii="Britannic Bold" w:hAnsi="Britannic Bold"/>
          <w:sz w:val="52"/>
          <w:szCs w:val="52"/>
        </w:rPr>
        <w:lastRenderedPageBreak/>
        <w:t>Tas</w:t>
      </w:r>
      <w:r>
        <w:rPr>
          <w:rFonts w:ascii="Britannic Bold" w:hAnsi="Britannic Bold"/>
          <w:sz w:val="52"/>
          <w:szCs w:val="52"/>
        </w:rPr>
        <w:t>k 4</w:t>
      </w:r>
      <w:r>
        <w:rPr>
          <w:rFonts w:ascii="Britannic Bold" w:hAnsi="Britannic Bold"/>
          <w:sz w:val="52"/>
          <w:szCs w:val="52"/>
        </w:rPr>
        <w:t xml:space="preserve">- </w:t>
      </w:r>
      <w:r>
        <w:rPr>
          <w:rFonts w:ascii="Britannic Bold" w:hAnsi="Britannic Bold"/>
          <w:sz w:val="52"/>
          <w:szCs w:val="52"/>
        </w:rPr>
        <w:t>Look, Cover, Write and Check</w:t>
      </w:r>
    </w:p>
    <w:p w:rsidR="00E60955" w:rsidRPr="00E60955" w:rsidRDefault="00E60955" w:rsidP="00F86E20">
      <w:pPr>
        <w:jc w:val="center"/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Repeat each word 3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6670"/>
        <w:gridCol w:w="1910"/>
      </w:tblGrid>
      <w:tr w:rsidR="00E60955" w:rsidTr="00E60955">
        <w:tc>
          <w:tcPr>
            <w:tcW w:w="2102" w:type="dxa"/>
          </w:tcPr>
          <w:p w:rsidR="00E60955" w:rsidRPr="00E60955" w:rsidRDefault="00E60955" w:rsidP="00E60955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Look, Cover</w:t>
            </w: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60955">
              <w:rPr>
                <w:rFonts w:ascii="Arial" w:hAnsi="Arial" w:cs="Arial"/>
                <w:b/>
                <w:sz w:val="32"/>
                <w:szCs w:val="32"/>
              </w:rPr>
              <w:t xml:space="preserve">Write </w:t>
            </w: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60955">
              <w:rPr>
                <w:rFonts w:ascii="Arial" w:hAnsi="Arial" w:cs="Arial"/>
                <w:b/>
                <w:sz w:val="32"/>
                <w:szCs w:val="32"/>
              </w:rPr>
              <w:t>Check</w:t>
            </w: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Biology</w:t>
            </w: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Classification</w:t>
            </w: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Tr="00E60955">
        <w:tc>
          <w:tcPr>
            <w:tcW w:w="2102" w:type="dxa"/>
          </w:tcPr>
          <w:p w:rsid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Similarities</w:t>
            </w:r>
          </w:p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E6095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Differences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Organism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Animal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Pr="00E60955" w:rsidRDefault="00E60955" w:rsidP="00F961C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>Look, Cover</w:t>
            </w: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60955">
              <w:rPr>
                <w:rFonts w:ascii="Arial" w:hAnsi="Arial" w:cs="Arial"/>
                <w:b/>
                <w:sz w:val="32"/>
                <w:szCs w:val="32"/>
              </w:rPr>
              <w:t xml:space="preserve">Write </w:t>
            </w: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60955">
              <w:rPr>
                <w:rFonts w:ascii="Arial" w:hAnsi="Arial" w:cs="Arial"/>
                <w:b/>
                <w:sz w:val="32"/>
                <w:szCs w:val="32"/>
              </w:rPr>
              <w:t>Check</w:t>
            </w: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Plant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Fungus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Taxonomy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Botany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Vertebrate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Invertebrate</w:t>
            </w: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60955" w:rsidRPr="00E60955" w:rsidTr="00E60955">
        <w:tc>
          <w:tcPr>
            <w:tcW w:w="2102" w:type="dxa"/>
          </w:tcPr>
          <w:p w:rsid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67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10" w:type="dxa"/>
          </w:tcPr>
          <w:p w:rsidR="00E60955" w:rsidRPr="00E60955" w:rsidRDefault="00E60955" w:rsidP="00F961C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E60955" w:rsidRDefault="00E60955" w:rsidP="00E60955"/>
    <w:p w:rsidR="00E60955" w:rsidRDefault="00E60955" w:rsidP="00E60955"/>
    <w:p w:rsidR="00E60955" w:rsidRDefault="00E60955" w:rsidP="00E60955"/>
    <w:p w:rsidR="00E60955" w:rsidRDefault="00E60955" w:rsidP="00E60955">
      <w:pPr>
        <w:jc w:val="center"/>
        <w:rPr>
          <w:rFonts w:ascii="Britannic Bold" w:hAnsi="Britannic Bold"/>
          <w:sz w:val="52"/>
          <w:szCs w:val="52"/>
        </w:rPr>
      </w:pPr>
      <w:r>
        <w:rPr>
          <w:rFonts w:ascii="Britannic Bold" w:hAnsi="Britannic Bold"/>
          <w:sz w:val="52"/>
          <w:szCs w:val="52"/>
        </w:rPr>
        <w:lastRenderedPageBreak/>
        <w:t>Tas</w:t>
      </w:r>
      <w:r>
        <w:rPr>
          <w:rFonts w:ascii="Britannic Bold" w:hAnsi="Britannic Bold"/>
          <w:sz w:val="52"/>
          <w:szCs w:val="52"/>
        </w:rPr>
        <w:t>k 5</w:t>
      </w:r>
      <w:r>
        <w:rPr>
          <w:rFonts w:ascii="Britannic Bold" w:hAnsi="Britannic Bold"/>
          <w:sz w:val="52"/>
          <w:szCs w:val="52"/>
        </w:rPr>
        <w:t xml:space="preserve">- </w:t>
      </w:r>
      <w:proofErr w:type="gramStart"/>
      <w:r>
        <w:rPr>
          <w:rFonts w:ascii="Britannic Bold" w:hAnsi="Britannic Bold"/>
          <w:sz w:val="52"/>
          <w:szCs w:val="52"/>
        </w:rPr>
        <w:t>Mindful</w:t>
      </w:r>
      <w:proofErr w:type="gramEnd"/>
      <w:r>
        <w:rPr>
          <w:rFonts w:ascii="Britannic Bold" w:hAnsi="Britannic Bold"/>
          <w:sz w:val="52"/>
          <w:szCs w:val="52"/>
        </w:rPr>
        <w:t xml:space="preserve"> Activity</w:t>
      </w:r>
    </w:p>
    <w:p w:rsidR="00E60955" w:rsidRDefault="00B8773F" w:rsidP="00E60955">
      <w:pPr>
        <w:jc w:val="center"/>
        <w:rPr>
          <w:rFonts w:ascii="Britannic Bold" w:hAnsi="Britannic Bold"/>
          <w:sz w:val="52"/>
          <w:szCs w:val="52"/>
        </w:rPr>
      </w:pPr>
      <w:r w:rsidRPr="00E60955">
        <w:rPr>
          <w:rFonts w:ascii="Britannic Bold" w:hAnsi="Britannic Bold"/>
          <w:sz w:val="52"/>
          <w:szCs w:val="52"/>
        </w:rPr>
        <w:drawing>
          <wp:anchor distT="0" distB="0" distL="114300" distR="114300" simplePos="0" relativeHeight="251661312" behindDoc="0" locked="0" layoutInCell="1" allowOverlap="1" wp14:anchorId="0997C534" wp14:editId="1E75206A">
            <wp:simplePos x="0" y="0"/>
            <wp:positionH relativeFrom="column">
              <wp:posOffset>-114300</wp:posOffset>
            </wp:positionH>
            <wp:positionV relativeFrom="paragraph">
              <wp:posOffset>385445</wp:posOffset>
            </wp:positionV>
            <wp:extent cx="6572250" cy="8223885"/>
            <wp:effectExtent l="0" t="0" r="0" b="5715"/>
            <wp:wrapSquare wrapText="bothSides"/>
            <wp:docPr id="6" name="Picture 6" descr="http://www.colouring-page.org/sites/default/files/Tweety-coloring-pages-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olouring-page.org/sites/default/files/Tweety-coloring-pages-10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955" w:rsidRDefault="00B8773F" w:rsidP="00B8773F">
      <w:pPr>
        <w:rPr>
          <w:rFonts w:ascii="Britannic Bold" w:hAnsi="Britannic Bold"/>
          <w:sz w:val="52"/>
          <w:szCs w:val="52"/>
        </w:rPr>
      </w:pPr>
      <w:bookmarkStart w:id="0" w:name="_GoBack"/>
      <w:bookmarkEnd w:id="0"/>
      <w:r>
        <w:rPr>
          <w:rFonts w:ascii="Britannic Bold" w:hAnsi="Britannic Bold"/>
          <w:sz w:val="52"/>
          <w:szCs w:val="52"/>
        </w:rPr>
        <w:t>CHECKLIST</w:t>
      </w:r>
    </w:p>
    <w:p w:rsidR="00B8773F" w:rsidRDefault="00B8773F" w:rsidP="00E60955">
      <w:pPr>
        <w:jc w:val="center"/>
        <w:rPr>
          <w:rFonts w:ascii="Britannic Bold" w:hAnsi="Britannic Bold"/>
          <w:sz w:val="52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974"/>
        <w:gridCol w:w="3402"/>
      </w:tblGrid>
      <w:tr w:rsidR="00B8773F" w:rsidTr="00B8773F">
        <w:tc>
          <w:tcPr>
            <w:tcW w:w="10456" w:type="dxa"/>
            <w:gridSpan w:val="3"/>
            <w:shd w:val="clear" w:color="auto" w:fill="FFFF00"/>
          </w:tcPr>
          <w:p w:rsidR="00B8773F" w:rsidRDefault="00B8773F" w:rsidP="00F961C1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lastRenderedPageBreak/>
              <w:t>Completion Tally</w:t>
            </w:r>
          </w:p>
        </w:tc>
      </w:tr>
      <w:tr w:rsidR="00B8773F" w:rsidTr="00B8773F">
        <w:tc>
          <w:tcPr>
            <w:tcW w:w="3080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974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Student shade when completed</w:t>
            </w:r>
          </w:p>
        </w:tc>
        <w:tc>
          <w:tcPr>
            <w:tcW w:w="3402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Teacher signature</w:t>
            </w:r>
          </w:p>
        </w:tc>
      </w:tr>
      <w:tr w:rsidR="00B8773F" w:rsidTr="00B8773F">
        <w:tc>
          <w:tcPr>
            <w:tcW w:w="3080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Task 1</w:t>
            </w: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974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402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</w:tr>
      <w:tr w:rsidR="00B8773F" w:rsidTr="00B8773F">
        <w:tc>
          <w:tcPr>
            <w:tcW w:w="3080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Task 2</w:t>
            </w: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974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402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</w:tr>
      <w:tr w:rsidR="00B8773F" w:rsidTr="00B8773F">
        <w:tc>
          <w:tcPr>
            <w:tcW w:w="3080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Task 3</w:t>
            </w: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974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402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</w:tr>
      <w:tr w:rsidR="00B8773F" w:rsidTr="00B8773F">
        <w:tc>
          <w:tcPr>
            <w:tcW w:w="3080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Task 4</w:t>
            </w: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974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402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</w:tr>
      <w:tr w:rsidR="00B8773F" w:rsidTr="00B8773F">
        <w:tc>
          <w:tcPr>
            <w:tcW w:w="3080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Task 5</w:t>
            </w: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974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3402" w:type="dxa"/>
          </w:tcPr>
          <w:p w:rsidR="00B8773F" w:rsidRDefault="00B8773F" w:rsidP="00F961C1">
            <w:pPr>
              <w:rPr>
                <w:rFonts w:ascii="Arial" w:hAnsi="Arial" w:cs="Arial"/>
                <w:sz w:val="36"/>
                <w:szCs w:val="28"/>
              </w:rPr>
            </w:pPr>
          </w:p>
        </w:tc>
      </w:tr>
    </w:tbl>
    <w:p w:rsidR="00E60955" w:rsidRDefault="00E60955" w:rsidP="00E60955"/>
    <w:sectPr w:rsidR="00E60955" w:rsidSect="00F86E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E20"/>
    <w:rsid w:val="00102C61"/>
    <w:rsid w:val="00213520"/>
    <w:rsid w:val="00462D1C"/>
    <w:rsid w:val="004E7A57"/>
    <w:rsid w:val="0050734E"/>
    <w:rsid w:val="00A74983"/>
    <w:rsid w:val="00B8773F"/>
    <w:rsid w:val="00E60955"/>
    <w:rsid w:val="00F8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E2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E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6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E2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E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6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16C01-7B5B-457B-9532-A151171E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9FD46C07</Template>
  <TotalTime>47</TotalTime>
  <Pages>8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3</cp:revision>
  <cp:lastPrinted>2019-06-12T01:37:00Z</cp:lastPrinted>
  <dcterms:created xsi:type="dcterms:W3CDTF">2019-06-12T00:55:00Z</dcterms:created>
  <dcterms:modified xsi:type="dcterms:W3CDTF">2019-06-12T01:42:00Z</dcterms:modified>
</cp:coreProperties>
</file>