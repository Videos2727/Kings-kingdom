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ADD" w:rsidRDefault="007A6ADD" w:rsidP="007A6ADD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0" w:name="_Toc495086174"/>
      <w:r>
        <w:rPr>
          <w:rFonts w:ascii="Calibri" w:hAnsi="Calibri"/>
          <w:sz w:val="40"/>
          <w:szCs w:val="40"/>
          <w:lang w:eastAsia="en-US"/>
        </w:rPr>
        <w:t>ICT 2</w:t>
      </w:r>
      <w:bookmarkEnd w:id="0"/>
      <w:r>
        <w:rPr>
          <w:rFonts w:ascii="Calibri" w:hAnsi="Calibri"/>
          <w:sz w:val="40"/>
          <w:szCs w:val="40"/>
          <w:lang w:eastAsia="en-US"/>
        </w:rPr>
        <w:t xml:space="preserve"> </w:t>
      </w:r>
    </w:p>
    <w:p w:rsidR="007A6ADD" w:rsidRPr="008D2803" w:rsidRDefault="007A6ADD" w:rsidP="007A6ADD">
      <w:pPr>
        <w:rPr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 xml:space="preserve">Website: </w:t>
      </w:r>
      <w:r>
        <w:rPr>
          <w:rFonts w:ascii="Calibri" w:hAnsi="Calibri"/>
          <w:b/>
          <w:sz w:val="40"/>
          <w:szCs w:val="40"/>
        </w:rPr>
        <w:br/>
      </w:r>
      <w:r w:rsidRPr="008D2803">
        <w:rPr>
          <w:rFonts w:ascii="Arial" w:hAnsi="Arial" w:cs="Arial"/>
          <w:color w:val="006621"/>
          <w:sz w:val="40"/>
          <w:szCs w:val="40"/>
          <w:shd w:val="clear" w:color="auto" w:fill="FFFFFF"/>
        </w:rPr>
        <w:t>www.zerobio.com/dichotomous_bugs.swf</w:t>
      </w:r>
    </w:p>
    <w:p w:rsidR="007A6ADD" w:rsidRDefault="007A6ADD" w:rsidP="007A6ADD">
      <w:pPr>
        <w:rPr>
          <w:rFonts w:ascii="Calibri" w:hAnsi="Calibri"/>
          <w:sz w:val="40"/>
          <w:szCs w:val="40"/>
          <w:lang w:eastAsia="en-US"/>
        </w:rPr>
      </w:pPr>
    </w:p>
    <w:p w:rsidR="007A6ADD" w:rsidRDefault="007A6ADD" w:rsidP="007A6ADD">
      <w:pPr>
        <w:rPr>
          <w:rFonts w:ascii="Calibri" w:hAnsi="Calibri"/>
          <w:sz w:val="32"/>
          <w:szCs w:val="32"/>
          <w:lang w:eastAsia="en-US"/>
        </w:rPr>
      </w:pPr>
      <w:r w:rsidRPr="006F3880">
        <w:rPr>
          <w:rFonts w:ascii="Calibri" w:hAnsi="Calibri"/>
          <w:sz w:val="32"/>
          <w:szCs w:val="32"/>
          <w:lang w:eastAsia="en-US"/>
        </w:rPr>
        <w:t>Fill in the table below</w:t>
      </w:r>
    </w:p>
    <w:p w:rsidR="007A6ADD" w:rsidRDefault="007A6ADD" w:rsidP="007A6ADD">
      <w:pPr>
        <w:rPr>
          <w:rFonts w:ascii="Calibri" w:hAnsi="Calibri"/>
          <w:sz w:val="32"/>
          <w:szCs w:val="32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0"/>
        <w:gridCol w:w="5587"/>
      </w:tblGrid>
      <w:tr w:rsidR="007A6ADD" w:rsidTr="0063198C">
        <w:trPr>
          <w:trHeight w:val="663"/>
        </w:trPr>
        <w:tc>
          <w:tcPr>
            <w:tcW w:w="4430" w:type="dxa"/>
            <w:shd w:val="clear" w:color="auto" w:fill="BFBFBF" w:themeFill="background1" w:themeFillShade="BF"/>
          </w:tcPr>
          <w:p w:rsidR="007A6ADD" w:rsidRDefault="007A6ADD" w:rsidP="0063198C">
            <w:pPr>
              <w:jc w:val="center"/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</w:p>
          <w:p w:rsidR="007A6ADD" w:rsidRPr="00E45B46" w:rsidRDefault="007A6ADD" w:rsidP="0063198C">
            <w:pPr>
              <w:jc w:val="center"/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Bug</w:t>
            </w:r>
          </w:p>
        </w:tc>
        <w:tc>
          <w:tcPr>
            <w:tcW w:w="5587" w:type="dxa"/>
            <w:shd w:val="clear" w:color="auto" w:fill="BFBFBF" w:themeFill="background1" w:themeFillShade="BF"/>
          </w:tcPr>
          <w:p w:rsidR="007A6ADD" w:rsidRPr="00E45B46" w:rsidRDefault="007A6ADD" w:rsidP="0063198C">
            <w:pPr>
              <w:jc w:val="center"/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Name</w:t>
            </w:r>
          </w:p>
        </w:tc>
      </w:tr>
      <w:tr w:rsidR="007A6ADD" w:rsidTr="0063198C">
        <w:trPr>
          <w:trHeight w:val="1327"/>
        </w:trPr>
        <w:tc>
          <w:tcPr>
            <w:tcW w:w="4430" w:type="dxa"/>
          </w:tcPr>
          <w:p w:rsidR="007A6ADD" w:rsidRDefault="007A6ADD" w:rsidP="0063198C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inline distT="0" distB="0" distL="0" distR="0" wp14:anchorId="411B6FFA" wp14:editId="54A3AD79">
                  <wp:extent cx="1233377" cy="1127051"/>
                  <wp:effectExtent l="0" t="0" r="11430" b="0"/>
                  <wp:docPr id="94" name="Picture 94" descr="../../../Desktop/Screen%20Shot%202017-10-06%20at%206.45.0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../../../Desktop/Screen%20Shot%202017-10-06%20at%206.45.03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672" b="66667"/>
                          <a:stretch/>
                        </pic:blipFill>
                        <pic:spPr bwMode="auto">
                          <a:xfrm>
                            <a:off x="0" y="0"/>
                            <a:ext cx="1233377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 blue</w:t>
            </w:r>
          </w:p>
        </w:tc>
        <w:tc>
          <w:tcPr>
            <w:tcW w:w="5587" w:type="dxa"/>
          </w:tcPr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7A6ADD" w:rsidTr="0063198C">
        <w:trPr>
          <w:trHeight w:val="1327"/>
        </w:trPr>
        <w:tc>
          <w:tcPr>
            <w:tcW w:w="4430" w:type="dxa"/>
          </w:tcPr>
          <w:p w:rsidR="007A6ADD" w:rsidRDefault="007A6ADD" w:rsidP="0063198C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inline distT="0" distB="0" distL="0" distR="0" wp14:anchorId="2642EB20" wp14:editId="7043013D">
                  <wp:extent cx="1233377" cy="1127051"/>
                  <wp:effectExtent l="0" t="0" r="11430" b="0"/>
                  <wp:docPr id="95" name="Picture 95" descr="../../../Desktop/Screen%20Shot%202017-10-06%20at%206.45.0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../../../Desktop/Screen%20Shot%202017-10-06%20at%206.45.03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63" r="38409" b="66667"/>
                          <a:stretch/>
                        </pic:blipFill>
                        <pic:spPr bwMode="auto">
                          <a:xfrm>
                            <a:off x="0" y="0"/>
                            <a:ext cx="1233377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 orange</w:t>
            </w:r>
          </w:p>
        </w:tc>
        <w:tc>
          <w:tcPr>
            <w:tcW w:w="5587" w:type="dxa"/>
          </w:tcPr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7A6ADD" w:rsidTr="0063198C">
        <w:trPr>
          <w:trHeight w:val="1659"/>
        </w:trPr>
        <w:tc>
          <w:tcPr>
            <w:tcW w:w="4430" w:type="dxa"/>
          </w:tcPr>
          <w:p w:rsidR="007A6ADD" w:rsidRDefault="007A6ADD" w:rsidP="0063198C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inline distT="0" distB="0" distL="0" distR="0" wp14:anchorId="55938076" wp14:editId="16B42016">
                  <wp:extent cx="1233377" cy="1127051"/>
                  <wp:effectExtent l="0" t="0" r="11430" b="0"/>
                  <wp:docPr id="96" name="Picture 96" descr="../../../Desktop/Screen%20Shot%202017-10-06%20at%206.45.0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../../../Desktop/Screen%20Shot%202017-10-06%20at%206.45.03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400" t="629" r="1272" b="66038"/>
                          <a:stretch/>
                        </pic:blipFill>
                        <pic:spPr bwMode="auto">
                          <a:xfrm>
                            <a:off x="0" y="0"/>
                            <a:ext cx="1233377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 blue</w:t>
            </w:r>
          </w:p>
        </w:tc>
        <w:tc>
          <w:tcPr>
            <w:tcW w:w="5587" w:type="dxa"/>
          </w:tcPr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7A6ADD" w:rsidTr="0063198C">
        <w:trPr>
          <w:trHeight w:val="1327"/>
        </w:trPr>
        <w:tc>
          <w:tcPr>
            <w:tcW w:w="4430" w:type="dxa"/>
          </w:tcPr>
          <w:p w:rsidR="007A6ADD" w:rsidRDefault="007A6ADD" w:rsidP="0063198C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inline distT="0" distB="0" distL="0" distR="0" wp14:anchorId="173FB114" wp14:editId="017911E1">
                  <wp:extent cx="1233377" cy="1127051"/>
                  <wp:effectExtent l="0" t="0" r="11430" b="0"/>
                  <wp:docPr id="97" name="Picture 97" descr="../../../Desktop/Screen%20Shot%202017-10-06%20at%206.45.0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../../../Desktop/Screen%20Shot%202017-10-06%20at%206.45.03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74" t="53485" r="75546" b="13182"/>
                          <a:stretch/>
                        </pic:blipFill>
                        <pic:spPr bwMode="auto">
                          <a:xfrm>
                            <a:off x="0" y="0"/>
                            <a:ext cx="1233377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 orange</w:t>
            </w:r>
          </w:p>
        </w:tc>
        <w:tc>
          <w:tcPr>
            <w:tcW w:w="5587" w:type="dxa"/>
          </w:tcPr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7A6ADD" w:rsidTr="0063198C">
        <w:trPr>
          <w:trHeight w:val="1360"/>
        </w:trPr>
        <w:tc>
          <w:tcPr>
            <w:tcW w:w="4430" w:type="dxa"/>
          </w:tcPr>
          <w:p w:rsidR="007A6ADD" w:rsidRDefault="007A6ADD" w:rsidP="0063198C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inline distT="0" distB="0" distL="0" distR="0" wp14:anchorId="1CAF8E67" wp14:editId="15F6B899">
                  <wp:extent cx="1233377" cy="1127051"/>
                  <wp:effectExtent l="0" t="0" r="11430" b="0"/>
                  <wp:docPr id="98" name="Picture 98" descr="../../../Desktop/Screen%20Shot%202017-10-06%20at%206.45.0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../../../Desktop/Screen%20Shot%202017-10-06%20at%206.45.03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74" t="52227" r="37098" b="14440"/>
                          <a:stretch/>
                        </pic:blipFill>
                        <pic:spPr bwMode="auto">
                          <a:xfrm>
                            <a:off x="0" y="0"/>
                            <a:ext cx="1233377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 orange</w:t>
            </w:r>
          </w:p>
        </w:tc>
        <w:tc>
          <w:tcPr>
            <w:tcW w:w="5587" w:type="dxa"/>
          </w:tcPr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7A6ADD" w:rsidTr="0063198C">
        <w:trPr>
          <w:trHeight w:val="1659"/>
        </w:trPr>
        <w:tc>
          <w:tcPr>
            <w:tcW w:w="4430" w:type="dxa"/>
          </w:tcPr>
          <w:p w:rsidR="007A6ADD" w:rsidRDefault="007A6ADD" w:rsidP="0063198C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inline distT="0" distB="0" distL="0" distR="0" wp14:anchorId="351486E2" wp14:editId="6F875E42">
                  <wp:extent cx="1233377" cy="1127051"/>
                  <wp:effectExtent l="0" t="0" r="11430" b="0"/>
                  <wp:docPr id="99" name="Picture 99" descr="../../../Desktop/Screen%20Shot%202017-10-06%20at%206.45.0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../../../Desktop/Screen%20Shot%202017-10-06%20at%206.45.03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711" t="50339" r="-39" b="16328"/>
                          <a:stretch/>
                        </pic:blipFill>
                        <pic:spPr bwMode="auto">
                          <a:xfrm>
                            <a:off x="0" y="0"/>
                            <a:ext cx="1233377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 blue</w:t>
            </w:r>
          </w:p>
        </w:tc>
        <w:tc>
          <w:tcPr>
            <w:tcW w:w="5587" w:type="dxa"/>
          </w:tcPr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:rsidR="007A6ADD" w:rsidRDefault="007A6ADD" w:rsidP="0063198C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</w:tbl>
    <w:p w:rsidR="004E7A57" w:rsidRDefault="004E7A57">
      <w:bookmarkStart w:id="1" w:name="_GoBack"/>
      <w:bookmarkEnd w:id="1"/>
    </w:p>
    <w:sectPr w:rsidR="004E7A57" w:rsidSect="007A6A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ADD"/>
    <w:rsid w:val="00462D1C"/>
    <w:rsid w:val="004E7A57"/>
    <w:rsid w:val="0050734E"/>
    <w:rsid w:val="007A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ADD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A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D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table" w:styleId="TableGrid">
    <w:name w:val="Table Grid"/>
    <w:basedOn w:val="TableNormal"/>
    <w:uiPriority w:val="39"/>
    <w:rsid w:val="007A6ADD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6A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ADD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ADD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A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D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table" w:styleId="TableGrid">
    <w:name w:val="Table Grid"/>
    <w:basedOn w:val="TableNormal"/>
    <w:uiPriority w:val="39"/>
    <w:rsid w:val="007A6ADD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6A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ADD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B3712958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1</cp:revision>
  <dcterms:created xsi:type="dcterms:W3CDTF">2019-06-06T00:27:00Z</dcterms:created>
  <dcterms:modified xsi:type="dcterms:W3CDTF">2019-06-06T00:28:00Z</dcterms:modified>
</cp:coreProperties>
</file>