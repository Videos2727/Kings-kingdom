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tblpY="-149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D22B7" w:rsidTr="000D22B7">
        <w:tc>
          <w:tcPr>
            <w:tcW w:w="9242" w:type="dxa"/>
          </w:tcPr>
          <w:p w:rsidR="000D22B7" w:rsidRPr="000D22B7" w:rsidRDefault="000D22B7" w:rsidP="000D22B7">
            <w:pPr>
              <w:rPr>
                <w:sz w:val="36"/>
                <w:szCs w:val="36"/>
              </w:rPr>
            </w:pPr>
            <w:proofErr w:type="spellStart"/>
            <w:r w:rsidRPr="000D22B7">
              <w:rPr>
                <w:sz w:val="36"/>
                <w:szCs w:val="36"/>
              </w:rPr>
              <w:t>Porifera</w:t>
            </w:r>
            <w:proofErr w:type="spellEnd"/>
          </w:p>
        </w:tc>
      </w:tr>
      <w:tr w:rsidR="000D22B7" w:rsidTr="000D22B7">
        <w:tc>
          <w:tcPr>
            <w:tcW w:w="9242" w:type="dxa"/>
            <w:shd w:val="clear" w:color="auto" w:fill="D9D9D9" w:themeFill="background1" w:themeFillShade="D9"/>
          </w:tcPr>
          <w:p w:rsidR="000D22B7" w:rsidRDefault="000D22B7" w:rsidP="000D22B7">
            <w:r>
              <w:t>List 5 Characteristics</w:t>
            </w:r>
          </w:p>
        </w:tc>
      </w:tr>
      <w:tr w:rsidR="000D22B7" w:rsidTr="000D22B7">
        <w:tc>
          <w:tcPr>
            <w:tcW w:w="9242" w:type="dxa"/>
          </w:tcPr>
          <w:p w:rsidR="000D22B7" w:rsidRDefault="000D22B7" w:rsidP="000D22B7"/>
          <w:p w:rsidR="009859CA" w:rsidRDefault="009859CA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  <w:p w:rsidR="009859CA" w:rsidRDefault="009859CA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  <w:p w:rsidR="009859CA" w:rsidRDefault="009859CA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  <w:p w:rsidR="009859CA" w:rsidRDefault="009859CA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  <w:p w:rsidR="009859CA" w:rsidRDefault="009859CA" w:rsidP="000D22B7"/>
        </w:tc>
      </w:tr>
      <w:tr w:rsidR="000D22B7" w:rsidTr="000D22B7">
        <w:tc>
          <w:tcPr>
            <w:tcW w:w="9242" w:type="dxa"/>
            <w:shd w:val="clear" w:color="auto" w:fill="D9D9D9" w:themeFill="background1" w:themeFillShade="D9"/>
          </w:tcPr>
          <w:p w:rsidR="000D22B7" w:rsidRDefault="000D22B7" w:rsidP="000D22B7">
            <w:r>
              <w:t>Classes</w:t>
            </w:r>
          </w:p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  <w:tr w:rsidR="000D22B7" w:rsidTr="000D22B7">
        <w:tc>
          <w:tcPr>
            <w:tcW w:w="9242" w:type="dxa"/>
            <w:shd w:val="clear" w:color="auto" w:fill="D9D9D9" w:themeFill="background1" w:themeFillShade="D9"/>
          </w:tcPr>
          <w:p w:rsidR="000D22B7" w:rsidRDefault="000D22B7" w:rsidP="000D22B7">
            <w:r>
              <w:t>3 Examples</w:t>
            </w:r>
          </w:p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  <w:tr w:rsidR="000D22B7" w:rsidTr="000D22B7">
        <w:tc>
          <w:tcPr>
            <w:tcW w:w="9242" w:type="dxa"/>
          </w:tcPr>
          <w:p w:rsidR="000D22B7" w:rsidRDefault="000D22B7" w:rsidP="000D22B7"/>
        </w:tc>
      </w:tr>
    </w:tbl>
    <w:p w:rsidR="000D22B7" w:rsidRDefault="000D22B7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9859CA">
        <w:tc>
          <w:tcPr>
            <w:tcW w:w="9242" w:type="dxa"/>
          </w:tcPr>
          <w:p w:rsidR="009859CA" w:rsidRPr="000D22B7" w:rsidRDefault="009859CA" w:rsidP="009859C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Cnidaria</w:t>
            </w:r>
            <w:proofErr w:type="spellEnd"/>
          </w:p>
        </w:tc>
      </w:tr>
      <w:tr w:rsidR="009859CA" w:rsidTr="009859CA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9859CA">
            <w:r>
              <w:t>List 5 Characteristics</w:t>
            </w:r>
          </w:p>
        </w:tc>
      </w:tr>
      <w:tr w:rsidR="009859CA" w:rsidTr="009859CA">
        <w:tc>
          <w:tcPr>
            <w:tcW w:w="9242" w:type="dxa"/>
          </w:tcPr>
          <w:p w:rsidR="009859CA" w:rsidRDefault="009859CA" w:rsidP="009859CA"/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  <w:p w:rsidR="009859CA" w:rsidRDefault="009859CA" w:rsidP="009859CA"/>
        </w:tc>
      </w:tr>
      <w:tr w:rsidR="009859CA" w:rsidTr="009859CA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9859CA">
            <w:r>
              <w:t>Classes</w:t>
            </w:r>
          </w:p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9859CA">
            <w:r>
              <w:t>3 Examples</w:t>
            </w:r>
          </w:p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  <w:tr w:rsidR="009859CA" w:rsidTr="009859CA">
        <w:tc>
          <w:tcPr>
            <w:tcW w:w="9242" w:type="dxa"/>
          </w:tcPr>
          <w:p w:rsidR="009859CA" w:rsidRDefault="009859CA" w:rsidP="009859CA"/>
        </w:tc>
      </w:tr>
    </w:tbl>
    <w:p w:rsidR="009859CA" w:rsidRDefault="009859CA"/>
    <w:p w:rsidR="009859CA" w:rsidRDefault="009859CA"/>
    <w:tbl>
      <w:tblPr>
        <w:tblStyle w:val="TableGrid"/>
        <w:tblpPr w:leftFromText="180" w:rightFromText="180" w:vertAnchor="text" w:tblpY="-149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Echinoderm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 w:rsidP="009859CA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Annelids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/>
    <w:p w:rsidR="009859CA" w:rsidRDefault="009859CA"/>
    <w:tbl>
      <w:tblPr>
        <w:tblStyle w:val="TableGrid"/>
        <w:tblpPr w:leftFromText="180" w:rightFromText="180" w:vertAnchor="text" w:tblpY="-149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Nematodes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 w:rsidP="009859CA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Platyhelminth</w:t>
            </w:r>
            <w:r w:rsidR="004908DE">
              <w:rPr>
                <w:sz w:val="36"/>
                <w:szCs w:val="36"/>
              </w:rPr>
              <w:t>e</w:t>
            </w:r>
            <w:r>
              <w:rPr>
                <w:sz w:val="36"/>
                <w:szCs w:val="36"/>
              </w:rPr>
              <w:t>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/>
    <w:p w:rsidR="009859CA" w:rsidRDefault="009859CA"/>
    <w:tbl>
      <w:tblPr>
        <w:tblStyle w:val="TableGrid"/>
        <w:tblpPr w:leftFromText="180" w:rightFromText="180" w:vertAnchor="text" w:tblpY="-149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Molluscs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4908DE" w:rsidTr="00A73C4E">
        <w:tc>
          <w:tcPr>
            <w:tcW w:w="9242" w:type="dxa"/>
          </w:tcPr>
          <w:p w:rsidR="004908DE" w:rsidRDefault="004908DE" w:rsidP="00A73C4E"/>
        </w:tc>
      </w:tr>
      <w:tr w:rsidR="004908DE" w:rsidTr="00A73C4E">
        <w:tc>
          <w:tcPr>
            <w:tcW w:w="9242" w:type="dxa"/>
          </w:tcPr>
          <w:p w:rsidR="004908DE" w:rsidRDefault="004908DE" w:rsidP="00A73C4E"/>
        </w:tc>
      </w:tr>
      <w:tr w:rsidR="004908DE" w:rsidTr="00A73C4E">
        <w:tc>
          <w:tcPr>
            <w:tcW w:w="9242" w:type="dxa"/>
          </w:tcPr>
          <w:p w:rsidR="004908DE" w:rsidRDefault="004908DE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 w:rsidP="009859CA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Arthropods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/>
    <w:p w:rsidR="009859CA" w:rsidRDefault="009859CA"/>
    <w:tbl>
      <w:tblPr>
        <w:tblStyle w:val="TableGrid"/>
        <w:tblpPr w:leftFromText="180" w:rightFromText="180" w:vertAnchor="text" w:tblpY="-149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859CA" w:rsidTr="00A73C4E">
        <w:tc>
          <w:tcPr>
            <w:tcW w:w="9242" w:type="dxa"/>
          </w:tcPr>
          <w:p w:rsidR="009859CA" w:rsidRPr="000D22B7" w:rsidRDefault="009859CA" w:rsidP="00A73C4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Chordates</w:t>
            </w:r>
          </w:p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List 5 Characteristics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Classes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4908DE" w:rsidTr="00A73C4E">
        <w:tc>
          <w:tcPr>
            <w:tcW w:w="9242" w:type="dxa"/>
          </w:tcPr>
          <w:p w:rsidR="004908DE" w:rsidRDefault="004908DE" w:rsidP="00A73C4E">
            <w:bookmarkStart w:id="0" w:name="_GoBack"/>
          </w:p>
        </w:tc>
      </w:tr>
      <w:bookmarkEnd w:id="0"/>
      <w:tr w:rsidR="004908DE" w:rsidTr="00A73C4E">
        <w:tc>
          <w:tcPr>
            <w:tcW w:w="9242" w:type="dxa"/>
          </w:tcPr>
          <w:p w:rsidR="004908DE" w:rsidRDefault="004908DE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  <w:shd w:val="clear" w:color="auto" w:fill="D9D9D9" w:themeFill="background1" w:themeFillShade="D9"/>
          </w:tcPr>
          <w:p w:rsidR="009859CA" w:rsidRDefault="009859CA" w:rsidP="00A73C4E">
            <w:r>
              <w:t>3 Examples</w:t>
            </w:r>
          </w:p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  <w:tr w:rsidR="009859CA" w:rsidTr="00A73C4E">
        <w:tc>
          <w:tcPr>
            <w:tcW w:w="9242" w:type="dxa"/>
          </w:tcPr>
          <w:p w:rsidR="009859CA" w:rsidRDefault="009859CA" w:rsidP="00A73C4E"/>
        </w:tc>
      </w:tr>
    </w:tbl>
    <w:p w:rsidR="009859CA" w:rsidRDefault="009859CA" w:rsidP="009859CA"/>
    <w:p w:rsidR="009859CA" w:rsidRDefault="009859CA" w:rsidP="009859CA"/>
    <w:p w:rsidR="009859CA" w:rsidRDefault="009859CA" w:rsidP="009859CA"/>
    <w:p w:rsidR="009859CA" w:rsidRDefault="009859CA" w:rsidP="009859CA"/>
    <w:p w:rsidR="009859CA" w:rsidRDefault="009859CA"/>
    <w:sectPr w:rsidR="009859CA" w:rsidSect="0098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2B7"/>
    <w:rsid w:val="000D22B7"/>
    <w:rsid w:val="00346D05"/>
    <w:rsid w:val="00462D1C"/>
    <w:rsid w:val="004908DE"/>
    <w:rsid w:val="004E7A57"/>
    <w:rsid w:val="0050734E"/>
    <w:rsid w:val="0098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22B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D2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22B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D2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9BF16585</Template>
  <TotalTime>24</TotalTime>
  <Pages>5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2</cp:revision>
  <cp:lastPrinted>2017-11-28T00:47:00Z</cp:lastPrinted>
  <dcterms:created xsi:type="dcterms:W3CDTF">2017-11-28T00:31:00Z</dcterms:created>
  <dcterms:modified xsi:type="dcterms:W3CDTF">2017-11-28T00:55:00Z</dcterms:modified>
</cp:coreProperties>
</file>