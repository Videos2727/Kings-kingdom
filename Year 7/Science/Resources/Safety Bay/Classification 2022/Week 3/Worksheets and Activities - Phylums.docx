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656" w:rsidRPr="00E1551C" w:rsidRDefault="00BA5376" w:rsidP="00D20656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0" w:name="_Toc495086178"/>
      <w:r>
        <w:rPr>
          <w:rFonts w:ascii="Calibri" w:hAnsi="Calibri"/>
          <w:sz w:val="40"/>
          <w:szCs w:val="40"/>
          <w:lang w:eastAsia="en-US"/>
        </w:rPr>
        <w:t>Theory 4</w:t>
      </w:r>
      <w:bookmarkStart w:id="1" w:name="_GoBack"/>
      <w:bookmarkEnd w:id="1"/>
      <w:r w:rsidR="00D20656">
        <w:rPr>
          <w:rFonts w:ascii="Calibri" w:hAnsi="Calibri"/>
          <w:sz w:val="40"/>
          <w:szCs w:val="40"/>
          <w:lang w:eastAsia="en-US"/>
        </w:rPr>
        <w:t xml:space="preserve"> - Classes of invertebrate</w:t>
      </w:r>
      <w:r w:rsidR="00D20656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A05F8" wp14:editId="0193B637">
                <wp:simplePos x="0" y="0"/>
                <wp:positionH relativeFrom="column">
                  <wp:posOffset>-135255</wp:posOffset>
                </wp:positionH>
                <wp:positionV relativeFrom="paragraph">
                  <wp:posOffset>974090</wp:posOffset>
                </wp:positionV>
                <wp:extent cx="6491605" cy="1366520"/>
                <wp:effectExtent l="0" t="0" r="23495" b="24130"/>
                <wp:wrapSquare wrapText="bothSides"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36652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656" w:rsidRPr="00FB33F5" w:rsidRDefault="00D20656" w:rsidP="00D20656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Arthropods</w:t>
                            </w:r>
                          </w:p>
                          <w:p w:rsidR="00D20656" w:rsidRPr="003137CF" w:rsidRDefault="00D20656" w:rsidP="00D2065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5" o:spid="_x0000_s1026" type="#_x0000_t202" style="position:absolute;margin-left:-10.65pt;margin-top:76.7pt;width:511.15pt;height:10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" fillcolor="white [3201]" strokecolor="black [3200]" strokeweight="2pt">
                <v:textbox>
                  <w:txbxContent>
                    <w:p w:rsidR="00D20656" w:rsidRPr="00FB33F5" w:rsidRDefault="00D20656" w:rsidP="00D20656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Arthropods</w:t>
                      </w:r>
                    </w:p>
                    <w:p w:rsidR="00D20656" w:rsidRPr="003137CF" w:rsidRDefault="00D20656" w:rsidP="00D20656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0656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C61AEF" wp14:editId="48041A1E">
                <wp:simplePos x="0" y="0"/>
                <wp:positionH relativeFrom="column">
                  <wp:posOffset>-135255</wp:posOffset>
                </wp:positionH>
                <wp:positionV relativeFrom="paragraph">
                  <wp:posOffset>2459990</wp:posOffset>
                </wp:positionV>
                <wp:extent cx="6491605" cy="1369060"/>
                <wp:effectExtent l="0" t="0" r="23495" b="21590"/>
                <wp:wrapSquare wrapText="bothSides"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36906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656" w:rsidRPr="00FB33F5" w:rsidRDefault="00D20656" w:rsidP="00D20656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Cnidaria</w:t>
                            </w:r>
                          </w:p>
                          <w:p w:rsidR="00D20656" w:rsidRPr="003137CF" w:rsidRDefault="00D20656" w:rsidP="00D2065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0" o:spid="_x0000_s1027" type="#_x0000_t202" style="position:absolute;margin-left:-10.65pt;margin-top:193.7pt;width:511.15pt;height:10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" fillcolor="white [3201]" strokecolor="black [3200]" strokeweight="2pt">
                <v:textbox>
                  <w:txbxContent>
                    <w:p w:rsidR="00D20656" w:rsidRPr="00FB33F5" w:rsidRDefault="00D20656" w:rsidP="00D20656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Cnidaria</w:t>
                      </w:r>
                    </w:p>
                    <w:p w:rsidR="00D20656" w:rsidRPr="003137CF" w:rsidRDefault="00D20656" w:rsidP="00D20656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0656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B330C8" wp14:editId="4C634FAF">
                <wp:simplePos x="0" y="0"/>
                <wp:positionH relativeFrom="column">
                  <wp:posOffset>-133985</wp:posOffset>
                </wp:positionH>
                <wp:positionV relativeFrom="paragraph">
                  <wp:posOffset>3938270</wp:posOffset>
                </wp:positionV>
                <wp:extent cx="6491605" cy="1490980"/>
                <wp:effectExtent l="0" t="0" r="23495" b="13970"/>
                <wp:wrapSquare wrapText="bothSides"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49098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656" w:rsidRPr="00FB33F5" w:rsidRDefault="00D20656" w:rsidP="00D20656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Echinoderms</w:t>
                            </w:r>
                          </w:p>
                          <w:p w:rsidR="00D20656" w:rsidRPr="003137CF" w:rsidRDefault="00D20656" w:rsidP="00D2065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1" o:spid="_x0000_s1028" type="#_x0000_t202" style="position:absolute;margin-left:-10.55pt;margin-top:310.1pt;width:511.15pt;height:1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" fillcolor="white [3201]" strokecolor="black [3200]" strokeweight="2pt">
                <v:textbox>
                  <w:txbxContent>
                    <w:p w:rsidR="00D20656" w:rsidRPr="00FB33F5" w:rsidRDefault="00D20656" w:rsidP="00D20656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Echinoderms</w:t>
                      </w:r>
                    </w:p>
                    <w:p w:rsidR="00D20656" w:rsidRPr="003137CF" w:rsidRDefault="00D20656" w:rsidP="00D20656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0656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2964E" wp14:editId="58BCF39B">
                <wp:simplePos x="0" y="0"/>
                <wp:positionH relativeFrom="column">
                  <wp:posOffset>-133985</wp:posOffset>
                </wp:positionH>
                <wp:positionV relativeFrom="paragraph">
                  <wp:posOffset>5548630</wp:posOffset>
                </wp:positionV>
                <wp:extent cx="6491605" cy="1485900"/>
                <wp:effectExtent l="0" t="0" r="23495" b="19050"/>
                <wp:wrapSquare wrapText="bothSides"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48590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656" w:rsidRPr="00FB33F5" w:rsidRDefault="00D20656" w:rsidP="00D20656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Molluscs</w:t>
                            </w:r>
                          </w:p>
                          <w:p w:rsidR="00D20656" w:rsidRPr="003137CF" w:rsidRDefault="00D20656" w:rsidP="00D2065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2" o:spid="_x0000_s1029" type="#_x0000_t202" style="position:absolute;margin-left:-10.55pt;margin-top:436.9pt;width:511.15pt;height:11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" fillcolor="white [3201]" strokecolor="black [3200]" strokeweight="2pt">
                <v:textbox>
                  <w:txbxContent>
                    <w:p w:rsidR="00D20656" w:rsidRPr="00FB33F5" w:rsidRDefault="00D20656" w:rsidP="00D20656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Molluscs</w:t>
                      </w:r>
                    </w:p>
                    <w:p w:rsidR="00D20656" w:rsidRPr="003137CF" w:rsidRDefault="00D20656" w:rsidP="00D20656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0656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C14FE2" wp14:editId="0D22671F">
                <wp:simplePos x="0" y="0"/>
                <wp:positionH relativeFrom="column">
                  <wp:posOffset>-133985</wp:posOffset>
                </wp:positionH>
                <wp:positionV relativeFrom="paragraph">
                  <wp:posOffset>7138670</wp:posOffset>
                </wp:positionV>
                <wp:extent cx="6491605" cy="1386840"/>
                <wp:effectExtent l="0" t="0" r="23495" b="22860"/>
                <wp:wrapSquare wrapText="bothSides"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38684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656" w:rsidRPr="00FB33F5" w:rsidRDefault="00D20656" w:rsidP="00D20656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Poriferans</w:t>
                            </w:r>
                          </w:p>
                          <w:p w:rsidR="00D20656" w:rsidRPr="003137CF" w:rsidRDefault="00D20656" w:rsidP="00D2065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3" o:spid="_x0000_s1030" type="#_x0000_t202" style="position:absolute;margin-left:-10.55pt;margin-top:562.1pt;width:511.15pt;height:10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" fillcolor="white [3201]" strokecolor="black [3200]" strokeweight="2pt">
                <v:textbox>
                  <w:txbxContent>
                    <w:p w:rsidR="00D20656" w:rsidRPr="00FB33F5" w:rsidRDefault="00D20656" w:rsidP="00D20656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Poriferans</w:t>
                      </w:r>
                    </w:p>
                    <w:p w:rsidR="00D20656" w:rsidRPr="003137CF" w:rsidRDefault="00D20656" w:rsidP="00D20656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0656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537BFB" wp14:editId="11C80DAD">
                <wp:simplePos x="0" y="0"/>
                <wp:positionH relativeFrom="column">
                  <wp:posOffset>-135890</wp:posOffset>
                </wp:positionH>
                <wp:positionV relativeFrom="paragraph">
                  <wp:posOffset>8626475</wp:posOffset>
                </wp:positionV>
                <wp:extent cx="6491605" cy="1292860"/>
                <wp:effectExtent l="0" t="0" r="23495" b="21590"/>
                <wp:wrapSquare wrapText="bothSides"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29286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656" w:rsidRPr="00FB33F5" w:rsidRDefault="00D20656" w:rsidP="00D20656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Worms</w:t>
                            </w:r>
                          </w:p>
                          <w:p w:rsidR="00D20656" w:rsidRPr="003137CF" w:rsidRDefault="00D20656" w:rsidP="00D20656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4" o:spid="_x0000_s1031" type="#_x0000_t202" style="position:absolute;margin-left:-10.7pt;margin-top:679.25pt;width:511.15pt;height:10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" fillcolor="white [3201]" strokecolor="black [3200]" strokeweight="2pt">
                <v:textbox>
                  <w:txbxContent>
                    <w:p w:rsidR="00D20656" w:rsidRPr="00FB33F5" w:rsidRDefault="00D20656" w:rsidP="00D20656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Worms</w:t>
                      </w:r>
                    </w:p>
                    <w:p w:rsidR="00D20656" w:rsidRPr="003137CF" w:rsidRDefault="00D20656" w:rsidP="00D20656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0656">
        <w:rPr>
          <w:rFonts w:ascii="Calibri" w:hAnsi="Calibri"/>
          <w:sz w:val="40"/>
          <w:szCs w:val="40"/>
          <w:lang w:eastAsia="en-US"/>
        </w:rPr>
        <w:t xml:space="preserve">s </w:t>
      </w:r>
      <w:bookmarkEnd w:id="0"/>
    </w:p>
    <w:p w:rsidR="00D20656" w:rsidRDefault="00D20656" w:rsidP="00D20656">
      <w:pPr>
        <w:rPr>
          <w:lang w:eastAsia="en-US"/>
        </w:rPr>
      </w:pPr>
    </w:p>
    <w:p w:rsidR="00D20656" w:rsidRDefault="00D20656" w:rsidP="00D20656">
      <w:pPr>
        <w:rPr>
          <w:lang w:eastAsia="en-US"/>
        </w:rPr>
      </w:pPr>
    </w:p>
    <w:p w:rsidR="00D20656" w:rsidRDefault="00D20656" w:rsidP="00D20656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2" w:name="_Toc495086179"/>
      <w:r>
        <w:rPr>
          <w:rFonts w:ascii="Calibri" w:hAnsi="Calibri"/>
          <w:sz w:val="40"/>
          <w:szCs w:val="40"/>
          <w:lang w:eastAsia="en-US"/>
        </w:rPr>
        <w:lastRenderedPageBreak/>
        <w:t>Identification of invertebrates</w:t>
      </w:r>
      <w:bookmarkEnd w:id="2"/>
    </w:p>
    <w:p w:rsidR="00D20656" w:rsidRDefault="00D20656" w:rsidP="00D20656">
      <w:pPr>
        <w:rPr>
          <w:lang w:eastAsia="en-US"/>
        </w:rPr>
      </w:pPr>
    </w:p>
    <w:p w:rsidR="00D20656" w:rsidRPr="00877D25" w:rsidRDefault="00D20656" w:rsidP="00D20656">
      <w:pPr>
        <w:rPr>
          <w:rFonts w:ascii="Calibri" w:hAnsi="Calibri"/>
          <w:sz w:val="28"/>
          <w:szCs w:val="28"/>
          <w:lang w:eastAsia="en-US"/>
        </w:rPr>
      </w:pPr>
      <w:r>
        <w:rPr>
          <w:rFonts w:ascii="Calibri" w:hAnsi="Calibri"/>
          <w:sz w:val="28"/>
          <w:szCs w:val="28"/>
          <w:lang w:eastAsia="en-US"/>
        </w:rPr>
        <w:t xml:space="preserve">Use the key below to identify the organisms on the following page   </w:t>
      </w:r>
    </w:p>
    <w:p w:rsidR="00D20656" w:rsidRDefault="00D20656" w:rsidP="00D20656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AU" w:eastAsia="en-AU"/>
        </w:rPr>
        <w:drawing>
          <wp:inline distT="0" distB="0" distL="0" distR="0" wp14:anchorId="7CC3FBC9" wp14:editId="059F4562">
            <wp:extent cx="5943600" cy="7828591"/>
            <wp:effectExtent l="0" t="0" r="0" b="1270"/>
            <wp:docPr id="308" name="Picture 308" descr="../../../Desktop/Screen%20Shot%202017-10-06%20at%208.12.01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../../../Desktop/Screen%20Shot%202017-10-06%20at%208.12.01%20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78" cy="784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656" w:rsidRDefault="00D20656" w:rsidP="00D20656">
      <w:pPr>
        <w:rPr>
          <w:rFonts w:ascii="Calibri" w:hAnsi="Calibri"/>
          <w:sz w:val="28"/>
          <w:szCs w:val="28"/>
        </w:rPr>
      </w:pPr>
    </w:p>
    <w:p w:rsidR="00D20656" w:rsidRDefault="00D20656" w:rsidP="00D20656">
      <w:pPr>
        <w:rPr>
          <w:rFonts w:ascii="Calibri" w:hAnsi="Calibri"/>
          <w:sz w:val="28"/>
          <w:szCs w:val="28"/>
        </w:rPr>
      </w:pPr>
    </w:p>
    <w:p w:rsidR="00D20656" w:rsidRDefault="00D20656" w:rsidP="00D20656">
      <w:pPr>
        <w:rPr>
          <w:rFonts w:ascii="Calibri" w:hAnsi="Calibri"/>
          <w:sz w:val="28"/>
          <w:szCs w:val="28"/>
        </w:rPr>
      </w:pPr>
    </w:p>
    <w:p w:rsidR="00D20656" w:rsidRDefault="00D20656" w:rsidP="00D20656">
      <w:pPr>
        <w:rPr>
          <w:rFonts w:ascii="Calibri" w:hAnsi="Calibri"/>
          <w:sz w:val="28"/>
          <w:szCs w:val="28"/>
        </w:rPr>
      </w:pPr>
    </w:p>
    <w:p w:rsidR="00D20656" w:rsidRDefault="00D20656" w:rsidP="00D20656">
      <w:pPr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399"/>
      </w:tblGrid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lastRenderedPageBreak/>
              <w:t>Animal image</w:t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Invertebrate class</w:t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Reason for classification</w:t>
            </w: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Jellyfish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D044F0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anchor distT="0" distB="0" distL="114300" distR="114300" simplePos="0" relativeHeight="251665408" behindDoc="0" locked="0" layoutInCell="1" allowOverlap="1" wp14:anchorId="6EDDD738" wp14:editId="4F9663BF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78740</wp:posOffset>
                  </wp:positionV>
                  <wp:extent cx="1032510" cy="812165"/>
                  <wp:effectExtent l="0" t="0" r="8890" b="635"/>
                  <wp:wrapTight wrapText="bothSides">
                    <wp:wrapPolygon edited="0">
                      <wp:start x="0" y="0"/>
                      <wp:lineTo x="0" y="20941"/>
                      <wp:lineTo x="21255" y="20941"/>
                      <wp:lineTo x="21255" y="0"/>
                      <wp:lineTo x="0" y="0"/>
                    </wp:wrapPolygon>
                  </wp:wrapTight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19" r="16586"/>
                          <a:stretch/>
                        </pic:blipFill>
                        <pic:spPr bwMode="auto">
                          <a:xfrm>
                            <a:off x="0" y="0"/>
                            <a:ext cx="1032510" cy="812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Red back spider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D044F0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anchor distT="0" distB="0" distL="114300" distR="114300" simplePos="0" relativeHeight="251666432" behindDoc="0" locked="0" layoutInCell="1" allowOverlap="1" wp14:anchorId="577D7F83" wp14:editId="0491985D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81915</wp:posOffset>
                  </wp:positionV>
                  <wp:extent cx="914400" cy="589915"/>
                  <wp:effectExtent l="0" t="0" r="0" b="0"/>
                  <wp:wrapTight wrapText="bothSides">
                    <wp:wrapPolygon edited="0">
                      <wp:start x="0" y="0"/>
                      <wp:lineTo x="0" y="20461"/>
                      <wp:lineTo x="21000" y="20461"/>
                      <wp:lineTo x="21000" y="0"/>
                      <wp:lineTo x="0" y="0"/>
                    </wp:wrapPolygon>
                  </wp:wrapTight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Starfish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A064F9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inline distT="0" distB="0" distL="0" distR="0" wp14:anchorId="608EDE1B" wp14:editId="63EBA618">
                  <wp:extent cx="1285087" cy="844353"/>
                  <wp:effectExtent l="0" t="0" r="10795" b="0"/>
                  <wp:docPr id="313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980" cy="86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rPr>
          <w:trHeight w:val="382"/>
        </w:trPr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Earthworm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A064F9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inline distT="0" distB="0" distL="0" distR="0" wp14:anchorId="624FE353" wp14:editId="2DD0C39E">
                  <wp:extent cx="942187" cy="942187"/>
                  <wp:effectExtent l="0" t="0" r="0" b="0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974" cy="97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Sea sponge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630A07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inline distT="0" distB="0" distL="0" distR="0" wp14:anchorId="3CED3D6B" wp14:editId="745A1479">
                  <wp:extent cx="1170787" cy="865755"/>
                  <wp:effectExtent l="0" t="0" r="0" b="0"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87" cy="89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Snail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630A07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inline distT="0" distB="0" distL="0" distR="0" wp14:anchorId="3ED067A9" wp14:editId="5C25820E">
                  <wp:extent cx="1399387" cy="1021605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937" cy="103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Centipede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630A07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inline distT="0" distB="0" distL="0" distR="0" wp14:anchorId="25FB2DC0" wp14:editId="3016F059">
                  <wp:extent cx="1512131" cy="739578"/>
                  <wp:effectExtent l="0" t="0" r="0" b="0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500" cy="75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  <w:tr w:rsidR="00D20656" w:rsidTr="00C17E0B"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Sea urchin</w:t>
            </w:r>
          </w:p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  <w:r w:rsidRPr="00A064F9">
              <w:rPr>
                <w:rFonts w:ascii="Calibri" w:hAnsi="Calibri"/>
                <w:noProof/>
                <w:sz w:val="40"/>
                <w:szCs w:val="40"/>
                <w:lang w:val="en-AU" w:eastAsia="en-AU"/>
              </w:rPr>
              <w:drawing>
                <wp:inline distT="0" distB="0" distL="0" distR="0" wp14:anchorId="7B0F58C0" wp14:editId="16CCB676">
                  <wp:extent cx="1399387" cy="1088854"/>
                  <wp:effectExtent l="0" t="0" r="0" b="3810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46" cy="110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3399" w:type="dxa"/>
          </w:tcPr>
          <w:p w:rsidR="00D20656" w:rsidRDefault="00D20656" w:rsidP="00C17E0B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:rsidR="004E7A57" w:rsidRDefault="004E7A57"/>
    <w:sectPr w:rsidR="004E7A57" w:rsidSect="00D20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656"/>
    <w:rsid w:val="00462D1C"/>
    <w:rsid w:val="004E7A57"/>
    <w:rsid w:val="0050734E"/>
    <w:rsid w:val="00BA5376"/>
    <w:rsid w:val="00D2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656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6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table" w:styleId="TableGrid">
    <w:name w:val="Table Grid"/>
    <w:basedOn w:val="TableNormal"/>
    <w:uiPriority w:val="39"/>
    <w:rsid w:val="00D20656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656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656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6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table" w:styleId="TableGrid">
    <w:name w:val="Table Grid"/>
    <w:basedOn w:val="TableNormal"/>
    <w:uiPriority w:val="39"/>
    <w:rsid w:val="00D20656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656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13" Type="http://schemas.openxmlformats.org/officeDocument/2006/relationships/image" Target="media/image9.tiff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12" Type="http://schemas.openxmlformats.org/officeDocument/2006/relationships/image" Target="media/image8.tif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iff"/><Relationship Id="rId11" Type="http://schemas.openxmlformats.org/officeDocument/2006/relationships/image" Target="media/image7.tif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tiff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2D04AC53</Template>
  <TotalTime>6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2</cp:revision>
  <dcterms:created xsi:type="dcterms:W3CDTF">2019-06-13T02:11:00Z</dcterms:created>
  <dcterms:modified xsi:type="dcterms:W3CDTF">2019-06-13T02:18:00Z</dcterms:modified>
</cp:coreProperties>
</file>