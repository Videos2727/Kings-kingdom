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2CFF" w:rsidRDefault="00DB2CFF" w:rsidP="00DB2CFF">
      <w:pPr>
        <w:pStyle w:val="Heading1"/>
        <w:rPr>
          <w:rFonts w:ascii="Calibri" w:hAnsi="Calibri"/>
          <w:sz w:val="40"/>
          <w:szCs w:val="40"/>
          <w:lang w:eastAsia="en-US"/>
        </w:rPr>
      </w:pPr>
      <w:bookmarkStart w:id="0" w:name="_Toc495086175"/>
      <w:bookmarkStart w:id="1" w:name="_GoBack"/>
      <w:bookmarkEnd w:id="1"/>
      <w:r>
        <w:rPr>
          <w:rFonts w:ascii="Calibri" w:hAnsi="Calibri"/>
          <w:sz w:val="40"/>
          <w:szCs w:val="40"/>
          <w:lang w:eastAsia="en-US"/>
        </w:rPr>
        <w:t>Theory 3 – Kingdoms</w:t>
      </w:r>
      <w:bookmarkEnd w:id="0"/>
    </w:p>
    <w:p w:rsidR="00DB2CFF" w:rsidRDefault="00DB2CFF" w:rsidP="00DB2CFF">
      <w:pPr>
        <w:rPr>
          <w:rFonts w:ascii="Calibri" w:eastAsiaTheme="majorEastAsia" w:hAnsi="Calibri" w:cstheme="majorBidi"/>
          <w:color w:val="365F91" w:themeColor="accent1" w:themeShade="BF"/>
          <w:sz w:val="40"/>
          <w:szCs w:val="40"/>
          <w:lang w:eastAsia="en-US"/>
        </w:rPr>
      </w:pPr>
      <w:r>
        <w:rPr>
          <w:rFonts w:ascii="Calibri" w:hAnsi="Calibri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9C953A" wp14:editId="6F1594E7">
                <wp:simplePos x="0" y="0"/>
                <wp:positionH relativeFrom="column">
                  <wp:posOffset>-21590</wp:posOffset>
                </wp:positionH>
                <wp:positionV relativeFrom="paragraph">
                  <wp:posOffset>2025015</wp:posOffset>
                </wp:positionV>
                <wp:extent cx="6491605" cy="1612900"/>
                <wp:effectExtent l="0" t="0" r="36195" b="38100"/>
                <wp:wrapSquare wrapText="bothSides"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605" cy="1612900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CFF" w:rsidRPr="00FB33F5" w:rsidRDefault="00DB2CFF" w:rsidP="00DB2CFF">
                            <w:pP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  <w:t>Plantae</w:t>
                            </w:r>
                          </w:p>
                          <w:p w:rsidR="00DB2CFF" w:rsidRPr="003137CF" w:rsidRDefault="00DB2CFF" w:rsidP="00DB2CFF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1" o:spid="_x0000_s1026" type="#_x0000_t202" style="position:absolute;margin-left:-1.7pt;margin-top:159.45pt;width:511.15pt;height:1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" fillcolor="white [3201]" strokecolor="black [3200]" strokeweight="2pt">
                <v:textbox>
                  <w:txbxContent>
                    <w:p w:rsidR="00DB2CFF" w:rsidRPr="00FB33F5" w:rsidRDefault="00DB2CFF" w:rsidP="00DB2CFF">
                      <w:pP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  <w:t>Plantae</w:t>
                      </w:r>
                    </w:p>
                    <w:p w:rsidR="00DB2CFF" w:rsidRPr="003137CF" w:rsidRDefault="00DB2CFF" w:rsidP="00DB2CFF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FE6306" wp14:editId="1F299AD9">
                <wp:simplePos x="0" y="0"/>
                <wp:positionH relativeFrom="column">
                  <wp:posOffset>-5937</wp:posOffset>
                </wp:positionH>
                <wp:positionV relativeFrom="paragraph">
                  <wp:posOffset>321311</wp:posOffset>
                </wp:positionV>
                <wp:extent cx="6491605" cy="1626708"/>
                <wp:effectExtent l="0" t="0" r="36195" b="24765"/>
                <wp:wrapSquare wrapText="bothSides"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605" cy="1626708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CFF" w:rsidRPr="00FB33F5" w:rsidRDefault="00DB2CFF" w:rsidP="00DB2CFF">
                            <w:pP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  <w:t>Animalia</w:t>
                            </w:r>
                          </w:p>
                          <w:p w:rsidR="00DB2CFF" w:rsidRPr="003137CF" w:rsidRDefault="00DB2CFF" w:rsidP="00DB2CFF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0" o:spid="_x0000_s1027" type="#_x0000_t202" style="position:absolute;margin-left:-.45pt;margin-top:25.3pt;width:511.15pt;height:12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" fillcolor="white [3201]" strokecolor="black [3200]" strokeweight="2pt">
                <v:textbox>
                  <w:txbxContent>
                    <w:p w:rsidR="00DB2CFF" w:rsidRPr="00FB33F5" w:rsidRDefault="00DB2CFF" w:rsidP="00DB2CFF">
                      <w:pP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  <w:t>Animalia</w:t>
                      </w:r>
                    </w:p>
                    <w:p w:rsidR="00DB2CFF" w:rsidRPr="003137CF" w:rsidRDefault="00DB2CFF" w:rsidP="00DB2CFF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263D1E" wp14:editId="480369E9">
                <wp:simplePos x="0" y="0"/>
                <wp:positionH relativeFrom="column">
                  <wp:posOffset>-27305</wp:posOffset>
                </wp:positionH>
                <wp:positionV relativeFrom="paragraph">
                  <wp:posOffset>3750310</wp:posOffset>
                </wp:positionV>
                <wp:extent cx="6491605" cy="1621155"/>
                <wp:effectExtent l="0" t="0" r="36195" b="29845"/>
                <wp:wrapSquare wrapText="bothSides"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605" cy="1621155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CFF" w:rsidRPr="00FB33F5" w:rsidRDefault="00DB2CFF" w:rsidP="00DB2CFF">
                            <w:pP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  <w:t>Fungi</w:t>
                            </w:r>
                          </w:p>
                          <w:p w:rsidR="00DB2CFF" w:rsidRPr="003137CF" w:rsidRDefault="00DB2CFF" w:rsidP="00DB2CFF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2" o:spid="_x0000_s1028" type="#_x0000_t202" style="position:absolute;margin-left:-2.15pt;margin-top:295.3pt;width:511.15pt;height:127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" fillcolor="white [3201]" strokecolor="black [3200]" strokeweight="2pt">
                <v:textbox>
                  <w:txbxContent>
                    <w:p w:rsidR="00DB2CFF" w:rsidRPr="00FB33F5" w:rsidRDefault="00DB2CFF" w:rsidP="00DB2CFF">
                      <w:pP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  <w:t>Fungi</w:t>
                      </w:r>
                    </w:p>
                    <w:p w:rsidR="00DB2CFF" w:rsidRPr="003137CF" w:rsidRDefault="00DB2CFF" w:rsidP="00DB2CFF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02EA75" wp14:editId="78E96A09">
                <wp:simplePos x="0" y="0"/>
                <wp:positionH relativeFrom="column">
                  <wp:posOffset>-27305</wp:posOffset>
                </wp:positionH>
                <wp:positionV relativeFrom="paragraph">
                  <wp:posOffset>5464810</wp:posOffset>
                </wp:positionV>
                <wp:extent cx="6491605" cy="1735455"/>
                <wp:effectExtent l="0" t="0" r="36195" b="17145"/>
                <wp:wrapSquare wrapText="bothSides"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605" cy="1735455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CFF" w:rsidRPr="00FB33F5" w:rsidRDefault="00DB2CFF" w:rsidP="00DB2CFF">
                            <w:pP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  <w:t>Monera</w:t>
                            </w:r>
                          </w:p>
                          <w:p w:rsidR="00DB2CFF" w:rsidRPr="003137CF" w:rsidRDefault="00DB2CFF" w:rsidP="00DB2CFF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3" o:spid="_x0000_s1029" type="#_x0000_t202" style="position:absolute;margin-left:-2.15pt;margin-top:430.3pt;width:511.15pt;height:136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" fillcolor="white [3201]" strokecolor="black [3200]" strokeweight="2pt">
                <v:textbox>
                  <w:txbxContent>
                    <w:p w:rsidR="00DB2CFF" w:rsidRPr="00FB33F5" w:rsidRDefault="00DB2CFF" w:rsidP="00DB2CFF">
                      <w:pP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  <w:t>Monera</w:t>
                      </w:r>
                    </w:p>
                    <w:p w:rsidR="00DB2CFF" w:rsidRPr="003137CF" w:rsidRDefault="00DB2CFF" w:rsidP="00DB2CFF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95CBD0" wp14:editId="66B8BDA8">
                <wp:simplePos x="0" y="0"/>
                <wp:positionH relativeFrom="column">
                  <wp:posOffset>-21590</wp:posOffset>
                </wp:positionH>
                <wp:positionV relativeFrom="paragraph">
                  <wp:posOffset>7292975</wp:posOffset>
                </wp:positionV>
                <wp:extent cx="6491605" cy="1722120"/>
                <wp:effectExtent l="0" t="0" r="36195" b="30480"/>
                <wp:wrapSquare wrapText="bothSides"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605" cy="1722120"/>
                        </a:xfrm>
                        <a:prstGeom prst="rect">
                          <a:avLst/>
                        </a:prstGeom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CFF" w:rsidRPr="00FB33F5" w:rsidRDefault="00DB2CFF" w:rsidP="00DB2CFF">
                            <w:pP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40"/>
                                <w:szCs w:val="40"/>
                                <w:lang w:val="en-AU"/>
                              </w:rPr>
                              <w:t>Protista</w:t>
                            </w:r>
                          </w:p>
                          <w:p w:rsidR="00DB2CFF" w:rsidRPr="003137CF" w:rsidRDefault="00DB2CFF" w:rsidP="00DB2CFF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" o:spid="_x0000_s1030" type="#_x0000_t202" style="position:absolute;margin-left:-1.7pt;margin-top:574.25pt;width:511.15pt;height:13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" fillcolor="white [3201]" strokecolor="black [3200]" strokeweight="2pt">
                <v:textbox>
                  <w:txbxContent>
                    <w:p w:rsidR="00DB2CFF" w:rsidRPr="00FB33F5" w:rsidRDefault="00DB2CFF" w:rsidP="00DB2CFF">
                      <w:pP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40"/>
                          <w:szCs w:val="40"/>
                          <w:lang w:val="en-AU"/>
                        </w:rPr>
                        <w:t>Protista</w:t>
                      </w:r>
                    </w:p>
                    <w:p w:rsidR="00DB2CFF" w:rsidRPr="003137CF" w:rsidRDefault="00DB2CFF" w:rsidP="00DB2CFF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sz w:val="40"/>
          <w:szCs w:val="40"/>
          <w:lang w:eastAsia="en-US"/>
        </w:rPr>
        <w:br w:type="page"/>
      </w:r>
    </w:p>
    <w:p w:rsidR="00DB2CFF" w:rsidRPr="00A56F9E" w:rsidRDefault="00DB2CFF" w:rsidP="00DB2CFF">
      <w:pPr>
        <w:pStyle w:val="Heading1"/>
        <w:rPr>
          <w:rFonts w:ascii="Calibri" w:hAnsi="Calibri"/>
          <w:sz w:val="40"/>
          <w:szCs w:val="40"/>
          <w:lang w:eastAsia="en-US"/>
        </w:rPr>
      </w:pPr>
      <w:bookmarkStart w:id="2" w:name="_Toc495086176"/>
      <w:r>
        <w:rPr>
          <w:rFonts w:ascii="Calibri" w:hAnsi="Calibri"/>
          <w:sz w:val="40"/>
          <w:szCs w:val="40"/>
          <w:lang w:eastAsia="en-US"/>
        </w:rPr>
        <w:lastRenderedPageBreak/>
        <w:t>Classifying cells of the kingdoms</w:t>
      </w:r>
      <w:bookmarkEnd w:id="2"/>
    </w:p>
    <w:p w:rsidR="00DB2CFF" w:rsidRDefault="00DB2CFF" w:rsidP="00DB2CFF">
      <w:pPr>
        <w:rPr>
          <w:rFonts w:ascii="Calibri" w:hAnsi="Calibri"/>
          <w:b/>
          <w:sz w:val="28"/>
          <w:szCs w:val="28"/>
          <w:u w:val="single"/>
        </w:rPr>
      </w:pPr>
    </w:p>
    <w:p w:rsidR="00DB2CFF" w:rsidRDefault="00DB2CFF" w:rsidP="00DB2CFF">
      <w:pPr>
        <w:rPr>
          <w:rFonts w:ascii="Calibri" w:hAnsi="Calibri"/>
          <w:b/>
          <w:sz w:val="28"/>
          <w:szCs w:val="28"/>
          <w:u w:val="single"/>
        </w:rPr>
      </w:pPr>
      <w:r>
        <w:rPr>
          <w:rFonts w:ascii="Calibri" w:hAnsi="Calibri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50C0BA" wp14:editId="2CFE9296">
                <wp:simplePos x="0" y="0"/>
                <wp:positionH relativeFrom="column">
                  <wp:posOffset>3065145</wp:posOffset>
                </wp:positionH>
                <wp:positionV relativeFrom="paragraph">
                  <wp:posOffset>85090</wp:posOffset>
                </wp:positionV>
                <wp:extent cx="3665220" cy="4018915"/>
                <wp:effectExtent l="0" t="0" r="17780" b="19685"/>
                <wp:wrapSquare wrapText="bothSides"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220" cy="40189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CFF" w:rsidRPr="00A56F9E" w:rsidRDefault="00DB2CFF" w:rsidP="00DB2CFF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  <w:t>Key to the five kingdoms</w:t>
                            </w:r>
                          </w:p>
                          <w:p w:rsidR="00DB2CFF" w:rsidRDefault="00DB2CFF" w:rsidP="00DB2CFF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  <w:br/>
                            </w:r>
                            <w:r>
                              <w:rPr>
                                <w:rFonts w:ascii="Calibri" w:hAnsi="Calibri"/>
                                <w:b/>
                                <w:sz w:val="28"/>
                                <w:szCs w:val="28"/>
                                <w:lang w:val="en-AU"/>
                              </w:rPr>
                              <w:t>Level 1</w:t>
                            </w:r>
                          </w:p>
                          <w:p w:rsidR="00DB2CFF" w:rsidRDefault="00DB2CFF" w:rsidP="00DB2CFF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  <w:t>1a. Cells have a nucleus …..........…. Go to level 2</w:t>
                            </w:r>
                          </w:p>
                          <w:p w:rsidR="00DB2CFF" w:rsidRDefault="00DB2CFF" w:rsidP="00DB2CFF">
                            <w:pPr>
                              <w:rPr>
                                <w:rFonts w:ascii="Calibri" w:hAnsi="Calibri"/>
                                <w:b/>
                                <w:sz w:val="28"/>
                                <w:szCs w:val="28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  <w:t xml:space="preserve">1b. No nucleus ……………………………..…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8"/>
                                <w:szCs w:val="28"/>
                                <w:lang w:val="en-AU"/>
                              </w:rPr>
                              <w:t>BACTERIA</w:t>
                            </w:r>
                          </w:p>
                          <w:p w:rsidR="00DB2CFF" w:rsidRDefault="00DB2CFF" w:rsidP="00DB2CFF">
                            <w:pPr>
                              <w:rPr>
                                <w:rFonts w:ascii="Calibri" w:hAnsi="Calibri"/>
                                <w:b/>
                                <w:sz w:val="28"/>
                                <w:szCs w:val="28"/>
                                <w:lang w:val="en-AU"/>
                              </w:rPr>
                            </w:pPr>
                          </w:p>
                          <w:p w:rsidR="00DB2CFF" w:rsidRDefault="00DB2CFF" w:rsidP="00DB2CFF">
                            <w:pPr>
                              <w:rPr>
                                <w:rFonts w:ascii="Calibri" w:hAnsi="Calibri"/>
                                <w:b/>
                                <w:sz w:val="28"/>
                                <w:szCs w:val="28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8"/>
                                <w:szCs w:val="28"/>
                                <w:lang w:val="en-AU"/>
                              </w:rPr>
                              <w:t>Level 2</w:t>
                            </w:r>
                          </w:p>
                          <w:p w:rsidR="00DB2CFF" w:rsidRDefault="00DB2CFF" w:rsidP="00DB2CFF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  <w:t>2a. Multicellular ……...................…. Go to level 3</w:t>
                            </w:r>
                          </w:p>
                          <w:p w:rsidR="00DB2CFF" w:rsidRDefault="00DB2CFF" w:rsidP="00DB2CFF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  <w:t xml:space="preserve">2b. Single cell………………………..………...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8"/>
                                <w:szCs w:val="28"/>
                                <w:lang w:val="en-AU"/>
                              </w:rPr>
                              <w:t>PROTISTS</w:t>
                            </w:r>
                          </w:p>
                          <w:p w:rsidR="00DB2CFF" w:rsidRDefault="00DB2CFF" w:rsidP="00DB2CFF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</w:p>
                          <w:p w:rsidR="00DB2CFF" w:rsidRDefault="00DB2CFF" w:rsidP="00DB2CFF">
                            <w:pPr>
                              <w:rPr>
                                <w:rFonts w:ascii="Calibri" w:hAnsi="Calibri"/>
                                <w:b/>
                                <w:sz w:val="28"/>
                                <w:szCs w:val="28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8"/>
                                <w:szCs w:val="28"/>
                                <w:lang w:val="en-AU"/>
                              </w:rPr>
                              <w:t>Level 3</w:t>
                            </w:r>
                          </w:p>
                          <w:p w:rsidR="00DB2CFF" w:rsidRDefault="00DB2CFF" w:rsidP="00DB2CFF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  <w:t>3a. Can’t use the sun’s energy …............</w:t>
                            </w:r>
                            <w:r>
                              <w:rPr>
                                <w:rFonts w:ascii="Calibri" w:hAnsi="Calibri"/>
                                <w:b/>
                                <w:sz w:val="28"/>
                                <w:szCs w:val="28"/>
                                <w:lang w:val="en-AU"/>
                              </w:rPr>
                              <w:t>PLANTS</w:t>
                            </w: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  <w:t xml:space="preserve"> </w:t>
                            </w:r>
                          </w:p>
                          <w:p w:rsidR="00DB2CFF" w:rsidRDefault="00DB2CFF" w:rsidP="00DB2CFF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  <w:t>3b. Uses the sun for nutrients........ Go to level 4</w:t>
                            </w:r>
                          </w:p>
                          <w:p w:rsidR="00DB2CFF" w:rsidRDefault="00DB2CFF" w:rsidP="00DB2CFF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</w:p>
                          <w:p w:rsidR="00DB2CFF" w:rsidRDefault="00DB2CFF" w:rsidP="00DB2CFF">
                            <w:pPr>
                              <w:rPr>
                                <w:rFonts w:ascii="Calibri" w:hAnsi="Calibri"/>
                                <w:b/>
                                <w:sz w:val="28"/>
                                <w:szCs w:val="28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8"/>
                                <w:szCs w:val="28"/>
                                <w:lang w:val="en-AU"/>
                              </w:rPr>
                              <w:t>Level 4</w:t>
                            </w:r>
                          </w:p>
                          <w:p w:rsidR="00DB2CFF" w:rsidRDefault="00DB2CFF" w:rsidP="00DB2CFF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  <w:t>4a. Cells have a cell wall…………..…. Go to level 2</w:t>
                            </w:r>
                          </w:p>
                          <w:p w:rsidR="00DB2CFF" w:rsidRPr="005A02C1" w:rsidRDefault="00DB2CFF" w:rsidP="00DB2CFF">
                            <w:pPr>
                              <w:rPr>
                                <w:rFonts w:ascii="Calibri" w:hAnsi="Calibri"/>
                                <w:b/>
                                <w:sz w:val="28"/>
                                <w:szCs w:val="28"/>
                                <w:lang w:val="en-AU"/>
                              </w:rPr>
                            </w:pPr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  <w:t xml:space="preserve">4b. No cell wall …………………………….….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8"/>
                                <w:szCs w:val="28"/>
                                <w:lang w:val="en-AU"/>
                              </w:rPr>
                              <w:t>ANIMALS</w:t>
                            </w:r>
                          </w:p>
                          <w:p w:rsidR="00DB2CFF" w:rsidRPr="00A56F9E" w:rsidRDefault="00DB2CFF" w:rsidP="00DB2CFF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31" type="#_x0000_t202" style="position:absolute;margin-left:241.35pt;margin-top:6.7pt;width:288.6pt;height:316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" fillcolor="#d8d8d8 [2732]" strokecolor="black [3200]" strokeweight="2pt">
                <v:textbox>
                  <w:txbxContent>
                    <w:p w:rsidR="00DB2CFF" w:rsidRPr="00A56F9E" w:rsidRDefault="00DB2CFF" w:rsidP="00DB2CFF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  <w:t>Key to the five kingdoms</w:t>
                      </w:r>
                    </w:p>
                    <w:p w:rsidR="00DB2CFF" w:rsidRDefault="00DB2CFF" w:rsidP="00DB2CFF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  <w:br/>
                      </w:r>
                      <w:r>
                        <w:rPr>
                          <w:rFonts w:ascii="Calibri" w:hAnsi="Calibri"/>
                          <w:b/>
                          <w:sz w:val="28"/>
                          <w:szCs w:val="28"/>
                          <w:lang w:val="en-AU"/>
                        </w:rPr>
                        <w:t>Level 1</w:t>
                      </w:r>
                    </w:p>
                    <w:p w:rsidR="00DB2CFF" w:rsidRDefault="00DB2CFF" w:rsidP="00DB2CFF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  <w:t>1a. Cells have a nucleus …..........…. Go to level 2</w:t>
                      </w:r>
                    </w:p>
                    <w:p w:rsidR="00DB2CFF" w:rsidRDefault="00DB2CFF" w:rsidP="00DB2CFF">
                      <w:pPr>
                        <w:rPr>
                          <w:rFonts w:ascii="Calibri" w:hAnsi="Calibri"/>
                          <w:b/>
                          <w:sz w:val="28"/>
                          <w:szCs w:val="28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  <w:t xml:space="preserve">1b. No nucleus ……………………………..… </w:t>
                      </w:r>
                      <w:r>
                        <w:rPr>
                          <w:rFonts w:ascii="Calibri" w:hAnsi="Calibri"/>
                          <w:b/>
                          <w:sz w:val="28"/>
                          <w:szCs w:val="28"/>
                          <w:lang w:val="en-AU"/>
                        </w:rPr>
                        <w:t>BACTERIA</w:t>
                      </w:r>
                    </w:p>
                    <w:p w:rsidR="00DB2CFF" w:rsidRDefault="00DB2CFF" w:rsidP="00DB2CFF">
                      <w:pPr>
                        <w:rPr>
                          <w:rFonts w:ascii="Calibri" w:hAnsi="Calibri"/>
                          <w:b/>
                          <w:sz w:val="28"/>
                          <w:szCs w:val="28"/>
                          <w:lang w:val="en-AU"/>
                        </w:rPr>
                      </w:pPr>
                    </w:p>
                    <w:p w:rsidR="00DB2CFF" w:rsidRDefault="00DB2CFF" w:rsidP="00DB2CFF">
                      <w:pPr>
                        <w:rPr>
                          <w:rFonts w:ascii="Calibri" w:hAnsi="Calibri"/>
                          <w:b/>
                          <w:sz w:val="28"/>
                          <w:szCs w:val="28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b/>
                          <w:sz w:val="28"/>
                          <w:szCs w:val="28"/>
                          <w:lang w:val="en-AU"/>
                        </w:rPr>
                        <w:t>Level 2</w:t>
                      </w:r>
                    </w:p>
                    <w:p w:rsidR="00DB2CFF" w:rsidRDefault="00DB2CFF" w:rsidP="00DB2CFF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  <w:t>2a. Multicellular ……...................…. Go to level 3</w:t>
                      </w:r>
                    </w:p>
                    <w:p w:rsidR="00DB2CFF" w:rsidRDefault="00DB2CFF" w:rsidP="00DB2CFF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  <w:t xml:space="preserve">2b. Single cell………………………..………... </w:t>
                      </w:r>
                      <w:r>
                        <w:rPr>
                          <w:rFonts w:ascii="Calibri" w:hAnsi="Calibri"/>
                          <w:b/>
                          <w:sz w:val="28"/>
                          <w:szCs w:val="28"/>
                          <w:lang w:val="en-AU"/>
                        </w:rPr>
                        <w:t>PROTISTS</w:t>
                      </w:r>
                    </w:p>
                    <w:p w:rsidR="00DB2CFF" w:rsidRDefault="00DB2CFF" w:rsidP="00DB2CFF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</w:p>
                    <w:p w:rsidR="00DB2CFF" w:rsidRDefault="00DB2CFF" w:rsidP="00DB2CFF">
                      <w:pPr>
                        <w:rPr>
                          <w:rFonts w:ascii="Calibri" w:hAnsi="Calibri"/>
                          <w:b/>
                          <w:sz w:val="28"/>
                          <w:szCs w:val="28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b/>
                          <w:sz w:val="28"/>
                          <w:szCs w:val="28"/>
                          <w:lang w:val="en-AU"/>
                        </w:rPr>
                        <w:t>Level 3</w:t>
                      </w:r>
                    </w:p>
                    <w:p w:rsidR="00DB2CFF" w:rsidRDefault="00DB2CFF" w:rsidP="00DB2CFF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  <w:t>3a. Can’t use the sun’s energy …............</w:t>
                      </w:r>
                      <w:r>
                        <w:rPr>
                          <w:rFonts w:ascii="Calibri" w:hAnsi="Calibri"/>
                          <w:b/>
                          <w:sz w:val="28"/>
                          <w:szCs w:val="28"/>
                          <w:lang w:val="en-AU"/>
                        </w:rPr>
                        <w:t>PLANTS</w:t>
                      </w:r>
                      <w: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  <w:t xml:space="preserve"> </w:t>
                      </w:r>
                    </w:p>
                    <w:p w:rsidR="00DB2CFF" w:rsidRDefault="00DB2CFF" w:rsidP="00DB2CFF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  <w:t>3b. Uses the sun for nutrients........ Go to level 4</w:t>
                      </w:r>
                    </w:p>
                    <w:p w:rsidR="00DB2CFF" w:rsidRDefault="00DB2CFF" w:rsidP="00DB2CFF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</w:p>
                    <w:p w:rsidR="00DB2CFF" w:rsidRDefault="00DB2CFF" w:rsidP="00DB2CFF">
                      <w:pPr>
                        <w:rPr>
                          <w:rFonts w:ascii="Calibri" w:hAnsi="Calibri"/>
                          <w:b/>
                          <w:sz w:val="28"/>
                          <w:szCs w:val="28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b/>
                          <w:sz w:val="28"/>
                          <w:szCs w:val="28"/>
                          <w:lang w:val="en-AU"/>
                        </w:rPr>
                        <w:t>Level 4</w:t>
                      </w:r>
                    </w:p>
                    <w:p w:rsidR="00DB2CFF" w:rsidRDefault="00DB2CFF" w:rsidP="00DB2CFF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  <w:t>4a. Cells have a cell wall…………..…. Go to level 2</w:t>
                      </w:r>
                    </w:p>
                    <w:p w:rsidR="00DB2CFF" w:rsidRPr="005A02C1" w:rsidRDefault="00DB2CFF" w:rsidP="00DB2CFF">
                      <w:pPr>
                        <w:rPr>
                          <w:rFonts w:ascii="Calibri" w:hAnsi="Calibri"/>
                          <w:b/>
                          <w:sz w:val="28"/>
                          <w:szCs w:val="28"/>
                          <w:lang w:val="en-AU"/>
                        </w:rPr>
                      </w:pPr>
                      <w: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  <w:t xml:space="preserve">4b. No cell wall …………………………….…. </w:t>
                      </w:r>
                      <w:r>
                        <w:rPr>
                          <w:rFonts w:ascii="Calibri" w:hAnsi="Calibri"/>
                          <w:b/>
                          <w:sz w:val="28"/>
                          <w:szCs w:val="28"/>
                          <w:lang w:val="en-AU"/>
                        </w:rPr>
                        <w:t>ANIMALS</w:t>
                      </w:r>
                    </w:p>
                    <w:p w:rsidR="00DB2CFF" w:rsidRPr="00A56F9E" w:rsidRDefault="00DB2CFF" w:rsidP="00DB2CFF">
                      <w:pPr>
                        <w:rPr>
                          <w:rFonts w:ascii="Calibri" w:hAnsi="Calibri"/>
                          <w:sz w:val="28"/>
                          <w:szCs w:val="28"/>
                          <w:lang w:val="en-A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b/>
          <w:sz w:val="28"/>
          <w:szCs w:val="28"/>
          <w:u w:val="single"/>
        </w:rPr>
        <w:t>Organism A</w:t>
      </w:r>
    </w:p>
    <w:p w:rsidR="00DB2CFF" w:rsidRDefault="00DB2CFF" w:rsidP="00DB2CFF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organism has cells with a nucleus and a cell wall. It is multicellular and can use the sun to gain nutrients.</w:t>
      </w:r>
    </w:p>
    <w:p w:rsidR="00DB2CFF" w:rsidRDefault="00DB2CFF" w:rsidP="00DB2CFF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organism belongs to the ___________________ kingdom</w:t>
      </w:r>
    </w:p>
    <w:p w:rsidR="00DB2CFF" w:rsidRDefault="00DB2CFF" w:rsidP="00DB2CFF">
      <w:pPr>
        <w:rPr>
          <w:rFonts w:ascii="Calibri" w:hAnsi="Calibri"/>
          <w:sz w:val="28"/>
          <w:szCs w:val="28"/>
        </w:rPr>
      </w:pPr>
    </w:p>
    <w:p w:rsidR="00DB2CFF" w:rsidRDefault="00DB2CFF" w:rsidP="00DB2CFF">
      <w:pPr>
        <w:rPr>
          <w:rFonts w:ascii="Calibri" w:hAnsi="Calibri"/>
          <w:b/>
          <w:sz w:val="28"/>
          <w:szCs w:val="28"/>
          <w:u w:val="single"/>
        </w:rPr>
      </w:pPr>
      <w:r>
        <w:rPr>
          <w:rFonts w:ascii="Calibri" w:hAnsi="Calibri"/>
          <w:b/>
          <w:sz w:val="28"/>
          <w:szCs w:val="28"/>
          <w:u w:val="single"/>
        </w:rPr>
        <w:t>Organism B</w:t>
      </w:r>
    </w:p>
    <w:p w:rsidR="00DB2CFF" w:rsidRDefault="00DB2CFF" w:rsidP="00DB2CFF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organism has cells with a nucleus but no cell wall. It only exists as a single cell and uses the sun to get nutrients.</w:t>
      </w:r>
    </w:p>
    <w:p w:rsidR="00DB2CFF" w:rsidRDefault="00DB2CFF" w:rsidP="00DB2CFF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organism belongs to the ___________________ kingdom</w:t>
      </w:r>
    </w:p>
    <w:p w:rsidR="00DB2CFF" w:rsidRDefault="00DB2CFF" w:rsidP="00DB2CFF">
      <w:pPr>
        <w:rPr>
          <w:rFonts w:ascii="Calibri" w:hAnsi="Calibri"/>
          <w:sz w:val="40"/>
          <w:szCs w:val="40"/>
          <w:lang w:eastAsia="en-US"/>
        </w:rPr>
      </w:pPr>
    </w:p>
    <w:p w:rsidR="00DB2CFF" w:rsidRDefault="00DB2CFF" w:rsidP="00DB2CFF">
      <w:pPr>
        <w:rPr>
          <w:rFonts w:ascii="Calibri" w:hAnsi="Calibri"/>
          <w:b/>
          <w:sz w:val="28"/>
          <w:szCs w:val="28"/>
          <w:u w:val="single"/>
        </w:rPr>
      </w:pPr>
      <w:r>
        <w:rPr>
          <w:rFonts w:ascii="Calibri" w:hAnsi="Calibri"/>
          <w:b/>
          <w:sz w:val="28"/>
          <w:szCs w:val="28"/>
          <w:u w:val="single"/>
        </w:rPr>
        <w:t>Organism C</w:t>
      </w:r>
    </w:p>
    <w:p w:rsidR="00DB2CFF" w:rsidRDefault="00DB2CFF" w:rsidP="00DB2CFF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organism has cells without a nucleus but it has a cell wall.  It is a single celled organism and uses the sun for nutrients.</w:t>
      </w:r>
    </w:p>
    <w:p w:rsidR="00DB2CFF" w:rsidRDefault="00DB2CFF" w:rsidP="00DB2CFF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organism belongs to the ___________________ kingdom</w:t>
      </w:r>
    </w:p>
    <w:p w:rsidR="00DB2CFF" w:rsidRDefault="00DB2CFF" w:rsidP="00DB2CFF">
      <w:pPr>
        <w:rPr>
          <w:rFonts w:ascii="Calibri" w:hAnsi="Calibri"/>
          <w:sz w:val="40"/>
          <w:szCs w:val="40"/>
          <w:lang w:eastAsia="en-US"/>
        </w:rPr>
      </w:pPr>
    </w:p>
    <w:p w:rsidR="00DB2CFF" w:rsidRDefault="00DB2CFF" w:rsidP="00DB2CFF">
      <w:pPr>
        <w:rPr>
          <w:rFonts w:ascii="Calibri" w:hAnsi="Calibri"/>
          <w:b/>
          <w:sz w:val="28"/>
          <w:szCs w:val="28"/>
          <w:u w:val="single"/>
        </w:rPr>
      </w:pPr>
      <w:r>
        <w:rPr>
          <w:rFonts w:ascii="Calibri" w:hAnsi="Calibri"/>
          <w:b/>
          <w:sz w:val="28"/>
          <w:szCs w:val="28"/>
          <w:u w:val="single"/>
        </w:rPr>
        <w:t>Organism D</w:t>
      </w:r>
    </w:p>
    <w:p w:rsidR="00DB2CFF" w:rsidRDefault="00DB2CFF" w:rsidP="00DB2CFF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organism has cells with a nucleus and but doesn’t have a cell wall. It is multicellular and needs to find its own food.</w:t>
      </w:r>
    </w:p>
    <w:p w:rsidR="00DB2CFF" w:rsidRDefault="00DB2CFF" w:rsidP="00DB2CFF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organism belongs to the ___________________ kingdom</w:t>
      </w:r>
    </w:p>
    <w:p w:rsidR="00DB2CFF" w:rsidRDefault="00DB2CFF" w:rsidP="00DB2CFF">
      <w:pPr>
        <w:rPr>
          <w:rFonts w:ascii="Calibri" w:hAnsi="Calibri"/>
          <w:sz w:val="40"/>
          <w:szCs w:val="40"/>
          <w:lang w:eastAsia="en-US"/>
        </w:rPr>
      </w:pPr>
    </w:p>
    <w:p w:rsidR="00DB2CFF" w:rsidRDefault="00DB2CFF" w:rsidP="00DB2CFF">
      <w:pPr>
        <w:rPr>
          <w:rFonts w:ascii="Calibri" w:hAnsi="Calibri"/>
          <w:b/>
          <w:sz w:val="28"/>
          <w:szCs w:val="28"/>
          <w:u w:val="single"/>
        </w:rPr>
      </w:pPr>
      <w:r>
        <w:rPr>
          <w:rFonts w:ascii="Calibri" w:hAnsi="Calibri"/>
          <w:b/>
          <w:sz w:val="28"/>
          <w:szCs w:val="28"/>
          <w:u w:val="single"/>
        </w:rPr>
        <w:t>Organism E</w:t>
      </w:r>
    </w:p>
    <w:p w:rsidR="00DB2CFF" w:rsidRDefault="00DB2CFF" w:rsidP="00DB2CFF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This organism has cells with a nucleus and a cell wall. It is multicellular and can’t use the energy from the sun for nutrients. </w:t>
      </w:r>
    </w:p>
    <w:p w:rsidR="00DB2CFF" w:rsidRDefault="00DB2CFF" w:rsidP="00DB2CFF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organism belongs to the ___________________ kingdom</w:t>
      </w:r>
    </w:p>
    <w:p w:rsidR="00DB2CFF" w:rsidRDefault="00DB2CFF" w:rsidP="00DB2CFF">
      <w:pPr>
        <w:rPr>
          <w:rFonts w:ascii="Calibri" w:hAnsi="Calibri"/>
          <w:sz w:val="28"/>
          <w:szCs w:val="28"/>
        </w:rPr>
      </w:pPr>
    </w:p>
    <w:p w:rsidR="00DB2CFF" w:rsidRDefault="00DB2CFF" w:rsidP="00DB2CFF">
      <w:pPr>
        <w:rPr>
          <w:rFonts w:ascii="Calibri" w:hAnsi="Calibri"/>
          <w:b/>
          <w:sz w:val="28"/>
          <w:szCs w:val="28"/>
          <w:u w:val="single"/>
        </w:rPr>
      </w:pPr>
      <w:r>
        <w:rPr>
          <w:rFonts w:ascii="Calibri" w:hAnsi="Calibri"/>
          <w:b/>
          <w:sz w:val="28"/>
          <w:szCs w:val="28"/>
          <w:u w:val="single"/>
        </w:rPr>
        <w:t>Organism F</w:t>
      </w:r>
    </w:p>
    <w:p w:rsidR="00DB2CFF" w:rsidRDefault="00DB2CFF" w:rsidP="00DB2CFF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organism can’t use the energy from the sun and is a multicellular organism. The cells don’t have cell walls.</w:t>
      </w:r>
    </w:p>
    <w:p w:rsidR="00DB2CFF" w:rsidRPr="00DB2CFF" w:rsidRDefault="00DB2CFF" w:rsidP="00DB2CFF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organism belongs to the ___________________ kingdom</w:t>
      </w:r>
    </w:p>
    <w:p w:rsidR="00DB2CFF" w:rsidRDefault="00DB2CFF" w:rsidP="00DB2CFF">
      <w:pPr>
        <w:pStyle w:val="Heading1"/>
        <w:rPr>
          <w:rFonts w:ascii="Calibri" w:hAnsi="Calibri"/>
          <w:sz w:val="40"/>
          <w:szCs w:val="40"/>
          <w:lang w:eastAsia="en-US"/>
        </w:rPr>
      </w:pPr>
      <w:bookmarkStart w:id="3" w:name="_Toc495086177"/>
      <w:r>
        <w:rPr>
          <w:rFonts w:ascii="Calibri" w:hAnsi="Calibri"/>
          <w:sz w:val="40"/>
          <w:szCs w:val="40"/>
          <w:lang w:eastAsia="en-US"/>
        </w:rPr>
        <w:lastRenderedPageBreak/>
        <w:t>Make your own dichotomous key</w:t>
      </w:r>
      <w:bookmarkEnd w:id="3"/>
      <w:r>
        <w:rPr>
          <w:rFonts w:ascii="Calibri" w:hAnsi="Calibri"/>
          <w:sz w:val="40"/>
          <w:szCs w:val="40"/>
          <w:lang w:eastAsia="en-US"/>
        </w:rPr>
        <w:t xml:space="preserve"> </w:t>
      </w:r>
    </w:p>
    <w:p w:rsidR="00DB2CFF" w:rsidRPr="005A02C1" w:rsidRDefault="00DB2CFF" w:rsidP="00DB2CFF">
      <w:pPr>
        <w:rPr>
          <w:lang w:eastAsia="en-US"/>
        </w:rPr>
      </w:pPr>
    </w:p>
    <w:tbl>
      <w:tblPr>
        <w:tblW w:w="10504" w:type="dxa"/>
        <w:tblInd w:w="-113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454"/>
        <w:gridCol w:w="6192"/>
        <w:gridCol w:w="2850"/>
        <w:gridCol w:w="8"/>
      </w:tblGrid>
      <w:tr w:rsidR="00DB2CFF" w:rsidTr="00C17E0B">
        <w:trPr>
          <w:trHeight w:val="702"/>
        </w:trPr>
        <w:tc>
          <w:tcPr>
            <w:tcW w:w="105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Title: Key to Identifying ____________________ Go To: </w:t>
            </w:r>
          </w:p>
        </w:tc>
      </w:tr>
      <w:tr w:rsidR="00DB2CFF" w:rsidTr="00C17E0B">
        <w:tblPrEx>
          <w:tblBorders>
            <w:top w:val="none" w:sz="0" w:space="0" w:color="auto"/>
          </w:tblBorders>
        </w:tblPrEx>
        <w:trPr>
          <w:gridAfter w:val="1"/>
          <w:wAfter w:w="8" w:type="dxa"/>
          <w:trHeight w:val="702"/>
        </w:trPr>
        <w:tc>
          <w:tcPr>
            <w:tcW w:w="14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Step 1 </w:t>
            </w:r>
          </w:p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inline distT="0" distB="0" distL="0" distR="0" wp14:anchorId="75B18237" wp14:editId="35DD65AD">
                  <wp:extent cx="20320" cy="20320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" cy="2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hAnsi="Times" w:cs="Times"/>
                <w:color w:val="000000"/>
                <w:lang w:eastAsia="en-US"/>
              </w:rPr>
              <w:t xml:space="preserve"> 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1a.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inline distT="0" distB="0" distL="0" distR="0" wp14:anchorId="099274B1" wp14:editId="529371C8">
                  <wp:extent cx="20320" cy="20320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" cy="2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hAnsi="Times" w:cs="Times"/>
                <w:color w:val="000000"/>
                <w:lang w:eastAsia="en-US"/>
              </w:rPr>
              <w:t xml:space="preserve"> </w:t>
            </w: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inline distT="0" distB="0" distL="0" distR="0" wp14:anchorId="7D80EA6E" wp14:editId="55AE89ED">
                  <wp:extent cx="20320" cy="20320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" cy="2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hAnsi="Times" w:cs="Times"/>
                <w:color w:val="000000"/>
                <w:lang w:eastAsia="en-US"/>
              </w:rPr>
              <w:t xml:space="preserve"> </w:t>
            </w:r>
          </w:p>
        </w:tc>
      </w:tr>
      <w:tr w:rsidR="00DB2CFF" w:rsidTr="00C17E0B">
        <w:tblPrEx>
          <w:tblBorders>
            <w:top w:val="none" w:sz="0" w:space="0" w:color="auto"/>
          </w:tblBorders>
        </w:tblPrEx>
        <w:trPr>
          <w:gridAfter w:val="1"/>
          <w:wAfter w:w="8" w:type="dxa"/>
          <w:trHeight w:val="146"/>
        </w:trPr>
        <w:tc>
          <w:tcPr>
            <w:tcW w:w="1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lang w:eastAsia="en-US"/>
              </w:rPr>
            </w:pP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1b.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</w:p>
        </w:tc>
      </w:tr>
      <w:tr w:rsidR="00DB2CFF" w:rsidTr="00C17E0B">
        <w:tblPrEx>
          <w:tblBorders>
            <w:top w:val="none" w:sz="0" w:space="0" w:color="auto"/>
          </w:tblBorders>
        </w:tblPrEx>
        <w:trPr>
          <w:gridAfter w:val="1"/>
          <w:wAfter w:w="8" w:type="dxa"/>
          <w:trHeight w:val="702"/>
        </w:trPr>
        <w:tc>
          <w:tcPr>
            <w:tcW w:w="14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Step 2 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2a.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inline distT="0" distB="0" distL="0" distR="0" wp14:anchorId="23EE2EA1" wp14:editId="037F8EB0">
                  <wp:extent cx="20320" cy="20320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" cy="2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hAnsi="Times" w:cs="Times"/>
                <w:color w:val="000000"/>
                <w:lang w:eastAsia="en-US"/>
              </w:rPr>
              <w:t xml:space="preserve"> </w:t>
            </w:r>
          </w:p>
        </w:tc>
      </w:tr>
      <w:tr w:rsidR="00DB2CFF" w:rsidTr="00C17E0B">
        <w:tblPrEx>
          <w:tblBorders>
            <w:top w:val="none" w:sz="0" w:space="0" w:color="auto"/>
          </w:tblBorders>
        </w:tblPrEx>
        <w:trPr>
          <w:gridAfter w:val="1"/>
          <w:wAfter w:w="8" w:type="dxa"/>
          <w:trHeight w:val="146"/>
        </w:trPr>
        <w:tc>
          <w:tcPr>
            <w:tcW w:w="1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lang w:eastAsia="en-US"/>
              </w:rPr>
            </w:pP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2b.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</w:p>
        </w:tc>
      </w:tr>
      <w:tr w:rsidR="00DB2CFF" w:rsidTr="00C17E0B">
        <w:tblPrEx>
          <w:tblBorders>
            <w:top w:val="none" w:sz="0" w:space="0" w:color="auto"/>
          </w:tblBorders>
        </w:tblPrEx>
        <w:trPr>
          <w:gridAfter w:val="1"/>
          <w:wAfter w:w="8" w:type="dxa"/>
          <w:trHeight w:val="702"/>
        </w:trPr>
        <w:tc>
          <w:tcPr>
            <w:tcW w:w="14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Step 3 </w:t>
            </w:r>
          </w:p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inline distT="0" distB="0" distL="0" distR="0" wp14:anchorId="4F91B241" wp14:editId="237049EC">
                  <wp:extent cx="20320" cy="20320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" cy="2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hAnsi="Times" w:cs="Times"/>
                <w:color w:val="000000"/>
                <w:lang w:eastAsia="en-US"/>
              </w:rPr>
              <w:t xml:space="preserve"> 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3a.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inline distT="0" distB="0" distL="0" distR="0" wp14:anchorId="25D0A233" wp14:editId="4FEB5299">
                  <wp:extent cx="20320" cy="20320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" cy="2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hAnsi="Times" w:cs="Times"/>
                <w:color w:val="000000"/>
                <w:lang w:eastAsia="en-US"/>
              </w:rPr>
              <w:t xml:space="preserve"> </w:t>
            </w:r>
          </w:p>
        </w:tc>
      </w:tr>
      <w:tr w:rsidR="00DB2CFF" w:rsidTr="00C17E0B">
        <w:tblPrEx>
          <w:tblBorders>
            <w:top w:val="none" w:sz="0" w:space="0" w:color="auto"/>
          </w:tblBorders>
        </w:tblPrEx>
        <w:trPr>
          <w:gridAfter w:val="1"/>
          <w:wAfter w:w="8" w:type="dxa"/>
          <w:trHeight w:val="146"/>
        </w:trPr>
        <w:tc>
          <w:tcPr>
            <w:tcW w:w="1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lang w:eastAsia="en-US"/>
              </w:rPr>
            </w:pP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3b.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</w:p>
        </w:tc>
      </w:tr>
      <w:tr w:rsidR="00DB2CFF" w:rsidTr="00C17E0B">
        <w:tblPrEx>
          <w:tblBorders>
            <w:top w:val="none" w:sz="0" w:space="0" w:color="auto"/>
          </w:tblBorders>
        </w:tblPrEx>
        <w:trPr>
          <w:gridAfter w:val="1"/>
          <w:wAfter w:w="8" w:type="dxa"/>
          <w:trHeight w:val="741"/>
        </w:trPr>
        <w:tc>
          <w:tcPr>
            <w:tcW w:w="14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</w:p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Step 4 </w:t>
            </w:r>
          </w:p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inline distT="0" distB="0" distL="0" distR="0" wp14:anchorId="11CC89C8" wp14:editId="6ECE7B18">
                  <wp:extent cx="20320" cy="20320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" cy="2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hAnsi="Times" w:cs="Times"/>
                <w:color w:val="000000"/>
                <w:lang w:eastAsia="en-US"/>
              </w:rPr>
              <w:t xml:space="preserve"> 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4a.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inline distT="0" distB="0" distL="0" distR="0" wp14:anchorId="025545D4" wp14:editId="1C647E1B">
                  <wp:extent cx="20320" cy="20320"/>
                  <wp:effectExtent l="0" t="0" r="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" cy="2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hAnsi="Times" w:cs="Times"/>
                <w:color w:val="000000"/>
                <w:lang w:eastAsia="en-US"/>
              </w:rPr>
              <w:t xml:space="preserve"> </w:t>
            </w:r>
          </w:p>
        </w:tc>
      </w:tr>
      <w:tr w:rsidR="00DB2CFF" w:rsidTr="00C17E0B">
        <w:tblPrEx>
          <w:tblBorders>
            <w:top w:val="none" w:sz="0" w:space="0" w:color="auto"/>
          </w:tblBorders>
        </w:tblPrEx>
        <w:trPr>
          <w:gridAfter w:val="1"/>
          <w:wAfter w:w="8" w:type="dxa"/>
          <w:trHeight w:val="146"/>
        </w:trPr>
        <w:tc>
          <w:tcPr>
            <w:tcW w:w="1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lang w:eastAsia="en-US"/>
              </w:rPr>
            </w:pP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4b.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</w:p>
        </w:tc>
      </w:tr>
      <w:tr w:rsidR="00DB2CFF" w:rsidTr="00C17E0B">
        <w:tblPrEx>
          <w:tblBorders>
            <w:top w:val="none" w:sz="0" w:space="0" w:color="auto"/>
          </w:tblBorders>
        </w:tblPrEx>
        <w:trPr>
          <w:gridAfter w:val="1"/>
          <w:wAfter w:w="8" w:type="dxa"/>
          <w:trHeight w:val="702"/>
        </w:trPr>
        <w:tc>
          <w:tcPr>
            <w:tcW w:w="14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</w:p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Step 5 </w:t>
            </w:r>
          </w:p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inline distT="0" distB="0" distL="0" distR="0" wp14:anchorId="56468C1B" wp14:editId="6B79BE6C">
                  <wp:extent cx="20320" cy="20320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" cy="2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hAnsi="Times" w:cs="Times"/>
                <w:color w:val="000000"/>
                <w:lang w:eastAsia="en-US"/>
              </w:rPr>
              <w:t xml:space="preserve"> 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5a.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</w:p>
        </w:tc>
      </w:tr>
      <w:tr w:rsidR="00DB2CFF" w:rsidTr="00C17E0B">
        <w:tblPrEx>
          <w:tblBorders>
            <w:top w:val="none" w:sz="0" w:space="0" w:color="auto"/>
          </w:tblBorders>
        </w:tblPrEx>
        <w:trPr>
          <w:gridAfter w:val="1"/>
          <w:wAfter w:w="8" w:type="dxa"/>
          <w:trHeight w:val="146"/>
        </w:trPr>
        <w:tc>
          <w:tcPr>
            <w:tcW w:w="1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lang w:eastAsia="en-US"/>
              </w:rPr>
            </w:pP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5b.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inline distT="0" distB="0" distL="0" distR="0" wp14:anchorId="388B348A" wp14:editId="4F6B5CFC">
                  <wp:extent cx="20320" cy="20320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" cy="2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hAnsi="Times" w:cs="Times"/>
                <w:color w:val="000000"/>
                <w:lang w:eastAsia="en-US"/>
              </w:rPr>
              <w:t xml:space="preserve"> </w:t>
            </w:r>
          </w:p>
        </w:tc>
      </w:tr>
      <w:tr w:rsidR="00DB2CFF" w:rsidTr="00C17E0B">
        <w:tblPrEx>
          <w:tblBorders>
            <w:top w:val="none" w:sz="0" w:space="0" w:color="auto"/>
          </w:tblBorders>
        </w:tblPrEx>
        <w:trPr>
          <w:gridAfter w:val="1"/>
          <w:wAfter w:w="8" w:type="dxa"/>
          <w:trHeight w:val="702"/>
        </w:trPr>
        <w:tc>
          <w:tcPr>
            <w:tcW w:w="14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Step 6 </w:t>
            </w:r>
          </w:p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inline distT="0" distB="0" distL="0" distR="0" wp14:anchorId="64DB1AFE" wp14:editId="44A76E3F">
                  <wp:extent cx="20320" cy="20320"/>
                  <wp:effectExtent l="0" t="0" r="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" cy="2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hAnsi="Times" w:cs="Times"/>
                <w:color w:val="000000"/>
                <w:lang w:eastAsia="en-US"/>
              </w:rPr>
              <w:t xml:space="preserve"> 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6a.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</w:p>
        </w:tc>
      </w:tr>
      <w:tr w:rsidR="00DB2CFF" w:rsidTr="00C17E0B">
        <w:tblPrEx>
          <w:tblBorders>
            <w:top w:val="none" w:sz="0" w:space="0" w:color="auto"/>
          </w:tblBorders>
        </w:tblPrEx>
        <w:trPr>
          <w:gridAfter w:val="1"/>
          <w:wAfter w:w="8" w:type="dxa"/>
          <w:trHeight w:val="146"/>
        </w:trPr>
        <w:tc>
          <w:tcPr>
            <w:tcW w:w="1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lang w:eastAsia="en-US"/>
              </w:rPr>
            </w:pP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6b.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</w:p>
        </w:tc>
      </w:tr>
      <w:tr w:rsidR="00DB2CFF" w:rsidTr="00C17E0B">
        <w:tblPrEx>
          <w:tblBorders>
            <w:top w:val="none" w:sz="0" w:space="0" w:color="auto"/>
          </w:tblBorders>
        </w:tblPrEx>
        <w:trPr>
          <w:gridAfter w:val="1"/>
          <w:wAfter w:w="8" w:type="dxa"/>
          <w:trHeight w:val="741"/>
        </w:trPr>
        <w:tc>
          <w:tcPr>
            <w:tcW w:w="14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</w:p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Step 7 </w:t>
            </w:r>
          </w:p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inline distT="0" distB="0" distL="0" distR="0" wp14:anchorId="663D36E8" wp14:editId="5570622F">
                  <wp:extent cx="20320" cy="20320"/>
                  <wp:effectExtent l="0" t="0" r="0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" cy="2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hAnsi="Times" w:cs="Times"/>
                <w:color w:val="000000"/>
                <w:lang w:eastAsia="en-US"/>
              </w:rPr>
              <w:t xml:space="preserve"> 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7a.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inline distT="0" distB="0" distL="0" distR="0" wp14:anchorId="5373813C" wp14:editId="1131C4AC">
                  <wp:extent cx="20320" cy="20320"/>
                  <wp:effectExtent l="0" t="0" r="0" b="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" cy="2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hAnsi="Times" w:cs="Times"/>
                <w:color w:val="000000"/>
                <w:lang w:eastAsia="en-US"/>
              </w:rPr>
              <w:t xml:space="preserve"> </w:t>
            </w:r>
          </w:p>
        </w:tc>
      </w:tr>
      <w:tr w:rsidR="00DB2CFF" w:rsidTr="00C17E0B">
        <w:tblPrEx>
          <w:tblBorders>
            <w:top w:val="none" w:sz="0" w:space="0" w:color="auto"/>
          </w:tblBorders>
        </w:tblPrEx>
        <w:trPr>
          <w:gridAfter w:val="1"/>
          <w:wAfter w:w="8" w:type="dxa"/>
          <w:trHeight w:val="146"/>
        </w:trPr>
        <w:tc>
          <w:tcPr>
            <w:tcW w:w="1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lang w:eastAsia="en-US"/>
              </w:rPr>
            </w:pP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7b.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</w:p>
        </w:tc>
      </w:tr>
      <w:tr w:rsidR="00DB2CFF" w:rsidTr="00C17E0B">
        <w:tblPrEx>
          <w:tblBorders>
            <w:top w:val="none" w:sz="0" w:space="0" w:color="auto"/>
          </w:tblBorders>
        </w:tblPrEx>
        <w:trPr>
          <w:gridAfter w:val="1"/>
          <w:wAfter w:w="8" w:type="dxa"/>
          <w:trHeight w:val="702"/>
        </w:trPr>
        <w:tc>
          <w:tcPr>
            <w:tcW w:w="14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Step 8 </w:t>
            </w:r>
          </w:p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inline distT="0" distB="0" distL="0" distR="0" wp14:anchorId="3D52C736" wp14:editId="2BB13C75">
                  <wp:extent cx="20320" cy="20320"/>
                  <wp:effectExtent l="0" t="0" r="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" cy="2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hAnsi="Times" w:cs="Times"/>
                <w:color w:val="000000"/>
                <w:lang w:eastAsia="en-US"/>
              </w:rPr>
              <w:t xml:space="preserve"> 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8a.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</w:p>
        </w:tc>
      </w:tr>
      <w:tr w:rsidR="00DB2CFF" w:rsidTr="00C17E0B">
        <w:tblPrEx>
          <w:tblBorders>
            <w:top w:val="none" w:sz="0" w:space="0" w:color="auto"/>
          </w:tblBorders>
        </w:tblPrEx>
        <w:trPr>
          <w:gridAfter w:val="1"/>
          <w:wAfter w:w="8" w:type="dxa"/>
          <w:trHeight w:val="146"/>
        </w:trPr>
        <w:tc>
          <w:tcPr>
            <w:tcW w:w="1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lang w:eastAsia="en-US"/>
              </w:rPr>
            </w:pP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after="240" w:line="460" w:lineRule="atLeast"/>
              <w:rPr>
                <w:rFonts w:ascii="Times" w:hAnsi="Times" w:cs="Times"/>
                <w:color w:val="000000"/>
                <w:lang w:eastAsia="en-US"/>
              </w:rPr>
            </w:pPr>
            <w:r>
              <w:rPr>
                <w:rFonts w:ascii="Comic Sans MS" w:hAnsi="Comic Sans MS" w:cs="Comic Sans MS"/>
                <w:color w:val="000000"/>
                <w:sz w:val="32"/>
                <w:szCs w:val="32"/>
                <w:lang w:eastAsia="en-US"/>
              </w:rPr>
              <w:t xml:space="preserve">8b.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B2CFF" w:rsidRDefault="00DB2CFF" w:rsidP="00C17E0B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" w:hAnsi="Times" w:cs="Times"/>
                <w:color w:val="000000"/>
                <w:lang w:eastAsia="en-US"/>
              </w:rPr>
            </w:pPr>
          </w:p>
        </w:tc>
      </w:tr>
    </w:tbl>
    <w:p w:rsidR="00DB2CFF" w:rsidRDefault="00DB2CFF" w:rsidP="00DB2CFF">
      <w:pPr>
        <w:rPr>
          <w:rFonts w:ascii="Calibri" w:hAnsi="Calibri"/>
          <w:sz w:val="40"/>
          <w:szCs w:val="40"/>
          <w:lang w:eastAsia="en-US"/>
        </w:rPr>
      </w:pPr>
      <w:r>
        <w:rPr>
          <w:rFonts w:ascii="Times" w:hAnsi="Times" w:cs="Times"/>
          <w:noProof/>
          <w:color w:val="000000"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69262D" wp14:editId="61EA65BC">
                <wp:simplePos x="0" y="0"/>
                <wp:positionH relativeFrom="column">
                  <wp:posOffset>1695450</wp:posOffset>
                </wp:positionH>
                <wp:positionV relativeFrom="paragraph">
                  <wp:posOffset>1316355</wp:posOffset>
                </wp:positionV>
                <wp:extent cx="800100" cy="350520"/>
                <wp:effectExtent l="0" t="0" r="0" b="5080"/>
                <wp:wrapSquare wrapText="bothSides"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CFF" w:rsidRDefault="00DB2CFF" w:rsidP="00DB2C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0" o:spid="_x0000_s1032" type="#_x0000_t202" style="position:absolute;margin-left:133.5pt;margin-top:103.65pt;width:63pt;height:27.6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" filled="f" stroked="f">
                <v:textbox>
                  <w:txbxContent>
                    <w:p w:rsidR="00DB2CFF" w:rsidRDefault="00DB2CFF" w:rsidP="00DB2CFF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" w:hAnsi="Times" w:cs="Times"/>
          <w:noProof/>
          <w:color w:val="000000"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4DD1E2" wp14:editId="5C79BD37">
                <wp:simplePos x="0" y="0"/>
                <wp:positionH relativeFrom="column">
                  <wp:posOffset>-478155</wp:posOffset>
                </wp:positionH>
                <wp:positionV relativeFrom="paragraph">
                  <wp:posOffset>1309370</wp:posOffset>
                </wp:positionV>
                <wp:extent cx="800100" cy="350520"/>
                <wp:effectExtent l="0" t="0" r="0" b="5080"/>
                <wp:wrapSquare wrapText="bothSides"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CFF" w:rsidRDefault="00DB2CFF" w:rsidP="00DB2C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9" o:spid="_x0000_s1033" type="#_x0000_t202" style="position:absolute;margin-left:-37.65pt;margin-top:103.1pt;width:63pt;height:27.6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" filled="f" stroked="f">
                <v:textbox>
                  <w:txbxContent>
                    <w:p w:rsidR="00DB2CFF" w:rsidRDefault="00DB2CFF" w:rsidP="00DB2CFF"/>
                  </w:txbxContent>
                </v:textbox>
                <w10:wrap type="square"/>
              </v:shape>
            </w:pict>
          </mc:Fallback>
        </mc:AlternateContent>
      </w:r>
    </w:p>
    <w:p w:rsidR="00DB2CFF" w:rsidRDefault="00DB2CFF" w:rsidP="00DB2CFF">
      <w:pPr>
        <w:rPr>
          <w:rFonts w:ascii="Calibri" w:hAnsi="Calibri"/>
          <w:sz w:val="40"/>
          <w:szCs w:val="40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8141"/>
      </w:tblGrid>
      <w:tr w:rsidR="00DB2CFF" w:rsidTr="00DB2CFF">
        <w:tc>
          <w:tcPr>
            <w:tcW w:w="1101" w:type="dxa"/>
          </w:tcPr>
          <w:p w:rsidR="00DB2CFF" w:rsidRDefault="00DB2CFF" w:rsidP="00DB2CFF">
            <w:pPr>
              <w:rPr>
                <w:rFonts w:ascii="Calibri" w:hAnsi="Calibri"/>
                <w:sz w:val="40"/>
                <w:szCs w:val="40"/>
                <w:lang w:eastAsia="en-US"/>
              </w:rPr>
            </w:pPr>
            <w:r>
              <w:rPr>
                <w:rFonts w:ascii="Calibri" w:hAnsi="Calibri"/>
                <w:sz w:val="40"/>
                <w:szCs w:val="40"/>
                <w:lang w:eastAsia="en-US"/>
              </w:rPr>
              <w:lastRenderedPageBreak/>
              <w:t>A</w:t>
            </w:r>
            <w:r>
              <w:rPr>
                <w:rFonts w:ascii="Calibri" w:hAnsi="Calibri"/>
                <w:sz w:val="40"/>
                <w:szCs w:val="40"/>
                <w:lang w:eastAsia="en-US"/>
              </w:rPr>
              <w:br/>
            </w:r>
          </w:p>
        </w:tc>
        <w:tc>
          <w:tcPr>
            <w:tcW w:w="8141" w:type="dxa"/>
          </w:tcPr>
          <w:p w:rsidR="00DB2CFF" w:rsidRDefault="00DB2CFF" w:rsidP="00DB2CFF">
            <w:pPr>
              <w:rPr>
                <w:rFonts w:ascii="Calibri" w:hAnsi="Calibri"/>
                <w:sz w:val="40"/>
                <w:szCs w:val="40"/>
                <w:lang w:eastAsia="en-US"/>
              </w:rPr>
            </w:pP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anchor distT="0" distB="0" distL="114300" distR="114300" simplePos="0" relativeHeight="251670528" behindDoc="0" locked="0" layoutInCell="1" allowOverlap="1" wp14:anchorId="455CD965" wp14:editId="160CDF8B">
                  <wp:simplePos x="0" y="0"/>
                  <wp:positionH relativeFrom="column">
                    <wp:posOffset>1529080</wp:posOffset>
                  </wp:positionH>
                  <wp:positionV relativeFrom="paragraph">
                    <wp:posOffset>74295</wp:posOffset>
                  </wp:positionV>
                  <wp:extent cx="1809750" cy="1292225"/>
                  <wp:effectExtent l="0" t="0" r="0" b="3175"/>
                  <wp:wrapTight wrapText="bothSides">
                    <wp:wrapPolygon edited="0">
                      <wp:start x="0" y="0"/>
                      <wp:lineTo x="0" y="21335"/>
                      <wp:lineTo x="21373" y="21335"/>
                      <wp:lineTo x="21373" y="0"/>
                      <wp:lineTo x="0" y="0"/>
                    </wp:wrapPolygon>
                  </wp:wrapTight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9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2CFF" w:rsidTr="00DB2CFF">
        <w:tc>
          <w:tcPr>
            <w:tcW w:w="1101" w:type="dxa"/>
          </w:tcPr>
          <w:p w:rsidR="00DB2CFF" w:rsidRDefault="00DB2CFF" w:rsidP="00DB2CFF">
            <w:pPr>
              <w:rPr>
                <w:rFonts w:ascii="Calibri" w:hAnsi="Calibri"/>
                <w:sz w:val="40"/>
                <w:szCs w:val="40"/>
                <w:lang w:eastAsia="en-US"/>
              </w:rPr>
            </w:pPr>
            <w:r>
              <w:rPr>
                <w:rFonts w:ascii="Calibri" w:hAnsi="Calibri"/>
                <w:sz w:val="40"/>
                <w:szCs w:val="40"/>
                <w:lang w:eastAsia="en-US"/>
              </w:rPr>
              <w:t>B</w:t>
            </w:r>
            <w:r>
              <w:rPr>
                <w:rFonts w:ascii="Calibri" w:hAnsi="Calibri"/>
                <w:sz w:val="40"/>
                <w:szCs w:val="40"/>
                <w:lang w:eastAsia="en-US"/>
              </w:rPr>
              <w:br/>
            </w:r>
          </w:p>
        </w:tc>
        <w:tc>
          <w:tcPr>
            <w:tcW w:w="8141" w:type="dxa"/>
          </w:tcPr>
          <w:p w:rsidR="00DB2CFF" w:rsidRDefault="00DB2CFF" w:rsidP="00DB2CFF">
            <w:pPr>
              <w:rPr>
                <w:rFonts w:ascii="Calibri" w:hAnsi="Calibri"/>
                <w:sz w:val="40"/>
                <w:szCs w:val="40"/>
                <w:lang w:eastAsia="en-US"/>
              </w:rPr>
            </w:pP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anchor distT="0" distB="0" distL="114300" distR="114300" simplePos="0" relativeHeight="251668480" behindDoc="0" locked="0" layoutInCell="1" allowOverlap="1" wp14:anchorId="559668BB" wp14:editId="063CAF6B">
                  <wp:simplePos x="0" y="0"/>
                  <wp:positionH relativeFrom="column">
                    <wp:posOffset>1348105</wp:posOffset>
                  </wp:positionH>
                  <wp:positionV relativeFrom="paragraph">
                    <wp:posOffset>63500</wp:posOffset>
                  </wp:positionV>
                  <wp:extent cx="2038350" cy="1190625"/>
                  <wp:effectExtent l="0" t="0" r="0" b="9525"/>
                  <wp:wrapTight wrapText="bothSides">
                    <wp:wrapPolygon edited="0">
                      <wp:start x="0" y="0"/>
                      <wp:lineTo x="0" y="21427"/>
                      <wp:lineTo x="21398" y="21427"/>
                      <wp:lineTo x="21398" y="0"/>
                      <wp:lineTo x="0" y="0"/>
                    </wp:wrapPolygon>
                  </wp:wrapTight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2CFF" w:rsidTr="00DB2CFF">
        <w:tc>
          <w:tcPr>
            <w:tcW w:w="1101" w:type="dxa"/>
          </w:tcPr>
          <w:p w:rsidR="00DB2CFF" w:rsidRDefault="00DB2CFF" w:rsidP="00DB2CFF">
            <w:pPr>
              <w:rPr>
                <w:rFonts w:ascii="Calibri" w:hAnsi="Calibri"/>
                <w:sz w:val="40"/>
                <w:szCs w:val="40"/>
                <w:lang w:eastAsia="en-US"/>
              </w:rPr>
            </w:pPr>
            <w:r>
              <w:rPr>
                <w:rFonts w:ascii="Calibri" w:hAnsi="Calibri"/>
                <w:sz w:val="40"/>
                <w:szCs w:val="40"/>
                <w:lang w:eastAsia="en-US"/>
              </w:rPr>
              <w:t>C</w:t>
            </w:r>
          </w:p>
        </w:tc>
        <w:tc>
          <w:tcPr>
            <w:tcW w:w="8141" w:type="dxa"/>
          </w:tcPr>
          <w:p w:rsidR="00DB2CFF" w:rsidRDefault="00DB2CFF" w:rsidP="00DB2CFF">
            <w:pPr>
              <w:rPr>
                <w:rFonts w:ascii="Calibri" w:hAnsi="Calibri"/>
                <w:sz w:val="40"/>
                <w:szCs w:val="40"/>
                <w:lang w:eastAsia="en-US"/>
              </w:rPr>
            </w:pP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anchor distT="0" distB="0" distL="114300" distR="114300" simplePos="0" relativeHeight="251669504" behindDoc="0" locked="0" layoutInCell="1" allowOverlap="1" wp14:anchorId="2F2FC0FC" wp14:editId="560B57C4">
                  <wp:simplePos x="0" y="0"/>
                  <wp:positionH relativeFrom="column">
                    <wp:posOffset>920115</wp:posOffset>
                  </wp:positionH>
                  <wp:positionV relativeFrom="paragraph">
                    <wp:posOffset>106045</wp:posOffset>
                  </wp:positionV>
                  <wp:extent cx="2661920" cy="1666240"/>
                  <wp:effectExtent l="0" t="0" r="5080" b="0"/>
                  <wp:wrapTight wrapText="bothSides">
                    <wp:wrapPolygon edited="0">
                      <wp:start x="0" y="0"/>
                      <wp:lineTo x="0" y="21238"/>
                      <wp:lineTo x="21487" y="21238"/>
                      <wp:lineTo x="21487" y="0"/>
                      <wp:lineTo x="0" y="0"/>
                    </wp:wrapPolygon>
                  </wp:wrapTight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1920" cy="166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2CFF" w:rsidTr="00DB2CFF">
        <w:tc>
          <w:tcPr>
            <w:tcW w:w="1101" w:type="dxa"/>
          </w:tcPr>
          <w:p w:rsidR="00DB2CFF" w:rsidRDefault="00DB2CFF" w:rsidP="00DB2CFF">
            <w:pPr>
              <w:rPr>
                <w:rFonts w:ascii="Calibri" w:hAnsi="Calibri"/>
                <w:sz w:val="40"/>
                <w:szCs w:val="40"/>
                <w:lang w:eastAsia="en-US"/>
              </w:rPr>
            </w:pPr>
            <w:r>
              <w:rPr>
                <w:rFonts w:ascii="Calibri" w:hAnsi="Calibri"/>
                <w:sz w:val="40"/>
                <w:szCs w:val="40"/>
                <w:lang w:eastAsia="en-US"/>
              </w:rPr>
              <w:t>D</w:t>
            </w:r>
          </w:p>
        </w:tc>
        <w:tc>
          <w:tcPr>
            <w:tcW w:w="8141" w:type="dxa"/>
          </w:tcPr>
          <w:p w:rsidR="00DB2CFF" w:rsidRDefault="00DB2CFF" w:rsidP="00DB2CFF">
            <w:pPr>
              <w:rPr>
                <w:rFonts w:ascii="Calibri" w:hAnsi="Calibri"/>
                <w:sz w:val="40"/>
                <w:szCs w:val="40"/>
                <w:lang w:eastAsia="en-US"/>
              </w:rPr>
            </w:pP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anchor distT="0" distB="0" distL="114300" distR="114300" simplePos="0" relativeHeight="251666432" behindDoc="0" locked="0" layoutInCell="1" allowOverlap="1" wp14:anchorId="26EF48D9" wp14:editId="44CA83AD">
                  <wp:simplePos x="0" y="0"/>
                  <wp:positionH relativeFrom="column">
                    <wp:posOffset>1350010</wp:posOffset>
                  </wp:positionH>
                  <wp:positionV relativeFrom="paragraph">
                    <wp:posOffset>123825</wp:posOffset>
                  </wp:positionV>
                  <wp:extent cx="2055495" cy="1381760"/>
                  <wp:effectExtent l="0" t="0" r="1905" b="8890"/>
                  <wp:wrapTight wrapText="bothSides">
                    <wp:wrapPolygon edited="0">
                      <wp:start x="0" y="0"/>
                      <wp:lineTo x="0" y="21441"/>
                      <wp:lineTo x="21420" y="21441"/>
                      <wp:lineTo x="21420" y="0"/>
                      <wp:lineTo x="0" y="0"/>
                    </wp:wrapPolygon>
                  </wp:wrapTight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5495" cy="138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2CFF" w:rsidTr="00DB2CFF">
        <w:tc>
          <w:tcPr>
            <w:tcW w:w="1101" w:type="dxa"/>
          </w:tcPr>
          <w:p w:rsidR="00DB2CFF" w:rsidRDefault="00DB2CFF" w:rsidP="00DB2CFF">
            <w:pPr>
              <w:rPr>
                <w:rFonts w:ascii="Calibri" w:hAnsi="Calibri"/>
                <w:sz w:val="40"/>
                <w:szCs w:val="40"/>
                <w:lang w:eastAsia="en-US"/>
              </w:rPr>
            </w:pPr>
            <w:r>
              <w:rPr>
                <w:rFonts w:ascii="Calibri" w:hAnsi="Calibri"/>
                <w:sz w:val="40"/>
                <w:szCs w:val="40"/>
                <w:lang w:eastAsia="en-US"/>
              </w:rPr>
              <w:t>E</w:t>
            </w:r>
          </w:p>
        </w:tc>
        <w:tc>
          <w:tcPr>
            <w:tcW w:w="8141" w:type="dxa"/>
          </w:tcPr>
          <w:p w:rsidR="00DB2CFF" w:rsidRDefault="00DB2CFF" w:rsidP="00DB2CFF">
            <w:pPr>
              <w:rPr>
                <w:rFonts w:ascii="Calibri" w:hAnsi="Calibri"/>
                <w:sz w:val="40"/>
                <w:szCs w:val="40"/>
                <w:lang w:eastAsia="en-US"/>
              </w:rPr>
            </w:pP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anchor distT="0" distB="0" distL="114300" distR="114300" simplePos="0" relativeHeight="251665408" behindDoc="0" locked="0" layoutInCell="1" allowOverlap="1" wp14:anchorId="0839CE5D" wp14:editId="2CAE7E0F">
                  <wp:simplePos x="0" y="0"/>
                  <wp:positionH relativeFrom="column">
                    <wp:posOffset>1576705</wp:posOffset>
                  </wp:positionH>
                  <wp:positionV relativeFrom="paragraph">
                    <wp:posOffset>118110</wp:posOffset>
                  </wp:positionV>
                  <wp:extent cx="1759585" cy="1323340"/>
                  <wp:effectExtent l="0" t="0" r="0" b="0"/>
                  <wp:wrapTight wrapText="bothSides">
                    <wp:wrapPolygon edited="0">
                      <wp:start x="0" y="0"/>
                      <wp:lineTo x="0" y="21144"/>
                      <wp:lineTo x="21280" y="21144"/>
                      <wp:lineTo x="21280" y="0"/>
                      <wp:lineTo x="0" y="0"/>
                    </wp:wrapPolygon>
                  </wp:wrapTight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9585" cy="132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2CFF" w:rsidTr="00DB2CFF">
        <w:tc>
          <w:tcPr>
            <w:tcW w:w="1101" w:type="dxa"/>
          </w:tcPr>
          <w:p w:rsidR="00DB2CFF" w:rsidRDefault="00DB2CFF" w:rsidP="00DB2CFF">
            <w:pPr>
              <w:rPr>
                <w:rFonts w:ascii="Calibri" w:hAnsi="Calibri"/>
                <w:sz w:val="40"/>
                <w:szCs w:val="40"/>
                <w:lang w:eastAsia="en-US"/>
              </w:rPr>
            </w:pPr>
            <w:r>
              <w:rPr>
                <w:rFonts w:ascii="Calibri" w:hAnsi="Calibri"/>
                <w:sz w:val="40"/>
                <w:szCs w:val="40"/>
                <w:lang w:eastAsia="en-US"/>
              </w:rPr>
              <w:t>F</w:t>
            </w:r>
          </w:p>
        </w:tc>
        <w:tc>
          <w:tcPr>
            <w:tcW w:w="8141" w:type="dxa"/>
          </w:tcPr>
          <w:p w:rsidR="00DB2CFF" w:rsidRDefault="00DB2CFF" w:rsidP="00DB2CFF">
            <w:pPr>
              <w:rPr>
                <w:rFonts w:ascii="Calibri" w:hAnsi="Calibri"/>
                <w:sz w:val="40"/>
                <w:szCs w:val="40"/>
                <w:lang w:eastAsia="en-US"/>
              </w:rPr>
            </w:pPr>
            <w:r>
              <w:rPr>
                <w:rFonts w:ascii="Times" w:hAnsi="Times" w:cs="Times"/>
                <w:noProof/>
                <w:color w:val="000000"/>
                <w:lang w:val="en-AU" w:eastAsia="en-AU"/>
              </w:rPr>
              <w:drawing>
                <wp:anchor distT="0" distB="0" distL="114300" distR="114300" simplePos="0" relativeHeight="251667456" behindDoc="0" locked="0" layoutInCell="1" allowOverlap="1" wp14:anchorId="07A51B04" wp14:editId="640A261E">
                  <wp:simplePos x="0" y="0"/>
                  <wp:positionH relativeFrom="column">
                    <wp:posOffset>1167130</wp:posOffset>
                  </wp:positionH>
                  <wp:positionV relativeFrom="paragraph">
                    <wp:posOffset>8317865</wp:posOffset>
                  </wp:positionV>
                  <wp:extent cx="2323465" cy="1381760"/>
                  <wp:effectExtent l="0" t="0" r="635" b="8890"/>
                  <wp:wrapTight wrapText="bothSides">
                    <wp:wrapPolygon edited="0">
                      <wp:start x="0" y="0"/>
                      <wp:lineTo x="0" y="21441"/>
                      <wp:lineTo x="21429" y="21441"/>
                      <wp:lineTo x="21429" y="0"/>
                      <wp:lineTo x="0" y="0"/>
                    </wp:wrapPolygon>
                  </wp:wrapTight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3465" cy="138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4E7A57" w:rsidRDefault="00DB2CFF">
      <w:r>
        <w:rPr>
          <w:rFonts w:ascii="Times" w:hAnsi="Times" w:cs="Times"/>
          <w:noProof/>
          <w:color w:val="000000"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B793AB" wp14:editId="2BA8FF9C">
                <wp:simplePos x="0" y="0"/>
                <wp:positionH relativeFrom="column">
                  <wp:posOffset>4203700</wp:posOffset>
                </wp:positionH>
                <wp:positionV relativeFrom="paragraph">
                  <wp:posOffset>396875</wp:posOffset>
                </wp:positionV>
                <wp:extent cx="800100" cy="350520"/>
                <wp:effectExtent l="0" t="0" r="0" b="5080"/>
                <wp:wrapSquare wrapText="bothSides"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CFF" w:rsidRDefault="00DB2CFF" w:rsidP="00DB2C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1" o:spid="_x0000_s1034" type="#_x0000_t202" style="position:absolute;margin-left:331pt;margin-top:31.25pt;width:63pt;height:27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" filled="f" stroked="f">
                <v:textbox>
                  <w:txbxContent>
                    <w:p w:rsidR="00DB2CFF" w:rsidRDefault="00DB2CFF" w:rsidP="00DB2CFF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" w:hAnsi="Times" w:cs="Times"/>
          <w:noProof/>
          <w:color w:val="000000"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62D127" wp14:editId="22FE719A">
                <wp:simplePos x="0" y="0"/>
                <wp:positionH relativeFrom="column">
                  <wp:posOffset>2609850</wp:posOffset>
                </wp:positionH>
                <wp:positionV relativeFrom="paragraph">
                  <wp:posOffset>267335</wp:posOffset>
                </wp:positionV>
                <wp:extent cx="800100" cy="350520"/>
                <wp:effectExtent l="0" t="0" r="0" b="5080"/>
                <wp:wrapSquare wrapText="bothSides"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CFF" w:rsidRDefault="00DB2CFF" w:rsidP="00DB2C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3" o:spid="_x0000_s1035" type="#_x0000_t202" style="position:absolute;margin-left:205.5pt;margin-top:21.05pt;width:63pt;height:27.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" filled="f" stroked="f">
                <v:textbox>
                  <w:txbxContent>
                    <w:p w:rsidR="00DB2CFF" w:rsidRDefault="00DB2CFF" w:rsidP="00DB2CFF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" w:hAnsi="Times" w:cs="Times"/>
          <w:noProof/>
          <w:color w:val="000000"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58EFC6" wp14:editId="6CF335B3">
                <wp:simplePos x="0" y="0"/>
                <wp:positionH relativeFrom="column">
                  <wp:posOffset>-476250</wp:posOffset>
                </wp:positionH>
                <wp:positionV relativeFrom="paragraph">
                  <wp:posOffset>278765</wp:posOffset>
                </wp:positionV>
                <wp:extent cx="800100" cy="350520"/>
                <wp:effectExtent l="0" t="0" r="0" b="5080"/>
                <wp:wrapSquare wrapText="bothSides"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CFF" w:rsidRDefault="00DB2CFF" w:rsidP="00DB2C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2" o:spid="_x0000_s1036" type="#_x0000_t202" style="position:absolute;margin-left:-37.5pt;margin-top:21.95pt;width:63pt;height:27.6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" filled="f" stroked="f">
                <v:textbox>
                  <w:txbxContent>
                    <w:p w:rsidR="00DB2CFF" w:rsidRDefault="00DB2CFF" w:rsidP="00DB2CFF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" w:hAnsi="Times" w:cs="Times"/>
          <w:noProof/>
          <w:color w:val="000000"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600BC3" wp14:editId="04B01BB9">
                <wp:simplePos x="0" y="0"/>
                <wp:positionH relativeFrom="column">
                  <wp:posOffset>-478155</wp:posOffset>
                </wp:positionH>
                <wp:positionV relativeFrom="paragraph">
                  <wp:posOffset>356235</wp:posOffset>
                </wp:positionV>
                <wp:extent cx="800100" cy="563880"/>
                <wp:effectExtent l="0" t="0" r="0" b="0"/>
                <wp:wrapSquare wrapText="bothSides"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CFF" w:rsidRDefault="00DB2CFF" w:rsidP="00DB2C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4" o:spid="_x0000_s1037" type="#_x0000_t202" style="position:absolute;margin-left:-37.65pt;margin-top:28.05pt;width:63pt;height:44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" filled="f" stroked="f">
                <v:textbox>
                  <w:txbxContent>
                    <w:p w:rsidR="00DB2CFF" w:rsidRDefault="00DB2CFF" w:rsidP="00DB2CFF"/>
                  </w:txbxContent>
                </v:textbox>
                <w10:wrap type="square"/>
              </v:shape>
            </w:pict>
          </mc:Fallback>
        </mc:AlternateContent>
      </w:r>
    </w:p>
    <w:sectPr w:rsidR="004E7A57">
      <w:footerReference w:type="even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6F9E" w:rsidRDefault="00DB2CFF" w:rsidP="0090525E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56F9E" w:rsidRDefault="00DB2CFF">
    <w:pPr>
      <w:pStyle w:val="Footer"/>
    </w:pPr>
  </w:p>
  <w:p w:rsidR="00A56F9E" w:rsidRDefault="00DB2CFF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6F9E" w:rsidRDefault="00DB2CFF" w:rsidP="0090525E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A56F9E" w:rsidRDefault="00DB2CFF">
    <w:pPr>
      <w:pStyle w:val="Footer"/>
    </w:pPr>
  </w:p>
  <w:p w:rsidR="00A56F9E" w:rsidRDefault="00DB2CFF"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CFF"/>
    <w:rsid w:val="00462D1C"/>
    <w:rsid w:val="004E7A57"/>
    <w:rsid w:val="0050734E"/>
    <w:rsid w:val="00DB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CFF"/>
    <w:pPr>
      <w:spacing w:after="0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C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CF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DB2C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CFF"/>
    <w:rPr>
      <w:rFonts w:ascii="Times New Roman" w:hAnsi="Times New Roman" w:cs="Times New Roman"/>
      <w:sz w:val="24"/>
      <w:szCs w:val="24"/>
      <w:lang w:val="en-GB" w:eastAsia="en-GB"/>
    </w:rPr>
  </w:style>
  <w:style w:type="character" w:styleId="PageNumber">
    <w:name w:val="page number"/>
    <w:basedOn w:val="DefaultParagraphFont"/>
    <w:uiPriority w:val="99"/>
    <w:semiHidden/>
    <w:unhideWhenUsed/>
    <w:rsid w:val="00DB2CFF"/>
  </w:style>
  <w:style w:type="paragraph" w:styleId="BalloonText">
    <w:name w:val="Balloon Text"/>
    <w:basedOn w:val="Normal"/>
    <w:link w:val="BalloonTextChar"/>
    <w:uiPriority w:val="99"/>
    <w:semiHidden/>
    <w:unhideWhenUsed/>
    <w:rsid w:val="00DB2C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CFF"/>
    <w:rPr>
      <w:rFonts w:ascii="Tahoma" w:hAnsi="Tahoma" w:cs="Tahoma"/>
      <w:sz w:val="16"/>
      <w:szCs w:val="16"/>
      <w:lang w:val="en-GB" w:eastAsia="en-GB"/>
    </w:rPr>
  </w:style>
  <w:style w:type="table" w:styleId="TableGrid">
    <w:name w:val="Table Grid"/>
    <w:basedOn w:val="TableNormal"/>
    <w:uiPriority w:val="59"/>
    <w:rsid w:val="00DB2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CFF"/>
    <w:pPr>
      <w:spacing w:after="0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C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CF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DB2C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CFF"/>
    <w:rPr>
      <w:rFonts w:ascii="Times New Roman" w:hAnsi="Times New Roman" w:cs="Times New Roman"/>
      <w:sz w:val="24"/>
      <w:szCs w:val="24"/>
      <w:lang w:val="en-GB" w:eastAsia="en-GB"/>
    </w:rPr>
  </w:style>
  <w:style w:type="character" w:styleId="PageNumber">
    <w:name w:val="page number"/>
    <w:basedOn w:val="DefaultParagraphFont"/>
    <w:uiPriority w:val="99"/>
    <w:semiHidden/>
    <w:unhideWhenUsed/>
    <w:rsid w:val="00DB2CFF"/>
  </w:style>
  <w:style w:type="paragraph" w:styleId="BalloonText">
    <w:name w:val="Balloon Text"/>
    <w:basedOn w:val="Normal"/>
    <w:link w:val="BalloonTextChar"/>
    <w:uiPriority w:val="99"/>
    <w:semiHidden/>
    <w:unhideWhenUsed/>
    <w:rsid w:val="00DB2C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CFF"/>
    <w:rPr>
      <w:rFonts w:ascii="Tahoma" w:hAnsi="Tahoma" w:cs="Tahoma"/>
      <w:sz w:val="16"/>
      <w:szCs w:val="16"/>
      <w:lang w:val="en-GB" w:eastAsia="en-GB"/>
    </w:rPr>
  </w:style>
  <w:style w:type="table" w:styleId="TableGrid">
    <w:name w:val="Table Grid"/>
    <w:basedOn w:val="TableNormal"/>
    <w:uiPriority w:val="59"/>
    <w:rsid w:val="00DB2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2D04AC53</Template>
  <TotalTime>6</TotalTime>
  <Pages>5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FARM Malcolm</dc:creator>
  <cp:lastModifiedBy>FARM Malcolm</cp:lastModifiedBy>
  <cp:revision>1</cp:revision>
  <dcterms:created xsi:type="dcterms:W3CDTF">2019-06-13T02:03:00Z</dcterms:created>
  <dcterms:modified xsi:type="dcterms:W3CDTF">2019-06-13T02:09:00Z</dcterms:modified>
</cp:coreProperties>
</file>