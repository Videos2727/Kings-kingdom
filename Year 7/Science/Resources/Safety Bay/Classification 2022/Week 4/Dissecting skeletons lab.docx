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605" w:rsidRPr="00BD42BB" w:rsidRDefault="00806605" w:rsidP="00806605">
      <w:pPr>
        <w:pStyle w:val="Heading1"/>
        <w:rPr>
          <w:rFonts w:ascii="Calibri" w:hAnsi="Calibri"/>
          <w:sz w:val="40"/>
          <w:szCs w:val="40"/>
          <w:lang w:eastAsia="en-US"/>
        </w:rPr>
      </w:pPr>
      <w:bookmarkStart w:id="0" w:name="_Toc495086183"/>
      <w:r>
        <w:rPr>
          <w:rFonts w:ascii="Calibri" w:hAnsi="Calibri"/>
          <w:sz w:val="40"/>
          <w:szCs w:val="40"/>
          <w:lang w:eastAsia="en-US"/>
        </w:rPr>
        <w:t>Dissecting skeletons</w:t>
      </w:r>
      <w:bookmarkEnd w:id="0"/>
      <w:r>
        <w:rPr>
          <w:rFonts w:ascii="Calibri" w:hAnsi="Calibri"/>
          <w:sz w:val="40"/>
          <w:szCs w:val="40"/>
          <w:lang w:eastAsia="en-US"/>
        </w:rPr>
        <w:t xml:space="preserve"> </w:t>
      </w:r>
    </w:p>
    <w:p w:rsidR="00806605" w:rsidRDefault="00806605" w:rsidP="00806605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Aim</w:t>
      </w:r>
    </w:p>
    <w:p w:rsidR="00806605" w:rsidRDefault="00806605" w:rsidP="00806605">
      <w:pPr>
        <w:spacing w:line="360" w:lineRule="auto"/>
        <w:rPr>
          <w:rFonts w:ascii="Calibri" w:hAnsi="Calibri"/>
          <w:sz w:val="28"/>
          <w:szCs w:val="28"/>
        </w:rPr>
      </w:pPr>
      <w:r>
        <w:rPr>
          <w:rFonts w:ascii="Calibri" w:hAnsi="Calibri" w:cs="Arial"/>
          <w:color w:val="000000"/>
          <w:sz w:val="29"/>
          <w:szCs w:val="29"/>
        </w:rPr>
        <w:t>____________________________________________________________________________________________________________________________________________</w:t>
      </w:r>
    </w:p>
    <w:p w:rsidR="00806605" w:rsidRPr="00806605" w:rsidRDefault="00806605" w:rsidP="00806605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Materials </w:t>
      </w:r>
    </w:p>
    <w:p w:rsidR="00806605" w:rsidRDefault="00806605" w:rsidP="00806605">
      <w:pPr>
        <w:pStyle w:val="ListParagraph"/>
        <w:numPr>
          <w:ilvl w:val="0"/>
          <w:numId w:val="1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 fish</w:t>
      </w:r>
    </w:p>
    <w:p w:rsidR="00806605" w:rsidRDefault="00806605" w:rsidP="00806605">
      <w:pPr>
        <w:pStyle w:val="ListParagraph"/>
        <w:numPr>
          <w:ilvl w:val="0"/>
          <w:numId w:val="1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 prawn</w:t>
      </w:r>
    </w:p>
    <w:p w:rsidR="00806605" w:rsidRDefault="00806605" w:rsidP="00806605">
      <w:pPr>
        <w:pStyle w:val="ListParagraph"/>
        <w:numPr>
          <w:ilvl w:val="0"/>
          <w:numId w:val="1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 squid</w:t>
      </w:r>
    </w:p>
    <w:p w:rsidR="00806605" w:rsidRDefault="00806605" w:rsidP="00806605">
      <w:pPr>
        <w:pStyle w:val="ListParagraph"/>
        <w:numPr>
          <w:ilvl w:val="0"/>
          <w:numId w:val="1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newspaper</w:t>
      </w:r>
    </w:p>
    <w:p w:rsidR="00806605" w:rsidRDefault="00806605" w:rsidP="00806605">
      <w:pPr>
        <w:pStyle w:val="ListParagraph"/>
        <w:numPr>
          <w:ilvl w:val="0"/>
          <w:numId w:val="1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dissecting board</w:t>
      </w:r>
    </w:p>
    <w:p w:rsidR="00806605" w:rsidRDefault="00806605" w:rsidP="00806605">
      <w:pPr>
        <w:pStyle w:val="ListParagraph"/>
        <w:numPr>
          <w:ilvl w:val="0"/>
          <w:numId w:val="1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gloves</w:t>
      </w:r>
    </w:p>
    <w:p w:rsidR="00806605" w:rsidRDefault="00806605" w:rsidP="00806605">
      <w:pPr>
        <w:pStyle w:val="ListParagraph"/>
        <w:numPr>
          <w:ilvl w:val="0"/>
          <w:numId w:val="1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scalpel</w:t>
      </w:r>
    </w:p>
    <w:p w:rsidR="00806605" w:rsidRDefault="00806605" w:rsidP="00806605">
      <w:pPr>
        <w:pStyle w:val="ListParagraph"/>
        <w:numPr>
          <w:ilvl w:val="0"/>
          <w:numId w:val="1"/>
        </w:num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Probe</w:t>
      </w:r>
    </w:p>
    <w:p w:rsidR="00806605" w:rsidRDefault="00806605" w:rsidP="00806605">
      <w:pPr>
        <w:rPr>
          <w:rFonts w:ascii="Calibri" w:hAnsi="Calibri"/>
          <w:sz w:val="28"/>
          <w:szCs w:val="28"/>
        </w:rPr>
      </w:pPr>
    </w:p>
    <w:p w:rsidR="00806605" w:rsidRDefault="00806605" w:rsidP="00806605">
      <w:pPr>
        <w:rPr>
          <w:rFonts w:ascii="Calibri" w:hAnsi="Calibri"/>
          <w:color w:val="000000" w:themeColor="text1"/>
          <w:sz w:val="28"/>
          <w:szCs w:val="28"/>
        </w:rPr>
      </w:pPr>
      <w:r w:rsidRPr="00266580">
        <w:rPr>
          <w:rFonts w:ascii="Calibri" w:hAnsi="Calibri"/>
          <w:color w:val="000000" w:themeColor="text1"/>
          <w:sz w:val="28"/>
          <w:szCs w:val="28"/>
        </w:rPr>
        <w:t>Procedur</w:t>
      </w:r>
      <w:r>
        <w:rPr>
          <w:rFonts w:ascii="Calibri" w:hAnsi="Calibri"/>
          <w:color w:val="000000" w:themeColor="text1"/>
          <w:sz w:val="28"/>
          <w:szCs w:val="28"/>
        </w:rPr>
        <w:t>e</w:t>
      </w:r>
    </w:p>
    <w:p w:rsidR="00806605" w:rsidRPr="00B961C3" w:rsidRDefault="00806605" w:rsidP="00806605">
      <w:pPr>
        <w:pStyle w:val="ListParagraph"/>
        <w:numPr>
          <w:ilvl w:val="0"/>
          <w:numId w:val="2"/>
        </w:numPr>
        <w:rPr>
          <w:rFonts w:ascii="Calibri" w:hAnsi="Calibri"/>
          <w:color w:val="000000" w:themeColor="text1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1F49D3" wp14:editId="625FC3A5">
                <wp:simplePos x="0" y="0"/>
                <wp:positionH relativeFrom="column">
                  <wp:posOffset>4320540</wp:posOffset>
                </wp:positionH>
                <wp:positionV relativeFrom="paragraph">
                  <wp:posOffset>399415</wp:posOffset>
                </wp:positionV>
                <wp:extent cx="2040890" cy="1217295"/>
                <wp:effectExtent l="0" t="0" r="16510" b="27305"/>
                <wp:wrapSquare wrapText="bothSides"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890" cy="1217295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605" w:rsidRPr="00B961C3" w:rsidRDefault="00806605" w:rsidP="00806605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Squid</w:t>
                            </w:r>
                          </w:p>
                          <w:p w:rsidR="00806605" w:rsidRPr="00B961C3" w:rsidRDefault="00806605" w:rsidP="00806605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28" o:spid="_x0000_s1026" type="#_x0000_t202" style="position:absolute;left:0;text-align:left;margin-left:340.2pt;margin-top:31.45pt;width:160.7pt;height:9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" fillcolor="white [3201]" strokecolor="black [3200]" strokeweight="2pt">
                <v:textbox>
                  <w:txbxContent>
                    <w:p w:rsidR="00806605" w:rsidRPr="00B961C3" w:rsidRDefault="00806605" w:rsidP="00806605">
                      <w:pP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>Squid</w:t>
                      </w:r>
                    </w:p>
                    <w:p w:rsidR="00806605" w:rsidRPr="00B961C3" w:rsidRDefault="00806605" w:rsidP="00806605">
                      <w:pP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sz w:val="28"/>
          <w:szCs w:val="28"/>
        </w:rPr>
        <w:t>Observe the external features of the animals and draw a quick sketch below</w:t>
      </w:r>
    </w:p>
    <w:p w:rsidR="00806605" w:rsidRPr="00B961C3" w:rsidRDefault="00806605" w:rsidP="00806605">
      <w:pPr>
        <w:pStyle w:val="ListParagraph"/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E1804A" wp14:editId="7C035E36">
                <wp:simplePos x="0" y="0"/>
                <wp:positionH relativeFrom="column">
                  <wp:posOffset>1921510</wp:posOffset>
                </wp:positionH>
                <wp:positionV relativeFrom="paragraph">
                  <wp:posOffset>182245</wp:posOffset>
                </wp:positionV>
                <wp:extent cx="2278380" cy="1217295"/>
                <wp:effectExtent l="0" t="0" r="33020" b="27305"/>
                <wp:wrapSquare wrapText="bothSides"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217295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605" w:rsidRPr="00B961C3" w:rsidRDefault="00806605" w:rsidP="00806605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Prawn</w:t>
                            </w:r>
                          </w:p>
                          <w:p w:rsidR="00806605" w:rsidRPr="00B961C3" w:rsidRDefault="00806605" w:rsidP="00806605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6" o:spid="_x0000_s1027" type="#_x0000_t202" style="position:absolute;left:0;text-align:left;margin-left:151.3pt;margin-top:14.35pt;width:179.4pt;height:9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" fillcolor="white [3201]" strokecolor="black [3200]" strokeweight="2pt">
                <v:textbox>
                  <w:txbxContent>
                    <w:p w:rsidR="00806605" w:rsidRPr="00B961C3" w:rsidRDefault="00806605" w:rsidP="00806605">
                      <w:pP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>Prawn</w:t>
                      </w:r>
                    </w:p>
                    <w:p w:rsidR="00806605" w:rsidRPr="00B961C3" w:rsidRDefault="00806605" w:rsidP="00806605">
                      <w:pP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23AD3" wp14:editId="0FD77836">
                <wp:simplePos x="0" y="0"/>
                <wp:positionH relativeFrom="column">
                  <wp:posOffset>-145415</wp:posOffset>
                </wp:positionH>
                <wp:positionV relativeFrom="paragraph">
                  <wp:posOffset>182245</wp:posOffset>
                </wp:positionV>
                <wp:extent cx="1942465" cy="1217295"/>
                <wp:effectExtent l="0" t="0" r="13335" b="27305"/>
                <wp:wrapSquare wrapText="bothSides"/>
                <wp:docPr id="325" name="Text Box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2465" cy="1217295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605" w:rsidRPr="00B961C3" w:rsidRDefault="00806605" w:rsidP="00806605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Fish</w:t>
                            </w:r>
                          </w:p>
                          <w:p w:rsidR="00806605" w:rsidRPr="00B961C3" w:rsidRDefault="00806605" w:rsidP="00806605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5" o:spid="_x0000_s1028" type="#_x0000_t202" style="position:absolute;left:0;text-align:left;margin-left:-11.45pt;margin-top:14.35pt;width:152.95pt;height:9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" fillcolor="white [3201]" strokecolor="black [3200]" strokeweight="2pt">
                <v:textbox>
                  <w:txbxContent>
                    <w:p w:rsidR="00806605" w:rsidRPr="00B961C3" w:rsidRDefault="00806605" w:rsidP="00806605">
                      <w:pP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>Fish</w:t>
                      </w:r>
                    </w:p>
                    <w:p w:rsidR="00806605" w:rsidRPr="00B961C3" w:rsidRDefault="00806605" w:rsidP="00806605">
                      <w:pP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06605" w:rsidRDefault="00806605" w:rsidP="00806605">
      <w:pPr>
        <w:pStyle w:val="ListParagraph"/>
        <w:numPr>
          <w:ilvl w:val="0"/>
          <w:numId w:val="2"/>
        </w:numPr>
        <w:rPr>
          <w:rFonts w:ascii="Calibri" w:hAnsi="Calibri"/>
          <w:color w:val="000000" w:themeColor="text1"/>
          <w:sz w:val="28"/>
          <w:szCs w:val="28"/>
        </w:rPr>
      </w:pPr>
      <w:r>
        <w:rPr>
          <w:rFonts w:ascii="Calibri" w:hAnsi="Calibri"/>
          <w:color w:val="000000" w:themeColor="text1"/>
          <w:sz w:val="28"/>
          <w:szCs w:val="28"/>
        </w:rPr>
        <w:t>Cut the fish in half lengthways to see the internal skeleton</w:t>
      </w:r>
    </w:p>
    <w:p w:rsidR="00806605" w:rsidRPr="00B961C3" w:rsidRDefault="00806605" w:rsidP="00806605">
      <w:pPr>
        <w:rPr>
          <w:rFonts w:ascii="Calibri" w:hAnsi="Calibri"/>
          <w:color w:val="000000" w:themeColor="text1"/>
          <w:sz w:val="28"/>
          <w:szCs w:val="28"/>
        </w:rPr>
      </w:pPr>
    </w:p>
    <w:p w:rsidR="00806605" w:rsidRDefault="00806605" w:rsidP="00806605">
      <w:pPr>
        <w:pStyle w:val="ListParagraph"/>
        <w:numPr>
          <w:ilvl w:val="0"/>
          <w:numId w:val="2"/>
        </w:numPr>
        <w:rPr>
          <w:rFonts w:ascii="Calibri" w:hAnsi="Calibri"/>
          <w:color w:val="000000" w:themeColor="text1"/>
          <w:sz w:val="28"/>
          <w:szCs w:val="28"/>
        </w:rPr>
      </w:pPr>
      <w:r>
        <w:rPr>
          <w:rFonts w:ascii="Calibri" w:hAnsi="Calibri"/>
          <w:color w:val="000000" w:themeColor="text1"/>
          <w:sz w:val="28"/>
          <w:szCs w:val="28"/>
        </w:rPr>
        <w:t>Feel the outside of the prawn and peel it. Cut the prawn in half and observe the insides</w:t>
      </w:r>
    </w:p>
    <w:p w:rsidR="00806605" w:rsidRPr="00B961C3" w:rsidRDefault="00806605" w:rsidP="00806605">
      <w:pPr>
        <w:rPr>
          <w:rFonts w:ascii="Calibri" w:hAnsi="Calibri"/>
          <w:color w:val="000000" w:themeColor="text1"/>
          <w:sz w:val="28"/>
          <w:szCs w:val="28"/>
        </w:rPr>
      </w:pPr>
    </w:p>
    <w:p w:rsidR="00806605" w:rsidRPr="00321E23" w:rsidRDefault="00806605" w:rsidP="00806605">
      <w:pPr>
        <w:pStyle w:val="ListParagraph"/>
        <w:numPr>
          <w:ilvl w:val="0"/>
          <w:numId w:val="2"/>
        </w:numPr>
        <w:rPr>
          <w:rFonts w:ascii="Calibri" w:hAnsi="Calibri"/>
          <w:color w:val="000000" w:themeColor="text1"/>
          <w:sz w:val="28"/>
          <w:szCs w:val="28"/>
        </w:rPr>
      </w:pPr>
      <w:r>
        <w:rPr>
          <w:rFonts w:ascii="Calibri" w:hAnsi="Calibri"/>
          <w:color w:val="000000" w:themeColor="text1"/>
          <w:sz w:val="28"/>
          <w:szCs w:val="28"/>
        </w:rPr>
        <w:t>Feel the outside of the squid and cut it in half, observing the insides</w:t>
      </w:r>
    </w:p>
    <w:p w:rsidR="00806605" w:rsidRDefault="00806605" w:rsidP="00806605">
      <w:pPr>
        <w:rPr>
          <w:rFonts w:ascii="Calibri" w:hAnsi="Calibri"/>
          <w:sz w:val="28"/>
          <w:szCs w:val="28"/>
        </w:rPr>
      </w:pPr>
    </w:p>
    <w:p w:rsidR="00806605" w:rsidRDefault="00806605" w:rsidP="00806605">
      <w:pPr>
        <w:rPr>
          <w:rFonts w:ascii="Calibri" w:hAnsi="Calibri"/>
          <w:sz w:val="28"/>
          <w:szCs w:val="28"/>
        </w:rPr>
      </w:pPr>
    </w:p>
    <w:p w:rsidR="00806605" w:rsidRPr="00321E23" w:rsidRDefault="00806605" w:rsidP="00806605">
      <w:pPr>
        <w:rPr>
          <w:rFonts w:ascii="Calibri" w:hAnsi="Calibri"/>
          <w:b/>
          <w:color w:val="000000" w:themeColor="text1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E2B931" wp14:editId="07E75137">
                <wp:simplePos x="0" y="0"/>
                <wp:positionH relativeFrom="column">
                  <wp:posOffset>-30480</wp:posOffset>
                </wp:positionH>
                <wp:positionV relativeFrom="paragraph">
                  <wp:posOffset>1362075</wp:posOffset>
                </wp:positionV>
                <wp:extent cx="6491605" cy="1020445"/>
                <wp:effectExtent l="0" t="0" r="36195" b="20955"/>
                <wp:wrapSquare wrapText="bothSides"/>
                <wp:docPr id="330" name="Text Box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1020445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605" w:rsidRPr="003137CF" w:rsidRDefault="00806605" w:rsidP="00806605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Where is the prawn skeleton located? What is this type of skeleton called?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0" o:spid="_x0000_s1029" type="#_x0000_t202" style="position:absolute;margin-left:-2.4pt;margin-top:107.25pt;width:511.15pt;height:80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" fillcolor="white [3201]" strokecolor="black [3200]" strokeweight="2pt">
                <v:textbox>
                  <w:txbxContent>
                    <w:p w:rsidR="00806605" w:rsidRPr="003137CF" w:rsidRDefault="00806605" w:rsidP="00806605">
                      <w:pP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>Where is the prawn skeleton located? What is this type of skeleton called?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23583D" wp14:editId="76FCEAE8">
                <wp:simplePos x="0" y="0"/>
                <wp:positionH relativeFrom="column">
                  <wp:posOffset>-6350</wp:posOffset>
                </wp:positionH>
                <wp:positionV relativeFrom="paragraph">
                  <wp:posOffset>227330</wp:posOffset>
                </wp:positionV>
                <wp:extent cx="6491605" cy="1020445"/>
                <wp:effectExtent l="0" t="0" r="36195" b="20955"/>
                <wp:wrapSquare wrapText="bothSides"/>
                <wp:docPr id="329" name="Text Box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1020445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605" w:rsidRPr="003137CF" w:rsidRDefault="00806605" w:rsidP="00806605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Where is the fish skeleton located? What is this type of skeleton called?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9" o:spid="_x0000_s1030" type="#_x0000_t202" style="position:absolute;margin-left:-.5pt;margin-top:17.9pt;width:511.15pt;height:8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" fillcolor="white [3201]" strokecolor="black [3200]" strokeweight="2pt">
                <v:textbox>
                  <w:txbxContent>
                    <w:p w:rsidR="00806605" w:rsidRPr="003137CF" w:rsidRDefault="00806605" w:rsidP="00806605">
                      <w:pP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>Where is the fish skeleton located? What is this type of skeleton called?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b/>
          <w:color w:val="000000" w:themeColor="text1"/>
          <w:sz w:val="28"/>
          <w:szCs w:val="28"/>
        </w:rPr>
        <w:t>Reflection questions</w:t>
      </w:r>
    </w:p>
    <w:p w:rsidR="00806605" w:rsidRPr="00266580" w:rsidRDefault="00806605" w:rsidP="00806605">
      <w:pPr>
        <w:pStyle w:val="ListParagraph"/>
        <w:spacing w:line="360" w:lineRule="auto"/>
        <w:rPr>
          <w:rFonts w:ascii="Calibri" w:hAnsi="Calibri"/>
          <w:sz w:val="28"/>
          <w:szCs w:val="28"/>
        </w:rPr>
      </w:pPr>
      <w:r>
        <w:rPr>
          <w:rFonts w:ascii="Calibri" w:hAnsi="Calibri" w:cs="Arial"/>
          <w:color w:val="000000"/>
          <w:sz w:val="29"/>
          <w:szCs w:val="29"/>
          <w:lang w:eastAsia="en-US"/>
        </w:rPr>
        <w:br/>
      </w:r>
    </w:p>
    <w:p w:rsidR="00806605" w:rsidRPr="00806605" w:rsidRDefault="00806605" w:rsidP="00806605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CCC2CF" wp14:editId="4D5A7B0E">
                <wp:simplePos x="0" y="0"/>
                <wp:positionH relativeFrom="column">
                  <wp:posOffset>-6350</wp:posOffset>
                </wp:positionH>
                <wp:positionV relativeFrom="paragraph">
                  <wp:posOffset>0</wp:posOffset>
                </wp:positionV>
                <wp:extent cx="6491605" cy="749300"/>
                <wp:effectExtent l="0" t="0" r="36195" b="38100"/>
                <wp:wrapSquare wrapText="bothSides"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749300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605" w:rsidRPr="003137CF" w:rsidRDefault="00806605" w:rsidP="00806605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Does the squid have a skeleton?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1" o:spid="_x0000_s1031" type="#_x0000_t202" style="position:absolute;margin-left:-.5pt;margin-top:0;width:511.15pt;height:5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" fillcolor="white [3201]" strokecolor="black [3200]" strokeweight="2pt">
                <v:textbox>
                  <w:txbxContent>
                    <w:p w:rsidR="00806605" w:rsidRPr="003137CF" w:rsidRDefault="00806605" w:rsidP="00806605">
                      <w:pP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>Does the squid have a skeleton?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sz w:val="28"/>
          <w:szCs w:val="28"/>
        </w:rPr>
        <w:br w:type="page"/>
      </w:r>
      <w:r>
        <w:rPr>
          <w:rFonts w:ascii="Calibri" w:hAnsi="Calibri"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2FAB98" wp14:editId="76D6A215">
                <wp:simplePos x="0" y="0"/>
                <wp:positionH relativeFrom="column">
                  <wp:posOffset>0</wp:posOffset>
                </wp:positionH>
                <wp:positionV relativeFrom="paragraph">
                  <wp:posOffset>999490</wp:posOffset>
                </wp:positionV>
                <wp:extent cx="6491605" cy="1020445"/>
                <wp:effectExtent l="0" t="0" r="36195" b="20955"/>
                <wp:wrapSquare wrapText="bothSides"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1020445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605" w:rsidRPr="003137CF" w:rsidRDefault="00806605" w:rsidP="00806605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 xml:space="preserve">Which of the sea animals are vertebrates and which are invertebrates? Why?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2" o:spid="_x0000_s1032" type="#_x0000_t202" style="position:absolute;margin-left:0;margin-top:78.7pt;width:511.15pt;height:80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" fillcolor="white [3201]" strokecolor="black [3200]" strokeweight="2pt">
                <v:textbox>
                  <w:txbxContent>
                    <w:p w:rsidR="00806605" w:rsidRPr="003137CF" w:rsidRDefault="00806605" w:rsidP="00806605">
                      <w:pP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 xml:space="preserve">Which of the sea animals are vertebrates and which are invertebrates? Why?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1" w:name="_GoBack"/>
      <w:bookmarkEnd w:id="1"/>
    </w:p>
    <w:p w:rsidR="00806605" w:rsidRDefault="00806605" w:rsidP="00806605">
      <w:pPr>
        <w:pStyle w:val="ListParagraph"/>
        <w:rPr>
          <w:rFonts w:ascii="Calibri" w:hAnsi="Calibri"/>
          <w:sz w:val="28"/>
          <w:szCs w:val="28"/>
        </w:rPr>
        <w:sectPr w:rsidR="00806605" w:rsidSect="00AA5381">
          <w:pgSz w:w="11900" w:h="16840"/>
          <w:pgMar w:top="810" w:right="679" w:bottom="307" w:left="1014" w:header="708" w:footer="708" w:gutter="0"/>
          <w:cols w:space="708"/>
          <w:titlePg/>
          <w:docGrid w:linePitch="360"/>
        </w:sectPr>
      </w:pPr>
    </w:p>
    <w:p w:rsidR="004E7A57" w:rsidRDefault="004E7A57" w:rsidP="00806605"/>
    <w:sectPr w:rsidR="004E7A57" w:rsidSect="008066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F5312"/>
    <w:multiLevelType w:val="hybridMultilevel"/>
    <w:tmpl w:val="4E1865FC"/>
    <w:lvl w:ilvl="0" w:tplc="859AF432">
      <w:start w:val="1"/>
      <w:numFmt w:val="bullet"/>
      <w:lvlText w:val="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0F1B31"/>
    <w:multiLevelType w:val="hybridMultilevel"/>
    <w:tmpl w:val="F5DC8B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605"/>
    <w:rsid w:val="00462D1C"/>
    <w:rsid w:val="004E7A57"/>
    <w:rsid w:val="0050734E"/>
    <w:rsid w:val="0080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605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60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paragraph" w:styleId="ListParagraph">
    <w:name w:val="List Paragraph"/>
    <w:basedOn w:val="Normal"/>
    <w:uiPriority w:val="34"/>
    <w:qFormat/>
    <w:rsid w:val="00806605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605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60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paragraph" w:styleId="ListParagraph">
    <w:name w:val="List Paragraph"/>
    <w:basedOn w:val="Normal"/>
    <w:uiPriority w:val="34"/>
    <w:qFormat/>
    <w:rsid w:val="00806605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E90EE0-5009-4193-AA5B-CF868C347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2D04AC53</Template>
  <TotalTime>2</TotalTime>
  <Pages>3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 Malcolm</dc:creator>
  <cp:lastModifiedBy>FARM Malcolm</cp:lastModifiedBy>
  <cp:revision>1</cp:revision>
  <dcterms:created xsi:type="dcterms:W3CDTF">2019-06-13T02:36:00Z</dcterms:created>
  <dcterms:modified xsi:type="dcterms:W3CDTF">2019-06-13T02:38:00Z</dcterms:modified>
</cp:coreProperties>
</file>