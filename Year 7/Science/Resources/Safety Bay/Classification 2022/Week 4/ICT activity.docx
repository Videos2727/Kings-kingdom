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3014"/>
        <w:gridCol w:w="2341"/>
        <w:gridCol w:w="2341"/>
        <w:gridCol w:w="2343"/>
        <w:gridCol w:w="2343"/>
      </w:tblGrid>
      <w:tr w:rsidR="00AC6CED" w:rsidTr="00267C40">
        <w:trPr>
          <w:trHeight w:val="293"/>
        </w:trPr>
        <w:tc>
          <w:tcPr>
            <w:tcW w:w="1668" w:type="dxa"/>
            <w:shd w:val="clear" w:color="auto" w:fill="D9D9D9" w:themeFill="background1" w:themeFillShade="D9"/>
          </w:tcPr>
          <w:p w:rsidR="00AC6CED" w:rsidRDefault="00AC6CED">
            <w:r>
              <w:t>Common Name</w:t>
            </w:r>
          </w:p>
        </w:tc>
        <w:tc>
          <w:tcPr>
            <w:tcW w:w="3014" w:type="dxa"/>
            <w:shd w:val="clear" w:color="auto" w:fill="D9D9D9" w:themeFill="background1" w:themeFillShade="D9"/>
          </w:tcPr>
          <w:p w:rsidR="00AC6CED" w:rsidRDefault="00267C40">
            <w:r>
              <w:t>Picture (if possible)</w:t>
            </w:r>
          </w:p>
        </w:tc>
        <w:tc>
          <w:tcPr>
            <w:tcW w:w="2341" w:type="dxa"/>
            <w:shd w:val="clear" w:color="auto" w:fill="D9D9D9" w:themeFill="background1" w:themeFillShade="D9"/>
          </w:tcPr>
          <w:p w:rsidR="00AC6CED" w:rsidRDefault="00267C40">
            <w:r>
              <w:t>Kingdom</w:t>
            </w:r>
          </w:p>
        </w:tc>
        <w:tc>
          <w:tcPr>
            <w:tcW w:w="2341" w:type="dxa"/>
            <w:shd w:val="clear" w:color="auto" w:fill="D9D9D9" w:themeFill="background1" w:themeFillShade="D9"/>
          </w:tcPr>
          <w:p w:rsidR="00AC6CED" w:rsidRDefault="00267C40">
            <w:r>
              <w:t>Class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:rsidR="00AC6CED" w:rsidRDefault="00267C40">
            <w:r>
              <w:t>Genus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:rsidR="00AC6CED" w:rsidRDefault="00267C40">
            <w:r>
              <w:t>Species</w:t>
            </w:r>
          </w:p>
        </w:tc>
      </w:tr>
      <w:tr w:rsidR="00AC6CED" w:rsidTr="00AC6CED">
        <w:trPr>
          <w:trHeight w:val="293"/>
        </w:trPr>
        <w:tc>
          <w:tcPr>
            <w:tcW w:w="1668" w:type="dxa"/>
          </w:tcPr>
          <w:p w:rsidR="00AC6CED" w:rsidRDefault="00AC6CED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</w:tc>
        <w:tc>
          <w:tcPr>
            <w:tcW w:w="3014" w:type="dxa"/>
          </w:tcPr>
          <w:p w:rsidR="00AC6CED" w:rsidRDefault="00AC6CED"/>
          <w:p w:rsidR="00267C40" w:rsidRDefault="00267C40"/>
        </w:tc>
        <w:tc>
          <w:tcPr>
            <w:tcW w:w="2341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</w:tr>
      <w:tr w:rsidR="00AC6CED" w:rsidTr="00AC6CED">
        <w:trPr>
          <w:trHeight w:val="306"/>
        </w:trPr>
        <w:tc>
          <w:tcPr>
            <w:tcW w:w="1668" w:type="dxa"/>
          </w:tcPr>
          <w:p w:rsidR="00AC6CED" w:rsidRDefault="00AC6CED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</w:tc>
        <w:tc>
          <w:tcPr>
            <w:tcW w:w="3014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</w:tr>
      <w:tr w:rsidR="00AC6CED" w:rsidTr="00AC6CED">
        <w:trPr>
          <w:trHeight w:val="293"/>
        </w:trPr>
        <w:tc>
          <w:tcPr>
            <w:tcW w:w="1668" w:type="dxa"/>
          </w:tcPr>
          <w:p w:rsidR="00AC6CED" w:rsidRDefault="00AC6CED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</w:tc>
        <w:tc>
          <w:tcPr>
            <w:tcW w:w="3014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</w:tr>
      <w:tr w:rsidR="00AC6CED" w:rsidTr="00AC6CED">
        <w:trPr>
          <w:trHeight w:val="293"/>
        </w:trPr>
        <w:tc>
          <w:tcPr>
            <w:tcW w:w="1668" w:type="dxa"/>
          </w:tcPr>
          <w:p w:rsidR="00AC6CED" w:rsidRDefault="00AC6CED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</w:tc>
        <w:tc>
          <w:tcPr>
            <w:tcW w:w="3014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</w:tr>
      <w:tr w:rsidR="00AC6CED" w:rsidTr="00AC6CED">
        <w:trPr>
          <w:trHeight w:val="293"/>
        </w:trPr>
        <w:tc>
          <w:tcPr>
            <w:tcW w:w="1668" w:type="dxa"/>
          </w:tcPr>
          <w:p w:rsidR="00AC6CED" w:rsidRDefault="00AC6CED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</w:tc>
        <w:tc>
          <w:tcPr>
            <w:tcW w:w="3014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</w:tr>
      <w:tr w:rsidR="00AC6CED" w:rsidTr="00AC6CED">
        <w:trPr>
          <w:trHeight w:val="306"/>
        </w:trPr>
        <w:tc>
          <w:tcPr>
            <w:tcW w:w="1668" w:type="dxa"/>
          </w:tcPr>
          <w:p w:rsidR="00AC6CED" w:rsidRDefault="00AC6CED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</w:tc>
        <w:tc>
          <w:tcPr>
            <w:tcW w:w="3014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</w:tr>
      <w:tr w:rsidR="00AC6CED" w:rsidTr="00AC6CED">
        <w:trPr>
          <w:trHeight w:val="306"/>
        </w:trPr>
        <w:tc>
          <w:tcPr>
            <w:tcW w:w="1668" w:type="dxa"/>
          </w:tcPr>
          <w:p w:rsidR="00AC6CED" w:rsidRDefault="00AC6CED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  <w:p w:rsidR="00267C40" w:rsidRDefault="00267C40"/>
        </w:tc>
        <w:tc>
          <w:tcPr>
            <w:tcW w:w="3014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1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  <w:tc>
          <w:tcPr>
            <w:tcW w:w="2343" w:type="dxa"/>
          </w:tcPr>
          <w:p w:rsidR="00AC6CED" w:rsidRDefault="00AC6CED"/>
        </w:tc>
      </w:tr>
      <w:tr w:rsidR="00267C40" w:rsidTr="00267C40">
        <w:trPr>
          <w:trHeight w:val="306"/>
        </w:trPr>
        <w:tc>
          <w:tcPr>
            <w:tcW w:w="1668" w:type="dxa"/>
          </w:tcPr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</w:tc>
        <w:tc>
          <w:tcPr>
            <w:tcW w:w="3014" w:type="dxa"/>
          </w:tcPr>
          <w:p w:rsidR="00267C40" w:rsidRDefault="00267C40" w:rsidP="00A45990"/>
          <w:p w:rsidR="00267C40" w:rsidRDefault="00267C40" w:rsidP="00A45990"/>
        </w:tc>
        <w:tc>
          <w:tcPr>
            <w:tcW w:w="2341" w:type="dxa"/>
          </w:tcPr>
          <w:p w:rsidR="00267C40" w:rsidRDefault="00267C40" w:rsidP="00A45990"/>
        </w:tc>
        <w:tc>
          <w:tcPr>
            <w:tcW w:w="2341" w:type="dxa"/>
          </w:tcPr>
          <w:p w:rsidR="00267C40" w:rsidRDefault="00267C40" w:rsidP="00A45990"/>
        </w:tc>
        <w:tc>
          <w:tcPr>
            <w:tcW w:w="2343" w:type="dxa"/>
          </w:tcPr>
          <w:p w:rsidR="00267C40" w:rsidRDefault="00267C40" w:rsidP="00A45990"/>
        </w:tc>
        <w:tc>
          <w:tcPr>
            <w:tcW w:w="2343" w:type="dxa"/>
          </w:tcPr>
          <w:p w:rsidR="00267C40" w:rsidRDefault="00267C40" w:rsidP="00A45990"/>
        </w:tc>
      </w:tr>
      <w:tr w:rsidR="00267C40" w:rsidTr="00267C40">
        <w:trPr>
          <w:trHeight w:val="306"/>
        </w:trPr>
        <w:tc>
          <w:tcPr>
            <w:tcW w:w="1668" w:type="dxa"/>
          </w:tcPr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</w:tc>
        <w:tc>
          <w:tcPr>
            <w:tcW w:w="3014" w:type="dxa"/>
          </w:tcPr>
          <w:p w:rsidR="00267C40" w:rsidRDefault="00267C40" w:rsidP="00A45990"/>
        </w:tc>
        <w:tc>
          <w:tcPr>
            <w:tcW w:w="2341" w:type="dxa"/>
          </w:tcPr>
          <w:p w:rsidR="00267C40" w:rsidRDefault="00267C40" w:rsidP="00A45990"/>
        </w:tc>
        <w:tc>
          <w:tcPr>
            <w:tcW w:w="2341" w:type="dxa"/>
          </w:tcPr>
          <w:p w:rsidR="00267C40" w:rsidRDefault="00267C40" w:rsidP="00A45990"/>
        </w:tc>
        <w:tc>
          <w:tcPr>
            <w:tcW w:w="2343" w:type="dxa"/>
          </w:tcPr>
          <w:p w:rsidR="00267C40" w:rsidRDefault="00267C40" w:rsidP="00A45990"/>
        </w:tc>
        <w:tc>
          <w:tcPr>
            <w:tcW w:w="2343" w:type="dxa"/>
          </w:tcPr>
          <w:p w:rsidR="00267C40" w:rsidRDefault="00267C40" w:rsidP="00A45990"/>
        </w:tc>
      </w:tr>
      <w:tr w:rsidR="00267C40" w:rsidTr="00267C40">
        <w:trPr>
          <w:trHeight w:val="306"/>
        </w:trPr>
        <w:tc>
          <w:tcPr>
            <w:tcW w:w="1668" w:type="dxa"/>
          </w:tcPr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</w:tc>
        <w:tc>
          <w:tcPr>
            <w:tcW w:w="3014" w:type="dxa"/>
          </w:tcPr>
          <w:p w:rsidR="00267C40" w:rsidRDefault="00267C40" w:rsidP="00A45990"/>
        </w:tc>
        <w:tc>
          <w:tcPr>
            <w:tcW w:w="2341" w:type="dxa"/>
          </w:tcPr>
          <w:p w:rsidR="00267C40" w:rsidRDefault="00267C40" w:rsidP="00A45990"/>
        </w:tc>
        <w:tc>
          <w:tcPr>
            <w:tcW w:w="2341" w:type="dxa"/>
          </w:tcPr>
          <w:p w:rsidR="00267C40" w:rsidRDefault="00267C40" w:rsidP="00A45990"/>
        </w:tc>
        <w:tc>
          <w:tcPr>
            <w:tcW w:w="2343" w:type="dxa"/>
          </w:tcPr>
          <w:p w:rsidR="00267C40" w:rsidRDefault="00267C40" w:rsidP="00A45990"/>
        </w:tc>
        <w:tc>
          <w:tcPr>
            <w:tcW w:w="2343" w:type="dxa"/>
          </w:tcPr>
          <w:p w:rsidR="00267C40" w:rsidRDefault="00267C40" w:rsidP="00A45990"/>
        </w:tc>
      </w:tr>
      <w:tr w:rsidR="00267C40" w:rsidTr="00267C40">
        <w:trPr>
          <w:trHeight w:val="306"/>
        </w:trPr>
        <w:tc>
          <w:tcPr>
            <w:tcW w:w="1668" w:type="dxa"/>
          </w:tcPr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/>
          <w:p w:rsidR="00267C40" w:rsidRDefault="00267C40" w:rsidP="00A45990">
            <w:bookmarkStart w:id="0" w:name="_GoBack"/>
            <w:bookmarkEnd w:id="0"/>
          </w:p>
          <w:p w:rsidR="00267C40" w:rsidRDefault="00267C40" w:rsidP="00A45990"/>
        </w:tc>
        <w:tc>
          <w:tcPr>
            <w:tcW w:w="3014" w:type="dxa"/>
          </w:tcPr>
          <w:p w:rsidR="00267C40" w:rsidRDefault="00267C40" w:rsidP="00A45990"/>
        </w:tc>
        <w:tc>
          <w:tcPr>
            <w:tcW w:w="2341" w:type="dxa"/>
          </w:tcPr>
          <w:p w:rsidR="00267C40" w:rsidRDefault="00267C40" w:rsidP="00A45990"/>
        </w:tc>
        <w:tc>
          <w:tcPr>
            <w:tcW w:w="2341" w:type="dxa"/>
          </w:tcPr>
          <w:p w:rsidR="00267C40" w:rsidRDefault="00267C40" w:rsidP="00A45990"/>
        </w:tc>
        <w:tc>
          <w:tcPr>
            <w:tcW w:w="2343" w:type="dxa"/>
          </w:tcPr>
          <w:p w:rsidR="00267C40" w:rsidRDefault="00267C40" w:rsidP="00A45990"/>
        </w:tc>
        <w:tc>
          <w:tcPr>
            <w:tcW w:w="2343" w:type="dxa"/>
          </w:tcPr>
          <w:p w:rsidR="00267C40" w:rsidRDefault="00267C40" w:rsidP="00A45990"/>
        </w:tc>
      </w:tr>
    </w:tbl>
    <w:p w:rsidR="004E7A57" w:rsidRDefault="004E7A57"/>
    <w:sectPr w:rsidR="004E7A57" w:rsidSect="00AC6CE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CED"/>
    <w:rsid w:val="00267C40"/>
    <w:rsid w:val="00462D1C"/>
    <w:rsid w:val="004E7A57"/>
    <w:rsid w:val="0050734E"/>
    <w:rsid w:val="00AC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6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6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03B64-19DA-46B3-B523-E32D53F93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E5763A0A</Template>
  <TotalTime>20</TotalTime>
  <Pages>3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1</cp:revision>
  <dcterms:created xsi:type="dcterms:W3CDTF">2017-12-06T01:06:00Z</dcterms:created>
  <dcterms:modified xsi:type="dcterms:W3CDTF">2017-12-06T01:32:00Z</dcterms:modified>
</cp:coreProperties>
</file>