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816" w:rsidRPr="00E1551C" w:rsidRDefault="00F82816" w:rsidP="00F82816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73"/>
      <w:r>
        <w:rPr>
          <w:rFonts w:ascii="Calibri" w:hAnsi="Calibri"/>
          <w:sz w:val="40"/>
          <w:szCs w:val="40"/>
          <w:lang w:eastAsia="en-US"/>
        </w:rPr>
        <w:t>Identification of beetles – using dichotomous keys</w:t>
      </w:r>
      <w:bookmarkEnd w:id="0"/>
    </w:p>
    <w:p w:rsidR="00F82816" w:rsidRDefault="00F82816" w:rsidP="00F82816">
      <w:pPr>
        <w:rPr>
          <w:rFonts w:ascii="Calibri" w:hAnsi="Calibri"/>
        </w:rPr>
      </w:pPr>
    </w:p>
    <w:p w:rsidR="00F82816" w:rsidRPr="004518B2" w:rsidRDefault="00F82816" w:rsidP="00F82816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Using the dichotomous key below, identify the four beetles in the boxes</w:t>
      </w:r>
    </w:p>
    <w:p w:rsidR="00F82816" w:rsidRDefault="00F82816" w:rsidP="00F82816">
      <w:pPr>
        <w:rPr>
          <w:rFonts w:ascii="Calibri" w:hAnsi="Calibri"/>
          <w:sz w:val="28"/>
          <w:szCs w:val="28"/>
        </w:rPr>
      </w:pPr>
    </w:p>
    <w:p w:rsidR="00F82816" w:rsidRPr="00F82816" w:rsidRDefault="00F82816" w:rsidP="00F82816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35BDD5" wp14:editId="73C07230">
            <wp:simplePos x="0" y="0"/>
            <wp:positionH relativeFrom="column">
              <wp:posOffset>5715</wp:posOffset>
            </wp:positionH>
            <wp:positionV relativeFrom="paragraph">
              <wp:posOffset>168275</wp:posOffset>
            </wp:positionV>
            <wp:extent cx="6383020" cy="3242310"/>
            <wp:effectExtent l="0" t="0" r="0" b="0"/>
            <wp:wrapSquare wrapText="bothSides"/>
            <wp:docPr id="76" name="Picture 76" descr="../../../Desktop/Screen%20Shot%202017-10-06%20at%206.35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Desktop/Screen%20Shot%202017-10-06%20at%206.35.04%20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8"/>
          <w:szCs w:val="28"/>
        </w:rPr>
        <w:t>Find the names of these beetles</w:t>
      </w: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  <w:bookmarkStart w:id="1" w:name="_GoBack"/>
      <w:bookmarkEnd w:id="1"/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58510E" wp14:editId="442A7295">
                <wp:simplePos x="0" y="0"/>
                <wp:positionH relativeFrom="column">
                  <wp:posOffset>4591050</wp:posOffset>
                </wp:positionH>
                <wp:positionV relativeFrom="paragraph">
                  <wp:posOffset>34290</wp:posOffset>
                </wp:positionV>
                <wp:extent cx="1524000" cy="2181225"/>
                <wp:effectExtent l="0" t="0" r="19050" b="2857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18122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Default="00F82816" w:rsidP="00F8281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A0E6AB2" wp14:editId="4620305D">
                                  <wp:extent cx="1148715" cy="1142040"/>
                                  <wp:effectExtent l="0" t="0" r="0" b="1270"/>
                                  <wp:docPr id="8" name="Picture 8" descr="../../../Desktop/Screen%20Shot%202017-10-06%20at%206.34.52%20pm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../../../Desktop/Screen%20Shot%202017-10-06%20at%206.34.52%20pm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801" t="12838" r="54230" b="97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0627" cy="116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margin-left:361.5pt;margin-top:2.7pt;width:120pt;height:17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" fillcolor="white [3201]" strokecolor="black [3200]" strokeweight="2pt">
                <v:textbox>
                  <w:txbxContent>
                    <w:p w:rsidR="00F82816" w:rsidRDefault="00F82816" w:rsidP="00F82816">
                      <w:pPr>
                        <w:pBdr>
                          <w:bottom w:val="single" w:sz="12" w:space="1" w:color="auto"/>
                        </w:pBd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br/>
                      </w:r>
                    </w:p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noProof/>
                          <w:lang w:eastAsia="en-AU"/>
                        </w:rPr>
                        <w:drawing>
                          <wp:inline distT="0" distB="0" distL="0" distR="0" wp14:anchorId="6A0E6AB2" wp14:editId="4620305D">
                            <wp:extent cx="1148715" cy="1142040"/>
                            <wp:effectExtent l="0" t="0" r="0" b="1270"/>
                            <wp:docPr id="8" name="Picture 8" descr="../../../Desktop/Screen%20Shot%202017-10-06%20at%206.34.52%20pm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../../../Desktop/Screen%20Shot%202017-10-06%20at%206.34.52%20pm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0801" t="12838" r="54230" b="97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0627" cy="1163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F0094" wp14:editId="42263204">
                <wp:simplePos x="0" y="0"/>
                <wp:positionH relativeFrom="column">
                  <wp:posOffset>3057525</wp:posOffset>
                </wp:positionH>
                <wp:positionV relativeFrom="paragraph">
                  <wp:posOffset>34290</wp:posOffset>
                </wp:positionV>
                <wp:extent cx="1438275" cy="2181225"/>
                <wp:effectExtent l="0" t="0" r="28575" b="28575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18122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Default="00F82816" w:rsidP="00F8281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1EBB2E41" wp14:editId="0DEA3BFF">
                                  <wp:extent cx="1148715" cy="1163305"/>
                                  <wp:effectExtent l="0" t="0" r="0" b="5715"/>
                                  <wp:docPr id="5" name="Picture 5" descr="../../../Desktop/Screen%20Shot%202017-10-06%20at%206.34.52%20pm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../../../Desktop/Screen%20Shot%202017-10-06%20at%206.34.52%20pm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63" t="4812" r="74568" b="740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0627" cy="1185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27" type="#_x0000_t202" style="position:absolute;margin-left:240.75pt;margin-top:2.7pt;width:113.25pt;height:17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" fillcolor="white [3201]" strokecolor="black [3200]" strokeweight="2pt">
                <v:textbox>
                  <w:txbxContent>
                    <w:p w:rsidR="00F82816" w:rsidRDefault="00F82816" w:rsidP="00F82816">
                      <w:pPr>
                        <w:pBdr>
                          <w:bottom w:val="single" w:sz="12" w:space="1" w:color="auto"/>
                        </w:pBd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br/>
                      </w:r>
                    </w:p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noProof/>
                          <w:lang w:eastAsia="en-AU"/>
                        </w:rPr>
                        <w:drawing>
                          <wp:inline distT="0" distB="0" distL="0" distR="0" wp14:anchorId="1EBB2E41" wp14:editId="0DEA3BFF">
                            <wp:extent cx="1148715" cy="1163305"/>
                            <wp:effectExtent l="0" t="0" r="0" b="5715"/>
                            <wp:docPr id="5" name="Picture 5" descr="../../../Desktop/Screen%20Shot%202017-10-06%20at%206.34.52%20pm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../../../Desktop/Screen%20Shot%202017-10-06%20at%206.34.52%20pm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63" t="4812" r="74568" b="740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0627" cy="1185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98DDB" wp14:editId="5CA3F28F">
                <wp:simplePos x="0" y="0"/>
                <wp:positionH relativeFrom="column">
                  <wp:posOffset>1581150</wp:posOffset>
                </wp:positionH>
                <wp:positionV relativeFrom="paragraph">
                  <wp:posOffset>34290</wp:posOffset>
                </wp:positionV>
                <wp:extent cx="1400175" cy="2181225"/>
                <wp:effectExtent l="0" t="0" r="28575" b="28575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18122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Default="00F82816" w:rsidP="00F8281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1E33181" wp14:editId="03EED425">
                                  <wp:extent cx="1149247" cy="1270219"/>
                                  <wp:effectExtent l="0" t="0" r="0" b="0"/>
                                  <wp:docPr id="6" name="Picture 6" descr="../../../Desktop/Screen%20Shot%202017-10-06%20at%206.34.52%20pm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../../../Desktop/Screen%20Shot%202017-10-06%20at%206.34.52%20pm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4881" t="4814" r="150" b="-6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0627" cy="1293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7" o:spid="_x0000_s1028" type="#_x0000_t202" style="position:absolute;margin-left:124.5pt;margin-top:2.7pt;width:110.25pt;height:1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" fillcolor="white [3201]" strokecolor="black [3200]" strokeweight="2pt">
                <v:textbox>
                  <w:txbxContent>
                    <w:p w:rsidR="00F82816" w:rsidRDefault="00F82816" w:rsidP="00F82816">
                      <w:pPr>
                        <w:pBdr>
                          <w:bottom w:val="single" w:sz="12" w:space="1" w:color="auto"/>
                        </w:pBd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br/>
                      </w:r>
                    </w:p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noProof/>
                          <w:lang w:eastAsia="en-AU"/>
                        </w:rPr>
                        <w:drawing>
                          <wp:inline distT="0" distB="0" distL="0" distR="0" wp14:anchorId="01E33181" wp14:editId="03EED425">
                            <wp:extent cx="1149247" cy="1270219"/>
                            <wp:effectExtent l="0" t="0" r="0" b="0"/>
                            <wp:docPr id="6" name="Picture 6" descr="../../../Desktop/Screen%20Shot%202017-10-06%20at%206.34.52%20pm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../../../Desktop/Screen%20Shot%202017-10-06%20at%206.34.52%20pm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4881" t="4814" r="150" b="-62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0627" cy="1293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D3649" wp14:editId="62385C4B">
                <wp:simplePos x="0" y="0"/>
                <wp:positionH relativeFrom="column">
                  <wp:posOffset>-9525</wp:posOffset>
                </wp:positionH>
                <wp:positionV relativeFrom="paragraph">
                  <wp:posOffset>43815</wp:posOffset>
                </wp:positionV>
                <wp:extent cx="1504950" cy="2171700"/>
                <wp:effectExtent l="0" t="0" r="19050" b="19050"/>
                <wp:wrapSquare wrapText="bothSides"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7170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Default="00F82816" w:rsidP="00F8281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br/>
                              <w:t>______________</w:t>
                            </w:r>
                          </w:p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3A0511A9" wp14:editId="6F83616D">
                                  <wp:extent cx="1169582" cy="1339702"/>
                                  <wp:effectExtent l="0" t="0" r="0" b="6985"/>
                                  <wp:docPr id="7" name="Picture 7" descr="../../../Desktop/Screen%20Shot%202017-10-06%20at%206.34.52%20pm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../../../Desktop/Screen%20Shot%202017-10-06%20at%206.34.52%20pm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5760" t="1605" r="28812" b="-272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2142" cy="13655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029" type="#_x0000_t202" style="position:absolute;margin-left:-.75pt;margin-top:3.45pt;width:118.5pt;height:17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" fillcolor="white [3201]" strokecolor="black [3200]" strokeweight="2pt">
                <v:textbox>
                  <w:txbxContent>
                    <w:p w:rsidR="00F82816" w:rsidRDefault="00F82816" w:rsidP="00F82816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br/>
                        <w:t>______________</w:t>
                      </w:r>
                    </w:p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noProof/>
                          <w:lang w:eastAsia="en-AU"/>
                        </w:rPr>
                        <w:drawing>
                          <wp:inline distT="0" distB="0" distL="0" distR="0" wp14:anchorId="3A0511A9" wp14:editId="6F83616D">
                            <wp:extent cx="1169582" cy="1339702"/>
                            <wp:effectExtent l="0" t="0" r="0" b="6985"/>
                            <wp:docPr id="7" name="Picture 7" descr="../../../Desktop/Screen%20Shot%202017-10-06%20at%206.34.52%20pm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../../../Desktop/Screen%20Shot%202017-10-06%20at%206.34.52%20pm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5760" t="1605" r="28812" b="-272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92142" cy="13655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</w:p>
    <w:p w:rsidR="00F82816" w:rsidRDefault="00F82816" w:rsidP="00F82816">
      <w:pPr>
        <w:rPr>
          <w:rFonts w:ascii="Calibri" w:hAnsi="Calibri"/>
          <w:b/>
          <w:sz w:val="28"/>
          <w:szCs w:val="28"/>
        </w:rPr>
      </w:pPr>
    </w:p>
    <w:p w:rsidR="004E7A57" w:rsidRPr="00F82816" w:rsidRDefault="00F82816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997EB" wp14:editId="6785D0B6">
                <wp:simplePos x="0" y="0"/>
                <wp:positionH relativeFrom="column">
                  <wp:posOffset>4638675</wp:posOffset>
                </wp:positionH>
                <wp:positionV relativeFrom="paragraph">
                  <wp:posOffset>424180</wp:posOffset>
                </wp:positionV>
                <wp:extent cx="1552575" cy="1809750"/>
                <wp:effectExtent l="0" t="0" r="28575" b="19050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80975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Frope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30" type="#_x0000_t202" style="position:absolute;margin-left:365.25pt;margin-top:33.4pt;width:122.25pt;height:1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" fillcolor="white [3201]" strokecolor="black [3200]" strokeweight="2pt">
                <v:textbox>
                  <w:txbxContent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Frope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beetle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A4B4C1" wp14:editId="30B71366">
                <wp:simplePos x="0" y="0"/>
                <wp:positionH relativeFrom="column">
                  <wp:posOffset>3067050</wp:posOffset>
                </wp:positionH>
                <wp:positionV relativeFrom="paragraph">
                  <wp:posOffset>426085</wp:posOffset>
                </wp:positionV>
                <wp:extent cx="1495425" cy="1771650"/>
                <wp:effectExtent l="0" t="0" r="28575" b="1905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77165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Frong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031" type="#_x0000_t202" style="position:absolute;margin-left:241.5pt;margin-top:33.55pt;width:117.75pt;height:13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" fillcolor="white [3201]" strokecolor="black [3200]" strokeweight="2pt">
                <v:textbox>
                  <w:txbxContent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Frong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beetle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700E3C" wp14:editId="37DF205D">
                <wp:simplePos x="0" y="0"/>
                <wp:positionH relativeFrom="column">
                  <wp:posOffset>1552575</wp:posOffset>
                </wp:positionH>
                <wp:positionV relativeFrom="paragraph">
                  <wp:posOffset>424180</wp:posOffset>
                </wp:positionV>
                <wp:extent cx="1428750" cy="1771650"/>
                <wp:effectExtent l="0" t="0" r="19050" b="19050"/>
                <wp:wrapSquare wrapText="bothSides"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77165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Gripe 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32" type="#_x0000_t202" style="position:absolute;margin-left:122.25pt;margin-top:33.4pt;width:112.5pt;height:13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" fillcolor="white [3201]" strokecolor="black [3200]" strokeweight="2pt">
                <v:textbox>
                  <w:txbxContent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Gripe beetle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96056" wp14:editId="652180D5">
                <wp:simplePos x="0" y="0"/>
                <wp:positionH relativeFrom="column">
                  <wp:posOffset>9525</wp:posOffset>
                </wp:positionH>
                <wp:positionV relativeFrom="paragraph">
                  <wp:posOffset>424180</wp:posOffset>
                </wp:positionV>
                <wp:extent cx="1485900" cy="1771650"/>
                <wp:effectExtent l="0" t="0" r="19050" b="19050"/>
                <wp:wrapSquare wrapText="bothSides"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77165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2816" w:rsidRPr="004518B2" w:rsidRDefault="00F82816" w:rsidP="00F82816">
                            <w:pPr>
                              <w:jc w:val="center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Gring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1" o:spid="_x0000_s1033" type="#_x0000_t202" style="position:absolute;margin-left:.75pt;margin-top:33.4pt;width:117pt;height:13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" fillcolor="white [3201]" strokecolor="black [3200]" strokeweight="2pt">
                <v:textbox>
                  <w:txbxContent>
                    <w:p w:rsidR="00F82816" w:rsidRPr="004518B2" w:rsidRDefault="00F82816" w:rsidP="00F82816">
                      <w:pPr>
                        <w:jc w:val="center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Gring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beetle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b/>
          <w:sz w:val="28"/>
          <w:szCs w:val="28"/>
        </w:rPr>
        <w:t xml:space="preserve">2. </w:t>
      </w:r>
      <w:r>
        <w:rPr>
          <w:rFonts w:ascii="Calibri" w:hAnsi="Calibri"/>
          <w:sz w:val="28"/>
          <w:szCs w:val="28"/>
        </w:rPr>
        <w:t>Draw a simple sketch of the following beetles using the dichotomous key above</w:t>
      </w:r>
    </w:p>
    <w:sectPr w:rsidR="004E7A57" w:rsidRPr="00F82816" w:rsidSect="00F828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30370"/>
    <w:multiLevelType w:val="hybridMultilevel"/>
    <w:tmpl w:val="325202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BA05AD"/>
    <w:multiLevelType w:val="hybridMultilevel"/>
    <w:tmpl w:val="71D2E34A"/>
    <w:lvl w:ilvl="0" w:tplc="2C04FAB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9C8125F"/>
    <w:multiLevelType w:val="hybridMultilevel"/>
    <w:tmpl w:val="28E4FD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816"/>
    <w:rsid w:val="00462D1C"/>
    <w:rsid w:val="004E7A57"/>
    <w:rsid w:val="0050734E"/>
    <w:rsid w:val="00F8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81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8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ListParagraph">
    <w:name w:val="List Paragraph"/>
    <w:basedOn w:val="Normal"/>
    <w:uiPriority w:val="34"/>
    <w:qFormat/>
    <w:rsid w:val="00F82816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8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81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8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ListParagraph">
    <w:name w:val="List Paragraph"/>
    <w:basedOn w:val="Normal"/>
    <w:uiPriority w:val="34"/>
    <w:qFormat/>
    <w:rsid w:val="00F82816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8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2D04AC53</Template>
  <TotalTime>10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1</cp:revision>
  <dcterms:created xsi:type="dcterms:W3CDTF">2019-06-13T01:43:00Z</dcterms:created>
  <dcterms:modified xsi:type="dcterms:W3CDTF">2019-06-13T01:53:00Z</dcterms:modified>
</cp:coreProperties>
</file>