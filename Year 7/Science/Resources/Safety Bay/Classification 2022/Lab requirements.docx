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8F6727" w14:textId="77777777" w:rsidR="00F56454" w:rsidRDefault="00F56454"/>
    <w:p w14:paraId="1A7526D3" w14:textId="77777777" w:rsidR="004B2998" w:rsidRDefault="00551D62">
      <w:pPr>
        <w:rPr>
          <w:rFonts w:ascii="Papyrus" w:hAnsi="Papyrus"/>
        </w:rPr>
      </w:pPr>
      <w:r w:rsidRPr="00551D62">
        <w:rPr>
          <w:rFonts w:ascii="Papyrus" w:hAnsi="Papyrus"/>
        </w:rPr>
        <w:t xml:space="preserve">On these pages, list the equipment and consumables needed for </w:t>
      </w:r>
      <w:r w:rsidRPr="00551D62">
        <w:rPr>
          <w:rFonts w:ascii="Papyrus" w:hAnsi="Papyrus"/>
          <w:b/>
          <w:sz w:val="36"/>
          <w:szCs w:val="36"/>
        </w:rPr>
        <w:t>one</w:t>
      </w:r>
      <w:r w:rsidRPr="00551D62">
        <w:rPr>
          <w:rFonts w:ascii="Papyrus" w:hAnsi="Papyrus"/>
        </w:rPr>
        <w:t xml:space="preserve"> group </w:t>
      </w:r>
      <w:r>
        <w:rPr>
          <w:rFonts w:ascii="Papyrus" w:hAnsi="Papyrus"/>
        </w:rPr>
        <w:t>set.</w:t>
      </w:r>
    </w:p>
    <w:p w14:paraId="1B5F3676" w14:textId="77777777" w:rsidR="00551D62" w:rsidRPr="00551D62" w:rsidRDefault="00551D62">
      <w:pPr>
        <w:rPr>
          <w:rFonts w:ascii="Papyrus" w:hAnsi="Papyrus"/>
        </w:rPr>
      </w:pPr>
      <w:r>
        <w:rPr>
          <w:rFonts w:ascii="Papyrus" w:hAnsi="Papyrus"/>
        </w:rPr>
        <w:t>File a copy in the module folder and give a paper copy to the Lab Technicians</w:t>
      </w:r>
    </w:p>
    <w:p w14:paraId="2EB8FD1F" w14:textId="77777777" w:rsidR="00551D62" w:rsidRDefault="00551D62">
      <w:pPr>
        <w:rPr>
          <w:rFonts w:ascii="Papyrus" w:hAnsi="Papyrus"/>
          <w:b/>
        </w:rPr>
      </w:pPr>
    </w:p>
    <w:p w14:paraId="09D36735" w14:textId="77777777" w:rsidR="00551D62" w:rsidRPr="00551D62" w:rsidRDefault="00551D62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>Week 1</w:t>
      </w:r>
    </w:p>
    <w:p w14:paraId="0E2B00AC" w14:textId="77777777" w:rsidR="00551D62" w:rsidRDefault="00551D62">
      <w:pPr>
        <w:rPr>
          <w:rFonts w:ascii="Papyrus" w:hAnsi="Papyrus"/>
        </w:rPr>
      </w:pPr>
      <w:bookmarkStart w:id="0" w:name="_GoBack"/>
      <w:bookmarkEnd w:id="0"/>
    </w:p>
    <w:p w14:paraId="0E7CD1AE" w14:textId="1B6F99C2" w:rsidR="00D6504C" w:rsidRPr="00B35A21" w:rsidRDefault="00551D62" w:rsidP="00B35A21">
      <w:pPr>
        <w:ind w:left="373" w:hanging="373"/>
        <w:rPr>
          <w:rFonts w:ascii="Arial" w:hAnsi="Arial" w:cs="Arial"/>
          <w:b/>
        </w:rPr>
      </w:pPr>
      <w:r w:rsidRPr="00B35A21">
        <w:rPr>
          <w:rFonts w:ascii="Papyrus" w:hAnsi="Papyrus"/>
          <w:b/>
        </w:rPr>
        <w:t>Lab 1</w:t>
      </w:r>
      <w:r w:rsidR="00D6504C" w:rsidRPr="00B35A21">
        <w:rPr>
          <w:rFonts w:ascii="Papyrus" w:hAnsi="Papyrus"/>
          <w:b/>
        </w:rPr>
        <w:t xml:space="preserve">       </w:t>
      </w:r>
      <w:r w:rsidR="00D6504C" w:rsidRPr="00B35A21">
        <w:rPr>
          <w:rFonts w:ascii="Arial" w:hAnsi="Arial" w:cs="Arial"/>
          <w:b/>
        </w:rPr>
        <w:t>Model how to classify</w:t>
      </w:r>
      <w:r w:rsidR="00B35A21" w:rsidRPr="00B35A21">
        <w:rPr>
          <w:rFonts w:ascii="Arial" w:hAnsi="Arial" w:cs="Arial"/>
          <w:b/>
        </w:rPr>
        <w:t xml:space="preserve"> y</w:t>
      </w:r>
      <w:r w:rsidR="00D6504C" w:rsidRPr="00B35A21">
        <w:rPr>
          <w:rFonts w:ascii="Arial" w:hAnsi="Arial" w:cs="Arial"/>
          <w:b/>
        </w:rPr>
        <w:t xml:space="preserve">our pencil case </w:t>
      </w:r>
      <w:r w:rsidR="00B35A21" w:rsidRPr="00B35A21">
        <w:rPr>
          <w:rFonts w:ascii="Arial" w:hAnsi="Arial" w:cs="Arial"/>
          <w:b/>
        </w:rPr>
        <w:t xml:space="preserve">P7 </w:t>
      </w:r>
      <w:r w:rsidR="00D6504C" w:rsidRPr="00B35A21">
        <w:rPr>
          <w:rFonts w:ascii="Arial" w:hAnsi="Arial" w:cs="Arial"/>
          <w:b/>
        </w:rPr>
        <w:t>p196</w:t>
      </w:r>
    </w:p>
    <w:p w14:paraId="6584A97F" w14:textId="77777777" w:rsidR="00551D62" w:rsidRPr="00551D62" w:rsidRDefault="00551D62">
      <w:pPr>
        <w:rPr>
          <w:rFonts w:ascii="Papyrus" w:hAnsi="Papyrus"/>
        </w:rPr>
      </w:pPr>
    </w:p>
    <w:p w14:paraId="2D674A33" w14:textId="77777777" w:rsidR="00551D62" w:rsidRPr="00551D62" w:rsidRDefault="00551D62">
      <w:pPr>
        <w:rPr>
          <w:rFonts w:ascii="Papyrus" w:hAnsi="Papyrus"/>
        </w:rPr>
      </w:pPr>
    </w:p>
    <w:p w14:paraId="6E9650EE" w14:textId="77777777" w:rsidR="00551D62" w:rsidRPr="00551D62" w:rsidRDefault="00551D62">
      <w:pPr>
        <w:rPr>
          <w:rFonts w:ascii="Papyrus" w:hAnsi="Papyrus"/>
        </w:rPr>
      </w:pPr>
    </w:p>
    <w:p w14:paraId="17ABA277" w14:textId="0A0F234F" w:rsidR="00D6504C" w:rsidRPr="00B35A21" w:rsidRDefault="00551D62" w:rsidP="00D6504C">
      <w:pPr>
        <w:rPr>
          <w:rFonts w:ascii="Arial" w:hAnsi="Arial" w:cs="Arial"/>
          <w:b/>
        </w:rPr>
      </w:pPr>
      <w:r w:rsidRPr="00B35A21">
        <w:rPr>
          <w:rFonts w:ascii="Papyrus" w:hAnsi="Papyrus"/>
          <w:b/>
        </w:rPr>
        <w:t>Lab 2</w:t>
      </w:r>
      <w:r w:rsidR="00D6504C" w:rsidRPr="00B35A21">
        <w:rPr>
          <w:rFonts w:ascii="Papyrus" w:hAnsi="Papyrus"/>
          <w:b/>
        </w:rPr>
        <w:t xml:space="preserve">      </w:t>
      </w:r>
      <w:r w:rsidR="00D6504C" w:rsidRPr="00B35A21">
        <w:rPr>
          <w:rFonts w:ascii="Arial" w:hAnsi="Arial" w:cs="Arial"/>
          <w:b/>
        </w:rPr>
        <w:t>Classifying shapes (resource folder)</w:t>
      </w:r>
      <w:r w:rsidR="00B35A21">
        <w:rPr>
          <w:rFonts w:ascii="Arial" w:hAnsi="Arial" w:cs="Arial"/>
          <w:b/>
        </w:rPr>
        <w:t xml:space="preserve"> </w:t>
      </w:r>
      <w:r w:rsidR="00B35A21" w:rsidRPr="00B35A21">
        <w:rPr>
          <w:rFonts w:ascii="Arial" w:hAnsi="Arial" w:cs="Arial"/>
          <w:b/>
        </w:rPr>
        <w:t>SO 1 p18</w:t>
      </w:r>
    </w:p>
    <w:p w14:paraId="2E846734" w14:textId="77777777" w:rsidR="00D6504C" w:rsidRDefault="00D6504C" w:rsidP="00D6504C">
      <w:pPr>
        <w:rPr>
          <w:rFonts w:ascii="Arial" w:hAnsi="Arial" w:cs="Arial"/>
        </w:rPr>
      </w:pPr>
    </w:p>
    <w:p w14:paraId="287803AB" w14:textId="77777777" w:rsidR="00D6504C" w:rsidRPr="00D30E39" w:rsidRDefault="00D6504C" w:rsidP="00D6504C">
      <w:pPr>
        <w:rPr>
          <w:rFonts w:ascii="Arial" w:hAnsi="Arial" w:cs="Arial"/>
        </w:rPr>
      </w:pPr>
      <w:r>
        <w:rPr>
          <w:rFonts w:ascii="Arial" w:hAnsi="Arial" w:cs="Arial"/>
        </w:rPr>
        <w:t>Coloured and laminated shape cards – Figure 4.6 with Figure 4.7 of the screws on the back</w:t>
      </w:r>
    </w:p>
    <w:p w14:paraId="1F317F6E" w14:textId="77777777" w:rsidR="00551D62" w:rsidRDefault="00551D62">
      <w:pPr>
        <w:rPr>
          <w:rFonts w:ascii="Papyrus" w:hAnsi="Papyrus"/>
        </w:rPr>
      </w:pPr>
    </w:p>
    <w:p w14:paraId="48F25D4D" w14:textId="77777777" w:rsidR="00551D62" w:rsidRDefault="00551D62">
      <w:pPr>
        <w:rPr>
          <w:rFonts w:ascii="Papyrus" w:hAnsi="Papyrus"/>
        </w:rPr>
      </w:pPr>
    </w:p>
    <w:p w14:paraId="14F2319C" w14:textId="77777777" w:rsidR="00551D62" w:rsidRDefault="00551D62">
      <w:pPr>
        <w:rPr>
          <w:rFonts w:ascii="Papyrus" w:hAnsi="Papyrus"/>
        </w:rPr>
      </w:pPr>
      <w:r>
        <w:rPr>
          <w:rFonts w:ascii="Papyrus" w:hAnsi="Papyrus"/>
        </w:rPr>
        <w:br w:type="page"/>
      </w:r>
    </w:p>
    <w:p w14:paraId="2A65F0F6" w14:textId="77777777" w:rsidR="00551D62" w:rsidRDefault="00551D62">
      <w:pPr>
        <w:rPr>
          <w:rFonts w:ascii="Papyrus" w:hAnsi="Papyrus"/>
        </w:rPr>
      </w:pPr>
    </w:p>
    <w:p w14:paraId="23D9C531" w14:textId="77777777" w:rsidR="00551D62" w:rsidRDefault="00551D62">
      <w:pPr>
        <w:rPr>
          <w:rFonts w:ascii="Papyrus" w:hAnsi="Papyrus"/>
          <w:b/>
        </w:rPr>
      </w:pPr>
    </w:p>
    <w:p w14:paraId="746EA8A3" w14:textId="77777777" w:rsidR="00551D62" w:rsidRPr="00551D62" w:rsidRDefault="00551D62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>Week 2</w:t>
      </w:r>
    </w:p>
    <w:p w14:paraId="54486C20" w14:textId="77777777" w:rsidR="00551D62" w:rsidRDefault="00551D62">
      <w:pPr>
        <w:rPr>
          <w:rFonts w:ascii="Papyrus" w:hAnsi="Papyrus"/>
        </w:rPr>
      </w:pPr>
    </w:p>
    <w:p w14:paraId="7968EBA7" w14:textId="77777777" w:rsidR="00551D62" w:rsidRPr="00B35A21" w:rsidRDefault="00551D62">
      <w:pPr>
        <w:rPr>
          <w:rFonts w:ascii="Arial" w:hAnsi="Arial" w:cs="Arial"/>
          <w:b/>
        </w:rPr>
      </w:pPr>
      <w:r w:rsidRPr="00B35A21">
        <w:rPr>
          <w:rFonts w:ascii="Papyrus" w:hAnsi="Papyrus"/>
          <w:b/>
        </w:rPr>
        <w:t>Lab 1</w:t>
      </w:r>
      <w:r w:rsidR="00427C86" w:rsidRPr="00B35A21">
        <w:rPr>
          <w:rFonts w:ascii="Papyrus" w:hAnsi="Papyrus"/>
          <w:b/>
        </w:rPr>
        <w:t xml:space="preserve"> </w:t>
      </w:r>
      <w:r w:rsidR="00427C86" w:rsidRPr="00B35A21">
        <w:rPr>
          <w:rFonts w:ascii="Arial" w:hAnsi="Arial" w:cs="Arial"/>
          <w:b/>
        </w:rPr>
        <w:t>Act- Classification of leaves SO1 p 17</w:t>
      </w:r>
    </w:p>
    <w:p w14:paraId="49255250" w14:textId="77777777" w:rsidR="00427C86" w:rsidRDefault="00427C86">
      <w:pPr>
        <w:rPr>
          <w:rFonts w:ascii="Papyrus" w:hAnsi="Papyrus"/>
        </w:rPr>
      </w:pPr>
      <w:r>
        <w:rPr>
          <w:rFonts w:ascii="Arial" w:hAnsi="Arial" w:cs="Arial"/>
        </w:rPr>
        <w:t xml:space="preserve">Each student requires a set of six leaves different in colour, shape etc, one A3 size paper, 6 sticky labels or a waterproof </w:t>
      </w:r>
      <w:proofErr w:type="spellStart"/>
      <w:r>
        <w:rPr>
          <w:rFonts w:ascii="Arial" w:hAnsi="Arial" w:cs="Arial"/>
        </w:rPr>
        <w:t>texta</w:t>
      </w:r>
      <w:proofErr w:type="spellEnd"/>
    </w:p>
    <w:p w14:paraId="37D3AF97" w14:textId="77777777" w:rsidR="00551D62" w:rsidRDefault="00551D62">
      <w:pPr>
        <w:rPr>
          <w:rFonts w:ascii="Papyrus" w:hAnsi="Papyrus"/>
        </w:rPr>
      </w:pPr>
    </w:p>
    <w:p w14:paraId="3BD63FDB" w14:textId="3EEC2EC0" w:rsidR="00551D62" w:rsidRPr="00B35A21" w:rsidRDefault="00551D62">
      <w:pPr>
        <w:rPr>
          <w:rFonts w:ascii="Arial" w:hAnsi="Arial" w:cs="Arial"/>
          <w:b/>
        </w:rPr>
      </w:pPr>
      <w:r w:rsidRPr="00B35A21">
        <w:rPr>
          <w:rFonts w:ascii="Papyrus" w:hAnsi="Papyrus"/>
          <w:b/>
        </w:rPr>
        <w:t>Lab 2</w:t>
      </w:r>
      <w:r w:rsidR="00427C86" w:rsidRPr="00B35A21">
        <w:rPr>
          <w:rFonts w:ascii="Papyrus" w:hAnsi="Papyrus"/>
          <w:b/>
        </w:rPr>
        <w:t xml:space="preserve"> </w:t>
      </w:r>
      <w:r w:rsidR="00427C86" w:rsidRPr="00B35A21">
        <w:rPr>
          <w:rFonts w:ascii="Arial" w:hAnsi="Arial" w:cs="Arial"/>
          <w:b/>
        </w:rPr>
        <w:t>Act – Identifying beetles OBI7 p 58/59</w:t>
      </w:r>
    </w:p>
    <w:p w14:paraId="05CA4D33" w14:textId="7AD709B3" w:rsidR="00F86690" w:rsidRPr="00F86690" w:rsidRDefault="003C4F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Laminated, coloured </w:t>
      </w:r>
      <w:proofErr w:type="gramStart"/>
      <w:r>
        <w:rPr>
          <w:rFonts w:ascii="Arial" w:hAnsi="Arial" w:cs="Arial"/>
        </w:rPr>
        <w:t>beetles</w:t>
      </w:r>
      <w:proofErr w:type="gramEnd"/>
      <w:r>
        <w:rPr>
          <w:rFonts w:ascii="Arial" w:hAnsi="Arial" w:cs="Arial"/>
        </w:rPr>
        <w:t xml:space="preserve"> activity in “</w:t>
      </w:r>
      <w:r w:rsidRPr="003C4F7A">
        <w:rPr>
          <w:rFonts w:ascii="Arial" w:hAnsi="Arial" w:cs="Arial"/>
          <w:b/>
        </w:rPr>
        <w:t>Biology</w:t>
      </w:r>
      <w:r>
        <w:rPr>
          <w:rFonts w:ascii="Arial" w:hAnsi="Arial" w:cs="Arial"/>
        </w:rPr>
        <w:t>” box (A3 sized box on shelf above plastic bags)</w:t>
      </w:r>
    </w:p>
    <w:p w14:paraId="255C809D" w14:textId="77777777" w:rsidR="00551D62" w:rsidRDefault="00551D62">
      <w:pPr>
        <w:rPr>
          <w:rFonts w:ascii="Papyrus" w:hAnsi="Papyrus"/>
          <w:b/>
        </w:rPr>
      </w:pPr>
      <w:r>
        <w:rPr>
          <w:rFonts w:ascii="Papyrus" w:hAnsi="Papyrus"/>
          <w:b/>
        </w:rPr>
        <w:br w:type="page"/>
      </w:r>
    </w:p>
    <w:p w14:paraId="68BEC885" w14:textId="77777777" w:rsidR="00551D62" w:rsidRDefault="00551D62" w:rsidP="00551D62">
      <w:pPr>
        <w:rPr>
          <w:rFonts w:ascii="Papyrus" w:hAnsi="Papyrus"/>
        </w:rPr>
      </w:pPr>
    </w:p>
    <w:p w14:paraId="7A1F8D13" w14:textId="77777777" w:rsidR="00551D62" w:rsidRPr="00C804E8" w:rsidRDefault="00551D62" w:rsidP="00551D62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>Week3</w:t>
      </w:r>
    </w:p>
    <w:p w14:paraId="27740E49" w14:textId="77777777" w:rsidR="001F2A0D" w:rsidRPr="00D30E39" w:rsidRDefault="00551D62" w:rsidP="001F2A0D">
      <w:pPr>
        <w:rPr>
          <w:rFonts w:ascii="Arial" w:hAnsi="Arial" w:cs="Arial"/>
        </w:rPr>
      </w:pPr>
      <w:r>
        <w:rPr>
          <w:rFonts w:ascii="Papyrus" w:hAnsi="Papyrus"/>
        </w:rPr>
        <w:t>Lab 1</w:t>
      </w:r>
      <w:r w:rsidR="001F2A0D">
        <w:rPr>
          <w:rFonts w:ascii="Papyrus" w:hAnsi="Papyrus"/>
        </w:rPr>
        <w:t xml:space="preserve"> </w:t>
      </w:r>
      <w:r w:rsidR="001F2A0D" w:rsidRPr="00D30E39">
        <w:rPr>
          <w:rFonts w:ascii="Arial" w:hAnsi="Arial" w:cs="Arial"/>
        </w:rPr>
        <w:t>Identification/ Classification of organisms from the 5 Kingdoms</w:t>
      </w:r>
      <w:r w:rsidR="00C804E8">
        <w:rPr>
          <w:rFonts w:ascii="Arial" w:hAnsi="Arial" w:cs="Arial"/>
        </w:rPr>
        <w:t xml:space="preserve"> – coloured laminated picture cards of the following – 1 class set each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2733"/>
        <w:gridCol w:w="4556"/>
      </w:tblGrid>
      <w:tr w:rsidR="00C804E8" w14:paraId="10350BED" w14:textId="77777777" w:rsidTr="00D37445">
        <w:tc>
          <w:tcPr>
            <w:tcW w:w="1249" w:type="dxa"/>
            <w:shd w:val="clear" w:color="auto" w:fill="D9D9D9" w:themeFill="background1" w:themeFillShade="D9"/>
          </w:tcPr>
          <w:p w14:paraId="2A54CE14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Picture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12729AA7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Kingdom</w:t>
            </w:r>
          </w:p>
        </w:tc>
        <w:tc>
          <w:tcPr>
            <w:tcW w:w="5023" w:type="dxa"/>
            <w:shd w:val="clear" w:color="auto" w:fill="D9D9D9" w:themeFill="background1" w:themeFillShade="D9"/>
          </w:tcPr>
          <w:p w14:paraId="51A3B3C9" w14:textId="77777777" w:rsidR="00C804E8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Common Name</w:t>
            </w:r>
          </w:p>
        </w:tc>
      </w:tr>
      <w:tr w:rsidR="00C804E8" w14:paraId="633227B7" w14:textId="77777777" w:rsidTr="00D37445">
        <w:tc>
          <w:tcPr>
            <w:tcW w:w="1249" w:type="dxa"/>
          </w:tcPr>
          <w:p w14:paraId="5E1737C5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a</w:t>
            </w:r>
          </w:p>
        </w:tc>
        <w:tc>
          <w:tcPr>
            <w:tcW w:w="2970" w:type="dxa"/>
          </w:tcPr>
          <w:p w14:paraId="3BC37501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546C8B8B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magpie</w:t>
            </w:r>
          </w:p>
        </w:tc>
      </w:tr>
      <w:tr w:rsidR="00C804E8" w14:paraId="4129D34F" w14:textId="77777777" w:rsidTr="00D37445">
        <w:tc>
          <w:tcPr>
            <w:tcW w:w="1249" w:type="dxa"/>
          </w:tcPr>
          <w:p w14:paraId="162A779E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b</w:t>
            </w:r>
          </w:p>
        </w:tc>
        <w:tc>
          <w:tcPr>
            <w:tcW w:w="2970" w:type="dxa"/>
          </w:tcPr>
          <w:p w14:paraId="763B9D98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5023" w:type="dxa"/>
          </w:tcPr>
          <w:p w14:paraId="6819CF12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Edible mushroom</w:t>
            </w:r>
          </w:p>
        </w:tc>
      </w:tr>
      <w:tr w:rsidR="00C804E8" w14:paraId="372C3BEA" w14:textId="77777777" w:rsidTr="00D37445">
        <w:tc>
          <w:tcPr>
            <w:tcW w:w="1249" w:type="dxa"/>
          </w:tcPr>
          <w:p w14:paraId="7C9C5B82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c</w:t>
            </w:r>
          </w:p>
        </w:tc>
        <w:tc>
          <w:tcPr>
            <w:tcW w:w="2970" w:type="dxa"/>
          </w:tcPr>
          <w:p w14:paraId="156F73F4" w14:textId="77777777" w:rsidR="00C804E8" w:rsidRPr="009F6EE6" w:rsidRDefault="00C804E8" w:rsidP="00D37445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monera</w:t>
            </w:r>
            <w:proofErr w:type="spellEnd"/>
          </w:p>
        </w:tc>
        <w:tc>
          <w:tcPr>
            <w:tcW w:w="5023" w:type="dxa"/>
          </w:tcPr>
          <w:p w14:paraId="6FC01681" w14:textId="77777777" w:rsidR="00C804E8" w:rsidRPr="009F6EE6" w:rsidRDefault="00C804E8" w:rsidP="00D37445">
            <w:pPr>
              <w:rPr>
                <w:sz w:val="32"/>
              </w:rPr>
            </w:pPr>
            <w:r w:rsidRPr="00975303">
              <w:rPr>
                <w:sz w:val="32"/>
              </w:rPr>
              <w:t>Helicobacter pylori</w:t>
            </w:r>
          </w:p>
        </w:tc>
      </w:tr>
      <w:tr w:rsidR="00C804E8" w14:paraId="0A04A1F7" w14:textId="77777777" w:rsidTr="00D37445">
        <w:tc>
          <w:tcPr>
            <w:tcW w:w="1249" w:type="dxa"/>
          </w:tcPr>
          <w:p w14:paraId="37034CF6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d</w:t>
            </w:r>
          </w:p>
        </w:tc>
        <w:tc>
          <w:tcPr>
            <w:tcW w:w="2970" w:type="dxa"/>
          </w:tcPr>
          <w:p w14:paraId="14AC41C0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2F63280F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Dog</w:t>
            </w:r>
          </w:p>
        </w:tc>
      </w:tr>
      <w:tr w:rsidR="00C804E8" w14:paraId="24EE142D" w14:textId="77777777" w:rsidTr="00D37445">
        <w:tc>
          <w:tcPr>
            <w:tcW w:w="1249" w:type="dxa"/>
          </w:tcPr>
          <w:p w14:paraId="6EC64463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e</w:t>
            </w:r>
          </w:p>
        </w:tc>
        <w:tc>
          <w:tcPr>
            <w:tcW w:w="2970" w:type="dxa"/>
          </w:tcPr>
          <w:p w14:paraId="473A8AFE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p</w:t>
            </w:r>
            <w:r w:rsidRPr="00975303">
              <w:rPr>
                <w:sz w:val="32"/>
              </w:rPr>
              <w:t>lantae</w:t>
            </w:r>
          </w:p>
        </w:tc>
        <w:tc>
          <w:tcPr>
            <w:tcW w:w="5023" w:type="dxa"/>
          </w:tcPr>
          <w:p w14:paraId="2BF30406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Jacaranda</w:t>
            </w:r>
          </w:p>
        </w:tc>
      </w:tr>
      <w:tr w:rsidR="00C804E8" w14:paraId="17D53DF6" w14:textId="77777777" w:rsidTr="00D37445">
        <w:tc>
          <w:tcPr>
            <w:tcW w:w="1249" w:type="dxa"/>
          </w:tcPr>
          <w:p w14:paraId="5C88CC73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2970" w:type="dxa"/>
          </w:tcPr>
          <w:p w14:paraId="07184A46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5023" w:type="dxa"/>
          </w:tcPr>
          <w:p w14:paraId="49E60186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Field mushroom</w:t>
            </w:r>
          </w:p>
        </w:tc>
      </w:tr>
      <w:tr w:rsidR="00C804E8" w14:paraId="62413391" w14:textId="77777777" w:rsidTr="00D37445">
        <w:tc>
          <w:tcPr>
            <w:tcW w:w="1249" w:type="dxa"/>
          </w:tcPr>
          <w:p w14:paraId="6AB6B665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2970" w:type="dxa"/>
          </w:tcPr>
          <w:p w14:paraId="7E802B16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1601E880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dragonfly</w:t>
            </w:r>
          </w:p>
        </w:tc>
      </w:tr>
      <w:tr w:rsidR="00C804E8" w14:paraId="0C19B8FB" w14:textId="77777777" w:rsidTr="00D37445">
        <w:tc>
          <w:tcPr>
            <w:tcW w:w="1249" w:type="dxa"/>
          </w:tcPr>
          <w:p w14:paraId="7A641CEF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h</w:t>
            </w:r>
          </w:p>
        </w:tc>
        <w:tc>
          <w:tcPr>
            <w:tcW w:w="2970" w:type="dxa"/>
          </w:tcPr>
          <w:p w14:paraId="6DB7062A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21747784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kangaroo</w:t>
            </w:r>
          </w:p>
        </w:tc>
      </w:tr>
      <w:tr w:rsidR="00C804E8" w14:paraId="0FD51B0D" w14:textId="77777777" w:rsidTr="00D37445">
        <w:tc>
          <w:tcPr>
            <w:tcW w:w="1249" w:type="dxa"/>
          </w:tcPr>
          <w:p w14:paraId="51DA273C" w14:textId="77777777" w:rsidR="00C804E8" w:rsidRPr="009F6EE6" w:rsidRDefault="00C804E8" w:rsidP="00D37445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i</w:t>
            </w:r>
            <w:proofErr w:type="spellEnd"/>
          </w:p>
        </w:tc>
        <w:tc>
          <w:tcPr>
            <w:tcW w:w="2970" w:type="dxa"/>
          </w:tcPr>
          <w:p w14:paraId="39200F86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plantae</w:t>
            </w:r>
          </w:p>
        </w:tc>
        <w:tc>
          <w:tcPr>
            <w:tcW w:w="5023" w:type="dxa"/>
          </w:tcPr>
          <w:p w14:paraId="1E0062A5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Water lily</w:t>
            </w:r>
          </w:p>
        </w:tc>
      </w:tr>
      <w:tr w:rsidR="00C804E8" w14:paraId="36BAB49A" w14:textId="77777777" w:rsidTr="00D37445">
        <w:tc>
          <w:tcPr>
            <w:tcW w:w="1249" w:type="dxa"/>
          </w:tcPr>
          <w:p w14:paraId="7D7B83A8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j</w:t>
            </w:r>
          </w:p>
        </w:tc>
        <w:tc>
          <w:tcPr>
            <w:tcW w:w="2970" w:type="dxa"/>
          </w:tcPr>
          <w:p w14:paraId="0676BE3E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146D0DE5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goldfish</w:t>
            </w:r>
          </w:p>
        </w:tc>
      </w:tr>
      <w:tr w:rsidR="00C804E8" w14:paraId="61F328A7" w14:textId="77777777" w:rsidTr="00D37445">
        <w:tc>
          <w:tcPr>
            <w:tcW w:w="1249" w:type="dxa"/>
          </w:tcPr>
          <w:p w14:paraId="33AF4A71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k</w:t>
            </w:r>
          </w:p>
        </w:tc>
        <w:tc>
          <w:tcPr>
            <w:tcW w:w="2970" w:type="dxa"/>
          </w:tcPr>
          <w:p w14:paraId="66C7AA5D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14DF9F69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grasshopper</w:t>
            </w:r>
          </w:p>
        </w:tc>
      </w:tr>
      <w:tr w:rsidR="00C804E8" w14:paraId="0B0EB76F" w14:textId="77777777" w:rsidTr="00D37445">
        <w:tc>
          <w:tcPr>
            <w:tcW w:w="1249" w:type="dxa"/>
          </w:tcPr>
          <w:p w14:paraId="486B80A2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2970" w:type="dxa"/>
          </w:tcPr>
          <w:p w14:paraId="5F32AB41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5023" w:type="dxa"/>
          </w:tcPr>
          <w:p w14:paraId="35E0C5BD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Tree fungus</w:t>
            </w:r>
          </w:p>
        </w:tc>
      </w:tr>
      <w:tr w:rsidR="00C804E8" w14:paraId="6CB75F4F" w14:textId="77777777" w:rsidTr="00D37445">
        <w:tc>
          <w:tcPr>
            <w:tcW w:w="1249" w:type="dxa"/>
          </w:tcPr>
          <w:p w14:paraId="4E9FD3A6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m</w:t>
            </w:r>
          </w:p>
        </w:tc>
        <w:tc>
          <w:tcPr>
            <w:tcW w:w="2970" w:type="dxa"/>
          </w:tcPr>
          <w:p w14:paraId="6487553A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plantae</w:t>
            </w:r>
          </w:p>
        </w:tc>
        <w:tc>
          <w:tcPr>
            <w:tcW w:w="5023" w:type="dxa"/>
          </w:tcPr>
          <w:p w14:paraId="36DD8EAD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grass</w:t>
            </w:r>
          </w:p>
        </w:tc>
      </w:tr>
      <w:tr w:rsidR="00C804E8" w14:paraId="6C95A630" w14:textId="77777777" w:rsidTr="00D37445">
        <w:tc>
          <w:tcPr>
            <w:tcW w:w="1249" w:type="dxa"/>
          </w:tcPr>
          <w:p w14:paraId="51D03915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n</w:t>
            </w:r>
          </w:p>
        </w:tc>
        <w:tc>
          <w:tcPr>
            <w:tcW w:w="2970" w:type="dxa"/>
          </w:tcPr>
          <w:p w14:paraId="3C2ABD4F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5023" w:type="dxa"/>
          </w:tcPr>
          <w:p w14:paraId="4EAD6201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yeast</w:t>
            </w:r>
          </w:p>
        </w:tc>
      </w:tr>
      <w:tr w:rsidR="00C804E8" w14:paraId="39158DF9" w14:textId="77777777" w:rsidTr="00D37445">
        <w:tc>
          <w:tcPr>
            <w:tcW w:w="1249" w:type="dxa"/>
          </w:tcPr>
          <w:p w14:paraId="441579DF" w14:textId="77777777" w:rsidR="00C804E8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o</w:t>
            </w:r>
          </w:p>
        </w:tc>
        <w:tc>
          <w:tcPr>
            <w:tcW w:w="2970" w:type="dxa"/>
          </w:tcPr>
          <w:p w14:paraId="06F1325D" w14:textId="77777777" w:rsidR="00C804E8" w:rsidRPr="009F6EE6" w:rsidRDefault="00C804E8" w:rsidP="00D37445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protista</w:t>
            </w:r>
            <w:proofErr w:type="spellEnd"/>
          </w:p>
        </w:tc>
        <w:tc>
          <w:tcPr>
            <w:tcW w:w="5023" w:type="dxa"/>
          </w:tcPr>
          <w:p w14:paraId="6E25BECC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Blue-green algae</w:t>
            </w:r>
          </w:p>
        </w:tc>
      </w:tr>
      <w:tr w:rsidR="00C804E8" w14:paraId="0DD60F4C" w14:textId="77777777" w:rsidTr="00D37445">
        <w:tc>
          <w:tcPr>
            <w:tcW w:w="1249" w:type="dxa"/>
          </w:tcPr>
          <w:p w14:paraId="0AF458A9" w14:textId="77777777" w:rsidR="00C804E8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p</w:t>
            </w:r>
          </w:p>
        </w:tc>
        <w:tc>
          <w:tcPr>
            <w:tcW w:w="2970" w:type="dxa"/>
          </w:tcPr>
          <w:p w14:paraId="5AF9FEA5" w14:textId="77777777" w:rsidR="00C804E8" w:rsidRPr="009F6EE6" w:rsidRDefault="00C804E8" w:rsidP="00D37445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protista</w:t>
            </w:r>
            <w:proofErr w:type="spellEnd"/>
          </w:p>
        </w:tc>
        <w:tc>
          <w:tcPr>
            <w:tcW w:w="5023" w:type="dxa"/>
          </w:tcPr>
          <w:p w14:paraId="43AAE312" w14:textId="77777777" w:rsidR="00C804E8" w:rsidRPr="009F6EE6" w:rsidRDefault="00C804E8" w:rsidP="00D37445">
            <w:pPr>
              <w:rPr>
                <w:sz w:val="32"/>
              </w:rPr>
            </w:pPr>
            <w:r w:rsidRPr="0021740D">
              <w:rPr>
                <w:sz w:val="32"/>
              </w:rPr>
              <w:t>Euglena algae</w:t>
            </w:r>
          </w:p>
        </w:tc>
      </w:tr>
      <w:tr w:rsidR="00C804E8" w14:paraId="59EEDB8F" w14:textId="77777777" w:rsidTr="00D37445">
        <w:tc>
          <w:tcPr>
            <w:tcW w:w="1249" w:type="dxa"/>
          </w:tcPr>
          <w:p w14:paraId="68157D58" w14:textId="77777777" w:rsidR="00C804E8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q</w:t>
            </w:r>
          </w:p>
        </w:tc>
        <w:tc>
          <w:tcPr>
            <w:tcW w:w="2970" w:type="dxa"/>
          </w:tcPr>
          <w:p w14:paraId="1B7695A7" w14:textId="77777777" w:rsidR="00C804E8" w:rsidRPr="009F6EE6" w:rsidRDefault="00C804E8" w:rsidP="00D37445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monera</w:t>
            </w:r>
            <w:proofErr w:type="spellEnd"/>
          </w:p>
        </w:tc>
        <w:tc>
          <w:tcPr>
            <w:tcW w:w="5023" w:type="dxa"/>
          </w:tcPr>
          <w:p w14:paraId="2F57E4BC" w14:textId="77777777" w:rsidR="00C804E8" w:rsidRPr="009F6EE6" w:rsidRDefault="00C804E8" w:rsidP="00D37445">
            <w:pPr>
              <w:rPr>
                <w:sz w:val="32"/>
              </w:rPr>
            </w:pPr>
            <w:r w:rsidRPr="004C0180">
              <w:rPr>
                <w:sz w:val="32"/>
              </w:rPr>
              <w:t>Salmonella</w:t>
            </w:r>
          </w:p>
        </w:tc>
      </w:tr>
      <w:tr w:rsidR="00C804E8" w14:paraId="41E87648" w14:textId="77777777" w:rsidTr="00D37445">
        <w:tc>
          <w:tcPr>
            <w:tcW w:w="1249" w:type="dxa"/>
          </w:tcPr>
          <w:p w14:paraId="3B69DFEE" w14:textId="77777777" w:rsidR="00C804E8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r</w:t>
            </w:r>
          </w:p>
        </w:tc>
        <w:tc>
          <w:tcPr>
            <w:tcW w:w="2970" w:type="dxa"/>
          </w:tcPr>
          <w:p w14:paraId="67C08546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5023" w:type="dxa"/>
          </w:tcPr>
          <w:p w14:paraId="5FC5CA22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Toadstool</w:t>
            </w:r>
          </w:p>
        </w:tc>
      </w:tr>
      <w:tr w:rsidR="00C804E8" w14:paraId="675F8A98" w14:textId="77777777" w:rsidTr="00D37445">
        <w:tc>
          <w:tcPr>
            <w:tcW w:w="1249" w:type="dxa"/>
          </w:tcPr>
          <w:p w14:paraId="0E0E92A2" w14:textId="77777777" w:rsidR="00C804E8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s</w:t>
            </w:r>
          </w:p>
        </w:tc>
        <w:tc>
          <w:tcPr>
            <w:tcW w:w="2970" w:type="dxa"/>
          </w:tcPr>
          <w:p w14:paraId="601C0899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plantae</w:t>
            </w:r>
          </w:p>
        </w:tc>
        <w:tc>
          <w:tcPr>
            <w:tcW w:w="5023" w:type="dxa"/>
          </w:tcPr>
          <w:p w14:paraId="2E82B4D1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Sturt’s Desert Pea</w:t>
            </w:r>
          </w:p>
        </w:tc>
      </w:tr>
      <w:tr w:rsidR="00C804E8" w14:paraId="69567D53" w14:textId="77777777" w:rsidTr="00D37445">
        <w:tc>
          <w:tcPr>
            <w:tcW w:w="1249" w:type="dxa"/>
          </w:tcPr>
          <w:p w14:paraId="5754CCCC" w14:textId="77777777" w:rsidR="00C804E8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2970" w:type="dxa"/>
          </w:tcPr>
          <w:p w14:paraId="6B41974E" w14:textId="77777777" w:rsidR="00C804E8" w:rsidRPr="009F6EE6" w:rsidRDefault="00C804E8" w:rsidP="00D37445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monera</w:t>
            </w:r>
            <w:proofErr w:type="spellEnd"/>
          </w:p>
        </w:tc>
        <w:tc>
          <w:tcPr>
            <w:tcW w:w="5023" w:type="dxa"/>
          </w:tcPr>
          <w:p w14:paraId="4E568C70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E.coli</w:t>
            </w:r>
          </w:p>
        </w:tc>
      </w:tr>
      <w:tr w:rsidR="00C804E8" w14:paraId="3F2C7602" w14:textId="77777777" w:rsidTr="00D37445">
        <w:tc>
          <w:tcPr>
            <w:tcW w:w="1249" w:type="dxa"/>
          </w:tcPr>
          <w:p w14:paraId="3612D4C9" w14:textId="77777777" w:rsidR="00C804E8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u</w:t>
            </w:r>
          </w:p>
        </w:tc>
        <w:tc>
          <w:tcPr>
            <w:tcW w:w="2970" w:type="dxa"/>
          </w:tcPr>
          <w:p w14:paraId="0B79F19F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plantae</w:t>
            </w:r>
          </w:p>
        </w:tc>
        <w:tc>
          <w:tcPr>
            <w:tcW w:w="5023" w:type="dxa"/>
          </w:tcPr>
          <w:p w14:paraId="603728FE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Rose Bush</w:t>
            </w:r>
          </w:p>
        </w:tc>
      </w:tr>
      <w:tr w:rsidR="00C804E8" w14:paraId="7852E28F" w14:textId="77777777" w:rsidTr="00D37445">
        <w:tc>
          <w:tcPr>
            <w:tcW w:w="1249" w:type="dxa"/>
          </w:tcPr>
          <w:p w14:paraId="27B80D7C" w14:textId="77777777" w:rsidR="00C804E8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v</w:t>
            </w:r>
          </w:p>
        </w:tc>
        <w:tc>
          <w:tcPr>
            <w:tcW w:w="2970" w:type="dxa"/>
          </w:tcPr>
          <w:p w14:paraId="5AEA10F5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609968B5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Cat</w:t>
            </w:r>
          </w:p>
        </w:tc>
      </w:tr>
      <w:tr w:rsidR="00C804E8" w14:paraId="27C781EF" w14:textId="77777777" w:rsidTr="00D37445">
        <w:tc>
          <w:tcPr>
            <w:tcW w:w="1249" w:type="dxa"/>
          </w:tcPr>
          <w:p w14:paraId="1ECA7CFD" w14:textId="77777777" w:rsidR="00C804E8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w</w:t>
            </w:r>
          </w:p>
        </w:tc>
        <w:tc>
          <w:tcPr>
            <w:tcW w:w="2970" w:type="dxa"/>
          </w:tcPr>
          <w:p w14:paraId="5929C542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32815C87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people</w:t>
            </w:r>
          </w:p>
        </w:tc>
      </w:tr>
      <w:tr w:rsidR="00C804E8" w14:paraId="791B3C85" w14:textId="77777777" w:rsidTr="00D37445">
        <w:tc>
          <w:tcPr>
            <w:tcW w:w="1249" w:type="dxa"/>
          </w:tcPr>
          <w:p w14:paraId="2BD06DF7" w14:textId="77777777" w:rsidR="00C804E8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x</w:t>
            </w:r>
          </w:p>
        </w:tc>
        <w:tc>
          <w:tcPr>
            <w:tcW w:w="2970" w:type="dxa"/>
          </w:tcPr>
          <w:p w14:paraId="761762C9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7A35B2DA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kookaburra</w:t>
            </w:r>
          </w:p>
        </w:tc>
      </w:tr>
      <w:tr w:rsidR="00C804E8" w14:paraId="47BC7C8F" w14:textId="77777777" w:rsidTr="00D37445">
        <w:tc>
          <w:tcPr>
            <w:tcW w:w="1249" w:type="dxa"/>
          </w:tcPr>
          <w:p w14:paraId="24EDA6BD" w14:textId="77777777" w:rsidR="00C804E8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y</w:t>
            </w:r>
          </w:p>
        </w:tc>
        <w:tc>
          <w:tcPr>
            <w:tcW w:w="2970" w:type="dxa"/>
          </w:tcPr>
          <w:p w14:paraId="4C227434" w14:textId="77777777" w:rsidR="00C804E8" w:rsidRPr="009F6EE6" w:rsidRDefault="00C804E8" w:rsidP="00D37445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protista</w:t>
            </w:r>
            <w:proofErr w:type="spellEnd"/>
          </w:p>
        </w:tc>
        <w:tc>
          <w:tcPr>
            <w:tcW w:w="5023" w:type="dxa"/>
          </w:tcPr>
          <w:p w14:paraId="60D0DD09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algae</w:t>
            </w:r>
          </w:p>
        </w:tc>
      </w:tr>
      <w:tr w:rsidR="00C804E8" w14:paraId="6069F1C5" w14:textId="77777777" w:rsidTr="00D37445">
        <w:tc>
          <w:tcPr>
            <w:tcW w:w="1249" w:type="dxa"/>
          </w:tcPr>
          <w:p w14:paraId="25034F12" w14:textId="77777777" w:rsidR="00C804E8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z</w:t>
            </w:r>
          </w:p>
        </w:tc>
        <w:tc>
          <w:tcPr>
            <w:tcW w:w="2970" w:type="dxa"/>
          </w:tcPr>
          <w:p w14:paraId="0AFD2635" w14:textId="77777777" w:rsidR="00C804E8" w:rsidRPr="009F6EE6" w:rsidRDefault="00C804E8" w:rsidP="00D37445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monera</w:t>
            </w:r>
            <w:proofErr w:type="spellEnd"/>
          </w:p>
        </w:tc>
        <w:tc>
          <w:tcPr>
            <w:tcW w:w="5023" w:type="dxa"/>
          </w:tcPr>
          <w:p w14:paraId="2CAF695D" w14:textId="77777777" w:rsidR="00C804E8" w:rsidRPr="009F6EE6" w:rsidRDefault="00C804E8" w:rsidP="00D37445">
            <w:pPr>
              <w:rPr>
                <w:sz w:val="32"/>
              </w:rPr>
            </w:pPr>
            <w:r w:rsidRPr="00BD635F">
              <w:rPr>
                <w:sz w:val="32"/>
              </w:rPr>
              <w:t>Plasmodium</w:t>
            </w:r>
            <w:r>
              <w:rPr>
                <w:sz w:val="32"/>
              </w:rPr>
              <w:t xml:space="preserve"> </w:t>
            </w:r>
            <w:proofErr w:type="spellStart"/>
            <w:r w:rsidRPr="00BD635F">
              <w:rPr>
                <w:sz w:val="32"/>
              </w:rPr>
              <w:t>malariae</w:t>
            </w:r>
            <w:proofErr w:type="spellEnd"/>
          </w:p>
        </w:tc>
      </w:tr>
      <w:tr w:rsidR="00C804E8" w14:paraId="3035D4F9" w14:textId="77777777" w:rsidTr="00D37445">
        <w:tc>
          <w:tcPr>
            <w:tcW w:w="1249" w:type="dxa"/>
          </w:tcPr>
          <w:p w14:paraId="5B6CFC5D" w14:textId="77777777" w:rsidR="00C804E8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aa</w:t>
            </w:r>
          </w:p>
        </w:tc>
        <w:tc>
          <w:tcPr>
            <w:tcW w:w="2970" w:type="dxa"/>
          </w:tcPr>
          <w:p w14:paraId="7F1A67E7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 xml:space="preserve">animalia </w:t>
            </w:r>
          </w:p>
        </w:tc>
        <w:tc>
          <w:tcPr>
            <w:tcW w:w="5023" w:type="dxa"/>
          </w:tcPr>
          <w:p w14:paraId="33110D3E" w14:textId="77777777" w:rsidR="00C804E8" w:rsidRPr="009F6EE6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Earth worm</w:t>
            </w:r>
          </w:p>
        </w:tc>
      </w:tr>
      <w:tr w:rsidR="00C804E8" w14:paraId="5420394C" w14:textId="77777777" w:rsidTr="00D37445">
        <w:tc>
          <w:tcPr>
            <w:tcW w:w="1249" w:type="dxa"/>
          </w:tcPr>
          <w:p w14:paraId="1C3818F2" w14:textId="77777777" w:rsidR="00C804E8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bb</w:t>
            </w:r>
          </w:p>
        </w:tc>
        <w:tc>
          <w:tcPr>
            <w:tcW w:w="2970" w:type="dxa"/>
          </w:tcPr>
          <w:p w14:paraId="2F21B024" w14:textId="77777777" w:rsidR="00C804E8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3A6F1FB5" w14:textId="77777777" w:rsidR="00C804E8" w:rsidRDefault="00C804E8" w:rsidP="00D37445">
            <w:pPr>
              <w:rPr>
                <w:sz w:val="32"/>
              </w:rPr>
            </w:pPr>
            <w:r>
              <w:rPr>
                <w:sz w:val="32"/>
              </w:rPr>
              <w:t>frog</w:t>
            </w:r>
          </w:p>
        </w:tc>
      </w:tr>
    </w:tbl>
    <w:p w14:paraId="7342EA94" w14:textId="77777777" w:rsidR="00C804E8" w:rsidRDefault="00C804E8" w:rsidP="00C804E8"/>
    <w:p w14:paraId="692E2507" w14:textId="77777777" w:rsidR="00551D62" w:rsidRDefault="00551D62" w:rsidP="00551D62">
      <w:pPr>
        <w:rPr>
          <w:rFonts w:ascii="Papyrus" w:hAnsi="Papyrus"/>
        </w:rPr>
      </w:pPr>
    </w:p>
    <w:p w14:paraId="2A4F61B9" w14:textId="77777777" w:rsidR="001F2A0D" w:rsidRDefault="00551D62" w:rsidP="001F2A0D">
      <w:pPr>
        <w:rPr>
          <w:rFonts w:ascii="Arial" w:hAnsi="Arial" w:cs="Arial"/>
        </w:rPr>
      </w:pPr>
      <w:r>
        <w:rPr>
          <w:rFonts w:ascii="Papyrus" w:hAnsi="Papyrus"/>
        </w:rPr>
        <w:lastRenderedPageBreak/>
        <w:t>Lab 2</w:t>
      </w:r>
      <w:r w:rsidR="001F2A0D">
        <w:rPr>
          <w:rFonts w:ascii="Papyrus" w:hAnsi="Papyrus"/>
        </w:rPr>
        <w:t xml:space="preserve"> </w:t>
      </w:r>
      <w:r w:rsidR="001F2A0D" w:rsidRPr="001F7276">
        <w:rPr>
          <w:rFonts w:ascii="Arial" w:hAnsi="Arial" w:cs="Arial"/>
          <w:b/>
        </w:rPr>
        <w:t>Identification/classification of invertebrates</w:t>
      </w:r>
    </w:p>
    <w:p w14:paraId="4264CA6D" w14:textId="77777777" w:rsidR="001F2A0D" w:rsidRDefault="001F2A0D" w:rsidP="001F2A0D">
      <w:pPr>
        <w:rPr>
          <w:rFonts w:ascii="Arial" w:hAnsi="Arial" w:cs="Arial"/>
        </w:rPr>
      </w:pPr>
      <w:r>
        <w:rPr>
          <w:rFonts w:ascii="Arial" w:hAnsi="Arial" w:cs="Arial"/>
        </w:rPr>
        <w:t>Act – Oxford 7 challenge 5.6 p197</w:t>
      </w:r>
    </w:p>
    <w:p w14:paraId="2FB697BB" w14:textId="77777777" w:rsidR="001F2A0D" w:rsidRDefault="001F2A0D" w:rsidP="001F2A0D">
      <w:pPr>
        <w:rPr>
          <w:rFonts w:ascii="Arial" w:hAnsi="Arial" w:cs="Arial"/>
        </w:rPr>
      </w:pPr>
      <w:r>
        <w:rPr>
          <w:rFonts w:ascii="Arial" w:hAnsi="Arial" w:cs="Arial"/>
        </w:rPr>
        <w:t>Identifying invertebrates</w:t>
      </w:r>
    </w:p>
    <w:p w14:paraId="0AE7BC80" w14:textId="77777777" w:rsidR="00C804E8" w:rsidRDefault="00C804E8" w:rsidP="001F2A0D">
      <w:pPr>
        <w:rPr>
          <w:rFonts w:ascii="Arial" w:hAnsi="Arial" w:cs="Arial"/>
        </w:rPr>
      </w:pPr>
      <w:r>
        <w:rPr>
          <w:rFonts w:ascii="Arial" w:hAnsi="Arial" w:cs="Arial"/>
        </w:rPr>
        <w:t>-4 sets of the following 8 organisms</w:t>
      </w:r>
    </w:p>
    <w:p w14:paraId="77372CA0" w14:textId="77777777" w:rsidR="00C804E8" w:rsidRDefault="00C804E8" w:rsidP="001F2A0D">
      <w:pPr>
        <w:rPr>
          <w:rFonts w:ascii="Arial" w:hAnsi="Arial" w:cs="Arial"/>
        </w:rPr>
      </w:pPr>
    </w:p>
    <w:p w14:paraId="1AB7E3D3" w14:textId="77777777" w:rsidR="00C804E8" w:rsidRDefault="00C804E8" w:rsidP="001F2A0D">
      <w:pPr>
        <w:rPr>
          <w:rFonts w:ascii="Arial" w:hAnsi="Arial" w:cs="Arial"/>
        </w:rPr>
      </w:pPr>
      <w:r>
        <w:rPr>
          <w:rFonts w:ascii="Arial" w:hAnsi="Arial" w:cs="Arial"/>
        </w:rPr>
        <w:t>Jellyfish</w:t>
      </w:r>
    </w:p>
    <w:p w14:paraId="1BABC622" w14:textId="77777777" w:rsidR="00C804E8" w:rsidRDefault="00C804E8" w:rsidP="001F2A0D">
      <w:pPr>
        <w:rPr>
          <w:rFonts w:ascii="Arial" w:hAnsi="Arial" w:cs="Arial"/>
        </w:rPr>
      </w:pPr>
      <w:r>
        <w:rPr>
          <w:rFonts w:ascii="Arial" w:hAnsi="Arial" w:cs="Arial"/>
        </w:rPr>
        <w:t>Spider</w:t>
      </w:r>
    </w:p>
    <w:p w14:paraId="27DCCDD6" w14:textId="77777777" w:rsidR="00C804E8" w:rsidRDefault="00C804E8" w:rsidP="001F2A0D">
      <w:pPr>
        <w:rPr>
          <w:rFonts w:ascii="Arial" w:hAnsi="Arial" w:cs="Arial"/>
        </w:rPr>
      </w:pPr>
      <w:r>
        <w:rPr>
          <w:rFonts w:ascii="Arial" w:hAnsi="Arial" w:cs="Arial"/>
        </w:rPr>
        <w:t>Starfish</w:t>
      </w:r>
    </w:p>
    <w:p w14:paraId="5CD14928" w14:textId="77777777" w:rsidR="00C804E8" w:rsidRDefault="00C804E8" w:rsidP="001F2A0D">
      <w:pPr>
        <w:rPr>
          <w:rFonts w:ascii="Arial" w:hAnsi="Arial" w:cs="Arial"/>
        </w:rPr>
      </w:pPr>
      <w:r>
        <w:rPr>
          <w:rFonts w:ascii="Arial" w:hAnsi="Arial" w:cs="Arial"/>
        </w:rPr>
        <w:t>Earthworm</w:t>
      </w:r>
    </w:p>
    <w:p w14:paraId="63F06922" w14:textId="77777777" w:rsidR="00C804E8" w:rsidRDefault="00C804E8" w:rsidP="001F2A0D">
      <w:pPr>
        <w:rPr>
          <w:rFonts w:ascii="Arial" w:hAnsi="Arial" w:cs="Arial"/>
        </w:rPr>
      </w:pPr>
      <w:r>
        <w:rPr>
          <w:rFonts w:ascii="Arial" w:hAnsi="Arial" w:cs="Arial"/>
        </w:rPr>
        <w:t>Sea sponge</w:t>
      </w:r>
    </w:p>
    <w:p w14:paraId="18FE22E2" w14:textId="77777777" w:rsidR="00C804E8" w:rsidRDefault="00C804E8" w:rsidP="001F2A0D">
      <w:pPr>
        <w:rPr>
          <w:rFonts w:ascii="Arial" w:hAnsi="Arial" w:cs="Arial"/>
        </w:rPr>
      </w:pPr>
      <w:r>
        <w:rPr>
          <w:rFonts w:ascii="Arial" w:hAnsi="Arial" w:cs="Arial"/>
        </w:rPr>
        <w:t>Snail</w:t>
      </w:r>
    </w:p>
    <w:p w14:paraId="688CF04C" w14:textId="77777777" w:rsidR="00C804E8" w:rsidRDefault="00C804E8" w:rsidP="001F2A0D">
      <w:pPr>
        <w:rPr>
          <w:rFonts w:ascii="Arial" w:hAnsi="Arial" w:cs="Arial"/>
        </w:rPr>
      </w:pPr>
      <w:r>
        <w:rPr>
          <w:rFonts w:ascii="Arial" w:hAnsi="Arial" w:cs="Arial"/>
        </w:rPr>
        <w:t>Centipede</w:t>
      </w:r>
    </w:p>
    <w:p w14:paraId="01EB764B" w14:textId="77777777" w:rsidR="00C804E8" w:rsidRDefault="00C804E8" w:rsidP="001F2A0D">
      <w:pPr>
        <w:rPr>
          <w:rFonts w:ascii="Arial" w:hAnsi="Arial" w:cs="Arial"/>
        </w:rPr>
      </w:pPr>
      <w:r>
        <w:rPr>
          <w:rFonts w:ascii="Arial" w:hAnsi="Arial" w:cs="Arial"/>
        </w:rPr>
        <w:t>Sea urchin</w:t>
      </w:r>
    </w:p>
    <w:p w14:paraId="4125D730" w14:textId="77777777" w:rsidR="00551D62" w:rsidRDefault="00551D62" w:rsidP="00551D62">
      <w:pPr>
        <w:rPr>
          <w:rFonts w:ascii="Papyrus" w:hAnsi="Papyrus"/>
        </w:rPr>
      </w:pPr>
    </w:p>
    <w:p w14:paraId="63BD3244" w14:textId="77777777" w:rsidR="00551D62" w:rsidRDefault="00551D62" w:rsidP="00551D62">
      <w:pPr>
        <w:rPr>
          <w:rFonts w:ascii="Papyrus" w:hAnsi="Papyrus"/>
        </w:rPr>
      </w:pPr>
    </w:p>
    <w:p w14:paraId="6C3E45C6" w14:textId="77777777" w:rsidR="00551D62" w:rsidRDefault="00551D62">
      <w:pPr>
        <w:rPr>
          <w:rFonts w:ascii="Papyrus" w:hAnsi="Papyrus"/>
        </w:rPr>
      </w:pPr>
      <w:r>
        <w:rPr>
          <w:rFonts w:ascii="Papyrus" w:hAnsi="Papyrus"/>
        </w:rPr>
        <w:br w:type="page"/>
      </w:r>
    </w:p>
    <w:p w14:paraId="2C07AC6D" w14:textId="77777777" w:rsidR="00551D62" w:rsidRDefault="00551D62">
      <w:pPr>
        <w:rPr>
          <w:rFonts w:ascii="Papyrus" w:hAnsi="Papyrus"/>
        </w:rPr>
      </w:pPr>
    </w:p>
    <w:p w14:paraId="3D6E8FDD" w14:textId="77777777" w:rsidR="00551D62" w:rsidRDefault="00551D62">
      <w:pPr>
        <w:rPr>
          <w:rFonts w:ascii="Papyrus" w:hAnsi="Papyrus"/>
          <w:b/>
        </w:rPr>
      </w:pPr>
    </w:p>
    <w:p w14:paraId="5591E8F3" w14:textId="77777777" w:rsidR="00551D62" w:rsidRPr="00551D62" w:rsidRDefault="00551D62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>Week 4</w:t>
      </w:r>
    </w:p>
    <w:p w14:paraId="59A2A00C" w14:textId="77777777" w:rsidR="00551D62" w:rsidRDefault="00551D62" w:rsidP="00551D62">
      <w:pPr>
        <w:rPr>
          <w:rFonts w:ascii="Papyrus" w:hAnsi="Papyrus"/>
        </w:rPr>
      </w:pPr>
    </w:p>
    <w:p w14:paraId="6D72BD58" w14:textId="33A440BE" w:rsidR="00C804E8" w:rsidRPr="00D30E39" w:rsidRDefault="00551D62" w:rsidP="00C804E8">
      <w:pPr>
        <w:rPr>
          <w:rFonts w:ascii="Arial" w:hAnsi="Arial" w:cs="Arial"/>
        </w:rPr>
      </w:pPr>
      <w:r>
        <w:rPr>
          <w:rFonts w:ascii="Papyrus" w:hAnsi="Papyrus"/>
        </w:rPr>
        <w:t xml:space="preserve">Lab </w:t>
      </w:r>
      <w:proofErr w:type="gramStart"/>
      <w:r>
        <w:rPr>
          <w:rFonts w:ascii="Papyrus" w:hAnsi="Papyrus"/>
        </w:rPr>
        <w:t>1</w:t>
      </w:r>
      <w:r w:rsidR="00C804E8">
        <w:rPr>
          <w:rFonts w:ascii="Papyrus" w:hAnsi="Papyrus"/>
        </w:rPr>
        <w:t xml:space="preserve"> </w:t>
      </w:r>
      <w:r w:rsidR="00C804E8" w:rsidRPr="00D30E39">
        <w:rPr>
          <w:rFonts w:ascii="Arial" w:hAnsi="Arial" w:cs="Arial"/>
        </w:rPr>
        <w:t xml:space="preserve"> </w:t>
      </w:r>
      <w:r w:rsidR="00C804E8" w:rsidRPr="001F7276">
        <w:rPr>
          <w:rFonts w:ascii="Arial" w:hAnsi="Arial" w:cs="Arial"/>
          <w:b/>
        </w:rPr>
        <w:t>Identification</w:t>
      </w:r>
      <w:proofErr w:type="gramEnd"/>
      <w:r w:rsidR="00C804E8" w:rsidRPr="001F7276">
        <w:rPr>
          <w:rFonts w:ascii="Arial" w:hAnsi="Arial" w:cs="Arial"/>
          <w:b/>
        </w:rPr>
        <w:t>/classification</w:t>
      </w:r>
      <w:r w:rsidR="001F7276" w:rsidRPr="001F7276">
        <w:rPr>
          <w:rFonts w:ascii="Arial" w:hAnsi="Arial" w:cs="Arial"/>
          <w:b/>
        </w:rPr>
        <w:t xml:space="preserve"> of</w:t>
      </w:r>
      <w:r w:rsidR="00C804E8" w:rsidRPr="001F7276">
        <w:rPr>
          <w:rFonts w:ascii="Arial" w:hAnsi="Arial" w:cs="Arial"/>
          <w:b/>
        </w:rPr>
        <w:t xml:space="preserve"> Vertebrates</w:t>
      </w:r>
      <w:r w:rsidR="00C668A9">
        <w:rPr>
          <w:rFonts w:ascii="Arial" w:hAnsi="Arial" w:cs="Arial"/>
        </w:rPr>
        <w:t xml:space="preserve"> – Fish, frogs, birds, snakes, turtles, bat</w:t>
      </w:r>
      <w:r w:rsidR="001F7276">
        <w:rPr>
          <w:rFonts w:ascii="Arial" w:hAnsi="Arial" w:cs="Arial"/>
        </w:rPr>
        <w:t>,</w:t>
      </w:r>
      <w:r w:rsidR="00C668A9">
        <w:rPr>
          <w:rFonts w:ascii="Arial" w:hAnsi="Arial" w:cs="Arial"/>
        </w:rPr>
        <w:t xml:space="preserve"> bandicoot</w:t>
      </w:r>
    </w:p>
    <w:p w14:paraId="65D6BE1F" w14:textId="77777777" w:rsidR="00551D62" w:rsidRDefault="00551D62" w:rsidP="00551D62">
      <w:pPr>
        <w:rPr>
          <w:rFonts w:ascii="Papyrus" w:hAnsi="Papyrus"/>
        </w:rPr>
      </w:pPr>
    </w:p>
    <w:p w14:paraId="7A488D7D" w14:textId="77777777" w:rsidR="00551D62" w:rsidRDefault="00551D62" w:rsidP="00551D62">
      <w:pPr>
        <w:rPr>
          <w:rFonts w:ascii="Papyrus" w:hAnsi="Papyrus"/>
        </w:rPr>
      </w:pPr>
    </w:p>
    <w:p w14:paraId="4C68F9A2" w14:textId="77777777" w:rsidR="009F601C" w:rsidRDefault="00551D62" w:rsidP="009F601C">
      <w:pPr>
        <w:rPr>
          <w:rFonts w:ascii="Arial" w:hAnsi="Arial" w:cs="Arial"/>
        </w:rPr>
      </w:pPr>
      <w:r>
        <w:rPr>
          <w:rFonts w:ascii="Papyrus" w:hAnsi="Papyrus"/>
        </w:rPr>
        <w:t>Lab 2</w:t>
      </w:r>
      <w:r w:rsidR="009F601C">
        <w:rPr>
          <w:rFonts w:ascii="Papyrus" w:hAnsi="Papyrus"/>
        </w:rPr>
        <w:t xml:space="preserve"> </w:t>
      </w:r>
      <w:r w:rsidR="009F601C" w:rsidRPr="001F7276">
        <w:rPr>
          <w:rFonts w:ascii="Arial" w:hAnsi="Arial" w:cs="Arial"/>
          <w:b/>
        </w:rPr>
        <w:t>Dissecting skeleton</w:t>
      </w:r>
      <w:r w:rsidR="009F601C" w:rsidRPr="00602EFE">
        <w:rPr>
          <w:rFonts w:ascii="Arial" w:hAnsi="Arial" w:cs="Arial"/>
        </w:rPr>
        <w:t xml:space="preserve"> Oxford 7 Experiment 5.6 p,.196</w:t>
      </w:r>
      <w:r w:rsidR="009F601C">
        <w:rPr>
          <w:rFonts w:ascii="Arial" w:hAnsi="Arial" w:cs="Arial"/>
        </w:rPr>
        <w:t xml:space="preserve"> – Teacher Demo </w:t>
      </w:r>
    </w:p>
    <w:p w14:paraId="723D9430" w14:textId="77777777" w:rsidR="009F601C" w:rsidRDefault="009F601C" w:rsidP="009F601C">
      <w:pPr>
        <w:rPr>
          <w:rFonts w:ascii="Arial" w:hAnsi="Arial" w:cs="Arial"/>
        </w:rPr>
      </w:pPr>
    </w:p>
    <w:p w14:paraId="3F6AFB8F" w14:textId="77777777" w:rsidR="009F601C" w:rsidRDefault="009F601C" w:rsidP="009F601C">
      <w:pPr>
        <w:rPr>
          <w:rFonts w:ascii="Arial" w:hAnsi="Arial" w:cs="Arial"/>
        </w:rPr>
      </w:pPr>
      <w:r>
        <w:rPr>
          <w:rFonts w:ascii="Arial" w:hAnsi="Arial" w:cs="Arial"/>
        </w:rPr>
        <w:t xml:space="preserve">Fish, </w:t>
      </w:r>
    </w:p>
    <w:p w14:paraId="06417C30" w14:textId="77777777" w:rsidR="009F601C" w:rsidRDefault="009F601C" w:rsidP="009F601C">
      <w:pPr>
        <w:rPr>
          <w:rFonts w:ascii="Arial" w:hAnsi="Arial" w:cs="Arial"/>
        </w:rPr>
      </w:pPr>
      <w:r>
        <w:rPr>
          <w:rFonts w:ascii="Arial" w:hAnsi="Arial" w:cs="Arial"/>
        </w:rPr>
        <w:t>Squid,</w:t>
      </w:r>
    </w:p>
    <w:p w14:paraId="1945EBBF" w14:textId="77777777" w:rsidR="009F601C" w:rsidRDefault="009F601C" w:rsidP="009F601C">
      <w:pPr>
        <w:rPr>
          <w:rFonts w:ascii="Arial" w:hAnsi="Arial" w:cs="Arial"/>
        </w:rPr>
      </w:pPr>
      <w:r>
        <w:rPr>
          <w:rFonts w:ascii="Arial" w:hAnsi="Arial" w:cs="Arial"/>
        </w:rPr>
        <w:t>Prawn,</w:t>
      </w:r>
    </w:p>
    <w:p w14:paraId="2A71BB9B" w14:textId="7C7AAFFC" w:rsidR="009F601C" w:rsidRDefault="009F601C" w:rsidP="009F601C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Document Camera </w:t>
      </w:r>
    </w:p>
    <w:p w14:paraId="6836EC24" w14:textId="77777777" w:rsidR="009F601C" w:rsidRDefault="009F601C" w:rsidP="009F601C">
      <w:pPr>
        <w:rPr>
          <w:rFonts w:ascii="Arial" w:hAnsi="Arial" w:cs="Arial"/>
        </w:rPr>
      </w:pPr>
      <w:r>
        <w:rPr>
          <w:rFonts w:ascii="Arial" w:hAnsi="Arial" w:cs="Arial"/>
        </w:rPr>
        <w:t>Newspaper</w:t>
      </w:r>
    </w:p>
    <w:p w14:paraId="1E0E222F" w14:textId="77777777" w:rsidR="009F601C" w:rsidRDefault="009F601C" w:rsidP="009F601C">
      <w:pPr>
        <w:rPr>
          <w:rFonts w:ascii="Arial" w:hAnsi="Arial" w:cs="Arial"/>
        </w:rPr>
      </w:pPr>
      <w:r>
        <w:rPr>
          <w:rFonts w:ascii="Arial" w:hAnsi="Arial" w:cs="Arial"/>
        </w:rPr>
        <w:t>Dissecting boards</w:t>
      </w:r>
    </w:p>
    <w:p w14:paraId="1F421747" w14:textId="09BE5ED8" w:rsidR="009F601C" w:rsidRDefault="009F601C" w:rsidP="009F601C">
      <w:pPr>
        <w:rPr>
          <w:rFonts w:ascii="Arial" w:hAnsi="Arial" w:cs="Arial"/>
        </w:rPr>
      </w:pPr>
      <w:r>
        <w:rPr>
          <w:rFonts w:ascii="Arial" w:hAnsi="Arial" w:cs="Arial"/>
        </w:rPr>
        <w:t>Sca</w:t>
      </w:r>
      <w:r w:rsidR="001F7276">
        <w:rPr>
          <w:rFonts w:ascii="Arial" w:hAnsi="Arial" w:cs="Arial"/>
        </w:rPr>
        <w:t>l</w:t>
      </w:r>
      <w:r>
        <w:rPr>
          <w:rFonts w:ascii="Arial" w:hAnsi="Arial" w:cs="Arial"/>
        </w:rPr>
        <w:t>pel</w:t>
      </w:r>
    </w:p>
    <w:p w14:paraId="4583CD18" w14:textId="77777777" w:rsidR="009F601C" w:rsidRDefault="009F601C" w:rsidP="009F601C">
      <w:pPr>
        <w:rPr>
          <w:rFonts w:ascii="Arial" w:hAnsi="Arial" w:cs="Arial"/>
        </w:rPr>
      </w:pPr>
      <w:r>
        <w:rPr>
          <w:rFonts w:ascii="Arial" w:hAnsi="Arial" w:cs="Arial"/>
        </w:rPr>
        <w:t>Decent sharp knife</w:t>
      </w:r>
    </w:p>
    <w:p w14:paraId="6C5FE470" w14:textId="77777777" w:rsidR="009F601C" w:rsidRDefault="009F601C" w:rsidP="009F601C">
      <w:pPr>
        <w:rPr>
          <w:rFonts w:ascii="Arial" w:hAnsi="Arial" w:cs="Arial"/>
        </w:rPr>
      </w:pPr>
      <w:r>
        <w:rPr>
          <w:rFonts w:ascii="Arial" w:hAnsi="Arial" w:cs="Arial"/>
        </w:rPr>
        <w:t>Tweezers</w:t>
      </w:r>
    </w:p>
    <w:p w14:paraId="35CB8AE8" w14:textId="77777777" w:rsidR="009F601C" w:rsidRDefault="009F601C" w:rsidP="009F601C">
      <w:pPr>
        <w:rPr>
          <w:rFonts w:ascii="Arial" w:hAnsi="Arial" w:cs="Arial"/>
        </w:rPr>
      </w:pPr>
      <w:r>
        <w:rPr>
          <w:rFonts w:ascii="Arial" w:hAnsi="Arial" w:cs="Arial"/>
        </w:rPr>
        <w:t>Probes</w:t>
      </w:r>
    </w:p>
    <w:p w14:paraId="5C9CC79D" w14:textId="77777777" w:rsidR="009F601C" w:rsidRDefault="009F601C" w:rsidP="009F601C">
      <w:pPr>
        <w:rPr>
          <w:rFonts w:ascii="Arial" w:hAnsi="Arial" w:cs="Arial"/>
        </w:rPr>
      </w:pPr>
      <w:r>
        <w:rPr>
          <w:rFonts w:ascii="Arial" w:hAnsi="Arial" w:cs="Arial"/>
        </w:rPr>
        <w:t>Gloves</w:t>
      </w:r>
    </w:p>
    <w:p w14:paraId="05A2AA01" w14:textId="77777777" w:rsidR="009F601C" w:rsidRPr="00602EFE" w:rsidRDefault="009F601C" w:rsidP="009F601C">
      <w:pPr>
        <w:rPr>
          <w:rFonts w:ascii="Papyrus" w:hAnsi="Papyrus"/>
        </w:rPr>
      </w:pPr>
      <w:r>
        <w:rPr>
          <w:rFonts w:ascii="Arial" w:hAnsi="Arial" w:cs="Arial"/>
        </w:rPr>
        <w:t>Disposal bags and buckets</w:t>
      </w:r>
    </w:p>
    <w:p w14:paraId="4C60A548" w14:textId="77777777" w:rsidR="00551D62" w:rsidRDefault="00551D62" w:rsidP="00551D62">
      <w:pPr>
        <w:rPr>
          <w:rFonts w:ascii="Papyrus" w:hAnsi="Papyrus"/>
        </w:rPr>
      </w:pPr>
    </w:p>
    <w:p w14:paraId="32B1887C" w14:textId="77777777" w:rsidR="00551D62" w:rsidRDefault="00551D62" w:rsidP="00551D62">
      <w:pPr>
        <w:rPr>
          <w:rFonts w:ascii="Papyrus" w:hAnsi="Papyrus"/>
        </w:rPr>
      </w:pPr>
    </w:p>
    <w:p w14:paraId="5FCDC1E8" w14:textId="77777777" w:rsidR="00551D62" w:rsidRDefault="00551D62">
      <w:pPr>
        <w:rPr>
          <w:rFonts w:ascii="Papyrus" w:hAnsi="Papyrus"/>
        </w:rPr>
      </w:pPr>
      <w:r>
        <w:rPr>
          <w:rFonts w:ascii="Papyrus" w:hAnsi="Papyrus"/>
        </w:rPr>
        <w:br w:type="page"/>
      </w:r>
    </w:p>
    <w:p w14:paraId="7394B858" w14:textId="77777777" w:rsidR="00551D62" w:rsidRDefault="00551D62">
      <w:pPr>
        <w:rPr>
          <w:rFonts w:ascii="Papyrus" w:hAnsi="Papyrus"/>
        </w:rPr>
      </w:pPr>
    </w:p>
    <w:p w14:paraId="2B710AB8" w14:textId="77777777" w:rsidR="00551D62" w:rsidRDefault="00551D62">
      <w:pPr>
        <w:rPr>
          <w:rFonts w:ascii="Papyrus" w:hAnsi="Papyrus"/>
        </w:rPr>
      </w:pPr>
    </w:p>
    <w:p w14:paraId="2AB50D56" w14:textId="77777777" w:rsidR="00551D62" w:rsidRPr="00551D62" w:rsidRDefault="00551D62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>Week 5</w:t>
      </w:r>
    </w:p>
    <w:p w14:paraId="7ECD6392" w14:textId="77777777" w:rsidR="00551D62" w:rsidRDefault="00551D62" w:rsidP="00551D62">
      <w:pPr>
        <w:rPr>
          <w:rFonts w:ascii="Papyrus" w:hAnsi="Papyrus"/>
        </w:rPr>
      </w:pPr>
    </w:p>
    <w:p w14:paraId="2871D53F" w14:textId="77777777" w:rsidR="00551D62" w:rsidRDefault="00551D62" w:rsidP="00551D62">
      <w:pPr>
        <w:rPr>
          <w:rFonts w:ascii="Papyrus" w:hAnsi="Papyrus"/>
        </w:rPr>
      </w:pPr>
      <w:r>
        <w:rPr>
          <w:rFonts w:ascii="Papyrus" w:hAnsi="Papyrus"/>
        </w:rPr>
        <w:t>Lab 1</w:t>
      </w:r>
    </w:p>
    <w:p w14:paraId="320E9972" w14:textId="77777777" w:rsidR="00551D62" w:rsidRDefault="00551D62" w:rsidP="00551D62">
      <w:pPr>
        <w:rPr>
          <w:rFonts w:ascii="Papyrus" w:hAnsi="Papyrus"/>
        </w:rPr>
      </w:pPr>
    </w:p>
    <w:p w14:paraId="75216FCB" w14:textId="77777777" w:rsidR="00551D62" w:rsidRDefault="00551D62" w:rsidP="00551D62">
      <w:pPr>
        <w:rPr>
          <w:rFonts w:ascii="Papyrus" w:hAnsi="Papyrus"/>
        </w:rPr>
      </w:pPr>
      <w:r>
        <w:rPr>
          <w:rFonts w:ascii="Papyrus" w:hAnsi="Papyrus"/>
        </w:rPr>
        <w:t>Lab 2</w:t>
      </w:r>
    </w:p>
    <w:p w14:paraId="1ECAC698" w14:textId="77777777" w:rsidR="00551D62" w:rsidRDefault="00551D62" w:rsidP="00551D62">
      <w:pPr>
        <w:rPr>
          <w:rFonts w:ascii="Papyrus" w:hAnsi="Papyrus"/>
        </w:rPr>
      </w:pPr>
    </w:p>
    <w:p w14:paraId="643174D5" w14:textId="77777777" w:rsidR="00551D62" w:rsidRDefault="00551D62">
      <w:pPr>
        <w:rPr>
          <w:rFonts w:ascii="Papyrus" w:hAnsi="Papyrus"/>
        </w:rPr>
      </w:pPr>
    </w:p>
    <w:p w14:paraId="585BF162" w14:textId="77777777" w:rsidR="00551D62" w:rsidRPr="00551D62" w:rsidRDefault="00551D62">
      <w:pPr>
        <w:rPr>
          <w:rFonts w:ascii="Papyrus" w:hAnsi="Papyrus"/>
        </w:rPr>
      </w:pPr>
    </w:p>
    <w:sectPr w:rsidR="00551D62" w:rsidRPr="00551D62" w:rsidSect="00C804E8">
      <w:headerReference w:type="default" r:id="rId6"/>
      <w:pgSz w:w="11906" w:h="16838"/>
      <w:pgMar w:top="1954" w:right="1800" w:bottom="426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B5FB51" w14:textId="77777777" w:rsidR="00DD6748" w:rsidRDefault="00DD6748" w:rsidP="00E1412E">
      <w:r>
        <w:separator/>
      </w:r>
    </w:p>
  </w:endnote>
  <w:endnote w:type="continuationSeparator" w:id="0">
    <w:p w14:paraId="70B8B50B" w14:textId="77777777" w:rsidR="00DD6748" w:rsidRDefault="00DD6748" w:rsidP="00E14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8659BA" w14:textId="77777777" w:rsidR="00DD6748" w:rsidRDefault="00DD6748" w:rsidP="00E1412E">
      <w:r>
        <w:separator/>
      </w:r>
    </w:p>
  </w:footnote>
  <w:footnote w:type="continuationSeparator" w:id="0">
    <w:p w14:paraId="21562B77" w14:textId="77777777" w:rsidR="00DD6748" w:rsidRDefault="00DD6748" w:rsidP="00E14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7684D8" w14:textId="77777777" w:rsidR="004B2998" w:rsidRPr="00551D62" w:rsidRDefault="004B2998" w:rsidP="00E1412E">
    <w:pPr>
      <w:pStyle w:val="Header"/>
      <w:jc w:val="center"/>
      <w:rPr>
        <w:rFonts w:ascii="Papyrus" w:hAnsi="Papyrus"/>
        <w:b/>
      </w:rPr>
    </w:pPr>
    <w:r w:rsidRPr="00551D62">
      <w:rPr>
        <w:rFonts w:ascii="Papyrus" w:hAnsi="Papyrus"/>
        <w:b/>
        <w:noProof/>
      </w:rPr>
      <w:drawing>
        <wp:anchor distT="0" distB="0" distL="114300" distR="114300" simplePos="0" relativeHeight="251658240" behindDoc="1" locked="0" layoutInCell="1" allowOverlap="1" wp14:anchorId="54A28F42" wp14:editId="7B5EBA1A">
          <wp:simplePos x="0" y="0"/>
          <wp:positionH relativeFrom="margin">
            <wp:posOffset>-581025</wp:posOffset>
          </wp:positionH>
          <wp:positionV relativeFrom="margin">
            <wp:posOffset>-1076325</wp:posOffset>
          </wp:positionV>
          <wp:extent cx="871855" cy="1078865"/>
          <wp:effectExtent l="0" t="0" r="4445" b="6985"/>
          <wp:wrapTight wrapText="bothSides">
            <wp:wrapPolygon edited="0">
              <wp:start x="0" y="0"/>
              <wp:lineTo x="0" y="21358"/>
              <wp:lineTo x="21238" y="21358"/>
              <wp:lineTo x="21238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1855" cy="10788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551D62">
      <w:rPr>
        <w:rFonts w:ascii="Papyrus" w:hAnsi="Papyrus"/>
        <w:b/>
      </w:rPr>
      <w:t>Safety Bay Senior High School</w:t>
    </w:r>
  </w:p>
  <w:p w14:paraId="0AD30EDD" w14:textId="77777777" w:rsidR="004B2998" w:rsidRPr="00551D62" w:rsidRDefault="004B2998" w:rsidP="00E1412E">
    <w:pPr>
      <w:pStyle w:val="Header"/>
      <w:jc w:val="center"/>
      <w:rPr>
        <w:rFonts w:ascii="Papyrus" w:hAnsi="Papyrus"/>
        <w:b/>
      </w:rPr>
    </w:pPr>
    <w:r w:rsidRPr="00551D62">
      <w:rPr>
        <w:rFonts w:ascii="Papyrus" w:hAnsi="Papyrus"/>
        <w:b/>
      </w:rPr>
      <w:t>Science Learning Area</w:t>
    </w:r>
  </w:p>
  <w:p w14:paraId="5DEDF732" w14:textId="77777777" w:rsidR="004B2998" w:rsidRDefault="004B2998" w:rsidP="00E1412E">
    <w:pPr>
      <w:pStyle w:val="Header"/>
      <w:jc w:val="center"/>
      <w:rPr>
        <w:rFonts w:ascii="Papyrus" w:hAnsi="Papyrus"/>
      </w:rPr>
    </w:pPr>
  </w:p>
  <w:p w14:paraId="0D311AE0" w14:textId="53689781" w:rsidR="004B2998" w:rsidRDefault="004B2998" w:rsidP="004B2998">
    <w:pPr>
      <w:jc w:val="center"/>
      <w:rPr>
        <w:rFonts w:ascii="Papyrus" w:hAnsi="Papyrus"/>
      </w:rPr>
    </w:pPr>
    <w:r w:rsidRPr="004B2998">
      <w:rPr>
        <w:rFonts w:ascii="Papyrus" w:hAnsi="Papyrus"/>
      </w:rPr>
      <w:t>Lab Requirements</w:t>
    </w:r>
    <w:r w:rsidR="000445BA">
      <w:rPr>
        <w:rFonts w:ascii="Papyrus" w:hAnsi="Papyrus"/>
      </w:rPr>
      <w:t xml:space="preserve"> 2021</w:t>
    </w:r>
  </w:p>
  <w:p w14:paraId="2FE0B175" w14:textId="77777777" w:rsidR="004B2998" w:rsidRPr="004B2998" w:rsidRDefault="004B2998" w:rsidP="004B2998">
    <w:pPr>
      <w:jc w:val="center"/>
      <w:rPr>
        <w:rFonts w:ascii="Papyrus" w:hAnsi="Papyrus"/>
      </w:rPr>
    </w:pPr>
    <w:r>
      <w:rPr>
        <w:rFonts w:ascii="Papyrus" w:hAnsi="Papyrus"/>
      </w:rPr>
      <w:t>Module</w:t>
    </w:r>
    <w:r w:rsidR="00D6504C">
      <w:rPr>
        <w:rFonts w:ascii="Papyrus" w:hAnsi="Papyrus"/>
      </w:rPr>
      <w:t>:     Classification        Year: 7       Term: 2</w:t>
    </w:r>
    <w:r w:rsidR="00551D62">
      <w:rPr>
        <w:rFonts w:ascii="Papyrus" w:hAnsi="Papyr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870"/>
    <w:rsid w:val="00004D11"/>
    <w:rsid w:val="0001715F"/>
    <w:rsid w:val="00025C11"/>
    <w:rsid w:val="000275F8"/>
    <w:rsid w:val="00037B2C"/>
    <w:rsid w:val="000445BA"/>
    <w:rsid w:val="00047655"/>
    <w:rsid w:val="00047E95"/>
    <w:rsid w:val="00056554"/>
    <w:rsid w:val="0006371B"/>
    <w:rsid w:val="00071E52"/>
    <w:rsid w:val="0008057A"/>
    <w:rsid w:val="00083730"/>
    <w:rsid w:val="00085CB1"/>
    <w:rsid w:val="00090C21"/>
    <w:rsid w:val="00095A60"/>
    <w:rsid w:val="00097710"/>
    <w:rsid w:val="000A43B0"/>
    <w:rsid w:val="000A4EDC"/>
    <w:rsid w:val="000A73C6"/>
    <w:rsid w:val="000B1C96"/>
    <w:rsid w:val="000D52E7"/>
    <w:rsid w:val="000D6B05"/>
    <w:rsid w:val="000E4B06"/>
    <w:rsid w:val="000E63C6"/>
    <w:rsid w:val="00104610"/>
    <w:rsid w:val="00112870"/>
    <w:rsid w:val="00121D99"/>
    <w:rsid w:val="00132406"/>
    <w:rsid w:val="0013525C"/>
    <w:rsid w:val="001545A5"/>
    <w:rsid w:val="001570A4"/>
    <w:rsid w:val="001612CA"/>
    <w:rsid w:val="00161962"/>
    <w:rsid w:val="00170A3E"/>
    <w:rsid w:val="00174600"/>
    <w:rsid w:val="00174738"/>
    <w:rsid w:val="00180066"/>
    <w:rsid w:val="00193DBB"/>
    <w:rsid w:val="001A2A08"/>
    <w:rsid w:val="001A3564"/>
    <w:rsid w:val="001B7635"/>
    <w:rsid w:val="001B7DAA"/>
    <w:rsid w:val="001C07BA"/>
    <w:rsid w:val="001C5012"/>
    <w:rsid w:val="001D057B"/>
    <w:rsid w:val="001D6830"/>
    <w:rsid w:val="001D703C"/>
    <w:rsid w:val="001E6227"/>
    <w:rsid w:val="001F2A0D"/>
    <w:rsid w:val="001F5DA7"/>
    <w:rsid w:val="001F7276"/>
    <w:rsid w:val="00205B8B"/>
    <w:rsid w:val="00233AA9"/>
    <w:rsid w:val="00235CFB"/>
    <w:rsid w:val="00236DFB"/>
    <w:rsid w:val="00245A54"/>
    <w:rsid w:val="00257D5C"/>
    <w:rsid w:val="00260385"/>
    <w:rsid w:val="0026395F"/>
    <w:rsid w:val="002718B3"/>
    <w:rsid w:val="0029393F"/>
    <w:rsid w:val="002B3E61"/>
    <w:rsid w:val="002B48FD"/>
    <w:rsid w:val="002B4A8C"/>
    <w:rsid w:val="002B75BF"/>
    <w:rsid w:val="002C7673"/>
    <w:rsid w:val="002E10AF"/>
    <w:rsid w:val="002F2665"/>
    <w:rsid w:val="002F3CFB"/>
    <w:rsid w:val="002F4F27"/>
    <w:rsid w:val="00315E3D"/>
    <w:rsid w:val="00323DBE"/>
    <w:rsid w:val="003349F2"/>
    <w:rsid w:val="003500A2"/>
    <w:rsid w:val="00350EE7"/>
    <w:rsid w:val="00353A56"/>
    <w:rsid w:val="00353C2B"/>
    <w:rsid w:val="0037445D"/>
    <w:rsid w:val="00380B6E"/>
    <w:rsid w:val="00390E1B"/>
    <w:rsid w:val="003A46E2"/>
    <w:rsid w:val="003A6816"/>
    <w:rsid w:val="003C473B"/>
    <w:rsid w:val="003C4F7A"/>
    <w:rsid w:val="003C586B"/>
    <w:rsid w:val="003D1AFC"/>
    <w:rsid w:val="003D3772"/>
    <w:rsid w:val="003D5734"/>
    <w:rsid w:val="003D7704"/>
    <w:rsid w:val="003E2232"/>
    <w:rsid w:val="003E5E39"/>
    <w:rsid w:val="003F6EC1"/>
    <w:rsid w:val="0040067D"/>
    <w:rsid w:val="004130FE"/>
    <w:rsid w:val="00413165"/>
    <w:rsid w:val="00413DDF"/>
    <w:rsid w:val="0041759F"/>
    <w:rsid w:val="004212AD"/>
    <w:rsid w:val="00422F16"/>
    <w:rsid w:val="00427C86"/>
    <w:rsid w:val="0043233C"/>
    <w:rsid w:val="00434E05"/>
    <w:rsid w:val="00435AF4"/>
    <w:rsid w:val="00436099"/>
    <w:rsid w:val="004360FA"/>
    <w:rsid w:val="00440F6B"/>
    <w:rsid w:val="00443224"/>
    <w:rsid w:val="00444093"/>
    <w:rsid w:val="0045086A"/>
    <w:rsid w:val="00466D05"/>
    <w:rsid w:val="0047114B"/>
    <w:rsid w:val="0048271D"/>
    <w:rsid w:val="004879E9"/>
    <w:rsid w:val="004A416D"/>
    <w:rsid w:val="004B2998"/>
    <w:rsid w:val="004B3FB0"/>
    <w:rsid w:val="004B5286"/>
    <w:rsid w:val="004D2AF0"/>
    <w:rsid w:val="004E0BD6"/>
    <w:rsid w:val="004E0E36"/>
    <w:rsid w:val="004F31B5"/>
    <w:rsid w:val="004F43A0"/>
    <w:rsid w:val="00501ACD"/>
    <w:rsid w:val="005053DE"/>
    <w:rsid w:val="00505975"/>
    <w:rsid w:val="005161CF"/>
    <w:rsid w:val="005259D9"/>
    <w:rsid w:val="00530805"/>
    <w:rsid w:val="0054280E"/>
    <w:rsid w:val="0054732C"/>
    <w:rsid w:val="00551D62"/>
    <w:rsid w:val="00556D6D"/>
    <w:rsid w:val="00561E1A"/>
    <w:rsid w:val="00565532"/>
    <w:rsid w:val="00567129"/>
    <w:rsid w:val="005739FE"/>
    <w:rsid w:val="00581B71"/>
    <w:rsid w:val="00590A00"/>
    <w:rsid w:val="00593984"/>
    <w:rsid w:val="005954EA"/>
    <w:rsid w:val="005A0287"/>
    <w:rsid w:val="005A7D01"/>
    <w:rsid w:val="005B06AA"/>
    <w:rsid w:val="005B5B75"/>
    <w:rsid w:val="005B6800"/>
    <w:rsid w:val="005D6E60"/>
    <w:rsid w:val="005D708C"/>
    <w:rsid w:val="005F0C96"/>
    <w:rsid w:val="005F0F6C"/>
    <w:rsid w:val="005F5C48"/>
    <w:rsid w:val="005F7FA8"/>
    <w:rsid w:val="00600BFA"/>
    <w:rsid w:val="006144F7"/>
    <w:rsid w:val="00620522"/>
    <w:rsid w:val="00625925"/>
    <w:rsid w:val="00626A5F"/>
    <w:rsid w:val="00630A5C"/>
    <w:rsid w:val="00653748"/>
    <w:rsid w:val="00670876"/>
    <w:rsid w:val="00671147"/>
    <w:rsid w:val="00676573"/>
    <w:rsid w:val="006779C4"/>
    <w:rsid w:val="00685F40"/>
    <w:rsid w:val="00687790"/>
    <w:rsid w:val="0069118B"/>
    <w:rsid w:val="006916DD"/>
    <w:rsid w:val="0069173D"/>
    <w:rsid w:val="006A137C"/>
    <w:rsid w:val="006A503B"/>
    <w:rsid w:val="006B2E61"/>
    <w:rsid w:val="006C2808"/>
    <w:rsid w:val="006D2B89"/>
    <w:rsid w:val="006E0B6F"/>
    <w:rsid w:val="006E4468"/>
    <w:rsid w:val="006F0FF4"/>
    <w:rsid w:val="00703CD4"/>
    <w:rsid w:val="00710DC5"/>
    <w:rsid w:val="00711DCB"/>
    <w:rsid w:val="00724BE6"/>
    <w:rsid w:val="007320A9"/>
    <w:rsid w:val="007326BC"/>
    <w:rsid w:val="00732D7A"/>
    <w:rsid w:val="00736DF3"/>
    <w:rsid w:val="00740A91"/>
    <w:rsid w:val="00744236"/>
    <w:rsid w:val="00751D7A"/>
    <w:rsid w:val="00754A28"/>
    <w:rsid w:val="007567A4"/>
    <w:rsid w:val="00760FF5"/>
    <w:rsid w:val="007637D2"/>
    <w:rsid w:val="007725FB"/>
    <w:rsid w:val="00791624"/>
    <w:rsid w:val="0079622F"/>
    <w:rsid w:val="00796C6D"/>
    <w:rsid w:val="007B1AFA"/>
    <w:rsid w:val="007B2095"/>
    <w:rsid w:val="007C4EAA"/>
    <w:rsid w:val="007D53B5"/>
    <w:rsid w:val="007E0E86"/>
    <w:rsid w:val="007E3658"/>
    <w:rsid w:val="007F5D78"/>
    <w:rsid w:val="0080496F"/>
    <w:rsid w:val="0082316E"/>
    <w:rsid w:val="00823180"/>
    <w:rsid w:val="0083311D"/>
    <w:rsid w:val="00834325"/>
    <w:rsid w:val="00836A2E"/>
    <w:rsid w:val="0084286B"/>
    <w:rsid w:val="00845142"/>
    <w:rsid w:val="00847ACD"/>
    <w:rsid w:val="0086782E"/>
    <w:rsid w:val="00883E82"/>
    <w:rsid w:val="008850C0"/>
    <w:rsid w:val="008947E3"/>
    <w:rsid w:val="008A2C93"/>
    <w:rsid w:val="008A3CDC"/>
    <w:rsid w:val="008B1EBF"/>
    <w:rsid w:val="008B65F9"/>
    <w:rsid w:val="008B77E7"/>
    <w:rsid w:val="008C0704"/>
    <w:rsid w:val="008C311C"/>
    <w:rsid w:val="008D6C82"/>
    <w:rsid w:val="00904906"/>
    <w:rsid w:val="009063E6"/>
    <w:rsid w:val="00906FB0"/>
    <w:rsid w:val="00907918"/>
    <w:rsid w:val="00925FC2"/>
    <w:rsid w:val="00926BC9"/>
    <w:rsid w:val="00952906"/>
    <w:rsid w:val="009558F5"/>
    <w:rsid w:val="009577A0"/>
    <w:rsid w:val="00962C18"/>
    <w:rsid w:val="00962E37"/>
    <w:rsid w:val="009633AF"/>
    <w:rsid w:val="009700C5"/>
    <w:rsid w:val="00973643"/>
    <w:rsid w:val="009740D5"/>
    <w:rsid w:val="00995FF6"/>
    <w:rsid w:val="009B595D"/>
    <w:rsid w:val="009B6BE4"/>
    <w:rsid w:val="009C0862"/>
    <w:rsid w:val="009D186B"/>
    <w:rsid w:val="009E03B9"/>
    <w:rsid w:val="009E437A"/>
    <w:rsid w:val="009E4B0F"/>
    <w:rsid w:val="009F601C"/>
    <w:rsid w:val="00A066B2"/>
    <w:rsid w:val="00A2252A"/>
    <w:rsid w:val="00A233EF"/>
    <w:rsid w:val="00A341BD"/>
    <w:rsid w:val="00A516AA"/>
    <w:rsid w:val="00A731D7"/>
    <w:rsid w:val="00A80A04"/>
    <w:rsid w:val="00AA035D"/>
    <w:rsid w:val="00AB0427"/>
    <w:rsid w:val="00AC6658"/>
    <w:rsid w:val="00AD036B"/>
    <w:rsid w:val="00AE62C5"/>
    <w:rsid w:val="00AF6939"/>
    <w:rsid w:val="00B277CE"/>
    <w:rsid w:val="00B35A21"/>
    <w:rsid w:val="00B50594"/>
    <w:rsid w:val="00B54A74"/>
    <w:rsid w:val="00B56B9F"/>
    <w:rsid w:val="00B63AF4"/>
    <w:rsid w:val="00B71B4C"/>
    <w:rsid w:val="00BA79E4"/>
    <w:rsid w:val="00BC1711"/>
    <w:rsid w:val="00BC3F7C"/>
    <w:rsid w:val="00BD5E77"/>
    <w:rsid w:val="00BD6A22"/>
    <w:rsid w:val="00BE3404"/>
    <w:rsid w:val="00BE41C6"/>
    <w:rsid w:val="00BE762D"/>
    <w:rsid w:val="00BF558A"/>
    <w:rsid w:val="00BF637F"/>
    <w:rsid w:val="00C10DC1"/>
    <w:rsid w:val="00C10E44"/>
    <w:rsid w:val="00C235DD"/>
    <w:rsid w:val="00C3075D"/>
    <w:rsid w:val="00C43CA4"/>
    <w:rsid w:val="00C63785"/>
    <w:rsid w:val="00C668A9"/>
    <w:rsid w:val="00C804E8"/>
    <w:rsid w:val="00C8392A"/>
    <w:rsid w:val="00C846D3"/>
    <w:rsid w:val="00C91BB4"/>
    <w:rsid w:val="00C9769A"/>
    <w:rsid w:val="00CA0F3B"/>
    <w:rsid w:val="00CA18BB"/>
    <w:rsid w:val="00CA38B5"/>
    <w:rsid w:val="00CA788F"/>
    <w:rsid w:val="00CB2908"/>
    <w:rsid w:val="00CD6579"/>
    <w:rsid w:val="00CE5AE2"/>
    <w:rsid w:val="00CE66C4"/>
    <w:rsid w:val="00CF42D6"/>
    <w:rsid w:val="00D0171D"/>
    <w:rsid w:val="00D02ED0"/>
    <w:rsid w:val="00D1479A"/>
    <w:rsid w:val="00D2173D"/>
    <w:rsid w:val="00D24C7E"/>
    <w:rsid w:val="00D41B16"/>
    <w:rsid w:val="00D46FBB"/>
    <w:rsid w:val="00D512D7"/>
    <w:rsid w:val="00D51B66"/>
    <w:rsid w:val="00D60071"/>
    <w:rsid w:val="00D6504C"/>
    <w:rsid w:val="00D73E00"/>
    <w:rsid w:val="00D76009"/>
    <w:rsid w:val="00D771EC"/>
    <w:rsid w:val="00D776EF"/>
    <w:rsid w:val="00D811F1"/>
    <w:rsid w:val="00D84DE0"/>
    <w:rsid w:val="00D8778F"/>
    <w:rsid w:val="00D96444"/>
    <w:rsid w:val="00DA20B8"/>
    <w:rsid w:val="00DC4E7B"/>
    <w:rsid w:val="00DC5AEF"/>
    <w:rsid w:val="00DC5CB8"/>
    <w:rsid w:val="00DD1718"/>
    <w:rsid w:val="00DD225D"/>
    <w:rsid w:val="00DD24D2"/>
    <w:rsid w:val="00DD6748"/>
    <w:rsid w:val="00DE40A0"/>
    <w:rsid w:val="00DE6FE7"/>
    <w:rsid w:val="00DF0B18"/>
    <w:rsid w:val="00DF1A88"/>
    <w:rsid w:val="00DF73A8"/>
    <w:rsid w:val="00E1412E"/>
    <w:rsid w:val="00E14F62"/>
    <w:rsid w:val="00E33289"/>
    <w:rsid w:val="00E34820"/>
    <w:rsid w:val="00E440A1"/>
    <w:rsid w:val="00E45934"/>
    <w:rsid w:val="00E538D9"/>
    <w:rsid w:val="00E60958"/>
    <w:rsid w:val="00E80CE8"/>
    <w:rsid w:val="00E87EEF"/>
    <w:rsid w:val="00E90C2C"/>
    <w:rsid w:val="00EA3BB0"/>
    <w:rsid w:val="00EA4FAF"/>
    <w:rsid w:val="00EB73E7"/>
    <w:rsid w:val="00EC40C1"/>
    <w:rsid w:val="00EC6BDF"/>
    <w:rsid w:val="00EC71FF"/>
    <w:rsid w:val="00ED318A"/>
    <w:rsid w:val="00ED3FCD"/>
    <w:rsid w:val="00EE01C7"/>
    <w:rsid w:val="00EE502E"/>
    <w:rsid w:val="00EF056B"/>
    <w:rsid w:val="00EF143D"/>
    <w:rsid w:val="00EF6871"/>
    <w:rsid w:val="00F06A24"/>
    <w:rsid w:val="00F2749A"/>
    <w:rsid w:val="00F31298"/>
    <w:rsid w:val="00F3297C"/>
    <w:rsid w:val="00F33BCD"/>
    <w:rsid w:val="00F4019D"/>
    <w:rsid w:val="00F47DB5"/>
    <w:rsid w:val="00F56454"/>
    <w:rsid w:val="00F57AD0"/>
    <w:rsid w:val="00F665DD"/>
    <w:rsid w:val="00F74C54"/>
    <w:rsid w:val="00F8067B"/>
    <w:rsid w:val="00F80A75"/>
    <w:rsid w:val="00F86690"/>
    <w:rsid w:val="00F94C56"/>
    <w:rsid w:val="00FA3D66"/>
    <w:rsid w:val="00FA63BC"/>
    <w:rsid w:val="00FA7567"/>
    <w:rsid w:val="00FB0320"/>
    <w:rsid w:val="00FB0532"/>
    <w:rsid w:val="00FB4526"/>
    <w:rsid w:val="00FD2D4C"/>
    <w:rsid w:val="00FE6677"/>
    <w:rsid w:val="00FF07CB"/>
    <w:rsid w:val="00FF25B0"/>
    <w:rsid w:val="00FF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6C1F891"/>
  <w15:docId w15:val="{B7894156-B264-644B-B333-CA454F52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141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1412E"/>
    <w:rPr>
      <w:sz w:val="24"/>
      <w:szCs w:val="24"/>
    </w:rPr>
  </w:style>
  <w:style w:type="paragraph" w:styleId="Footer">
    <w:name w:val="footer"/>
    <w:basedOn w:val="Normal"/>
    <w:link w:val="FooterChar"/>
    <w:rsid w:val="00E141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E1412E"/>
    <w:rPr>
      <w:sz w:val="24"/>
      <w:szCs w:val="24"/>
    </w:rPr>
  </w:style>
  <w:style w:type="paragraph" w:styleId="BalloonText">
    <w:name w:val="Balloon Text"/>
    <w:basedOn w:val="Normal"/>
    <w:link w:val="BalloonTextChar"/>
    <w:rsid w:val="00E141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141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04E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AdminShared\All%20Staff\250%20Curriculum\262%20Science\2018%20Planning\Module%20Writing%20Resources\Lab%20require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requirements</Template>
  <TotalTime>24</TotalTime>
  <Pages>6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WHITE Elaine</dc:creator>
  <cp:lastModifiedBy>Erik CHRISTENSEN</cp:lastModifiedBy>
  <cp:revision>8</cp:revision>
  <cp:lastPrinted>2018-05-18T00:02:00Z</cp:lastPrinted>
  <dcterms:created xsi:type="dcterms:W3CDTF">2018-05-18T00:01:00Z</dcterms:created>
  <dcterms:modified xsi:type="dcterms:W3CDTF">2021-11-24T04:01:00Z</dcterms:modified>
</cp:coreProperties>
</file>