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9268A0" w:rsidRDefault="009268A0" w:rsidP="009268A0">
      <w:pPr>
        <w:jc w:val="center"/>
        <w:rPr>
          <w:rFonts w:ascii="Arial" w:hAnsi="Arial"/>
          <w:b/>
        </w:rPr>
      </w:pPr>
      <w:r w:rsidRPr="009268A0">
        <w:rPr>
          <w:rFonts w:ascii="Arial" w:hAnsi="Arial"/>
          <w:b/>
        </w:rPr>
        <w:t>Year 7 Science</w:t>
      </w:r>
    </w:p>
    <w:p w:rsidR="009268A0" w:rsidRPr="009268A0" w:rsidRDefault="009268A0" w:rsidP="009268A0">
      <w:pPr>
        <w:jc w:val="center"/>
        <w:rPr>
          <w:rFonts w:ascii="Arial" w:hAnsi="Arial"/>
          <w:b/>
        </w:rPr>
      </w:pPr>
      <w:r w:rsidRPr="009268A0">
        <w:rPr>
          <w:rFonts w:ascii="Arial" w:hAnsi="Arial"/>
          <w:b/>
        </w:rPr>
        <w:t>Physical Sciences</w:t>
      </w:r>
    </w:p>
    <w:p w:rsidR="009268A0" w:rsidRPr="009268A0" w:rsidRDefault="009268A0" w:rsidP="009268A0">
      <w:pPr>
        <w:jc w:val="center"/>
        <w:rPr>
          <w:rFonts w:ascii="Arial" w:hAnsi="Arial"/>
          <w:b/>
        </w:rPr>
      </w:pPr>
      <w:r w:rsidRPr="009268A0">
        <w:rPr>
          <w:rFonts w:ascii="Arial" w:hAnsi="Arial"/>
          <w:b/>
        </w:rPr>
        <w:t>Investigation - Electromagnets</w:t>
      </w:r>
    </w:p>
    <w:p w:rsidR="009268A0" w:rsidRDefault="009268A0" w:rsidP="00222BC9">
      <w:pPr>
        <w:rPr>
          <w:rFonts w:ascii="Arial" w:hAnsi="Arial"/>
        </w:rPr>
      </w:pPr>
    </w:p>
    <w:p w:rsidR="009268A0" w:rsidRPr="003D11C3" w:rsidRDefault="009268A0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815840"/>
            <wp:effectExtent l="0" t="0" r="5080" b="10160"/>
            <wp:docPr id="3" name="Picture 3" descr="Macintosh HDD:Users:wilson.ian:Desktop:Screen Shot 2014-05-13 at 2.05.1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D:Users:wilson.ian:Desktop:Screen Shot 2014-05-13 at 2.05.15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8A0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8A0"/>
    <w:rsid w:val="00222BC9"/>
    <w:rsid w:val="003D11C3"/>
    <w:rsid w:val="005872A5"/>
    <w:rsid w:val="009268A0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8A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8A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8A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8A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1</Pages>
  <Words>10</Words>
  <Characters>57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2014-05-13T06:04:00Z</dcterms:created>
  <dcterms:modified xsi:type="dcterms:W3CDTF">2014-05-13T06:06:00Z</dcterms:modified>
</cp:coreProperties>
</file>