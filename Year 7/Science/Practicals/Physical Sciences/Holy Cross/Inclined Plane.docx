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E2ADF" w14:textId="77777777" w:rsidR="005872A5" w:rsidRPr="00077AF6" w:rsidRDefault="00077AF6" w:rsidP="00077AF6">
      <w:pPr>
        <w:jc w:val="center"/>
        <w:rPr>
          <w:rFonts w:ascii="Arial" w:hAnsi="Arial"/>
          <w:b/>
        </w:rPr>
      </w:pPr>
      <w:r w:rsidRPr="00077AF6">
        <w:rPr>
          <w:rFonts w:ascii="Arial" w:hAnsi="Arial"/>
          <w:b/>
        </w:rPr>
        <w:t>YEAR 7 SCIENCE</w:t>
      </w:r>
    </w:p>
    <w:p w14:paraId="735FA02C" w14:textId="04C64EC8" w:rsidR="00077AF6" w:rsidRPr="00077AF6" w:rsidRDefault="00077AF6" w:rsidP="00077AF6">
      <w:pPr>
        <w:jc w:val="center"/>
        <w:rPr>
          <w:rFonts w:ascii="Arial" w:hAnsi="Arial"/>
          <w:b/>
        </w:rPr>
      </w:pPr>
      <w:r w:rsidRPr="00077AF6">
        <w:rPr>
          <w:rFonts w:ascii="Arial" w:hAnsi="Arial"/>
          <w:b/>
        </w:rPr>
        <w:t xml:space="preserve">INVESTIGATION - </w:t>
      </w:r>
      <w:r w:rsidR="005204E2">
        <w:rPr>
          <w:rFonts w:ascii="Arial" w:hAnsi="Arial"/>
          <w:b/>
        </w:rPr>
        <w:t>INCLINED PLANE</w:t>
      </w:r>
    </w:p>
    <w:p w14:paraId="3690BF3B" w14:textId="77777777" w:rsidR="00077AF6" w:rsidRDefault="00077AF6" w:rsidP="00222BC9">
      <w:pPr>
        <w:rPr>
          <w:rFonts w:ascii="Arial" w:hAnsi="Arial"/>
        </w:rPr>
      </w:pPr>
    </w:p>
    <w:p w14:paraId="6A050F07" w14:textId="3A9207C5" w:rsidR="00077AF6" w:rsidRDefault="00077AF6" w:rsidP="00222BC9">
      <w:pPr>
        <w:rPr>
          <w:rFonts w:ascii="Arial" w:hAnsi="Arial"/>
        </w:rPr>
      </w:pPr>
      <w:r>
        <w:rPr>
          <w:rFonts w:ascii="Arial" w:hAnsi="Arial"/>
        </w:rPr>
        <w:t xml:space="preserve">AIM:  To determine what effect </w:t>
      </w:r>
      <w:r w:rsidR="00C0371B">
        <w:rPr>
          <w:rFonts w:ascii="Arial" w:hAnsi="Arial"/>
        </w:rPr>
        <w:t>an inclined plane has on lifting a load to a height.</w:t>
      </w:r>
    </w:p>
    <w:p w14:paraId="5F1E5C27" w14:textId="77777777" w:rsidR="00077AF6" w:rsidRDefault="00077AF6" w:rsidP="00222BC9">
      <w:pPr>
        <w:rPr>
          <w:rFonts w:ascii="Arial" w:hAnsi="Arial"/>
        </w:rPr>
      </w:pPr>
    </w:p>
    <w:p w14:paraId="2AC2317D" w14:textId="063658F6" w:rsidR="00077AF6" w:rsidRDefault="00077AF6" w:rsidP="00222BC9">
      <w:pPr>
        <w:rPr>
          <w:rFonts w:ascii="Arial" w:hAnsi="Arial"/>
        </w:rPr>
      </w:pPr>
      <w:r>
        <w:rPr>
          <w:rFonts w:ascii="Arial" w:hAnsi="Arial"/>
        </w:rPr>
        <w:t xml:space="preserve">MATERIALS: </w:t>
      </w:r>
      <w:r>
        <w:rPr>
          <w:rFonts w:ascii="Arial" w:hAnsi="Arial"/>
        </w:rPr>
        <w:tab/>
        <w:t xml:space="preserve">1 x </w:t>
      </w:r>
      <w:r w:rsidR="005204E2">
        <w:rPr>
          <w:rFonts w:ascii="Arial" w:hAnsi="Arial"/>
        </w:rPr>
        <w:t>plastic car able to hold a load</w:t>
      </w:r>
      <w:r>
        <w:rPr>
          <w:rFonts w:ascii="Arial" w:hAnsi="Arial"/>
        </w:rPr>
        <w:tab/>
        <w:t>1 x 2 N spring balance</w:t>
      </w:r>
    </w:p>
    <w:p w14:paraId="76F162C5" w14:textId="6DFF88B1" w:rsidR="00077AF6" w:rsidRDefault="00077AF6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4 x 50 g masses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5204E2">
        <w:rPr>
          <w:rFonts w:ascii="Arial" w:hAnsi="Arial"/>
        </w:rPr>
        <w:tab/>
      </w:r>
      <w:r>
        <w:rPr>
          <w:rFonts w:ascii="Arial" w:hAnsi="Arial"/>
        </w:rPr>
        <w:t xml:space="preserve">1 x 5 N </w:t>
      </w:r>
      <w:r>
        <w:rPr>
          <w:rFonts w:ascii="Arial" w:hAnsi="Arial"/>
        </w:rPr>
        <w:t>spring balance</w:t>
      </w:r>
    </w:p>
    <w:p w14:paraId="25672205" w14:textId="504EED8B" w:rsidR="00077AF6" w:rsidRDefault="00077AF6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5204E2">
        <w:rPr>
          <w:rFonts w:ascii="Arial" w:hAnsi="Arial"/>
        </w:rPr>
        <w:t>blocks (to adjust height)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5204E2">
        <w:rPr>
          <w:rFonts w:ascii="Arial" w:hAnsi="Arial"/>
        </w:rPr>
        <w:tab/>
      </w:r>
      <w:r>
        <w:rPr>
          <w:rFonts w:ascii="Arial" w:hAnsi="Arial"/>
        </w:rPr>
        <w:t xml:space="preserve">1 x </w:t>
      </w:r>
      <w:r w:rsidR="005204E2">
        <w:rPr>
          <w:rFonts w:ascii="Arial" w:hAnsi="Arial"/>
        </w:rPr>
        <w:t>board or similar surface</w:t>
      </w:r>
    </w:p>
    <w:p w14:paraId="0090D670" w14:textId="0208240F" w:rsidR="00077AF6" w:rsidRDefault="005204E2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1 x 30 cm ruler</w:t>
      </w:r>
    </w:p>
    <w:p w14:paraId="1BB0A4B4" w14:textId="62AB3F84" w:rsidR="005204E2" w:rsidRDefault="005204E2" w:rsidP="00222BC9">
      <w:pPr>
        <w:rPr>
          <w:rFonts w:ascii="Arial" w:hAnsi="Arial"/>
        </w:rPr>
      </w:pPr>
      <w:r>
        <w:rPr>
          <w:rFonts w:ascii="Arial" w:hAnsi="Arial"/>
        </w:rPr>
        <w:tab/>
      </w:r>
    </w:p>
    <w:p w14:paraId="4F7F3824" w14:textId="798EF6E8" w:rsidR="00077AF6" w:rsidRDefault="00077AF6" w:rsidP="00222BC9">
      <w:pPr>
        <w:rPr>
          <w:rFonts w:ascii="Arial" w:hAnsi="Arial"/>
        </w:rPr>
      </w:pPr>
      <w:r>
        <w:rPr>
          <w:rFonts w:ascii="Arial" w:hAnsi="Arial"/>
        </w:rPr>
        <w:t>METHOD:</w:t>
      </w:r>
      <w:r>
        <w:rPr>
          <w:rFonts w:ascii="Arial" w:hAnsi="Arial"/>
        </w:rPr>
        <w:tab/>
      </w:r>
      <w:r>
        <w:rPr>
          <w:rFonts w:ascii="Arial" w:hAnsi="Arial"/>
        </w:rPr>
        <w:tab/>
        <w:t>1.</w:t>
      </w:r>
      <w:r>
        <w:rPr>
          <w:rFonts w:ascii="Arial" w:hAnsi="Arial"/>
        </w:rPr>
        <w:tab/>
        <w:t>Set up the following.</w:t>
      </w:r>
    </w:p>
    <w:p w14:paraId="5E99926C" w14:textId="5174E4B1" w:rsidR="00077AF6" w:rsidRDefault="00077AF6" w:rsidP="00222BC9">
      <w:pPr>
        <w:rPr>
          <w:rFonts w:ascii="Arial" w:hAnsi="Arial"/>
        </w:rPr>
      </w:pPr>
    </w:p>
    <w:p w14:paraId="44931A44" w14:textId="40DB5C99" w:rsidR="00077AF6" w:rsidRDefault="000A33B7" w:rsidP="00222BC9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A7C215D" wp14:editId="132D1BA8">
                <wp:simplePos x="0" y="0"/>
                <wp:positionH relativeFrom="column">
                  <wp:posOffset>1470045</wp:posOffset>
                </wp:positionH>
                <wp:positionV relativeFrom="paragraph">
                  <wp:posOffset>119093</wp:posOffset>
                </wp:positionV>
                <wp:extent cx="3546988" cy="678426"/>
                <wp:effectExtent l="0" t="0" r="0" b="7112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6988" cy="678426"/>
                          <a:chOff x="0" y="0"/>
                          <a:chExt cx="3546988" cy="678426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2137697" y="460478"/>
                            <a:ext cx="207297" cy="20320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 rot="21199813">
                            <a:off x="478504" y="454742"/>
                            <a:ext cx="2148840" cy="61361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 flipV="1">
                            <a:off x="0" y="656303"/>
                            <a:ext cx="3104536" cy="2212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" name="Group 23"/>
                        <wpg:cNvGrpSpPr/>
                        <wpg:grpSpPr>
                          <a:xfrm rot="21138231">
                            <a:off x="707104" y="0"/>
                            <a:ext cx="965671" cy="486697"/>
                            <a:chOff x="0" y="0"/>
                            <a:chExt cx="965671" cy="486697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0" y="0"/>
                              <a:ext cx="405580" cy="486697"/>
                              <a:chOff x="0" y="0"/>
                              <a:chExt cx="405580" cy="486697"/>
                            </a:xfrm>
                          </wpg:grpSpPr>
                          <wps:wsp>
                            <wps:cNvPr id="16" name="Rectangle 16"/>
                            <wps:cNvSpPr/>
                            <wps:spPr>
                              <a:xfrm>
                                <a:off x="0" y="243348"/>
                                <a:ext cx="405580" cy="140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Oval 17"/>
                            <wps:cNvSpPr/>
                            <wps:spPr>
                              <a:xfrm>
                                <a:off x="280220" y="390832"/>
                                <a:ext cx="103239" cy="9586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Oval 18"/>
                            <wps:cNvSpPr/>
                            <wps:spPr>
                              <a:xfrm>
                                <a:off x="29497" y="390832"/>
                                <a:ext cx="103239" cy="9586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Rectangle 19"/>
                            <wps:cNvSpPr/>
                            <wps:spPr>
                              <a:xfrm>
                                <a:off x="176981" y="0"/>
                                <a:ext cx="101907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" name="Rectangle 21"/>
                          <wps:cNvSpPr/>
                          <wps:spPr>
                            <a:xfrm>
                              <a:off x="538316" y="274893"/>
                              <a:ext cx="427355" cy="83185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405581" y="317090"/>
                              <a:ext cx="14748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" name="Straight Arrow Connector 24"/>
                        <wps:cNvCnPr/>
                        <wps:spPr>
                          <a:xfrm flipV="1">
                            <a:off x="2699365" y="298245"/>
                            <a:ext cx="0" cy="35396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2757949" y="346587"/>
                            <a:ext cx="789039" cy="2580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85F390D" w14:textId="06C7EE38" w:rsidR="000A33B7" w:rsidRPr="000A33B7" w:rsidRDefault="000A33B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A33B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height (h)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C215D" id="Group 26" o:spid="_x0000_s1026" style="position:absolute;margin-left:115.75pt;margin-top:9.4pt;width:279.3pt;height:53.4pt;z-index:251687936" coordsize="35469,67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">
                <v:rect id="Rectangle 13" o:spid="_x0000_s1027" style="position:absolute;left:21376;top:4604;width:2073;height:20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" fillcolor="#00b050" strokecolor="#4579b8 [3044]">
                  <v:shadow on="t" color="black" opacity="22937f" origin=",.5" offset="0,.63889mm"/>
                </v:rect>
                <v:rect id="Rectangle 14" o:spid="_x0000_s1028" style="position:absolute;left:4785;top:4547;width:21488;height:614;rotation:-437111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" fillcolor="red" strokecolor="#4579b8 [3044]">
                  <v:shadow on="t" color="black" opacity="22937f" origin=",.5" offset="0,.63889mm"/>
                </v:rect>
                <v:line id="Straight Connector 15" o:spid="_x0000_s1029" style="position:absolute;flip:y;visibility:visible;mso-wrap-style:square" from="0,6563" to="31045,67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" strokecolor="#795d9b [3047]"/>
                <v:group id="Group 23" o:spid="_x0000_s1030" style="position:absolute;left:7071;width:9656;height:4866;rotation:-504375fd" coordsize="9656,48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">
                  <v:group id="Group 20" o:spid="_x0000_s1031" style="position:absolute;width:4055;height:4866" coordsize="405580,4866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">
                    <v:rect id="Rectangle 16" o:spid="_x0000_s1032" style="position:absolute;top:243348;width:405580;height:1401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" fillcolor="#7030a0" strokecolor="#4579b8 [3044]">
                      <v:shadow on="t" color="black" opacity="22937f" origin=",.5" offset="0,.63889mm"/>
                    </v:rect>
                    <v:oval id="Oval 17" o:spid="_x0000_s1033" style="position:absolute;left:280220;top:390832;width:103239;height:958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" fillcolor="windowText" strokecolor="#4579b8 [3044]">
                      <v:shadow on="t" color="black" opacity="22937f" origin=",.5" offset="0,.63889mm"/>
                    </v:oval>
                    <v:oval id="Oval 18" o:spid="_x0000_s1034" style="position:absolute;left:29497;top:390832;width:103239;height:958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" fillcolor="windowText" strokecolor="#4579b8 [3044]">
                      <v:shadow on="t" color="black" opacity="22937f" origin=",.5" offset="0,.63889mm"/>
                    </v:oval>
                    <v:rect id="Rectangle 19" o:spid="_x0000_s1035" style="position:absolute;left:176981;width:101907;height:228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" fillcolor="#0070c0" strokecolor="#4579b8 [3044]">
                      <v:shadow on="t" color="black" opacity="22937f" origin=",.5" offset="0,.63889mm"/>
                    </v:rect>
                  </v:group>
                  <v:rect id="Rectangle 21" o:spid="_x0000_s1036" style="position:absolute;left:5383;top:2748;width:4273;height:8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" fillcolor="#00b050" strokecolor="#4579b8 [3044]">
                    <v:shadow on="t" color="black" opacity="22937f" origin=",.5" offset="0,.63889mm"/>
                  </v:rect>
                  <v:line id="Straight Connector 22" o:spid="_x0000_s1037" style="position:absolute;visibility:visible;mso-wrap-style:square" from="4055,3170" to="5530,3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" strokecolor="#4f81bd [3204]" strokeweight="2pt">
                    <v:shadow on="t" color="black" opacity="24903f" origin=",.5" offset="0,.55556mm"/>
                  </v:lin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4" o:spid="_x0000_s1038" type="#_x0000_t32" style="position:absolute;left:26993;top:2982;width:0;height:354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" strokecolor="#4f81bd [3204]" strokeweight="2pt">
                  <v:stroke startarrow="block" endarrow="block"/>
                  <v:shadow on="t" color="black" opacity="24903f" origin=",.5" offset="0,.55556mm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39" type="#_x0000_t202" style="position:absolute;left:27579;top:3465;width:7890;height:2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" fillcolor="white [3201]" stroked="f" strokeweight=".5pt">
                  <v:textbox>
                    <w:txbxContent>
                      <w:p w14:paraId="385F390D" w14:textId="06C7EE38" w:rsidR="000A33B7" w:rsidRPr="000A33B7" w:rsidRDefault="000A33B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0A33B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height (h)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638528" w14:textId="6F335B22" w:rsidR="00077AF6" w:rsidRDefault="00077AF6" w:rsidP="00222BC9">
      <w:pPr>
        <w:rPr>
          <w:rFonts w:ascii="Arial" w:hAnsi="Arial"/>
        </w:rPr>
      </w:pPr>
    </w:p>
    <w:p w14:paraId="36F8434C" w14:textId="170E1F27" w:rsidR="00077AF6" w:rsidRDefault="00077AF6" w:rsidP="00222BC9">
      <w:pPr>
        <w:rPr>
          <w:rFonts w:ascii="Arial" w:hAnsi="Arial"/>
        </w:rPr>
      </w:pPr>
    </w:p>
    <w:p w14:paraId="6D3A866F" w14:textId="3304DFE6" w:rsidR="00077AF6" w:rsidRDefault="00077AF6" w:rsidP="00222BC9">
      <w:pPr>
        <w:rPr>
          <w:rFonts w:ascii="Arial" w:hAnsi="Arial"/>
        </w:rPr>
      </w:pPr>
    </w:p>
    <w:p w14:paraId="794449A1" w14:textId="00177505" w:rsidR="00077AF6" w:rsidRDefault="00077AF6" w:rsidP="00222BC9">
      <w:pPr>
        <w:rPr>
          <w:rFonts w:ascii="Arial" w:hAnsi="Arial"/>
        </w:rPr>
      </w:pPr>
    </w:p>
    <w:p w14:paraId="29A5B20F" w14:textId="77777777" w:rsidR="00927598" w:rsidRDefault="00927598" w:rsidP="00222BC9">
      <w:pPr>
        <w:rPr>
          <w:rFonts w:ascii="Arial" w:hAnsi="Arial"/>
        </w:rPr>
      </w:pPr>
    </w:p>
    <w:p w14:paraId="54ACC22A" w14:textId="56BB1B98" w:rsidR="00077AF6" w:rsidRDefault="008B1810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2.</w:t>
      </w:r>
      <w:r>
        <w:rPr>
          <w:rFonts w:ascii="Arial" w:hAnsi="Arial"/>
        </w:rPr>
        <w:tab/>
      </w:r>
      <w:r w:rsidR="000A33B7">
        <w:rPr>
          <w:rFonts w:ascii="Arial" w:hAnsi="Arial"/>
        </w:rPr>
        <w:t>Measure the height (h) at the end of the ramp.</w:t>
      </w:r>
    </w:p>
    <w:p w14:paraId="48C907D7" w14:textId="77777777" w:rsidR="000B0C46" w:rsidRDefault="000B0C46" w:rsidP="00222BC9">
      <w:pPr>
        <w:rPr>
          <w:rFonts w:ascii="Arial" w:hAnsi="Arial"/>
        </w:rPr>
      </w:pPr>
    </w:p>
    <w:p w14:paraId="5A3A5A4D" w14:textId="60FA34D2" w:rsidR="000A33B7" w:rsidRDefault="0092759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3.</w:t>
      </w:r>
      <w:r>
        <w:rPr>
          <w:rFonts w:ascii="Arial" w:hAnsi="Arial"/>
        </w:rPr>
        <w:tab/>
      </w:r>
      <w:r w:rsidR="000A33B7">
        <w:rPr>
          <w:rFonts w:ascii="Arial" w:hAnsi="Arial"/>
        </w:rPr>
        <w:t>Load the car with 200</w:t>
      </w:r>
      <w:r w:rsidR="004F2AEF">
        <w:rPr>
          <w:rFonts w:ascii="Arial" w:hAnsi="Arial"/>
        </w:rPr>
        <w:t xml:space="preserve"> </w:t>
      </w:r>
      <w:r w:rsidR="000A33B7">
        <w:rPr>
          <w:rFonts w:ascii="Arial" w:hAnsi="Arial"/>
        </w:rPr>
        <w:t xml:space="preserve">g and pull it smoothly up the slope. Record the </w:t>
      </w:r>
      <w:r w:rsidR="000A33B7">
        <w:rPr>
          <w:rFonts w:ascii="Arial" w:hAnsi="Arial"/>
        </w:rPr>
        <w:tab/>
      </w:r>
      <w:r w:rsidR="000A33B7">
        <w:rPr>
          <w:rFonts w:ascii="Arial" w:hAnsi="Arial"/>
        </w:rPr>
        <w:tab/>
      </w:r>
      <w:r w:rsidR="000A33B7">
        <w:rPr>
          <w:rFonts w:ascii="Arial" w:hAnsi="Arial"/>
        </w:rPr>
        <w:tab/>
      </w:r>
      <w:r w:rsidR="000A33B7">
        <w:rPr>
          <w:rFonts w:ascii="Arial" w:hAnsi="Arial"/>
        </w:rPr>
        <w:tab/>
        <w:t>force</w:t>
      </w:r>
      <w:r>
        <w:rPr>
          <w:rFonts w:ascii="Arial" w:hAnsi="Arial"/>
        </w:rPr>
        <w:t>.</w:t>
      </w:r>
    </w:p>
    <w:p w14:paraId="752035AF" w14:textId="77777777" w:rsidR="000B0C46" w:rsidRDefault="000B0C46" w:rsidP="00222BC9">
      <w:pPr>
        <w:rPr>
          <w:rFonts w:ascii="Arial" w:hAnsi="Arial"/>
        </w:rPr>
      </w:pPr>
    </w:p>
    <w:p w14:paraId="0DBD4F9E" w14:textId="608A606E" w:rsidR="00927598" w:rsidRDefault="0092759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4.</w:t>
      </w:r>
      <w:r>
        <w:rPr>
          <w:rFonts w:ascii="Arial" w:hAnsi="Arial"/>
        </w:rPr>
        <w:tab/>
      </w:r>
      <w:r w:rsidR="000A33B7">
        <w:rPr>
          <w:rFonts w:ascii="Arial" w:hAnsi="Arial"/>
        </w:rPr>
        <w:t>Repeat for 2 more trials and average the value of the force.</w:t>
      </w:r>
    </w:p>
    <w:p w14:paraId="13E62F0F" w14:textId="77777777" w:rsidR="000B0C46" w:rsidRDefault="000B0C46" w:rsidP="00222BC9">
      <w:pPr>
        <w:rPr>
          <w:rFonts w:ascii="Arial" w:hAnsi="Arial"/>
        </w:rPr>
      </w:pPr>
    </w:p>
    <w:p w14:paraId="32A42902" w14:textId="6FEFE684" w:rsidR="00927598" w:rsidRDefault="0092759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5.</w:t>
      </w:r>
      <w:r>
        <w:rPr>
          <w:rFonts w:ascii="Arial" w:hAnsi="Arial"/>
        </w:rPr>
        <w:tab/>
      </w:r>
      <w:r w:rsidR="000A33B7">
        <w:rPr>
          <w:rFonts w:ascii="Arial" w:hAnsi="Arial"/>
        </w:rPr>
        <w:t xml:space="preserve">Adjust the end of the ramp to a bigger height and repeat 2 - 4. </w:t>
      </w:r>
    </w:p>
    <w:p w14:paraId="4B1A4E32" w14:textId="77777777" w:rsidR="000B0C46" w:rsidRDefault="000B0C46" w:rsidP="00222BC9">
      <w:pPr>
        <w:rPr>
          <w:rFonts w:ascii="Arial" w:hAnsi="Arial"/>
        </w:rPr>
      </w:pPr>
    </w:p>
    <w:p w14:paraId="6C77A536" w14:textId="3C9E7237" w:rsidR="00927598" w:rsidRDefault="00927598" w:rsidP="000A33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6.</w:t>
      </w:r>
      <w:r>
        <w:rPr>
          <w:rFonts w:ascii="Arial" w:hAnsi="Arial"/>
        </w:rPr>
        <w:tab/>
        <w:t xml:space="preserve"> </w:t>
      </w:r>
      <w:r w:rsidR="000A33B7">
        <w:rPr>
          <w:rFonts w:ascii="Arial" w:hAnsi="Arial"/>
        </w:rPr>
        <w:t>Do at least 4 different heights - 5 would be perfect.</w:t>
      </w:r>
    </w:p>
    <w:p w14:paraId="2590771B" w14:textId="32361975" w:rsidR="005931AF" w:rsidRDefault="005931AF" w:rsidP="000A33B7">
      <w:pPr>
        <w:rPr>
          <w:rFonts w:ascii="Arial" w:hAnsi="Arial"/>
        </w:rPr>
      </w:pPr>
    </w:p>
    <w:p w14:paraId="607B5E64" w14:textId="0CDD472A" w:rsidR="005931AF" w:rsidRDefault="005931AF" w:rsidP="000A33B7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7.</w:t>
      </w:r>
      <w:r>
        <w:rPr>
          <w:rFonts w:ascii="Arial" w:hAnsi="Arial"/>
        </w:rPr>
        <w:tab/>
        <w:t xml:space="preserve">Carefully lift the car and its load with the spring balance to measure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its weight in Newtons.</w:t>
      </w:r>
    </w:p>
    <w:p w14:paraId="4509F497" w14:textId="77777777" w:rsidR="00927598" w:rsidRDefault="0092759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29F914F5" w14:textId="0A253E39" w:rsidR="00927598" w:rsidRDefault="00F1291E" w:rsidP="00222BC9">
      <w:pPr>
        <w:rPr>
          <w:rFonts w:ascii="Arial" w:hAnsi="Arial"/>
        </w:rPr>
      </w:pPr>
      <w:r>
        <w:rPr>
          <w:rFonts w:ascii="Arial" w:hAnsi="Arial"/>
        </w:rPr>
        <w:t>RESULTS:</w:t>
      </w:r>
    </w:p>
    <w:p w14:paraId="51D0B964" w14:textId="77777777" w:rsidR="00F1291E" w:rsidRDefault="00F1291E" w:rsidP="00222BC9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924"/>
        <w:gridCol w:w="1925"/>
        <w:gridCol w:w="1925"/>
        <w:gridCol w:w="1925"/>
      </w:tblGrid>
      <w:tr w:rsidR="000A33B7" w14:paraId="17AD055D" w14:textId="77777777" w:rsidTr="000A33B7">
        <w:trPr>
          <w:trHeight w:val="454"/>
        </w:trPr>
        <w:tc>
          <w:tcPr>
            <w:tcW w:w="1923" w:type="dxa"/>
            <w:vMerge w:val="restart"/>
            <w:vAlign w:val="center"/>
          </w:tcPr>
          <w:p w14:paraId="5B349F6C" w14:textId="3D03906E" w:rsidR="000A33B7" w:rsidRDefault="000A33B7" w:rsidP="000A33B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Height of ramp (cm)</w:t>
            </w:r>
          </w:p>
        </w:tc>
        <w:tc>
          <w:tcPr>
            <w:tcW w:w="7699" w:type="dxa"/>
            <w:gridSpan w:val="4"/>
            <w:vAlign w:val="center"/>
          </w:tcPr>
          <w:p w14:paraId="71F9CFFD" w14:textId="2BB71179" w:rsidR="000A33B7" w:rsidRDefault="000A33B7" w:rsidP="000A33B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Force required (N)</w:t>
            </w:r>
          </w:p>
        </w:tc>
      </w:tr>
      <w:tr w:rsidR="000A33B7" w14:paraId="3B577FBD" w14:textId="77777777" w:rsidTr="000A33B7">
        <w:trPr>
          <w:trHeight w:val="454"/>
        </w:trPr>
        <w:tc>
          <w:tcPr>
            <w:tcW w:w="1923" w:type="dxa"/>
            <w:vMerge/>
            <w:vAlign w:val="center"/>
          </w:tcPr>
          <w:p w14:paraId="3B0FA753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4" w:type="dxa"/>
            <w:vAlign w:val="center"/>
          </w:tcPr>
          <w:p w14:paraId="170BCE84" w14:textId="543BFCCF" w:rsidR="000A33B7" w:rsidRDefault="000A33B7" w:rsidP="000A33B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Trial 1</w:t>
            </w:r>
          </w:p>
        </w:tc>
        <w:tc>
          <w:tcPr>
            <w:tcW w:w="1925" w:type="dxa"/>
            <w:vAlign w:val="center"/>
          </w:tcPr>
          <w:p w14:paraId="3AFE5F4B" w14:textId="07D63F51" w:rsidR="000A33B7" w:rsidRDefault="000A33B7" w:rsidP="000A33B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Trial 2</w:t>
            </w:r>
          </w:p>
        </w:tc>
        <w:tc>
          <w:tcPr>
            <w:tcW w:w="1925" w:type="dxa"/>
            <w:vAlign w:val="center"/>
          </w:tcPr>
          <w:p w14:paraId="4B9A82B5" w14:textId="1449D6BF" w:rsidR="000A33B7" w:rsidRDefault="000A33B7" w:rsidP="000A33B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Trial 3</w:t>
            </w:r>
          </w:p>
        </w:tc>
        <w:tc>
          <w:tcPr>
            <w:tcW w:w="1925" w:type="dxa"/>
            <w:vAlign w:val="center"/>
          </w:tcPr>
          <w:p w14:paraId="6292F896" w14:textId="1054DF3B" w:rsidR="000A33B7" w:rsidRDefault="000A33B7" w:rsidP="000A33B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Average</w:t>
            </w:r>
          </w:p>
        </w:tc>
      </w:tr>
      <w:tr w:rsidR="000A33B7" w14:paraId="75D46ED1" w14:textId="77777777" w:rsidTr="000A33B7">
        <w:trPr>
          <w:trHeight w:val="454"/>
        </w:trPr>
        <w:tc>
          <w:tcPr>
            <w:tcW w:w="1923" w:type="dxa"/>
            <w:vAlign w:val="center"/>
          </w:tcPr>
          <w:p w14:paraId="63B37C5A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4" w:type="dxa"/>
            <w:vAlign w:val="center"/>
          </w:tcPr>
          <w:p w14:paraId="77B6720B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2D41F8AC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56EDAEE2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775AEA1E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</w:tr>
      <w:tr w:rsidR="000A33B7" w14:paraId="11CD7278" w14:textId="77777777" w:rsidTr="000A33B7">
        <w:trPr>
          <w:trHeight w:val="454"/>
        </w:trPr>
        <w:tc>
          <w:tcPr>
            <w:tcW w:w="1923" w:type="dxa"/>
            <w:vAlign w:val="center"/>
          </w:tcPr>
          <w:p w14:paraId="71AC33BF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4" w:type="dxa"/>
            <w:vAlign w:val="center"/>
          </w:tcPr>
          <w:p w14:paraId="764A0EE9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122AE979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134B7EEE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52513E3C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</w:tr>
      <w:tr w:rsidR="000A33B7" w14:paraId="772D4819" w14:textId="77777777" w:rsidTr="000A33B7">
        <w:trPr>
          <w:trHeight w:val="454"/>
        </w:trPr>
        <w:tc>
          <w:tcPr>
            <w:tcW w:w="1923" w:type="dxa"/>
            <w:vAlign w:val="center"/>
          </w:tcPr>
          <w:p w14:paraId="11AD23F0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4" w:type="dxa"/>
            <w:vAlign w:val="center"/>
          </w:tcPr>
          <w:p w14:paraId="3A486676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068F8028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4A34365A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501600E6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</w:tr>
      <w:tr w:rsidR="000A33B7" w14:paraId="560FA6B1" w14:textId="77777777" w:rsidTr="000A33B7">
        <w:trPr>
          <w:trHeight w:val="454"/>
        </w:trPr>
        <w:tc>
          <w:tcPr>
            <w:tcW w:w="1923" w:type="dxa"/>
            <w:vAlign w:val="center"/>
          </w:tcPr>
          <w:p w14:paraId="1F33F167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4" w:type="dxa"/>
            <w:vAlign w:val="center"/>
          </w:tcPr>
          <w:p w14:paraId="26C0BBE2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4AF4A12C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25D7E72F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66CCB383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</w:tr>
      <w:tr w:rsidR="000A33B7" w14:paraId="4BB16FE5" w14:textId="77777777" w:rsidTr="000A33B7">
        <w:trPr>
          <w:trHeight w:val="454"/>
        </w:trPr>
        <w:tc>
          <w:tcPr>
            <w:tcW w:w="1923" w:type="dxa"/>
            <w:vAlign w:val="center"/>
          </w:tcPr>
          <w:p w14:paraId="317AC90A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4" w:type="dxa"/>
            <w:vAlign w:val="center"/>
          </w:tcPr>
          <w:p w14:paraId="4E7F5E52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075259E4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7D4F3B18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  <w:tc>
          <w:tcPr>
            <w:tcW w:w="1925" w:type="dxa"/>
            <w:vAlign w:val="center"/>
          </w:tcPr>
          <w:p w14:paraId="639AFB8E" w14:textId="77777777" w:rsidR="000A33B7" w:rsidRDefault="000A33B7" w:rsidP="000A33B7">
            <w:pPr>
              <w:jc w:val="center"/>
              <w:rPr>
                <w:rFonts w:ascii="Arial" w:hAnsi="Arial"/>
              </w:rPr>
            </w:pPr>
          </w:p>
        </w:tc>
      </w:tr>
    </w:tbl>
    <w:p w14:paraId="5698800B" w14:textId="36699657" w:rsidR="00F1291E" w:rsidRDefault="00F1291E" w:rsidP="00222BC9">
      <w:pPr>
        <w:rPr>
          <w:rFonts w:ascii="Arial" w:hAnsi="Arial"/>
        </w:rPr>
      </w:pPr>
    </w:p>
    <w:p w14:paraId="0BB963B3" w14:textId="7EA66B1A" w:rsidR="00F1291E" w:rsidRPr="005931AF" w:rsidRDefault="005931AF" w:rsidP="00222BC9">
      <w:pPr>
        <w:rPr>
          <w:rFonts w:ascii="Arial" w:hAnsi="Arial"/>
        </w:rPr>
      </w:pPr>
      <w:r>
        <w:rPr>
          <w:rFonts w:ascii="Arial" w:hAnsi="Arial"/>
        </w:rPr>
        <w:t xml:space="preserve">Weight of car and load: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50C08BE7" w14:textId="05C3EC0C" w:rsidR="005931AF" w:rsidRDefault="005931AF" w:rsidP="00222BC9">
      <w:pPr>
        <w:rPr>
          <w:rFonts w:ascii="Arial" w:hAnsi="Arial"/>
        </w:rPr>
      </w:pPr>
    </w:p>
    <w:p w14:paraId="484334A4" w14:textId="77777777" w:rsidR="005931AF" w:rsidRDefault="005931AF" w:rsidP="00222BC9">
      <w:pPr>
        <w:rPr>
          <w:rFonts w:ascii="Arial" w:hAnsi="Arial"/>
        </w:rPr>
      </w:pPr>
    </w:p>
    <w:p w14:paraId="45141A66" w14:textId="50868708" w:rsidR="00F1291E" w:rsidRDefault="00F1291E" w:rsidP="00222BC9">
      <w:pPr>
        <w:rPr>
          <w:rFonts w:ascii="Arial" w:hAnsi="Arial"/>
        </w:rPr>
      </w:pPr>
      <w:r>
        <w:rPr>
          <w:rFonts w:ascii="Arial" w:hAnsi="Arial"/>
        </w:rPr>
        <w:t>GRAPH:</w:t>
      </w:r>
      <w:r>
        <w:rPr>
          <w:rFonts w:ascii="Arial" w:hAnsi="Arial"/>
        </w:rPr>
        <w:tab/>
        <w:t>Do a line graph on the next page</w:t>
      </w:r>
      <w:r w:rsidR="00D75CA3"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show your results. </w:t>
      </w:r>
    </w:p>
    <w:p w14:paraId="408BFF4B" w14:textId="55CDAA80" w:rsidR="00F1291E" w:rsidRDefault="00F1291E" w:rsidP="00222BC9">
      <w:pPr>
        <w:rPr>
          <w:rFonts w:ascii="Arial" w:hAnsi="Arial"/>
        </w:rPr>
      </w:pPr>
    </w:p>
    <w:p w14:paraId="4E12CA90" w14:textId="00031C85" w:rsidR="00F1291E" w:rsidRDefault="00F1291E">
      <w:pPr>
        <w:rPr>
          <w:rFonts w:ascii="Arial" w:hAnsi="Arial"/>
        </w:rPr>
      </w:pPr>
    </w:p>
    <w:p w14:paraId="76B3E3DA" w14:textId="6E3917E8" w:rsidR="00F1291E" w:rsidRDefault="00F1291E" w:rsidP="00222BC9">
      <w:pPr>
        <w:rPr>
          <w:rFonts w:ascii="Arial" w:hAnsi="Arial"/>
        </w:rPr>
      </w:pPr>
    </w:p>
    <w:p w14:paraId="1F5706E9" w14:textId="68B0D436" w:rsidR="00F1291E" w:rsidRDefault="00F1291E" w:rsidP="00222BC9">
      <w:pPr>
        <w:rPr>
          <w:rFonts w:ascii="Arial" w:hAnsi="Arial"/>
        </w:rPr>
      </w:pPr>
    </w:p>
    <w:p w14:paraId="62CA04F7" w14:textId="14FE4334" w:rsidR="00F1291E" w:rsidRDefault="00F1291E" w:rsidP="00222BC9">
      <w:pPr>
        <w:rPr>
          <w:rFonts w:ascii="Arial" w:hAnsi="Arial"/>
        </w:rPr>
      </w:pPr>
      <w:r w:rsidRPr="00F658F9">
        <w:rPr>
          <w:noProof/>
        </w:rPr>
        <w:drawing>
          <wp:anchor distT="0" distB="0" distL="114300" distR="114300" simplePos="0" relativeHeight="251672576" behindDoc="0" locked="0" layoutInCell="1" allowOverlap="1" wp14:anchorId="7964E6E5" wp14:editId="6F3DE389">
            <wp:simplePos x="0" y="0"/>
            <wp:positionH relativeFrom="margin">
              <wp:posOffset>0</wp:posOffset>
            </wp:positionH>
            <wp:positionV relativeFrom="paragraph">
              <wp:posOffset>373380</wp:posOffset>
            </wp:positionV>
            <wp:extent cx="6459855" cy="5019675"/>
            <wp:effectExtent l="0" t="3810" r="0" b="0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45985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63AED" w14:textId="261F50EB" w:rsidR="00F1291E" w:rsidRDefault="00F1291E" w:rsidP="00222BC9">
      <w:pPr>
        <w:rPr>
          <w:rFonts w:ascii="Arial" w:hAnsi="Arial"/>
        </w:rPr>
      </w:pPr>
    </w:p>
    <w:p w14:paraId="1A701FCA" w14:textId="5A8048BF" w:rsidR="00F1291E" w:rsidRDefault="00F1291E" w:rsidP="00222BC9">
      <w:pPr>
        <w:rPr>
          <w:rFonts w:ascii="Arial" w:hAnsi="Arial"/>
        </w:rPr>
      </w:pPr>
    </w:p>
    <w:p w14:paraId="0673A25A" w14:textId="1D281DCE" w:rsidR="00F1291E" w:rsidRDefault="00F1291E" w:rsidP="00222BC9">
      <w:pPr>
        <w:rPr>
          <w:rFonts w:ascii="Arial" w:hAnsi="Arial"/>
        </w:rPr>
      </w:pPr>
    </w:p>
    <w:p w14:paraId="270C29C6" w14:textId="5FDD8AC5" w:rsidR="00F1291E" w:rsidRDefault="00F1291E" w:rsidP="00222BC9">
      <w:pPr>
        <w:rPr>
          <w:rFonts w:ascii="Arial" w:hAnsi="Arial"/>
        </w:rPr>
      </w:pPr>
    </w:p>
    <w:p w14:paraId="512187EC" w14:textId="0E685935" w:rsidR="00F1291E" w:rsidRDefault="00F1291E" w:rsidP="00222BC9">
      <w:pPr>
        <w:rPr>
          <w:rFonts w:ascii="Arial" w:hAnsi="Arial"/>
        </w:rPr>
      </w:pPr>
    </w:p>
    <w:p w14:paraId="5432EC04" w14:textId="40954446" w:rsidR="00F1291E" w:rsidRDefault="00F1291E" w:rsidP="00222BC9">
      <w:pPr>
        <w:rPr>
          <w:rFonts w:ascii="Arial" w:hAnsi="Arial"/>
        </w:rPr>
      </w:pPr>
    </w:p>
    <w:p w14:paraId="3968FDB5" w14:textId="0BD9DF26" w:rsidR="00F1291E" w:rsidRDefault="00F1291E" w:rsidP="00222BC9">
      <w:pPr>
        <w:rPr>
          <w:rFonts w:ascii="Arial" w:hAnsi="Arial"/>
        </w:rPr>
      </w:pPr>
    </w:p>
    <w:p w14:paraId="405278D7" w14:textId="36F2A73F" w:rsidR="00F1291E" w:rsidRDefault="00F1291E" w:rsidP="00222BC9">
      <w:pPr>
        <w:rPr>
          <w:rFonts w:ascii="Arial" w:hAnsi="Arial"/>
        </w:rPr>
      </w:pPr>
    </w:p>
    <w:p w14:paraId="1606FF3F" w14:textId="257AC1D2" w:rsidR="00F1291E" w:rsidRDefault="00F1291E" w:rsidP="00222BC9">
      <w:pPr>
        <w:rPr>
          <w:rFonts w:ascii="Arial" w:hAnsi="Arial"/>
        </w:rPr>
      </w:pPr>
    </w:p>
    <w:p w14:paraId="716A5606" w14:textId="177321FD" w:rsidR="00F1291E" w:rsidRDefault="00F1291E" w:rsidP="00222BC9">
      <w:pPr>
        <w:rPr>
          <w:rFonts w:ascii="Arial" w:hAnsi="Arial"/>
        </w:rPr>
      </w:pPr>
    </w:p>
    <w:p w14:paraId="36EB997D" w14:textId="076C1B31" w:rsidR="00F1291E" w:rsidRDefault="00F1291E" w:rsidP="00222BC9">
      <w:pPr>
        <w:rPr>
          <w:rFonts w:ascii="Arial" w:hAnsi="Arial"/>
        </w:rPr>
      </w:pPr>
    </w:p>
    <w:p w14:paraId="595BE4EA" w14:textId="3569D51A" w:rsidR="00F1291E" w:rsidRDefault="00F1291E" w:rsidP="00222BC9">
      <w:pPr>
        <w:rPr>
          <w:rFonts w:ascii="Arial" w:hAnsi="Arial"/>
        </w:rPr>
      </w:pPr>
    </w:p>
    <w:p w14:paraId="38211618" w14:textId="685973C7" w:rsidR="00F1291E" w:rsidRDefault="00F1291E" w:rsidP="00222BC9">
      <w:pPr>
        <w:rPr>
          <w:rFonts w:ascii="Arial" w:hAnsi="Arial"/>
        </w:rPr>
      </w:pPr>
    </w:p>
    <w:p w14:paraId="4ABB8A0F" w14:textId="17AC4974" w:rsidR="00F1291E" w:rsidRDefault="00F1291E" w:rsidP="00222BC9">
      <w:pPr>
        <w:rPr>
          <w:rFonts w:ascii="Arial" w:hAnsi="Arial"/>
        </w:rPr>
      </w:pPr>
    </w:p>
    <w:p w14:paraId="478A9F1D" w14:textId="2C06E950" w:rsidR="00F1291E" w:rsidRDefault="00F1291E" w:rsidP="00222BC9">
      <w:pPr>
        <w:rPr>
          <w:rFonts w:ascii="Arial" w:hAnsi="Arial"/>
        </w:rPr>
      </w:pPr>
    </w:p>
    <w:p w14:paraId="20316A5F" w14:textId="22CA7CDB" w:rsidR="00F1291E" w:rsidRDefault="00F1291E" w:rsidP="00222BC9">
      <w:pPr>
        <w:rPr>
          <w:rFonts w:ascii="Arial" w:hAnsi="Arial"/>
        </w:rPr>
      </w:pPr>
    </w:p>
    <w:p w14:paraId="4D2495D4" w14:textId="0F94CFAB" w:rsidR="00F1291E" w:rsidRDefault="00F1291E" w:rsidP="00222BC9">
      <w:pPr>
        <w:rPr>
          <w:rFonts w:ascii="Arial" w:hAnsi="Arial"/>
        </w:rPr>
      </w:pPr>
    </w:p>
    <w:p w14:paraId="5AEF8AF1" w14:textId="32B225C1" w:rsidR="00F1291E" w:rsidRDefault="00F1291E" w:rsidP="00222BC9">
      <w:pPr>
        <w:rPr>
          <w:rFonts w:ascii="Arial" w:hAnsi="Arial"/>
        </w:rPr>
      </w:pPr>
    </w:p>
    <w:p w14:paraId="775F2DA8" w14:textId="1967905A" w:rsidR="00F1291E" w:rsidRDefault="00F1291E" w:rsidP="00222BC9">
      <w:pPr>
        <w:rPr>
          <w:rFonts w:ascii="Arial" w:hAnsi="Arial"/>
        </w:rPr>
      </w:pPr>
    </w:p>
    <w:p w14:paraId="35198C29" w14:textId="3022D4F7" w:rsidR="00F1291E" w:rsidRDefault="00F1291E" w:rsidP="00222BC9">
      <w:pPr>
        <w:rPr>
          <w:rFonts w:ascii="Arial" w:hAnsi="Arial"/>
        </w:rPr>
      </w:pPr>
    </w:p>
    <w:p w14:paraId="4350D9ED" w14:textId="0FC53CE8" w:rsidR="00F1291E" w:rsidRDefault="00F1291E" w:rsidP="00222BC9">
      <w:pPr>
        <w:rPr>
          <w:rFonts w:ascii="Arial" w:hAnsi="Arial"/>
        </w:rPr>
      </w:pPr>
    </w:p>
    <w:p w14:paraId="1CBE41A9" w14:textId="49E9BEC5" w:rsidR="00F1291E" w:rsidRDefault="00F1291E" w:rsidP="00222BC9">
      <w:pPr>
        <w:rPr>
          <w:rFonts w:ascii="Arial" w:hAnsi="Arial"/>
        </w:rPr>
      </w:pPr>
    </w:p>
    <w:p w14:paraId="27486542" w14:textId="1F6158B7" w:rsidR="00F1291E" w:rsidRDefault="00F1291E" w:rsidP="00222BC9">
      <w:pPr>
        <w:rPr>
          <w:rFonts w:ascii="Arial" w:hAnsi="Arial"/>
        </w:rPr>
      </w:pPr>
    </w:p>
    <w:p w14:paraId="74951FBF" w14:textId="17EFD63B" w:rsidR="00F1291E" w:rsidRDefault="00F1291E" w:rsidP="00222BC9">
      <w:pPr>
        <w:rPr>
          <w:rFonts w:ascii="Arial" w:hAnsi="Arial"/>
        </w:rPr>
      </w:pPr>
    </w:p>
    <w:p w14:paraId="66FA4204" w14:textId="29C37037" w:rsidR="00F1291E" w:rsidRDefault="00F1291E" w:rsidP="00222BC9">
      <w:pPr>
        <w:rPr>
          <w:rFonts w:ascii="Arial" w:hAnsi="Arial"/>
        </w:rPr>
      </w:pPr>
    </w:p>
    <w:p w14:paraId="49B4C2E0" w14:textId="36A4DD7F" w:rsidR="00F1291E" w:rsidRDefault="00F1291E" w:rsidP="00222BC9">
      <w:pPr>
        <w:rPr>
          <w:rFonts w:ascii="Arial" w:hAnsi="Arial"/>
        </w:rPr>
      </w:pPr>
    </w:p>
    <w:p w14:paraId="6DD22DF8" w14:textId="333A8552" w:rsidR="00F1291E" w:rsidRDefault="00F1291E" w:rsidP="00222BC9">
      <w:pPr>
        <w:rPr>
          <w:rFonts w:ascii="Arial" w:hAnsi="Arial"/>
        </w:rPr>
      </w:pPr>
    </w:p>
    <w:p w14:paraId="671968F0" w14:textId="54DBAA56" w:rsidR="00F1291E" w:rsidRDefault="00F1291E" w:rsidP="00222BC9">
      <w:pPr>
        <w:rPr>
          <w:rFonts w:ascii="Arial" w:hAnsi="Arial"/>
        </w:rPr>
      </w:pPr>
    </w:p>
    <w:p w14:paraId="0A227558" w14:textId="66FC6B1C" w:rsidR="00F1291E" w:rsidRDefault="00F1291E" w:rsidP="00222BC9">
      <w:pPr>
        <w:rPr>
          <w:rFonts w:ascii="Arial" w:hAnsi="Arial"/>
        </w:rPr>
      </w:pPr>
    </w:p>
    <w:p w14:paraId="7CA60F93" w14:textId="09B064A8" w:rsidR="00F1291E" w:rsidRDefault="00F1291E" w:rsidP="00222BC9">
      <w:pPr>
        <w:rPr>
          <w:rFonts w:ascii="Arial" w:hAnsi="Arial"/>
        </w:rPr>
      </w:pPr>
    </w:p>
    <w:p w14:paraId="4F122406" w14:textId="05FCCD5B" w:rsidR="00F1291E" w:rsidRDefault="00F1291E" w:rsidP="00222BC9">
      <w:pPr>
        <w:rPr>
          <w:rFonts w:ascii="Arial" w:hAnsi="Arial"/>
        </w:rPr>
      </w:pPr>
    </w:p>
    <w:p w14:paraId="4E5EC0FF" w14:textId="241EE588" w:rsidR="00F1291E" w:rsidRDefault="00F1291E" w:rsidP="00222BC9">
      <w:pPr>
        <w:rPr>
          <w:rFonts w:ascii="Arial" w:hAnsi="Arial"/>
        </w:rPr>
      </w:pPr>
    </w:p>
    <w:p w14:paraId="505865A7" w14:textId="6A4089F0" w:rsidR="00F1291E" w:rsidRDefault="00F1291E" w:rsidP="00222BC9">
      <w:pPr>
        <w:rPr>
          <w:rFonts w:ascii="Arial" w:hAnsi="Arial"/>
        </w:rPr>
      </w:pPr>
    </w:p>
    <w:p w14:paraId="48F8A6F6" w14:textId="0629FEFE" w:rsidR="00F1291E" w:rsidRDefault="00F1291E" w:rsidP="00222BC9">
      <w:pPr>
        <w:rPr>
          <w:rFonts w:ascii="Arial" w:hAnsi="Arial"/>
        </w:rPr>
      </w:pPr>
    </w:p>
    <w:p w14:paraId="1427FEAA" w14:textId="5D616F90" w:rsidR="00F1291E" w:rsidRDefault="00F1291E" w:rsidP="00222BC9">
      <w:pPr>
        <w:rPr>
          <w:rFonts w:ascii="Arial" w:hAnsi="Arial"/>
        </w:rPr>
      </w:pPr>
    </w:p>
    <w:p w14:paraId="7E01BCCD" w14:textId="23B50E58" w:rsidR="00F1291E" w:rsidRDefault="00F1291E" w:rsidP="00222BC9">
      <w:pPr>
        <w:rPr>
          <w:rFonts w:ascii="Arial" w:hAnsi="Arial"/>
        </w:rPr>
      </w:pPr>
    </w:p>
    <w:p w14:paraId="73F401D5" w14:textId="72F74D99" w:rsidR="00F1291E" w:rsidRDefault="00F1291E" w:rsidP="00222BC9">
      <w:pPr>
        <w:rPr>
          <w:rFonts w:ascii="Arial" w:hAnsi="Arial"/>
        </w:rPr>
      </w:pPr>
    </w:p>
    <w:p w14:paraId="0F111339" w14:textId="77777777" w:rsidR="000B0C46" w:rsidRDefault="000B0C46" w:rsidP="00222BC9">
      <w:pPr>
        <w:rPr>
          <w:rFonts w:ascii="Arial" w:hAnsi="Arial"/>
        </w:rPr>
      </w:pPr>
    </w:p>
    <w:p w14:paraId="35546EE9" w14:textId="77777777" w:rsidR="000B0C46" w:rsidRDefault="000B0C46" w:rsidP="00222BC9">
      <w:pPr>
        <w:rPr>
          <w:rFonts w:ascii="Arial" w:hAnsi="Arial"/>
        </w:rPr>
      </w:pPr>
    </w:p>
    <w:p w14:paraId="58CFDBB1" w14:textId="77777777" w:rsidR="000B0C46" w:rsidRDefault="000B0C46" w:rsidP="00222BC9">
      <w:pPr>
        <w:rPr>
          <w:rFonts w:ascii="Arial" w:hAnsi="Arial"/>
        </w:rPr>
      </w:pPr>
    </w:p>
    <w:p w14:paraId="78D78F57" w14:textId="266AE0EF" w:rsidR="00D75CA3" w:rsidRDefault="00D75CA3" w:rsidP="00222BC9">
      <w:pPr>
        <w:rPr>
          <w:rFonts w:ascii="Arial" w:hAnsi="Arial"/>
        </w:rPr>
      </w:pPr>
      <w:r>
        <w:rPr>
          <w:rFonts w:ascii="Arial" w:hAnsi="Arial"/>
        </w:rPr>
        <w:t>CONCLUSION:</w:t>
      </w:r>
      <w:r>
        <w:rPr>
          <w:rFonts w:ascii="Arial" w:hAnsi="Arial"/>
        </w:rPr>
        <w:tab/>
        <w:t xml:space="preserve"> </w:t>
      </w:r>
      <w:r w:rsidR="006A1B17">
        <w:rPr>
          <w:rFonts w:ascii="Arial" w:hAnsi="Arial"/>
        </w:rPr>
        <w:t xml:space="preserve">How does an inclined plane change the force required to raise an object </w:t>
      </w:r>
      <w:r w:rsidR="006A1B17">
        <w:rPr>
          <w:rFonts w:ascii="Arial" w:hAnsi="Arial"/>
        </w:rPr>
        <w:tab/>
      </w:r>
      <w:r w:rsidR="006A1B17">
        <w:rPr>
          <w:rFonts w:ascii="Arial" w:hAnsi="Arial"/>
        </w:rPr>
        <w:tab/>
      </w:r>
      <w:r w:rsidR="006A1B17">
        <w:rPr>
          <w:rFonts w:ascii="Arial" w:hAnsi="Arial"/>
        </w:rPr>
        <w:tab/>
        <w:t xml:space="preserve"> to a height?</w:t>
      </w:r>
    </w:p>
    <w:p w14:paraId="047F28EB" w14:textId="77777777" w:rsidR="00D75CA3" w:rsidRDefault="00D75CA3" w:rsidP="00222BC9">
      <w:pPr>
        <w:rPr>
          <w:rFonts w:ascii="Arial" w:hAnsi="Arial"/>
        </w:rPr>
      </w:pPr>
      <w:bookmarkStart w:id="0" w:name="_GoBack"/>
      <w:bookmarkEnd w:id="0"/>
    </w:p>
    <w:p w14:paraId="1468E54A" w14:textId="00A2E6DC" w:rsidR="00F1291E" w:rsidRPr="003D11C3" w:rsidRDefault="00D75CA3" w:rsidP="00222BC9">
      <w:pPr>
        <w:rPr>
          <w:rFonts w:ascii="Arial" w:hAnsi="Arial"/>
        </w:rPr>
      </w:pPr>
      <w:r>
        <w:rPr>
          <w:rFonts w:ascii="Arial" w:hAnsi="Arial"/>
        </w:rPr>
        <w:t xml:space="preserve"> </w:t>
      </w:r>
    </w:p>
    <w:sectPr w:rsidR="00F1291E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F6"/>
    <w:rsid w:val="00077AF6"/>
    <w:rsid w:val="000A33B7"/>
    <w:rsid w:val="000B0C46"/>
    <w:rsid w:val="00222BC9"/>
    <w:rsid w:val="003D11C3"/>
    <w:rsid w:val="004F2AEF"/>
    <w:rsid w:val="005204E2"/>
    <w:rsid w:val="005872A5"/>
    <w:rsid w:val="005931AF"/>
    <w:rsid w:val="006A1B17"/>
    <w:rsid w:val="008B1810"/>
    <w:rsid w:val="00927598"/>
    <w:rsid w:val="00967719"/>
    <w:rsid w:val="009A7A15"/>
    <w:rsid w:val="00BF67FC"/>
    <w:rsid w:val="00C0371B"/>
    <w:rsid w:val="00CC4C87"/>
    <w:rsid w:val="00D75CA3"/>
    <w:rsid w:val="00DA5783"/>
    <w:rsid w:val="00F1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5D5E0"/>
  <w14:defaultImageDpi w14:val="300"/>
  <w15:docId w15:val="{F392727A-8ECE-8D4D-A3F3-E5CE5839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0C46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C46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3</cp:revision>
  <cp:lastPrinted>2019-04-01T10:42:00Z</cp:lastPrinted>
  <dcterms:created xsi:type="dcterms:W3CDTF">2019-04-01T10:42:00Z</dcterms:created>
  <dcterms:modified xsi:type="dcterms:W3CDTF">2019-04-03T12:30:00Z</dcterms:modified>
</cp:coreProperties>
</file>