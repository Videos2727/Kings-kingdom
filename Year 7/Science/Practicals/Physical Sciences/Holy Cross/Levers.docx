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E2ADF" w14:textId="77777777" w:rsidR="005872A5" w:rsidRPr="00077AF6" w:rsidRDefault="00077AF6" w:rsidP="00077AF6">
      <w:pPr>
        <w:jc w:val="center"/>
        <w:rPr>
          <w:rFonts w:ascii="Arial" w:hAnsi="Arial"/>
          <w:b/>
        </w:rPr>
      </w:pPr>
      <w:r w:rsidRPr="00077AF6">
        <w:rPr>
          <w:rFonts w:ascii="Arial" w:hAnsi="Arial"/>
          <w:b/>
        </w:rPr>
        <w:t>YEAR 7 SCIENCE</w:t>
      </w:r>
    </w:p>
    <w:p w14:paraId="735FA02C" w14:textId="77777777" w:rsidR="00077AF6" w:rsidRPr="00077AF6" w:rsidRDefault="00077AF6" w:rsidP="00077AF6">
      <w:pPr>
        <w:jc w:val="center"/>
        <w:rPr>
          <w:rFonts w:ascii="Arial" w:hAnsi="Arial"/>
          <w:b/>
        </w:rPr>
      </w:pPr>
      <w:r w:rsidRPr="00077AF6">
        <w:rPr>
          <w:rFonts w:ascii="Arial" w:hAnsi="Arial"/>
          <w:b/>
        </w:rPr>
        <w:t>INVESTIGATION - LEVERS</w:t>
      </w:r>
    </w:p>
    <w:p w14:paraId="3690BF3B" w14:textId="77777777" w:rsidR="00077AF6" w:rsidRDefault="00077AF6" w:rsidP="00222BC9">
      <w:pPr>
        <w:rPr>
          <w:rFonts w:ascii="Arial" w:hAnsi="Arial"/>
        </w:rPr>
      </w:pPr>
    </w:p>
    <w:p w14:paraId="6A050F07" w14:textId="77777777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>AIM:  To determine what effect increasing the effort arm of a lever has on lifting a load.</w:t>
      </w:r>
    </w:p>
    <w:p w14:paraId="5F1E5C27" w14:textId="77777777" w:rsidR="00077AF6" w:rsidRDefault="00077AF6" w:rsidP="00222BC9">
      <w:pPr>
        <w:rPr>
          <w:rFonts w:ascii="Arial" w:hAnsi="Arial"/>
        </w:rPr>
      </w:pPr>
    </w:p>
    <w:p w14:paraId="2AC2317D" w14:textId="77777777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 xml:space="preserve">MATERIALS: </w:t>
      </w:r>
      <w:r>
        <w:rPr>
          <w:rFonts w:ascii="Arial" w:hAnsi="Arial"/>
        </w:rPr>
        <w:tab/>
        <w:t>1 x metre rule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1 x 2 N spring balance</w:t>
      </w:r>
    </w:p>
    <w:p w14:paraId="76F162C5" w14:textId="77777777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4 x 50 g masses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1 x 5 N </w:t>
      </w:r>
      <w:r>
        <w:rPr>
          <w:rFonts w:ascii="Arial" w:hAnsi="Arial"/>
        </w:rPr>
        <w:t>spring balance</w:t>
      </w:r>
    </w:p>
    <w:p w14:paraId="25672205" w14:textId="77777777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1 x fulcrum (cork, pencil)</w:t>
      </w:r>
      <w:r>
        <w:rPr>
          <w:rFonts w:ascii="Arial" w:hAnsi="Arial"/>
        </w:rPr>
        <w:tab/>
      </w:r>
      <w:r>
        <w:rPr>
          <w:rFonts w:ascii="Arial" w:hAnsi="Arial"/>
        </w:rPr>
        <w:tab/>
        <w:t>1 x loop of string</w:t>
      </w:r>
    </w:p>
    <w:p w14:paraId="0090D670" w14:textId="77777777" w:rsidR="00077AF6" w:rsidRDefault="00077AF6" w:rsidP="00222BC9">
      <w:pPr>
        <w:rPr>
          <w:rFonts w:ascii="Arial" w:hAnsi="Arial"/>
        </w:rPr>
      </w:pPr>
    </w:p>
    <w:p w14:paraId="4F7F3824" w14:textId="77777777" w:rsidR="00077AF6" w:rsidRDefault="00077AF6" w:rsidP="00222BC9">
      <w:pPr>
        <w:rPr>
          <w:rFonts w:ascii="Arial" w:hAnsi="Arial"/>
        </w:rPr>
      </w:pPr>
      <w:r>
        <w:rPr>
          <w:rFonts w:ascii="Arial" w:hAnsi="Arial"/>
        </w:rPr>
        <w:t>METHOD:</w:t>
      </w:r>
      <w:r>
        <w:rPr>
          <w:rFonts w:ascii="Arial" w:hAnsi="Arial"/>
        </w:rPr>
        <w:tab/>
      </w:r>
      <w:r>
        <w:rPr>
          <w:rFonts w:ascii="Arial" w:hAnsi="Arial"/>
        </w:rPr>
        <w:tab/>
        <w:t>1.</w:t>
      </w:r>
      <w:r>
        <w:rPr>
          <w:rFonts w:ascii="Arial" w:hAnsi="Arial"/>
        </w:rPr>
        <w:tab/>
        <w:t>Set up the following lever.</w:t>
      </w:r>
    </w:p>
    <w:p w14:paraId="5E99926C" w14:textId="77777777" w:rsidR="00077AF6" w:rsidRDefault="00077AF6" w:rsidP="00222BC9">
      <w:pPr>
        <w:rPr>
          <w:rFonts w:ascii="Arial" w:hAnsi="Arial"/>
        </w:rPr>
      </w:pPr>
    </w:p>
    <w:p w14:paraId="44931A44" w14:textId="77777777" w:rsidR="00077AF6" w:rsidRDefault="008B1810" w:rsidP="00222BC9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53A5B526" wp14:editId="17234AD9">
                <wp:simplePos x="0" y="0"/>
                <wp:positionH relativeFrom="column">
                  <wp:posOffset>1388110</wp:posOffset>
                </wp:positionH>
                <wp:positionV relativeFrom="paragraph">
                  <wp:posOffset>139495</wp:posOffset>
                </wp:positionV>
                <wp:extent cx="3960761" cy="1349477"/>
                <wp:effectExtent l="50800" t="0" r="1905" b="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761" cy="1349477"/>
                          <a:chOff x="0" y="0"/>
                          <a:chExt cx="3960761" cy="1349477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460478"/>
                            <a:ext cx="3082413" cy="103239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riangle 2"/>
                        <wps:cNvSpPr/>
                        <wps:spPr>
                          <a:xfrm>
                            <a:off x="2042652" y="556342"/>
                            <a:ext cx="302342" cy="243349"/>
                          </a:xfrm>
                          <a:prstGeom prst="triangle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2861187" y="84394"/>
                            <a:ext cx="235585" cy="368300"/>
                          </a:xfrm>
                          <a:prstGeom prst="rect">
                            <a:avLst/>
                          </a:prstGeom>
                          <a:solidFill>
                            <a:srgbClr val="00B050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>
                          <a:xfrm>
                            <a:off x="1517035" y="462526"/>
                            <a:ext cx="0" cy="18435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5"/>
                          </a:lnRef>
                          <a:fillRef idx="0">
                            <a:schemeClr val="accent5"/>
                          </a:fillRef>
                          <a:effectRef idx="2">
                            <a:schemeClr val="accent5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1025832" y="1113503"/>
                            <a:ext cx="966019" cy="2359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6B4D17" w14:textId="77777777" w:rsidR="008B1810" w:rsidRPr="008B1810" w:rsidRDefault="008B1810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8B1810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spring balance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3171723" y="73742"/>
                            <a:ext cx="789038" cy="2359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C025EA8" w14:textId="77777777" w:rsidR="008B1810" w:rsidRPr="008B1810" w:rsidRDefault="008B1810" w:rsidP="008B1810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200 g load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1763252" y="0"/>
                            <a:ext cx="855407" cy="2359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52E4A8" w14:textId="77777777" w:rsidR="008B1810" w:rsidRPr="008B1810" w:rsidRDefault="008B1810" w:rsidP="008B1810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30 cm mark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traight Arrow Connector 9"/>
                        <wps:cNvCnPr/>
                        <wps:spPr>
                          <a:xfrm>
                            <a:off x="2188087" y="213852"/>
                            <a:ext cx="0" cy="2286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10"/>
                        <wps:cNvSpPr txBox="1"/>
                        <wps:spPr>
                          <a:xfrm>
                            <a:off x="760361" y="22123"/>
                            <a:ext cx="855407" cy="2359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828EC1" w14:textId="77777777" w:rsidR="008B1810" w:rsidRPr="008B1810" w:rsidRDefault="008B1810" w:rsidP="008B1810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6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0 cm mark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Straight Arrow Connector 11"/>
                        <wps:cNvCnPr/>
                        <wps:spPr>
                          <a:xfrm>
                            <a:off x="1424039" y="235974"/>
                            <a:ext cx="92996" cy="19172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A5B526" id="Group 12" o:spid="_x0000_s1026" style="position:absolute;margin-left:109.3pt;margin-top:11pt;width:311.85pt;height:106.25pt;z-index:251673600" coordsize="39607,134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">
                <v:rect id="Rectangle 1" o:spid="_x0000_s1027" style="position:absolute;top:4604;width:30824;height:10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" fillcolor="#ffc000" strokecolor="#4579b8 [3044]">
                  <v:shadow on="t" color="black" opacity="22937f" origin=",.5" offset="0,.63889mm"/>
                </v:rect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angle 2" o:spid="_x0000_s1028" type="#_x0000_t5" style="position:absolute;left:20426;top:5563;width:3023;height:243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" fillcolor="red" strokecolor="#4579b8 [3044]">
                  <v:shadow on="t" color="black" opacity="22937f" origin=",.5" offset="0,.63889mm"/>
                </v:shape>
                <v:rect id="Rectangle 3" o:spid="_x0000_s1029" style="position:absolute;left:28611;top:843;width:2356;height:368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" fillcolor="#00b050" strokecolor="#4579b8 [3044]">
                  <v:shadow on="t" color="black" opacity="22937f" origin=",.5" offset="0,.63889mm"/>
                </v:rect>
                <v:line id="Straight Connector 4" o:spid="_x0000_s1030" style="position:absolute;visibility:visible;mso-wrap-style:square" from="15170,4625" to="15170,646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" strokecolor="#4bacc6 [3208]" strokeweight="3pt">
                  <v:shadow on="t" color="black" opacity="22937f" origin=",.5" offset="0,.63889mm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31" type="#_x0000_t202" style="position:absolute;left:10258;top:11135;width:9660;height:23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" fillcolor="white [3201]" stroked="f" strokeweight=".5pt">
                  <v:textbox>
                    <w:txbxContent>
                      <w:p w14:paraId="1F6B4D17" w14:textId="77777777" w:rsidR="008B1810" w:rsidRPr="008B1810" w:rsidRDefault="008B181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8B1810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spring balance</w:t>
                        </w:r>
                      </w:p>
                    </w:txbxContent>
                  </v:textbox>
                </v:shape>
                <v:shape id="Text Box 7" o:spid="_x0000_s1032" type="#_x0000_t202" style="position:absolute;left:31717;top:737;width:7890;height:236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" fillcolor="white [3201]" stroked="f" strokeweight=".5pt">
                  <v:textbox>
                    <w:txbxContent>
                      <w:p w14:paraId="2C025EA8" w14:textId="77777777" w:rsidR="008B1810" w:rsidRPr="008B1810" w:rsidRDefault="008B1810" w:rsidP="008B181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 g load</w:t>
                        </w:r>
                      </w:p>
                    </w:txbxContent>
                  </v:textbox>
                </v:shape>
                <v:shape id="Text Box 8" o:spid="_x0000_s1033" type="#_x0000_t202" style="position:absolute;left:17632;width:8554;height:23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" fillcolor="white [3201]" stroked="f" strokeweight=".5pt">
                  <v:textbox>
                    <w:txbxContent>
                      <w:p w14:paraId="0852E4A8" w14:textId="77777777" w:rsidR="008B1810" w:rsidRPr="008B1810" w:rsidRDefault="008B1810" w:rsidP="008B181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30 cm mark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9" o:spid="_x0000_s1034" type="#_x0000_t32" style="position:absolute;left:21880;top:2138;width:0;height:228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" strokecolor="black [3040]">
                  <v:stroke endarrow="block"/>
                </v:shape>
                <v:shape id="Text Box 10" o:spid="_x0000_s1035" type="#_x0000_t202" style="position:absolute;left:7603;top:221;width:8554;height:23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" fillcolor="white [3201]" stroked="f" strokeweight=".5pt">
                  <v:textbox>
                    <w:txbxContent>
                      <w:p w14:paraId="71828EC1" w14:textId="77777777" w:rsidR="008B1810" w:rsidRPr="008B1810" w:rsidRDefault="008B1810" w:rsidP="008B181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6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0 cm mark</w:t>
                        </w:r>
                      </w:p>
                    </w:txbxContent>
                  </v:textbox>
                </v:shape>
                <v:shape id="Straight Arrow Connector 11" o:spid="_x0000_s1036" type="#_x0000_t32" style="position:absolute;left:14240;top:2359;width:930;height:1918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" strokecolor="black [3040]">
                  <v:stroke endarrow="block"/>
                </v:shape>
              </v:group>
            </w:pict>
          </mc:Fallback>
        </mc:AlternateContent>
      </w:r>
    </w:p>
    <w:p w14:paraId="5A638528" w14:textId="77777777" w:rsidR="00077AF6" w:rsidRDefault="00077AF6" w:rsidP="00222BC9">
      <w:pPr>
        <w:rPr>
          <w:rFonts w:ascii="Arial" w:hAnsi="Arial"/>
        </w:rPr>
      </w:pPr>
    </w:p>
    <w:p w14:paraId="36F8434C" w14:textId="77777777" w:rsidR="00077AF6" w:rsidRDefault="00077AF6" w:rsidP="00222BC9">
      <w:pPr>
        <w:rPr>
          <w:rFonts w:ascii="Arial" w:hAnsi="Arial"/>
        </w:rPr>
      </w:pPr>
    </w:p>
    <w:p w14:paraId="6D3A866F" w14:textId="77777777" w:rsidR="00077AF6" w:rsidRDefault="00077AF6" w:rsidP="00222BC9">
      <w:pPr>
        <w:rPr>
          <w:rFonts w:ascii="Arial" w:hAnsi="Arial"/>
        </w:rPr>
      </w:pPr>
    </w:p>
    <w:p w14:paraId="794449A1" w14:textId="77777777" w:rsidR="00077AF6" w:rsidRDefault="00077AF6" w:rsidP="00222BC9">
      <w:pPr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FBEF2D" wp14:editId="611374A0">
                <wp:simplePos x="0" y="0"/>
                <wp:positionH relativeFrom="column">
                  <wp:posOffset>2856045</wp:posOffset>
                </wp:positionH>
                <wp:positionV relativeFrom="paragraph">
                  <wp:posOffset>101723</wp:posOffset>
                </wp:positionV>
                <wp:extent cx="95865" cy="390832"/>
                <wp:effectExtent l="50800" t="25400" r="69850" b="793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865" cy="390832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F1353" id="Rectangle 5" o:spid="_x0000_s1026" style="position:absolute;margin-left:224.9pt;margin-top:8pt;width:7.55pt;height:30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" fillcolor="#7030a0" strokecolor="#4579b8 [3044]">
                <v:shadow on="t" color="black" opacity="22937f" origin=",.5" offset="0,.63889mm"/>
              </v:rect>
            </w:pict>
          </mc:Fallback>
        </mc:AlternateContent>
      </w:r>
    </w:p>
    <w:p w14:paraId="4BC9A8B0" w14:textId="77777777" w:rsidR="00077AF6" w:rsidRDefault="00077AF6" w:rsidP="00222BC9">
      <w:pPr>
        <w:rPr>
          <w:rFonts w:ascii="Arial" w:hAnsi="Arial"/>
        </w:rPr>
      </w:pPr>
    </w:p>
    <w:p w14:paraId="125943E1" w14:textId="77777777" w:rsidR="00077AF6" w:rsidRDefault="00077AF6" w:rsidP="00222BC9">
      <w:pPr>
        <w:rPr>
          <w:rFonts w:ascii="Arial" w:hAnsi="Arial"/>
        </w:rPr>
      </w:pPr>
    </w:p>
    <w:p w14:paraId="058DBD59" w14:textId="77777777" w:rsidR="00077AF6" w:rsidRDefault="00077AF6" w:rsidP="00222BC9">
      <w:pPr>
        <w:rPr>
          <w:rFonts w:ascii="Arial" w:hAnsi="Arial"/>
        </w:rPr>
      </w:pPr>
    </w:p>
    <w:p w14:paraId="29A5B20F" w14:textId="77777777" w:rsidR="00927598" w:rsidRDefault="00927598" w:rsidP="00222BC9">
      <w:pPr>
        <w:rPr>
          <w:rFonts w:ascii="Arial" w:hAnsi="Arial"/>
        </w:rPr>
      </w:pPr>
    </w:p>
    <w:p w14:paraId="54ACC22A" w14:textId="7C684FC4" w:rsidR="00077AF6" w:rsidRDefault="008B1810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2.</w:t>
      </w:r>
      <w:r>
        <w:rPr>
          <w:rFonts w:ascii="Arial" w:hAnsi="Arial"/>
        </w:rPr>
        <w:tab/>
      </w:r>
      <w:r w:rsidR="00927598">
        <w:rPr>
          <w:rFonts w:ascii="Arial" w:hAnsi="Arial"/>
        </w:rPr>
        <w:t>Place a 200g load at the 0 cm end of the rule.</w:t>
      </w:r>
    </w:p>
    <w:p w14:paraId="48C907D7" w14:textId="77777777" w:rsidR="000B0C46" w:rsidRDefault="000B0C46" w:rsidP="00222BC9">
      <w:pPr>
        <w:rPr>
          <w:rFonts w:ascii="Arial" w:hAnsi="Arial"/>
        </w:rPr>
      </w:pPr>
    </w:p>
    <w:p w14:paraId="02A1A180" w14:textId="633EA3D6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3.</w:t>
      </w:r>
      <w:r>
        <w:rPr>
          <w:rFonts w:ascii="Arial" w:hAnsi="Arial"/>
        </w:rPr>
        <w:tab/>
        <w:t>Pivot the ruler at the 30 cm mark.</w:t>
      </w:r>
    </w:p>
    <w:p w14:paraId="752035AF" w14:textId="77777777" w:rsidR="000B0C46" w:rsidRDefault="000B0C46" w:rsidP="00222BC9">
      <w:pPr>
        <w:rPr>
          <w:rFonts w:ascii="Arial" w:hAnsi="Arial"/>
        </w:rPr>
      </w:pPr>
    </w:p>
    <w:p w14:paraId="0DBD4F9E" w14:textId="6FB87ED2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4.</w:t>
      </w:r>
      <w:r>
        <w:rPr>
          <w:rFonts w:ascii="Arial" w:hAnsi="Arial"/>
        </w:rPr>
        <w:tab/>
        <w:t>Connect a 2N spring balance at the 60 cm mark with a loop of string.</w:t>
      </w:r>
    </w:p>
    <w:p w14:paraId="13E62F0F" w14:textId="77777777" w:rsidR="000B0C46" w:rsidRDefault="000B0C46" w:rsidP="00222BC9">
      <w:pPr>
        <w:rPr>
          <w:rFonts w:ascii="Arial" w:hAnsi="Arial"/>
        </w:rPr>
      </w:pPr>
    </w:p>
    <w:p w14:paraId="32A42902" w14:textId="00A8142A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5.</w:t>
      </w:r>
      <w:r>
        <w:rPr>
          <w:rFonts w:ascii="Arial" w:hAnsi="Arial"/>
        </w:rPr>
        <w:tab/>
        <w:t xml:space="preserve">Pull down with the spring balance until the rule is horizontal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(balanced). Record the force in Newtons.</w:t>
      </w:r>
    </w:p>
    <w:p w14:paraId="4B1A4E32" w14:textId="77777777" w:rsidR="000B0C46" w:rsidRDefault="000B0C46" w:rsidP="00222BC9">
      <w:pPr>
        <w:rPr>
          <w:rFonts w:ascii="Arial" w:hAnsi="Arial"/>
        </w:rPr>
      </w:pPr>
    </w:p>
    <w:p w14:paraId="5EC5FC94" w14:textId="77777777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6.</w:t>
      </w:r>
      <w:r>
        <w:rPr>
          <w:rFonts w:ascii="Arial" w:hAnsi="Arial"/>
        </w:rPr>
        <w:tab/>
        <w:t xml:space="preserve"> Repeat measurements of the force at the following marks: 70 cm, </w:t>
      </w:r>
    </w:p>
    <w:p w14:paraId="6C77A536" w14:textId="77777777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80 cm, 90 cm and 100 cm.</w:t>
      </w:r>
    </w:p>
    <w:p w14:paraId="4509F497" w14:textId="77777777" w:rsidR="00927598" w:rsidRDefault="00927598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14:paraId="29F914F5" w14:textId="0A253E39" w:rsidR="00927598" w:rsidRDefault="00F1291E" w:rsidP="00222BC9">
      <w:pPr>
        <w:rPr>
          <w:rFonts w:ascii="Arial" w:hAnsi="Arial"/>
        </w:rPr>
      </w:pPr>
      <w:r>
        <w:rPr>
          <w:rFonts w:ascii="Arial" w:hAnsi="Arial"/>
        </w:rPr>
        <w:t>RESULTS:</w:t>
      </w:r>
    </w:p>
    <w:p w14:paraId="51D0B964" w14:textId="77777777" w:rsidR="00F1291E" w:rsidRDefault="00F1291E" w:rsidP="00222BC9">
      <w:pPr>
        <w:rPr>
          <w:rFonts w:ascii="Arial" w:hAnsi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7"/>
        <w:gridCol w:w="3207"/>
        <w:gridCol w:w="3208"/>
      </w:tblGrid>
      <w:tr w:rsidR="00F1291E" w:rsidRPr="00F1291E" w14:paraId="7BAB6D31" w14:textId="77777777" w:rsidTr="00F1291E">
        <w:trPr>
          <w:trHeight w:val="454"/>
        </w:trPr>
        <w:tc>
          <w:tcPr>
            <w:tcW w:w="3207" w:type="dxa"/>
          </w:tcPr>
          <w:p w14:paraId="48FD3EAD" w14:textId="431DCD5D" w:rsidR="00F1291E" w:rsidRPr="00F1291E" w:rsidRDefault="00F1291E" w:rsidP="00F1291E">
            <w:pPr>
              <w:jc w:val="center"/>
              <w:rPr>
                <w:rFonts w:ascii="Arial" w:hAnsi="Arial"/>
                <w:b/>
              </w:rPr>
            </w:pPr>
            <w:r w:rsidRPr="00F1291E">
              <w:rPr>
                <w:rFonts w:ascii="Arial" w:hAnsi="Arial"/>
                <w:b/>
              </w:rPr>
              <w:t>Distance mark on rule (cm)</w:t>
            </w:r>
          </w:p>
        </w:tc>
        <w:tc>
          <w:tcPr>
            <w:tcW w:w="3207" w:type="dxa"/>
          </w:tcPr>
          <w:p w14:paraId="365A5BAC" w14:textId="7B66C9F2" w:rsidR="00F1291E" w:rsidRPr="00F1291E" w:rsidRDefault="00F1291E" w:rsidP="00F1291E">
            <w:pPr>
              <w:jc w:val="center"/>
              <w:rPr>
                <w:rFonts w:ascii="Arial" w:hAnsi="Arial"/>
                <w:b/>
              </w:rPr>
            </w:pPr>
            <w:r w:rsidRPr="00F1291E">
              <w:rPr>
                <w:rFonts w:ascii="Arial" w:hAnsi="Arial"/>
                <w:b/>
              </w:rPr>
              <w:t>Effort arm - distance from fulcrum (cm)</w:t>
            </w:r>
          </w:p>
        </w:tc>
        <w:tc>
          <w:tcPr>
            <w:tcW w:w="3208" w:type="dxa"/>
          </w:tcPr>
          <w:p w14:paraId="437BB3BF" w14:textId="02C0B843" w:rsidR="00F1291E" w:rsidRPr="00F1291E" w:rsidRDefault="00F1291E" w:rsidP="00F1291E">
            <w:pPr>
              <w:jc w:val="center"/>
              <w:rPr>
                <w:rFonts w:ascii="Arial" w:hAnsi="Arial"/>
                <w:b/>
              </w:rPr>
            </w:pPr>
            <w:r w:rsidRPr="00F1291E">
              <w:rPr>
                <w:rFonts w:ascii="Arial" w:hAnsi="Arial"/>
                <w:b/>
              </w:rPr>
              <w:t>Force (N)</w:t>
            </w:r>
          </w:p>
        </w:tc>
      </w:tr>
      <w:tr w:rsidR="00F1291E" w14:paraId="189C8446" w14:textId="77777777" w:rsidTr="00F1291E">
        <w:trPr>
          <w:trHeight w:val="454"/>
        </w:trPr>
        <w:tc>
          <w:tcPr>
            <w:tcW w:w="3207" w:type="dxa"/>
            <w:vAlign w:val="center"/>
          </w:tcPr>
          <w:p w14:paraId="7A88E396" w14:textId="11E257E8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3207" w:type="dxa"/>
            <w:vAlign w:val="center"/>
          </w:tcPr>
          <w:p w14:paraId="708FFC2F" w14:textId="0A6F86E8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30</w:t>
            </w:r>
          </w:p>
        </w:tc>
        <w:tc>
          <w:tcPr>
            <w:tcW w:w="3208" w:type="dxa"/>
          </w:tcPr>
          <w:p w14:paraId="5ECA794E" w14:textId="77777777" w:rsidR="00F1291E" w:rsidRDefault="00F1291E" w:rsidP="00222BC9">
            <w:pPr>
              <w:rPr>
                <w:rFonts w:ascii="Arial" w:hAnsi="Arial"/>
              </w:rPr>
            </w:pPr>
          </w:p>
        </w:tc>
      </w:tr>
      <w:tr w:rsidR="00F1291E" w14:paraId="261C7288" w14:textId="77777777" w:rsidTr="00F1291E">
        <w:trPr>
          <w:trHeight w:val="454"/>
        </w:trPr>
        <w:tc>
          <w:tcPr>
            <w:tcW w:w="3207" w:type="dxa"/>
            <w:vAlign w:val="center"/>
          </w:tcPr>
          <w:p w14:paraId="478B2A3A" w14:textId="152BAC57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3207" w:type="dxa"/>
            <w:vAlign w:val="center"/>
          </w:tcPr>
          <w:p w14:paraId="40DFC0C5" w14:textId="08203A32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3208" w:type="dxa"/>
          </w:tcPr>
          <w:p w14:paraId="62F32D44" w14:textId="77777777" w:rsidR="00F1291E" w:rsidRDefault="00F1291E" w:rsidP="00222BC9">
            <w:pPr>
              <w:rPr>
                <w:rFonts w:ascii="Arial" w:hAnsi="Arial"/>
              </w:rPr>
            </w:pPr>
          </w:p>
        </w:tc>
      </w:tr>
      <w:tr w:rsidR="00F1291E" w14:paraId="1616C1FB" w14:textId="77777777" w:rsidTr="00F1291E">
        <w:trPr>
          <w:trHeight w:val="454"/>
        </w:trPr>
        <w:tc>
          <w:tcPr>
            <w:tcW w:w="3207" w:type="dxa"/>
            <w:vAlign w:val="center"/>
          </w:tcPr>
          <w:p w14:paraId="2C62834E" w14:textId="79868C3A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80</w:t>
            </w:r>
          </w:p>
        </w:tc>
        <w:tc>
          <w:tcPr>
            <w:tcW w:w="3207" w:type="dxa"/>
            <w:vAlign w:val="center"/>
          </w:tcPr>
          <w:p w14:paraId="5A540E24" w14:textId="63E9305A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3208" w:type="dxa"/>
          </w:tcPr>
          <w:p w14:paraId="65AF6DDE" w14:textId="77777777" w:rsidR="00F1291E" w:rsidRDefault="00F1291E" w:rsidP="00222BC9">
            <w:pPr>
              <w:rPr>
                <w:rFonts w:ascii="Arial" w:hAnsi="Arial"/>
              </w:rPr>
            </w:pPr>
          </w:p>
        </w:tc>
      </w:tr>
      <w:tr w:rsidR="00F1291E" w14:paraId="52C94569" w14:textId="77777777" w:rsidTr="00F1291E">
        <w:trPr>
          <w:trHeight w:val="454"/>
        </w:trPr>
        <w:tc>
          <w:tcPr>
            <w:tcW w:w="3207" w:type="dxa"/>
            <w:vAlign w:val="center"/>
          </w:tcPr>
          <w:p w14:paraId="021C75FB" w14:textId="5A7E735F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90</w:t>
            </w:r>
          </w:p>
        </w:tc>
        <w:tc>
          <w:tcPr>
            <w:tcW w:w="3207" w:type="dxa"/>
            <w:vAlign w:val="center"/>
          </w:tcPr>
          <w:p w14:paraId="18E6CFB7" w14:textId="47988075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3208" w:type="dxa"/>
          </w:tcPr>
          <w:p w14:paraId="69BB556E" w14:textId="77777777" w:rsidR="00F1291E" w:rsidRDefault="00F1291E" w:rsidP="00222BC9">
            <w:pPr>
              <w:rPr>
                <w:rFonts w:ascii="Arial" w:hAnsi="Arial"/>
              </w:rPr>
            </w:pPr>
          </w:p>
        </w:tc>
      </w:tr>
      <w:tr w:rsidR="00F1291E" w14:paraId="304A9404" w14:textId="77777777" w:rsidTr="00F1291E">
        <w:trPr>
          <w:trHeight w:val="454"/>
        </w:trPr>
        <w:tc>
          <w:tcPr>
            <w:tcW w:w="3207" w:type="dxa"/>
            <w:vAlign w:val="center"/>
          </w:tcPr>
          <w:p w14:paraId="0E78AEEE" w14:textId="28F021CE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100</w:t>
            </w:r>
          </w:p>
        </w:tc>
        <w:tc>
          <w:tcPr>
            <w:tcW w:w="3207" w:type="dxa"/>
            <w:vAlign w:val="center"/>
          </w:tcPr>
          <w:p w14:paraId="46DB9583" w14:textId="46000F3A" w:rsidR="00F1291E" w:rsidRDefault="00F1291E" w:rsidP="00F1291E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70</w:t>
            </w:r>
          </w:p>
        </w:tc>
        <w:tc>
          <w:tcPr>
            <w:tcW w:w="3208" w:type="dxa"/>
          </w:tcPr>
          <w:p w14:paraId="71038D24" w14:textId="77777777" w:rsidR="00F1291E" w:rsidRDefault="00F1291E" w:rsidP="00222BC9">
            <w:pPr>
              <w:rPr>
                <w:rFonts w:ascii="Arial" w:hAnsi="Arial"/>
              </w:rPr>
            </w:pPr>
          </w:p>
        </w:tc>
      </w:tr>
    </w:tbl>
    <w:p w14:paraId="5698800B" w14:textId="36699657" w:rsidR="00F1291E" w:rsidRDefault="00F1291E" w:rsidP="00222BC9">
      <w:pPr>
        <w:rPr>
          <w:rFonts w:ascii="Arial" w:hAnsi="Arial"/>
        </w:rPr>
      </w:pPr>
    </w:p>
    <w:p w14:paraId="0BB963B3" w14:textId="62327735" w:rsidR="00F1291E" w:rsidRDefault="00F1291E" w:rsidP="00222BC9">
      <w:pPr>
        <w:rPr>
          <w:rFonts w:ascii="Arial" w:hAnsi="Arial"/>
        </w:rPr>
      </w:pPr>
    </w:p>
    <w:p w14:paraId="45141A66" w14:textId="50868708" w:rsidR="00F1291E" w:rsidRDefault="00F1291E" w:rsidP="00222BC9">
      <w:pPr>
        <w:rPr>
          <w:rFonts w:ascii="Arial" w:hAnsi="Arial"/>
        </w:rPr>
      </w:pPr>
      <w:r>
        <w:rPr>
          <w:rFonts w:ascii="Arial" w:hAnsi="Arial"/>
        </w:rPr>
        <w:t>GRAPH:</w:t>
      </w:r>
      <w:r>
        <w:rPr>
          <w:rFonts w:ascii="Arial" w:hAnsi="Arial"/>
        </w:rPr>
        <w:tab/>
        <w:t>Do a line graph on the next page</w:t>
      </w:r>
      <w:r w:rsidR="00D75CA3"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show your results. </w:t>
      </w:r>
    </w:p>
    <w:p w14:paraId="408BFF4B" w14:textId="55CDAA80" w:rsidR="00F1291E" w:rsidRDefault="00F1291E" w:rsidP="00222BC9">
      <w:pPr>
        <w:rPr>
          <w:rFonts w:ascii="Arial" w:hAnsi="Arial"/>
        </w:rPr>
      </w:pPr>
    </w:p>
    <w:p w14:paraId="4E12CA90" w14:textId="41F1DCE4" w:rsidR="00F1291E" w:rsidRDefault="00F1291E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6B3E3DA" w14:textId="6E3917E8" w:rsidR="00F1291E" w:rsidRDefault="00F1291E" w:rsidP="00222BC9">
      <w:pPr>
        <w:rPr>
          <w:rFonts w:ascii="Arial" w:hAnsi="Arial"/>
        </w:rPr>
      </w:pPr>
    </w:p>
    <w:p w14:paraId="1F5706E9" w14:textId="68B0D436" w:rsidR="00F1291E" w:rsidRDefault="00F1291E" w:rsidP="00222BC9">
      <w:pPr>
        <w:rPr>
          <w:rFonts w:ascii="Arial" w:hAnsi="Arial"/>
        </w:rPr>
      </w:pPr>
    </w:p>
    <w:p w14:paraId="62CA04F7" w14:textId="14FE4334" w:rsidR="00F1291E" w:rsidRDefault="00F1291E" w:rsidP="00222BC9">
      <w:pPr>
        <w:rPr>
          <w:rFonts w:ascii="Arial" w:hAnsi="Arial"/>
        </w:rPr>
      </w:pPr>
      <w:r w:rsidRPr="00F658F9">
        <w:rPr>
          <w:noProof/>
        </w:rPr>
        <w:drawing>
          <wp:anchor distT="0" distB="0" distL="114300" distR="114300" simplePos="0" relativeHeight="251675648" behindDoc="0" locked="0" layoutInCell="1" allowOverlap="1" wp14:anchorId="7964E6E5" wp14:editId="2EFAEA8F">
            <wp:simplePos x="0" y="0"/>
            <wp:positionH relativeFrom="margin">
              <wp:posOffset>0</wp:posOffset>
            </wp:positionH>
            <wp:positionV relativeFrom="paragraph">
              <wp:posOffset>373380</wp:posOffset>
            </wp:positionV>
            <wp:extent cx="6459855" cy="5019675"/>
            <wp:effectExtent l="0" t="3810" r="0" b="0"/>
            <wp:wrapSquare wrapText="bothSides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45985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63AED" w14:textId="261F50EB" w:rsidR="00F1291E" w:rsidRDefault="00F1291E" w:rsidP="00222BC9">
      <w:pPr>
        <w:rPr>
          <w:rFonts w:ascii="Arial" w:hAnsi="Arial"/>
        </w:rPr>
      </w:pPr>
    </w:p>
    <w:p w14:paraId="1A701FCA" w14:textId="5A8048BF" w:rsidR="00F1291E" w:rsidRDefault="00F1291E" w:rsidP="00222BC9">
      <w:pPr>
        <w:rPr>
          <w:rFonts w:ascii="Arial" w:hAnsi="Arial"/>
        </w:rPr>
      </w:pPr>
    </w:p>
    <w:p w14:paraId="0673A25A" w14:textId="1D281DCE" w:rsidR="00F1291E" w:rsidRDefault="00F1291E" w:rsidP="00222BC9">
      <w:pPr>
        <w:rPr>
          <w:rFonts w:ascii="Arial" w:hAnsi="Arial"/>
        </w:rPr>
      </w:pPr>
    </w:p>
    <w:p w14:paraId="270C29C6" w14:textId="5FDD8AC5" w:rsidR="00F1291E" w:rsidRDefault="00F1291E" w:rsidP="00222BC9">
      <w:pPr>
        <w:rPr>
          <w:rFonts w:ascii="Arial" w:hAnsi="Arial"/>
        </w:rPr>
      </w:pPr>
    </w:p>
    <w:p w14:paraId="512187EC" w14:textId="0E685935" w:rsidR="00F1291E" w:rsidRDefault="00F1291E" w:rsidP="00222BC9">
      <w:pPr>
        <w:rPr>
          <w:rFonts w:ascii="Arial" w:hAnsi="Arial"/>
        </w:rPr>
      </w:pPr>
    </w:p>
    <w:p w14:paraId="5432EC04" w14:textId="40954446" w:rsidR="00F1291E" w:rsidRDefault="00F1291E" w:rsidP="00222BC9">
      <w:pPr>
        <w:rPr>
          <w:rFonts w:ascii="Arial" w:hAnsi="Arial"/>
        </w:rPr>
      </w:pPr>
    </w:p>
    <w:p w14:paraId="3968FDB5" w14:textId="0BD9DF26" w:rsidR="00F1291E" w:rsidRDefault="00F1291E" w:rsidP="00222BC9">
      <w:pPr>
        <w:rPr>
          <w:rFonts w:ascii="Arial" w:hAnsi="Arial"/>
        </w:rPr>
      </w:pPr>
    </w:p>
    <w:p w14:paraId="405278D7" w14:textId="36F2A73F" w:rsidR="00F1291E" w:rsidRDefault="00F1291E" w:rsidP="00222BC9">
      <w:pPr>
        <w:rPr>
          <w:rFonts w:ascii="Arial" w:hAnsi="Arial"/>
        </w:rPr>
      </w:pPr>
    </w:p>
    <w:p w14:paraId="1606FF3F" w14:textId="257AC1D2" w:rsidR="00F1291E" w:rsidRDefault="00F1291E" w:rsidP="00222BC9">
      <w:pPr>
        <w:rPr>
          <w:rFonts w:ascii="Arial" w:hAnsi="Arial"/>
        </w:rPr>
      </w:pPr>
    </w:p>
    <w:p w14:paraId="716A5606" w14:textId="177321FD" w:rsidR="00F1291E" w:rsidRDefault="00F1291E" w:rsidP="00222BC9">
      <w:pPr>
        <w:rPr>
          <w:rFonts w:ascii="Arial" w:hAnsi="Arial"/>
        </w:rPr>
      </w:pPr>
    </w:p>
    <w:p w14:paraId="36EB997D" w14:textId="076C1B31" w:rsidR="00F1291E" w:rsidRDefault="00F1291E" w:rsidP="00222BC9">
      <w:pPr>
        <w:rPr>
          <w:rFonts w:ascii="Arial" w:hAnsi="Arial"/>
        </w:rPr>
      </w:pPr>
    </w:p>
    <w:p w14:paraId="595BE4EA" w14:textId="3569D51A" w:rsidR="00F1291E" w:rsidRDefault="00F1291E" w:rsidP="00222BC9">
      <w:pPr>
        <w:rPr>
          <w:rFonts w:ascii="Arial" w:hAnsi="Arial"/>
        </w:rPr>
      </w:pPr>
    </w:p>
    <w:p w14:paraId="38211618" w14:textId="685973C7" w:rsidR="00F1291E" w:rsidRDefault="00F1291E" w:rsidP="00222BC9">
      <w:pPr>
        <w:rPr>
          <w:rFonts w:ascii="Arial" w:hAnsi="Arial"/>
        </w:rPr>
      </w:pPr>
    </w:p>
    <w:p w14:paraId="4ABB8A0F" w14:textId="17AC4974" w:rsidR="00F1291E" w:rsidRDefault="00F1291E" w:rsidP="00222BC9">
      <w:pPr>
        <w:rPr>
          <w:rFonts w:ascii="Arial" w:hAnsi="Arial"/>
        </w:rPr>
      </w:pPr>
    </w:p>
    <w:p w14:paraId="478A9F1D" w14:textId="2C06E950" w:rsidR="00F1291E" w:rsidRDefault="00F1291E" w:rsidP="00222BC9">
      <w:pPr>
        <w:rPr>
          <w:rFonts w:ascii="Arial" w:hAnsi="Arial"/>
        </w:rPr>
      </w:pPr>
    </w:p>
    <w:p w14:paraId="20316A5F" w14:textId="22CA7CDB" w:rsidR="00F1291E" w:rsidRDefault="00F1291E" w:rsidP="00222BC9">
      <w:pPr>
        <w:rPr>
          <w:rFonts w:ascii="Arial" w:hAnsi="Arial"/>
        </w:rPr>
      </w:pPr>
    </w:p>
    <w:p w14:paraId="4D2495D4" w14:textId="0F94CFAB" w:rsidR="00F1291E" w:rsidRDefault="00F1291E" w:rsidP="00222BC9">
      <w:pPr>
        <w:rPr>
          <w:rFonts w:ascii="Arial" w:hAnsi="Arial"/>
        </w:rPr>
      </w:pPr>
    </w:p>
    <w:p w14:paraId="5AEF8AF1" w14:textId="32B225C1" w:rsidR="00F1291E" w:rsidRDefault="00F1291E" w:rsidP="00222BC9">
      <w:pPr>
        <w:rPr>
          <w:rFonts w:ascii="Arial" w:hAnsi="Arial"/>
        </w:rPr>
      </w:pPr>
    </w:p>
    <w:p w14:paraId="775F2DA8" w14:textId="1967905A" w:rsidR="00F1291E" w:rsidRDefault="00F1291E" w:rsidP="00222BC9">
      <w:pPr>
        <w:rPr>
          <w:rFonts w:ascii="Arial" w:hAnsi="Arial"/>
        </w:rPr>
      </w:pPr>
    </w:p>
    <w:p w14:paraId="35198C29" w14:textId="3022D4F7" w:rsidR="00F1291E" w:rsidRDefault="00F1291E" w:rsidP="00222BC9">
      <w:pPr>
        <w:rPr>
          <w:rFonts w:ascii="Arial" w:hAnsi="Arial"/>
        </w:rPr>
      </w:pPr>
    </w:p>
    <w:p w14:paraId="4350D9ED" w14:textId="0FC53CE8" w:rsidR="00F1291E" w:rsidRDefault="00F1291E" w:rsidP="00222BC9">
      <w:pPr>
        <w:rPr>
          <w:rFonts w:ascii="Arial" w:hAnsi="Arial"/>
        </w:rPr>
      </w:pPr>
    </w:p>
    <w:p w14:paraId="1CBE41A9" w14:textId="49E9BEC5" w:rsidR="00F1291E" w:rsidRDefault="00F1291E" w:rsidP="00222BC9">
      <w:pPr>
        <w:rPr>
          <w:rFonts w:ascii="Arial" w:hAnsi="Arial"/>
        </w:rPr>
      </w:pPr>
    </w:p>
    <w:p w14:paraId="27486542" w14:textId="1F6158B7" w:rsidR="00F1291E" w:rsidRDefault="00F1291E" w:rsidP="00222BC9">
      <w:pPr>
        <w:rPr>
          <w:rFonts w:ascii="Arial" w:hAnsi="Arial"/>
        </w:rPr>
      </w:pPr>
    </w:p>
    <w:p w14:paraId="74951FBF" w14:textId="17EFD63B" w:rsidR="00F1291E" w:rsidRDefault="00F1291E" w:rsidP="00222BC9">
      <w:pPr>
        <w:rPr>
          <w:rFonts w:ascii="Arial" w:hAnsi="Arial"/>
        </w:rPr>
      </w:pPr>
    </w:p>
    <w:p w14:paraId="66FA4204" w14:textId="29C37037" w:rsidR="00F1291E" w:rsidRDefault="00F1291E" w:rsidP="00222BC9">
      <w:pPr>
        <w:rPr>
          <w:rFonts w:ascii="Arial" w:hAnsi="Arial"/>
        </w:rPr>
      </w:pPr>
    </w:p>
    <w:p w14:paraId="49B4C2E0" w14:textId="36A4DD7F" w:rsidR="00F1291E" w:rsidRDefault="00F1291E" w:rsidP="00222BC9">
      <w:pPr>
        <w:rPr>
          <w:rFonts w:ascii="Arial" w:hAnsi="Arial"/>
        </w:rPr>
      </w:pPr>
    </w:p>
    <w:p w14:paraId="6DD22DF8" w14:textId="333A8552" w:rsidR="00F1291E" w:rsidRDefault="00F1291E" w:rsidP="00222BC9">
      <w:pPr>
        <w:rPr>
          <w:rFonts w:ascii="Arial" w:hAnsi="Arial"/>
        </w:rPr>
      </w:pPr>
    </w:p>
    <w:p w14:paraId="671968F0" w14:textId="54DBAA56" w:rsidR="00F1291E" w:rsidRDefault="00F1291E" w:rsidP="00222BC9">
      <w:pPr>
        <w:rPr>
          <w:rFonts w:ascii="Arial" w:hAnsi="Arial"/>
        </w:rPr>
      </w:pPr>
    </w:p>
    <w:p w14:paraId="0A227558" w14:textId="66FC6B1C" w:rsidR="00F1291E" w:rsidRDefault="00F1291E" w:rsidP="00222BC9">
      <w:pPr>
        <w:rPr>
          <w:rFonts w:ascii="Arial" w:hAnsi="Arial"/>
        </w:rPr>
      </w:pPr>
    </w:p>
    <w:p w14:paraId="7CA60F93" w14:textId="09B064A8" w:rsidR="00F1291E" w:rsidRDefault="00F1291E" w:rsidP="00222BC9">
      <w:pPr>
        <w:rPr>
          <w:rFonts w:ascii="Arial" w:hAnsi="Arial"/>
        </w:rPr>
      </w:pPr>
    </w:p>
    <w:p w14:paraId="4F122406" w14:textId="05FCCD5B" w:rsidR="00F1291E" w:rsidRDefault="00F1291E" w:rsidP="00222BC9">
      <w:pPr>
        <w:rPr>
          <w:rFonts w:ascii="Arial" w:hAnsi="Arial"/>
        </w:rPr>
      </w:pPr>
    </w:p>
    <w:p w14:paraId="4E5EC0FF" w14:textId="241EE588" w:rsidR="00F1291E" w:rsidRDefault="00F1291E" w:rsidP="00222BC9">
      <w:pPr>
        <w:rPr>
          <w:rFonts w:ascii="Arial" w:hAnsi="Arial"/>
        </w:rPr>
      </w:pPr>
    </w:p>
    <w:p w14:paraId="505865A7" w14:textId="6A4089F0" w:rsidR="00F1291E" w:rsidRDefault="00F1291E" w:rsidP="00222BC9">
      <w:pPr>
        <w:rPr>
          <w:rFonts w:ascii="Arial" w:hAnsi="Arial"/>
        </w:rPr>
      </w:pPr>
    </w:p>
    <w:p w14:paraId="48F8A6F6" w14:textId="0629FEFE" w:rsidR="00F1291E" w:rsidRDefault="00F1291E" w:rsidP="00222BC9">
      <w:pPr>
        <w:rPr>
          <w:rFonts w:ascii="Arial" w:hAnsi="Arial"/>
        </w:rPr>
      </w:pPr>
    </w:p>
    <w:p w14:paraId="1427FEAA" w14:textId="5D616F90" w:rsidR="00F1291E" w:rsidRDefault="00F1291E" w:rsidP="00222BC9">
      <w:pPr>
        <w:rPr>
          <w:rFonts w:ascii="Arial" w:hAnsi="Arial"/>
        </w:rPr>
      </w:pPr>
    </w:p>
    <w:p w14:paraId="7E01BCCD" w14:textId="23B50E58" w:rsidR="00F1291E" w:rsidRDefault="00F1291E" w:rsidP="00222BC9">
      <w:pPr>
        <w:rPr>
          <w:rFonts w:ascii="Arial" w:hAnsi="Arial"/>
        </w:rPr>
      </w:pPr>
    </w:p>
    <w:p w14:paraId="73F401D5" w14:textId="72F74D99" w:rsidR="00F1291E" w:rsidRDefault="00F1291E" w:rsidP="00222BC9">
      <w:pPr>
        <w:rPr>
          <w:rFonts w:ascii="Arial" w:hAnsi="Arial"/>
        </w:rPr>
      </w:pPr>
    </w:p>
    <w:p w14:paraId="0F111339" w14:textId="77777777" w:rsidR="000B0C46" w:rsidRDefault="000B0C46" w:rsidP="00222BC9">
      <w:pPr>
        <w:rPr>
          <w:rFonts w:ascii="Arial" w:hAnsi="Arial"/>
        </w:rPr>
      </w:pPr>
    </w:p>
    <w:p w14:paraId="35546EE9" w14:textId="77777777" w:rsidR="000B0C46" w:rsidRDefault="000B0C46" w:rsidP="00222BC9">
      <w:pPr>
        <w:rPr>
          <w:rFonts w:ascii="Arial" w:hAnsi="Arial"/>
        </w:rPr>
      </w:pPr>
    </w:p>
    <w:p w14:paraId="58CFDBB1" w14:textId="77777777" w:rsidR="000B0C46" w:rsidRDefault="000B0C46" w:rsidP="00222BC9">
      <w:pPr>
        <w:rPr>
          <w:rFonts w:ascii="Arial" w:hAnsi="Arial"/>
        </w:rPr>
      </w:pPr>
    </w:p>
    <w:p w14:paraId="78D78F57" w14:textId="032FB8C4" w:rsidR="00D75CA3" w:rsidRDefault="00D75CA3" w:rsidP="00222BC9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CONCLUSION:</w:t>
      </w:r>
      <w:r>
        <w:rPr>
          <w:rFonts w:ascii="Arial" w:hAnsi="Arial"/>
        </w:rPr>
        <w:tab/>
        <w:t xml:space="preserve"> What is the effect of increasing the effort arm?</w:t>
      </w:r>
    </w:p>
    <w:p w14:paraId="047F28EB" w14:textId="77777777" w:rsidR="00D75CA3" w:rsidRDefault="00D75CA3" w:rsidP="00222BC9">
      <w:pPr>
        <w:rPr>
          <w:rFonts w:ascii="Arial" w:hAnsi="Arial"/>
        </w:rPr>
      </w:pPr>
    </w:p>
    <w:p w14:paraId="1468E54A" w14:textId="00A2E6DC" w:rsidR="00F1291E" w:rsidRPr="003D11C3" w:rsidRDefault="00D75CA3" w:rsidP="00222BC9">
      <w:pPr>
        <w:rPr>
          <w:rFonts w:ascii="Arial" w:hAnsi="Arial"/>
        </w:rPr>
      </w:pPr>
      <w:r>
        <w:rPr>
          <w:rFonts w:ascii="Arial" w:hAnsi="Arial"/>
        </w:rPr>
        <w:t xml:space="preserve"> </w:t>
      </w:r>
    </w:p>
    <w:sectPr w:rsidR="00F1291E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activeWritingStyle w:appName="MSWord" w:lang="en-AU" w:vendorID="64" w:dllVersion="6" w:nlCheck="1" w:checkStyle="1"/>
  <w:activeWritingStyle w:appName="MSWord" w:lang="en-AU" w:vendorID="2" w:dllVersion="6" w:checkStyle="1"/>
  <w:proofState w:spelling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F6"/>
    <w:rsid w:val="00077AF6"/>
    <w:rsid w:val="000B0C46"/>
    <w:rsid w:val="00222BC9"/>
    <w:rsid w:val="003D11C3"/>
    <w:rsid w:val="005872A5"/>
    <w:rsid w:val="008B1810"/>
    <w:rsid w:val="00927598"/>
    <w:rsid w:val="00967719"/>
    <w:rsid w:val="00BF67FC"/>
    <w:rsid w:val="00D75CA3"/>
    <w:rsid w:val="00DA5783"/>
    <w:rsid w:val="00F1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5D5E0"/>
  <w14:defaultImageDpi w14:val="300"/>
  <w15:docId w15:val="{F392727A-8ECE-8D4D-A3F3-E5CE58391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B0C46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0C46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3</cp:revision>
  <cp:lastPrinted>2019-04-01T10:07:00Z</cp:lastPrinted>
  <dcterms:created xsi:type="dcterms:W3CDTF">2019-04-01T10:07:00Z</dcterms:created>
  <dcterms:modified xsi:type="dcterms:W3CDTF">2019-04-01T10:11:00Z</dcterms:modified>
</cp:coreProperties>
</file>