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69F300" w14:textId="77777777" w:rsidR="005872A5" w:rsidRPr="001624E7" w:rsidRDefault="002C4D97" w:rsidP="006E2432">
      <w:pPr>
        <w:jc w:val="center"/>
        <w:rPr>
          <w:rFonts w:ascii="Arial" w:hAnsi="Arial"/>
          <w:b/>
        </w:rPr>
      </w:pPr>
      <w:r w:rsidRPr="001624E7">
        <w:rPr>
          <w:rFonts w:ascii="Arial" w:hAnsi="Arial"/>
          <w:b/>
        </w:rPr>
        <w:t>YEAR 8 SCIENCE</w:t>
      </w:r>
    </w:p>
    <w:p w14:paraId="2E9C24BD" w14:textId="77777777" w:rsidR="002C4D97" w:rsidRPr="001624E7" w:rsidRDefault="002C4D97" w:rsidP="006E2432">
      <w:pPr>
        <w:jc w:val="center"/>
        <w:rPr>
          <w:rFonts w:ascii="Arial" w:hAnsi="Arial"/>
          <w:b/>
        </w:rPr>
      </w:pPr>
      <w:r w:rsidRPr="001624E7">
        <w:rPr>
          <w:rFonts w:ascii="Arial" w:hAnsi="Arial"/>
          <w:b/>
        </w:rPr>
        <w:t>EARTH &amp; SPACE SCIENCES</w:t>
      </w:r>
    </w:p>
    <w:p w14:paraId="373A2E84" w14:textId="77777777" w:rsidR="002C4D97" w:rsidRPr="001624E7" w:rsidRDefault="002C4D97" w:rsidP="006E2432">
      <w:pPr>
        <w:jc w:val="center"/>
        <w:rPr>
          <w:rFonts w:ascii="Arial" w:hAnsi="Arial"/>
          <w:b/>
        </w:rPr>
      </w:pPr>
      <w:r w:rsidRPr="001624E7">
        <w:rPr>
          <w:rFonts w:ascii="Arial" w:hAnsi="Arial"/>
          <w:b/>
        </w:rPr>
        <w:t>INVESTIGATION - FORMING SHADOWS AND ECLIPSES</w:t>
      </w:r>
    </w:p>
    <w:p w14:paraId="4E175F36" w14:textId="77777777" w:rsidR="002C4D97" w:rsidRPr="001624E7" w:rsidRDefault="002C4D97" w:rsidP="00222BC9">
      <w:pPr>
        <w:rPr>
          <w:rFonts w:ascii="Arial" w:hAnsi="Arial"/>
        </w:rPr>
      </w:pPr>
    </w:p>
    <w:p w14:paraId="71AC6B9D" w14:textId="77777777" w:rsidR="002C4D97" w:rsidRPr="001624E7" w:rsidRDefault="006E2432" w:rsidP="00222BC9">
      <w:pPr>
        <w:rPr>
          <w:rFonts w:ascii="Arial" w:hAnsi="Arial"/>
          <w:b/>
          <w:i/>
        </w:rPr>
      </w:pPr>
      <w:r w:rsidRPr="001624E7">
        <w:rPr>
          <w:rFonts w:ascii="Arial" w:hAnsi="Arial"/>
          <w:b/>
          <w:i/>
        </w:rPr>
        <w:t>Activity 1 - Forming Shadows</w:t>
      </w:r>
    </w:p>
    <w:p w14:paraId="7EA94D6F" w14:textId="77777777" w:rsidR="006E2432" w:rsidRPr="001624E7" w:rsidRDefault="006E2432" w:rsidP="00222BC9">
      <w:pPr>
        <w:rPr>
          <w:rFonts w:ascii="Arial" w:hAnsi="Arial"/>
        </w:rPr>
      </w:pPr>
    </w:p>
    <w:p w14:paraId="400C8EA4" w14:textId="77777777" w:rsidR="006E2432" w:rsidRPr="001624E7" w:rsidRDefault="006E2432" w:rsidP="00222BC9">
      <w:pPr>
        <w:rPr>
          <w:rFonts w:ascii="Arial" w:hAnsi="Arial"/>
        </w:rPr>
      </w:pPr>
      <w:r w:rsidRPr="001624E7">
        <w:rPr>
          <w:rFonts w:ascii="Arial" w:hAnsi="Arial"/>
        </w:rPr>
        <w:t>Perform the following activity using a light box and a small opaque object such as a matchbox or block of wood.</w:t>
      </w:r>
    </w:p>
    <w:p w14:paraId="3CC8F209" w14:textId="77777777" w:rsidR="006E2432" w:rsidRPr="001624E7" w:rsidRDefault="006E2432" w:rsidP="00222BC9">
      <w:pPr>
        <w:rPr>
          <w:rFonts w:ascii="Arial" w:hAnsi="Arial"/>
        </w:rPr>
      </w:pPr>
    </w:p>
    <w:p w14:paraId="03FA0F8D" w14:textId="0BCF9936" w:rsidR="006E2432" w:rsidRPr="001624E7" w:rsidRDefault="006E2432" w:rsidP="006E2432">
      <w:pPr>
        <w:rPr>
          <w:rFonts w:ascii="Arial" w:hAnsi="Arial"/>
        </w:rPr>
      </w:pPr>
      <w:r w:rsidRPr="001624E7">
        <w:rPr>
          <w:rFonts w:ascii="Arial" w:hAnsi="Arial"/>
        </w:rPr>
        <w:t xml:space="preserve">In this </w:t>
      </w:r>
      <w:r w:rsidR="00E2777E" w:rsidRPr="001624E7">
        <w:rPr>
          <w:rFonts w:ascii="Arial" w:hAnsi="Arial"/>
        </w:rPr>
        <w:t>activity,</w:t>
      </w:r>
      <w:r w:rsidRPr="001624E7">
        <w:rPr>
          <w:rFonts w:ascii="Arial" w:hAnsi="Arial"/>
        </w:rPr>
        <w:t xml:space="preserve"> the distance between the light box and the screen is kept at 30 cm.</w:t>
      </w:r>
    </w:p>
    <w:p w14:paraId="2B334441" w14:textId="77777777" w:rsidR="006E2432" w:rsidRPr="001624E7" w:rsidRDefault="006E2432" w:rsidP="006E2432">
      <w:pPr>
        <w:rPr>
          <w:rFonts w:ascii="Arial" w:hAnsi="Arial"/>
        </w:rPr>
      </w:pPr>
    </w:p>
    <w:p w14:paraId="68CE35A5" w14:textId="77777777" w:rsidR="006E2432" w:rsidRPr="001624E7" w:rsidRDefault="006E2432" w:rsidP="006E2432">
      <w:pPr>
        <w:jc w:val="center"/>
        <w:rPr>
          <w:rFonts w:ascii="Arial" w:hAnsi="Arial"/>
        </w:rPr>
      </w:pPr>
      <w:r w:rsidRPr="001624E7">
        <w:rPr>
          <w:rFonts w:ascii="Arial" w:hAnsi="Arial"/>
        </w:rPr>
        <w:drawing>
          <wp:inline distT="0" distB="0" distL="0" distR="0" wp14:anchorId="2BF12904" wp14:editId="5DBF36F3">
            <wp:extent cx="6287901" cy="3097530"/>
            <wp:effectExtent l="0" t="0" r="11430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82" cy="309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CF872" w14:textId="77777777" w:rsidR="006E2432" w:rsidRPr="001624E7" w:rsidRDefault="006E2432" w:rsidP="006E2432">
      <w:pPr>
        <w:jc w:val="center"/>
        <w:rPr>
          <w:rFonts w:ascii="Arial" w:hAnsi="Arial"/>
        </w:rPr>
      </w:pPr>
    </w:p>
    <w:p w14:paraId="230410C5" w14:textId="77777777" w:rsidR="006E2432" w:rsidRPr="001624E7" w:rsidRDefault="006E2432" w:rsidP="006E2432">
      <w:pPr>
        <w:rPr>
          <w:rFonts w:ascii="Arial" w:hAnsi="Arial"/>
        </w:rPr>
      </w:pPr>
      <w:r w:rsidRPr="001624E7">
        <w:rPr>
          <w:rFonts w:ascii="Arial" w:hAnsi="Arial"/>
        </w:rPr>
        <w:t>The diagrams are on the next page.  Draw on them using Notability.</w:t>
      </w:r>
    </w:p>
    <w:p w14:paraId="6E0429DC" w14:textId="77777777" w:rsidR="006E2432" w:rsidRPr="001624E7" w:rsidRDefault="006E2432" w:rsidP="006E2432">
      <w:pPr>
        <w:rPr>
          <w:rFonts w:ascii="Arial" w:hAnsi="Arial"/>
        </w:rPr>
      </w:pPr>
    </w:p>
    <w:p w14:paraId="30C6C406" w14:textId="77777777" w:rsidR="006E2432" w:rsidRPr="001624E7" w:rsidRDefault="006E2432" w:rsidP="006E2432">
      <w:pPr>
        <w:rPr>
          <w:rFonts w:ascii="Arial" w:hAnsi="Arial"/>
          <w:b/>
          <w:i/>
        </w:rPr>
      </w:pPr>
    </w:p>
    <w:p w14:paraId="545AF19F" w14:textId="77777777" w:rsidR="006E2432" w:rsidRPr="001624E7" w:rsidRDefault="006E2432" w:rsidP="006E2432">
      <w:pPr>
        <w:rPr>
          <w:rFonts w:ascii="Arial" w:hAnsi="Arial"/>
          <w:b/>
          <w:i/>
        </w:rPr>
      </w:pPr>
      <w:r w:rsidRPr="001624E7">
        <w:rPr>
          <w:rFonts w:ascii="Arial" w:hAnsi="Arial"/>
          <w:b/>
          <w:i/>
        </w:rPr>
        <w:t>Things To Do</w:t>
      </w:r>
    </w:p>
    <w:p w14:paraId="3FF439A1" w14:textId="77777777" w:rsidR="006E2432" w:rsidRPr="001624E7" w:rsidRDefault="006E2432" w:rsidP="006E2432">
      <w:pPr>
        <w:rPr>
          <w:rFonts w:ascii="Arial" w:hAnsi="Arial"/>
        </w:rPr>
      </w:pPr>
    </w:p>
    <w:p w14:paraId="1753994D" w14:textId="586DC80E" w:rsidR="006E2432" w:rsidRPr="001624E7" w:rsidRDefault="006E2432" w:rsidP="006E2432">
      <w:pPr>
        <w:rPr>
          <w:rFonts w:ascii="Arial" w:hAnsi="Arial"/>
        </w:rPr>
      </w:pPr>
      <w:r w:rsidRPr="001624E7">
        <w:rPr>
          <w:rFonts w:ascii="Arial" w:hAnsi="Arial"/>
        </w:rPr>
        <w:t xml:space="preserve">1. </w:t>
      </w:r>
      <w:r w:rsidRPr="001624E7">
        <w:rPr>
          <w:rFonts w:ascii="Arial" w:hAnsi="Arial"/>
        </w:rPr>
        <w:tab/>
        <w:t>Find out names of the parts of the shadow</w:t>
      </w:r>
      <w:r w:rsidR="00E2777E" w:rsidRPr="001624E7">
        <w:rPr>
          <w:rFonts w:ascii="Arial" w:hAnsi="Arial"/>
        </w:rPr>
        <w:t xml:space="preserve">.  </w:t>
      </w:r>
      <w:r w:rsidRPr="001624E7">
        <w:rPr>
          <w:rFonts w:ascii="Arial" w:hAnsi="Arial"/>
        </w:rPr>
        <w:t>Draw labelled diagrams.</w:t>
      </w:r>
    </w:p>
    <w:p w14:paraId="7D2CE135" w14:textId="77777777" w:rsidR="006E2432" w:rsidRPr="001624E7" w:rsidRDefault="006E2432" w:rsidP="006E2432">
      <w:pPr>
        <w:rPr>
          <w:rFonts w:ascii="Arial" w:hAnsi="Arial"/>
        </w:rPr>
      </w:pPr>
    </w:p>
    <w:p w14:paraId="3DC89DF9" w14:textId="77777777" w:rsidR="006E2432" w:rsidRPr="001624E7" w:rsidRDefault="006E2432" w:rsidP="006E2432">
      <w:pPr>
        <w:rPr>
          <w:rFonts w:ascii="Arial" w:hAnsi="Arial"/>
        </w:rPr>
      </w:pPr>
    </w:p>
    <w:p w14:paraId="54612CB4" w14:textId="77777777" w:rsidR="006E2432" w:rsidRPr="001624E7" w:rsidRDefault="006E2432" w:rsidP="006E2432">
      <w:pPr>
        <w:rPr>
          <w:rFonts w:ascii="Arial" w:hAnsi="Arial"/>
        </w:rPr>
      </w:pPr>
      <w:r w:rsidRPr="001624E7">
        <w:rPr>
          <w:rFonts w:ascii="Arial" w:hAnsi="Arial"/>
        </w:rPr>
        <w:t xml:space="preserve">2. </w:t>
      </w:r>
      <w:r w:rsidRPr="001624E7">
        <w:rPr>
          <w:rFonts w:ascii="Arial" w:hAnsi="Arial"/>
        </w:rPr>
        <w:tab/>
        <w:t xml:space="preserve">From the activity, can you suggest why the light sources used for night sporting </w:t>
      </w:r>
    </w:p>
    <w:p w14:paraId="2EFCC7AA" w14:textId="77777777" w:rsidR="006E2432" w:rsidRPr="001624E7" w:rsidRDefault="006E2432" w:rsidP="006E2432">
      <w:pPr>
        <w:rPr>
          <w:rFonts w:ascii="Arial" w:hAnsi="Arial"/>
        </w:rPr>
      </w:pPr>
      <w:r w:rsidRPr="001624E7">
        <w:rPr>
          <w:rFonts w:ascii="Arial" w:hAnsi="Arial"/>
        </w:rPr>
        <w:tab/>
        <w:t>events are placed on high masts?</w:t>
      </w:r>
    </w:p>
    <w:p w14:paraId="3284892B" w14:textId="77777777" w:rsidR="00FF5A2D" w:rsidRPr="001624E7" w:rsidRDefault="00FF5A2D" w:rsidP="006E2432">
      <w:pPr>
        <w:rPr>
          <w:rFonts w:ascii="Arial" w:hAnsi="Arial"/>
        </w:rPr>
      </w:pPr>
    </w:p>
    <w:p w14:paraId="218F0A3E" w14:textId="77777777" w:rsidR="00FF5A2D" w:rsidRPr="001624E7" w:rsidRDefault="00FF5A2D" w:rsidP="006E2432">
      <w:pPr>
        <w:rPr>
          <w:rFonts w:ascii="Arial" w:hAnsi="Arial"/>
        </w:rPr>
      </w:pPr>
    </w:p>
    <w:p w14:paraId="0788BB47" w14:textId="77777777" w:rsidR="00FF5A2D" w:rsidRPr="001624E7" w:rsidRDefault="00FF5A2D" w:rsidP="006E2432">
      <w:pPr>
        <w:rPr>
          <w:rFonts w:ascii="Arial" w:hAnsi="Arial"/>
        </w:rPr>
      </w:pPr>
      <w:r w:rsidRPr="001624E7">
        <w:rPr>
          <w:rFonts w:ascii="Arial" w:hAnsi="Arial"/>
        </w:rPr>
        <w:t>3.</w:t>
      </w:r>
      <w:r w:rsidRPr="001624E7">
        <w:rPr>
          <w:rFonts w:ascii="Arial" w:hAnsi="Arial"/>
        </w:rPr>
        <w:tab/>
        <w:t xml:space="preserve">Does an aircraft flying at high altitude cast a shadow onto the Earth's surface?  </w:t>
      </w:r>
    </w:p>
    <w:p w14:paraId="23854299" w14:textId="77777777" w:rsidR="00FF5A2D" w:rsidRPr="001624E7" w:rsidRDefault="00FF5A2D" w:rsidP="006E2432">
      <w:pPr>
        <w:rPr>
          <w:rFonts w:ascii="Arial" w:hAnsi="Arial"/>
        </w:rPr>
      </w:pPr>
      <w:r w:rsidRPr="001624E7">
        <w:rPr>
          <w:rFonts w:ascii="Arial" w:hAnsi="Arial"/>
        </w:rPr>
        <w:tab/>
        <w:t>Explain your answer.</w:t>
      </w:r>
    </w:p>
    <w:p w14:paraId="4A58BD13" w14:textId="77777777" w:rsidR="006E2432" w:rsidRPr="001624E7" w:rsidRDefault="006E2432" w:rsidP="006E2432">
      <w:pPr>
        <w:rPr>
          <w:rFonts w:ascii="Arial" w:hAnsi="Arial"/>
        </w:rPr>
      </w:pPr>
    </w:p>
    <w:p w14:paraId="495A6568" w14:textId="4521F9C7" w:rsidR="008E7B23" w:rsidRPr="001624E7" w:rsidRDefault="008E7B23">
      <w:pPr>
        <w:rPr>
          <w:rFonts w:ascii="Arial" w:hAnsi="Arial"/>
        </w:rPr>
      </w:pPr>
      <w:r w:rsidRPr="001624E7">
        <w:rPr>
          <w:rFonts w:ascii="Arial" w:hAnsi="Arial"/>
        </w:rPr>
        <w:br w:type="page"/>
      </w:r>
    </w:p>
    <w:p w14:paraId="43781FA2" w14:textId="15A6F689" w:rsidR="00FF5A2D" w:rsidRPr="001624E7" w:rsidRDefault="008E7B23" w:rsidP="008E7B23">
      <w:pPr>
        <w:jc w:val="center"/>
        <w:rPr>
          <w:rFonts w:ascii="Arial" w:hAnsi="Arial"/>
        </w:rPr>
      </w:pPr>
      <w:r w:rsidRPr="001624E7">
        <w:rPr>
          <w:rFonts w:ascii="Arial" w:hAnsi="Arial"/>
        </w:rPr>
        <w:lastRenderedPageBreak/>
        <w:drawing>
          <wp:inline distT="0" distB="0" distL="0" distR="0" wp14:anchorId="11D131C2" wp14:editId="7C2DC069">
            <wp:extent cx="6625042" cy="6971030"/>
            <wp:effectExtent l="0" t="0" r="444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042" cy="697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2699B" w14:textId="77777777" w:rsidR="008E7B23" w:rsidRPr="001624E7" w:rsidRDefault="008E7B23" w:rsidP="006E2432">
      <w:pPr>
        <w:rPr>
          <w:rFonts w:ascii="Arial" w:hAnsi="Arial"/>
        </w:rPr>
      </w:pPr>
    </w:p>
    <w:p w14:paraId="447A64C2" w14:textId="023B7E86" w:rsidR="008E7B23" w:rsidRPr="001624E7" w:rsidRDefault="008E7B23">
      <w:pPr>
        <w:rPr>
          <w:rFonts w:ascii="Arial" w:hAnsi="Arial"/>
        </w:rPr>
      </w:pPr>
      <w:r w:rsidRPr="001624E7">
        <w:rPr>
          <w:rFonts w:ascii="Arial" w:hAnsi="Arial"/>
        </w:rPr>
        <w:br w:type="page"/>
      </w:r>
    </w:p>
    <w:p w14:paraId="3F719041" w14:textId="637C5E38" w:rsidR="008E7B23" w:rsidRPr="001624E7" w:rsidRDefault="008E7B23" w:rsidP="006E2432">
      <w:pPr>
        <w:rPr>
          <w:rFonts w:ascii="Arial" w:hAnsi="Arial"/>
          <w:b/>
          <w:i/>
        </w:rPr>
      </w:pPr>
      <w:r w:rsidRPr="001624E7">
        <w:rPr>
          <w:rFonts w:ascii="Arial" w:hAnsi="Arial"/>
          <w:b/>
          <w:i/>
        </w:rPr>
        <w:t>Activity 2 - Eclipses</w:t>
      </w:r>
    </w:p>
    <w:p w14:paraId="02B7E297" w14:textId="77777777" w:rsidR="008E7B23" w:rsidRPr="001624E7" w:rsidRDefault="008E7B23" w:rsidP="006E2432">
      <w:pPr>
        <w:rPr>
          <w:rFonts w:ascii="Arial" w:hAnsi="Arial"/>
        </w:rPr>
      </w:pPr>
    </w:p>
    <w:p w14:paraId="3537805C" w14:textId="09473469" w:rsidR="008E7B23" w:rsidRPr="001624E7" w:rsidRDefault="004F13E6" w:rsidP="006E2432">
      <w:pPr>
        <w:rPr>
          <w:rFonts w:ascii="Arial" w:hAnsi="Arial"/>
        </w:rPr>
      </w:pPr>
      <w:r w:rsidRPr="001624E7">
        <w:rPr>
          <w:rFonts w:ascii="Arial" w:hAnsi="Arial"/>
        </w:rPr>
        <w:t>The following diagrams show a lunar eclipse.</w:t>
      </w:r>
    </w:p>
    <w:p w14:paraId="7929772F" w14:textId="77777777" w:rsidR="00FC1F3C" w:rsidRPr="001624E7" w:rsidRDefault="00FC1F3C" w:rsidP="006E2432">
      <w:pPr>
        <w:rPr>
          <w:rFonts w:ascii="Arial" w:hAnsi="Arial"/>
        </w:rPr>
      </w:pPr>
    </w:p>
    <w:p w14:paraId="73FD516E" w14:textId="4F3EAF6D" w:rsidR="00FC1F3C" w:rsidRPr="001624E7" w:rsidRDefault="00FC1F3C" w:rsidP="00FC1F3C">
      <w:pPr>
        <w:jc w:val="center"/>
        <w:rPr>
          <w:rFonts w:ascii="Arial" w:hAnsi="Arial"/>
        </w:rPr>
      </w:pPr>
      <w:r w:rsidRPr="001624E7">
        <w:rPr>
          <w:rFonts w:ascii="Arial" w:hAnsi="Arial"/>
        </w:rPr>
        <w:drawing>
          <wp:inline distT="0" distB="0" distL="0" distR="0" wp14:anchorId="644C8E1D" wp14:editId="0D580A2F">
            <wp:extent cx="5506720" cy="2540000"/>
            <wp:effectExtent l="0" t="0" r="508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BED7" w14:textId="77777777" w:rsidR="00FC1F3C" w:rsidRPr="001624E7" w:rsidRDefault="00FC1F3C" w:rsidP="00FC1F3C">
      <w:pPr>
        <w:jc w:val="center"/>
        <w:rPr>
          <w:rFonts w:ascii="Arial" w:hAnsi="Arial"/>
        </w:rPr>
      </w:pPr>
    </w:p>
    <w:p w14:paraId="59921A91" w14:textId="77777777" w:rsidR="00FC1F3C" w:rsidRPr="001624E7" w:rsidRDefault="00FC1F3C" w:rsidP="00FC1F3C">
      <w:pPr>
        <w:jc w:val="center"/>
        <w:rPr>
          <w:rFonts w:ascii="Arial" w:hAnsi="Arial"/>
        </w:rPr>
      </w:pPr>
    </w:p>
    <w:p w14:paraId="55120C0F" w14:textId="6C71DD60" w:rsidR="00FC1F3C" w:rsidRPr="001624E7" w:rsidRDefault="00FC1F3C" w:rsidP="00FC1F3C">
      <w:pPr>
        <w:jc w:val="center"/>
        <w:rPr>
          <w:rFonts w:ascii="Arial" w:hAnsi="Arial"/>
        </w:rPr>
      </w:pPr>
      <w:bookmarkStart w:id="0" w:name="_GoBack"/>
      <w:r w:rsidRPr="001624E7">
        <w:rPr>
          <w:rFonts w:ascii="Arial" w:hAnsi="Arial"/>
        </w:rPr>
        <w:drawing>
          <wp:inline distT="0" distB="0" distL="0" distR="0" wp14:anchorId="31A8FDC5" wp14:editId="35942898">
            <wp:extent cx="5537200" cy="346456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829EE2F" w14:textId="77777777" w:rsidR="00FC1F3C" w:rsidRPr="001624E7" w:rsidRDefault="00FC1F3C" w:rsidP="006E2432">
      <w:pPr>
        <w:rPr>
          <w:rFonts w:ascii="Arial" w:hAnsi="Arial"/>
        </w:rPr>
      </w:pPr>
    </w:p>
    <w:p w14:paraId="5BA3596A" w14:textId="1ACEC943" w:rsidR="00FC1F3C" w:rsidRPr="001624E7" w:rsidRDefault="00FC1F3C" w:rsidP="006E2432">
      <w:pPr>
        <w:rPr>
          <w:rFonts w:ascii="Arial" w:hAnsi="Arial"/>
          <w:b/>
          <w:i/>
        </w:rPr>
      </w:pPr>
      <w:r w:rsidRPr="001624E7">
        <w:rPr>
          <w:rFonts w:ascii="Arial" w:hAnsi="Arial"/>
          <w:b/>
          <w:i/>
        </w:rPr>
        <w:t>Questions</w:t>
      </w:r>
    </w:p>
    <w:p w14:paraId="67469BAA" w14:textId="77777777" w:rsidR="00FC1F3C" w:rsidRPr="001624E7" w:rsidRDefault="00FC1F3C" w:rsidP="006E2432">
      <w:pPr>
        <w:rPr>
          <w:rFonts w:ascii="Arial" w:hAnsi="Arial"/>
        </w:rPr>
      </w:pPr>
    </w:p>
    <w:p w14:paraId="0A0BD686" w14:textId="1A900584" w:rsidR="00FC1F3C" w:rsidRPr="001624E7" w:rsidRDefault="00AF4872" w:rsidP="00AF4872">
      <w:pPr>
        <w:jc w:val="center"/>
        <w:rPr>
          <w:rFonts w:ascii="Arial" w:hAnsi="Arial"/>
          <w:b/>
        </w:rPr>
      </w:pPr>
      <w:r w:rsidRPr="001624E7">
        <w:rPr>
          <w:rFonts w:ascii="Arial" w:hAnsi="Arial"/>
          <w:b/>
        </w:rPr>
        <w:t>Use the diagram and map to answer questions 1 to 4.</w:t>
      </w:r>
    </w:p>
    <w:p w14:paraId="33184D2E" w14:textId="77777777" w:rsidR="002D2CDF" w:rsidRPr="001624E7" w:rsidRDefault="002D2CDF" w:rsidP="006E2432">
      <w:pPr>
        <w:rPr>
          <w:rFonts w:ascii="Arial" w:hAnsi="Arial"/>
        </w:rPr>
      </w:pPr>
    </w:p>
    <w:p w14:paraId="4655B168" w14:textId="4EC5DCC3" w:rsidR="002D2CDF" w:rsidRPr="001624E7" w:rsidRDefault="002D2CDF" w:rsidP="002D2CDF">
      <w:pPr>
        <w:rPr>
          <w:rFonts w:ascii="Arial" w:hAnsi="Arial"/>
        </w:rPr>
      </w:pPr>
      <w:r w:rsidRPr="001624E7">
        <w:rPr>
          <w:rFonts w:ascii="Arial" w:hAnsi="Arial"/>
        </w:rPr>
        <w:t xml:space="preserve">1. </w:t>
      </w:r>
      <w:r w:rsidRPr="001624E7">
        <w:rPr>
          <w:rFonts w:ascii="Arial" w:hAnsi="Arial"/>
        </w:rPr>
        <w:tab/>
        <w:t>Briefly describe how the eclipse shown in the diagram occurs.</w:t>
      </w:r>
    </w:p>
    <w:p w14:paraId="40AF161F" w14:textId="77777777" w:rsidR="002D2CDF" w:rsidRPr="001624E7" w:rsidRDefault="002D2CDF" w:rsidP="002D2CDF">
      <w:pPr>
        <w:rPr>
          <w:rFonts w:ascii="Arial" w:hAnsi="Arial"/>
        </w:rPr>
      </w:pPr>
    </w:p>
    <w:p w14:paraId="06710F44" w14:textId="17B2F637" w:rsidR="002D2CDF" w:rsidRPr="001624E7" w:rsidRDefault="002D2CDF" w:rsidP="002D2CDF">
      <w:pPr>
        <w:rPr>
          <w:rFonts w:ascii="Arial" w:hAnsi="Arial"/>
        </w:rPr>
      </w:pPr>
      <w:r w:rsidRPr="001624E7">
        <w:rPr>
          <w:rFonts w:ascii="Arial" w:hAnsi="Arial"/>
        </w:rPr>
        <w:t xml:space="preserve">2. </w:t>
      </w:r>
      <w:r w:rsidRPr="001624E7">
        <w:rPr>
          <w:rFonts w:ascii="Arial" w:hAnsi="Arial"/>
        </w:rPr>
        <w:tab/>
        <w:t>Using an atlas mark the following cities on your map:</w:t>
      </w:r>
    </w:p>
    <w:p w14:paraId="6BC359D2" w14:textId="77777777" w:rsidR="002D2CDF" w:rsidRPr="001624E7" w:rsidRDefault="002D2CDF" w:rsidP="002D2CDF">
      <w:pPr>
        <w:rPr>
          <w:rFonts w:ascii="Arial" w:hAnsi="Arial"/>
        </w:rPr>
      </w:pPr>
    </w:p>
    <w:p w14:paraId="0F5979CB" w14:textId="54223BD8" w:rsidR="002D2CDF" w:rsidRPr="001624E7" w:rsidRDefault="002D2CDF" w:rsidP="002D2CDF">
      <w:pPr>
        <w:rPr>
          <w:rFonts w:ascii="Arial" w:hAnsi="Arial"/>
        </w:rPr>
      </w:pPr>
      <w:r w:rsidRPr="001624E7">
        <w:rPr>
          <w:rFonts w:ascii="Arial" w:hAnsi="Arial"/>
        </w:rPr>
        <w:tab/>
        <w:t>Nairobi, Johannesburg, Cairo, Calcutta, Delhi, Dacca and Rome.</w:t>
      </w:r>
    </w:p>
    <w:p w14:paraId="405EBE16" w14:textId="77777777" w:rsidR="002D2CDF" w:rsidRPr="001624E7" w:rsidRDefault="002D2CDF" w:rsidP="002D2CDF">
      <w:pPr>
        <w:rPr>
          <w:rFonts w:ascii="Arial" w:hAnsi="Arial"/>
        </w:rPr>
      </w:pPr>
    </w:p>
    <w:p w14:paraId="42C38252" w14:textId="0F7875CA" w:rsidR="002D2CDF" w:rsidRPr="001624E7" w:rsidRDefault="002D2CDF" w:rsidP="002D2CDF">
      <w:pPr>
        <w:rPr>
          <w:rFonts w:ascii="Arial" w:hAnsi="Arial"/>
        </w:rPr>
      </w:pPr>
      <w:r w:rsidRPr="001624E7">
        <w:rPr>
          <w:rFonts w:ascii="Arial" w:hAnsi="Arial"/>
        </w:rPr>
        <w:tab/>
        <w:t>List the cities and describe what would happen during the eclipse in each city.</w:t>
      </w:r>
    </w:p>
    <w:p w14:paraId="4BA0CF9A" w14:textId="77777777" w:rsidR="00AF4872" w:rsidRPr="001624E7" w:rsidRDefault="002D2CDF" w:rsidP="002D2CDF">
      <w:pPr>
        <w:rPr>
          <w:rFonts w:ascii="Arial" w:hAnsi="Arial"/>
        </w:rPr>
      </w:pPr>
      <w:r w:rsidRPr="001624E7">
        <w:rPr>
          <w:rFonts w:ascii="Arial" w:hAnsi="Arial"/>
        </w:rPr>
        <w:t xml:space="preserve">3. </w:t>
      </w:r>
      <w:r w:rsidR="00AF4872" w:rsidRPr="001624E7">
        <w:rPr>
          <w:rFonts w:ascii="Arial" w:hAnsi="Arial"/>
        </w:rPr>
        <w:tab/>
      </w:r>
      <w:r w:rsidRPr="001624E7">
        <w:rPr>
          <w:rFonts w:ascii="Arial" w:hAnsi="Arial"/>
        </w:rPr>
        <w:t xml:space="preserve">Would people on </w:t>
      </w:r>
      <w:r w:rsidR="00AF4872" w:rsidRPr="001624E7">
        <w:rPr>
          <w:rFonts w:ascii="Arial" w:hAnsi="Arial"/>
        </w:rPr>
        <w:t xml:space="preserve">the 'path of totality' have any </w:t>
      </w:r>
      <w:r w:rsidRPr="001624E7">
        <w:rPr>
          <w:rFonts w:ascii="Arial" w:hAnsi="Arial"/>
        </w:rPr>
        <w:t xml:space="preserve">warning that they were about to </w:t>
      </w:r>
    </w:p>
    <w:p w14:paraId="301EC6BC" w14:textId="56BDD93A" w:rsidR="002D2CDF" w:rsidRPr="001624E7" w:rsidRDefault="00AF4872" w:rsidP="002D2CDF">
      <w:pPr>
        <w:rPr>
          <w:rFonts w:ascii="Arial" w:hAnsi="Arial"/>
        </w:rPr>
      </w:pPr>
      <w:r w:rsidRPr="001624E7">
        <w:rPr>
          <w:rFonts w:ascii="Arial" w:hAnsi="Arial"/>
        </w:rPr>
        <w:tab/>
      </w:r>
      <w:r w:rsidR="002D2CDF" w:rsidRPr="001624E7">
        <w:rPr>
          <w:rFonts w:ascii="Arial" w:hAnsi="Arial"/>
        </w:rPr>
        <w:t>experience total</w:t>
      </w:r>
      <w:r w:rsidRPr="001624E7">
        <w:rPr>
          <w:rFonts w:ascii="Arial" w:hAnsi="Arial"/>
        </w:rPr>
        <w:t xml:space="preserve"> </w:t>
      </w:r>
      <w:r w:rsidR="002D2CDF" w:rsidRPr="001624E7">
        <w:rPr>
          <w:rFonts w:ascii="Arial" w:hAnsi="Arial"/>
        </w:rPr>
        <w:t>darkness? Explain your answer.</w:t>
      </w:r>
    </w:p>
    <w:p w14:paraId="4C4362E8" w14:textId="77777777" w:rsidR="00AF4872" w:rsidRPr="001624E7" w:rsidRDefault="00AF4872" w:rsidP="002D2CDF">
      <w:pPr>
        <w:rPr>
          <w:rFonts w:ascii="Arial" w:hAnsi="Arial"/>
        </w:rPr>
      </w:pPr>
    </w:p>
    <w:p w14:paraId="50363A25" w14:textId="77777777" w:rsidR="00AF4872" w:rsidRPr="001624E7" w:rsidRDefault="00AF4872" w:rsidP="002D2CDF">
      <w:pPr>
        <w:rPr>
          <w:rFonts w:ascii="Arial" w:hAnsi="Arial"/>
        </w:rPr>
      </w:pPr>
    </w:p>
    <w:p w14:paraId="4ACA2DA9" w14:textId="59B4EFA8" w:rsidR="002D2CDF" w:rsidRPr="001624E7" w:rsidRDefault="00E2777E" w:rsidP="002D2CDF">
      <w:pPr>
        <w:rPr>
          <w:rFonts w:ascii="Arial" w:hAnsi="Arial"/>
        </w:rPr>
      </w:pPr>
      <w:r w:rsidRPr="001624E7">
        <w:rPr>
          <w:rFonts w:ascii="Arial" w:hAnsi="Arial"/>
        </w:rPr>
        <w:t xml:space="preserve">4. </w:t>
      </w:r>
      <w:r w:rsidRPr="001624E7">
        <w:rPr>
          <w:rFonts w:ascii="Arial" w:hAnsi="Arial"/>
        </w:rPr>
        <w:tab/>
        <w:t>Apart from the darkness</w:t>
      </w:r>
      <w:r>
        <w:rPr>
          <w:rFonts w:ascii="Arial" w:hAnsi="Arial"/>
        </w:rPr>
        <w:t>,</w:t>
      </w:r>
      <w:r w:rsidRPr="001624E7">
        <w:rPr>
          <w:rFonts w:ascii="Arial" w:hAnsi="Arial"/>
        </w:rPr>
        <w:t xml:space="preserve"> would people on or near the 'path of totality' experience any </w:t>
      </w:r>
      <w:r w:rsidRPr="001624E7">
        <w:rPr>
          <w:rFonts w:ascii="Arial" w:hAnsi="Arial"/>
        </w:rPr>
        <w:tab/>
        <w:t>other effects?</w:t>
      </w:r>
    </w:p>
    <w:p w14:paraId="17A29C0D" w14:textId="77777777" w:rsidR="00AF4872" w:rsidRPr="001624E7" w:rsidRDefault="00AF4872" w:rsidP="002D2CDF">
      <w:pPr>
        <w:rPr>
          <w:rFonts w:ascii="Arial" w:hAnsi="Arial"/>
        </w:rPr>
      </w:pPr>
    </w:p>
    <w:p w14:paraId="38DB2298" w14:textId="77777777" w:rsidR="00AF4872" w:rsidRPr="001624E7" w:rsidRDefault="00AF4872" w:rsidP="002D2CDF">
      <w:pPr>
        <w:rPr>
          <w:rFonts w:ascii="Arial" w:hAnsi="Arial"/>
        </w:rPr>
      </w:pPr>
    </w:p>
    <w:p w14:paraId="494695AB" w14:textId="6913D4E4" w:rsidR="002D2CDF" w:rsidRPr="001624E7" w:rsidRDefault="00AF4872" w:rsidP="00AF4872">
      <w:pPr>
        <w:jc w:val="center"/>
        <w:rPr>
          <w:rFonts w:ascii="Arial" w:hAnsi="Arial"/>
          <w:b/>
        </w:rPr>
      </w:pPr>
      <w:r w:rsidRPr="001624E7">
        <w:rPr>
          <w:rFonts w:ascii="Arial" w:hAnsi="Arial"/>
          <w:b/>
        </w:rPr>
        <w:t>Using a suitable reference.</w:t>
      </w:r>
    </w:p>
    <w:p w14:paraId="54496155" w14:textId="77777777" w:rsidR="00AF4872" w:rsidRPr="001624E7" w:rsidRDefault="00AF4872" w:rsidP="002D2CDF">
      <w:pPr>
        <w:rPr>
          <w:rFonts w:ascii="Arial" w:hAnsi="Arial"/>
        </w:rPr>
      </w:pPr>
    </w:p>
    <w:p w14:paraId="530CE005" w14:textId="74814DDB" w:rsidR="00AF4872" w:rsidRPr="001624E7" w:rsidRDefault="00E2777E" w:rsidP="002D2CDF">
      <w:pPr>
        <w:rPr>
          <w:rFonts w:ascii="Arial" w:hAnsi="Arial"/>
        </w:rPr>
      </w:pPr>
      <w:r w:rsidRPr="001624E7">
        <w:rPr>
          <w:rFonts w:ascii="Arial" w:hAnsi="Arial"/>
        </w:rPr>
        <w:t xml:space="preserve">5. </w:t>
      </w:r>
      <w:r w:rsidRPr="001624E7">
        <w:rPr>
          <w:rFonts w:ascii="Arial" w:hAnsi="Arial"/>
        </w:rPr>
        <w:tab/>
        <w:t>During a solar eclipse</w:t>
      </w:r>
      <w:r>
        <w:rPr>
          <w:rFonts w:ascii="Arial" w:hAnsi="Arial"/>
        </w:rPr>
        <w:t>,</w:t>
      </w:r>
      <w:r w:rsidRPr="001624E7">
        <w:rPr>
          <w:rFonts w:ascii="Arial" w:hAnsi="Arial"/>
        </w:rPr>
        <w:t xml:space="preserve"> many people are tempted to look at the sun. </w:t>
      </w:r>
      <w:r w:rsidR="002D2CDF" w:rsidRPr="001624E7">
        <w:rPr>
          <w:rFonts w:ascii="Arial" w:hAnsi="Arial"/>
        </w:rPr>
        <w:t xml:space="preserve">Why is this </w:t>
      </w:r>
    </w:p>
    <w:p w14:paraId="7EBB7375" w14:textId="4D310936" w:rsidR="002D2CDF" w:rsidRPr="001624E7" w:rsidRDefault="00AF4872" w:rsidP="002D2CDF">
      <w:pPr>
        <w:rPr>
          <w:rFonts w:ascii="Arial" w:hAnsi="Arial"/>
        </w:rPr>
      </w:pPr>
      <w:r w:rsidRPr="001624E7">
        <w:rPr>
          <w:rFonts w:ascii="Arial" w:hAnsi="Arial"/>
        </w:rPr>
        <w:t xml:space="preserve"> </w:t>
      </w:r>
      <w:r w:rsidRPr="001624E7">
        <w:rPr>
          <w:rFonts w:ascii="Arial" w:hAnsi="Arial"/>
        </w:rPr>
        <w:tab/>
      </w:r>
      <w:r w:rsidR="002D2CDF" w:rsidRPr="001624E7">
        <w:rPr>
          <w:rFonts w:ascii="Arial" w:hAnsi="Arial"/>
        </w:rPr>
        <w:t>dangerous?</w:t>
      </w:r>
    </w:p>
    <w:p w14:paraId="6D3B33C2" w14:textId="77777777" w:rsidR="00AF4872" w:rsidRPr="001624E7" w:rsidRDefault="00AF4872" w:rsidP="002D2CDF">
      <w:pPr>
        <w:rPr>
          <w:rFonts w:ascii="Arial" w:hAnsi="Arial"/>
        </w:rPr>
      </w:pPr>
    </w:p>
    <w:p w14:paraId="133D7CD6" w14:textId="77777777" w:rsidR="00AF4872" w:rsidRPr="001624E7" w:rsidRDefault="00AF4872" w:rsidP="002D2CDF">
      <w:pPr>
        <w:rPr>
          <w:rFonts w:ascii="Arial" w:hAnsi="Arial"/>
        </w:rPr>
      </w:pPr>
    </w:p>
    <w:p w14:paraId="2DD757D9" w14:textId="0FB1F497" w:rsidR="002D2CDF" w:rsidRPr="001624E7" w:rsidRDefault="002D2CDF" w:rsidP="002D2CDF">
      <w:pPr>
        <w:rPr>
          <w:rFonts w:ascii="Arial" w:hAnsi="Arial"/>
        </w:rPr>
      </w:pPr>
      <w:r w:rsidRPr="001624E7">
        <w:rPr>
          <w:rFonts w:ascii="Arial" w:hAnsi="Arial"/>
        </w:rPr>
        <w:t xml:space="preserve">6. </w:t>
      </w:r>
      <w:r w:rsidR="00AF4872" w:rsidRPr="001624E7">
        <w:rPr>
          <w:rFonts w:ascii="Arial" w:hAnsi="Arial"/>
        </w:rPr>
        <w:tab/>
      </w:r>
      <w:r w:rsidRPr="001624E7">
        <w:rPr>
          <w:rFonts w:ascii="Arial" w:hAnsi="Arial"/>
        </w:rPr>
        <w:t>In your own words</w:t>
      </w:r>
      <w:r w:rsidR="00AF4872" w:rsidRPr="001624E7">
        <w:rPr>
          <w:rFonts w:ascii="Arial" w:hAnsi="Arial"/>
        </w:rPr>
        <w:t>,</w:t>
      </w:r>
      <w:r w:rsidRPr="001624E7">
        <w:rPr>
          <w:rFonts w:ascii="Arial" w:hAnsi="Arial"/>
        </w:rPr>
        <w:t xml:space="preserve"> explain why solar eclipses are of</w:t>
      </w:r>
      <w:r w:rsidR="00AF4872" w:rsidRPr="001624E7">
        <w:rPr>
          <w:rFonts w:ascii="Arial" w:hAnsi="Arial"/>
        </w:rPr>
        <w:t xml:space="preserve"> </w:t>
      </w:r>
      <w:r w:rsidRPr="001624E7">
        <w:rPr>
          <w:rFonts w:ascii="Arial" w:hAnsi="Arial"/>
        </w:rPr>
        <w:t>great interest to astronomers.</w:t>
      </w:r>
    </w:p>
    <w:p w14:paraId="09E88319" w14:textId="77777777" w:rsidR="00AF4872" w:rsidRPr="001624E7" w:rsidRDefault="00AF4872" w:rsidP="002D2CDF">
      <w:pPr>
        <w:rPr>
          <w:rFonts w:ascii="Arial" w:hAnsi="Arial"/>
        </w:rPr>
      </w:pPr>
    </w:p>
    <w:p w14:paraId="37FA12DA" w14:textId="77777777" w:rsidR="00AF4872" w:rsidRPr="001624E7" w:rsidRDefault="00AF4872" w:rsidP="002D2CDF">
      <w:pPr>
        <w:rPr>
          <w:rFonts w:ascii="Arial" w:hAnsi="Arial"/>
        </w:rPr>
      </w:pPr>
    </w:p>
    <w:p w14:paraId="17F0699F" w14:textId="0496F734" w:rsidR="002D2CDF" w:rsidRPr="001624E7" w:rsidRDefault="002D2CDF" w:rsidP="002D2CDF">
      <w:pPr>
        <w:rPr>
          <w:rFonts w:ascii="Arial" w:hAnsi="Arial"/>
        </w:rPr>
      </w:pPr>
      <w:r w:rsidRPr="001624E7">
        <w:rPr>
          <w:rFonts w:ascii="Arial" w:hAnsi="Arial"/>
        </w:rPr>
        <w:t xml:space="preserve">7. </w:t>
      </w:r>
      <w:r w:rsidR="00AF4872" w:rsidRPr="001624E7">
        <w:rPr>
          <w:rFonts w:ascii="Arial" w:hAnsi="Arial"/>
        </w:rPr>
        <w:tab/>
      </w:r>
      <w:r w:rsidRPr="001624E7">
        <w:rPr>
          <w:rFonts w:ascii="Arial" w:hAnsi="Arial"/>
        </w:rPr>
        <w:t>Find out when and where the next solar eclipse will be</w:t>
      </w:r>
      <w:r w:rsidR="00AF4872" w:rsidRPr="001624E7">
        <w:rPr>
          <w:rFonts w:ascii="Arial" w:hAnsi="Arial"/>
        </w:rPr>
        <w:t xml:space="preserve"> </w:t>
      </w:r>
      <w:r w:rsidRPr="001624E7">
        <w:rPr>
          <w:rFonts w:ascii="Arial" w:hAnsi="Arial"/>
        </w:rPr>
        <w:t>visible in Western Australia.</w:t>
      </w:r>
    </w:p>
    <w:p w14:paraId="0BB26562" w14:textId="77777777" w:rsidR="004F13E6" w:rsidRPr="001624E7" w:rsidRDefault="004F13E6" w:rsidP="002D2CDF">
      <w:pPr>
        <w:rPr>
          <w:rFonts w:ascii="Arial" w:hAnsi="Arial"/>
        </w:rPr>
      </w:pPr>
    </w:p>
    <w:p w14:paraId="55E81949" w14:textId="77777777" w:rsidR="004F13E6" w:rsidRPr="001624E7" w:rsidRDefault="004F13E6" w:rsidP="002D2CDF">
      <w:pPr>
        <w:rPr>
          <w:rFonts w:ascii="Arial" w:hAnsi="Arial"/>
        </w:rPr>
      </w:pPr>
    </w:p>
    <w:sectPr w:rsidR="004F13E6" w:rsidRPr="001624E7" w:rsidSect="00DA5783">
      <w:footerReference w:type="even" r:id="rId13"/>
      <w:footerReference w:type="default" r:id="rId14"/>
      <w:pgSz w:w="11900" w:h="16840"/>
      <w:pgMar w:top="1134" w:right="1134" w:bottom="1134" w:left="1134" w:header="709" w:footer="709" w:gutter="0"/>
      <w:cols w:space="708"/>
      <w:docGrid w:linePitch="360"/>
      <w:printerSettings r:id="rId15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43E22C" w14:textId="77777777" w:rsidR="00E2777E" w:rsidRDefault="00E2777E" w:rsidP="004F13E6">
      <w:r>
        <w:separator/>
      </w:r>
    </w:p>
  </w:endnote>
  <w:endnote w:type="continuationSeparator" w:id="0">
    <w:p w14:paraId="3C1CE4B9" w14:textId="77777777" w:rsidR="00E2777E" w:rsidRDefault="00E2777E" w:rsidP="004F1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0AC0DD" w14:textId="77777777" w:rsidR="00E2777E" w:rsidRDefault="00E2777E" w:rsidP="00E277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A47435" w14:textId="77777777" w:rsidR="00E2777E" w:rsidRDefault="00E2777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0959F6" w14:textId="77777777" w:rsidR="00E2777E" w:rsidRDefault="00E2777E" w:rsidP="00E277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A7FA2">
      <w:rPr>
        <w:rStyle w:val="PageNumber"/>
        <w:noProof/>
      </w:rPr>
      <w:t>1</w:t>
    </w:r>
    <w:r>
      <w:rPr>
        <w:rStyle w:val="PageNumber"/>
      </w:rPr>
      <w:fldChar w:fldCharType="end"/>
    </w:r>
  </w:p>
  <w:p w14:paraId="6C21C82D" w14:textId="77777777" w:rsidR="00E2777E" w:rsidRDefault="00E2777E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78D9D2" w14:textId="77777777" w:rsidR="00E2777E" w:rsidRDefault="00E2777E" w:rsidP="004F13E6">
      <w:r>
        <w:separator/>
      </w:r>
    </w:p>
  </w:footnote>
  <w:footnote w:type="continuationSeparator" w:id="0">
    <w:p w14:paraId="441D0314" w14:textId="77777777" w:rsidR="00E2777E" w:rsidRDefault="00E2777E" w:rsidP="004F13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D97"/>
    <w:rsid w:val="001624E7"/>
    <w:rsid w:val="00222BC9"/>
    <w:rsid w:val="002C4D97"/>
    <w:rsid w:val="002D2CDF"/>
    <w:rsid w:val="003D11C3"/>
    <w:rsid w:val="004F13E6"/>
    <w:rsid w:val="005872A5"/>
    <w:rsid w:val="006E2432"/>
    <w:rsid w:val="008A7FA2"/>
    <w:rsid w:val="008E7B23"/>
    <w:rsid w:val="00967719"/>
    <w:rsid w:val="00AF4872"/>
    <w:rsid w:val="00DA5783"/>
    <w:rsid w:val="00E2777E"/>
    <w:rsid w:val="00FC1F3C"/>
    <w:rsid w:val="00F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BCF2D6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243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432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F13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13E6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4F13E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243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432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F13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13E6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4F1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microsoft.com/office/2007/relationships/hdphoto" Target="media/hdphoto2.wdp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printerSettings" Target="printerSettings/printerSettings1.bin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microsoft.com/office/2007/relationships/hdphoto" Target="media/hdphoto1.wd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20</TotalTime>
  <Pages>4</Pages>
  <Words>250</Words>
  <Characters>1429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8</cp:revision>
  <dcterms:created xsi:type="dcterms:W3CDTF">2014-11-03T08:51:00Z</dcterms:created>
  <dcterms:modified xsi:type="dcterms:W3CDTF">2014-11-03T09:33:00Z</dcterms:modified>
</cp:coreProperties>
</file>