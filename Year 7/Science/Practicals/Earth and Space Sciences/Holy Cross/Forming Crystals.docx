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4405EE" w14:textId="77777777" w:rsidR="00AB2AE4" w:rsidRDefault="00AB2AE4" w:rsidP="00AB2AE4">
      <w:pPr>
        <w:jc w:val="right"/>
        <w:rPr>
          <w:rFonts w:ascii="Arial" w:hAnsi="Arial"/>
        </w:rPr>
      </w:pPr>
      <w:r>
        <w:rPr>
          <w:rFonts w:ascii="Arial" w:hAnsi="Arial"/>
        </w:rPr>
        <w:t>W-14</w:t>
      </w:r>
    </w:p>
    <w:p w14:paraId="3EA44ABC" w14:textId="77777777" w:rsidR="005872A5" w:rsidRPr="00AB2AE4" w:rsidRDefault="00AB2AE4" w:rsidP="00AB2AE4">
      <w:pPr>
        <w:jc w:val="center"/>
        <w:rPr>
          <w:rFonts w:ascii="Arial" w:hAnsi="Arial"/>
          <w:b/>
        </w:rPr>
      </w:pPr>
      <w:r w:rsidRPr="00AB2AE4">
        <w:rPr>
          <w:rFonts w:ascii="Arial" w:hAnsi="Arial"/>
          <w:b/>
        </w:rPr>
        <w:t>YEAR 7 SCIENCE</w:t>
      </w:r>
    </w:p>
    <w:p w14:paraId="3FD3EEE1" w14:textId="0E017E55" w:rsidR="00AB2AE4" w:rsidRPr="00AB2AE4" w:rsidRDefault="00CA20B7" w:rsidP="00AB2AE4">
      <w:pPr>
        <w:jc w:val="center"/>
        <w:rPr>
          <w:rFonts w:ascii="Arial" w:hAnsi="Arial"/>
          <w:b/>
        </w:rPr>
      </w:pPr>
      <w:bookmarkStart w:id="0" w:name="_GoBack"/>
      <w:bookmarkEnd w:id="0"/>
      <w:r w:rsidRPr="00AB2AE4">
        <w:rPr>
          <w:rFonts w:ascii="Arial" w:hAnsi="Arial"/>
          <w:b/>
        </w:rPr>
        <w:t>EARTH</w:t>
      </w:r>
      <w:r w:rsidR="00AB2AE4" w:rsidRPr="00AB2AE4">
        <w:rPr>
          <w:rFonts w:ascii="Arial" w:hAnsi="Arial"/>
          <w:b/>
        </w:rPr>
        <w:t xml:space="preserve"> AND SPACE SCIENCES</w:t>
      </w:r>
    </w:p>
    <w:p w14:paraId="40800CBF" w14:textId="77777777" w:rsidR="00AB2AE4" w:rsidRDefault="00AB2AE4" w:rsidP="00AB2AE4">
      <w:pPr>
        <w:jc w:val="center"/>
        <w:rPr>
          <w:rFonts w:ascii="Arial" w:hAnsi="Arial"/>
        </w:rPr>
      </w:pPr>
      <w:r w:rsidRPr="00AB2AE4">
        <w:rPr>
          <w:rFonts w:ascii="Arial" w:hAnsi="Arial"/>
          <w:b/>
        </w:rPr>
        <w:t>CRYSTALS</w:t>
      </w:r>
    </w:p>
    <w:p w14:paraId="0B75E184" w14:textId="77777777" w:rsidR="00AB2AE4" w:rsidRDefault="00AB2AE4" w:rsidP="00222BC9">
      <w:pPr>
        <w:rPr>
          <w:rFonts w:ascii="Arial" w:hAnsi="Arial"/>
        </w:rPr>
      </w:pPr>
    </w:p>
    <w:p w14:paraId="44594E88" w14:textId="77777777" w:rsidR="00AB2AE4" w:rsidRDefault="00AB2AE4" w:rsidP="00222BC9">
      <w:pPr>
        <w:rPr>
          <w:rFonts w:ascii="Arial" w:hAnsi="Arial"/>
        </w:rPr>
      </w:pPr>
      <w:r w:rsidRPr="00EF1797">
        <w:rPr>
          <w:rFonts w:ascii="Arial" w:hAnsi="Arial"/>
          <w:b/>
        </w:rPr>
        <w:t>AIM:</w:t>
      </w:r>
      <w:r>
        <w:rPr>
          <w:rFonts w:ascii="Arial" w:hAnsi="Arial"/>
        </w:rPr>
        <w:t xml:space="preserve">  To investigate the formation of crystals.</w:t>
      </w:r>
    </w:p>
    <w:p w14:paraId="31269F7C" w14:textId="77777777" w:rsidR="00AB2AE4" w:rsidRDefault="00AB2AE4" w:rsidP="00222BC9">
      <w:pPr>
        <w:rPr>
          <w:rFonts w:ascii="Arial" w:hAnsi="Arial"/>
        </w:rPr>
      </w:pPr>
    </w:p>
    <w:p w14:paraId="31C116FD" w14:textId="77777777" w:rsidR="00AB2AE4" w:rsidRPr="00EF1797" w:rsidRDefault="00AB2AE4" w:rsidP="00222BC9">
      <w:pPr>
        <w:rPr>
          <w:rFonts w:ascii="Arial" w:hAnsi="Arial"/>
          <w:b/>
        </w:rPr>
      </w:pPr>
      <w:r w:rsidRPr="00EF1797">
        <w:rPr>
          <w:rFonts w:ascii="Arial" w:hAnsi="Arial"/>
          <w:b/>
        </w:rPr>
        <w:t>BACKGROUND:</w:t>
      </w:r>
      <w:r w:rsidRPr="00EF1797">
        <w:rPr>
          <w:rFonts w:ascii="Arial" w:hAnsi="Arial"/>
          <w:b/>
        </w:rPr>
        <w:tab/>
        <w:t xml:space="preserve"> </w:t>
      </w:r>
    </w:p>
    <w:p w14:paraId="579BB190" w14:textId="77777777" w:rsidR="00AB2AE4" w:rsidRDefault="00AB2AE4" w:rsidP="00222BC9">
      <w:pPr>
        <w:rPr>
          <w:rFonts w:ascii="Arial" w:hAnsi="Arial"/>
        </w:rPr>
      </w:pPr>
    </w:p>
    <w:p w14:paraId="0AF7D05C" w14:textId="77777777" w:rsidR="00AB2AE4" w:rsidRDefault="00AB2AE4" w:rsidP="00222BC9">
      <w:pPr>
        <w:rPr>
          <w:rFonts w:ascii="Arial" w:hAnsi="Arial"/>
        </w:rPr>
      </w:pPr>
      <w:r>
        <w:rPr>
          <w:rFonts w:ascii="Arial" w:hAnsi="Arial"/>
        </w:rPr>
        <w:tab/>
        <w:t xml:space="preserve">Many rocks have crystals, both large and small, in them.  Diamond is a crystal of </w:t>
      </w:r>
      <w:r>
        <w:rPr>
          <w:rFonts w:ascii="Arial" w:hAnsi="Arial"/>
        </w:rPr>
        <w:tab/>
        <w:t>carbon, formed under intense heat and pressure.</w:t>
      </w:r>
    </w:p>
    <w:p w14:paraId="6001143D" w14:textId="77777777" w:rsidR="00AB2AE4" w:rsidRDefault="00AB2AE4" w:rsidP="00222BC9">
      <w:pPr>
        <w:rPr>
          <w:rFonts w:ascii="Arial" w:hAnsi="Arial"/>
        </w:rPr>
      </w:pPr>
    </w:p>
    <w:p w14:paraId="2472588E" w14:textId="77777777" w:rsidR="00AB2AE4" w:rsidRDefault="00AB2AE4" w:rsidP="00222BC9">
      <w:pPr>
        <w:rPr>
          <w:rFonts w:ascii="Arial" w:hAnsi="Arial"/>
        </w:rPr>
      </w:pPr>
      <w:r>
        <w:rPr>
          <w:rFonts w:ascii="Arial" w:hAnsi="Arial"/>
        </w:rPr>
        <w:tab/>
        <w:t xml:space="preserve">Crystals can be formed from </w:t>
      </w:r>
      <w:r w:rsidRPr="00AB2AE4">
        <w:rPr>
          <w:rFonts w:ascii="Arial" w:hAnsi="Arial"/>
          <w:b/>
          <w:i/>
        </w:rPr>
        <w:t>saturated solutions</w:t>
      </w:r>
      <w:r>
        <w:rPr>
          <w:rFonts w:ascii="Arial" w:hAnsi="Arial"/>
        </w:rPr>
        <w:t xml:space="preserve"> - formed when no more solute is </w:t>
      </w:r>
    </w:p>
    <w:p w14:paraId="51BC04BE" w14:textId="77777777" w:rsidR="00AB2AE4" w:rsidRDefault="00AB2AE4" w:rsidP="00222BC9">
      <w:pPr>
        <w:rPr>
          <w:rFonts w:ascii="Arial" w:hAnsi="Arial"/>
        </w:rPr>
      </w:pPr>
      <w:r>
        <w:rPr>
          <w:rFonts w:ascii="Arial" w:hAnsi="Arial"/>
        </w:rPr>
        <w:tab/>
        <w:t>able to enter the liquid or solution.</w:t>
      </w:r>
    </w:p>
    <w:p w14:paraId="350EDFF7" w14:textId="77777777" w:rsidR="00AB2AE4" w:rsidRDefault="00AB2AE4" w:rsidP="00222BC9">
      <w:pPr>
        <w:rPr>
          <w:rFonts w:ascii="Arial" w:hAnsi="Arial"/>
        </w:rPr>
      </w:pPr>
    </w:p>
    <w:p w14:paraId="16B2D2A3" w14:textId="77777777" w:rsidR="00AB2AE4" w:rsidRDefault="00AB2AE4" w:rsidP="00222BC9">
      <w:pPr>
        <w:rPr>
          <w:rFonts w:ascii="Arial" w:hAnsi="Arial"/>
        </w:rPr>
      </w:pPr>
      <w:r>
        <w:rPr>
          <w:rFonts w:ascii="Arial" w:hAnsi="Arial"/>
        </w:rPr>
        <w:tab/>
        <w:t xml:space="preserve">By making a </w:t>
      </w:r>
      <w:r w:rsidRPr="00AB2AE4">
        <w:rPr>
          <w:rFonts w:ascii="Arial" w:hAnsi="Arial"/>
          <w:b/>
          <w:i/>
        </w:rPr>
        <w:t>super-saturated solution</w:t>
      </w:r>
      <w:r>
        <w:rPr>
          <w:rFonts w:ascii="Arial" w:hAnsi="Arial"/>
        </w:rPr>
        <w:t xml:space="preserve"> using hot to very hot water, better crystals </w:t>
      </w:r>
      <w:r>
        <w:rPr>
          <w:rFonts w:ascii="Arial" w:hAnsi="Arial"/>
        </w:rPr>
        <w:tab/>
        <w:t>can be formed.</w:t>
      </w:r>
    </w:p>
    <w:p w14:paraId="65476AC3" w14:textId="77777777" w:rsidR="00AB2AE4" w:rsidRDefault="00AB2AE4" w:rsidP="00222BC9">
      <w:pPr>
        <w:rPr>
          <w:rFonts w:ascii="Arial" w:hAnsi="Arial"/>
        </w:rPr>
      </w:pPr>
    </w:p>
    <w:p w14:paraId="7FD7B9D7" w14:textId="77777777" w:rsidR="00AB2AE4" w:rsidRDefault="00AB2AE4" w:rsidP="00222BC9">
      <w:pPr>
        <w:rPr>
          <w:rFonts w:ascii="Arial" w:hAnsi="Arial"/>
        </w:rPr>
      </w:pPr>
      <w:r w:rsidRPr="00EF1797">
        <w:rPr>
          <w:rFonts w:ascii="Arial" w:hAnsi="Arial"/>
          <w:b/>
        </w:rPr>
        <w:t>EQUIPMENT:</w:t>
      </w:r>
      <w:r>
        <w:rPr>
          <w:rFonts w:ascii="Arial" w:hAnsi="Arial"/>
        </w:rPr>
        <w:tab/>
        <w:t>1 x 100 mL beaker</w:t>
      </w:r>
    </w:p>
    <w:p w14:paraId="120168BE" w14:textId="77777777" w:rsidR="00AB2AE4" w:rsidRDefault="00AB2AE4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1 x teaspoon</w:t>
      </w:r>
    </w:p>
    <w:p w14:paraId="5B1BE969" w14:textId="77777777" w:rsidR="00AB2AE4" w:rsidRDefault="003D40B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1 x stirring rod</w:t>
      </w:r>
    </w:p>
    <w:p w14:paraId="58D63750" w14:textId="77777777" w:rsidR="003D40B5" w:rsidRDefault="003D40B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1 x popstick</w:t>
      </w:r>
    </w:p>
    <w:p w14:paraId="2D14CD8F" w14:textId="77777777" w:rsidR="003D40B5" w:rsidRDefault="003D40B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1 x small piece of string</w:t>
      </w:r>
    </w:p>
    <w:p w14:paraId="121EA418" w14:textId="77777777" w:rsidR="00AB2AE4" w:rsidRDefault="00AB2AE4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Samples of copper sulphate, alum (potassium aluminium sulphate),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potassium chloride, table salt, sugar.</w:t>
      </w:r>
    </w:p>
    <w:p w14:paraId="3C89E896" w14:textId="77777777" w:rsidR="00AB2AE4" w:rsidRDefault="00AB2AE4" w:rsidP="00222BC9">
      <w:pPr>
        <w:rPr>
          <w:rFonts w:ascii="Arial" w:hAnsi="Arial"/>
        </w:rPr>
      </w:pPr>
    </w:p>
    <w:p w14:paraId="11ACA15B" w14:textId="77777777" w:rsidR="00AB2AE4" w:rsidRDefault="00AB2AE4" w:rsidP="00222BC9">
      <w:pPr>
        <w:rPr>
          <w:rFonts w:ascii="Arial" w:hAnsi="Arial"/>
        </w:rPr>
      </w:pPr>
      <w:r w:rsidRPr="00EF1797">
        <w:rPr>
          <w:rFonts w:ascii="Arial" w:hAnsi="Arial"/>
          <w:b/>
        </w:rPr>
        <w:t>METHOD: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Choose one of the crystals to make.  If you choose salt or sugar, use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some food colouring to add to the effect.</w:t>
      </w:r>
    </w:p>
    <w:p w14:paraId="26B6D1E3" w14:textId="59D0FE43" w:rsidR="00AB2AE4" w:rsidRDefault="00AB2AE4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Place about 60 mL of water in a small beaker and heat gently over a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CA20B7">
        <w:rPr>
          <w:rFonts w:ascii="Arial" w:hAnsi="Arial"/>
        </w:rPr>
        <w:t>Bunsen</w:t>
      </w:r>
      <w:r>
        <w:rPr>
          <w:rFonts w:ascii="Arial" w:hAnsi="Arial"/>
        </w:rPr>
        <w:t xml:space="preserve"> until nearly boiling.</w:t>
      </w:r>
    </w:p>
    <w:p w14:paraId="4E9EC349" w14:textId="77777777" w:rsidR="00AB2AE4" w:rsidRDefault="00AB2AE4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="003D40B5">
        <w:rPr>
          <w:rFonts w:ascii="Arial" w:hAnsi="Arial"/>
        </w:rPr>
        <w:t xml:space="preserve">Remove the Bunsen and add a teaspoonful of the solute.  Stir until </w:t>
      </w:r>
      <w:r w:rsidR="003D40B5">
        <w:rPr>
          <w:rFonts w:ascii="Arial" w:hAnsi="Arial"/>
        </w:rPr>
        <w:tab/>
      </w:r>
      <w:r w:rsidR="003D40B5">
        <w:rPr>
          <w:rFonts w:ascii="Arial" w:hAnsi="Arial"/>
        </w:rPr>
        <w:tab/>
      </w:r>
      <w:r w:rsidR="003D40B5">
        <w:rPr>
          <w:rFonts w:ascii="Arial" w:hAnsi="Arial"/>
        </w:rPr>
        <w:tab/>
      </w:r>
      <w:r w:rsidR="003D40B5">
        <w:rPr>
          <w:rFonts w:ascii="Arial" w:hAnsi="Arial"/>
        </w:rPr>
        <w:tab/>
        <w:t>dissolved.</w:t>
      </w:r>
    </w:p>
    <w:p w14:paraId="3BB6AED9" w14:textId="10FA6CA2" w:rsidR="003D40B5" w:rsidRDefault="003D40B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Add more solute and stir each time </w:t>
      </w:r>
      <w:r w:rsidR="00CA20B7">
        <w:rPr>
          <w:rFonts w:ascii="Arial" w:hAnsi="Arial"/>
        </w:rPr>
        <w:t>until</w:t>
      </w:r>
      <w:r>
        <w:rPr>
          <w:rFonts w:ascii="Arial" w:hAnsi="Arial"/>
        </w:rPr>
        <w:t xml:space="preserve"> no more will dissolve.</w:t>
      </w:r>
    </w:p>
    <w:p w14:paraId="6A5E80D0" w14:textId="77777777" w:rsidR="003D40B5" w:rsidRDefault="003D40B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Tie a small piece of string around the popstick.  Place the popstick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over the beaker and dangle the string into the solution.</w:t>
      </w:r>
    </w:p>
    <w:p w14:paraId="46809E6D" w14:textId="77777777" w:rsidR="003D40B5" w:rsidRDefault="003D40B5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Allow to cool slowly overnight.</w:t>
      </w:r>
    </w:p>
    <w:p w14:paraId="374D4750" w14:textId="522DDDFE" w:rsidR="00B17B51" w:rsidRDefault="00B17B51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Photograph the crystals and observe them under a stereo-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microscope or </w:t>
      </w:r>
      <w:r w:rsidR="00CA20B7">
        <w:rPr>
          <w:rFonts w:ascii="Arial" w:hAnsi="Arial"/>
        </w:rPr>
        <w:t>hand lens</w:t>
      </w:r>
      <w:r>
        <w:rPr>
          <w:rFonts w:ascii="Arial" w:hAnsi="Arial"/>
        </w:rPr>
        <w:t>.</w:t>
      </w:r>
    </w:p>
    <w:p w14:paraId="5AB97760" w14:textId="77777777" w:rsidR="00B17B51" w:rsidRDefault="00B17B51" w:rsidP="00222BC9">
      <w:pPr>
        <w:rPr>
          <w:rFonts w:ascii="Arial" w:hAnsi="Arial"/>
        </w:rPr>
      </w:pPr>
    </w:p>
    <w:p w14:paraId="182578B1" w14:textId="3AA65BB7" w:rsidR="00B17B51" w:rsidRPr="00EF1797" w:rsidRDefault="00B17B51" w:rsidP="00222BC9">
      <w:pPr>
        <w:rPr>
          <w:rFonts w:ascii="Arial" w:hAnsi="Arial"/>
          <w:b/>
        </w:rPr>
      </w:pPr>
      <w:r w:rsidRPr="00EF1797">
        <w:rPr>
          <w:rFonts w:ascii="Arial" w:hAnsi="Arial"/>
          <w:b/>
        </w:rPr>
        <w:t>OBSERVATIONS:</w:t>
      </w:r>
    </w:p>
    <w:p w14:paraId="7093D778" w14:textId="77777777" w:rsidR="00B17B51" w:rsidRDefault="00B17B51" w:rsidP="00222BC9">
      <w:pPr>
        <w:rPr>
          <w:rFonts w:ascii="Arial" w:hAnsi="Arial"/>
        </w:rPr>
      </w:pPr>
    </w:p>
    <w:p w14:paraId="1FC7A72D" w14:textId="77777777" w:rsidR="00B17B51" w:rsidRDefault="00B17B51" w:rsidP="00222BC9">
      <w:pPr>
        <w:rPr>
          <w:rFonts w:ascii="Arial" w:hAnsi="Arial"/>
        </w:rPr>
      </w:pPr>
    </w:p>
    <w:p w14:paraId="1B1946F0" w14:textId="6551AA48" w:rsidR="00B17B51" w:rsidRDefault="00B17B51" w:rsidP="00222BC9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Look at your crystals and describe the following.  Include a photograph.</w:t>
      </w:r>
    </w:p>
    <w:p w14:paraId="33C3154B" w14:textId="77777777" w:rsidR="00B17B51" w:rsidRDefault="00B17B51" w:rsidP="00222BC9">
      <w:pPr>
        <w:rPr>
          <w:rFonts w:ascii="Arial" w:hAnsi="Arial"/>
        </w:rPr>
      </w:pPr>
    </w:p>
    <w:p w14:paraId="59ADCF45" w14:textId="1181FBE3" w:rsidR="00B17B51" w:rsidRDefault="00B17B51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Colour of crystal.</w:t>
      </w:r>
    </w:p>
    <w:p w14:paraId="7BF56DCB" w14:textId="639C89A3" w:rsidR="00B17B51" w:rsidRDefault="00B17B51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Shape of crystals.</w:t>
      </w:r>
    </w:p>
    <w:p w14:paraId="42A8DFBF" w14:textId="7FEAF2D7" w:rsidR="00B17B51" w:rsidRDefault="00B17B51" w:rsidP="00222BC9">
      <w:pPr>
        <w:rPr>
          <w:rFonts w:ascii="Arial" w:hAnsi="Arial"/>
        </w:rPr>
      </w:pPr>
      <w:r>
        <w:rPr>
          <w:rFonts w:ascii="Arial" w:hAnsi="Arial"/>
        </w:rPr>
        <w:tab/>
        <w:t xml:space="preserve">• </w:t>
      </w:r>
      <w:r>
        <w:rPr>
          <w:rFonts w:ascii="Arial" w:hAnsi="Arial"/>
        </w:rPr>
        <w:tab/>
        <w:t>Size of crystals.</w:t>
      </w:r>
    </w:p>
    <w:p w14:paraId="07591799" w14:textId="77777777" w:rsidR="00B17B51" w:rsidRDefault="00B17B51" w:rsidP="00222BC9">
      <w:pPr>
        <w:rPr>
          <w:rFonts w:ascii="Arial" w:hAnsi="Arial"/>
        </w:rPr>
      </w:pPr>
    </w:p>
    <w:p w14:paraId="4AF7EF52" w14:textId="46CE8F97" w:rsidR="00B17B51" w:rsidRDefault="00B17B51" w:rsidP="00222BC9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Look at 2 other crystals and record your observations here under the same </w:t>
      </w:r>
      <w:r>
        <w:rPr>
          <w:rFonts w:ascii="Arial" w:hAnsi="Arial"/>
        </w:rPr>
        <w:tab/>
      </w:r>
      <w:r w:rsidR="00EF1797">
        <w:rPr>
          <w:rFonts w:ascii="Arial" w:hAnsi="Arial"/>
        </w:rPr>
        <w:t>headi</w:t>
      </w:r>
      <w:r>
        <w:rPr>
          <w:rFonts w:ascii="Arial" w:hAnsi="Arial"/>
        </w:rPr>
        <w:t>ngs.</w:t>
      </w:r>
    </w:p>
    <w:p w14:paraId="73730D06" w14:textId="77777777" w:rsidR="00B17B51" w:rsidRDefault="00B17B51" w:rsidP="00222BC9">
      <w:pPr>
        <w:rPr>
          <w:rFonts w:ascii="Arial" w:hAnsi="Arial"/>
        </w:rPr>
      </w:pPr>
    </w:p>
    <w:p w14:paraId="127B0AA2" w14:textId="77777777" w:rsidR="00EF1797" w:rsidRDefault="00EF1797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22B5A526" w14:textId="24560142" w:rsidR="00EF1797" w:rsidRPr="00EF1797" w:rsidRDefault="00EF1797" w:rsidP="00222BC9">
      <w:pPr>
        <w:rPr>
          <w:rFonts w:ascii="Arial" w:hAnsi="Arial"/>
          <w:b/>
        </w:rPr>
      </w:pPr>
      <w:r w:rsidRPr="00EF1797">
        <w:rPr>
          <w:rFonts w:ascii="Arial" w:hAnsi="Arial"/>
          <w:b/>
        </w:rPr>
        <w:lastRenderedPageBreak/>
        <w:t>CONCLUSION:</w:t>
      </w:r>
    </w:p>
    <w:p w14:paraId="4F4AA6E5" w14:textId="77777777" w:rsidR="003D40B5" w:rsidRDefault="003D40B5" w:rsidP="00222BC9">
      <w:pPr>
        <w:rPr>
          <w:rFonts w:ascii="Arial" w:hAnsi="Arial"/>
        </w:rPr>
      </w:pPr>
    </w:p>
    <w:p w14:paraId="7DF17D39" w14:textId="77777777" w:rsidR="003D40B5" w:rsidRDefault="003D40B5" w:rsidP="00222BC9">
      <w:pPr>
        <w:rPr>
          <w:rFonts w:ascii="Arial" w:hAnsi="Arial"/>
        </w:rPr>
      </w:pPr>
    </w:p>
    <w:p w14:paraId="345DF256" w14:textId="77777777" w:rsidR="003D40B5" w:rsidRPr="003D11C3" w:rsidRDefault="003D40B5" w:rsidP="00222BC9">
      <w:pPr>
        <w:rPr>
          <w:rFonts w:ascii="Arial" w:hAnsi="Arial"/>
        </w:rPr>
      </w:pPr>
    </w:p>
    <w:sectPr w:rsidR="003D40B5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AE4"/>
    <w:rsid w:val="00222BC9"/>
    <w:rsid w:val="003D11C3"/>
    <w:rsid w:val="003D40B5"/>
    <w:rsid w:val="005872A5"/>
    <w:rsid w:val="00967719"/>
    <w:rsid w:val="00AB2AE4"/>
    <w:rsid w:val="00B17B51"/>
    <w:rsid w:val="00BF67FC"/>
    <w:rsid w:val="00CA20B7"/>
    <w:rsid w:val="00DA5783"/>
    <w:rsid w:val="00EF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C223D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</TotalTime>
  <Pages>2</Pages>
  <Words>241</Words>
  <Characters>1375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5</cp:revision>
  <dcterms:created xsi:type="dcterms:W3CDTF">2014-12-07T07:37:00Z</dcterms:created>
  <dcterms:modified xsi:type="dcterms:W3CDTF">2014-12-07T07:42:00Z</dcterms:modified>
</cp:coreProperties>
</file>