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F11EA3" w:rsidRDefault="00F11EA3" w:rsidP="00AA2B11">
      <w:pPr>
        <w:pStyle w:val="Heading1"/>
        <w:ind w:left="-426"/>
        <w:rPr>
          <w:b/>
          <w:color w:val="auto"/>
          <w:sz w:val="44"/>
          <w:szCs w:val="44"/>
        </w:rPr>
      </w:pPr>
      <w:bookmarkStart w:id="0" w:name="_GoBack"/>
      <w:bookmarkEnd w:id="0"/>
      <w:r>
        <w:rPr>
          <w:b/>
          <w:color w:val="auto"/>
          <w:sz w:val="44"/>
          <w:szCs w:val="44"/>
          <w:u w:val="single"/>
        </w:rPr>
        <w:t xml:space="preserve">Semester 1: </w:t>
      </w:r>
      <w:r w:rsidR="004C3AF0" w:rsidRPr="00F11EA3">
        <w:rPr>
          <w:b/>
          <w:color w:val="auto"/>
          <w:sz w:val="44"/>
          <w:szCs w:val="44"/>
          <w:u w:val="single"/>
        </w:rPr>
        <w:t>A</w:t>
      </w:r>
      <w:r w:rsidR="00BA0BAA" w:rsidRPr="00F11EA3">
        <w:rPr>
          <w:b/>
          <w:color w:val="auto"/>
          <w:sz w:val="44"/>
          <w:szCs w:val="44"/>
          <w:u w:val="single"/>
        </w:rPr>
        <w:t>ssessment O</w:t>
      </w:r>
      <w:r w:rsidR="007D70D1" w:rsidRPr="00F11EA3">
        <w:rPr>
          <w:b/>
          <w:color w:val="auto"/>
          <w:sz w:val="44"/>
          <w:szCs w:val="44"/>
          <w:u w:val="single"/>
        </w:rPr>
        <w:t>utline</w:t>
      </w:r>
      <w:r w:rsidR="00E15698" w:rsidRPr="00F11EA3">
        <w:rPr>
          <w:b/>
          <w:color w:val="auto"/>
          <w:sz w:val="44"/>
          <w:szCs w:val="44"/>
          <w:u w:val="single"/>
        </w:rPr>
        <w:t>:</w:t>
      </w:r>
      <w:r w:rsidR="001931C0" w:rsidRPr="00F11EA3">
        <w:rPr>
          <w:b/>
          <w:color w:val="auto"/>
          <w:sz w:val="44"/>
          <w:szCs w:val="44"/>
        </w:rPr>
        <w:t xml:space="preserve"> History</w:t>
      </w:r>
      <w:r w:rsidR="00E15698" w:rsidRPr="00F11EA3">
        <w:rPr>
          <w:b/>
          <w:color w:val="auto"/>
          <w:sz w:val="44"/>
          <w:szCs w:val="44"/>
        </w:rPr>
        <w:t xml:space="preserve"> (The Ancient World)</w:t>
      </w:r>
      <w:r w:rsidR="00DB263A" w:rsidRPr="00F11EA3">
        <w:rPr>
          <w:b/>
          <w:color w:val="auto"/>
          <w:sz w:val="44"/>
          <w:szCs w:val="44"/>
        </w:rPr>
        <w:t xml:space="preserve"> &amp; Civics and Citizenship</w:t>
      </w:r>
      <w:r w:rsidR="00E15698" w:rsidRPr="00F11EA3">
        <w:rPr>
          <w:b/>
          <w:color w:val="auto"/>
          <w:sz w:val="44"/>
          <w:szCs w:val="44"/>
        </w:rPr>
        <w:t xml:space="preserve"> (Designing our political and legal system)</w:t>
      </w:r>
      <w:r w:rsidR="00315761" w:rsidRPr="00F11EA3">
        <w:rPr>
          <w:b/>
          <w:color w:val="auto"/>
          <w:sz w:val="44"/>
          <w:szCs w:val="44"/>
        </w:rPr>
        <w:t xml:space="preserve"> –</w:t>
      </w:r>
      <w:r w:rsidR="00E15698" w:rsidRPr="00F11EA3">
        <w:rPr>
          <w:b/>
          <w:color w:val="auto"/>
          <w:sz w:val="44"/>
          <w:szCs w:val="44"/>
        </w:rPr>
        <w:t xml:space="preserve">Year 7 </w:t>
      </w:r>
      <w:r w:rsidR="00DB263A" w:rsidRPr="00F11EA3">
        <w:rPr>
          <w:b/>
          <w:color w:val="auto"/>
          <w:sz w:val="44"/>
          <w:szCs w:val="44"/>
        </w:rPr>
        <w:t>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416"/>
        <w:gridCol w:w="1985"/>
        <w:gridCol w:w="7791"/>
      </w:tblGrid>
      <w:tr w:rsidR="00243995" w:rsidRPr="0017191C" w:rsidTr="009855F0">
        <w:tc>
          <w:tcPr>
            <w:tcW w:w="7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54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9855F0">
        <w:trPr>
          <w:trHeight w:val="47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7.5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  <w:r w:rsidR="00243995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E15698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>Assessment 1</w:t>
            </w:r>
            <w:r w:rsidR="00243995" w:rsidRPr="000B0BC5">
              <w:rPr>
                <w:rFonts w:cs="Arial"/>
                <w:b/>
              </w:rPr>
              <w:t>: In-Class Short Answer Responses:</w:t>
            </w:r>
            <w:r w:rsidR="00C15211" w:rsidRPr="000B0BC5">
              <w:rPr>
                <w:rFonts w:cs="Arial"/>
              </w:rPr>
              <w:t xml:space="preserve"> </w:t>
            </w:r>
            <w:r w:rsidRPr="000B0BC5">
              <w:rPr>
                <w:rFonts w:cs="Arial"/>
              </w:rPr>
              <w:t>Introduction to History – Based on work from Weeks 1-4</w:t>
            </w:r>
          </w:p>
        </w:tc>
      </w:tr>
      <w:tr w:rsidR="00243995" w:rsidRPr="0017191C" w:rsidTr="009855F0">
        <w:trPr>
          <w:trHeight w:val="684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3C4DBE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(Written Work)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5698" w:rsidRPr="000B0BC5" w:rsidRDefault="00E15698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  <w:p w:rsidR="00E15698" w:rsidRPr="000B0BC5" w:rsidRDefault="003C4DBE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>7.5%</w:t>
            </w:r>
          </w:p>
          <w:p w:rsidR="00E15698" w:rsidRPr="000B0BC5" w:rsidRDefault="00E15698" w:rsidP="003C4DBE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Hand out </w:t>
            </w:r>
            <w:r w:rsidR="00CC4A70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   Week 4 </w:t>
            </w:r>
          </w:p>
          <w:p w:rsidR="003C4DBE" w:rsidRPr="000B0BC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Collect – Week 5</w:t>
            </w:r>
          </w:p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43995" w:rsidRPr="003C4DBE" w:rsidRDefault="003C4DBE" w:rsidP="003C4D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  <w:lang w:val="en-AU" w:eastAsia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 </w:t>
            </w:r>
            <w:r w:rsidR="00E15698" w:rsidRPr="000B0BC5">
              <w:rPr>
                <w:rFonts w:ascii="Arial" w:hAnsi="Arial" w:cs="Arial"/>
                <w:sz w:val="22"/>
                <w:szCs w:val="22"/>
                <w:lang w:val="en-AU"/>
              </w:rPr>
              <w:t>Assessment 2</w:t>
            </w:r>
            <w:r w:rsidR="00243995"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Homework Task: </w:t>
            </w: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 xml:space="preserve">Investigating the ancient past. </w:t>
            </w:r>
            <w:proofErr w:type="gramStart"/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A series of questions to be completed by students, in relation to current course content (Weeks 1-5).</w:t>
            </w:r>
            <w:proofErr w:type="gramEnd"/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 xml:space="preserve"> </w:t>
            </w:r>
          </w:p>
        </w:tc>
      </w:tr>
      <w:tr w:rsidR="00243995" w:rsidRPr="0017191C" w:rsidTr="009855F0">
        <w:trPr>
          <w:trHeight w:val="58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3C4DB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7.</w:t>
            </w:r>
            <w:r w:rsidR="0022634E" w:rsidRPr="000B0BC5">
              <w:rPr>
                <w:rFonts w:cs="Arial"/>
                <w:b/>
                <w:lang w:val="en-US" w:eastAsia="en-US"/>
              </w:rPr>
              <w:t>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Pr="000B0BC5" w:rsidRDefault="00CC4A70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7</w:t>
            </w:r>
          </w:p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AB486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3: </w:t>
            </w:r>
            <w:r w:rsidRPr="000B0BC5">
              <w:rPr>
                <w:rFonts w:ascii="Arial" w:hAnsi="Arial" w:cs="Arial"/>
                <w:sz w:val="22"/>
                <w:szCs w:val="22"/>
              </w:rPr>
              <w:t xml:space="preserve"> In-Class Short Answer Responses: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Mini Assessment based on work from Weeks 1-6</w:t>
            </w:r>
          </w:p>
        </w:tc>
      </w:tr>
      <w:tr w:rsidR="00243995" w:rsidRPr="0017191C" w:rsidTr="009855F0">
        <w:trPr>
          <w:trHeight w:val="521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7.5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22634E" w:rsidRPr="000B0BC5">
              <w:rPr>
                <w:rFonts w:ascii="Arial" w:hAnsi="Arial" w:cs="Arial"/>
                <w:b w:val="0"/>
                <w:sz w:val="22"/>
                <w:szCs w:val="22"/>
              </w:rPr>
              <w:t>9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CC4A70">
            <w:pPr>
              <w:ind w:left="93" w:right="74"/>
              <w:rPr>
                <w:rFonts w:cs="Arial"/>
              </w:rPr>
            </w:pPr>
            <w:r w:rsidRPr="000B0BC5">
              <w:rPr>
                <w:rFonts w:cs="Arial"/>
                <w:b/>
              </w:rPr>
              <w:t xml:space="preserve">Assessment 4: In-Class Short Answer Responses: </w:t>
            </w:r>
            <w:r w:rsidRPr="000B0BC5">
              <w:rPr>
                <w:rFonts w:cs="Arial"/>
              </w:rPr>
              <w:t>Generic que</w:t>
            </w:r>
            <w:r w:rsidR="00CC4A70" w:rsidRPr="000B0BC5">
              <w:rPr>
                <w:rFonts w:cs="Arial"/>
              </w:rPr>
              <w:t xml:space="preserve">stions about an Ancient Society </w:t>
            </w:r>
            <w:r w:rsidRPr="000B0BC5">
              <w:rPr>
                <w:rFonts w:cs="Arial"/>
              </w:rPr>
              <w:t>(Egypt, Greece, Rome, India and/or China)</w:t>
            </w:r>
          </w:p>
        </w:tc>
      </w:tr>
      <w:tr w:rsidR="00243995" w:rsidRPr="0017191C" w:rsidTr="009855F0">
        <w:trPr>
          <w:trHeight w:val="225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CC4A70" w:rsidRPr="000B0BC5" w:rsidRDefault="00CC4A70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(Written Work/Visual/</w:t>
            </w:r>
          </w:p>
          <w:p w:rsidR="0022634E" w:rsidRPr="000B0BC5" w:rsidRDefault="00AA2B11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Practical Task &amp;</w:t>
            </w:r>
            <w:r w:rsidR="00CC4A70"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22634E"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CC4A70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PART A: 15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  <w:p w:rsidR="0022634E" w:rsidRDefault="0022634E" w:rsidP="00CC4A70">
            <w:pPr>
              <w:rPr>
                <w:rFonts w:cs="Arial"/>
                <w:b/>
                <w:lang w:val="en-US" w:eastAsia="en-US"/>
              </w:rPr>
            </w:pPr>
          </w:p>
          <w:p w:rsidR="00AA2B11" w:rsidRPr="000B0BC5" w:rsidRDefault="00AA2B11" w:rsidP="00CC4A70">
            <w:pPr>
              <w:rPr>
                <w:rFonts w:cs="Arial"/>
                <w:b/>
                <w:lang w:val="en-US" w:eastAsia="en-US"/>
              </w:rPr>
            </w:pPr>
          </w:p>
          <w:p w:rsidR="0022634E" w:rsidRPr="000B0BC5" w:rsidRDefault="0022634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PART B: 5%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4A70" w:rsidRPr="000B0BC5" w:rsidRDefault="00CC4A70" w:rsidP="00CC4A70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Week 2 - Distribute</w:t>
            </w:r>
          </w:p>
          <w:p w:rsidR="003C4DBE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</w:p>
          <w:p w:rsidR="003C4DBE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Pr="000B0BC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Due: </w:t>
            </w:r>
            <w:r w:rsidR="0024399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22634E" w:rsidRPr="000B0BC5">
              <w:rPr>
                <w:rFonts w:ascii="Arial" w:hAnsi="Arial" w:cs="Arial"/>
                <w:b w:val="0"/>
                <w:sz w:val="22"/>
                <w:szCs w:val="22"/>
              </w:rPr>
              <w:t>10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, Term 1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4A70" w:rsidRPr="000B0BC5" w:rsidRDefault="00CC4A70" w:rsidP="00CC4A70">
            <w:pPr>
              <w:rPr>
                <w:rFonts w:cs="Arial"/>
              </w:rPr>
            </w:pPr>
            <w:r w:rsidRPr="000B0BC5">
              <w:rPr>
                <w:rFonts w:cs="Arial"/>
              </w:rPr>
              <w:t xml:space="preserve">  </w:t>
            </w:r>
            <w:r w:rsidR="0022634E" w:rsidRPr="000B0BC5">
              <w:rPr>
                <w:rFonts w:cs="Arial"/>
                <w:b/>
              </w:rPr>
              <w:t>Assessment 5</w:t>
            </w:r>
            <w:r w:rsidR="00243995" w:rsidRPr="000B0BC5">
              <w:rPr>
                <w:rFonts w:cs="Arial"/>
                <w:b/>
              </w:rPr>
              <w:t>:</w:t>
            </w:r>
            <w:r w:rsidR="0022634E" w:rsidRPr="000B0BC5">
              <w:rPr>
                <w:rFonts w:cs="Arial"/>
                <w:b/>
              </w:rPr>
              <w:t xml:space="preserve"> PART A: Inquiry Task</w:t>
            </w:r>
            <w:r w:rsidR="0022634E" w:rsidRPr="000B0BC5">
              <w:rPr>
                <w:rFonts w:cs="Arial"/>
              </w:rPr>
              <w:t xml:space="preserve"> (Significant Individual</w:t>
            </w:r>
            <w:r w:rsidRPr="000B0BC5">
              <w:rPr>
                <w:rFonts w:cs="Arial"/>
              </w:rPr>
              <w:t>) Investigate the life of a significant individual in an ancient society. Evidence of p</w:t>
            </w:r>
            <w:r w:rsidR="003C4DBE">
              <w:rPr>
                <w:rFonts w:cs="Arial"/>
              </w:rPr>
              <w:t>rimary and/or secondary sources required.</w:t>
            </w:r>
          </w:p>
          <w:p w:rsidR="0022634E" w:rsidRPr="000B0BC5" w:rsidRDefault="0022634E" w:rsidP="00CC4A7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</w:p>
          <w:p w:rsidR="0022634E" w:rsidRPr="000B0BC5" w:rsidRDefault="00CC4A70" w:rsidP="0022634E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5: PART B: </w:t>
            </w:r>
            <w:r w:rsidRPr="000B0BC5">
              <w:rPr>
                <w:rFonts w:ascii="Arial" w:hAnsi="Arial" w:cs="Arial"/>
                <w:sz w:val="22"/>
                <w:szCs w:val="22"/>
              </w:rPr>
              <w:t xml:space="preserve"> In-class Validation Questions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 – </w:t>
            </w:r>
            <w:r w:rsidR="00F11EA3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3-5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generic questions answered in class in relation to the significant individual researched. (Communicating and Reflecting) </w:t>
            </w:r>
          </w:p>
          <w:p w:rsidR="0022634E" w:rsidRPr="000B0BC5" w:rsidRDefault="0022634E" w:rsidP="0022634E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0B0BC5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  <w:p w:rsidR="00351758" w:rsidRPr="000B0BC5" w:rsidRDefault="00351758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C4A70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10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2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C4A70" w:rsidP="003C4DBE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>Assessment 6</w:t>
            </w:r>
            <w:r w:rsidR="00243995" w:rsidRPr="000B0BC5">
              <w:rPr>
                <w:rFonts w:cs="Arial"/>
                <w:b/>
              </w:rPr>
              <w:t>: In-Class Short Answer Responses:</w:t>
            </w:r>
            <w:r w:rsidR="00351758" w:rsidRPr="000B0BC5">
              <w:rPr>
                <w:rFonts w:cs="Arial"/>
              </w:rPr>
              <w:t xml:space="preserve"> A series of questions</w:t>
            </w:r>
            <w:r w:rsidR="00EE70DA" w:rsidRPr="000B0BC5">
              <w:rPr>
                <w:rFonts w:cs="Arial"/>
              </w:rPr>
              <w:t xml:space="preserve"> related to </w:t>
            </w:r>
            <w:r w:rsidR="00351758" w:rsidRPr="000B0BC5">
              <w:rPr>
                <w:rFonts w:cs="Arial"/>
              </w:rPr>
              <w:t xml:space="preserve">topics such as </w:t>
            </w:r>
            <w:r w:rsidR="00EE70DA" w:rsidRPr="000B0BC5">
              <w:rPr>
                <w:rFonts w:cs="Arial"/>
              </w:rPr>
              <w:t xml:space="preserve">the </w:t>
            </w:r>
            <w:r w:rsidR="00351758" w:rsidRPr="000B0BC5">
              <w:rPr>
                <w:rFonts w:cs="Arial"/>
              </w:rPr>
              <w:t>Australian Constitution, the concept of the separation of powers – legislature, executive and judiciary, plus the division of powers between state/territory and federal levels of government in Australia.</w:t>
            </w:r>
          </w:p>
        </w:tc>
      </w:tr>
      <w:tr w:rsidR="00243995" w:rsidRPr="0017191C" w:rsidTr="009855F0">
        <w:trPr>
          <w:trHeight w:val="59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Civics &amp; Citizenship Inquiry</w:t>
            </w:r>
          </w:p>
          <w:p w:rsidR="00243995" w:rsidRPr="000B0BC5" w:rsidRDefault="00351758" w:rsidP="00F11EA3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(Written Work)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351758" w:rsidP="00243995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Set: Term 2, Week 2</w:t>
            </w:r>
          </w:p>
          <w:p w:rsidR="00243995" w:rsidRPr="000B0BC5" w:rsidRDefault="00351758" w:rsidP="00351758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2,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3C4DBE" w:rsidRDefault="00243995" w:rsidP="003C4DBE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Assessme</w:t>
            </w:r>
            <w:r w:rsidR="00351758" w:rsidRPr="000B0BC5">
              <w:rPr>
                <w:rFonts w:ascii="Arial" w:hAnsi="Arial" w:cs="Arial"/>
                <w:sz w:val="22"/>
                <w:szCs w:val="22"/>
                <w:lang w:val="en-AU"/>
              </w:rPr>
              <w:t>nt 7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: Homework Inquiry Task:</w:t>
            </w:r>
            <w:r w:rsidR="005E636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5E6365" w:rsidRPr="000B0BC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E6365" w:rsidRPr="000B0BC5">
              <w:rPr>
                <w:rFonts w:ascii="Arial" w:hAnsi="Arial" w:cs="Arial"/>
                <w:b w:val="0"/>
                <w:sz w:val="22"/>
                <w:szCs w:val="22"/>
              </w:rPr>
              <w:t>Students research and compile relevant information related to A</w:t>
            </w:r>
            <w:r w:rsidR="00351758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ustralia’s system of government, particularly in relation to the different roles of the House of Representatives and the Senate (Australia’s bicameral parliament) </w:t>
            </w:r>
          </w:p>
        </w:tc>
      </w:tr>
      <w:tr w:rsidR="00243995" w:rsidRPr="0017191C" w:rsidTr="009855F0">
        <w:trPr>
          <w:trHeight w:val="678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lastRenderedPageBreak/>
              <w:t xml:space="preserve">Civics &amp; Citizenship </w:t>
            </w:r>
            <w:r w:rsidR="002B053C" w:rsidRPr="000B0BC5">
              <w:rPr>
                <w:rFonts w:cs="Arial"/>
                <w:bCs/>
                <w:lang w:val="en-US" w:eastAsia="en-US"/>
              </w:rPr>
              <w:t>Explanation</w:t>
            </w:r>
          </w:p>
          <w:p w:rsidR="00351758" w:rsidRPr="000B0BC5" w:rsidRDefault="00351758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(Test)</w:t>
            </w:r>
          </w:p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E94391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Assessm</w:t>
            </w:r>
            <w:r w:rsidR="00351758" w:rsidRPr="000B0BC5">
              <w:rPr>
                <w:rFonts w:ascii="Arial" w:hAnsi="Arial" w:cs="Arial"/>
                <w:sz w:val="22"/>
                <w:szCs w:val="22"/>
                <w:lang w:val="en-AU"/>
              </w:rPr>
              <w:t>ent 8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: Homework Inquiry Task Validation:</w:t>
            </w:r>
            <w:r w:rsidR="00351758" w:rsidRPr="000B0BC5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answer a series of questions based on the Homework Inquiry Task (Assessment 7)</w:t>
            </w:r>
          </w:p>
          <w:p w:rsidR="00243995" w:rsidRPr="000B0BC5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9855F0">
        <w:trPr>
          <w:trHeight w:val="60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right="74"/>
              <w:jc w:val="center"/>
              <w:rPr>
                <w:rFonts w:cs="Arial"/>
              </w:rPr>
            </w:pPr>
            <w:r w:rsidRPr="000B0BC5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351758" w:rsidRPr="000B0BC5">
              <w:rPr>
                <w:rFonts w:cs="Arial"/>
              </w:rPr>
              <w:t>Inquiry</w:t>
            </w:r>
          </w:p>
          <w:p w:rsidR="008E5E95" w:rsidRPr="000B0BC5" w:rsidRDefault="008E5E95" w:rsidP="00243995">
            <w:pPr>
              <w:ind w:right="74"/>
              <w:jc w:val="center"/>
              <w:rPr>
                <w:rFonts w:cs="Arial"/>
                <w:bCs/>
              </w:rPr>
            </w:pPr>
            <w:r w:rsidRPr="000B0BC5">
              <w:rPr>
                <w:rFonts w:cs="Arial"/>
              </w:rPr>
              <w:t>(Visual Representations)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351758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15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ind w:left="141" w:right="71"/>
              <w:rPr>
                <w:rFonts w:cs="Arial"/>
                <w:bCs/>
              </w:rPr>
            </w:pPr>
            <w:r w:rsidRPr="000B0BC5">
              <w:rPr>
                <w:rFonts w:cs="Arial"/>
                <w:bCs/>
              </w:rPr>
              <w:t>Hand out Week 1, Term 2</w:t>
            </w:r>
          </w:p>
          <w:p w:rsidR="00243995" w:rsidRPr="000B0BC5" w:rsidRDefault="00243995" w:rsidP="00243995">
            <w:pPr>
              <w:ind w:left="141" w:right="71"/>
              <w:rPr>
                <w:rFonts w:cs="Arial"/>
              </w:rPr>
            </w:pPr>
            <w:r w:rsidRPr="000B0BC5">
              <w:rPr>
                <w:rFonts w:cs="Arial"/>
                <w:bCs/>
              </w:rPr>
              <w:t>Term 2,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AD733B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 w:rsidRPr="000B0BC5">
              <w:rPr>
                <w:rFonts w:cs="Arial"/>
                <w:b/>
              </w:rPr>
              <w:t>Assessment 9</w:t>
            </w:r>
            <w:r w:rsidR="00243995" w:rsidRPr="000B0BC5">
              <w:rPr>
                <w:rFonts w:cs="Arial"/>
                <w:b/>
              </w:rPr>
              <w:t xml:space="preserve">: </w:t>
            </w:r>
            <w:r w:rsidRPr="000B0BC5">
              <w:rPr>
                <w:rFonts w:cs="Arial"/>
                <w:b/>
              </w:rPr>
              <w:t xml:space="preserve"> Inquiry Task (Poster and/or Brochure)– </w:t>
            </w:r>
            <w:r w:rsidRPr="000B0BC5">
              <w:rPr>
                <w:rFonts w:cs="Arial"/>
              </w:rPr>
              <w:t xml:space="preserve">Australia’s Legal System – such as rule of law, presumption of innocence, burden of proof, right to a fair trial and right to legal representation. </w:t>
            </w:r>
          </w:p>
          <w:p w:rsidR="00AD733B" w:rsidRPr="000B0BC5" w:rsidRDefault="00AD733B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</w:p>
          <w:p w:rsidR="00243995" w:rsidRPr="000B0BC5" w:rsidRDefault="00243995" w:rsidP="005E6365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</w:p>
        </w:tc>
      </w:tr>
      <w:tr w:rsidR="00AD733B" w:rsidRPr="0017191C" w:rsidTr="009855F0">
        <w:trPr>
          <w:trHeight w:val="60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AD733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0B0BC5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  <w:p w:rsidR="00AD733B" w:rsidRPr="000B0BC5" w:rsidRDefault="00AD733B" w:rsidP="00AD733B">
            <w:pPr>
              <w:ind w:right="74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</w:rPr>
              <w:t>(Test)</w:t>
            </w:r>
          </w:p>
          <w:p w:rsidR="00AD733B" w:rsidRPr="000B0BC5" w:rsidRDefault="00AD733B" w:rsidP="00243995">
            <w:pPr>
              <w:ind w:right="74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pStyle w:val="Title"/>
              <w:rPr>
                <w:rFonts w:ascii="Arial" w:hAnsi="Arial" w:cs="Arial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ind w:left="141" w:right="71"/>
              <w:rPr>
                <w:rFonts w:cs="Arial"/>
                <w:bCs/>
              </w:rPr>
            </w:pPr>
            <w:r w:rsidRPr="000B0BC5">
              <w:rPr>
                <w:rFonts w:cs="Arial"/>
                <w:bCs/>
              </w:rPr>
              <w:t>Term 2, Week 6/7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A2B11" w:rsidRDefault="00F47133" w:rsidP="00AD733B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 xml:space="preserve"> Assessment 10</w:t>
            </w:r>
            <w:r w:rsidR="00AD733B" w:rsidRPr="000B0BC5">
              <w:rPr>
                <w:rFonts w:cs="Arial"/>
                <w:b/>
              </w:rPr>
              <w:t xml:space="preserve">: In-Class Short Answer Responses: Final Test </w:t>
            </w:r>
          </w:p>
          <w:p w:rsidR="00AD733B" w:rsidRPr="000B0BC5" w:rsidRDefault="00AD733B" w:rsidP="00AD733B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</w:rPr>
              <w:t xml:space="preserve"> A series of questions related to topics such as Australian Constitution, separation of powers, division of powers, House of Representatives and Senate, </w:t>
            </w:r>
            <w:r w:rsidR="00F11EA3" w:rsidRPr="000B0BC5">
              <w:rPr>
                <w:rFonts w:cs="Arial"/>
              </w:rPr>
              <w:t>constitutional change, Australia’s legal system, citizen participation (role of witness and jurors)</w:t>
            </w: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43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98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Pr="00F47133" w:rsidRDefault="00F47133" w:rsidP="00AF32FD">
      <w:pPr>
        <w:rPr>
          <w:b/>
          <w:i/>
          <w:sz w:val="24"/>
          <w:szCs w:val="24"/>
          <w:lang w:val="en-GB" w:eastAsia="ja-JP"/>
        </w:rPr>
      </w:pPr>
      <w:r w:rsidRPr="00F47133">
        <w:rPr>
          <w:b/>
          <w:i/>
          <w:sz w:val="24"/>
          <w:szCs w:val="24"/>
          <w:lang w:val="en-GB" w:eastAsia="ja-JP"/>
        </w:rPr>
        <w:t>Note: Please make sure you understand the Whole School Assessment Policy and your responsibilities in relation to assessments.</w:t>
      </w:r>
      <w:r>
        <w:rPr>
          <w:b/>
          <w:i/>
          <w:sz w:val="24"/>
          <w:szCs w:val="24"/>
          <w:lang w:val="en-GB" w:eastAsia="ja-JP"/>
        </w:rPr>
        <w:t xml:space="preserve"> </w:t>
      </w:r>
    </w:p>
    <w:sectPr w:rsidR="00F47133" w:rsidRPr="00F47133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717" w:rsidRDefault="00203717" w:rsidP="00E35001">
      <w:r>
        <w:separator/>
      </w:r>
    </w:p>
  </w:endnote>
  <w:endnote w:type="continuationSeparator" w:id="0">
    <w:p w:rsidR="00203717" w:rsidRDefault="00203717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897899" w:rsidRDefault="00203717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A41897" w:rsidRDefault="00203717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>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7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717" w:rsidRDefault="00203717" w:rsidP="00E35001">
      <w:r>
        <w:separator/>
      </w:r>
    </w:p>
  </w:footnote>
  <w:footnote w:type="continuationSeparator" w:id="0">
    <w:p w:rsidR="00203717" w:rsidRDefault="00203717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A233EF" w:rsidRDefault="00203717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855F0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B0BC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3717"/>
    <w:rsid w:val="00206296"/>
    <w:rsid w:val="0022634E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51758"/>
    <w:rsid w:val="003600D4"/>
    <w:rsid w:val="00361B00"/>
    <w:rsid w:val="003710FF"/>
    <w:rsid w:val="003858FA"/>
    <w:rsid w:val="003A221B"/>
    <w:rsid w:val="003B31DE"/>
    <w:rsid w:val="003C0817"/>
    <w:rsid w:val="003C2E8B"/>
    <w:rsid w:val="003C4DBE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E5E95"/>
    <w:rsid w:val="008F290C"/>
    <w:rsid w:val="009160F5"/>
    <w:rsid w:val="0091790E"/>
    <w:rsid w:val="009611AB"/>
    <w:rsid w:val="009855F0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A2B11"/>
    <w:rsid w:val="00AB2557"/>
    <w:rsid w:val="00AB4862"/>
    <w:rsid w:val="00AB753B"/>
    <w:rsid w:val="00AD73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187F"/>
    <w:rsid w:val="00CC4A70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1EA3"/>
    <w:rsid w:val="00F14325"/>
    <w:rsid w:val="00F261F4"/>
    <w:rsid w:val="00F47133"/>
    <w:rsid w:val="00F51A2E"/>
    <w:rsid w:val="00F60A46"/>
    <w:rsid w:val="00F62FF7"/>
    <w:rsid w:val="00F92601"/>
    <w:rsid w:val="00F92C96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69831-8825-4272-A516-B7671CF1E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F26DDFE5</Template>
  <TotalTime>110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8</cp:revision>
  <cp:lastPrinted>2017-02-21T09:47:00Z</cp:lastPrinted>
  <dcterms:created xsi:type="dcterms:W3CDTF">2017-01-31T06:46:00Z</dcterms:created>
  <dcterms:modified xsi:type="dcterms:W3CDTF">2017-02-21T09:49:00Z</dcterms:modified>
</cp:coreProperties>
</file>