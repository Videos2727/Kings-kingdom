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4024" w:rsidRDefault="00FB4024" w:rsidP="00B97B0E">
      <w:pPr>
        <w:rPr>
          <w:rFonts w:ascii="Arial" w:hAnsi="Arial" w:cs="Arial"/>
          <w:b/>
          <w:sz w:val="52"/>
          <w:szCs w:val="52"/>
        </w:rPr>
      </w:pPr>
    </w:p>
    <w:p w:rsidR="001A3088" w:rsidRPr="002710F2" w:rsidRDefault="002710F2" w:rsidP="00FB4024">
      <w:pPr>
        <w:jc w:val="center"/>
        <w:rPr>
          <w:rFonts w:ascii="Arial" w:hAnsi="Arial" w:cs="Arial"/>
          <w:b/>
          <w:sz w:val="44"/>
          <w:szCs w:val="44"/>
        </w:rPr>
      </w:pPr>
      <w:r w:rsidRPr="002710F2">
        <w:rPr>
          <w:rFonts w:ascii="Arial" w:hAnsi="Arial" w:cs="Arial"/>
          <w:b/>
          <w:sz w:val="44"/>
          <w:szCs w:val="44"/>
        </w:rPr>
        <w:t xml:space="preserve">ANCIENT EGYPT </w:t>
      </w:r>
      <w:r w:rsidR="00B97B0E">
        <w:rPr>
          <w:rFonts w:ascii="Arial" w:hAnsi="Arial" w:cs="Arial"/>
          <w:b/>
          <w:sz w:val="44"/>
          <w:szCs w:val="44"/>
        </w:rPr>
        <w:t xml:space="preserve">                          RESEARCH </w:t>
      </w:r>
      <w:r w:rsidRPr="002710F2">
        <w:rPr>
          <w:rFonts w:ascii="Arial" w:hAnsi="Arial" w:cs="Arial"/>
          <w:b/>
          <w:sz w:val="44"/>
          <w:szCs w:val="44"/>
        </w:rPr>
        <w:t>ASSIGNMENT</w:t>
      </w:r>
    </w:p>
    <w:p w:rsidR="00FB4024" w:rsidRPr="00FB4024" w:rsidRDefault="00FB4024" w:rsidP="00FB4024">
      <w:pPr>
        <w:jc w:val="center"/>
        <w:rPr>
          <w:rFonts w:ascii="Arial" w:hAnsi="Arial" w:cs="Arial"/>
          <w:b/>
          <w:sz w:val="52"/>
          <w:szCs w:val="52"/>
        </w:rPr>
      </w:pPr>
    </w:p>
    <w:p w:rsidR="00B15340" w:rsidRDefault="00B15340" w:rsidP="002375D0">
      <w:pPr>
        <w:ind w:left="720"/>
        <w:rPr>
          <w:rFonts w:ascii="Arial" w:hAnsi="Arial" w:cs="Arial"/>
          <w:sz w:val="20"/>
          <w:szCs w:val="20"/>
        </w:rPr>
      </w:pPr>
    </w:p>
    <w:p w:rsidR="00FA3FEB" w:rsidRDefault="00B97B0E" w:rsidP="00B97B0E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This is a research project that looks at all aspects of Ancient Egyptian life. The main aim of the task is for you to practise your research skills.</w:t>
      </w:r>
    </w:p>
    <w:p w:rsidR="00B97B0E" w:rsidRDefault="00B97B0E" w:rsidP="00B97B0E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You are to imagine yourself as a thirteen year old living in ancient Egypt. For the next three or four days you are going to keep a diary and record some of the things that have happened to you…</w:t>
      </w:r>
    </w:p>
    <w:p w:rsidR="00B97B0E" w:rsidRDefault="00B97B0E" w:rsidP="00B97B0E">
      <w:pPr>
        <w:spacing w:line="360" w:lineRule="auto"/>
        <w:rPr>
          <w:rFonts w:ascii="Arial" w:hAnsi="Arial" w:cs="Arial"/>
          <w:sz w:val="20"/>
          <w:szCs w:val="20"/>
        </w:rPr>
      </w:pPr>
    </w:p>
    <w:p w:rsidR="00B97B0E" w:rsidRDefault="00B97B0E" w:rsidP="00B97B0E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Some of the things you could write about include:</w:t>
      </w:r>
    </w:p>
    <w:p w:rsidR="00B97B0E" w:rsidRDefault="00B97B0E" w:rsidP="00B97B0E">
      <w:pPr>
        <w:pStyle w:val="ListParagraph"/>
        <w:numPr>
          <w:ilvl w:val="0"/>
          <w:numId w:val="34"/>
        </w:num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Your father’s work</w:t>
      </w:r>
    </w:p>
    <w:p w:rsidR="00B97B0E" w:rsidRDefault="00B97B0E" w:rsidP="00B97B0E">
      <w:pPr>
        <w:pStyle w:val="ListParagraph"/>
        <w:numPr>
          <w:ilvl w:val="0"/>
          <w:numId w:val="34"/>
        </w:num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Your house</w:t>
      </w:r>
    </w:p>
    <w:p w:rsidR="00B97B0E" w:rsidRDefault="00B97B0E" w:rsidP="00B97B0E">
      <w:pPr>
        <w:pStyle w:val="ListParagraph"/>
        <w:numPr>
          <w:ilvl w:val="0"/>
          <w:numId w:val="34"/>
        </w:num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Games you often play</w:t>
      </w:r>
    </w:p>
    <w:p w:rsidR="00B97B0E" w:rsidRDefault="00B97B0E" w:rsidP="00B97B0E">
      <w:pPr>
        <w:pStyle w:val="ListParagraph"/>
        <w:numPr>
          <w:ilvl w:val="0"/>
          <w:numId w:val="34"/>
        </w:num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visit to the temple for prayers</w:t>
      </w:r>
    </w:p>
    <w:p w:rsidR="00B97B0E" w:rsidRDefault="00B97B0E" w:rsidP="00B97B0E">
      <w:pPr>
        <w:pStyle w:val="ListParagraph"/>
        <w:numPr>
          <w:ilvl w:val="0"/>
          <w:numId w:val="34"/>
        </w:num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trip on the Nile</w:t>
      </w:r>
    </w:p>
    <w:p w:rsidR="00B97B0E" w:rsidRDefault="00B97B0E" w:rsidP="00B97B0E">
      <w:pPr>
        <w:pStyle w:val="ListParagraph"/>
        <w:numPr>
          <w:ilvl w:val="0"/>
          <w:numId w:val="34"/>
        </w:num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 article you have made</w:t>
      </w:r>
    </w:p>
    <w:p w:rsidR="00B97B0E" w:rsidRDefault="00B97B0E" w:rsidP="00B97B0E">
      <w:pPr>
        <w:pStyle w:val="ListParagraph"/>
        <w:numPr>
          <w:ilvl w:val="0"/>
          <w:numId w:val="34"/>
        </w:num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Attending a birthday party</w:t>
      </w:r>
    </w:p>
    <w:p w:rsidR="00B97B0E" w:rsidRDefault="00B97B0E" w:rsidP="00B97B0E">
      <w:pPr>
        <w:pStyle w:val="ListParagraph"/>
        <w:numPr>
          <w:ilvl w:val="0"/>
          <w:numId w:val="34"/>
        </w:num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wedding or a funeral</w:t>
      </w:r>
    </w:p>
    <w:p w:rsidR="00B97B0E" w:rsidRDefault="00B97B0E" w:rsidP="00B97B0E">
      <w:pPr>
        <w:pStyle w:val="ListParagraph"/>
        <w:numPr>
          <w:ilvl w:val="0"/>
          <w:numId w:val="34"/>
        </w:num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 argument with a servant or master</w:t>
      </w:r>
    </w:p>
    <w:p w:rsidR="00B97B0E" w:rsidRDefault="00B97B0E" w:rsidP="00B97B0E">
      <w:pPr>
        <w:pStyle w:val="ListParagraph"/>
        <w:numPr>
          <w:ilvl w:val="0"/>
          <w:numId w:val="34"/>
        </w:num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Your daily food</w:t>
      </w:r>
    </w:p>
    <w:p w:rsidR="00B97B0E" w:rsidRDefault="00B97B0E" w:rsidP="00B97B0E">
      <w:pPr>
        <w:pStyle w:val="ListParagraph"/>
        <w:numPr>
          <w:ilvl w:val="0"/>
          <w:numId w:val="34"/>
        </w:num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visit to the doctor</w:t>
      </w:r>
    </w:p>
    <w:p w:rsidR="00B97B0E" w:rsidRDefault="00B97B0E" w:rsidP="00B97B0E">
      <w:pPr>
        <w:pStyle w:val="ListParagraph"/>
        <w:numPr>
          <w:ilvl w:val="0"/>
          <w:numId w:val="34"/>
        </w:num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Watching a pharaoh’s funeral procession</w:t>
      </w:r>
    </w:p>
    <w:p w:rsidR="00B97B0E" w:rsidRDefault="00B97B0E" w:rsidP="00B97B0E">
      <w:pPr>
        <w:pStyle w:val="ListParagraph"/>
        <w:numPr>
          <w:ilvl w:val="0"/>
          <w:numId w:val="34"/>
        </w:num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Jobs you are expected to do</w:t>
      </w:r>
    </w:p>
    <w:p w:rsidR="00B97B0E" w:rsidRDefault="00B97B0E" w:rsidP="00B97B0E">
      <w:pPr>
        <w:pStyle w:val="ListParagraph"/>
        <w:numPr>
          <w:ilvl w:val="0"/>
          <w:numId w:val="34"/>
        </w:num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Coping with a catastrophe like a flood or a famine</w:t>
      </w:r>
    </w:p>
    <w:p w:rsidR="00B97B0E" w:rsidRDefault="00B97B0E" w:rsidP="00B97B0E">
      <w:pPr>
        <w:pStyle w:val="ListParagraph"/>
        <w:numPr>
          <w:ilvl w:val="0"/>
          <w:numId w:val="34"/>
        </w:num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Using a shaduf to draw water from the Nile</w:t>
      </w:r>
    </w:p>
    <w:p w:rsidR="00B97B0E" w:rsidRDefault="00B97B0E" w:rsidP="00B97B0E">
      <w:pPr>
        <w:spacing w:line="360" w:lineRule="auto"/>
        <w:rPr>
          <w:rFonts w:ascii="Arial" w:hAnsi="Arial" w:cs="Arial"/>
          <w:sz w:val="20"/>
          <w:szCs w:val="20"/>
        </w:rPr>
      </w:pPr>
    </w:p>
    <w:p w:rsidR="00B97B0E" w:rsidRDefault="00B97B0E" w:rsidP="00B97B0E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Your role in life could be….</w:t>
      </w:r>
    </w:p>
    <w:p w:rsidR="00B97B0E" w:rsidRDefault="00B97B0E" w:rsidP="00B97B0E">
      <w:pPr>
        <w:pStyle w:val="ListParagraph"/>
        <w:numPr>
          <w:ilvl w:val="0"/>
          <w:numId w:val="35"/>
        </w:num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daughter of a provincial governor</w:t>
      </w:r>
    </w:p>
    <w:p w:rsidR="00B97B0E" w:rsidRDefault="00B97B0E" w:rsidP="00B97B0E">
      <w:pPr>
        <w:pStyle w:val="ListParagraph"/>
        <w:numPr>
          <w:ilvl w:val="0"/>
          <w:numId w:val="35"/>
        </w:num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son of a stone mason currently working on a  pyramid</w:t>
      </w:r>
    </w:p>
    <w:p w:rsidR="00B97B0E" w:rsidRDefault="00B97B0E" w:rsidP="00B97B0E">
      <w:pPr>
        <w:pStyle w:val="ListParagraph"/>
        <w:numPr>
          <w:ilvl w:val="0"/>
          <w:numId w:val="35"/>
        </w:num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boy training to be a scribe</w:t>
      </w:r>
    </w:p>
    <w:p w:rsidR="00B97B0E" w:rsidRDefault="00B97B0E" w:rsidP="00B97B0E">
      <w:pPr>
        <w:pStyle w:val="ListParagraph"/>
        <w:numPr>
          <w:ilvl w:val="0"/>
          <w:numId w:val="35"/>
        </w:num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daughter of a peasant farmer</w:t>
      </w:r>
    </w:p>
    <w:p w:rsidR="00B97B0E" w:rsidRDefault="00B97B0E" w:rsidP="00B97B0E">
      <w:pPr>
        <w:spacing w:line="360" w:lineRule="auto"/>
        <w:rPr>
          <w:rFonts w:ascii="Arial" w:hAnsi="Arial" w:cs="Arial"/>
          <w:sz w:val="20"/>
          <w:szCs w:val="20"/>
        </w:rPr>
      </w:pPr>
    </w:p>
    <w:p w:rsidR="00B97B0E" w:rsidRDefault="00B97B0E" w:rsidP="00B97B0E">
      <w:pPr>
        <w:spacing w:line="360" w:lineRule="auto"/>
        <w:rPr>
          <w:rFonts w:ascii="Arial" w:hAnsi="Arial" w:cs="Arial"/>
          <w:sz w:val="20"/>
          <w:szCs w:val="20"/>
        </w:rPr>
      </w:pPr>
    </w:p>
    <w:p w:rsidR="00B97B0E" w:rsidRDefault="00B97B0E" w:rsidP="00B97B0E">
      <w:pPr>
        <w:spacing w:line="360" w:lineRule="auto"/>
        <w:rPr>
          <w:rFonts w:ascii="Arial" w:hAnsi="Arial" w:cs="Arial"/>
          <w:sz w:val="20"/>
          <w:szCs w:val="20"/>
        </w:rPr>
      </w:pPr>
    </w:p>
    <w:p w:rsidR="00B97B0E" w:rsidRPr="00B97B0E" w:rsidRDefault="00B97B0E" w:rsidP="00B97B0E">
      <w:pPr>
        <w:spacing w:line="360" w:lineRule="auto"/>
        <w:rPr>
          <w:rFonts w:ascii="Arial" w:hAnsi="Arial" w:cs="Arial"/>
          <w:b/>
          <w:i/>
          <w:sz w:val="20"/>
          <w:szCs w:val="20"/>
        </w:rPr>
      </w:pPr>
      <w:r w:rsidRPr="00B97B0E">
        <w:rPr>
          <w:rFonts w:ascii="Arial" w:hAnsi="Arial" w:cs="Arial"/>
          <w:b/>
          <w:i/>
          <w:sz w:val="20"/>
          <w:szCs w:val="20"/>
        </w:rPr>
        <w:t>Don’t forget to list all the references you use and draft notes must be attached to your final assignment.</w:t>
      </w:r>
      <w:bookmarkStart w:id="0" w:name="_GoBack"/>
      <w:bookmarkEnd w:id="0"/>
    </w:p>
    <w:sectPr w:rsidR="00B97B0E" w:rsidRPr="00B97B0E" w:rsidSect="00B97B0E">
      <w:pgSz w:w="11906" w:h="16838"/>
      <w:pgMar w:top="1077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15D26"/>
    <w:multiLevelType w:val="hybridMultilevel"/>
    <w:tmpl w:val="7FAA0136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6121A2C"/>
    <w:multiLevelType w:val="hybridMultilevel"/>
    <w:tmpl w:val="8DE40E86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8933101"/>
    <w:multiLevelType w:val="hybridMultilevel"/>
    <w:tmpl w:val="68620906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06C33C9"/>
    <w:multiLevelType w:val="hybridMultilevel"/>
    <w:tmpl w:val="B9F8166C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13D0E0F"/>
    <w:multiLevelType w:val="hybridMultilevel"/>
    <w:tmpl w:val="141A798A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1935D43"/>
    <w:multiLevelType w:val="hybridMultilevel"/>
    <w:tmpl w:val="3FC26B08"/>
    <w:lvl w:ilvl="0" w:tplc="6F0C8A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701274C"/>
    <w:multiLevelType w:val="hybridMultilevel"/>
    <w:tmpl w:val="7A14B6C6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A851753"/>
    <w:multiLevelType w:val="hybridMultilevel"/>
    <w:tmpl w:val="F858E1DE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64E2F72"/>
    <w:multiLevelType w:val="hybridMultilevel"/>
    <w:tmpl w:val="C1F8ED82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8712353"/>
    <w:multiLevelType w:val="hybridMultilevel"/>
    <w:tmpl w:val="AFFABA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C33E3C"/>
    <w:multiLevelType w:val="hybridMultilevel"/>
    <w:tmpl w:val="8A5092B0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6674AE1"/>
    <w:multiLevelType w:val="hybridMultilevel"/>
    <w:tmpl w:val="D2A0E9FE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40984F5E"/>
    <w:multiLevelType w:val="hybridMultilevel"/>
    <w:tmpl w:val="210C2606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431549C5"/>
    <w:multiLevelType w:val="hybridMultilevel"/>
    <w:tmpl w:val="A3AC7B58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436D7D0F"/>
    <w:multiLevelType w:val="hybridMultilevel"/>
    <w:tmpl w:val="1BB08096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3A005D6"/>
    <w:multiLevelType w:val="hybridMultilevel"/>
    <w:tmpl w:val="1B68A4BE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451E555E"/>
    <w:multiLevelType w:val="hybridMultilevel"/>
    <w:tmpl w:val="ECC262A2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45661278"/>
    <w:multiLevelType w:val="hybridMultilevel"/>
    <w:tmpl w:val="8B060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70848BA"/>
    <w:multiLevelType w:val="hybridMultilevel"/>
    <w:tmpl w:val="B71C5E5E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495C0957"/>
    <w:multiLevelType w:val="hybridMultilevel"/>
    <w:tmpl w:val="CE10B84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E321475"/>
    <w:multiLevelType w:val="hybridMultilevel"/>
    <w:tmpl w:val="ED8CC996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4FFE1370"/>
    <w:multiLevelType w:val="hybridMultilevel"/>
    <w:tmpl w:val="B3042A2C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5245713C"/>
    <w:multiLevelType w:val="hybridMultilevel"/>
    <w:tmpl w:val="ADF647FC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5BE06CC6"/>
    <w:multiLevelType w:val="hybridMultilevel"/>
    <w:tmpl w:val="5CC8F3D0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5E052089"/>
    <w:multiLevelType w:val="hybridMultilevel"/>
    <w:tmpl w:val="A510EDB8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5E524806"/>
    <w:multiLevelType w:val="hybridMultilevel"/>
    <w:tmpl w:val="C32050B0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5EF22E97"/>
    <w:multiLevelType w:val="hybridMultilevel"/>
    <w:tmpl w:val="4580C8C6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6B4741F8"/>
    <w:multiLevelType w:val="hybridMultilevel"/>
    <w:tmpl w:val="3096542A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6BC64852"/>
    <w:multiLevelType w:val="hybridMultilevel"/>
    <w:tmpl w:val="48A2D19A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6C507853"/>
    <w:multiLevelType w:val="hybridMultilevel"/>
    <w:tmpl w:val="B3BA809A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715F246C"/>
    <w:multiLevelType w:val="hybridMultilevel"/>
    <w:tmpl w:val="F230DE58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79557542"/>
    <w:multiLevelType w:val="hybridMultilevel"/>
    <w:tmpl w:val="4C049046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7C9537D5"/>
    <w:multiLevelType w:val="hybridMultilevel"/>
    <w:tmpl w:val="489CDCA6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7DBF5DF6"/>
    <w:multiLevelType w:val="hybridMultilevel"/>
    <w:tmpl w:val="034E1FEC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>
    <w:nsid w:val="7F4C4FB8"/>
    <w:multiLevelType w:val="hybridMultilevel"/>
    <w:tmpl w:val="CE10B84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4"/>
  </w:num>
  <w:num w:numId="2">
    <w:abstractNumId w:val="2"/>
  </w:num>
  <w:num w:numId="3">
    <w:abstractNumId w:val="13"/>
  </w:num>
  <w:num w:numId="4">
    <w:abstractNumId w:val="21"/>
  </w:num>
  <w:num w:numId="5">
    <w:abstractNumId w:val="1"/>
  </w:num>
  <w:num w:numId="6">
    <w:abstractNumId w:val="23"/>
  </w:num>
  <w:num w:numId="7">
    <w:abstractNumId w:val="12"/>
  </w:num>
  <w:num w:numId="8">
    <w:abstractNumId w:val="0"/>
  </w:num>
  <w:num w:numId="9">
    <w:abstractNumId w:val="29"/>
  </w:num>
  <w:num w:numId="10">
    <w:abstractNumId w:val="32"/>
  </w:num>
  <w:num w:numId="11">
    <w:abstractNumId w:val="16"/>
  </w:num>
  <w:num w:numId="12">
    <w:abstractNumId w:val="6"/>
  </w:num>
  <w:num w:numId="13">
    <w:abstractNumId w:val="4"/>
  </w:num>
  <w:num w:numId="14">
    <w:abstractNumId w:val="18"/>
  </w:num>
  <w:num w:numId="15">
    <w:abstractNumId w:val="3"/>
  </w:num>
  <w:num w:numId="16">
    <w:abstractNumId w:val="24"/>
  </w:num>
  <w:num w:numId="17">
    <w:abstractNumId w:val="26"/>
  </w:num>
  <w:num w:numId="18">
    <w:abstractNumId w:val="31"/>
  </w:num>
  <w:num w:numId="19">
    <w:abstractNumId w:val="25"/>
  </w:num>
  <w:num w:numId="20">
    <w:abstractNumId w:val="11"/>
  </w:num>
  <w:num w:numId="21">
    <w:abstractNumId w:val="27"/>
  </w:num>
  <w:num w:numId="22">
    <w:abstractNumId w:val="7"/>
  </w:num>
  <w:num w:numId="23">
    <w:abstractNumId w:val="20"/>
  </w:num>
  <w:num w:numId="24">
    <w:abstractNumId w:val="8"/>
  </w:num>
  <w:num w:numId="25">
    <w:abstractNumId w:val="10"/>
  </w:num>
  <w:num w:numId="26">
    <w:abstractNumId w:val="15"/>
  </w:num>
  <w:num w:numId="27">
    <w:abstractNumId w:val="33"/>
  </w:num>
  <w:num w:numId="28">
    <w:abstractNumId w:val="28"/>
  </w:num>
  <w:num w:numId="29">
    <w:abstractNumId w:val="14"/>
  </w:num>
  <w:num w:numId="30">
    <w:abstractNumId w:val="30"/>
  </w:num>
  <w:num w:numId="31">
    <w:abstractNumId w:val="22"/>
  </w:num>
  <w:num w:numId="32">
    <w:abstractNumId w:val="19"/>
  </w:num>
  <w:num w:numId="33">
    <w:abstractNumId w:val="5"/>
  </w:num>
  <w:num w:numId="34">
    <w:abstractNumId w:val="17"/>
  </w:num>
  <w:num w:numId="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2BD7"/>
    <w:rsid w:val="000C43E4"/>
    <w:rsid w:val="001745F6"/>
    <w:rsid w:val="001A3088"/>
    <w:rsid w:val="00215523"/>
    <w:rsid w:val="002375D0"/>
    <w:rsid w:val="00260D0F"/>
    <w:rsid w:val="002710F2"/>
    <w:rsid w:val="002F6598"/>
    <w:rsid w:val="00393EA9"/>
    <w:rsid w:val="00417862"/>
    <w:rsid w:val="00466CF7"/>
    <w:rsid w:val="00551005"/>
    <w:rsid w:val="006F2519"/>
    <w:rsid w:val="00716512"/>
    <w:rsid w:val="00817B4C"/>
    <w:rsid w:val="00865B56"/>
    <w:rsid w:val="00952BD7"/>
    <w:rsid w:val="0097206C"/>
    <w:rsid w:val="009A197F"/>
    <w:rsid w:val="00A10C7C"/>
    <w:rsid w:val="00B15340"/>
    <w:rsid w:val="00B97B0E"/>
    <w:rsid w:val="00BB568A"/>
    <w:rsid w:val="00C57A14"/>
    <w:rsid w:val="00EF52C2"/>
    <w:rsid w:val="00F2191D"/>
    <w:rsid w:val="00F71688"/>
    <w:rsid w:val="00FA3FEB"/>
    <w:rsid w:val="00FB4024"/>
    <w:rsid w:val="00FD1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F52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52BD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FB40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B402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21552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1534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F52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52BD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FB40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B402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21552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153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1CACD168</Template>
  <TotalTime>7</TotalTime>
  <Pages>1</Pages>
  <Words>211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Links>
    <vt:vector size="18" baseType="variant">
      <vt:variant>
        <vt:i4>4128877</vt:i4>
      </vt:variant>
      <vt:variant>
        <vt:i4>6</vt:i4>
      </vt:variant>
      <vt:variant>
        <vt:i4>0</vt:i4>
      </vt:variant>
      <vt:variant>
        <vt:i4>5</vt:i4>
      </vt:variant>
      <vt:variant>
        <vt:lpwstr>http://www.oas.org/</vt:lpwstr>
      </vt:variant>
      <vt:variant>
        <vt:lpwstr/>
      </vt:variant>
      <vt:variant>
        <vt:i4>6815807</vt:i4>
      </vt:variant>
      <vt:variant>
        <vt:i4>4533</vt:i4>
      </vt:variant>
      <vt:variant>
        <vt:i4>1025</vt:i4>
      </vt:variant>
      <vt:variant>
        <vt:i4>4</vt:i4>
      </vt:variant>
      <vt:variant>
        <vt:lpwstr>http://www.google.com.au/imgres?um=1&amp;hl=en&amp;biw=1024&amp;bih=585&amp;tbm=isch&amp;tbnid=1wL0pI0sRqPpKM:&amp;imgrefurl=http://wwp.greenwichmeantime.com/time-zone/africa/egypt/map.htm&amp;docid=djBSmNy2x-o-9M&amp;imgurl=http://wwp.greenwichmeantime.com/images/time/africa/eg-map.jpg&amp;w=351&amp;h=379&amp;ei=ZPUvUpzQLsnEkwWRxoFo&amp;zoom=1&amp;iact=hc&amp;vpx=706&amp;vpy=218&amp;dur=1953&amp;hovh=233&amp;hovw=216&amp;tx=107&amp;ty=178&amp;page=2&amp;tbnh=140&amp;tbnw=130&amp;start=20&amp;ndsp=28&amp;ved=1t:429,r:46,s:0,i:227</vt:lpwstr>
      </vt:variant>
      <vt:variant>
        <vt:lpwstr/>
      </vt:variant>
      <vt:variant>
        <vt:i4>6553638</vt:i4>
      </vt:variant>
      <vt:variant>
        <vt:i4>5982</vt:i4>
      </vt:variant>
      <vt:variant>
        <vt:i4>1026</vt:i4>
      </vt:variant>
      <vt:variant>
        <vt:i4>4</vt:i4>
      </vt:variant>
      <vt:variant>
        <vt:lpwstr>http://www.google.com.au/imgres?um=1&amp;hl=en&amp;biw=1024&amp;bih=585&amp;tbm=isch&amp;tbnid=gXY9Yx3CbHnMrM:&amp;imgrefurl=http://www.oas.org/dsd/publications/Unit/oea66e/ch08.htm&amp;docid=oY7pKArMmN3btM&amp;imgurl=http://www.oas.org/dsd/publications/Unit/oea66e/p232.GIF&amp;w=584&amp;h=275&amp;ei=S_svUsbnCMSCkQWXu4Bg&amp;zoom=1&amp;iact=rc&amp;dur=125&amp;page=2&amp;tbnh=132&amp;tbnw=280&amp;start=13&amp;ndsp=18&amp;ved=1t:429,r:28,s:0,i:166&amp;tx=113&amp;ty=51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BETTS Georgina</dc:creator>
  <cp:lastModifiedBy>BETTS Georgina</cp:lastModifiedBy>
  <cp:revision>3</cp:revision>
  <cp:lastPrinted>2013-09-25T05:00:00Z</cp:lastPrinted>
  <dcterms:created xsi:type="dcterms:W3CDTF">2013-09-25T06:19:00Z</dcterms:created>
  <dcterms:modified xsi:type="dcterms:W3CDTF">2013-09-25T06:26:00Z</dcterms:modified>
</cp:coreProperties>
</file>