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 w:rsidRPr="00414735">
        <w:rPr>
          <w:rFonts w:ascii="Arial Unicode MS" w:eastAsia="Arial Unicode MS" w:hAnsi="Arial Unicode MS" w:cs="Arial Unicode MS"/>
        </w:rPr>
        <w:t>Name: ____________________</w:t>
      </w:r>
    </w:p>
    <w:p w:rsidR="003423BC" w:rsidRPr="00414735" w:rsidRDefault="003423BC" w:rsidP="003423BC">
      <w:pPr>
        <w:jc w:val="center"/>
        <w:rPr>
          <w:rFonts w:ascii="Arial Unicode MS" w:eastAsia="Arial Unicode MS" w:hAnsi="Arial Unicode MS" w:cs="Arial Unicode MS"/>
          <w:b/>
          <w:sz w:val="36"/>
        </w:rPr>
      </w:pPr>
      <w:r w:rsidRPr="00414735">
        <w:rPr>
          <w:rFonts w:ascii="Arial Unicode MS" w:eastAsia="Arial Unicode MS" w:hAnsi="Arial Unicode MS" w:cs="Arial Unicode MS"/>
          <w:b/>
          <w:sz w:val="36"/>
        </w:rPr>
        <w:t>Entrepreneurs and their Characteristics!</w:t>
      </w: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What is an entrepreneur? Give two examples of well-known entrepreneurs and what they are famous for.</w:t>
      </w: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_____________________________________________________________________________________________________________________________________________________________________________</w:t>
      </w:r>
      <w:r>
        <w:rPr>
          <w:rFonts w:ascii="Arial Unicode MS" w:eastAsia="Arial Unicode MS" w:hAnsi="Arial Unicode MS" w:cs="Arial Unicode MS"/>
        </w:rPr>
        <w:t>________________________________________________________________________________________</w:t>
      </w:r>
      <w:r w:rsidR="005E6848">
        <w:rPr>
          <w:rFonts w:ascii="Arial Unicode MS" w:eastAsia="Arial Unicode MS" w:hAnsi="Arial Unicode MS" w:cs="Arial Unicode MS"/>
        </w:rPr>
        <w:t>_____________________________________________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Top 10 Characteristics of Entrepreneurs – Write down a definition and why each of the following characteristics are important to entrepreneurs and successful businesses.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760"/>
      </w:tblGrid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2A4D0259" wp14:editId="675FCA40">
                  <wp:extent cx="939800" cy="939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ye46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Vision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60DEE2BF" wp14:editId="61ADAFFF">
                  <wp:extent cx="939800" cy="939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usiness112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Influence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5F45B814" wp14:editId="10B3CD6E">
                  <wp:extent cx="895350" cy="8953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uperman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63" cy="89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Confidence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59264" behindDoc="1" locked="0" layoutInCell="1" allowOverlap="1" wp14:anchorId="27FC35C6" wp14:editId="11A7C439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50800</wp:posOffset>
                  </wp:positionV>
                  <wp:extent cx="904875" cy="762000"/>
                  <wp:effectExtent l="0" t="0" r="9525" b="0"/>
                  <wp:wrapTight wrapText="bothSides">
                    <wp:wrapPolygon edited="0">
                      <wp:start x="0" y="0"/>
                      <wp:lineTo x="0" y="21060"/>
                      <wp:lineTo x="17735" y="21060"/>
                      <wp:lineTo x="17735" y="17280"/>
                      <wp:lineTo x="20008" y="8640"/>
                      <wp:lineTo x="21373" y="5940"/>
                      <wp:lineTo x="21373" y="3780"/>
                      <wp:lineTo x="17735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ontract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Commitment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0288" behindDoc="1" locked="0" layoutInCell="1" allowOverlap="1" wp14:anchorId="6C1F89A2" wp14:editId="10EFFE45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28575</wp:posOffset>
                  </wp:positionV>
                  <wp:extent cx="638175" cy="924560"/>
                  <wp:effectExtent l="0" t="0" r="9525" b="8890"/>
                  <wp:wrapTight wrapText="bothSides">
                    <wp:wrapPolygon edited="0">
                      <wp:start x="9027" y="0"/>
                      <wp:lineTo x="645" y="2225"/>
                      <wp:lineTo x="0" y="4451"/>
                      <wp:lineTo x="0" y="21363"/>
                      <wp:lineTo x="11606" y="21363"/>
                      <wp:lineTo x="10316" y="14242"/>
                      <wp:lineTo x="14830" y="12907"/>
                      <wp:lineTo x="19343" y="8901"/>
                      <wp:lineTo x="18054" y="7121"/>
                      <wp:lineTo x="21278" y="4451"/>
                      <wp:lineTo x="21278" y="0"/>
                      <wp:lineTo x="9027" y="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inner4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414735">
              <w:rPr>
                <w:rFonts w:ascii="Arial Unicode MS" w:eastAsia="Arial Unicode MS" w:hAnsi="Arial Unicode MS" w:cs="Arial Unicode MS"/>
              </w:rPr>
              <w:t>Result-Orientated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1312" behindDoc="1" locked="0" layoutInCell="1" allowOverlap="1" wp14:anchorId="61FA5EA0" wp14:editId="5D0D1DDA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57150</wp:posOffset>
                  </wp:positionV>
                  <wp:extent cx="828675" cy="736421"/>
                  <wp:effectExtent l="0" t="0" r="0" b="6985"/>
                  <wp:wrapTight wrapText="bothSides">
                    <wp:wrapPolygon edited="0">
                      <wp:start x="0" y="0"/>
                      <wp:lineTo x="0" y="20687"/>
                      <wp:lineTo x="11421" y="21246"/>
                      <wp:lineTo x="17876" y="21246"/>
                      <wp:lineTo x="18372" y="21246"/>
                      <wp:lineTo x="20855" y="18450"/>
                      <wp:lineTo x="20855" y="11741"/>
                      <wp:lineTo x="20359" y="8946"/>
                      <wp:lineTo x="17876" y="0"/>
                      <wp:lineTo x="0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ime5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3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Timing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6DFC8E82" wp14:editId="0CF400F3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0</wp:posOffset>
                  </wp:positionV>
                  <wp:extent cx="762000" cy="986481"/>
                  <wp:effectExtent l="0" t="0" r="0" b="0"/>
                  <wp:wrapTight wrapText="bothSides">
                    <wp:wrapPolygon edited="0">
                      <wp:start x="5940" y="2086"/>
                      <wp:lineTo x="0" y="5842"/>
                      <wp:lineTo x="0" y="19611"/>
                      <wp:lineTo x="21060" y="19611"/>
                      <wp:lineTo x="21060" y="3338"/>
                      <wp:lineTo x="20520" y="2086"/>
                      <wp:lineTo x="5940" y="2086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climb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8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414735">
              <w:rPr>
                <w:rFonts w:ascii="Arial Unicode MS" w:eastAsia="Arial Unicode MS" w:hAnsi="Arial Unicode MS" w:cs="Arial Unicode MS"/>
              </w:rPr>
              <w:t>Perseverance - ______________________________________________________________________________________________________________</w:t>
            </w:r>
            <w:r w:rsidR="00B24FA6">
              <w:rPr>
                <w:rFonts w:ascii="Arial Unicode MS" w:eastAsia="Arial Unicode MS" w:hAnsi="Arial Unicode MS" w:cs="Arial Unicode MS"/>
              </w:rPr>
              <w:t>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3360" behindDoc="1" locked="0" layoutInCell="1" allowOverlap="1" wp14:anchorId="1116268D" wp14:editId="19D1BC1A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0</wp:posOffset>
                  </wp:positionV>
                  <wp:extent cx="939800" cy="939800"/>
                  <wp:effectExtent l="0" t="0" r="0" b="0"/>
                  <wp:wrapTight wrapText="bothSides">
                    <wp:wrapPolygon edited="0">
                      <wp:start x="10508" y="2627"/>
                      <wp:lineTo x="3503" y="15324"/>
                      <wp:lineTo x="3503" y="16200"/>
                      <wp:lineTo x="5254" y="18389"/>
                      <wp:lineTo x="15324" y="18389"/>
                      <wp:lineTo x="16638" y="17514"/>
                      <wp:lineTo x="17514" y="13573"/>
                      <wp:lineTo x="17076" y="10508"/>
                      <wp:lineTo x="14011" y="5692"/>
                      <wp:lineTo x="12697" y="2627"/>
                      <wp:lineTo x="10508" y="2627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hand24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Caring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  <w:p w:rsidR="003423BC" w:rsidRPr="00414735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4384" behindDoc="1" locked="0" layoutInCell="1" allowOverlap="1" wp14:anchorId="1E29F2DC" wp14:editId="4A56AB5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1270</wp:posOffset>
                  </wp:positionV>
                  <wp:extent cx="704850" cy="704850"/>
                  <wp:effectExtent l="0" t="0" r="0" b="0"/>
                  <wp:wrapTight wrapText="bothSides">
                    <wp:wrapPolygon edited="0">
                      <wp:start x="11092" y="0"/>
                      <wp:lineTo x="2335" y="4670"/>
                      <wp:lineTo x="1751" y="8173"/>
                      <wp:lineTo x="5838" y="9341"/>
                      <wp:lineTo x="584" y="18681"/>
                      <wp:lineTo x="584" y="21016"/>
                      <wp:lineTo x="4670" y="21016"/>
                      <wp:lineTo x="5838" y="21016"/>
                      <wp:lineTo x="14595" y="18681"/>
                      <wp:lineTo x="15178" y="14595"/>
                      <wp:lineTo x="13427" y="9341"/>
                      <wp:lineTo x="21016" y="7589"/>
                      <wp:lineTo x="21016" y="2919"/>
                      <wp:lineTo x="16346" y="0"/>
                      <wp:lineTo x="11092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running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B24FA6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Action - 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</w:tc>
      </w:tr>
      <w:tr w:rsidR="003423BC" w:rsidTr="005E6848">
        <w:tc>
          <w:tcPr>
            <w:tcW w:w="1696" w:type="dxa"/>
          </w:tcPr>
          <w:p w:rsidR="003423BC" w:rsidRDefault="003423BC" w:rsidP="005E6848">
            <w:pPr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80768" behindDoc="1" locked="0" layoutInCell="1" allowOverlap="1" wp14:anchorId="79F875D5" wp14:editId="4BCD59E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1270</wp:posOffset>
                  </wp:positionV>
                  <wp:extent cx="893445" cy="752475"/>
                  <wp:effectExtent l="0" t="0" r="1905" b="9525"/>
                  <wp:wrapTight wrapText="bothSides">
                    <wp:wrapPolygon edited="0">
                      <wp:start x="7829" y="0"/>
                      <wp:lineTo x="0" y="6562"/>
                      <wp:lineTo x="0" y="9296"/>
                      <wp:lineTo x="3224" y="17499"/>
                      <wp:lineTo x="3224" y="21327"/>
                      <wp:lineTo x="16580" y="21327"/>
                      <wp:lineTo x="16580" y="17499"/>
                      <wp:lineTo x="21186" y="12577"/>
                      <wp:lineTo x="21186" y="8203"/>
                      <wp:lineTo x="17962" y="4922"/>
                      <wp:lineTo x="11514" y="0"/>
                      <wp:lineTo x="7829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question42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B24FA6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Intuition - </w:t>
            </w:r>
            <w:r w:rsidRPr="002B331D">
              <w:rPr>
                <w:rFonts w:ascii="Arial Unicode MS" w:eastAsia="Arial Unicode MS" w:hAnsi="Arial Unicode MS" w:cs="Arial Unicode MS"/>
              </w:rPr>
              <w:t>______________________________________________________________________________________________________________________________________________</w:t>
            </w:r>
            <w:r w:rsidR="005E6848">
              <w:rPr>
                <w:rFonts w:ascii="Arial Unicode MS" w:eastAsia="Arial Unicode MS" w:hAnsi="Arial Unicode MS" w:cs="Arial Unicode MS"/>
              </w:rPr>
              <w:t>________________________</w:t>
            </w:r>
          </w:p>
        </w:tc>
      </w:tr>
    </w:tbl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 xml:space="preserve">Which of the top 10 characteristics </w:t>
      </w:r>
      <w:r>
        <w:rPr>
          <w:rFonts w:ascii="Arial Unicode MS" w:eastAsia="Arial Unicode MS" w:hAnsi="Arial Unicode MS" w:cs="Arial Unicode MS"/>
        </w:rPr>
        <w:t xml:space="preserve">of entrepreneurs </w:t>
      </w:r>
      <w:r w:rsidRPr="00414735">
        <w:rPr>
          <w:rFonts w:ascii="Arial Unicode MS" w:eastAsia="Arial Unicode MS" w:hAnsi="Arial Unicode MS" w:cs="Arial Unicode MS"/>
        </w:rPr>
        <w:t>do you think are the most important? Why?</w:t>
      </w:r>
      <w:r>
        <w:rPr>
          <w:rFonts w:ascii="Arial Unicode MS" w:eastAsia="Arial Unicode MS" w:hAnsi="Arial Unicode MS" w:cs="Arial Unicode MS"/>
        </w:rPr>
        <w:t xml:space="preserve"> Put them in your order of importance on the diagram below.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______________________________________________________________________________________________________________________________________________________________________________</w:t>
      </w:r>
      <w:r w:rsidR="005E6848">
        <w:rPr>
          <w:rFonts w:ascii="Arial Unicode MS" w:eastAsia="Arial Unicode MS" w:hAnsi="Arial Unicode MS" w:cs="Arial Unicode MS"/>
        </w:rPr>
        <w:t>______________________________</w:t>
      </w:r>
      <w:bookmarkStart w:id="0" w:name="_GoBack"/>
      <w:bookmarkEnd w:id="0"/>
    </w:p>
    <w:p w:rsidR="003423BC" w:rsidRDefault="003423BC" w:rsidP="00B24FA6">
      <w:pPr>
        <w:rPr>
          <w:sz w:val="22"/>
          <w:szCs w:val="22"/>
        </w:rPr>
      </w:pP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4E8E38" wp14:editId="43B2CD11">
                <wp:simplePos x="0" y="0"/>
                <wp:positionH relativeFrom="margin">
                  <wp:posOffset>2638425</wp:posOffset>
                </wp:positionH>
                <wp:positionV relativeFrom="paragraph">
                  <wp:posOffset>3310255</wp:posOffset>
                </wp:positionV>
                <wp:extent cx="1485900" cy="447675"/>
                <wp:effectExtent l="0" t="0" r="19050" b="28575"/>
                <wp:wrapNone/>
                <wp:docPr id="1434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36"/>
                                <w:lang w:val="en-GB"/>
                              </w:rPr>
                              <w:t>Least Important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E8E38" id="Rectangle 8" o:spid="_x0000_s1026" style="position:absolute;margin-left:207.75pt;margin-top:260.65pt;width:117pt;height:35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  <w:r>
                        <w:rPr>
                          <w:rFonts w:ascii="Century Gothic" w:hAnsi="Century Gothic" w:cs="Arial"/>
                          <w:b/>
                          <w:bCs/>
                          <w:color w:val="FFFFFF"/>
                          <w:kern w:val="24"/>
                          <w:sz w:val="22"/>
                          <w:szCs w:val="36"/>
                          <w:lang w:val="en-GB"/>
                        </w:rPr>
                        <w:t>Least Important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71CD08" wp14:editId="51D38D2A">
                <wp:simplePos x="0" y="0"/>
                <wp:positionH relativeFrom="margin">
                  <wp:posOffset>3467100</wp:posOffset>
                </wp:positionH>
                <wp:positionV relativeFrom="paragraph">
                  <wp:posOffset>2767330</wp:posOffset>
                </wp:positionV>
                <wp:extent cx="1485900" cy="447675"/>
                <wp:effectExtent l="0" t="0" r="19050" b="28575"/>
                <wp:wrapNone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1CD08" id="_x0000_s1027" style="position:absolute;margin-left:273pt;margin-top:217.9pt;width:117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DB5542" wp14:editId="68628603">
                <wp:simplePos x="0" y="0"/>
                <wp:positionH relativeFrom="margin">
                  <wp:posOffset>2638425</wp:posOffset>
                </wp:positionH>
                <wp:positionV relativeFrom="paragraph">
                  <wp:posOffset>443230</wp:posOffset>
                </wp:positionV>
                <wp:extent cx="1485900" cy="447675"/>
                <wp:effectExtent l="0" t="0" r="19050" b="28575"/>
                <wp:wrapNone/>
                <wp:docPr id="143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  <w:r w:rsidRPr="006224CF">
                              <w:rPr>
                                <w:rFonts w:ascii="Century Gothic" w:hAnsi="Century Gothic" w:cs="Arial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36"/>
                                <w:lang w:val="en-GB"/>
                              </w:rPr>
                              <w:t>Most important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B5542" id="_x0000_s1028" style="position:absolute;margin-left:207.75pt;margin-top:34.9pt;width:117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  <w:r w:rsidRPr="006224CF">
                        <w:rPr>
                          <w:rFonts w:ascii="Century Gothic" w:hAnsi="Century Gothic" w:cs="Arial"/>
                          <w:b/>
                          <w:bCs/>
                          <w:color w:val="FFFFFF"/>
                          <w:kern w:val="24"/>
                          <w:sz w:val="22"/>
                          <w:szCs w:val="36"/>
                          <w:lang w:val="en-GB"/>
                        </w:rPr>
                        <w:t>Most important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C1468" wp14:editId="1867A22A">
                <wp:simplePos x="0" y="0"/>
                <wp:positionH relativeFrom="margin">
                  <wp:posOffset>1828800</wp:posOffset>
                </wp:positionH>
                <wp:positionV relativeFrom="paragraph">
                  <wp:posOffset>1024255</wp:posOffset>
                </wp:positionV>
                <wp:extent cx="1485900" cy="447675"/>
                <wp:effectExtent l="0" t="0" r="19050" b="28575"/>
                <wp:wrapNone/>
                <wp:docPr id="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C1468" id="_x0000_s1029" style="position:absolute;margin-left:2in;margin-top:80.65pt;width:117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4EA91" wp14:editId="4F679730">
                <wp:simplePos x="0" y="0"/>
                <wp:positionH relativeFrom="margin">
                  <wp:posOffset>3476625</wp:posOffset>
                </wp:positionH>
                <wp:positionV relativeFrom="paragraph">
                  <wp:posOffset>1024255</wp:posOffset>
                </wp:positionV>
                <wp:extent cx="1485900" cy="447675"/>
                <wp:effectExtent l="0" t="0" r="19050" b="28575"/>
                <wp:wrapNone/>
                <wp:docPr id="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4EA91" id="_x0000_s1030" style="position:absolute;margin-left:273.75pt;margin-top:80.65pt;width:117pt;height:3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1FF676" wp14:editId="693EE787">
                <wp:simplePos x="0" y="0"/>
                <wp:positionH relativeFrom="margin">
                  <wp:posOffset>4257675</wp:posOffset>
                </wp:positionH>
                <wp:positionV relativeFrom="paragraph">
                  <wp:posOffset>1586230</wp:posOffset>
                </wp:positionV>
                <wp:extent cx="1485900" cy="447675"/>
                <wp:effectExtent l="0" t="0" r="19050" b="28575"/>
                <wp:wrapNone/>
                <wp:docPr id="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FF676" id="_x0000_s1031" style="position:absolute;margin-left:335.25pt;margin-top:124.9pt;width:117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451E01" wp14:editId="4F9CDEC9">
                <wp:simplePos x="0" y="0"/>
                <wp:positionH relativeFrom="margin">
                  <wp:posOffset>2628900</wp:posOffset>
                </wp:positionH>
                <wp:positionV relativeFrom="paragraph">
                  <wp:posOffset>1586230</wp:posOffset>
                </wp:positionV>
                <wp:extent cx="1485900" cy="447675"/>
                <wp:effectExtent l="0" t="0" r="19050" b="28575"/>
                <wp:wrapNone/>
                <wp:docPr id="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51E01" id="_x0000_s1032" style="position:absolute;margin-left:207pt;margin-top:124.9pt;width:117pt;height:35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1B975D" wp14:editId="4D8ABC87">
                <wp:simplePos x="0" y="0"/>
                <wp:positionH relativeFrom="margin">
                  <wp:posOffset>1009650</wp:posOffset>
                </wp:positionH>
                <wp:positionV relativeFrom="paragraph">
                  <wp:posOffset>1595755</wp:posOffset>
                </wp:positionV>
                <wp:extent cx="1485900" cy="447675"/>
                <wp:effectExtent l="0" t="0" r="19050" b="28575"/>
                <wp:wrapNone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B975D" id="_x0000_s1033" style="position:absolute;margin-left:79.5pt;margin-top:125.65pt;width:117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6F568A" wp14:editId="7057E19E">
                <wp:simplePos x="0" y="0"/>
                <wp:positionH relativeFrom="margin">
                  <wp:posOffset>1819275</wp:posOffset>
                </wp:positionH>
                <wp:positionV relativeFrom="paragraph">
                  <wp:posOffset>2767330</wp:posOffset>
                </wp:positionV>
                <wp:extent cx="1485900" cy="447675"/>
                <wp:effectExtent l="0" t="0" r="19050" b="28575"/>
                <wp:wrapNone/>
                <wp:docPr id="143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F568A" id="_x0000_s1034" style="position:absolute;margin-left:143.25pt;margin-top:217.9pt;width:117pt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776368" wp14:editId="5D2D741B">
                <wp:simplePos x="0" y="0"/>
                <wp:positionH relativeFrom="margin">
                  <wp:posOffset>4276725</wp:posOffset>
                </wp:positionH>
                <wp:positionV relativeFrom="paragraph">
                  <wp:posOffset>2176780</wp:posOffset>
                </wp:positionV>
                <wp:extent cx="1485900" cy="447675"/>
                <wp:effectExtent l="0" t="0" r="19050" b="28575"/>
                <wp:wrapNone/>
                <wp:docPr id="143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76368" id="_x0000_s1035" style="position:absolute;margin-left:336.75pt;margin-top:171.4pt;width:117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C1C3B" wp14:editId="3863D6E8">
                <wp:simplePos x="0" y="0"/>
                <wp:positionH relativeFrom="margin">
                  <wp:posOffset>2638425</wp:posOffset>
                </wp:positionH>
                <wp:positionV relativeFrom="paragraph">
                  <wp:posOffset>2186305</wp:posOffset>
                </wp:positionV>
                <wp:extent cx="1485900" cy="447675"/>
                <wp:effectExtent l="0" t="0" r="19050" b="28575"/>
                <wp:wrapNone/>
                <wp:docPr id="143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C1C3B" id="_x0000_s1036" style="position:absolute;margin-left:207.75pt;margin-top:172.15pt;width:117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84318" wp14:editId="2E72CE21">
                <wp:simplePos x="0" y="0"/>
                <wp:positionH relativeFrom="margin">
                  <wp:posOffset>1028700</wp:posOffset>
                </wp:positionH>
                <wp:positionV relativeFrom="paragraph">
                  <wp:posOffset>2195830</wp:posOffset>
                </wp:positionV>
                <wp:extent cx="1485900" cy="447675"/>
                <wp:effectExtent l="0" t="0" r="19050" b="28575"/>
                <wp:wrapNone/>
                <wp:docPr id="143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848" w:rsidRPr="006224CF" w:rsidRDefault="005E6848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84318" id="_x0000_s1037" style="position:absolute;margin-left:81pt;margin-top:172.9pt;width:117pt;height:35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" fillcolor="#9cc2e5 [1940]" strokecolor="#3b3b64" strokeweight="1.5pt">
                <v:textbox>
                  <w:txbxContent>
                    <w:p w:rsidR="005E6848" w:rsidRPr="006224CF" w:rsidRDefault="005E6848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632C11" w:rsidRDefault="00632C11"/>
    <w:sectPr w:rsidR="00632C11" w:rsidSect="003423BC">
      <w:pgSz w:w="11906" w:h="16838"/>
      <w:pgMar w:top="720" w:right="720" w:bottom="720" w:left="720" w:header="708" w:footer="708" w:gutter="0"/>
      <w:pgBorders w:offsetFrom="page">
        <w:top w:val="single" w:sz="12" w:space="24" w:color="2E74B5" w:themeColor="accent1" w:themeShade="BF"/>
        <w:left w:val="single" w:sz="12" w:space="24" w:color="2E74B5" w:themeColor="accent1" w:themeShade="BF"/>
        <w:bottom w:val="single" w:sz="12" w:space="24" w:color="2E74B5" w:themeColor="accent1" w:themeShade="BF"/>
        <w:right w:val="single" w:sz="12" w:space="24" w:color="2E74B5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3BC"/>
    <w:rsid w:val="003423BC"/>
    <w:rsid w:val="0049544F"/>
    <w:rsid w:val="005E6848"/>
    <w:rsid w:val="00632C11"/>
    <w:rsid w:val="00B2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239D"/>
  <w15:docId w15:val="{9A71AE4A-97AB-4426-A5F8-B31F552D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3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3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23BC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3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3BC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E498F0C2</Template>
  <TotalTime>133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3</cp:revision>
  <cp:lastPrinted>2020-05-20T00:15:00Z</cp:lastPrinted>
  <dcterms:created xsi:type="dcterms:W3CDTF">2014-05-02T06:40:00Z</dcterms:created>
  <dcterms:modified xsi:type="dcterms:W3CDTF">2020-05-20T03:28:00Z</dcterms:modified>
</cp:coreProperties>
</file>