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DCB" w:rsidRDefault="00A16DCB">
      <w:r>
        <w:rPr>
          <w:noProof/>
          <w:lang w:eastAsia="en-AU"/>
        </w:rPr>
        <w:drawing>
          <wp:inline distT="0" distB="0" distL="0" distR="0" wp14:anchorId="4383FDED" wp14:editId="60984125">
            <wp:extent cx="6722653" cy="46386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36098" cy="464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574" w:type="dxa"/>
        <w:tblLook w:val="04A0" w:firstRow="1" w:lastRow="0" w:firstColumn="1" w:lastColumn="0" w:noHBand="0" w:noVBand="1"/>
      </w:tblPr>
      <w:tblGrid>
        <w:gridCol w:w="3524"/>
        <w:gridCol w:w="3524"/>
        <w:gridCol w:w="3526"/>
      </w:tblGrid>
      <w:tr w:rsidR="00A16DCB" w:rsidTr="00A16DCB">
        <w:trPr>
          <w:trHeight w:val="7673"/>
        </w:trPr>
        <w:tc>
          <w:tcPr>
            <w:tcW w:w="3524" w:type="dxa"/>
          </w:tcPr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/>
          <w:p w:rsidR="00A16DCB" w:rsidRDefault="00A16DCB">
            <w:r>
              <w:t xml:space="preserve"> </w:t>
            </w:r>
          </w:p>
        </w:tc>
        <w:tc>
          <w:tcPr>
            <w:tcW w:w="3524" w:type="dxa"/>
          </w:tcPr>
          <w:p w:rsidR="00A16DCB" w:rsidRDefault="00A16DCB"/>
        </w:tc>
        <w:tc>
          <w:tcPr>
            <w:tcW w:w="3526" w:type="dxa"/>
          </w:tcPr>
          <w:p w:rsidR="00A16DCB" w:rsidRDefault="00A16DCB"/>
        </w:tc>
      </w:tr>
    </w:tbl>
    <w:p w:rsidR="000A23DF" w:rsidRDefault="000A23DF" w:rsidP="00A16DCB">
      <w:bookmarkStart w:id="0" w:name="_GoBack"/>
      <w:bookmarkEnd w:id="0"/>
    </w:p>
    <w:sectPr w:rsidR="000A23DF" w:rsidSect="00A16D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DCB"/>
    <w:rsid w:val="00034E86"/>
    <w:rsid w:val="000A23DF"/>
    <w:rsid w:val="00A1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69255"/>
  <w15:chartTrackingRefBased/>
  <w15:docId w15:val="{561D237A-D572-4329-86CD-5A4F92F7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6D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6D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D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D07FB029</Template>
  <TotalTime>78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DONAVON Rebecca [Narrogin Senior High School]</dc:creator>
  <cp:keywords/>
  <dc:description/>
  <cp:lastModifiedBy>DONAVON Rebecca [Narrogin Senior High School]</cp:lastModifiedBy>
  <cp:revision>1</cp:revision>
  <cp:lastPrinted>2019-10-24T04:07:00Z</cp:lastPrinted>
  <dcterms:created xsi:type="dcterms:W3CDTF">2019-10-24T04:05:00Z</dcterms:created>
  <dcterms:modified xsi:type="dcterms:W3CDTF">2019-10-24T05:36:00Z</dcterms:modified>
</cp:coreProperties>
</file>