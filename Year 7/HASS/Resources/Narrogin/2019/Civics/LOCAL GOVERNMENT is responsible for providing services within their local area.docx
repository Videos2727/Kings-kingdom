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1B5" w:rsidRDefault="00F651B5"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95250</wp:posOffset>
                </wp:positionV>
                <wp:extent cx="9777730" cy="6529705"/>
                <wp:effectExtent l="0" t="0" r="0" b="44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7730" cy="6529705"/>
                          <a:chOff x="0" y="0"/>
                          <a:chExt cx="9777730" cy="652970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30" cy="652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23850" y="447675"/>
                            <a:ext cx="2705100" cy="1866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47650" y="3619500"/>
                            <a:ext cx="2705100" cy="1866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448050" y="3810000"/>
                            <a:ext cx="2905125" cy="1866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6667500" y="561975"/>
                            <a:ext cx="2905125" cy="1866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6686550" y="3609975"/>
                            <a:ext cx="2905125" cy="1866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419475" y="1533525"/>
                            <a:ext cx="2933700" cy="381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DE69F" id="Group 8" o:spid="_x0000_s1026" style="position:absolute;margin-left:-18.75pt;margin-top:7.5pt;width:769.9pt;height:514.15pt;z-index:251661312" coordsize="97777,65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97777;height:65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">
                  <v:imagedata r:id="rId6" o:title=""/>
                  <v:path arrowok="t"/>
                </v:shape>
                <v:rect id="Rectangle 2" o:spid="_x0000_s1028" style="position:absolute;left:3238;top:4476;width:2705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" fillcolor="white [3212]" strokecolor="white [3212]" strokeweight="1pt"/>
                <v:rect id="Rectangle 3" o:spid="_x0000_s1029" style="position:absolute;left:2476;top:36195;width:2705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/MqxAAAANoAAAAPAAAAZHJzL2Rvd25yZXYueG1sRI9Ba8JA&#10;FITvgv9heUJvdaOF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HmT8yrEAAAA2gAAAA8A&#10;AAAAAAAAAAAAAAAABwIAAGRycy9kb3ducmV2LnhtbFBLBQYAAAAAAwADALcAAAD4AgAAAAA=&#10;" fillcolor="white [3212]" strokecolor="white [3212]" strokeweight="1pt"/>
                <v:rect id="Rectangle 4" o:spid="_x0000_s1030" style="position:absolute;left:34480;top:38100;width:2905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mtexAAAANoAAAAPAAAAZHJzL2Rvd25yZXYueG1sRI9Ba8JA&#10;FITvgv9heUJvdaOU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PZ6a17EAAAA2gAAAA8A&#10;AAAAAAAAAAAAAAAABwIAAGRycy9kb3ducmV2LnhtbFBLBQYAAAAAAwADALcAAAD4AgAAAAA=&#10;" fillcolor="white [3212]" strokecolor="white [3212]" strokeweight="1pt"/>
                <v:rect id="Rectangle 5" o:spid="_x0000_s1031" style="position:absolute;left:66675;top:5619;width:2905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7FxAAAANoAAAAPAAAAZHJzL2Rvd25yZXYueG1sRI9Ba8JA&#10;FITvgv9heUJvdaPQ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Jk2zsXEAAAA2gAAAA8A&#10;AAAAAAAAAAAAAAAABwIAAGRycy9kb3ducmV2LnhtbFBLBQYAAAAAAwADALcAAAD4AgAAAAA=&#10;" fillcolor="white [3212]" strokecolor="white [3212]" strokeweight="1pt"/>
                <v:rect id="Rectangle 6" o:spid="_x0000_s1032" style="position:absolute;left:66865;top:36099;width:2905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  <v:rect id="Rectangle 7" o:spid="_x0000_s1033" style="position:absolute;left:34194;top:15335;width:29337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</w:p>
    <w:p w:rsidR="00F651B5" w:rsidRDefault="00F651B5">
      <w:r>
        <w:br w:type="page"/>
      </w:r>
    </w:p>
    <w:p w:rsidR="00F651B5" w:rsidRDefault="00574C40">
      <w:pPr>
        <w:rPr>
          <w:noProof/>
          <w:lang w:eastAsia="en-AU"/>
        </w:rPr>
      </w:pPr>
      <w:r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238125</wp:posOffset>
                </wp:positionV>
                <wp:extent cx="9239250" cy="6381750"/>
                <wp:effectExtent l="0" t="0" r="19050" b="1905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0" cy="6381750"/>
                          <a:chOff x="0" y="0"/>
                          <a:chExt cx="9239250" cy="638175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628650" y="1524000"/>
                            <a:ext cx="1333500" cy="1038225"/>
                            <a:chOff x="0" y="0"/>
                            <a:chExt cx="1895475" cy="1400175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0" y="0"/>
                              <a:ext cx="1676400" cy="1400175"/>
                              <a:chOff x="0" y="0"/>
                              <a:chExt cx="1676400" cy="1400175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7150"/>
                                <a:ext cx="1676400" cy="1343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" name="Rectangle 13"/>
                            <wps:cNvSpPr/>
                            <wps:spPr>
                              <a:xfrm>
                                <a:off x="112395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Rectangle 15"/>
                          <wps:cNvSpPr/>
                          <wps:spPr>
                            <a:xfrm>
                              <a:off x="1600200" y="200025"/>
                              <a:ext cx="29527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3438525" y="1419225"/>
                            <a:ext cx="2276475" cy="1304925"/>
                            <a:chOff x="0" y="0"/>
                            <a:chExt cx="3095625" cy="1762125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0"/>
                              <a:ext cx="3095625" cy="1762125"/>
                              <a:chOff x="0" y="0"/>
                              <a:chExt cx="3095625" cy="1762125"/>
                            </a:xfrm>
                          </wpg:grpSpPr>
                          <wpg:grpS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067050" cy="1762125"/>
                                <a:chOff x="0" y="0"/>
                                <a:chExt cx="3067050" cy="1762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0"/>
                                  <a:ext cx="3057525" cy="1762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0" y="0"/>
                                  <a:ext cx="962025" cy="828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" name="Rectangle 19"/>
                            <wps:cNvSpPr/>
                            <wps:spPr>
                              <a:xfrm>
                                <a:off x="1924050" y="0"/>
                                <a:ext cx="1171575" cy="752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" name="Rectangle 21"/>
                          <wps:cNvSpPr/>
                          <wps:spPr>
                            <a:xfrm>
                              <a:off x="1800225" y="0"/>
                              <a:ext cx="371475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7077075" y="1447800"/>
                            <a:ext cx="1504950" cy="1038225"/>
                            <a:chOff x="0" y="0"/>
                            <a:chExt cx="2047875" cy="1352550"/>
                          </a:xfrm>
                        </wpg:grpSpPr>
                        <wpg:grpSp>
                          <wpg:cNvPr id="24" name="Group 24"/>
                          <wpg:cNvGrpSpPr/>
                          <wpg:grpSpPr>
                            <a:xfrm>
                              <a:off x="0" y="28575"/>
                              <a:ext cx="2047875" cy="1323975"/>
                              <a:chOff x="0" y="0"/>
                              <a:chExt cx="2047875" cy="1323975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1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54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05000" cy="13239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23" name="Rectangle 23"/>
                            <wps:cNvSpPr/>
                            <wps:spPr>
                              <a:xfrm>
                                <a:off x="1790700" y="0"/>
                                <a:ext cx="2571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" name="Rectangle 25"/>
                          <wps:cNvSpPr/>
                          <wps:spPr>
                            <a:xfrm>
                              <a:off x="495300" y="0"/>
                              <a:ext cx="22860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" name="Picture 27" descr="Image result for constitution clipart black and whit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2075" y="0"/>
                            <a:ext cx="124777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" name="Text Box 28"/>
                        <wps:cNvSpPr txBox="1"/>
                        <wps:spPr>
                          <a:xfrm>
                            <a:off x="3162300" y="85725"/>
                            <a:ext cx="3898245" cy="1076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0" y="2743200"/>
                            <a:ext cx="2609850" cy="1104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 w:rsidP="00574C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3257550" y="2743200"/>
                            <a:ext cx="2609850" cy="1104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 w:rsidP="00574C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6610350" y="2705100"/>
                            <a:ext cx="2609850" cy="1104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 w:rsidP="00574C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9525" y="4210050"/>
                            <a:ext cx="2609850" cy="2152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 w:rsidP="00574C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3267075" y="4229100"/>
                            <a:ext cx="2609850" cy="2152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 w:rsidP="00574C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6629400" y="4219575"/>
                            <a:ext cx="2609850" cy="2152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23C6D" w:rsidRDefault="00423C6D" w:rsidP="00574C4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26" style="position:absolute;margin-left:30pt;margin-top:18.75pt;width:727.5pt;height:502.5pt;z-index:251700224" coordsize="92392,6381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">
                <v:group id="Group 16" o:spid="_x0000_s1027" style="position:absolute;left:6286;top:15240;width:13335;height:10382" coordsize="18954,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4" o:spid="_x0000_s1028" style="position:absolute;width:16764;height:14001" coordsize="16764,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Picture 10" o:spid="_x0000_s1029" type="#_x0000_t75" style="position:absolute;top:571;width:16764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">
                      <v:imagedata r:id="rId11" o:title=""/>
                      <v:path arrowok="t"/>
                    </v:shape>
                    <v:rect id="Rectangle 13" o:spid="_x0000_s1030" style="position:absolute;left:11239;width:295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q8wgAAANsAAAAPAAAAZHJzL2Rvd25yZXYueG1sRE9Na8JA&#10;EL0X+h+WKXjTTRVs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ADxQq8wgAAANsAAAAPAAAA&#10;AAAAAAAAAAAAAAcCAABkcnMvZG93bnJldi54bWxQSwUGAAAAAAMAAwC3AAAA9gIAAAAA&#10;" fillcolor="white [3212]" strokecolor="white [3212]" strokeweight="1pt"/>
                  </v:group>
                  <v:rect id="Rectangle 15" o:spid="_x0000_s1031" style="position:absolute;left:16002;top:2000;width:295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dTwgAAANsAAAAPAAAAZHJzL2Rvd25yZXYueG1sRE9Na8JA&#10;EL0X+h+WKXjTTQVt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DjYDdTwgAAANsAAAAPAAAA&#10;AAAAAAAAAAAAAAcCAABkcnMvZG93bnJldi54bWxQSwUGAAAAAAMAAwC3AAAA9gIAAAAA&#10;" fillcolor="white [3212]" strokecolor="white [3212]" strokeweight="1pt"/>
                </v:group>
                <v:group id="Group 22" o:spid="_x0000_s1032" style="position:absolute;left:34385;top:14192;width:22765;height:13049" coordsize="30956,1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Group 20" o:spid="_x0000_s1033" style="position:absolute;width:30956;height:17621" coordsize="30956,1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group id="Group 18" o:spid="_x0000_s1034" style="position:absolute;width:30670;height:17621" coordsize="30670,1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Picture 12" o:spid="_x0000_s1035" type="#_x0000_t75" style="position:absolute;left:95;width:30575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">
                        <v:imagedata r:id="rId12" o:title=""/>
                        <v:path arrowok="t"/>
                      </v:shape>
                      <v:rect id="Rectangle 17" o:spid="_x0000_s1036" style="position:absolute;width:9620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" fillcolor="white [3212]" strokecolor="white [3212]" strokeweight="1pt"/>
                    </v:group>
                    <v:rect id="Rectangle 19" o:spid="_x0000_s1037" style="position:absolute;left:19240;width:11716;height:7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" fillcolor="white [3212]" strokecolor="white [3212]" strokeweight="1pt"/>
                  </v:group>
                  <v:rect id="Rectangle 21" o:spid="_x0000_s1038" style="position:absolute;left:18002;width:3715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" fillcolor="white [3212]" strokecolor="white [3212]" strokeweight="1pt"/>
                </v:group>
                <v:group id="Group 26" o:spid="_x0000_s1039" style="position:absolute;left:70770;top:14478;width:15050;height:10382" coordsize="20478,1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Group 24" o:spid="_x0000_s1040" style="position:absolute;top:285;width:20478;height:13240" coordsize="20478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Picture 11" o:spid="_x0000_s1041" type="#_x0000_t75" style="position:absolute;width:19050;height:1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">
                      <v:imagedata r:id="rId13" o:title="" cropbottom="3566f"/>
                      <v:path arrowok="t"/>
                    </v:shape>
                    <v:rect id="Rectangle 23" o:spid="_x0000_s1042" style="position:absolute;left:17907;width:2571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" fillcolor="white [3212]" strokecolor="white [3212]" strokeweight="1pt"/>
                  </v:group>
                  <v:rect id="Rectangle 25" o:spid="_x0000_s1043" style="position:absolute;left:4953;width:2286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" fillcolor="white [3212]" strokecolor="white [3212]" strokeweight="1pt"/>
                </v:group>
                <v:shape id="Picture 27" o:spid="_x0000_s1044" type="#_x0000_t75" alt="Image result for constitution clipart black and white" style="position:absolute;left:13620;width:12478;height:1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">
                  <v:imagedata r:id="rId14" o:title="Image result for constitution clipart black and whit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45" type="#_x0000_t202" style="position:absolute;left:31623;top:857;width:38982;height:1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<v:textbox>
                    <w:txbxContent>
                      <w:p w:rsidR="00423C6D" w:rsidRDefault="00423C6D"/>
                    </w:txbxContent>
                  </v:textbox>
                </v:shape>
                <v:shape id="Text Box 29" o:spid="_x0000_s1046" type="#_x0000_t202" style="position:absolute;top:27432;width:26098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hC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3h70v5AXL1CwAA//8DAFBLAQItABQABgAIAAAAIQDb4fbL7gAAAIUBAAATAAAAAAAAAAAAAAAA&#10;AAAAAABbQ29udGVudF9UeXBlc10ueG1sUEsBAi0AFAAGAAgAAAAhAFr0LFu/AAAAFQEAAAsAAAAA&#10;AAAAAAAAAAAAHwEAAF9yZWxzLy5yZWxzUEsBAi0AFAAGAAgAAAAhADgBCELBAAAA2wAAAA8AAAAA&#10;AAAAAAAAAAAABwIAAGRycy9kb3ducmV2LnhtbFBLBQYAAAAAAwADALcAAAD1AgAAAAA=&#10;" fillcolor="white [3201]" strokeweight=".5pt">
                  <v:textbox>
                    <w:txbxContent>
                      <w:p w:rsidR="00423C6D" w:rsidRDefault="00423C6D" w:rsidP="00574C40"/>
                    </w:txbxContent>
                  </v:textbox>
                </v:shape>
                <v:shape id="Text Box 30" o:spid="_x0000_s1047" type="#_x0000_t202" style="position:absolute;left:32575;top:27432;width:26099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C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As4jcCvwAAANsAAAAPAAAAAAAA&#10;AAAAAAAAAAcCAABkcnMvZG93bnJldi54bWxQSwUGAAAAAAMAAwC3AAAA8wIAAAAA&#10;" fillcolor="white [3201]" strokeweight=".5pt">
                  <v:textbox>
                    <w:txbxContent>
                      <w:p w:rsidR="00423C6D" w:rsidRDefault="00423C6D" w:rsidP="00574C40"/>
                    </w:txbxContent>
                  </v:textbox>
                </v:shape>
                <v:shape id="Text Box 31" o:spid="_x0000_s1048" type="#_x0000_t202" style="position:absolute;left:66103;top:27051;width:26099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KZwgAAANsAAAAPAAAAZHJzL2Rvd25yZXYueG1sRI9BawIx&#10;FITvhf6H8Aq91awW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BDrpKZwgAAANsAAAAPAAAA&#10;AAAAAAAAAAAAAAcCAABkcnMvZG93bnJldi54bWxQSwUGAAAAAAMAAwC3AAAA9gIAAAAA&#10;" fillcolor="white [3201]" strokeweight=".5pt">
                  <v:textbox>
                    <w:txbxContent>
                      <w:p w:rsidR="00423C6D" w:rsidRDefault="00423C6D" w:rsidP="00574C40"/>
                    </w:txbxContent>
                  </v:textbox>
                </v:shape>
                <v:shape id="Text Box 32" o:spid="_x0000_s1049" type="#_x0000_t202" style="position:absolute;left:95;top:42100;width:26098;height:2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zu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CzfAzuwgAAANsAAAAPAAAA&#10;AAAAAAAAAAAAAAcCAABkcnMvZG93bnJldi54bWxQSwUGAAAAAAMAAwC3AAAA9gIAAAAA&#10;" fillcolor="white [3201]" strokeweight=".5pt">
                  <v:textbox>
                    <w:txbxContent>
                      <w:p w:rsidR="00423C6D" w:rsidRDefault="00423C6D" w:rsidP="00574C40"/>
                    </w:txbxContent>
                  </v:textbox>
                </v:shape>
                <v:shape id="Text Box 33" o:spid="_x0000_s1050" type="#_x0000_t202" style="position:absolute;left:32670;top:42291;width:26099;height:2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<v:textbox>
                    <w:txbxContent>
                      <w:p w:rsidR="00423C6D" w:rsidRDefault="00423C6D" w:rsidP="00574C40"/>
                    </w:txbxContent>
                  </v:textbox>
                </v:shape>
                <v:shape id="Text Box 34" o:spid="_x0000_s1051" type="#_x0000_t202" style="position:absolute;left:66294;top:42195;width:26098;height:2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EB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T2TEBwgAAANsAAAAPAAAA&#10;AAAAAAAAAAAAAAcCAABkcnMvZG93bnJldi54bWxQSwUGAAAAAAMAAwC3AAAA9gIAAAAA&#10;" fillcolor="white [3201]" strokeweight=".5pt">
                  <v:textbox>
                    <w:txbxContent>
                      <w:p w:rsidR="00423C6D" w:rsidRDefault="00423C6D" w:rsidP="00574C40"/>
                    </w:txbxContent>
                  </v:textbox>
                </v:shape>
              </v:group>
            </w:pict>
          </mc:Fallback>
        </mc:AlternateContent>
      </w:r>
    </w:p>
    <w:p w:rsidR="00574C40" w:rsidRDefault="00574C40"/>
    <w:p w:rsidR="00574C40" w:rsidRDefault="00574C40">
      <w:r>
        <w:br w:type="page"/>
      </w:r>
    </w:p>
    <w:p w:rsidR="00574C40" w:rsidRDefault="00574C40"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0</wp:posOffset>
                </wp:positionV>
                <wp:extent cx="4676775" cy="2647950"/>
                <wp:effectExtent l="0" t="0" r="2857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3C6D" w:rsidRDefault="00423C6D">
                            <w:r>
                              <w:t>In Australia there are THREE levels of government:</w:t>
                            </w:r>
                          </w:p>
                          <w:p w:rsidR="00423C6D" w:rsidRDefault="00423C6D">
                            <w:r>
                              <w:t>1. _______________________________________</w:t>
                            </w:r>
                          </w:p>
                          <w:p w:rsidR="00423C6D" w:rsidRDefault="00423C6D">
                            <w:r>
                              <w:t>2. _______________________________________</w:t>
                            </w:r>
                          </w:p>
                          <w:p w:rsidR="00423C6D" w:rsidRDefault="00423C6D">
                            <w:r>
                              <w:t>3. _______________________________________</w:t>
                            </w:r>
                          </w:p>
                          <w:p w:rsidR="00423C6D" w:rsidRDefault="00423C6D">
                            <w:r>
                              <w:t>Each level of government:</w:t>
                            </w:r>
                          </w:p>
                          <w:p w:rsidR="00423C6D" w:rsidRDefault="00423C6D" w:rsidP="00574C4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________________________________________________</w:t>
                            </w:r>
                          </w:p>
                          <w:p w:rsidR="00423C6D" w:rsidRDefault="00423C6D" w:rsidP="00574C4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________________________________________________</w:t>
                            </w:r>
                          </w:p>
                          <w:p w:rsidR="00423C6D" w:rsidRDefault="00423C6D" w:rsidP="00574C4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________________________________________________</w:t>
                            </w:r>
                          </w:p>
                          <w:p w:rsidR="00423C6D" w:rsidRDefault="00423C6D" w:rsidP="00574C4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________________________________________________</w:t>
                            </w:r>
                          </w:p>
                          <w:p w:rsidR="00423C6D" w:rsidRDefault="00423C6D" w:rsidP="00574C40">
                            <w:r>
                              <w:t>Each level of government has particular responsibilities.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52" type="#_x0000_t202" style="position:absolute;margin-left:-13.5pt;margin-top:0;width:368.25pt;height:208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" fillcolor="white [3201]" strokeweight=".5pt">
                <v:textbox>
                  <w:txbxContent>
                    <w:p w:rsidR="00423C6D" w:rsidRDefault="00423C6D">
                      <w:r>
                        <w:t>In Australia there are THREE levels of government:</w:t>
                      </w:r>
                    </w:p>
                    <w:p w:rsidR="00423C6D" w:rsidRDefault="00423C6D">
                      <w:r>
                        <w:t>1. _______________________________________</w:t>
                      </w:r>
                    </w:p>
                    <w:p w:rsidR="00423C6D" w:rsidRDefault="00423C6D">
                      <w:r>
                        <w:t>2. _______________________________________</w:t>
                      </w:r>
                    </w:p>
                    <w:p w:rsidR="00423C6D" w:rsidRDefault="00423C6D">
                      <w:r>
                        <w:t>3. _______________________________________</w:t>
                      </w:r>
                    </w:p>
                    <w:p w:rsidR="00423C6D" w:rsidRDefault="00423C6D">
                      <w:r>
                        <w:t>Each level of government:</w:t>
                      </w:r>
                    </w:p>
                    <w:p w:rsidR="00423C6D" w:rsidRDefault="00423C6D" w:rsidP="00574C4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________________________________________________</w:t>
                      </w:r>
                    </w:p>
                    <w:p w:rsidR="00423C6D" w:rsidRDefault="00423C6D" w:rsidP="00574C4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________________________________________________</w:t>
                      </w:r>
                    </w:p>
                    <w:p w:rsidR="00423C6D" w:rsidRDefault="00423C6D" w:rsidP="00574C4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________________________________________________</w:t>
                      </w:r>
                    </w:p>
                    <w:p w:rsidR="00423C6D" w:rsidRDefault="00423C6D" w:rsidP="00574C4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________________________________________________</w:t>
                      </w:r>
                    </w:p>
                    <w:p w:rsidR="00423C6D" w:rsidRDefault="00423C6D" w:rsidP="00574C40">
                      <w:r>
                        <w:t>Each level of government has particular responsibilities.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219700" cy="2124075"/>
            <wp:effectExtent l="0" t="0" r="0" b="9525"/>
            <wp:wrapTight wrapText="bothSides">
              <wp:wrapPolygon edited="0">
                <wp:start x="0" y="0"/>
                <wp:lineTo x="0" y="21503"/>
                <wp:lineTo x="21521" y="21503"/>
                <wp:lineTo x="21521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4C40" w:rsidRDefault="00574C40"/>
    <w:p w:rsidR="00574C40" w:rsidRDefault="00574C40"/>
    <w:p w:rsidR="00574C40" w:rsidRDefault="00574C40"/>
    <w:p w:rsidR="00574C40" w:rsidRDefault="00574C40"/>
    <w:p w:rsidR="00574C40" w:rsidRDefault="00574C40"/>
    <w:p w:rsidR="00574C40" w:rsidRDefault="00574C40"/>
    <w:p w:rsidR="00574C40" w:rsidRDefault="00574C40"/>
    <w:p w:rsidR="00574C40" w:rsidRDefault="00574C40"/>
    <w:p w:rsidR="00574C40" w:rsidRDefault="00574C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574C40" w:rsidTr="00574C40">
        <w:tc>
          <w:tcPr>
            <w:tcW w:w="5129" w:type="dxa"/>
          </w:tcPr>
          <w:p w:rsidR="00574C40" w:rsidRDefault="00574C40">
            <w:r>
              <w:t>LOCAL GOVERNMENT is responsible for providing services within their local area. These include:</w:t>
            </w:r>
          </w:p>
        </w:tc>
        <w:tc>
          <w:tcPr>
            <w:tcW w:w="5129" w:type="dxa"/>
          </w:tcPr>
          <w:p w:rsidR="00574C40" w:rsidRDefault="00574C40">
            <w:r>
              <w:t>STATE GOVERNMENT is responsible for:</w:t>
            </w:r>
          </w:p>
        </w:tc>
        <w:tc>
          <w:tcPr>
            <w:tcW w:w="5130" w:type="dxa"/>
          </w:tcPr>
          <w:p w:rsidR="00574C40" w:rsidRDefault="00574C40">
            <w:r>
              <w:t>FEDERAL GOVERNMENT is responsible for:</w:t>
            </w:r>
          </w:p>
        </w:tc>
      </w:tr>
      <w:tr w:rsidR="00574C40" w:rsidTr="00574C40">
        <w:tc>
          <w:tcPr>
            <w:tcW w:w="5129" w:type="dxa"/>
          </w:tcPr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spacing w:line="480" w:lineRule="auto"/>
            </w:pPr>
          </w:p>
        </w:tc>
        <w:tc>
          <w:tcPr>
            <w:tcW w:w="5129" w:type="dxa"/>
          </w:tcPr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 w:rsidP="00574C40">
            <w:pPr>
              <w:pStyle w:val="ListParagraph"/>
              <w:spacing w:line="480" w:lineRule="auto"/>
            </w:pPr>
          </w:p>
          <w:p w:rsidR="00574C40" w:rsidRDefault="00574C40"/>
        </w:tc>
        <w:tc>
          <w:tcPr>
            <w:tcW w:w="5130" w:type="dxa"/>
          </w:tcPr>
          <w:p w:rsidR="00574C40" w:rsidRDefault="00574C40"/>
        </w:tc>
      </w:tr>
    </w:tbl>
    <w:p w:rsidR="00423C6D" w:rsidRPr="00423C6D" w:rsidRDefault="00423C6D" w:rsidP="00423C6D">
      <w:pPr>
        <w:rPr>
          <w:sz w:val="48"/>
        </w:rPr>
      </w:pPr>
      <w:bookmarkStart w:id="0" w:name="_GoBack"/>
      <w:bookmarkEnd w:id="0"/>
    </w:p>
    <w:sectPr w:rsidR="00423C6D" w:rsidRPr="00423C6D" w:rsidSect="00F651B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D6DC5"/>
    <w:multiLevelType w:val="hybridMultilevel"/>
    <w:tmpl w:val="C0167C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33999"/>
    <w:multiLevelType w:val="hybridMultilevel"/>
    <w:tmpl w:val="9DF69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07A05"/>
    <w:multiLevelType w:val="hybridMultilevel"/>
    <w:tmpl w:val="E93C3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1B5"/>
    <w:rsid w:val="00423C6D"/>
    <w:rsid w:val="00574C40"/>
    <w:rsid w:val="00AE71A3"/>
    <w:rsid w:val="00C94309"/>
    <w:rsid w:val="00D16C1B"/>
    <w:rsid w:val="00F6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1B22"/>
  <w15:chartTrackingRefBased/>
  <w15:docId w15:val="{354FAC2D-1FF5-4CEA-8E6E-38396C58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40"/>
    <w:pPr>
      <w:ind w:left="720"/>
      <w:contextualSpacing/>
    </w:pPr>
  </w:style>
  <w:style w:type="table" w:styleId="TableGrid">
    <w:name w:val="Table Grid"/>
    <w:basedOn w:val="TableNormal"/>
    <w:uiPriority w:val="39"/>
    <w:rsid w:val="0057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66CC358B</Template>
  <TotalTime>31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2</cp:revision>
  <cp:lastPrinted>2018-10-23T02:35:00Z</cp:lastPrinted>
  <dcterms:created xsi:type="dcterms:W3CDTF">2018-10-23T02:08:00Z</dcterms:created>
  <dcterms:modified xsi:type="dcterms:W3CDTF">2018-10-23T02:49:00Z</dcterms:modified>
</cp:coreProperties>
</file>