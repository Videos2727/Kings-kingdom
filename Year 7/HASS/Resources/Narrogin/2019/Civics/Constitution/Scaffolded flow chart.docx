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0C0" w:rsidRDefault="00DC4A25" w:rsidP="00B0158B">
      <w:pPr>
        <w:jc w:val="center"/>
        <w:rPr>
          <w:b/>
        </w:rPr>
      </w:pPr>
      <w:r w:rsidRPr="00DC4A25">
        <w:rPr>
          <w:b/>
        </w:rPr>
        <w:drawing>
          <wp:anchor distT="0" distB="0" distL="114300" distR="114300" simplePos="0" relativeHeight="251691008" behindDoc="0" locked="0" layoutInCell="1" allowOverlap="1" wp14:anchorId="0BC44340" wp14:editId="03549D7A">
            <wp:simplePos x="0" y="0"/>
            <wp:positionH relativeFrom="column">
              <wp:posOffset>5260340</wp:posOffset>
            </wp:positionH>
            <wp:positionV relativeFrom="paragraph">
              <wp:posOffset>-702310</wp:posOffset>
            </wp:positionV>
            <wp:extent cx="879475" cy="879475"/>
            <wp:effectExtent l="0" t="0" r="0" b="0"/>
            <wp:wrapNone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47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A25">
        <w:rPr>
          <w:b/>
        </w:rPr>
        <w:drawing>
          <wp:anchor distT="0" distB="0" distL="114300" distR="114300" simplePos="0" relativeHeight="251692032" behindDoc="0" locked="0" layoutInCell="1" allowOverlap="1" wp14:anchorId="4857E09F" wp14:editId="6E5103B5">
            <wp:simplePos x="0" y="0"/>
            <wp:positionH relativeFrom="margin">
              <wp:posOffset>-402336</wp:posOffset>
            </wp:positionH>
            <wp:positionV relativeFrom="paragraph">
              <wp:posOffset>-642569</wp:posOffset>
            </wp:positionV>
            <wp:extent cx="1458174" cy="808206"/>
            <wp:effectExtent l="0" t="0" r="0" b="0"/>
            <wp:wrapNone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174" cy="808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158B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383B186" wp14:editId="4E3E3A9E">
                <wp:simplePos x="0" y="0"/>
                <wp:positionH relativeFrom="margin">
                  <wp:align>left</wp:align>
                </wp:positionH>
                <wp:positionV relativeFrom="paragraph">
                  <wp:posOffset>489585</wp:posOffset>
                </wp:positionV>
                <wp:extent cx="5712460" cy="906780"/>
                <wp:effectExtent l="19050" t="1905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06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 w:rsidRPr="001732FA">
                              <w:rPr>
                                <w:sz w:val="24"/>
                                <w:szCs w:val="24"/>
                              </w:rPr>
                              <w:t>1. Any proposed change to the Constit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ution must first be approved by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1732FA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:rsid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 w:rsidRPr="001732F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732FA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3B1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8.55pt;width:449.8pt;height:71.4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" strokeweight="2.25pt">
                <v:textbox>
                  <w:txbxContent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 w:rsidRPr="001732FA">
                        <w:rPr>
                          <w:sz w:val="24"/>
                          <w:szCs w:val="24"/>
                        </w:rPr>
                        <w:t>1. Any proposed change to the Constit</w:t>
                      </w:r>
                      <w:r>
                        <w:rPr>
                          <w:sz w:val="24"/>
                          <w:szCs w:val="24"/>
                        </w:rPr>
                        <w:t>ution must first be approved by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  <w:r w:rsidRPr="001732FA">
                        <w:rPr>
                          <w:sz w:val="24"/>
                          <w:szCs w:val="24"/>
                        </w:rPr>
                        <w:t xml:space="preserve">  </w:t>
                      </w:r>
                    </w:p>
                    <w:p w:rsid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 w:rsidRPr="001732FA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1732FA"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158B">
        <w:rPr>
          <w:b/>
        </w:rPr>
        <w:t>Steps to Change the Australian Constitution</w:t>
      </w:r>
      <w:bookmarkStart w:id="0" w:name="_GoBack"/>
      <w:bookmarkEnd w:id="0"/>
    </w:p>
    <w:p w:rsidR="004A3B22" w:rsidRDefault="00712F72" w:rsidP="00B0158B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45BB08A" wp14:editId="0C90829D">
                <wp:simplePos x="0" y="0"/>
                <wp:positionH relativeFrom="margin">
                  <wp:posOffset>0</wp:posOffset>
                </wp:positionH>
                <wp:positionV relativeFrom="paragraph">
                  <wp:posOffset>1689100</wp:posOffset>
                </wp:positionV>
                <wp:extent cx="5712460" cy="884555"/>
                <wp:effectExtent l="19050" t="19050" r="21590" b="1079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88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B22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2. Within six months of being approved by the parliament,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445BB08A" id="_x0000_s1027" type="#_x0000_t202" style="position:absolute;margin-left:0;margin-top:133pt;width:449.8pt;height:69.6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" strokeweight="2.25pt">
                <v:textbox>
                  <w:txbxContent>
                    <w:p w:rsidR="004A3B22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2. Within six months of being approved by the parliament,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F8AC4" wp14:editId="66AB50DA">
                <wp:simplePos x="0" y="0"/>
                <wp:positionH relativeFrom="margin">
                  <wp:align>center</wp:align>
                </wp:positionH>
                <wp:positionV relativeFrom="paragraph">
                  <wp:posOffset>1212215</wp:posOffset>
                </wp:positionV>
                <wp:extent cx="358445" cy="403743"/>
                <wp:effectExtent l="57150" t="19050" r="22860" b="3492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type w14:anchorId="36FB40A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6" o:spid="_x0000_s1026" type="#_x0000_t67" style="position:absolute;margin-left:0;margin-top:95.45pt;width:28.2pt;height:31.8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" adj="12012" filled="f" strokecolor="black [3213]" strokeweight="2.25pt">
                <w10:wrap anchorx="margin"/>
              </v:shape>
            </w:pict>
          </mc:Fallback>
        </mc:AlternateContent>
      </w:r>
    </w:p>
    <w:p w:rsid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5499841" wp14:editId="0362E662">
                <wp:simplePos x="0" y="0"/>
                <wp:positionH relativeFrom="margin">
                  <wp:posOffset>-2540</wp:posOffset>
                </wp:positionH>
                <wp:positionV relativeFrom="paragraph">
                  <wp:posOffset>1682521</wp:posOffset>
                </wp:positionV>
                <wp:extent cx="5712460" cy="921385"/>
                <wp:effectExtent l="19050" t="19050" r="21590" b="1206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B22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3. The referendum will usually be in the form of a question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55499841" id="_x0000_s1028" type="#_x0000_t202" style="position:absolute;margin-left:-.2pt;margin-top:132.5pt;width:449.8pt;height:72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" strokeweight="2.25pt">
                <v:textbox>
                  <w:txbxContent>
                    <w:p w:rsidR="004A3B22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3. The referendum will usually be in the form of a question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2CFF3E" wp14:editId="4D48A57F">
                <wp:simplePos x="0" y="0"/>
                <wp:positionH relativeFrom="margin">
                  <wp:align>center</wp:align>
                </wp:positionH>
                <wp:positionV relativeFrom="paragraph">
                  <wp:posOffset>1191692</wp:posOffset>
                </wp:positionV>
                <wp:extent cx="358445" cy="403743"/>
                <wp:effectExtent l="57150" t="19050" r="22860" b="34925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0DFF4B8D" id="Down Arrow 8" o:spid="_x0000_s1026" type="#_x0000_t67" style="position:absolute;margin-left:0;margin-top:93.85pt;width:28.2pt;height:31.8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" adj="12012" filled="f" strokecolor="windowText" strokeweight="2.25pt">
                <w10:wrap anchorx="margin"/>
              </v:shape>
            </w:pict>
          </mc:Fallback>
        </mc:AlternateContent>
      </w:r>
    </w:p>
    <w:p w:rsidR="00B0158B" w:rsidRP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01C6E9" wp14:editId="1A38C751">
                <wp:simplePos x="0" y="0"/>
                <wp:positionH relativeFrom="margin">
                  <wp:align>center</wp:align>
                </wp:positionH>
                <wp:positionV relativeFrom="paragraph">
                  <wp:posOffset>1247165</wp:posOffset>
                </wp:positionV>
                <wp:extent cx="358445" cy="403743"/>
                <wp:effectExtent l="57150" t="19050" r="22860" b="34925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52421E4E" id="Down Arrow 16" o:spid="_x0000_s1026" type="#_x0000_t67" style="position:absolute;margin-left:0;margin-top:98.2pt;width:28.2pt;height:31.8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" adj="12012" filled="f" strokecolor="windowText" strokeweight="2.25pt">
                <w10:wrap anchorx="margin"/>
              </v:shape>
            </w:pict>
          </mc:Fallback>
        </mc:AlternateContent>
      </w:r>
    </w:p>
    <w:p w:rsid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F432CD8" wp14:editId="1F1C19B6">
                <wp:simplePos x="0" y="0"/>
                <wp:positionH relativeFrom="margin">
                  <wp:align>right</wp:align>
                </wp:positionH>
                <wp:positionV relativeFrom="paragraph">
                  <wp:posOffset>257403</wp:posOffset>
                </wp:positionV>
                <wp:extent cx="5712460" cy="958215"/>
                <wp:effectExtent l="19050" t="19050" r="21590" b="1333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3B22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4. For the change to be approved,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0F432CD8" id="_x0000_s1029" type="#_x0000_t202" style="position:absolute;margin-left:398.6pt;margin-top:20.25pt;width:449.8pt;height:75.45pt;z-index:2516807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" strokeweight="2.25pt">
                <v:textbox>
                  <w:txbxContent>
                    <w:p w:rsidR="004A3B22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4. For the change to be approved,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0158B" w:rsidRPr="00B0158B" w:rsidRDefault="00712F72" w:rsidP="004A3B22">
      <w:pPr>
        <w:tabs>
          <w:tab w:val="left" w:pos="2143"/>
        </w:tabs>
      </w:pPr>
      <w:r w:rsidRPr="00712F72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4131A49" wp14:editId="3BE41AB7">
                <wp:simplePos x="0" y="0"/>
                <wp:positionH relativeFrom="margin">
                  <wp:align>right</wp:align>
                </wp:positionH>
                <wp:positionV relativeFrom="paragraph">
                  <wp:posOffset>1500505</wp:posOffset>
                </wp:positionV>
                <wp:extent cx="5712460" cy="958215"/>
                <wp:effectExtent l="19050" t="19050" r="21590" b="1333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F72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5. In addition,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14131A49" id="_x0000_s1030" type="#_x0000_t202" style="position:absolute;margin-left:398.6pt;margin-top:118.15pt;width:449.8pt;height:75.45pt;z-index:2516828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" strokeweight="2.25pt">
                <v:textbox>
                  <w:txbxContent>
                    <w:p w:rsidR="00712F72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5. In addition,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E1C129" wp14:editId="47BC2433">
                <wp:simplePos x="0" y="0"/>
                <wp:positionH relativeFrom="margin">
                  <wp:align>center</wp:align>
                </wp:positionH>
                <wp:positionV relativeFrom="paragraph">
                  <wp:posOffset>1018235</wp:posOffset>
                </wp:positionV>
                <wp:extent cx="358445" cy="403743"/>
                <wp:effectExtent l="57150" t="19050" r="22860" b="34925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4CC0615C" id="Down Arrow 10" o:spid="_x0000_s1026" type="#_x0000_t67" style="position:absolute;margin-left:0;margin-top:80.2pt;width:28.2pt;height:31.8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" adj="12012" filled="f" strokecolor="windowText" strokeweight="2.25pt">
                <w10:wrap anchorx="margin"/>
              </v:shape>
            </w:pict>
          </mc:Fallback>
        </mc:AlternateContent>
      </w:r>
    </w:p>
    <w:p w:rsidR="00B0158B" w:rsidRDefault="00712F72" w:rsidP="00B0158B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C59E5C" wp14:editId="1358DD22">
                <wp:simplePos x="0" y="0"/>
                <wp:positionH relativeFrom="margin">
                  <wp:align>center</wp:align>
                </wp:positionH>
                <wp:positionV relativeFrom="paragraph">
                  <wp:posOffset>1269695</wp:posOffset>
                </wp:positionV>
                <wp:extent cx="358445" cy="403743"/>
                <wp:effectExtent l="57150" t="19050" r="22860" b="34925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45" cy="403743"/>
                        </a:xfrm>
                        <a:prstGeom prst="downArrow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64818C4A" id="Down Arrow 17" o:spid="_x0000_s1026" type="#_x0000_t67" style="position:absolute;margin-left:0;margin-top:100pt;width:28.2pt;height:31.8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" adj="12012" filled="f" strokecolor="windowText" strokeweight="2.25pt">
                <w10:wrap anchorx="margin"/>
              </v:shape>
            </w:pict>
          </mc:Fallback>
        </mc:AlternateContent>
      </w:r>
    </w:p>
    <w:p w:rsidR="00712F72" w:rsidRDefault="00712F72" w:rsidP="00B0158B">
      <w:r w:rsidRPr="00712F72"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53280D2F" wp14:editId="428EA7E1">
                <wp:simplePos x="0" y="0"/>
                <wp:positionH relativeFrom="margin">
                  <wp:align>left</wp:align>
                </wp:positionH>
                <wp:positionV relativeFrom="paragraph">
                  <wp:posOffset>249174</wp:posOffset>
                </wp:positionV>
                <wp:extent cx="5712460" cy="958215"/>
                <wp:effectExtent l="19050" t="19050" r="21590" b="1333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2460" cy="95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12F72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6.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:rsidR="001732FA" w:rsidRPr="001732FA" w:rsidRDefault="001732FA" w:rsidP="001732FA">
                            <w:pPr>
                              <w:tabs>
                                <w:tab w:val="right" w:leader="dot" w:pos="8505"/>
                              </w:tabs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>
            <w:pict>
              <v:shape w14:anchorId="53280D2F" id="_x0000_s1031" type="#_x0000_t202" style="position:absolute;margin-left:0;margin-top:19.6pt;width:449.8pt;height:75.45pt;z-index:-251631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" strokeweight="2.25pt">
                <v:textbox>
                  <w:txbxContent>
                    <w:p w:rsidR="00712F72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6. </w:t>
                      </w: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  <w:p w:rsidR="001732FA" w:rsidRPr="001732FA" w:rsidRDefault="001732FA" w:rsidP="001732FA">
                      <w:pPr>
                        <w:tabs>
                          <w:tab w:val="right" w:leader="dot" w:pos="8505"/>
                        </w:tabs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12F72" w:rsidRPr="00712F72" w:rsidRDefault="00712F72" w:rsidP="00712F72"/>
    <w:p w:rsidR="00712F72" w:rsidRPr="00712F72" w:rsidRDefault="00712F72" w:rsidP="00712F72"/>
    <w:p w:rsidR="001A2C3D" w:rsidRPr="00712F72" w:rsidRDefault="001A2C3D" w:rsidP="00712F72"/>
    <w:sectPr w:rsidR="001A2C3D" w:rsidRPr="00712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D54AF"/>
    <w:multiLevelType w:val="hybridMultilevel"/>
    <w:tmpl w:val="9EB4CB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3BA8"/>
    <w:multiLevelType w:val="hybridMultilevel"/>
    <w:tmpl w:val="4D5E80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023F4"/>
    <w:multiLevelType w:val="hybridMultilevel"/>
    <w:tmpl w:val="229868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36FCF"/>
    <w:multiLevelType w:val="hybridMultilevel"/>
    <w:tmpl w:val="7A385C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A18FD"/>
    <w:multiLevelType w:val="hybridMultilevel"/>
    <w:tmpl w:val="E84A15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449CC"/>
    <w:multiLevelType w:val="hybridMultilevel"/>
    <w:tmpl w:val="4FF00B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F37E18"/>
    <w:multiLevelType w:val="hybridMultilevel"/>
    <w:tmpl w:val="D2F6C5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B536D4"/>
    <w:multiLevelType w:val="hybridMultilevel"/>
    <w:tmpl w:val="CF383E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B32BCF"/>
    <w:multiLevelType w:val="hybridMultilevel"/>
    <w:tmpl w:val="42BA342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EF20FA"/>
    <w:multiLevelType w:val="hybridMultilevel"/>
    <w:tmpl w:val="FF38BE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9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58B"/>
    <w:rsid w:val="001732FA"/>
    <w:rsid w:val="001A2C3D"/>
    <w:rsid w:val="004A3B22"/>
    <w:rsid w:val="00712F72"/>
    <w:rsid w:val="00B0158B"/>
    <w:rsid w:val="00C920C0"/>
    <w:rsid w:val="00DC4A25"/>
    <w:rsid w:val="00E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0A9A6-8618-4EE6-9B00-CECDF589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206DF6B0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Hawkes</dc:creator>
  <cp:keywords/>
  <dc:description/>
  <cp:lastModifiedBy>HAWKES Natasha [Narrogin Senior High School]</cp:lastModifiedBy>
  <cp:revision>3</cp:revision>
  <dcterms:created xsi:type="dcterms:W3CDTF">2018-10-10T23:51:00Z</dcterms:created>
  <dcterms:modified xsi:type="dcterms:W3CDTF">2018-10-11T07:06:00Z</dcterms:modified>
</cp:coreProperties>
</file>