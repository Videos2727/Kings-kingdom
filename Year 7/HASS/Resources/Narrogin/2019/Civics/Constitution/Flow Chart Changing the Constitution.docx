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20C0" w:rsidRDefault="00424562" w:rsidP="00B0158B">
      <w:pPr>
        <w:jc w:val="center"/>
        <w:rPr>
          <w:b/>
        </w:rPr>
      </w:pPr>
      <w:bookmarkStart w:id="0" w:name="_GoBack"/>
      <w:bookmarkEnd w:id="0"/>
      <w:r>
        <w:rPr>
          <w:rFonts w:ascii="Arial" w:hAnsi="Arial" w:cs="Arial"/>
          <w:noProof/>
          <w:color w:val="FFFFFF"/>
          <w:sz w:val="20"/>
          <w:szCs w:val="20"/>
          <w:lang w:eastAsia="en-AU"/>
        </w:rPr>
        <w:drawing>
          <wp:anchor distT="0" distB="0" distL="114300" distR="114300" simplePos="0" relativeHeight="251691008" behindDoc="0" locked="0" layoutInCell="1" allowOverlap="1">
            <wp:simplePos x="0" y="0"/>
            <wp:positionH relativeFrom="margin">
              <wp:posOffset>-368490</wp:posOffset>
            </wp:positionH>
            <wp:positionV relativeFrom="paragraph">
              <wp:posOffset>-630309</wp:posOffset>
            </wp:positionV>
            <wp:extent cx="1458174" cy="808206"/>
            <wp:effectExtent l="0" t="0" r="0" b="0"/>
            <wp:wrapNone/>
            <wp:docPr id="2" name="Picture 2" descr="See the sourc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ee the source 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8174" cy="808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  <w:color w:val="FFFFFF"/>
          <w:sz w:val="20"/>
          <w:szCs w:val="20"/>
          <w:lang w:eastAsia="en-AU"/>
        </w:rPr>
        <w:drawing>
          <wp:anchor distT="0" distB="0" distL="114300" distR="114300" simplePos="0" relativeHeight="251689984" behindDoc="0" locked="0" layoutInCell="1" allowOverlap="1">
            <wp:simplePos x="0" y="0"/>
            <wp:positionH relativeFrom="column">
              <wp:posOffset>5294857</wp:posOffset>
            </wp:positionH>
            <wp:positionV relativeFrom="paragraph">
              <wp:posOffset>-689951</wp:posOffset>
            </wp:positionV>
            <wp:extent cx="880015" cy="880015"/>
            <wp:effectExtent l="0" t="0" r="0" b="0"/>
            <wp:wrapNone/>
            <wp:docPr id="1" name="Picture 1" descr="See the sourc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e the source 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0015" cy="88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158B"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383B186" wp14:editId="4E3E3A9E">
                <wp:simplePos x="0" y="0"/>
                <wp:positionH relativeFrom="margin">
                  <wp:align>left</wp:align>
                </wp:positionH>
                <wp:positionV relativeFrom="paragraph">
                  <wp:posOffset>489585</wp:posOffset>
                </wp:positionV>
                <wp:extent cx="5712460" cy="906780"/>
                <wp:effectExtent l="19050" t="19050" r="21590" b="266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2460" cy="906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0158B" w:rsidRDefault="00B0158B" w:rsidP="00B0158B">
                            <w:r>
                              <w:t>1.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83B18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38.55pt;width:449.8pt;height:71.4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" strokeweight="2.25pt">
                <v:textbox>
                  <w:txbxContent>
                    <w:p w:rsidR="00B0158B" w:rsidRDefault="00B0158B" w:rsidP="00B0158B">
                      <w:r>
                        <w:t>1.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0158B">
        <w:rPr>
          <w:b/>
        </w:rPr>
        <w:t>Steps to Change the Australian Constitution</w:t>
      </w:r>
    </w:p>
    <w:p w:rsidR="004A3B22" w:rsidRDefault="00712F72" w:rsidP="00B0158B"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445BB08A" wp14:editId="0C90829D">
                <wp:simplePos x="0" y="0"/>
                <wp:positionH relativeFrom="margin">
                  <wp:posOffset>0</wp:posOffset>
                </wp:positionH>
                <wp:positionV relativeFrom="paragraph">
                  <wp:posOffset>1689100</wp:posOffset>
                </wp:positionV>
                <wp:extent cx="5712460" cy="884555"/>
                <wp:effectExtent l="19050" t="19050" r="21590" b="10795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2460" cy="884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A3B22" w:rsidRDefault="004A3B22" w:rsidP="004A3B22">
                            <w:r>
                              <w:t xml:space="preserve">2.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5BB08A" id="_x0000_s1027" type="#_x0000_t202" style="position:absolute;margin-left:0;margin-top:133pt;width:449.8pt;height:69.6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" strokeweight="2.25pt">
                <v:textbox>
                  <w:txbxContent>
                    <w:p w:rsidR="004A3B22" w:rsidRDefault="004A3B22" w:rsidP="004A3B22">
                      <w:r>
                        <w:t xml:space="preserve">2.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EEF8AC4" wp14:editId="66AB50DA">
                <wp:simplePos x="0" y="0"/>
                <wp:positionH relativeFrom="margin">
                  <wp:align>center</wp:align>
                </wp:positionH>
                <wp:positionV relativeFrom="paragraph">
                  <wp:posOffset>1212215</wp:posOffset>
                </wp:positionV>
                <wp:extent cx="358445" cy="403743"/>
                <wp:effectExtent l="57150" t="19050" r="22860" b="34925"/>
                <wp:wrapNone/>
                <wp:docPr id="6" name="Down Arrow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445" cy="403743"/>
                        </a:xfrm>
                        <a:prstGeom prst="downArrow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>
            <w:pict>
              <v:shapetype w14:anchorId="36FB40AB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6" o:spid="_x0000_s1026" type="#_x0000_t67" style="position:absolute;margin-left:0;margin-top:95.45pt;width:28.2pt;height:31.8pt;z-index:2516705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" adj="12012" filled="f" strokecolor="black [3213]" strokeweight="2.25pt">
                <w10:wrap anchorx="margin"/>
              </v:shape>
            </w:pict>
          </mc:Fallback>
        </mc:AlternateContent>
      </w:r>
    </w:p>
    <w:p w:rsidR="00B0158B" w:rsidRDefault="00712F72" w:rsidP="00B0158B"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55499841" wp14:editId="0362E662">
                <wp:simplePos x="0" y="0"/>
                <wp:positionH relativeFrom="margin">
                  <wp:posOffset>-2540</wp:posOffset>
                </wp:positionH>
                <wp:positionV relativeFrom="paragraph">
                  <wp:posOffset>1682521</wp:posOffset>
                </wp:positionV>
                <wp:extent cx="5712460" cy="921385"/>
                <wp:effectExtent l="19050" t="19050" r="21590" b="12065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2460" cy="9213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A3B22" w:rsidRDefault="004A3B22" w:rsidP="004A3B22">
                            <w:r>
                              <w:t xml:space="preserve">3.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>
            <w:pict>
              <v:shape w14:anchorId="55499841" id="_x0000_s1028" type="#_x0000_t202" style="position:absolute;margin-left:-.2pt;margin-top:132.5pt;width:449.8pt;height:72.5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" strokeweight="2.25pt">
                <v:textbox>
                  <w:txbxContent>
                    <w:p w:rsidR="004A3B22" w:rsidRDefault="004A3B22" w:rsidP="004A3B22">
                      <w:r>
                        <w:t xml:space="preserve">3.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42CFF3E" wp14:editId="4D48A57F">
                <wp:simplePos x="0" y="0"/>
                <wp:positionH relativeFrom="margin">
                  <wp:align>center</wp:align>
                </wp:positionH>
                <wp:positionV relativeFrom="paragraph">
                  <wp:posOffset>1191692</wp:posOffset>
                </wp:positionV>
                <wp:extent cx="358445" cy="403743"/>
                <wp:effectExtent l="57150" t="19050" r="22860" b="34925"/>
                <wp:wrapNone/>
                <wp:docPr id="8" name="Down Arrow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445" cy="403743"/>
                        </a:xfrm>
                        <a:prstGeom prst="downArrow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>
            <w:pict>
              <v:shape w14:anchorId="0DFF4B8D" id="Down Arrow 8" o:spid="_x0000_s1026" type="#_x0000_t67" style="position:absolute;margin-left:0;margin-top:93.85pt;width:28.2pt;height:31.8pt;z-index:2516746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" adj="12012" filled="f" strokecolor="windowText" strokeweight="2.25pt">
                <w10:wrap anchorx="margin"/>
              </v:shape>
            </w:pict>
          </mc:Fallback>
        </mc:AlternateContent>
      </w:r>
    </w:p>
    <w:p w:rsidR="00B0158B" w:rsidRPr="00B0158B" w:rsidRDefault="00712F72" w:rsidP="00B0158B"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701C6E9" wp14:editId="1A38C751">
                <wp:simplePos x="0" y="0"/>
                <wp:positionH relativeFrom="margin">
                  <wp:align>center</wp:align>
                </wp:positionH>
                <wp:positionV relativeFrom="paragraph">
                  <wp:posOffset>1247165</wp:posOffset>
                </wp:positionV>
                <wp:extent cx="358445" cy="403743"/>
                <wp:effectExtent l="57150" t="19050" r="22860" b="34925"/>
                <wp:wrapNone/>
                <wp:docPr id="16" name="Down Arrow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445" cy="403743"/>
                        </a:xfrm>
                        <a:prstGeom prst="downArrow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>
            <w:pict>
              <v:shape w14:anchorId="52421E4E" id="Down Arrow 16" o:spid="_x0000_s1026" type="#_x0000_t67" style="position:absolute;margin-left:0;margin-top:98.2pt;width:28.2pt;height:31.8pt;z-index:2516869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" adj="12012" filled="f" strokecolor="windowText" strokeweight="2.25pt">
                <w10:wrap anchorx="margin"/>
              </v:shape>
            </w:pict>
          </mc:Fallback>
        </mc:AlternateContent>
      </w:r>
    </w:p>
    <w:p w:rsidR="00B0158B" w:rsidRDefault="00712F72" w:rsidP="00B0158B"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0F432CD8" wp14:editId="1F1C19B6">
                <wp:simplePos x="0" y="0"/>
                <wp:positionH relativeFrom="margin">
                  <wp:align>right</wp:align>
                </wp:positionH>
                <wp:positionV relativeFrom="paragraph">
                  <wp:posOffset>257403</wp:posOffset>
                </wp:positionV>
                <wp:extent cx="5712460" cy="958215"/>
                <wp:effectExtent l="19050" t="19050" r="21590" b="13335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2460" cy="958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A3B22" w:rsidRDefault="004A3B22" w:rsidP="004A3B22">
                            <w:r>
                              <w:t xml:space="preserve">4.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>
            <w:pict>
              <v:shape w14:anchorId="0F432CD8" id="_x0000_s1029" type="#_x0000_t202" style="position:absolute;margin-left:398.6pt;margin-top:20.25pt;width:449.8pt;height:75.45pt;z-index:25168076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" strokeweight="2.25pt">
                <v:textbox>
                  <w:txbxContent>
                    <w:p w:rsidR="004A3B22" w:rsidRDefault="004A3B22" w:rsidP="004A3B22">
                      <w:r>
                        <w:t xml:space="preserve">4.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B0158B" w:rsidRPr="00B0158B" w:rsidRDefault="00712F72" w:rsidP="004A3B22">
      <w:pPr>
        <w:tabs>
          <w:tab w:val="left" w:pos="2143"/>
        </w:tabs>
      </w:pPr>
      <w:r w:rsidRPr="00712F72"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14131A49" wp14:editId="3BE41AB7">
                <wp:simplePos x="0" y="0"/>
                <wp:positionH relativeFrom="margin">
                  <wp:align>right</wp:align>
                </wp:positionH>
                <wp:positionV relativeFrom="paragraph">
                  <wp:posOffset>1500505</wp:posOffset>
                </wp:positionV>
                <wp:extent cx="5712460" cy="958215"/>
                <wp:effectExtent l="19050" t="19050" r="21590" b="13335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2460" cy="958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12F72" w:rsidRDefault="00712F72" w:rsidP="00712F72">
                            <w:r>
                              <w:t xml:space="preserve">5.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>
            <w:pict>
              <v:shape w14:anchorId="14131A49" id="_x0000_s1030" type="#_x0000_t202" style="position:absolute;margin-left:398.6pt;margin-top:118.15pt;width:449.8pt;height:75.45pt;z-index:25168281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" strokeweight="2.25pt">
                <v:textbox>
                  <w:txbxContent>
                    <w:p w:rsidR="00712F72" w:rsidRDefault="00712F72" w:rsidP="00712F72">
                      <w:r>
                        <w:t>5.</w:t>
                      </w:r>
                      <w: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8E1C129" wp14:editId="47BC2433">
                <wp:simplePos x="0" y="0"/>
                <wp:positionH relativeFrom="margin">
                  <wp:align>center</wp:align>
                </wp:positionH>
                <wp:positionV relativeFrom="paragraph">
                  <wp:posOffset>1018235</wp:posOffset>
                </wp:positionV>
                <wp:extent cx="358445" cy="403743"/>
                <wp:effectExtent l="57150" t="19050" r="22860" b="34925"/>
                <wp:wrapNone/>
                <wp:docPr id="10" name="Down Arrow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445" cy="403743"/>
                        </a:xfrm>
                        <a:prstGeom prst="downArrow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>
            <w:pict>
              <v:shape w14:anchorId="4CC0615C" id="Down Arrow 10" o:spid="_x0000_s1026" type="#_x0000_t67" style="position:absolute;margin-left:0;margin-top:80.2pt;width:28.2pt;height:31.8pt;z-index:2516787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" adj="12012" filled="f" strokecolor="windowText" strokeweight="2.25pt">
                <w10:wrap anchorx="margin"/>
              </v:shape>
            </w:pict>
          </mc:Fallback>
        </mc:AlternateContent>
      </w:r>
    </w:p>
    <w:p w:rsidR="00B0158B" w:rsidRDefault="00712F72" w:rsidP="00B0158B"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7C59E5C" wp14:editId="1358DD22">
                <wp:simplePos x="0" y="0"/>
                <wp:positionH relativeFrom="margin">
                  <wp:align>center</wp:align>
                </wp:positionH>
                <wp:positionV relativeFrom="paragraph">
                  <wp:posOffset>1269695</wp:posOffset>
                </wp:positionV>
                <wp:extent cx="358445" cy="403743"/>
                <wp:effectExtent l="57150" t="19050" r="22860" b="34925"/>
                <wp:wrapNone/>
                <wp:docPr id="17" name="Down Arrow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445" cy="403743"/>
                        </a:xfrm>
                        <a:prstGeom prst="downArrow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>
            <w:pict>
              <v:shape w14:anchorId="64818C4A" id="Down Arrow 17" o:spid="_x0000_s1026" type="#_x0000_t67" style="position:absolute;margin-left:0;margin-top:100pt;width:28.2pt;height:31.8pt;z-index:2516889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" adj="12012" filled="f" strokecolor="windowText" strokeweight="2.25pt">
                <w10:wrap anchorx="margin"/>
              </v:shape>
            </w:pict>
          </mc:Fallback>
        </mc:AlternateContent>
      </w:r>
    </w:p>
    <w:p w:rsidR="00712F72" w:rsidRDefault="00712F72" w:rsidP="00B0158B">
      <w:r w:rsidRPr="00712F72"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84864" behindDoc="1" locked="0" layoutInCell="1" allowOverlap="1" wp14:anchorId="53280D2F" wp14:editId="428EA7E1">
                <wp:simplePos x="0" y="0"/>
                <wp:positionH relativeFrom="margin">
                  <wp:align>left</wp:align>
                </wp:positionH>
                <wp:positionV relativeFrom="paragraph">
                  <wp:posOffset>249174</wp:posOffset>
                </wp:positionV>
                <wp:extent cx="5712460" cy="958215"/>
                <wp:effectExtent l="19050" t="19050" r="21590" b="13335"/>
                <wp:wrapNone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2460" cy="958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12F72" w:rsidRDefault="00712F72" w:rsidP="00712F72">
                            <w:r>
                              <w:t xml:space="preserve">6.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>
            <w:pict>
              <v:shape w14:anchorId="53280D2F" id="_x0000_s1031" type="#_x0000_t202" style="position:absolute;margin-left:0;margin-top:19.6pt;width:449.8pt;height:75.45pt;z-index:-25163161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" strokeweight="2.25pt">
                <v:textbox>
                  <w:txbxContent>
                    <w:p w:rsidR="00712F72" w:rsidRDefault="00712F72" w:rsidP="00712F72">
                      <w:r>
                        <w:t>6.</w:t>
                      </w:r>
                      <w: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712F72" w:rsidRPr="00712F72" w:rsidRDefault="00712F72" w:rsidP="00712F72"/>
    <w:p w:rsidR="00712F72" w:rsidRPr="00712F72" w:rsidRDefault="00712F72" w:rsidP="00712F72"/>
    <w:p w:rsidR="001A2C3D" w:rsidRPr="00712F72" w:rsidRDefault="001A2C3D" w:rsidP="00712F72"/>
    <w:sectPr w:rsidR="001A2C3D" w:rsidRPr="00712F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6D54AF"/>
    <w:multiLevelType w:val="hybridMultilevel"/>
    <w:tmpl w:val="9EB4CB9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636FCF"/>
    <w:multiLevelType w:val="hybridMultilevel"/>
    <w:tmpl w:val="7A385C2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F37E18"/>
    <w:multiLevelType w:val="hybridMultilevel"/>
    <w:tmpl w:val="D2F6C5E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58B"/>
    <w:rsid w:val="001A2C3D"/>
    <w:rsid w:val="00424562"/>
    <w:rsid w:val="004A3B22"/>
    <w:rsid w:val="00712F72"/>
    <w:rsid w:val="009F65FF"/>
    <w:rsid w:val="00B0158B"/>
    <w:rsid w:val="00C92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80A9A6-8618-4EE6-9B00-CECDF5898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15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148B2247</Template>
  <TotalTime>0</TotalTime>
  <Pages>1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Natasha Hawkes</dc:creator>
  <cp:keywords/>
  <dc:description/>
  <cp:lastModifiedBy>HAWKES Natasha [Narrogin Senior High School]</cp:lastModifiedBy>
  <cp:revision>2</cp:revision>
  <dcterms:created xsi:type="dcterms:W3CDTF">2018-10-10T03:46:00Z</dcterms:created>
  <dcterms:modified xsi:type="dcterms:W3CDTF">2018-10-10T03:46:00Z</dcterms:modified>
</cp:coreProperties>
</file>