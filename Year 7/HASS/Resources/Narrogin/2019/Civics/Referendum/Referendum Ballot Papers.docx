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214" w:rsidRDefault="00D36C0F">
      <w:bookmarkStart w:id="0" w:name="_GoBack"/>
      <w:bookmarkEnd w:id="0"/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328B44C" wp14:editId="3B9988F3">
                <wp:simplePos x="0" y="0"/>
                <wp:positionH relativeFrom="column">
                  <wp:posOffset>7027581</wp:posOffset>
                </wp:positionH>
                <wp:positionV relativeFrom="paragraph">
                  <wp:posOffset>4111745</wp:posOffset>
                </wp:positionV>
                <wp:extent cx="379095" cy="415290"/>
                <wp:effectExtent l="19050" t="19050" r="20955" b="2286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6C0F" w:rsidRDefault="00D36C0F" w:rsidP="00D36C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8B4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3.35pt;margin-top:323.75pt;width:29.85pt;height:32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" strokeweight="2.25pt">
                <v:textbox>
                  <w:txbxContent>
                    <w:p w:rsidR="00D36C0F" w:rsidRDefault="00D36C0F" w:rsidP="00D36C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328B44C" wp14:editId="3B9988F3">
                <wp:simplePos x="0" y="0"/>
                <wp:positionH relativeFrom="column">
                  <wp:posOffset>7027042</wp:posOffset>
                </wp:positionH>
                <wp:positionV relativeFrom="paragraph">
                  <wp:posOffset>3386935</wp:posOffset>
                </wp:positionV>
                <wp:extent cx="379095" cy="415290"/>
                <wp:effectExtent l="19050" t="19050" r="20955" b="2286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6C0F" w:rsidRDefault="00D36C0F" w:rsidP="00D36C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8B44C" id="_x0000_s1027" type="#_x0000_t202" style="position:absolute;margin-left:553.3pt;margin-top:266.7pt;width:29.85pt;height:32.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" strokeweight="2.25pt">
                <v:textbox>
                  <w:txbxContent>
                    <w:p w:rsidR="00D36C0F" w:rsidRDefault="00D36C0F" w:rsidP="00D36C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328B44C" wp14:editId="3B9988F3">
                <wp:simplePos x="0" y="0"/>
                <wp:positionH relativeFrom="column">
                  <wp:posOffset>3913277</wp:posOffset>
                </wp:positionH>
                <wp:positionV relativeFrom="paragraph">
                  <wp:posOffset>4128997</wp:posOffset>
                </wp:positionV>
                <wp:extent cx="379095" cy="415290"/>
                <wp:effectExtent l="19050" t="19050" r="20955" b="2286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6C0F" w:rsidRDefault="00D36C0F" w:rsidP="00D36C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8B44C" id="_x0000_s1028" type="#_x0000_t202" style="position:absolute;margin-left:308.15pt;margin-top:325.1pt;width:29.85pt;height:32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" strokeweight="2.25pt">
                <v:textbox>
                  <w:txbxContent>
                    <w:p w:rsidR="00D36C0F" w:rsidRDefault="00D36C0F" w:rsidP="00D36C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3898529</wp:posOffset>
                </wp:positionH>
                <wp:positionV relativeFrom="paragraph">
                  <wp:posOffset>3381051</wp:posOffset>
                </wp:positionV>
                <wp:extent cx="379095" cy="415290"/>
                <wp:effectExtent l="19050" t="19050" r="20955" b="2286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6C0F" w:rsidRDefault="00D36C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06.95pt;margin-top:266.2pt;width:29.85pt;height:32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" strokeweight="2.25pt">
                <v:textbox>
                  <w:txbxContent>
                    <w:p w:rsidR="00D36C0F" w:rsidRDefault="00D36C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310C39C" wp14:editId="252D00A7">
                <wp:simplePos x="0" y="0"/>
                <wp:positionH relativeFrom="margin">
                  <wp:align>right</wp:align>
                </wp:positionH>
                <wp:positionV relativeFrom="paragraph">
                  <wp:posOffset>131</wp:posOffset>
                </wp:positionV>
                <wp:extent cx="2419350" cy="5686425"/>
                <wp:effectExtent l="0" t="0" r="19050" b="2857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568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6C0F" w:rsidRDefault="00D36C0F" w:rsidP="00D36C0F">
                            <w:pPr>
                              <w:spacing w:line="360" w:lineRule="auto"/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  <w:r w:rsidRPr="0052034C">
                              <w:rPr>
                                <w:b/>
                                <w:sz w:val="32"/>
                                <w:szCs w:val="32"/>
                              </w:rPr>
                              <w:t>“</w:t>
                            </w:r>
                            <w:r w:rsidRPr="00D36C0F">
                              <w:rPr>
                                <w:sz w:val="32"/>
                                <w:szCs w:val="32"/>
                              </w:rPr>
                              <w:t>Should disposable products (such as plastic cups, plates, and cutlery) that contain less than 50% of biodegradable material be banned?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  <w:p w:rsidR="00D36C0F" w:rsidRDefault="00D36C0F" w:rsidP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</w:p>
                          <w:p w:rsidR="00D36C0F" w:rsidRDefault="00D36C0F" w:rsidP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</w:p>
                          <w:p w:rsidR="00D36C0F" w:rsidRPr="0052034C" w:rsidRDefault="00D36C0F" w:rsidP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</w:p>
                          <w:p w:rsidR="00D36C0F" w:rsidRPr="0052034C" w:rsidRDefault="00D36C0F" w:rsidP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2034C"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  <w:p w:rsidR="00D36C0F" w:rsidRPr="0052034C" w:rsidRDefault="00D36C0F" w:rsidP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</w:p>
                          <w:p w:rsidR="00D36C0F" w:rsidRPr="0052034C" w:rsidRDefault="00D36C0F" w:rsidP="00D36C0F">
                            <w:pPr>
                              <w:rPr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2034C"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0C39C" id="_x0000_s1030" type="#_x0000_t202" style="position:absolute;margin-left:139.3pt;margin-top:0;width:190.5pt;height:447.7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">
                <v:textbox>
                  <w:txbxContent>
                    <w:p w:rsidR="00D36C0F" w:rsidRDefault="00D36C0F" w:rsidP="00D36C0F">
                      <w:pPr>
                        <w:spacing w:line="360" w:lineRule="auto"/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  <w:r w:rsidRPr="0052034C">
                        <w:rPr>
                          <w:b/>
                          <w:sz w:val="32"/>
                          <w:szCs w:val="32"/>
                        </w:rPr>
                        <w:t>“</w:t>
                      </w:r>
                      <w:r w:rsidRPr="00D36C0F">
                        <w:rPr>
                          <w:sz w:val="32"/>
                          <w:szCs w:val="32"/>
                        </w:rPr>
                        <w:t>Should disposable products (such as plastic cups, plates, and cutlery) that contain less than 50% of biodegradable material be banned?</w:t>
                      </w:r>
                      <w:r>
                        <w:rPr>
                          <w:sz w:val="32"/>
                          <w:szCs w:val="32"/>
                        </w:rPr>
                        <w:t>”</w:t>
                      </w:r>
                    </w:p>
                    <w:p w:rsidR="00D36C0F" w:rsidRDefault="00D36C0F" w:rsidP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</w:p>
                    <w:p w:rsidR="00D36C0F" w:rsidRDefault="00D36C0F" w:rsidP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</w:p>
                    <w:p w:rsidR="00D36C0F" w:rsidRPr="0052034C" w:rsidRDefault="00D36C0F" w:rsidP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</w:p>
                    <w:p w:rsidR="00D36C0F" w:rsidRPr="0052034C" w:rsidRDefault="00D36C0F" w:rsidP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  <w:r>
                        <w:rPr>
                          <w:rStyle w:val="Strong"/>
                          <w:b w:val="0"/>
                          <w:sz w:val="32"/>
                          <w:szCs w:val="32"/>
                        </w:rPr>
                        <w:t xml:space="preserve"> </w:t>
                      </w:r>
                      <w:r w:rsidRPr="0052034C">
                        <w:rPr>
                          <w:rStyle w:val="Strong"/>
                          <w:b w:val="0"/>
                          <w:sz w:val="32"/>
                          <w:szCs w:val="32"/>
                        </w:rPr>
                        <w:t>Yes</w:t>
                      </w:r>
                    </w:p>
                    <w:p w:rsidR="00D36C0F" w:rsidRPr="0052034C" w:rsidRDefault="00D36C0F" w:rsidP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</w:p>
                    <w:p w:rsidR="00D36C0F" w:rsidRPr="0052034C" w:rsidRDefault="00D36C0F" w:rsidP="00D36C0F">
                      <w:pPr>
                        <w:rPr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Style w:val="Strong"/>
                          <w:b w:val="0"/>
                          <w:sz w:val="32"/>
                          <w:szCs w:val="32"/>
                        </w:rPr>
                        <w:t xml:space="preserve"> </w:t>
                      </w:r>
                      <w:r w:rsidRPr="0052034C">
                        <w:rPr>
                          <w:rStyle w:val="Strong"/>
                          <w:b w:val="0"/>
                          <w:sz w:val="32"/>
                          <w:szCs w:val="32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310C39C" wp14:editId="252D00A7">
                <wp:simplePos x="0" y="0"/>
                <wp:positionH relativeFrom="margin">
                  <wp:align>center</wp:align>
                </wp:positionH>
                <wp:positionV relativeFrom="paragraph">
                  <wp:posOffset>13510</wp:posOffset>
                </wp:positionV>
                <wp:extent cx="2419350" cy="5686425"/>
                <wp:effectExtent l="0" t="0" r="19050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568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6C0F" w:rsidRDefault="00D36C0F" w:rsidP="00D36C0F">
                            <w:pPr>
                              <w:spacing w:line="360" w:lineRule="auto"/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  <w:r w:rsidRPr="0052034C">
                              <w:rPr>
                                <w:b/>
                                <w:sz w:val="32"/>
                                <w:szCs w:val="32"/>
                              </w:rPr>
                              <w:t>“</w:t>
                            </w:r>
                            <w:r w:rsidRPr="00D36C0F">
                              <w:rPr>
                                <w:sz w:val="32"/>
                                <w:szCs w:val="32"/>
                              </w:rPr>
                              <w:t>Should disposable products (such as plastic cups, plates, and cutlery) that contain less than 50% of biodegradable material be banned?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  <w:p w:rsidR="00D36C0F" w:rsidRDefault="00D36C0F" w:rsidP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</w:p>
                          <w:p w:rsidR="00D36C0F" w:rsidRDefault="00D36C0F" w:rsidP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</w:p>
                          <w:p w:rsidR="00D36C0F" w:rsidRPr="0052034C" w:rsidRDefault="00D36C0F" w:rsidP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</w:p>
                          <w:p w:rsidR="00D36C0F" w:rsidRPr="0052034C" w:rsidRDefault="00D36C0F" w:rsidP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2034C"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  <w:p w:rsidR="00D36C0F" w:rsidRPr="0052034C" w:rsidRDefault="00D36C0F" w:rsidP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</w:p>
                          <w:p w:rsidR="00D36C0F" w:rsidRPr="0052034C" w:rsidRDefault="00D36C0F" w:rsidP="00D36C0F">
                            <w:pPr>
                              <w:rPr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2034C"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0C39C" id="_x0000_s1031" type="#_x0000_t202" style="position:absolute;margin-left:0;margin-top:1.05pt;width:190.5pt;height:447.7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">
                <v:textbox>
                  <w:txbxContent>
                    <w:p w:rsidR="00D36C0F" w:rsidRDefault="00D36C0F" w:rsidP="00D36C0F">
                      <w:pPr>
                        <w:spacing w:line="360" w:lineRule="auto"/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  <w:r w:rsidRPr="0052034C">
                        <w:rPr>
                          <w:b/>
                          <w:sz w:val="32"/>
                          <w:szCs w:val="32"/>
                        </w:rPr>
                        <w:t>“</w:t>
                      </w:r>
                      <w:r w:rsidRPr="00D36C0F">
                        <w:rPr>
                          <w:sz w:val="32"/>
                          <w:szCs w:val="32"/>
                        </w:rPr>
                        <w:t>Should disposable products (such as plastic cups, plates, and cutlery) that contain less than 50% of biodegradable material be banned?</w:t>
                      </w:r>
                      <w:r>
                        <w:rPr>
                          <w:sz w:val="32"/>
                          <w:szCs w:val="32"/>
                        </w:rPr>
                        <w:t>”</w:t>
                      </w:r>
                    </w:p>
                    <w:p w:rsidR="00D36C0F" w:rsidRDefault="00D36C0F" w:rsidP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</w:p>
                    <w:p w:rsidR="00D36C0F" w:rsidRDefault="00D36C0F" w:rsidP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</w:p>
                    <w:p w:rsidR="00D36C0F" w:rsidRPr="0052034C" w:rsidRDefault="00D36C0F" w:rsidP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</w:p>
                    <w:p w:rsidR="00D36C0F" w:rsidRPr="0052034C" w:rsidRDefault="00D36C0F" w:rsidP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  <w:r>
                        <w:rPr>
                          <w:rStyle w:val="Strong"/>
                          <w:b w:val="0"/>
                          <w:sz w:val="32"/>
                          <w:szCs w:val="32"/>
                        </w:rPr>
                        <w:t xml:space="preserve"> </w:t>
                      </w:r>
                      <w:r w:rsidRPr="0052034C">
                        <w:rPr>
                          <w:rStyle w:val="Strong"/>
                          <w:b w:val="0"/>
                          <w:sz w:val="32"/>
                          <w:szCs w:val="32"/>
                        </w:rPr>
                        <w:t>Yes</w:t>
                      </w:r>
                    </w:p>
                    <w:p w:rsidR="00D36C0F" w:rsidRPr="0052034C" w:rsidRDefault="00D36C0F" w:rsidP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</w:p>
                    <w:p w:rsidR="00D36C0F" w:rsidRPr="0052034C" w:rsidRDefault="00D36C0F" w:rsidP="00D36C0F">
                      <w:pPr>
                        <w:rPr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Style w:val="Strong"/>
                          <w:b w:val="0"/>
                          <w:sz w:val="32"/>
                          <w:szCs w:val="32"/>
                        </w:rPr>
                        <w:t xml:space="preserve"> </w:t>
                      </w:r>
                      <w:r w:rsidRPr="0052034C">
                        <w:rPr>
                          <w:rStyle w:val="Strong"/>
                          <w:b w:val="0"/>
                          <w:sz w:val="32"/>
                          <w:szCs w:val="32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4187825</wp:posOffset>
                </wp:positionV>
                <wp:extent cx="390525" cy="390525"/>
                <wp:effectExtent l="19050" t="1905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90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718D9" id="Rectangle 4" o:spid="_x0000_s1026" style="position:absolute;margin-left:42pt;margin-top:329.75pt;width:30.75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" filled="f" strokecolor="black [3213]" strokeweight="2.2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524204</wp:posOffset>
                </wp:positionH>
                <wp:positionV relativeFrom="paragraph">
                  <wp:posOffset>3464407</wp:posOffset>
                </wp:positionV>
                <wp:extent cx="381000" cy="381000"/>
                <wp:effectExtent l="19050" t="1905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0A77F" id="Rectangle 1" o:spid="_x0000_s1026" style="position:absolute;margin-left:41.3pt;margin-top:272.8pt;width:30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" filled="f" strokecolor="black [3213]" strokeweight="2.2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419350" cy="56864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568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034C" w:rsidRDefault="0052034C" w:rsidP="00D36C0F">
                            <w:pPr>
                              <w:spacing w:line="360" w:lineRule="auto"/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  <w:r w:rsidRPr="0052034C">
                              <w:rPr>
                                <w:b/>
                                <w:sz w:val="32"/>
                                <w:szCs w:val="32"/>
                              </w:rPr>
                              <w:t>“</w:t>
                            </w:r>
                            <w:r w:rsidR="00D36C0F" w:rsidRPr="00D36C0F">
                              <w:rPr>
                                <w:sz w:val="32"/>
                                <w:szCs w:val="32"/>
                              </w:rPr>
                              <w:t>Should disposable products (such as plastic cups, plates, and cutlery) that contain less than 50% of biodegradable material be banned?</w:t>
                            </w:r>
                            <w:r w:rsidR="00D36C0F">
                              <w:rPr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  <w:p w:rsidR="00D36C0F" w:rsidRDefault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</w:p>
                          <w:p w:rsidR="00D36C0F" w:rsidRDefault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</w:p>
                          <w:p w:rsidR="00D36C0F" w:rsidRPr="0052034C" w:rsidRDefault="00D36C0F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</w:p>
                          <w:p w:rsidR="0052034C" w:rsidRPr="0052034C" w:rsidRDefault="0052034C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2034C"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  <w:p w:rsidR="0052034C" w:rsidRPr="0052034C" w:rsidRDefault="0052034C">
                            <w:pP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</w:pPr>
                          </w:p>
                          <w:p w:rsidR="0052034C" w:rsidRPr="0052034C" w:rsidRDefault="0052034C">
                            <w:pPr>
                              <w:rPr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2034C">
                              <w:rPr>
                                <w:rStyle w:val="Strong"/>
                                <w:b w:val="0"/>
                                <w:sz w:val="32"/>
                                <w:szCs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0;margin-top:0;width:190.5pt;height:44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">
                <v:textbox>
                  <w:txbxContent>
                    <w:p w:rsidR="0052034C" w:rsidRDefault="0052034C" w:rsidP="00D36C0F">
                      <w:pPr>
                        <w:spacing w:line="360" w:lineRule="auto"/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  <w:r w:rsidRPr="0052034C">
                        <w:rPr>
                          <w:b/>
                          <w:sz w:val="32"/>
                          <w:szCs w:val="32"/>
                        </w:rPr>
                        <w:t>“</w:t>
                      </w:r>
                      <w:r w:rsidR="00D36C0F" w:rsidRPr="00D36C0F">
                        <w:rPr>
                          <w:sz w:val="32"/>
                          <w:szCs w:val="32"/>
                        </w:rPr>
                        <w:t>Should disposable products (such as plastic cups, plates, and cutlery) that contain less than 50% of biodegradable material be banned?</w:t>
                      </w:r>
                      <w:r w:rsidR="00D36C0F">
                        <w:rPr>
                          <w:sz w:val="32"/>
                          <w:szCs w:val="32"/>
                        </w:rPr>
                        <w:t>”</w:t>
                      </w:r>
                    </w:p>
                    <w:p w:rsidR="00D36C0F" w:rsidRDefault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</w:p>
                    <w:p w:rsidR="00D36C0F" w:rsidRDefault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</w:p>
                    <w:p w:rsidR="00D36C0F" w:rsidRPr="0052034C" w:rsidRDefault="00D36C0F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</w:p>
                    <w:p w:rsidR="0052034C" w:rsidRPr="0052034C" w:rsidRDefault="0052034C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  <w:r>
                        <w:rPr>
                          <w:rStyle w:val="Strong"/>
                          <w:b w:val="0"/>
                          <w:sz w:val="32"/>
                          <w:szCs w:val="32"/>
                        </w:rPr>
                        <w:t xml:space="preserve"> </w:t>
                      </w:r>
                      <w:r w:rsidRPr="0052034C">
                        <w:rPr>
                          <w:rStyle w:val="Strong"/>
                          <w:b w:val="0"/>
                          <w:sz w:val="32"/>
                          <w:szCs w:val="32"/>
                        </w:rPr>
                        <w:t>Yes</w:t>
                      </w:r>
                    </w:p>
                    <w:p w:rsidR="0052034C" w:rsidRPr="0052034C" w:rsidRDefault="0052034C">
                      <w:pPr>
                        <w:rPr>
                          <w:rStyle w:val="Strong"/>
                          <w:b w:val="0"/>
                          <w:sz w:val="32"/>
                          <w:szCs w:val="32"/>
                        </w:rPr>
                      </w:pPr>
                    </w:p>
                    <w:p w:rsidR="0052034C" w:rsidRPr="0052034C" w:rsidRDefault="0052034C">
                      <w:pPr>
                        <w:rPr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Style w:val="Strong"/>
                          <w:b w:val="0"/>
                          <w:sz w:val="32"/>
                          <w:szCs w:val="32"/>
                        </w:rPr>
                        <w:t xml:space="preserve"> </w:t>
                      </w:r>
                      <w:r w:rsidRPr="0052034C">
                        <w:rPr>
                          <w:rStyle w:val="Strong"/>
                          <w:b w:val="0"/>
                          <w:sz w:val="32"/>
                          <w:szCs w:val="32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43214" w:rsidSect="0052034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34C"/>
    <w:rsid w:val="004F7A87"/>
    <w:rsid w:val="0052034C"/>
    <w:rsid w:val="005D6621"/>
    <w:rsid w:val="00D36C0F"/>
    <w:rsid w:val="00D5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FEC3"/>
  <w15:chartTrackingRefBased/>
  <w15:docId w15:val="{CF1C3ADE-BD4B-4993-B990-4C70FBC5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03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203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2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57758078</Template>
  <TotalTime>147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HAWKES Natasha [Narrogin Senior High School]</cp:lastModifiedBy>
  <cp:revision>3</cp:revision>
  <dcterms:created xsi:type="dcterms:W3CDTF">2016-06-07T05:47:00Z</dcterms:created>
  <dcterms:modified xsi:type="dcterms:W3CDTF">2018-10-16T05:20:00Z</dcterms:modified>
</cp:coreProperties>
</file>