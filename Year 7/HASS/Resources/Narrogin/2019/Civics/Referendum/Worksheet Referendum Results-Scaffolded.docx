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A1C" w:rsidRDefault="00D36A1C" w:rsidP="00D36A1C">
      <w:pPr>
        <w:jc w:val="center"/>
        <w:rPr>
          <w:b/>
          <w:sz w:val="40"/>
          <w:szCs w:val="40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65AAA3C7" wp14:editId="5E59EC59">
            <wp:simplePos x="0" y="0"/>
            <wp:positionH relativeFrom="margin">
              <wp:align>center</wp:align>
            </wp:positionH>
            <wp:positionV relativeFrom="paragraph">
              <wp:posOffset>-141014</wp:posOffset>
            </wp:positionV>
            <wp:extent cx="2476500" cy="714375"/>
            <wp:effectExtent l="0" t="0" r="0" b="9525"/>
            <wp:wrapNone/>
            <wp:docPr id="1" name="Picture 1" descr="Western Australian Electoral Com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stern Australian Electoral Commiss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5C3D" w:rsidRDefault="000A5C3D" w:rsidP="00D36A1C">
      <w:pPr>
        <w:jc w:val="center"/>
        <w:rPr>
          <w:b/>
          <w:sz w:val="40"/>
          <w:szCs w:val="40"/>
        </w:rPr>
      </w:pPr>
    </w:p>
    <w:p w:rsidR="00D36A1C" w:rsidRPr="0004174F" w:rsidRDefault="00D36A1C" w:rsidP="00D36A1C">
      <w:pPr>
        <w:jc w:val="center"/>
        <w:rPr>
          <w:b/>
          <w:sz w:val="40"/>
          <w:szCs w:val="40"/>
        </w:rPr>
      </w:pPr>
      <w:r w:rsidRPr="0004174F">
        <w:rPr>
          <w:b/>
          <w:sz w:val="40"/>
          <w:szCs w:val="40"/>
        </w:rPr>
        <w:t>2009 Western Australian Daylight Savings Referendum</w:t>
      </w:r>
    </w:p>
    <w:p w:rsidR="00D36A1C" w:rsidRPr="0004174F" w:rsidRDefault="00D36A1C" w:rsidP="00D36A1C">
      <w:pPr>
        <w:jc w:val="center"/>
        <w:rPr>
          <w:b/>
          <w:sz w:val="40"/>
          <w:szCs w:val="40"/>
        </w:rPr>
      </w:pPr>
      <w:r w:rsidRPr="0004174F">
        <w:rPr>
          <w:b/>
          <w:sz w:val="40"/>
          <w:szCs w:val="40"/>
        </w:rPr>
        <w:t>Results by Region</w:t>
      </w:r>
    </w:p>
    <w:p w:rsidR="00D36A1C" w:rsidRDefault="00D36A1C" w:rsidP="00D36A1C">
      <w:pPr>
        <w:rPr>
          <w:b/>
          <w:sz w:val="32"/>
          <w:szCs w:val="32"/>
        </w:rPr>
      </w:pPr>
    </w:p>
    <w:p w:rsidR="00D36A1C" w:rsidRDefault="00D36A1C" w:rsidP="00D36A1C">
      <w:pPr>
        <w:rPr>
          <w:b/>
          <w:sz w:val="32"/>
          <w:szCs w:val="32"/>
        </w:rPr>
      </w:pPr>
    </w:p>
    <w:p w:rsidR="00D36A1C" w:rsidRPr="00F91C43" w:rsidRDefault="00601E51" w:rsidP="00D36A1C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Complete</w:t>
      </w:r>
      <w:r w:rsidR="00D36A1C" w:rsidRPr="00F91C43">
        <w:rPr>
          <w:b/>
          <w:sz w:val="32"/>
          <w:szCs w:val="32"/>
        </w:rPr>
        <w:t xml:space="preserve"> the table below:</w:t>
      </w:r>
    </w:p>
    <w:p w:rsidR="00D36A1C" w:rsidRDefault="00D36A1C" w:rsidP="00D36A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91C43">
        <w:rPr>
          <w:sz w:val="32"/>
          <w:szCs w:val="32"/>
        </w:rPr>
        <w:t>Add the total number of votes for each region in Western Australia.</w:t>
      </w:r>
    </w:p>
    <w:p w:rsidR="00D36A1C" w:rsidRPr="00F91C43" w:rsidRDefault="00D36A1C" w:rsidP="00D36A1C">
      <w:pPr>
        <w:pStyle w:val="ListParagraph"/>
        <w:rPr>
          <w:sz w:val="32"/>
          <w:szCs w:val="32"/>
        </w:rPr>
      </w:pPr>
    </w:p>
    <w:p w:rsidR="00D36A1C" w:rsidRDefault="00D36A1C" w:rsidP="00D36A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State the outcome for each region (yes or no vote). </w:t>
      </w:r>
    </w:p>
    <w:p w:rsidR="00D36A1C" w:rsidRPr="00F91C43" w:rsidRDefault="00D36A1C" w:rsidP="00D36A1C">
      <w:pPr>
        <w:rPr>
          <w:sz w:val="32"/>
          <w:szCs w:val="32"/>
        </w:rPr>
      </w:pPr>
    </w:p>
    <w:tbl>
      <w:tblPr>
        <w:tblStyle w:val="TableGrid"/>
        <w:tblW w:w="10367" w:type="dxa"/>
        <w:tblLook w:val="04A0" w:firstRow="1" w:lastRow="0" w:firstColumn="1" w:lastColumn="0" w:noHBand="0" w:noVBand="1"/>
      </w:tblPr>
      <w:tblGrid>
        <w:gridCol w:w="2634"/>
        <w:gridCol w:w="1747"/>
        <w:gridCol w:w="2281"/>
        <w:gridCol w:w="1762"/>
        <w:gridCol w:w="1943"/>
      </w:tblGrid>
      <w:tr w:rsidR="00D36A1C" w:rsidRPr="00F91C43" w:rsidTr="000A5C3D">
        <w:trPr>
          <w:trHeight w:val="2375"/>
        </w:trPr>
        <w:tc>
          <w:tcPr>
            <w:tcW w:w="2964" w:type="dxa"/>
          </w:tcPr>
          <w:p w:rsidR="00D36A1C" w:rsidRPr="000A5C3D" w:rsidRDefault="00D36A1C" w:rsidP="00656834">
            <w:pPr>
              <w:jc w:val="center"/>
              <w:rPr>
                <w:b/>
                <w:sz w:val="44"/>
                <w:szCs w:val="44"/>
              </w:rPr>
            </w:pPr>
            <w:r w:rsidRPr="000A5C3D">
              <w:rPr>
                <w:b/>
                <w:sz w:val="44"/>
                <w:szCs w:val="44"/>
              </w:rPr>
              <w:t>Region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b/>
                <w:sz w:val="44"/>
                <w:szCs w:val="44"/>
              </w:rPr>
            </w:pPr>
            <w:r w:rsidRPr="000A5C3D">
              <w:rPr>
                <w:b/>
                <w:sz w:val="44"/>
                <w:szCs w:val="44"/>
              </w:rPr>
              <w:t xml:space="preserve">Number of </w:t>
            </w:r>
            <w:r w:rsidRPr="00762016">
              <w:rPr>
                <w:b/>
                <w:sz w:val="44"/>
                <w:szCs w:val="44"/>
                <w:u w:val="single"/>
              </w:rPr>
              <w:t>Yes</w:t>
            </w:r>
            <w:r w:rsidRPr="000A5C3D">
              <w:rPr>
                <w:b/>
                <w:sz w:val="44"/>
                <w:szCs w:val="44"/>
              </w:rPr>
              <w:t xml:space="preserve"> Votes</w:t>
            </w:r>
          </w:p>
        </w:tc>
        <w:tc>
          <w:tcPr>
            <w:tcW w:w="1780" w:type="dxa"/>
          </w:tcPr>
          <w:p w:rsidR="00481E53" w:rsidRDefault="00D36A1C" w:rsidP="00656834">
            <w:pPr>
              <w:jc w:val="center"/>
              <w:rPr>
                <w:b/>
                <w:sz w:val="44"/>
                <w:szCs w:val="44"/>
              </w:rPr>
            </w:pPr>
            <w:r w:rsidRPr="000A5C3D">
              <w:rPr>
                <w:b/>
                <w:sz w:val="44"/>
                <w:szCs w:val="44"/>
              </w:rPr>
              <w:t xml:space="preserve">Number of </w:t>
            </w:r>
            <w:r w:rsidRPr="00762016">
              <w:rPr>
                <w:b/>
                <w:sz w:val="44"/>
                <w:szCs w:val="44"/>
                <w:u w:val="single"/>
              </w:rPr>
              <w:t>No</w:t>
            </w:r>
            <w:r w:rsidRPr="000A5C3D">
              <w:rPr>
                <w:b/>
                <w:sz w:val="44"/>
                <w:szCs w:val="44"/>
              </w:rPr>
              <w:t xml:space="preserve"> Votes</w:t>
            </w:r>
          </w:p>
          <w:p w:rsidR="00481E53" w:rsidRDefault="00481E53" w:rsidP="00481E53">
            <w:pPr>
              <w:rPr>
                <w:sz w:val="44"/>
                <w:szCs w:val="44"/>
              </w:rPr>
            </w:pPr>
            <w:bookmarkStart w:id="0" w:name="_GoBack"/>
            <w:bookmarkEnd w:id="0"/>
          </w:p>
          <w:p w:rsidR="00D36A1C" w:rsidRPr="00481E53" w:rsidRDefault="00D36A1C" w:rsidP="00481E53">
            <w:pPr>
              <w:ind w:firstLine="720"/>
              <w:rPr>
                <w:sz w:val="44"/>
                <w:szCs w:val="44"/>
              </w:rPr>
            </w:pPr>
          </w:p>
        </w:tc>
        <w:tc>
          <w:tcPr>
            <w:tcW w:w="1861" w:type="dxa"/>
          </w:tcPr>
          <w:p w:rsidR="00D36A1C" w:rsidRPr="000A5C3D" w:rsidRDefault="00D36A1C" w:rsidP="00656834">
            <w:pPr>
              <w:jc w:val="center"/>
              <w:rPr>
                <w:b/>
                <w:sz w:val="44"/>
                <w:szCs w:val="44"/>
              </w:rPr>
            </w:pPr>
            <w:r w:rsidRPr="000A5C3D">
              <w:rPr>
                <w:b/>
                <w:sz w:val="44"/>
                <w:szCs w:val="44"/>
              </w:rPr>
              <w:t>Total number of votes</w:t>
            </w:r>
          </w:p>
        </w:tc>
        <w:tc>
          <w:tcPr>
            <w:tcW w:w="1979" w:type="dxa"/>
          </w:tcPr>
          <w:p w:rsidR="00D36A1C" w:rsidRPr="000A5C3D" w:rsidRDefault="00D36A1C" w:rsidP="00656834">
            <w:pPr>
              <w:jc w:val="center"/>
              <w:rPr>
                <w:b/>
                <w:sz w:val="44"/>
                <w:szCs w:val="44"/>
              </w:rPr>
            </w:pPr>
            <w:r w:rsidRPr="000A5C3D">
              <w:rPr>
                <w:b/>
                <w:sz w:val="44"/>
                <w:szCs w:val="44"/>
              </w:rPr>
              <w:t>Regional Outcome</w:t>
            </w:r>
          </w:p>
          <w:p w:rsidR="00D36A1C" w:rsidRPr="000A5C3D" w:rsidRDefault="00D36A1C" w:rsidP="00656834">
            <w:pPr>
              <w:jc w:val="center"/>
              <w:rPr>
                <w:b/>
                <w:sz w:val="44"/>
                <w:szCs w:val="44"/>
              </w:rPr>
            </w:pPr>
            <w:r w:rsidRPr="000A5C3D">
              <w:rPr>
                <w:b/>
                <w:sz w:val="44"/>
                <w:szCs w:val="44"/>
              </w:rPr>
              <w:t>(yes or no?)</w:t>
            </w:r>
          </w:p>
        </w:tc>
      </w:tr>
      <w:tr w:rsidR="00D36A1C" w:rsidRPr="00F91C43" w:rsidTr="000A5C3D">
        <w:trPr>
          <w:trHeight w:val="779"/>
        </w:trPr>
        <w:tc>
          <w:tcPr>
            <w:tcW w:w="2964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Perth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434 143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423 783</w:t>
            </w:r>
          </w:p>
        </w:tc>
        <w:tc>
          <w:tcPr>
            <w:tcW w:w="1861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857 926</w:t>
            </w:r>
          </w:p>
        </w:tc>
        <w:tc>
          <w:tcPr>
            <w:tcW w:w="1979" w:type="dxa"/>
          </w:tcPr>
          <w:p w:rsidR="00D36A1C" w:rsidRPr="000A5C3D" w:rsidRDefault="00D36A1C" w:rsidP="00D36A1C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Yes</w:t>
            </w:r>
          </w:p>
        </w:tc>
      </w:tr>
      <w:tr w:rsidR="00D36A1C" w:rsidRPr="00F91C43" w:rsidTr="000A5C3D">
        <w:trPr>
          <w:trHeight w:val="745"/>
        </w:trPr>
        <w:tc>
          <w:tcPr>
            <w:tcW w:w="2964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Agricultural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12 833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62 013</w:t>
            </w:r>
          </w:p>
        </w:tc>
        <w:tc>
          <w:tcPr>
            <w:tcW w:w="1861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979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</w:p>
        </w:tc>
      </w:tr>
      <w:tr w:rsidR="00D36A1C" w:rsidRPr="00F91C43" w:rsidTr="000A5C3D">
        <w:trPr>
          <w:trHeight w:val="779"/>
        </w:trPr>
        <w:tc>
          <w:tcPr>
            <w:tcW w:w="2964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Mining and Pastoral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17 547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33 902</w:t>
            </w:r>
          </w:p>
        </w:tc>
        <w:tc>
          <w:tcPr>
            <w:tcW w:w="1861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979" w:type="dxa"/>
          </w:tcPr>
          <w:p w:rsidR="00D36A1C" w:rsidRPr="000A5C3D" w:rsidRDefault="00D36A1C" w:rsidP="00D36A1C">
            <w:pPr>
              <w:jc w:val="center"/>
              <w:rPr>
                <w:sz w:val="44"/>
                <w:szCs w:val="44"/>
              </w:rPr>
            </w:pPr>
          </w:p>
        </w:tc>
      </w:tr>
      <w:tr w:rsidR="00D36A1C" w:rsidRPr="00F91C43" w:rsidTr="000A5C3D">
        <w:trPr>
          <w:trHeight w:val="745"/>
        </w:trPr>
        <w:tc>
          <w:tcPr>
            <w:tcW w:w="2964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South West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55 376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104 604</w:t>
            </w:r>
          </w:p>
        </w:tc>
        <w:tc>
          <w:tcPr>
            <w:tcW w:w="1861" w:type="dxa"/>
          </w:tcPr>
          <w:p w:rsidR="00D36A1C" w:rsidRPr="000A5C3D" w:rsidRDefault="00D36A1C" w:rsidP="0065683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979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</w:p>
        </w:tc>
      </w:tr>
      <w:tr w:rsidR="00D36A1C" w:rsidRPr="00F91C43" w:rsidTr="000A5C3D">
        <w:trPr>
          <w:trHeight w:val="779"/>
        </w:trPr>
        <w:tc>
          <w:tcPr>
            <w:tcW w:w="10367" w:type="dxa"/>
            <w:gridSpan w:val="5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</w:p>
        </w:tc>
      </w:tr>
      <w:tr w:rsidR="00D36A1C" w:rsidRPr="00F91C43" w:rsidTr="000A5C3D">
        <w:trPr>
          <w:trHeight w:val="1530"/>
        </w:trPr>
        <w:tc>
          <w:tcPr>
            <w:tcW w:w="2964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Western Australia (total)</w:t>
            </w:r>
          </w:p>
        </w:tc>
        <w:tc>
          <w:tcPr>
            <w:tcW w:w="1780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  <w:r w:rsidRPr="000A5C3D">
              <w:rPr>
                <w:sz w:val="44"/>
                <w:szCs w:val="44"/>
              </w:rPr>
              <w:t>519 899</w:t>
            </w:r>
          </w:p>
        </w:tc>
        <w:tc>
          <w:tcPr>
            <w:tcW w:w="1780" w:type="dxa"/>
          </w:tcPr>
          <w:p w:rsidR="00D36A1C" w:rsidRPr="000A5C3D" w:rsidRDefault="009B4BD3" w:rsidP="000A5C3D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30</w:t>
            </w:r>
            <w:r w:rsidR="00D36A1C" w:rsidRPr="000A5C3D">
              <w:rPr>
                <w:sz w:val="44"/>
                <w:szCs w:val="44"/>
              </w:rPr>
              <w:t>2</w:t>
            </w:r>
          </w:p>
        </w:tc>
        <w:tc>
          <w:tcPr>
            <w:tcW w:w="1861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</w:p>
        </w:tc>
        <w:tc>
          <w:tcPr>
            <w:tcW w:w="1979" w:type="dxa"/>
          </w:tcPr>
          <w:p w:rsidR="00D36A1C" w:rsidRPr="000A5C3D" w:rsidRDefault="00D36A1C" w:rsidP="00656834">
            <w:pPr>
              <w:rPr>
                <w:sz w:val="44"/>
                <w:szCs w:val="44"/>
              </w:rPr>
            </w:pPr>
          </w:p>
        </w:tc>
      </w:tr>
    </w:tbl>
    <w:p w:rsidR="000A5C3D" w:rsidRDefault="000A5C3D" w:rsidP="000A5C3D">
      <w:pPr>
        <w:rPr>
          <w:sz w:val="32"/>
          <w:szCs w:val="32"/>
        </w:rPr>
      </w:pPr>
    </w:p>
    <w:p w:rsidR="00D36A1C" w:rsidRPr="000A5C3D" w:rsidRDefault="00D36A1C" w:rsidP="000A5C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A5C3D">
        <w:rPr>
          <w:sz w:val="32"/>
          <w:szCs w:val="32"/>
        </w:rPr>
        <w:t>Add the total number of yes votes to the total number of no votes in all of Western Australia.</w:t>
      </w:r>
    </w:p>
    <w:p w:rsidR="00D36A1C" w:rsidRDefault="00D36A1C" w:rsidP="00D36A1C">
      <w:pPr>
        <w:rPr>
          <w:sz w:val="32"/>
          <w:szCs w:val="32"/>
        </w:rPr>
      </w:pPr>
    </w:p>
    <w:p w:rsidR="00D36A1C" w:rsidRDefault="00D36A1C" w:rsidP="00D36A1C">
      <w:pPr>
        <w:rPr>
          <w:sz w:val="32"/>
          <w:szCs w:val="32"/>
        </w:rPr>
      </w:pPr>
    </w:p>
    <w:p w:rsidR="000A5C3D" w:rsidRDefault="000A5C3D" w:rsidP="00D36A1C">
      <w:pPr>
        <w:rPr>
          <w:sz w:val="32"/>
          <w:szCs w:val="32"/>
        </w:rPr>
      </w:pPr>
    </w:p>
    <w:p w:rsidR="000A5C3D" w:rsidRPr="00F91C43" w:rsidRDefault="000A5C3D" w:rsidP="00D36A1C">
      <w:pPr>
        <w:rPr>
          <w:sz w:val="32"/>
          <w:szCs w:val="32"/>
        </w:rPr>
      </w:pPr>
    </w:p>
    <w:p w:rsidR="00D36A1C" w:rsidRPr="00F91C43" w:rsidRDefault="00D36A1C" w:rsidP="00D36A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91C43">
        <w:rPr>
          <w:sz w:val="32"/>
          <w:szCs w:val="32"/>
        </w:rPr>
        <w:t>Divide this number by 2.</w:t>
      </w:r>
    </w:p>
    <w:p w:rsidR="00D36A1C" w:rsidRDefault="00D36A1C" w:rsidP="00D36A1C">
      <w:pPr>
        <w:rPr>
          <w:sz w:val="32"/>
          <w:szCs w:val="32"/>
        </w:rPr>
      </w:pPr>
    </w:p>
    <w:p w:rsidR="000A5C3D" w:rsidRDefault="000A5C3D" w:rsidP="00D36A1C">
      <w:pPr>
        <w:rPr>
          <w:sz w:val="32"/>
          <w:szCs w:val="32"/>
        </w:rPr>
      </w:pPr>
    </w:p>
    <w:p w:rsidR="000A5C3D" w:rsidRDefault="000A5C3D" w:rsidP="00D36A1C">
      <w:pPr>
        <w:rPr>
          <w:sz w:val="32"/>
          <w:szCs w:val="32"/>
        </w:rPr>
      </w:pPr>
    </w:p>
    <w:p w:rsidR="00D36A1C" w:rsidRPr="00F91C43" w:rsidRDefault="00D36A1C" w:rsidP="00D36A1C">
      <w:pPr>
        <w:rPr>
          <w:sz w:val="32"/>
          <w:szCs w:val="32"/>
        </w:rPr>
      </w:pPr>
    </w:p>
    <w:p w:rsidR="00D36A1C" w:rsidRPr="00F91C43" w:rsidRDefault="00D36A1C" w:rsidP="00D36A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91C43">
        <w:rPr>
          <w:sz w:val="32"/>
          <w:szCs w:val="32"/>
        </w:rPr>
        <w:t>Add 1 vote (This is the number that is needed for the referendum to be passed).</w:t>
      </w:r>
    </w:p>
    <w:p w:rsidR="00D36A1C" w:rsidRDefault="00D36A1C" w:rsidP="00D36A1C">
      <w:pPr>
        <w:rPr>
          <w:sz w:val="32"/>
          <w:szCs w:val="32"/>
        </w:rPr>
      </w:pPr>
    </w:p>
    <w:p w:rsidR="000A5C3D" w:rsidRDefault="000A5C3D" w:rsidP="00D36A1C">
      <w:pPr>
        <w:rPr>
          <w:sz w:val="32"/>
          <w:szCs w:val="32"/>
        </w:rPr>
      </w:pPr>
    </w:p>
    <w:p w:rsidR="000A5C3D" w:rsidRDefault="000A5C3D" w:rsidP="00D36A1C">
      <w:pPr>
        <w:rPr>
          <w:sz w:val="32"/>
          <w:szCs w:val="32"/>
        </w:rPr>
      </w:pPr>
    </w:p>
    <w:p w:rsidR="00D36A1C" w:rsidRPr="00F91C43" w:rsidRDefault="00D36A1C" w:rsidP="00D36A1C">
      <w:pPr>
        <w:rPr>
          <w:sz w:val="32"/>
          <w:szCs w:val="32"/>
        </w:rPr>
      </w:pPr>
    </w:p>
    <w:p w:rsidR="00D36A1C" w:rsidRPr="00F91C43" w:rsidRDefault="00D36A1C" w:rsidP="00D36A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 Was this number achieved? Yes or no?</w:t>
      </w:r>
    </w:p>
    <w:p w:rsidR="00D36A1C" w:rsidRPr="00F91C43" w:rsidRDefault="00D36A1C" w:rsidP="00D36A1C">
      <w:pPr>
        <w:pStyle w:val="ListParagraph"/>
        <w:rPr>
          <w:sz w:val="32"/>
          <w:szCs w:val="32"/>
        </w:rPr>
      </w:pPr>
    </w:p>
    <w:p w:rsidR="00D36A1C" w:rsidRDefault="00D36A1C" w:rsidP="00D36A1C">
      <w:pPr>
        <w:pStyle w:val="ListParagraph"/>
        <w:ind w:left="420"/>
        <w:rPr>
          <w:sz w:val="32"/>
          <w:szCs w:val="32"/>
        </w:rPr>
      </w:pPr>
    </w:p>
    <w:p w:rsidR="000A5C3D" w:rsidRDefault="000A5C3D" w:rsidP="00D36A1C">
      <w:pPr>
        <w:pStyle w:val="ListParagraph"/>
        <w:ind w:left="420"/>
        <w:rPr>
          <w:sz w:val="32"/>
          <w:szCs w:val="32"/>
        </w:rPr>
      </w:pPr>
    </w:p>
    <w:p w:rsidR="000A5C3D" w:rsidRDefault="000A5C3D" w:rsidP="00D36A1C">
      <w:pPr>
        <w:pStyle w:val="ListParagraph"/>
        <w:ind w:left="420"/>
        <w:rPr>
          <w:sz w:val="32"/>
          <w:szCs w:val="32"/>
        </w:rPr>
      </w:pPr>
    </w:p>
    <w:p w:rsidR="00D36A1C" w:rsidRPr="00F91C43" w:rsidRDefault="00D36A1C" w:rsidP="00D36A1C">
      <w:pPr>
        <w:pStyle w:val="ListParagraph"/>
        <w:ind w:left="420"/>
        <w:rPr>
          <w:sz w:val="32"/>
          <w:szCs w:val="32"/>
        </w:rPr>
      </w:pPr>
    </w:p>
    <w:p w:rsidR="00D36A1C" w:rsidRPr="00F91C43" w:rsidRDefault="00D36A1C" w:rsidP="00D36A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 As a result, was the referendum successful? Yes or no? </w:t>
      </w:r>
    </w:p>
    <w:p w:rsidR="00D36A1C" w:rsidRPr="00F91C43" w:rsidRDefault="00D36A1C" w:rsidP="00D36A1C">
      <w:pPr>
        <w:jc w:val="center"/>
        <w:rPr>
          <w:sz w:val="32"/>
          <w:szCs w:val="32"/>
        </w:rPr>
      </w:pPr>
    </w:p>
    <w:p w:rsidR="00343214" w:rsidRPr="00D36A1C" w:rsidRDefault="00762016" w:rsidP="00D36A1C"/>
    <w:sectPr w:rsidR="00343214" w:rsidRPr="00D36A1C" w:rsidSect="000A5C3D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491" w:rsidRDefault="007D5491">
      <w:pPr>
        <w:spacing w:after="0" w:line="240" w:lineRule="auto"/>
      </w:pPr>
      <w:r>
        <w:separator/>
      </w:r>
    </w:p>
  </w:endnote>
  <w:endnote w:type="continuationSeparator" w:id="0">
    <w:p w:rsidR="007D5491" w:rsidRDefault="007D5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0681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174F" w:rsidRDefault="00D36A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20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4174F" w:rsidRDefault="007620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491" w:rsidRDefault="007D5491">
      <w:pPr>
        <w:spacing w:after="0" w:line="240" w:lineRule="auto"/>
      </w:pPr>
      <w:r>
        <w:separator/>
      </w:r>
    </w:p>
  </w:footnote>
  <w:footnote w:type="continuationSeparator" w:id="0">
    <w:p w:rsidR="007D5491" w:rsidRDefault="007D5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208E6"/>
    <w:multiLevelType w:val="hybridMultilevel"/>
    <w:tmpl w:val="CD50ED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5D5D60"/>
    <w:multiLevelType w:val="hybridMultilevel"/>
    <w:tmpl w:val="6E8EA26C"/>
    <w:lvl w:ilvl="0" w:tplc="8B801D24">
      <w:start w:val="624"/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680127"/>
    <w:multiLevelType w:val="hybridMultilevel"/>
    <w:tmpl w:val="818EA7EC"/>
    <w:lvl w:ilvl="0" w:tplc="D862A3EE">
      <w:start w:val="624"/>
      <w:numFmt w:val="decimal"/>
      <w:lvlText w:val="%1"/>
      <w:lvlJc w:val="left"/>
      <w:pPr>
        <w:ind w:left="1035" w:hanging="6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B50"/>
    <w:rsid w:val="000A5C3D"/>
    <w:rsid w:val="00481E53"/>
    <w:rsid w:val="004F7A87"/>
    <w:rsid w:val="005D6621"/>
    <w:rsid w:val="00601E51"/>
    <w:rsid w:val="00762016"/>
    <w:rsid w:val="007D5491"/>
    <w:rsid w:val="00814B50"/>
    <w:rsid w:val="009B4BD3"/>
    <w:rsid w:val="00D36A1C"/>
    <w:rsid w:val="00DA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A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4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6A1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36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A1C"/>
  </w:style>
  <w:style w:type="paragraph" w:styleId="BalloonText">
    <w:name w:val="Balloon Text"/>
    <w:basedOn w:val="Normal"/>
    <w:link w:val="BalloonTextChar"/>
    <w:uiPriority w:val="99"/>
    <w:semiHidden/>
    <w:unhideWhenUsed/>
    <w:rsid w:val="00601E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E5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A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4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6A1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36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A1C"/>
  </w:style>
  <w:style w:type="paragraph" w:styleId="BalloonText">
    <w:name w:val="Balloon Text"/>
    <w:basedOn w:val="Normal"/>
    <w:link w:val="BalloonTextChar"/>
    <w:uiPriority w:val="99"/>
    <w:semiHidden/>
    <w:unhideWhenUsed/>
    <w:rsid w:val="00601E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E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6786F618.dotm</Template>
  <TotalTime>15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e4097773</cp:lastModifiedBy>
  <cp:revision>8</cp:revision>
  <cp:lastPrinted>2016-06-07T10:39:00Z</cp:lastPrinted>
  <dcterms:created xsi:type="dcterms:W3CDTF">2016-06-07T05:37:00Z</dcterms:created>
  <dcterms:modified xsi:type="dcterms:W3CDTF">2018-10-16T01:53:00Z</dcterms:modified>
</cp:coreProperties>
</file>