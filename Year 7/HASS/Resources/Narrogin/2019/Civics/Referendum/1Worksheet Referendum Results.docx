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174F" w:rsidRDefault="0004174F" w:rsidP="001576C8">
      <w:pPr>
        <w:jc w:val="center"/>
        <w:rPr>
          <w:b/>
          <w:sz w:val="40"/>
          <w:szCs w:val="40"/>
        </w:rPr>
      </w:pPr>
      <w:bookmarkStart w:id="0" w:name="_GoBack"/>
      <w:bookmarkEnd w:id="0"/>
      <w:r>
        <w:rPr>
          <w:noProof/>
          <w:lang w:eastAsia="en-AU"/>
        </w:rPr>
        <w:drawing>
          <wp:anchor distT="0" distB="0" distL="114300" distR="114300" simplePos="0" relativeHeight="251658240" behindDoc="1" locked="0" layoutInCell="1" allowOverlap="1" wp14:anchorId="4B411C5E" wp14:editId="1BEA21E9">
            <wp:simplePos x="0" y="0"/>
            <wp:positionH relativeFrom="margin">
              <wp:align>center</wp:align>
            </wp:positionH>
            <wp:positionV relativeFrom="paragraph">
              <wp:posOffset>-725805</wp:posOffset>
            </wp:positionV>
            <wp:extent cx="2476500" cy="714375"/>
            <wp:effectExtent l="0" t="0" r="0" b="9525"/>
            <wp:wrapNone/>
            <wp:docPr id="1" name="Picture 1" descr="Western Australian Electoral Commi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estern Australian Electoral Commissio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43214" w:rsidRPr="0004174F" w:rsidRDefault="001576C8" w:rsidP="001576C8">
      <w:pPr>
        <w:jc w:val="center"/>
        <w:rPr>
          <w:b/>
          <w:sz w:val="40"/>
          <w:szCs w:val="40"/>
        </w:rPr>
      </w:pPr>
      <w:r w:rsidRPr="0004174F">
        <w:rPr>
          <w:b/>
          <w:sz w:val="40"/>
          <w:szCs w:val="40"/>
        </w:rPr>
        <w:t>2009 Western Australian Daylight Savings Referendum</w:t>
      </w:r>
    </w:p>
    <w:p w:rsidR="00301AE7" w:rsidRPr="0004174F" w:rsidRDefault="001576C8" w:rsidP="00B835EA">
      <w:pPr>
        <w:jc w:val="center"/>
        <w:rPr>
          <w:b/>
          <w:sz w:val="40"/>
          <w:szCs w:val="40"/>
        </w:rPr>
      </w:pPr>
      <w:r w:rsidRPr="0004174F">
        <w:rPr>
          <w:b/>
          <w:sz w:val="40"/>
          <w:szCs w:val="40"/>
        </w:rPr>
        <w:t>Results by Region</w:t>
      </w:r>
    </w:p>
    <w:p w:rsidR="0004174F" w:rsidRDefault="0004174F" w:rsidP="00F91C43">
      <w:pPr>
        <w:rPr>
          <w:b/>
          <w:sz w:val="32"/>
          <w:szCs w:val="32"/>
        </w:rPr>
      </w:pPr>
    </w:p>
    <w:p w:rsidR="0004174F" w:rsidRDefault="0004174F" w:rsidP="00F91C43">
      <w:pPr>
        <w:rPr>
          <w:b/>
          <w:sz w:val="32"/>
          <w:szCs w:val="32"/>
        </w:rPr>
      </w:pPr>
    </w:p>
    <w:p w:rsidR="00F91C43" w:rsidRPr="00F91C43" w:rsidRDefault="00F90730" w:rsidP="00F91C43">
      <w:pPr>
        <w:rPr>
          <w:b/>
          <w:sz w:val="32"/>
          <w:szCs w:val="32"/>
        </w:rPr>
      </w:pPr>
      <w:r>
        <w:rPr>
          <w:b/>
          <w:sz w:val="32"/>
          <w:szCs w:val="32"/>
        </w:rPr>
        <w:t>Complete</w:t>
      </w:r>
      <w:r w:rsidR="00F91C43" w:rsidRPr="00F91C43">
        <w:rPr>
          <w:b/>
          <w:sz w:val="32"/>
          <w:szCs w:val="32"/>
        </w:rPr>
        <w:t xml:space="preserve"> the table below:</w:t>
      </w:r>
    </w:p>
    <w:p w:rsidR="00F91C43" w:rsidRDefault="00F91C43" w:rsidP="00F91C4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F91C43">
        <w:rPr>
          <w:sz w:val="32"/>
          <w:szCs w:val="32"/>
        </w:rPr>
        <w:t>Add the total number of votes for each region in Western Australia.</w:t>
      </w:r>
    </w:p>
    <w:p w:rsidR="00F91C43" w:rsidRPr="00F91C43" w:rsidRDefault="00F91C43" w:rsidP="00F91C43">
      <w:pPr>
        <w:pStyle w:val="ListParagraph"/>
        <w:rPr>
          <w:sz w:val="32"/>
          <w:szCs w:val="32"/>
        </w:rPr>
      </w:pPr>
    </w:p>
    <w:p w:rsidR="00301AE7" w:rsidRDefault="00F91C43" w:rsidP="00F91C4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F91C43">
        <w:rPr>
          <w:sz w:val="32"/>
          <w:szCs w:val="32"/>
        </w:rPr>
        <w:t xml:space="preserve">State the outcome for each region (yes or no vote). </w:t>
      </w:r>
    </w:p>
    <w:p w:rsidR="00F91C43" w:rsidRPr="00F91C43" w:rsidRDefault="00F91C43" w:rsidP="00F91C43">
      <w:pPr>
        <w:rPr>
          <w:sz w:val="32"/>
          <w:szCs w:val="32"/>
        </w:rPr>
      </w:pPr>
    </w:p>
    <w:tbl>
      <w:tblPr>
        <w:tblStyle w:val="TableGrid"/>
        <w:tblW w:w="9181" w:type="dxa"/>
        <w:tblLook w:val="04A0" w:firstRow="1" w:lastRow="0" w:firstColumn="1" w:lastColumn="0" w:noHBand="0" w:noVBand="1"/>
      </w:tblPr>
      <w:tblGrid>
        <w:gridCol w:w="2882"/>
        <w:gridCol w:w="1482"/>
        <w:gridCol w:w="1472"/>
        <w:gridCol w:w="1708"/>
        <w:gridCol w:w="1637"/>
      </w:tblGrid>
      <w:tr w:rsidR="00D5646D" w:rsidRPr="00F91C43" w:rsidTr="00B835EA">
        <w:trPr>
          <w:trHeight w:val="1607"/>
        </w:trPr>
        <w:tc>
          <w:tcPr>
            <w:tcW w:w="2882" w:type="dxa"/>
          </w:tcPr>
          <w:p w:rsidR="00D5646D" w:rsidRPr="00F91C43" w:rsidRDefault="00D5646D" w:rsidP="001576C8">
            <w:pPr>
              <w:jc w:val="center"/>
              <w:rPr>
                <w:b/>
                <w:sz w:val="32"/>
                <w:szCs w:val="32"/>
              </w:rPr>
            </w:pPr>
            <w:r w:rsidRPr="00F91C43">
              <w:rPr>
                <w:b/>
                <w:sz w:val="32"/>
                <w:szCs w:val="32"/>
              </w:rPr>
              <w:t>Region</w:t>
            </w:r>
          </w:p>
        </w:tc>
        <w:tc>
          <w:tcPr>
            <w:tcW w:w="1482" w:type="dxa"/>
          </w:tcPr>
          <w:p w:rsidR="00D5646D" w:rsidRPr="00F91C43" w:rsidRDefault="00D5646D" w:rsidP="00D5646D">
            <w:pPr>
              <w:jc w:val="center"/>
              <w:rPr>
                <w:b/>
                <w:sz w:val="32"/>
                <w:szCs w:val="32"/>
              </w:rPr>
            </w:pPr>
            <w:r w:rsidRPr="00F91C43">
              <w:rPr>
                <w:b/>
                <w:sz w:val="32"/>
                <w:szCs w:val="32"/>
              </w:rPr>
              <w:t>Number of Yes Votes</w:t>
            </w:r>
          </w:p>
        </w:tc>
        <w:tc>
          <w:tcPr>
            <w:tcW w:w="1472" w:type="dxa"/>
          </w:tcPr>
          <w:p w:rsidR="00D5646D" w:rsidRPr="00F91C43" w:rsidRDefault="00D5646D" w:rsidP="001576C8">
            <w:pPr>
              <w:jc w:val="center"/>
              <w:rPr>
                <w:b/>
                <w:sz w:val="32"/>
                <w:szCs w:val="32"/>
              </w:rPr>
            </w:pPr>
            <w:r w:rsidRPr="00F91C43">
              <w:rPr>
                <w:b/>
                <w:sz w:val="32"/>
                <w:szCs w:val="32"/>
              </w:rPr>
              <w:t>Number of No Votes</w:t>
            </w:r>
          </w:p>
        </w:tc>
        <w:tc>
          <w:tcPr>
            <w:tcW w:w="1708" w:type="dxa"/>
          </w:tcPr>
          <w:p w:rsidR="00D5646D" w:rsidRPr="00F91C43" w:rsidRDefault="00D5646D" w:rsidP="001576C8">
            <w:pPr>
              <w:jc w:val="center"/>
              <w:rPr>
                <w:b/>
                <w:sz w:val="32"/>
                <w:szCs w:val="32"/>
              </w:rPr>
            </w:pPr>
            <w:r w:rsidRPr="00F91C43">
              <w:rPr>
                <w:b/>
                <w:sz w:val="32"/>
                <w:szCs w:val="32"/>
              </w:rPr>
              <w:t>Total number of votes</w:t>
            </w:r>
          </w:p>
        </w:tc>
        <w:tc>
          <w:tcPr>
            <w:tcW w:w="1636" w:type="dxa"/>
          </w:tcPr>
          <w:p w:rsidR="00D5646D" w:rsidRPr="00F91C43" w:rsidRDefault="00D5646D" w:rsidP="001576C8">
            <w:pPr>
              <w:jc w:val="center"/>
              <w:rPr>
                <w:b/>
                <w:sz w:val="32"/>
                <w:szCs w:val="32"/>
              </w:rPr>
            </w:pPr>
            <w:r w:rsidRPr="00F91C43">
              <w:rPr>
                <w:b/>
                <w:sz w:val="32"/>
                <w:szCs w:val="32"/>
              </w:rPr>
              <w:t>Regional Outcome</w:t>
            </w:r>
          </w:p>
          <w:p w:rsidR="00D5646D" w:rsidRPr="00F91C43" w:rsidRDefault="00D5646D" w:rsidP="001576C8">
            <w:pPr>
              <w:jc w:val="center"/>
              <w:rPr>
                <w:b/>
                <w:sz w:val="32"/>
                <w:szCs w:val="32"/>
              </w:rPr>
            </w:pPr>
            <w:r w:rsidRPr="00F91C43">
              <w:rPr>
                <w:b/>
                <w:sz w:val="32"/>
                <w:szCs w:val="32"/>
              </w:rPr>
              <w:t>(yes or no?)</w:t>
            </w:r>
          </w:p>
        </w:tc>
      </w:tr>
      <w:tr w:rsidR="00D5646D" w:rsidRPr="00F91C43" w:rsidTr="00B835EA">
        <w:trPr>
          <w:trHeight w:val="387"/>
        </w:trPr>
        <w:tc>
          <w:tcPr>
            <w:tcW w:w="2882" w:type="dxa"/>
          </w:tcPr>
          <w:p w:rsidR="00D5646D" w:rsidRPr="00F91C43" w:rsidRDefault="00D5646D" w:rsidP="001576C8">
            <w:pPr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 xml:space="preserve">East Metropolitan </w:t>
            </w:r>
          </w:p>
        </w:tc>
        <w:tc>
          <w:tcPr>
            <w:tcW w:w="1482" w:type="dxa"/>
          </w:tcPr>
          <w:p w:rsidR="00D5646D" w:rsidRPr="00F91C43" w:rsidRDefault="00D5646D" w:rsidP="00E7106F">
            <w:pPr>
              <w:jc w:val="center"/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126 623</w:t>
            </w:r>
          </w:p>
        </w:tc>
        <w:tc>
          <w:tcPr>
            <w:tcW w:w="1472" w:type="dxa"/>
          </w:tcPr>
          <w:p w:rsidR="00D5646D" w:rsidRPr="00F91C43" w:rsidRDefault="00D5646D" w:rsidP="00E7106F">
            <w:pPr>
              <w:jc w:val="center"/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155 470</w:t>
            </w:r>
          </w:p>
        </w:tc>
        <w:tc>
          <w:tcPr>
            <w:tcW w:w="1708" w:type="dxa"/>
          </w:tcPr>
          <w:p w:rsidR="00D5646D" w:rsidRPr="00F91C43" w:rsidRDefault="00E7106F" w:rsidP="00E7106F">
            <w:pPr>
              <w:jc w:val="center"/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282 093</w:t>
            </w:r>
          </w:p>
        </w:tc>
        <w:tc>
          <w:tcPr>
            <w:tcW w:w="1636" w:type="dxa"/>
          </w:tcPr>
          <w:p w:rsidR="00D5646D" w:rsidRPr="00F91C43" w:rsidRDefault="00E7106F" w:rsidP="00E7106F">
            <w:pPr>
              <w:jc w:val="center"/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No</w:t>
            </w:r>
          </w:p>
        </w:tc>
      </w:tr>
      <w:tr w:rsidR="00D5646D" w:rsidRPr="00F91C43" w:rsidTr="00B835EA">
        <w:trPr>
          <w:trHeight w:val="405"/>
        </w:trPr>
        <w:tc>
          <w:tcPr>
            <w:tcW w:w="2882" w:type="dxa"/>
          </w:tcPr>
          <w:p w:rsidR="00D5646D" w:rsidRPr="00F91C43" w:rsidRDefault="00D5646D" w:rsidP="001576C8">
            <w:pPr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North Metropolitan</w:t>
            </w:r>
          </w:p>
        </w:tc>
        <w:tc>
          <w:tcPr>
            <w:tcW w:w="1482" w:type="dxa"/>
          </w:tcPr>
          <w:p w:rsidR="00D5646D" w:rsidRPr="00F91C43" w:rsidRDefault="00D5646D" w:rsidP="00E7106F">
            <w:pPr>
              <w:jc w:val="center"/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159 512</w:t>
            </w:r>
          </w:p>
        </w:tc>
        <w:tc>
          <w:tcPr>
            <w:tcW w:w="1472" w:type="dxa"/>
          </w:tcPr>
          <w:p w:rsidR="00D5646D" w:rsidRPr="00F91C43" w:rsidRDefault="00D5646D" w:rsidP="00E7106F">
            <w:pPr>
              <w:jc w:val="center"/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128 116</w:t>
            </w:r>
          </w:p>
        </w:tc>
        <w:tc>
          <w:tcPr>
            <w:tcW w:w="1708" w:type="dxa"/>
          </w:tcPr>
          <w:p w:rsidR="00D5646D" w:rsidRPr="00F91C43" w:rsidRDefault="00E7106F" w:rsidP="00E7106F">
            <w:pPr>
              <w:jc w:val="center"/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287 628</w:t>
            </w:r>
          </w:p>
        </w:tc>
        <w:tc>
          <w:tcPr>
            <w:tcW w:w="1636" w:type="dxa"/>
          </w:tcPr>
          <w:p w:rsidR="00D5646D" w:rsidRPr="00F91C43" w:rsidRDefault="00DC0519" w:rsidP="00E7106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Yes</w:t>
            </w:r>
          </w:p>
        </w:tc>
      </w:tr>
      <w:tr w:rsidR="00D5646D" w:rsidRPr="00F91C43" w:rsidTr="00B835EA">
        <w:trPr>
          <w:trHeight w:val="387"/>
        </w:trPr>
        <w:tc>
          <w:tcPr>
            <w:tcW w:w="2882" w:type="dxa"/>
          </w:tcPr>
          <w:p w:rsidR="00D5646D" w:rsidRPr="00F91C43" w:rsidRDefault="00D5646D" w:rsidP="001576C8">
            <w:pPr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South Metropolitan</w:t>
            </w:r>
          </w:p>
        </w:tc>
        <w:tc>
          <w:tcPr>
            <w:tcW w:w="1482" w:type="dxa"/>
          </w:tcPr>
          <w:p w:rsidR="00D5646D" w:rsidRPr="00F91C43" w:rsidRDefault="00D5646D" w:rsidP="00E7106F">
            <w:pPr>
              <w:jc w:val="center"/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148 008</w:t>
            </w:r>
          </w:p>
        </w:tc>
        <w:tc>
          <w:tcPr>
            <w:tcW w:w="1472" w:type="dxa"/>
          </w:tcPr>
          <w:p w:rsidR="00D5646D" w:rsidRPr="00F91C43" w:rsidRDefault="00D5646D" w:rsidP="00E7106F">
            <w:pPr>
              <w:jc w:val="center"/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140 197</w:t>
            </w:r>
          </w:p>
        </w:tc>
        <w:tc>
          <w:tcPr>
            <w:tcW w:w="1708" w:type="dxa"/>
          </w:tcPr>
          <w:p w:rsidR="00D5646D" w:rsidRPr="00F91C43" w:rsidRDefault="00D5646D" w:rsidP="00E7106F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636" w:type="dxa"/>
          </w:tcPr>
          <w:p w:rsidR="00D5646D" w:rsidRPr="00F91C43" w:rsidRDefault="00D5646D" w:rsidP="001576C8">
            <w:pPr>
              <w:rPr>
                <w:sz w:val="32"/>
                <w:szCs w:val="32"/>
              </w:rPr>
            </w:pPr>
          </w:p>
        </w:tc>
      </w:tr>
      <w:tr w:rsidR="00D5646D" w:rsidRPr="00F91C43" w:rsidTr="00B835EA">
        <w:trPr>
          <w:trHeight w:val="405"/>
        </w:trPr>
        <w:tc>
          <w:tcPr>
            <w:tcW w:w="2882" w:type="dxa"/>
          </w:tcPr>
          <w:p w:rsidR="00D5646D" w:rsidRPr="00F91C43" w:rsidRDefault="00D5646D" w:rsidP="001576C8">
            <w:pPr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Perth</w:t>
            </w:r>
          </w:p>
        </w:tc>
        <w:tc>
          <w:tcPr>
            <w:tcW w:w="1482" w:type="dxa"/>
          </w:tcPr>
          <w:p w:rsidR="00D5646D" w:rsidRPr="00F91C43" w:rsidRDefault="00D5646D" w:rsidP="00E7106F">
            <w:pPr>
              <w:jc w:val="center"/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434 143</w:t>
            </w:r>
          </w:p>
        </w:tc>
        <w:tc>
          <w:tcPr>
            <w:tcW w:w="1472" w:type="dxa"/>
          </w:tcPr>
          <w:p w:rsidR="00D5646D" w:rsidRPr="00F91C43" w:rsidRDefault="00D5646D" w:rsidP="00E7106F">
            <w:pPr>
              <w:jc w:val="center"/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423 783</w:t>
            </w:r>
          </w:p>
        </w:tc>
        <w:tc>
          <w:tcPr>
            <w:tcW w:w="1708" w:type="dxa"/>
          </w:tcPr>
          <w:p w:rsidR="00D5646D" w:rsidRPr="00F91C43" w:rsidRDefault="00D5646D" w:rsidP="00E7106F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636" w:type="dxa"/>
          </w:tcPr>
          <w:p w:rsidR="00D5646D" w:rsidRPr="00F91C43" w:rsidRDefault="00D5646D" w:rsidP="001576C8">
            <w:pPr>
              <w:rPr>
                <w:sz w:val="32"/>
                <w:szCs w:val="32"/>
              </w:rPr>
            </w:pPr>
          </w:p>
        </w:tc>
      </w:tr>
      <w:tr w:rsidR="00D5646D" w:rsidRPr="00F91C43" w:rsidTr="00B835EA">
        <w:trPr>
          <w:trHeight w:val="387"/>
        </w:trPr>
        <w:tc>
          <w:tcPr>
            <w:tcW w:w="2882" w:type="dxa"/>
          </w:tcPr>
          <w:p w:rsidR="00D5646D" w:rsidRPr="00F91C43" w:rsidRDefault="00D5646D" w:rsidP="001576C8">
            <w:pPr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Agricultural</w:t>
            </w:r>
          </w:p>
        </w:tc>
        <w:tc>
          <w:tcPr>
            <w:tcW w:w="1482" w:type="dxa"/>
          </w:tcPr>
          <w:p w:rsidR="00D5646D" w:rsidRPr="00F91C43" w:rsidRDefault="00D5646D" w:rsidP="00E7106F">
            <w:pPr>
              <w:jc w:val="center"/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12 833</w:t>
            </w:r>
          </w:p>
        </w:tc>
        <w:tc>
          <w:tcPr>
            <w:tcW w:w="1472" w:type="dxa"/>
          </w:tcPr>
          <w:p w:rsidR="00D5646D" w:rsidRPr="00F91C43" w:rsidRDefault="00D5646D" w:rsidP="00E7106F">
            <w:pPr>
              <w:jc w:val="center"/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62 013</w:t>
            </w:r>
          </w:p>
        </w:tc>
        <w:tc>
          <w:tcPr>
            <w:tcW w:w="1708" w:type="dxa"/>
          </w:tcPr>
          <w:p w:rsidR="00D5646D" w:rsidRPr="00F91C43" w:rsidRDefault="00D5646D" w:rsidP="00E7106F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636" w:type="dxa"/>
          </w:tcPr>
          <w:p w:rsidR="00D5646D" w:rsidRPr="00F91C43" w:rsidRDefault="00D5646D" w:rsidP="001576C8">
            <w:pPr>
              <w:rPr>
                <w:sz w:val="32"/>
                <w:szCs w:val="32"/>
              </w:rPr>
            </w:pPr>
          </w:p>
        </w:tc>
      </w:tr>
      <w:tr w:rsidR="00D5646D" w:rsidRPr="00F91C43" w:rsidTr="00B835EA">
        <w:trPr>
          <w:trHeight w:val="405"/>
        </w:trPr>
        <w:tc>
          <w:tcPr>
            <w:tcW w:w="2882" w:type="dxa"/>
          </w:tcPr>
          <w:p w:rsidR="00D5646D" w:rsidRPr="00F91C43" w:rsidRDefault="00D5646D" w:rsidP="001576C8">
            <w:pPr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Mining and Pastoral</w:t>
            </w:r>
          </w:p>
        </w:tc>
        <w:tc>
          <w:tcPr>
            <w:tcW w:w="1482" w:type="dxa"/>
          </w:tcPr>
          <w:p w:rsidR="00D5646D" w:rsidRPr="00F91C43" w:rsidRDefault="00D5646D" w:rsidP="00E7106F">
            <w:pPr>
              <w:jc w:val="center"/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17 547</w:t>
            </w:r>
          </w:p>
        </w:tc>
        <w:tc>
          <w:tcPr>
            <w:tcW w:w="1472" w:type="dxa"/>
          </w:tcPr>
          <w:p w:rsidR="00D5646D" w:rsidRPr="00F91C43" w:rsidRDefault="00D5646D" w:rsidP="00E7106F">
            <w:pPr>
              <w:jc w:val="center"/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33 902</w:t>
            </w:r>
          </w:p>
        </w:tc>
        <w:tc>
          <w:tcPr>
            <w:tcW w:w="1708" w:type="dxa"/>
          </w:tcPr>
          <w:p w:rsidR="00D5646D" w:rsidRPr="00F91C43" w:rsidRDefault="00D5646D" w:rsidP="00E7106F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636" w:type="dxa"/>
          </w:tcPr>
          <w:p w:rsidR="00D5646D" w:rsidRPr="00F91C43" w:rsidRDefault="00D5646D" w:rsidP="001576C8">
            <w:pPr>
              <w:rPr>
                <w:sz w:val="32"/>
                <w:szCs w:val="32"/>
              </w:rPr>
            </w:pPr>
          </w:p>
        </w:tc>
      </w:tr>
      <w:tr w:rsidR="00D5646D" w:rsidRPr="00F91C43" w:rsidTr="00B835EA">
        <w:trPr>
          <w:trHeight w:val="387"/>
        </w:trPr>
        <w:tc>
          <w:tcPr>
            <w:tcW w:w="2882" w:type="dxa"/>
          </w:tcPr>
          <w:p w:rsidR="00D5646D" w:rsidRPr="00F91C43" w:rsidRDefault="00D5646D" w:rsidP="001576C8">
            <w:pPr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South West</w:t>
            </w:r>
          </w:p>
        </w:tc>
        <w:tc>
          <w:tcPr>
            <w:tcW w:w="1482" w:type="dxa"/>
          </w:tcPr>
          <w:p w:rsidR="00D5646D" w:rsidRPr="00F91C43" w:rsidRDefault="00D5646D" w:rsidP="00E7106F">
            <w:pPr>
              <w:jc w:val="center"/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55 376</w:t>
            </w:r>
          </w:p>
        </w:tc>
        <w:tc>
          <w:tcPr>
            <w:tcW w:w="1472" w:type="dxa"/>
          </w:tcPr>
          <w:p w:rsidR="00D5646D" w:rsidRPr="00F91C43" w:rsidRDefault="00D5646D" w:rsidP="00E7106F">
            <w:pPr>
              <w:jc w:val="center"/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104 604</w:t>
            </w:r>
          </w:p>
        </w:tc>
        <w:tc>
          <w:tcPr>
            <w:tcW w:w="1708" w:type="dxa"/>
          </w:tcPr>
          <w:p w:rsidR="00D5646D" w:rsidRPr="00F91C43" w:rsidRDefault="00D5646D" w:rsidP="00E7106F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636" w:type="dxa"/>
          </w:tcPr>
          <w:p w:rsidR="00D5646D" w:rsidRPr="00F91C43" w:rsidRDefault="00D5646D" w:rsidP="001576C8">
            <w:pPr>
              <w:rPr>
                <w:sz w:val="32"/>
                <w:szCs w:val="32"/>
              </w:rPr>
            </w:pPr>
          </w:p>
        </w:tc>
      </w:tr>
      <w:tr w:rsidR="00D5646D" w:rsidRPr="00F91C43" w:rsidTr="00B835EA">
        <w:trPr>
          <w:trHeight w:val="387"/>
        </w:trPr>
        <w:tc>
          <w:tcPr>
            <w:tcW w:w="2882" w:type="dxa"/>
          </w:tcPr>
          <w:p w:rsidR="00D5646D" w:rsidRPr="00F91C43" w:rsidRDefault="00D5646D" w:rsidP="001576C8">
            <w:pPr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Non-Metropolitan</w:t>
            </w:r>
          </w:p>
        </w:tc>
        <w:tc>
          <w:tcPr>
            <w:tcW w:w="1482" w:type="dxa"/>
          </w:tcPr>
          <w:p w:rsidR="00D5646D" w:rsidRPr="00F91C43" w:rsidRDefault="00D5646D" w:rsidP="00E7106F">
            <w:pPr>
              <w:jc w:val="center"/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85 756</w:t>
            </w:r>
          </w:p>
        </w:tc>
        <w:tc>
          <w:tcPr>
            <w:tcW w:w="1472" w:type="dxa"/>
          </w:tcPr>
          <w:p w:rsidR="00D5646D" w:rsidRPr="00F91C43" w:rsidRDefault="00D5646D" w:rsidP="00E7106F">
            <w:pPr>
              <w:jc w:val="center"/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200 519</w:t>
            </w:r>
          </w:p>
        </w:tc>
        <w:tc>
          <w:tcPr>
            <w:tcW w:w="1708" w:type="dxa"/>
          </w:tcPr>
          <w:p w:rsidR="00D5646D" w:rsidRPr="00F91C43" w:rsidRDefault="00D5646D" w:rsidP="00E7106F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636" w:type="dxa"/>
          </w:tcPr>
          <w:p w:rsidR="00D5646D" w:rsidRPr="00F91C43" w:rsidRDefault="00D5646D" w:rsidP="001576C8">
            <w:pPr>
              <w:rPr>
                <w:sz w:val="32"/>
                <w:szCs w:val="32"/>
              </w:rPr>
            </w:pPr>
          </w:p>
        </w:tc>
      </w:tr>
      <w:tr w:rsidR="00D5646D" w:rsidRPr="00F91C43" w:rsidTr="00B835EA">
        <w:trPr>
          <w:trHeight w:val="405"/>
        </w:trPr>
        <w:tc>
          <w:tcPr>
            <w:tcW w:w="9181" w:type="dxa"/>
            <w:gridSpan w:val="5"/>
          </w:tcPr>
          <w:p w:rsidR="00D5646D" w:rsidRPr="00F91C43" w:rsidRDefault="00D5646D" w:rsidP="001576C8">
            <w:pPr>
              <w:rPr>
                <w:sz w:val="32"/>
                <w:szCs w:val="32"/>
              </w:rPr>
            </w:pPr>
          </w:p>
        </w:tc>
      </w:tr>
      <w:tr w:rsidR="00D5646D" w:rsidRPr="00F91C43" w:rsidTr="00B835EA">
        <w:trPr>
          <w:trHeight w:val="794"/>
        </w:trPr>
        <w:tc>
          <w:tcPr>
            <w:tcW w:w="2882" w:type="dxa"/>
          </w:tcPr>
          <w:p w:rsidR="00D5646D" w:rsidRPr="00F91C43" w:rsidRDefault="00D5646D" w:rsidP="001576C8">
            <w:pPr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Western Australia (total)</w:t>
            </w:r>
          </w:p>
        </w:tc>
        <w:tc>
          <w:tcPr>
            <w:tcW w:w="1482" w:type="dxa"/>
          </w:tcPr>
          <w:p w:rsidR="00D5646D" w:rsidRPr="00F91C43" w:rsidRDefault="00D5646D" w:rsidP="001576C8">
            <w:pPr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519 899</w:t>
            </w:r>
          </w:p>
        </w:tc>
        <w:tc>
          <w:tcPr>
            <w:tcW w:w="1472" w:type="dxa"/>
          </w:tcPr>
          <w:p w:rsidR="00D5646D" w:rsidRPr="00337976" w:rsidRDefault="00337976" w:rsidP="0033797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624 302</w:t>
            </w:r>
          </w:p>
        </w:tc>
        <w:tc>
          <w:tcPr>
            <w:tcW w:w="1708" w:type="dxa"/>
          </w:tcPr>
          <w:p w:rsidR="00D5646D" w:rsidRPr="00F91C43" w:rsidRDefault="00D5646D" w:rsidP="001576C8">
            <w:pPr>
              <w:rPr>
                <w:sz w:val="32"/>
                <w:szCs w:val="32"/>
              </w:rPr>
            </w:pPr>
          </w:p>
        </w:tc>
        <w:tc>
          <w:tcPr>
            <w:tcW w:w="1636" w:type="dxa"/>
          </w:tcPr>
          <w:p w:rsidR="00D5646D" w:rsidRPr="00F91C43" w:rsidRDefault="00D5646D" w:rsidP="001576C8">
            <w:pPr>
              <w:rPr>
                <w:sz w:val="32"/>
                <w:szCs w:val="32"/>
              </w:rPr>
            </w:pPr>
          </w:p>
        </w:tc>
      </w:tr>
    </w:tbl>
    <w:p w:rsidR="001576C8" w:rsidRPr="00F91C43" w:rsidRDefault="001576C8" w:rsidP="001576C8">
      <w:pPr>
        <w:rPr>
          <w:sz w:val="32"/>
          <w:szCs w:val="32"/>
        </w:rPr>
      </w:pPr>
    </w:p>
    <w:p w:rsidR="00D5646D" w:rsidRPr="00F91C43" w:rsidRDefault="00D5646D" w:rsidP="00F91C4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F91C43">
        <w:rPr>
          <w:sz w:val="32"/>
          <w:szCs w:val="32"/>
        </w:rPr>
        <w:lastRenderedPageBreak/>
        <w:t>Add the total number of yes votes to the total number of no votes</w:t>
      </w:r>
      <w:r w:rsidR="00F91C43" w:rsidRPr="00F91C43">
        <w:rPr>
          <w:sz w:val="32"/>
          <w:szCs w:val="32"/>
        </w:rPr>
        <w:t xml:space="preserve"> in all of Western Australia</w:t>
      </w:r>
      <w:r w:rsidRPr="00F91C43">
        <w:rPr>
          <w:sz w:val="32"/>
          <w:szCs w:val="32"/>
        </w:rPr>
        <w:t>.</w:t>
      </w:r>
    </w:p>
    <w:p w:rsidR="00B835EA" w:rsidRDefault="00B835EA" w:rsidP="00B835EA">
      <w:pPr>
        <w:rPr>
          <w:sz w:val="32"/>
          <w:szCs w:val="32"/>
        </w:rPr>
      </w:pPr>
    </w:p>
    <w:p w:rsidR="00F91C43" w:rsidRPr="00F91C43" w:rsidRDefault="00F91C43" w:rsidP="00B835EA">
      <w:pPr>
        <w:rPr>
          <w:sz w:val="32"/>
          <w:szCs w:val="32"/>
        </w:rPr>
      </w:pPr>
    </w:p>
    <w:p w:rsidR="00D5646D" w:rsidRPr="00F91C43" w:rsidRDefault="00D5646D" w:rsidP="00F91C4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F91C43">
        <w:rPr>
          <w:sz w:val="32"/>
          <w:szCs w:val="32"/>
        </w:rPr>
        <w:t>Divide this number by 2.</w:t>
      </w:r>
    </w:p>
    <w:p w:rsidR="00B835EA" w:rsidRDefault="00B835EA" w:rsidP="00B835EA">
      <w:pPr>
        <w:rPr>
          <w:sz w:val="32"/>
          <w:szCs w:val="32"/>
        </w:rPr>
      </w:pPr>
    </w:p>
    <w:p w:rsidR="00F91C43" w:rsidRPr="00F91C43" w:rsidRDefault="00F91C43" w:rsidP="00B835EA">
      <w:pPr>
        <w:rPr>
          <w:sz w:val="32"/>
          <w:szCs w:val="32"/>
        </w:rPr>
      </w:pPr>
    </w:p>
    <w:p w:rsidR="00D5646D" w:rsidRPr="00F91C43" w:rsidRDefault="00D5646D" w:rsidP="00F91C4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F91C43">
        <w:rPr>
          <w:sz w:val="32"/>
          <w:szCs w:val="32"/>
        </w:rPr>
        <w:t>Add 1 vote (This is the number that is needed for the referendum to be passed).</w:t>
      </w:r>
    </w:p>
    <w:p w:rsidR="00B835EA" w:rsidRDefault="00B835EA" w:rsidP="00B835EA">
      <w:pPr>
        <w:rPr>
          <w:sz w:val="32"/>
          <w:szCs w:val="32"/>
        </w:rPr>
      </w:pPr>
    </w:p>
    <w:p w:rsidR="00F91C43" w:rsidRPr="00F91C43" w:rsidRDefault="00F91C43" w:rsidP="00B835EA">
      <w:pPr>
        <w:rPr>
          <w:sz w:val="32"/>
          <w:szCs w:val="32"/>
        </w:rPr>
      </w:pPr>
    </w:p>
    <w:p w:rsidR="00D5646D" w:rsidRPr="00F91C43" w:rsidRDefault="00F91C43" w:rsidP="00F91C4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F91C43">
        <w:rPr>
          <w:sz w:val="32"/>
          <w:szCs w:val="32"/>
        </w:rPr>
        <w:t xml:space="preserve"> </w:t>
      </w:r>
      <w:r w:rsidR="00D5646D" w:rsidRPr="00F91C43">
        <w:rPr>
          <w:sz w:val="32"/>
          <w:szCs w:val="32"/>
        </w:rPr>
        <w:t>Was this number achieved? Yes or no?</w:t>
      </w:r>
    </w:p>
    <w:p w:rsidR="00B835EA" w:rsidRPr="00F91C43" w:rsidRDefault="00B835EA" w:rsidP="00B835EA">
      <w:pPr>
        <w:pStyle w:val="ListParagraph"/>
        <w:rPr>
          <w:sz w:val="32"/>
          <w:szCs w:val="32"/>
        </w:rPr>
      </w:pPr>
    </w:p>
    <w:p w:rsidR="00B835EA" w:rsidRDefault="00B835EA" w:rsidP="00B835EA">
      <w:pPr>
        <w:pStyle w:val="ListParagraph"/>
        <w:ind w:left="420"/>
        <w:rPr>
          <w:sz w:val="32"/>
          <w:szCs w:val="32"/>
        </w:rPr>
      </w:pPr>
    </w:p>
    <w:p w:rsidR="00F91C43" w:rsidRPr="00F91C43" w:rsidRDefault="00F91C43" w:rsidP="00B835EA">
      <w:pPr>
        <w:pStyle w:val="ListParagraph"/>
        <w:ind w:left="420"/>
        <w:rPr>
          <w:sz w:val="32"/>
          <w:szCs w:val="32"/>
        </w:rPr>
      </w:pPr>
    </w:p>
    <w:p w:rsidR="00D5646D" w:rsidRPr="00F91C43" w:rsidRDefault="00F91C43" w:rsidP="00F91C4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F91C43">
        <w:rPr>
          <w:sz w:val="32"/>
          <w:szCs w:val="32"/>
        </w:rPr>
        <w:t xml:space="preserve"> </w:t>
      </w:r>
      <w:r w:rsidR="00D5646D" w:rsidRPr="00F91C43">
        <w:rPr>
          <w:sz w:val="32"/>
          <w:szCs w:val="32"/>
        </w:rPr>
        <w:t>As a result, was the referendum successful?</w:t>
      </w:r>
      <w:r w:rsidR="00B835EA" w:rsidRPr="00F91C43">
        <w:rPr>
          <w:sz w:val="32"/>
          <w:szCs w:val="32"/>
        </w:rPr>
        <w:t xml:space="preserve"> Yes or no? </w:t>
      </w:r>
    </w:p>
    <w:p w:rsidR="001576C8" w:rsidRPr="00F91C43" w:rsidRDefault="001576C8" w:rsidP="001576C8">
      <w:pPr>
        <w:jc w:val="center"/>
        <w:rPr>
          <w:sz w:val="32"/>
          <w:szCs w:val="32"/>
        </w:rPr>
      </w:pPr>
    </w:p>
    <w:sectPr w:rsidR="001576C8" w:rsidRPr="00F91C43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2E85" w:rsidRDefault="00232E85" w:rsidP="0004174F">
      <w:pPr>
        <w:spacing w:after="0" w:line="240" w:lineRule="auto"/>
      </w:pPr>
      <w:r>
        <w:separator/>
      </w:r>
    </w:p>
  </w:endnote>
  <w:endnote w:type="continuationSeparator" w:id="0">
    <w:p w:rsidR="00232E85" w:rsidRDefault="00232E85" w:rsidP="000417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406810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4174F" w:rsidRDefault="0004174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61D7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04174F" w:rsidRDefault="0004174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2E85" w:rsidRDefault="00232E85" w:rsidP="0004174F">
      <w:pPr>
        <w:spacing w:after="0" w:line="240" w:lineRule="auto"/>
      </w:pPr>
      <w:r>
        <w:separator/>
      </w:r>
    </w:p>
  </w:footnote>
  <w:footnote w:type="continuationSeparator" w:id="0">
    <w:p w:rsidR="00232E85" w:rsidRDefault="00232E85" w:rsidP="000417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208E6"/>
    <w:multiLevelType w:val="hybridMultilevel"/>
    <w:tmpl w:val="CD50ED4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E65663"/>
    <w:multiLevelType w:val="hybridMultilevel"/>
    <w:tmpl w:val="7B969AB6"/>
    <w:lvl w:ilvl="0" w:tplc="469AE1A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40" w:hanging="360"/>
      </w:pPr>
    </w:lvl>
    <w:lvl w:ilvl="2" w:tplc="0C09001B" w:tentative="1">
      <w:start w:val="1"/>
      <w:numFmt w:val="lowerRoman"/>
      <w:lvlText w:val="%3."/>
      <w:lvlJc w:val="right"/>
      <w:pPr>
        <w:ind w:left="1860" w:hanging="180"/>
      </w:pPr>
    </w:lvl>
    <w:lvl w:ilvl="3" w:tplc="0C09000F" w:tentative="1">
      <w:start w:val="1"/>
      <w:numFmt w:val="decimal"/>
      <w:lvlText w:val="%4."/>
      <w:lvlJc w:val="left"/>
      <w:pPr>
        <w:ind w:left="2580" w:hanging="360"/>
      </w:pPr>
    </w:lvl>
    <w:lvl w:ilvl="4" w:tplc="0C090019" w:tentative="1">
      <w:start w:val="1"/>
      <w:numFmt w:val="lowerLetter"/>
      <w:lvlText w:val="%5."/>
      <w:lvlJc w:val="left"/>
      <w:pPr>
        <w:ind w:left="3300" w:hanging="360"/>
      </w:pPr>
    </w:lvl>
    <w:lvl w:ilvl="5" w:tplc="0C09001B" w:tentative="1">
      <w:start w:val="1"/>
      <w:numFmt w:val="lowerRoman"/>
      <w:lvlText w:val="%6."/>
      <w:lvlJc w:val="right"/>
      <w:pPr>
        <w:ind w:left="4020" w:hanging="180"/>
      </w:pPr>
    </w:lvl>
    <w:lvl w:ilvl="6" w:tplc="0C09000F" w:tentative="1">
      <w:start w:val="1"/>
      <w:numFmt w:val="decimal"/>
      <w:lvlText w:val="%7."/>
      <w:lvlJc w:val="left"/>
      <w:pPr>
        <w:ind w:left="4740" w:hanging="360"/>
      </w:pPr>
    </w:lvl>
    <w:lvl w:ilvl="7" w:tplc="0C090019" w:tentative="1">
      <w:start w:val="1"/>
      <w:numFmt w:val="lowerLetter"/>
      <w:lvlText w:val="%8."/>
      <w:lvlJc w:val="left"/>
      <w:pPr>
        <w:ind w:left="5460" w:hanging="360"/>
      </w:pPr>
    </w:lvl>
    <w:lvl w:ilvl="8" w:tplc="0C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>
    <w:nsid w:val="1F5D5D60"/>
    <w:multiLevelType w:val="hybridMultilevel"/>
    <w:tmpl w:val="6E8EA26C"/>
    <w:lvl w:ilvl="0" w:tplc="8B801D24">
      <w:start w:val="624"/>
      <w:numFmt w:val="decimal"/>
      <w:lvlText w:val="%1"/>
      <w:lvlJc w:val="left"/>
      <w:pPr>
        <w:ind w:left="810" w:hanging="45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76C8"/>
    <w:rsid w:val="000317B5"/>
    <w:rsid w:val="0004174F"/>
    <w:rsid w:val="001576C8"/>
    <w:rsid w:val="00232E85"/>
    <w:rsid w:val="00267BA6"/>
    <w:rsid w:val="00301AE7"/>
    <w:rsid w:val="00337976"/>
    <w:rsid w:val="004F7A87"/>
    <w:rsid w:val="005D6621"/>
    <w:rsid w:val="0064257A"/>
    <w:rsid w:val="008035EB"/>
    <w:rsid w:val="00961D7D"/>
    <w:rsid w:val="00AC1273"/>
    <w:rsid w:val="00B22A02"/>
    <w:rsid w:val="00B835EA"/>
    <w:rsid w:val="00BA4E48"/>
    <w:rsid w:val="00C603EF"/>
    <w:rsid w:val="00D5646D"/>
    <w:rsid w:val="00DC0519"/>
    <w:rsid w:val="00E7106F"/>
    <w:rsid w:val="00F90730"/>
    <w:rsid w:val="00F91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57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5646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417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174F"/>
  </w:style>
  <w:style w:type="paragraph" w:styleId="Footer">
    <w:name w:val="footer"/>
    <w:basedOn w:val="Normal"/>
    <w:link w:val="FooterChar"/>
    <w:uiPriority w:val="99"/>
    <w:unhideWhenUsed/>
    <w:rsid w:val="000417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174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57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5646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417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174F"/>
  </w:style>
  <w:style w:type="paragraph" w:styleId="Footer">
    <w:name w:val="footer"/>
    <w:basedOn w:val="Normal"/>
    <w:link w:val="FooterChar"/>
    <w:uiPriority w:val="99"/>
    <w:unhideWhenUsed/>
    <w:rsid w:val="000417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17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AFEC06AB.dotm</Template>
  <TotalTime>0</TotalTime>
  <Pages>2</Pages>
  <Words>143</Words>
  <Characters>821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Natasha Hawkes</dc:creator>
  <cp:lastModifiedBy>e4081018</cp:lastModifiedBy>
  <cp:revision>2</cp:revision>
  <dcterms:created xsi:type="dcterms:W3CDTF">2018-10-17T06:07:00Z</dcterms:created>
  <dcterms:modified xsi:type="dcterms:W3CDTF">2018-10-17T06:07:00Z</dcterms:modified>
</cp:coreProperties>
</file>