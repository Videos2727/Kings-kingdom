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609" w:rsidRPr="00AE4F2C" w:rsidRDefault="00AE4F2C" w:rsidP="00AE4F2C">
      <w:pPr>
        <w:ind w:left="-426"/>
        <w:jc w:val="center"/>
        <w:rPr>
          <w:b/>
        </w:rPr>
      </w:pPr>
      <w:r w:rsidRPr="00AE4F2C">
        <w:rPr>
          <w:b/>
        </w:rPr>
        <w:t>HOW CAN WE IMPROVE LIVEABILITY?</w:t>
      </w:r>
    </w:p>
    <w:p w:rsidR="00AE4F2C" w:rsidRDefault="00AE4F2C" w:rsidP="00AE4F2C">
      <w:pPr>
        <w:spacing w:line="360" w:lineRule="auto"/>
        <w:ind w:left="-425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3795"/>
        <w:gridCol w:w="5654"/>
        <w:gridCol w:w="4725"/>
      </w:tblGrid>
      <w:tr w:rsidR="00AE4F2C" w:rsidTr="00AE4F2C">
        <w:tc>
          <w:tcPr>
            <w:tcW w:w="3795" w:type="dxa"/>
          </w:tcPr>
          <w:p w:rsidR="00AE4F2C" w:rsidRDefault="00AE4F2C" w:rsidP="00AE4F2C">
            <w:pPr>
              <w:rPr>
                <w:b/>
              </w:rPr>
            </w:pPr>
            <w:r w:rsidRPr="00AE4F2C">
              <w:rPr>
                <w:b/>
              </w:rPr>
              <w:t>THE PROBLEM as cities grow larger…</w:t>
            </w:r>
          </w:p>
          <w:p w:rsidR="00AE4F2C" w:rsidRPr="00AE4F2C" w:rsidRDefault="00AE4F2C" w:rsidP="00AE4F2C">
            <w:pPr>
              <w:rPr>
                <w:b/>
              </w:rPr>
            </w:pPr>
          </w:p>
        </w:tc>
        <w:tc>
          <w:tcPr>
            <w:tcW w:w="5654" w:type="dxa"/>
          </w:tcPr>
          <w:p w:rsidR="00AE4F2C" w:rsidRPr="00AE4F2C" w:rsidRDefault="00AE4F2C" w:rsidP="00AE4F2C">
            <w:pPr>
              <w:rPr>
                <w:b/>
              </w:rPr>
            </w:pPr>
            <w:r w:rsidRPr="00AE4F2C">
              <w:rPr>
                <w:b/>
              </w:rPr>
              <w:t>THE IMPACTS on liveability</w:t>
            </w:r>
          </w:p>
        </w:tc>
        <w:tc>
          <w:tcPr>
            <w:tcW w:w="4725" w:type="dxa"/>
          </w:tcPr>
          <w:p w:rsidR="00AE4F2C" w:rsidRPr="00AE4F2C" w:rsidRDefault="00AE4F2C" w:rsidP="00AE4F2C">
            <w:pPr>
              <w:rPr>
                <w:b/>
              </w:rPr>
            </w:pPr>
            <w:r w:rsidRPr="00AE4F2C">
              <w:rPr>
                <w:b/>
              </w:rPr>
              <w:t>IDEAS/ STRATEGIES to solve the problem</w:t>
            </w:r>
          </w:p>
        </w:tc>
      </w:tr>
      <w:tr w:rsidR="00AE4F2C" w:rsidTr="00AE4F2C">
        <w:tc>
          <w:tcPr>
            <w:tcW w:w="3795" w:type="dxa"/>
          </w:tcPr>
          <w:p w:rsidR="00AE4F2C" w:rsidRDefault="00AE4F2C" w:rsidP="00AE4F2C">
            <w:r>
              <w:t>TRAFFIC CONGESTION people need to travel further and further to work and school. This means there are more cars on the road.</w:t>
            </w:r>
          </w:p>
          <w:p w:rsidR="00AE4F2C" w:rsidRDefault="00AE4F2C" w:rsidP="00AE4F2C"/>
          <w:p w:rsidR="00AE4F2C" w:rsidRDefault="00AE4F2C" w:rsidP="00AE4F2C"/>
          <w:p w:rsidR="00AE4F2C" w:rsidRDefault="00AE4F2C" w:rsidP="00AE4F2C"/>
        </w:tc>
        <w:tc>
          <w:tcPr>
            <w:tcW w:w="5654" w:type="dxa"/>
          </w:tcPr>
          <w:p w:rsidR="00AE4F2C" w:rsidRDefault="00AE4F2C" w:rsidP="00AE4F2C"/>
        </w:tc>
        <w:tc>
          <w:tcPr>
            <w:tcW w:w="4725" w:type="dxa"/>
          </w:tcPr>
          <w:p w:rsidR="00AE4F2C" w:rsidRDefault="00AE4F2C" w:rsidP="00AE4F2C"/>
        </w:tc>
      </w:tr>
      <w:tr w:rsidR="00AE4F2C" w:rsidTr="00AE4F2C">
        <w:tc>
          <w:tcPr>
            <w:tcW w:w="3795" w:type="dxa"/>
          </w:tcPr>
          <w:p w:rsidR="00AE4F2C" w:rsidRDefault="00AE4F2C" w:rsidP="00AE4F2C">
            <w:r>
              <w:t>SOCIAL INEQUALITY some people within the community are left without work or access to important services like housing.</w:t>
            </w:r>
          </w:p>
          <w:p w:rsidR="00AE4F2C" w:rsidRDefault="00AE4F2C" w:rsidP="00AE4F2C"/>
          <w:p w:rsidR="00AE4F2C" w:rsidRDefault="00AE4F2C" w:rsidP="00AE4F2C"/>
        </w:tc>
        <w:tc>
          <w:tcPr>
            <w:tcW w:w="5654" w:type="dxa"/>
          </w:tcPr>
          <w:p w:rsidR="00AE4F2C" w:rsidRDefault="00AE4F2C" w:rsidP="00AE4F2C"/>
        </w:tc>
        <w:tc>
          <w:tcPr>
            <w:tcW w:w="4725" w:type="dxa"/>
          </w:tcPr>
          <w:p w:rsidR="00AE4F2C" w:rsidRDefault="00AE4F2C" w:rsidP="00AE4F2C"/>
        </w:tc>
      </w:tr>
      <w:tr w:rsidR="00AE4F2C" w:rsidTr="00AE4F2C">
        <w:tc>
          <w:tcPr>
            <w:tcW w:w="3795" w:type="dxa"/>
          </w:tcPr>
          <w:p w:rsidR="00AE4F2C" w:rsidRDefault="00AE4F2C" w:rsidP="00AE4F2C">
            <w:r>
              <w:t>ENVIRONMENTAL ISSUES they have a greater impact on the certain aspects of the environment, like waterways and the air.</w:t>
            </w:r>
          </w:p>
          <w:p w:rsidR="00AE4F2C" w:rsidRDefault="00AE4F2C" w:rsidP="00AE4F2C"/>
          <w:p w:rsidR="00AE4F2C" w:rsidRDefault="00AE4F2C" w:rsidP="00AE4F2C"/>
        </w:tc>
        <w:tc>
          <w:tcPr>
            <w:tcW w:w="5654" w:type="dxa"/>
          </w:tcPr>
          <w:p w:rsidR="00AE4F2C" w:rsidRDefault="00AE4F2C" w:rsidP="00AE4F2C"/>
        </w:tc>
        <w:tc>
          <w:tcPr>
            <w:tcW w:w="4725" w:type="dxa"/>
          </w:tcPr>
          <w:p w:rsidR="00AE4F2C" w:rsidRDefault="00AE4F2C" w:rsidP="00AE4F2C"/>
        </w:tc>
      </w:tr>
      <w:tr w:rsidR="00AE4F2C" w:rsidTr="00AE4F2C">
        <w:tc>
          <w:tcPr>
            <w:tcW w:w="3795" w:type="dxa"/>
          </w:tcPr>
          <w:p w:rsidR="00AE4F2C" w:rsidRDefault="00AE4F2C" w:rsidP="00AE4F2C">
            <w:r>
              <w:t>URBAN SPRWAL is where more housing is required at an affordable price and so, suburbs on the outskirts are pushed even further out so that the city gets bigger.</w:t>
            </w:r>
          </w:p>
          <w:p w:rsidR="00AE4F2C" w:rsidRDefault="00AE4F2C" w:rsidP="00AE4F2C"/>
        </w:tc>
        <w:tc>
          <w:tcPr>
            <w:tcW w:w="5654" w:type="dxa"/>
          </w:tcPr>
          <w:p w:rsidR="00AE4F2C" w:rsidRDefault="00AE4F2C" w:rsidP="00AE4F2C"/>
        </w:tc>
        <w:tc>
          <w:tcPr>
            <w:tcW w:w="4725" w:type="dxa"/>
          </w:tcPr>
          <w:p w:rsidR="00AE4F2C" w:rsidRDefault="00AE4F2C" w:rsidP="00AE4F2C"/>
        </w:tc>
      </w:tr>
    </w:tbl>
    <w:p w:rsidR="00AE4F2C" w:rsidRDefault="00AE4F2C" w:rsidP="00AE4F2C">
      <w:pPr>
        <w:ind w:left="-426"/>
      </w:pPr>
    </w:p>
    <w:p w:rsidR="00B677FE" w:rsidRDefault="00B677FE" w:rsidP="00AE4F2C">
      <w:pPr>
        <w:ind w:left="-426"/>
      </w:pPr>
      <w:r>
        <w:lastRenderedPageBreak/>
        <w:t xml:space="preserve">Now think about an area in the </w:t>
      </w:r>
      <w:r w:rsidR="0091467A">
        <w:rPr>
          <w:b/>
        </w:rPr>
        <w:t>Pilbara</w:t>
      </w:r>
      <w:bookmarkStart w:id="0" w:name="_GoBack"/>
      <w:bookmarkEnd w:id="0"/>
      <w:r w:rsidRPr="00B677FE">
        <w:rPr>
          <w:b/>
        </w:rPr>
        <w:t>.</w:t>
      </w:r>
    </w:p>
    <w:p w:rsidR="00B677FE" w:rsidRDefault="00B677FE" w:rsidP="00AE4F2C">
      <w:pPr>
        <w:ind w:left="-426"/>
      </w:pPr>
      <w:r>
        <w:t xml:space="preserve">Can you think of any </w:t>
      </w:r>
      <w:r w:rsidRPr="00B677FE">
        <w:rPr>
          <w:b/>
        </w:rPr>
        <w:t>problems</w:t>
      </w:r>
      <w:r>
        <w:t xml:space="preserve"> that currently affect the </w:t>
      </w:r>
      <w:r w:rsidRPr="00B677FE">
        <w:rPr>
          <w:b/>
        </w:rPr>
        <w:t>liveability in that region</w:t>
      </w:r>
      <w:r>
        <w:t>?</w:t>
      </w:r>
    </w:p>
    <w:p w:rsidR="00B677FE" w:rsidRDefault="00B677FE" w:rsidP="00AE4F2C">
      <w:pPr>
        <w:ind w:left="-426"/>
      </w:pPr>
      <w:r>
        <w:t xml:space="preserve">Fill in the table for your </w:t>
      </w:r>
      <w:r w:rsidRPr="00B677FE">
        <w:rPr>
          <w:b/>
        </w:rPr>
        <w:t>3 biggest problems</w:t>
      </w:r>
      <w:r>
        <w:t>.</w:t>
      </w:r>
    </w:p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3795"/>
        <w:gridCol w:w="5654"/>
        <w:gridCol w:w="4725"/>
      </w:tblGrid>
      <w:tr w:rsidR="00B677FE" w:rsidRPr="00AE4F2C" w:rsidTr="00AE3830">
        <w:tc>
          <w:tcPr>
            <w:tcW w:w="3795" w:type="dxa"/>
          </w:tcPr>
          <w:p w:rsidR="00B677FE" w:rsidRDefault="00B677FE" w:rsidP="00AE3830">
            <w:pPr>
              <w:rPr>
                <w:b/>
              </w:rPr>
            </w:pPr>
            <w:r w:rsidRPr="00AE4F2C">
              <w:rPr>
                <w:b/>
              </w:rPr>
              <w:t xml:space="preserve">THE PROBLEM </w:t>
            </w:r>
          </w:p>
          <w:p w:rsidR="00B677FE" w:rsidRPr="00AE4F2C" w:rsidRDefault="00B677FE" w:rsidP="00AE3830">
            <w:pPr>
              <w:rPr>
                <w:b/>
              </w:rPr>
            </w:pPr>
          </w:p>
        </w:tc>
        <w:tc>
          <w:tcPr>
            <w:tcW w:w="5654" w:type="dxa"/>
          </w:tcPr>
          <w:p w:rsidR="00B677FE" w:rsidRPr="00AE4F2C" w:rsidRDefault="00B677FE" w:rsidP="00AE3830">
            <w:pPr>
              <w:rPr>
                <w:b/>
              </w:rPr>
            </w:pPr>
            <w:r w:rsidRPr="00AE4F2C">
              <w:rPr>
                <w:b/>
              </w:rPr>
              <w:t>THE IMPACTS on liveability</w:t>
            </w:r>
          </w:p>
        </w:tc>
        <w:tc>
          <w:tcPr>
            <w:tcW w:w="4725" w:type="dxa"/>
          </w:tcPr>
          <w:p w:rsidR="00B677FE" w:rsidRPr="00AE4F2C" w:rsidRDefault="00B677FE" w:rsidP="00AE3830">
            <w:pPr>
              <w:rPr>
                <w:b/>
              </w:rPr>
            </w:pPr>
            <w:r w:rsidRPr="00AE4F2C">
              <w:rPr>
                <w:b/>
              </w:rPr>
              <w:t>IDEAS/ STRATEGIES to solve the problem</w:t>
            </w:r>
          </w:p>
        </w:tc>
      </w:tr>
      <w:tr w:rsidR="00B677FE" w:rsidTr="00AE3830">
        <w:tc>
          <w:tcPr>
            <w:tcW w:w="3795" w:type="dxa"/>
          </w:tcPr>
          <w:p w:rsidR="00B677FE" w:rsidRDefault="00B677FE" w:rsidP="00AE3830"/>
          <w:p w:rsidR="00B677FE" w:rsidRDefault="00B677FE" w:rsidP="00AE3830"/>
          <w:p w:rsidR="00B677FE" w:rsidRDefault="00B677FE" w:rsidP="00AE3830"/>
          <w:p w:rsidR="00B677FE" w:rsidRDefault="00B677FE" w:rsidP="00AE3830"/>
          <w:p w:rsidR="00B677FE" w:rsidRDefault="00B677FE" w:rsidP="00AE3830"/>
          <w:p w:rsidR="00B677FE" w:rsidRDefault="00B677FE" w:rsidP="00AE3830"/>
          <w:p w:rsidR="00B677FE" w:rsidRDefault="00B677FE" w:rsidP="00AE3830"/>
          <w:p w:rsidR="00B677FE" w:rsidRDefault="00B677FE" w:rsidP="00AE3830"/>
          <w:p w:rsidR="00B677FE" w:rsidRDefault="00B677FE" w:rsidP="00AE3830"/>
        </w:tc>
        <w:tc>
          <w:tcPr>
            <w:tcW w:w="5654" w:type="dxa"/>
          </w:tcPr>
          <w:p w:rsidR="00B677FE" w:rsidRDefault="00B677FE" w:rsidP="00AE3830"/>
        </w:tc>
        <w:tc>
          <w:tcPr>
            <w:tcW w:w="4725" w:type="dxa"/>
          </w:tcPr>
          <w:p w:rsidR="00B677FE" w:rsidRDefault="00B677FE" w:rsidP="00AE3830"/>
        </w:tc>
      </w:tr>
      <w:tr w:rsidR="00B677FE" w:rsidTr="00AE3830">
        <w:tc>
          <w:tcPr>
            <w:tcW w:w="3795" w:type="dxa"/>
          </w:tcPr>
          <w:p w:rsidR="00B677FE" w:rsidRDefault="00B677FE" w:rsidP="00AE3830"/>
          <w:p w:rsidR="00B677FE" w:rsidRDefault="00B677FE" w:rsidP="00AE3830"/>
          <w:p w:rsidR="00B677FE" w:rsidRDefault="00B677FE" w:rsidP="00AE3830"/>
          <w:p w:rsidR="00B677FE" w:rsidRDefault="00B677FE" w:rsidP="00AE3830"/>
          <w:p w:rsidR="00B677FE" w:rsidRDefault="00B677FE" w:rsidP="00AE3830"/>
          <w:p w:rsidR="00B677FE" w:rsidRDefault="00B677FE" w:rsidP="00AE3830"/>
          <w:p w:rsidR="00B677FE" w:rsidRDefault="00B677FE" w:rsidP="00AE3830"/>
          <w:p w:rsidR="00B677FE" w:rsidRDefault="00B677FE" w:rsidP="00AE3830"/>
        </w:tc>
        <w:tc>
          <w:tcPr>
            <w:tcW w:w="5654" w:type="dxa"/>
          </w:tcPr>
          <w:p w:rsidR="00B677FE" w:rsidRDefault="00B677FE" w:rsidP="00AE3830"/>
        </w:tc>
        <w:tc>
          <w:tcPr>
            <w:tcW w:w="4725" w:type="dxa"/>
          </w:tcPr>
          <w:p w:rsidR="00B677FE" w:rsidRDefault="00B677FE" w:rsidP="00AE3830"/>
        </w:tc>
      </w:tr>
      <w:tr w:rsidR="00B677FE" w:rsidTr="00AE3830">
        <w:tc>
          <w:tcPr>
            <w:tcW w:w="3795" w:type="dxa"/>
          </w:tcPr>
          <w:p w:rsidR="00B677FE" w:rsidRDefault="00B677FE" w:rsidP="00AE3830"/>
          <w:p w:rsidR="00B677FE" w:rsidRDefault="00B677FE" w:rsidP="00AE3830"/>
          <w:p w:rsidR="00B677FE" w:rsidRDefault="00B677FE" w:rsidP="00AE3830"/>
          <w:p w:rsidR="00B677FE" w:rsidRDefault="00B677FE" w:rsidP="00AE3830"/>
          <w:p w:rsidR="00B677FE" w:rsidRDefault="00B677FE" w:rsidP="00AE3830"/>
          <w:p w:rsidR="00B677FE" w:rsidRDefault="00B677FE" w:rsidP="00AE3830"/>
          <w:p w:rsidR="00B677FE" w:rsidRDefault="00B677FE" w:rsidP="00AE3830"/>
          <w:p w:rsidR="00B677FE" w:rsidRDefault="00B677FE" w:rsidP="00AE3830"/>
          <w:p w:rsidR="00B677FE" w:rsidRDefault="00B677FE" w:rsidP="00AE3830"/>
        </w:tc>
        <w:tc>
          <w:tcPr>
            <w:tcW w:w="5654" w:type="dxa"/>
          </w:tcPr>
          <w:p w:rsidR="00B677FE" w:rsidRDefault="00B677FE" w:rsidP="00AE3830"/>
        </w:tc>
        <w:tc>
          <w:tcPr>
            <w:tcW w:w="4725" w:type="dxa"/>
          </w:tcPr>
          <w:p w:rsidR="00B677FE" w:rsidRDefault="00B677FE" w:rsidP="00AE3830"/>
        </w:tc>
      </w:tr>
    </w:tbl>
    <w:p w:rsidR="00B677FE" w:rsidRDefault="00B677FE" w:rsidP="00AE4F2C">
      <w:pPr>
        <w:ind w:left="-426"/>
      </w:pPr>
    </w:p>
    <w:sectPr w:rsidR="00B677FE" w:rsidSect="00AE4F2C">
      <w:pgSz w:w="16838" w:h="11906" w:orient="landscape"/>
      <w:pgMar w:top="709" w:right="1440" w:bottom="113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4F2C"/>
    <w:rsid w:val="00802609"/>
    <w:rsid w:val="0091467A"/>
    <w:rsid w:val="00AE4F2C"/>
    <w:rsid w:val="00B6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4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4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477FA92D</Template>
  <TotalTime>15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FINCH Benjamin</dc:creator>
  <cp:lastModifiedBy>ROYALL Tracee</cp:lastModifiedBy>
  <cp:revision>3</cp:revision>
  <cp:lastPrinted>2015-03-05T04:11:00Z</cp:lastPrinted>
  <dcterms:created xsi:type="dcterms:W3CDTF">2015-03-05T03:54:00Z</dcterms:created>
  <dcterms:modified xsi:type="dcterms:W3CDTF">2018-04-04T01:00:00Z</dcterms:modified>
</cp:coreProperties>
</file>