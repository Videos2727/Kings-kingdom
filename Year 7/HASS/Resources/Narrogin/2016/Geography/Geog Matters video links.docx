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A77" w:rsidRDefault="00EF6AC5">
      <w:pPr>
        <w:rPr>
          <w:rStyle w:val="Hyperlink"/>
        </w:rPr>
      </w:pPr>
      <w:r>
        <w:fldChar w:fldCharType="begin"/>
      </w:r>
      <w:r>
        <w:instrText xml:space="preserve"> HYPERLINK "https://www.youtube.com/watch?v=dDk06h7Abbw&amp;spfreload=10" </w:instrText>
      </w:r>
      <w:r>
        <w:fldChar w:fldCharType="separate"/>
      </w:r>
      <w:r w:rsidR="003818E2" w:rsidRPr="00B42FAF">
        <w:rPr>
          <w:rStyle w:val="Hyperlink"/>
        </w:rPr>
        <w:t>https://www.youtube.com/watch?v=dDk06h7Abbw&amp;spfreload=10</w:t>
      </w:r>
      <w:r>
        <w:rPr>
          <w:rStyle w:val="Hyperlink"/>
        </w:rPr>
        <w:fldChar w:fldCharType="end"/>
      </w:r>
    </w:p>
    <w:p w:rsidR="00EF6AC5" w:rsidRDefault="00EF6AC5">
      <w:pPr>
        <w:rPr>
          <w:rStyle w:val="Hyperlink"/>
        </w:rPr>
      </w:pPr>
    </w:p>
    <w:p w:rsidR="00EF6AC5" w:rsidRPr="00EF6AC5" w:rsidRDefault="00EF6AC5">
      <w:pPr>
        <w:rPr>
          <w:rStyle w:val="Hyperlink"/>
          <w:u w:val="none"/>
        </w:rPr>
      </w:pPr>
      <w:r w:rsidRPr="00EF6AC5">
        <w:rPr>
          <w:rStyle w:val="Hyperlink"/>
          <w:u w:val="none"/>
        </w:rPr>
        <w:t>Why we teach geography</w:t>
      </w:r>
      <w:r>
        <w:rPr>
          <w:rStyle w:val="Hyperlink"/>
          <w:u w:val="none"/>
        </w:rPr>
        <w:t>:</w:t>
      </w:r>
    </w:p>
    <w:p w:rsidR="00EF6AC5" w:rsidRDefault="00EF6AC5">
      <w:pPr>
        <w:rPr>
          <w:rStyle w:val="Hyperlink"/>
        </w:rPr>
      </w:pPr>
    </w:p>
    <w:p w:rsidR="00EF6AC5" w:rsidRDefault="007B08E1">
      <w:hyperlink r:id="rId5" w:history="1">
        <w:r w:rsidR="00EF6AC5" w:rsidRPr="00E10E4E">
          <w:rPr>
            <w:rStyle w:val="Hyperlink"/>
          </w:rPr>
          <w:t>https://www.youtube.com/watch?v=7_pw8duzGUg</w:t>
        </w:r>
      </w:hyperlink>
    </w:p>
    <w:p w:rsidR="00EF6AC5" w:rsidRDefault="00EF6AC5"/>
    <w:p w:rsidR="003818E2" w:rsidRDefault="007B08E1">
      <w:hyperlink r:id="rId6" w:history="1">
        <w:r w:rsidR="00EF6AC5" w:rsidRPr="00E10E4E">
          <w:rPr>
            <w:rStyle w:val="Hyperlink"/>
          </w:rPr>
          <w:t>https://www.youtube.com/watch?v=I3YfE9VLFoA</w:t>
        </w:r>
      </w:hyperlink>
      <w:r w:rsidR="00EF6AC5">
        <w:t xml:space="preserve"> – Why </w:t>
      </w:r>
      <w:proofErr w:type="spellStart"/>
      <w:r w:rsidR="00EF6AC5">
        <w:t>Geog</w:t>
      </w:r>
      <w:proofErr w:type="spellEnd"/>
      <w:r w:rsidR="00EF6AC5">
        <w:t xml:space="preserve"> matters</w:t>
      </w:r>
    </w:p>
    <w:p w:rsidR="00EF6AC5" w:rsidRDefault="00EF6AC5"/>
    <w:p w:rsidR="00EF6AC5" w:rsidRDefault="007B08E1">
      <w:hyperlink r:id="rId7" w:history="1">
        <w:r w:rsidR="00EF6AC5" w:rsidRPr="00E10E4E">
          <w:rPr>
            <w:rStyle w:val="Hyperlink"/>
          </w:rPr>
          <w:t>https://www.youtube.com/watch?v=Pl8OOIxKYk8</w:t>
        </w:r>
      </w:hyperlink>
      <w:r w:rsidR="00EF6AC5">
        <w:t xml:space="preserve"> why should I care about </w:t>
      </w:r>
      <w:proofErr w:type="spellStart"/>
      <w:r w:rsidR="00EF6AC5">
        <w:t>Geog</w:t>
      </w:r>
      <w:proofErr w:type="spellEnd"/>
    </w:p>
    <w:p w:rsidR="00EF6AC5" w:rsidRDefault="007B08E1">
      <w:hyperlink r:id="rId8" w:history="1">
        <w:r w:rsidR="00EF6AC5" w:rsidRPr="00E10E4E">
          <w:rPr>
            <w:rStyle w:val="Hyperlink"/>
          </w:rPr>
          <w:t>https://www.youtube.com/watch?v=rv0DXhwwQsk</w:t>
        </w:r>
      </w:hyperlink>
      <w:r w:rsidR="00EF6AC5">
        <w:t xml:space="preserve"> Why is </w:t>
      </w:r>
      <w:proofErr w:type="spellStart"/>
      <w:r w:rsidR="00EF6AC5">
        <w:t>Geog</w:t>
      </w:r>
      <w:proofErr w:type="spellEnd"/>
      <w:r w:rsidR="00EF6AC5">
        <w:t xml:space="preserve"> important</w:t>
      </w:r>
    </w:p>
    <w:p w:rsidR="00EF6AC5" w:rsidRDefault="00EF6AC5">
      <w:bookmarkStart w:id="0" w:name="_GoBack"/>
      <w:bookmarkEnd w:id="0"/>
    </w:p>
    <w:sectPr w:rsidR="00EF6AC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8E2"/>
    <w:rsid w:val="001C0A77"/>
    <w:rsid w:val="003818E2"/>
    <w:rsid w:val="006641C4"/>
    <w:rsid w:val="007B08E1"/>
    <w:rsid w:val="00DC41E6"/>
    <w:rsid w:val="00EF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818E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818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v0DXhwwQs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l8OOIxKYk8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I3YfE9VLFoA" TargetMode="External"/><Relationship Id="rId5" Type="http://schemas.openxmlformats.org/officeDocument/2006/relationships/hyperlink" Target="https://www.youtube.com/watch?v=7_pw8duzGU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C2F5241F</Template>
  <TotalTime>0</TotalTime>
  <Pages>1</Pages>
  <Words>22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2016-02-04T01:51:00Z</dcterms:created>
  <dcterms:modified xsi:type="dcterms:W3CDTF">2016-02-04T01:51:00Z</dcterms:modified>
</cp:coreProperties>
</file>