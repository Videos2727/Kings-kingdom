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982" w:rsidRDefault="00343982"/>
    <w:p w:rsidR="00343982" w:rsidRDefault="00343982">
      <w:r>
        <w:t xml:space="preserve">Complimentary Goods </w:t>
      </w:r>
      <w:proofErr w:type="spellStart"/>
      <w:r>
        <w:t>yr</w:t>
      </w:r>
      <w:proofErr w:type="spellEnd"/>
      <w:r>
        <w:t xml:space="preserve"> 7</w:t>
      </w:r>
      <w:bookmarkStart w:id="0" w:name="_GoBack"/>
      <w:bookmarkEnd w:id="0"/>
    </w:p>
    <w:p w:rsidR="00343982" w:rsidRDefault="00343982"/>
    <w:p w:rsidR="001C0A77" w:rsidRDefault="00343982">
      <w:hyperlink r:id="rId5" w:history="1">
        <w:r w:rsidRPr="00AF40F5">
          <w:rPr>
            <w:rStyle w:val="Hyperlink"/>
          </w:rPr>
          <w:t>https://www.youtube.com/watch?v=G4YlD0Cdsqg&amp;spfreload=10</w:t>
        </w:r>
      </w:hyperlink>
    </w:p>
    <w:p w:rsidR="00343982" w:rsidRDefault="00343982"/>
    <w:p w:rsidR="00343982" w:rsidRDefault="00343982"/>
    <w:p w:rsidR="00343982" w:rsidRDefault="00343982"/>
    <w:p w:rsidR="00343982" w:rsidRDefault="00343982"/>
    <w:p w:rsidR="00343982" w:rsidRDefault="00343982"/>
    <w:sectPr w:rsidR="0034398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982"/>
    <w:rsid w:val="001C0A77"/>
    <w:rsid w:val="00343982"/>
    <w:rsid w:val="006641C4"/>
    <w:rsid w:val="00D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4398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439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G4YlD0Cdsqg&amp;spfreload=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6F379401</Template>
  <TotalTime>1</TotalTime>
  <Pages>1</Pages>
  <Words>5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2</cp:revision>
  <dcterms:created xsi:type="dcterms:W3CDTF">2016-06-17T00:13:00Z</dcterms:created>
  <dcterms:modified xsi:type="dcterms:W3CDTF">2016-06-17T00:13:00Z</dcterms:modified>
</cp:coreProperties>
</file>