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23BC" w:rsidRPr="00414735" w:rsidRDefault="003423BC" w:rsidP="003423BC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  <w:r w:rsidRPr="00414735">
        <w:rPr>
          <w:rFonts w:ascii="Arial Unicode MS" w:eastAsia="Arial Unicode MS" w:hAnsi="Arial Unicode MS" w:cs="Arial Unicode MS"/>
        </w:rPr>
        <w:t>Name: ____________________</w:t>
      </w:r>
    </w:p>
    <w:p w:rsidR="003423BC" w:rsidRPr="00414735" w:rsidRDefault="003423BC" w:rsidP="003423BC">
      <w:pPr>
        <w:jc w:val="center"/>
        <w:rPr>
          <w:rFonts w:ascii="Arial Unicode MS" w:eastAsia="Arial Unicode MS" w:hAnsi="Arial Unicode MS" w:cs="Arial Unicode MS"/>
          <w:b/>
          <w:sz w:val="36"/>
        </w:rPr>
      </w:pPr>
      <w:r w:rsidRPr="00414735">
        <w:rPr>
          <w:rFonts w:ascii="Arial Unicode MS" w:eastAsia="Arial Unicode MS" w:hAnsi="Arial Unicode MS" w:cs="Arial Unicode MS"/>
          <w:b/>
          <w:sz w:val="36"/>
        </w:rPr>
        <w:t>Entrepreneurs and their Characteristics!</w:t>
      </w:r>
    </w:p>
    <w:p w:rsidR="003423BC" w:rsidRPr="00414735" w:rsidRDefault="003423BC" w:rsidP="003423BC">
      <w:pPr>
        <w:rPr>
          <w:rFonts w:ascii="Arial Unicode MS" w:eastAsia="Arial Unicode MS" w:hAnsi="Arial Unicode MS" w:cs="Arial Unicode MS"/>
        </w:rPr>
      </w:pPr>
      <w:r w:rsidRPr="00414735">
        <w:rPr>
          <w:rFonts w:ascii="Arial Unicode MS" w:eastAsia="Arial Unicode MS" w:hAnsi="Arial Unicode MS" w:cs="Arial Unicode MS"/>
        </w:rPr>
        <w:t>What is an entrepreneur? Give two examples of well-known entrepreneurs and what they are famous for.</w:t>
      </w:r>
    </w:p>
    <w:p w:rsidR="003423BC" w:rsidRPr="00414735" w:rsidRDefault="003423BC" w:rsidP="003423BC">
      <w:pPr>
        <w:rPr>
          <w:rFonts w:ascii="Arial Unicode MS" w:eastAsia="Arial Unicode MS" w:hAnsi="Arial Unicode MS" w:cs="Arial Unicode MS"/>
        </w:rPr>
      </w:pPr>
      <w:r w:rsidRPr="00414735">
        <w:rPr>
          <w:rFonts w:ascii="Arial Unicode MS" w:eastAsia="Arial Unicode MS" w:hAnsi="Arial Unicode MS" w:cs="Arial Unicode MS"/>
        </w:rPr>
        <w:t>_____________________________________________________________________________________________________________________________________________________________________________</w:t>
      </w:r>
      <w:r>
        <w:rPr>
          <w:rFonts w:ascii="Arial Unicode MS" w:eastAsia="Arial Unicode MS" w:hAnsi="Arial Unicode MS" w:cs="Arial Unicode MS"/>
        </w:rPr>
        <w:t>________________________________________________________________________________________</w:t>
      </w:r>
    </w:p>
    <w:p w:rsidR="003423BC" w:rsidRDefault="003423BC" w:rsidP="003423BC">
      <w:pPr>
        <w:rPr>
          <w:rFonts w:ascii="Arial Unicode MS" w:eastAsia="Arial Unicode MS" w:hAnsi="Arial Unicode MS" w:cs="Arial Unicode MS"/>
        </w:rPr>
      </w:pPr>
      <w:r w:rsidRPr="00414735">
        <w:rPr>
          <w:rFonts w:ascii="Arial Unicode MS" w:eastAsia="Arial Unicode MS" w:hAnsi="Arial Unicode MS" w:cs="Arial Unicode MS"/>
        </w:rPr>
        <w:t xml:space="preserve">Top 10 Characteristics of Entrepreneurs – Write down a definition and why each of the following characteristics </w:t>
      </w:r>
      <w:proofErr w:type="gramStart"/>
      <w:r w:rsidRPr="00414735">
        <w:rPr>
          <w:rFonts w:ascii="Arial Unicode MS" w:eastAsia="Arial Unicode MS" w:hAnsi="Arial Unicode MS" w:cs="Arial Unicode MS"/>
        </w:rPr>
        <w:t>are</w:t>
      </w:r>
      <w:proofErr w:type="gramEnd"/>
      <w:r w:rsidRPr="00414735">
        <w:rPr>
          <w:rFonts w:ascii="Arial Unicode MS" w:eastAsia="Arial Unicode MS" w:hAnsi="Arial Unicode MS" w:cs="Arial Unicode MS"/>
        </w:rPr>
        <w:t xml:space="preserve"> important to entrepreneurs and successful businesses.</w:t>
      </w:r>
    </w:p>
    <w:p w:rsidR="003423BC" w:rsidRDefault="003423BC" w:rsidP="003423BC">
      <w:pPr>
        <w:rPr>
          <w:rFonts w:ascii="Arial Unicode MS" w:eastAsia="Arial Unicode MS" w:hAnsi="Arial Unicode MS" w:cs="Arial Unicode MS"/>
        </w:rPr>
      </w:pPr>
    </w:p>
    <w:p w:rsidR="003423BC" w:rsidRDefault="003423BC" w:rsidP="003423BC">
      <w:pPr>
        <w:rPr>
          <w:rFonts w:ascii="Arial Unicode MS" w:eastAsia="Arial Unicode MS" w:hAnsi="Arial Unicode MS" w:cs="Arial Unicode M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8760"/>
      </w:tblGrid>
      <w:tr w:rsidR="003423BC" w:rsidTr="001B42EC">
        <w:tc>
          <w:tcPr>
            <w:tcW w:w="1696" w:type="dxa"/>
          </w:tcPr>
          <w:p w:rsidR="003423BC" w:rsidRDefault="003423BC" w:rsidP="001B42EC">
            <w:pPr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drawing>
                <wp:inline distT="0" distB="0" distL="0" distR="0" wp14:anchorId="2A4D0259" wp14:editId="675FCA40">
                  <wp:extent cx="939800" cy="9398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eye46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800" cy="93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60" w:type="dxa"/>
          </w:tcPr>
          <w:p w:rsidR="003423BC" w:rsidRPr="002B331D" w:rsidRDefault="003423BC" w:rsidP="001B42EC">
            <w:pPr>
              <w:rPr>
                <w:rFonts w:ascii="Arial Unicode MS" w:eastAsia="Arial Unicode MS" w:hAnsi="Arial Unicode MS" w:cs="Arial Unicode MS"/>
              </w:rPr>
            </w:pPr>
            <w:r w:rsidRPr="002B331D">
              <w:rPr>
                <w:rFonts w:ascii="Arial Unicode MS" w:eastAsia="Arial Unicode MS" w:hAnsi="Arial Unicode MS" w:cs="Arial Unicode MS"/>
              </w:rPr>
              <w:t>Vision - ______________________________________________________________________________________________________________________________________________</w:t>
            </w:r>
          </w:p>
          <w:p w:rsidR="003423BC" w:rsidRDefault="003423BC" w:rsidP="001B42EC">
            <w:pPr>
              <w:rPr>
                <w:rFonts w:ascii="Arial Unicode MS" w:eastAsia="Arial Unicode MS" w:hAnsi="Arial Unicode MS" w:cs="Arial Unicode MS"/>
              </w:rPr>
            </w:pPr>
          </w:p>
        </w:tc>
      </w:tr>
      <w:tr w:rsidR="003423BC" w:rsidTr="001B42EC">
        <w:tc>
          <w:tcPr>
            <w:tcW w:w="1696" w:type="dxa"/>
          </w:tcPr>
          <w:p w:rsidR="003423BC" w:rsidRDefault="003423BC" w:rsidP="001B42EC">
            <w:pPr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drawing>
                <wp:inline distT="0" distB="0" distL="0" distR="0" wp14:anchorId="60DEE2BF" wp14:editId="61ADAFFF">
                  <wp:extent cx="939800" cy="9398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business112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800" cy="93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60" w:type="dxa"/>
          </w:tcPr>
          <w:p w:rsidR="003423BC" w:rsidRPr="002B331D" w:rsidRDefault="003423BC" w:rsidP="001B42EC">
            <w:pPr>
              <w:rPr>
                <w:rFonts w:ascii="Arial Unicode MS" w:eastAsia="Arial Unicode MS" w:hAnsi="Arial Unicode MS" w:cs="Arial Unicode MS"/>
              </w:rPr>
            </w:pPr>
            <w:r w:rsidRPr="002B331D">
              <w:rPr>
                <w:rFonts w:ascii="Arial Unicode MS" w:eastAsia="Arial Unicode MS" w:hAnsi="Arial Unicode MS" w:cs="Arial Unicode MS"/>
              </w:rPr>
              <w:t>Influence - ______________________________________________________________________________________________________________________________________________</w:t>
            </w:r>
          </w:p>
          <w:p w:rsidR="003423BC" w:rsidRDefault="003423BC" w:rsidP="001B42EC">
            <w:pPr>
              <w:rPr>
                <w:rFonts w:ascii="Arial Unicode MS" w:eastAsia="Arial Unicode MS" w:hAnsi="Arial Unicode MS" w:cs="Arial Unicode MS"/>
              </w:rPr>
            </w:pPr>
          </w:p>
        </w:tc>
      </w:tr>
      <w:tr w:rsidR="003423BC" w:rsidTr="001B42EC">
        <w:tc>
          <w:tcPr>
            <w:tcW w:w="1696" w:type="dxa"/>
          </w:tcPr>
          <w:p w:rsidR="003423BC" w:rsidRDefault="003423BC" w:rsidP="001B42EC">
            <w:pPr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drawing>
                <wp:inline distT="0" distB="0" distL="0" distR="0" wp14:anchorId="5F45B814" wp14:editId="10B3CD6E">
                  <wp:extent cx="895350" cy="89535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superman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63" cy="895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60" w:type="dxa"/>
          </w:tcPr>
          <w:p w:rsidR="003423BC" w:rsidRPr="002B331D" w:rsidRDefault="003423BC" w:rsidP="001B42EC">
            <w:pPr>
              <w:rPr>
                <w:rFonts w:ascii="Arial Unicode MS" w:eastAsia="Arial Unicode MS" w:hAnsi="Arial Unicode MS" w:cs="Arial Unicode MS"/>
              </w:rPr>
            </w:pPr>
            <w:r w:rsidRPr="002B331D">
              <w:rPr>
                <w:rFonts w:ascii="Arial Unicode MS" w:eastAsia="Arial Unicode MS" w:hAnsi="Arial Unicode MS" w:cs="Arial Unicode MS"/>
              </w:rPr>
              <w:t>Confidence - ______________________________________________________________________________________________________________________________________________</w:t>
            </w:r>
          </w:p>
          <w:p w:rsidR="003423BC" w:rsidRDefault="003423BC" w:rsidP="001B42EC">
            <w:pPr>
              <w:rPr>
                <w:rFonts w:ascii="Arial Unicode MS" w:eastAsia="Arial Unicode MS" w:hAnsi="Arial Unicode MS" w:cs="Arial Unicode MS"/>
              </w:rPr>
            </w:pPr>
          </w:p>
        </w:tc>
      </w:tr>
      <w:tr w:rsidR="003423BC" w:rsidTr="001B42EC">
        <w:tc>
          <w:tcPr>
            <w:tcW w:w="1696" w:type="dxa"/>
          </w:tcPr>
          <w:p w:rsidR="003423BC" w:rsidRDefault="003423BC" w:rsidP="001B42EC">
            <w:pPr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drawing>
                <wp:anchor distT="0" distB="0" distL="114300" distR="114300" simplePos="0" relativeHeight="251659264" behindDoc="1" locked="0" layoutInCell="1" allowOverlap="1" wp14:anchorId="27FC35C6" wp14:editId="11A7C439">
                  <wp:simplePos x="0" y="0"/>
                  <wp:positionH relativeFrom="column">
                    <wp:posOffset>33020</wp:posOffset>
                  </wp:positionH>
                  <wp:positionV relativeFrom="paragraph">
                    <wp:posOffset>50800</wp:posOffset>
                  </wp:positionV>
                  <wp:extent cx="904875" cy="762000"/>
                  <wp:effectExtent l="0" t="0" r="9525" b="0"/>
                  <wp:wrapTight wrapText="bothSides">
                    <wp:wrapPolygon edited="0">
                      <wp:start x="0" y="0"/>
                      <wp:lineTo x="0" y="21060"/>
                      <wp:lineTo x="17735" y="21060"/>
                      <wp:lineTo x="17735" y="17280"/>
                      <wp:lineTo x="20008" y="8640"/>
                      <wp:lineTo x="21373" y="5940"/>
                      <wp:lineTo x="21373" y="3780"/>
                      <wp:lineTo x="17735" y="0"/>
                      <wp:lineTo x="0" y="0"/>
                    </wp:wrapPolygon>
                  </wp:wrapTight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contract2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760" w:type="dxa"/>
          </w:tcPr>
          <w:p w:rsidR="003423BC" w:rsidRPr="002B331D" w:rsidRDefault="003423BC" w:rsidP="001B42EC">
            <w:pPr>
              <w:rPr>
                <w:rFonts w:ascii="Arial Unicode MS" w:eastAsia="Arial Unicode MS" w:hAnsi="Arial Unicode MS" w:cs="Arial Unicode MS"/>
              </w:rPr>
            </w:pPr>
            <w:r w:rsidRPr="002B331D">
              <w:rPr>
                <w:rFonts w:ascii="Arial Unicode MS" w:eastAsia="Arial Unicode MS" w:hAnsi="Arial Unicode MS" w:cs="Arial Unicode MS"/>
              </w:rPr>
              <w:t>Commitment - ______________________________________________________________________________________________________________________________________________</w:t>
            </w:r>
          </w:p>
          <w:p w:rsidR="003423BC" w:rsidRDefault="003423BC" w:rsidP="001B42EC">
            <w:pPr>
              <w:rPr>
                <w:rFonts w:ascii="Arial Unicode MS" w:eastAsia="Arial Unicode MS" w:hAnsi="Arial Unicode MS" w:cs="Arial Unicode MS"/>
              </w:rPr>
            </w:pPr>
          </w:p>
        </w:tc>
      </w:tr>
      <w:tr w:rsidR="003423BC" w:rsidTr="001B42EC">
        <w:tc>
          <w:tcPr>
            <w:tcW w:w="1696" w:type="dxa"/>
          </w:tcPr>
          <w:p w:rsidR="003423BC" w:rsidRDefault="003423BC" w:rsidP="001B42EC">
            <w:pPr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drawing>
                <wp:anchor distT="0" distB="0" distL="114300" distR="114300" simplePos="0" relativeHeight="251660288" behindDoc="1" locked="0" layoutInCell="1" allowOverlap="1" wp14:anchorId="6C1F89A2" wp14:editId="10EFFE45">
                  <wp:simplePos x="0" y="0"/>
                  <wp:positionH relativeFrom="column">
                    <wp:posOffset>146685</wp:posOffset>
                  </wp:positionH>
                  <wp:positionV relativeFrom="paragraph">
                    <wp:posOffset>28575</wp:posOffset>
                  </wp:positionV>
                  <wp:extent cx="638175" cy="924560"/>
                  <wp:effectExtent l="0" t="0" r="9525" b="8890"/>
                  <wp:wrapTight wrapText="bothSides">
                    <wp:wrapPolygon edited="0">
                      <wp:start x="9027" y="0"/>
                      <wp:lineTo x="645" y="2225"/>
                      <wp:lineTo x="0" y="4451"/>
                      <wp:lineTo x="0" y="21363"/>
                      <wp:lineTo x="11606" y="21363"/>
                      <wp:lineTo x="10316" y="14242"/>
                      <wp:lineTo x="14830" y="12907"/>
                      <wp:lineTo x="19343" y="8901"/>
                      <wp:lineTo x="18054" y="7121"/>
                      <wp:lineTo x="21278" y="4451"/>
                      <wp:lineTo x="21278" y="0"/>
                      <wp:lineTo x="9027" y="0"/>
                    </wp:wrapPolygon>
                  </wp:wrapTight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winner4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92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760" w:type="dxa"/>
          </w:tcPr>
          <w:p w:rsidR="003423BC" w:rsidRDefault="003423BC" w:rsidP="001B42EC">
            <w:pPr>
              <w:rPr>
                <w:rFonts w:ascii="Arial Unicode MS" w:eastAsia="Arial Unicode MS" w:hAnsi="Arial Unicode MS" w:cs="Arial Unicode MS"/>
              </w:rPr>
            </w:pPr>
            <w:r w:rsidRPr="00414735">
              <w:rPr>
                <w:rFonts w:ascii="Arial Unicode MS" w:eastAsia="Arial Unicode MS" w:hAnsi="Arial Unicode MS" w:cs="Arial Unicode MS"/>
              </w:rPr>
              <w:t>Result-Orientated - ______________________________________________________________________________________________________________________________________________</w:t>
            </w:r>
          </w:p>
          <w:p w:rsidR="003423BC" w:rsidRDefault="003423BC" w:rsidP="001B42EC">
            <w:pPr>
              <w:rPr>
                <w:rFonts w:ascii="Arial Unicode MS" w:eastAsia="Arial Unicode MS" w:hAnsi="Arial Unicode MS" w:cs="Arial Unicode MS"/>
              </w:rPr>
            </w:pPr>
          </w:p>
        </w:tc>
      </w:tr>
      <w:tr w:rsidR="003423BC" w:rsidTr="001B42EC">
        <w:tc>
          <w:tcPr>
            <w:tcW w:w="1696" w:type="dxa"/>
          </w:tcPr>
          <w:p w:rsidR="003423BC" w:rsidRDefault="003423BC" w:rsidP="001B42EC">
            <w:pPr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drawing>
                <wp:anchor distT="0" distB="0" distL="114300" distR="114300" simplePos="0" relativeHeight="251661312" behindDoc="1" locked="0" layoutInCell="1" allowOverlap="1" wp14:anchorId="61FA5EA0" wp14:editId="5D0D1DDA">
                  <wp:simplePos x="0" y="0"/>
                  <wp:positionH relativeFrom="column">
                    <wp:posOffset>80645</wp:posOffset>
                  </wp:positionH>
                  <wp:positionV relativeFrom="paragraph">
                    <wp:posOffset>57150</wp:posOffset>
                  </wp:positionV>
                  <wp:extent cx="828675" cy="736421"/>
                  <wp:effectExtent l="0" t="0" r="0" b="6985"/>
                  <wp:wrapTight wrapText="bothSides">
                    <wp:wrapPolygon edited="0">
                      <wp:start x="0" y="0"/>
                      <wp:lineTo x="0" y="20687"/>
                      <wp:lineTo x="11421" y="21246"/>
                      <wp:lineTo x="17876" y="21246"/>
                      <wp:lineTo x="18372" y="21246"/>
                      <wp:lineTo x="20855" y="18450"/>
                      <wp:lineTo x="20855" y="11741"/>
                      <wp:lineTo x="20359" y="8946"/>
                      <wp:lineTo x="17876" y="0"/>
                      <wp:lineTo x="0" y="0"/>
                    </wp:wrapPolygon>
                  </wp:wrapTight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time5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736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760" w:type="dxa"/>
          </w:tcPr>
          <w:p w:rsidR="003423BC" w:rsidRPr="002B331D" w:rsidRDefault="003423BC" w:rsidP="001B42EC">
            <w:pPr>
              <w:rPr>
                <w:rFonts w:ascii="Arial Unicode MS" w:eastAsia="Arial Unicode MS" w:hAnsi="Arial Unicode MS" w:cs="Arial Unicode MS"/>
              </w:rPr>
            </w:pPr>
            <w:r w:rsidRPr="002B331D">
              <w:rPr>
                <w:rFonts w:ascii="Arial Unicode MS" w:eastAsia="Arial Unicode MS" w:hAnsi="Arial Unicode MS" w:cs="Arial Unicode MS"/>
              </w:rPr>
              <w:t>Timing - ______________________________________________________________________________________________________________________________________________</w:t>
            </w:r>
          </w:p>
          <w:p w:rsidR="003423BC" w:rsidRDefault="003423BC" w:rsidP="001B42EC">
            <w:pPr>
              <w:rPr>
                <w:rFonts w:ascii="Arial Unicode MS" w:eastAsia="Arial Unicode MS" w:hAnsi="Arial Unicode MS" w:cs="Arial Unicode MS"/>
              </w:rPr>
            </w:pPr>
          </w:p>
        </w:tc>
      </w:tr>
      <w:tr w:rsidR="003423BC" w:rsidTr="001B42EC">
        <w:tc>
          <w:tcPr>
            <w:tcW w:w="1696" w:type="dxa"/>
          </w:tcPr>
          <w:p w:rsidR="003423BC" w:rsidRDefault="003423BC" w:rsidP="001B42EC">
            <w:pPr>
              <w:rPr>
                <w:rFonts w:ascii="Arial Unicode MS" w:eastAsia="Arial Unicode MS" w:hAnsi="Arial Unicode MS" w:cs="Arial Unicode MS"/>
              </w:rPr>
            </w:pPr>
            <w:bookmarkStart w:id="0" w:name="_GoBack"/>
            <w:bookmarkEnd w:id="0"/>
            <w:r>
              <w:rPr>
                <w:rFonts w:ascii="Arial Unicode MS" w:eastAsia="Arial Unicode MS" w:hAnsi="Arial Unicode MS" w:cs="Arial Unicode MS"/>
                <w:noProof/>
              </w:rPr>
              <w:lastRenderedPageBreak/>
              <w:drawing>
                <wp:anchor distT="0" distB="0" distL="114300" distR="114300" simplePos="0" relativeHeight="251662336" behindDoc="1" locked="0" layoutInCell="1" allowOverlap="1" wp14:anchorId="6DFC8E82" wp14:editId="0CF400F3">
                  <wp:simplePos x="0" y="0"/>
                  <wp:positionH relativeFrom="column">
                    <wp:posOffset>71120</wp:posOffset>
                  </wp:positionH>
                  <wp:positionV relativeFrom="paragraph">
                    <wp:posOffset>0</wp:posOffset>
                  </wp:positionV>
                  <wp:extent cx="762000" cy="986481"/>
                  <wp:effectExtent l="0" t="0" r="0" b="0"/>
                  <wp:wrapTight wrapText="bothSides">
                    <wp:wrapPolygon edited="0">
                      <wp:start x="5940" y="2086"/>
                      <wp:lineTo x="0" y="5842"/>
                      <wp:lineTo x="0" y="19611"/>
                      <wp:lineTo x="21060" y="19611"/>
                      <wp:lineTo x="21060" y="3338"/>
                      <wp:lineTo x="20520" y="2086"/>
                      <wp:lineTo x="5940" y="2086"/>
                    </wp:wrapPolygon>
                  </wp:wrapTight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climb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986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760" w:type="dxa"/>
          </w:tcPr>
          <w:p w:rsidR="003423BC" w:rsidRDefault="003423BC" w:rsidP="001B42EC">
            <w:pPr>
              <w:rPr>
                <w:rFonts w:ascii="Arial Unicode MS" w:eastAsia="Arial Unicode MS" w:hAnsi="Arial Unicode MS" w:cs="Arial Unicode MS"/>
              </w:rPr>
            </w:pPr>
            <w:r w:rsidRPr="00414735">
              <w:rPr>
                <w:rFonts w:ascii="Arial Unicode MS" w:eastAsia="Arial Unicode MS" w:hAnsi="Arial Unicode MS" w:cs="Arial Unicode MS"/>
              </w:rPr>
              <w:t>Perseverance - ______________________________________________________________________________________________________________</w:t>
            </w:r>
            <w:r w:rsidR="00B24FA6">
              <w:rPr>
                <w:rFonts w:ascii="Arial Unicode MS" w:eastAsia="Arial Unicode MS" w:hAnsi="Arial Unicode MS" w:cs="Arial Unicode MS"/>
              </w:rPr>
              <w:t>________________________________</w:t>
            </w:r>
          </w:p>
        </w:tc>
      </w:tr>
      <w:tr w:rsidR="003423BC" w:rsidTr="001B42EC">
        <w:tc>
          <w:tcPr>
            <w:tcW w:w="1696" w:type="dxa"/>
          </w:tcPr>
          <w:p w:rsidR="003423BC" w:rsidRDefault="003423BC" w:rsidP="001B42EC">
            <w:pPr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drawing>
                <wp:anchor distT="0" distB="0" distL="114300" distR="114300" simplePos="0" relativeHeight="251663360" behindDoc="1" locked="0" layoutInCell="1" allowOverlap="1" wp14:anchorId="1116268D" wp14:editId="19D1BC1A">
                  <wp:simplePos x="0" y="0"/>
                  <wp:positionH relativeFrom="column">
                    <wp:posOffset>-62230</wp:posOffset>
                  </wp:positionH>
                  <wp:positionV relativeFrom="paragraph">
                    <wp:posOffset>0</wp:posOffset>
                  </wp:positionV>
                  <wp:extent cx="939800" cy="939800"/>
                  <wp:effectExtent l="0" t="0" r="0" b="0"/>
                  <wp:wrapTight wrapText="bothSides">
                    <wp:wrapPolygon edited="0">
                      <wp:start x="10508" y="2627"/>
                      <wp:lineTo x="3503" y="15324"/>
                      <wp:lineTo x="3503" y="16200"/>
                      <wp:lineTo x="5254" y="18389"/>
                      <wp:lineTo x="15324" y="18389"/>
                      <wp:lineTo x="16638" y="17514"/>
                      <wp:lineTo x="17514" y="13573"/>
                      <wp:lineTo x="17076" y="10508"/>
                      <wp:lineTo x="14011" y="5692"/>
                      <wp:lineTo x="12697" y="2627"/>
                      <wp:lineTo x="10508" y="2627"/>
                    </wp:wrapPolygon>
                  </wp:wrapTight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hand24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800" cy="93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760" w:type="dxa"/>
          </w:tcPr>
          <w:p w:rsidR="003423BC" w:rsidRDefault="003423BC" w:rsidP="001B42EC">
            <w:pPr>
              <w:rPr>
                <w:rFonts w:ascii="Arial Unicode MS" w:eastAsia="Arial Unicode MS" w:hAnsi="Arial Unicode MS" w:cs="Arial Unicode MS"/>
              </w:rPr>
            </w:pPr>
            <w:r w:rsidRPr="002B331D">
              <w:rPr>
                <w:rFonts w:ascii="Arial Unicode MS" w:eastAsia="Arial Unicode MS" w:hAnsi="Arial Unicode MS" w:cs="Arial Unicode MS"/>
              </w:rPr>
              <w:t>Caring - ______________________________________________________________________________________________________________________________________________</w:t>
            </w:r>
          </w:p>
          <w:p w:rsidR="003423BC" w:rsidRPr="00414735" w:rsidRDefault="003423BC" w:rsidP="001B42EC">
            <w:pPr>
              <w:rPr>
                <w:rFonts w:ascii="Arial Unicode MS" w:eastAsia="Arial Unicode MS" w:hAnsi="Arial Unicode MS" w:cs="Arial Unicode MS"/>
              </w:rPr>
            </w:pPr>
          </w:p>
        </w:tc>
      </w:tr>
      <w:tr w:rsidR="003423BC" w:rsidTr="001B42EC">
        <w:tc>
          <w:tcPr>
            <w:tcW w:w="1696" w:type="dxa"/>
          </w:tcPr>
          <w:p w:rsidR="003423BC" w:rsidRDefault="003423BC" w:rsidP="001B42EC">
            <w:pPr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drawing>
                <wp:anchor distT="0" distB="0" distL="114300" distR="114300" simplePos="0" relativeHeight="251664384" behindDoc="1" locked="0" layoutInCell="1" allowOverlap="1" wp14:anchorId="1E29F2DC" wp14:editId="4A56AB5A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1270</wp:posOffset>
                  </wp:positionV>
                  <wp:extent cx="704850" cy="704850"/>
                  <wp:effectExtent l="0" t="0" r="0" b="0"/>
                  <wp:wrapTight wrapText="bothSides">
                    <wp:wrapPolygon edited="0">
                      <wp:start x="11092" y="0"/>
                      <wp:lineTo x="2335" y="4670"/>
                      <wp:lineTo x="1751" y="8173"/>
                      <wp:lineTo x="5838" y="9341"/>
                      <wp:lineTo x="584" y="18681"/>
                      <wp:lineTo x="584" y="21016"/>
                      <wp:lineTo x="4670" y="21016"/>
                      <wp:lineTo x="5838" y="21016"/>
                      <wp:lineTo x="14595" y="18681"/>
                      <wp:lineTo x="15178" y="14595"/>
                      <wp:lineTo x="13427" y="9341"/>
                      <wp:lineTo x="21016" y="7589"/>
                      <wp:lineTo x="21016" y="2919"/>
                      <wp:lineTo x="16346" y="0"/>
                      <wp:lineTo x="11092" y="0"/>
                    </wp:wrapPolygon>
                  </wp:wrapTight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running8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760" w:type="dxa"/>
          </w:tcPr>
          <w:p w:rsidR="003423BC" w:rsidRPr="002B331D" w:rsidRDefault="003423BC" w:rsidP="00B24FA6">
            <w:pPr>
              <w:rPr>
                <w:rFonts w:ascii="Arial Unicode MS" w:eastAsia="Arial Unicode MS" w:hAnsi="Arial Unicode MS" w:cs="Arial Unicode MS"/>
              </w:rPr>
            </w:pPr>
            <w:r w:rsidRPr="002B331D">
              <w:rPr>
                <w:rFonts w:ascii="Arial Unicode MS" w:eastAsia="Arial Unicode MS" w:hAnsi="Arial Unicode MS" w:cs="Arial Unicode MS"/>
              </w:rPr>
              <w:t>Action - ______________________________________________________________________________________________________________________________________________</w:t>
            </w:r>
          </w:p>
        </w:tc>
      </w:tr>
      <w:tr w:rsidR="003423BC" w:rsidTr="001B42EC">
        <w:tc>
          <w:tcPr>
            <w:tcW w:w="1696" w:type="dxa"/>
          </w:tcPr>
          <w:p w:rsidR="003423BC" w:rsidRDefault="003423BC" w:rsidP="001B42EC">
            <w:pPr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drawing>
                <wp:anchor distT="0" distB="0" distL="114300" distR="114300" simplePos="0" relativeHeight="251680768" behindDoc="1" locked="0" layoutInCell="1" allowOverlap="1" wp14:anchorId="79F875D5" wp14:editId="4BCD59EC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1270</wp:posOffset>
                  </wp:positionV>
                  <wp:extent cx="893445" cy="752475"/>
                  <wp:effectExtent l="0" t="0" r="1905" b="9525"/>
                  <wp:wrapTight wrapText="bothSides">
                    <wp:wrapPolygon edited="0">
                      <wp:start x="7829" y="0"/>
                      <wp:lineTo x="0" y="6562"/>
                      <wp:lineTo x="0" y="9296"/>
                      <wp:lineTo x="3224" y="17499"/>
                      <wp:lineTo x="3224" y="21327"/>
                      <wp:lineTo x="16580" y="21327"/>
                      <wp:lineTo x="16580" y="17499"/>
                      <wp:lineTo x="21186" y="12577"/>
                      <wp:lineTo x="21186" y="8203"/>
                      <wp:lineTo x="17962" y="4922"/>
                      <wp:lineTo x="11514" y="0"/>
                      <wp:lineTo x="7829" y="0"/>
                    </wp:wrapPolygon>
                  </wp:wrapTight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question42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344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760" w:type="dxa"/>
          </w:tcPr>
          <w:p w:rsidR="003423BC" w:rsidRPr="002B331D" w:rsidRDefault="003423BC" w:rsidP="00B24FA6">
            <w:pPr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Intuition - </w:t>
            </w:r>
            <w:r w:rsidRPr="002B331D">
              <w:rPr>
                <w:rFonts w:ascii="Arial Unicode MS" w:eastAsia="Arial Unicode MS" w:hAnsi="Arial Unicode MS" w:cs="Arial Unicode MS"/>
              </w:rPr>
              <w:t>______________________________________________________________________________________________________________________________________________</w:t>
            </w:r>
          </w:p>
        </w:tc>
      </w:tr>
    </w:tbl>
    <w:p w:rsidR="003423BC" w:rsidRDefault="003423BC" w:rsidP="003423BC">
      <w:pPr>
        <w:rPr>
          <w:rFonts w:ascii="Arial Unicode MS" w:eastAsia="Arial Unicode MS" w:hAnsi="Arial Unicode MS" w:cs="Arial Unicode MS"/>
        </w:rPr>
      </w:pPr>
    </w:p>
    <w:p w:rsidR="003423BC" w:rsidRPr="00414735" w:rsidRDefault="003423BC" w:rsidP="003423BC">
      <w:pPr>
        <w:rPr>
          <w:rFonts w:ascii="Arial Unicode MS" w:eastAsia="Arial Unicode MS" w:hAnsi="Arial Unicode MS" w:cs="Arial Unicode MS"/>
        </w:rPr>
      </w:pPr>
      <w:r w:rsidRPr="00414735">
        <w:rPr>
          <w:rFonts w:ascii="Arial Unicode MS" w:eastAsia="Arial Unicode MS" w:hAnsi="Arial Unicode MS" w:cs="Arial Unicode MS"/>
        </w:rPr>
        <w:t xml:space="preserve">Which of the top 10 characteristics </w:t>
      </w:r>
      <w:r>
        <w:rPr>
          <w:rFonts w:ascii="Arial Unicode MS" w:eastAsia="Arial Unicode MS" w:hAnsi="Arial Unicode MS" w:cs="Arial Unicode MS"/>
        </w:rPr>
        <w:t xml:space="preserve">of entrepreneurs </w:t>
      </w:r>
      <w:r w:rsidRPr="00414735">
        <w:rPr>
          <w:rFonts w:ascii="Arial Unicode MS" w:eastAsia="Arial Unicode MS" w:hAnsi="Arial Unicode MS" w:cs="Arial Unicode MS"/>
        </w:rPr>
        <w:t>do you think are the most important? Why?</w:t>
      </w:r>
      <w:r>
        <w:rPr>
          <w:rFonts w:ascii="Arial Unicode MS" w:eastAsia="Arial Unicode MS" w:hAnsi="Arial Unicode MS" w:cs="Arial Unicode MS"/>
        </w:rPr>
        <w:t xml:space="preserve"> Put them in your order of importance on the diagram below.</w:t>
      </w:r>
    </w:p>
    <w:p w:rsidR="003423BC" w:rsidRDefault="003423BC" w:rsidP="003423BC">
      <w:pPr>
        <w:rPr>
          <w:rFonts w:ascii="Arial Unicode MS" w:eastAsia="Arial Unicode MS" w:hAnsi="Arial Unicode MS" w:cs="Arial Unicode MS"/>
        </w:rPr>
      </w:pPr>
      <w:r w:rsidRPr="00414735">
        <w:rPr>
          <w:rFonts w:ascii="Arial Unicode MS" w:eastAsia="Arial Unicode MS" w:hAnsi="Arial Unicode MS" w:cs="Arial Unicode MS"/>
        </w:rPr>
        <w:t>______________________________________________________________________________________________________________________________________________________________________________</w:t>
      </w:r>
    </w:p>
    <w:p w:rsidR="003423BC" w:rsidRDefault="003423BC" w:rsidP="00B24FA6">
      <w:pPr>
        <w:rPr>
          <w:sz w:val="22"/>
          <w:szCs w:val="22"/>
        </w:rPr>
      </w:pPr>
      <w:r w:rsidRPr="006224CF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F4E8E38" wp14:editId="43B2CD11">
                <wp:simplePos x="0" y="0"/>
                <wp:positionH relativeFrom="margin">
                  <wp:posOffset>2638425</wp:posOffset>
                </wp:positionH>
                <wp:positionV relativeFrom="paragraph">
                  <wp:posOffset>3310255</wp:posOffset>
                </wp:positionV>
                <wp:extent cx="1485900" cy="447675"/>
                <wp:effectExtent l="0" t="0" r="19050" b="28575"/>
                <wp:wrapNone/>
                <wp:docPr id="1434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4476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9050" algn="ctr">
                          <a:solidFill>
                            <a:srgbClr val="3B3B6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23BC" w:rsidRPr="006224CF" w:rsidRDefault="003423BC" w:rsidP="003423B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Century Gothic" w:hAnsi="Century Gothic" w:cs="Arial"/>
                                <w:b/>
                                <w:bCs/>
                                <w:color w:val="FFFFFF"/>
                                <w:kern w:val="24"/>
                                <w:sz w:val="22"/>
                                <w:szCs w:val="36"/>
                                <w:lang w:val="en-GB"/>
                              </w:rPr>
                              <w:t>Least Important</w:t>
                            </w: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702693CD" id="Rectangle 8" o:spid="_x0000_s1026" style="position:absolute;margin-left:207.75pt;margin-top:260.65pt;width:117pt;height:35.2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" fillcolor="#9cc2e5 [1940]" strokecolor="#3b3b64" strokeweight="1.5pt">
                <v:textbox>
                  <w:txbxContent>
                    <w:p w:rsidR="003423BC" w:rsidRPr="006224CF" w:rsidRDefault="003423BC" w:rsidP="003423BC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16"/>
                        </w:rPr>
                      </w:pPr>
                      <w:r>
                        <w:rPr>
                          <w:rFonts w:ascii="Century Gothic" w:hAnsi="Century Gothic" w:cs="Arial"/>
                          <w:b/>
                          <w:bCs/>
                          <w:color w:val="FFFFFF"/>
                          <w:kern w:val="24"/>
                          <w:sz w:val="22"/>
                          <w:szCs w:val="36"/>
                          <w:lang w:val="en-GB"/>
                        </w:rPr>
                        <w:t>Least Important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6224CF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71CD08" wp14:editId="51D38D2A">
                <wp:simplePos x="0" y="0"/>
                <wp:positionH relativeFrom="margin">
                  <wp:posOffset>3467100</wp:posOffset>
                </wp:positionH>
                <wp:positionV relativeFrom="paragraph">
                  <wp:posOffset>2767330</wp:posOffset>
                </wp:positionV>
                <wp:extent cx="1485900" cy="447675"/>
                <wp:effectExtent l="0" t="0" r="19050" b="28575"/>
                <wp:wrapNone/>
                <wp:docPr id="3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4476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9050" algn="ctr">
                          <a:solidFill>
                            <a:srgbClr val="3B3B6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23BC" w:rsidRPr="006224CF" w:rsidRDefault="003423BC" w:rsidP="003423B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2A5781FB" id="_x0000_s1027" style="position:absolute;margin-left:273pt;margin-top:217.9pt;width:117pt;height:35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" fillcolor="#9cc2e5 [1940]" strokecolor="#3b3b64" strokeweight="1.5pt">
                <v:textbox>
                  <w:txbxContent>
                    <w:p w:rsidR="003423BC" w:rsidRPr="006224CF" w:rsidRDefault="003423BC" w:rsidP="003423BC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1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6224CF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DB5542" wp14:editId="68628603">
                <wp:simplePos x="0" y="0"/>
                <wp:positionH relativeFrom="margin">
                  <wp:posOffset>2638425</wp:posOffset>
                </wp:positionH>
                <wp:positionV relativeFrom="paragraph">
                  <wp:posOffset>443230</wp:posOffset>
                </wp:positionV>
                <wp:extent cx="1485900" cy="447675"/>
                <wp:effectExtent l="0" t="0" r="19050" b="28575"/>
                <wp:wrapNone/>
                <wp:docPr id="1434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4476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9050" algn="ctr">
                          <a:solidFill>
                            <a:srgbClr val="3B3B6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23BC" w:rsidRPr="006224CF" w:rsidRDefault="003423BC" w:rsidP="003423B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16"/>
                              </w:rPr>
                            </w:pPr>
                            <w:r w:rsidRPr="006224CF">
                              <w:rPr>
                                <w:rFonts w:ascii="Century Gothic" w:hAnsi="Century Gothic" w:cs="Arial"/>
                                <w:b/>
                                <w:bCs/>
                                <w:color w:val="FFFFFF"/>
                                <w:kern w:val="24"/>
                                <w:sz w:val="22"/>
                                <w:szCs w:val="36"/>
                                <w:lang w:val="en-GB"/>
                              </w:rPr>
                              <w:t>Most important</w:t>
                            </w: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11B65F16" id="_x0000_s1028" style="position:absolute;margin-left:207.75pt;margin-top:34.9pt;width:117pt;height:35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" fillcolor="#9cc2e5 [1940]" strokecolor="#3b3b64" strokeweight="1.5pt">
                <v:textbox>
                  <w:txbxContent>
                    <w:p w:rsidR="003423BC" w:rsidRPr="006224CF" w:rsidRDefault="003423BC" w:rsidP="003423BC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16"/>
                        </w:rPr>
                      </w:pPr>
                      <w:r w:rsidRPr="006224CF">
                        <w:rPr>
                          <w:rFonts w:ascii="Century Gothic" w:hAnsi="Century Gothic" w:cs="Arial"/>
                          <w:b/>
                          <w:bCs/>
                          <w:color w:val="FFFFFF"/>
                          <w:kern w:val="24"/>
                          <w:sz w:val="22"/>
                          <w:szCs w:val="36"/>
                          <w:lang w:val="en-GB"/>
                        </w:rPr>
                        <w:t>Most important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6224CF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BC1468" wp14:editId="1867A22A">
                <wp:simplePos x="0" y="0"/>
                <wp:positionH relativeFrom="margin">
                  <wp:posOffset>1828800</wp:posOffset>
                </wp:positionH>
                <wp:positionV relativeFrom="paragraph">
                  <wp:posOffset>1024255</wp:posOffset>
                </wp:positionV>
                <wp:extent cx="1485900" cy="447675"/>
                <wp:effectExtent l="0" t="0" r="19050" b="28575"/>
                <wp:wrapNone/>
                <wp:docPr id="2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4476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9050" algn="ctr">
                          <a:solidFill>
                            <a:srgbClr val="3B3B6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23BC" w:rsidRPr="006224CF" w:rsidRDefault="003423BC" w:rsidP="003423B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40FE9A85" id="_x0000_s1029" style="position:absolute;margin-left:2in;margin-top:80.65pt;width:117pt;height:35.2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" fillcolor="#9cc2e5 [1940]" strokecolor="#3b3b64" strokeweight="1.5pt">
                <v:textbox>
                  <w:txbxContent>
                    <w:p w:rsidR="003423BC" w:rsidRPr="006224CF" w:rsidRDefault="003423BC" w:rsidP="003423BC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1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6224CF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C4EA91" wp14:editId="4F679730">
                <wp:simplePos x="0" y="0"/>
                <wp:positionH relativeFrom="margin">
                  <wp:posOffset>3476625</wp:posOffset>
                </wp:positionH>
                <wp:positionV relativeFrom="paragraph">
                  <wp:posOffset>1024255</wp:posOffset>
                </wp:positionV>
                <wp:extent cx="1485900" cy="447675"/>
                <wp:effectExtent l="0" t="0" r="19050" b="28575"/>
                <wp:wrapNone/>
                <wp:docPr id="2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4476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9050" algn="ctr">
                          <a:solidFill>
                            <a:srgbClr val="3B3B6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23BC" w:rsidRPr="006224CF" w:rsidRDefault="003423BC" w:rsidP="003423B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383BEE1A" id="_x0000_s1030" style="position:absolute;margin-left:273.75pt;margin-top:80.65pt;width:117pt;height:35.2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" fillcolor="#9cc2e5 [1940]" strokecolor="#3b3b64" strokeweight="1.5pt">
                <v:textbox>
                  <w:txbxContent>
                    <w:p w:rsidR="003423BC" w:rsidRPr="006224CF" w:rsidRDefault="003423BC" w:rsidP="003423BC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1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6224CF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41FF676" wp14:editId="693EE787">
                <wp:simplePos x="0" y="0"/>
                <wp:positionH relativeFrom="margin">
                  <wp:posOffset>4257675</wp:posOffset>
                </wp:positionH>
                <wp:positionV relativeFrom="paragraph">
                  <wp:posOffset>1586230</wp:posOffset>
                </wp:positionV>
                <wp:extent cx="1485900" cy="447675"/>
                <wp:effectExtent l="0" t="0" r="19050" b="28575"/>
                <wp:wrapNone/>
                <wp:docPr id="2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4476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9050" algn="ctr">
                          <a:solidFill>
                            <a:srgbClr val="3B3B6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23BC" w:rsidRPr="006224CF" w:rsidRDefault="003423BC" w:rsidP="003423B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638D62BA" id="_x0000_s1031" style="position:absolute;margin-left:335.25pt;margin-top:124.9pt;width:117pt;height:35.2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" fillcolor="#9cc2e5 [1940]" strokecolor="#3b3b64" strokeweight="1.5pt">
                <v:textbox>
                  <w:txbxContent>
                    <w:p w:rsidR="003423BC" w:rsidRPr="006224CF" w:rsidRDefault="003423BC" w:rsidP="003423BC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1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6224CF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451E01" wp14:editId="4F9CDEC9">
                <wp:simplePos x="0" y="0"/>
                <wp:positionH relativeFrom="margin">
                  <wp:posOffset>2628900</wp:posOffset>
                </wp:positionH>
                <wp:positionV relativeFrom="paragraph">
                  <wp:posOffset>1586230</wp:posOffset>
                </wp:positionV>
                <wp:extent cx="1485900" cy="447675"/>
                <wp:effectExtent l="0" t="0" r="19050" b="28575"/>
                <wp:wrapNone/>
                <wp:docPr id="2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4476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9050" algn="ctr">
                          <a:solidFill>
                            <a:srgbClr val="3B3B6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23BC" w:rsidRPr="006224CF" w:rsidRDefault="003423BC" w:rsidP="003423B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32937CF3" id="_x0000_s1032" style="position:absolute;margin-left:207pt;margin-top:124.9pt;width:117pt;height:35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" fillcolor="#9cc2e5 [1940]" strokecolor="#3b3b64" strokeweight="1.5pt">
                <v:textbox>
                  <w:txbxContent>
                    <w:p w:rsidR="003423BC" w:rsidRPr="006224CF" w:rsidRDefault="003423BC" w:rsidP="003423BC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1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6224CF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01B975D" wp14:editId="4D8ABC87">
                <wp:simplePos x="0" y="0"/>
                <wp:positionH relativeFrom="margin">
                  <wp:posOffset>1009650</wp:posOffset>
                </wp:positionH>
                <wp:positionV relativeFrom="paragraph">
                  <wp:posOffset>1595755</wp:posOffset>
                </wp:positionV>
                <wp:extent cx="1485900" cy="447675"/>
                <wp:effectExtent l="0" t="0" r="19050" b="28575"/>
                <wp:wrapNone/>
                <wp:docPr id="3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4476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9050" algn="ctr">
                          <a:solidFill>
                            <a:srgbClr val="3B3B6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23BC" w:rsidRPr="006224CF" w:rsidRDefault="003423BC" w:rsidP="003423B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66003C3E" id="_x0000_s1033" style="position:absolute;margin-left:79.5pt;margin-top:125.65pt;width:117pt;height:35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" fillcolor="#9cc2e5 [1940]" strokecolor="#3b3b64" strokeweight="1.5pt">
                <v:textbox>
                  <w:txbxContent>
                    <w:p w:rsidR="003423BC" w:rsidRPr="006224CF" w:rsidRDefault="003423BC" w:rsidP="003423BC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1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6224CF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E6F568A" wp14:editId="7057E19E">
                <wp:simplePos x="0" y="0"/>
                <wp:positionH relativeFrom="margin">
                  <wp:posOffset>1819275</wp:posOffset>
                </wp:positionH>
                <wp:positionV relativeFrom="paragraph">
                  <wp:posOffset>2767330</wp:posOffset>
                </wp:positionV>
                <wp:extent cx="1485900" cy="447675"/>
                <wp:effectExtent l="0" t="0" r="19050" b="28575"/>
                <wp:wrapNone/>
                <wp:docPr id="1433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4476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9050" algn="ctr">
                          <a:solidFill>
                            <a:srgbClr val="3B3B6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23BC" w:rsidRPr="006224CF" w:rsidRDefault="003423BC" w:rsidP="003423B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479630CB" id="_x0000_s1034" style="position:absolute;margin-left:143.25pt;margin-top:217.9pt;width:117pt;height:35.2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" fillcolor="#9cc2e5 [1940]" strokecolor="#3b3b64" strokeweight="1.5pt">
                <v:textbox>
                  <w:txbxContent>
                    <w:p w:rsidR="003423BC" w:rsidRPr="006224CF" w:rsidRDefault="003423BC" w:rsidP="003423BC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1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6224CF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6776368" wp14:editId="5D2D741B">
                <wp:simplePos x="0" y="0"/>
                <wp:positionH relativeFrom="margin">
                  <wp:posOffset>4276725</wp:posOffset>
                </wp:positionH>
                <wp:positionV relativeFrom="paragraph">
                  <wp:posOffset>2176780</wp:posOffset>
                </wp:positionV>
                <wp:extent cx="1485900" cy="447675"/>
                <wp:effectExtent l="0" t="0" r="19050" b="28575"/>
                <wp:wrapNone/>
                <wp:docPr id="1433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4476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9050" algn="ctr">
                          <a:solidFill>
                            <a:srgbClr val="3B3B6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23BC" w:rsidRPr="006224CF" w:rsidRDefault="003423BC" w:rsidP="003423B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4E0D3ACD" id="_x0000_s1035" style="position:absolute;margin-left:336.75pt;margin-top:171.4pt;width:117pt;height:35.2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" fillcolor="#9cc2e5 [1940]" strokecolor="#3b3b64" strokeweight="1.5pt">
                <v:textbox>
                  <w:txbxContent>
                    <w:p w:rsidR="003423BC" w:rsidRPr="006224CF" w:rsidRDefault="003423BC" w:rsidP="003423BC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1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6224CF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3CC1C3B" wp14:editId="3863D6E8">
                <wp:simplePos x="0" y="0"/>
                <wp:positionH relativeFrom="margin">
                  <wp:posOffset>2638425</wp:posOffset>
                </wp:positionH>
                <wp:positionV relativeFrom="paragraph">
                  <wp:posOffset>2186305</wp:posOffset>
                </wp:positionV>
                <wp:extent cx="1485900" cy="447675"/>
                <wp:effectExtent l="0" t="0" r="19050" b="28575"/>
                <wp:wrapNone/>
                <wp:docPr id="1433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4476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9050" algn="ctr">
                          <a:solidFill>
                            <a:srgbClr val="3B3B6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23BC" w:rsidRPr="006224CF" w:rsidRDefault="003423BC" w:rsidP="003423B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42467453" id="_x0000_s1036" style="position:absolute;margin-left:207.75pt;margin-top:172.15pt;width:117pt;height:35.2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" fillcolor="#9cc2e5 [1940]" strokecolor="#3b3b64" strokeweight="1.5pt">
                <v:textbox>
                  <w:txbxContent>
                    <w:p w:rsidR="003423BC" w:rsidRPr="006224CF" w:rsidRDefault="003423BC" w:rsidP="003423BC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1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6224CF"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384318" wp14:editId="2E72CE21">
                <wp:simplePos x="0" y="0"/>
                <wp:positionH relativeFrom="margin">
                  <wp:posOffset>1028700</wp:posOffset>
                </wp:positionH>
                <wp:positionV relativeFrom="paragraph">
                  <wp:posOffset>2195830</wp:posOffset>
                </wp:positionV>
                <wp:extent cx="1485900" cy="447675"/>
                <wp:effectExtent l="0" t="0" r="19050" b="28575"/>
                <wp:wrapNone/>
                <wp:docPr id="1433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4476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9050" algn="ctr">
                          <a:solidFill>
                            <a:srgbClr val="3B3B6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23BC" w:rsidRPr="006224CF" w:rsidRDefault="003423BC" w:rsidP="003423B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4AE31554" id="_x0000_s1037" style="position:absolute;margin-left:81pt;margin-top:172.9pt;width:117pt;height:35.2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" fillcolor="#9cc2e5 [1940]" strokecolor="#3b3b64" strokeweight="1.5pt">
                <v:textbox>
                  <w:txbxContent>
                    <w:p w:rsidR="003423BC" w:rsidRPr="006224CF" w:rsidRDefault="003423BC" w:rsidP="003423BC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1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423BC" w:rsidRDefault="003423BC" w:rsidP="003423BC">
      <w:pPr>
        <w:outlineLvl w:val="0"/>
        <w:rPr>
          <w:sz w:val="22"/>
          <w:szCs w:val="22"/>
        </w:rPr>
      </w:pPr>
    </w:p>
    <w:p w:rsidR="003423BC" w:rsidRDefault="003423BC" w:rsidP="003423BC">
      <w:pPr>
        <w:outlineLvl w:val="0"/>
        <w:rPr>
          <w:sz w:val="22"/>
          <w:szCs w:val="22"/>
        </w:rPr>
      </w:pPr>
    </w:p>
    <w:p w:rsidR="003423BC" w:rsidRDefault="003423BC" w:rsidP="003423BC">
      <w:pPr>
        <w:outlineLvl w:val="0"/>
        <w:rPr>
          <w:sz w:val="22"/>
          <w:szCs w:val="22"/>
        </w:rPr>
      </w:pPr>
    </w:p>
    <w:p w:rsidR="003423BC" w:rsidRDefault="003423BC" w:rsidP="003423BC">
      <w:pPr>
        <w:outlineLvl w:val="0"/>
        <w:rPr>
          <w:sz w:val="22"/>
          <w:szCs w:val="22"/>
        </w:rPr>
      </w:pPr>
    </w:p>
    <w:p w:rsidR="003423BC" w:rsidRDefault="003423BC" w:rsidP="003423BC">
      <w:pPr>
        <w:outlineLvl w:val="0"/>
        <w:rPr>
          <w:sz w:val="22"/>
          <w:szCs w:val="22"/>
        </w:rPr>
      </w:pPr>
    </w:p>
    <w:p w:rsidR="003423BC" w:rsidRDefault="003423BC" w:rsidP="003423BC">
      <w:pPr>
        <w:outlineLvl w:val="0"/>
        <w:rPr>
          <w:sz w:val="22"/>
          <w:szCs w:val="22"/>
        </w:rPr>
      </w:pPr>
    </w:p>
    <w:p w:rsidR="003423BC" w:rsidRDefault="003423BC" w:rsidP="003423BC">
      <w:pPr>
        <w:outlineLvl w:val="0"/>
        <w:rPr>
          <w:sz w:val="22"/>
          <w:szCs w:val="22"/>
        </w:rPr>
      </w:pPr>
    </w:p>
    <w:p w:rsidR="003423BC" w:rsidRDefault="003423BC" w:rsidP="003423BC">
      <w:pPr>
        <w:outlineLvl w:val="0"/>
        <w:rPr>
          <w:sz w:val="22"/>
          <w:szCs w:val="22"/>
        </w:rPr>
      </w:pPr>
    </w:p>
    <w:p w:rsidR="003423BC" w:rsidRDefault="003423BC" w:rsidP="003423BC">
      <w:pPr>
        <w:outlineLvl w:val="0"/>
        <w:rPr>
          <w:sz w:val="22"/>
          <w:szCs w:val="22"/>
        </w:rPr>
      </w:pPr>
    </w:p>
    <w:p w:rsidR="003423BC" w:rsidRDefault="003423BC" w:rsidP="003423BC">
      <w:pPr>
        <w:outlineLvl w:val="0"/>
        <w:rPr>
          <w:sz w:val="22"/>
          <w:szCs w:val="22"/>
        </w:rPr>
      </w:pPr>
    </w:p>
    <w:p w:rsidR="003423BC" w:rsidRDefault="003423BC" w:rsidP="003423BC">
      <w:pPr>
        <w:outlineLvl w:val="0"/>
        <w:rPr>
          <w:sz w:val="22"/>
          <w:szCs w:val="22"/>
        </w:rPr>
      </w:pPr>
    </w:p>
    <w:p w:rsidR="003423BC" w:rsidRDefault="003423BC" w:rsidP="003423BC">
      <w:pPr>
        <w:outlineLvl w:val="0"/>
        <w:rPr>
          <w:sz w:val="22"/>
          <w:szCs w:val="22"/>
        </w:rPr>
      </w:pPr>
    </w:p>
    <w:p w:rsidR="003423BC" w:rsidRDefault="003423BC" w:rsidP="003423BC">
      <w:pPr>
        <w:outlineLvl w:val="0"/>
        <w:rPr>
          <w:sz w:val="22"/>
          <w:szCs w:val="22"/>
        </w:rPr>
      </w:pPr>
    </w:p>
    <w:p w:rsidR="003423BC" w:rsidRDefault="003423BC" w:rsidP="003423BC">
      <w:pPr>
        <w:outlineLvl w:val="0"/>
        <w:rPr>
          <w:sz w:val="22"/>
          <w:szCs w:val="22"/>
        </w:rPr>
      </w:pPr>
    </w:p>
    <w:p w:rsidR="003423BC" w:rsidRDefault="003423BC" w:rsidP="003423BC">
      <w:pPr>
        <w:outlineLvl w:val="0"/>
        <w:rPr>
          <w:sz w:val="22"/>
          <w:szCs w:val="22"/>
        </w:rPr>
      </w:pPr>
    </w:p>
    <w:p w:rsidR="003423BC" w:rsidRDefault="003423BC" w:rsidP="003423BC">
      <w:pPr>
        <w:outlineLvl w:val="0"/>
        <w:rPr>
          <w:sz w:val="22"/>
          <w:szCs w:val="22"/>
        </w:rPr>
      </w:pPr>
    </w:p>
    <w:p w:rsidR="003423BC" w:rsidRDefault="003423BC" w:rsidP="003423BC">
      <w:pPr>
        <w:outlineLvl w:val="0"/>
        <w:rPr>
          <w:sz w:val="22"/>
          <w:szCs w:val="22"/>
        </w:rPr>
      </w:pPr>
    </w:p>
    <w:p w:rsidR="003423BC" w:rsidRDefault="003423BC" w:rsidP="003423BC">
      <w:pPr>
        <w:outlineLvl w:val="0"/>
        <w:rPr>
          <w:sz w:val="22"/>
          <w:szCs w:val="22"/>
        </w:rPr>
      </w:pPr>
    </w:p>
    <w:p w:rsidR="003423BC" w:rsidRDefault="003423BC" w:rsidP="003423BC">
      <w:pPr>
        <w:outlineLvl w:val="0"/>
        <w:rPr>
          <w:sz w:val="22"/>
          <w:szCs w:val="22"/>
        </w:rPr>
      </w:pPr>
    </w:p>
    <w:p w:rsidR="003423BC" w:rsidRDefault="003423BC" w:rsidP="003423BC">
      <w:pPr>
        <w:outlineLvl w:val="0"/>
        <w:rPr>
          <w:sz w:val="22"/>
          <w:szCs w:val="22"/>
        </w:rPr>
      </w:pPr>
    </w:p>
    <w:p w:rsidR="00632C11" w:rsidRDefault="00632C11"/>
    <w:sectPr w:rsidR="00632C11" w:rsidSect="003423BC">
      <w:pgSz w:w="11906" w:h="16838"/>
      <w:pgMar w:top="720" w:right="720" w:bottom="720" w:left="720" w:header="708" w:footer="708" w:gutter="0"/>
      <w:pgBorders w:offsetFrom="page">
        <w:top w:val="single" w:sz="12" w:space="24" w:color="2E74B5" w:themeColor="accent1" w:themeShade="BF"/>
        <w:left w:val="single" w:sz="12" w:space="24" w:color="2E74B5" w:themeColor="accent1" w:themeShade="BF"/>
        <w:bottom w:val="single" w:sz="12" w:space="24" w:color="2E74B5" w:themeColor="accent1" w:themeShade="BF"/>
        <w:right w:val="single" w:sz="12" w:space="24" w:color="2E74B5" w:themeColor="accent1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23BC"/>
    <w:rsid w:val="003423BC"/>
    <w:rsid w:val="00632C11"/>
    <w:rsid w:val="00B24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3B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23BC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val="en-US" w:eastAsia="ja-JP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423BC"/>
    <w:pPr>
      <w:spacing w:before="100" w:beforeAutospacing="1" w:after="100" w:afterAutospacing="1"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23B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23BC"/>
    <w:rPr>
      <w:rFonts w:ascii="Segoe UI" w:eastAsia="Times New Roman" w:hAnsi="Segoe UI" w:cs="Segoe UI"/>
      <w:sz w:val="18"/>
      <w:szCs w:val="18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3B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23BC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val="en-US" w:eastAsia="ja-JP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423BC"/>
    <w:pPr>
      <w:spacing w:before="100" w:beforeAutospacing="1" w:after="100" w:afterAutospacing="1"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23B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23BC"/>
    <w:rPr>
      <w:rFonts w:ascii="Segoe UI" w:eastAsia="Times New Roman" w:hAnsi="Segoe UI" w:cs="Segoe UI"/>
      <w:sz w:val="18"/>
      <w:szCs w:val="18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D5683D7A</Template>
  <TotalTime>12</TotalTime>
  <Pages>2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Donavon</dc:creator>
  <cp:keywords/>
  <dc:description/>
  <cp:lastModifiedBy>DONAVON Rebecca</cp:lastModifiedBy>
  <cp:revision>2</cp:revision>
  <cp:lastPrinted>2016-06-28T00:11:00Z</cp:lastPrinted>
  <dcterms:created xsi:type="dcterms:W3CDTF">2014-05-02T06:40:00Z</dcterms:created>
  <dcterms:modified xsi:type="dcterms:W3CDTF">2016-06-28T00:16:00Z</dcterms:modified>
</cp:coreProperties>
</file>