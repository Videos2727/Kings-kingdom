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29DE" w:rsidRDefault="002F29DE"/>
    <w:p w:rsidR="002F29DE" w:rsidRDefault="002F29DE">
      <w:r>
        <w:t>Durable goods video</w:t>
      </w:r>
      <w:bookmarkStart w:id="0" w:name="_GoBack"/>
      <w:bookmarkEnd w:id="0"/>
    </w:p>
    <w:p w:rsidR="001C0A77" w:rsidRDefault="002F29DE">
      <w:hyperlink r:id="rId5" w:history="1">
        <w:r w:rsidRPr="009D102F">
          <w:rPr>
            <w:rStyle w:val="Hyperlink"/>
          </w:rPr>
          <w:t>https://www.youtube.com/watch?v=loI2PMbyc1Q</w:t>
        </w:r>
      </w:hyperlink>
    </w:p>
    <w:p w:rsidR="002F29DE" w:rsidRDefault="002F29DE"/>
    <w:sectPr w:rsidR="002F29D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9DE"/>
    <w:rsid w:val="001C0A77"/>
    <w:rsid w:val="002F29DE"/>
    <w:rsid w:val="006641C4"/>
    <w:rsid w:val="00DC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F29D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2F29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loI2PMbyc1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4C7F3205</Template>
  <TotalTime>0</TotalTime>
  <Pages>1</Pages>
  <Words>4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GASS Gale</dc:creator>
  <cp:lastModifiedBy>GASS Gale</cp:lastModifiedBy>
  <cp:revision>2</cp:revision>
  <dcterms:created xsi:type="dcterms:W3CDTF">2016-06-17T00:18:00Z</dcterms:created>
  <dcterms:modified xsi:type="dcterms:W3CDTF">2016-06-17T00:18:00Z</dcterms:modified>
</cp:coreProperties>
</file>