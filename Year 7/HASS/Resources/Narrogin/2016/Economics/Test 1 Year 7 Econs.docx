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632C6C" w:rsidRPr="00632C6C" w:rsidRDefault="00632C6C" w:rsidP="00632C6C">
      <w:pPr>
        <w:spacing w:after="0" w:line="240" w:lineRule="auto"/>
        <w:outlineLvl w:val="0"/>
        <w:rPr>
          <w:rFonts w:ascii="Arial" w:eastAsia="MS Mincho" w:hAnsi="Arial" w:cs="Arial"/>
          <w:b/>
          <w:sz w:val="32"/>
          <w:szCs w:val="32"/>
        </w:rPr>
      </w:pPr>
      <w:r>
        <w:rPr>
          <w:noProof/>
          <w:sz w:val="30"/>
          <w:szCs w:val="30"/>
          <w:u w:val="single"/>
          <w:lang w:eastAsia="en-A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1EE9B1" wp14:editId="6CF80B95">
                <wp:simplePos x="0" y="0"/>
                <wp:positionH relativeFrom="column">
                  <wp:posOffset>4552950</wp:posOffset>
                </wp:positionH>
                <wp:positionV relativeFrom="paragraph">
                  <wp:posOffset>-781050</wp:posOffset>
                </wp:positionV>
                <wp:extent cx="1581150" cy="1152525"/>
                <wp:effectExtent l="0" t="19050" r="0" b="2857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1150" cy="1152525"/>
                          <a:chOff x="24802575" y="18055590"/>
                          <a:chExt cx="1179360" cy="936000"/>
                        </a:xfrm>
                      </wpg:grpSpPr>
                      <wps:wsp>
                        <wps:cNvPr id="8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4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5D9D0F2A" id="Group 7" o:spid="_x0000_s1026" style="position:absolute;margin-left:358.5pt;margin-top:-61.5pt;width:124.5pt;height:90.75pt;z-index:251665408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">
                <v:rect id="Rectangle 3" o:spid="_x0000_s1027" style="position:absolute;left:248025;top:180555;width:11794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7/GLwA&#10;AADaAAAADwAAAGRycy9kb3ducmV2LnhtbERPuwrCMBTdBf8hXMHNpoqIVKOIUOji4KOD26W5tsXm&#10;pjRRq19vBsHxcN7rbW8a8aTO1ZYVTKMYBHFhdc2lgss5nSxBOI+ssbFMCt7kYLsZDtaYaPviIz1P&#10;vhQhhF2CCirv20RKV1Rk0EW2JQ7czXYGfYBdKXWHrxBuGjmL44U0WHNoqLClfUXF/fQwCvL5/ZNf&#10;3wc3tR/O/aJPiyxLlRqP+t0KhKfe/8U/d6YVhK3hSrgBcvM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6Pv8YvAAAANoAAAAPAAAAAAAAAAAAAAAAAJgCAABkcnMvZG93bnJldi54&#10;bWxQSwUGAAAAAAQABAD1AAAAgQ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KiZXEAAAA2gAAAA8AAABkcnMvZG93bnJldi54bWxEj0FrwkAUhO+C/2F5ghepGz0UjW5CEbW9&#10;9GBq8fqSfSah2bchuybpv+8WCj0OM/MNs09H04ieOldbVrBaRiCIC6trLhVcP05PGxDOI2tsLJOC&#10;b3KQJtPJHmNtB75Qn/lSBAi7GBVU3rexlK6oyKBb2pY4eHfbGfRBdqXUHQ4Bbhq5jqJnabDmsFBh&#10;S4eKiq/sYRRsHpjLOn9vi8VnfjmdX3t5O96Vms/Glx0IT6P/D/+137SCLfxeCTdAJj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AKiZXEAAAA2gAAAA8AAAAAAAAAAAAAAAAA&#10;nwIAAGRycy9kb3ducmV2LnhtbFBLBQYAAAAABAAEAPcAAACQAwAAAAA=&#10;" fillcolor="green" stroked="t" strokecolor="white" strokeweight="0">
                  <v:imagedata r:id="rId8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E13CB5" wp14:editId="15E29CAF">
                <wp:simplePos x="0" y="0"/>
                <wp:positionH relativeFrom="column">
                  <wp:posOffset>-225425</wp:posOffset>
                </wp:positionH>
                <wp:positionV relativeFrom="paragraph">
                  <wp:posOffset>-607695</wp:posOffset>
                </wp:positionV>
                <wp:extent cx="3467100" cy="431800"/>
                <wp:effectExtent l="0" t="0" r="19050" b="254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2C6C" w:rsidRPr="00FC7CE0" w:rsidRDefault="00632C6C" w:rsidP="000969B2">
                            <w:pPr>
                              <w:shd w:val="clear" w:color="auto" w:fill="D9D9D9"/>
                              <w:rPr>
                                <w:rFonts w:ascii="Arial" w:hAnsi="Arial" w:cs="Arial"/>
                              </w:rPr>
                            </w:pP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My Target: </w:t>
                            </w:r>
                            <w:r w:rsidR="008535B4">
                              <w:rPr>
                                <w:rFonts w:ascii="Arial" w:hAnsi="Arial" w:cs="Arial"/>
                              </w:rPr>
                              <w:t>____ /35</w:t>
                            </w: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or  _____%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 w:rsidRPr="002D79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sym w:font="Wingdings" w:char="F044"/>
                            </w:r>
                            <w:r w:rsidRPr="002D79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2D79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sym w:font="Wingdings" w:char="F043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2E13CB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7.75pt;margin-top:-47.85pt;width:273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">
                <v:textbox>
                  <w:txbxContent>
                    <w:p w:rsidR="00632C6C" w:rsidRPr="00FC7CE0" w:rsidRDefault="00632C6C" w:rsidP="000969B2">
                      <w:pPr>
                        <w:shd w:val="clear" w:color="auto" w:fill="D9D9D9"/>
                        <w:rPr>
                          <w:rFonts w:ascii="Arial" w:hAnsi="Arial" w:cs="Arial"/>
                        </w:rPr>
                      </w:pPr>
                      <w:r w:rsidRPr="00FC7CE0">
                        <w:rPr>
                          <w:rFonts w:ascii="Arial" w:hAnsi="Arial" w:cs="Arial"/>
                        </w:rPr>
                        <w:t xml:space="preserve">My Target: </w:t>
                      </w:r>
                      <w:r w:rsidR="008535B4">
                        <w:rPr>
                          <w:rFonts w:ascii="Arial" w:hAnsi="Arial" w:cs="Arial"/>
                        </w:rPr>
                        <w:t>____ /35</w:t>
                      </w:r>
                      <w:r w:rsidRPr="00FC7CE0">
                        <w:rPr>
                          <w:rFonts w:ascii="Arial" w:hAnsi="Arial" w:cs="Arial"/>
                        </w:rPr>
                        <w:t xml:space="preserve"> or  _____%</w:t>
                      </w:r>
                      <w:r>
                        <w:rPr>
                          <w:rFonts w:ascii="Arial" w:hAnsi="Arial" w:cs="Arial"/>
                        </w:rPr>
                        <w:t xml:space="preserve">      </w:t>
                      </w:r>
                      <w:r w:rsidRPr="002D7946">
                        <w:rPr>
                          <w:rFonts w:ascii="Arial" w:hAnsi="Arial" w:cs="Arial"/>
                          <w:sz w:val="40"/>
                          <w:szCs w:val="40"/>
                        </w:rPr>
                        <w:sym w:font="Wingdings" w:char="F044"/>
                      </w:r>
                      <w:r w:rsidRPr="002D794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   </w:t>
                      </w:r>
                      <w:r w:rsidRPr="002D7946">
                        <w:rPr>
                          <w:rFonts w:ascii="Arial" w:hAnsi="Arial" w:cs="Arial"/>
                          <w:sz w:val="40"/>
                          <w:szCs w:val="40"/>
                        </w:rPr>
                        <w:sym w:font="Wingdings" w:char="F043"/>
                      </w:r>
                    </w:p>
                  </w:txbxContent>
                </v:textbox>
              </v:shape>
            </w:pict>
          </mc:Fallback>
        </mc:AlternateContent>
      </w:r>
      <w:r w:rsidRPr="00632C6C">
        <w:rPr>
          <w:rFonts w:ascii="Arial" w:eastAsia="MS Mincho" w:hAnsi="Arial" w:cs="Arial"/>
          <w:b/>
          <w:sz w:val="28"/>
          <w:szCs w:val="28"/>
          <w:u w:val="single"/>
        </w:rPr>
        <w:t>Name:                             ______</w:t>
      </w:r>
      <w:r>
        <w:rPr>
          <w:rFonts w:ascii="Arial" w:eastAsia="MS Mincho" w:hAnsi="Arial" w:cs="Arial"/>
          <w:b/>
          <w:sz w:val="28"/>
          <w:szCs w:val="28"/>
          <w:u w:val="single"/>
        </w:rPr>
        <w:t>___</w:t>
      </w:r>
      <w:r w:rsidRPr="00632C6C">
        <w:rPr>
          <w:rFonts w:ascii="Arial" w:eastAsia="MS Mincho" w:hAnsi="Arial" w:cs="Arial"/>
          <w:b/>
          <w:sz w:val="28"/>
          <w:szCs w:val="28"/>
        </w:rPr>
        <w:t xml:space="preserve">   </w:t>
      </w:r>
      <w:r w:rsidRPr="00632C6C">
        <w:rPr>
          <w:rFonts w:ascii="Arial" w:eastAsia="MS Mincho" w:hAnsi="Arial" w:cs="Arial"/>
          <w:b/>
          <w:sz w:val="32"/>
          <w:szCs w:val="32"/>
        </w:rPr>
        <w:tab/>
      </w:r>
      <w:r w:rsidRPr="00632C6C">
        <w:rPr>
          <w:rFonts w:ascii="Arial" w:eastAsia="MS Mincho" w:hAnsi="Arial" w:cs="Arial"/>
          <w:b/>
          <w:sz w:val="32"/>
          <w:szCs w:val="32"/>
        </w:rPr>
        <w:tab/>
      </w:r>
      <w:r w:rsidRPr="00632C6C">
        <w:rPr>
          <w:rFonts w:ascii="Arial" w:eastAsia="MS Mincho" w:hAnsi="Arial" w:cs="Arial"/>
          <w:b/>
          <w:sz w:val="32"/>
          <w:szCs w:val="32"/>
        </w:rPr>
        <w:tab/>
        <w:t xml:space="preserve">               </w:t>
      </w:r>
    </w:p>
    <w:p w:rsidR="00632C6C" w:rsidRPr="00632C6C" w:rsidRDefault="00632C6C" w:rsidP="00632C6C">
      <w:pPr>
        <w:spacing w:after="0" w:line="240" w:lineRule="auto"/>
        <w:outlineLvl w:val="0"/>
        <w:rPr>
          <w:rFonts w:ascii="Arial" w:eastAsia="MS Mincho" w:hAnsi="Arial" w:cs="Arial"/>
          <w:sz w:val="32"/>
          <w:szCs w:val="32"/>
          <w:u w:val="single"/>
        </w:rPr>
      </w:pPr>
    </w:p>
    <w:tbl>
      <w:tblPr>
        <w:tblpPr w:leftFromText="180" w:rightFromText="180" w:vertAnchor="text" w:horzAnchor="margin" w:tblpXSpec="right" w:tblpY="17"/>
        <w:tblW w:w="2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6"/>
        <w:gridCol w:w="708"/>
        <w:gridCol w:w="1016"/>
      </w:tblGrid>
      <w:tr w:rsidR="00632C6C" w:rsidRPr="00632C6C" w:rsidTr="00632C6C">
        <w:trPr>
          <w:trHeight w:val="890"/>
        </w:trPr>
        <w:tc>
          <w:tcPr>
            <w:tcW w:w="1026" w:type="dxa"/>
          </w:tcPr>
          <w:p w:rsidR="00632C6C" w:rsidRPr="00632C6C" w:rsidRDefault="00632C6C" w:rsidP="00632C6C">
            <w:pPr>
              <w:spacing w:after="0" w:line="240" w:lineRule="auto"/>
              <w:rPr>
                <w:rFonts w:ascii="Arial" w:eastAsia="MS Mincho" w:hAnsi="Arial" w:cs="Arial"/>
                <w:sz w:val="24"/>
                <w:szCs w:val="24"/>
              </w:rPr>
            </w:pPr>
            <w:r w:rsidRPr="00632C6C">
              <w:rPr>
                <w:rFonts w:ascii="Arial" w:eastAsia="MS Mincho" w:hAnsi="Arial" w:cs="Arial"/>
                <w:sz w:val="24"/>
                <w:szCs w:val="24"/>
              </w:rPr>
              <w:t>Total marks</w:t>
            </w:r>
          </w:p>
          <w:p w:rsidR="00632C6C" w:rsidRPr="00632C6C" w:rsidRDefault="008535B4" w:rsidP="00632C6C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sz w:val="24"/>
                <w:szCs w:val="24"/>
              </w:rPr>
            </w:pPr>
            <w:r>
              <w:rPr>
                <w:rFonts w:ascii="Arial" w:eastAsia="MS Mincho" w:hAnsi="Arial" w:cs="Arial"/>
                <w:b/>
                <w:sz w:val="24"/>
                <w:szCs w:val="24"/>
              </w:rPr>
              <w:t>35</w:t>
            </w:r>
          </w:p>
        </w:tc>
        <w:tc>
          <w:tcPr>
            <w:tcW w:w="708" w:type="dxa"/>
          </w:tcPr>
          <w:p w:rsidR="00632C6C" w:rsidRPr="00632C6C" w:rsidRDefault="00632C6C" w:rsidP="00632C6C">
            <w:pPr>
              <w:spacing w:after="0" w:line="240" w:lineRule="auto"/>
              <w:rPr>
                <w:rFonts w:ascii="Arial" w:eastAsia="MS Mincho" w:hAnsi="Arial" w:cs="Arial"/>
                <w:b/>
                <w:sz w:val="24"/>
                <w:szCs w:val="24"/>
              </w:rPr>
            </w:pPr>
          </w:p>
          <w:p w:rsidR="00632C6C" w:rsidRPr="00632C6C" w:rsidRDefault="00632C6C" w:rsidP="00632C6C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sz w:val="24"/>
                <w:szCs w:val="24"/>
              </w:rPr>
            </w:pPr>
            <w:r w:rsidRPr="00632C6C">
              <w:rPr>
                <w:rFonts w:ascii="Arial" w:eastAsia="MS Mincho" w:hAnsi="Arial" w:cs="Arial"/>
                <w:b/>
                <w:sz w:val="24"/>
                <w:szCs w:val="24"/>
              </w:rPr>
              <w:t>%</w:t>
            </w:r>
          </w:p>
        </w:tc>
        <w:tc>
          <w:tcPr>
            <w:tcW w:w="1016" w:type="dxa"/>
          </w:tcPr>
          <w:p w:rsidR="00632C6C" w:rsidRPr="00632C6C" w:rsidRDefault="00632C6C" w:rsidP="00632C6C">
            <w:pPr>
              <w:spacing w:after="0" w:line="240" w:lineRule="auto"/>
              <w:rPr>
                <w:rFonts w:ascii="Arial" w:eastAsia="MS Mincho" w:hAnsi="Arial" w:cs="Arial"/>
                <w:b/>
                <w:sz w:val="24"/>
                <w:szCs w:val="24"/>
              </w:rPr>
            </w:pPr>
          </w:p>
          <w:p w:rsidR="00632C6C" w:rsidRPr="00632C6C" w:rsidRDefault="00632C6C" w:rsidP="00632C6C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sz w:val="24"/>
                <w:szCs w:val="24"/>
              </w:rPr>
            </w:pPr>
            <w:r w:rsidRPr="00632C6C">
              <w:rPr>
                <w:rFonts w:ascii="Arial" w:eastAsia="MS Mincho" w:hAnsi="Arial" w:cs="Arial"/>
                <w:b/>
                <w:sz w:val="24"/>
                <w:szCs w:val="24"/>
              </w:rPr>
              <w:t>Weight</w:t>
            </w:r>
          </w:p>
          <w:p w:rsidR="00632C6C" w:rsidRPr="00632C6C" w:rsidRDefault="00632C6C" w:rsidP="00632C6C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sz w:val="24"/>
                <w:szCs w:val="24"/>
              </w:rPr>
            </w:pPr>
            <w:r w:rsidRPr="00632C6C">
              <w:rPr>
                <w:rFonts w:ascii="Arial" w:eastAsia="MS Mincho" w:hAnsi="Arial" w:cs="Arial"/>
                <w:b/>
                <w:sz w:val="24"/>
                <w:szCs w:val="24"/>
              </w:rPr>
              <w:t>10%</w:t>
            </w:r>
          </w:p>
        </w:tc>
      </w:tr>
      <w:tr w:rsidR="00632C6C" w:rsidRPr="00632C6C" w:rsidTr="00632C6C">
        <w:trPr>
          <w:trHeight w:val="794"/>
        </w:trPr>
        <w:tc>
          <w:tcPr>
            <w:tcW w:w="1026" w:type="dxa"/>
          </w:tcPr>
          <w:p w:rsidR="00632C6C" w:rsidRPr="00632C6C" w:rsidRDefault="00632C6C" w:rsidP="00632C6C">
            <w:pPr>
              <w:spacing w:after="0" w:line="240" w:lineRule="auto"/>
              <w:rPr>
                <w:rFonts w:ascii="Arial" w:eastAsia="MS Mincho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632C6C" w:rsidRPr="00632C6C" w:rsidRDefault="00632C6C" w:rsidP="00632C6C">
            <w:pPr>
              <w:spacing w:after="0" w:line="240" w:lineRule="auto"/>
              <w:rPr>
                <w:rFonts w:ascii="Arial" w:eastAsia="MS Mincho" w:hAnsi="Arial" w:cs="Arial"/>
                <w:b/>
                <w:sz w:val="24"/>
                <w:szCs w:val="24"/>
              </w:rPr>
            </w:pPr>
          </w:p>
        </w:tc>
        <w:tc>
          <w:tcPr>
            <w:tcW w:w="1016" w:type="dxa"/>
          </w:tcPr>
          <w:p w:rsidR="00632C6C" w:rsidRPr="00632C6C" w:rsidRDefault="00632C6C" w:rsidP="00632C6C">
            <w:pPr>
              <w:spacing w:after="0" w:line="240" w:lineRule="auto"/>
              <w:rPr>
                <w:rFonts w:ascii="Arial" w:eastAsia="MS Mincho" w:hAnsi="Arial" w:cs="Arial"/>
                <w:b/>
                <w:sz w:val="24"/>
                <w:szCs w:val="24"/>
              </w:rPr>
            </w:pPr>
          </w:p>
        </w:tc>
      </w:tr>
    </w:tbl>
    <w:p w:rsidR="00632C6C" w:rsidRDefault="00632C6C" w:rsidP="00632C6C">
      <w:pPr>
        <w:spacing w:after="0" w:line="240" w:lineRule="auto"/>
        <w:outlineLvl w:val="0"/>
        <w:rPr>
          <w:rFonts w:ascii="Arial" w:eastAsia="MS Mincho" w:hAnsi="Arial" w:cs="Arial"/>
          <w:b/>
          <w:sz w:val="32"/>
          <w:szCs w:val="32"/>
        </w:rPr>
      </w:pPr>
      <w:proofErr w:type="spellStart"/>
      <w:r w:rsidRPr="00632C6C">
        <w:rPr>
          <w:rFonts w:ascii="Arial" w:eastAsia="MS Mincho" w:hAnsi="Arial" w:cs="Arial"/>
          <w:sz w:val="32"/>
          <w:szCs w:val="32"/>
          <w:u w:val="single"/>
        </w:rPr>
        <w:t>Yr</w:t>
      </w:r>
      <w:proofErr w:type="spellEnd"/>
      <w:r w:rsidRPr="00632C6C">
        <w:rPr>
          <w:rFonts w:ascii="Arial" w:eastAsia="MS Mincho" w:hAnsi="Arial" w:cs="Arial"/>
          <w:sz w:val="32"/>
          <w:szCs w:val="32"/>
          <w:u w:val="single"/>
        </w:rPr>
        <w:t xml:space="preserve"> 7 Humanities &amp; Social Sciences:</w:t>
      </w:r>
    </w:p>
    <w:p w:rsidR="00632C6C" w:rsidRDefault="00877C3F" w:rsidP="00632C6C">
      <w:pPr>
        <w:spacing w:after="0" w:line="240" w:lineRule="auto"/>
        <w:outlineLvl w:val="0"/>
        <w:rPr>
          <w:rFonts w:ascii="Arial" w:eastAsia="MS Mincho" w:hAnsi="Arial" w:cs="Arial"/>
          <w:b/>
          <w:i/>
          <w:sz w:val="36"/>
          <w:szCs w:val="36"/>
        </w:rPr>
      </w:pPr>
      <w:r>
        <w:rPr>
          <w:rFonts w:ascii="Arial" w:eastAsia="MS Mincho" w:hAnsi="Arial" w:cs="Arial"/>
          <w:b/>
          <w:i/>
          <w:sz w:val="36"/>
          <w:szCs w:val="36"/>
        </w:rPr>
        <w:t>Task 2</w:t>
      </w:r>
      <w:r w:rsidR="00632C6C">
        <w:rPr>
          <w:rFonts w:ascii="Arial" w:eastAsia="MS Mincho" w:hAnsi="Arial" w:cs="Arial"/>
          <w:b/>
          <w:i/>
          <w:sz w:val="36"/>
          <w:szCs w:val="36"/>
        </w:rPr>
        <w:t xml:space="preserve">: </w:t>
      </w:r>
    </w:p>
    <w:p w:rsidR="00632C6C" w:rsidRPr="00632C6C" w:rsidRDefault="00632C6C" w:rsidP="00632C6C">
      <w:pPr>
        <w:spacing w:after="0" w:line="240" w:lineRule="auto"/>
        <w:outlineLvl w:val="0"/>
        <w:rPr>
          <w:rFonts w:ascii="Arial" w:eastAsia="MS Mincho" w:hAnsi="Arial" w:cs="Arial"/>
          <w:b/>
          <w:sz w:val="32"/>
          <w:szCs w:val="32"/>
        </w:rPr>
      </w:pPr>
      <w:r>
        <w:rPr>
          <w:rFonts w:ascii="Arial" w:eastAsia="MS Mincho" w:hAnsi="Arial" w:cs="Arial"/>
          <w:b/>
          <w:i/>
          <w:sz w:val="36"/>
          <w:szCs w:val="36"/>
        </w:rPr>
        <w:t>Introduction to Economics Test</w:t>
      </w:r>
    </w:p>
    <w:p w:rsidR="00632C6C" w:rsidRDefault="00632C6C" w:rsidP="00632C6C">
      <w:pPr>
        <w:spacing w:after="0" w:line="240" w:lineRule="auto"/>
        <w:rPr>
          <w:rFonts w:ascii="Arial" w:eastAsia="MS Mincho" w:hAnsi="Arial" w:cs="Arial"/>
          <w:b/>
          <w:i/>
          <w:sz w:val="32"/>
          <w:szCs w:val="32"/>
        </w:rPr>
      </w:pPr>
      <w:r w:rsidRPr="00632C6C">
        <w:rPr>
          <w:rFonts w:ascii="Arial" w:eastAsia="MS Mincho" w:hAnsi="Arial" w:cs="Arial"/>
          <w:b/>
          <w:i/>
          <w:sz w:val="24"/>
          <w:szCs w:val="24"/>
        </w:rPr>
        <w:t>Reading – 5 minutes   Working: 40 minutes</w:t>
      </w:r>
    </w:p>
    <w:p w:rsidR="00632C6C" w:rsidRPr="00632C6C" w:rsidRDefault="00632C6C" w:rsidP="00632C6C">
      <w:pPr>
        <w:spacing w:after="0" w:line="240" w:lineRule="auto"/>
        <w:rPr>
          <w:rFonts w:ascii="Arial" w:eastAsia="MS Mincho" w:hAnsi="Arial" w:cs="Arial"/>
          <w:b/>
          <w:i/>
          <w:sz w:val="32"/>
          <w:szCs w:val="32"/>
        </w:rPr>
      </w:pPr>
    </w:p>
    <w:p w:rsidR="00632C6C" w:rsidRPr="00632C6C" w:rsidRDefault="00632C6C" w:rsidP="00632C6C">
      <w:pPr>
        <w:spacing w:line="240" w:lineRule="auto"/>
        <w:rPr>
          <w:rFonts w:ascii="Arial" w:hAnsi="Arial" w:cs="Arial"/>
          <w:sz w:val="30"/>
          <w:szCs w:val="30"/>
          <w:u w:val="single"/>
        </w:rPr>
      </w:pPr>
      <w:r w:rsidRPr="00632C6C">
        <w:rPr>
          <w:rFonts w:ascii="Arial" w:hAnsi="Arial" w:cs="Arial"/>
          <w:sz w:val="30"/>
          <w:szCs w:val="30"/>
          <w:u w:val="single"/>
        </w:rPr>
        <w:t>Section One:</w:t>
      </w:r>
    </w:p>
    <w:p w:rsidR="0009749C" w:rsidRPr="00632C6C" w:rsidRDefault="00EB227D" w:rsidP="00632C6C">
      <w:pPr>
        <w:spacing w:line="240" w:lineRule="auto"/>
        <w:rPr>
          <w:rFonts w:ascii="Arial" w:hAnsi="Arial" w:cs="Arial"/>
          <w:b/>
        </w:rPr>
      </w:pPr>
      <w:r w:rsidRPr="00632C6C">
        <w:rPr>
          <w:rFonts w:ascii="Arial" w:hAnsi="Arial" w:cs="Arial"/>
          <w:b/>
        </w:rPr>
        <w:t xml:space="preserve">Answer the following multiple choice questions </w:t>
      </w:r>
      <w:r w:rsidR="00632C6C">
        <w:rPr>
          <w:rFonts w:ascii="Arial" w:hAnsi="Arial" w:cs="Arial"/>
          <w:b/>
        </w:rPr>
        <w:t>by circling your letter of choice.</w:t>
      </w:r>
    </w:p>
    <w:p w:rsidR="00EB227D" w:rsidRPr="00632C6C" w:rsidRDefault="00EB227D" w:rsidP="00EB227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An economy is…</w:t>
      </w:r>
    </w:p>
    <w:p w:rsidR="00EB227D" w:rsidRPr="00632C6C" w:rsidRDefault="00EB227D" w:rsidP="00EB227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the organisation of money</w:t>
      </w:r>
    </w:p>
    <w:p w:rsidR="00EB227D" w:rsidRPr="00632C6C" w:rsidRDefault="00EB227D" w:rsidP="00EB227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ways people spend money</w:t>
      </w:r>
    </w:p>
    <w:p w:rsidR="00EB227D" w:rsidRPr="00632C6C" w:rsidRDefault="00EB227D" w:rsidP="00EB227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the organisation of people to satisfy needs and wants</w:t>
      </w:r>
    </w:p>
    <w:p w:rsidR="00EB227D" w:rsidRPr="00632C6C" w:rsidRDefault="00EB227D" w:rsidP="00EB227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 xml:space="preserve">the organisation of resources to satisfy needs and wants </w:t>
      </w:r>
    </w:p>
    <w:p w:rsidR="00EB227D" w:rsidRDefault="00EB227D" w:rsidP="00EB227D">
      <w:pPr>
        <w:spacing w:after="0" w:line="240" w:lineRule="auto"/>
        <w:ind w:left="360"/>
        <w:rPr>
          <w:rFonts w:ascii="Arial" w:hAnsi="Arial" w:cs="Arial"/>
        </w:rPr>
      </w:pPr>
    </w:p>
    <w:p w:rsidR="00632C6C" w:rsidRPr="00632C6C" w:rsidRDefault="00632C6C" w:rsidP="00EB227D">
      <w:pPr>
        <w:spacing w:after="0" w:line="240" w:lineRule="auto"/>
        <w:ind w:left="360"/>
        <w:rPr>
          <w:rFonts w:ascii="Arial" w:hAnsi="Arial" w:cs="Arial"/>
        </w:rPr>
      </w:pPr>
    </w:p>
    <w:p w:rsidR="00EB227D" w:rsidRPr="00632C6C" w:rsidRDefault="00EB227D" w:rsidP="00EB227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Consumers are people who…</w:t>
      </w:r>
    </w:p>
    <w:p w:rsidR="00EB227D" w:rsidRPr="00632C6C" w:rsidRDefault="00EB227D" w:rsidP="00EB227D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eat everything they see</w:t>
      </w:r>
    </w:p>
    <w:p w:rsidR="00EB227D" w:rsidRPr="00632C6C" w:rsidRDefault="00EB227D" w:rsidP="00EB227D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use goods and services to satisfy their wants</w:t>
      </w:r>
    </w:p>
    <w:p w:rsidR="00EB227D" w:rsidRPr="00632C6C" w:rsidRDefault="00EB227D" w:rsidP="00EB227D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use money to satisfy their wants</w:t>
      </w:r>
    </w:p>
    <w:p w:rsidR="00EB227D" w:rsidRPr="00632C6C" w:rsidRDefault="00EB227D" w:rsidP="00EB227D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use the economy to satisfy their needs</w:t>
      </w:r>
    </w:p>
    <w:p w:rsidR="00EB227D" w:rsidRDefault="00EB227D" w:rsidP="00EB227D">
      <w:pPr>
        <w:spacing w:after="0" w:line="240" w:lineRule="auto"/>
        <w:ind w:left="360"/>
        <w:rPr>
          <w:rFonts w:ascii="Arial" w:hAnsi="Arial" w:cs="Arial"/>
        </w:rPr>
      </w:pPr>
    </w:p>
    <w:p w:rsidR="00632C6C" w:rsidRPr="00632C6C" w:rsidRDefault="00632C6C" w:rsidP="00EB227D">
      <w:pPr>
        <w:spacing w:after="0" w:line="240" w:lineRule="auto"/>
        <w:ind w:left="360"/>
        <w:rPr>
          <w:rFonts w:ascii="Arial" w:hAnsi="Arial" w:cs="Arial"/>
        </w:rPr>
      </w:pPr>
    </w:p>
    <w:p w:rsidR="00EB227D" w:rsidRPr="00632C6C" w:rsidRDefault="00EB227D" w:rsidP="00EB227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When people earn income from buildings, land or property, this is called</w:t>
      </w:r>
    </w:p>
    <w:p w:rsidR="00EB227D" w:rsidRPr="00632C6C" w:rsidRDefault="00CD4D21" w:rsidP="00EB227D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interest</w:t>
      </w:r>
    </w:p>
    <w:p w:rsidR="00CD4D21" w:rsidRPr="00632C6C" w:rsidRDefault="00CD4D21" w:rsidP="00EB227D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profit</w:t>
      </w:r>
    </w:p>
    <w:p w:rsidR="00CD4D21" w:rsidRPr="00632C6C" w:rsidRDefault="00CD4D21" w:rsidP="00EB227D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fee</w:t>
      </w:r>
    </w:p>
    <w:p w:rsidR="00CD4D21" w:rsidRPr="00632C6C" w:rsidRDefault="00CD4D21" w:rsidP="00EB227D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rent</w:t>
      </w:r>
    </w:p>
    <w:p w:rsidR="00CD4D21" w:rsidRDefault="00CD4D21" w:rsidP="00632C6C">
      <w:pPr>
        <w:spacing w:after="0" w:line="240" w:lineRule="auto"/>
        <w:rPr>
          <w:rFonts w:ascii="Arial" w:hAnsi="Arial" w:cs="Arial"/>
        </w:rPr>
      </w:pPr>
    </w:p>
    <w:p w:rsidR="00632C6C" w:rsidRPr="00632C6C" w:rsidRDefault="00632C6C" w:rsidP="00632C6C">
      <w:pPr>
        <w:spacing w:after="0" w:line="240" w:lineRule="auto"/>
        <w:rPr>
          <w:rFonts w:ascii="Arial" w:hAnsi="Arial" w:cs="Arial"/>
        </w:rPr>
      </w:pPr>
    </w:p>
    <w:p w:rsidR="00CD4D21" w:rsidRPr="00632C6C" w:rsidRDefault="00CD4D21" w:rsidP="00CD4D21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Which of the following is the best definition of the word ‘budget’?</w:t>
      </w:r>
    </w:p>
    <w:p w:rsidR="00CD4D21" w:rsidRPr="00632C6C" w:rsidRDefault="00CD4D21" w:rsidP="00CD4D2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 xml:space="preserve"> Government taxation</w:t>
      </w:r>
    </w:p>
    <w:p w:rsidR="00CD4D21" w:rsidRPr="00632C6C" w:rsidRDefault="00CD4D21" w:rsidP="00CD4D2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A savings account at a bank</w:t>
      </w:r>
    </w:p>
    <w:p w:rsidR="00CD4D21" w:rsidRPr="00632C6C" w:rsidRDefault="007606E8" w:rsidP="00CD4D2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A s</w:t>
      </w:r>
      <w:r w:rsidR="00CD4D21" w:rsidRPr="00632C6C">
        <w:rPr>
          <w:rFonts w:ascii="Arial" w:hAnsi="Arial" w:cs="Arial"/>
        </w:rPr>
        <w:t>mall parrot</w:t>
      </w:r>
    </w:p>
    <w:p w:rsidR="00CD4D21" w:rsidRPr="00632C6C" w:rsidRDefault="00CD4D21" w:rsidP="00CD4D2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A plan for spending and saving</w:t>
      </w:r>
    </w:p>
    <w:p w:rsidR="006D449A" w:rsidRDefault="006D449A" w:rsidP="00632C6C">
      <w:pPr>
        <w:spacing w:after="0" w:line="240" w:lineRule="auto"/>
        <w:rPr>
          <w:rFonts w:ascii="Arial" w:hAnsi="Arial" w:cs="Arial"/>
        </w:rPr>
      </w:pPr>
    </w:p>
    <w:p w:rsidR="00632C6C" w:rsidRPr="00632C6C" w:rsidRDefault="00632C6C" w:rsidP="00632C6C">
      <w:pPr>
        <w:spacing w:after="0" w:line="240" w:lineRule="auto"/>
        <w:rPr>
          <w:rFonts w:ascii="Arial" w:hAnsi="Arial" w:cs="Arial"/>
        </w:rPr>
      </w:pPr>
    </w:p>
    <w:p w:rsidR="00CD4D21" w:rsidRPr="00632C6C" w:rsidRDefault="00632C6C" w:rsidP="00CD4D21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</w:t>
      </w:r>
      <w:r w:rsidR="00CD4D21" w:rsidRPr="00632C6C">
        <w:rPr>
          <w:rFonts w:ascii="Arial" w:hAnsi="Arial" w:cs="Arial"/>
        </w:rPr>
        <w:t>is commission?</w:t>
      </w:r>
    </w:p>
    <w:p w:rsidR="00CD4D21" w:rsidRPr="00632C6C" w:rsidRDefault="00CD4D21" w:rsidP="00CD4D2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When part of your earnings are invested in a company or bank</w:t>
      </w:r>
    </w:p>
    <w:p w:rsidR="006D449A" w:rsidRPr="00632C6C" w:rsidRDefault="006D449A" w:rsidP="00CD4D2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When your salary is paid fortnightly</w:t>
      </w:r>
    </w:p>
    <w:p w:rsidR="006D449A" w:rsidRPr="00632C6C" w:rsidRDefault="006D449A" w:rsidP="00CD4D2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When you earn your wage through working overtime</w:t>
      </w:r>
    </w:p>
    <w:p w:rsidR="006D449A" w:rsidRPr="00632C6C" w:rsidRDefault="006D449A" w:rsidP="00CD4D2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When part of the salary you earn depends on how many products you sell</w:t>
      </w:r>
    </w:p>
    <w:p w:rsidR="006D449A" w:rsidRDefault="006D449A" w:rsidP="00632C6C">
      <w:pPr>
        <w:spacing w:after="0" w:line="240" w:lineRule="auto"/>
        <w:rPr>
          <w:rFonts w:ascii="Arial" w:hAnsi="Arial" w:cs="Arial"/>
        </w:rPr>
      </w:pPr>
    </w:p>
    <w:p w:rsidR="00632C6C" w:rsidRPr="00632C6C" w:rsidRDefault="00632C6C" w:rsidP="00632C6C">
      <w:pPr>
        <w:spacing w:after="0" w:line="240" w:lineRule="auto"/>
        <w:rPr>
          <w:rFonts w:ascii="Arial" w:hAnsi="Arial" w:cs="Arial"/>
        </w:rPr>
      </w:pPr>
    </w:p>
    <w:p w:rsidR="006D449A" w:rsidRPr="00632C6C" w:rsidRDefault="006D449A" w:rsidP="006D44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What is a profit?</w:t>
      </w:r>
    </w:p>
    <w:p w:rsidR="006D449A" w:rsidRPr="00632C6C" w:rsidRDefault="006D449A" w:rsidP="006D449A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The income earned from a business</w:t>
      </w:r>
    </w:p>
    <w:p w:rsidR="006D449A" w:rsidRPr="00632C6C" w:rsidRDefault="006D449A" w:rsidP="006D449A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Money paid to employees</w:t>
      </w:r>
    </w:p>
    <w:p w:rsidR="006D449A" w:rsidRPr="00632C6C" w:rsidRDefault="006D449A" w:rsidP="006D449A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Using money saved to make more money</w:t>
      </w:r>
    </w:p>
    <w:p w:rsidR="006D449A" w:rsidRPr="00632C6C" w:rsidRDefault="006D449A" w:rsidP="006D449A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Money paid to the government</w:t>
      </w:r>
    </w:p>
    <w:p w:rsidR="00632C6C" w:rsidRDefault="00632C6C" w:rsidP="006D449A">
      <w:pPr>
        <w:spacing w:after="0" w:line="240" w:lineRule="auto"/>
        <w:ind w:left="360"/>
        <w:rPr>
          <w:rFonts w:ascii="Arial" w:hAnsi="Arial" w:cs="Arial"/>
        </w:rPr>
      </w:pPr>
    </w:p>
    <w:p w:rsidR="00632C6C" w:rsidRPr="00632C6C" w:rsidRDefault="00632C6C" w:rsidP="006D449A">
      <w:pPr>
        <w:spacing w:after="0" w:line="240" w:lineRule="auto"/>
        <w:ind w:left="360"/>
        <w:rPr>
          <w:rFonts w:ascii="Arial" w:hAnsi="Arial" w:cs="Arial"/>
        </w:rPr>
      </w:pPr>
    </w:p>
    <w:p w:rsidR="006D449A" w:rsidRPr="00632C6C" w:rsidRDefault="006D449A" w:rsidP="00632C6C">
      <w:pPr>
        <w:spacing w:after="0" w:line="240" w:lineRule="auto"/>
        <w:rPr>
          <w:rFonts w:ascii="Arial" w:hAnsi="Arial" w:cs="Arial"/>
        </w:rPr>
      </w:pPr>
    </w:p>
    <w:p w:rsidR="006D449A" w:rsidRPr="00632C6C" w:rsidRDefault="006D449A" w:rsidP="006D44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An example of earned income is</w:t>
      </w:r>
    </w:p>
    <w:p w:rsidR="006D449A" w:rsidRPr="00632C6C" w:rsidRDefault="006D449A" w:rsidP="006D449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Wages</w:t>
      </w:r>
    </w:p>
    <w:p w:rsidR="006D449A" w:rsidRPr="00632C6C" w:rsidRDefault="006D449A" w:rsidP="006D449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Salaries</w:t>
      </w:r>
    </w:p>
    <w:p w:rsidR="006D449A" w:rsidRPr="00632C6C" w:rsidRDefault="006D449A" w:rsidP="006D449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Profits</w:t>
      </w:r>
    </w:p>
    <w:p w:rsidR="006D449A" w:rsidRPr="00632C6C" w:rsidRDefault="006D449A" w:rsidP="006D449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All of the above</w:t>
      </w:r>
    </w:p>
    <w:p w:rsidR="00D24F86" w:rsidRDefault="00D24F86" w:rsidP="00632C6C">
      <w:pPr>
        <w:spacing w:after="0" w:line="240" w:lineRule="auto"/>
        <w:rPr>
          <w:rFonts w:ascii="Arial" w:hAnsi="Arial" w:cs="Arial"/>
        </w:rPr>
      </w:pPr>
    </w:p>
    <w:p w:rsidR="00632C6C" w:rsidRPr="00632C6C" w:rsidRDefault="00632C6C" w:rsidP="00632C6C">
      <w:pPr>
        <w:spacing w:after="0" w:line="240" w:lineRule="auto"/>
        <w:rPr>
          <w:rFonts w:ascii="Arial" w:hAnsi="Arial" w:cs="Arial"/>
        </w:rPr>
      </w:pPr>
    </w:p>
    <w:p w:rsidR="00D24F86" w:rsidRPr="00632C6C" w:rsidRDefault="00D24F86" w:rsidP="00D24F8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Consumers are</w:t>
      </w:r>
    </w:p>
    <w:p w:rsidR="00D24F86" w:rsidRPr="00632C6C" w:rsidRDefault="00D24F86" w:rsidP="00D24F8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 xml:space="preserve">communists </w:t>
      </w:r>
    </w:p>
    <w:p w:rsidR="00D24F86" w:rsidRPr="00632C6C" w:rsidRDefault="00D24F86" w:rsidP="00D24F8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people who use goods and services</w:t>
      </w:r>
    </w:p>
    <w:p w:rsidR="00D24F86" w:rsidRPr="00632C6C" w:rsidRDefault="00D24F86" w:rsidP="00D24F8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only people with earned incomes</w:t>
      </w:r>
    </w:p>
    <w:p w:rsidR="00D24F86" w:rsidRPr="00632C6C" w:rsidRDefault="00D24F86" w:rsidP="00D24F86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people who make sure that the public gets a fair deal in supermarkets</w:t>
      </w:r>
    </w:p>
    <w:p w:rsidR="00D24F86" w:rsidRDefault="00D24F86" w:rsidP="00D24F86">
      <w:pPr>
        <w:spacing w:after="0" w:line="240" w:lineRule="auto"/>
        <w:ind w:left="360"/>
        <w:rPr>
          <w:rFonts w:ascii="Arial" w:hAnsi="Arial" w:cs="Arial"/>
        </w:rPr>
      </w:pPr>
    </w:p>
    <w:p w:rsidR="00632C6C" w:rsidRPr="00632C6C" w:rsidRDefault="00632C6C" w:rsidP="00D24F86">
      <w:pPr>
        <w:spacing w:after="0" w:line="240" w:lineRule="auto"/>
        <w:ind w:left="360"/>
        <w:rPr>
          <w:rFonts w:ascii="Arial" w:hAnsi="Arial" w:cs="Arial"/>
        </w:rPr>
      </w:pPr>
    </w:p>
    <w:p w:rsidR="00D24F86" w:rsidRPr="00632C6C" w:rsidRDefault="00D24F86" w:rsidP="00D24F8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The four factors of production are</w:t>
      </w:r>
    </w:p>
    <w:p w:rsidR="00D24F86" w:rsidRPr="00632C6C" w:rsidRDefault="00D24F86" w:rsidP="00D24F86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land, labour, capital and government</w:t>
      </w:r>
    </w:p>
    <w:p w:rsidR="00D24F86" w:rsidRPr="00632C6C" w:rsidRDefault="00D24F86" w:rsidP="00D24F86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capital, enterprise, labour and taxation</w:t>
      </w:r>
    </w:p>
    <w:p w:rsidR="00D24F86" w:rsidRPr="00632C6C" w:rsidRDefault="00D24F86" w:rsidP="00D24F86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land, enterprise, capital and labour</w:t>
      </w:r>
    </w:p>
    <w:p w:rsidR="00D24F86" w:rsidRPr="00632C6C" w:rsidRDefault="00D24F86" w:rsidP="00D24F86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632C6C">
        <w:rPr>
          <w:rFonts w:ascii="Arial" w:hAnsi="Arial" w:cs="Arial"/>
        </w:rPr>
        <w:t>land, capital, government and taxation</w:t>
      </w:r>
    </w:p>
    <w:p w:rsidR="00D24F86" w:rsidRDefault="00D24F86" w:rsidP="00D24F86">
      <w:pPr>
        <w:spacing w:after="0" w:line="240" w:lineRule="auto"/>
        <w:ind w:left="360"/>
        <w:rPr>
          <w:rFonts w:ascii="Arial" w:hAnsi="Arial" w:cs="Arial"/>
        </w:rPr>
      </w:pPr>
    </w:p>
    <w:p w:rsidR="00632C6C" w:rsidRPr="00632C6C" w:rsidRDefault="00632C6C" w:rsidP="00D24F86">
      <w:pPr>
        <w:spacing w:after="0" w:line="240" w:lineRule="auto"/>
        <w:ind w:left="360"/>
        <w:rPr>
          <w:rFonts w:ascii="Arial" w:hAnsi="Arial" w:cs="Arial"/>
        </w:rPr>
      </w:pPr>
    </w:p>
    <w:p w:rsidR="00326207" w:rsidRPr="00632C6C" w:rsidRDefault="00326207" w:rsidP="00326207">
      <w:pPr>
        <w:spacing w:line="240" w:lineRule="auto"/>
        <w:rPr>
          <w:rFonts w:ascii="Arial" w:hAnsi="Arial" w:cs="Arial"/>
          <w:sz w:val="30"/>
          <w:szCs w:val="30"/>
          <w:u w:val="single"/>
        </w:rPr>
      </w:pPr>
      <w:r>
        <w:rPr>
          <w:rFonts w:ascii="Arial" w:hAnsi="Arial" w:cs="Arial"/>
          <w:sz w:val="30"/>
          <w:szCs w:val="30"/>
          <w:u w:val="single"/>
        </w:rPr>
        <w:t>Section Two</w:t>
      </w:r>
      <w:r w:rsidRPr="00632C6C">
        <w:rPr>
          <w:rFonts w:ascii="Arial" w:hAnsi="Arial" w:cs="Arial"/>
          <w:sz w:val="30"/>
          <w:szCs w:val="30"/>
          <w:u w:val="single"/>
        </w:rPr>
        <w:t>:</w:t>
      </w:r>
    </w:p>
    <w:p w:rsidR="00D24F86" w:rsidRDefault="00520ECE" w:rsidP="002422B6">
      <w:pPr>
        <w:pStyle w:val="ListParagraph"/>
        <w:numPr>
          <w:ilvl w:val="0"/>
          <w:numId w:val="4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Define the following terms and provide an example to support your explanation.</w:t>
      </w:r>
    </w:p>
    <w:p w:rsidR="00520ECE" w:rsidRDefault="00520ECE" w:rsidP="00520ECE">
      <w:pPr>
        <w:pStyle w:val="ListParagraph"/>
        <w:spacing w:after="0" w:line="240" w:lineRule="auto"/>
        <w:ind w:left="7200"/>
        <w:rPr>
          <w:rFonts w:ascii="Arial" w:hAnsi="Arial" w:cs="Arial"/>
        </w:rPr>
      </w:pPr>
      <w:r>
        <w:rPr>
          <w:rFonts w:ascii="Arial" w:hAnsi="Arial" w:cs="Arial"/>
        </w:rPr>
        <w:t>(8 marks)</w:t>
      </w:r>
    </w:p>
    <w:p w:rsidR="00520ECE" w:rsidRDefault="00520ECE" w:rsidP="00520ECE">
      <w:pPr>
        <w:pStyle w:val="ListParagraph"/>
        <w:numPr>
          <w:ilvl w:val="0"/>
          <w:numId w:val="4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Needs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numPr>
          <w:ilvl w:val="0"/>
          <w:numId w:val="4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Wants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numPr>
          <w:ilvl w:val="0"/>
          <w:numId w:val="4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Consumer 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numPr>
          <w:ilvl w:val="0"/>
          <w:numId w:val="4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Income 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</w:t>
      </w:r>
    </w:p>
    <w:p w:rsidR="00520ECE" w:rsidRDefault="00520ECE" w:rsidP="00520ECE">
      <w:pPr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numPr>
          <w:ilvl w:val="0"/>
          <w:numId w:val="4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Differentiate between a comparison and a convenience goods. Provide examples to support your explanation.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(5 marks)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520ECE" w:rsidRDefault="00520EC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</w:t>
      </w:r>
    </w:p>
    <w:p w:rsidR="00EC1FBE" w:rsidRDefault="00EC1FBE" w:rsidP="00520EC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EC1FBE">
      <w:pPr>
        <w:pStyle w:val="ListParagraph"/>
        <w:numPr>
          <w:ilvl w:val="0"/>
          <w:numId w:val="4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Explain what is meant by a volunteer.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(2 marks)</w:t>
      </w: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  <w:r w:rsidRPr="00EC1FBE">
        <w:rPr>
          <w:rFonts w:ascii="Arial" w:hAnsi="Arial" w:cs="Arial"/>
        </w:rPr>
        <w:t>__________________________________________________________________</w:t>
      </w: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  <w:r w:rsidRPr="00EC1FBE">
        <w:rPr>
          <w:rFonts w:ascii="Arial" w:hAnsi="Arial" w:cs="Arial"/>
        </w:rPr>
        <w:t>__________________________________________________________________</w:t>
      </w: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  <w:r w:rsidRPr="00EC1FBE">
        <w:rPr>
          <w:rFonts w:ascii="Arial" w:hAnsi="Arial" w:cs="Arial"/>
        </w:rPr>
        <w:t>__________________________________________________________________</w:t>
      </w: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  <w:r w:rsidRPr="00EC1FBE">
        <w:rPr>
          <w:rFonts w:ascii="Arial" w:hAnsi="Arial" w:cs="Arial"/>
        </w:rPr>
        <w:t>__________________________________________________________________</w:t>
      </w: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P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  <w:r w:rsidRPr="00EC1FBE">
        <w:rPr>
          <w:rFonts w:ascii="Arial" w:hAnsi="Arial" w:cs="Arial"/>
        </w:rPr>
        <w:t>__________________________________________________________________</w:t>
      </w:r>
    </w:p>
    <w:p w:rsid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EC1FBE">
      <w:pPr>
        <w:pStyle w:val="ListParagraph"/>
        <w:numPr>
          <w:ilvl w:val="0"/>
          <w:numId w:val="46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List four characteristics of a good entrepreneur.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(4 marks)</w:t>
      </w:r>
    </w:p>
    <w:p w:rsidR="00EC1FBE" w:rsidRDefault="00EC1FBE" w:rsidP="00EC1FBE">
      <w:pPr>
        <w:pStyle w:val="ListParagraph"/>
        <w:spacing w:after="0" w:line="240" w:lineRule="auto"/>
        <w:rPr>
          <w:rFonts w:ascii="Arial" w:hAnsi="Arial" w:cs="Arial"/>
        </w:rPr>
      </w:pPr>
    </w:p>
    <w:p w:rsidR="00EC1FBE" w:rsidRDefault="00EC1FBE" w:rsidP="00EC1FBE">
      <w:pPr>
        <w:pStyle w:val="ListParagraph"/>
        <w:numPr>
          <w:ilvl w:val="0"/>
          <w:numId w:val="4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:rsidR="00EC1FBE" w:rsidRDefault="00EC1FBE" w:rsidP="00EC1FBE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:rsidR="00EC1FBE" w:rsidRDefault="00EC1FBE" w:rsidP="00EC1FBE">
      <w:pPr>
        <w:pStyle w:val="ListParagraph"/>
        <w:numPr>
          <w:ilvl w:val="0"/>
          <w:numId w:val="4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:rsidR="00EC1FBE" w:rsidRPr="00EC1FBE" w:rsidRDefault="00EC1FBE" w:rsidP="00EC1FBE">
      <w:pPr>
        <w:pStyle w:val="ListParagraph"/>
        <w:rPr>
          <w:rFonts w:ascii="Arial" w:hAnsi="Arial" w:cs="Arial"/>
        </w:rPr>
      </w:pPr>
    </w:p>
    <w:p w:rsidR="00EC1FBE" w:rsidRDefault="00EC1FBE" w:rsidP="00EC1FBE">
      <w:pPr>
        <w:pStyle w:val="ListParagraph"/>
        <w:numPr>
          <w:ilvl w:val="0"/>
          <w:numId w:val="4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:rsidR="00EC1FBE" w:rsidRPr="00EC1FBE" w:rsidRDefault="00EC1FBE" w:rsidP="00EC1FBE">
      <w:pPr>
        <w:pStyle w:val="ListParagraph"/>
        <w:rPr>
          <w:rFonts w:ascii="Arial" w:hAnsi="Arial" w:cs="Arial"/>
        </w:rPr>
      </w:pPr>
    </w:p>
    <w:p w:rsidR="00EC1FBE" w:rsidRDefault="00EC1FBE" w:rsidP="00EC1FBE">
      <w:pPr>
        <w:pStyle w:val="ListParagraph"/>
        <w:numPr>
          <w:ilvl w:val="0"/>
          <w:numId w:val="4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:rsidR="00EC1FBE" w:rsidRDefault="00EC1FBE" w:rsidP="00EC1FBE">
      <w:pPr>
        <w:spacing w:after="0" w:line="240" w:lineRule="auto"/>
        <w:rPr>
          <w:rFonts w:ascii="Arial" w:hAnsi="Arial" w:cs="Arial"/>
        </w:rPr>
      </w:pPr>
    </w:p>
    <w:p w:rsidR="0029127F" w:rsidRDefault="0029127F" w:rsidP="00EC1FBE">
      <w:pPr>
        <w:spacing w:after="0" w:line="240" w:lineRule="auto"/>
        <w:rPr>
          <w:rFonts w:ascii="Arial" w:hAnsi="Arial" w:cs="Arial"/>
        </w:rPr>
      </w:pPr>
    </w:p>
    <w:p w:rsidR="0029127F" w:rsidRDefault="0029127F" w:rsidP="0029127F">
      <w:pPr>
        <w:pStyle w:val="ListParagraph"/>
        <w:numPr>
          <w:ilvl w:val="0"/>
          <w:numId w:val="4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State the four factors of production.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(2 marks)</w:t>
      </w:r>
    </w:p>
    <w:p w:rsidR="0029127F" w:rsidRDefault="0029127F" w:rsidP="0029127F">
      <w:pPr>
        <w:spacing w:after="0" w:line="240" w:lineRule="auto"/>
        <w:ind w:left="720"/>
        <w:rPr>
          <w:rFonts w:ascii="Arial" w:hAnsi="Arial" w:cs="Arial"/>
        </w:rPr>
      </w:pPr>
    </w:p>
    <w:p w:rsidR="0029127F" w:rsidRDefault="0029127F" w:rsidP="0029127F">
      <w:pPr>
        <w:pStyle w:val="ListParagraph"/>
        <w:numPr>
          <w:ilvl w:val="0"/>
          <w:numId w:val="4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</w:t>
      </w:r>
    </w:p>
    <w:p w:rsidR="0029127F" w:rsidRDefault="0029127F" w:rsidP="0029127F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:rsidR="0029127F" w:rsidRDefault="0029127F" w:rsidP="0029127F">
      <w:pPr>
        <w:pStyle w:val="ListParagraph"/>
        <w:numPr>
          <w:ilvl w:val="0"/>
          <w:numId w:val="4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</w:t>
      </w:r>
    </w:p>
    <w:p w:rsidR="0029127F" w:rsidRPr="0029127F" w:rsidRDefault="0029127F" w:rsidP="0029127F">
      <w:pPr>
        <w:pStyle w:val="ListParagraph"/>
        <w:rPr>
          <w:rFonts w:ascii="Arial" w:hAnsi="Arial" w:cs="Arial"/>
        </w:rPr>
      </w:pPr>
    </w:p>
    <w:p w:rsidR="0029127F" w:rsidRDefault="0029127F" w:rsidP="0029127F">
      <w:pPr>
        <w:pStyle w:val="ListParagraph"/>
        <w:numPr>
          <w:ilvl w:val="0"/>
          <w:numId w:val="4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</w:t>
      </w:r>
    </w:p>
    <w:p w:rsidR="0029127F" w:rsidRPr="0029127F" w:rsidRDefault="0029127F" w:rsidP="0029127F">
      <w:pPr>
        <w:pStyle w:val="ListParagraph"/>
        <w:rPr>
          <w:rFonts w:ascii="Arial" w:hAnsi="Arial" w:cs="Arial"/>
        </w:rPr>
      </w:pPr>
    </w:p>
    <w:p w:rsidR="0029127F" w:rsidRDefault="0029127F" w:rsidP="0029127F">
      <w:pPr>
        <w:pStyle w:val="ListParagraph"/>
        <w:numPr>
          <w:ilvl w:val="0"/>
          <w:numId w:val="4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</w:t>
      </w:r>
    </w:p>
    <w:p w:rsidR="0029127F" w:rsidRDefault="0029127F" w:rsidP="00EC1FBE">
      <w:pPr>
        <w:spacing w:after="0" w:line="240" w:lineRule="auto"/>
        <w:rPr>
          <w:rFonts w:ascii="Arial" w:hAnsi="Arial" w:cs="Arial"/>
        </w:rPr>
      </w:pPr>
    </w:p>
    <w:p w:rsidR="0029127F" w:rsidRDefault="0029127F" w:rsidP="00EC1FBE">
      <w:pPr>
        <w:spacing w:after="0" w:line="240" w:lineRule="auto"/>
        <w:rPr>
          <w:rFonts w:ascii="Arial" w:hAnsi="Arial" w:cs="Arial"/>
        </w:rPr>
      </w:pPr>
    </w:p>
    <w:p w:rsidR="0029127F" w:rsidRDefault="0029127F" w:rsidP="00EC1FBE">
      <w:pPr>
        <w:spacing w:after="0" w:line="240" w:lineRule="auto"/>
        <w:rPr>
          <w:rFonts w:ascii="Arial" w:hAnsi="Arial" w:cs="Arial"/>
        </w:rPr>
      </w:pPr>
    </w:p>
    <w:p w:rsidR="00EC1FBE" w:rsidRDefault="0029127F" w:rsidP="0029127F">
      <w:pPr>
        <w:pStyle w:val="ListParagraph"/>
        <w:numPr>
          <w:ilvl w:val="0"/>
          <w:numId w:val="4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a diagram, e</w:t>
      </w:r>
      <w:r w:rsidRPr="0029127F">
        <w:rPr>
          <w:rFonts w:ascii="Arial" w:hAnsi="Arial" w:cs="Arial"/>
        </w:rPr>
        <w:t xml:space="preserve">xplain the links that exist between a producer and a consumer. </w:t>
      </w:r>
      <w:r w:rsidR="00EC1FBE" w:rsidRPr="0029127F">
        <w:rPr>
          <w:rFonts w:ascii="Arial" w:hAnsi="Arial" w:cs="Arial"/>
        </w:rPr>
        <w:tab/>
      </w:r>
      <w:r w:rsidR="00EC1FBE" w:rsidRPr="0029127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(5 marks)</w:t>
      </w:r>
    </w:p>
    <w:p w:rsidR="0029127F" w:rsidRPr="0029127F" w:rsidRDefault="0029127F" w:rsidP="0029127F">
      <w:pPr>
        <w:pStyle w:val="ListParagraph"/>
        <w:rPr>
          <w:rFonts w:ascii="Arial" w:hAnsi="Arial" w:cs="Arial"/>
        </w:rPr>
      </w:pPr>
    </w:p>
    <w:p w:rsidR="0029127F" w:rsidRPr="0029127F" w:rsidRDefault="0029127F" w:rsidP="0029127F">
      <w:pPr>
        <w:pStyle w:val="ListParagraph"/>
        <w:spacing w:after="0" w:line="240" w:lineRule="auto"/>
        <w:ind w:left="1080"/>
        <w:rPr>
          <w:rFonts w:ascii="Arial" w:hAnsi="Arial" w:cs="Arial"/>
          <w:b/>
          <w:i/>
          <w:sz w:val="18"/>
          <w:szCs w:val="18"/>
        </w:rPr>
      </w:pPr>
      <w:r w:rsidRPr="0029127F">
        <w:rPr>
          <w:rFonts w:ascii="Arial" w:hAnsi="Arial" w:cs="Arial"/>
          <w:b/>
          <w:i/>
          <w:sz w:val="18"/>
          <w:szCs w:val="18"/>
        </w:rPr>
        <w:t>Note: A good answer will make reference to the diagram within their response.</w:t>
      </w:r>
    </w:p>
    <w:p w:rsidR="0029127F" w:rsidRDefault="0029127F" w:rsidP="0029127F">
      <w:pPr>
        <w:pStyle w:val="ListParagraph"/>
        <w:spacing w:after="0" w:line="240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0E541E" wp14:editId="41BDF34B">
                <wp:simplePos x="0" y="0"/>
                <wp:positionH relativeFrom="column">
                  <wp:posOffset>-73152</wp:posOffset>
                </wp:positionH>
                <wp:positionV relativeFrom="paragraph">
                  <wp:posOffset>170942</wp:posOffset>
                </wp:positionV>
                <wp:extent cx="5303520" cy="2779776"/>
                <wp:effectExtent l="0" t="0" r="11430" b="209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2779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27F" w:rsidRDefault="00291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50E541E" id="Text Box 1" o:spid="_x0000_s1027" type="#_x0000_t202" style="position:absolute;left:0;text-align:left;margin-left:-5.75pt;margin-top:13.45pt;width:417.6pt;height:218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" fillcolor="white [3201]" strokeweight=".5pt">
                <v:textbox>
                  <w:txbxContent>
                    <w:p w:rsidR="0029127F" w:rsidRDefault="0029127F"/>
                  </w:txbxContent>
                </v:textbox>
              </v:shape>
            </w:pict>
          </mc:Fallback>
        </mc:AlternateContent>
      </w:r>
    </w:p>
    <w:p w:rsidR="0029127F" w:rsidRPr="0029127F" w:rsidRDefault="0029127F" w:rsidP="0029127F">
      <w:pPr>
        <w:pStyle w:val="ListParagraph"/>
        <w:rPr>
          <w:rFonts w:ascii="Arial" w:hAnsi="Arial" w:cs="Arial"/>
        </w:rPr>
      </w:pPr>
    </w:p>
    <w:p w:rsidR="0029127F" w:rsidRPr="0029127F" w:rsidRDefault="0029127F" w:rsidP="0029127F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:rsidR="00D24F86" w:rsidRPr="00632C6C" w:rsidRDefault="00D24F86" w:rsidP="00D24F86">
      <w:pPr>
        <w:spacing w:after="0" w:line="240" w:lineRule="auto"/>
        <w:rPr>
          <w:rFonts w:ascii="Arial" w:hAnsi="Arial" w:cs="Arial"/>
        </w:rPr>
      </w:pPr>
    </w:p>
    <w:p w:rsidR="00D35862" w:rsidRPr="00632C6C" w:rsidRDefault="00D35862" w:rsidP="00D35862">
      <w:pPr>
        <w:spacing w:after="0" w:line="240" w:lineRule="auto"/>
        <w:ind w:left="360"/>
        <w:rPr>
          <w:rFonts w:ascii="Arial" w:hAnsi="Arial" w:cs="Arial"/>
        </w:rPr>
      </w:pPr>
    </w:p>
    <w:p w:rsidR="00D35862" w:rsidRPr="00632C6C" w:rsidRDefault="00D35862" w:rsidP="00D35862">
      <w:pPr>
        <w:spacing w:after="0" w:line="240" w:lineRule="auto"/>
        <w:rPr>
          <w:rFonts w:ascii="Arial" w:hAnsi="Arial" w:cs="Arial"/>
        </w:rPr>
      </w:pPr>
    </w:p>
    <w:p w:rsidR="00D24F86" w:rsidRPr="00632C6C" w:rsidRDefault="00D24F86" w:rsidP="00D24F86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BD4847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:rsidR="00BD4847" w:rsidRPr="00632C6C" w:rsidRDefault="00BD4847" w:rsidP="00BD4847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:rsidR="00BD4847" w:rsidRPr="00632C6C" w:rsidRDefault="00BD4847" w:rsidP="00BD4847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:rsidR="006D449A" w:rsidRPr="00632C6C" w:rsidRDefault="006D449A" w:rsidP="006D449A">
      <w:pPr>
        <w:spacing w:after="0" w:line="240" w:lineRule="auto"/>
        <w:rPr>
          <w:rFonts w:ascii="Arial" w:hAnsi="Arial" w:cs="Arial"/>
        </w:rPr>
      </w:pPr>
    </w:p>
    <w:p w:rsidR="00BD4847" w:rsidRDefault="00BD4847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Pr="00632C6C" w:rsidRDefault="0029127F" w:rsidP="006D449A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lastRenderedPageBreak/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  <w:r w:rsidRPr="0029127F">
        <w:rPr>
          <w:rFonts w:ascii="Arial" w:hAnsi="Arial" w:cs="Arial"/>
        </w:rPr>
        <w:t>__________________________________________________________________</w:t>
      </w: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29127F" w:rsidRDefault="0029127F" w:rsidP="0029127F">
      <w:pPr>
        <w:pStyle w:val="ListParagraph"/>
        <w:rPr>
          <w:rFonts w:ascii="Arial" w:hAnsi="Arial" w:cs="Arial"/>
        </w:rPr>
      </w:pPr>
    </w:p>
    <w:p w:rsidR="0029127F" w:rsidRPr="0029127F" w:rsidRDefault="0029127F" w:rsidP="0029127F">
      <w:pPr>
        <w:pStyle w:val="ListParagraph"/>
        <w:rPr>
          <w:rFonts w:ascii="Arial" w:hAnsi="Arial" w:cs="Arial"/>
        </w:rPr>
      </w:pPr>
    </w:p>
    <w:p w:rsidR="0029127F" w:rsidRPr="0029127F" w:rsidRDefault="0029127F" w:rsidP="0029127F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BD4847" w:rsidRPr="00632C6C" w:rsidRDefault="00BD4847" w:rsidP="006D449A">
      <w:pPr>
        <w:spacing w:after="0" w:line="240" w:lineRule="auto"/>
        <w:rPr>
          <w:rFonts w:ascii="Arial" w:hAnsi="Arial" w:cs="Arial"/>
        </w:rPr>
      </w:pPr>
    </w:p>
    <w:p w:rsidR="00FE4194" w:rsidRPr="00632C6C" w:rsidRDefault="00FE4194" w:rsidP="00FE4194">
      <w:pPr>
        <w:rPr>
          <w:rFonts w:ascii="Arial" w:hAnsi="Arial" w:cs="Arial"/>
        </w:rPr>
      </w:pPr>
    </w:p>
    <w:p w:rsidR="0009749C" w:rsidRPr="00632C6C" w:rsidRDefault="0009749C" w:rsidP="00FE4194">
      <w:pPr>
        <w:rPr>
          <w:rFonts w:ascii="Arial" w:hAnsi="Arial" w:cs="Arial"/>
        </w:rPr>
      </w:pPr>
    </w:p>
    <w:p w:rsidR="0009749C" w:rsidRPr="00632C6C" w:rsidRDefault="0009749C" w:rsidP="00FE4194">
      <w:pPr>
        <w:rPr>
          <w:rFonts w:ascii="Arial" w:hAnsi="Arial" w:cs="Arial"/>
        </w:rPr>
      </w:pPr>
    </w:p>
    <w:p w:rsidR="005307A9" w:rsidRDefault="005307A9" w:rsidP="005307A9"/>
    <w:p w:rsidR="00A7060B" w:rsidRDefault="00600E0E" w:rsidP="0009749C">
      <w:pPr>
        <w:ind w:left="720"/>
      </w:pPr>
      <w:r w:rsidRPr="0009749C">
        <w:t xml:space="preserve"> </w:t>
      </w:r>
    </w:p>
    <w:p w:rsidR="0009749C" w:rsidRPr="0009749C" w:rsidRDefault="0009749C" w:rsidP="0009749C"/>
    <w:p w:rsidR="00C50CF6" w:rsidRPr="00A7060B" w:rsidRDefault="00A7060B" w:rsidP="00C50CF6">
      <w:pPr>
        <w:pStyle w:val="ListParagraph"/>
        <w:ind w:left="1080"/>
        <w:rPr>
          <w:b/>
        </w:rPr>
      </w:pPr>
      <w:r w:rsidRPr="00A7060B">
        <w:rPr>
          <w:b/>
          <w:sz w:val="28"/>
        </w:rPr>
        <w:t xml:space="preserve">  </w:t>
      </w:r>
    </w:p>
    <w:p w:rsidR="00C50CF6" w:rsidRDefault="00C50CF6" w:rsidP="00C50CF6">
      <w:pPr>
        <w:pStyle w:val="ListParagraph"/>
        <w:ind w:left="1080"/>
        <w:rPr>
          <w:b/>
        </w:rPr>
      </w:pPr>
    </w:p>
    <w:p w:rsidR="00C50CF6" w:rsidRPr="00C50CF6" w:rsidRDefault="00C50CF6" w:rsidP="00C50CF6">
      <w:pPr>
        <w:pStyle w:val="ListParagraph"/>
        <w:ind w:left="1080"/>
        <w:rPr>
          <w:b/>
        </w:rPr>
      </w:pPr>
    </w:p>
    <w:p w:rsidR="0019435F" w:rsidRPr="0019435F" w:rsidRDefault="0029127F" w:rsidP="0029127F">
      <w:pPr>
        <w:jc w:val="center"/>
        <w:rPr>
          <w:b/>
        </w:rPr>
      </w:pPr>
      <w:r>
        <w:rPr>
          <w:b/>
        </w:rPr>
        <w:t>End of test paper!</w:t>
      </w:r>
    </w:p>
    <w:sectPr w:rsidR="0019435F" w:rsidRPr="00194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6350"/>
    <w:multiLevelType w:val="hybridMultilevel"/>
    <w:tmpl w:val="2D08F49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4256B"/>
    <w:multiLevelType w:val="hybridMultilevel"/>
    <w:tmpl w:val="1A245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17E1E"/>
    <w:multiLevelType w:val="hybridMultilevel"/>
    <w:tmpl w:val="419A3B0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C73B24"/>
    <w:multiLevelType w:val="hybridMultilevel"/>
    <w:tmpl w:val="546E51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E92FE9"/>
    <w:multiLevelType w:val="hybridMultilevel"/>
    <w:tmpl w:val="4176DC6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494007"/>
    <w:multiLevelType w:val="hybridMultilevel"/>
    <w:tmpl w:val="1ADE096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B71BBD"/>
    <w:multiLevelType w:val="hybridMultilevel"/>
    <w:tmpl w:val="DE10C05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D922E4"/>
    <w:multiLevelType w:val="hybridMultilevel"/>
    <w:tmpl w:val="CD4C8CE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2568B3"/>
    <w:multiLevelType w:val="hybridMultilevel"/>
    <w:tmpl w:val="C69861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D2337D"/>
    <w:multiLevelType w:val="hybridMultilevel"/>
    <w:tmpl w:val="431255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D6615F"/>
    <w:multiLevelType w:val="hybridMultilevel"/>
    <w:tmpl w:val="4A5C10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3D54A3"/>
    <w:multiLevelType w:val="hybridMultilevel"/>
    <w:tmpl w:val="F78EC0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8BB7A38"/>
    <w:multiLevelType w:val="hybridMultilevel"/>
    <w:tmpl w:val="A8E276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43455C"/>
    <w:multiLevelType w:val="hybridMultilevel"/>
    <w:tmpl w:val="CC707F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A972D5"/>
    <w:multiLevelType w:val="hybridMultilevel"/>
    <w:tmpl w:val="283ABD36"/>
    <w:lvl w:ilvl="0" w:tplc="7B5295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F064F5A"/>
    <w:multiLevelType w:val="hybridMultilevel"/>
    <w:tmpl w:val="5B90F7BE"/>
    <w:lvl w:ilvl="0" w:tplc="281AB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5100504"/>
    <w:multiLevelType w:val="hybridMultilevel"/>
    <w:tmpl w:val="A9D291A8"/>
    <w:lvl w:ilvl="0" w:tplc="43383D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54465AD"/>
    <w:multiLevelType w:val="hybridMultilevel"/>
    <w:tmpl w:val="0F5CA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5F266B"/>
    <w:multiLevelType w:val="hybridMultilevel"/>
    <w:tmpl w:val="CA06EB0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F026F8"/>
    <w:multiLevelType w:val="hybridMultilevel"/>
    <w:tmpl w:val="5BEAB60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717470"/>
    <w:multiLevelType w:val="hybridMultilevel"/>
    <w:tmpl w:val="AAD8B9C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8F2B49"/>
    <w:multiLevelType w:val="hybridMultilevel"/>
    <w:tmpl w:val="BD4EE0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34524B"/>
    <w:multiLevelType w:val="hybridMultilevel"/>
    <w:tmpl w:val="278A5700"/>
    <w:lvl w:ilvl="0" w:tplc="5C825B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70458AB"/>
    <w:multiLevelType w:val="hybridMultilevel"/>
    <w:tmpl w:val="A45E18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73E05FE"/>
    <w:multiLevelType w:val="hybridMultilevel"/>
    <w:tmpl w:val="3CDAD61A"/>
    <w:lvl w:ilvl="0" w:tplc="6FCA2F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C524DBC"/>
    <w:multiLevelType w:val="hybridMultilevel"/>
    <w:tmpl w:val="25B6F8AE"/>
    <w:lvl w:ilvl="0" w:tplc="B44665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E032E00"/>
    <w:multiLevelType w:val="hybridMultilevel"/>
    <w:tmpl w:val="282A55A6"/>
    <w:lvl w:ilvl="0" w:tplc="725238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E9D607F"/>
    <w:multiLevelType w:val="hybridMultilevel"/>
    <w:tmpl w:val="645A4ED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FB67290"/>
    <w:multiLevelType w:val="hybridMultilevel"/>
    <w:tmpl w:val="4ABEE82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864654"/>
    <w:multiLevelType w:val="hybridMultilevel"/>
    <w:tmpl w:val="CCD820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50C29C1"/>
    <w:multiLevelType w:val="hybridMultilevel"/>
    <w:tmpl w:val="013EEA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5E63CE7"/>
    <w:multiLevelType w:val="hybridMultilevel"/>
    <w:tmpl w:val="0FB632A6"/>
    <w:lvl w:ilvl="0" w:tplc="0B7CFD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722230D"/>
    <w:multiLevelType w:val="hybridMultilevel"/>
    <w:tmpl w:val="CD34BF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E585317"/>
    <w:multiLevelType w:val="hybridMultilevel"/>
    <w:tmpl w:val="AC0239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5A0460"/>
    <w:multiLevelType w:val="hybridMultilevel"/>
    <w:tmpl w:val="DCD0DA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122CA9"/>
    <w:multiLevelType w:val="hybridMultilevel"/>
    <w:tmpl w:val="740A44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A2327F6"/>
    <w:multiLevelType w:val="hybridMultilevel"/>
    <w:tmpl w:val="32C29C5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BD53BA6"/>
    <w:multiLevelType w:val="hybridMultilevel"/>
    <w:tmpl w:val="8102BFE0"/>
    <w:lvl w:ilvl="0" w:tplc="05F866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5D31ED1"/>
    <w:multiLevelType w:val="hybridMultilevel"/>
    <w:tmpl w:val="67E8C2A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6DC511D"/>
    <w:multiLevelType w:val="hybridMultilevel"/>
    <w:tmpl w:val="4A9EF5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A564281"/>
    <w:multiLevelType w:val="hybridMultilevel"/>
    <w:tmpl w:val="A1641E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AC97F05"/>
    <w:multiLevelType w:val="hybridMultilevel"/>
    <w:tmpl w:val="0EE0F2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38387E"/>
    <w:multiLevelType w:val="hybridMultilevel"/>
    <w:tmpl w:val="40F45B1A"/>
    <w:lvl w:ilvl="0" w:tplc="3C16920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E8243CB"/>
    <w:multiLevelType w:val="hybridMultilevel"/>
    <w:tmpl w:val="091CB44E"/>
    <w:lvl w:ilvl="0" w:tplc="B9129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F1D0214"/>
    <w:multiLevelType w:val="hybridMultilevel"/>
    <w:tmpl w:val="B84CBE3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50B02E2"/>
    <w:multiLevelType w:val="hybridMultilevel"/>
    <w:tmpl w:val="616A8B9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74E4178"/>
    <w:multiLevelType w:val="hybridMultilevel"/>
    <w:tmpl w:val="EA1A9D20"/>
    <w:lvl w:ilvl="0" w:tplc="B2446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C4068B0"/>
    <w:multiLevelType w:val="hybridMultilevel"/>
    <w:tmpl w:val="23CE0E74"/>
    <w:lvl w:ilvl="0" w:tplc="00B8EA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FE0104D"/>
    <w:multiLevelType w:val="hybridMultilevel"/>
    <w:tmpl w:val="CA9434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0"/>
  </w:num>
  <w:num w:numId="3">
    <w:abstractNumId w:val="19"/>
  </w:num>
  <w:num w:numId="4">
    <w:abstractNumId w:val="12"/>
  </w:num>
  <w:num w:numId="5">
    <w:abstractNumId w:val="11"/>
  </w:num>
  <w:num w:numId="6">
    <w:abstractNumId w:val="36"/>
  </w:num>
  <w:num w:numId="7">
    <w:abstractNumId w:val="38"/>
  </w:num>
  <w:num w:numId="8">
    <w:abstractNumId w:val="28"/>
  </w:num>
  <w:num w:numId="9">
    <w:abstractNumId w:val="9"/>
  </w:num>
  <w:num w:numId="10">
    <w:abstractNumId w:val="2"/>
  </w:num>
  <w:num w:numId="11">
    <w:abstractNumId w:val="3"/>
  </w:num>
  <w:num w:numId="12">
    <w:abstractNumId w:val="39"/>
  </w:num>
  <w:num w:numId="13">
    <w:abstractNumId w:val="33"/>
  </w:num>
  <w:num w:numId="14">
    <w:abstractNumId w:val="44"/>
  </w:num>
  <w:num w:numId="15">
    <w:abstractNumId w:val="20"/>
  </w:num>
  <w:num w:numId="16">
    <w:abstractNumId w:val="10"/>
  </w:num>
  <w:num w:numId="17">
    <w:abstractNumId w:val="18"/>
  </w:num>
  <w:num w:numId="18">
    <w:abstractNumId w:val="23"/>
  </w:num>
  <w:num w:numId="19">
    <w:abstractNumId w:val="41"/>
  </w:num>
  <w:num w:numId="20">
    <w:abstractNumId w:val="29"/>
  </w:num>
  <w:num w:numId="21">
    <w:abstractNumId w:val="21"/>
  </w:num>
  <w:num w:numId="22">
    <w:abstractNumId w:val="48"/>
  </w:num>
  <w:num w:numId="23">
    <w:abstractNumId w:val="8"/>
  </w:num>
  <w:num w:numId="24">
    <w:abstractNumId w:val="4"/>
  </w:num>
  <w:num w:numId="25">
    <w:abstractNumId w:val="32"/>
  </w:num>
  <w:num w:numId="26">
    <w:abstractNumId w:val="40"/>
  </w:num>
  <w:num w:numId="27">
    <w:abstractNumId w:val="45"/>
  </w:num>
  <w:num w:numId="28">
    <w:abstractNumId w:val="30"/>
  </w:num>
  <w:num w:numId="29">
    <w:abstractNumId w:val="6"/>
  </w:num>
  <w:num w:numId="30">
    <w:abstractNumId w:val="27"/>
  </w:num>
  <w:num w:numId="31">
    <w:abstractNumId w:val="5"/>
  </w:num>
  <w:num w:numId="32">
    <w:abstractNumId w:val="13"/>
  </w:num>
  <w:num w:numId="33">
    <w:abstractNumId w:val="1"/>
  </w:num>
  <w:num w:numId="34">
    <w:abstractNumId w:val="17"/>
  </w:num>
  <w:num w:numId="35">
    <w:abstractNumId w:val="42"/>
  </w:num>
  <w:num w:numId="36">
    <w:abstractNumId w:val="22"/>
  </w:num>
  <w:num w:numId="37">
    <w:abstractNumId w:val="24"/>
  </w:num>
  <w:num w:numId="38">
    <w:abstractNumId w:val="25"/>
  </w:num>
  <w:num w:numId="39">
    <w:abstractNumId w:val="14"/>
  </w:num>
  <w:num w:numId="40">
    <w:abstractNumId w:val="46"/>
  </w:num>
  <w:num w:numId="41">
    <w:abstractNumId w:val="47"/>
  </w:num>
  <w:num w:numId="42">
    <w:abstractNumId w:val="16"/>
  </w:num>
  <w:num w:numId="43">
    <w:abstractNumId w:val="37"/>
  </w:num>
  <w:num w:numId="44">
    <w:abstractNumId w:val="26"/>
  </w:num>
  <w:num w:numId="45">
    <w:abstractNumId w:val="31"/>
  </w:num>
  <w:num w:numId="46">
    <w:abstractNumId w:val="34"/>
  </w:num>
  <w:num w:numId="47">
    <w:abstractNumId w:val="7"/>
  </w:num>
  <w:num w:numId="48">
    <w:abstractNumId w:val="43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27D"/>
    <w:rsid w:val="0009749C"/>
    <w:rsid w:val="0019435F"/>
    <w:rsid w:val="002422B6"/>
    <w:rsid w:val="0029127F"/>
    <w:rsid w:val="002A5B6B"/>
    <w:rsid w:val="002C29B0"/>
    <w:rsid w:val="00326207"/>
    <w:rsid w:val="003C0241"/>
    <w:rsid w:val="003F77AD"/>
    <w:rsid w:val="00461D39"/>
    <w:rsid w:val="004E684E"/>
    <w:rsid w:val="00520ECE"/>
    <w:rsid w:val="005307A9"/>
    <w:rsid w:val="00600E0E"/>
    <w:rsid w:val="00632C6C"/>
    <w:rsid w:val="006408BF"/>
    <w:rsid w:val="006B3483"/>
    <w:rsid w:val="006D449A"/>
    <w:rsid w:val="00755EEE"/>
    <w:rsid w:val="007606E8"/>
    <w:rsid w:val="008535B4"/>
    <w:rsid w:val="00877C3F"/>
    <w:rsid w:val="00982944"/>
    <w:rsid w:val="00983AFC"/>
    <w:rsid w:val="009C03C4"/>
    <w:rsid w:val="00A22D6F"/>
    <w:rsid w:val="00A7060B"/>
    <w:rsid w:val="00AB687D"/>
    <w:rsid w:val="00BD4847"/>
    <w:rsid w:val="00C50CF6"/>
    <w:rsid w:val="00C842F5"/>
    <w:rsid w:val="00CD4D21"/>
    <w:rsid w:val="00CE64F1"/>
    <w:rsid w:val="00D24F86"/>
    <w:rsid w:val="00D35862"/>
    <w:rsid w:val="00E91AE7"/>
    <w:rsid w:val="00EB227D"/>
    <w:rsid w:val="00EC1FBE"/>
    <w:rsid w:val="00FE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2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2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227D"/>
    <w:pPr>
      <w:ind w:left="720"/>
      <w:contextualSpacing/>
    </w:pPr>
  </w:style>
  <w:style w:type="table" w:styleId="TableGrid">
    <w:name w:val="Table Grid"/>
    <w:basedOn w:val="TableNormal"/>
    <w:uiPriority w:val="59"/>
    <w:rsid w:val="003F7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461D3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2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2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227D"/>
    <w:pPr>
      <w:ind w:left="720"/>
      <w:contextualSpacing/>
    </w:pPr>
  </w:style>
  <w:style w:type="table" w:styleId="TableGrid">
    <w:name w:val="Table Grid"/>
    <w:basedOn w:val="TableNormal"/>
    <w:uiPriority w:val="59"/>
    <w:rsid w:val="003F7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461D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31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E07DA-117B-4D49-B73F-A2ACE966F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54E2441A</Template>
  <TotalTime>0</TotalTime>
  <Pages>5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BUCK Jainna</dc:creator>
  <cp:lastModifiedBy>RINTOUL Brooke</cp:lastModifiedBy>
  <cp:revision>2</cp:revision>
  <cp:lastPrinted>2014-08-04T23:57:00Z</cp:lastPrinted>
  <dcterms:created xsi:type="dcterms:W3CDTF">2016-07-26T04:13:00Z</dcterms:created>
  <dcterms:modified xsi:type="dcterms:W3CDTF">2016-07-26T04:13:00Z</dcterms:modified>
</cp:coreProperties>
</file>