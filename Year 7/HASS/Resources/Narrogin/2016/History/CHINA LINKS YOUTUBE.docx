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191C" w:rsidRDefault="00894753">
      <w:hyperlink r:id="rId5" w:history="1">
        <w:r w:rsidRPr="00D626A3">
          <w:rPr>
            <w:rStyle w:val="Hyperlink"/>
          </w:rPr>
          <w:t>https://www.youtube.com/watch?v=wp00oDRK6lA</w:t>
        </w:r>
      </w:hyperlink>
      <w:r>
        <w:t xml:space="preserve"> five facts about ancient china </w:t>
      </w:r>
    </w:p>
    <w:p w:rsidR="00894753" w:rsidRDefault="00894753">
      <w:hyperlink r:id="rId6" w:history="1">
        <w:r w:rsidRPr="00D626A3">
          <w:rPr>
            <w:rStyle w:val="Hyperlink"/>
          </w:rPr>
          <w:t>https://www.youtube.com/watch?v=NZRbotD3sok</w:t>
        </w:r>
      </w:hyperlink>
      <w:r>
        <w:t xml:space="preserve"> ANCIENT CHINA CIVILISATION EXPLAINED</w:t>
      </w:r>
      <w:bookmarkStart w:id="0" w:name="_GoBack"/>
      <w:bookmarkEnd w:id="0"/>
    </w:p>
    <w:p w:rsidR="00894753" w:rsidRDefault="00894753"/>
    <w:p w:rsidR="00894753" w:rsidRDefault="00894753">
      <w:hyperlink r:id="rId7" w:history="1">
        <w:r w:rsidRPr="00D626A3">
          <w:rPr>
            <w:rStyle w:val="Hyperlink"/>
          </w:rPr>
          <w:t>https://www.youtube.com/watch?v=PZibJOB4LkM</w:t>
        </w:r>
      </w:hyperlink>
      <w:r>
        <w:t xml:space="preserve"> samurai </w:t>
      </w:r>
    </w:p>
    <w:sectPr w:rsidR="00894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753"/>
    <w:rsid w:val="00241713"/>
    <w:rsid w:val="005414BE"/>
    <w:rsid w:val="00894753"/>
    <w:rsid w:val="00EE1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9475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9475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PZibJOB4Lk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NZRbotD3sok" TargetMode="External"/><Relationship Id="rId5" Type="http://schemas.openxmlformats.org/officeDocument/2006/relationships/hyperlink" Target="https://www.youtube.com/watch?v=wp00oDRK6l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BA74FBBA</Template>
  <TotalTime>9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DONAVON Rebecca</dc:creator>
  <cp:lastModifiedBy>DONAVON Rebecca</cp:lastModifiedBy>
  <cp:revision>1</cp:revision>
  <dcterms:created xsi:type="dcterms:W3CDTF">2016-10-27T05:13:00Z</dcterms:created>
  <dcterms:modified xsi:type="dcterms:W3CDTF">2016-10-27T05:22:00Z</dcterms:modified>
</cp:coreProperties>
</file>