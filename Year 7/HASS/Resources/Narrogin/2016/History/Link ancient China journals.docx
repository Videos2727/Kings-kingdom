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DC5" w:rsidRDefault="000D0DC5">
      <w:bookmarkStart w:id="0" w:name="_GoBack"/>
      <w:bookmarkEnd w:id="0"/>
    </w:p>
    <w:p w:rsidR="000D0DC5" w:rsidRDefault="000D0DC5">
      <w:r>
        <w:t>Link ancient China journals</w:t>
      </w:r>
    </w:p>
    <w:p w:rsidR="001C0A77" w:rsidRDefault="00A11B3D">
      <w:hyperlink r:id="rId5" w:history="1">
        <w:r w:rsidR="000D0DC5" w:rsidRPr="00BD2B22">
          <w:rPr>
            <w:rStyle w:val="Hyperlink"/>
          </w:rPr>
          <w:t>https://www.youtube.com/watch?v=YazkYpKsA-4</w:t>
        </w:r>
      </w:hyperlink>
    </w:p>
    <w:p w:rsidR="000D0DC5" w:rsidRDefault="000D0DC5"/>
    <w:sectPr w:rsidR="000D0DC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DC5"/>
    <w:rsid w:val="000D0DC5"/>
    <w:rsid w:val="001C0A77"/>
    <w:rsid w:val="006641C4"/>
    <w:rsid w:val="00A11B3D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D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D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azkYpKsA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8EE1104E</Template>
  <TotalTime>1</TotalTime>
  <Pages>1</Pages>
  <Words>5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2016-10-27T05:19:00Z</dcterms:created>
  <dcterms:modified xsi:type="dcterms:W3CDTF">2016-10-27T05:19:00Z</dcterms:modified>
</cp:coreProperties>
</file>