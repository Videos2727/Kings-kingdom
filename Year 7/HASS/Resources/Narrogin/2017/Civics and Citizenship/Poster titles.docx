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2BA" w:rsidRDefault="008902BA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F9748" wp14:editId="7C4B8D14">
                <wp:simplePos x="0" y="0"/>
                <wp:positionH relativeFrom="column">
                  <wp:posOffset>-190500</wp:posOffset>
                </wp:positionH>
                <wp:positionV relativeFrom="paragraph">
                  <wp:posOffset>1447800</wp:posOffset>
                </wp:positionV>
                <wp:extent cx="6096000" cy="14097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409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15pt;margin-top:114pt;width:480pt;height:11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" fillcolor="window" strokecolor="windowText" strokeweight="2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-304800</wp:posOffset>
                </wp:positionV>
                <wp:extent cx="6096000" cy="1409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409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5pt;margin-top:-24pt;width:480pt;height:1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" fillcolor="white [3201]" strokecolor="black [3213]" strokeweight="2pt"/>
            </w:pict>
          </mc:Fallback>
        </mc:AlternateContent>
      </w:r>
    </w:p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93E7DD" wp14:editId="763304EA">
                <wp:simplePos x="0" y="0"/>
                <wp:positionH relativeFrom="column">
                  <wp:posOffset>-190500</wp:posOffset>
                </wp:positionH>
                <wp:positionV relativeFrom="paragraph">
                  <wp:posOffset>234950</wp:posOffset>
                </wp:positionV>
                <wp:extent cx="6096000" cy="14097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409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15pt;margin-top:18.5pt;width:480pt;height:11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" fillcolor="window" strokecolor="windowText" strokeweight="2pt"/>
            </w:pict>
          </mc:Fallback>
        </mc:AlternateContent>
      </w:r>
    </w:p>
    <w:p w:rsidR="008902BA" w:rsidRDefault="008902BA" w:rsidP="008902BA"/>
    <w:p w:rsidR="008902BA" w:rsidRDefault="008902BA" w:rsidP="008902BA">
      <w:pPr>
        <w:tabs>
          <w:tab w:val="left" w:pos="915"/>
        </w:tabs>
      </w:pPr>
      <w:r>
        <w:tab/>
      </w:r>
    </w:p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CC297F" wp14:editId="4D60CC12">
                <wp:simplePos x="0" y="0"/>
                <wp:positionH relativeFrom="column">
                  <wp:posOffset>-190500</wp:posOffset>
                </wp:positionH>
                <wp:positionV relativeFrom="paragraph">
                  <wp:posOffset>20320</wp:posOffset>
                </wp:positionV>
                <wp:extent cx="6096000" cy="14097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409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-15pt;margin-top:1.6pt;width:480pt;height:11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" fillcolor="window" strokecolor="windowText" strokeweight="2pt"/>
            </w:pict>
          </mc:Fallback>
        </mc:AlternateContent>
      </w:r>
    </w:p>
    <w:p w:rsidR="008902BA" w:rsidRDefault="008902BA" w:rsidP="008902BA"/>
    <w:p w:rsidR="008902BA" w:rsidRDefault="008902BA" w:rsidP="008902BA">
      <w:pPr>
        <w:ind w:firstLine="720"/>
      </w:pPr>
    </w:p>
    <w:p w:rsidR="008902BA" w:rsidRPr="008902BA" w:rsidRDefault="008902BA" w:rsidP="008902BA"/>
    <w:p w:rsidR="008902BA" w:rsidRPr="008902BA" w:rsidRDefault="008902BA" w:rsidP="008902BA"/>
    <w:p w:rsidR="008902BA" w:rsidRPr="008902BA" w:rsidRDefault="008902BA" w:rsidP="008902BA">
      <w:bookmarkStart w:id="0" w:name="_GoBack"/>
      <w:bookmarkEnd w:id="0"/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F16174" wp14:editId="51345E3B">
                <wp:simplePos x="0" y="0"/>
                <wp:positionH relativeFrom="column">
                  <wp:posOffset>-190500</wp:posOffset>
                </wp:positionH>
                <wp:positionV relativeFrom="paragraph">
                  <wp:posOffset>128905</wp:posOffset>
                </wp:positionV>
                <wp:extent cx="6096000" cy="14097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409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15pt;margin-top:10.15pt;width:480pt;height:11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" fillcolor="window" strokecolor="windowText" strokeweight="2pt"/>
            </w:pict>
          </mc:Fallback>
        </mc:AlternateContent>
      </w:r>
    </w:p>
    <w:p w:rsidR="008902BA" w:rsidRDefault="008902BA" w:rsidP="008902BA"/>
    <w:p w:rsidR="00597911" w:rsidRPr="008902BA" w:rsidRDefault="008902BA" w:rsidP="008902BA">
      <w:pPr>
        <w:tabs>
          <w:tab w:val="left" w:pos="1920"/>
        </w:tabs>
      </w:pPr>
      <w:r>
        <w:tab/>
      </w:r>
    </w:p>
    <w:sectPr w:rsidR="00597911" w:rsidRPr="00890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2BA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902BA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809CE4F7</Template>
  <TotalTime>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2017-06-22T02:09:00Z</dcterms:created>
  <dcterms:modified xsi:type="dcterms:W3CDTF">2017-06-22T02:11:00Z</dcterms:modified>
</cp:coreProperties>
</file>