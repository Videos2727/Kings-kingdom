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-176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98"/>
      </w:tblGrid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406821" wp14:editId="5CE79420">
                      <wp:simplePos x="0" y="0"/>
                      <wp:positionH relativeFrom="column">
                        <wp:posOffset>-135890</wp:posOffset>
                      </wp:positionH>
                      <wp:positionV relativeFrom="paragraph">
                        <wp:posOffset>136525</wp:posOffset>
                      </wp:positionV>
                      <wp:extent cx="5734050" cy="2590800"/>
                      <wp:effectExtent l="0" t="0" r="19050" b="1905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34050" cy="2590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86D5B" w:rsidRDefault="00086D5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10.7pt;margin-top:10.75pt;width:451.5pt;height:20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" filled="f" strokeweight=".5pt">
                      <v:textbox>
                        <w:txbxContent>
                          <w:p w:rsidR="00086D5B" w:rsidRDefault="00086D5B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  <w:p w:rsidR="00086D5B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  <w:p w:rsidR="00086D5B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086D5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2B1D7B1" wp14:editId="2BAC93DE">
                      <wp:simplePos x="0" y="0"/>
                      <wp:positionH relativeFrom="column">
                        <wp:posOffset>-259715</wp:posOffset>
                      </wp:positionH>
                      <wp:positionV relativeFrom="paragraph">
                        <wp:posOffset>-409575</wp:posOffset>
                      </wp:positionV>
                      <wp:extent cx="5343525" cy="2638425"/>
                      <wp:effectExtent l="0" t="0" r="28575" b="28575"/>
                      <wp:wrapNone/>
                      <wp:docPr id="2" name="Rounded 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43525" cy="26384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2" o:spid="_x0000_s1026" style="position:absolute;margin-left:-20.45pt;margin-top:-32.25pt;width:420.75pt;height:20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" filled="f" strokecolor="#243f60 [1604]" strokeweight="2pt"/>
                  </w:pict>
                </mc:Fallback>
              </mc:AlternateContent>
            </w:r>
          </w:p>
        </w:tc>
      </w:tr>
      <w:tr w:rsidR="00086D5B" w:rsidRPr="007017E1" w:rsidTr="0032613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32613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32613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  <w:tr w:rsidR="00086D5B" w:rsidRPr="007017E1" w:rsidTr="0032613B">
        <w:trPr>
          <w:trHeight w:val="510"/>
        </w:trPr>
        <w:tc>
          <w:tcPr>
            <w:tcW w:w="8698" w:type="dxa"/>
          </w:tcPr>
          <w:p w:rsidR="00086D5B" w:rsidRPr="007017E1" w:rsidRDefault="00086D5B" w:rsidP="0032613B">
            <w:pPr>
              <w:ind w:right="-1"/>
              <w:rPr>
                <w:rFonts w:ascii="Arial" w:hAnsi="Arial" w:cs="Arial"/>
                <w:b/>
              </w:rPr>
            </w:pPr>
          </w:p>
        </w:tc>
      </w:tr>
    </w:tbl>
    <w:p w:rsidR="00F2177D" w:rsidRDefault="00F2177D">
      <w:bookmarkStart w:id="0" w:name="_GoBack"/>
      <w:bookmarkEnd w:id="0"/>
    </w:p>
    <w:sectPr w:rsidR="00F2177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D5B"/>
    <w:rsid w:val="00086D5B"/>
    <w:rsid w:val="00130A35"/>
    <w:rsid w:val="00F2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86D5B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6D5B"/>
    <w:pPr>
      <w:spacing w:after="200" w:line="276" w:lineRule="auto"/>
    </w:pPr>
    <w:rPr>
      <w:rFonts w:eastAsia="Times New Roman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86D5B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6D5B"/>
    <w:pPr>
      <w:spacing w:after="200" w:line="276" w:lineRule="auto"/>
    </w:pPr>
    <w:rPr>
      <w:rFonts w:eastAsia="Times New Roman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FBCAFC1C</Template>
  <TotalTime>17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RINTOUL Brooke</cp:lastModifiedBy>
  <cp:revision>1</cp:revision>
  <dcterms:created xsi:type="dcterms:W3CDTF">2017-06-21T03:46:00Z</dcterms:created>
  <dcterms:modified xsi:type="dcterms:W3CDTF">2017-06-21T04:03:00Z</dcterms:modified>
</cp:coreProperties>
</file>