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177D" w:rsidRDefault="00106A2D">
      <w:bookmarkStart w:id="0" w:name="_GoBack"/>
      <w:bookmarkEnd w:id="0"/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6B40CE" wp14:editId="2BA1D05D">
                <wp:simplePos x="0" y="0"/>
                <wp:positionH relativeFrom="column">
                  <wp:posOffset>-123825</wp:posOffset>
                </wp:positionH>
                <wp:positionV relativeFrom="paragraph">
                  <wp:posOffset>6143625</wp:posOffset>
                </wp:positionV>
                <wp:extent cx="5734050" cy="2781300"/>
                <wp:effectExtent l="38100" t="38100" r="38100" b="3810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50" cy="2781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9850" cmpd="thickThin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06A2D" w:rsidRDefault="00106A2D" w:rsidP="00106A2D"/>
                          <w:p w:rsidR="00106A2D" w:rsidRDefault="00106A2D" w:rsidP="00106A2D">
                            <w:r>
                              <w:t>_______________________________________________________________________</w:t>
                            </w:r>
                          </w:p>
                          <w:p w:rsidR="00106A2D" w:rsidRDefault="00106A2D" w:rsidP="00106A2D"/>
                          <w:p w:rsidR="00106A2D" w:rsidRDefault="00106A2D" w:rsidP="00106A2D">
                            <w:r>
                              <w:t>_______________________________________________________________________</w:t>
                            </w:r>
                          </w:p>
                          <w:p w:rsidR="00106A2D" w:rsidRDefault="00106A2D" w:rsidP="00106A2D"/>
                          <w:p w:rsidR="00106A2D" w:rsidRDefault="00106A2D" w:rsidP="00106A2D">
                            <w:r>
                              <w:t>_______________________________________________________________________</w:t>
                            </w:r>
                          </w:p>
                          <w:p w:rsidR="00106A2D" w:rsidRDefault="00106A2D" w:rsidP="00106A2D"/>
                          <w:p w:rsidR="00106A2D" w:rsidRDefault="00106A2D" w:rsidP="00106A2D">
                            <w:r>
                              <w:t>_______________________________________________________________________</w:t>
                            </w:r>
                          </w:p>
                          <w:p w:rsidR="00106A2D" w:rsidRDefault="00106A2D" w:rsidP="00106A2D"/>
                          <w:p w:rsidR="00106A2D" w:rsidRDefault="00106A2D" w:rsidP="00106A2D">
                            <w:r>
                              <w:t>_______________________________________________________________________</w:t>
                            </w:r>
                          </w:p>
                          <w:p w:rsidR="00106A2D" w:rsidRDefault="00106A2D" w:rsidP="00106A2D"/>
                          <w:p w:rsidR="00106A2D" w:rsidRDefault="00106A2D" w:rsidP="00106A2D">
                            <w:r>
                              <w:t>_______________________________________________________________________</w:t>
                            </w:r>
                          </w:p>
                          <w:p w:rsidR="00106A2D" w:rsidRDefault="00106A2D" w:rsidP="00106A2D"/>
                          <w:p w:rsidR="00106A2D" w:rsidRDefault="00106A2D" w:rsidP="00106A2D">
                            <w:r>
                              <w:t>_______________________________________________________________________</w:t>
                            </w:r>
                          </w:p>
                          <w:p w:rsidR="00106A2D" w:rsidRDefault="00106A2D" w:rsidP="00106A2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9.75pt;margin-top:483.75pt;width:451.5pt;height:219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" fillcolor="window" strokeweight="5.5pt">
                <v:stroke linestyle="thickThin"/>
                <v:textbox>
                  <w:txbxContent>
                    <w:p w:rsidR="00106A2D" w:rsidRDefault="00106A2D" w:rsidP="00106A2D"/>
                    <w:p w:rsidR="00106A2D" w:rsidRDefault="00106A2D" w:rsidP="00106A2D">
                      <w:r>
                        <w:t>_______________________________________________________________________</w:t>
                      </w:r>
                    </w:p>
                    <w:p w:rsidR="00106A2D" w:rsidRDefault="00106A2D" w:rsidP="00106A2D"/>
                    <w:p w:rsidR="00106A2D" w:rsidRDefault="00106A2D" w:rsidP="00106A2D">
                      <w:r>
                        <w:t>_______________________________________________________________________</w:t>
                      </w:r>
                    </w:p>
                    <w:p w:rsidR="00106A2D" w:rsidRDefault="00106A2D" w:rsidP="00106A2D"/>
                    <w:p w:rsidR="00106A2D" w:rsidRDefault="00106A2D" w:rsidP="00106A2D">
                      <w:r>
                        <w:t>_______________________________________________________________________</w:t>
                      </w:r>
                    </w:p>
                    <w:p w:rsidR="00106A2D" w:rsidRDefault="00106A2D" w:rsidP="00106A2D"/>
                    <w:p w:rsidR="00106A2D" w:rsidRDefault="00106A2D" w:rsidP="00106A2D">
                      <w:r>
                        <w:t>_______________________________________________________________________</w:t>
                      </w:r>
                    </w:p>
                    <w:p w:rsidR="00106A2D" w:rsidRDefault="00106A2D" w:rsidP="00106A2D"/>
                    <w:p w:rsidR="00106A2D" w:rsidRDefault="00106A2D" w:rsidP="00106A2D">
                      <w:r>
                        <w:t>_______________________________________________________________________</w:t>
                      </w:r>
                    </w:p>
                    <w:p w:rsidR="00106A2D" w:rsidRDefault="00106A2D" w:rsidP="00106A2D"/>
                    <w:p w:rsidR="00106A2D" w:rsidRDefault="00106A2D" w:rsidP="00106A2D">
                      <w:r>
                        <w:t>_______________________________________________________________________</w:t>
                      </w:r>
                    </w:p>
                    <w:p w:rsidR="00106A2D" w:rsidRDefault="00106A2D" w:rsidP="00106A2D"/>
                    <w:p w:rsidR="00106A2D" w:rsidRDefault="00106A2D" w:rsidP="00106A2D">
                      <w:r>
                        <w:t>_______________________________________________________________________</w:t>
                      </w:r>
                    </w:p>
                    <w:p w:rsidR="00106A2D" w:rsidRDefault="00106A2D" w:rsidP="00106A2D"/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6B40CE" wp14:editId="2BA1D05D">
                <wp:simplePos x="0" y="0"/>
                <wp:positionH relativeFrom="column">
                  <wp:posOffset>-171450</wp:posOffset>
                </wp:positionH>
                <wp:positionV relativeFrom="paragraph">
                  <wp:posOffset>3067050</wp:posOffset>
                </wp:positionV>
                <wp:extent cx="5734050" cy="2781300"/>
                <wp:effectExtent l="38100" t="38100" r="38100" b="381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50" cy="2781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9850" cmpd="thickThin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06A2D" w:rsidRDefault="00106A2D" w:rsidP="00106A2D"/>
                          <w:p w:rsidR="00106A2D" w:rsidRDefault="00106A2D" w:rsidP="00106A2D">
                            <w:r>
                              <w:t>_______________________________________________________________________</w:t>
                            </w:r>
                          </w:p>
                          <w:p w:rsidR="00106A2D" w:rsidRDefault="00106A2D" w:rsidP="00106A2D"/>
                          <w:p w:rsidR="00106A2D" w:rsidRDefault="00106A2D" w:rsidP="00106A2D">
                            <w:r>
                              <w:t>_______________________________________________________________________</w:t>
                            </w:r>
                          </w:p>
                          <w:p w:rsidR="00106A2D" w:rsidRDefault="00106A2D" w:rsidP="00106A2D"/>
                          <w:p w:rsidR="00106A2D" w:rsidRDefault="00106A2D" w:rsidP="00106A2D">
                            <w:r>
                              <w:t>_______________________________________________________________________</w:t>
                            </w:r>
                          </w:p>
                          <w:p w:rsidR="00106A2D" w:rsidRDefault="00106A2D" w:rsidP="00106A2D"/>
                          <w:p w:rsidR="00106A2D" w:rsidRDefault="00106A2D" w:rsidP="00106A2D">
                            <w:r>
                              <w:t>_______________________________________________________________________</w:t>
                            </w:r>
                          </w:p>
                          <w:p w:rsidR="00106A2D" w:rsidRDefault="00106A2D" w:rsidP="00106A2D"/>
                          <w:p w:rsidR="00106A2D" w:rsidRDefault="00106A2D" w:rsidP="00106A2D">
                            <w:r>
                              <w:t>_______________________________________________________________________</w:t>
                            </w:r>
                          </w:p>
                          <w:p w:rsidR="00106A2D" w:rsidRDefault="00106A2D" w:rsidP="00106A2D"/>
                          <w:p w:rsidR="00106A2D" w:rsidRDefault="00106A2D" w:rsidP="00106A2D">
                            <w:r>
                              <w:t>_______________________________________________________________________</w:t>
                            </w:r>
                          </w:p>
                          <w:p w:rsidR="00106A2D" w:rsidRDefault="00106A2D" w:rsidP="00106A2D"/>
                          <w:p w:rsidR="00106A2D" w:rsidRDefault="00106A2D" w:rsidP="00106A2D">
                            <w:r>
                              <w:t>_______________________________________________________________________</w:t>
                            </w:r>
                          </w:p>
                          <w:p w:rsidR="00106A2D" w:rsidRDefault="00106A2D" w:rsidP="00106A2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-13.5pt;margin-top:241.5pt;width:451.5pt;height:219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" fillcolor="window" strokeweight="5.5pt">
                <v:stroke linestyle="thickThin"/>
                <v:textbox>
                  <w:txbxContent>
                    <w:p w:rsidR="00106A2D" w:rsidRDefault="00106A2D" w:rsidP="00106A2D"/>
                    <w:p w:rsidR="00106A2D" w:rsidRDefault="00106A2D" w:rsidP="00106A2D">
                      <w:r>
                        <w:t>_______________________________________________________________________</w:t>
                      </w:r>
                    </w:p>
                    <w:p w:rsidR="00106A2D" w:rsidRDefault="00106A2D" w:rsidP="00106A2D"/>
                    <w:p w:rsidR="00106A2D" w:rsidRDefault="00106A2D" w:rsidP="00106A2D">
                      <w:r>
                        <w:t>_______________________________________________________________________</w:t>
                      </w:r>
                    </w:p>
                    <w:p w:rsidR="00106A2D" w:rsidRDefault="00106A2D" w:rsidP="00106A2D"/>
                    <w:p w:rsidR="00106A2D" w:rsidRDefault="00106A2D" w:rsidP="00106A2D">
                      <w:r>
                        <w:t>_______________________________________________________________________</w:t>
                      </w:r>
                    </w:p>
                    <w:p w:rsidR="00106A2D" w:rsidRDefault="00106A2D" w:rsidP="00106A2D"/>
                    <w:p w:rsidR="00106A2D" w:rsidRDefault="00106A2D" w:rsidP="00106A2D">
                      <w:r>
                        <w:t>_______________________________________________________________________</w:t>
                      </w:r>
                    </w:p>
                    <w:p w:rsidR="00106A2D" w:rsidRDefault="00106A2D" w:rsidP="00106A2D"/>
                    <w:p w:rsidR="00106A2D" w:rsidRDefault="00106A2D" w:rsidP="00106A2D">
                      <w:r>
                        <w:t>_______________________________________________________________________</w:t>
                      </w:r>
                    </w:p>
                    <w:p w:rsidR="00106A2D" w:rsidRDefault="00106A2D" w:rsidP="00106A2D"/>
                    <w:p w:rsidR="00106A2D" w:rsidRDefault="00106A2D" w:rsidP="00106A2D">
                      <w:r>
                        <w:t>_______________________________________________________________________</w:t>
                      </w:r>
                    </w:p>
                    <w:p w:rsidR="00106A2D" w:rsidRDefault="00106A2D" w:rsidP="00106A2D"/>
                    <w:p w:rsidR="00106A2D" w:rsidRDefault="00106A2D" w:rsidP="00106A2D">
                      <w:r>
                        <w:t>_______________________________________________________________________</w:t>
                      </w:r>
                    </w:p>
                    <w:p w:rsidR="00106A2D" w:rsidRDefault="00106A2D" w:rsidP="00106A2D"/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-171450</wp:posOffset>
                </wp:positionH>
                <wp:positionV relativeFrom="paragraph">
                  <wp:posOffset>47625</wp:posOffset>
                </wp:positionV>
                <wp:extent cx="5734050" cy="2781300"/>
                <wp:effectExtent l="38100" t="38100" r="38100" b="381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50" cy="278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9850" cmpd="thickThin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6A2D" w:rsidRDefault="00106A2D"/>
                          <w:p w:rsidR="00106A2D" w:rsidRDefault="00106A2D">
                            <w:r>
                              <w:t>_______________________________________________________________________</w:t>
                            </w:r>
                          </w:p>
                          <w:p w:rsidR="00106A2D" w:rsidRDefault="00106A2D"/>
                          <w:p w:rsidR="00106A2D" w:rsidRDefault="00106A2D">
                            <w:r>
                              <w:t>_______________________________________________________________________</w:t>
                            </w:r>
                          </w:p>
                          <w:p w:rsidR="00106A2D" w:rsidRDefault="00106A2D" w:rsidP="00106A2D"/>
                          <w:p w:rsidR="00106A2D" w:rsidRDefault="00106A2D" w:rsidP="00106A2D">
                            <w:r>
                              <w:t>________________________________________</w:t>
                            </w:r>
                            <w:r>
                              <w:t>_______________________________</w:t>
                            </w:r>
                          </w:p>
                          <w:p w:rsidR="00106A2D" w:rsidRDefault="00106A2D" w:rsidP="00106A2D"/>
                          <w:p w:rsidR="00106A2D" w:rsidRDefault="00106A2D" w:rsidP="00106A2D">
                            <w:r>
                              <w:t>________________________________________</w:t>
                            </w:r>
                            <w:r>
                              <w:t>_______________________________</w:t>
                            </w:r>
                          </w:p>
                          <w:p w:rsidR="00106A2D" w:rsidRDefault="00106A2D" w:rsidP="00106A2D"/>
                          <w:p w:rsidR="00106A2D" w:rsidRDefault="00106A2D" w:rsidP="00106A2D">
                            <w:r>
                              <w:t>________________________________________</w:t>
                            </w:r>
                            <w:r>
                              <w:t>_______________________________</w:t>
                            </w:r>
                          </w:p>
                          <w:p w:rsidR="00106A2D" w:rsidRDefault="00106A2D" w:rsidP="00106A2D"/>
                          <w:p w:rsidR="00106A2D" w:rsidRDefault="00106A2D" w:rsidP="00106A2D">
                            <w:r>
                              <w:t>________________________________________</w:t>
                            </w:r>
                            <w:r>
                              <w:t>_______________________________</w:t>
                            </w:r>
                          </w:p>
                          <w:p w:rsidR="00106A2D" w:rsidRDefault="00106A2D" w:rsidP="00106A2D"/>
                          <w:p w:rsidR="00106A2D" w:rsidRDefault="00106A2D" w:rsidP="00106A2D">
                            <w:r>
                              <w:t>________________________________________</w:t>
                            </w:r>
                            <w:r>
                              <w:t>_______________________________</w:t>
                            </w:r>
                          </w:p>
                          <w:p w:rsidR="00106A2D" w:rsidRDefault="00106A2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28" type="#_x0000_t202" style="position:absolute;margin-left:-13.5pt;margin-top:3.75pt;width:451.5pt;height:21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" fillcolor="white [3201]" strokeweight="5.5pt">
                <v:stroke linestyle="thickThin"/>
                <v:textbox>
                  <w:txbxContent>
                    <w:p w:rsidR="00106A2D" w:rsidRDefault="00106A2D"/>
                    <w:p w:rsidR="00106A2D" w:rsidRDefault="00106A2D">
                      <w:r>
                        <w:t>_______________________________________________________________________</w:t>
                      </w:r>
                    </w:p>
                    <w:p w:rsidR="00106A2D" w:rsidRDefault="00106A2D"/>
                    <w:p w:rsidR="00106A2D" w:rsidRDefault="00106A2D">
                      <w:r>
                        <w:t>_______________________________________________________________________</w:t>
                      </w:r>
                    </w:p>
                    <w:p w:rsidR="00106A2D" w:rsidRDefault="00106A2D" w:rsidP="00106A2D"/>
                    <w:p w:rsidR="00106A2D" w:rsidRDefault="00106A2D" w:rsidP="00106A2D">
                      <w:r>
                        <w:t>________________________________________</w:t>
                      </w:r>
                      <w:r>
                        <w:t>_______________________________</w:t>
                      </w:r>
                    </w:p>
                    <w:p w:rsidR="00106A2D" w:rsidRDefault="00106A2D" w:rsidP="00106A2D"/>
                    <w:p w:rsidR="00106A2D" w:rsidRDefault="00106A2D" w:rsidP="00106A2D">
                      <w:r>
                        <w:t>________________________________________</w:t>
                      </w:r>
                      <w:r>
                        <w:t>_______________________________</w:t>
                      </w:r>
                    </w:p>
                    <w:p w:rsidR="00106A2D" w:rsidRDefault="00106A2D" w:rsidP="00106A2D"/>
                    <w:p w:rsidR="00106A2D" w:rsidRDefault="00106A2D" w:rsidP="00106A2D">
                      <w:r>
                        <w:t>________________________________________</w:t>
                      </w:r>
                      <w:r>
                        <w:t>_______________________________</w:t>
                      </w:r>
                    </w:p>
                    <w:p w:rsidR="00106A2D" w:rsidRDefault="00106A2D" w:rsidP="00106A2D"/>
                    <w:p w:rsidR="00106A2D" w:rsidRDefault="00106A2D" w:rsidP="00106A2D">
                      <w:r>
                        <w:t>________________________________________</w:t>
                      </w:r>
                      <w:r>
                        <w:t>_______________________________</w:t>
                      </w:r>
                    </w:p>
                    <w:p w:rsidR="00106A2D" w:rsidRDefault="00106A2D" w:rsidP="00106A2D"/>
                    <w:p w:rsidR="00106A2D" w:rsidRDefault="00106A2D" w:rsidP="00106A2D">
                      <w:r>
                        <w:t>________________________________________</w:t>
                      </w:r>
                      <w:r>
                        <w:t>_______________________________</w:t>
                      </w:r>
                    </w:p>
                    <w:p w:rsidR="00106A2D" w:rsidRDefault="00106A2D"/>
                  </w:txbxContent>
                </v:textbox>
              </v:shape>
            </w:pict>
          </mc:Fallback>
        </mc:AlternateContent>
      </w:r>
    </w:p>
    <w:sectPr w:rsidR="00F2177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6A2D"/>
    <w:rsid w:val="00106A2D"/>
    <w:rsid w:val="00130A35"/>
    <w:rsid w:val="00F2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06A2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106A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06A2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06A2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106A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06A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FBCAFC1C</Template>
  <TotalTime>7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RINTOUL Brooke</dc:creator>
  <cp:lastModifiedBy>RINTOUL Brooke</cp:lastModifiedBy>
  <cp:revision>1</cp:revision>
  <cp:lastPrinted>2017-06-21T04:07:00Z</cp:lastPrinted>
  <dcterms:created xsi:type="dcterms:W3CDTF">2017-06-21T04:05:00Z</dcterms:created>
  <dcterms:modified xsi:type="dcterms:W3CDTF">2017-06-21T04:12:00Z</dcterms:modified>
</cp:coreProperties>
</file>