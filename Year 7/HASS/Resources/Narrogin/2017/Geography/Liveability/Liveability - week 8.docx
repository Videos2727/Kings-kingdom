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44D" w:rsidRPr="003A5730" w:rsidRDefault="003A5730" w:rsidP="0067744D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 wp14:anchorId="426352C3" wp14:editId="776ADF00">
            <wp:simplePos x="0" y="0"/>
            <wp:positionH relativeFrom="column">
              <wp:posOffset>4276090</wp:posOffset>
            </wp:positionH>
            <wp:positionV relativeFrom="paragraph">
              <wp:posOffset>-268605</wp:posOffset>
            </wp:positionV>
            <wp:extent cx="1933575" cy="1807845"/>
            <wp:effectExtent l="0" t="0" r="9525" b="1905"/>
            <wp:wrapTight wrapText="bothSides">
              <wp:wrapPolygon edited="0">
                <wp:start x="4256" y="0"/>
                <wp:lineTo x="4043" y="7283"/>
                <wp:lineTo x="1490" y="9104"/>
                <wp:lineTo x="638" y="10015"/>
                <wp:lineTo x="0" y="20712"/>
                <wp:lineTo x="0" y="21395"/>
                <wp:lineTo x="21494" y="21395"/>
                <wp:lineTo x="21494" y="21168"/>
                <wp:lineTo x="18940" y="18209"/>
                <wp:lineTo x="19366" y="5463"/>
                <wp:lineTo x="18089" y="5007"/>
                <wp:lineTo x="10640" y="3642"/>
                <wp:lineTo x="10428" y="683"/>
                <wp:lineTo x="10215" y="0"/>
                <wp:lineTo x="4256" y="0"/>
              </wp:wrapPolygon>
            </wp:wrapTight>
            <wp:docPr id="1" name="Picture 1" descr="C:\Users\e4092482\AppData\Local\Microsoft\Windows\Temporary Internet Files\Content.IE5\1AD7J0HL\15344-illustration-of-city-buildings-pv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92482\AppData\Local\Microsoft\Windows\Temporary Internet Files\Content.IE5\1AD7J0HL\15344-illustration-of-city-buildings-pv[1]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BDF" w:rsidRPr="003A5730">
        <w:rPr>
          <w:rFonts w:ascii="Comic Sans MS" w:hAnsi="Comic Sans MS"/>
          <w:b/>
          <w:sz w:val="24"/>
          <w:szCs w:val="24"/>
          <w:u w:val="single"/>
        </w:rPr>
        <w:t xml:space="preserve">Megacities definition: </w:t>
      </w:r>
    </w:p>
    <w:p w:rsidR="00AB2554" w:rsidRPr="003A5730" w:rsidRDefault="00AB2554" w:rsidP="00AB2554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B2554" w:rsidRPr="003A5730" w:rsidRDefault="00AB2554" w:rsidP="0067744D">
      <w:pPr>
        <w:rPr>
          <w:rFonts w:ascii="Comic Sans MS" w:hAnsi="Comic Sans MS"/>
          <w:b/>
          <w:sz w:val="24"/>
          <w:szCs w:val="24"/>
          <w:u w:val="single"/>
        </w:rPr>
      </w:pPr>
    </w:p>
    <w:p w:rsidR="00080BDF" w:rsidRPr="003A5730" w:rsidRDefault="00080BDF" w:rsidP="00AB2554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How many megacities are there in the world?</w:t>
      </w:r>
    </w:p>
    <w:p w:rsidR="005326DF" w:rsidRPr="003A5730" w:rsidRDefault="00080BDF" w:rsidP="00080BDF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What is the largest?</w:t>
      </w:r>
    </w:p>
    <w:p w:rsidR="005326DF" w:rsidRPr="003A5730" w:rsidRDefault="005326DF" w:rsidP="005326DF">
      <w:pPr>
        <w:rPr>
          <w:rFonts w:ascii="Comic Sans MS" w:hAnsi="Comic Sans MS"/>
          <w:b/>
          <w:sz w:val="24"/>
          <w:szCs w:val="24"/>
        </w:rPr>
      </w:pPr>
    </w:p>
    <w:p w:rsidR="00AB2554" w:rsidRPr="003A5730" w:rsidRDefault="00A56AFB" w:rsidP="00AB2554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In what area of Australia do</w:t>
      </w:r>
      <w:r w:rsidR="00AB2554" w:rsidRPr="003A5730">
        <w:rPr>
          <w:rFonts w:ascii="Comic Sans MS" w:hAnsi="Comic Sans MS"/>
          <w:b/>
          <w:sz w:val="24"/>
          <w:szCs w:val="24"/>
          <w:u w:val="single"/>
        </w:rPr>
        <w:t xml:space="preserve"> the majority of Australian’s live?</w:t>
      </w:r>
      <w:r w:rsidR="00AB2554" w:rsidRPr="003A5730">
        <w:rPr>
          <w:rFonts w:ascii="Comic Sans MS" w:hAnsi="Comic Sans MS"/>
          <w:b/>
          <w:sz w:val="24"/>
          <w:szCs w:val="24"/>
        </w:rPr>
        <w:t xml:space="preserve"> </w:t>
      </w: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</w:rPr>
      </w:pP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</w:rPr>
      </w:pPr>
    </w:p>
    <w:p w:rsidR="005326DF" w:rsidRPr="003A5730" w:rsidRDefault="00AB2554" w:rsidP="00AB2554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The coastal landscape: write down the notes from the slide here:</w:t>
      </w:r>
    </w:p>
    <w:p w:rsidR="00AB2554" w:rsidRPr="003A5730" w:rsidRDefault="00AB2554" w:rsidP="00AB2554">
      <w:pPr>
        <w:spacing w:after="0" w:line="240" w:lineRule="auto"/>
        <w:ind w:left="720"/>
        <w:rPr>
          <w:rFonts w:ascii="Comic Sans MS" w:hAnsi="Comic Sans MS"/>
          <w:b/>
          <w:sz w:val="24"/>
          <w:szCs w:val="24"/>
        </w:rPr>
      </w:pPr>
    </w:p>
    <w:p w:rsidR="00A56AFB" w:rsidRPr="003A5730" w:rsidRDefault="00A56AFB" w:rsidP="00AB2554">
      <w:pPr>
        <w:spacing w:after="0" w:line="240" w:lineRule="auto"/>
        <w:ind w:left="720"/>
        <w:rPr>
          <w:rFonts w:ascii="Comic Sans MS" w:hAnsi="Comic Sans MS"/>
          <w:b/>
          <w:sz w:val="24"/>
          <w:szCs w:val="24"/>
        </w:rPr>
      </w:pPr>
    </w:p>
    <w:p w:rsidR="00AB2554" w:rsidRPr="003A5730" w:rsidRDefault="00AB2554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56AFB" w:rsidRPr="003A5730" w:rsidRDefault="00A56AFB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56AFB" w:rsidRPr="003A5730" w:rsidRDefault="00A56AFB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B2554" w:rsidRPr="003A5730" w:rsidRDefault="00AB2554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B2554" w:rsidRPr="003A5730" w:rsidRDefault="00AB2554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B2554" w:rsidRPr="003A5730" w:rsidRDefault="00AB2554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67744D" w:rsidRPr="003A5730" w:rsidRDefault="005326DF" w:rsidP="00223984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</w:rPr>
        <w:t xml:space="preserve">        </w:t>
      </w:r>
    </w:p>
    <w:p w:rsidR="00AB2554" w:rsidRPr="003A5730" w:rsidRDefault="00AB2554" w:rsidP="00AB2554">
      <w:pPr>
        <w:pStyle w:val="ListParagraph"/>
        <w:numPr>
          <w:ilvl w:val="0"/>
          <w:numId w:val="1"/>
        </w:numPr>
        <w:spacing w:after="0" w:line="240" w:lineRule="auto"/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eastAsiaTheme="minorEastAsia" w:hAnsi="Comic Sans MS"/>
          <w:b/>
          <w:color w:val="000000" w:themeColor="text1"/>
          <w:kern w:val="24"/>
          <w:position w:val="1"/>
          <w:sz w:val="24"/>
          <w:szCs w:val="24"/>
          <w:u w:val="single"/>
        </w:rPr>
        <w:t>Coastal landscapes: fill in the missing words</w:t>
      </w:r>
    </w:p>
    <w:p w:rsidR="00223984" w:rsidRPr="003A5730" w:rsidRDefault="00AB2554" w:rsidP="00A56AFB">
      <w:pPr>
        <w:spacing w:after="0" w:line="360" w:lineRule="auto"/>
        <w:ind w:left="357"/>
        <w:rPr>
          <w:rFonts w:ascii="Comic Sans MS" w:hAnsi="Comic Sans MS"/>
          <w:b/>
          <w:sz w:val="24"/>
          <w:szCs w:val="24"/>
        </w:rPr>
      </w:pPr>
      <w:r w:rsidRPr="003A5730">
        <w:rPr>
          <w:rFonts w:ascii="Comic Sans MS" w:eastAsiaTheme="minorEastAsia" w:hAnsi="Comic Sans MS"/>
          <w:color w:val="000000" w:themeColor="text1"/>
          <w:kern w:val="24"/>
          <w:position w:val="1"/>
          <w:sz w:val="24"/>
          <w:szCs w:val="24"/>
        </w:rPr>
        <w:t>As a result, many coastal communities ______________ Australia are under pressure to ___________ for a rapidly growing population. Many of these ____________ also have to cope with the large numbers of visitors and _________.</w:t>
      </w:r>
    </w:p>
    <w:p w:rsidR="00AB2554" w:rsidRPr="003A5730" w:rsidRDefault="00AB2554" w:rsidP="00A56AFB">
      <w:pPr>
        <w:spacing w:after="0" w:line="360" w:lineRule="auto"/>
        <w:ind w:left="357"/>
        <w:rPr>
          <w:rFonts w:ascii="Comic Sans MS" w:hAnsi="Comic Sans MS"/>
          <w:b/>
          <w:sz w:val="24"/>
          <w:szCs w:val="24"/>
        </w:rPr>
      </w:pPr>
    </w:p>
    <w:p w:rsidR="00AB2554" w:rsidRPr="003A5730" w:rsidRDefault="003A5730" w:rsidP="00A56AFB">
      <w:pPr>
        <w:spacing w:after="0" w:line="360" w:lineRule="auto"/>
        <w:ind w:left="357"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  <w:r>
        <w:rPr>
          <w:rFonts w:ascii="Comic Sans MS" w:hAnsi="Comic Sans MS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1" locked="0" layoutInCell="1" allowOverlap="1" wp14:anchorId="4126E7FA" wp14:editId="0C9E3F09">
            <wp:simplePos x="0" y="0"/>
            <wp:positionH relativeFrom="column">
              <wp:posOffset>419100</wp:posOffset>
            </wp:positionH>
            <wp:positionV relativeFrom="paragraph">
              <wp:posOffset>1302385</wp:posOffset>
            </wp:positionV>
            <wp:extent cx="4486275" cy="1550035"/>
            <wp:effectExtent l="0" t="0" r="9525" b="0"/>
            <wp:wrapTight wrapText="bothSides">
              <wp:wrapPolygon edited="0">
                <wp:start x="0" y="0"/>
                <wp:lineTo x="0" y="21237"/>
                <wp:lineTo x="21554" y="21237"/>
                <wp:lineTo x="21554" y="0"/>
                <wp:lineTo x="0" y="0"/>
              </wp:wrapPolygon>
            </wp:wrapTight>
            <wp:docPr id="2" name="Picture 2" descr="C:\Users\e4092482\AppData\Local\Microsoft\Windows\Temporary Internet Files\Content.IE5\CL4HW3X0\shanghaisilfinal_copy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92482\AppData\Local\Microsoft\Windows\Temporary Internet Files\Content.IE5\CL4HW3X0\shanghaisilfinal_copy[1]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554" w:rsidRPr="003A5730">
        <w:rPr>
          <w:rFonts w:ascii="Comic Sans MS" w:eastAsiaTheme="minorEastAsia" w:hAnsi="Comic Sans MS"/>
          <w:color w:val="000000" w:themeColor="text1"/>
          <w:kern w:val="24"/>
          <w:position w:val="1"/>
          <w:sz w:val="24"/>
          <w:szCs w:val="24"/>
          <w:lang w:eastAsia="en-AU"/>
        </w:rPr>
        <w:t>The infrastructure and _____________ of coastal environments will directly impact on their ____________. What needs to be done to _______________ liveability in these places?</w:t>
      </w:r>
    </w:p>
    <w:p w:rsidR="003A5730" w:rsidRDefault="005326DF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 w:rsidRPr="003A5730">
        <w:rPr>
          <w:rFonts w:ascii="Comic Sans MS" w:hAnsi="Comic Sans MS"/>
          <w:b/>
          <w:sz w:val="24"/>
          <w:szCs w:val="24"/>
        </w:rPr>
        <w:t xml:space="preserve">   </w:t>
      </w:r>
      <w:bookmarkStart w:id="0" w:name="_GoBack"/>
      <w:bookmarkEnd w:id="0"/>
    </w:p>
    <w:p w:rsidR="003A5730" w:rsidRDefault="003A5730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3A5730" w:rsidRDefault="003A5730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</w:p>
    <w:p w:rsidR="0067744D" w:rsidRPr="003A5730" w:rsidRDefault="005326DF" w:rsidP="0067744D">
      <w:pPr>
        <w:spacing w:after="0" w:line="240" w:lineRule="auto"/>
        <w:ind w:left="357"/>
        <w:rPr>
          <w:rFonts w:ascii="Comic Sans MS" w:hAnsi="Comic Sans MS"/>
          <w:b/>
          <w:sz w:val="24"/>
          <w:szCs w:val="24"/>
        </w:rPr>
      </w:pPr>
      <w:r w:rsidRPr="003A5730">
        <w:rPr>
          <w:rFonts w:ascii="Comic Sans MS" w:hAnsi="Comic Sans MS"/>
          <w:b/>
          <w:sz w:val="24"/>
          <w:szCs w:val="24"/>
        </w:rPr>
        <w:t xml:space="preserve">                    </w:t>
      </w:r>
    </w:p>
    <w:p w:rsidR="00223984" w:rsidRPr="003A5730" w:rsidRDefault="00A56AFB" w:rsidP="00AB2554">
      <w:pPr>
        <w:pStyle w:val="ListParagraph"/>
        <w:numPr>
          <w:ilvl w:val="0"/>
          <w:numId w:val="1"/>
        </w:num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  <w:r w:rsidRPr="003A5730"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  <w:t>Urban Sprawl in Perth-</w:t>
      </w:r>
      <w:r w:rsidR="00AB2554" w:rsidRPr="003A5730"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  <w:t xml:space="preserve"> write your notes from the PowerPoint slide here:</w:t>
      </w:r>
    </w:p>
    <w:p w:rsidR="00AB2554" w:rsidRPr="003A5730" w:rsidRDefault="00AB2554" w:rsidP="00AB2554">
      <w:p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</w:p>
    <w:p w:rsidR="00AB2554" w:rsidRPr="003A5730" w:rsidRDefault="00AB2554" w:rsidP="00AB2554">
      <w:p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</w:p>
    <w:p w:rsidR="00A56AFB" w:rsidRPr="003A5730" w:rsidRDefault="00A56AFB" w:rsidP="00AB2554">
      <w:p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</w:p>
    <w:p w:rsidR="00A56AFB" w:rsidRPr="003A5730" w:rsidRDefault="00A56AFB" w:rsidP="00AB2554">
      <w:p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</w:p>
    <w:p w:rsidR="00223984" w:rsidRPr="003A5730" w:rsidRDefault="00223984" w:rsidP="00223984">
      <w:pPr>
        <w:pStyle w:val="ListParagraph"/>
        <w:rPr>
          <w:rFonts w:ascii="Comic Sans MS" w:eastAsia="Times New Roman" w:hAnsi="Comic Sans MS" w:cs="Times New Roman"/>
          <w:color w:val="B13F9A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numPr>
          <w:ilvl w:val="0"/>
          <w:numId w:val="1"/>
        </w:numPr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</w:pPr>
      <w:r w:rsidRPr="003A5730">
        <w:rPr>
          <w:rFonts w:ascii="Comic Sans MS" w:eastAsia="Times New Roman" w:hAnsi="Comic Sans MS" w:cs="Times New Roman"/>
          <w:b/>
          <w:sz w:val="24"/>
          <w:szCs w:val="24"/>
          <w:u w:val="single"/>
          <w:lang w:eastAsia="en-AU"/>
        </w:rPr>
        <w:t>How can we improve the liveability of our towns and cities: list 3 ideas you have below:</w:t>
      </w:r>
    </w:p>
    <w:p w:rsidR="00AB2554" w:rsidRPr="003A5730" w:rsidRDefault="00AB2554" w:rsidP="00AB2554">
      <w:pPr>
        <w:pStyle w:val="ListParagraph"/>
        <w:numPr>
          <w:ilvl w:val="0"/>
          <w:numId w:val="5"/>
        </w:numPr>
        <w:rPr>
          <w:rFonts w:ascii="Comic Sans MS" w:eastAsia="Times New Roman" w:hAnsi="Comic Sans MS" w:cs="Times New Roman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rPr>
          <w:rFonts w:ascii="Comic Sans MS" w:eastAsia="Times New Roman" w:hAnsi="Comic Sans MS" w:cs="Times New Roman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numPr>
          <w:ilvl w:val="0"/>
          <w:numId w:val="5"/>
        </w:numPr>
        <w:rPr>
          <w:rFonts w:ascii="Comic Sans MS" w:eastAsia="Times New Roman" w:hAnsi="Comic Sans MS" w:cs="Times New Roman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rPr>
          <w:rFonts w:ascii="Comic Sans MS" w:eastAsia="Times New Roman" w:hAnsi="Comic Sans MS" w:cs="Times New Roman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numPr>
          <w:ilvl w:val="0"/>
          <w:numId w:val="5"/>
        </w:numPr>
        <w:rPr>
          <w:rFonts w:ascii="Comic Sans MS" w:eastAsia="Times New Roman" w:hAnsi="Comic Sans MS" w:cs="Times New Roman"/>
          <w:sz w:val="24"/>
          <w:szCs w:val="24"/>
          <w:lang w:eastAsia="en-AU"/>
        </w:rPr>
      </w:pPr>
    </w:p>
    <w:p w:rsidR="00AB2554" w:rsidRPr="003A5730" w:rsidRDefault="00AB2554" w:rsidP="00AB2554">
      <w:pPr>
        <w:pStyle w:val="ListParagraph"/>
        <w:numPr>
          <w:ilvl w:val="0"/>
          <w:numId w:val="1"/>
        </w:numPr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 xml:space="preserve">Describe how the German city of Leipzig has improved liveability: </w:t>
      </w: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B2554" w:rsidRPr="003A5730" w:rsidRDefault="00AB2554" w:rsidP="00AB2554">
      <w:pPr>
        <w:pStyle w:val="ListParagrap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B2554" w:rsidP="00A56AFB">
      <w:pPr>
        <w:pStyle w:val="ListParagraph"/>
        <w:numPr>
          <w:ilvl w:val="0"/>
          <w:numId w:val="1"/>
        </w:numPr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Definition of Traffic congestion</w:t>
      </w:r>
      <w:r w:rsidR="00A56AFB" w:rsidRPr="003A5730">
        <w:rPr>
          <w:rFonts w:ascii="Comic Sans MS" w:hAnsi="Comic Sans MS"/>
          <w:b/>
          <w:sz w:val="24"/>
          <w:szCs w:val="24"/>
          <w:u w:val="single"/>
        </w:rPr>
        <w:t>:</w:t>
      </w: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</w:p>
    <w:p w:rsidR="00A56AFB" w:rsidRPr="003A5730" w:rsidRDefault="00A56AFB" w:rsidP="00A56AFB">
      <w:pPr>
        <w:pStyle w:val="ListParagraph"/>
        <w:numPr>
          <w:ilvl w:val="0"/>
          <w:numId w:val="1"/>
        </w:numPr>
        <w:ind w:left="643" w:right="227"/>
        <w:jc w:val="both"/>
        <w:rPr>
          <w:rFonts w:ascii="Comic Sans MS" w:hAnsi="Comic Sans MS"/>
          <w:b/>
          <w:sz w:val="24"/>
          <w:szCs w:val="24"/>
          <w:u w:val="single"/>
        </w:rPr>
      </w:pPr>
      <w:r w:rsidRPr="003A5730">
        <w:rPr>
          <w:rFonts w:ascii="Comic Sans MS" w:hAnsi="Comic Sans MS"/>
          <w:b/>
          <w:sz w:val="24"/>
          <w:szCs w:val="24"/>
          <w:u w:val="single"/>
        </w:rPr>
        <w:t>Light Rail in London – write your notes from the slide here:</w:t>
      </w:r>
    </w:p>
    <w:sectPr w:rsidR="00A56AFB" w:rsidRPr="003A5730" w:rsidSect="00AB255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554" w:rsidRDefault="00AB2554" w:rsidP="005326DF">
      <w:pPr>
        <w:spacing w:after="0" w:line="240" w:lineRule="auto"/>
      </w:pPr>
      <w:r>
        <w:separator/>
      </w:r>
    </w:p>
  </w:endnote>
  <w:endnote w:type="continuationSeparator" w:id="0">
    <w:p w:rsidR="00AB2554" w:rsidRDefault="00AB2554" w:rsidP="0053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554" w:rsidRDefault="00AB2554" w:rsidP="005326DF">
      <w:pPr>
        <w:spacing w:after="0" w:line="240" w:lineRule="auto"/>
      </w:pPr>
      <w:r>
        <w:separator/>
      </w:r>
    </w:p>
  </w:footnote>
  <w:footnote w:type="continuationSeparator" w:id="0">
    <w:p w:rsidR="00AB2554" w:rsidRDefault="00AB2554" w:rsidP="0053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554" w:rsidRPr="005326DF" w:rsidRDefault="00AB2554">
    <w:pPr>
      <w:pStyle w:val="Header"/>
      <w:rPr>
        <w:rFonts w:ascii="Comic Sans MS" w:hAnsi="Comic Sans MS"/>
      </w:rPr>
    </w:pPr>
    <w:r w:rsidRPr="005326DF">
      <w:rPr>
        <w:rFonts w:ascii="Comic Sans MS" w:hAnsi="Comic Sans MS"/>
      </w:rPr>
      <w:t xml:space="preserve">Year 7 Liveability </w:t>
    </w:r>
    <w:r>
      <w:rPr>
        <w:rFonts w:ascii="Comic Sans MS" w:hAnsi="Comic Sans MS"/>
      </w:rPr>
      <w:t>– Name: 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93332"/>
    <w:multiLevelType w:val="hybridMultilevel"/>
    <w:tmpl w:val="7356114A"/>
    <w:lvl w:ilvl="0" w:tplc="B77455F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CCE06D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396C63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109BE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6827D1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7BA3AB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1D4860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4867CA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8A160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4ABB2403"/>
    <w:multiLevelType w:val="hybridMultilevel"/>
    <w:tmpl w:val="9CE8E5F4"/>
    <w:lvl w:ilvl="0" w:tplc="73C8278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1E4C1F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190827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E10FF8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46A487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762FD5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256874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BB0146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540CFA0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55CA6C69"/>
    <w:multiLevelType w:val="hybridMultilevel"/>
    <w:tmpl w:val="9344384C"/>
    <w:lvl w:ilvl="0" w:tplc="17D253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0D7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6073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7864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B490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FE61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5C8D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2C2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F8F5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274EA8"/>
    <w:multiLevelType w:val="hybridMultilevel"/>
    <w:tmpl w:val="ED9057B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67E2D46"/>
    <w:multiLevelType w:val="hybridMultilevel"/>
    <w:tmpl w:val="82488FB0"/>
    <w:lvl w:ilvl="0" w:tplc="FC96C33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6DF"/>
    <w:rsid w:val="00000C29"/>
    <w:rsid w:val="00004FC9"/>
    <w:rsid w:val="00080BDF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23984"/>
    <w:rsid w:val="00266B31"/>
    <w:rsid w:val="002750CE"/>
    <w:rsid w:val="002A5D67"/>
    <w:rsid w:val="002C19EB"/>
    <w:rsid w:val="00351BAB"/>
    <w:rsid w:val="00352BC7"/>
    <w:rsid w:val="00353C5A"/>
    <w:rsid w:val="003A5730"/>
    <w:rsid w:val="003B0A4B"/>
    <w:rsid w:val="003C6BEB"/>
    <w:rsid w:val="0042644B"/>
    <w:rsid w:val="00450B00"/>
    <w:rsid w:val="004C15FF"/>
    <w:rsid w:val="004D0AF5"/>
    <w:rsid w:val="004D506E"/>
    <w:rsid w:val="005326DF"/>
    <w:rsid w:val="00585409"/>
    <w:rsid w:val="005B3FF2"/>
    <w:rsid w:val="0060224C"/>
    <w:rsid w:val="0061701F"/>
    <w:rsid w:val="00624047"/>
    <w:rsid w:val="00630D2A"/>
    <w:rsid w:val="00633373"/>
    <w:rsid w:val="0067744D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56AFB"/>
    <w:rsid w:val="00AB255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2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32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DF"/>
  </w:style>
  <w:style w:type="paragraph" w:styleId="Footer">
    <w:name w:val="footer"/>
    <w:basedOn w:val="Normal"/>
    <w:link w:val="FooterChar"/>
    <w:uiPriority w:val="99"/>
    <w:unhideWhenUsed/>
    <w:rsid w:val="00532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DF"/>
  </w:style>
  <w:style w:type="paragraph" w:styleId="NormalWeb">
    <w:name w:val="Normal (Web)"/>
    <w:basedOn w:val="Normal"/>
    <w:uiPriority w:val="99"/>
    <w:semiHidden/>
    <w:unhideWhenUsed/>
    <w:rsid w:val="0067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87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1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994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47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493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67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63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018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2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892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E1E5F06F</Template>
  <TotalTime>4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cp:lastPrinted>2017-09-04T02:38:00Z</cp:lastPrinted>
  <dcterms:created xsi:type="dcterms:W3CDTF">2017-09-04T02:37:00Z</dcterms:created>
  <dcterms:modified xsi:type="dcterms:W3CDTF">2017-09-04T02:40:00Z</dcterms:modified>
</cp:coreProperties>
</file>