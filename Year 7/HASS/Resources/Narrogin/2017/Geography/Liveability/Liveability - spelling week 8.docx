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529" w:rsidRDefault="00AC5529" w:rsidP="00AC5529">
      <w:pPr>
        <w:rPr>
          <w:rFonts w:ascii="Comic Sans MS" w:hAnsi="Comic Sans MS"/>
          <w:b/>
          <w:u w:val="single"/>
        </w:rPr>
      </w:pPr>
    </w:p>
    <w:p w:rsidR="006174F9" w:rsidRPr="00AC5529" w:rsidRDefault="006174F9" w:rsidP="00AC5529">
      <w:pPr>
        <w:rPr>
          <w:rFonts w:ascii="Comic Sans MS" w:hAnsi="Comic Sans MS"/>
          <w:b/>
          <w:u w:val="single"/>
        </w:rPr>
      </w:pPr>
      <w:r w:rsidRPr="00AC5529">
        <w:rPr>
          <w:rFonts w:ascii="Comic Sans MS" w:hAnsi="Comic Sans MS"/>
          <w:b/>
          <w:u w:val="single"/>
        </w:rPr>
        <w:t xml:space="preserve">Spelling – Week 8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  <w:u w:val="single"/>
        </w:rPr>
      </w:pPr>
      <w:r w:rsidRPr="006174F9">
        <w:rPr>
          <w:rFonts w:ascii="Comic Sans MS" w:hAnsi="Comic Sans MS"/>
          <w:b/>
        </w:rPr>
        <w:t xml:space="preserve">Country </w:t>
      </w:r>
      <w:bookmarkStart w:id="0" w:name="_GoBack"/>
      <w:bookmarkEnd w:id="0"/>
    </w:p>
    <w:p w:rsidR="005326DF" w:rsidRPr="006174F9" w:rsidRDefault="005326DF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Perception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City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Megacity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Global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Indonesia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Skyscrapers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Population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Sprawl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Urban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Services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Parkland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Cycle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Denmark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>Norway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Germany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Accessibility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Lifestyle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Parklands </w:t>
      </w:r>
    </w:p>
    <w:p w:rsidR="006174F9" w:rsidRPr="006174F9" w:rsidRDefault="006174F9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6174F9">
        <w:rPr>
          <w:rFonts w:ascii="Comic Sans MS" w:hAnsi="Comic Sans MS"/>
          <w:b/>
        </w:rPr>
        <w:t xml:space="preserve">Recreation </w:t>
      </w:r>
    </w:p>
    <w:p w:rsidR="005326DF" w:rsidRDefault="006174F9" w:rsidP="005326DF">
      <w:pPr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 xml:space="preserve">2. Brainstorm – ideas for young people, facilities or possible places for the new idea. Students write the name of their town on the front of their booklet before they begin. </w:t>
      </w:r>
    </w:p>
    <w:p w:rsidR="006174F9" w:rsidRDefault="006174F9" w:rsidP="005326DF">
      <w:pPr>
        <w:rPr>
          <w:rFonts w:ascii="Comic Sans MS" w:hAnsi="Comic Sans MS"/>
          <w:b/>
        </w:rPr>
      </w:pPr>
    </w:p>
    <w:p w:rsidR="00597911" w:rsidRPr="005326DF" w:rsidRDefault="005326DF" w:rsidP="005326DF">
      <w:pPr>
        <w:rPr>
          <w:rFonts w:ascii="Comic Sans MS" w:hAnsi="Comic Sans MS"/>
          <w:b/>
        </w:rPr>
      </w:pP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</w:p>
    <w:sectPr w:rsidR="00597911" w:rsidRPr="005326DF" w:rsidSect="006174F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6DF" w:rsidRDefault="005326DF" w:rsidP="005326DF">
      <w:pPr>
        <w:spacing w:after="0" w:line="240" w:lineRule="auto"/>
      </w:pPr>
      <w:r>
        <w:separator/>
      </w:r>
    </w:p>
  </w:endnote>
  <w:endnote w:type="continuationSeparator" w:id="0">
    <w:p w:rsidR="005326DF" w:rsidRDefault="005326DF" w:rsidP="0053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6DF" w:rsidRDefault="005326DF" w:rsidP="005326DF">
      <w:pPr>
        <w:spacing w:after="0" w:line="240" w:lineRule="auto"/>
      </w:pPr>
      <w:r>
        <w:separator/>
      </w:r>
    </w:p>
  </w:footnote>
  <w:footnote w:type="continuationSeparator" w:id="0">
    <w:p w:rsidR="005326DF" w:rsidRDefault="005326DF" w:rsidP="0053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26DF" w:rsidRPr="005326DF" w:rsidRDefault="005326DF">
    <w:pPr>
      <w:pStyle w:val="Header"/>
      <w:rPr>
        <w:rFonts w:ascii="Comic Sans MS" w:hAnsi="Comic Sans MS"/>
      </w:rPr>
    </w:pPr>
    <w:r w:rsidRPr="005326DF">
      <w:rPr>
        <w:rFonts w:ascii="Comic Sans MS" w:hAnsi="Comic Sans MS"/>
      </w:rPr>
      <w:t>Year 7 Liveabilit</w:t>
    </w:r>
    <w:r w:rsidR="006174F9">
      <w:rPr>
        <w:rFonts w:ascii="Comic Sans MS" w:hAnsi="Comic Sans MS"/>
      </w:rPr>
      <w:t>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93332"/>
    <w:multiLevelType w:val="hybridMultilevel"/>
    <w:tmpl w:val="7356114A"/>
    <w:lvl w:ilvl="0" w:tplc="B77455F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CE06D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396C63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109BE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6827D1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7BA3AB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1D4860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867CA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8A160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55CA6C69"/>
    <w:multiLevelType w:val="hybridMultilevel"/>
    <w:tmpl w:val="9344384C"/>
    <w:lvl w:ilvl="0" w:tplc="17D253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0D7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6073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864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B4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FE61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5C8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2C2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F8F5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7E2D46"/>
    <w:multiLevelType w:val="hybridMultilevel"/>
    <w:tmpl w:val="ECB2FF10"/>
    <w:lvl w:ilvl="0" w:tplc="99DAC8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DF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23984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326DF"/>
    <w:rsid w:val="00585409"/>
    <w:rsid w:val="005B3FF2"/>
    <w:rsid w:val="0060224C"/>
    <w:rsid w:val="0061701F"/>
    <w:rsid w:val="006174F9"/>
    <w:rsid w:val="00624047"/>
    <w:rsid w:val="00630D2A"/>
    <w:rsid w:val="00633373"/>
    <w:rsid w:val="0067744D"/>
    <w:rsid w:val="006971FF"/>
    <w:rsid w:val="007079A9"/>
    <w:rsid w:val="00724ACD"/>
    <w:rsid w:val="007418F4"/>
    <w:rsid w:val="00763193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AC5529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8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994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49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67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63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18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2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892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8A1FE5F4</Template>
  <TotalTime>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4</cp:revision>
  <cp:lastPrinted>2017-08-31T05:32:00Z</cp:lastPrinted>
  <dcterms:created xsi:type="dcterms:W3CDTF">2017-09-07T04:52:00Z</dcterms:created>
  <dcterms:modified xsi:type="dcterms:W3CDTF">2017-09-07T04:52:00Z</dcterms:modified>
</cp:coreProperties>
</file>