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D12" w:rsidRPr="00F62D12" w:rsidRDefault="006078D8" w:rsidP="00AA24AF">
      <w:pPr>
        <w:jc w:val="center"/>
        <w:rPr>
          <w:rFonts w:ascii="Comic Sans MS" w:hAnsi="Comic Sans MS"/>
          <w:b/>
          <w:sz w:val="24"/>
          <w:szCs w:val="24"/>
          <w:u w:val="single"/>
        </w:rPr>
      </w:pPr>
      <w:r>
        <w:rPr>
          <w:rFonts w:ascii="Comic Sans MS" w:hAnsi="Comic Sans MS"/>
          <w:b/>
          <w:sz w:val="24"/>
          <w:szCs w:val="24"/>
          <w:u w:val="single"/>
        </w:rPr>
        <w:t xml:space="preserve">Year 7 – Liveability – Spelling </w:t>
      </w:r>
    </w:p>
    <w:p w:rsidR="00AA24AF" w:rsidRPr="00F62D12" w:rsidRDefault="00AA24AF" w:rsidP="00AA24AF">
      <w:pPr>
        <w:jc w:val="center"/>
        <w:rPr>
          <w:rFonts w:ascii="Comic Sans MS" w:hAnsi="Comic Sans MS"/>
          <w:b/>
          <w:sz w:val="24"/>
          <w:szCs w:val="24"/>
          <w:u w:val="single"/>
        </w:rPr>
      </w:pPr>
    </w:p>
    <w:p w:rsidR="00AA24AF" w:rsidRPr="00F62D12" w:rsidRDefault="00AA24AF" w:rsidP="00AA24AF">
      <w:pPr>
        <w:rPr>
          <w:rFonts w:ascii="Comic Sans MS" w:hAnsi="Comic Sans MS"/>
          <w:b/>
          <w:sz w:val="24"/>
          <w:szCs w:val="24"/>
          <w:u w:val="single"/>
        </w:rPr>
      </w:pPr>
      <w:r w:rsidRPr="00F62D12">
        <w:rPr>
          <w:rFonts w:ascii="Comic Sans MS" w:hAnsi="Comic Sans MS"/>
          <w:b/>
          <w:sz w:val="24"/>
          <w:szCs w:val="24"/>
          <w:u w:val="single"/>
        </w:rPr>
        <w:t>Spelling words:</w:t>
      </w:r>
    </w:p>
    <w:p w:rsidR="00AA24AF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Place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Liveability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City </w:t>
      </w:r>
      <w:bookmarkStart w:id="0" w:name="_GoBack"/>
      <w:bookmarkEnd w:id="0"/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Environment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Urban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Regional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Location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Community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Resources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Population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Global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Infrastructure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Rural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Remote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Density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Education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Safety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Unstable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Shortage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Poverty 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Transport</w:t>
      </w:r>
    </w:p>
    <w:p w:rsidR="006078D8" w:rsidRDefault="006078D8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Healthcare</w:t>
      </w:r>
    </w:p>
    <w:p w:rsidR="008F1299" w:rsidRPr="00F62D12" w:rsidRDefault="008F1299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</w:p>
    <w:p w:rsidR="00E44FB2" w:rsidRDefault="00E44FB2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</w:p>
    <w:p w:rsidR="00E44FB2" w:rsidRPr="00F62D12" w:rsidRDefault="00E44FB2" w:rsidP="00AA24AF">
      <w:pPr>
        <w:spacing w:after="0" w:line="240" w:lineRule="auto"/>
        <w:rPr>
          <w:rFonts w:ascii="Comic Sans MS" w:hAnsi="Comic Sans MS"/>
          <w:b/>
          <w:sz w:val="24"/>
          <w:szCs w:val="24"/>
        </w:rPr>
      </w:pPr>
    </w:p>
    <w:sectPr w:rsidR="00E44FB2" w:rsidRPr="00F62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F79E3"/>
    <w:multiLevelType w:val="hybridMultilevel"/>
    <w:tmpl w:val="D18EE8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523085"/>
    <w:multiLevelType w:val="hybridMultilevel"/>
    <w:tmpl w:val="131A37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4AF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078D8"/>
    <w:rsid w:val="0061701F"/>
    <w:rsid w:val="00624047"/>
    <w:rsid w:val="00630D2A"/>
    <w:rsid w:val="00633373"/>
    <w:rsid w:val="006971FF"/>
    <w:rsid w:val="006B02A8"/>
    <w:rsid w:val="006C4D24"/>
    <w:rsid w:val="007079A9"/>
    <w:rsid w:val="00724ACD"/>
    <w:rsid w:val="007418F4"/>
    <w:rsid w:val="007A2715"/>
    <w:rsid w:val="00802128"/>
    <w:rsid w:val="00872F8E"/>
    <w:rsid w:val="008A3FDE"/>
    <w:rsid w:val="008B4F16"/>
    <w:rsid w:val="008C5824"/>
    <w:rsid w:val="008F1299"/>
    <w:rsid w:val="009314E9"/>
    <w:rsid w:val="00946E4D"/>
    <w:rsid w:val="00954E06"/>
    <w:rsid w:val="0098464D"/>
    <w:rsid w:val="009C63B4"/>
    <w:rsid w:val="009F5581"/>
    <w:rsid w:val="00A02C1D"/>
    <w:rsid w:val="00A5264B"/>
    <w:rsid w:val="00A54D74"/>
    <w:rsid w:val="00AA24AF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44FB2"/>
    <w:rsid w:val="00EF55F9"/>
    <w:rsid w:val="00F01F10"/>
    <w:rsid w:val="00F62D12"/>
    <w:rsid w:val="00F973D8"/>
    <w:rsid w:val="00FB2830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7A9A8-36DF-41D8-ACD6-EA228C054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74E26AA1</Template>
  <TotalTime>1187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4</cp:revision>
  <cp:lastPrinted>2017-08-31T05:34:00Z</cp:lastPrinted>
  <dcterms:created xsi:type="dcterms:W3CDTF">2017-08-24T00:20:00Z</dcterms:created>
  <dcterms:modified xsi:type="dcterms:W3CDTF">2017-08-31T08:43:00Z</dcterms:modified>
</cp:coreProperties>
</file>