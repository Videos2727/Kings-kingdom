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85" w:rsidRDefault="00B51257" w:rsidP="00C337E5">
      <w:pPr>
        <w:spacing w:after="0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-9525</wp:posOffset>
                </wp:positionV>
                <wp:extent cx="7255510" cy="554355"/>
                <wp:effectExtent l="0" t="0" r="21590" b="171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510" cy="554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5CD6" w:rsidRPr="00B51257" w:rsidRDefault="00EF5CD6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B5125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Narrogin Senior High School Year </w:t>
                            </w:r>
                            <w:r w:rsidR="00246D63" w:rsidRPr="00B5125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>7 Focus</w:t>
                            </w:r>
                          </w:p>
                          <w:p w:rsidR="00EF5CD6" w:rsidRPr="00B51257" w:rsidRDefault="00EF5CD6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B5125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2019 Assessment Outline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5pt;margin-top:-.75pt;width:571.3pt;height:4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" fillcolor="white [3201]" strokeweight=".5pt">
                <v:textbox>
                  <w:txbxContent>
                    <w:p w:rsidR="00EF5CD6" w:rsidRPr="00B51257" w:rsidRDefault="00EF5CD6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B51257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Narrogin Senior High School Year </w:t>
                      </w:r>
                      <w:r w:rsidR="00246D63" w:rsidRPr="00B51257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>7 Focus</w:t>
                      </w:r>
                    </w:p>
                    <w:p w:rsidR="00EF5CD6" w:rsidRPr="00B51257" w:rsidRDefault="00EF5CD6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B51257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2019 Assessment Outline </w:t>
                      </w:r>
                    </w:p>
                  </w:txbxContent>
                </v:textbox>
              </v:shape>
            </w:pict>
          </mc:Fallback>
        </mc:AlternateContent>
      </w:r>
      <w:r w:rsidR="00246D63"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8715375</wp:posOffset>
            </wp:positionH>
            <wp:positionV relativeFrom="paragraph">
              <wp:posOffset>9525</wp:posOffset>
            </wp:positionV>
            <wp:extent cx="514350" cy="5353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53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D63"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5B67F3B2" wp14:editId="3DFCD60C">
            <wp:simplePos x="0" y="0"/>
            <wp:positionH relativeFrom="column">
              <wp:posOffset>381000</wp:posOffset>
            </wp:positionH>
            <wp:positionV relativeFrom="paragraph">
              <wp:posOffset>9525</wp:posOffset>
            </wp:positionV>
            <wp:extent cx="514350" cy="5353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53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982">
        <w:t xml:space="preserve">       </w:t>
      </w:r>
      <w:r w:rsidR="00ED0873"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46D63" w:rsidRDefault="00246D63" w:rsidP="00C337E5">
      <w:pPr>
        <w:spacing w:after="0"/>
        <w:rPr>
          <w:noProof/>
          <w:lang w:eastAsia="en-AU"/>
        </w:rPr>
      </w:pPr>
    </w:p>
    <w:p w:rsidR="00246D63" w:rsidRDefault="00246D63" w:rsidP="00C337E5">
      <w:pPr>
        <w:spacing w:after="0"/>
        <w:rPr>
          <w:noProof/>
          <w:lang w:eastAsia="en-AU"/>
        </w:rPr>
      </w:pPr>
    </w:p>
    <w:p w:rsidR="00246D63" w:rsidRDefault="00246D63" w:rsidP="00C337E5">
      <w:pPr>
        <w:spacing w:after="0"/>
      </w:pPr>
    </w:p>
    <w:tbl>
      <w:tblPr>
        <w:tblW w:w="149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20"/>
        <w:gridCol w:w="2126"/>
        <w:gridCol w:w="2977"/>
        <w:gridCol w:w="2126"/>
        <w:gridCol w:w="850"/>
        <w:gridCol w:w="1418"/>
      </w:tblGrid>
      <w:tr w:rsidR="00205B76" w:rsidRPr="00C337E5" w:rsidTr="00887920">
        <w:trPr>
          <w:trHeight w:val="741"/>
          <w:tblHeader/>
        </w:trPr>
        <w:tc>
          <w:tcPr>
            <w:tcW w:w="54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Task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:rsidR="00205B76" w:rsidRPr="00246D63" w:rsidRDefault="00205B76" w:rsidP="00205B76">
            <w:pPr>
              <w:widowControl w:val="0"/>
              <w:suppressAutoHyphens/>
              <w:autoSpaceDE w:val="0"/>
              <w:snapToGrid w:val="0"/>
              <w:spacing w:before="240" w:after="12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Assessment Type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</w:tcPr>
          <w:p w:rsidR="00205B76" w:rsidRPr="00246D63" w:rsidRDefault="00205B76" w:rsidP="00ED0873">
            <w:pPr>
              <w:widowControl w:val="0"/>
              <w:suppressAutoHyphens/>
              <w:autoSpaceDE w:val="0"/>
              <w:snapToGrid w:val="0"/>
              <w:spacing w:before="240"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Due Date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Modes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Max Score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% Weight</w:t>
            </w:r>
          </w:p>
        </w:tc>
      </w:tr>
      <w:tr w:rsidR="00205B76" w:rsidRPr="00C337E5" w:rsidTr="00887920">
        <w:trPr>
          <w:trHeight w:val="345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246D63" w:rsidRDefault="00205B76" w:rsidP="00ED0873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lang w:eastAsia="ar-SA"/>
              </w:rPr>
              <w:t>READING AND VIEWING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8"/>
                <w:szCs w:val="8"/>
                <w:lang w:eastAsia="ar-SA"/>
              </w:rPr>
            </w:pPr>
          </w:p>
          <w:p w:rsidR="00205B76" w:rsidRPr="00EE35DB" w:rsidRDefault="003C130B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40</w:t>
            </w:r>
            <w:r w:rsidR="00205B76"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%</w:t>
            </w:r>
          </w:p>
        </w:tc>
      </w:tr>
      <w:tr w:rsidR="00205B76" w:rsidRPr="00C337E5" w:rsidTr="00887920">
        <w:trPr>
          <w:trHeight w:val="20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B51257" w:rsidRDefault="009A3548" w:rsidP="009A3548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1: Narrative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9A3548" w:rsidRPr="00B51257" w:rsidRDefault="00590986" w:rsidP="009A354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In </w:t>
            </w:r>
            <w:r w:rsidR="00205B7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F4C25" w:rsidRPr="00B51257" w:rsidRDefault="00205B76" w:rsidP="009A354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Term 1: Week </w:t>
            </w:r>
            <w:r w:rsidR="003F4C25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B51257" w:rsidRDefault="00205B76" w:rsidP="00ED0873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B51257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B51257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205B76" w:rsidRPr="00C337E5" w:rsidTr="00887920">
        <w:trPr>
          <w:trHeight w:val="41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B51257" w:rsidRDefault="00205B76" w:rsidP="003F4C2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</w:t>
            </w:r>
            <w:r w:rsidR="009A3548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4: </w:t>
            </w:r>
            <w:r w:rsidR="003F4C25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Grammar and Spelling Programme</w:t>
            </w:r>
            <w:r w:rsidR="009A3548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B51257" w:rsidRDefault="0059098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In </w:t>
            </w:r>
            <w:r w:rsidR="00205B7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class</w:t>
            </w:r>
            <w:r w:rsidR="009A3548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B51257" w:rsidRDefault="00205B76" w:rsidP="00205B76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Term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</w:t>
            </w:r>
            <w:r w:rsidR="001D36B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B51257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B51257" w:rsidRDefault="00205B76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Pr="00B51257" w:rsidRDefault="009A3548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1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1D36B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5: </w:t>
            </w:r>
            <w:r w:rsidR="001D36B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Novel Study</w:t>
            </w:r>
            <w:r w:rsidR="003F4C25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 </w:t>
            </w: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3F4C2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1D36B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2: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7</w:t>
            </w: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Photo 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2: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1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8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Comprehension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246D63" w:rsidRPr="00C337E5" w:rsidTr="00887920">
        <w:trPr>
          <w:trHeight w:val="41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46D63" w:rsidRPr="00B51257" w:rsidRDefault="00246D63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11: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Exam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46D63" w:rsidRPr="00B51257" w:rsidRDefault="0028786B" w:rsidP="0028786B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erm 3: Week 8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12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Grammar and Spelling Programme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In class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13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E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4: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27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color w:val="00000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lang w:eastAsia="ar-SA"/>
              </w:rPr>
              <w:t>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40%</w:t>
            </w:r>
          </w:p>
        </w:tc>
      </w:tr>
      <w:tr w:rsidR="005271B9" w:rsidRPr="00C337E5" w:rsidTr="00887920">
        <w:trPr>
          <w:trHeight w:val="42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1: Narrative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3F4C2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1: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2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3: Persuasive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In class &amp; homework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3F4C2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1: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</w:t>
            </w:r>
            <w:r w:rsidR="001D36B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</w:t>
            </w: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Novel Study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1D36B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2: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1D36BB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6</w:t>
            </w:r>
            <w:r w:rsidR="001D36B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Newspaper Article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2: Week 8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1D36BB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8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Comprehension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1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EF5CD6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10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Poetry 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Anthology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8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2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8786B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11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Exam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28786B" w:rsidP="0028786B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erm 3: Week 8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13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4: Week 4</w:t>
            </w:r>
          </w:p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3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lang w:eastAsia="ar-SA"/>
              </w:rPr>
              <w:t>SPEAKING AND LISTENING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30%</w:t>
            </w:r>
          </w:p>
        </w:tc>
      </w:tr>
      <w:tr w:rsidR="005271B9" w:rsidRPr="00C337E5" w:rsidTr="00887920">
        <w:trPr>
          <w:trHeight w:val="39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2: Narrative Reading Oral Presentation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3F4C2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</w:t>
            </w:r>
            <w:bookmarkStart w:id="0" w:name="_GoBack"/>
            <w:bookmarkEnd w:id="0"/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erm 1: Week 7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Speaking and </w:t>
            </w: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lastRenderedPageBreak/>
              <w:t>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lastRenderedPageBreak/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10.0</w:t>
            </w:r>
          </w:p>
        </w:tc>
      </w:tr>
      <w:tr w:rsidR="005271B9" w:rsidRPr="00C337E5" w:rsidTr="00887920">
        <w:trPr>
          <w:trHeight w:val="453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EF5CD6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</w:t>
            </w:r>
            <w:r w:rsidR="00246D63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9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Poetry Reading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7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Speaking and 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10.0</w:t>
            </w:r>
          </w:p>
        </w:tc>
      </w:tr>
      <w:tr w:rsidR="005271B9" w:rsidRPr="00C337E5" w:rsidTr="00887920">
        <w:trPr>
          <w:trHeight w:val="5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246D63" w:rsidRDefault="005271B9" w:rsidP="005271B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Times New Roman" w:hAnsi="Arial" w:cs="Times New Roman"/>
                <w:b/>
                <w:sz w:val="20"/>
                <w:szCs w:val="20"/>
                <w:lang w:eastAsia="ar-SA"/>
              </w:rPr>
              <w:t>Total Weight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100%</w:t>
            </w:r>
          </w:p>
        </w:tc>
      </w:tr>
    </w:tbl>
    <w:p w:rsidR="00C337E5" w:rsidRDefault="00C337E5" w:rsidP="009A3548">
      <w:pPr>
        <w:spacing w:after="0"/>
      </w:pPr>
      <w:bookmarkStart w:id="1" w:name="_PictureBullets"/>
      <w:bookmarkEnd w:id="1"/>
    </w:p>
    <w:sectPr w:rsidR="00C337E5" w:rsidSect="00ED087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E5"/>
    <w:rsid w:val="00192385"/>
    <w:rsid w:val="001D36BB"/>
    <w:rsid w:val="00205B76"/>
    <w:rsid w:val="00246D63"/>
    <w:rsid w:val="0028786B"/>
    <w:rsid w:val="002E7C24"/>
    <w:rsid w:val="00320AC5"/>
    <w:rsid w:val="003C130B"/>
    <w:rsid w:val="003F4C25"/>
    <w:rsid w:val="004634F0"/>
    <w:rsid w:val="005271B9"/>
    <w:rsid w:val="00590986"/>
    <w:rsid w:val="005B0C04"/>
    <w:rsid w:val="006B57D2"/>
    <w:rsid w:val="00887920"/>
    <w:rsid w:val="009A3548"/>
    <w:rsid w:val="00A02F17"/>
    <w:rsid w:val="00AC2982"/>
    <w:rsid w:val="00B507F8"/>
    <w:rsid w:val="00B51257"/>
    <w:rsid w:val="00C337E5"/>
    <w:rsid w:val="00CC3C20"/>
    <w:rsid w:val="00E20A76"/>
    <w:rsid w:val="00E24E38"/>
    <w:rsid w:val="00ED0873"/>
    <w:rsid w:val="00EE35DB"/>
    <w:rsid w:val="00EE39BB"/>
    <w:rsid w:val="00EF5CD6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A683"/>
  <w15:chartTrackingRefBased/>
  <w15:docId w15:val="{010C5116-67BA-4397-A73F-2EEAA57B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444C1030</Template>
  <TotalTime>2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JACKSON Tara [Narrogin Senior High School]</cp:lastModifiedBy>
  <cp:revision>4</cp:revision>
  <cp:lastPrinted>2019-03-05T06:13:00Z</cp:lastPrinted>
  <dcterms:created xsi:type="dcterms:W3CDTF">2019-02-27T04:32:00Z</dcterms:created>
  <dcterms:modified xsi:type="dcterms:W3CDTF">2019-03-05T06:13:00Z</dcterms:modified>
</cp:coreProperties>
</file>