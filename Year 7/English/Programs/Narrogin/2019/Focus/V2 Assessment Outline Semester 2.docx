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B51257" w:rsidP="00C337E5">
      <w:pPr>
        <w:spacing w:after="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-9525</wp:posOffset>
                </wp:positionV>
                <wp:extent cx="7255510" cy="554355"/>
                <wp:effectExtent l="0" t="0" r="21590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510" cy="554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58B9" w:rsidRPr="00B51257" w:rsidRDefault="00DA58B9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B5125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>Narrogin Senior High School Year 7 Focus</w:t>
                            </w:r>
                          </w:p>
                          <w:p w:rsidR="00DA58B9" w:rsidRPr="00B51257" w:rsidRDefault="00DA58B9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Semester 2 </w:t>
                            </w:r>
                            <w:r w:rsidRPr="00B51257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2019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5pt;margin-top:-.75pt;width:571.3pt;height:4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" fillcolor="white [3201]" strokeweight=".5pt">
                <v:textbox>
                  <w:txbxContent>
                    <w:p w:rsidR="00DA58B9" w:rsidRPr="00B51257" w:rsidRDefault="00DA58B9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B51257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>Narrogin Senior High School Year 7 Focus</w:t>
                      </w:r>
                    </w:p>
                    <w:p w:rsidR="00DA58B9" w:rsidRPr="00B51257" w:rsidRDefault="00DA58B9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Semester 2 </w:t>
                      </w:r>
                      <w:r w:rsidRPr="00B51257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2019 Assessment Outline </w:t>
                      </w:r>
                    </w:p>
                  </w:txbxContent>
                </v:textbox>
              </v:shape>
            </w:pict>
          </mc:Fallback>
        </mc:AlternateContent>
      </w:r>
      <w:r w:rsidR="00246D63"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8715375</wp:posOffset>
            </wp:positionH>
            <wp:positionV relativeFrom="paragraph">
              <wp:posOffset>9525</wp:posOffset>
            </wp:positionV>
            <wp:extent cx="514350" cy="5353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5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6D63"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5B67F3B2" wp14:editId="3DFCD60C">
            <wp:simplePos x="0" y="0"/>
            <wp:positionH relativeFrom="column">
              <wp:posOffset>381000</wp:posOffset>
            </wp:positionH>
            <wp:positionV relativeFrom="paragraph">
              <wp:posOffset>9525</wp:posOffset>
            </wp:positionV>
            <wp:extent cx="514350" cy="5353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53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982">
        <w:t xml:space="preserve">       </w:t>
      </w:r>
      <w:r w:rsidR="00ED0873"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46D63" w:rsidRDefault="00246D63" w:rsidP="00C337E5">
      <w:pPr>
        <w:spacing w:after="0"/>
        <w:rPr>
          <w:noProof/>
          <w:lang w:eastAsia="en-AU"/>
        </w:rPr>
      </w:pPr>
    </w:p>
    <w:p w:rsidR="00246D63" w:rsidRDefault="00246D63" w:rsidP="00C337E5">
      <w:pPr>
        <w:spacing w:after="0"/>
        <w:rPr>
          <w:noProof/>
          <w:lang w:eastAsia="en-AU"/>
        </w:rPr>
      </w:pPr>
    </w:p>
    <w:p w:rsidR="00246D63" w:rsidRDefault="00246D63" w:rsidP="00C337E5">
      <w:pPr>
        <w:spacing w:after="0"/>
      </w:pPr>
    </w:p>
    <w:tbl>
      <w:tblPr>
        <w:tblW w:w="149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20"/>
        <w:gridCol w:w="2126"/>
        <w:gridCol w:w="2977"/>
        <w:gridCol w:w="2126"/>
        <w:gridCol w:w="850"/>
        <w:gridCol w:w="1418"/>
      </w:tblGrid>
      <w:tr w:rsidR="00205B76" w:rsidRPr="00C337E5" w:rsidTr="00887920">
        <w:trPr>
          <w:trHeight w:val="741"/>
          <w:tblHeader/>
        </w:trPr>
        <w:tc>
          <w:tcPr>
            <w:tcW w:w="54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Task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:rsidR="00205B76" w:rsidRPr="00246D63" w:rsidRDefault="00205B76" w:rsidP="00205B76">
            <w:pPr>
              <w:widowControl w:val="0"/>
              <w:suppressAutoHyphens/>
              <w:autoSpaceDE w:val="0"/>
              <w:snapToGrid w:val="0"/>
              <w:spacing w:before="240" w:after="12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Assessment Type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:rsidR="00205B76" w:rsidRPr="00246D63" w:rsidRDefault="00205B76" w:rsidP="00ED0873">
            <w:pPr>
              <w:widowControl w:val="0"/>
              <w:suppressAutoHyphens/>
              <w:autoSpaceDE w:val="0"/>
              <w:snapToGrid w:val="0"/>
              <w:spacing w:before="240"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Due Date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Modes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Max Score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205B76" w:rsidRPr="00246D6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% Weight</w:t>
            </w:r>
          </w:p>
        </w:tc>
      </w:tr>
      <w:tr w:rsidR="00205B76" w:rsidRPr="00C337E5" w:rsidTr="00887920">
        <w:trPr>
          <w:trHeight w:val="345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246D63" w:rsidRDefault="00205B76" w:rsidP="00ED0873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READING AND VIEWING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8"/>
                <w:szCs w:val="8"/>
                <w:lang w:eastAsia="ar-SA"/>
              </w:rPr>
            </w:pPr>
          </w:p>
          <w:p w:rsidR="00205B76" w:rsidRPr="00EE35DB" w:rsidRDefault="009C3ED4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2</w:t>
            </w:r>
            <w:r w:rsidR="003C130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0</w:t>
            </w:r>
            <w:r w:rsidR="00205B76"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%</w:t>
            </w:r>
          </w:p>
        </w:tc>
      </w:tr>
      <w:tr w:rsidR="005271B9" w:rsidRPr="00C337E5" w:rsidTr="00887920">
        <w:trPr>
          <w:trHeight w:val="4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7</w:t>
            </w: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: Photo Essay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EC6E9B" w:rsidP="00EC6E9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Week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3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4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EC6E9B" w:rsidRPr="00C337E5" w:rsidTr="00887920">
        <w:trPr>
          <w:trHeight w:val="4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9: Picture Books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C6E9B" w:rsidRDefault="00EC6E9B" w:rsidP="00EC6E9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Reading and Viewing 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C6E9B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4.0</w:t>
            </w:r>
          </w:p>
        </w:tc>
      </w:tr>
      <w:tr w:rsidR="00246D63" w:rsidRPr="00C337E5" w:rsidTr="00887920">
        <w:trPr>
          <w:trHeight w:val="41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46D63" w:rsidRPr="00B51257" w:rsidRDefault="00EC6E9B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10</w:t>
            </w:r>
            <w:r w:rsidR="00246D63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Exam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46D63" w:rsidRPr="00B51257" w:rsidRDefault="0028786B" w:rsidP="0028786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</w:t>
            </w:r>
            <w:r w:rsidR="00EC6E9B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erm 3: Week 9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46D63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46D63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4</w:t>
            </w:r>
            <w:r w:rsidR="00246D63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12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Grammar and Spelling Programme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class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4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DA58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13</w:t>
            </w:r>
            <w:r w:rsidR="00EC6E9B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Documentary Study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4: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4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27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9C3ED4" w:rsidP="005271B9">
            <w:pPr>
              <w:widowControl w:val="0"/>
              <w:suppressAutoHyphens/>
              <w:autoSpaceDE w:val="0"/>
              <w:snapToGrid w:val="0"/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2</w:t>
            </w:r>
            <w:r w:rsidR="005271B9" w:rsidRPr="00246D6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0%</w:t>
            </w:r>
          </w:p>
        </w:tc>
      </w:tr>
      <w:tr w:rsidR="001D36BB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D36BB" w:rsidRPr="00B51257" w:rsidRDefault="00246D63" w:rsidP="00EC6E9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8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EC6E9B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Photo Essay Analysis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D36BB" w:rsidRPr="00B51257" w:rsidRDefault="00246D63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D36BB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</w:t>
            </w:r>
            <w:r w:rsidR="00246D63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EC6E9B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EC6E9B" w:rsidRPr="00B51257" w:rsidRDefault="00EC6E9B" w:rsidP="00EC6E9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9: Picture Books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In class &amp; homework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C6E9B" w:rsidRPr="00B51257" w:rsidRDefault="00EC6E9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EC6E9B" w:rsidRPr="00B51257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2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EC6E9B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10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28786B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Exam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28786B" w:rsidP="0028786B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</w:t>
            </w:r>
            <w:r w:rsidR="009C3ED4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erm 3: Week 9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246D63" w:rsidP="0028786B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TASK 13</w:t>
            </w:r>
            <w:r w:rsidR="005271B9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DA58B9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Documentary Study Written Activity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4: Week 4</w:t>
            </w:r>
          </w:p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3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lang w:eastAsia="ar-SA"/>
              </w:rPr>
              <w:t>SPEAKING AND LISTENING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9C3ED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10</w:t>
            </w:r>
            <w:r w:rsidR="005271B9" w:rsidRPr="00246D6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%</w:t>
            </w:r>
          </w:p>
        </w:tc>
      </w:tr>
      <w:tr w:rsidR="005271B9" w:rsidRPr="00C337E5" w:rsidTr="00887920">
        <w:trPr>
          <w:trHeight w:val="453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B51257" w:rsidRDefault="005271B9" w:rsidP="00DA58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TASK </w:t>
            </w:r>
            <w:r w:rsidR="00246D63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9</w:t>
            </w:r>
            <w:r w:rsidR="00EF5CD6"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 xml:space="preserve">: </w:t>
            </w:r>
            <w:r w:rsidR="00DA58B9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Picture Books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B51257" w:rsidRDefault="00EF5CD6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B51257" w:rsidRDefault="0028786B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Term 3: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B51257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B51257"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  <w:t>10.0</w:t>
            </w:r>
          </w:p>
        </w:tc>
      </w:tr>
      <w:tr w:rsidR="005271B9" w:rsidRPr="00C337E5" w:rsidTr="00887920">
        <w:trPr>
          <w:trHeight w:val="5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246D63" w:rsidRDefault="005271B9" w:rsidP="005271B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Times New Roman" w:hAnsi="Arial" w:cs="Times New Roman"/>
                <w:b/>
                <w:sz w:val="20"/>
                <w:szCs w:val="20"/>
                <w:lang w:eastAsia="ar-SA"/>
              </w:rPr>
              <w:t>Total Weight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246D63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246D63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100%</w:t>
            </w:r>
          </w:p>
        </w:tc>
      </w:tr>
    </w:tbl>
    <w:p w:rsidR="00C337E5" w:rsidRDefault="00C337E5" w:rsidP="009A3548">
      <w:pPr>
        <w:spacing w:after="0"/>
      </w:pPr>
      <w:bookmarkStart w:id="1" w:name="_PictureBullets"/>
      <w:bookmarkEnd w:id="1"/>
    </w:p>
    <w:p w:rsidR="00DA58B9" w:rsidRDefault="00DA58B9" w:rsidP="009A3548">
      <w:pPr>
        <w:spacing w:after="0"/>
      </w:pPr>
      <w:r>
        <w:t>This is a year-long course. The assessments for Semester 2 have been altered. To make it easier for you to identify the work to be completed in Semester 2, only Tasks 7 to 13 are included on this Assessment O</w:t>
      </w:r>
      <w:r w:rsidR="009C3ED4">
        <w:t xml:space="preserve">utline. Tasks 1 to 6 will </w:t>
      </w:r>
      <w:r>
        <w:t xml:space="preserve">be included when calculating your final grade at the end of Term 4. </w:t>
      </w:r>
    </w:p>
    <w:sectPr w:rsidR="00DA58B9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192385"/>
    <w:rsid w:val="001D36BB"/>
    <w:rsid w:val="00205B76"/>
    <w:rsid w:val="00246D63"/>
    <w:rsid w:val="0028786B"/>
    <w:rsid w:val="002E7C24"/>
    <w:rsid w:val="00320AC5"/>
    <w:rsid w:val="003C130B"/>
    <w:rsid w:val="003F4C25"/>
    <w:rsid w:val="004634F0"/>
    <w:rsid w:val="005271B9"/>
    <w:rsid w:val="00590986"/>
    <w:rsid w:val="005B0C04"/>
    <w:rsid w:val="006B57D2"/>
    <w:rsid w:val="00887920"/>
    <w:rsid w:val="009A3548"/>
    <w:rsid w:val="009C3ED4"/>
    <w:rsid w:val="00A02F17"/>
    <w:rsid w:val="00AC2982"/>
    <w:rsid w:val="00B14E92"/>
    <w:rsid w:val="00B507F8"/>
    <w:rsid w:val="00B51257"/>
    <w:rsid w:val="00C337E5"/>
    <w:rsid w:val="00CC3C20"/>
    <w:rsid w:val="00DA58B9"/>
    <w:rsid w:val="00E20A76"/>
    <w:rsid w:val="00E24E38"/>
    <w:rsid w:val="00EC6E9B"/>
    <w:rsid w:val="00ED0873"/>
    <w:rsid w:val="00EE35DB"/>
    <w:rsid w:val="00EE39BB"/>
    <w:rsid w:val="00EF5CD6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7BC0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EFFD0033</Template>
  <TotalTime>25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PAULEY Rebecca [Narrogin Senior High School]</cp:lastModifiedBy>
  <cp:revision>3</cp:revision>
  <cp:lastPrinted>2019-07-29T09:44:00Z</cp:lastPrinted>
  <dcterms:created xsi:type="dcterms:W3CDTF">2019-07-29T09:45:00Z</dcterms:created>
  <dcterms:modified xsi:type="dcterms:W3CDTF">2019-07-29T10:10:00Z</dcterms:modified>
</cp:coreProperties>
</file>