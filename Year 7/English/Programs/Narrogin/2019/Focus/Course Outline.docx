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974E2" w14:textId="3E31DF93" w:rsidR="009927FD" w:rsidRPr="00342AB4" w:rsidRDefault="004D0A6D" w:rsidP="00EC5B1E">
      <w:pPr>
        <w:jc w:val="center"/>
        <w:rPr>
          <w:rFonts w:ascii="Arial" w:hAnsi="Arial" w:cs="Arial"/>
          <w:sz w:val="24"/>
          <w:szCs w:val="24"/>
        </w:rPr>
      </w:pPr>
      <w:r w:rsidRPr="00342AB4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1A5ADFE6" wp14:editId="49E2E607">
            <wp:extent cx="522622" cy="53439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22" cy="5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342AB4">
        <w:rPr>
          <w:rFonts w:ascii="Arial" w:hAnsi="Arial" w:cs="Arial"/>
          <w:b/>
          <w:color w:val="385623" w:themeColor="accent6" w:themeShade="80"/>
          <w:sz w:val="24"/>
          <w:szCs w:val="24"/>
        </w:rPr>
        <w:t>Narrogin Senior High School</w:t>
      </w:r>
      <w:r w:rsidR="00B03F70" w:rsidRPr="00342AB4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 wp14:anchorId="2DE2D6D6" wp14:editId="7258A7A1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E4DB" w14:textId="61C42486" w:rsidR="00B03F70" w:rsidRPr="00342AB4" w:rsidRDefault="00F53A92" w:rsidP="00B03F70">
      <w:pPr>
        <w:jc w:val="center"/>
        <w:rPr>
          <w:rFonts w:ascii="Arial" w:hAnsi="Arial" w:cs="Arial"/>
          <w:b/>
          <w:sz w:val="24"/>
          <w:szCs w:val="24"/>
        </w:rPr>
      </w:pPr>
      <w:r w:rsidRPr="00342AB4">
        <w:rPr>
          <w:rFonts w:ascii="Arial" w:hAnsi="Arial" w:cs="Arial"/>
          <w:b/>
          <w:sz w:val="24"/>
          <w:szCs w:val="24"/>
        </w:rPr>
        <w:t xml:space="preserve">YEAR: </w:t>
      </w:r>
      <w:r w:rsidR="00B03F70" w:rsidRPr="00342AB4">
        <w:rPr>
          <w:rFonts w:ascii="Arial" w:hAnsi="Arial" w:cs="Arial"/>
          <w:b/>
          <w:sz w:val="24"/>
          <w:szCs w:val="24"/>
        </w:rPr>
        <w:t xml:space="preserve">7 </w:t>
      </w:r>
      <w:r w:rsidR="00DD3691" w:rsidRPr="00342AB4">
        <w:rPr>
          <w:rFonts w:ascii="Arial" w:hAnsi="Arial" w:cs="Arial"/>
          <w:b/>
          <w:sz w:val="24"/>
          <w:szCs w:val="24"/>
        </w:rPr>
        <w:t>Focus</w:t>
      </w:r>
      <w:r w:rsidRPr="00342AB4">
        <w:rPr>
          <w:rFonts w:ascii="Arial" w:hAnsi="Arial" w:cs="Arial"/>
          <w:b/>
          <w:sz w:val="24"/>
          <w:szCs w:val="24"/>
        </w:rPr>
        <w:t xml:space="preserve"> Course: </w:t>
      </w:r>
      <w:r w:rsidR="007B12F0" w:rsidRPr="00342AB4">
        <w:rPr>
          <w:rFonts w:ascii="Arial" w:hAnsi="Arial" w:cs="Arial"/>
          <w:b/>
          <w:sz w:val="24"/>
          <w:szCs w:val="24"/>
        </w:rPr>
        <w:t xml:space="preserve">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RPr="00342AB4" w14:paraId="3C8EF25D" w14:textId="77777777" w:rsidTr="007B12F0">
        <w:tc>
          <w:tcPr>
            <w:tcW w:w="1129" w:type="dxa"/>
          </w:tcPr>
          <w:p w14:paraId="68798ED5" w14:textId="77777777" w:rsidR="007B12F0" w:rsidRPr="00342AB4" w:rsidRDefault="007B12F0" w:rsidP="007B12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8169" w:type="dxa"/>
          </w:tcPr>
          <w:p w14:paraId="1A696317" w14:textId="77777777" w:rsidR="007B12F0" w:rsidRPr="00342AB4" w:rsidRDefault="007B12F0" w:rsidP="007B12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Focus</w:t>
            </w:r>
          </w:p>
        </w:tc>
        <w:tc>
          <w:tcPr>
            <w:tcW w:w="4650" w:type="dxa"/>
          </w:tcPr>
          <w:p w14:paraId="580B176F" w14:textId="77777777" w:rsidR="007B12F0" w:rsidRPr="00342AB4" w:rsidRDefault="007B12F0" w:rsidP="007B12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Assessment</w:t>
            </w:r>
          </w:p>
        </w:tc>
      </w:tr>
      <w:tr w:rsidR="00AF0F1A" w:rsidRPr="00342AB4" w14:paraId="59D540EE" w14:textId="77777777" w:rsidTr="005921B3">
        <w:tc>
          <w:tcPr>
            <w:tcW w:w="13948" w:type="dxa"/>
            <w:gridSpan w:val="3"/>
          </w:tcPr>
          <w:p w14:paraId="19E3F907" w14:textId="55E9BBDF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Please note: the Spelling Programme, the Grammar Programme and the SRA Reading Programme continue throughout the semester.</w:t>
            </w:r>
          </w:p>
        </w:tc>
      </w:tr>
      <w:tr w:rsidR="00AF0F1A" w:rsidRPr="00342AB4" w14:paraId="1BCA9AC2" w14:textId="77777777" w:rsidTr="007B12F0">
        <w:tc>
          <w:tcPr>
            <w:tcW w:w="1129" w:type="dxa"/>
          </w:tcPr>
          <w:p w14:paraId="6528DDEC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78BF5E86" w14:textId="1ADD5F4D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1-3</w:t>
            </w:r>
          </w:p>
        </w:tc>
        <w:tc>
          <w:tcPr>
            <w:tcW w:w="8169" w:type="dxa"/>
          </w:tcPr>
          <w:p w14:paraId="147C0856" w14:textId="7CE7EFA0" w:rsidR="00AF0F1A" w:rsidRPr="004C6723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Year 7 Induction program:</w:t>
            </w:r>
          </w:p>
          <w:p w14:paraId="76EFAF62" w14:textId="25BD2332" w:rsidR="00AF0F1A" w:rsidRPr="00342AB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Set up files and Display Folders</w:t>
            </w:r>
          </w:p>
          <w:p w14:paraId="5F2E1318" w14:textId="77777777" w:rsidR="00AF0F1A" w:rsidRPr="00342AB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SRA Comprehension</w:t>
            </w:r>
          </w:p>
          <w:p w14:paraId="059F5FA1" w14:textId="3BD8422A" w:rsidR="00AF0F1A" w:rsidRPr="00342AB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South Australian Spelling Test</w:t>
            </w:r>
          </w:p>
          <w:p w14:paraId="6608F24B" w14:textId="7AE2A061" w:rsidR="00AF0F1A" w:rsidRPr="00342AB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Writing Programme </w:t>
            </w:r>
          </w:p>
          <w:p w14:paraId="004413D2" w14:textId="0D3BE837" w:rsidR="00AF0F1A" w:rsidRPr="00342AB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Grammar/Punctuation Workbook</w:t>
            </w:r>
          </w:p>
          <w:p w14:paraId="2E340DD1" w14:textId="7CC91453" w:rsidR="00AF0F1A" w:rsidRPr="00B032C4" w:rsidRDefault="00AF0F1A" w:rsidP="00AF0F1A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Spelling Programme</w:t>
            </w:r>
          </w:p>
        </w:tc>
        <w:tc>
          <w:tcPr>
            <w:tcW w:w="4650" w:type="dxa"/>
          </w:tcPr>
          <w:p w14:paraId="280BCFA2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Written task: </w:t>
            </w:r>
          </w:p>
          <w:p w14:paraId="1140A439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E02D21C" w14:textId="469A5ABB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Personal Identity – Letter to the teacher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in Writing Journal</w:t>
            </w:r>
          </w:p>
          <w:p w14:paraId="3966EBA9" w14:textId="3C6B8EEE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55726D1" w14:textId="72D31BB1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(Not assessed)</w:t>
            </w:r>
          </w:p>
          <w:p w14:paraId="32CA73D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525023CE" w14:textId="77777777" w:rsidTr="007B12F0">
        <w:tc>
          <w:tcPr>
            <w:tcW w:w="1129" w:type="dxa"/>
          </w:tcPr>
          <w:p w14:paraId="70B7F35E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Weeks </w:t>
            </w:r>
          </w:p>
          <w:p w14:paraId="6409E049" w14:textId="746B47C2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4-7</w:t>
            </w:r>
          </w:p>
          <w:p w14:paraId="7303C443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BFC1668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77833FA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3AEF39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ED4B35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1B2DB0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E2B0817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2D4887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FE8EFE1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C5CEAB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9A559F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4F50EF2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81024A8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41703F9" w14:textId="77777777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EBF7D3E" w14:textId="35F52888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Week</w:t>
            </w:r>
          </w:p>
          <w:p w14:paraId="37FE8627" w14:textId="61BEDB6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8169" w:type="dxa"/>
          </w:tcPr>
          <w:p w14:paraId="0FE6AB77" w14:textId="2ACCE2B9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Narrative Short Stories:</w:t>
            </w:r>
          </w:p>
          <w:p w14:paraId="722572DE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  <w:shd w:val="clear" w:color="auto" w:fill="FEFEFE"/>
              </w:rPr>
              <w:t>Recognise and examine the ways that characterisation, events and settings are combined in narratives. Discuss the purposes and appeal of different approaches</w:t>
            </w:r>
            <w:r w:rsidRPr="00342AB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940A8F3" w14:textId="2959B946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  <w:shd w:val="clear" w:color="auto" w:fill="FEFEFE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CC4F6F5" w14:textId="74DF2F8B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Plan, draft and write </w:t>
            </w:r>
            <w:r w:rsidRPr="00342AB4">
              <w:rPr>
                <w:rFonts w:ascii="Arial" w:hAnsi="Arial" w:cs="Arial"/>
                <w:sz w:val="24"/>
                <w:szCs w:val="24"/>
              </w:rPr>
              <w:t>an original narrative</w:t>
            </w:r>
            <w:r>
              <w:rPr>
                <w:rFonts w:ascii="Arial" w:hAnsi="Arial" w:cs="Arial"/>
                <w:sz w:val="24"/>
                <w:szCs w:val="24"/>
              </w:rPr>
              <w:t xml:space="preserve"> that</w:t>
            </w:r>
            <w:r w:rsidRPr="00342AB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BD05317" w14:textId="769BE59E" w:rsidR="00AF0F1A" w:rsidRPr="00342AB4" w:rsidRDefault="00AF0F1A" w:rsidP="00AF0F1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a plot s</w:t>
            </w:r>
            <w:r w:rsidRPr="00342AB4">
              <w:rPr>
                <w:rFonts w:ascii="Arial" w:hAnsi="Arial" w:cs="Arial"/>
                <w:sz w:val="24"/>
                <w:szCs w:val="24"/>
              </w:rPr>
              <w:t>tructure</w:t>
            </w:r>
          </w:p>
          <w:p w14:paraId="77E12C19" w14:textId="487150C6" w:rsidR="00AF0F1A" w:rsidRPr="00342AB4" w:rsidRDefault="00AF0F1A" w:rsidP="00AF0F1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342AB4">
              <w:rPr>
                <w:rFonts w:ascii="Arial" w:hAnsi="Arial" w:cs="Arial"/>
                <w:sz w:val="24"/>
                <w:szCs w:val="24"/>
              </w:rPr>
              <w:t>etting</w:t>
            </w:r>
            <w:r>
              <w:rPr>
                <w:rFonts w:ascii="Arial" w:hAnsi="Arial" w:cs="Arial"/>
                <w:sz w:val="24"/>
                <w:szCs w:val="24"/>
              </w:rPr>
              <w:t xml:space="preserve">s – time and place </w:t>
            </w:r>
          </w:p>
          <w:p w14:paraId="3410A61E" w14:textId="6A57C093" w:rsidR="00AF0F1A" w:rsidRDefault="00AF0F1A" w:rsidP="00AF0F1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written from 1</w:t>
            </w:r>
            <w:r w:rsidRPr="00F71F2E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person </w:t>
            </w:r>
            <w:r w:rsidRPr="00342AB4">
              <w:rPr>
                <w:rFonts w:ascii="Arial" w:hAnsi="Arial" w:cs="Arial"/>
                <w:sz w:val="24"/>
                <w:szCs w:val="24"/>
              </w:rPr>
              <w:t>Point of View</w:t>
            </w:r>
          </w:p>
          <w:p w14:paraId="4383A9DC" w14:textId="4DBAF445" w:rsidR="00AF0F1A" w:rsidRPr="004C6723" w:rsidRDefault="00AF0F1A" w:rsidP="00AF0F1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a message</w:t>
            </w:r>
          </w:p>
          <w:p w14:paraId="2887E5D6" w14:textId="6A4D2F60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 uses</w:t>
            </w:r>
            <w:r w:rsidRPr="00342AB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088F94B" w14:textId="35CA4CC6" w:rsidR="00AF0F1A" w:rsidRPr="00342AB4" w:rsidRDefault="00AF0F1A" w:rsidP="00AF0F1A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adjectives and adverbs</w:t>
            </w:r>
          </w:p>
          <w:p w14:paraId="21D06EB7" w14:textId="01605D49" w:rsidR="00AF0F1A" w:rsidRPr="00342AB4" w:rsidRDefault="00AF0F1A" w:rsidP="00AF0F1A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i</w:t>
            </w:r>
            <w:r w:rsidRPr="00342AB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magery</w:t>
            </w: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: </w:t>
            </w:r>
            <w:r w:rsidRPr="00342AB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simil</w:t>
            </w: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es</w:t>
            </w:r>
            <w:r w:rsidRPr="00342AB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, metaphor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s, personification, onomatopoeia</w:t>
            </w:r>
          </w:p>
          <w:p w14:paraId="54342C5C" w14:textId="737361E2" w:rsidR="00AF0F1A" w:rsidRPr="00342AB4" w:rsidRDefault="00AF0F1A" w:rsidP="00AF0F1A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e</w:t>
            </w:r>
            <w:r w:rsidRPr="00342AB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motive words and phrases</w:t>
            </w:r>
          </w:p>
          <w:p w14:paraId="5FB194BB" w14:textId="1415606B" w:rsidR="00AF0F1A" w:rsidRPr="00342AB4" w:rsidRDefault="00AF0F1A" w:rsidP="00AF0F1A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c</w:t>
            </w:r>
            <w:r w:rsidRPr="00342AB4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onnecting words and phrases to link events together</w:t>
            </w:r>
          </w:p>
          <w:p w14:paraId="186AE151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C6E3F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Oral </w:t>
            </w:r>
            <w:r>
              <w:rPr>
                <w:rFonts w:ascii="Arial" w:hAnsi="Arial" w:cs="Arial"/>
                <w:b/>
                <w:sz w:val="24"/>
                <w:szCs w:val="24"/>
              </w:rPr>
              <w:t>Presentation:</w:t>
            </w:r>
          </w:p>
          <w:p w14:paraId="19E089FA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E445F5" w14:textId="3CD3C25A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 w:rsidRPr="001C6E3F">
              <w:rPr>
                <w:rFonts w:ascii="Arial" w:hAnsi="Arial" w:cs="Arial"/>
                <w:sz w:val="24"/>
                <w:szCs w:val="24"/>
              </w:rPr>
              <w:t>Students read their story to a small group of their peers.</w:t>
            </w:r>
          </w:p>
          <w:p w14:paraId="22D3D329" w14:textId="1732018E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Students practise:</w:t>
            </w:r>
          </w:p>
          <w:p w14:paraId="74726A7E" w14:textId="0A829BD5" w:rsidR="00AF0F1A" w:rsidRDefault="00AF0F1A" w:rsidP="00AF0F1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adjusting the volume of their voice</w:t>
            </w:r>
          </w:p>
          <w:p w14:paraId="4FA0DE45" w14:textId="3F3A0F90" w:rsidR="00AF0F1A" w:rsidRDefault="00AF0F1A" w:rsidP="00AF0F1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altering the pace of their reading</w:t>
            </w:r>
          </w:p>
          <w:p w14:paraId="3173EF77" w14:textId="1BDE1C6C" w:rsidR="00AF0F1A" w:rsidRPr="001C6E3F" w:rsidRDefault="00AF0F1A" w:rsidP="00AF0F1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adding emphasis to important words.</w:t>
            </w:r>
          </w:p>
          <w:p w14:paraId="0CD66262" w14:textId="73C97040" w:rsidR="00AF0F1A" w:rsidRPr="001C6E3F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17890B04" w14:textId="2A80411A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lastRenderedPageBreak/>
              <w:t>Task 1: Narrative Writing</w:t>
            </w:r>
          </w:p>
          <w:p w14:paraId="154E3D0B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603CA9A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7F7861E1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6D70AC" w14:textId="2F3F14A4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Week 7</w:t>
            </w:r>
          </w:p>
          <w:p w14:paraId="525D5287" w14:textId="624BC20A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4A971C" w14:textId="5343EBD0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Compose an original narrative based on the stimulus:</w:t>
            </w:r>
          </w:p>
          <w:p w14:paraId="28B99252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885EC5D" w14:textId="6FBA79E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“You’ll never believe what happened to me today.”</w:t>
            </w:r>
          </w:p>
          <w:p w14:paraId="3494074E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1BAA23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FE481A" w14:textId="68E0D7F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CA0EE7" w14:textId="26AA642C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D1C4EC" w14:textId="177C82E1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23AB76" w14:textId="32F52018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lastRenderedPageBreak/>
              <w:t>Task 2: Oral Presentation</w:t>
            </w:r>
          </w:p>
          <w:p w14:paraId="1A75A11D" w14:textId="5D8AFD1C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DB2A7CF" w14:textId="6ADCF5B2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SPEAKING &amp; LISTENING 10%</w:t>
            </w:r>
          </w:p>
          <w:p w14:paraId="39CAAD6B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3B2DE9" w14:textId="3D127D0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10</w:t>
            </w:r>
          </w:p>
          <w:p w14:paraId="39DC749C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E4966B2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 your story to a small group of peers.</w:t>
            </w:r>
          </w:p>
          <w:p w14:paraId="12B20400" w14:textId="5A7C515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5A3F5B73" w14:textId="77777777" w:rsidTr="00C72D3F">
        <w:trPr>
          <w:trHeight w:val="132"/>
        </w:trPr>
        <w:tc>
          <w:tcPr>
            <w:tcW w:w="1129" w:type="dxa"/>
          </w:tcPr>
          <w:p w14:paraId="677A6B54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Weeks </w:t>
            </w:r>
          </w:p>
          <w:p w14:paraId="3C87B9FC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-10</w:t>
            </w:r>
          </w:p>
          <w:p w14:paraId="3FAD2040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710AF92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Term 1</w:t>
            </w:r>
          </w:p>
          <w:p w14:paraId="4A254D7A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and </w:t>
            </w:r>
          </w:p>
          <w:p w14:paraId="61E74A88" w14:textId="6D0225A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Weeks 1 -2  Term 2</w:t>
            </w:r>
          </w:p>
        </w:tc>
        <w:tc>
          <w:tcPr>
            <w:tcW w:w="8169" w:type="dxa"/>
          </w:tcPr>
          <w:p w14:paraId="01233BAC" w14:textId="4E34173C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Persuasive Writing:</w:t>
            </w:r>
          </w:p>
          <w:p w14:paraId="3FB4D70D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9C7F579" w14:textId="7E0ACBB6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Students to gather evidence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342AB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organise thoughts</w:t>
            </w:r>
            <w:r w:rsidRPr="00342AB4">
              <w:rPr>
                <w:rFonts w:ascii="Arial" w:hAnsi="Arial" w:cs="Arial"/>
                <w:sz w:val="24"/>
                <w:szCs w:val="24"/>
              </w:rPr>
              <w:t xml:space="preserve"> and sequence ideas </w:t>
            </w:r>
            <w:r>
              <w:rPr>
                <w:rFonts w:ascii="Arial" w:hAnsi="Arial" w:cs="Arial"/>
                <w:sz w:val="24"/>
                <w:szCs w:val="24"/>
              </w:rPr>
              <w:t>using</w:t>
            </w:r>
            <w:r w:rsidRPr="00342AB4">
              <w:rPr>
                <w:rFonts w:ascii="Arial" w:hAnsi="Arial" w:cs="Arial"/>
                <w:sz w:val="24"/>
                <w:szCs w:val="24"/>
              </w:rPr>
              <w:t xml:space="preserve"> graphic organisers.</w:t>
            </w:r>
          </w:p>
          <w:p w14:paraId="2D9D7EB5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52F6F1" w14:textId="6F10265C" w:rsidR="00AF0F1A" w:rsidRDefault="00AF0F1A" w:rsidP="00AF0F1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Plan, draft and write a persuasive essay for a particular purpose and audience.</w:t>
            </w:r>
          </w:p>
          <w:p w14:paraId="599C7FDF" w14:textId="77777777" w:rsidR="00AF0F1A" w:rsidRDefault="00AF0F1A" w:rsidP="00AF0F1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</w:rPr>
            </w:pPr>
          </w:p>
          <w:p w14:paraId="0A2253F7" w14:textId="77777777" w:rsidR="00AF0F1A" w:rsidRDefault="00AF0F1A" w:rsidP="00AF0F1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</w:rPr>
            </w:pPr>
            <w:r w:rsidRPr="000F093B">
              <w:rPr>
                <w:rFonts w:ascii="Arial" w:hAnsi="Arial" w:cs="Arial"/>
                <w:b/>
              </w:rPr>
              <w:t>Essay structure</w:t>
            </w:r>
            <w:r>
              <w:rPr>
                <w:rFonts w:ascii="Arial" w:hAnsi="Arial" w:cs="Arial"/>
              </w:rPr>
              <w:t>:</w:t>
            </w:r>
          </w:p>
          <w:p w14:paraId="2FC8A274" w14:textId="1E2A29E5" w:rsidR="00AF0F1A" w:rsidRPr="000F093B" w:rsidRDefault="00AF0F1A" w:rsidP="00AF0F1A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</w:rPr>
            </w:pPr>
            <w:r w:rsidRPr="000F093B">
              <w:rPr>
                <w:rFonts w:ascii="Arial" w:hAnsi="Arial" w:cs="Arial"/>
              </w:rPr>
              <w:t xml:space="preserve">introduction that </w:t>
            </w:r>
            <w:r>
              <w:rPr>
                <w:rFonts w:ascii="Arial" w:hAnsi="Arial" w:cs="Arial"/>
              </w:rPr>
              <w:t xml:space="preserve">has a hook, </w:t>
            </w:r>
            <w:r w:rsidRPr="000F093B">
              <w:rPr>
                <w:rFonts w:ascii="Arial" w:hAnsi="Arial" w:cs="Arial"/>
              </w:rPr>
              <w:t>states position clearly</w:t>
            </w:r>
            <w:r>
              <w:rPr>
                <w:rFonts w:ascii="Arial" w:hAnsi="Arial" w:cs="Arial"/>
              </w:rPr>
              <w:t xml:space="preserve"> and has </w:t>
            </w:r>
            <w:r w:rsidRPr="000F093B">
              <w:rPr>
                <w:rFonts w:ascii="Arial" w:hAnsi="Arial" w:cs="Arial"/>
              </w:rPr>
              <w:t xml:space="preserve">three arguments </w:t>
            </w:r>
          </w:p>
          <w:p w14:paraId="68891F81" w14:textId="77777777" w:rsidR="00AF0F1A" w:rsidRDefault="00AF0F1A" w:rsidP="00AF0F1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three body paragraphs that follow the TEEL structure</w:t>
            </w:r>
          </w:p>
          <w:p w14:paraId="378EF534" w14:textId="15A5A827" w:rsidR="00AF0F1A" w:rsidRDefault="00AF0F1A" w:rsidP="00AF0F1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342AB4">
              <w:rPr>
                <w:rFonts w:ascii="Arial" w:hAnsi="Arial" w:cs="Arial"/>
                <w:sz w:val="24"/>
                <w:szCs w:val="24"/>
              </w:rPr>
              <w:t xml:space="preserve">onclusion </w:t>
            </w:r>
            <w:r>
              <w:rPr>
                <w:rFonts w:ascii="Arial" w:hAnsi="Arial" w:cs="Arial"/>
                <w:sz w:val="24"/>
                <w:szCs w:val="24"/>
              </w:rPr>
              <w:t xml:space="preserve">that summarises the </w:t>
            </w:r>
            <w:r w:rsidRPr="00342AB4">
              <w:rPr>
                <w:rFonts w:ascii="Arial" w:hAnsi="Arial" w:cs="Arial"/>
                <w:sz w:val="24"/>
                <w:szCs w:val="24"/>
              </w:rPr>
              <w:t>argument</w:t>
            </w:r>
          </w:p>
          <w:p w14:paraId="0F30A64E" w14:textId="77777777" w:rsidR="00AF0F1A" w:rsidRDefault="00AF0F1A" w:rsidP="00AF0F1A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61E5640A" w14:textId="79E35ADA" w:rsidR="00AF0F1A" w:rsidRPr="006E5521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E5521">
              <w:rPr>
                <w:rFonts w:ascii="Arial" w:hAnsi="Arial" w:cs="Arial"/>
                <w:b/>
                <w:sz w:val="24"/>
                <w:szCs w:val="24"/>
              </w:rPr>
              <w:t>Persuasive techniques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72D74F10" w14:textId="1727734B" w:rsidR="00AF0F1A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Rhetorical questions</w:t>
            </w:r>
          </w:p>
          <w:p w14:paraId="194747D4" w14:textId="475F8653" w:rsidR="00AF0F1A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Repetition</w:t>
            </w:r>
          </w:p>
          <w:p w14:paraId="0428F0DB" w14:textId="46CBE545" w:rsidR="00AF0F1A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 of statistics</w:t>
            </w:r>
          </w:p>
          <w:p w14:paraId="573FD499" w14:textId="3BC7261F" w:rsidR="00AF0F1A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Expert opinion</w:t>
            </w:r>
          </w:p>
          <w:p w14:paraId="620E4708" w14:textId="068FED00" w:rsidR="00AF0F1A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 of facts</w:t>
            </w:r>
          </w:p>
          <w:p w14:paraId="7A26BFA5" w14:textId="680D6355" w:rsidR="00AF0F1A" w:rsidRPr="008433C4" w:rsidRDefault="00AF0F1A" w:rsidP="00AF0F1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 of persuasive language</w:t>
            </w:r>
          </w:p>
        </w:tc>
        <w:tc>
          <w:tcPr>
            <w:tcW w:w="4650" w:type="dxa"/>
          </w:tcPr>
          <w:p w14:paraId="3B93253D" w14:textId="6CC0979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3: Persuasive Writing</w:t>
            </w:r>
          </w:p>
          <w:p w14:paraId="33846907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B3BF59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5D9DC411" w14:textId="08779D51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FDAD76F" w14:textId="7C2FE575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Due</w:t>
            </w:r>
            <w:r>
              <w:rPr>
                <w:rFonts w:ascii="Arial" w:hAnsi="Arial" w:cs="Arial"/>
                <w:b/>
                <w:sz w:val="24"/>
                <w:szCs w:val="24"/>
              </w:rPr>
              <w:t>: Week 2 Term 2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02C8F51E" w14:textId="44CAD93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7028F5" w14:textId="49CA3F3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Plan, draft and write a persuasive essay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36C57934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1FD21D" w14:textId="63E26FF1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0ED59E7" w14:textId="2C9EB53B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9B68C2" w14:textId="680EB506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43A7E9" w14:textId="198D4B5F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91380D" w14:textId="4A2041EF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28E474A" w14:textId="3751B714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4E941E5" w14:textId="1391E0E9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E9938A" w14:textId="32FFB621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61555FE" w14:textId="3D6C87F8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7A8FC0E" w14:textId="78DA5915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A538524" w14:textId="55C9D043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478317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78F279D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E02D86" w14:textId="78E592B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14FD00A5" w14:textId="77777777" w:rsidTr="005921B3">
        <w:tc>
          <w:tcPr>
            <w:tcW w:w="13948" w:type="dxa"/>
            <w:gridSpan w:val="3"/>
          </w:tcPr>
          <w:p w14:paraId="6E177554" w14:textId="7F61F69C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lastRenderedPageBreak/>
              <w:t>Term 2</w:t>
            </w:r>
          </w:p>
        </w:tc>
      </w:tr>
      <w:tr w:rsidR="00AF0F1A" w:rsidRPr="00342AB4" w14:paraId="1BF4F641" w14:textId="77777777" w:rsidTr="005921B3">
        <w:tc>
          <w:tcPr>
            <w:tcW w:w="1129" w:type="dxa"/>
          </w:tcPr>
          <w:p w14:paraId="490E676C" w14:textId="655E9734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6BBE6288" w14:textId="0A977FB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1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- 3</w:t>
            </w:r>
          </w:p>
        </w:tc>
        <w:tc>
          <w:tcPr>
            <w:tcW w:w="8169" w:type="dxa"/>
          </w:tcPr>
          <w:p w14:paraId="01D6EC8D" w14:textId="41580FBE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NAPLAN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and NAPLAN 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Preparation: </w:t>
            </w:r>
          </w:p>
          <w:p w14:paraId="2D3D9B7D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F82E214" w14:textId="4AE672D3" w:rsidR="00AF0F1A" w:rsidRPr="00342AB4" w:rsidRDefault="00AF0F1A" w:rsidP="00AF0F1A">
            <w:pPr>
              <w:rPr>
                <w:rFonts w:ascii="Arial" w:eastAsia="Times New Roman" w:hAnsi="Arial" w:cs="Arial"/>
                <w:color w:val="1F1F11"/>
                <w:sz w:val="24"/>
                <w:szCs w:val="24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1F1F11"/>
                <w:sz w:val="24"/>
                <w:szCs w:val="24"/>
                <w:shd w:val="clear" w:color="auto" w:fill="FFFFFF"/>
              </w:rPr>
              <w:t>Practise Reading, Writing, Language Conventions t</w:t>
            </w:r>
            <w:r w:rsidRPr="00342AB4">
              <w:rPr>
                <w:rFonts w:ascii="Arial" w:eastAsia="Times New Roman" w:hAnsi="Arial" w:cs="Arial"/>
                <w:color w:val="1F1F11"/>
                <w:sz w:val="24"/>
                <w:szCs w:val="24"/>
                <w:shd w:val="clear" w:color="auto" w:fill="FFFFFF"/>
              </w:rPr>
              <w:t>ests.</w:t>
            </w:r>
          </w:p>
          <w:p w14:paraId="4B27F7AD" w14:textId="77777777" w:rsidR="00AF0F1A" w:rsidRPr="00342AB4" w:rsidRDefault="00AF0F1A" w:rsidP="00AF0F1A">
            <w:pPr>
              <w:rPr>
                <w:rFonts w:ascii="Arial" w:eastAsia="Times New Roman" w:hAnsi="Arial" w:cs="Arial"/>
                <w:color w:val="1F1F11"/>
                <w:sz w:val="24"/>
                <w:szCs w:val="24"/>
                <w:shd w:val="clear" w:color="auto" w:fill="FFFFFF"/>
              </w:rPr>
            </w:pPr>
          </w:p>
          <w:p w14:paraId="05999768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13926E09" w14:textId="5ED52896" w:rsidR="00AF0F1A" w:rsidRDefault="00AF0F1A" w:rsidP="00AF0F1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Task 4: Grammar and Spelling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Test from </w:t>
            </w:r>
            <w:r w:rsidRPr="008C266A">
              <w:rPr>
                <w:rFonts w:ascii="Arial" w:hAnsi="Arial" w:cs="Arial"/>
                <w:b/>
                <w:i/>
                <w:sz w:val="24"/>
                <w:szCs w:val="24"/>
              </w:rPr>
              <w:t>Grammar Works</w:t>
            </w:r>
          </w:p>
          <w:p w14:paraId="3282FCC7" w14:textId="77777777" w:rsidR="00AF0F1A" w:rsidRPr="000066FB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AD03CEB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73941121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62123B" w14:textId="1B712416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Du</w:t>
            </w:r>
            <w:r>
              <w:rPr>
                <w:rFonts w:ascii="Arial" w:hAnsi="Arial" w:cs="Arial"/>
                <w:b/>
                <w:sz w:val="24"/>
                <w:szCs w:val="24"/>
              </w:rPr>
              <w:t>e: Week 3</w:t>
            </w:r>
          </w:p>
          <w:p w14:paraId="70522F7E" w14:textId="7BF8832B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069139FC" w14:textId="77777777" w:rsidTr="00604F69">
        <w:trPr>
          <w:trHeight w:val="2449"/>
        </w:trPr>
        <w:tc>
          <w:tcPr>
            <w:tcW w:w="1129" w:type="dxa"/>
          </w:tcPr>
          <w:p w14:paraId="1F97CA4C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7ECF3212" w14:textId="006C8CE6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4-7</w:t>
            </w:r>
          </w:p>
        </w:tc>
        <w:tc>
          <w:tcPr>
            <w:tcW w:w="8169" w:type="dxa"/>
          </w:tcPr>
          <w:p w14:paraId="6DC0C9DB" w14:textId="4BE1DD4E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Short Story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 Study:</w:t>
            </w:r>
          </w:p>
          <w:p w14:paraId="180CD75D" w14:textId="5A741316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  <w:shd w:val="clear" w:color="auto" w:fill="FEFEFE"/>
              </w:rPr>
            </w:pPr>
            <w:r w:rsidRPr="00342AB4">
              <w:rPr>
                <w:rFonts w:ascii="Arial" w:hAnsi="Arial" w:cs="Arial"/>
                <w:sz w:val="24"/>
                <w:szCs w:val="24"/>
                <w:shd w:val="clear" w:color="auto" w:fill="FEFEFE"/>
              </w:rPr>
              <w:t>Identify and explore ideas and viewpoints about events, issues and characters represented in</w:t>
            </w:r>
            <w:r>
              <w:rPr>
                <w:rFonts w:ascii="Arial" w:hAnsi="Arial" w:cs="Arial"/>
                <w:sz w:val="24"/>
                <w:szCs w:val="24"/>
                <w:shd w:val="clear" w:color="auto" w:fill="FEFEFE"/>
              </w:rPr>
              <w:t xml:space="preserve"> short stories</w:t>
            </w:r>
            <w:r w:rsidRPr="00342AB4">
              <w:rPr>
                <w:rFonts w:ascii="Arial" w:hAnsi="Arial" w:cs="Arial"/>
                <w:sz w:val="24"/>
                <w:szCs w:val="24"/>
                <w:shd w:val="clear" w:color="auto" w:fill="FEFEFE"/>
              </w:rPr>
              <w:t xml:space="preserve">. </w:t>
            </w:r>
          </w:p>
          <w:p w14:paraId="76437995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712089" w14:textId="6277CE52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Answer a range of literal, inferential and cloze comprehension questions.</w:t>
            </w:r>
          </w:p>
          <w:p w14:paraId="673FBBD4" w14:textId="29330F5C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E101A8" w14:textId="21095D94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57BE8B" w14:textId="42B05839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35640B" w14:textId="77E7CA30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4491B2" w14:textId="77777777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FBFC99" w14:textId="77777777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2BA60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Newspaper Articles: </w:t>
            </w:r>
          </w:p>
          <w:p w14:paraId="348D11D7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2F240E5" w14:textId="06C47322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Revise </w:t>
            </w:r>
            <w:r>
              <w:rPr>
                <w:rFonts w:ascii="Arial" w:hAnsi="Arial" w:cs="Arial"/>
                <w:sz w:val="24"/>
                <w:szCs w:val="24"/>
              </w:rPr>
              <w:t xml:space="preserve">newspaper articles: </w:t>
            </w:r>
          </w:p>
          <w:p w14:paraId="1AC19B6B" w14:textId="1D09B1C4" w:rsidR="00AF0F1A" w:rsidRPr="00BC7652" w:rsidRDefault="00AF0F1A" w:rsidP="00AF0F1A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inverted triangle: who, what, where, when, why</w:t>
            </w:r>
          </w:p>
          <w:p w14:paraId="0D63E389" w14:textId="70BBDD49" w:rsidR="00AF0F1A" w:rsidRDefault="00AF0F1A" w:rsidP="00AF0F1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Pr="00342AB4">
              <w:rPr>
                <w:rFonts w:ascii="Arial" w:hAnsi="Arial" w:cs="Arial"/>
                <w:sz w:val="24"/>
                <w:szCs w:val="24"/>
              </w:rPr>
              <w:t>eadline</w:t>
            </w:r>
          </w:p>
          <w:p w14:paraId="72253B5E" w14:textId="4455F4FD" w:rsidR="00AF0F1A" w:rsidRPr="00342AB4" w:rsidRDefault="00AF0F1A" w:rsidP="00AF0F1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fact and opinion</w:t>
            </w:r>
          </w:p>
          <w:p w14:paraId="7C5B7548" w14:textId="3FA1F11B" w:rsidR="00AF0F1A" w:rsidRPr="00BC7652" w:rsidRDefault="00AF0F1A" w:rsidP="00AF0F1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342AB4">
              <w:rPr>
                <w:rFonts w:ascii="Arial" w:hAnsi="Arial" w:cs="Arial"/>
                <w:sz w:val="24"/>
                <w:szCs w:val="24"/>
              </w:rPr>
              <w:t>ontent</w:t>
            </w:r>
          </w:p>
          <w:p w14:paraId="6DC2C769" w14:textId="0E3A5BC5" w:rsidR="00AF0F1A" w:rsidRPr="00BC7652" w:rsidRDefault="00AF0F1A" w:rsidP="00AF0F1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342AB4">
              <w:rPr>
                <w:rFonts w:ascii="Arial" w:hAnsi="Arial" w:cs="Arial"/>
                <w:sz w:val="24"/>
                <w:szCs w:val="24"/>
              </w:rPr>
              <w:t>urpose</w:t>
            </w:r>
          </w:p>
          <w:p w14:paraId="696A825A" w14:textId="6601DE59" w:rsidR="00AF0F1A" w:rsidRPr="00342AB4" w:rsidRDefault="00AF0F1A" w:rsidP="00AF0F1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342AB4">
              <w:rPr>
                <w:rFonts w:ascii="Arial" w:hAnsi="Arial" w:cs="Arial"/>
                <w:sz w:val="24"/>
                <w:szCs w:val="24"/>
              </w:rPr>
              <w:t>udience</w:t>
            </w:r>
          </w:p>
          <w:p w14:paraId="26CBFAF1" w14:textId="5BAF43A4" w:rsidR="00AF0F1A" w:rsidRPr="00165655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0" w:type="dxa"/>
          </w:tcPr>
          <w:p w14:paraId="7A66B2D5" w14:textId="3CAAF439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Task 5: </w:t>
            </w:r>
            <w:r>
              <w:rPr>
                <w:rFonts w:ascii="Arial" w:hAnsi="Arial" w:cs="Arial"/>
                <w:b/>
                <w:sz w:val="24"/>
                <w:szCs w:val="24"/>
              </w:rPr>
              <w:t>Short Story Comprehension</w:t>
            </w:r>
          </w:p>
          <w:p w14:paraId="24941758" w14:textId="2CFE323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C35078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50E799ED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EB85F9" w14:textId="38A98485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Week 4</w:t>
            </w:r>
          </w:p>
          <w:p w14:paraId="184E0B9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353B0E4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Answer a range of comprehension questions.</w:t>
            </w:r>
          </w:p>
          <w:p w14:paraId="5813FCD9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5CAFDB5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7F98C51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6: Newspaper Article</w:t>
            </w:r>
          </w:p>
          <w:p w14:paraId="7A1800BA" w14:textId="583F3634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0C0F4521" w14:textId="1EC2CEEB" w:rsidR="004B16EB" w:rsidRPr="00342AB4" w:rsidRDefault="00EC0651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WRITING</w:t>
            </w:r>
            <w:r w:rsidR="004B16EB">
              <w:rPr>
                <w:rFonts w:ascii="Arial" w:hAnsi="Arial" w:cs="Arial"/>
                <w:b/>
                <w:sz w:val="24"/>
                <w:szCs w:val="24"/>
              </w:rPr>
              <w:t xml:space="preserve"> 5%</w:t>
            </w:r>
          </w:p>
          <w:p w14:paraId="7B88D777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BBEDA7A" w14:textId="46390C1D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Due</w:t>
            </w:r>
            <w:r>
              <w:rPr>
                <w:rFonts w:ascii="Arial" w:hAnsi="Arial" w:cs="Arial"/>
                <w:b/>
                <w:sz w:val="24"/>
                <w:szCs w:val="24"/>
              </w:rPr>
              <w:t>: Week 6</w:t>
            </w:r>
          </w:p>
          <w:p w14:paraId="7270AE49" w14:textId="02FC9E03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141D92" w14:textId="3350F2DA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Compose an article reporting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on 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one of the main conflicts 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a short story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7B36F63B" w14:textId="7773C9DD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04D92A36" w14:textId="77777777" w:rsidTr="005921B3">
        <w:tc>
          <w:tcPr>
            <w:tcW w:w="1129" w:type="dxa"/>
          </w:tcPr>
          <w:p w14:paraId="417D414D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69" w:type="dxa"/>
          </w:tcPr>
          <w:p w14:paraId="7E334528" w14:textId="5411DB76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F0D66">
              <w:rPr>
                <w:rFonts w:ascii="Arial" w:hAnsi="Arial" w:cs="Arial"/>
                <w:b/>
                <w:sz w:val="24"/>
                <w:szCs w:val="24"/>
              </w:rPr>
              <w:t>END OF ASSESSMENT PERIOD SEMESTER ONE</w:t>
            </w:r>
          </w:p>
          <w:p w14:paraId="4C1D1562" w14:textId="12CA3070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B0F860" w14:textId="2D3563DA" w:rsidR="00AF0F1A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44681A" w14:textId="093AC30F" w:rsidR="00AF0F1A" w:rsidRPr="00AF0D66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Semester 2 </w:t>
            </w:r>
          </w:p>
          <w:p w14:paraId="7D3EF066" w14:textId="77777777" w:rsidR="00AF0F1A" w:rsidRPr="00AF0D66" w:rsidRDefault="00AF0F1A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7299798E" w14:textId="71753184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14835CB6" w14:textId="77777777" w:rsidTr="005921B3">
        <w:tc>
          <w:tcPr>
            <w:tcW w:w="1129" w:type="dxa"/>
          </w:tcPr>
          <w:p w14:paraId="0CA484B7" w14:textId="1200879B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Term 2</w:t>
            </w:r>
          </w:p>
        </w:tc>
        <w:tc>
          <w:tcPr>
            <w:tcW w:w="8169" w:type="dxa"/>
          </w:tcPr>
          <w:p w14:paraId="1E8419CE" w14:textId="6653D31B" w:rsidR="00AF0F1A" w:rsidRPr="00AF0D66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Please note: the Spelling Programme, the Grammar Programme and the SRA Reading Programme continue throughout the semester.</w:t>
            </w:r>
          </w:p>
        </w:tc>
        <w:tc>
          <w:tcPr>
            <w:tcW w:w="4650" w:type="dxa"/>
          </w:tcPr>
          <w:p w14:paraId="4CDEA59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3E77F082" w14:textId="77777777" w:rsidTr="005921B3">
        <w:tc>
          <w:tcPr>
            <w:tcW w:w="1129" w:type="dxa"/>
          </w:tcPr>
          <w:p w14:paraId="0C6A3877" w14:textId="78DB9E4C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5AC45100" w14:textId="343AC57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8-10</w:t>
            </w:r>
          </w:p>
        </w:tc>
        <w:tc>
          <w:tcPr>
            <w:tcW w:w="8169" w:type="dxa"/>
          </w:tcPr>
          <w:p w14:paraId="386440C5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Still images:</w:t>
            </w:r>
          </w:p>
          <w:p w14:paraId="7915A240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C5E3CF" w14:textId="6943ED0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Analyse </w:t>
            </w:r>
            <w:r w:rsidRPr="00342AB4">
              <w:rPr>
                <w:rFonts w:ascii="Arial" w:hAnsi="Arial" w:cs="Arial"/>
                <w:sz w:val="24"/>
                <w:szCs w:val="24"/>
              </w:rPr>
              <w:t xml:space="preserve">a range of still images on </w:t>
            </w:r>
            <w:r>
              <w:rPr>
                <w:rFonts w:ascii="Arial" w:hAnsi="Arial" w:cs="Arial"/>
                <w:sz w:val="24"/>
                <w:szCs w:val="24"/>
              </w:rPr>
              <w:t>the issue of sustainability. Identify the SWT Codes:</w:t>
            </w:r>
          </w:p>
          <w:p w14:paraId="574ED6BB" w14:textId="762A2D28" w:rsidR="00AF0F1A" w:rsidRDefault="00AF0F1A" w:rsidP="00AF0F1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Symbolic: colour, props, actors, costumes etc.</w:t>
            </w:r>
          </w:p>
          <w:p w14:paraId="6DCD3980" w14:textId="01128D45" w:rsidR="00AF0F1A" w:rsidRDefault="00AF0F1A" w:rsidP="00AF0F1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Written: information, font style and size</w:t>
            </w:r>
          </w:p>
          <w:p w14:paraId="13959AFF" w14:textId="607A7834" w:rsidR="00AF0F1A" w:rsidRPr="00342AB4" w:rsidRDefault="00AF0F1A" w:rsidP="00AF0F1A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Technical: camera angles, shots, framing etc.</w:t>
            </w:r>
          </w:p>
          <w:p w14:paraId="06909F4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753B0403" w14:textId="30A2334F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7: Photo Essay</w:t>
            </w:r>
          </w:p>
          <w:p w14:paraId="6006B33E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7415E125" w14:textId="4828F771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A99100" w14:textId="1ADA4D8C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Due: 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Week 10</w:t>
            </w:r>
          </w:p>
          <w:p w14:paraId="66578F7F" w14:textId="42C0BA45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F5F133" w14:textId="7DD2925F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Create a photo essay (minimum 20 images) related to </w:t>
            </w:r>
            <w:r>
              <w:rPr>
                <w:rFonts w:ascii="Arial" w:hAnsi="Arial" w:cs="Arial"/>
                <w:b/>
                <w:sz w:val="24"/>
                <w:szCs w:val="24"/>
              </w:rPr>
              <w:t>the issue of sustainability that conveys a message to a specific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 audience.</w:t>
            </w:r>
          </w:p>
          <w:p w14:paraId="4C0A33F4" w14:textId="4E848604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011E0153" w14:textId="77777777" w:rsidTr="005921B3">
        <w:tc>
          <w:tcPr>
            <w:tcW w:w="13948" w:type="dxa"/>
            <w:gridSpan w:val="3"/>
          </w:tcPr>
          <w:p w14:paraId="1A526F0A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7A94DE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Term 3</w:t>
            </w:r>
          </w:p>
          <w:p w14:paraId="64ADF85D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585FA740" w14:textId="77777777" w:rsidTr="005921B3">
        <w:tc>
          <w:tcPr>
            <w:tcW w:w="1129" w:type="dxa"/>
          </w:tcPr>
          <w:p w14:paraId="77257217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08FF6B92" w14:textId="14666525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1-3</w:t>
            </w:r>
          </w:p>
        </w:tc>
        <w:tc>
          <w:tcPr>
            <w:tcW w:w="8169" w:type="dxa"/>
          </w:tcPr>
          <w:p w14:paraId="46F5724D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Photo Essay: Analysis</w:t>
            </w:r>
          </w:p>
          <w:p w14:paraId="5F81EFB1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F34A46" w14:textId="77777777" w:rsidR="00AF0F1A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  <w:r w:rsidRPr="00386EAB">
              <w:rPr>
                <w:rFonts w:ascii="Arial" w:hAnsi="Arial" w:cs="Arial"/>
                <w:sz w:val="24"/>
                <w:szCs w:val="24"/>
              </w:rPr>
              <w:t>Write three well-constructed paragraphs about three of the images and type.</w:t>
            </w:r>
          </w:p>
          <w:p w14:paraId="3CDF2AC5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5B3A52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48CB46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72983B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1162D7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2B5AC2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E081A6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6BDEAD3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D953BD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C25368" w14:textId="77777777" w:rsidR="000E40B5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28D9A2" w14:textId="0907419D" w:rsidR="000E40B5" w:rsidRPr="00386EAB" w:rsidRDefault="000E40B5" w:rsidP="00AF0F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0" w:type="dxa"/>
          </w:tcPr>
          <w:p w14:paraId="0FD8ADED" w14:textId="5832641B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Task 8: Photo Essay Analysis</w:t>
            </w:r>
          </w:p>
          <w:p w14:paraId="203755F9" w14:textId="6C29FB6B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5CC61329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Week 3</w:t>
            </w:r>
          </w:p>
          <w:p w14:paraId="219F274B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3329C16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Select three images from the Photo Essay and write a paragraph about each one,</w:t>
            </w:r>
          </w:p>
          <w:p w14:paraId="64206729" w14:textId="7AF489ED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5C507F" w14:textId="0342F444" w:rsidR="005735E7" w:rsidRDefault="005735E7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A176CC" w14:textId="0A2DC4E7" w:rsidR="005735E7" w:rsidRDefault="005735E7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8E784B9" w14:textId="005DEF4C" w:rsidR="005735E7" w:rsidRDefault="005735E7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EB1D76E" w14:textId="2505B2D6" w:rsidR="005735E7" w:rsidRDefault="005735E7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C962F2A" w14:textId="77263D5F" w:rsidR="005735E7" w:rsidRDefault="005735E7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5D285B0" w14:textId="7ADF5081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197C4C65" w14:textId="77777777" w:rsidTr="005921B3">
        <w:tc>
          <w:tcPr>
            <w:tcW w:w="1129" w:type="dxa"/>
          </w:tcPr>
          <w:p w14:paraId="420472B8" w14:textId="77777777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Weeks </w:t>
            </w:r>
          </w:p>
          <w:p w14:paraId="69EEDDC3" w14:textId="6139A424" w:rsidR="00AF0F1A" w:rsidRPr="00342AB4" w:rsidRDefault="002E4D84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1-6</w:t>
            </w:r>
          </w:p>
        </w:tc>
        <w:tc>
          <w:tcPr>
            <w:tcW w:w="8169" w:type="dxa"/>
          </w:tcPr>
          <w:p w14:paraId="345E2F07" w14:textId="618C0629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Picture Books:</w:t>
            </w:r>
          </w:p>
          <w:p w14:paraId="1C3EE8E6" w14:textId="7E803559" w:rsidR="00AF0F1A" w:rsidRPr="00342AB4" w:rsidRDefault="005735E7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Identify </w:t>
            </w:r>
            <w:r w:rsidR="00AF0F1A" w:rsidRPr="00342AB4">
              <w:rPr>
                <w:rFonts w:ascii="Arial" w:hAnsi="Arial" w:cs="Arial"/>
                <w:sz w:val="24"/>
                <w:szCs w:val="24"/>
              </w:rPr>
              <w:t xml:space="preserve">the elements of picture books </w:t>
            </w:r>
            <w:r>
              <w:rPr>
                <w:rFonts w:ascii="Arial" w:hAnsi="Arial" w:cs="Arial"/>
                <w:sz w:val="24"/>
                <w:szCs w:val="24"/>
              </w:rPr>
              <w:t>and explore</w:t>
            </w:r>
            <w:r w:rsidR="00AF0F1A" w:rsidRPr="00342AB4">
              <w:rPr>
                <w:rFonts w:ascii="Arial" w:hAnsi="Arial" w:cs="Arial"/>
                <w:sz w:val="24"/>
                <w:szCs w:val="24"/>
              </w:rPr>
              <w:t xml:space="preserve"> the relationship between words and images. </w:t>
            </w:r>
          </w:p>
          <w:p w14:paraId="347992BA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DA3622" w14:textId="77777777" w:rsidR="007C7597" w:rsidRDefault="007C7597" w:rsidP="007C759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Symbolic: colour, props, actors, costumes etc.</w:t>
            </w:r>
          </w:p>
          <w:p w14:paraId="595B7537" w14:textId="29CF5358" w:rsidR="007C7597" w:rsidRDefault="007C7597" w:rsidP="007C759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Written: information, font style and size</w:t>
            </w:r>
          </w:p>
          <w:p w14:paraId="0BBE6EF0" w14:textId="17F06B22" w:rsidR="00AF0F1A" w:rsidRPr="007C7597" w:rsidRDefault="007C7597" w:rsidP="007C759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7C7597">
              <w:rPr>
                <w:rFonts w:ascii="Arial" w:hAnsi="Arial" w:cs="Arial"/>
                <w:sz w:val="24"/>
                <w:szCs w:val="24"/>
              </w:rPr>
              <w:t xml:space="preserve">Technical: camera angles, shots, framing </w:t>
            </w:r>
            <w:proofErr w:type="spellStart"/>
            <w:r w:rsidRPr="007C7597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4650" w:type="dxa"/>
          </w:tcPr>
          <w:p w14:paraId="0AD101F9" w14:textId="64D77EB4" w:rsidR="00AF0F1A" w:rsidRPr="00342AB4" w:rsidRDefault="003A2EFB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Task 9</w:t>
            </w:r>
            <w:r w:rsidR="00D01A01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="00AF0F1A" w:rsidRPr="00342AB4"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="00C73B34">
              <w:rPr>
                <w:rFonts w:ascii="Arial" w:hAnsi="Arial" w:cs="Arial"/>
                <w:b/>
                <w:sz w:val="24"/>
                <w:szCs w:val="24"/>
              </w:rPr>
              <w:t>reate a Picture Book</w:t>
            </w:r>
          </w:p>
          <w:p w14:paraId="47C7E0E1" w14:textId="77777777" w:rsidR="003A2EFB" w:rsidRPr="00342AB4" w:rsidRDefault="003A2EFB" w:rsidP="003A2E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7AC1F005" w14:textId="77777777" w:rsidR="003A2EFB" w:rsidRDefault="003A2EFB" w:rsidP="003A2EF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0F4575EA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C95E48" w14:textId="7BCEE0D5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</w:t>
            </w:r>
            <w:r w:rsidR="003A2EFB">
              <w:rPr>
                <w:rFonts w:ascii="Arial" w:hAnsi="Arial" w:cs="Arial"/>
                <w:b/>
                <w:sz w:val="24"/>
                <w:szCs w:val="24"/>
              </w:rPr>
              <w:t xml:space="preserve"> Week 5</w:t>
            </w:r>
          </w:p>
          <w:p w14:paraId="2632ECEA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57CDF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1D0DBD9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B2B2A6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7BA08359" w14:textId="77777777" w:rsidTr="005921B3">
        <w:tc>
          <w:tcPr>
            <w:tcW w:w="1129" w:type="dxa"/>
          </w:tcPr>
          <w:p w14:paraId="68A014D2" w14:textId="590A8321" w:rsidR="00AF0F1A" w:rsidRPr="00342AB4" w:rsidRDefault="00AF0F1A" w:rsidP="000478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724A5C61" w14:textId="513C67DD" w:rsidR="00AF0F1A" w:rsidRPr="00342AB4" w:rsidRDefault="00EC2B8A" w:rsidP="0004783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7-10</w:t>
            </w:r>
          </w:p>
        </w:tc>
        <w:tc>
          <w:tcPr>
            <w:tcW w:w="8169" w:type="dxa"/>
          </w:tcPr>
          <w:p w14:paraId="29C6E3AF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Poetry:</w:t>
            </w:r>
          </w:p>
          <w:p w14:paraId="5135FDB5" w14:textId="10466D02" w:rsidR="00047836" w:rsidRDefault="00047836" w:rsidP="00AF0F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Read a range of poems and examine the:</w:t>
            </w:r>
          </w:p>
          <w:p w14:paraId="7DD9E288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DCCEEB" w14:textId="6E5482F1" w:rsidR="00047836" w:rsidRDefault="00047836" w:rsidP="00AF0F1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structure</w:t>
            </w:r>
          </w:p>
          <w:p w14:paraId="312FE888" w14:textId="1F4F337F" w:rsidR="00AF0F1A" w:rsidRPr="00047836" w:rsidRDefault="00047836" w:rsidP="0004783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AF0F1A" w:rsidRPr="00342AB4">
              <w:rPr>
                <w:rFonts w:ascii="Arial" w:hAnsi="Arial" w:cs="Arial"/>
                <w:sz w:val="24"/>
                <w:szCs w:val="24"/>
              </w:rPr>
              <w:t>ound devices</w:t>
            </w:r>
            <w:r>
              <w:rPr>
                <w:rFonts w:ascii="Arial" w:hAnsi="Arial" w:cs="Arial"/>
                <w:sz w:val="24"/>
                <w:szCs w:val="24"/>
              </w:rPr>
              <w:t>: rhythm, r</w:t>
            </w:r>
            <w:r w:rsidRPr="00047836">
              <w:rPr>
                <w:rFonts w:ascii="Arial" w:hAnsi="Arial" w:cs="Arial"/>
                <w:sz w:val="24"/>
                <w:szCs w:val="24"/>
              </w:rPr>
              <w:t>hyme</w:t>
            </w:r>
            <w:r>
              <w:rPr>
                <w:rFonts w:ascii="Arial" w:hAnsi="Arial" w:cs="Arial"/>
                <w:sz w:val="24"/>
                <w:szCs w:val="24"/>
              </w:rPr>
              <w:t>, alliteration, onomatopoeia</w:t>
            </w:r>
          </w:p>
          <w:p w14:paraId="15F8717D" w14:textId="5BFFFEAD" w:rsidR="00AF0F1A" w:rsidRPr="00342AB4" w:rsidRDefault="00047836" w:rsidP="00AF0F1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AF0F1A" w:rsidRPr="00342AB4">
              <w:rPr>
                <w:rFonts w:ascii="Arial" w:hAnsi="Arial" w:cs="Arial"/>
                <w:sz w:val="24"/>
                <w:szCs w:val="24"/>
              </w:rPr>
              <w:t>igurative language</w:t>
            </w:r>
            <w:r>
              <w:rPr>
                <w:rFonts w:ascii="Arial" w:hAnsi="Arial" w:cs="Arial"/>
                <w:sz w:val="24"/>
                <w:szCs w:val="24"/>
              </w:rPr>
              <w:t>: similes, metaphors, personif</w:t>
            </w:r>
            <w:r w:rsidR="00793E31">
              <w:rPr>
                <w:rFonts w:ascii="Arial" w:hAnsi="Arial" w:cs="Arial"/>
                <w:sz w:val="24"/>
                <w:szCs w:val="24"/>
              </w:rPr>
              <w:t>ication</w:t>
            </w:r>
          </w:p>
          <w:p w14:paraId="1EAA1441" w14:textId="77777777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952114" w14:textId="6597DDE1" w:rsidR="00AF0F1A" w:rsidRPr="00342AB4" w:rsidRDefault="00AF0F1A" w:rsidP="00AF0F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7AC745" w14:textId="77777777" w:rsidR="00AF0F1A" w:rsidRPr="00342AB4" w:rsidRDefault="00AF0F1A" w:rsidP="00AF0F1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Acrostic</w:t>
            </w:r>
          </w:p>
          <w:p w14:paraId="0BB6D9F8" w14:textId="77777777" w:rsidR="00AF0F1A" w:rsidRPr="00342AB4" w:rsidRDefault="00AF0F1A" w:rsidP="00AF0F1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Shape </w:t>
            </w:r>
          </w:p>
          <w:p w14:paraId="303923E3" w14:textId="77777777" w:rsidR="00AF0F1A" w:rsidRPr="00342AB4" w:rsidRDefault="00AF0F1A" w:rsidP="00AF0F1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Cinquain </w:t>
            </w:r>
          </w:p>
          <w:p w14:paraId="01A299E1" w14:textId="1F2FD7B9" w:rsidR="00AF0F1A" w:rsidRPr="00342AB4" w:rsidRDefault="00AF0F1A" w:rsidP="00AF0F1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Haiku </w:t>
            </w:r>
          </w:p>
          <w:p w14:paraId="491D2173" w14:textId="77777777" w:rsidR="00AF0F1A" w:rsidRPr="00342AB4" w:rsidRDefault="00AF0F1A" w:rsidP="00AF0F1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>Limerick</w:t>
            </w:r>
          </w:p>
          <w:p w14:paraId="03975BE8" w14:textId="77777777" w:rsidR="00AF0F1A" w:rsidRDefault="00AF0F1A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03D63C1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157C791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6E6B3D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7F8D05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70EF041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07D5EF2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085C36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26D9928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FAFAF9" w14:textId="77777777" w:rsidR="00154254" w:rsidRDefault="00154254" w:rsidP="00AF0F1A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DD7C3C6" w14:textId="291E47FC" w:rsidR="00154254" w:rsidRPr="00154254" w:rsidRDefault="00154254" w:rsidP="001542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Term Four</w:t>
            </w:r>
          </w:p>
        </w:tc>
        <w:tc>
          <w:tcPr>
            <w:tcW w:w="4650" w:type="dxa"/>
          </w:tcPr>
          <w:p w14:paraId="597E6BAE" w14:textId="088A47A5" w:rsidR="00AF0F1A" w:rsidRPr="00342AB4" w:rsidRDefault="000B6994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Task 10</w:t>
            </w:r>
            <w:r w:rsidR="00AF0F1A" w:rsidRPr="00342AB4">
              <w:rPr>
                <w:rFonts w:ascii="Arial" w:hAnsi="Arial" w:cs="Arial"/>
                <w:b/>
                <w:sz w:val="24"/>
                <w:szCs w:val="24"/>
              </w:rPr>
              <w:t>: Poetry Reading</w:t>
            </w:r>
          </w:p>
          <w:p w14:paraId="767BDD83" w14:textId="77777777" w:rsidR="00EC2B8A" w:rsidRPr="00342AB4" w:rsidRDefault="00EC2B8A" w:rsidP="00EC2B8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SPEAKING &amp; LISTENING 10%</w:t>
            </w:r>
          </w:p>
          <w:p w14:paraId="4E70A3F1" w14:textId="524E3D86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E9B29E1" w14:textId="6AF632DB" w:rsidR="00AF0F1A" w:rsidRPr="00342AB4" w:rsidRDefault="00EC2B8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 Week 8</w:t>
            </w:r>
          </w:p>
          <w:p w14:paraId="2891595E" w14:textId="75FAB73E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1E3480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Select a poem studied and complete a short analysis of the elements used to create meaning. </w:t>
            </w:r>
          </w:p>
          <w:p w14:paraId="00D10C0A" w14:textId="3834153C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10F8E9" w14:textId="2329CBA0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EC780B8" w14:textId="393D9B8F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10: Poetry Anthology</w:t>
            </w:r>
          </w:p>
          <w:p w14:paraId="6B9DB754" w14:textId="77777777" w:rsidR="000B6994" w:rsidRPr="00342AB4" w:rsidRDefault="000B6994" w:rsidP="000B699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5DA5A751" w14:textId="1287EBD5" w:rsidR="000B6994" w:rsidRPr="00342AB4" w:rsidRDefault="000B6994" w:rsidP="000B699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6B85DCD7" w14:textId="13EE815D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A20FAC" w14:textId="0BE74ABE" w:rsidR="00AF0F1A" w:rsidRPr="00342AB4" w:rsidRDefault="00E23AB4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Week 9</w:t>
            </w:r>
          </w:p>
          <w:p w14:paraId="34736C60" w14:textId="3C362EBD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A49400" w14:textId="77777777" w:rsidR="00AF0F1A" w:rsidRDefault="00AF0F1A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Students </w:t>
            </w:r>
            <w:r w:rsidR="000E7775">
              <w:rPr>
                <w:rFonts w:ascii="Arial" w:hAnsi="Arial" w:cs="Arial"/>
                <w:b/>
                <w:sz w:val="24"/>
                <w:szCs w:val="24"/>
              </w:rPr>
              <w:t>create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 an anthology </w:t>
            </w:r>
            <w:r w:rsidR="000E7775">
              <w:rPr>
                <w:rFonts w:ascii="Arial" w:hAnsi="Arial" w:cs="Arial"/>
                <w:b/>
                <w:sz w:val="24"/>
                <w:szCs w:val="24"/>
              </w:rPr>
              <w:t>based around a topic of their choice.</w:t>
            </w:r>
          </w:p>
          <w:p w14:paraId="7BF7B503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8B427F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A1AF3A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E21B2D9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EFC120B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9E42B2B" w14:textId="77777777" w:rsidR="0015425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B87D01" w14:textId="15690B53" w:rsidR="00154254" w:rsidRPr="00342AB4" w:rsidRDefault="00154254" w:rsidP="000E777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602322B1" w14:textId="77777777" w:rsidTr="005921B3">
        <w:tc>
          <w:tcPr>
            <w:tcW w:w="1129" w:type="dxa"/>
          </w:tcPr>
          <w:p w14:paraId="3C0AE71C" w14:textId="35FD21BF" w:rsidR="00AF0F1A" w:rsidRPr="00342AB4" w:rsidRDefault="00037D2A" w:rsidP="00B4197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Week</w:t>
            </w:r>
            <w:r w:rsidR="00B41971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  <w:p w14:paraId="169DD2F8" w14:textId="5D5DD6F3" w:rsidR="00AF0F1A" w:rsidRPr="00342AB4" w:rsidRDefault="00B41971" w:rsidP="00B4197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1 -2</w:t>
            </w:r>
          </w:p>
        </w:tc>
        <w:tc>
          <w:tcPr>
            <w:tcW w:w="8169" w:type="dxa"/>
          </w:tcPr>
          <w:p w14:paraId="6F6C51E5" w14:textId="55AE74D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Exam</w:t>
            </w:r>
            <w:r w:rsidR="007D42CD">
              <w:rPr>
                <w:rFonts w:ascii="Arial" w:hAnsi="Arial" w:cs="Arial"/>
                <w:b/>
                <w:sz w:val="24"/>
                <w:szCs w:val="24"/>
              </w:rPr>
              <w:t>ination</w:t>
            </w:r>
          </w:p>
          <w:p w14:paraId="6475B713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ACE2C2D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Held over two periods (In-class)</w:t>
            </w:r>
          </w:p>
          <w:p w14:paraId="3FB32612" w14:textId="4751DE69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0284C39B" w14:textId="0318B572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11: Exam</w:t>
            </w:r>
          </w:p>
          <w:p w14:paraId="48C5173E" w14:textId="0C0C79DE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00DA509C" w14:textId="5C94FB26" w:rsidR="00AF0F1A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5A73C788" w14:textId="09E27C70" w:rsidR="000903F3" w:rsidRDefault="000903F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Due: Week 1</w:t>
            </w:r>
          </w:p>
          <w:p w14:paraId="090A8C74" w14:textId="77777777" w:rsidR="000903F3" w:rsidRPr="00342AB4" w:rsidRDefault="000903F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6E7AB8" w14:textId="68417C43" w:rsidR="00AF0F1A" w:rsidRPr="00342AB4" w:rsidRDefault="000903F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Task 12: Grammar and Spelling Programme</w:t>
            </w:r>
          </w:p>
          <w:p w14:paraId="672DFA36" w14:textId="77777777" w:rsidR="00AF0F1A" w:rsidRDefault="000903F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READING &amp; VIEWING 5%</w:t>
            </w:r>
          </w:p>
          <w:p w14:paraId="14C8C6D8" w14:textId="77777777" w:rsidR="000903F3" w:rsidRDefault="000903F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Due</w:t>
            </w:r>
            <w:r w:rsidR="00147DF2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Week 2</w:t>
            </w:r>
          </w:p>
          <w:p w14:paraId="56C8604C" w14:textId="631E1998" w:rsidR="002E3CE5" w:rsidRPr="00342AB4" w:rsidRDefault="002E3CE5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18DFDE52" w14:textId="77777777" w:rsidTr="005921B3">
        <w:tc>
          <w:tcPr>
            <w:tcW w:w="1129" w:type="dxa"/>
          </w:tcPr>
          <w:p w14:paraId="2B542415" w14:textId="77777777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Weeks </w:t>
            </w:r>
          </w:p>
          <w:p w14:paraId="30AA23D3" w14:textId="2542D66A" w:rsidR="00AF0F1A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1-4</w:t>
            </w:r>
          </w:p>
        </w:tc>
        <w:tc>
          <w:tcPr>
            <w:tcW w:w="8169" w:type="dxa"/>
          </w:tcPr>
          <w:p w14:paraId="05ABD04E" w14:textId="77777777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Documentary </w:t>
            </w:r>
            <w:r>
              <w:rPr>
                <w:rFonts w:ascii="Arial" w:hAnsi="Arial" w:cs="Arial"/>
                <w:b/>
                <w:sz w:val="24"/>
                <w:szCs w:val="24"/>
              </w:rPr>
              <w:t>Study</w:t>
            </w:r>
          </w:p>
          <w:p w14:paraId="2B62FCCE" w14:textId="77777777" w:rsidR="002E3CE5" w:rsidRPr="00342AB4" w:rsidRDefault="002E3CE5" w:rsidP="002E3CE5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8934B8" w14:textId="77777777" w:rsidR="002E3CE5" w:rsidRPr="00342AB4" w:rsidRDefault="002E3CE5" w:rsidP="002E3CE5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342AB4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</w:rPr>
              <w:t>Understand that documentaries are a ty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</w:rPr>
              <w:t>pe of storytelling that explore</w:t>
            </w:r>
            <w:r w:rsidRPr="00342AB4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factual stories and issues using film or video.</w:t>
            </w:r>
          </w:p>
          <w:p w14:paraId="1DB82E11" w14:textId="77777777" w:rsidR="002E3CE5" w:rsidRPr="00342AB4" w:rsidRDefault="002E3CE5" w:rsidP="002E3CE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CC16FF" w14:textId="0E56806B" w:rsidR="002E3CE5" w:rsidRPr="00342AB4" w:rsidRDefault="002E3CE5" w:rsidP="002E3CE5">
            <w:pPr>
              <w:rPr>
                <w:rFonts w:ascii="Arial" w:hAnsi="Arial" w:cs="Arial"/>
                <w:sz w:val="24"/>
                <w:szCs w:val="24"/>
              </w:rPr>
            </w:pPr>
            <w:r w:rsidRPr="00342AB4">
              <w:rPr>
                <w:rFonts w:ascii="Arial" w:hAnsi="Arial" w:cs="Arial"/>
                <w:sz w:val="24"/>
                <w:szCs w:val="24"/>
              </w:rPr>
              <w:t xml:space="preserve">Analyse the conventions of </w:t>
            </w:r>
            <w:r w:rsidR="00AC088A">
              <w:rPr>
                <w:rFonts w:ascii="Arial" w:hAnsi="Arial" w:cs="Arial"/>
                <w:sz w:val="24"/>
                <w:szCs w:val="24"/>
              </w:rPr>
              <w:t xml:space="preserve">film and </w:t>
            </w:r>
            <w:r w:rsidRPr="00342AB4">
              <w:rPr>
                <w:rFonts w:ascii="Arial" w:hAnsi="Arial" w:cs="Arial"/>
                <w:sz w:val="24"/>
                <w:szCs w:val="24"/>
              </w:rPr>
              <w:t>documentary and their effect on the audience:</w:t>
            </w:r>
          </w:p>
          <w:p w14:paraId="2A53C957" w14:textId="39E46ECA" w:rsidR="002E3CE5" w:rsidRDefault="00AC088A" w:rsidP="002E3CE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SWAT codes</w:t>
            </w:r>
          </w:p>
          <w:p w14:paraId="48A7E541" w14:textId="77777777" w:rsidR="00AF0F1A" w:rsidRDefault="00AC088A" w:rsidP="000E7D5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Voice over narration, expert opinions, archival footage etc.</w:t>
            </w:r>
          </w:p>
          <w:p w14:paraId="39C7C62A" w14:textId="77777777" w:rsidR="00D67A34" w:rsidRDefault="00D67A34" w:rsidP="00D67A3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66E3F5" w14:textId="40272BCA" w:rsidR="00D67A34" w:rsidRPr="00D67A34" w:rsidRDefault="00D67A34" w:rsidP="00D67A3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0" w:type="dxa"/>
          </w:tcPr>
          <w:p w14:paraId="1867F8A2" w14:textId="16B0F42F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 xml:space="preserve">Task 13: </w:t>
            </w:r>
            <w:r>
              <w:rPr>
                <w:rFonts w:ascii="Arial" w:hAnsi="Arial" w:cs="Arial"/>
                <w:b/>
                <w:sz w:val="24"/>
                <w:szCs w:val="24"/>
              </w:rPr>
              <w:t>Written activity on the documentary</w:t>
            </w:r>
          </w:p>
          <w:p w14:paraId="470F08B9" w14:textId="77777777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WRITING 5%</w:t>
            </w:r>
          </w:p>
          <w:p w14:paraId="089466EF" w14:textId="77777777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03D9B11" w14:textId="20EB014A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Due: </w:t>
            </w:r>
            <w:r w:rsidRPr="00342AB4">
              <w:rPr>
                <w:rFonts w:ascii="Arial" w:hAnsi="Arial" w:cs="Arial"/>
                <w:b/>
                <w:sz w:val="24"/>
                <w:szCs w:val="24"/>
              </w:rPr>
              <w:t>Week 4</w:t>
            </w:r>
          </w:p>
          <w:p w14:paraId="1672B684" w14:textId="77777777" w:rsidR="002E3CE5" w:rsidRPr="00342AB4" w:rsidRDefault="002E3CE5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B43F377" w14:textId="2D8711A4" w:rsidR="00AF0F1A" w:rsidRPr="00342AB4" w:rsidRDefault="00AF0F1A" w:rsidP="002E3CE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6792D00B" w14:textId="77777777" w:rsidTr="005921B3">
        <w:tc>
          <w:tcPr>
            <w:tcW w:w="1129" w:type="dxa"/>
          </w:tcPr>
          <w:p w14:paraId="19BD27D6" w14:textId="7C85928D" w:rsidR="00AF0F1A" w:rsidRPr="00342AB4" w:rsidRDefault="00AF0F1A" w:rsidP="00424F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69" w:type="dxa"/>
          </w:tcPr>
          <w:p w14:paraId="6CCD4078" w14:textId="666629B7" w:rsidR="00D67A34" w:rsidRDefault="00D67A34" w:rsidP="00D67A3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F0D66">
              <w:rPr>
                <w:rFonts w:ascii="Arial" w:hAnsi="Arial" w:cs="Arial"/>
                <w:b/>
                <w:sz w:val="24"/>
                <w:szCs w:val="24"/>
              </w:rPr>
              <w:t>END O</w:t>
            </w:r>
            <w:r>
              <w:rPr>
                <w:rFonts w:ascii="Arial" w:hAnsi="Arial" w:cs="Arial"/>
                <w:b/>
                <w:sz w:val="24"/>
                <w:szCs w:val="24"/>
              </w:rPr>
              <w:t>F ASSESSMENT PERIOD SEMESTER TWO</w:t>
            </w:r>
          </w:p>
          <w:p w14:paraId="3A1F34A0" w14:textId="7E7285F1" w:rsidR="00AF0F1A" w:rsidRPr="00577627" w:rsidRDefault="00AF0F1A" w:rsidP="0057762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14:paraId="092EC534" w14:textId="45D9C80A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D40A10" w14:textId="7F36E47B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F0F1A" w:rsidRPr="00342AB4" w14:paraId="527B94C4" w14:textId="77777777" w:rsidTr="005921B3">
        <w:tc>
          <w:tcPr>
            <w:tcW w:w="1129" w:type="dxa"/>
          </w:tcPr>
          <w:p w14:paraId="7E3BCAC9" w14:textId="77777777" w:rsidR="00424F93" w:rsidRPr="00342AB4" w:rsidRDefault="00424F93" w:rsidP="00424F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14:paraId="56DF8125" w14:textId="77777777" w:rsidR="00424F93" w:rsidRPr="00342AB4" w:rsidRDefault="00424F93" w:rsidP="00424F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AB4">
              <w:rPr>
                <w:rFonts w:ascii="Arial" w:hAnsi="Arial" w:cs="Arial"/>
                <w:b/>
                <w:sz w:val="24"/>
                <w:szCs w:val="24"/>
              </w:rPr>
              <w:t>6-10</w:t>
            </w:r>
          </w:p>
          <w:p w14:paraId="47B1B8CB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C06AD4" w14:textId="77777777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49AAD4" w14:textId="300757CF" w:rsidR="00AF0F1A" w:rsidRPr="00342AB4" w:rsidRDefault="00AF0F1A" w:rsidP="00AF0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69" w:type="dxa"/>
          </w:tcPr>
          <w:p w14:paraId="636F0C15" w14:textId="0A895CD9" w:rsidR="00AF0F1A" w:rsidRPr="00342AB4" w:rsidRDefault="00D67A34" w:rsidP="0057762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77627">
              <w:rPr>
                <w:rFonts w:ascii="Arial" w:hAnsi="Arial" w:cs="Arial"/>
                <w:b/>
                <w:sz w:val="24"/>
                <w:szCs w:val="24"/>
              </w:rPr>
              <w:t>Novel Study</w:t>
            </w:r>
          </w:p>
        </w:tc>
        <w:tc>
          <w:tcPr>
            <w:tcW w:w="4650" w:type="dxa"/>
          </w:tcPr>
          <w:p w14:paraId="7E1B3E47" w14:textId="66FC9AD4" w:rsidR="00AF0F1A" w:rsidRPr="00342AB4" w:rsidRDefault="00424F93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  <w:szCs w:val="24"/>
              </w:rPr>
              <w:t>Not assessed</w:t>
            </w:r>
          </w:p>
          <w:p w14:paraId="541FB03F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7EB2B1" w14:textId="7777777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2F5FD1" w14:textId="70D9C5C7" w:rsidR="00AF0F1A" w:rsidRPr="00342AB4" w:rsidRDefault="00AF0F1A" w:rsidP="00AF0F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27C1F0B5" w14:textId="29C28F0F" w:rsidR="007B12F0" w:rsidRPr="00342AB4" w:rsidRDefault="007B12F0" w:rsidP="00793E31">
      <w:pPr>
        <w:rPr>
          <w:rFonts w:ascii="Arial" w:hAnsi="Arial" w:cs="Arial"/>
          <w:b/>
          <w:sz w:val="24"/>
          <w:szCs w:val="24"/>
        </w:rPr>
      </w:pPr>
    </w:p>
    <w:p w14:paraId="50C49B51" w14:textId="5B4F5168" w:rsidR="007B12F0" w:rsidRPr="00342AB4" w:rsidRDefault="007B12F0" w:rsidP="00EC5B1E">
      <w:pPr>
        <w:rPr>
          <w:rFonts w:ascii="Arial" w:hAnsi="Arial" w:cs="Arial"/>
          <w:b/>
          <w:sz w:val="24"/>
          <w:szCs w:val="24"/>
        </w:rPr>
      </w:pPr>
    </w:p>
    <w:p w14:paraId="21875196" w14:textId="77777777" w:rsidR="007B12F0" w:rsidRPr="00342AB4" w:rsidRDefault="007B12F0" w:rsidP="007B12F0">
      <w:pPr>
        <w:jc w:val="center"/>
        <w:rPr>
          <w:rFonts w:ascii="Arial" w:hAnsi="Arial" w:cs="Arial"/>
          <w:b/>
          <w:sz w:val="24"/>
          <w:szCs w:val="24"/>
        </w:rPr>
      </w:pPr>
    </w:p>
    <w:p w14:paraId="5F51B531" w14:textId="77777777" w:rsidR="007B12F0" w:rsidRPr="00342AB4" w:rsidRDefault="007B12F0" w:rsidP="007B12F0">
      <w:pPr>
        <w:jc w:val="center"/>
        <w:rPr>
          <w:rFonts w:ascii="Arial" w:hAnsi="Arial" w:cs="Arial"/>
          <w:b/>
          <w:sz w:val="24"/>
          <w:szCs w:val="24"/>
        </w:rPr>
      </w:pPr>
    </w:p>
    <w:p w14:paraId="5CA10080" w14:textId="77777777" w:rsidR="007B12F0" w:rsidRPr="00342AB4" w:rsidRDefault="007B12F0" w:rsidP="007B12F0">
      <w:pPr>
        <w:jc w:val="center"/>
        <w:rPr>
          <w:rFonts w:ascii="Arial" w:hAnsi="Arial" w:cs="Arial"/>
          <w:b/>
          <w:sz w:val="24"/>
          <w:szCs w:val="24"/>
        </w:rPr>
      </w:pPr>
    </w:p>
    <w:p w14:paraId="279D1754" w14:textId="77777777" w:rsidR="007B12F0" w:rsidRPr="00342AB4" w:rsidRDefault="007B12F0" w:rsidP="007B12F0">
      <w:pPr>
        <w:jc w:val="center"/>
        <w:rPr>
          <w:rFonts w:ascii="Arial" w:hAnsi="Arial" w:cs="Arial"/>
          <w:b/>
          <w:sz w:val="24"/>
          <w:szCs w:val="24"/>
        </w:rPr>
      </w:pPr>
    </w:p>
    <w:p w14:paraId="5094A969" w14:textId="77777777" w:rsidR="007B12F0" w:rsidRPr="00342AB4" w:rsidRDefault="007B12F0" w:rsidP="007B12F0">
      <w:pPr>
        <w:jc w:val="center"/>
        <w:rPr>
          <w:rFonts w:ascii="Arial" w:hAnsi="Arial" w:cs="Arial"/>
          <w:b/>
          <w:sz w:val="24"/>
          <w:szCs w:val="24"/>
        </w:rPr>
      </w:pPr>
    </w:p>
    <w:p w14:paraId="72340E50" w14:textId="77777777" w:rsidR="007B12F0" w:rsidRPr="00342AB4" w:rsidRDefault="007B12F0" w:rsidP="007B12F0">
      <w:pPr>
        <w:rPr>
          <w:rFonts w:ascii="Arial" w:hAnsi="Arial" w:cs="Arial"/>
          <w:b/>
          <w:sz w:val="24"/>
          <w:szCs w:val="24"/>
        </w:rPr>
      </w:pPr>
    </w:p>
    <w:sectPr w:rsidR="007B12F0" w:rsidRPr="00342AB4" w:rsidSect="007B12F0"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32968" w14:textId="77777777" w:rsidR="00B14366" w:rsidRDefault="00B14366" w:rsidP="00B14366">
      <w:pPr>
        <w:spacing w:after="0" w:line="240" w:lineRule="auto"/>
      </w:pPr>
      <w:r>
        <w:separator/>
      </w:r>
    </w:p>
  </w:endnote>
  <w:endnote w:type="continuationSeparator" w:id="0">
    <w:p w14:paraId="53BA7E60" w14:textId="77777777" w:rsidR="00B14366" w:rsidRDefault="00B14366" w:rsidP="00B14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5543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EA1DC" w14:textId="0281C692" w:rsidR="00B14366" w:rsidRDefault="00B143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01D5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1C0A9D8" w14:textId="77777777" w:rsidR="00B14366" w:rsidRDefault="00B14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F7835F" w14:textId="77777777" w:rsidR="00B14366" w:rsidRDefault="00B14366" w:rsidP="00B14366">
      <w:pPr>
        <w:spacing w:after="0" w:line="240" w:lineRule="auto"/>
      </w:pPr>
      <w:r>
        <w:separator/>
      </w:r>
    </w:p>
  </w:footnote>
  <w:footnote w:type="continuationSeparator" w:id="0">
    <w:p w14:paraId="5B2AD47A" w14:textId="77777777" w:rsidR="00B14366" w:rsidRDefault="00B14366" w:rsidP="00B14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4522A"/>
    <w:multiLevelType w:val="hybridMultilevel"/>
    <w:tmpl w:val="80603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B1D92"/>
    <w:multiLevelType w:val="hybridMultilevel"/>
    <w:tmpl w:val="62560C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4004"/>
    <w:multiLevelType w:val="hybridMultilevel"/>
    <w:tmpl w:val="47FAA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374DE"/>
    <w:multiLevelType w:val="hybridMultilevel"/>
    <w:tmpl w:val="4E440E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0471D"/>
    <w:multiLevelType w:val="multilevel"/>
    <w:tmpl w:val="A8D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13D0F"/>
    <w:multiLevelType w:val="hybridMultilevel"/>
    <w:tmpl w:val="38E63B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B1429"/>
    <w:multiLevelType w:val="hybridMultilevel"/>
    <w:tmpl w:val="B0D087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E3527"/>
    <w:multiLevelType w:val="hybridMultilevel"/>
    <w:tmpl w:val="CEC88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B2A38"/>
    <w:multiLevelType w:val="hybridMultilevel"/>
    <w:tmpl w:val="E37237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2"/>
  </w:num>
  <w:num w:numId="7">
    <w:abstractNumId w:val="9"/>
  </w:num>
  <w:num w:numId="8">
    <w:abstractNumId w:val="10"/>
  </w:num>
  <w:num w:numId="9">
    <w:abstractNumId w:val="6"/>
  </w:num>
  <w:num w:numId="10">
    <w:abstractNumId w:val="5"/>
  </w:num>
  <w:num w:numId="11">
    <w:abstractNumId w:val="8"/>
  </w:num>
  <w:num w:numId="12">
    <w:abstractNumId w:val="1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03628"/>
    <w:rsid w:val="000042E3"/>
    <w:rsid w:val="000066FB"/>
    <w:rsid w:val="000101EA"/>
    <w:rsid w:val="000356CB"/>
    <w:rsid w:val="00037D2A"/>
    <w:rsid w:val="00047836"/>
    <w:rsid w:val="00062E70"/>
    <w:rsid w:val="000903F3"/>
    <w:rsid w:val="000A3C07"/>
    <w:rsid w:val="000B6994"/>
    <w:rsid w:val="000E40B5"/>
    <w:rsid w:val="000E7775"/>
    <w:rsid w:val="000E7D52"/>
    <w:rsid w:val="000F093B"/>
    <w:rsid w:val="00147DF2"/>
    <w:rsid w:val="00154254"/>
    <w:rsid w:val="00165655"/>
    <w:rsid w:val="00197D9C"/>
    <w:rsid w:val="001A1782"/>
    <w:rsid w:val="001B22B5"/>
    <w:rsid w:val="001C6E3F"/>
    <w:rsid w:val="00223254"/>
    <w:rsid w:val="00244312"/>
    <w:rsid w:val="002559A7"/>
    <w:rsid w:val="002B3BFB"/>
    <w:rsid w:val="002E3CE5"/>
    <w:rsid w:val="002E4D84"/>
    <w:rsid w:val="0033397F"/>
    <w:rsid w:val="00342AB4"/>
    <w:rsid w:val="003507E2"/>
    <w:rsid w:val="00386EAB"/>
    <w:rsid w:val="00391EB0"/>
    <w:rsid w:val="003970AC"/>
    <w:rsid w:val="003A2EFB"/>
    <w:rsid w:val="003C5CD1"/>
    <w:rsid w:val="003D2AAD"/>
    <w:rsid w:val="00424F93"/>
    <w:rsid w:val="00475F0B"/>
    <w:rsid w:val="004B16EB"/>
    <w:rsid w:val="004C6723"/>
    <w:rsid w:val="004D0A6D"/>
    <w:rsid w:val="004E285D"/>
    <w:rsid w:val="005110EF"/>
    <w:rsid w:val="005441E0"/>
    <w:rsid w:val="00572251"/>
    <w:rsid w:val="005735E7"/>
    <w:rsid w:val="00577627"/>
    <w:rsid w:val="005801D5"/>
    <w:rsid w:val="00587B26"/>
    <w:rsid w:val="005921B3"/>
    <w:rsid w:val="005A0AD0"/>
    <w:rsid w:val="005C5262"/>
    <w:rsid w:val="00600B81"/>
    <w:rsid w:val="00604F69"/>
    <w:rsid w:val="0063675C"/>
    <w:rsid w:val="0065133E"/>
    <w:rsid w:val="006C6D78"/>
    <w:rsid w:val="006D03E7"/>
    <w:rsid w:val="006E2E74"/>
    <w:rsid w:val="006E538E"/>
    <w:rsid w:val="006E5521"/>
    <w:rsid w:val="00707D9A"/>
    <w:rsid w:val="007100EF"/>
    <w:rsid w:val="00793E31"/>
    <w:rsid w:val="007B12F0"/>
    <w:rsid w:val="007C7597"/>
    <w:rsid w:val="007C7B21"/>
    <w:rsid w:val="007D42CD"/>
    <w:rsid w:val="00803835"/>
    <w:rsid w:val="00806DC9"/>
    <w:rsid w:val="008433C4"/>
    <w:rsid w:val="0086324B"/>
    <w:rsid w:val="008756AD"/>
    <w:rsid w:val="008C266A"/>
    <w:rsid w:val="00903758"/>
    <w:rsid w:val="00920830"/>
    <w:rsid w:val="009359F9"/>
    <w:rsid w:val="009607CB"/>
    <w:rsid w:val="009927FD"/>
    <w:rsid w:val="00993DAA"/>
    <w:rsid w:val="009E16D3"/>
    <w:rsid w:val="009F2313"/>
    <w:rsid w:val="00A20A6B"/>
    <w:rsid w:val="00A33205"/>
    <w:rsid w:val="00A96F84"/>
    <w:rsid w:val="00AC088A"/>
    <w:rsid w:val="00AC3D27"/>
    <w:rsid w:val="00AD35EC"/>
    <w:rsid w:val="00AF0D66"/>
    <w:rsid w:val="00AF0F1A"/>
    <w:rsid w:val="00B032C4"/>
    <w:rsid w:val="00B03F70"/>
    <w:rsid w:val="00B050F2"/>
    <w:rsid w:val="00B14366"/>
    <w:rsid w:val="00B264FE"/>
    <w:rsid w:val="00B40405"/>
    <w:rsid w:val="00B41971"/>
    <w:rsid w:val="00B752ED"/>
    <w:rsid w:val="00B946E2"/>
    <w:rsid w:val="00BA7EE8"/>
    <w:rsid w:val="00BB2CE0"/>
    <w:rsid w:val="00BC7652"/>
    <w:rsid w:val="00BE4D21"/>
    <w:rsid w:val="00C103DB"/>
    <w:rsid w:val="00C72D3F"/>
    <w:rsid w:val="00C73B34"/>
    <w:rsid w:val="00C81685"/>
    <w:rsid w:val="00C81FC5"/>
    <w:rsid w:val="00CA4788"/>
    <w:rsid w:val="00CF012F"/>
    <w:rsid w:val="00D01A01"/>
    <w:rsid w:val="00D67A34"/>
    <w:rsid w:val="00D924D0"/>
    <w:rsid w:val="00DD3691"/>
    <w:rsid w:val="00DD41C5"/>
    <w:rsid w:val="00E014B7"/>
    <w:rsid w:val="00E23AB4"/>
    <w:rsid w:val="00EA1E83"/>
    <w:rsid w:val="00EC0651"/>
    <w:rsid w:val="00EC2B8A"/>
    <w:rsid w:val="00EC526C"/>
    <w:rsid w:val="00EC5B1E"/>
    <w:rsid w:val="00EE5F6F"/>
    <w:rsid w:val="00F53A92"/>
    <w:rsid w:val="00F61830"/>
    <w:rsid w:val="00F71F2E"/>
    <w:rsid w:val="00F9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8F2B4"/>
  <w15:docId w15:val="{2CA0CE51-B549-452E-A5EF-D44053D4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C5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B14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366"/>
  </w:style>
  <w:style w:type="paragraph" w:styleId="Footer">
    <w:name w:val="footer"/>
    <w:basedOn w:val="Normal"/>
    <w:link w:val="FooterChar"/>
    <w:uiPriority w:val="99"/>
    <w:unhideWhenUsed/>
    <w:rsid w:val="00B14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42732-9E64-4FA2-B135-8FEFED6F1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5847069B</Template>
  <TotalTime>991</TotalTime>
  <Pages>7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93</cp:revision>
  <cp:lastPrinted>2019-05-17T07:58:00Z</cp:lastPrinted>
  <dcterms:created xsi:type="dcterms:W3CDTF">2019-03-05T06:13:00Z</dcterms:created>
  <dcterms:modified xsi:type="dcterms:W3CDTF">2019-05-19T23:32:00Z</dcterms:modified>
</cp:coreProperties>
</file>