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C974E2" w14:textId="487D825D" w:rsidR="009927FD" w:rsidRPr="00223163" w:rsidRDefault="00BE4D21" w:rsidP="00770064">
      <w:pPr>
        <w:jc w:val="center"/>
        <w:rPr>
          <w:rFonts w:ascii="Arial" w:hAnsi="Arial" w:cs="Arial"/>
          <w:sz w:val="20"/>
          <w:szCs w:val="20"/>
        </w:rPr>
      </w:pPr>
      <w:r w:rsidRPr="00223163">
        <w:rPr>
          <w:rFonts w:ascii="Arial" w:hAnsi="Arial" w:cs="Arial"/>
          <w:b/>
          <w:color w:val="385623" w:themeColor="accent6" w:themeShade="80"/>
          <w:sz w:val="20"/>
          <w:szCs w:val="20"/>
        </w:rPr>
        <w:t>Narrogin Senior High School</w:t>
      </w:r>
    </w:p>
    <w:p w14:paraId="4395E4DB" w14:textId="77777777" w:rsidR="00B03F70" w:rsidRPr="00223163" w:rsidRDefault="00F53A92" w:rsidP="00B03F70">
      <w:pPr>
        <w:jc w:val="center"/>
        <w:rPr>
          <w:rFonts w:ascii="Arial" w:hAnsi="Arial" w:cs="Arial"/>
          <w:b/>
          <w:sz w:val="20"/>
          <w:szCs w:val="20"/>
        </w:rPr>
      </w:pPr>
      <w:r w:rsidRPr="00223163">
        <w:rPr>
          <w:rFonts w:ascii="Arial" w:hAnsi="Arial" w:cs="Arial"/>
          <w:b/>
          <w:sz w:val="20"/>
          <w:szCs w:val="20"/>
        </w:rPr>
        <w:t xml:space="preserve">YEAR: </w:t>
      </w:r>
      <w:r w:rsidR="00B03F70" w:rsidRPr="00223163">
        <w:rPr>
          <w:rFonts w:ascii="Arial" w:hAnsi="Arial" w:cs="Arial"/>
          <w:b/>
          <w:sz w:val="20"/>
          <w:szCs w:val="20"/>
        </w:rPr>
        <w:t>7 General</w:t>
      </w:r>
      <w:r w:rsidRPr="00223163">
        <w:rPr>
          <w:rFonts w:ascii="Arial" w:hAnsi="Arial" w:cs="Arial"/>
          <w:b/>
          <w:sz w:val="20"/>
          <w:szCs w:val="20"/>
        </w:rPr>
        <w:t xml:space="preserve"> Course: </w:t>
      </w:r>
      <w:r w:rsidR="007B12F0" w:rsidRPr="00223163">
        <w:rPr>
          <w:rFonts w:ascii="Arial" w:hAnsi="Arial" w:cs="Arial"/>
          <w:b/>
          <w:sz w:val="20"/>
          <w:szCs w:val="20"/>
        </w:rPr>
        <w:t xml:space="preserve">English 2019 – Student Course Outline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8931"/>
        <w:gridCol w:w="3888"/>
      </w:tblGrid>
      <w:tr w:rsidR="007B12F0" w:rsidRPr="00223163" w14:paraId="3C8EF25D" w14:textId="77777777" w:rsidTr="003B32A6">
        <w:tc>
          <w:tcPr>
            <w:tcW w:w="1129" w:type="dxa"/>
          </w:tcPr>
          <w:p w14:paraId="68798ED5" w14:textId="77777777" w:rsidR="007B12F0" w:rsidRPr="00223163" w:rsidRDefault="007B12F0" w:rsidP="007B12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</w:tc>
        <w:tc>
          <w:tcPr>
            <w:tcW w:w="8931" w:type="dxa"/>
          </w:tcPr>
          <w:p w14:paraId="1A696317" w14:textId="77777777" w:rsidR="007B12F0" w:rsidRPr="00223163" w:rsidRDefault="007B12F0" w:rsidP="007B12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Focus</w:t>
            </w:r>
          </w:p>
        </w:tc>
        <w:tc>
          <w:tcPr>
            <w:tcW w:w="3888" w:type="dxa"/>
          </w:tcPr>
          <w:p w14:paraId="580B176F" w14:textId="77777777" w:rsidR="007B12F0" w:rsidRPr="00223163" w:rsidRDefault="007B12F0" w:rsidP="007B12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Assessment</w:t>
            </w:r>
          </w:p>
        </w:tc>
      </w:tr>
      <w:tr w:rsidR="007B12F0" w:rsidRPr="00223163" w14:paraId="59D540EE" w14:textId="77777777" w:rsidTr="005921B3">
        <w:tc>
          <w:tcPr>
            <w:tcW w:w="13948" w:type="dxa"/>
            <w:gridSpan w:val="3"/>
          </w:tcPr>
          <w:p w14:paraId="52F4A8FC" w14:textId="77777777" w:rsidR="00B03F70" w:rsidRPr="00223163" w:rsidRDefault="00B03F70" w:rsidP="006261E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9E3F907" w14:textId="197607F8" w:rsidR="00B03F70" w:rsidRPr="00223163" w:rsidRDefault="00FD074D" w:rsidP="00FD074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                                    </w:t>
            </w:r>
            <w:r w:rsidR="007B12F0" w:rsidRPr="00223163">
              <w:rPr>
                <w:rFonts w:ascii="Arial" w:hAnsi="Arial" w:cs="Arial"/>
                <w:b/>
                <w:sz w:val="20"/>
                <w:szCs w:val="20"/>
              </w:rPr>
              <w:t>Term 1</w:t>
            </w:r>
          </w:p>
        </w:tc>
      </w:tr>
      <w:tr w:rsidR="007B12F0" w:rsidRPr="00223163" w14:paraId="1BCA9AC2" w14:textId="77777777" w:rsidTr="003B32A6">
        <w:tc>
          <w:tcPr>
            <w:tcW w:w="1129" w:type="dxa"/>
          </w:tcPr>
          <w:p w14:paraId="6B96FC96" w14:textId="2AED0CAB" w:rsidR="003446F8" w:rsidRPr="00223163" w:rsidRDefault="003446F8" w:rsidP="007B12F0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223163">
              <w:rPr>
                <w:rFonts w:ascii="Arial" w:hAnsi="Arial" w:cs="Arial"/>
                <w:b/>
                <w:sz w:val="20"/>
                <w:szCs w:val="20"/>
              </w:rPr>
              <w:t>Sem</w:t>
            </w:r>
            <w:proofErr w:type="spellEnd"/>
            <w:r w:rsidRPr="00223163">
              <w:rPr>
                <w:rFonts w:ascii="Arial" w:hAnsi="Arial" w:cs="Arial"/>
                <w:b/>
                <w:sz w:val="20"/>
                <w:szCs w:val="20"/>
              </w:rPr>
              <w:t xml:space="preserve"> 1</w:t>
            </w:r>
          </w:p>
          <w:p w14:paraId="6528DDEC" w14:textId="01FB2F9D" w:rsidR="005921B3" w:rsidRPr="00223163" w:rsidRDefault="007B12F0" w:rsidP="007B12F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14:paraId="78BF5E86" w14:textId="7E83DF9F" w:rsidR="007B12F0" w:rsidRPr="00223163" w:rsidRDefault="005921B3" w:rsidP="0009743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91202F" w:rsidRPr="00223163">
              <w:rPr>
                <w:rFonts w:ascii="Arial" w:hAnsi="Arial" w:cs="Arial"/>
                <w:b/>
                <w:sz w:val="20"/>
                <w:szCs w:val="20"/>
              </w:rPr>
              <w:t>-3</w:t>
            </w:r>
          </w:p>
        </w:tc>
        <w:tc>
          <w:tcPr>
            <w:tcW w:w="8931" w:type="dxa"/>
          </w:tcPr>
          <w:p w14:paraId="609A24A0" w14:textId="77777777" w:rsidR="005921B3" w:rsidRPr="00223163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Year 7 Induction program:</w:t>
            </w:r>
          </w:p>
          <w:p w14:paraId="147C0856" w14:textId="77777777" w:rsidR="005921B3" w:rsidRPr="00223163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14:paraId="4A68F1B8" w14:textId="25E4666F" w:rsidR="00662286" w:rsidRPr="00223163" w:rsidRDefault="00662286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Icebreakers: letter of Introduction, list five important events that</w:t>
            </w:r>
            <w:r w:rsidR="0091202F" w:rsidRPr="00223163">
              <w:rPr>
                <w:rFonts w:ascii="Arial" w:hAnsi="Arial" w:cs="Arial"/>
                <w:sz w:val="20"/>
                <w:szCs w:val="20"/>
              </w:rPr>
              <w:t xml:space="preserve"> happened last year. Swap with </w:t>
            </w:r>
            <w:r w:rsidRPr="00223163">
              <w:rPr>
                <w:rFonts w:ascii="Arial" w:hAnsi="Arial" w:cs="Arial"/>
                <w:sz w:val="20"/>
                <w:szCs w:val="20"/>
              </w:rPr>
              <w:t>neighbour.</w:t>
            </w:r>
          </w:p>
          <w:p w14:paraId="5F2E1318" w14:textId="77777777" w:rsidR="005921B3" w:rsidRPr="00223163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SRA Comprehension</w:t>
            </w:r>
          </w:p>
          <w:p w14:paraId="059F5FA1" w14:textId="77777777" w:rsidR="005921B3" w:rsidRPr="00223163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South Australian Spelling Test</w:t>
            </w:r>
          </w:p>
          <w:p w14:paraId="4E246A25" w14:textId="2643FF01" w:rsidR="005921B3" w:rsidRPr="00223163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Set up files</w:t>
            </w:r>
            <w:r w:rsidR="003E42FE" w:rsidRPr="00223163">
              <w:rPr>
                <w:rFonts w:ascii="Arial" w:hAnsi="Arial" w:cs="Arial"/>
                <w:sz w:val="20"/>
                <w:szCs w:val="20"/>
              </w:rPr>
              <w:t>- dividers, plastic sleeves, paper</w:t>
            </w:r>
          </w:p>
          <w:p w14:paraId="2F251AEC" w14:textId="77777777" w:rsidR="002D4B10" w:rsidRPr="00223163" w:rsidRDefault="00B90FE3" w:rsidP="007B12F0">
            <w:p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i/>
                <w:sz w:val="20"/>
                <w:szCs w:val="20"/>
              </w:rPr>
              <w:t>English Works</w:t>
            </w:r>
            <w:r w:rsidRPr="0022316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B104708" w14:textId="77777777" w:rsidR="002D4B10" w:rsidRPr="00223163" w:rsidRDefault="002D4B10" w:rsidP="007B12F0">
            <w:p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Reading for Pleasure Programme</w:t>
            </w:r>
          </w:p>
          <w:p w14:paraId="2FD90DFD" w14:textId="77777777" w:rsidR="005921B3" w:rsidRPr="00223163" w:rsidRDefault="002D4B10" w:rsidP="002D4B10">
            <w:p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Writing J</w:t>
            </w:r>
            <w:r w:rsidR="00662286" w:rsidRPr="00223163">
              <w:rPr>
                <w:rFonts w:ascii="Arial" w:hAnsi="Arial" w:cs="Arial"/>
                <w:sz w:val="20"/>
                <w:szCs w:val="20"/>
              </w:rPr>
              <w:t>ournal</w:t>
            </w:r>
            <w:r w:rsidRPr="0022316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E340DD1" w14:textId="35787BD3" w:rsidR="002D4B10" w:rsidRPr="00223163" w:rsidRDefault="002D4B10" w:rsidP="002D4B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Spelling Programme</w:t>
            </w:r>
          </w:p>
        </w:tc>
        <w:tc>
          <w:tcPr>
            <w:tcW w:w="3888" w:type="dxa"/>
          </w:tcPr>
          <w:p w14:paraId="6D434513" w14:textId="5AE761F4" w:rsidR="005921B3" w:rsidRPr="00223163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14:paraId="79A5B065" w14:textId="1A1CD613" w:rsidR="00482278" w:rsidRPr="00223163" w:rsidRDefault="00482278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14:paraId="5F4D56BD" w14:textId="77777777" w:rsidR="00482278" w:rsidRPr="00223163" w:rsidRDefault="00482278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14:paraId="5ACA333F" w14:textId="35058793" w:rsidR="00482278" w:rsidRPr="00223163" w:rsidRDefault="00482278" w:rsidP="00482278">
            <w:p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South Australian Spelling Test</w:t>
            </w:r>
          </w:p>
          <w:p w14:paraId="440B1483" w14:textId="058970C4" w:rsidR="00482278" w:rsidRPr="00223163" w:rsidRDefault="00B90FE3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SRA Placement Test</w:t>
            </w:r>
          </w:p>
          <w:p w14:paraId="48BDDFFD" w14:textId="77777777" w:rsidR="005921B3" w:rsidRPr="00223163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746D0F1" w14:textId="77777777" w:rsidR="005921B3" w:rsidRPr="00223163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2CA73D6" w14:textId="77777777" w:rsidR="007B12F0" w:rsidRPr="00223163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RPr="00223163" w14:paraId="525023CE" w14:textId="77777777" w:rsidTr="003B32A6">
        <w:tc>
          <w:tcPr>
            <w:tcW w:w="1129" w:type="dxa"/>
          </w:tcPr>
          <w:p w14:paraId="469FB8ED" w14:textId="77777777" w:rsidR="007B12F0" w:rsidRPr="00223163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</w:p>
          <w:p w14:paraId="37FE8627" w14:textId="4D3FE311" w:rsidR="005921B3" w:rsidRPr="00223163" w:rsidRDefault="0091202F" w:rsidP="00AF220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="00AF2202" w:rsidRPr="00223163">
              <w:rPr>
                <w:rFonts w:ascii="Arial" w:hAnsi="Arial" w:cs="Arial"/>
                <w:b/>
                <w:sz w:val="20"/>
                <w:szCs w:val="20"/>
              </w:rPr>
              <w:t xml:space="preserve">-8  </w:t>
            </w:r>
          </w:p>
        </w:tc>
        <w:tc>
          <w:tcPr>
            <w:tcW w:w="8931" w:type="dxa"/>
          </w:tcPr>
          <w:p w14:paraId="2269C44E" w14:textId="77777777" w:rsidR="00C342F0" w:rsidRPr="00223163" w:rsidRDefault="00C34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FE6AB77" w14:textId="15F2E5E2" w:rsidR="005921B3" w:rsidRPr="00223163" w:rsidRDefault="00562211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Narrative: Fairy Tales</w:t>
            </w:r>
          </w:p>
          <w:p w14:paraId="7A22E94D" w14:textId="4E9C9676" w:rsidR="005921B3" w:rsidRPr="00223163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 xml:space="preserve">Identify the </w:t>
            </w:r>
            <w:r w:rsidR="00562211" w:rsidRPr="00223163">
              <w:rPr>
                <w:rFonts w:ascii="Arial" w:hAnsi="Arial" w:cs="Arial"/>
                <w:sz w:val="20"/>
                <w:szCs w:val="20"/>
              </w:rPr>
              <w:t>ge</w:t>
            </w:r>
            <w:r w:rsidR="00251EF3" w:rsidRPr="00223163">
              <w:rPr>
                <w:rFonts w:ascii="Arial" w:hAnsi="Arial" w:cs="Arial"/>
                <w:sz w:val="20"/>
                <w:szCs w:val="20"/>
              </w:rPr>
              <w:t>neric conventions of Fairy tale</w:t>
            </w:r>
            <w:r w:rsidRPr="00223163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8451A8F" w14:textId="77777777" w:rsidR="00C342F0" w:rsidRPr="00223163" w:rsidRDefault="00C342F0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14:paraId="453A37C9" w14:textId="77777777" w:rsidR="00B6016A" w:rsidRPr="00223163" w:rsidRDefault="00B6016A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  <w:lang w:val="en-US"/>
              </w:rPr>
              <w:t xml:space="preserve">A fairy tale often begins with </w:t>
            </w:r>
            <w:r w:rsidRPr="0022316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"Once upon a time..."</w:t>
            </w:r>
            <w:r w:rsidRPr="0022316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  <w:p w14:paraId="657AEF23" w14:textId="77777777" w:rsidR="00B6016A" w:rsidRPr="00223163" w:rsidRDefault="00B6016A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  <w:lang w:val="en-US"/>
              </w:rPr>
              <w:t xml:space="preserve"> Fairy tales happen in the </w:t>
            </w:r>
            <w:r w:rsidRPr="0022316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long ago</w:t>
            </w:r>
            <w:r w:rsidRPr="00223163">
              <w:rPr>
                <w:rFonts w:ascii="Arial" w:hAnsi="Arial" w:cs="Arial"/>
                <w:sz w:val="20"/>
                <w:szCs w:val="20"/>
                <w:lang w:val="en-US"/>
              </w:rPr>
              <w:t xml:space="preserve">. </w:t>
            </w:r>
          </w:p>
          <w:p w14:paraId="3834F8BE" w14:textId="77777777" w:rsidR="00B6016A" w:rsidRPr="00223163" w:rsidRDefault="00B6016A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  <w:lang w:val="en-US"/>
              </w:rPr>
              <w:t xml:space="preserve"> Fairy tales have </w:t>
            </w:r>
            <w:r w:rsidRPr="0022316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fantasy</w:t>
            </w:r>
            <w:r w:rsidRPr="00223163">
              <w:rPr>
                <w:rFonts w:ascii="Arial" w:hAnsi="Arial" w:cs="Arial"/>
                <w:sz w:val="20"/>
                <w:szCs w:val="20"/>
                <w:lang w:val="en-US"/>
              </w:rPr>
              <w:t xml:space="preserve"> and </w:t>
            </w:r>
            <w:r w:rsidRPr="0022316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make</w:t>
            </w:r>
            <w:r w:rsidRPr="00223163">
              <w:rPr>
                <w:rFonts w:ascii="Arial" w:hAnsi="Arial" w:cs="Arial"/>
                <w:sz w:val="20"/>
                <w:szCs w:val="20"/>
                <w:lang w:val="en-US"/>
              </w:rPr>
              <w:t xml:space="preserve"> believe in them. </w:t>
            </w:r>
          </w:p>
          <w:p w14:paraId="6337617F" w14:textId="77777777" w:rsidR="00B6016A" w:rsidRPr="00223163" w:rsidRDefault="00B6016A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  <w:lang w:val="en-US"/>
              </w:rPr>
              <w:t xml:space="preserve"> Fairy tales have clearly defined </w:t>
            </w:r>
            <w:r w:rsidRPr="0022316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good characters vs. evil characters. </w:t>
            </w:r>
          </w:p>
          <w:p w14:paraId="5EA4221F" w14:textId="3D8BCE94" w:rsidR="00B6016A" w:rsidRPr="00223163" w:rsidRDefault="00B6016A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Royalty</w:t>
            </w:r>
            <w:r w:rsidRPr="00223163">
              <w:rPr>
                <w:rFonts w:ascii="Arial" w:hAnsi="Arial" w:cs="Arial"/>
                <w:sz w:val="20"/>
                <w:szCs w:val="20"/>
                <w:lang w:val="en-US"/>
              </w:rPr>
              <w:t xml:space="preserve"> is usually present</w:t>
            </w:r>
            <w:r w:rsidR="00AF2202" w:rsidRPr="00223163">
              <w:rPr>
                <w:rFonts w:ascii="Arial" w:hAnsi="Arial" w:cs="Arial"/>
                <w:sz w:val="20"/>
                <w:szCs w:val="20"/>
                <w:lang w:val="en-US"/>
              </w:rPr>
              <w:t xml:space="preserve"> such as</w:t>
            </w:r>
            <w:r w:rsidRPr="00223163">
              <w:rPr>
                <w:rFonts w:ascii="Arial" w:hAnsi="Arial" w:cs="Arial"/>
                <w:sz w:val="20"/>
                <w:szCs w:val="20"/>
                <w:lang w:val="en-US"/>
              </w:rPr>
              <w:t xml:space="preserve"> a </w:t>
            </w:r>
            <w:r w:rsidRPr="0022316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beautiful princess/handsome prince. </w:t>
            </w:r>
          </w:p>
          <w:p w14:paraId="59BDE90F" w14:textId="77777777" w:rsidR="00B6016A" w:rsidRPr="00223163" w:rsidRDefault="00B6016A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  <w:lang w:val="en-US"/>
              </w:rPr>
              <w:t xml:space="preserve">There may be </w:t>
            </w:r>
            <w:r w:rsidRPr="0022316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magic</w:t>
            </w:r>
            <w:r w:rsidRPr="00223163">
              <w:rPr>
                <w:rFonts w:ascii="Arial" w:hAnsi="Arial" w:cs="Arial"/>
                <w:sz w:val="20"/>
                <w:szCs w:val="20"/>
                <w:lang w:val="en-US"/>
              </w:rPr>
              <w:t xml:space="preserve"> with </w:t>
            </w:r>
            <w:r w:rsidRPr="0022316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giants, elves, talking animals, witches or fairies. </w:t>
            </w:r>
          </w:p>
          <w:p w14:paraId="65A2D092" w14:textId="77777777" w:rsidR="00B6016A" w:rsidRPr="00223163" w:rsidRDefault="00B6016A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  <w:lang w:val="en-US"/>
              </w:rPr>
              <w:t xml:space="preserve">Fairy tales have a </w:t>
            </w:r>
            <w:r w:rsidRPr="0022316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problem</w:t>
            </w:r>
            <w:r w:rsidRPr="00223163">
              <w:rPr>
                <w:rFonts w:ascii="Arial" w:hAnsi="Arial" w:cs="Arial"/>
                <w:sz w:val="20"/>
                <w:szCs w:val="20"/>
                <w:lang w:val="en-US"/>
              </w:rPr>
              <w:t xml:space="preserve"> that needs to be </w:t>
            </w:r>
            <w:r w:rsidRPr="0022316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solved</w:t>
            </w:r>
            <w:r w:rsidRPr="00223163">
              <w:rPr>
                <w:rFonts w:ascii="Arial" w:hAnsi="Arial" w:cs="Arial"/>
                <w:sz w:val="20"/>
                <w:szCs w:val="20"/>
                <w:lang w:val="en-US"/>
              </w:rPr>
              <w:t xml:space="preserve">. </w:t>
            </w:r>
          </w:p>
          <w:p w14:paraId="32284F00" w14:textId="77777777" w:rsidR="00B6016A" w:rsidRPr="00223163" w:rsidRDefault="00B6016A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  <w:lang w:val="en-US"/>
              </w:rPr>
              <w:t xml:space="preserve">It often takes </w:t>
            </w:r>
            <w:r w:rsidRPr="0022316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three tries</w:t>
            </w:r>
            <w:r w:rsidRPr="00223163">
              <w:rPr>
                <w:rFonts w:ascii="Arial" w:hAnsi="Arial" w:cs="Arial"/>
                <w:sz w:val="20"/>
                <w:szCs w:val="20"/>
                <w:lang w:val="en-US"/>
              </w:rPr>
              <w:t xml:space="preserve"> to solve the problem. </w:t>
            </w:r>
          </w:p>
          <w:p w14:paraId="4F6B844C" w14:textId="77777777" w:rsidR="00B6016A" w:rsidRPr="00223163" w:rsidRDefault="00B6016A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  <w:lang w:val="en-US"/>
              </w:rPr>
              <w:t xml:space="preserve">Fairy tales often have </w:t>
            </w:r>
            <w:r w:rsidRPr="0022316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happy endings</w:t>
            </w:r>
            <w:r w:rsidRPr="00223163">
              <w:rPr>
                <w:rFonts w:ascii="Arial" w:hAnsi="Arial" w:cs="Arial"/>
                <w:sz w:val="20"/>
                <w:szCs w:val="20"/>
                <w:lang w:val="en-US"/>
              </w:rPr>
              <w:t xml:space="preserve"> - </w:t>
            </w:r>
            <w:r w:rsidRPr="0022316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"they all lived happily ever after." </w:t>
            </w:r>
          </w:p>
          <w:p w14:paraId="390CB5E2" w14:textId="2E2706A9" w:rsidR="00C342F0" w:rsidRPr="00223163" w:rsidRDefault="00B6016A" w:rsidP="00D43687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  <w:lang w:val="en-US"/>
              </w:rPr>
              <w:t xml:space="preserve">Fairy tales usually </w:t>
            </w:r>
            <w:r w:rsidRPr="0022316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teach a lesson</w:t>
            </w:r>
            <w:r w:rsidRPr="00223163">
              <w:rPr>
                <w:rFonts w:ascii="Arial" w:hAnsi="Arial" w:cs="Arial"/>
                <w:sz w:val="20"/>
                <w:szCs w:val="20"/>
                <w:lang w:val="en-US"/>
              </w:rPr>
              <w:t xml:space="preserve"> or have </w:t>
            </w:r>
            <w:r w:rsidRPr="0022316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 theme</w:t>
            </w:r>
            <w:r w:rsidRPr="00223163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  <w:p w14:paraId="1EEF09C1" w14:textId="5355FE4A" w:rsidR="00C342F0" w:rsidRPr="00223163" w:rsidRDefault="00C342F0" w:rsidP="00D4368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AA305C8" w14:textId="5AE90F03" w:rsidR="00D43687" w:rsidRPr="00223163" w:rsidRDefault="00D43687" w:rsidP="00D4368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Distinguish between</w:t>
            </w:r>
            <w:r w:rsidRPr="0022316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23163">
              <w:rPr>
                <w:rFonts w:ascii="Arial" w:hAnsi="Arial" w:cs="Arial"/>
                <w:b/>
                <w:sz w:val="20"/>
                <w:szCs w:val="20"/>
              </w:rPr>
              <w:t>fairy tales, myths, folk tales and legends</w:t>
            </w:r>
            <w:r w:rsidRPr="00223163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B21BF4B" w14:textId="77777777" w:rsidR="00D43687" w:rsidRPr="00223163" w:rsidRDefault="00D43687" w:rsidP="00D43687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 xml:space="preserve">Read </w:t>
            </w:r>
            <w:proofErr w:type="spellStart"/>
            <w:r w:rsidRPr="00223163">
              <w:rPr>
                <w:rFonts w:ascii="Arial" w:hAnsi="Arial" w:cs="Arial"/>
                <w:i/>
                <w:sz w:val="20"/>
                <w:szCs w:val="20"/>
              </w:rPr>
              <w:t>Tattercoats</w:t>
            </w:r>
            <w:proofErr w:type="spellEnd"/>
            <w:r w:rsidRPr="00223163">
              <w:rPr>
                <w:rFonts w:ascii="Arial" w:hAnsi="Arial" w:cs="Arial"/>
                <w:i/>
                <w:sz w:val="20"/>
                <w:szCs w:val="20"/>
              </w:rPr>
              <w:t xml:space="preserve">, </w:t>
            </w:r>
            <w:proofErr w:type="spellStart"/>
            <w:r w:rsidRPr="00223163">
              <w:rPr>
                <w:rFonts w:ascii="Arial" w:hAnsi="Arial" w:cs="Arial"/>
                <w:i/>
                <w:sz w:val="20"/>
                <w:szCs w:val="20"/>
              </w:rPr>
              <w:t>Rushen</w:t>
            </w:r>
            <w:proofErr w:type="spellEnd"/>
            <w:r w:rsidRPr="00223163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223163">
              <w:rPr>
                <w:rFonts w:ascii="Arial" w:hAnsi="Arial" w:cs="Arial"/>
                <w:i/>
                <w:sz w:val="20"/>
                <w:szCs w:val="20"/>
              </w:rPr>
              <w:t>Coatie</w:t>
            </w:r>
            <w:proofErr w:type="spellEnd"/>
            <w:r w:rsidRPr="00223163">
              <w:rPr>
                <w:rFonts w:ascii="Arial" w:hAnsi="Arial" w:cs="Arial"/>
                <w:i/>
                <w:sz w:val="20"/>
                <w:szCs w:val="20"/>
              </w:rPr>
              <w:t>, Cap O’ Rushes</w:t>
            </w:r>
          </w:p>
          <w:p w14:paraId="47A5464A" w14:textId="0BEA4DDF" w:rsidR="00FE653C" w:rsidRPr="00223163" w:rsidRDefault="00D43687" w:rsidP="00250DEA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 xml:space="preserve">Analyse the image ‘Wife Beating’ from the manuscript </w:t>
            </w:r>
            <w:r w:rsidRPr="00223163">
              <w:rPr>
                <w:rFonts w:ascii="Arial" w:hAnsi="Arial" w:cs="Arial"/>
                <w:i/>
                <w:sz w:val="20"/>
                <w:szCs w:val="20"/>
              </w:rPr>
              <w:t>The Romance of the Rose.</w:t>
            </w:r>
          </w:p>
          <w:p w14:paraId="7FC4E3C3" w14:textId="1B9961D0" w:rsidR="00D43687" w:rsidRPr="00223163" w:rsidRDefault="00D43687" w:rsidP="00D4368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 xml:space="preserve">Introduction to the study of fairy tales. Study </w:t>
            </w:r>
            <w:r w:rsidR="00A12C08" w:rsidRPr="00223163">
              <w:rPr>
                <w:rFonts w:ascii="Arial" w:hAnsi="Arial" w:cs="Arial"/>
                <w:b/>
                <w:sz w:val="20"/>
                <w:szCs w:val="20"/>
              </w:rPr>
              <w:t xml:space="preserve">some of </w:t>
            </w:r>
            <w:r w:rsidRPr="00223163">
              <w:rPr>
                <w:rFonts w:ascii="Arial" w:hAnsi="Arial" w:cs="Arial"/>
                <w:b/>
                <w:sz w:val="20"/>
                <w:szCs w:val="20"/>
              </w:rPr>
              <w:t>the following fairy tales:</w:t>
            </w:r>
          </w:p>
          <w:p w14:paraId="3F62B417" w14:textId="77777777" w:rsidR="00D43687" w:rsidRPr="00223163" w:rsidRDefault="00D43687" w:rsidP="00D43687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Blue Beard</w:t>
            </w:r>
          </w:p>
          <w:p w14:paraId="48A3A0C2" w14:textId="77777777" w:rsidR="00D43687" w:rsidRPr="00223163" w:rsidRDefault="00D43687" w:rsidP="00D43687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Cinderella</w:t>
            </w:r>
          </w:p>
          <w:p w14:paraId="485B1A7A" w14:textId="77777777" w:rsidR="00D43687" w:rsidRPr="00223163" w:rsidRDefault="00D43687" w:rsidP="00D43687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lastRenderedPageBreak/>
              <w:t>Hansel and Gretel</w:t>
            </w:r>
          </w:p>
          <w:p w14:paraId="6A1398A7" w14:textId="77777777" w:rsidR="00D43687" w:rsidRPr="00223163" w:rsidRDefault="00D43687" w:rsidP="00D43687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Rapunzel</w:t>
            </w:r>
          </w:p>
          <w:p w14:paraId="0CD432CF" w14:textId="77777777" w:rsidR="00D43687" w:rsidRPr="00223163" w:rsidRDefault="00D43687" w:rsidP="00D43687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Red Riding Hood</w:t>
            </w:r>
          </w:p>
          <w:p w14:paraId="43ADF781" w14:textId="77777777" w:rsidR="00D43687" w:rsidRPr="00223163" w:rsidRDefault="00D43687" w:rsidP="00D43687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Snow White</w:t>
            </w:r>
          </w:p>
          <w:p w14:paraId="03FCF492" w14:textId="77777777" w:rsidR="00D43687" w:rsidRPr="00223163" w:rsidRDefault="00D43687" w:rsidP="00D4368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 xml:space="preserve"> Focus:</w:t>
            </w:r>
          </w:p>
          <w:p w14:paraId="1A3F3D50" w14:textId="109C6B82" w:rsidR="00D43687" w:rsidRPr="00223163" w:rsidRDefault="00D43687" w:rsidP="00D43687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History and origin of fairy tales</w:t>
            </w:r>
            <w:r w:rsidR="00A12C08" w:rsidRPr="00223163">
              <w:rPr>
                <w:rFonts w:ascii="Arial" w:hAnsi="Arial" w:cs="Arial"/>
                <w:sz w:val="20"/>
                <w:szCs w:val="20"/>
              </w:rPr>
              <w:t>. Research context: why and how the tales originated</w:t>
            </w:r>
          </w:p>
          <w:p w14:paraId="071FE95A" w14:textId="77777777" w:rsidR="00D43687" w:rsidRPr="00223163" w:rsidRDefault="00D43687" w:rsidP="00D43687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Exploration of the background and meanings of common fairy tale motifs.</w:t>
            </w:r>
          </w:p>
          <w:p w14:paraId="6E47D984" w14:textId="77777777" w:rsidR="00D43687" w:rsidRPr="00223163" w:rsidRDefault="00D43687" w:rsidP="00D43687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Analysis of the following common themes in fairy tales:</w:t>
            </w:r>
          </w:p>
          <w:p w14:paraId="55708328" w14:textId="74820944" w:rsidR="00D43687" w:rsidRPr="00223163" w:rsidRDefault="00D43687" w:rsidP="00A12C08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The Forbidden Room</w:t>
            </w:r>
          </w:p>
          <w:p w14:paraId="58646614" w14:textId="77777777" w:rsidR="00D43687" w:rsidRPr="00223163" w:rsidRDefault="00D43687" w:rsidP="00D43687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If the Shoe Fits</w:t>
            </w:r>
          </w:p>
          <w:p w14:paraId="1EACF139" w14:textId="77777777" w:rsidR="00D43687" w:rsidRPr="00223163" w:rsidRDefault="00D43687" w:rsidP="00D43687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Beastly Husbands</w:t>
            </w:r>
          </w:p>
          <w:p w14:paraId="6BAED705" w14:textId="77777777" w:rsidR="00D43687" w:rsidRPr="00223163" w:rsidRDefault="00D43687" w:rsidP="00D43687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Into the Woods</w:t>
            </w:r>
          </w:p>
          <w:p w14:paraId="2D7BC750" w14:textId="77777777" w:rsidR="00D43687" w:rsidRPr="00223163" w:rsidRDefault="00D43687" w:rsidP="00D43687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Ever After</w:t>
            </w:r>
          </w:p>
          <w:p w14:paraId="009A2281" w14:textId="77777777" w:rsidR="00D43687" w:rsidRPr="00223163" w:rsidRDefault="00D43687" w:rsidP="00D43687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Princess Culture</w:t>
            </w:r>
          </w:p>
          <w:p w14:paraId="0CD66262" w14:textId="2E19D8F0" w:rsidR="003006BE" w:rsidRPr="00532971" w:rsidRDefault="00D43687" w:rsidP="00770064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Wicked Stepmothers</w:t>
            </w:r>
          </w:p>
        </w:tc>
        <w:tc>
          <w:tcPr>
            <w:tcW w:w="3888" w:type="dxa"/>
          </w:tcPr>
          <w:p w14:paraId="17890B04" w14:textId="77777777" w:rsidR="005921B3" w:rsidRPr="00223163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lastRenderedPageBreak/>
              <w:t>Task 1: Narrative Writing</w:t>
            </w:r>
          </w:p>
          <w:p w14:paraId="23199C77" w14:textId="77777777" w:rsidR="00044040" w:rsidRPr="00223163" w:rsidRDefault="0004404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4FF53D" w14:textId="60C321D2" w:rsidR="005921B3" w:rsidRPr="00223163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14:paraId="4E731D0B" w14:textId="6D5DCF12" w:rsidR="00044040" w:rsidRPr="00223163" w:rsidRDefault="00A96C3E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Due: Week 8</w:t>
            </w:r>
          </w:p>
          <w:p w14:paraId="525D5287" w14:textId="77777777" w:rsidR="005921B3" w:rsidRPr="00223163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133F702" w14:textId="21BCA2BD" w:rsidR="005921B3" w:rsidRPr="00223163" w:rsidRDefault="009642DD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Complete the following task</w:t>
            </w:r>
            <w:r w:rsidR="005921B3" w:rsidRPr="00223163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14:paraId="3494074E" w14:textId="307B1A67" w:rsidR="005921B3" w:rsidRPr="00223163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DB0B0C3" w14:textId="715A48EA" w:rsidR="009642DD" w:rsidRPr="00223163" w:rsidRDefault="00770064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 xml:space="preserve">Plan, draft and </w:t>
            </w:r>
            <w:r w:rsidR="004A27FE" w:rsidRPr="00223163">
              <w:rPr>
                <w:rFonts w:ascii="Arial" w:hAnsi="Arial" w:cs="Arial"/>
                <w:b/>
                <w:sz w:val="20"/>
                <w:szCs w:val="20"/>
              </w:rPr>
              <w:t>fracture a fairy tale</w:t>
            </w:r>
            <w:r w:rsidR="009642DD" w:rsidRPr="00223163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  <w:p w14:paraId="624B6C1A" w14:textId="77777777" w:rsidR="005921B3" w:rsidRPr="00223163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14:paraId="61B0B52F" w14:textId="77777777" w:rsidR="005921B3" w:rsidRPr="00223163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FBBEC31" w14:textId="77777777" w:rsidR="00044040" w:rsidRPr="00223163" w:rsidRDefault="0004404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972584A" w14:textId="44AB3BF6" w:rsidR="005921B3" w:rsidRPr="00223163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14:paraId="12B20400" w14:textId="77777777" w:rsidR="007B12F0" w:rsidRPr="00223163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RPr="00223163" w14:paraId="5A3F5B73" w14:textId="77777777" w:rsidTr="003B32A6">
        <w:tc>
          <w:tcPr>
            <w:tcW w:w="1129" w:type="dxa"/>
          </w:tcPr>
          <w:p w14:paraId="677A6B54" w14:textId="77777777" w:rsidR="007B12F0" w:rsidRPr="00223163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</w:p>
          <w:p w14:paraId="5E745905" w14:textId="7B5832D0" w:rsidR="005921B3" w:rsidRPr="00223163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1A24163" w14:textId="41B368E3" w:rsidR="00770064" w:rsidRPr="00223163" w:rsidRDefault="00413B8A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9-10</w:t>
            </w:r>
          </w:p>
          <w:p w14:paraId="3087F70C" w14:textId="77777777" w:rsidR="005921B3" w:rsidRPr="00223163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B1D6637" w14:textId="77777777" w:rsidR="005921B3" w:rsidRPr="00223163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1E74A88" w14:textId="6EC7A029" w:rsidR="005921B3" w:rsidRPr="00223163" w:rsidRDefault="005921B3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931" w:type="dxa"/>
          </w:tcPr>
          <w:p w14:paraId="3FB4D70D" w14:textId="72843B11" w:rsidR="005921B3" w:rsidRPr="00223163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 xml:space="preserve">Persuasive writing </w:t>
            </w:r>
            <w:r w:rsidR="00413B8A" w:rsidRPr="00223163">
              <w:rPr>
                <w:rFonts w:ascii="Arial" w:hAnsi="Arial" w:cs="Arial"/>
                <w:b/>
                <w:sz w:val="20"/>
                <w:szCs w:val="20"/>
              </w:rPr>
              <w:t>techniques and essay structure</w:t>
            </w:r>
          </w:p>
          <w:p w14:paraId="0D38D501" w14:textId="31F60AE2" w:rsidR="00F33403" w:rsidRPr="00223163" w:rsidRDefault="00F33403" w:rsidP="00F33403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b/>
                <w:sz w:val="20"/>
                <w:szCs w:val="20"/>
              </w:rPr>
              <w:t>Understand and use persuasive techniques:</w:t>
            </w:r>
          </w:p>
          <w:p w14:paraId="58504374" w14:textId="77777777" w:rsidR="00F33403" w:rsidRPr="00223163" w:rsidRDefault="00F33403" w:rsidP="00F33403">
            <w:pPr>
              <w:numPr>
                <w:ilvl w:val="0"/>
                <w:numId w:val="17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>Emotive Language</w:t>
            </w:r>
          </w:p>
          <w:p w14:paraId="1A38ACE8" w14:textId="77777777" w:rsidR="00F33403" w:rsidRPr="00223163" w:rsidRDefault="00F33403" w:rsidP="00F33403">
            <w:pPr>
              <w:numPr>
                <w:ilvl w:val="0"/>
                <w:numId w:val="17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>Rhetorical questions</w:t>
            </w:r>
          </w:p>
          <w:p w14:paraId="0B4E0C1D" w14:textId="77777777" w:rsidR="00F33403" w:rsidRPr="00223163" w:rsidRDefault="00F33403" w:rsidP="00F33403">
            <w:pPr>
              <w:numPr>
                <w:ilvl w:val="0"/>
                <w:numId w:val="17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>Tone</w:t>
            </w:r>
          </w:p>
          <w:p w14:paraId="4C33611E" w14:textId="77777777" w:rsidR="00F33403" w:rsidRPr="00223163" w:rsidRDefault="00F33403" w:rsidP="00F33403">
            <w:pPr>
              <w:numPr>
                <w:ilvl w:val="0"/>
                <w:numId w:val="17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>Inclusive Language</w:t>
            </w:r>
          </w:p>
          <w:p w14:paraId="6A2198A8" w14:textId="77777777" w:rsidR="00F33403" w:rsidRPr="00223163" w:rsidRDefault="00F33403" w:rsidP="00F33403">
            <w:pPr>
              <w:numPr>
                <w:ilvl w:val="0"/>
                <w:numId w:val="17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>Exaggeration</w:t>
            </w:r>
          </w:p>
          <w:p w14:paraId="25EA604A" w14:textId="77777777" w:rsidR="00F33403" w:rsidRPr="00223163" w:rsidRDefault="00F33403" w:rsidP="00F33403">
            <w:pPr>
              <w:numPr>
                <w:ilvl w:val="0"/>
                <w:numId w:val="17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>Repetition</w:t>
            </w:r>
          </w:p>
          <w:p w14:paraId="2B7CC901" w14:textId="77777777" w:rsidR="00F33403" w:rsidRPr="00223163" w:rsidRDefault="00F33403" w:rsidP="00F33403">
            <w:pPr>
              <w:numPr>
                <w:ilvl w:val="0"/>
                <w:numId w:val="17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>Emphasis</w:t>
            </w:r>
          </w:p>
          <w:p w14:paraId="6D380832" w14:textId="77777777" w:rsidR="00F33403" w:rsidRPr="00223163" w:rsidRDefault="00F33403" w:rsidP="00F33403">
            <w:pPr>
              <w:numPr>
                <w:ilvl w:val="0"/>
                <w:numId w:val="17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>Statistics</w:t>
            </w:r>
          </w:p>
          <w:p w14:paraId="199F6864" w14:textId="6B7E1115" w:rsidR="00F33403" w:rsidRPr="00223163" w:rsidRDefault="00F33403" w:rsidP="00F33403">
            <w:pPr>
              <w:numPr>
                <w:ilvl w:val="0"/>
                <w:numId w:val="17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>Expert Opinions</w:t>
            </w:r>
          </w:p>
          <w:p w14:paraId="5E62433F" w14:textId="0C8C2154" w:rsidR="00287807" w:rsidRPr="00223163" w:rsidRDefault="00287807" w:rsidP="00F33403">
            <w:pPr>
              <w:numPr>
                <w:ilvl w:val="0"/>
                <w:numId w:val="17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>Use of second person</w:t>
            </w:r>
          </w:p>
          <w:p w14:paraId="1374927B" w14:textId="55491F3F" w:rsidR="00F33403" w:rsidRPr="00223163" w:rsidRDefault="00F33403" w:rsidP="00F33403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b/>
                <w:sz w:val="20"/>
                <w:szCs w:val="20"/>
              </w:rPr>
              <w:t>The structure and style of a persuasive</w:t>
            </w:r>
            <w:r w:rsidR="007674FC" w:rsidRPr="00223163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essay:</w:t>
            </w:r>
          </w:p>
          <w:p w14:paraId="6A6CCBB3" w14:textId="77777777" w:rsidR="00217F28" w:rsidRPr="00223163" w:rsidRDefault="00217F28" w:rsidP="00217F28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The introduction: </w:t>
            </w:r>
          </w:p>
          <w:p w14:paraId="6ACF8F3B" w14:textId="77777777" w:rsidR="00B6016A" w:rsidRPr="00223163" w:rsidRDefault="00B6016A" w:rsidP="00217F28">
            <w:pPr>
              <w:numPr>
                <w:ilvl w:val="0"/>
                <w:numId w:val="18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>provides a strong opening statement to attract attention, possibly a rhetorical question</w:t>
            </w:r>
          </w:p>
          <w:p w14:paraId="37B6B848" w14:textId="77777777" w:rsidR="00B6016A" w:rsidRPr="00223163" w:rsidRDefault="00B6016A" w:rsidP="00217F28">
            <w:pPr>
              <w:numPr>
                <w:ilvl w:val="0"/>
                <w:numId w:val="18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>includes a statement of position regarding the issue or topic</w:t>
            </w:r>
          </w:p>
          <w:p w14:paraId="77C860B8" w14:textId="77777777" w:rsidR="00B6016A" w:rsidRPr="00223163" w:rsidRDefault="00B6016A" w:rsidP="00217F28">
            <w:pPr>
              <w:numPr>
                <w:ilvl w:val="0"/>
                <w:numId w:val="18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>provides a brief outline of your arguments</w:t>
            </w:r>
          </w:p>
          <w:p w14:paraId="1B4D5433" w14:textId="77777777" w:rsidR="00D32A8A" w:rsidRPr="00223163" w:rsidRDefault="00D32A8A" w:rsidP="00D32A8A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The body:</w:t>
            </w:r>
          </w:p>
          <w:p w14:paraId="00A3D6B0" w14:textId="77777777" w:rsidR="00B6016A" w:rsidRPr="00223163" w:rsidRDefault="00B6016A" w:rsidP="00D32A8A">
            <w:pPr>
              <w:numPr>
                <w:ilvl w:val="0"/>
                <w:numId w:val="19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>starts with a sentence that outlines the topic of the paragraph</w:t>
            </w:r>
          </w:p>
          <w:p w14:paraId="286FCD38" w14:textId="77777777" w:rsidR="00B6016A" w:rsidRPr="00223163" w:rsidRDefault="00B6016A" w:rsidP="00D32A8A">
            <w:pPr>
              <w:numPr>
                <w:ilvl w:val="0"/>
                <w:numId w:val="19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>provides a sentence that explains the topic a bit more examples to support your argument</w:t>
            </w:r>
          </w:p>
          <w:p w14:paraId="6420A86C" w14:textId="77777777" w:rsidR="00B6016A" w:rsidRPr="00223163" w:rsidRDefault="00B6016A" w:rsidP="00D32A8A">
            <w:pPr>
              <w:numPr>
                <w:ilvl w:val="0"/>
                <w:numId w:val="19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 xml:space="preserve">provides an example sentence or sentences that support the topic </w:t>
            </w:r>
          </w:p>
          <w:p w14:paraId="53EA1CB9" w14:textId="77777777" w:rsidR="00B6016A" w:rsidRPr="00223163" w:rsidRDefault="00B6016A" w:rsidP="00D32A8A">
            <w:pPr>
              <w:numPr>
                <w:ilvl w:val="0"/>
                <w:numId w:val="19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>A sentence that either links to the next paragraph, concludes the paragraph or links back to the topic.</w:t>
            </w:r>
          </w:p>
          <w:p w14:paraId="327B6E88" w14:textId="77777777" w:rsidR="00D32A8A" w:rsidRPr="00223163" w:rsidRDefault="00D32A8A" w:rsidP="00D32A8A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lastRenderedPageBreak/>
              <w:t>The conclusion:</w:t>
            </w:r>
          </w:p>
          <w:p w14:paraId="444C252F" w14:textId="77777777" w:rsidR="00B6016A" w:rsidRPr="00223163" w:rsidRDefault="00B6016A" w:rsidP="00D32A8A">
            <w:pPr>
              <w:numPr>
                <w:ilvl w:val="0"/>
                <w:numId w:val="20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>restates the position and the main arguments in different words</w:t>
            </w:r>
          </w:p>
          <w:p w14:paraId="383B4461" w14:textId="77777777" w:rsidR="00B6016A" w:rsidRPr="00223163" w:rsidRDefault="00B6016A" w:rsidP="00D32A8A">
            <w:pPr>
              <w:numPr>
                <w:ilvl w:val="0"/>
                <w:numId w:val="20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 xml:space="preserve">does not include new information </w:t>
            </w:r>
          </w:p>
          <w:p w14:paraId="54BB21F1" w14:textId="77777777" w:rsidR="00B6016A" w:rsidRPr="00223163" w:rsidRDefault="00B6016A" w:rsidP="00D32A8A">
            <w:pPr>
              <w:numPr>
                <w:ilvl w:val="0"/>
                <w:numId w:val="20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>ends with a personal comment or call to action</w:t>
            </w:r>
          </w:p>
          <w:p w14:paraId="7A26BFA5" w14:textId="61903FEA" w:rsidR="003006BE" w:rsidRPr="001C0F42" w:rsidRDefault="00B6016A" w:rsidP="0033371A">
            <w:pPr>
              <w:numPr>
                <w:ilvl w:val="0"/>
                <w:numId w:val="20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>leaves the audience with something to think about, maybe an emotive plea.</w:t>
            </w:r>
          </w:p>
        </w:tc>
        <w:tc>
          <w:tcPr>
            <w:tcW w:w="3888" w:type="dxa"/>
          </w:tcPr>
          <w:p w14:paraId="4EA43BB0" w14:textId="77777777" w:rsidR="007B12F0" w:rsidRPr="00223163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D36B96A" w14:textId="77777777" w:rsidR="007E61A5" w:rsidRPr="00223163" w:rsidRDefault="007E61A5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3E02D86" w14:textId="0D92A0FD" w:rsidR="007E61A5" w:rsidRPr="00223163" w:rsidRDefault="007E61A5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3371A" w:rsidRPr="00223163" w14:paraId="7C9D0D18" w14:textId="77777777" w:rsidTr="003B32A6">
        <w:tc>
          <w:tcPr>
            <w:tcW w:w="1129" w:type="dxa"/>
          </w:tcPr>
          <w:p w14:paraId="124920C7" w14:textId="77777777" w:rsidR="0033371A" w:rsidRPr="00223163" w:rsidRDefault="0033371A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931" w:type="dxa"/>
          </w:tcPr>
          <w:p w14:paraId="1A7B2A31" w14:textId="1548AC6A" w:rsidR="0033371A" w:rsidRPr="00223163" w:rsidRDefault="0033371A" w:rsidP="003C7B8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Term 2</w:t>
            </w:r>
          </w:p>
        </w:tc>
        <w:tc>
          <w:tcPr>
            <w:tcW w:w="3888" w:type="dxa"/>
          </w:tcPr>
          <w:p w14:paraId="020E609D" w14:textId="77777777" w:rsidR="0033371A" w:rsidRPr="00223163" w:rsidRDefault="0033371A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RPr="00223163" w14:paraId="1BF4F641" w14:textId="77777777" w:rsidTr="003B32A6">
        <w:tc>
          <w:tcPr>
            <w:tcW w:w="1129" w:type="dxa"/>
          </w:tcPr>
          <w:p w14:paraId="7DC76ADA" w14:textId="77777777" w:rsidR="007E61A5" w:rsidRPr="00223163" w:rsidRDefault="007E61A5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448E678" w14:textId="0C3ED710" w:rsidR="005921B3" w:rsidRPr="00223163" w:rsidRDefault="007B12F0" w:rsidP="007E61A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</w:p>
          <w:p w14:paraId="7D2F2ECD" w14:textId="77777777" w:rsidR="007E61A5" w:rsidRPr="00223163" w:rsidRDefault="007E61A5" w:rsidP="007E61A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BBE6288" w14:textId="4DFC01A5" w:rsidR="005921B3" w:rsidRPr="00223163" w:rsidRDefault="008E4A85" w:rsidP="007E61A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1-3</w:t>
            </w:r>
          </w:p>
        </w:tc>
        <w:tc>
          <w:tcPr>
            <w:tcW w:w="8931" w:type="dxa"/>
          </w:tcPr>
          <w:p w14:paraId="43E30168" w14:textId="33C411AC" w:rsidR="007E61A5" w:rsidRPr="00223163" w:rsidRDefault="007E61A5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829B4D7" w14:textId="77777777" w:rsidR="007357A8" w:rsidRPr="00223163" w:rsidRDefault="007357A8" w:rsidP="005921B3">
            <w:pPr>
              <w:rPr>
                <w:rFonts w:ascii="Arial" w:eastAsia="Times New Roman" w:hAnsi="Arial" w:cs="Arial"/>
                <w:b/>
                <w:color w:val="1F1F11"/>
                <w:sz w:val="20"/>
                <w:szCs w:val="20"/>
                <w:shd w:val="clear" w:color="auto" w:fill="FFFFFF"/>
              </w:rPr>
            </w:pPr>
            <w:r w:rsidRPr="00223163">
              <w:rPr>
                <w:rFonts w:ascii="Arial" w:eastAsia="Times New Roman" w:hAnsi="Arial" w:cs="Arial"/>
                <w:b/>
                <w:color w:val="1F1F11"/>
                <w:sz w:val="20"/>
                <w:szCs w:val="20"/>
                <w:shd w:val="clear" w:color="auto" w:fill="FFFFFF"/>
              </w:rPr>
              <w:t>Persuasive writing continued</w:t>
            </w:r>
          </w:p>
          <w:p w14:paraId="44CD8F3B" w14:textId="77777777" w:rsidR="007357A8" w:rsidRPr="00223163" w:rsidRDefault="007357A8" w:rsidP="005921B3">
            <w:pPr>
              <w:rPr>
                <w:rFonts w:ascii="Arial" w:eastAsia="Times New Roman" w:hAnsi="Arial" w:cs="Arial"/>
                <w:b/>
                <w:color w:val="1F1F11"/>
                <w:sz w:val="20"/>
                <w:szCs w:val="20"/>
                <w:shd w:val="clear" w:color="auto" w:fill="FFFFFF"/>
              </w:rPr>
            </w:pPr>
          </w:p>
          <w:p w14:paraId="57557C97" w14:textId="2BAB13CF" w:rsidR="005921B3" w:rsidRPr="00223163" w:rsidRDefault="008E4A85" w:rsidP="005921B3">
            <w:pPr>
              <w:rPr>
                <w:rFonts w:ascii="Arial" w:eastAsia="Times New Roman" w:hAnsi="Arial" w:cs="Arial"/>
                <w:b/>
                <w:color w:val="1F1F11"/>
                <w:sz w:val="20"/>
                <w:szCs w:val="20"/>
                <w:shd w:val="clear" w:color="auto" w:fill="FFFFFF"/>
              </w:rPr>
            </w:pPr>
            <w:r w:rsidRPr="00223163">
              <w:rPr>
                <w:rFonts w:ascii="Arial" w:eastAsia="Times New Roman" w:hAnsi="Arial" w:cs="Arial"/>
                <w:b/>
                <w:color w:val="1F1F11"/>
                <w:sz w:val="20"/>
                <w:szCs w:val="20"/>
                <w:shd w:val="clear" w:color="auto" w:fill="FFFFFF"/>
              </w:rPr>
              <w:t>NAPLAN: Week 3</w:t>
            </w:r>
          </w:p>
          <w:p w14:paraId="05999768" w14:textId="77777777" w:rsidR="007B12F0" w:rsidRPr="00223163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888" w:type="dxa"/>
          </w:tcPr>
          <w:p w14:paraId="5CF670EB" w14:textId="17252D51" w:rsidR="00BC4642" w:rsidRPr="00223163" w:rsidRDefault="00BC4642" w:rsidP="00BC464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Task 2: Persuasive Essay</w:t>
            </w:r>
          </w:p>
          <w:p w14:paraId="7556D91C" w14:textId="77777777" w:rsidR="00BC4642" w:rsidRPr="00223163" w:rsidRDefault="00BC4642" w:rsidP="00BC464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FD3FD09" w14:textId="7D3DF02C" w:rsidR="00BC4642" w:rsidRPr="00223163" w:rsidRDefault="007C768C" w:rsidP="00BC464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WRITING   10</w:t>
            </w:r>
            <w:r w:rsidR="00BC4642" w:rsidRPr="00223163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  <w:p w14:paraId="229F1179" w14:textId="7B4A5DF0" w:rsidR="00BC4642" w:rsidRPr="00223163" w:rsidRDefault="00E36EE8" w:rsidP="00BC464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Due: Week 2</w:t>
            </w:r>
          </w:p>
          <w:p w14:paraId="5275B0B4" w14:textId="5A79FA0E" w:rsidR="007C768C" w:rsidRPr="00223163" w:rsidRDefault="007C768C" w:rsidP="00BC464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0522F7E" w14:textId="563B2A0E" w:rsidR="007B12F0" w:rsidRPr="00223163" w:rsidRDefault="00BC4642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Plan, draft and compose a persuasive essay.</w:t>
            </w:r>
          </w:p>
        </w:tc>
      </w:tr>
      <w:tr w:rsidR="007B12F0" w:rsidRPr="00223163" w14:paraId="069139FC" w14:textId="77777777" w:rsidTr="003B32A6">
        <w:trPr>
          <w:trHeight w:val="1408"/>
        </w:trPr>
        <w:tc>
          <w:tcPr>
            <w:tcW w:w="1129" w:type="dxa"/>
          </w:tcPr>
          <w:p w14:paraId="1F97CA4C" w14:textId="77777777" w:rsidR="005921B3" w:rsidRPr="00223163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14:paraId="02BA81D3" w14:textId="710DD1D9" w:rsidR="007B12F0" w:rsidRPr="00223163" w:rsidRDefault="00C342F0" w:rsidP="00C342F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3-4</w:t>
            </w:r>
          </w:p>
          <w:p w14:paraId="2293BBB5" w14:textId="77777777" w:rsidR="00AA2857" w:rsidRPr="00223163" w:rsidRDefault="00AA2857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2642FA3" w14:textId="77777777" w:rsidR="00AA2857" w:rsidRPr="00223163" w:rsidRDefault="00AA2857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418CF75" w14:textId="77777777" w:rsidR="00AA2857" w:rsidRPr="00223163" w:rsidRDefault="00AA2857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BD2DE21" w14:textId="77777777" w:rsidR="00AA2857" w:rsidRPr="00223163" w:rsidRDefault="00AA2857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F8BC920" w14:textId="77777777" w:rsidR="00AA2857" w:rsidRPr="00223163" w:rsidRDefault="00AA2857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8A80866" w14:textId="77777777" w:rsidR="00AA2857" w:rsidRPr="00223163" w:rsidRDefault="00AA2857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77FBFD4" w14:textId="77777777" w:rsidR="00AA2857" w:rsidRPr="00223163" w:rsidRDefault="00AA2857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54DE2FD" w14:textId="08EFD3C9" w:rsidR="00AA2857" w:rsidRPr="00223163" w:rsidRDefault="00AA2857" w:rsidP="006261E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DAA255D" w14:textId="4AFCD8A9" w:rsidR="00AA2857" w:rsidRPr="00223163" w:rsidRDefault="00AA2857" w:rsidP="006261E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F9FA955" w14:textId="3C8AD947" w:rsidR="000C314D" w:rsidRPr="00223163" w:rsidRDefault="0021625D" w:rsidP="00E3294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 xml:space="preserve">Week </w:t>
            </w:r>
          </w:p>
          <w:p w14:paraId="2127D797" w14:textId="7010B79B" w:rsidR="00AA2857" w:rsidRPr="00223163" w:rsidRDefault="0021625D" w:rsidP="00E3294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 xml:space="preserve"> 5</w:t>
            </w:r>
          </w:p>
          <w:p w14:paraId="15326A76" w14:textId="77777777" w:rsidR="00AA2857" w:rsidRPr="00223163" w:rsidRDefault="00AA2857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BD446A3" w14:textId="77777777" w:rsidR="00AA2857" w:rsidRPr="00223163" w:rsidRDefault="00AA2857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ECF3212" w14:textId="719ABD1F" w:rsidR="00AA2857" w:rsidRPr="00223163" w:rsidRDefault="00AA2857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931" w:type="dxa"/>
          </w:tcPr>
          <w:p w14:paraId="7C96D40B" w14:textId="77777777" w:rsidR="009A3AB4" w:rsidRPr="00223163" w:rsidRDefault="009A3AB4" w:rsidP="009A3AB4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b/>
                <w:sz w:val="20"/>
                <w:szCs w:val="20"/>
              </w:rPr>
              <w:t>Oral Presentations</w:t>
            </w:r>
          </w:p>
          <w:p w14:paraId="4151B6F0" w14:textId="77777777" w:rsidR="009A3AB4" w:rsidRPr="00223163" w:rsidRDefault="009A3AB4" w:rsidP="009A3AB4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b/>
                <w:sz w:val="20"/>
                <w:szCs w:val="20"/>
              </w:rPr>
              <w:t>Focus:</w:t>
            </w:r>
          </w:p>
          <w:p w14:paraId="6D6E1AF0" w14:textId="04BC4B5B" w:rsidR="00914758" w:rsidRPr="00223163" w:rsidRDefault="00B6016A" w:rsidP="00B6016A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 xml:space="preserve">In pairs research a topic </w:t>
            </w:r>
            <w:r w:rsidR="00E54657" w:rsidRPr="00223163">
              <w:rPr>
                <w:rFonts w:ascii="Arial" w:eastAsia="Times New Roman" w:hAnsi="Arial" w:cs="Arial"/>
                <w:sz w:val="20"/>
                <w:szCs w:val="20"/>
              </w:rPr>
              <w:t xml:space="preserve">you are passionate about </w:t>
            </w:r>
            <w:r w:rsidR="00914758" w:rsidRPr="00223163">
              <w:rPr>
                <w:rFonts w:ascii="Arial" w:eastAsia="Times New Roman" w:hAnsi="Arial" w:cs="Arial"/>
                <w:sz w:val="20"/>
                <w:szCs w:val="20"/>
              </w:rPr>
              <w:t>and persuade the class of your position.</w:t>
            </w:r>
          </w:p>
          <w:p w14:paraId="37E64DEE" w14:textId="68AAD727" w:rsidR="00AA2857" w:rsidRPr="00223163" w:rsidRDefault="00914758" w:rsidP="00B6016A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>P</w:t>
            </w:r>
            <w:r w:rsidR="00B6016A" w:rsidRPr="00223163">
              <w:rPr>
                <w:rFonts w:ascii="Arial" w:eastAsia="Times New Roman" w:hAnsi="Arial" w:cs="Arial"/>
                <w:sz w:val="20"/>
                <w:szCs w:val="20"/>
              </w:rPr>
              <w:t xml:space="preserve">resent in a form of your choice. </w:t>
            </w:r>
          </w:p>
          <w:p w14:paraId="003A7015" w14:textId="77777777" w:rsidR="00B6016A" w:rsidRPr="00223163" w:rsidRDefault="00B6016A" w:rsidP="00B6016A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>Some suggestions:</w:t>
            </w:r>
          </w:p>
          <w:p w14:paraId="4F0A8165" w14:textId="23D3E181" w:rsidR="00B6016A" w:rsidRPr="00223163" w:rsidRDefault="006261E0" w:rsidP="00B6016A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>I</w:t>
            </w:r>
            <w:r w:rsidR="00914758" w:rsidRPr="00223163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r w:rsidR="00B6016A" w:rsidRPr="00223163">
              <w:rPr>
                <w:rFonts w:ascii="Arial" w:eastAsia="Times New Roman" w:hAnsi="Arial" w:cs="Arial"/>
                <w:sz w:val="20"/>
                <w:szCs w:val="20"/>
              </w:rPr>
              <w:t>Poster</w:t>
            </w:r>
          </w:p>
          <w:p w14:paraId="6337E064" w14:textId="40FFBFC0" w:rsidR="00B6016A" w:rsidRPr="00223163" w:rsidRDefault="00B6016A" w:rsidP="00B6016A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>ii Drama presentation</w:t>
            </w:r>
          </w:p>
          <w:p w14:paraId="5C7E6396" w14:textId="465BCC88" w:rsidR="00B6016A" w:rsidRPr="00223163" w:rsidRDefault="00B6016A" w:rsidP="00B6016A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>iii. PowerPoint</w:t>
            </w:r>
          </w:p>
          <w:p w14:paraId="25C45C8F" w14:textId="73E24072" w:rsidR="00B6016A" w:rsidRPr="00223163" w:rsidRDefault="00B6016A" w:rsidP="00B6016A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>iv. Mini debate</w:t>
            </w:r>
          </w:p>
          <w:p w14:paraId="49CF39E5" w14:textId="46A392D6" w:rsidR="00B6016A" w:rsidRPr="00223163" w:rsidRDefault="00B6016A" w:rsidP="00B6016A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 xml:space="preserve">v. </w:t>
            </w:r>
            <w:r w:rsidR="00914758" w:rsidRPr="00223163">
              <w:rPr>
                <w:rFonts w:ascii="Arial" w:eastAsia="Times New Roman" w:hAnsi="Arial" w:cs="Arial"/>
                <w:sz w:val="20"/>
                <w:szCs w:val="20"/>
              </w:rPr>
              <w:t>Create an artefact</w:t>
            </w:r>
          </w:p>
          <w:p w14:paraId="0C44FF1A" w14:textId="4231BED6" w:rsidR="00E54657" w:rsidRPr="00223163" w:rsidRDefault="00E54657" w:rsidP="00B6016A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>Or any other creative way!</w:t>
            </w:r>
          </w:p>
          <w:p w14:paraId="1B7A4FB7" w14:textId="5B85982B" w:rsidR="00250DEA" w:rsidRPr="00223163" w:rsidRDefault="00250DEA" w:rsidP="00B6016A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E308A01" w14:textId="36BA1311" w:rsidR="00B6016A" w:rsidRPr="00223163" w:rsidRDefault="002C12EA" w:rsidP="00B6016A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>Reading for Pleasure Programme due.</w:t>
            </w:r>
          </w:p>
          <w:p w14:paraId="79D518B4" w14:textId="657F30F2" w:rsidR="002C12EA" w:rsidRPr="00223163" w:rsidRDefault="002C12EA" w:rsidP="00B6016A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D41F57A" w14:textId="676AFF88" w:rsidR="005E5583" w:rsidRPr="00223163" w:rsidRDefault="00250DEA" w:rsidP="00B6016A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 xml:space="preserve">Examination: </w:t>
            </w:r>
            <w:r w:rsidR="002C12EA" w:rsidRPr="00223163">
              <w:rPr>
                <w:rFonts w:ascii="Arial" w:eastAsia="Times New Roman" w:hAnsi="Arial" w:cs="Arial"/>
                <w:sz w:val="20"/>
                <w:szCs w:val="20"/>
              </w:rPr>
              <w:t>Grammar and Spelling Test</w:t>
            </w:r>
          </w:p>
          <w:p w14:paraId="681C9625" w14:textId="11444423" w:rsidR="005E5583" w:rsidRPr="00223163" w:rsidRDefault="005E5583" w:rsidP="00B6016A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2F69B54" w14:textId="043CB837" w:rsidR="00223163" w:rsidRPr="00223163" w:rsidRDefault="00223163" w:rsidP="00B6016A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873D140" w14:textId="54ACA078" w:rsidR="00223163" w:rsidRPr="00223163" w:rsidRDefault="00223163" w:rsidP="00B6016A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F1B49C6" w14:textId="65D3AE84" w:rsidR="00223163" w:rsidRPr="00223163" w:rsidRDefault="00223163" w:rsidP="00B6016A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6CBFAF1" w14:textId="0E18179B" w:rsidR="005E5583" w:rsidRPr="00223163" w:rsidRDefault="005E5583" w:rsidP="00B6016A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3888" w:type="dxa"/>
          </w:tcPr>
          <w:p w14:paraId="6F9A224F" w14:textId="77777777" w:rsidR="00442E1B" w:rsidRPr="00223163" w:rsidRDefault="00442E1B" w:rsidP="0011108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8EFFCB4" w14:textId="127ECA83" w:rsidR="00111087" w:rsidRPr="00223163" w:rsidRDefault="009A3AB4" w:rsidP="0011108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Task</w:t>
            </w:r>
            <w:r w:rsidR="00442E1B" w:rsidRPr="00223163">
              <w:rPr>
                <w:rFonts w:ascii="Arial" w:hAnsi="Arial" w:cs="Arial"/>
                <w:b/>
                <w:sz w:val="20"/>
                <w:szCs w:val="20"/>
              </w:rPr>
              <w:t xml:space="preserve"> 3</w:t>
            </w:r>
            <w:r w:rsidR="00111087" w:rsidRPr="00223163">
              <w:rPr>
                <w:rFonts w:ascii="Arial" w:hAnsi="Arial" w:cs="Arial"/>
                <w:b/>
                <w:sz w:val="20"/>
                <w:szCs w:val="20"/>
              </w:rPr>
              <w:t>: Oral Presentation</w:t>
            </w:r>
          </w:p>
          <w:p w14:paraId="49BE5796" w14:textId="77777777" w:rsidR="00111087" w:rsidRPr="00223163" w:rsidRDefault="00111087" w:rsidP="0011108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632F94C" w14:textId="236ED312" w:rsidR="00111087" w:rsidRPr="00223163" w:rsidRDefault="00111087" w:rsidP="0011108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SPEAKING &amp; LISTENING 10%</w:t>
            </w:r>
          </w:p>
          <w:p w14:paraId="52FC7ECD" w14:textId="427E08F9" w:rsidR="002C456E" w:rsidRPr="00223163" w:rsidRDefault="002C456E" w:rsidP="0011108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Due: week 4</w:t>
            </w:r>
          </w:p>
          <w:p w14:paraId="25670685" w14:textId="7C71EBF6" w:rsidR="005E5583" w:rsidRPr="00223163" w:rsidRDefault="005E5583" w:rsidP="0011108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FD1D841" w14:textId="77777777" w:rsidR="00F82084" w:rsidRPr="00223163" w:rsidRDefault="00F82084" w:rsidP="00F82084">
            <w:p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Present in pairs on a topic of choice</w:t>
            </w:r>
          </w:p>
          <w:p w14:paraId="39763FCB" w14:textId="087A194E" w:rsidR="005E5583" w:rsidRPr="00223163" w:rsidRDefault="005E5583" w:rsidP="0011108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F296E8C" w14:textId="0382C6F5" w:rsidR="005E5583" w:rsidRPr="00223163" w:rsidRDefault="005E5583" w:rsidP="0011108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B174D2A" w14:textId="57F82BE2" w:rsidR="005E5583" w:rsidRPr="00223163" w:rsidRDefault="005E5583" w:rsidP="0011108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8F1D65C" w14:textId="3392D536" w:rsidR="005E5583" w:rsidRPr="00223163" w:rsidRDefault="005E5583" w:rsidP="0011108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2D0D667" w14:textId="7FF56AD9" w:rsidR="005E5583" w:rsidRPr="00223163" w:rsidRDefault="001870F6" w:rsidP="005E558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Task 4</w:t>
            </w:r>
            <w:r w:rsidR="005E5583" w:rsidRPr="00223163">
              <w:rPr>
                <w:rFonts w:ascii="Arial" w:hAnsi="Arial" w:cs="Arial"/>
                <w:b/>
                <w:sz w:val="20"/>
                <w:szCs w:val="20"/>
              </w:rPr>
              <w:t>: Reading for Pleasure Programme</w:t>
            </w:r>
          </w:p>
          <w:p w14:paraId="60BDFFD6" w14:textId="230A548E" w:rsidR="005E5583" w:rsidRPr="00223163" w:rsidRDefault="005E5583" w:rsidP="005E558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14:paraId="034C9A05" w14:textId="5020B3AD" w:rsidR="00BC497E" w:rsidRPr="00223163" w:rsidRDefault="00BC497E" w:rsidP="005E558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Due week 5</w:t>
            </w:r>
          </w:p>
          <w:p w14:paraId="37AF45E8" w14:textId="77777777" w:rsidR="007B12F0" w:rsidRPr="00223163" w:rsidRDefault="007B12F0" w:rsidP="00AA285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A9855D6" w14:textId="2A40FBF5" w:rsidR="005E5583" w:rsidRPr="00223163" w:rsidRDefault="001870F6" w:rsidP="005E558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Task 5</w:t>
            </w:r>
            <w:r w:rsidR="005E5583" w:rsidRPr="00223163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</w:p>
          <w:p w14:paraId="2D1F8FAC" w14:textId="1DA6418D" w:rsidR="005E5583" w:rsidRPr="00223163" w:rsidRDefault="005E5583" w:rsidP="005E558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Examination: Spelling and Grammar</w:t>
            </w:r>
            <w:r w:rsidR="006261E0" w:rsidRPr="0022316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14:paraId="2ED79426" w14:textId="0B6252D8" w:rsidR="005E5583" w:rsidRPr="00223163" w:rsidRDefault="00525601" w:rsidP="005E558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 xml:space="preserve">READING and VIEWING </w:t>
            </w:r>
            <w:r w:rsidR="005E5583" w:rsidRPr="00223163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  <w:p w14:paraId="7B36F63B" w14:textId="7C27630E" w:rsidR="00A447EE" w:rsidRPr="00223163" w:rsidRDefault="00BC497E" w:rsidP="00AB6DC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Due week 5</w:t>
            </w:r>
          </w:p>
        </w:tc>
      </w:tr>
      <w:tr w:rsidR="00223163" w:rsidRPr="00223163" w14:paraId="305AA2A4" w14:textId="77777777" w:rsidTr="00E3294C">
        <w:trPr>
          <w:trHeight w:val="416"/>
        </w:trPr>
        <w:tc>
          <w:tcPr>
            <w:tcW w:w="1129" w:type="dxa"/>
          </w:tcPr>
          <w:p w14:paraId="05F49D83" w14:textId="77777777" w:rsidR="00223163" w:rsidRPr="00223163" w:rsidRDefault="0022316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931" w:type="dxa"/>
          </w:tcPr>
          <w:p w14:paraId="144B5381" w14:textId="4D4E500D" w:rsidR="00223163" w:rsidRPr="00223163" w:rsidRDefault="00223163" w:rsidP="001C0F42">
            <w:pPr>
              <w:tabs>
                <w:tab w:val="left" w:pos="144"/>
              </w:tabs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b/>
                <w:sz w:val="20"/>
                <w:szCs w:val="20"/>
              </w:rPr>
              <w:t>End of assessment period for semester one.</w:t>
            </w:r>
          </w:p>
        </w:tc>
        <w:tc>
          <w:tcPr>
            <w:tcW w:w="3888" w:type="dxa"/>
          </w:tcPr>
          <w:p w14:paraId="28CF3616" w14:textId="77777777" w:rsidR="00223163" w:rsidRPr="00223163" w:rsidRDefault="00223163" w:rsidP="0011108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A2857" w:rsidRPr="00223163" w14:paraId="3D2B62D3" w14:textId="77777777" w:rsidTr="003B32A6">
        <w:trPr>
          <w:trHeight w:val="300"/>
        </w:trPr>
        <w:tc>
          <w:tcPr>
            <w:tcW w:w="1129" w:type="dxa"/>
          </w:tcPr>
          <w:p w14:paraId="3EE2CBD9" w14:textId="707F45B3" w:rsidR="008D5350" w:rsidRPr="00223163" w:rsidRDefault="008D5350" w:rsidP="008D535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SEM 2</w:t>
            </w:r>
          </w:p>
          <w:p w14:paraId="5869C79D" w14:textId="515A340D" w:rsidR="0063400A" w:rsidRPr="00223163" w:rsidRDefault="0063400A" w:rsidP="008D535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Term two</w:t>
            </w:r>
          </w:p>
          <w:p w14:paraId="7921DCB3" w14:textId="77777777" w:rsidR="008D5350" w:rsidRPr="00223163" w:rsidRDefault="008D5350" w:rsidP="008D535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A5DBD9F" w14:textId="1DE159B3" w:rsidR="00AA2857" w:rsidRPr="00223163" w:rsidRDefault="00AA2857" w:rsidP="008D535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Week</w:t>
            </w:r>
            <w:r w:rsidR="00576BC6" w:rsidRPr="00223163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  <w:p w14:paraId="5F5D619F" w14:textId="1C77049A" w:rsidR="00AA2857" w:rsidRPr="00223163" w:rsidRDefault="00AA2857" w:rsidP="00AA285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CF85ABE" w14:textId="1C0F700E" w:rsidR="00AA2857" w:rsidRPr="00223163" w:rsidRDefault="00AA2857" w:rsidP="008D535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6</w:t>
            </w:r>
            <w:r w:rsidR="00576BC6" w:rsidRPr="00223163">
              <w:rPr>
                <w:rFonts w:ascii="Arial" w:hAnsi="Arial" w:cs="Arial"/>
                <w:b/>
                <w:sz w:val="20"/>
                <w:szCs w:val="20"/>
              </w:rPr>
              <w:t>- 10</w:t>
            </w:r>
          </w:p>
          <w:p w14:paraId="39405986" w14:textId="77777777" w:rsidR="00AA2857" w:rsidRPr="00223163" w:rsidRDefault="00AA2857" w:rsidP="00AA285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4B73E92" w14:textId="77777777" w:rsidR="00AA2857" w:rsidRPr="00223163" w:rsidRDefault="00AA2857" w:rsidP="00AA285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4E85F86" w14:textId="77777777" w:rsidR="00AA2857" w:rsidRPr="00223163" w:rsidRDefault="00AA2857" w:rsidP="00AA285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1A57484" w14:textId="77777777" w:rsidR="00AA2857" w:rsidRPr="00223163" w:rsidRDefault="00AA2857" w:rsidP="00AA285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373C7D0" w14:textId="77777777" w:rsidR="00AA2857" w:rsidRPr="00223163" w:rsidRDefault="00AA2857" w:rsidP="00AA285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BC56AEE" w14:textId="77777777" w:rsidR="00AA2857" w:rsidRPr="00223163" w:rsidRDefault="00AA2857" w:rsidP="00AA285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FA3E34E" w14:textId="77777777" w:rsidR="00AA2857" w:rsidRPr="00223163" w:rsidRDefault="00AA2857" w:rsidP="00AA285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328D6EE" w14:textId="77777777" w:rsidR="00AA2857" w:rsidRPr="00223163" w:rsidRDefault="00AA2857" w:rsidP="005921B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931" w:type="dxa"/>
          </w:tcPr>
          <w:p w14:paraId="3B9F703A" w14:textId="7344604E" w:rsidR="00B80E79" w:rsidRPr="00223163" w:rsidRDefault="00167B0B" w:rsidP="00167B0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lastRenderedPageBreak/>
              <w:t>Still I</w:t>
            </w:r>
            <w:r w:rsidR="00B80E79" w:rsidRPr="00223163">
              <w:rPr>
                <w:rFonts w:ascii="Arial" w:hAnsi="Arial" w:cs="Arial"/>
                <w:b/>
                <w:sz w:val="20"/>
                <w:szCs w:val="20"/>
              </w:rPr>
              <w:t>mage Study</w:t>
            </w:r>
            <w:r w:rsidR="00796FAA" w:rsidRPr="0022316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14:paraId="561979F4" w14:textId="2417AEF3" w:rsidR="00167B0B" w:rsidRPr="00223163" w:rsidRDefault="00167B0B" w:rsidP="00167B0B">
            <w:p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Research the issue of sustainability.</w:t>
            </w:r>
          </w:p>
          <w:p w14:paraId="344B23D1" w14:textId="6A57F120" w:rsidR="00796FAA" w:rsidRPr="00223163" w:rsidRDefault="004B1807" w:rsidP="00796FAA">
            <w:pPr>
              <w:rPr>
                <w:rFonts w:ascii="Arial" w:hAnsi="Arial" w:cs="Arial"/>
                <w:b/>
                <w:sz w:val="20"/>
                <w:szCs w:val="20"/>
                <w:lang w:val="en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  <w:lang w:val="en"/>
              </w:rPr>
              <w:t xml:space="preserve">Visual </w:t>
            </w:r>
            <w:r w:rsidR="00796FAA" w:rsidRPr="00223163">
              <w:rPr>
                <w:rFonts w:ascii="Arial" w:hAnsi="Arial" w:cs="Arial"/>
                <w:b/>
                <w:sz w:val="20"/>
                <w:szCs w:val="20"/>
                <w:lang w:val="en"/>
              </w:rPr>
              <w:t>Techniques:</w:t>
            </w:r>
          </w:p>
          <w:p w14:paraId="41A9E05E" w14:textId="7C0E11DC" w:rsidR="00796FAA" w:rsidRPr="00223163" w:rsidRDefault="00796FAA" w:rsidP="00796FAA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223163">
              <w:rPr>
                <w:rFonts w:ascii="Arial" w:hAnsi="Arial" w:cs="Arial"/>
                <w:sz w:val="20"/>
                <w:szCs w:val="20"/>
                <w:lang w:val="en"/>
              </w:rPr>
              <w:t xml:space="preserve">Framing  </w:t>
            </w:r>
          </w:p>
          <w:p w14:paraId="0C111044" w14:textId="2A3E2D06" w:rsidR="00796FAA" w:rsidRPr="00223163" w:rsidRDefault="00796FAA" w:rsidP="00796FAA">
            <w:pPr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223163">
              <w:rPr>
                <w:rFonts w:ascii="Arial" w:hAnsi="Arial" w:cs="Arial"/>
                <w:sz w:val="20"/>
                <w:szCs w:val="20"/>
                <w:lang w:val="en"/>
              </w:rPr>
              <w:lastRenderedPageBreak/>
              <w:t>Rule of thirds</w:t>
            </w:r>
          </w:p>
          <w:p w14:paraId="16A8DF2B" w14:textId="0BB3D718" w:rsidR="00796FAA" w:rsidRPr="00223163" w:rsidRDefault="00796FAA" w:rsidP="00796FAA">
            <w:pPr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223163">
              <w:rPr>
                <w:rFonts w:ascii="Arial" w:hAnsi="Arial" w:cs="Arial"/>
                <w:sz w:val="20"/>
                <w:szCs w:val="20"/>
                <w:lang w:val="en"/>
              </w:rPr>
              <w:t>Leading lines</w:t>
            </w:r>
          </w:p>
          <w:p w14:paraId="407CEFC4" w14:textId="54CFF65F" w:rsidR="00DF55AB" w:rsidRPr="00223163" w:rsidRDefault="00DF55AB" w:rsidP="00DF55AB">
            <w:pPr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223163">
              <w:rPr>
                <w:rFonts w:ascii="Arial" w:hAnsi="Arial" w:cs="Arial"/>
                <w:sz w:val="20"/>
                <w:szCs w:val="20"/>
                <w:lang w:val="en"/>
              </w:rPr>
              <w:t>Composition</w:t>
            </w:r>
          </w:p>
          <w:p w14:paraId="01AE21D8" w14:textId="77777777" w:rsidR="004B1807" w:rsidRPr="00223163" w:rsidRDefault="004B1807" w:rsidP="004B1807">
            <w:pPr>
              <w:ind w:left="720"/>
              <w:rPr>
                <w:rFonts w:ascii="Arial" w:hAnsi="Arial" w:cs="Arial"/>
                <w:sz w:val="20"/>
                <w:szCs w:val="20"/>
                <w:lang w:val="en"/>
              </w:rPr>
            </w:pPr>
          </w:p>
          <w:p w14:paraId="1256FD02" w14:textId="2056B9FE" w:rsidR="00250DEA" w:rsidRPr="00223163" w:rsidRDefault="00250DEA" w:rsidP="00250DEA">
            <w:pPr>
              <w:rPr>
                <w:rFonts w:ascii="Arial" w:hAnsi="Arial" w:cs="Arial"/>
                <w:b/>
                <w:sz w:val="20"/>
                <w:szCs w:val="20"/>
                <w:lang w:val="en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  <w:lang w:val="en"/>
              </w:rPr>
              <w:t>Values and Attitudes</w:t>
            </w:r>
            <w:r w:rsidR="004B1807" w:rsidRPr="00223163">
              <w:rPr>
                <w:rFonts w:ascii="Arial" w:hAnsi="Arial" w:cs="Arial"/>
                <w:b/>
                <w:sz w:val="20"/>
                <w:szCs w:val="20"/>
                <w:lang w:val="en"/>
              </w:rPr>
              <w:t xml:space="preserve"> represented</w:t>
            </w:r>
          </w:p>
          <w:p w14:paraId="28C71DB4" w14:textId="77777777" w:rsidR="004B1807" w:rsidRPr="00223163" w:rsidRDefault="004B1807" w:rsidP="00250DEA">
            <w:pPr>
              <w:rPr>
                <w:rFonts w:ascii="Arial" w:hAnsi="Arial" w:cs="Arial"/>
                <w:b/>
                <w:sz w:val="20"/>
                <w:szCs w:val="20"/>
                <w:lang w:val="en"/>
              </w:rPr>
            </w:pPr>
          </w:p>
          <w:p w14:paraId="71728D96" w14:textId="5F012805" w:rsidR="00796FAA" w:rsidRPr="00223163" w:rsidRDefault="00796FAA" w:rsidP="00796FAA">
            <w:pPr>
              <w:rPr>
                <w:rFonts w:ascii="Arial" w:hAnsi="Arial" w:cs="Arial"/>
                <w:b/>
                <w:sz w:val="20"/>
                <w:szCs w:val="20"/>
                <w:lang w:val="en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  <w:lang w:val="en"/>
              </w:rPr>
              <w:t>SWT</w:t>
            </w:r>
            <w:r w:rsidR="00250DEA" w:rsidRPr="00223163">
              <w:rPr>
                <w:rFonts w:ascii="Arial" w:hAnsi="Arial" w:cs="Arial"/>
                <w:b/>
                <w:sz w:val="20"/>
                <w:szCs w:val="20"/>
                <w:lang w:val="en"/>
              </w:rPr>
              <w:t xml:space="preserve"> Codes</w:t>
            </w:r>
            <w:r w:rsidRPr="00223163">
              <w:rPr>
                <w:rFonts w:ascii="Arial" w:hAnsi="Arial" w:cs="Arial"/>
                <w:b/>
                <w:sz w:val="20"/>
                <w:szCs w:val="20"/>
                <w:lang w:val="en"/>
              </w:rPr>
              <w:t>:</w:t>
            </w:r>
          </w:p>
          <w:p w14:paraId="52AE9F17" w14:textId="77777777" w:rsidR="00796FAA" w:rsidRPr="00223163" w:rsidRDefault="00796FAA" w:rsidP="00796FAA">
            <w:pPr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223163">
              <w:rPr>
                <w:rFonts w:ascii="Arial" w:hAnsi="Arial" w:cs="Arial"/>
                <w:sz w:val="20"/>
                <w:szCs w:val="20"/>
                <w:lang w:val="en"/>
              </w:rPr>
              <w:t>symbols (</w:t>
            </w:r>
            <w:proofErr w:type="spellStart"/>
            <w:r w:rsidRPr="00223163">
              <w:rPr>
                <w:rFonts w:ascii="Arial" w:hAnsi="Arial" w:cs="Arial"/>
                <w:sz w:val="20"/>
                <w:szCs w:val="20"/>
                <w:lang w:val="en"/>
              </w:rPr>
              <w:t>colour</w:t>
            </w:r>
            <w:proofErr w:type="spellEnd"/>
            <w:r w:rsidRPr="00223163">
              <w:rPr>
                <w:rFonts w:ascii="Arial" w:hAnsi="Arial" w:cs="Arial"/>
                <w:sz w:val="20"/>
                <w:szCs w:val="20"/>
                <w:lang w:val="en"/>
              </w:rPr>
              <w:t>, costume, objects, body language, setting, lighting)</w:t>
            </w:r>
          </w:p>
          <w:p w14:paraId="101A08E7" w14:textId="4FBC1FF3" w:rsidR="00796FAA" w:rsidRPr="00223163" w:rsidRDefault="00250DEA" w:rsidP="00796FAA">
            <w:pPr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223163">
              <w:rPr>
                <w:rFonts w:ascii="Arial" w:hAnsi="Arial" w:cs="Arial"/>
                <w:sz w:val="20"/>
                <w:szCs w:val="20"/>
                <w:lang w:val="en"/>
              </w:rPr>
              <w:t xml:space="preserve">text and font </w:t>
            </w:r>
          </w:p>
          <w:p w14:paraId="78242165" w14:textId="77777777" w:rsidR="00250DEA" w:rsidRPr="00223163" w:rsidRDefault="00796FAA" w:rsidP="00796FAA">
            <w:pPr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223163">
              <w:rPr>
                <w:rFonts w:ascii="Arial" w:hAnsi="Arial" w:cs="Arial"/>
                <w:sz w:val="20"/>
                <w:szCs w:val="20"/>
                <w:lang w:val="en"/>
              </w:rPr>
              <w:t xml:space="preserve">camera shots </w:t>
            </w:r>
          </w:p>
          <w:p w14:paraId="4BBA468B" w14:textId="6F92758C" w:rsidR="00796FAA" w:rsidRPr="00223163" w:rsidRDefault="00796FAA" w:rsidP="00796FAA">
            <w:pPr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223163">
              <w:rPr>
                <w:rFonts w:ascii="Arial" w:hAnsi="Arial" w:cs="Arial"/>
                <w:sz w:val="20"/>
                <w:szCs w:val="20"/>
                <w:lang w:val="en"/>
              </w:rPr>
              <w:t xml:space="preserve">camera angles </w:t>
            </w:r>
          </w:p>
          <w:p w14:paraId="60B46E7F" w14:textId="77777777" w:rsidR="004B1807" w:rsidRPr="00223163" w:rsidRDefault="004B1807" w:rsidP="004B1807">
            <w:pPr>
              <w:ind w:left="720"/>
              <w:rPr>
                <w:rFonts w:ascii="Arial" w:hAnsi="Arial" w:cs="Arial"/>
                <w:sz w:val="20"/>
                <w:szCs w:val="20"/>
                <w:lang w:val="en"/>
              </w:rPr>
            </w:pPr>
          </w:p>
          <w:p w14:paraId="449D02CC" w14:textId="3C64812B" w:rsidR="00796FAA" w:rsidRPr="00223163" w:rsidRDefault="00250DEA" w:rsidP="00796FAA">
            <w:pPr>
              <w:rPr>
                <w:rFonts w:ascii="Arial" w:hAnsi="Arial" w:cs="Arial"/>
                <w:b/>
                <w:sz w:val="20"/>
                <w:szCs w:val="20"/>
                <w:lang w:val="en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  <w:lang w:val="en"/>
              </w:rPr>
              <w:t xml:space="preserve">Context </w:t>
            </w:r>
          </w:p>
          <w:p w14:paraId="5681383B" w14:textId="03E40FA2" w:rsidR="00796FAA" w:rsidRPr="00223163" w:rsidRDefault="004B1807" w:rsidP="00796FAA">
            <w:pPr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223163">
              <w:rPr>
                <w:rFonts w:ascii="Arial" w:hAnsi="Arial" w:cs="Arial"/>
                <w:sz w:val="20"/>
                <w:szCs w:val="20"/>
                <w:lang w:val="en"/>
              </w:rPr>
              <w:t>W</w:t>
            </w:r>
            <w:r w:rsidR="00796FAA" w:rsidRPr="00223163">
              <w:rPr>
                <w:rFonts w:ascii="Arial" w:hAnsi="Arial" w:cs="Arial"/>
                <w:sz w:val="20"/>
                <w:szCs w:val="20"/>
                <w:lang w:val="en"/>
              </w:rPr>
              <w:t>hen the image was produced</w:t>
            </w:r>
          </w:p>
          <w:p w14:paraId="4A6C5024" w14:textId="77777777" w:rsidR="00796FAA" w:rsidRPr="00223163" w:rsidRDefault="00796FAA" w:rsidP="00796FAA">
            <w:pPr>
              <w:rPr>
                <w:rFonts w:ascii="Arial" w:hAnsi="Arial" w:cs="Arial"/>
                <w:sz w:val="20"/>
                <w:szCs w:val="20"/>
              </w:rPr>
            </w:pPr>
          </w:p>
          <w:p w14:paraId="60CA5268" w14:textId="1B168E64" w:rsidR="00D21D0F" w:rsidRPr="00223163" w:rsidRDefault="00D21D0F" w:rsidP="003E686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888" w:type="dxa"/>
          </w:tcPr>
          <w:p w14:paraId="6C0FF410" w14:textId="098E43BA" w:rsidR="00A43025" w:rsidRPr="00223163" w:rsidRDefault="00EF20F4" w:rsidP="00167B0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lastRenderedPageBreak/>
              <w:t>T</w:t>
            </w:r>
            <w:r w:rsidR="003006BE" w:rsidRPr="00223163">
              <w:rPr>
                <w:rFonts w:ascii="Arial" w:hAnsi="Arial" w:cs="Arial"/>
                <w:b/>
                <w:sz w:val="20"/>
                <w:szCs w:val="20"/>
              </w:rPr>
              <w:t>ask 6</w:t>
            </w:r>
            <w:r w:rsidR="00167B0B" w:rsidRPr="00223163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</w:p>
          <w:p w14:paraId="108A8203" w14:textId="4BCBFF5A" w:rsidR="00167B0B" w:rsidRPr="00223163" w:rsidRDefault="00167B0B" w:rsidP="00167B0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Create a photo essay</w:t>
            </w:r>
          </w:p>
          <w:p w14:paraId="75358A9A" w14:textId="3AC8B426" w:rsidR="00DC6654" w:rsidRPr="00223163" w:rsidRDefault="00DC6654" w:rsidP="00DC665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14:paraId="46B31B93" w14:textId="10FE1E20" w:rsidR="00DC6654" w:rsidRPr="00223163" w:rsidRDefault="00250DEA" w:rsidP="00167B0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Due week 8</w:t>
            </w:r>
          </w:p>
          <w:p w14:paraId="514016CC" w14:textId="5E604515" w:rsidR="00167B0B" w:rsidRPr="00223163" w:rsidRDefault="00167B0B" w:rsidP="00167B0B">
            <w:p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lastRenderedPageBreak/>
              <w:t xml:space="preserve">Create a photo essay </w:t>
            </w:r>
            <w:r w:rsidR="00DC6654" w:rsidRPr="00223163">
              <w:rPr>
                <w:rFonts w:ascii="Arial" w:hAnsi="Arial" w:cs="Arial"/>
                <w:sz w:val="20"/>
                <w:szCs w:val="20"/>
              </w:rPr>
              <w:t xml:space="preserve">on the </w:t>
            </w:r>
            <w:r w:rsidRPr="00223163">
              <w:rPr>
                <w:rFonts w:ascii="Arial" w:hAnsi="Arial" w:cs="Arial"/>
                <w:sz w:val="20"/>
                <w:szCs w:val="20"/>
              </w:rPr>
              <w:t xml:space="preserve">theme </w:t>
            </w:r>
            <w:r w:rsidR="00DC6654" w:rsidRPr="00223163">
              <w:rPr>
                <w:rFonts w:ascii="Arial" w:hAnsi="Arial" w:cs="Arial"/>
                <w:sz w:val="20"/>
                <w:szCs w:val="20"/>
              </w:rPr>
              <w:t xml:space="preserve">of </w:t>
            </w:r>
            <w:r w:rsidRPr="00223163">
              <w:rPr>
                <w:rFonts w:ascii="Arial" w:hAnsi="Arial" w:cs="Arial"/>
                <w:sz w:val="20"/>
                <w:szCs w:val="20"/>
              </w:rPr>
              <w:t xml:space="preserve">sustainability </w:t>
            </w:r>
            <w:r w:rsidR="00DC6654" w:rsidRPr="00223163">
              <w:rPr>
                <w:rFonts w:ascii="Arial" w:hAnsi="Arial" w:cs="Arial"/>
                <w:sz w:val="20"/>
                <w:szCs w:val="20"/>
              </w:rPr>
              <w:t xml:space="preserve">that conveys a </w:t>
            </w:r>
            <w:r w:rsidR="00D054E0" w:rsidRPr="00223163">
              <w:rPr>
                <w:rFonts w:ascii="Arial" w:hAnsi="Arial" w:cs="Arial"/>
                <w:sz w:val="20"/>
                <w:szCs w:val="20"/>
              </w:rPr>
              <w:t xml:space="preserve">particular </w:t>
            </w:r>
            <w:r w:rsidR="00DC6654" w:rsidRPr="00223163">
              <w:rPr>
                <w:rFonts w:ascii="Arial" w:hAnsi="Arial" w:cs="Arial"/>
                <w:sz w:val="20"/>
                <w:szCs w:val="20"/>
              </w:rPr>
              <w:t>message to a specific</w:t>
            </w:r>
            <w:r w:rsidRPr="00223163">
              <w:rPr>
                <w:rFonts w:ascii="Arial" w:hAnsi="Arial" w:cs="Arial"/>
                <w:sz w:val="20"/>
                <w:szCs w:val="20"/>
              </w:rPr>
              <w:t xml:space="preserve"> audience.</w:t>
            </w:r>
          </w:p>
          <w:p w14:paraId="11C6670B" w14:textId="7FD66625" w:rsidR="00250DEA" w:rsidRPr="00223163" w:rsidRDefault="00250DEA" w:rsidP="00167B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9184821" w14:textId="6BB4B4E2" w:rsidR="00A43025" w:rsidRPr="00223163" w:rsidRDefault="00DC6654" w:rsidP="00167B0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T</w:t>
            </w:r>
            <w:r w:rsidR="001870F6" w:rsidRPr="00223163">
              <w:rPr>
                <w:rFonts w:ascii="Arial" w:hAnsi="Arial" w:cs="Arial"/>
                <w:b/>
                <w:sz w:val="20"/>
                <w:szCs w:val="20"/>
              </w:rPr>
              <w:t>ask</w:t>
            </w:r>
            <w:r w:rsidR="00CC3781" w:rsidRPr="00223163">
              <w:rPr>
                <w:rFonts w:ascii="Arial" w:hAnsi="Arial" w:cs="Arial"/>
                <w:b/>
                <w:sz w:val="20"/>
                <w:szCs w:val="20"/>
              </w:rPr>
              <w:t>7</w:t>
            </w:r>
            <w:r w:rsidRPr="00223163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</w:p>
          <w:p w14:paraId="2C9EDB68" w14:textId="47761E5F" w:rsidR="00A43025" w:rsidRPr="00223163" w:rsidRDefault="00A43025" w:rsidP="00167B0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Annotation of an image</w:t>
            </w:r>
          </w:p>
          <w:p w14:paraId="486A9322" w14:textId="0475B57F" w:rsidR="004B1807" w:rsidRPr="00223163" w:rsidRDefault="004B1807" w:rsidP="004B180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14:paraId="7A8EC046" w14:textId="0E267264" w:rsidR="004B1807" w:rsidRPr="00223163" w:rsidRDefault="004B1807" w:rsidP="004B180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Due week 8</w:t>
            </w:r>
          </w:p>
          <w:p w14:paraId="3F2F5488" w14:textId="6F00661B" w:rsidR="000D1D50" w:rsidRPr="00223163" w:rsidRDefault="000D1D50" w:rsidP="00167B0B">
            <w:p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 xml:space="preserve">Annotate </w:t>
            </w:r>
            <w:r w:rsidR="00DC6654" w:rsidRPr="00223163">
              <w:rPr>
                <w:rFonts w:ascii="Arial" w:hAnsi="Arial" w:cs="Arial"/>
                <w:sz w:val="20"/>
                <w:szCs w:val="20"/>
              </w:rPr>
              <w:t>in detail one image</w:t>
            </w:r>
            <w:r w:rsidRPr="00223163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9F26F6D" w14:textId="28768812" w:rsidR="0085120C" w:rsidRPr="00223163" w:rsidRDefault="0085120C" w:rsidP="00167B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B33092C" w14:textId="74D5F856" w:rsidR="004B1807" w:rsidRPr="00223163" w:rsidRDefault="00167B0B" w:rsidP="00167B0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Task</w:t>
            </w:r>
            <w:r w:rsidR="00CC3781" w:rsidRPr="00223163">
              <w:rPr>
                <w:rFonts w:ascii="Arial" w:hAnsi="Arial" w:cs="Arial"/>
                <w:b/>
                <w:sz w:val="20"/>
                <w:szCs w:val="20"/>
              </w:rPr>
              <w:t xml:space="preserve"> 8</w:t>
            </w:r>
            <w:r w:rsidR="004B1807" w:rsidRPr="00223163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14:paraId="57028105" w14:textId="674A8248" w:rsidR="004B1807" w:rsidRPr="00223163" w:rsidRDefault="004B1807" w:rsidP="00167B0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Rationale of choices made in photo essay.</w:t>
            </w:r>
          </w:p>
          <w:p w14:paraId="2C43E5F2" w14:textId="167E6CAD" w:rsidR="004B1807" w:rsidRPr="00223163" w:rsidRDefault="004B1807" w:rsidP="004B180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 xml:space="preserve">WRITING </w:t>
            </w:r>
            <w:r w:rsidR="00CC3781" w:rsidRPr="00223163"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Pr="00223163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  <w:p w14:paraId="43D943AA" w14:textId="247C5E0C" w:rsidR="004B1807" w:rsidRPr="00223163" w:rsidRDefault="00B44C52" w:rsidP="004B180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Due week 9</w:t>
            </w:r>
            <w:r w:rsidR="004B1807" w:rsidRPr="0022316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14:paraId="6CB0BD49" w14:textId="341CB6B3" w:rsidR="00B44C52" w:rsidRPr="00223163" w:rsidRDefault="00B44C52" w:rsidP="00B44C52">
            <w:p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Write a rationale that explains the choices made about the images chosen</w:t>
            </w:r>
            <w:r w:rsidR="00137C1E" w:rsidRPr="00223163">
              <w:rPr>
                <w:rFonts w:ascii="Arial" w:hAnsi="Arial" w:cs="Arial"/>
                <w:sz w:val="20"/>
                <w:szCs w:val="20"/>
              </w:rPr>
              <w:t xml:space="preserve"> for the photo essay.</w:t>
            </w:r>
          </w:p>
          <w:p w14:paraId="4CC859D7" w14:textId="116CEDC7" w:rsidR="0048447A" w:rsidRPr="00223163" w:rsidRDefault="0048447A" w:rsidP="00DD613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2778C" w:rsidRPr="00223163" w14:paraId="0335CD9E" w14:textId="77777777" w:rsidTr="003B32A6">
        <w:trPr>
          <w:trHeight w:val="300"/>
        </w:trPr>
        <w:tc>
          <w:tcPr>
            <w:tcW w:w="1129" w:type="dxa"/>
          </w:tcPr>
          <w:p w14:paraId="5F064CB9" w14:textId="77777777" w:rsidR="0032778C" w:rsidRPr="00223163" w:rsidRDefault="0032778C" w:rsidP="00AA285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931" w:type="dxa"/>
          </w:tcPr>
          <w:p w14:paraId="0FBA3C89" w14:textId="5607C4CC" w:rsidR="0032778C" w:rsidRPr="00223163" w:rsidRDefault="0032778C" w:rsidP="003277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Term 3</w:t>
            </w:r>
          </w:p>
        </w:tc>
        <w:tc>
          <w:tcPr>
            <w:tcW w:w="3888" w:type="dxa"/>
          </w:tcPr>
          <w:p w14:paraId="76B119C0" w14:textId="77777777" w:rsidR="0032778C" w:rsidRPr="00223163" w:rsidRDefault="0032778C" w:rsidP="00167B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RPr="00223163" w14:paraId="585FA740" w14:textId="77777777" w:rsidTr="003B32A6">
        <w:tc>
          <w:tcPr>
            <w:tcW w:w="1129" w:type="dxa"/>
          </w:tcPr>
          <w:p w14:paraId="77257217" w14:textId="1D03D94A" w:rsidR="005921B3" w:rsidRPr="00223163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14:paraId="08FF6B92" w14:textId="30427D87" w:rsidR="007B12F0" w:rsidRPr="00223163" w:rsidRDefault="00F7179D" w:rsidP="00F7179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1-5</w:t>
            </w:r>
          </w:p>
        </w:tc>
        <w:tc>
          <w:tcPr>
            <w:tcW w:w="8931" w:type="dxa"/>
          </w:tcPr>
          <w:p w14:paraId="35A9D240" w14:textId="01FF8FC9" w:rsidR="00FA2370" w:rsidRPr="00223163" w:rsidRDefault="00576BC6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Novel Study</w:t>
            </w:r>
          </w:p>
          <w:p w14:paraId="4A3C3A51" w14:textId="77777777" w:rsidR="004D451E" w:rsidRPr="00223163" w:rsidRDefault="004D451E" w:rsidP="004D451E">
            <w:pPr>
              <w:rPr>
                <w:rFonts w:ascii="Tahoma" w:eastAsia="Times New Roman" w:hAnsi="Tahoma" w:cs="Tahoma"/>
                <w:sz w:val="20"/>
                <w:szCs w:val="20"/>
              </w:rPr>
            </w:pPr>
          </w:p>
          <w:p w14:paraId="1D028E3C" w14:textId="05E2E745" w:rsidR="004D451E" w:rsidRPr="00223163" w:rsidRDefault="004D451E" w:rsidP="004D451E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sz w:val="20"/>
                <w:szCs w:val="20"/>
              </w:rPr>
              <w:t>E</w:t>
            </w:r>
            <w:r w:rsidRPr="00223163">
              <w:rPr>
                <w:rFonts w:ascii="Arial" w:hAnsi="Arial" w:cs="Arial"/>
                <w:sz w:val="20"/>
                <w:szCs w:val="20"/>
              </w:rPr>
              <w:t xml:space="preserve">xplore and analyse the </w:t>
            </w:r>
            <w:r w:rsidRPr="00223163">
              <w:rPr>
                <w:rFonts w:ascii="Arial" w:hAnsi="Arial" w:cs="Arial"/>
                <w:b/>
                <w:sz w:val="20"/>
                <w:szCs w:val="20"/>
              </w:rPr>
              <w:t>historica</w:t>
            </w:r>
            <w:r w:rsidRPr="00223163">
              <w:rPr>
                <w:rFonts w:ascii="Arial" w:hAnsi="Arial" w:cs="Arial"/>
                <w:sz w:val="20"/>
                <w:szCs w:val="20"/>
              </w:rPr>
              <w:t xml:space="preserve">l and </w:t>
            </w:r>
            <w:r w:rsidRPr="00223163">
              <w:rPr>
                <w:rFonts w:ascii="Arial" w:hAnsi="Arial" w:cs="Arial"/>
                <w:b/>
                <w:sz w:val="20"/>
                <w:szCs w:val="20"/>
              </w:rPr>
              <w:t>cultural contexts</w:t>
            </w:r>
            <w:r w:rsidRPr="00223163">
              <w:rPr>
                <w:rFonts w:ascii="Arial" w:hAnsi="Arial" w:cs="Arial"/>
                <w:sz w:val="20"/>
                <w:szCs w:val="20"/>
              </w:rPr>
              <w:t xml:space="preserve"> of the </w:t>
            </w:r>
            <w:r w:rsidRPr="00223163">
              <w:rPr>
                <w:rFonts w:ascii="Arial" w:hAnsi="Arial" w:cs="Arial"/>
                <w:b/>
                <w:sz w:val="20"/>
                <w:szCs w:val="20"/>
              </w:rPr>
              <w:t xml:space="preserve">author </w:t>
            </w:r>
            <w:r w:rsidRPr="00223163">
              <w:rPr>
                <w:rFonts w:ascii="Arial" w:hAnsi="Arial" w:cs="Arial"/>
                <w:sz w:val="20"/>
                <w:szCs w:val="20"/>
              </w:rPr>
              <w:t xml:space="preserve">and the </w:t>
            </w:r>
            <w:r w:rsidRPr="00223163">
              <w:rPr>
                <w:rFonts w:ascii="Arial" w:hAnsi="Arial" w:cs="Arial"/>
                <w:b/>
                <w:sz w:val="20"/>
                <w:szCs w:val="20"/>
              </w:rPr>
              <w:t>text</w:t>
            </w:r>
            <w:r w:rsidRPr="00223163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D6B45AD" w14:textId="77777777" w:rsidR="008D693E" w:rsidRPr="00223163" w:rsidRDefault="008D693E" w:rsidP="004D451E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Narrative techniques</w:t>
            </w:r>
          </w:p>
          <w:p w14:paraId="6CCF020E" w14:textId="2AFE3DAB" w:rsidR="004D451E" w:rsidRPr="00223163" w:rsidRDefault="008D693E" w:rsidP="008D693E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Plot:</w:t>
            </w:r>
            <w:r w:rsidRPr="00223163">
              <w:rPr>
                <w:rFonts w:ascii="Arial" w:hAnsi="Arial" w:cs="Arial"/>
                <w:sz w:val="20"/>
                <w:szCs w:val="20"/>
              </w:rPr>
              <w:t xml:space="preserve"> orientation, rising action, conflict, climax, resolution</w:t>
            </w:r>
          </w:p>
          <w:p w14:paraId="76908164" w14:textId="5B5CE344" w:rsidR="008D693E" w:rsidRPr="00223163" w:rsidRDefault="008D693E" w:rsidP="008D693E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Settings:</w:t>
            </w:r>
            <w:r w:rsidRPr="00223163">
              <w:rPr>
                <w:rFonts w:ascii="Arial" w:hAnsi="Arial" w:cs="Arial"/>
                <w:sz w:val="20"/>
                <w:szCs w:val="20"/>
              </w:rPr>
              <w:t xml:space="preserve"> time and place</w:t>
            </w:r>
          </w:p>
          <w:p w14:paraId="28CC74C0" w14:textId="357F06A9" w:rsidR="00B814DA" w:rsidRPr="00223163" w:rsidRDefault="008D693E" w:rsidP="008D693E">
            <w:pPr>
              <w:pStyle w:val="ListParagraph"/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Character construction:</w:t>
            </w:r>
            <w:r w:rsidR="00B814DA" w:rsidRPr="0022316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B814DA" w:rsidRPr="00223163">
              <w:rPr>
                <w:rFonts w:ascii="Arial" w:hAnsi="Arial" w:cs="Arial"/>
                <w:sz w:val="20"/>
                <w:szCs w:val="20"/>
              </w:rPr>
              <w:t>dialogue, actions, description, relationships</w:t>
            </w:r>
          </w:p>
          <w:p w14:paraId="158786A4" w14:textId="2C25E213" w:rsidR="008D693E" w:rsidRPr="00223163" w:rsidRDefault="00B814DA" w:rsidP="008D693E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 xml:space="preserve">Themes / Issues: </w:t>
            </w:r>
            <w:r w:rsidRPr="00223163">
              <w:rPr>
                <w:rFonts w:ascii="Arial" w:hAnsi="Arial" w:cs="Arial"/>
                <w:sz w:val="20"/>
                <w:szCs w:val="20"/>
              </w:rPr>
              <w:t>What is the book saying about being human?</w:t>
            </w:r>
          </w:p>
          <w:p w14:paraId="445EAEFF" w14:textId="79B8949B" w:rsidR="00B814DA" w:rsidRPr="00223163" w:rsidRDefault="00B814DA" w:rsidP="008D693E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 xml:space="preserve">Style: </w:t>
            </w:r>
            <w:r w:rsidRPr="00223163">
              <w:rPr>
                <w:rFonts w:ascii="Arial" w:hAnsi="Arial" w:cs="Arial"/>
                <w:sz w:val="20"/>
                <w:szCs w:val="20"/>
              </w:rPr>
              <w:t>point of view, emotive, descriptive, figurative language, syntax, sentence structure, word choice.</w:t>
            </w:r>
          </w:p>
          <w:p w14:paraId="3929E795" w14:textId="70EDBE23" w:rsidR="00EB7369" w:rsidRPr="00223163" w:rsidRDefault="00EB7369" w:rsidP="00EB7369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Close reading of selected passages</w:t>
            </w:r>
          </w:p>
          <w:p w14:paraId="072778EC" w14:textId="1BCBDB73" w:rsidR="004D451E" w:rsidRPr="00223163" w:rsidRDefault="004D451E" w:rsidP="00EB7369">
            <w:pPr>
              <w:pStyle w:val="ListParagraph"/>
              <w:numPr>
                <w:ilvl w:val="0"/>
                <w:numId w:val="32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Develop</w:t>
            </w:r>
            <w:r w:rsidR="00911619" w:rsidRPr="00223163">
              <w:rPr>
                <w:rFonts w:ascii="Arial" w:hAnsi="Arial" w:cs="Arial"/>
                <w:sz w:val="20"/>
                <w:szCs w:val="20"/>
              </w:rPr>
              <w:t xml:space="preserve"> effective comprehension skills: Identify main ideas, recall facts and details, understand sequence, recognise cause and effect, make predictions,</w:t>
            </w:r>
          </w:p>
          <w:p w14:paraId="725DE1E1" w14:textId="2C0375D3" w:rsidR="00911619" w:rsidRPr="00223163" w:rsidRDefault="00911619" w:rsidP="00EB7369">
            <w:pPr>
              <w:pStyle w:val="ListParagraph"/>
              <w:numPr>
                <w:ilvl w:val="0"/>
                <w:numId w:val="32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Find word meaning in context, draw conclusions and make inferences, identify the author’s purpose, interpret figurative language.</w:t>
            </w:r>
          </w:p>
          <w:p w14:paraId="5A28D9A2" w14:textId="6F6AB987" w:rsidR="0071773C" w:rsidRPr="00223163" w:rsidRDefault="00D936FF" w:rsidP="005921B3">
            <w:pPr>
              <w:pStyle w:val="ListParagraph"/>
              <w:numPr>
                <w:ilvl w:val="0"/>
                <w:numId w:val="32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Skim and Scan reading skills</w:t>
            </w:r>
          </w:p>
        </w:tc>
        <w:tc>
          <w:tcPr>
            <w:tcW w:w="3888" w:type="dxa"/>
          </w:tcPr>
          <w:p w14:paraId="644959C4" w14:textId="22FC0DC2" w:rsidR="007561EF" w:rsidRPr="00223163" w:rsidRDefault="00FA271E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Task</w:t>
            </w:r>
            <w:r w:rsidR="00CC3781" w:rsidRPr="00223163">
              <w:rPr>
                <w:rFonts w:ascii="Arial" w:hAnsi="Arial" w:cs="Arial"/>
                <w:b/>
                <w:sz w:val="20"/>
                <w:szCs w:val="20"/>
              </w:rPr>
              <w:t xml:space="preserve"> 9</w:t>
            </w:r>
            <w:r w:rsidR="005921B3" w:rsidRPr="00223163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</w:p>
          <w:p w14:paraId="6C32062C" w14:textId="258E6F1C" w:rsidR="005921B3" w:rsidRPr="00223163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Comprehension</w:t>
            </w:r>
          </w:p>
          <w:p w14:paraId="5623BC85" w14:textId="77777777" w:rsidR="005921B3" w:rsidRPr="00223163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40421F1" w14:textId="46E9924A" w:rsidR="005921B3" w:rsidRPr="00223163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READING &amp;</w:t>
            </w:r>
            <w:r w:rsidR="00747A67" w:rsidRPr="00223163">
              <w:rPr>
                <w:rFonts w:ascii="Arial" w:hAnsi="Arial" w:cs="Arial"/>
                <w:b/>
                <w:sz w:val="20"/>
                <w:szCs w:val="20"/>
              </w:rPr>
              <w:t xml:space="preserve"> VIEWING</w:t>
            </w:r>
            <w:r w:rsidRPr="00223163">
              <w:rPr>
                <w:rFonts w:ascii="Arial" w:hAnsi="Arial" w:cs="Arial"/>
                <w:b/>
                <w:sz w:val="20"/>
                <w:szCs w:val="20"/>
              </w:rPr>
              <w:t xml:space="preserve"> 5%</w:t>
            </w:r>
          </w:p>
          <w:p w14:paraId="5596D99B" w14:textId="7EC3C391" w:rsidR="00044040" w:rsidRPr="00223163" w:rsidRDefault="00167086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Due: week 3</w:t>
            </w:r>
          </w:p>
          <w:p w14:paraId="7FC0142F" w14:textId="79CD9B94" w:rsidR="007B12F0" w:rsidRPr="00223163" w:rsidRDefault="005921B3" w:rsidP="00B77201">
            <w:p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Complete a range of comprehension questions</w:t>
            </w:r>
            <w:r w:rsidR="00EB7369" w:rsidRPr="00223163">
              <w:rPr>
                <w:rFonts w:ascii="Arial" w:hAnsi="Arial" w:cs="Arial"/>
                <w:sz w:val="20"/>
                <w:szCs w:val="20"/>
              </w:rPr>
              <w:t xml:space="preserve"> that incorporate quotations in the responses.</w:t>
            </w:r>
          </w:p>
          <w:p w14:paraId="5FD66BBC" w14:textId="77777777" w:rsidR="003A4C06" w:rsidRPr="00223163" w:rsidRDefault="003A4C06" w:rsidP="00B77201">
            <w:pPr>
              <w:rPr>
                <w:rFonts w:ascii="Arial" w:hAnsi="Arial" w:cs="Arial"/>
                <w:sz w:val="20"/>
                <w:szCs w:val="20"/>
              </w:rPr>
            </w:pPr>
          </w:p>
          <w:p w14:paraId="16E0BA52" w14:textId="67C75A15" w:rsidR="007561EF" w:rsidRPr="00223163" w:rsidRDefault="00CC3781" w:rsidP="003A4C0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Task 10</w:t>
            </w:r>
            <w:r w:rsidR="003A4C06" w:rsidRPr="00223163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</w:p>
          <w:p w14:paraId="06D353B3" w14:textId="502AD957" w:rsidR="003A4C06" w:rsidRPr="00223163" w:rsidRDefault="003A4C06" w:rsidP="003A4C0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 xml:space="preserve">Creative </w:t>
            </w:r>
            <w:r w:rsidR="00747A67" w:rsidRPr="00223163">
              <w:rPr>
                <w:rFonts w:ascii="Arial" w:hAnsi="Arial" w:cs="Arial"/>
                <w:b/>
                <w:sz w:val="20"/>
                <w:szCs w:val="20"/>
              </w:rPr>
              <w:t xml:space="preserve">Novel </w:t>
            </w:r>
            <w:r w:rsidRPr="00223163">
              <w:rPr>
                <w:rFonts w:ascii="Arial" w:hAnsi="Arial" w:cs="Arial"/>
                <w:b/>
                <w:sz w:val="20"/>
                <w:szCs w:val="20"/>
              </w:rPr>
              <w:t>Assignment</w:t>
            </w:r>
          </w:p>
          <w:p w14:paraId="267E5DEA" w14:textId="296788D3" w:rsidR="003A4C06" w:rsidRPr="00223163" w:rsidRDefault="003A4C06" w:rsidP="003A4C0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WRITING</w:t>
            </w:r>
            <w:r w:rsidR="00811EE9" w:rsidRPr="0022316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D21D0F" w:rsidRPr="00223163">
              <w:rPr>
                <w:rFonts w:ascii="Arial" w:hAnsi="Arial" w:cs="Arial"/>
                <w:b/>
                <w:sz w:val="20"/>
                <w:szCs w:val="20"/>
              </w:rPr>
              <w:t>10</w:t>
            </w:r>
            <w:r w:rsidRPr="00223163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  <w:p w14:paraId="58E58FE1" w14:textId="4A483D20" w:rsidR="003A4C06" w:rsidRPr="00223163" w:rsidRDefault="003A4C06" w:rsidP="003A4C0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Due: week 5</w:t>
            </w:r>
          </w:p>
          <w:p w14:paraId="51F82FED" w14:textId="77777777" w:rsidR="003A4C06" w:rsidRPr="00223163" w:rsidRDefault="003A4C06" w:rsidP="00B77201">
            <w:pPr>
              <w:rPr>
                <w:rFonts w:ascii="Arial" w:hAnsi="Arial" w:cs="Arial"/>
                <w:sz w:val="20"/>
                <w:szCs w:val="20"/>
              </w:rPr>
            </w:pPr>
          </w:p>
          <w:p w14:paraId="1D1DB05A" w14:textId="77777777" w:rsidR="00870EE9" w:rsidRPr="00223163" w:rsidRDefault="00870EE9" w:rsidP="00B77201">
            <w:pPr>
              <w:rPr>
                <w:rFonts w:ascii="Arial" w:hAnsi="Arial" w:cs="Arial"/>
                <w:sz w:val="20"/>
                <w:szCs w:val="20"/>
              </w:rPr>
            </w:pPr>
          </w:p>
          <w:p w14:paraId="31E59152" w14:textId="77777777" w:rsidR="00870EE9" w:rsidRPr="00223163" w:rsidRDefault="00870EE9" w:rsidP="00B77201">
            <w:pPr>
              <w:rPr>
                <w:rFonts w:ascii="Arial" w:hAnsi="Arial" w:cs="Arial"/>
                <w:sz w:val="20"/>
                <w:szCs w:val="20"/>
              </w:rPr>
            </w:pPr>
          </w:p>
          <w:p w14:paraId="693D125C" w14:textId="765DFF9D" w:rsidR="00870EE9" w:rsidRPr="00223163" w:rsidRDefault="00870EE9" w:rsidP="00B77201">
            <w:pPr>
              <w:rPr>
                <w:rFonts w:ascii="Arial" w:hAnsi="Arial" w:cs="Arial"/>
                <w:sz w:val="20"/>
                <w:szCs w:val="20"/>
              </w:rPr>
            </w:pPr>
          </w:p>
          <w:p w14:paraId="65D285B0" w14:textId="0F1CF6A6" w:rsidR="00870EE9" w:rsidRPr="00223163" w:rsidRDefault="00870EE9" w:rsidP="00B772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12F0" w:rsidRPr="00223163" w14:paraId="7BA08359" w14:textId="77777777" w:rsidTr="003B32A6">
        <w:tc>
          <w:tcPr>
            <w:tcW w:w="1129" w:type="dxa"/>
          </w:tcPr>
          <w:p w14:paraId="68A014D2" w14:textId="59EBF21F" w:rsidR="007B12F0" w:rsidRPr="00223163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Weeks </w:t>
            </w:r>
          </w:p>
          <w:p w14:paraId="724A5C61" w14:textId="1B30D3BA" w:rsidR="005921B3" w:rsidRPr="00223163" w:rsidRDefault="00F9035F" w:rsidP="0022212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6 - 10</w:t>
            </w:r>
          </w:p>
        </w:tc>
        <w:tc>
          <w:tcPr>
            <w:tcW w:w="8931" w:type="dxa"/>
          </w:tcPr>
          <w:p w14:paraId="29C6E3AF" w14:textId="3C6F0664" w:rsidR="005921B3" w:rsidRPr="00223163" w:rsidRDefault="00B80E7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Poetry Study</w:t>
            </w:r>
          </w:p>
          <w:p w14:paraId="4E198086" w14:textId="0A5F4489" w:rsidR="005921B3" w:rsidRPr="00223163" w:rsidRDefault="005921B3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14:paraId="37E5AA26" w14:textId="145FECEC" w:rsidR="00C41D74" w:rsidRPr="00223163" w:rsidRDefault="00227DB8" w:rsidP="00227DB8">
            <w:pPr>
              <w:pStyle w:val="Tabletext"/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223163">
              <w:rPr>
                <w:sz w:val="20"/>
                <w:szCs w:val="20"/>
              </w:rPr>
              <w:t>Read</w:t>
            </w:r>
            <w:r w:rsidR="008521EF" w:rsidRPr="00223163">
              <w:rPr>
                <w:sz w:val="20"/>
                <w:szCs w:val="20"/>
              </w:rPr>
              <w:t>, discuss</w:t>
            </w:r>
            <w:r w:rsidRPr="00223163">
              <w:rPr>
                <w:sz w:val="20"/>
                <w:szCs w:val="20"/>
              </w:rPr>
              <w:t xml:space="preserve"> and enjoy</w:t>
            </w:r>
            <w:r w:rsidR="00C41D74" w:rsidRPr="00223163">
              <w:rPr>
                <w:sz w:val="20"/>
                <w:szCs w:val="20"/>
              </w:rPr>
              <w:t xml:space="preserve"> a range of poems:</w:t>
            </w:r>
          </w:p>
          <w:p w14:paraId="58E09B72" w14:textId="2BE6E506" w:rsidR="00227DB8" w:rsidRPr="00223163" w:rsidRDefault="00227DB8" w:rsidP="0010444E">
            <w:pPr>
              <w:pStyle w:val="Tabletext"/>
              <w:ind w:left="720"/>
              <w:rPr>
                <w:sz w:val="20"/>
                <w:szCs w:val="20"/>
              </w:rPr>
            </w:pPr>
            <w:r w:rsidRPr="00223163">
              <w:rPr>
                <w:sz w:val="20"/>
                <w:szCs w:val="20"/>
              </w:rPr>
              <w:t xml:space="preserve"> </w:t>
            </w:r>
            <w:r w:rsidR="00C41D74" w:rsidRPr="00223163">
              <w:rPr>
                <w:sz w:val="20"/>
                <w:szCs w:val="20"/>
              </w:rPr>
              <w:t>in a variety of forms</w:t>
            </w:r>
            <w:r w:rsidR="0010444E" w:rsidRPr="00223163">
              <w:rPr>
                <w:sz w:val="20"/>
                <w:szCs w:val="20"/>
              </w:rPr>
              <w:t xml:space="preserve"> </w:t>
            </w:r>
            <w:r w:rsidR="00C41D74" w:rsidRPr="00223163">
              <w:rPr>
                <w:sz w:val="20"/>
                <w:szCs w:val="20"/>
              </w:rPr>
              <w:t>from different cultures with an Asian and Aboriginal focus</w:t>
            </w:r>
            <w:r w:rsidR="00441AA0" w:rsidRPr="00223163">
              <w:rPr>
                <w:sz w:val="20"/>
                <w:szCs w:val="20"/>
              </w:rPr>
              <w:t xml:space="preserve"> and slam </w:t>
            </w:r>
          </w:p>
          <w:p w14:paraId="39C6D8D6" w14:textId="55F7063B" w:rsidR="00227DB8" w:rsidRPr="00223163" w:rsidRDefault="005E083C" w:rsidP="00227DB8">
            <w:pPr>
              <w:pStyle w:val="Tabletext"/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223163">
              <w:rPr>
                <w:sz w:val="20"/>
                <w:szCs w:val="20"/>
              </w:rPr>
              <w:t xml:space="preserve">Analysis of </w:t>
            </w:r>
            <w:r w:rsidR="00C41D74" w:rsidRPr="00223163">
              <w:rPr>
                <w:sz w:val="20"/>
                <w:szCs w:val="20"/>
              </w:rPr>
              <w:t>poetic techniques:</w:t>
            </w:r>
          </w:p>
          <w:p w14:paraId="00B6F95A" w14:textId="50D7A432" w:rsidR="00C41D74" w:rsidRPr="00223163" w:rsidRDefault="00C41D74" w:rsidP="00C41D74">
            <w:pPr>
              <w:pStyle w:val="Tabletext"/>
              <w:ind w:left="720"/>
              <w:rPr>
                <w:b/>
                <w:sz w:val="20"/>
                <w:szCs w:val="20"/>
              </w:rPr>
            </w:pPr>
            <w:r w:rsidRPr="00223163">
              <w:rPr>
                <w:b/>
                <w:sz w:val="20"/>
                <w:szCs w:val="20"/>
              </w:rPr>
              <w:t xml:space="preserve">Mental imagery: </w:t>
            </w:r>
            <w:r w:rsidRPr="00223163">
              <w:rPr>
                <w:sz w:val="20"/>
                <w:szCs w:val="20"/>
              </w:rPr>
              <w:t>similes, metaphors, personification</w:t>
            </w:r>
            <w:r w:rsidRPr="00223163">
              <w:rPr>
                <w:b/>
                <w:sz w:val="20"/>
                <w:szCs w:val="20"/>
              </w:rPr>
              <w:t xml:space="preserve"> </w:t>
            </w:r>
          </w:p>
          <w:p w14:paraId="7DD7C3C6" w14:textId="054CE1E8" w:rsidR="00DF2E93" w:rsidRPr="00223163" w:rsidRDefault="001D6D56" w:rsidP="008521EF">
            <w:pPr>
              <w:pStyle w:val="Tabletext"/>
              <w:ind w:left="720"/>
              <w:rPr>
                <w:b/>
                <w:sz w:val="20"/>
                <w:szCs w:val="20"/>
              </w:rPr>
            </w:pPr>
            <w:r w:rsidRPr="00223163">
              <w:rPr>
                <w:b/>
                <w:sz w:val="20"/>
                <w:szCs w:val="20"/>
              </w:rPr>
              <w:t xml:space="preserve">Sound imagery: </w:t>
            </w:r>
            <w:r w:rsidRPr="00223163">
              <w:rPr>
                <w:sz w:val="20"/>
                <w:szCs w:val="20"/>
              </w:rPr>
              <w:t>rhyme, rhythm, alliteration, onomatopoeia</w:t>
            </w:r>
            <w:r w:rsidRPr="00223163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3888" w:type="dxa"/>
          </w:tcPr>
          <w:p w14:paraId="018CA8FD" w14:textId="77777777" w:rsidR="0071773C" w:rsidRPr="00223163" w:rsidRDefault="0071773C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0A6AD99" w14:textId="18F4C804" w:rsidR="00986C79" w:rsidRPr="00223163" w:rsidRDefault="00CC3781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Task 11</w:t>
            </w:r>
            <w:r w:rsidR="005921B3" w:rsidRPr="00223163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</w:p>
          <w:p w14:paraId="6EC780B8" w14:textId="0603F3A5" w:rsidR="005921B3" w:rsidRPr="00223163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 xml:space="preserve">Poetry </w:t>
            </w:r>
            <w:r w:rsidR="00441AA0" w:rsidRPr="00223163">
              <w:rPr>
                <w:rFonts w:ascii="Arial" w:hAnsi="Arial" w:cs="Arial"/>
                <w:b/>
                <w:sz w:val="20"/>
                <w:szCs w:val="20"/>
              </w:rPr>
              <w:t>Anthology</w:t>
            </w:r>
          </w:p>
          <w:p w14:paraId="5729DB0D" w14:textId="2156484A" w:rsidR="00F9035F" w:rsidRPr="00223163" w:rsidRDefault="005921B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WRITING</w:t>
            </w:r>
            <w:r w:rsidR="00811EE9" w:rsidRPr="0022316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C3781" w:rsidRPr="00223163">
              <w:rPr>
                <w:rFonts w:ascii="Arial" w:hAnsi="Arial" w:cs="Arial"/>
                <w:b/>
                <w:sz w:val="20"/>
                <w:szCs w:val="20"/>
              </w:rPr>
              <w:t>10</w:t>
            </w:r>
            <w:r w:rsidRPr="00223163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  <w:p w14:paraId="6059C643" w14:textId="3F2E5E0A" w:rsidR="00044040" w:rsidRPr="00223163" w:rsidRDefault="00F9035F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Due week 9</w:t>
            </w:r>
          </w:p>
          <w:p w14:paraId="70DA8277" w14:textId="09CC1176" w:rsidR="00F9035F" w:rsidRPr="00223163" w:rsidRDefault="00F9035F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55D53C0" w14:textId="6F102D0C" w:rsidR="003B32A6" w:rsidRPr="00223163" w:rsidRDefault="008521EF" w:rsidP="00811EE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Task 12</w:t>
            </w:r>
            <w:r w:rsidR="00F9035F" w:rsidRPr="00223163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811EE9" w:rsidRPr="0022316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14:paraId="71AA1ED3" w14:textId="0809FBE1" w:rsidR="00811EE9" w:rsidRPr="00223163" w:rsidRDefault="008521EF" w:rsidP="00811EE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Group deconstruction of a poem and oral presentation</w:t>
            </w:r>
            <w:r w:rsidR="00811EE9" w:rsidRPr="00223163"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</w:p>
          <w:p w14:paraId="164C2713" w14:textId="4BB3F809" w:rsidR="00F9035F" w:rsidRPr="00223163" w:rsidRDefault="00811EE9" w:rsidP="00F9035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SPEAKING and LISTENING</w:t>
            </w:r>
            <w:r w:rsidR="003B32A6" w:rsidRPr="0022316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8521EF" w:rsidRPr="00223163">
              <w:rPr>
                <w:rFonts w:ascii="Arial" w:hAnsi="Arial" w:cs="Arial"/>
                <w:b/>
                <w:sz w:val="20"/>
                <w:szCs w:val="20"/>
              </w:rPr>
              <w:t>10</w:t>
            </w:r>
            <w:r w:rsidR="00F9035F" w:rsidRPr="00223163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  <w:p w14:paraId="441EC3E4" w14:textId="32BBC809" w:rsidR="00811EE9" w:rsidRPr="00223163" w:rsidRDefault="00F9035F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Due week 10</w:t>
            </w:r>
          </w:p>
          <w:p w14:paraId="77B87D01" w14:textId="5356CDB7" w:rsidR="00811EE9" w:rsidRPr="00223163" w:rsidRDefault="00811EE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RPr="00223163" w14:paraId="5142C16C" w14:textId="77777777" w:rsidTr="00DF2E93">
        <w:trPr>
          <w:trHeight w:val="416"/>
        </w:trPr>
        <w:tc>
          <w:tcPr>
            <w:tcW w:w="13948" w:type="dxa"/>
            <w:gridSpan w:val="3"/>
          </w:tcPr>
          <w:p w14:paraId="5E21C9AC" w14:textId="45B36AC7" w:rsidR="00B03F70" w:rsidRPr="00223163" w:rsidRDefault="007B12F0" w:rsidP="00811EE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Term 4</w:t>
            </w:r>
          </w:p>
        </w:tc>
      </w:tr>
      <w:tr w:rsidR="007B12F0" w:rsidRPr="00223163" w14:paraId="6792D00B" w14:textId="77777777" w:rsidTr="003B32A6">
        <w:tc>
          <w:tcPr>
            <w:tcW w:w="1129" w:type="dxa"/>
          </w:tcPr>
          <w:p w14:paraId="09032255" w14:textId="77777777" w:rsidR="007B12F0" w:rsidRPr="00223163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</w:p>
          <w:p w14:paraId="19BD27D6" w14:textId="62E9770E" w:rsidR="00B03F70" w:rsidRPr="00223163" w:rsidRDefault="0048304E" w:rsidP="006215E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1763FD" w:rsidRPr="00223163">
              <w:rPr>
                <w:rFonts w:ascii="Arial" w:hAnsi="Arial" w:cs="Arial"/>
                <w:b/>
                <w:sz w:val="20"/>
                <w:szCs w:val="20"/>
              </w:rPr>
              <w:t>-5</w:t>
            </w:r>
          </w:p>
        </w:tc>
        <w:tc>
          <w:tcPr>
            <w:tcW w:w="8931" w:type="dxa"/>
          </w:tcPr>
          <w:p w14:paraId="05D42CCB" w14:textId="65D03136" w:rsidR="00B23D9B" w:rsidRPr="00223163" w:rsidRDefault="00B23D9B" w:rsidP="00B23D9B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color w:val="000000"/>
                <w:sz w:val="20"/>
                <w:szCs w:val="20"/>
              </w:rPr>
            </w:pPr>
            <w:r w:rsidRPr="00223163">
              <w:rPr>
                <w:rFonts w:ascii="Tahoma" w:hAnsi="Tahoma" w:cs="Tahoma"/>
                <w:b/>
                <w:color w:val="000000"/>
                <w:sz w:val="20"/>
                <w:szCs w:val="20"/>
              </w:rPr>
              <w:t xml:space="preserve">Graphic Novel/Picture Book Study </w:t>
            </w:r>
          </w:p>
          <w:p w14:paraId="37C713A8" w14:textId="66B203EB" w:rsidR="00B23D9B" w:rsidRPr="00223163" w:rsidRDefault="00B23D9B" w:rsidP="00B23D9B">
            <w:pPr>
              <w:numPr>
                <w:ilvl w:val="0"/>
                <w:numId w:val="34"/>
              </w:numPr>
              <w:tabs>
                <w:tab w:val="left" w:pos="144"/>
              </w:tabs>
              <w:rPr>
                <w:rFonts w:ascii="Tahoma" w:hAnsi="Tahoma" w:cs="Tahoma"/>
                <w:sz w:val="20"/>
                <w:szCs w:val="20"/>
              </w:rPr>
            </w:pPr>
            <w:r w:rsidRPr="00223163">
              <w:rPr>
                <w:rFonts w:ascii="Tahoma" w:hAnsi="Tahoma" w:cs="Tahoma"/>
                <w:sz w:val="20"/>
                <w:szCs w:val="20"/>
              </w:rPr>
              <w:t>Conventions of picture books</w:t>
            </w:r>
          </w:p>
          <w:p w14:paraId="564D3732" w14:textId="23E952B6" w:rsidR="00FB4264" w:rsidRPr="00223163" w:rsidRDefault="00FB4264" w:rsidP="00FB4264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Tahoma" w:hAnsi="Tahoma" w:cs="Tahoma"/>
                <w:sz w:val="20"/>
                <w:szCs w:val="20"/>
              </w:rPr>
              <w:t xml:space="preserve">Narrative conventions </w:t>
            </w:r>
          </w:p>
          <w:p w14:paraId="0B013AAD" w14:textId="392D4400" w:rsidR="00B23D9B" w:rsidRPr="00223163" w:rsidRDefault="00FB4264" w:rsidP="00B23D9B">
            <w:pPr>
              <w:numPr>
                <w:ilvl w:val="0"/>
                <w:numId w:val="34"/>
              </w:numPr>
              <w:tabs>
                <w:tab w:val="left" w:pos="144"/>
              </w:tabs>
              <w:rPr>
                <w:rFonts w:ascii="Tahoma" w:hAnsi="Tahoma" w:cs="Tahoma"/>
                <w:sz w:val="20"/>
                <w:szCs w:val="20"/>
              </w:rPr>
            </w:pPr>
            <w:r w:rsidRPr="00223163">
              <w:rPr>
                <w:rFonts w:ascii="Tahoma" w:hAnsi="Tahoma" w:cs="Tahoma"/>
                <w:sz w:val="20"/>
                <w:szCs w:val="20"/>
              </w:rPr>
              <w:t>Identify themes, issues, attitudes,</w:t>
            </w:r>
            <w:r w:rsidR="00B23D9B" w:rsidRPr="00223163">
              <w:rPr>
                <w:rFonts w:ascii="Tahoma" w:hAnsi="Tahoma" w:cs="Tahoma"/>
                <w:sz w:val="20"/>
                <w:szCs w:val="20"/>
              </w:rPr>
              <w:t xml:space="preserve"> values</w:t>
            </w:r>
            <w:r w:rsidRPr="00223163">
              <w:rPr>
                <w:rFonts w:ascii="Tahoma" w:hAnsi="Tahoma" w:cs="Tahoma"/>
                <w:sz w:val="20"/>
                <w:szCs w:val="20"/>
              </w:rPr>
              <w:t xml:space="preserve"> and how these are constructed though visual conventions</w:t>
            </w:r>
          </w:p>
          <w:p w14:paraId="2162E684" w14:textId="1ECDA126" w:rsidR="00B620F9" w:rsidRPr="00223163" w:rsidRDefault="00B620F9" w:rsidP="009A1E0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1AC00A0" w14:textId="67049112" w:rsidR="00311350" w:rsidRDefault="00311350" w:rsidP="009A1E0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53E516E" w14:textId="77777777" w:rsidR="00190CBF" w:rsidRPr="00223163" w:rsidRDefault="00190CBF" w:rsidP="009A1E0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CF5E521" w14:textId="5063C920" w:rsidR="00311350" w:rsidRPr="00223163" w:rsidRDefault="00311350" w:rsidP="009A1E0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8ACCB66" w14:textId="6500887C" w:rsidR="00311350" w:rsidRPr="00223163" w:rsidRDefault="00311350" w:rsidP="00311350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b/>
                <w:sz w:val="20"/>
                <w:szCs w:val="20"/>
              </w:rPr>
              <w:t>Examination</w:t>
            </w:r>
            <w:r w:rsidRPr="00223163">
              <w:rPr>
                <w:rFonts w:ascii="Arial" w:eastAsia="Times New Roman" w:hAnsi="Arial" w:cs="Arial"/>
                <w:sz w:val="20"/>
                <w:szCs w:val="20"/>
              </w:rPr>
              <w:t xml:space="preserve">: </w:t>
            </w:r>
            <w:r w:rsidR="00E36EE8" w:rsidRPr="00223163">
              <w:rPr>
                <w:rFonts w:ascii="Arial" w:eastAsia="Times New Roman" w:hAnsi="Arial" w:cs="Arial"/>
                <w:sz w:val="20"/>
                <w:szCs w:val="20"/>
              </w:rPr>
              <w:t>Grammar, Spelling, Essay</w:t>
            </w:r>
          </w:p>
          <w:p w14:paraId="1F27BBED" w14:textId="5803CF29" w:rsidR="00311350" w:rsidRPr="00223163" w:rsidRDefault="00311350" w:rsidP="009A1E0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52F4032" w14:textId="20BE9203" w:rsidR="00311350" w:rsidRPr="00223163" w:rsidRDefault="00311350" w:rsidP="009A1E0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9F43A62" w14:textId="39708B68" w:rsidR="00311350" w:rsidRPr="00223163" w:rsidRDefault="00311350" w:rsidP="009A1E0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DA0EB66" w14:textId="117380FF" w:rsidR="00311350" w:rsidRPr="00223163" w:rsidRDefault="00311350" w:rsidP="009A1E0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728816B" w14:textId="07F9A3FE" w:rsidR="00311350" w:rsidRPr="00223163" w:rsidRDefault="00311350" w:rsidP="009A1E0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EEAB591" w14:textId="77665447" w:rsidR="00EB5251" w:rsidRDefault="00EB5251" w:rsidP="009A1E0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BBC1DE2" w14:textId="77777777" w:rsidR="006215E9" w:rsidRPr="00223163" w:rsidRDefault="006215E9" w:rsidP="009A1E0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ED41A2F" w14:textId="77777777" w:rsidR="00EB5251" w:rsidRPr="00223163" w:rsidRDefault="00EB5251" w:rsidP="009A1E0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DFB8322" w14:textId="77777777" w:rsidR="00811EE9" w:rsidRPr="00223163" w:rsidRDefault="00811EE9" w:rsidP="00811EE9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b/>
                <w:sz w:val="20"/>
                <w:szCs w:val="20"/>
              </w:rPr>
              <w:t>Reading for Pleasure Programme</w:t>
            </w:r>
            <w:r w:rsidRPr="00223163">
              <w:rPr>
                <w:rFonts w:ascii="Arial" w:eastAsia="Times New Roman" w:hAnsi="Arial" w:cs="Arial"/>
                <w:sz w:val="20"/>
                <w:szCs w:val="20"/>
              </w:rPr>
              <w:t xml:space="preserve"> due.</w:t>
            </w:r>
          </w:p>
          <w:p w14:paraId="34E2A6CA" w14:textId="77777777" w:rsidR="00811EE9" w:rsidRPr="00223163" w:rsidRDefault="00811EE9" w:rsidP="00811EE9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EF3A3D2" w14:textId="77777777" w:rsidR="009A1E08" w:rsidRPr="00223163" w:rsidRDefault="009A1E08" w:rsidP="009A1E0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D02AE3A" w14:textId="4048B459" w:rsidR="00FF1E74" w:rsidRPr="00223163" w:rsidRDefault="00FF1E74" w:rsidP="009A1E0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03BA3E8" w14:textId="77777777" w:rsidR="00EB5251" w:rsidRPr="00223163" w:rsidRDefault="00EB5251" w:rsidP="009A1E0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A1F34A0" w14:textId="424EBA67" w:rsidR="00FF1E74" w:rsidRPr="00223163" w:rsidRDefault="00FF1E74" w:rsidP="009A1E0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888" w:type="dxa"/>
          </w:tcPr>
          <w:p w14:paraId="4187A1C9" w14:textId="4308C4B1" w:rsidR="00AB4979" w:rsidRPr="00223163" w:rsidRDefault="008D1B9D" w:rsidP="00811EE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Task 13</w:t>
            </w:r>
            <w:r w:rsidR="00B620F9" w:rsidRPr="00223163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</w:p>
          <w:p w14:paraId="0940C8D1" w14:textId="7B7E90D8" w:rsidR="00811EE9" w:rsidRPr="00223163" w:rsidRDefault="00B620F9" w:rsidP="00811EE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Picture Book Storyboard</w:t>
            </w:r>
          </w:p>
          <w:p w14:paraId="5E003282" w14:textId="25B15DE7" w:rsidR="00FF1E74" w:rsidRPr="00223163" w:rsidRDefault="0071773C" w:rsidP="00FF1E7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 xml:space="preserve">Reading and Viewing </w:t>
            </w:r>
            <w:r w:rsidR="00FF1E74" w:rsidRPr="00223163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  <w:p w14:paraId="489E9B8A" w14:textId="77777777" w:rsidR="00FF1E74" w:rsidRPr="00223163" w:rsidRDefault="00FF1E74" w:rsidP="00FF1E7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Due: week 5</w:t>
            </w:r>
          </w:p>
          <w:p w14:paraId="17EE23CA" w14:textId="1F429FBD" w:rsidR="00311350" w:rsidRPr="00223163" w:rsidRDefault="00311350" w:rsidP="00811EE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EE5F05C" w14:textId="689F320A" w:rsidR="00811EE9" w:rsidRPr="00223163" w:rsidRDefault="008D1B9D" w:rsidP="00811EE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Task 14</w:t>
            </w:r>
            <w:r w:rsidR="00811EE9" w:rsidRPr="00223163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</w:p>
          <w:p w14:paraId="27ABB1E9" w14:textId="77777777" w:rsidR="0071773C" w:rsidRPr="00223163" w:rsidRDefault="00811EE9" w:rsidP="00811EE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 xml:space="preserve">Examination: Spelling and Grammar </w:t>
            </w:r>
          </w:p>
          <w:p w14:paraId="600DDC4A" w14:textId="4DDA84AE" w:rsidR="00811EE9" w:rsidRPr="00223163" w:rsidRDefault="0071773C" w:rsidP="00811EE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Reading and Viewing</w:t>
            </w:r>
            <w:r w:rsidR="006822C6" w:rsidRPr="0022316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811EE9" w:rsidRPr="00223163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  <w:p w14:paraId="0EC8DA8D" w14:textId="00B88DB1" w:rsidR="00811EE9" w:rsidRPr="00223163" w:rsidRDefault="00E36EE8" w:rsidP="00811EE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Due week 6</w:t>
            </w:r>
          </w:p>
          <w:p w14:paraId="4A751AA1" w14:textId="77777777" w:rsidR="00811EE9" w:rsidRPr="00223163" w:rsidRDefault="00811EE9" w:rsidP="00811EE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98B704D" w14:textId="40B852B8" w:rsidR="00811EE9" w:rsidRPr="00223163" w:rsidRDefault="008D1B9D" w:rsidP="00811EE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Task 15</w:t>
            </w:r>
            <w:r w:rsidR="00811EE9" w:rsidRPr="00223163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</w:p>
          <w:p w14:paraId="06946D33" w14:textId="77777777" w:rsidR="00DB4B6B" w:rsidRPr="00223163" w:rsidRDefault="00AB4979" w:rsidP="00811EE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Examination</w:t>
            </w:r>
          </w:p>
          <w:p w14:paraId="455FFD55" w14:textId="1EAC2E68" w:rsidR="00811EE9" w:rsidRPr="00223163" w:rsidRDefault="00811EE9" w:rsidP="00811EE9">
            <w:p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Essay response using research from their oral presentation</w:t>
            </w:r>
          </w:p>
          <w:p w14:paraId="0E868B09" w14:textId="0FDD3E1B" w:rsidR="00811EE9" w:rsidRPr="00223163" w:rsidRDefault="00811EE9" w:rsidP="00811EE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14:paraId="314A0CAD" w14:textId="40CE61F9" w:rsidR="007B12F0" w:rsidRPr="00223163" w:rsidRDefault="00E36EE8" w:rsidP="00811EE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Due week 6</w:t>
            </w:r>
          </w:p>
          <w:p w14:paraId="7591FA44" w14:textId="77777777" w:rsidR="00FF1E74" w:rsidRPr="00223163" w:rsidRDefault="00FF1E74" w:rsidP="00811EE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15FDC93" w14:textId="6F9EB076" w:rsidR="00B86DB1" w:rsidRPr="00223163" w:rsidRDefault="008D1B9D" w:rsidP="00811EE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Task 16</w:t>
            </w:r>
            <w:r w:rsidR="00B86DB1" w:rsidRPr="00223163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14:paraId="3E7958D5" w14:textId="77777777" w:rsidR="00CF7357" w:rsidRPr="00223163" w:rsidRDefault="00CF7357" w:rsidP="00CF735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Reading for Pleasure Programme</w:t>
            </w:r>
          </w:p>
          <w:p w14:paraId="5051B0B4" w14:textId="77777777" w:rsidR="00CF7357" w:rsidRPr="00223163" w:rsidRDefault="00CF7357" w:rsidP="00CF735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14:paraId="68F4D49C" w14:textId="25206D04" w:rsidR="00CF7357" w:rsidRPr="00223163" w:rsidRDefault="00E36EE8" w:rsidP="00CF735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Due week 6</w:t>
            </w:r>
          </w:p>
          <w:p w14:paraId="3ED40A10" w14:textId="49FD3831" w:rsidR="00B86DB1" w:rsidRPr="00223163" w:rsidRDefault="00B86DB1" w:rsidP="00811EE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B309B" w:rsidRPr="00223163" w14:paraId="759A5773" w14:textId="77777777" w:rsidTr="003B32A6">
        <w:tc>
          <w:tcPr>
            <w:tcW w:w="1129" w:type="dxa"/>
          </w:tcPr>
          <w:p w14:paraId="0669F969" w14:textId="77777777" w:rsidR="004B309B" w:rsidRPr="00223163" w:rsidRDefault="004B309B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931" w:type="dxa"/>
          </w:tcPr>
          <w:p w14:paraId="2A91F628" w14:textId="6151C91F" w:rsidR="004B309B" w:rsidRPr="00223163" w:rsidRDefault="004B309B" w:rsidP="004B309B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</w:rPr>
            </w:pPr>
            <w:r w:rsidRPr="00223163">
              <w:rPr>
                <w:rFonts w:ascii="Arial" w:eastAsia="Times New Roman" w:hAnsi="Arial" w:cs="Arial"/>
                <w:b/>
                <w:sz w:val="20"/>
                <w:szCs w:val="20"/>
              </w:rPr>
              <w:t>End of assessment period for semester two.</w:t>
            </w:r>
          </w:p>
        </w:tc>
        <w:tc>
          <w:tcPr>
            <w:tcW w:w="3888" w:type="dxa"/>
          </w:tcPr>
          <w:p w14:paraId="3C9D322A" w14:textId="77777777" w:rsidR="004B309B" w:rsidRPr="00223163" w:rsidRDefault="004B309B" w:rsidP="00811EE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RPr="00223163" w14:paraId="0AAFF95B" w14:textId="77777777" w:rsidTr="003B32A6">
        <w:trPr>
          <w:trHeight w:val="1305"/>
        </w:trPr>
        <w:tc>
          <w:tcPr>
            <w:tcW w:w="1129" w:type="dxa"/>
          </w:tcPr>
          <w:p w14:paraId="7CB5CFB0" w14:textId="1F26914C" w:rsidR="00B03F70" w:rsidRPr="00223163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</w:p>
          <w:p w14:paraId="63513480" w14:textId="70123735" w:rsidR="002656A2" w:rsidRPr="00223163" w:rsidRDefault="001763FD" w:rsidP="00F440E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6</w:t>
            </w:r>
            <w:r w:rsidR="00CF7357" w:rsidRPr="00223163">
              <w:rPr>
                <w:rFonts w:ascii="Arial" w:hAnsi="Arial" w:cs="Arial"/>
                <w:b/>
                <w:sz w:val="20"/>
                <w:szCs w:val="20"/>
              </w:rPr>
              <w:t xml:space="preserve"> - 8</w:t>
            </w:r>
          </w:p>
          <w:p w14:paraId="7573A4D6" w14:textId="77777777" w:rsidR="002656A2" w:rsidRPr="00223163" w:rsidRDefault="002656A2" w:rsidP="00B03F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5ED7C36" w14:textId="3D580990" w:rsidR="002656A2" w:rsidRPr="00223163" w:rsidRDefault="002656A2" w:rsidP="00B03F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931" w:type="dxa"/>
          </w:tcPr>
          <w:p w14:paraId="513A940D" w14:textId="36410550" w:rsidR="009A1E08" w:rsidRPr="00223163" w:rsidRDefault="00CF7357" w:rsidP="009A1E0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Documentary Study</w:t>
            </w:r>
            <w:r w:rsidR="00D75032" w:rsidRPr="00223163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14:paraId="74531008" w14:textId="75ADE5A6" w:rsidR="00D75032" w:rsidRPr="00223163" w:rsidRDefault="00D75032" w:rsidP="00423199">
            <w:pPr>
              <w:pStyle w:val="ListParagraph"/>
              <w:numPr>
                <w:ilvl w:val="0"/>
                <w:numId w:val="36"/>
              </w:numPr>
              <w:rPr>
                <w:rFonts w:ascii="Tahoma" w:hAnsi="Tahoma" w:cs="Tahoma"/>
                <w:sz w:val="20"/>
                <w:szCs w:val="20"/>
              </w:rPr>
            </w:pPr>
            <w:r w:rsidRPr="00223163">
              <w:rPr>
                <w:rFonts w:ascii="Tahoma" w:hAnsi="Tahoma" w:cs="Tahoma"/>
                <w:sz w:val="20"/>
                <w:szCs w:val="20"/>
              </w:rPr>
              <w:t xml:space="preserve">documentary </w:t>
            </w:r>
            <w:r w:rsidR="00423199" w:rsidRPr="00223163">
              <w:rPr>
                <w:rFonts w:ascii="Tahoma" w:hAnsi="Tahoma" w:cs="Tahoma"/>
                <w:sz w:val="20"/>
                <w:szCs w:val="20"/>
              </w:rPr>
              <w:t>as a construction</w:t>
            </w:r>
          </w:p>
          <w:p w14:paraId="2B4FF928" w14:textId="73A9694A" w:rsidR="00423199" w:rsidRPr="00223163" w:rsidRDefault="00423199" w:rsidP="00423199">
            <w:pPr>
              <w:pStyle w:val="ListParagraph"/>
              <w:numPr>
                <w:ilvl w:val="0"/>
                <w:numId w:val="36"/>
              </w:numPr>
              <w:rPr>
                <w:rFonts w:ascii="Tahoma" w:hAnsi="Tahoma" w:cs="Tahoma"/>
                <w:sz w:val="20"/>
                <w:szCs w:val="20"/>
              </w:rPr>
            </w:pPr>
            <w:r w:rsidRPr="00223163">
              <w:rPr>
                <w:rFonts w:ascii="Tahoma" w:hAnsi="Tahoma" w:cs="Tahoma"/>
                <w:sz w:val="20"/>
                <w:szCs w:val="20"/>
              </w:rPr>
              <w:t>narrative driven</w:t>
            </w:r>
          </w:p>
          <w:p w14:paraId="453931D2" w14:textId="3A8FD37B" w:rsidR="00423199" w:rsidRPr="00223163" w:rsidRDefault="00423199" w:rsidP="00423199">
            <w:pPr>
              <w:pStyle w:val="ListParagraph"/>
              <w:numPr>
                <w:ilvl w:val="0"/>
                <w:numId w:val="36"/>
              </w:numPr>
              <w:rPr>
                <w:rFonts w:ascii="Tahoma" w:hAnsi="Tahoma" w:cs="Tahoma"/>
                <w:sz w:val="20"/>
                <w:szCs w:val="20"/>
              </w:rPr>
            </w:pPr>
            <w:r w:rsidRPr="00223163">
              <w:rPr>
                <w:rFonts w:ascii="Tahoma" w:hAnsi="Tahoma" w:cs="Tahoma"/>
                <w:sz w:val="20"/>
                <w:szCs w:val="20"/>
              </w:rPr>
              <w:t>filmic conventions: SWAT</w:t>
            </w:r>
          </w:p>
          <w:p w14:paraId="4E1F16B5" w14:textId="77777777" w:rsidR="00423199" w:rsidRPr="00223163" w:rsidRDefault="00423199" w:rsidP="00D75032">
            <w:pPr>
              <w:pStyle w:val="ListParagraph"/>
              <w:numPr>
                <w:ilvl w:val="0"/>
                <w:numId w:val="36"/>
              </w:numPr>
              <w:rPr>
                <w:rFonts w:ascii="Tahoma" w:hAnsi="Tahoma" w:cs="Tahoma"/>
                <w:sz w:val="20"/>
                <w:szCs w:val="20"/>
              </w:rPr>
            </w:pPr>
            <w:r w:rsidRPr="00223163">
              <w:rPr>
                <w:rFonts w:ascii="Tahoma" w:hAnsi="Tahoma" w:cs="Tahoma"/>
                <w:sz w:val="20"/>
                <w:szCs w:val="20"/>
              </w:rPr>
              <w:t>documentary conventions: archival footage, voice-over narration, expert opinion, interviews, statistical information</w:t>
            </w:r>
          </w:p>
          <w:p w14:paraId="77759146" w14:textId="19B6FA38" w:rsidR="00D75032" w:rsidRPr="00223163" w:rsidRDefault="00D75032" w:rsidP="00D75032">
            <w:pPr>
              <w:pStyle w:val="ListParagraph"/>
              <w:numPr>
                <w:ilvl w:val="0"/>
                <w:numId w:val="36"/>
              </w:numPr>
              <w:rPr>
                <w:rFonts w:ascii="Tahoma" w:hAnsi="Tahoma" w:cs="Tahoma"/>
                <w:sz w:val="20"/>
                <w:szCs w:val="20"/>
              </w:rPr>
            </w:pPr>
            <w:r w:rsidRPr="00223163">
              <w:rPr>
                <w:rFonts w:ascii="Tahoma" w:hAnsi="Tahoma" w:cs="Tahoma"/>
                <w:sz w:val="20"/>
                <w:szCs w:val="20"/>
              </w:rPr>
              <w:t>apply correct referencing technique</w:t>
            </w:r>
          </w:p>
          <w:p w14:paraId="24BBA011" w14:textId="77777777" w:rsidR="001763FD" w:rsidRPr="00223163" w:rsidRDefault="00423199" w:rsidP="00423199">
            <w:pPr>
              <w:pStyle w:val="ListParagraph"/>
              <w:numPr>
                <w:ilvl w:val="0"/>
                <w:numId w:val="36"/>
              </w:numPr>
              <w:rPr>
                <w:rFonts w:ascii="Tahoma" w:hAnsi="Tahoma" w:cs="Tahoma"/>
                <w:sz w:val="20"/>
                <w:szCs w:val="20"/>
              </w:rPr>
            </w:pPr>
            <w:r w:rsidRPr="00223163">
              <w:rPr>
                <w:rFonts w:ascii="Tahoma" w:hAnsi="Tahoma" w:cs="Tahoma"/>
                <w:sz w:val="20"/>
                <w:szCs w:val="20"/>
              </w:rPr>
              <w:t>make intertextual links with other texts studied</w:t>
            </w:r>
          </w:p>
          <w:p w14:paraId="6EB2F577" w14:textId="0522D7C0" w:rsidR="00423199" w:rsidRPr="00223163" w:rsidRDefault="00423199" w:rsidP="00423199">
            <w:pPr>
              <w:pStyle w:val="ListParagraph"/>
              <w:ind w:left="144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888" w:type="dxa"/>
          </w:tcPr>
          <w:p w14:paraId="33F40F3C" w14:textId="77777777" w:rsidR="00D924D0" w:rsidRPr="00223163" w:rsidRDefault="00B35BF0" w:rsidP="00990E6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Not assessed</w:t>
            </w:r>
          </w:p>
          <w:p w14:paraId="38114C7C" w14:textId="46D54749" w:rsidR="000C3F21" w:rsidRPr="00223163" w:rsidRDefault="000C3F21" w:rsidP="00990E69">
            <w:pPr>
              <w:rPr>
                <w:rFonts w:ascii="Arial" w:hAnsi="Arial" w:cs="Arial"/>
                <w:sz w:val="20"/>
                <w:szCs w:val="20"/>
              </w:rPr>
            </w:pPr>
            <w:r w:rsidRPr="00223163">
              <w:rPr>
                <w:rFonts w:ascii="Arial" w:hAnsi="Arial" w:cs="Arial"/>
                <w:sz w:val="20"/>
                <w:szCs w:val="20"/>
              </w:rPr>
              <w:t>Construct a mini documentary using the template from the Australian Children’s Resources</w:t>
            </w:r>
          </w:p>
        </w:tc>
      </w:tr>
      <w:tr w:rsidR="007B12F0" w:rsidRPr="00223163" w14:paraId="527B94C4" w14:textId="77777777" w:rsidTr="003B32A6">
        <w:tc>
          <w:tcPr>
            <w:tcW w:w="1129" w:type="dxa"/>
          </w:tcPr>
          <w:p w14:paraId="1BFDD667" w14:textId="77777777" w:rsidR="007B12F0" w:rsidRPr="00223163" w:rsidRDefault="007B12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</w:p>
          <w:p w14:paraId="3549AAD4" w14:textId="73DA351D" w:rsidR="00B03F70" w:rsidRPr="00223163" w:rsidRDefault="00B35B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GoBack"/>
            <w:bookmarkEnd w:id="0"/>
            <w:r w:rsidRPr="00223163">
              <w:rPr>
                <w:rFonts w:ascii="Arial" w:hAnsi="Arial" w:cs="Arial"/>
                <w:b/>
                <w:sz w:val="20"/>
                <w:szCs w:val="20"/>
              </w:rPr>
              <w:t>9</w:t>
            </w:r>
            <w:r w:rsidR="00D924D0" w:rsidRPr="00223163">
              <w:rPr>
                <w:rFonts w:ascii="Arial" w:hAnsi="Arial" w:cs="Arial"/>
                <w:b/>
                <w:sz w:val="20"/>
                <w:szCs w:val="20"/>
              </w:rPr>
              <w:t>-10</w:t>
            </w:r>
          </w:p>
        </w:tc>
        <w:tc>
          <w:tcPr>
            <w:tcW w:w="8931" w:type="dxa"/>
          </w:tcPr>
          <w:p w14:paraId="3E33C73C" w14:textId="248A9D7A" w:rsidR="007B12F0" w:rsidRPr="00223163" w:rsidRDefault="00B35BF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Drama Study:</w:t>
            </w:r>
          </w:p>
          <w:p w14:paraId="13C307BD" w14:textId="5A0D8CA2" w:rsidR="008B41A0" w:rsidRPr="00223163" w:rsidRDefault="008B41A0" w:rsidP="008B41A0">
            <w:pPr>
              <w:pStyle w:val="ListParagraph"/>
              <w:numPr>
                <w:ilvl w:val="0"/>
                <w:numId w:val="38"/>
              </w:numPr>
              <w:rPr>
                <w:rFonts w:ascii="Tahoma" w:hAnsi="Tahoma" w:cs="Tahoma"/>
                <w:sz w:val="20"/>
                <w:szCs w:val="20"/>
              </w:rPr>
            </w:pPr>
            <w:r w:rsidRPr="00223163">
              <w:rPr>
                <w:rFonts w:ascii="Tahoma" w:hAnsi="Tahoma" w:cs="Tahoma"/>
                <w:sz w:val="20"/>
                <w:szCs w:val="20"/>
              </w:rPr>
              <w:t>generic conventions of drama</w:t>
            </w:r>
          </w:p>
          <w:p w14:paraId="636F0C15" w14:textId="17663309" w:rsidR="00D924D0" w:rsidRPr="00223163" w:rsidRDefault="008B41A0" w:rsidP="00CD6C3A">
            <w:pPr>
              <w:pStyle w:val="ListParagraph"/>
              <w:numPr>
                <w:ilvl w:val="0"/>
                <w:numId w:val="38"/>
              </w:numPr>
              <w:rPr>
                <w:rFonts w:ascii="Tahoma" w:hAnsi="Tahoma" w:cs="Tahoma"/>
                <w:sz w:val="20"/>
                <w:szCs w:val="20"/>
              </w:rPr>
            </w:pPr>
            <w:r w:rsidRPr="00223163">
              <w:rPr>
                <w:rFonts w:ascii="Tahoma" w:hAnsi="Tahoma" w:cs="Tahoma"/>
                <w:sz w:val="20"/>
                <w:szCs w:val="20"/>
              </w:rPr>
              <w:t>setting out of drama scripts</w:t>
            </w:r>
          </w:p>
        </w:tc>
        <w:tc>
          <w:tcPr>
            <w:tcW w:w="3888" w:type="dxa"/>
          </w:tcPr>
          <w:p w14:paraId="68D5FE95" w14:textId="77777777" w:rsidR="008B41A0" w:rsidRPr="00223163" w:rsidRDefault="00B35BF0" w:rsidP="000C3F21">
            <w:pPr>
              <w:rPr>
                <w:rFonts w:ascii="Tahoma" w:hAnsi="Tahoma" w:cs="Tahoma"/>
                <w:sz w:val="20"/>
                <w:szCs w:val="20"/>
              </w:rPr>
            </w:pPr>
            <w:r w:rsidRPr="00223163">
              <w:rPr>
                <w:rFonts w:ascii="Arial" w:hAnsi="Arial" w:cs="Arial"/>
                <w:b/>
                <w:sz w:val="20"/>
                <w:szCs w:val="20"/>
              </w:rPr>
              <w:t>Not assessed</w:t>
            </w:r>
            <w:r w:rsidR="008B41A0" w:rsidRPr="00223163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60F67C03" w14:textId="26F71102" w:rsidR="008B41A0" w:rsidRPr="00223163" w:rsidRDefault="008B41A0" w:rsidP="000C3F21">
            <w:pPr>
              <w:rPr>
                <w:rFonts w:ascii="Tahoma" w:hAnsi="Tahoma" w:cs="Tahoma"/>
                <w:sz w:val="20"/>
                <w:szCs w:val="20"/>
              </w:rPr>
            </w:pPr>
            <w:r w:rsidRPr="00223163">
              <w:rPr>
                <w:rFonts w:ascii="Tahoma" w:hAnsi="Tahoma" w:cs="Tahoma"/>
                <w:sz w:val="20"/>
                <w:szCs w:val="20"/>
              </w:rPr>
              <w:t>Convert a prose piece to a drama script and act out</w:t>
            </w:r>
          </w:p>
          <w:p w14:paraId="362F5FD1" w14:textId="12B7585C" w:rsidR="00014755" w:rsidRPr="00223163" w:rsidRDefault="00014755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6A06F3C0" w14:textId="77777777" w:rsidR="007B12F0" w:rsidRPr="00223163" w:rsidRDefault="007B12F0" w:rsidP="007B12F0">
      <w:pPr>
        <w:rPr>
          <w:rFonts w:ascii="Arial" w:hAnsi="Arial" w:cs="Arial"/>
          <w:b/>
          <w:sz w:val="20"/>
          <w:szCs w:val="20"/>
        </w:rPr>
      </w:pPr>
    </w:p>
    <w:p w14:paraId="27C1F0B5" w14:textId="77777777" w:rsidR="007B12F0" w:rsidRPr="00223163" w:rsidRDefault="007B12F0" w:rsidP="007B12F0">
      <w:pPr>
        <w:jc w:val="center"/>
        <w:rPr>
          <w:rFonts w:ascii="Arial" w:hAnsi="Arial" w:cs="Arial"/>
          <w:b/>
          <w:sz w:val="20"/>
          <w:szCs w:val="20"/>
        </w:rPr>
      </w:pPr>
    </w:p>
    <w:p w14:paraId="50C49B51" w14:textId="70C79690" w:rsidR="007B12F0" w:rsidRPr="00223163" w:rsidRDefault="007B12F0" w:rsidP="00CD6C3A">
      <w:pPr>
        <w:rPr>
          <w:rFonts w:ascii="Arial" w:hAnsi="Arial" w:cs="Arial"/>
          <w:b/>
          <w:sz w:val="20"/>
          <w:szCs w:val="20"/>
        </w:rPr>
      </w:pPr>
    </w:p>
    <w:p w14:paraId="21875196" w14:textId="77777777" w:rsidR="007B12F0" w:rsidRPr="00223163" w:rsidRDefault="007B12F0" w:rsidP="007B12F0">
      <w:pPr>
        <w:jc w:val="center"/>
        <w:rPr>
          <w:rFonts w:ascii="Arial" w:hAnsi="Arial" w:cs="Arial"/>
          <w:b/>
          <w:sz w:val="20"/>
          <w:szCs w:val="20"/>
        </w:rPr>
      </w:pPr>
    </w:p>
    <w:p w14:paraId="5F51B531" w14:textId="77777777" w:rsidR="007B12F0" w:rsidRPr="00223163" w:rsidRDefault="007B12F0" w:rsidP="007B12F0">
      <w:pPr>
        <w:jc w:val="center"/>
        <w:rPr>
          <w:rFonts w:ascii="Arial" w:hAnsi="Arial" w:cs="Arial"/>
          <w:b/>
          <w:sz w:val="20"/>
          <w:szCs w:val="20"/>
        </w:rPr>
      </w:pPr>
    </w:p>
    <w:p w14:paraId="5CA10080" w14:textId="77777777" w:rsidR="007B12F0" w:rsidRPr="00223163" w:rsidRDefault="007B12F0" w:rsidP="007B12F0">
      <w:pPr>
        <w:jc w:val="center"/>
        <w:rPr>
          <w:rFonts w:ascii="Arial" w:hAnsi="Arial" w:cs="Arial"/>
          <w:b/>
          <w:sz w:val="20"/>
          <w:szCs w:val="20"/>
        </w:rPr>
      </w:pPr>
    </w:p>
    <w:p w14:paraId="279D1754" w14:textId="77777777" w:rsidR="007B12F0" w:rsidRPr="00223163" w:rsidRDefault="007B12F0" w:rsidP="007B12F0">
      <w:pPr>
        <w:jc w:val="center"/>
        <w:rPr>
          <w:rFonts w:ascii="Arial" w:hAnsi="Arial" w:cs="Arial"/>
          <w:b/>
          <w:sz w:val="20"/>
          <w:szCs w:val="20"/>
        </w:rPr>
      </w:pPr>
    </w:p>
    <w:p w14:paraId="72340E50" w14:textId="1E9CFD8C" w:rsidR="007B12F0" w:rsidRPr="00223163" w:rsidRDefault="007B12F0" w:rsidP="007B12F0">
      <w:pPr>
        <w:rPr>
          <w:rFonts w:ascii="Arial" w:hAnsi="Arial" w:cs="Arial"/>
          <w:b/>
          <w:sz w:val="20"/>
          <w:szCs w:val="20"/>
        </w:rPr>
      </w:pPr>
    </w:p>
    <w:p w14:paraId="140DA98A" w14:textId="77777777" w:rsidR="00223163" w:rsidRPr="00223163" w:rsidRDefault="00223163">
      <w:pPr>
        <w:rPr>
          <w:rFonts w:ascii="Arial" w:hAnsi="Arial" w:cs="Arial"/>
          <w:b/>
          <w:sz w:val="20"/>
          <w:szCs w:val="20"/>
        </w:rPr>
      </w:pPr>
    </w:p>
    <w:sectPr w:rsidR="00223163" w:rsidRPr="00223163" w:rsidSect="007B12F0">
      <w:headerReference w:type="default" r:id="rId8"/>
      <w:footerReference w:type="default" r:id="rId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17A3C0" w14:textId="77777777" w:rsidR="00DF55AB" w:rsidRDefault="00DF55AB" w:rsidP="00FD074D">
      <w:pPr>
        <w:spacing w:after="0" w:line="240" w:lineRule="auto"/>
      </w:pPr>
      <w:r>
        <w:separator/>
      </w:r>
    </w:p>
  </w:endnote>
  <w:endnote w:type="continuationSeparator" w:id="0">
    <w:p w14:paraId="0879E7C3" w14:textId="77777777" w:rsidR="00DF55AB" w:rsidRDefault="00DF55AB" w:rsidP="00FD0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616732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FE43B3" w14:textId="56DBFDA5" w:rsidR="00DF55AB" w:rsidRDefault="00DF55A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440EE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33CB4D6E" w14:textId="77777777" w:rsidR="00DF55AB" w:rsidRDefault="00DF55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20EAA6" w14:textId="77777777" w:rsidR="00DF55AB" w:rsidRDefault="00DF55AB" w:rsidP="00FD074D">
      <w:pPr>
        <w:spacing w:after="0" w:line="240" w:lineRule="auto"/>
      </w:pPr>
      <w:r>
        <w:separator/>
      </w:r>
    </w:p>
  </w:footnote>
  <w:footnote w:type="continuationSeparator" w:id="0">
    <w:p w14:paraId="52691FB2" w14:textId="77777777" w:rsidR="00DF55AB" w:rsidRDefault="00DF55AB" w:rsidP="00FD07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14D962" w14:textId="525A4496" w:rsidR="00DF55AB" w:rsidRDefault="00DF55AB">
    <w:pPr>
      <w:pStyle w:val="Header"/>
    </w:pPr>
    <w: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D0E6F"/>
    <w:multiLevelType w:val="hybridMultilevel"/>
    <w:tmpl w:val="DC064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1534B"/>
    <w:multiLevelType w:val="hybridMultilevel"/>
    <w:tmpl w:val="5F98C460"/>
    <w:lvl w:ilvl="0" w:tplc="100852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D0EA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0CA0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06DC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C8DB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76FC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F4E5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68A3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C600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C670217"/>
    <w:multiLevelType w:val="hybridMultilevel"/>
    <w:tmpl w:val="28FA6B1E"/>
    <w:lvl w:ilvl="0" w:tplc="5EF8A38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86DA4"/>
    <w:multiLevelType w:val="hybridMultilevel"/>
    <w:tmpl w:val="EC2AB7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87CD7"/>
    <w:multiLevelType w:val="hybridMultilevel"/>
    <w:tmpl w:val="0BC01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06DCD"/>
    <w:multiLevelType w:val="hybridMultilevel"/>
    <w:tmpl w:val="5808A3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B57D47"/>
    <w:multiLevelType w:val="hybridMultilevel"/>
    <w:tmpl w:val="D67864D6"/>
    <w:lvl w:ilvl="0" w:tplc="0C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7" w15:restartNumberingAfterBreak="0">
    <w:nsid w:val="16B37931"/>
    <w:multiLevelType w:val="hybridMultilevel"/>
    <w:tmpl w:val="3A10C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E722D2"/>
    <w:multiLevelType w:val="hybridMultilevel"/>
    <w:tmpl w:val="F5A20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E30EBA"/>
    <w:multiLevelType w:val="hybridMultilevel"/>
    <w:tmpl w:val="5AE2F6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477E28"/>
    <w:multiLevelType w:val="hybridMultilevel"/>
    <w:tmpl w:val="D5E8C1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377AD2"/>
    <w:multiLevelType w:val="hybridMultilevel"/>
    <w:tmpl w:val="58982500"/>
    <w:lvl w:ilvl="0" w:tplc="D40674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7AFB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906E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7420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1C2F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3028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2E17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141D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E4DC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3EA0791"/>
    <w:multiLevelType w:val="hybridMultilevel"/>
    <w:tmpl w:val="CAF0F8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7268D"/>
    <w:multiLevelType w:val="hybridMultilevel"/>
    <w:tmpl w:val="051C7884"/>
    <w:lvl w:ilvl="0" w:tplc="E3B064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3B2ABF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420136">
      <w:start w:val="1"/>
      <w:numFmt w:val="lowerRoman"/>
      <w:lvlText w:val="%3."/>
      <w:lvlJc w:val="left"/>
      <w:pPr>
        <w:ind w:left="2520" w:hanging="720"/>
      </w:pPr>
      <w:rPr>
        <w:rFonts w:hint="default"/>
      </w:rPr>
    </w:lvl>
    <w:lvl w:ilvl="3" w:tplc="C846E1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74ED6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E54B8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3EB0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EA47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AA6E4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3B1F82"/>
    <w:multiLevelType w:val="hybridMultilevel"/>
    <w:tmpl w:val="0EECF3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4D143E"/>
    <w:multiLevelType w:val="hybridMultilevel"/>
    <w:tmpl w:val="7F66046E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2D5F4A1C"/>
    <w:multiLevelType w:val="hybridMultilevel"/>
    <w:tmpl w:val="3A34349C"/>
    <w:lvl w:ilvl="0" w:tplc="02FA92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B413AE"/>
    <w:multiLevelType w:val="hybridMultilevel"/>
    <w:tmpl w:val="112AD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975C11"/>
    <w:multiLevelType w:val="hybridMultilevel"/>
    <w:tmpl w:val="D44C2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342243"/>
    <w:multiLevelType w:val="hybridMultilevel"/>
    <w:tmpl w:val="4CDAC4B6"/>
    <w:lvl w:ilvl="0" w:tplc="0EEE383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93B5CCD"/>
    <w:multiLevelType w:val="hybridMultilevel"/>
    <w:tmpl w:val="A4F857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89185C"/>
    <w:multiLevelType w:val="hybridMultilevel"/>
    <w:tmpl w:val="BD6C7B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53BCE"/>
    <w:multiLevelType w:val="hybridMultilevel"/>
    <w:tmpl w:val="2B04A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393D3A"/>
    <w:multiLevelType w:val="hybridMultilevel"/>
    <w:tmpl w:val="17D2171C"/>
    <w:lvl w:ilvl="0" w:tplc="A27E532A">
      <w:start w:val="7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5C2996"/>
    <w:multiLevelType w:val="hybridMultilevel"/>
    <w:tmpl w:val="1B4A5582"/>
    <w:lvl w:ilvl="0" w:tplc="04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5" w15:restartNumberingAfterBreak="0">
    <w:nsid w:val="462C4816"/>
    <w:multiLevelType w:val="hybridMultilevel"/>
    <w:tmpl w:val="7EF60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DD7BA7"/>
    <w:multiLevelType w:val="hybridMultilevel"/>
    <w:tmpl w:val="802EFB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EB183F"/>
    <w:multiLevelType w:val="hybridMultilevel"/>
    <w:tmpl w:val="98323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253387"/>
    <w:multiLevelType w:val="multilevel"/>
    <w:tmpl w:val="F920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3173E9"/>
    <w:multiLevelType w:val="hybridMultilevel"/>
    <w:tmpl w:val="77542DA4"/>
    <w:lvl w:ilvl="0" w:tplc="71A669C4">
      <w:start w:val="1"/>
      <w:numFmt w:val="lowerRoman"/>
      <w:lvlText w:val="%1."/>
      <w:lvlJc w:val="left"/>
      <w:pPr>
        <w:ind w:left="1140" w:hanging="360"/>
      </w:pPr>
      <w:rPr>
        <w:rFonts w:asciiTheme="minorHAnsi" w:eastAsiaTheme="minorHAnsi" w:hAnsiTheme="minorHAnsi" w:cstheme="minorBidi"/>
      </w:rPr>
    </w:lvl>
    <w:lvl w:ilvl="1" w:tplc="0C090019" w:tentative="1">
      <w:start w:val="1"/>
      <w:numFmt w:val="lowerLetter"/>
      <w:lvlText w:val="%2."/>
      <w:lvlJc w:val="left"/>
      <w:pPr>
        <w:ind w:left="1860" w:hanging="360"/>
      </w:pPr>
    </w:lvl>
    <w:lvl w:ilvl="2" w:tplc="0C09001B" w:tentative="1">
      <w:start w:val="1"/>
      <w:numFmt w:val="lowerRoman"/>
      <w:lvlText w:val="%3."/>
      <w:lvlJc w:val="right"/>
      <w:pPr>
        <w:ind w:left="2580" w:hanging="180"/>
      </w:pPr>
    </w:lvl>
    <w:lvl w:ilvl="3" w:tplc="0C09000F" w:tentative="1">
      <w:start w:val="1"/>
      <w:numFmt w:val="decimal"/>
      <w:lvlText w:val="%4."/>
      <w:lvlJc w:val="left"/>
      <w:pPr>
        <w:ind w:left="3300" w:hanging="360"/>
      </w:pPr>
    </w:lvl>
    <w:lvl w:ilvl="4" w:tplc="0C090019" w:tentative="1">
      <w:start w:val="1"/>
      <w:numFmt w:val="lowerLetter"/>
      <w:lvlText w:val="%5."/>
      <w:lvlJc w:val="left"/>
      <w:pPr>
        <w:ind w:left="4020" w:hanging="360"/>
      </w:pPr>
    </w:lvl>
    <w:lvl w:ilvl="5" w:tplc="0C09001B" w:tentative="1">
      <w:start w:val="1"/>
      <w:numFmt w:val="lowerRoman"/>
      <w:lvlText w:val="%6."/>
      <w:lvlJc w:val="right"/>
      <w:pPr>
        <w:ind w:left="4740" w:hanging="180"/>
      </w:pPr>
    </w:lvl>
    <w:lvl w:ilvl="6" w:tplc="0C09000F" w:tentative="1">
      <w:start w:val="1"/>
      <w:numFmt w:val="decimal"/>
      <w:lvlText w:val="%7."/>
      <w:lvlJc w:val="left"/>
      <w:pPr>
        <w:ind w:left="5460" w:hanging="360"/>
      </w:pPr>
    </w:lvl>
    <w:lvl w:ilvl="7" w:tplc="0C090019" w:tentative="1">
      <w:start w:val="1"/>
      <w:numFmt w:val="lowerLetter"/>
      <w:lvlText w:val="%8."/>
      <w:lvlJc w:val="left"/>
      <w:pPr>
        <w:ind w:left="6180" w:hanging="360"/>
      </w:pPr>
    </w:lvl>
    <w:lvl w:ilvl="8" w:tplc="0C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0" w15:restartNumberingAfterBreak="0">
    <w:nsid w:val="5AB2170D"/>
    <w:multiLevelType w:val="hybridMultilevel"/>
    <w:tmpl w:val="7CFE8E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EC5B00"/>
    <w:multiLevelType w:val="hybridMultilevel"/>
    <w:tmpl w:val="220435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E85F94"/>
    <w:multiLevelType w:val="hybridMultilevel"/>
    <w:tmpl w:val="E9D41D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44DC2"/>
    <w:multiLevelType w:val="hybridMultilevel"/>
    <w:tmpl w:val="BD1EAC7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6C85E15"/>
    <w:multiLevelType w:val="hybridMultilevel"/>
    <w:tmpl w:val="3AF0723E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5" w15:restartNumberingAfterBreak="0">
    <w:nsid w:val="6874043D"/>
    <w:multiLevelType w:val="hybridMultilevel"/>
    <w:tmpl w:val="7AF6CBFC"/>
    <w:lvl w:ilvl="0" w:tplc="086ED8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6019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426F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EA7B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3E07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0CB0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C6BF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B0EA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4ED0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D441480"/>
    <w:multiLevelType w:val="hybridMultilevel"/>
    <w:tmpl w:val="5E08C9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E41A8B"/>
    <w:multiLevelType w:val="hybridMultilevel"/>
    <w:tmpl w:val="5C521CD0"/>
    <w:lvl w:ilvl="0" w:tplc="CEB21FBC">
      <w:start w:val="1"/>
      <w:numFmt w:val="lowerRoman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4"/>
  </w:num>
  <w:num w:numId="5">
    <w:abstractNumId w:val="22"/>
  </w:num>
  <w:num w:numId="6">
    <w:abstractNumId w:val="14"/>
  </w:num>
  <w:num w:numId="7">
    <w:abstractNumId w:val="21"/>
  </w:num>
  <w:num w:numId="8">
    <w:abstractNumId w:val="28"/>
  </w:num>
  <w:num w:numId="9">
    <w:abstractNumId w:val="6"/>
  </w:num>
  <w:num w:numId="10">
    <w:abstractNumId w:val="32"/>
  </w:num>
  <w:num w:numId="11">
    <w:abstractNumId w:val="16"/>
  </w:num>
  <w:num w:numId="12">
    <w:abstractNumId w:val="13"/>
  </w:num>
  <w:num w:numId="13">
    <w:abstractNumId w:val="3"/>
  </w:num>
  <w:num w:numId="14">
    <w:abstractNumId w:val="15"/>
  </w:num>
  <w:num w:numId="15">
    <w:abstractNumId w:val="29"/>
  </w:num>
  <w:num w:numId="16">
    <w:abstractNumId w:val="26"/>
  </w:num>
  <w:num w:numId="17">
    <w:abstractNumId w:val="25"/>
  </w:num>
  <w:num w:numId="18">
    <w:abstractNumId w:val="1"/>
  </w:num>
  <w:num w:numId="19">
    <w:abstractNumId w:val="35"/>
  </w:num>
  <w:num w:numId="20">
    <w:abstractNumId w:val="11"/>
  </w:num>
  <w:num w:numId="21">
    <w:abstractNumId w:val="20"/>
  </w:num>
  <w:num w:numId="22">
    <w:abstractNumId w:val="37"/>
  </w:num>
  <w:num w:numId="23">
    <w:abstractNumId w:val="2"/>
  </w:num>
  <w:num w:numId="24">
    <w:abstractNumId w:val="34"/>
  </w:num>
  <w:num w:numId="25">
    <w:abstractNumId w:val="31"/>
  </w:num>
  <w:num w:numId="26">
    <w:abstractNumId w:val="36"/>
  </w:num>
  <w:num w:numId="27">
    <w:abstractNumId w:val="5"/>
  </w:num>
  <w:num w:numId="28">
    <w:abstractNumId w:val="24"/>
  </w:num>
  <w:num w:numId="29">
    <w:abstractNumId w:val="10"/>
  </w:num>
  <w:num w:numId="30">
    <w:abstractNumId w:val="27"/>
  </w:num>
  <w:num w:numId="31">
    <w:abstractNumId w:val="12"/>
  </w:num>
  <w:num w:numId="32">
    <w:abstractNumId w:val="30"/>
  </w:num>
  <w:num w:numId="33">
    <w:abstractNumId w:val="18"/>
  </w:num>
  <w:num w:numId="34">
    <w:abstractNumId w:val="17"/>
  </w:num>
  <w:num w:numId="35">
    <w:abstractNumId w:val="23"/>
  </w:num>
  <w:num w:numId="36">
    <w:abstractNumId w:val="33"/>
  </w:num>
  <w:num w:numId="37">
    <w:abstractNumId w:val="19"/>
  </w:num>
  <w:num w:numId="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2F0"/>
    <w:rsid w:val="00014755"/>
    <w:rsid w:val="00036EE0"/>
    <w:rsid w:val="00044040"/>
    <w:rsid w:val="0006564D"/>
    <w:rsid w:val="0006676E"/>
    <w:rsid w:val="00076B56"/>
    <w:rsid w:val="0009743A"/>
    <w:rsid w:val="000A671B"/>
    <w:rsid w:val="000B183B"/>
    <w:rsid w:val="000B4F8E"/>
    <w:rsid w:val="000C314D"/>
    <w:rsid w:val="000C3F21"/>
    <w:rsid w:val="000D1D50"/>
    <w:rsid w:val="000D3FD6"/>
    <w:rsid w:val="0010444E"/>
    <w:rsid w:val="00111087"/>
    <w:rsid w:val="001212EE"/>
    <w:rsid w:val="001231AF"/>
    <w:rsid w:val="00136ED4"/>
    <w:rsid w:val="00137C1E"/>
    <w:rsid w:val="00146E6D"/>
    <w:rsid w:val="001511E8"/>
    <w:rsid w:val="00167086"/>
    <w:rsid w:val="001675B8"/>
    <w:rsid w:val="00167B0B"/>
    <w:rsid w:val="001763FD"/>
    <w:rsid w:val="001870F6"/>
    <w:rsid w:val="00190CBF"/>
    <w:rsid w:val="001C0F42"/>
    <w:rsid w:val="001D6D56"/>
    <w:rsid w:val="001E1ADA"/>
    <w:rsid w:val="002025FE"/>
    <w:rsid w:val="00213571"/>
    <w:rsid w:val="0021625D"/>
    <w:rsid w:val="00217F28"/>
    <w:rsid w:val="0022212A"/>
    <w:rsid w:val="00223163"/>
    <w:rsid w:val="00227DB8"/>
    <w:rsid w:val="002375C0"/>
    <w:rsid w:val="00250DEA"/>
    <w:rsid w:val="00251EF3"/>
    <w:rsid w:val="002559A7"/>
    <w:rsid w:val="0026462C"/>
    <w:rsid w:val="002656A2"/>
    <w:rsid w:val="00287807"/>
    <w:rsid w:val="002C12EA"/>
    <w:rsid w:val="002C456E"/>
    <w:rsid w:val="002C7FCA"/>
    <w:rsid w:val="002D0F77"/>
    <w:rsid w:val="002D4B10"/>
    <w:rsid w:val="002F3C78"/>
    <w:rsid w:val="003006BE"/>
    <w:rsid w:val="00311350"/>
    <w:rsid w:val="0032778C"/>
    <w:rsid w:val="0033371A"/>
    <w:rsid w:val="003446F8"/>
    <w:rsid w:val="00373BB8"/>
    <w:rsid w:val="003A4C06"/>
    <w:rsid w:val="003B32A6"/>
    <w:rsid w:val="003C7B86"/>
    <w:rsid w:val="003E42FE"/>
    <w:rsid w:val="003E6867"/>
    <w:rsid w:val="00413B8A"/>
    <w:rsid w:val="004203A9"/>
    <w:rsid w:val="00423199"/>
    <w:rsid w:val="00441AA0"/>
    <w:rsid w:val="00442E1B"/>
    <w:rsid w:val="00443351"/>
    <w:rsid w:val="0046784B"/>
    <w:rsid w:val="00482278"/>
    <w:rsid w:val="0048304E"/>
    <w:rsid w:val="0048447A"/>
    <w:rsid w:val="004A27FE"/>
    <w:rsid w:val="004A47EA"/>
    <w:rsid w:val="004A5F3F"/>
    <w:rsid w:val="004B1807"/>
    <w:rsid w:val="004B309B"/>
    <w:rsid w:val="004D451E"/>
    <w:rsid w:val="004E1F5A"/>
    <w:rsid w:val="00504992"/>
    <w:rsid w:val="00525601"/>
    <w:rsid w:val="00532971"/>
    <w:rsid w:val="00547B10"/>
    <w:rsid w:val="00562211"/>
    <w:rsid w:val="00576BC6"/>
    <w:rsid w:val="005874F2"/>
    <w:rsid w:val="005921B3"/>
    <w:rsid w:val="005C253A"/>
    <w:rsid w:val="005D30F5"/>
    <w:rsid w:val="005E083C"/>
    <w:rsid w:val="005E5583"/>
    <w:rsid w:val="006215E9"/>
    <w:rsid w:val="00623AFC"/>
    <w:rsid w:val="006261E0"/>
    <w:rsid w:val="0063400A"/>
    <w:rsid w:val="00662286"/>
    <w:rsid w:val="006822C6"/>
    <w:rsid w:val="00694611"/>
    <w:rsid w:val="006D0B3B"/>
    <w:rsid w:val="0071773C"/>
    <w:rsid w:val="00724A63"/>
    <w:rsid w:val="00725782"/>
    <w:rsid w:val="007357A8"/>
    <w:rsid w:val="00747A67"/>
    <w:rsid w:val="007561EF"/>
    <w:rsid w:val="007674FC"/>
    <w:rsid w:val="00770064"/>
    <w:rsid w:val="00796FAA"/>
    <w:rsid w:val="007B12F0"/>
    <w:rsid w:val="007C768C"/>
    <w:rsid w:val="007D131E"/>
    <w:rsid w:val="007E61A5"/>
    <w:rsid w:val="00800222"/>
    <w:rsid w:val="00811EE9"/>
    <w:rsid w:val="00823FE8"/>
    <w:rsid w:val="0085120C"/>
    <w:rsid w:val="008521EF"/>
    <w:rsid w:val="008655B9"/>
    <w:rsid w:val="00870EE9"/>
    <w:rsid w:val="0089570D"/>
    <w:rsid w:val="008B41A0"/>
    <w:rsid w:val="008D1B9D"/>
    <w:rsid w:val="008D5350"/>
    <w:rsid w:val="008D693E"/>
    <w:rsid w:val="008E4A85"/>
    <w:rsid w:val="008E7F36"/>
    <w:rsid w:val="00911619"/>
    <w:rsid w:val="0091202F"/>
    <w:rsid w:val="00914758"/>
    <w:rsid w:val="009642DD"/>
    <w:rsid w:val="00986C79"/>
    <w:rsid w:val="00990E69"/>
    <w:rsid w:val="009927FD"/>
    <w:rsid w:val="00996718"/>
    <w:rsid w:val="009A1E08"/>
    <w:rsid w:val="009A3AB4"/>
    <w:rsid w:val="009A71C5"/>
    <w:rsid w:val="009B5E8B"/>
    <w:rsid w:val="009D288F"/>
    <w:rsid w:val="009F732C"/>
    <w:rsid w:val="00A01619"/>
    <w:rsid w:val="00A12C08"/>
    <w:rsid w:val="00A43025"/>
    <w:rsid w:val="00A447EE"/>
    <w:rsid w:val="00A6557B"/>
    <w:rsid w:val="00A93FE3"/>
    <w:rsid w:val="00A96C3E"/>
    <w:rsid w:val="00AA2857"/>
    <w:rsid w:val="00AB4979"/>
    <w:rsid w:val="00AB6DC3"/>
    <w:rsid w:val="00AE047A"/>
    <w:rsid w:val="00AE085B"/>
    <w:rsid w:val="00AE6961"/>
    <w:rsid w:val="00AF2202"/>
    <w:rsid w:val="00B03F70"/>
    <w:rsid w:val="00B162B5"/>
    <w:rsid w:val="00B23D9B"/>
    <w:rsid w:val="00B35BF0"/>
    <w:rsid w:val="00B44C52"/>
    <w:rsid w:val="00B6016A"/>
    <w:rsid w:val="00B620F9"/>
    <w:rsid w:val="00B77201"/>
    <w:rsid w:val="00B80E79"/>
    <w:rsid w:val="00B814DA"/>
    <w:rsid w:val="00B8657A"/>
    <w:rsid w:val="00B86DB1"/>
    <w:rsid w:val="00B90FE3"/>
    <w:rsid w:val="00BC4642"/>
    <w:rsid w:val="00BC497E"/>
    <w:rsid w:val="00BE4D21"/>
    <w:rsid w:val="00BF39BC"/>
    <w:rsid w:val="00C25D85"/>
    <w:rsid w:val="00C3107E"/>
    <w:rsid w:val="00C342F0"/>
    <w:rsid w:val="00C41D74"/>
    <w:rsid w:val="00C9721A"/>
    <w:rsid w:val="00CA6939"/>
    <w:rsid w:val="00CB10EB"/>
    <w:rsid w:val="00CC3781"/>
    <w:rsid w:val="00CC4494"/>
    <w:rsid w:val="00CD6C3A"/>
    <w:rsid w:val="00CE6EFC"/>
    <w:rsid w:val="00CF7357"/>
    <w:rsid w:val="00D054E0"/>
    <w:rsid w:val="00D208F9"/>
    <w:rsid w:val="00D21D0F"/>
    <w:rsid w:val="00D32A8A"/>
    <w:rsid w:val="00D43687"/>
    <w:rsid w:val="00D73B2D"/>
    <w:rsid w:val="00D75032"/>
    <w:rsid w:val="00D8168D"/>
    <w:rsid w:val="00D924D0"/>
    <w:rsid w:val="00D936FF"/>
    <w:rsid w:val="00D9799A"/>
    <w:rsid w:val="00DB4B6B"/>
    <w:rsid w:val="00DC6654"/>
    <w:rsid w:val="00DD6132"/>
    <w:rsid w:val="00DF2E93"/>
    <w:rsid w:val="00DF55AB"/>
    <w:rsid w:val="00E11ACA"/>
    <w:rsid w:val="00E21586"/>
    <w:rsid w:val="00E3294C"/>
    <w:rsid w:val="00E36EE8"/>
    <w:rsid w:val="00E52C22"/>
    <w:rsid w:val="00E54657"/>
    <w:rsid w:val="00EA5F06"/>
    <w:rsid w:val="00EB5251"/>
    <w:rsid w:val="00EB7369"/>
    <w:rsid w:val="00EF20F4"/>
    <w:rsid w:val="00EF232E"/>
    <w:rsid w:val="00F279F7"/>
    <w:rsid w:val="00F33403"/>
    <w:rsid w:val="00F440EE"/>
    <w:rsid w:val="00F53A92"/>
    <w:rsid w:val="00F7179D"/>
    <w:rsid w:val="00F82084"/>
    <w:rsid w:val="00F9035F"/>
    <w:rsid w:val="00FA2370"/>
    <w:rsid w:val="00FA271E"/>
    <w:rsid w:val="00FB4264"/>
    <w:rsid w:val="00FB77BE"/>
    <w:rsid w:val="00FD074D"/>
    <w:rsid w:val="00FE653C"/>
    <w:rsid w:val="00FF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  <w14:docId w14:val="4EA8F2B4"/>
  <w15:docId w15:val="{3A9BAA91-76E8-4734-97ED-25643ED14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0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1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4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D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21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34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403"/>
  </w:style>
  <w:style w:type="paragraph" w:styleId="Footer">
    <w:name w:val="footer"/>
    <w:basedOn w:val="Normal"/>
    <w:link w:val="FooterChar"/>
    <w:uiPriority w:val="99"/>
    <w:unhideWhenUsed/>
    <w:rsid w:val="00FD07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74D"/>
  </w:style>
  <w:style w:type="character" w:customStyle="1" w:styleId="TabletextCharChar">
    <w:name w:val="Table text Char Char"/>
    <w:link w:val="Tabletext"/>
    <w:uiPriority w:val="99"/>
    <w:locked/>
    <w:rsid w:val="00227DB8"/>
    <w:rPr>
      <w:rFonts w:ascii="Arial" w:hAnsi="Arial"/>
    </w:rPr>
  </w:style>
  <w:style w:type="paragraph" w:customStyle="1" w:styleId="Tabletext">
    <w:name w:val="Table text"/>
    <w:link w:val="TabletextCharChar"/>
    <w:uiPriority w:val="99"/>
    <w:rsid w:val="00227DB8"/>
    <w:pPr>
      <w:spacing w:before="40" w:after="40" w:line="220" w:lineRule="atLeast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2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8447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828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1991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3644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31875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6493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21040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394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3434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263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1231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978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679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54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367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83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0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36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395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69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108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CB569F-29FE-4CAC-9D57-08E741650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B43CA7D7</Template>
  <TotalTime>2771</TotalTime>
  <Pages>6</Pages>
  <Words>1129</Words>
  <Characters>6438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BISHOP Linda [Narrogin Senior High School]</dc:creator>
  <cp:keywords/>
  <dc:description/>
  <cp:lastModifiedBy>BISHOP Linda [Narrogin Senior High School]</cp:lastModifiedBy>
  <cp:revision>69</cp:revision>
  <cp:lastPrinted>2019-04-08T01:10:00Z</cp:lastPrinted>
  <dcterms:created xsi:type="dcterms:W3CDTF">2019-04-04T01:35:00Z</dcterms:created>
  <dcterms:modified xsi:type="dcterms:W3CDTF">2019-05-22T01:08:00Z</dcterms:modified>
</cp:coreProperties>
</file>