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C974E2" w14:textId="48B92EFA" w:rsidR="009927FD" w:rsidRPr="00044040" w:rsidRDefault="00B03F70" w:rsidP="00545C17">
      <w:pPr>
        <w:jc w:val="center"/>
        <w:rPr>
          <w:rFonts w:ascii="Arial" w:hAnsi="Arial" w:cs="Arial"/>
          <w:sz w:val="24"/>
          <w:szCs w:val="24"/>
        </w:rPr>
      </w:pPr>
      <w:r w:rsidRPr="00044040">
        <w:rPr>
          <w:rFonts w:ascii="Arial" w:hAnsi="Arial" w:cs="Arial"/>
          <w:noProof/>
          <w:sz w:val="24"/>
          <w:szCs w:val="24"/>
          <w:lang w:eastAsia="en-AU"/>
        </w:rPr>
        <w:drawing>
          <wp:inline distT="0" distB="0" distL="0" distR="0" wp14:anchorId="521605DA" wp14:editId="31EB6087">
            <wp:extent cx="522622" cy="53439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4D21" w:rsidRPr="00044040">
        <w:rPr>
          <w:rFonts w:ascii="Arial" w:hAnsi="Arial" w:cs="Arial"/>
          <w:b/>
          <w:color w:val="385623" w:themeColor="accent6" w:themeShade="80"/>
          <w:sz w:val="24"/>
          <w:szCs w:val="24"/>
        </w:rPr>
        <w:t>Narrogin Senior High School</w:t>
      </w:r>
      <w:r w:rsidRPr="00044040">
        <w:rPr>
          <w:rFonts w:ascii="Arial" w:hAnsi="Arial" w:cs="Arial"/>
          <w:noProof/>
          <w:sz w:val="24"/>
          <w:szCs w:val="24"/>
          <w:lang w:eastAsia="en-AU"/>
        </w:rPr>
        <w:drawing>
          <wp:inline distT="0" distB="0" distL="0" distR="0" wp14:anchorId="2DE2D6D6" wp14:editId="7258A7A1">
            <wp:extent cx="522622" cy="534390"/>
            <wp:effectExtent l="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E4DB" w14:textId="77777777" w:rsidR="00B03F70" w:rsidRPr="00044040" w:rsidRDefault="00F53A92" w:rsidP="00B03F70">
      <w:pPr>
        <w:jc w:val="center"/>
        <w:rPr>
          <w:rFonts w:ascii="Arial" w:hAnsi="Arial" w:cs="Arial"/>
          <w:b/>
          <w:sz w:val="24"/>
          <w:szCs w:val="24"/>
        </w:rPr>
      </w:pPr>
      <w:r w:rsidRPr="00044040">
        <w:rPr>
          <w:rFonts w:ascii="Arial" w:hAnsi="Arial" w:cs="Arial"/>
          <w:b/>
          <w:sz w:val="24"/>
          <w:szCs w:val="24"/>
        </w:rPr>
        <w:t xml:space="preserve">YEAR: </w:t>
      </w:r>
      <w:r w:rsidR="00B03F70" w:rsidRPr="00044040">
        <w:rPr>
          <w:rFonts w:ascii="Arial" w:hAnsi="Arial" w:cs="Arial"/>
          <w:b/>
          <w:sz w:val="24"/>
          <w:szCs w:val="24"/>
        </w:rPr>
        <w:t>7 General</w:t>
      </w:r>
      <w:r w:rsidRPr="00044040">
        <w:rPr>
          <w:rFonts w:ascii="Arial" w:hAnsi="Arial" w:cs="Arial"/>
          <w:b/>
          <w:sz w:val="24"/>
          <w:szCs w:val="24"/>
        </w:rPr>
        <w:t xml:space="preserve"> Course: </w:t>
      </w:r>
      <w:r w:rsidR="007B12F0" w:rsidRPr="00044040">
        <w:rPr>
          <w:rFonts w:ascii="Arial" w:hAnsi="Arial" w:cs="Arial"/>
          <w:b/>
          <w:sz w:val="24"/>
          <w:szCs w:val="24"/>
        </w:rPr>
        <w:t xml:space="preserve">English 2019 – Student Course Outline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169"/>
        <w:gridCol w:w="4650"/>
      </w:tblGrid>
      <w:tr w:rsidR="007B12F0" w:rsidRPr="00044040" w14:paraId="3C8EF25D" w14:textId="77777777" w:rsidTr="007B12F0">
        <w:tc>
          <w:tcPr>
            <w:tcW w:w="1129" w:type="dxa"/>
          </w:tcPr>
          <w:p w14:paraId="68798ED5" w14:textId="77777777" w:rsidR="007B12F0" w:rsidRPr="00044040" w:rsidRDefault="007B12F0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</w:tc>
        <w:tc>
          <w:tcPr>
            <w:tcW w:w="8169" w:type="dxa"/>
          </w:tcPr>
          <w:p w14:paraId="1A696317" w14:textId="77777777" w:rsidR="007B12F0" w:rsidRPr="00044040" w:rsidRDefault="007B12F0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Focus</w:t>
            </w:r>
          </w:p>
        </w:tc>
        <w:tc>
          <w:tcPr>
            <w:tcW w:w="4650" w:type="dxa"/>
          </w:tcPr>
          <w:p w14:paraId="580B176F" w14:textId="77777777" w:rsidR="007B12F0" w:rsidRPr="00044040" w:rsidRDefault="007B12F0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Assessment</w:t>
            </w:r>
          </w:p>
        </w:tc>
      </w:tr>
      <w:tr w:rsidR="007B12F0" w:rsidRPr="00044040" w14:paraId="59D540EE" w14:textId="77777777" w:rsidTr="005921B3">
        <w:tc>
          <w:tcPr>
            <w:tcW w:w="13948" w:type="dxa"/>
            <w:gridSpan w:val="3"/>
          </w:tcPr>
          <w:p w14:paraId="52F4A8FC" w14:textId="77777777" w:rsidR="00B03F70" w:rsidRPr="00044040" w:rsidRDefault="00B03F70" w:rsidP="00B03F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03A52A" w14:textId="77777777" w:rsidR="00B03F70" w:rsidRPr="00044040" w:rsidRDefault="007B12F0" w:rsidP="00B03F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Term 1</w:t>
            </w:r>
          </w:p>
          <w:p w14:paraId="19E3F907" w14:textId="77777777" w:rsidR="00B03F70" w:rsidRPr="00044040" w:rsidRDefault="00B03F70" w:rsidP="00B03F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044040" w14:paraId="1BCA9AC2" w14:textId="77777777" w:rsidTr="007B12F0">
        <w:tc>
          <w:tcPr>
            <w:tcW w:w="1129" w:type="dxa"/>
          </w:tcPr>
          <w:p w14:paraId="6528DDEC" w14:textId="77777777" w:rsidR="005921B3" w:rsidRPr="00044040" w:rsidRDefault="007B12F0" w:rsidP="007B12F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14:paraId="6BD6A36A" w14:textId="77777777" w:rsidR="005921B3" w:rsidRPr="00044040" w:rsidRDefault="005921B3" w:rsidP="007B12F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447FCF1" w14:textId="77777777" w:rsidR="005921B3" w:rsidRPr="00044040" w:rsidRDefault="005921B3" w:rsidP="007B12F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BF5E86" w14:textId="0CE4069B" w:rsidR="007B12F0" w:rsidRPr="00044040" w:rsidRDefault="005921B3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E5506F">
              <w:rPr>
                <w:rFonts w:ascii="Arial" w:hAnsi="Arial" w:cs="Arial"/>
                <w:b/>
                <w:sz w:val="20"/>
                <w:szCs w:val="20"/>
              </w:rPr>
              <w:t>-2</w:t>
            </w:r>
          </w:p>
        </w:tc>
        <w:tc>
          <w:tcPr>
            <w:tcW w:w="8169" w:type="dxa"/>
          </w:tcPr>
          <w:p w14:paraId="609A24A0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Year 7 Induction program:</w:t>
            </w:r>
          </w:p>
          <w:p w14:paraId="147C0856" w14:textId="77777777" w:rsidR="005921B3" w:rsidRPr="00044040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75588888" w14:textId="2578F67C" w:rsidR="005921B3" w:rsidRDefault="00662286" w:rsidP="005921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Icebreakers: </w:t>
            </w:r>
            <w:r w:rsidRPr="00662286">
              <w:rPr>
                <w:rFonts w:ascii="Arial" w:hAnsi="Arial" w:cs="Arial"/>
                <w:sz w:val="18"/>
                <w:szCs w:val="18"/>
              </w:rPr>
              <w:t>letter of Introduction, list five important events that happened last year</w:t>
            </w:r>
            <w:r w:rsidR="00F47BB2">
              <w:rPr>
                <w:rFonts w:ascii="Arial" w:hAnsi="Arial" w:cs="Arial"/>
                <w:sz w:val="18"/>
                <w:szCs w:val="18"/>
              </w:rPr>
              <w:t>. S</w:t>
            </w:r>
            <w:r>
              <w:rPr>
                <w:rFonts w:ascii="Arial" w:hAnsi="Arial" w:cs="Arial"/>
                <w:sz w:val="18"/>
                <w:szCs w:val="18"/>
              </w:rPr>
              <w:t xml:space="preserve">wap with   </w:t>
            </w:r>
          </w:p>
          <w:p w14:paraId="4A68F1B8" w14:textId="76DA71DA" w:rsidR="00662286" w:rsidRPr="00662286" w:rsidRDefault="00662286" w:rsidP="005921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               neighbour.</w:t>
            </w:r>
          </w:p>
          <w:p w14:paraId="5F2E1318" w14:textId="77777777" w:rsidR="005921B3" w:rsidRPr="00044040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SRA Comprehension</w:t>
            </w:r>
          </w:p>
          <w:p w14:paraId="059F5FA1" w14:textId="77777777" w:rsidR="005921B3" w:rsidRPr="00044040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South Australian Spelling Test</w:t>
            </w:r>
          </w:p>
          <w:p w14:paraId="4E246A25" w14:textId="2643FF01" w:rsidR="005921B3" w:rsidRPr="00044040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Set up files</w:t>
            </w:r>
            <w:r w:rsidR="003E42FE">
              <w:rPr>
                <w:rFonts w:ascii="Arial" w:hAnsi="Arial" w:cs="Arial"/>
                <w:sz w:val="20"/>
                <w:szCs w:val="20"/>
              </w:rPr>
              <w:t>- dividers, plastic sleeves, paper</w:t>
            </w:r>
          </w:p>
          <w:p w14:paraId="4EB91A55" w14:textId="329A588A" w:rsidR="007B12F0" w:rsidRPr="00044040" w:rsidRDefault="00B90FE3" w:rsidP="007B12F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English Works </w:t>
            </w:r>
            <w:r w:rsidR="00662286">
              <w:rPr>
                <w:rFonts w:ascii="Arial" w:hAnsi="Arial" w:cs="Arial"/>
                <w:sz w:val="20"/>
                <w:szCs w:val="20"/>
              </w:rPr>
              <w:t>Reading for Pleasure Programme/Writing journal</w:t>
            </w:r>
            <w:r w:rsidR="003E42FE">
              <w:rPr>
                <w:rFonts w:ascii="Arial" w:hAnsi="Arial" w:cs="Arial"/>
                <w:sz w:val="20"/>
                <w:szCs w:val="20"/>
              </w:rPr>
              <w:t xml:space="preserve"> (Novel needs to be in the classroom)</w:t>
            </w:r>
          </w:p>
          <w:p w14:paraId="2E340DD1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14:paraId="6D434513" w14:textId="5AE761F4" w:rsidR="005921B3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79A5B065" w14:textId="1A1CD613" w:rsidR="00482278" w:rsidRDefault="00482278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5F4D56BD" w14:textId="77777777" w:rsidR="00482278" w:rsidRDefault="00482278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5ACA333F" w14:textId="35058793" w:rsidR="00482278" w:rsidRDefault="00482278" w:rsidP="00482278">
            <w:p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South Australian Spelling Test</w:t>
            </w:r>
          </w:p>
          <w:p w14:paraId="440B1483" w14:textId="058970C4" w:rsidR="00482278" w:rsidRDefault="00B90FE3" w:rsidP="005921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SRA Placement Test</w:t>
            </w:r>
          </w:p>
          <w:p w14:paraId="48BDDFFD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746D0F1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2CA73D6" w14:textId="77777777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044040" w14:paraId="525023CE" w14:textId="77777777" w:rsidTr="007B12F0">
        <w:tc>
          <w:tcPr>
            <w:tcW w:w="1129" w:type="dxa"/>
          </w:tcPr>
          <w:p w14:paraId="469FB8ED" w14:textId="77777777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14:paraId="78863BA1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0AA8008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7FE8627" w14:textId="441E03C7" w:rsidR="005921B3" w:rsidRPr="00044040" w:rsidRDefault="00662286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="005921B3" w:rsidRPr="00044040">
              <w:rPr>
                <w:rFonts w:ascii="Arial" w:hAnsi="Arial" w:cs="Arial"/>
                <w:b/>
                <w:sz w:val="20"/>
                <w:szCs w:val="20"/>
              </w:rPr>
              <w:t>-5</w:t>
            </w:r>
          </w:p>
        </w:tc>
        <w:tc>
          <w:tcPr>
            <w:tcW w:w="8169" w:type="dxa"/>
          </w:tcPr>
          <w:p w14:paraId="3A6D5871" w14:textId="30A9118E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Narrative Short Stories:</w:t>
            </w:r>
            <w:r w:rsidR="005874F2">
              <w:rPr>
                <w:rFonts w:ascii="Arial" w:hAnsi="Arial" w:cs="Arial"/>
                <w:b/>
                <w:sz w:val="20"/>
                <w:szCs w:val="20"/>
              </w:rPr>
              <w:t xml:space="preserve"> Fairy T</w:t>
            </w:r>
            <w:r w:rsidR="00662286">
              <w:rPr>
                <w:rFonts w:ascii="Arial" w:hAnsi="Arial" w:cs="Arial"/>
                <w:b/>
                <w:sz w:val="20"/>
                <w:szCs w:val="20"/>
              </w:rPr>
              <w:t>ales/Folk tales</w:t>
            </w:r>
          </w:p>
          <w:p w14:paraId="0FE6AB77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A22E94D" w14:textId="6ECE18F8" w:rsidR="005921B3" w:rsidRPr="00044040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 xml:space="preserve">Identify the </w:t>
            </w:r>
            <w:r w:rsidR="00662286">
              <w:rPr>
                <w:rFonts w:ascii="Arial" w:hAnsi="Arial" w:cs="Arial"/>
                <w:sz w:val="20"/>
                <w:szCs w:val="20"/>
              </w:rPr>
              <w:t>structure and common elements in Fairy tales and or Folk tale</w:t>
            </w:r>
            <w:r w:rsidRPr="00044040">
              <w:rPr>
                <w:rFonts w:ascii="Arial" w:hAnsi="Arial" w:cs="Arial"/>
                <w:sz w:val="20"/>
                <w:szCs w:val="20"/>
              </w:rPr>
              <w:t>s to create meaning.</w:t>
            </w:r>
          </w:p>
          <w:p w14:paraId="285D38D8" w14:textId="654E5922" w:rsidR="005921B3" w:rsidRPr="00044040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Elements of</w:t>
            </w:r>
            <w:r w:rsidR="00AE6961">
              <w:rPr>
                <w:rFonts w:ascii="Arial" w:hAnsi="Arial" w:cs="Arial"/>
                <w:sz w:val="20"/>
                <w:szCs w:val="20"/>
              </w:rPr>
              <w:t xml:space="preserve"> fairy tales:</w:t>
            </w:r>
          </w:p>
          <w:p w14:paraId="1B5A7257" w14:textId="77777777" w:rsidR="005921B3" w:rsidRPr="00044040" w:rsidRDefault="005921B3" w:rsidP="005921B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Characterisation</w:t>
            </w:r>
          </w:p>
          <w:p w14:paraId="77E12C19" w14:textId="77777777" w:rsidR="005921B3" w:rsidRPr="00044040" w:rsidRDefault="005921B3" w:rsidP="005921B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Setting</w:t>
            </w:r>
          </w:p>
          <w:p w14:paraId="1465B9A4" w14:textId="77777777" w:rsidR="005921B3" w:rsidRPr="00044040" w:rsidRDefault="005921B3" w:rsidP="005921B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Plot</w:t>
            </w:r>
          </w:p>
          <w:p w14:paraId="1D8F741D" w14:textId="77777777" w:rsidR="005921B3" w:rsidRPr="00044040" w:rsidRDefault="005921B3" w:rsidP="005921B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Point of View</w:t>
            </w:r>
          </w:p>
          <w:p w14:paraId="23664478" w14:textId="43C88902" w:rsidR="005921B3" w:rsidRDefault="005921B3" w:rsidP="005921B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Conflict</w:t>
            </w:r>
            <w:r w:rsidR="00AE6961">
              <w:rPr>
                <w:rFonts w:ascii="Arial" w:hAnsi="Arial" w:cs="Arial"/>
                <w:sz w:val="20"/>
                <w:szCs w:val="20"/>
              </w:rPr>
              <w:t>/Solution</w:t>
            </w:r>
            <w:r w:rsidRPr="0004404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8304142" w14:textId="795B6E0C" w:rsidR="00AE6961" w:rsidRDefault="00AE6961" w:rsidP="005921B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Magic</w:t>
            </w:r>
          </w:p>
          <w:p w14:paraId="56130DD5" w14:textId="73A0E417" w:rsidR="00AE6961" w:rsidRDefault="00AE6961" w:rsidP="005921B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</w:rPr>
              <w:t>Special</w:t>
            </w:r>
            <w:r w:rsidR="00CB10EB">
              <w:rPr>
                <w:rFonts w:ascii="Arial" w:hAnsi="Arial" w:cs="Arial"/>
                <w:sz w:val="20"/>
                <w:szCs w:val="20"/>
              </w:rPr>
              <w:t xml:space="preserve"> words </w:t>
            </w:r>
            <w:r w:rsidR="00CB10EB" w:rsidRPr="00CB10EB">
              <w:rPr>
                <w:rFonts w:ascii="Arial" w:hAnsi="Arial" w:cs="Arial"/>
                <w:sz w:val="18"/>
                <w:szCs w:val="18"/>
              </w:rPr>
              <w:t>(</w:t>
            </w:r>
            <w:r w:rsidRPr="00CB10EB">
              <w:rPr>
                <w:rFonts w:ascii="Arial" w:hAnsi="Arial" w:cs="Arial"/>
                <w:sz w:val="18"/>
                <w:szCs w:val="18"/>
              </w:rPr>
              <w:t>Once upon a time, happily ever after)</w:t>
            </w:r>
          </w:p>
          <w:p w14:paraId="218C423A" w14:textId="3FDDA70D" w:rsidR="003E42FE" w:rsidRDefault="003E42FE" w:rsidP="003E42F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Discuss context – historical. (why/how the tales first originated)</w:t>
            </w:r>
          </w:p>
          <w:p w14:paraId="436A7212" w14:textId="737480D1" w:rsidR="003E42FE" w:rsidRPr="00044040" w:rsidRDefault="003E42FE" w:rsidP="003E42F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Define Fractured in the context of tales</w:t>
            </w:r>
          </w:p>
          <w:p w14:paraId="5EB78DE9" w14:textId="4D140EDB" w:rsidR="001E1ADA" w:rsidRPr="00545C17" w:rsidRDefault="001E1ADA" w:rsidP="00545C17">
            <w:pPr>
              <w:rPr>
                <w:rFonts w:ascii="Arial" w:hAnsi="Arial" w:cs="Arial"/>
                <w:sz w:val="18"/>
                <w:szCs w:val="18"/>
              </w:rPr>
            </w:pPr>
          </w:p>
          <w:p w14:paraId="72B637D3" w14:textId="355E7EAE" w:rsidR="00AE6961" w:rsidRDefault="00AE6961" w:rsidP="00AE6961">
            <w:p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Experiment with stylistic choices to plan, draft and complete an original narrative.</w:t>
            </w:r>
          </w:p>
          <w:p w14:paraId="052EB4B4" w14:textId="704FECB6" w:rsidR="003E42FE" w:rsidRPr="00044040" w:rsidRDefault="003E42FE" w:rsidP="00AE69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Practice Oration skills.</w:t>
            </w:r>
          </w:p>
          <w:p w14:paraId="0CD66262" w14:textId="77777777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14:paraId="17890B04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Task 1: Narrative Writing</w:t>
            </w:r>
          </w:p>
          <w:p w14:paraId="23199C77" w14:textId="77777777" w:rsidR="00044040" w:rsidRPr="00044040" w:rsidRDefault="0004404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4FF53D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14:paraId="4E731D0B" w14:textId="1030D6AE" w:rsidR="00044040" w:rsidRPr="00044040" w:rsidRDefault="00CE6EFC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T1 W</w:t>
            </w:r>
            <w:r w:rsidR="00CB10EB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  <w:p w14:paraId="525D5287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133F702" w14:textId="25788CA5" w:rsidR="005921B3" w:rsidRPr="00213571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13571">
              <w:rPr>
                <w:rFonts w:ascii="Arial" w:hAnsi="Arial" w:cs="Arial"/>
                <w:b/>
                <w:sz w:val="20"/>
                <w:szCs w:val="20"/>
              </w:rPr>
              <w:t>Complete the following tasks:</w:t>
            </w:r>
          </w:p>
          <w:p w14:paraId="2197EC22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C4A971C" w14:textId="101D8865" w:rsidR="005921B3" w:rsidRPr="00213571" w:rsidRDefault="005921B3" w:rsidP="00CB3B2C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  <w:r w:rsidRPr="00213571">
              <w:rPr>
                <w:rFonts w:ascii="Arial" w:hAnsi="Arial" w:cs="Arial"/>
                <w:sz w:val="20"/>
                <w:szCs w:val="20"/>
              </w:rPr>
              <w:t>Fractu</w:t>
            </w:r>
            <w:r w:rsidR="00FA2370">
              <w:rPr>
                <w:rFonts w:ascii="Arial" w:hAnsi="Arial" w:cs="Arial"/>
                <w:sz w:val="20"/>
                <w:szCs w:val="20"/>
              </w:rPr>
              <w:t>ring</w:t>
            </w:r>
            <w:r w:rsidRPr="00213571">
              <w:rPr>
                <w:rFonts w:ascii="Arial" w:hAnsi="Arial" w:cs="Arial"/>
                <w:sz w:val="20"/>
                <w:szCs w:val="20"/>
              </w:rPr>
              <w:t xml:space="preserve"> an existing fairy tale</w:t>
            </w:r>
          </w:p>
          <w:p w14:paraId="3494074E" w14:textId="77777777" w:rsidR="005921B3" w:rsidRPr="00213571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624B6C1A" w14:textId="77777777" w:rsidR="005921B3" w:rsidRPr="00213571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61B0B52F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23AB76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Task 2: Oral Presentation</w:t>
            </w:r>
          </w:p>
          <w:p w14:paraId="1A75A11D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DB2A7CF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SPEAKING &amp; LISTENING 10%</w:t>
            </w:r>
          </w:p>
          <w:p w14:paraId="3760CE52" w14:textId="598A30A2" w:rsidR="00044040" w:rsidRPr="00044040" w:rsidRDefault="00CE6EFC" w:rsidP="0004404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T1 W</w:t>
            </w:r>
            <w:r w:rsidR="001E1ADA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  <w:p w14:paraId="0FBBEC31" w14:textId="77777777" w:rsidR="00044040" w:rsidRPr="00044040" w:rsidRDefault="0004404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972584A" w14:textId="77777777" w:rsidR="005921B3" w:rsidRPr="00213571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13571">
              <w:rPr>
                <w:rFonts w:ascii="Arial" w:hAnsi="Arial" w:cs="Arial"/>
                <w:sz w:val="20"/>
                <w:szCs w:val="20"/>
              </w:rPr>
              <w:t>Read your story to a small group of peers.</w:t>
            </w:r>
          </w:p>
          <w:p w14:paraId="12B20400" w14:textId="77777777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044040" w14:paraId="5A3F5B73" w14:textId="77777777" w:rsidTr="007B12F0">
        <w:tc>
          <w:tcPr>
            <w:tcW w:w="1129" w:type="dxa"/>
          </w:tcPr>
          <w:p w14:paraId="677A6B54" w14:textId="77777777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Weeks </w:t>
            </w:r>
          </w:p>
          <w:p w14:paraId="5E745905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087F70C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B1D6637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1E74A88" w14:textId="77777777" w:rsidR="005921B3" w:rsidRPr="00044040" w:rsidRDefault="005921B3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6-9</w:t>
            </w:r>
          </w:p>
        </w:tc>
        <w:tc>
          <w:tcPr>
            <w:tcW w:w="8169" w:type="dxa"/>
          </w:tcPr>
          <w:p w14:paraId="01233BAC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Persuasive writing and practising writing in paragraphs</w:t>
            </w:r>
          </w:p>
          <w:p w14:paraId="3FB4D70D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7AAF5F4" w14:textId="77777777" w:rsidR="005921B3" w:rsidRPr="00044040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Challenge and inspire students to engage with a range of resources and activities to strengthen their persuasive writing skills preparation for NAPLAN.</w:t>
            </w:r>
          </w:p>
          <w:p w14:paraId="14AA439F" w14:textId="77777777" w:rsidR="005921B3" w:rsidRPr="00044040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62F0E428" w14:textId="77777777" w:rsidR="005921B3" w:rsidRPr="00044040" w:rsidRDefault="005921B3" w:rsidP="005921B3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Structure (Introduction, body paragraphs and conclusion)</w:t>
            </w:r>
          </w:p>
          <w:p w14:paraId="4E6DB19D" w14:textId="77777777" w:rsidR="005921B3" w:rsidRPr="00044040" w:rsidRDefault="005921B3" w:rsidP="005921B3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Persuasive techniques</w:t>
            </w:r>
          </w:p>
          <w:p w14:paraId="6143C121" w14:textId="77777777" w:rsidR="005921B3" w:rsidRPr="00044040" w:rsidRDefault="005921B3" w:rsidP="005921B3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Modelled writing</w:t>
            </w:r>
          </w:p>
          <w:p w14:paraId="7F54FACE" w14:textId="77777777" w:rsidR="005921B3" w:rsidRPr="00044040" w:rsidRDefault="005921B3" w:rsidP="005921B3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Emotive and high modality language</w:t>
            </w:r>
          </w:p>
          <w:p w14:paraId="7A26BFA5" w14:textId="77777777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14:paraId="3B93253D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Task 3: Persuasive Writing</w:t>
            </w:r>
          </w:p>
          <w:p w14:paraId="17085839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62D4BFD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14:paraId="52C45057" w14:textId="288520D3" w:rsidR="00044040" w:rsidRPr="00044040" w:rsidRDefault="00CE6EFC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T1 W</w:t>
            </w:r>
            <w:r w:rsidR="00044040" w:rsidRPr="00044040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  <w:p w14:paraId="13D26F5C" w14:textId="77777777" w:rsidR="00044040" w:rsidRPr="00044040" w:rsidRDefault="0004404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27028F5" w14:textId="3C4DFC07" w:rsidR="005921B3" w:rsidRPr="00213571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13571">
              <w:rPr>
                <w:rFonts w:ascii="Arial" w:hAnsi="Arial" w:cs="Arial"/>
                <w:sz w:val="20"/>
                <w:szCs w:val="20"/>
              </w:rPr>
              <w:t xml:space="preserve">Plan, draft and compose a persuasive </w:t>
            </w:r>
            <w:r w:rsidR="00FA2370">
              <w:rPr>
                <w:rFonts w:ascii="Arial" w:hAnsi="Arial" w:cs="Arial"/>
                <w:sz w:val="20"/>
                <w:szCs w:val="20"/>
              </w:rPr>
              <w:t>essay.</w:t>
            </w:r>
          </w:p>
          <w:p w14:paraId="53E02D86" w14:textId="77777777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044040" w14:paraId="4F9EFC9F" w14:textId="77777777" w:rsidTr="007B12F0">
        <w:tc>
          <w:tcPr>
            <w:tcW w:w="1129" w:type="dxa"/>
          </w:tcPr>
          <w:p w14:paraId="4BA42896" w14:textId="77777777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14:paraId="73B5EC37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533DF23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203FD95" w14:textId="77777777" w:rsidR="005921B3" w:rsidRPr="00044040" w:rsidRDefault="005921B3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E241BFC" w14:textId="77777777" w:rsidR="005921B3" w:rsidRPr="00044040" w:rsidRDefault="005921B3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  <w:p w14:paraId="4A52911A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69" w:type="dxa"/>
          </w:tcPr>
          <w:p w14:paraId="5C956457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 xml:space="preserve">NAPLAN Preparation: </w:t>
            </w:r>
          </w:p>
          <w:p w14:paraId="6A374BE6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6679EC7" w14:textId="77777777" w:rsidR="005921B3" w:rsidRPr="00044040" w:rsidRDefault="005921B3" w:rsidP="005921B3">
            <w:pPr>
              <w:rPr>
                <w:rFonts w:ascii="Arial" w:eastAsia="Times New Roman" w:hAnsi="Arial" w:cs="Arial"/>
                <w:color w:val="1F1F11"/>
                <w:sz w:val="20"/>
                <w:szCs w:val="20"/>
                <w:shd w:val="clear" w:color="auto" w:fill="FFFFFF"/>
              </w:rPr>
            </w:pPr>
            <w:r w:rsidRPr="00044040">
              <w:rPr>
                <w:rFonts w:ascii="Arial" w:eastAsia="Times New Roman" w:hAnsi="Arial" w:cs="Arial"/>
                <w:color w:val="1F1F11"/>
                <w:sz w:val="20"/>
                <w:szCs w:val="20"/>
                <w:shd w:val="clear" w:color="auto" w:fill="FFFFFF"/>
              </w:rPr>
              <w:t xml:space="preserve">Practise reading, writing, language conventions (spelling, grammar and punctuation) </w:t>
            </w:r>
            <w:r w:rsidR="00B03F70" w:rsidRPr="00044040">
              <w:rPr>
                <w:rFonts w:ascii="Arial" w:eastAsia="Times New Roman" w:hAnsi="Arial" w:cs="Arial"/>
                <w:color w:val="1F1F11"/>
                <w:sz w:val="20"/>
                <w:szCs w:val="20"/>
                <w:shd w:val="clear" w:color="auto" w:fill="FFFFFF"/>
              </w:rPr>
              <w:t>tests.</w:t>
            </w:r>
          </w:p>
          <w:p w14:paraId="30432B89" w14:textId="77777777" w:rsidR="00B03F70" w:rsidRPr="00044040" w:rsidRDefault="00B03F70" w:rsidP="005921B3">
            <w:pPr>
              <w:rPr>
                <w:rFonts w:ascii="Arial" w:eastAsia="Times New Roman" w:hAnsi="Arial" w:cs="Arial"/>
                <w:color w:val="1F1F11"/>
                <w:sz w:val="20"/>
                <w:szCs w:val="20"/>
                <w:shd w:val="clear" w:color="auto" w:fill="FFFFFF"/>
              </w:rPr>
            </w:pPr>
          </w:p>
          <w:p w14:paraId="1BE9E82F" w14:textId="77777777" w:rsidR="00B03F70" w:rsidRPr="00044040" w:rsidRDefault="00B03F70" w:rsidP="005921B3">
            <w:pPr>
              <w:rPr>
                <w:rFonts w:ascii="Arial" w:eastAsia="Times New Roman" w:hAnsi="Arial" w:cs="Arial"/>
                <w:color w:val="1F1F11"/>
                <w:sz w:val="20"/>
                <w:szCs w:val="20"/>
                <w:shd w:val="clear" w:color="auto" w:fill="FFFFFF"/>
              </w:rPr>
            </w:pPr>
          </w:p>
          <w:p w14:paraId="777D1C80" w14:textId="77777777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14:paraId="15BB5B01" w14:textId="77777777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044040" w14:paraId="14FD00A5" w14:textId="77777777" w:rsidTr="005921B3">
        <w:tc>
          <w:tcPr>
            <w:tcW w:w="13948" w:type="dxa"/>
            <w:gridSpan w:val="3"/>
          </w:tcPr>
          <w:p w14:paraId="214E2FA3" w14:textId="77777777" w:rsidR="00B03F70" w:rsidRPr="00044040" w:rsidRDefault="00B03F70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864BD1" w14:textId="77777777" w:rsidR="007B12F0" w:rsidRPr="00044040" w:rsidRDefault="007B12F0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Term 2</w:t>
            </w:r>
          </w:p>
          <w:p w14:paraId="6E177554" w14:textId="77777777" w:rsidR="00B03F70" w:rsidRPr="00044040" w:rsidRDefault="00B03F70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044040" w14:paraId="1BF4F641" w14:textId="77777777" w:rsidTr="005921B3">
        <w:tc>
          <w:tcPr>
            <w:tcW w:w="1129" w:type="dxa"/>
          </w:tcPr>
          <w:p w14:paraId="490E676C" w14:textId="77777777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14:paraId="48A27DE4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CC45DA3" w14:textId="77777777" w:rsidR="005921B3" w:rsidRPr="00044040" w:rsidRDefault="005921B3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448E678" w14:textId="77777777" w:rsidR="005921B3" w:rsidRPr="00044040" w:rsidRDefault="005921B3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BBE6288" w14:textId="77777777" w:rsidR="005921B3" w:rsidRPr="00044040" w:rsidRDefault="005921B3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1-2</w:t>
            </w:r>
          </w:p>
        </w:tc>
        <w:tc>
          <w:tcPr>
            <w:tcW w:w="8169" w:type="dxa"/>
          </w:tcPr>
          <w:p w14:paraId="01D6EC8D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 xml:space="preserve">NAPLAN Preparation: </w:t>
            </w:r>
          </w:p>
          <w:p w14:paraId="2D3D9B7D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F82E214" w14:textId="77777777" w:rsidR="005921B3" w:rsidRPr="00044040" w:rsidRDefault="005921B3" w:rsidP="005921B3">
            <w:pPr>
              <w:rPr>
                <w:rFonts w:ascii="Arial" w:eastAsia="Times New Roman" w:hAnsi="Arial" w:cs="Arial"/>
                <w:color w:val="1F1F11"/>
                <w:sz w:val="20"/>
                <w:szCs w:val="20"/>
                <w:shd w:val="clear" w:color="auto" w:fill="FFFFFF"/>
              </w:rPr>
            </w:pPr>
            <w:r w:rsidRPr="00044040">
              <w:rPr>
                <w:rFonts w:ascii="Arial" w:eastAsia="Times New Roman" w:hAnsi="Arial" w:cs="Arial"/>
                <w:color w:val="1F1F11"/>
                <w:sz w:val="20"/>
                <w:szCs w:val="20"/>
                <w:shd w:val="clear" w:color="auto" w:fill="FFFFFF"/>
              </w:rPr>
              <w:t>Practise reading, writing, language conventions (spelling, grammar and punctuation) tests.</w:t>
            </w:r>
          </w:p>
          <w:p w14:paraId="57557C97" w14:textId="2A68F94F" w:rsidR="005921B3" w:rsidRPr="00044040" w:rsidRDefault="005921B3" w:rsidP="005921B3">
            <w:pPr>
              <w:rPr>
                <w:rFonts w:ascii="Arial" w:eastAsia="Times New Roman" w:hAnsi="Arial" w:cs="Arial"/>
                <w:b/>
                <w:color w:val="1F1F11"/>
                <w:sz w:val="20"/>
                <w:szCs w:val="20"/>
                <w:shd w:val="clear" w:color="auto" w:fill="FFFFFF"/>
              </w:rPr>
            </w:pPr>
            <w:r w:rsidRPr="00044040">
              <w:rPr>
                <w:rFonts w:ascii="Arial" w:eastAsia="Times New Roman" w:hAnsi="Arial" w:cs="Arial"/>
                <w:b/>
                <w:color w:val="1F1F11"/>
                <w:sz w:val="20"/>
                <w:szCs w:val="20"/>
                <w:shd w:val="clear" w:color="auto" w:fill="FFFFFF"/>
              </w:rPr>
              <w:t>NAPLAN (Week 3)</w:t>
            </w:r>
          </w:p>
          <w:p w14:paraId="05999768" w14:textId="77777777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14:paraId="70522F7E" w14:textId="77777777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044040" w14:paraId="069139FC" w14:textId="77777777" w:rsidTr="00AA2857">
        <w:trPr>
          <w:trHeight w:val="4530"/>
        </w:trPr>
        <w:tc>
          <w:tcPr>
            <w:tcW w:w="1129" w:type="dxa"/>
          </w:tcPr>
          <w:p w14:paraId="1F97CA4C" w14:textId="77777777" w:rsidR="005921B3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lastRenderedPageBreak/>
              <w:t>Weeks</w:t>
            </w:r>
          </w:p>
          <w:p w14:paraId="1D387F4E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B78A7EF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2BA81D3" w14:textId="77777777" w:rsidR="007B12F0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3-5</w:t>
            </w:r>
          </w:p>
          <w:p w14:paraId="2293BBB5" w14:textId="77777777" w:rsidR="00AA2857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2642FA3" w14:textId="77777777" w:rsidR="00AA2857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418CF75" w14:textId="77777777" w:rsidR="00AA2857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BD2DE21" w14:textId="77777777" w:rsidR="00AA2857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8BC920" w14:textId="77777777" w:rsidR="00AA2857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8A80866" w14:textId="77777777" w:rsidR="00AA2857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77FBFD4" w14:textId="77777777" w:rsidR="00AA2857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1011F62" w14:textId="77777777" w:rsidR="00AA2857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783F061" w14:textId="77777777" w:rsidR="00AA2857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54DE2FD" w14:textId="77777777" w:rsidR="00AA2857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B2B7BD8" w14:textId="77777777" w:rsidR="00AA2857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DAA255D" w14:textId="77777777" w:rsidR="00AA2857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127D797" w14:textId="77777777" w:rsidR="00AA2857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5326A76" w14:textId="77777777" w:rsidR="00AA2857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BD446A3" w14:textId="77777777" w:rsidR="00AA2857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ECF3212" w14:textId="719ABD1F" w:rsidR="00AA2857" w:rsidRPr="00044040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69" w:type="dxa"/>
          </w:tcPr>
          <w:p w14:paraId="6DC0C9DB" w14:textId="01CF2880" w:rsidR="005921B3" w:rsidRDefault="00FA237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The Water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Tower</w:t>
            </w:r>
            <w:r w:rsidR="00C3107E">
              <w:rPr>
                <w:rFonts w:ascii="Arial" w:hAnsi="Arial" w:cs="Arial"/>
                <w:b/>
                <w:sz w:val="20"/>
                <w:szCs w:val="20"/>
              </w:rPr>
              <w:t xml:space="preserve"> :</w:t>
            </w:r>
            <w:proofErr w:type="gramEnd"/>
            <w:r w:rsidR="00C3107E">
              <w:rPr>
                <w:rFonts w:ascii="Arial" w:hAnsi="Arial" w:cs="Arial"/>
                <w:b/>
                <w:sz w:val="20"/>
                <w:szCs w:val="20"/>
              </w:rPr>
              <w:t xml:space="preserve"> Picture Book Study</w:t>
            </w:r>
          </w:p>
          <w:p w14:paraId="5FB3C5C6" w14:textId="0EB718B6" w:rsidR="00FA2370" w:rsidRDefault="00FA237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ABCBE86" w14:textId="77777777" w:rsidR="00FA2370" w:rsidRPr="00044040" w:rsidRDefault="00FA2370" w:rsidP="00FA2370">
            <w:p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 xml:space="preserve">Differentiate the elements of picture books exploring the relationship between words and images. </w:t>
            </w:r>
          </w:p>
          <w:p w14:paraId="05E5C8FD" w14:textId="77777777" w:rsidR="00FA2370" w:rsidRPr="00044040" w:rsidRDefault="00FA2370" w:rsidP="00FA2370">
            <w:pPr>
              <w:rPr>
                <w:rFonts w:ascii="Arial" w:hAnsi="Arial" w:cs="Arial"/>
                <w:sz w:val="20"/>
                <w:szCs w:val="20"/>
              </w:rPr>
            </w:pPr>
          </w:p>
          <w:p w14:paraId="5B5C4F20" w14:textId="77777777" w:rsidR="00FA2370" w:rsidRPr="00044040" w:rsidRDefault="00FA2370" w:rsidP="00FA2370">
            <w:p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Explain the use of visual techniques to convey the desired effect on the reader or audience.</w:t>
            </w:r>
          </w:p>
          <w:p w14:paraId="7F5467D2" w14:textId="77777777" w:rsidR="00FA2370" w:rsidRPr="00044040" w:rsidRDefault="00FA2370" w:rsidP="00FA2370">
            <w:pPr>
              <w:rPr>
                <w:rFonts w:ascii="Arial" w:hAnsi="Arial" w:cs="Arial"/>
                <w:sz w:val="20"/>
                <w:szCs w:val="20"/>
              </w:rPr>
            </w:pPr>
          </w:p>
          <w:p w14:paraId="641FE463" w14:textId="77777777" w:rsidR="00FA2370" w:rsidRPr="00044040" w:rsidRDefault="00FA2370" w:rsidP="00FA2370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Analyse multi-modal text (including written and visual elements)</w:t>
            </w:r>
          </w:p>
          <w:p w14:paraId="3689A8F8" w14:textId="77777777" w:rsidR="00FA2370" w:rsidRPr="00044040" w:rsidRDefault="00FA2370" w:rsidP="00FA2370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Identify visual text elements such as symbolism or the use of colour</w:t>
            </w:r>
          </w:p>
          <w:p w14:paraId="5A24075C" w14:textId="77777777" w:rsidR="00FA2370" w:rsidRPr="00044040" w:rsidRDefault="00FA2370" w:rsidP="00FA2370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Use subject specific words for visual text analysis</w:t>
            </w:r>
          </w:p>
          <w:p w14:paraId="333B4963" w14:textId="77777777" w:rsidR="00FA2370" w:rsidRDefault="00FA2370" w:rsidP="00FA2370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Identify the audience and purpose of a text</w:t>
            </w:r>
          </w:p>
          <w:p w14:paraId="213BB5DE" w14:textId="77777777" w:rsidR="00FA2370" w:rsidRPr="00044040" w:rsidRDefault="00FA237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80CD75D" w14:textId="77777777" w:rsidR="005921B3" w:rsidRPr="00044040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20E27CDC" w14:textId="77777777" w:rsidR="00AA2857" w:rsidRDefault="00FA2370" w:rsidP="00AA285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Discover features of a </w:t>
            </w:r>
            <w:r w:rsidR="00AA2857">
              <w:rPr>
                <w:rFonts w:ascii="Arial" w:hAnsi="Arial" w:cs="Arial"/>
                <w:sz w:val="20"/>
                <w:szCs w:val="20"/>
              </w:rPr>
              <w:t>picture book</w:t>
            </w:r>
          </w:p>
          <w:p w14:paraId="2384F2F3" w14:textId="6A0146A4" w:rsidR="00FA2370" w:rsidRPr="00AA2857" w:rsidRDefault="00FA2370" w:rsidP="00AA2857">
            <w:pPr>
              <w:pStyle w:val="ListParagraph"/>
              <w:numPr>
                <w:ilvl w:val="0"/>
                <w:numId w:val="10"/>
              </w:numPr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</w:pPr>
            <w:r w:rsidRPr="00AA2857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t>Caption.</w:t>
            </w:r>
          </w:p>
          <w:p w14:paraId="7A6D78CA" w14:textId="77777777" w:rsidR="00FA2370" w:rsidRPr="00FA2370" w:rsidRDefault="00FA2370" w:rsidP="00FA2370">
            <w:pPr>
              <w:numPr>
                <w:ilvl w:val="0"/>
                <w:numId w:val="7"/>
              </w:numPr>
              <w:shd w:val="clear" w:color="auto" w:fill="FFFFFF"/>
              <w:spacing w:after="60"/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</w:pPr>
            <w:r w:rsidRPr="00FA2370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t>Layout.</w:t>
            </w:r>
          </w:p>
          <w:p w14:paraId="54BFD62B" w14:textId="77777777" w:rsidR="00FA2370" w:rsidRPr="00FA2370" w:rsidRDefault="00FA2370" w:rsidP="00FA2370">
            <w:pPr>
              <w:numPr>
                <w:ilvl w:val="0"/>
                <w:numId w:val="7"/>
              </w:numPr>
              <w:shd w:val="clear" w:color="auto" w:fill="FFFFFF"/>
              <w:spacing w:after="60"/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</w:pPr>
            <w:r w:rsidRPr="00FA2370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t>Shading and Colo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t>u</w:t>
            </w:r>
            <w:r w:rsidRPr="00FA2370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t>r.</w:t>
            </w:r>
          </w:p>
          <w:p w14:paraId="3BCF5445" w14:textId="42154274" w:rsidR="00AA2857" w:rsidRPr="00FA2370" w:rsidRDefault="00FA2370" w:rsidP="00AA2857">
            <w:pPr>
              <w:numPr>
                <w:ilvl w:val="0"/>
                <w:numId w:val="7"/>
              </w:numPr>
              <w:shd w:val="clear" w:color="auto" w:fill="FFFFFF"/>
              <w:spacing w:after="60"/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</w:pPr>
            <w:r w:rsidRPr="00FA2370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t>Frame.</w:t>
            </w:r>
            <w:r w:rsidR="00AA2857" w:rsidRPr="00FA2370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t xml:space="preserve"> Background.</w:t>
            </w:r>
          </w:p>
          <w:p w14:paraId="1BE0A28D" w14:textId="77777777" w:rsidR="00AA2857" w:rsidRPr="00FA2370" w:rsidRDefault="00AA2857" w:rsidP="00AA2857">
            <w:pPr>
              <w:numPr>
                <w:ilvl w:val="0"/>
                <w:numId w:val="7"/>
              </w:numPr>
              <w:shd w:val="clear" w:color="auto" w:fill="FFFFFF"/>
              <w:spacing w:after="60"/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</w:pPr>
            <w:r w:rsidRPr="00FA2370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t>Mid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t>-</w:t>
            </w:r>
            <w:r w:rsidRPr="00FA2370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t>ground.</w:t>
            </w:r>
          </w:p>
          <w:p w14:paraId="13C8B9A4" w14:textId="77777777" w:rsidR="00AA2857" w:rsidRPr="00FA2370" w:rsidRDefault="00AA2857" w:rsidP="00AA2857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14:paraId="168687D2" w14:textId="44A33AB3" w:rsidR="00AA2857" w:rsidRDefault="00AA2857" w:rsidP="00AA2857">
            <w:p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Reflect on ideas and opinions about characters, settings and events in texts, justifying view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044040">
              <w:rPr>
                <w:rFonts w:ascii="Arial" w:hAnsi="Arial" w:cs="Arial"/>
                <w:sz w:val="20"/>
                <w:szCs w:val="20"/>
              </w:rPr>
              <w:t xml:space="preserve"> points.</w:t>
            </w:r>
          </w:p>
          <w:p w14:paraId="26CBFAF1" w14:textId="5521877D" w:rsidR="00AA2857" w:rsidRPr="00AA2857" w:rsidRDefault="00AA2857" w:rsidP="00AA2857">
            <w:pPr>
              <w:shd w:val="clear" w:color="auto" w:fill="FFFFFF"/>
              <w:spacing w:after="60"/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14:paraId="7A66B2D5" w14:textId="5EBB4379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 xml:space="preserve">Task 4: </w:t>
            </w:r>
            <w:r w:rsidR="001675B8">
              <w:rPr>
                <w:rFonts w:ascii="Arial" w:hAnsi="Arial" w:cs="Arial"/>
                <w:b/>
                <w:sz w:val="20"/>
                <w:szCs w:val="20"/>
              </w:rPr>
              <w:t xml:space="preserve">Picture Book </w:t>
            </w:r>
            <w:r w:rsidR="00C3107E">
              <w:rPr>
                <w:rFonts w:ascii="Arial" w:hAnsi="Arial" w:cs="Arial"/>
                <w:b/>
                <w:sz w:val="20"/>
                <w:szCs w:val="20"/>
              </w:rPr>
              <w:t>Story board</w:t>
            </w:r>
          </w:p>
          <w:p w14:paraId="50E799ED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32B7FDC" w14:textId="470C1D83" w:rsidR="00990E69" w:rsidRPr="00044040" w:rsidRDefault="00990E6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14:paraId="20A46DBF" w14:textId="739FAE49" w:rsidR="00044040" w:rsidRPr="00044040" w:rsidRDefault="00AA2857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T2 W4</w:t>
            </w:r>
          </w:p>
          <w:p w14:paraId="73B011CD" w14:textId="77777777" w:rsidR="00044040" w:rsidRPr="00044040" w:rsidRDefault="0004404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AEF2529" w14:textId="072ACEB5" w:rsidR="005921B3" w:rsidRPr="00213571" w:rsidRDefault="0006564D" w:rsidP="00694611">
            <w:pPr>
              <w:rPr>
                <w:rFonts w:ascii="Arial" w:hAnsi="Arial" w:cs="Arial"/>
                <w:sz w:val="20"/>
                <w:szCs w:val="20"/>
              </w:rPr>
            </w:pPr>
            <w:r>
              <w:t>Extend a character’s story beyond</w:t>
            </w:r>
            <w:r w:rsidR="00694611">
              <w:t xml:space="preserve"> the end of the novel</w:t>
            </w:r>
            <w:r>
              <w:t>.</w:t>
            </w:r>
          </w:p>
          <w:p w14:paraId="53717BF2" w14:textId="77777777" w:rsidR="005921B3" w:rsidRPr="00044040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5D32E4B7" w14:textId="77777777" w:rsidR="00AA2857" w:rsidRDefault="00AA2857" w:rsidP="00990E6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293D70" w14:textId="0448F946" w:rsidR="00990E69" w:rsidRPr="00AA2857" w:rsidRDefault="00990E69" w:rsidP="00990E6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5</w:t>
            </w:r>
            <w:r w:rsidR="00AA2857">
              <w:rPr>
                <w:rFonts w:ascii="Arial" w:hAnsi="Arial" w:cs="Arial"/>
                <w:b/>
                <w:sz w:val="20"/>
                <w:szCs w:val="20"/>
              </w:rPr>
              <w:t xml:space="preserve">: Identify </w:t>
            </w:r>
            <w:r w:rsidR="00C3107E" w:rsidRPr="00C3107E">
              <w:rPr>
                <w:rFonts w:ascii="Arial" w:hAnsi="Arial" w:cs="Arial"/>
                <w:b/>
                <w:sz w:val="20"/>
                <w:szCs w:val="20"/>
              </w:rPr>
              <w:t>features of a picture book</w:t>
            </w:r>
            <w:r w:rsidR="00C3107E">
              <w:rPr>
                <w:rFonts w:ascii="Arial" w:hAnsi="Arial" w:cs="Arial"/>
                <w:b/>
                <w:sz w:val="20"/>
                <w:szCs w:val="20"/>
              </w:rPr>
              <w:t xml:space="preserve"> and analyse symbols presented </w:t>
            </w:r>
          </w:p>
          <w:p w14:paraId="2B1DF102" w14:textId="36B3A688" w:rsidR="00990E69" w:rsidRPr="00AA2857" w:rsidRDefault="00990E69" w:rsidP="00990E6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508755B" w14:textId="2C489DCC" w:rsidR="00990E69" w:rsidRDefault="00AA2857" w:rsidP="00990E6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T2 W5</w:t>
            </w:r>
          </w:p>
          <w:p w14:paraId="4A26F569" w14:textId="77777777" w:rsidR="00990E69" w:rsidRPr="00044040" w:rsidRDefault="00990E69" w:rsidP="00990E6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B36F63B" w14:textId="660D1A90" w:rsidR="007B12F0" w:rsidRPr="00044040" w:rsidRDefault="00AA2857" w:rsidP="00AA285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</w:tc>
      </w:tr>
      <w:tr w:rsidR="00AA2857" w:rsidRPr="00044040" w14:paraId="3D2B62D3" w14:textId="77777777" w:rsidTr="005921B3">
        <w:trPr>
          <w:trHeight w:val="300"/>
        </w:trPr>
        <w:tc>
          <w:tcPr>
            <w:tcW w:w="1129" w:type="dxa"/>
          </w:tcPr>
          <w:p w14:paraId="2C14F091" w14:textId="77777777" w:rsidR="00AA2857" w:rsidRDefault="00AA2857" w:rsidP="00AA28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A5DBD9F" w14:textId="37C6C416" w:rsidR="00AA2857" w:rsidRDefault="00AA2857" w:rsidP="00AA28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14:paraId="5F5D619F" w14:textId="1C77049A" w:rsidR="00AA2857" w:rsidRDefault="00AA2857" w:rsidP="00AA28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CF85ABE" w14:textId="7EBDF9D8" w:rsidR="00AA2857" w:rsidRDefault="00AA2857" w:rsidP="00AA28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  <w:p w14:paraId="39405986" w14:textId="77777777" w:rsidR="00AA2857" w:rsidRDefault="00AA2857" w:rsidP="00AA28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4B73E92" w14:textId="77777777" w:rsidR="00AA2857" w:rsidRDefault="00AA2857" w:rsidP="00AA28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4E85F86" w14:textId="77777777" w:rsidR="00AA2857" w:rsidRDefault="00AA2857" w:rsidP="00AA28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1A57484" w14:textId="77777777" w:rsidR="00AA2857" w:rsidRDefault="00AA2857" w:rsidP="00AA28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73C7D0" w14:textId="77777777" w:rsidR="00AA2857" w:rsidRDefault="00AA2857" w:rsidP="00AA28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BC56AEE" w14:textId="77777777" w:rsidR="00AA2857" w:rsidRDefault="00AA2857" w:rsidP="00AA28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FA3E34E" w14:textId="77777777" w:rsidR="00AA2857" w:rsidRDefault="00AA2857" w:rsidP="00AA28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28D6EE" w14:textId="77777777" w:rsidR="00AA2857" w:rsidRPr="00044040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69" w:type="dxa"/>
          </w:tcPr>
          <w:p w14:paraId="3B20BAAB" w14:textId="57EECA9D" w:rsidR="00AA2857" w:rsidRPr="00044040" w:rsidRDefault="00AA2857" w:rsidP="00AA2857">
            <w:pPr>
              <w:rPr>
                <w:rFonts w:ascii="Arial" w:hAnsi="Arial" w:cs="Arial"/>
                <w:sz w:val="20"/>
                <w:szCs w:val="20"/>
              </w:rPr>
            </w:pPr>
          </w:p>
          <w:p w14:paraId="232D2928" w14:textId="77777777" w:rsidR="00AA2857" w:rsidRPr="00AA2857" w:rsidRDefault="00AA2857" w:rsidP="00AA285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A2857">
              <w:rPr>
                <w:rFonts w:ascii="Arial" w:hAnsi="Arial" w:cs="Arial"/>
                <w:b/>
                <w:sz w:val="20"/>
                <w:szCs w:val="20"/>
              </w:rPr>
              <w:t>Reading for pleasure program</w:t>
            </w:r>
          </w:p>
          <w:p w14:paraId="5CC8F193" w14:textId="5FD00DD5" w:rsidR="00AA2857" w:rsidRPr="00AA2857" w:rsidRDefault="00AA2857" w:rsidP="00AA285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A2857">
              <w:rPr>
                <w:rFonts w:ascii="Arial" w:hAnsi="Arial" w:cs="Arial"/>
                <w:b/>
                <w:sz w:val="20"/>
                <w:szCs w:val="20"/>
              </w:rPr>
              <w:t>Skill works:</w:t>
            </w:r>
          </w:p>
          <w:p w14:paraId="36FC8461" w14:textId="77777777" w:rsidR="00AA2857" w:rsidRDefault="00AA2857" w:rsidP="00AA285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A2857">
              <w:rPr>
                <w:rFonts w:ascii="Arial" w:hAnsi="Arial" w:cs="Arial"/>
                <w:b/>
                <w:sz w:val="20"/>
                <w:szCs w:val="20"/>
              </w:rPr>
              <w:t>Grammar, spelling and journal writing</w:t>
            </w:r>
          </w:p>
          <w:p w14:paraId="3F34AA4F" w14:textId="77777777" w:rsidR="00AA2857" w:rsidRDefault="00AA2857" w:rsidP="00AA285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390DB43" w14:textId="77777777" w:rsidR="00F7179D" w:rsidRDefault="00F7179D" w:rsidP="00AA285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E78FD12" w14:textId="77777777" w:rsidR="00F7179D" w:rsidRDefault="00F7179D" w:rsidP="00AA285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38CE254" w14:textId="77777777" w:rsidR="00F7179D" w:rsidRDefault="00F7179D" w:rsidP="00AA285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E8A7AA1" w14:textId="77777777" w:rsidR="00F7179D" w:rsidRDefault="00F7179D" w:rsidP="00AA285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DE68CED" w14:textId="77777777" w:rsidR="00F7179D" w:rsidRDefault="00F7179D" w:rsidP="00AA285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BF0A95E" w14:textId="77777777" w:rsidR="00F7179D" w:rsidRDefault="00F7179D" w:rsidP="00AA285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A56FB3D" w14:textId="77777777" w:rsidR="00F7179D" w:rsidRDefault="00F7179D" w:rsidP="00AA285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0CA5268" w14:textId="0A9E6A0C" w:rsidR="00F7179D" w:rsidRPr="00AA2857" w:rsidRDefault="00F7179D" w:rsidP="00AA285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14:paraId="73ED697F" w14:textId="1DB4EA84" w:rsidR="00AA2857" w:rsidRDefault="00AA2857" w:rsidP="00AA285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6: Reading</w:t>
            </w:r>
            <w:r w:rsidR="00C3107E">
              <w:rPr>
                <w:rFonts w:ascii="Arial" w:hAnsi="Arial" w:cs="Arial"/>
                <w:b/>
                <w:sz w:val="20"/>
                <w:szCs w:val="20"/>
              </w:rPr>
              <w:t xml:space="preserve"> for Pleasure Program</w:t>
            </w:r>
          </w:p>
          <w:p w14:paraId="79C597F2" w14:textId="42148B25" w:rsidR="00AA2857" w:rsidRDefault="008E7F36" w:rsidP="00AA285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14:paraId="6EA57690" w14:textId="77777777" w:rsidR="00AA2857" w:rsidRDefault="00AA2857" w:rsidP="00AA285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87300B6" w14:textId="59C7E0F0" w:rsidR="00AA2857" w:rsidRDefault="00AA2857" w:rsidP="00AA285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Task 7: </w:t>
            </w:r>
            <w:r w:rsidR="00D208F9">
              <w:rPr>
                <w:rFonts w:ascii="Arial" w:hAnsi="Arial" w:cs="Arial"/>
                <w:b/>
                <w:sz w:val="20"/>
                <w:szCs w:val="20"/>
              </w:rPr>
              <w:t xml:space="preserve">Exam: </w:t>
            </w:r>
            <w:r>
              <w:rPr>
                <w:rFonts w:ascii="Arial" w:hAnsi="Arial" w:cs="Arial"/>
                <w:b/>
                <w:sz w:val="20"/>
                <w:szCs w:val="20"/>
              </w:rPr>
              <w:t>Skill-works</w:t>
            </w:r>
          </w:p>
          <w:p w14:paraId="44F595AB" w14:textId="73D7B024" w:rsidR="00AA2857" w:rsidRDefault="00AA2857" w:rsidP="00AA285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</w:t>
            </w:r>
            <w:r w:rsidR="008E7F36">
              <w:rPr>
                <w:rFonts w:ascii="Arial" w:hAnsi="Arial" w:cs="Arial"/>
                <w:b/>
                <w:sz w:val="20"/>
                <w:szCs w:val="20"/>
              </w:rPr>
              <w:t>RITING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5%</w:t>
            </w:r>
          </w:p>
          <w:p w14:paraId="4E1F9397" w14:textId="77777777" w:rsidR="00F7179D" w:rsidRDefault="00F7179D" w:rsidP="00AA285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C859D7" w14:textId="49D255C9" w:rsidR="00F7179D" w:rsidRPr="00044040" w:rsidRDefault="00F7179D" w:rsidP="00DD613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T</w:t>
            </w:r>
            <w:r w:rsidR="00DD6132">
              <w:rPr>
                <w:rFonts w:ascii="Arial" w:hAnsi="Arial" w:cs="Arial"/>
                <w:b/>
                <w:sz w:val="20"/>
                <w:szCs w:val="20"/>
              </w:rPr>
              <w:t>2  W</w:t>
            </w: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</w:tr>
      <w:tr w:rsidR="007B12F0" w:rsidRPr="00044040" w14:paraId="3E77F082" w14:textId="77777777" w:rsidTr="00B162B5">
        <w:trPr>
          <w:trHeight w:val="3959"/>
        </w:trPr>
        <w:tc>
          <w:tcPr>
            <w:tcW w:w="1129" w:type="dxa"/>
          </w:tcPr>
          <w:p w14:paraId="0C6A3877" w14:textId="77777777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Weeks </w:t>
            </w:r>
          </w:p>
          <w:p w14:paraId="6204DE62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B12C961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AC45100" w14:textId="34323363" w:rsidR="005921B3" w:rsidRPr="00044040" w:rsidRDefault="00F7179D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="005921B3" w:rsidRPr="00044040">
              <w:rPr>
                <w:rFonts w:ascii="Arial" w:hAnsi="Arial" w:cs="Arial"/>
                <w:b/>
                <w:sz w:val="20"/>
                <w:szCs w:val="20"/>
              </w:rPr>
              <w:t>-10</w:t>
            </w:r>
          </w:p>
        </w:tc>
        <w:tc>
          <w:tcPr>
            <w:tcW w:w="8169" w:type="dxa"/>
          </w:tcPr>
          <w:p w14:paraId="386440C5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Still images:</w:t>
            </w:r>
          </w:p>
          <w:p w14:paraId="7915A240" w14:textId="77777777" w:rsidR="005921B3" w:rsidRPr="00044040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4DFE658A" w14:textId="77777777" w:rsidR="005921B3" w:rsidRPr="00044040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Interpret a range of still images studying elements of composition, such as such as size, colour, shape, camera angle and framing focused on the theme of sustainability.</w:t>
            </w:r>
          </w:p>
          <w:p w14:paraId="338A3560" w14:textId="77777777" w:rsidR="005921B3" w:rsidRPr="00044040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582E8056" w14:textId="77777777" w:rsidR="005921B3" w:rsidRPr="00044040" w:rsidRDefault="005921B3" w:rsidP="00044040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SWAT Codes</w:t>
            </w:r>
          </w:p>
          <w:p w14:paraId="0AFE42A1" w14:textId="77777777" w:rsidR="005921B3" w:rsidRPr="00044040" w:rsidRDefault="005921B3" w:rsidP="00044040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Inferential meaning</w:t>
            </w:r>
          </w:p>
          <w:p w14:paraId="574ED6BB" w14:textId="3CA1463A" w:rsidR="005921B3" w:rsidRDefault="005921B3" w:rsidP="00044040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 xml:space="preserve">Photo essay/montage elements and </w:t>
            </w:r>
            <w:r w:rsidR="00044040" w:rsidRPr="00044040">
              <w:rPr>
                <w:rFonts w:ascii="Arial" w:hAnsi="Arial" w:cs="Arial"/>
                <w:sz w:val="20"/>
                <w:szCs w:val="20"/>
              </w:rPr>
              <w:t>conventions</w:t>
            </w:r>
          </w:p>
          <w:p w14:paraId="755F65E7" w14:textId="77777777" w:rsidR="009B5E8B" w:rsidRDefault="009B5E8B" w:rsidP="009B5E8B">
            <w:pPr>
              <w:rPr>
                <w:rFonts w:ascii="Arial" w:hAnsi="Arial" w:cs="Arial"/>
                <w:sz w:val="20"/>
                <w:szCs w:val="20"/>
              </w:rPr>
            </w:pPr>
          </w:p>
          <w:p w14:paraId="120FEE6C" w14:textId="55FDB0FC" w:rsidR="009B5E8B" w:rsidRDefault="009B5E8B" w:rsidP="009B5E8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Presentation skills:</w:t>
            </w:r>
          </w:p>
          <w:p w14:paraId="7B3E018B" w14:textId="007B88F8" w:rsidR="009B5E8B" w:rsidRDefault="009B5E8B" w:rsidP="009B5E8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Tone</w:t>
            </w:r>
          </w:p>
          <w:p w14:paraId="1E424845" w14:textId="4B3CA3D5" w:rsidR="009B5E8B" w:rsidRDefault="009B5E8B" w:rsidP="009B5E8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Expression</w:t>
            </w:r>
          </w:p>
          <w:p w14:paraId="56A123D8" w14:textId="0EA1F888" w:rsidR="009B5E8B" w:rsidRDefault="009B5E8B" w:rsidP="009B5E8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Body posture</w:t>
            </w:r>
          </w:p>
          <w:p w14:paraId="76C82875" w14:textId="4E38FD9F" w:rsidR="009B5E8B" w:rsidRDefault="009B5E8B" w:rsidP="009B5E8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Eye contact</w:t>
            </w:r>
          </w:p>
          <w:p w14:paraId="0C2BEC02" w14:textId="49576F41" w:rsidR="00800222" w:rsidRPr="00B162B5" w:rsidRDefault="009B5E8B" w:rsidP="005921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Logically Sequenced PowerPoint</w:t>
            </w:r>
          </w:p>
          <w:p w14:paraId="06909F46" w14:textId="13750ACC" w:rsidR="00800222" w:rsidRPr="00044040" w:rsidRDefault="00800222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14:paraId="7415E125" w14:textId="596F58AC" w:rsidR="005921B3" w:rsidRDefault="00D208F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7</w:t>
            </w:r>
            <w:r w:rsidR="005921B3" w:rsidRPr="00044040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F7179D">
              <w:rPr>
                <w:rFonts w:ascii="Arial" w:hAnsi="Arial" w:cs="Arial"/>
                <w:b/>
                <w:sz w:val="20"/>
                <w:szCs w:val="20"/>
              </w:rPr>
              <w:t>Create a photo essay</w:t>
            </w:r>
          </w:p>
          <w:p w14:paraId="78B838DC" w14:textId="281E97DF" w:rsidR="00044040" w:rsidRPr="00044040" w:rsidRDefault="00044040" w:rsidP="00F7179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CD62CB9" w14:textId="77777777" w:rsidR="00044040" w:rsidRPr="00044040" w:rsidRDefault="0004404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DF5F133" w14:textId="77777777" w:rsidR="005921B3" w:rsidRPr="00213571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13571">
              <w:rPr>
                <w:rFonts w:ascii="Arial" w:hAnsi="Arial" w:cs="Arial"/>
                <w:sz w:val="20"/>
                <w:szCs w:val="20"/>
              </w:rPr>
              <w:t>Create a photo essay (minimum 20 images) on a chosen theme related to sustainability conveying a message to a specified audience.</w:t>
            </w:r>
          </w:p>
          <w:p w14:paraId="1F330DC4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4A3E2B0" w14:textId="7B9F6208" w:rsidR="005921B3" w:rsidRPr="00044040" w:rsidRDefault="00F7179D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Task: </w:t>
            </w:r>
            <w:r w:rsidR="005921B3" w:rsidRPr="00044040">
              <w:rPr>
                <w:rFonts w:ascii="Arial" w:hAnsi="Arial" w:cs="Arial"/>
                <w:b/>
                <w:sz w:val="20"/>
                <w:szCs w:val="20"/>
              </w:rPr>
              <w:t>Oral Presentation</w:t>
            </w:r>
          </w:p>
          <w:p w14:paraId="1E3C1C2F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2F05610" w14:textId="77777777" w:rsidR="00044040" w:rsidRPr="00044040" w:rsidRDefault="0004404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0A2E009" w14:textId="2F48479E" w:rsidR="005921B3" w:rsidRPr="00213571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13571">
              <w:rPr>
                <w:rFonts w:ascii="Arial" w:hAnsi="Arial" w:cs="Arial"/>
                <w:sz w:val="20"/>
                <w:szCs w:val="20"/>
              </w:rPr>
              <w:t>Present your photo essay to the class and explain the conventions used to convey the desired message to the audience.</w:t>
            </w:r>
          </w:p>
          <w:p w14:paraId="6379A05E" w14:textId="2F371606" w:rsidR="00B03F70" w:rsidRDefault="00B03F7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F54B506" w14:textId="1FB1A702" w:rsidR="00014755" w:rsidRDefault="00014755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D60CD11" w14:textId="05A8011C" w:rsidR="00014755" w:rsidRDefault="00014755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93F536F" w14:textId="2D708F02" w:rsidR="00014755" w:rsidRDefault="00014755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22B16B8" w14:textId="5A136643" w:rsidR="00014755" w:rsidRDefault="00014755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546F4E1" w14:textId="77777777" w:rsidR="00014755" w:rsidRPr="00044040" w:rsidRDefault="00014755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0A33F4" w14:textId="77777777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044040" w14:paraId="011E0153" w14:textId="77777777" w:rsidTr="005921B3">
        <w:tc>
          <w:tcPr>
            <w:tcW w:w="13948" w:type="dxa"/>
            <w:gridSpan w:val="3"/>
          </w:tcPr>
          <w:p w14:paraId="1A526F0A" w14:textId="77777777" w:rsidR="00B03F70" w:rsidRPr="00044040" w:rsidRDefault="00B03F70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77A94DE" w14:textId="625B4BEB" w:rsidR="007B12F0" w:rsidRDefault="007B12F0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Term 3</w:t>
            </w:r>
          </w:p>
          <w:p w14:paraId="637C717A" w14:textId="61E1D1B6" w:rsidR="00014755" w:rsidRPr="00044040" w:rsidRDefault="00014755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Semester 2</w:t>
            </w:r>
          </w:p>
          <w:p w14:paraId="64ADF85D" w14:textId="77777777" w:rsidR="00B03F70" w:rsidRPr="00044040" w:rsidRDefault="00B03F70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044040" w14:paraId="585FA740" w14:textId="77777777" w:rsidTr="005921B3">
        <w:tc>
          <w:tcPr>
            <w:tcW w:w="1129" w:type="dxa"/>
          </w:tcPr>
          <w:p w14:paraId="7003BEE8" w14:textId="16C7BCDE" w:rsidR="00724A63" w:rsidRDefault="00724A6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SEM 2</w:t>
            </w:r>
          </w:p>
          <w:p w14:paraId="0B6318BE" w14:textId="77777777" w:rsidR="00724A63" w:rsidRDefault="00724A6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257217" w14:textId="5ABFCE88" w:rsidR="005921B3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14:paraId="7296CB3F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E003509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8FF6B92" w14:textId="18DA5903" w:rsidR="007B12F0" w:rsidRPr="00F7179D" w:rsidRDefault="00F7179D" w:rsidP="00F7179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7179D">
              <w:rPr>
                <w:rFonts w:ascii="Arial" w:hAnsi="Arial" w:cs="Arial"/>
                <w:b/>
                <w:sz w:val="20"/>
                <w:szCs w:val="20"/>
              </w:rPr>
              <w:t>1-5</w:t>
            </w:r>
          </w:p>
        </w:tc>
        <w:tc>
          <w:tcPr>
            <w:tcW w:w="8169" w:type="dxa"/>
          </w:tcPr>
          <w:p w14:paraId="49CE7696" w14:textId="0A69D43D" w:rsidR="005921B3" w:rsidRDefault="00FA237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The novel</w:t>
            </w:r>
            <w:r w:rsidR="005921B3" w:rsidRPr="00044040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The Silver Donkey</w:t>
            </w:r>
          </w:p>
          <w:p w14:paraId="35A9D240" w14:textId="77777777" w:rsidR="00FA2370" w:rsidRPr="00044040" w:rsidRDefault="00FA237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EF3B1CC" w14:textId="77777777" w:rsidR="00FA2370" w:rsidRPr="00044040" w:rsidRDefault="00FA2370" w:rsidP="00FA23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44040">
              <w:rPr>
                <w:rFonts w:ascii="Arial" w:hAnsi="Arial" w:cs="Arial"/>
                <w:sz w:val="20"/>
                <w:szCs w:val="20"/>
                <w:lang w:val="en-US"/>
              </w:rPr>
              <w:t xml:space="preserve">Identify the key features of narrative conventions: </w:t>
            </w:r>
          </w:p>
          <w:p w14:paraId="75F8C310" w14:textId="77777777" w:rsidR="00FA2370" w:rsidRPr="00044040" w:rsidRDefault="00FA2370" w:rsidP="00FA237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44040">
              <w:rPr>
                <w:rFonts w:ascii="Arial" w:hAnsi="Arial" w:cs="Arial"/>
                <w:sz w:val="20"/>
                <w:szCs w:val="20"/>
                <w:lang w:val="en-US"/>
              </w:rPr>
              <w:t xml:space="preserve">Plot </w:t>
            </w:r>
          </w:p>
          <w:p w14:paraId="6360227D" w14:textId="77777777" w:rsidR="00FA2370" w:rsidRPr="00044040" w:rsidRDefault="00FA2370" w:rsidP="00FA237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44040">
              <w:rPr>
                <w:rFonts w:ascii="Arial" w:hAnsi="Arial" w:cs="Arial"/>
                <w:sz w:val="20"/>
                <w:szCs w:val="20"/>
                <w:lang w:val="en-US"/>
              </w:rPr>
              <w:t xml:space="preserve">Setting </w:t>
            </w:r>
          </w:p>
          <w:p w14:paraId="7A1801FA" w14:textId="77777777" w:rsidR="00FA2370" w:rsidRPr="00044040" w:rsidRDefault="00FA2370" w:rsidP="00FA237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44040">
              <w:rPr>
                <w:rFonts w:ascii="Arial" w:hAnsi="Arial" w:cs="Arial"/>
                <w:sz w:val="20"/>
                <w:szCs w:val="20"/>
                <w:lang w:val="en-US"/>
              </w:rPr>
              <w:t>Characterisation</w:t>
            </w:r>
          </w:p>
          <w:p w14:paraId="0610DB98" w14:textId="77777777" w:rsidR="00FA2370" w:rsidRPr="00044040" w:rsidRDefault="00FA2370" w:rsidP="00FA237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44040">
              <w:rPr>
                <w:rFonts w:ascii="Arial" w:hAnsi="Arial" w:cs="Arial"/>
                <w:sz w:val="20"/>
                <w:szCs w:val="20"/>
                <w:lang w:val="en-US"/>
              </w:rPr>
              <w:t xml:space="preserve">Conflict development </w:t>
            </w:r>
          </w:p>
          <w:p w14:paraId="4FC50ECA" w14:textId="77777777" w:rsidR="00FA2370" w:rsidRPr="00044040" w:rsidRDefault="00FA2370" w:rsidP="00FA237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44040">
              <w:rPr>
                <w:rFonts w:ascii="Arial" w:hAnsi="Arial" w:cs="Arial"/>
                <w:sz w:val="20"/>
                <w:szCs w:val="20"/>
                <w:lang w:val="en-US"/>
              </w:rPr>
              <w:t xml:space="preserve">Resolution </w:t>
            </w:r>
          </w:p>
          <w:p w14:paraId="55D53A8A" w14:textId="77777777" w:rsidR="00FA2370" w:rsidRPr="00044040" w:rsidRDefault="00FA2370" w:rsidP="00FA237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  <w:lang w:val="en-US"/>
              </w:rPr>
              <w:t>Thematic Issues</w:t>
            </w:r>
          </w:p>
          <w:p w14:paraId="10A83B53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095D353" w14:textId="77777777" w:rsidR="00FA2370" w:rsidRPr="00044040" w:rsidRDefault="00FA2370" w:rsidP="00FA2370">
            <w:p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Recognise the importance of studying literary texts that explore:</w:t>
            </w:r>
          </w:p>
          <w:p w14:paraId="2ED8CC94" w14:textId="77777777" w:rsidR="00FA2370" w:rsidRPr="00044040" w:rsidRDefault="00FA2370" w:rsidP="00FA2370">
            <w:pPr>
              <w:rPr>
                <w:rFonts w:ascii="Arial" w:hAnsi="Arial" w:cs="Arial"/>
                <w:sz w:val="20"/>
                <w:szCs w:val="20"/>
              </w:rPr>
            </w:pPr>
          </w:p>
          <w:p w14:paraId="4E2D10CC" w14:textId="77777777" w:rsidR="00FA2370" w:rsidRPr="00044040" w:rsidRDefault="00FA2370" w:rsidP="00FA237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Ethnic diversity</w:t>
            </w:r>
          </w:p>
          <w:p w14:paraId="31EA4371" w14:textId="77777777" w:rsidR="00FA2370" w:rsidRPr="00044040" w:rsidRDefault="00FA2370" w:rsidP="00FA237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Loss and grief</w:t>
            </w:r>
          </w:p>
          <w:p w14:paraId="032A1E05" w14:textId="77777777" w:rsidR="00FA2370" w:rsidRPr="00044040" w:rsidRDefault="00FA2370" w:rsidP="00FA237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lastRenderedPageBreak/>
              <w:t>Multiculturalism</w:t>
            </w:r>
          </w:p>
          <w:p w14:paraId="01CE62BD" w14:textId="77777777" w:rsidR="00FA2370" w:rsidRPr="00044040" w:rsidRDefault="00FA2370" w:rsidP="00FA237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Belonging</w:t>
            </w:r>
          </w:p>
          <w:p w14:paraId="65AE93A0" w14:textId="77777777" w:rsidR="00FA2370" w:rsidRPr="00044040" w:rsidRDefault="00FA2370" w:rsidP="00FA237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Stereotypes</w:t>
            </w:r>
          </w:p>
          <w:p w14:paraId="75623CFB" w14:textId="77777777" w:rsidR="00FA2370" w:rsidRPr="00044040" w:rsidRDefault="00FA2370" w:rsidP="00FA237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Bullying</w:t>
            </w:r>
          </w:p>
          <w:p w14:paraId="54CA55E7" w14:textId="77777777" w:rsidR="00FA2370" w:rsidRPr="00044040" w:rsidRDefault="00FA2370" w:rsidP="00FA237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Being different</w:t>
            </w:r>
          </w:p>
          <w:p w14:paraId="714E6E55" w14:textId="77777777" w:rsidR="00FA2370" w:rsidRPr="00044040" w:rsidRDefault="00FA2370" w:rsidP="00FA2370">
            <w:pPr>
              <w:rPr>
                <w:rFonts w:ascii="Arial" w:hAnsi="Arial" w:cs="Arial"/>
                <w:sz w:val="20"/>
                <w:szCs w:val="20"/>
              </w:rPr>
            </w:pPr>
          </w:p>
          <w:p w14:paraId="308AC460" w14:textId="77777777" w:rsidR="00FA2370" w:rsidRPr="00FA2370" w:rsidRDefault="00FA2370" w:rsidP="00FA2370">
            <w:pPr>
              <w:rPr>
                <w:rFonts w:ascii="Arial" w:hAnsi="Arial" w:cs="Arial"/>
                <w:sz w:val="20"/>
                <w:szCs w:val="20"/>
              </w:rPr>
            </w:pPr>
          </w:p>
          <w:p w14:paraId="5A28D9A2" w14:textId="77777777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14:paraId="6C32062C" w14:textId="13083A9F" w:rsidR="005921B3" w:rsidRPr="00044040" w:rsidRDefault="00AE047A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Task 8</w:t>
            </w:r>
            <w:r w:rsidR="005921B3" w:rsidRPr="00044040">
              <w:rPr>
                <w:rFonts w:ascii="Arial" w:hAnsi="Arial" w:cs="Arial"/>
                <w:b/>
                <w:sz w:val="20"/>
                <w:szCs w:val="20"/>
              </w:rPr>
              <w:t>: Comprehension</w:t>
            </w:r>
          </w:p>
          <w:p w14:paraId="5623BC85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40421F1" w14:textId="29155F84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READING &amp;</w:t>
            </w:r>
            <w:r w:rsidR="00F7179D">
              <w:rPr>
                <w:rFonts w:ascii="Arial" w:hAnsi="Arial" w:cs="Arial"/>
                <w:b/>
                <w:sz w:val="20"/>
                <w:szCs w:val="20"/>
              </w:rPr>
              <w:t xml:space="preserve"> WRITING</w:t>
            </w:r>
            <w:r w:rsidRPr="00044040">
              <w:rPr>
                <w:rFonts w:ascii="Arial" w:hAnsi="Arial" w:cs="Arial"/>
                <w:b/>
                <w:sz w:val="20"/>
                <w:szCs w:val="20"/>
              </w:rPr>
              <w:t xml:space="preserve"> 5%</w:t>
            </w:r>
          </w:p>
          <w:p w14:paraId="1726FC1B" w14:textId="07B9E3B5" w:rsidR="00044040" w:rsidRPr="00044040" w:rsidRDefault="00044040" w:rsidP="0004404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Due T3 W4</w:t>
            </w:r>
          </w:p>
          <w:p w14:paraId="5596D99B" w14:textId="77777777" w:rsidR="00044040" w:rsidRPr="00044040" w:rsidRDefault="0004404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5D285B0" w14:textId="7337F116" w:rsidR="007B12F0" w:rsidRPr="00213571" w:rsidRDefault="005921B3" w:rsidP="00F7179D">
            <w:pPr>
              <w:rPr>
                <w:rFonts w:ascii="Arial" w:hAnsi="Arial" w:cs="Arial"/>
                <w:sz w:val="20"/>
                <w:szCs w:val="20"/>
              </w:rPr>
            </w:pPr>
            <w:r w:rsidRPr="00213571">
              <w:rPr>
                <w:rFonts w:ascii="Arial" w:hAnsi="Arial" w:cs="Arial"/>
                <w:sz w:val="20"/>
                <w:szCs w:val="20"/>
              </w:rPr>
              <w:t xml:space="preserve">Complete a range of comprehension questions activating prior knowledge, recounting sequence, exploring </w:t>
            </w:r>
            <w:r w:rsidR="00F7179D">
              <w:rPr>
                <w:rFonts w:ascii="Arial" w:hAnsi="Arial" w:cs="Arial"/>
                <w:sz w:val="20"/>
                <w:szCs w:val="20"/>
              </w:rPr>
              <w:t xml:space="preserve">plot and </w:t>
            </w:r>
            <w:r w:rsidRPr="00213571">
              <w:rPr>
                <w:rFonts w:ascii="Arial" w:hAnsi="Arial" w:cs="Arial"/>
                <w:sz w:val="20"/>
                <w:szCs w:val="20"/>
              </w:rPr>
              <w:t>the main ideas of the text.</w:t>
            </w:r>
          </w:p>
        </w:tc>
      </w:tr>
      <w:tr w:rsidR="007B12F0" w:rsidRPr="00044040" w14:paraId="7BA08359" w14:textId="77777777" w:rsidTr="005921B3">
        <w:tc>
          <w:tcPr>
            <w:tcW w:w="1129" w:type="dxa"/>
          </w:tcPr>
          <w:p w14:paraId="6AA36C40" w14:textId="6203088E" w:rsidR="00724A63" w:rsidRDefault="00724A6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SEM 2</w:t>
            </w:r>
          </w:p>
          <w:p w14:paraId="40A0C822" w14:textId="77777777" w:rsidR="00724A63" w:rsidRDefault="00724A6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8A014D2" w14:textId="1A7CCBBD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14:paraId="604B9C92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C2768A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24A5C61" w14:textId="2886EBA3" w:rsidR="005921B3" w:rsidRPr="00044040" w:rsidRDefault="00F7179D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6 - 9</w:t>
            </w:r>
          </w:p>
        </w:tc>
        <w:tc>
          <w:tcPr>
            <w:tcW w:w="8169" w:type="dxa"/>
          </w:tcPr>
          <w:p w14:paraId="29C6E3AF" w14:textId="2D6B1B05" w:rsidR="005921B3" w:rsidRPr="00044040" w:rsidRDefault="00B162B5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Rhyme, Rhythm and W</w:t>
            </w:r>
            <w:r w:rsidR="00F7179D">
              <w:rPr>
                <w:rFonts w:ascii="Arial" w:hAnsi="Arial" w:cs="Arial"/>
                <w:b/>
                <w:sz w:val="20"/>
                <w:szCs w:val="20"/>
              </w:rPr>
              <w:t>ords (Poetry study)</w:t>
            </w:r>
          </w:p>
          <w:p w14:paraId="4E198086" w14:textId="77777777" w:rsidR="005921B3" w:rsidRPr="00044040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43646740" w14:textId="77777777" w:rsidR="005921B3" w:rsidRPr="00044040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Examine elements of poetry and discuss example poems that demonstrate each element in context.</w:t>
            </w:r>
          </w:p>
          <w:p w14:paraId="7DD9E288" w14:textId="77777777" w:rsidR="005921B3" w:rsidRPr="00044040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2AD464E8" w14:textId="77777777" w:rsidR="005921B3" w:rsidRPr="00044040" w:rsidRDefault="005921B3" w:rsidP="005921B3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Structure, rhythm and rhyme</w:t>
            </w:r>
          </w:p>
          <w:p w14:paraId="312FE888" w14:textId="77777777" w:rsidR="005921B3" w:rsidRPr="00044040" w:rsidRDefault="005921B3" w:rsidP="005921B3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Sound devices</w:t>
            </w:r>
          </w:p>
          <w:p w14:paraId="15F8717D" w14:textId="77777777" w:rsidR="005921B3" w:rsidRPr="00044040" w:rsidRDefault="005921B3" w:rsidP="005921B3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Figurative language</w:t>
            </w:r>
          </w:p>
          <w:p w14:paraId="77269835" w14:textId="77777777" w:rsidR="005921B3" w:rsidRPr="00044040" w:rsidRDefault="005921B3" w:rsidP="005921B3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Idioms</w:t>
            </w:r>
          </w:p>
          <w:p w14:paraId="1EAA1441" w14:textId="77777777" w:rsidR="005921B3" w:rsidRPr="00044040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7DD7C3C6" w14:textId="77777777" w:rsidR="007B12F0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Study a range of poetic forms (acrostic, shape, cinquain, haiku and limerick) and construct a personalised poetry journal.</w:t>
            </w:r>
          </w:p>
        </w:tc>
        <w:tc>
          <w:tcPr>
            <w:tcW w:w="4650" w:type="dxa"/>
          </w:tcPr>
          <w:p w14:paraId="6EC780B8" w14:textId="09F29DAF" w:rsidR="005921B3" w:rsidRPr="00044040" w:rsidRDefault="00990E6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9</w:t>
            </w:r>
            <w:r w:rsidR="005921B3" w:rsidRPr="00044040">
              <w:rPr>
                <w:rFonts w:ascii="Arial" w:hAnsi="Arial" w:cs="Arial"/>
                <w:b/>
                <w:sz w:val="20"/>
                <w:szCs w:val="20"/>
              </w:rPr>
              <w:t>: Poetry Journal</w:t>
            </w:r>
          </w:p>
          <w:p w14:paraId="63A45482" w14:textId="157C11BD" w:rsidR="00DD6132" w:rsidRDefault="00DD6132" w:rsidP="00DD613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Speaking and Listening </w:t>
            </w:r>
            <w:r w:rsidRPr="00044040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  <w:p w14:paraId="53C13C0D" w14:textId="4CC10136" w:rsidR="00DD6132" w:rsidRPr="00044040" w:rsidRDefault="00DD6132" w:rsidP="00DD613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T3 W9</w:t>
            </w:r>
          </w:p>
          <w:p w14:paraId="76A20FAC" w14:textId="77777777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2403664" w14:textId="6050C400" w:rsidR="005921B3" w:rsidRPr="00044040" w:rsidRDefault="00DD6132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Task 10: </w:t>
            </w:r>
            <w:r w:rsidR="005921B3" w:rsidRPr="00044040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14:paraId="6059C643" w14:textId="0F4F29BE" w:rsidR="00044040" w:rsidRPr="00044040" w:rsidRDefault="0004404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Due T3 W8</w:t>
            </w:r>
          </w:p>
          <w:p w14:paraId="02EF1D78" w14:textId="324AE102" w:rsidR="00044040" w:rsidRDefault="0004404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DA6E523" w14:textId="7EF989E5" w:rsidR="00DD6132" w:rsidRPr="00044040" w:rsidRDefault="00DD6132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Listen to slam poetry and present original slam poem. </w:t>
            </w:r>
          </w:p>
          <w:p w14:paraId="4B1174BE" w14:textId="77777777" w:rsidR="005921B3" w:rsidRPr="00213571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13571">
              <w:rPr>
                <w:rFonts w:ascii="Arial" w:hAnsi="Arial" w:cs="Arial"/>
                <w:sz w:val="20"/>
                <w:szCs w:val="20"/>
              </w:rPr>
              <w:t>Create a range of poems using the conventions studied in class relating to specific themes provided by the teacher.</w:t>
            </w:r>
          </w:p>
          <w:p w14:paraId="77B87D01" w14:textId="77777777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044040" w14:paraId="18DFDE52" w14:textId="77777777" w:rsidTr="005921B3">
        <w:tc>
          <w:tcPr>
            <w:tcW w:w="1129" w:type="dxa"/>
          </w:tcPr>
          <w:p w14:paraId="57DBF46D" w14:textId="77777777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14:paraId="37682041" w14:textId="4B7875C8" w:rsidR="005921B3" w:rsidRPr="00044040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0AA23D3" w14:textId="4EEAC22C" w:rsidR="005921B3" w:rsidRPr="00044040" w:rsidRDefault="00F7179D" w:rsidP="00B03F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03F70" w:rsidRPr="00044040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8169" w:type="dxa"/>
          </w:tcPr>
          <w:p w14:paraId="31E509EB" w14:textId="4B5F2F14" w:rsidR="00B03F70" w:rsidRPr="00F7179D" w:rsidRDefault="00F7179D" w:rsidP="00F7179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7179D">
              <w:rPr>
                <w:rFonts w:ascii="Arial" w:hAnsi="Arial" w:cs="Arial"/>
                <w:b/>
                <w:sz w:val="20"/>
                <w:szCs w:val="20"/>
              </w:rPr>
              <w:t>Reading for Pleasure program</w:t>
            </w:r>
          </w:p>
          <w:p w14:paraId="1D9DE181" w14:textId="158E17CB" w:rsidR="00F7179D" w:rsidRPr="00F7179D" w:rsidRDefault="00F7179D" w:rsidP="00F7179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7179D">
              <w:rPr>
                <w:rFonts w:ascii="Arial" w:hAnsi="Arial" w:cs="Arial"/>
                <w:b/>
                <w:sz w:val="20"/>
                <w:szCs w:val="20"/>
              </w:rPr>
              <w:t>Skill works:</w:t>
            </w:r>
          </w:p>
          <w:p w14:paraId="1966E3F5" w14:textId="7F0DB227" w:rsidR="00F7179D" w:rsidRPr="00F7179D" w:rsidRDefault="00F7179D" w:rsidP="00F7179D">
            <w:pPr>
              <w:rPr>
                <w:rFonts w:ascii="Arial" w:hAnsi="Arial" w:cs="Arial"/>
                <w:sz w:val="20"/>
                <w:szCs w:val="20"/>
              </w:rPr>
            </w:pPr>
            <w:r w:rsidRPr="00F7179D">
              <w:rPr>
                <w:rFonts w:ascii="Arial" w:hAnsi="Arial" w:cs="Arial"/>
                <w:b/>
                <w:sz w:val="20"/>
                <w:szCs w:val="20"/>
              </w:rPr>
              <w:t>Grammar workbooks, spelling, journal writing</w:t>
            </w:r>
          </w:p>
        </w:tc>
        <w:tc>
          <w:tcPr>
            <w:tcW w:w="4650" w:type="dxa"/>
          </w:tcPr>
          <w:p w14:paraId="1B43F377" w14:textId="77777777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044040" w14:paraId="5142C16C" w14:textId="77777777" w:rsidTr="005921B3">
        <w:tc>
          <w:tcPr>
            <w:tcW w:w="13948" w:type="dxa"/>
            <w:gridSpan w:val="3"/>
          </w:tcPr>
          <w:p w14:paraId="5F60AB35" w14:textId="77777777" w:rsidR="00B03F70" w:rsidRPr="00044040" w:rsidRDefault="00B03F70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A94EBAB" w14:textId="77777777" w:rsidR="007B12F0" w:rsidRPr="00044040" w:rsidRDefault="007B12F0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Term 4</w:t>
            </w:r>
          </w:p>
          <w:p w14:paraId="5E21C9AC" w14:textId="77777777" w:rsidR="00B03F70" w:rsidRPr="00044040" w:rsidRDefault="00B03F70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044040" w14:paraId="6792D00B" w14:textId="77777777" w:rsidTr="005921B3">
        <w:tc>
          <w:tcPr>
            <w:tcW w:w="1129" w:type="dxa"/>
          </w:tcPr>
          <w:p w14:paraId="09032255" w14:textId="77777777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14:paraId="5848BF0A" w14:textId="77777777" w:rsidR="00B03F70" w:rsidRPr="00044040" w:rsidRDefault="00B03F7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9D5CA41" w14:textId="77777777" w:rsidR="00B03F70" w:rsidRPr="00044040" w:rsidRDefault="00B03F7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9BD27D6" w14:textId="7DF38145" w:rsidR="00B03F70" w:rsidRPr="00044040" w:rsidRDefault="0048304E" w:rsidP="00B03F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1763FD">
              <w:rPr>
                <w:rFonts w:ascii="Arial" w:hAnsi="Arial" w:cs="Arial"/>
                <w:b/>
                <w:sz w:val="20"/>
                <w:szCs w:val="20"/>
              </w:rPr>
              <w:t>-5</w:t>
            </w:r>
          </w:p>
        </w:tc>
        <w:tc>
          <w:tcPr>
            <w:tcW w:w="8169" w:type="dxa"/>
          </w:tcPr>
          <w:p w14:paraId="08ADF8EA" w14:textId="77777777" w:rsidR="00B03F70" w:rsidRPr="00044040" w:rsidRDefault="00B03F70" w:rsidP="00B03F7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Documentary – David Attenborough’s Great Barrier Reef:</w:t>
            </w:r>
          </w:p>
          <w:p w14:paraId="1532D704" w14:textId="77777777" w:rsidR="00B03F70" w:rsidRPr="00044040" w:rsidRDefault="00B03F70" w:rsidP="00B03F70">
            <w:pPr>
              <w:rPr>
                <w:rFonts w:ascii="Arial" w:hAnsi="Arial" w:cs="Arial"/>
                <w:sz w:val="20"/>
                <w:szCs w:val="20"/>
              </w:rPr>
            </w:pPr>
          </w:p>
          <w:p w14:paraId="5A6F7C29" w14:textId="77777777" w:rsidR="00B03F70" w:rsidRPr="00044040" w:rsidRDefault="00B03F70" w:rsidP="00B03F7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044040"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FFFFFF"/>
              </w:rPr>
              <w:t>Understand that documentaries are a type of storytelling that explores factual stories and issues using film or video</w:t>
            </w:r>
          </w:p>
          <w:p w14:paraId="01FB0438" w14:textId="77777777" w:rsidR="00B03F70" w:rsidRPr="00044040" w:rsidRDefault="00B03F70" w:rsidP="00B03F70">
            <w:pPr>
              <w:rPr>
                <w:rFonts w:ascii="Arial" w:hAnsi="Arial" w:cs="Arial"/>
                <w:sz w:val="20"/>
                <w:szCs w:val="20"/>
              </w:rPr>
            </w:pPr>
          </w:p>
          <w:p w14:paraId="15DD8B39" w14:textId="77777777" w:rsidR="00B03F70" w:rsidRPr="00044040" w:rsidRDefault="00B03F70" w:rsidP="00B03F70">
            <w:p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Analyse the conventions of documentary and their effect on the audience:</w:t>
            </w:r>
          </w:p>
          <w:p w14:paraId="6F32C9FF" w14:textId="77777777" w:rsidR="00B03F70" w:rsidRPr="00044040" w:rsidRDefault="00B03F70" w:rsidP="00B03F70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SWAT codes</w:t>
            </w:r>
          </w:p>
          <w:p w14:paraId="0A7C26A3" w14:textId="77777777" w:rsidR="00B03F70" w:rsidRPr="00044040" w:rsidRDefault="00B03F70" w:rsidP="00B03F70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Themes</w:t>
            </w:r>
          </w:p>
          <w:p w14:paraId="57E2FD60" w14:textId="77777777" w:rsidR="00B03F70" w:rsidRPr="00044040" w:rsidRDefault="00B03F70" w:rsidP="00B03F70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Structure</w:t>
            </w:r>
          </w:p>
          <w:p w14:paraId="3A1F34A0" w14:textId="77777777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14:paraId="5A32B56A" w14:textId="74B6E400" w:rsidR="00B03F70" w:rsidRPr="00044040" w:rsidRDefault="0048304E" w:rsidP="00B03F7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11</w:t>
            </w:r>
            <w:r w:rsidR="00B03F70" w:rsidRPr="00044040">
              <w:rPr>
                <w:rFonts w:ascii="Arial" w:hAnsi="Arial" w:cs="Arial"/>
                <w:b/>
                <w:sz w:val="20"/>
                <w:szCs w:val="20"/>
              </w:rPr>
              <w:t>: Essay</w:t>
            </w:r>
          </w:p>
          <w:p w14:paraId="666694CC" w14:textId="77777777" w:rsidR="00B03F70" w:rsidRPr="00044040" w:rsidRDefault="00B03F70" w:rsidP="00B03F7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8674887" w14:textId="73A5C3FC" w:rsidR="00B03F70" w:rsidRDefault="00B03F70" w:rsidP="00B03F7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14:paraId="42073BF1" w14:textId="684D9D61" w:rsidR="00E11ACA" w:rsidRPr="00044040" w:rsidRDefault="00E11ACA" w:rsidP="00B03F7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D562487" w14:textId="049B8C27" w:rsidR="00B03F70" w:rsidRDefault="00B03F70" w:rsidP="00B03F7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14:paraId="5E5C5596" w14:textId="77777777" w:rsidR="00E11ACA" w:rsidRPr="00044040" w:rsidRDefault="00E11ACA" w:rsidP="00B03F7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2DA610E" w14:textId="6B011BFD" w:rsidR="00044040" w:rsidRPr="00044040" w:rsidRDefault="00044040" w:rsidP="00B03F7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Due T4 W4</w:t>
            </w:r>
          </w:p>
          <w:p w14:paraId="6CC445CD" w14:textId="105847A1" w:rsidR="00B03F70" w:rsidRPr="00044040" w:rsidRDefault="00E11ACA" w:rsidP="00B03F7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Is the message getting across?</w:t>
            </w:r>
          </w:p>
          <w:p w14:paraId="3ED40A10" w14:textId="306760A1" w:rsidR="007B12F0" w:rsidRPr="00044040" w:rsidRDefault="00B03F70" w:rsidP="00E11AC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13571">
              <w:rPr>
                <w:rFonts w:ascii="Arial" w:hAnsi="Arial" w:cs="Arial"/>
                <w:sz w:val="20"/>
                <w:szCs w:val="20"/>
              </w:rPr>
              <w:t xml:space="preserve">Write an essay discussing </w:t>
            </w:r>
            <w:r w:rsidR="00E11ACA">
              <w:rPr>
                <w:rFonts w:ascii="Arial" w:hAnsi="Arial" w:cs="Arial"/>
                <w:sz w:val="20"/>
                <w:szCs w:val="20"/>
              </w:rPr>
              <w:t>how the producer uses filmic codes and conventions to create a response in the viewer.</w:t>
            </w:r>
          </w:p>
        </w:tc>
      </w:tr>
      <w:tr w:rsidR="007B12F0" w:rsidRPr="00044040" w14:paraId="0AAFF95B" w14:textId="77777777" w:rsidTr="002656A2">
        <w:trPr>
          <w:trHeight w:val="1305"/>
        </w:trPr>
        <w:tc>
          <w:tcPr>
            <w:tcW w:w="1129" w:type="dxa"/>
          </w:tcPr>
          <w:p w14:paraId="318A0292" w14:textId="2E5366B4" w:rsidR="00724A63" w:rsidRDefault="00724A6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SEM 2</w:t>
            </w:r>
          </w:p>
          <w:p w14:paraId="64D911EF" w14:textId="77777777" w:rsidR="00724A63" w:rsidRDefault="00724A6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64413BC" w14:textId="16917242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14:paraId="7CB5CFB0" w14:textId="77777777" w:rsidR="00B03F70" w:rsidRPr="00044040" w:rsidRDefault="00B03F7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3513480" w14:textId="01B3353F" w:rsidR="002656A2" w:rsidRDefault="001763FD" w:rsidP="00B03F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  <w:p w14:paraId="7573A4D6" w14:textId="77777777" w:rsidR="002656A2" w:rsidRDefault="002656A2" w:rsidP="00B03F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5ED7C36" w14:textId="3D580990" w:rsidR="002656A2" w:rsidRPr="00044040" w:rsidRDefault="002656A2" w:rsidP="00B03F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69" w:type="dxa"/>
          </w:tcPr>
          <w:p w14:paraId="2BC5B51E" w14:textId="77777777" w:rsidR="001763FD" w:rsidRDefault="001763FD" w:rsidP="001763F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Reading for pleasure programme</w:t>
            </w:r>
          </w:p>
          <w:p w14:paraId="5AC20714" w14:textId="77777777" w:rsidR="001763FD" w:rsidRDefault="001763FD" w:rsidP="001763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Review</w:t>
            </w:r>
            <w:r w:rsidRPr="00044040">
              <w:rPr>
                <w:rFonts w:ascii="Arial" w:hAnsi="Arial" w:cs="Arial"/>
                <w:sz w:val="20"/>
                <w:szCs w:val="20"/>
              </w:rPr>
              <w:t xml:space="preserve"> ideas and opinions about character</w:t>
            </w:r>
            <w:r>
              <w:rPr>
                <w:rFonts w:ascii="Arial" w:hAnsi="Arial" w:cs="Arial"/>
                <w:sz w:val="20"/>
                <w:szCs w:val="20"/>
              </w:rPr>
              <w:t>s, settings and events in texts,</w:t>
            </w:r>
            <w:r w:rsidRPr="00044040">
              <w:rPr>
                <w:rFonts w:ascii="Arial" w:hAnsi="Arial" w:cs="Arial"/>
                <w:sz w:val="20"/>
                <w:szCs w:val="20"/>
              </w:rPr>
              <w:t xml:space="preserve"> justifying view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044040">
              <w:rPr>
                <w:rFonts w:ascii="Arial" w:hAnsi="Arial" w:cs="Arial"/>
                <w:sz w:val="20"/>
                <w:szCs w:val="20"/>
              </w:rPr>
              <w:t>points.</w:t>
            </w:r>
          </w:p>
          <w:p w14:paraId="60967988" w14:textId="77777777" w:rsidR="001763FD" w:rsidRDefault="001763FD" w:rsidP="001763FD">
            <w:pPr>
              <w:rPr>
                <w:rFonts w:ascii="Arial" w:hAnsi="Arial" w:cs="Arial"/>
                <w:sz w:val="20"/>
                <w:szCs w:val="20"/>
              </w:rPr>
            </w:pPr>
          </w:p>
          <w:p w14:paraId="07C14C7F" w14:textId="77777777" w:rsidR="001763FD" w:rsidRDefault="001763FD" w:rsidP="001763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Review the </w:t>
            </w:r>
            <w:r w:rsidRPr="00800222">
              <w:rPr>
                <w:rFonts w:ascii="Arial" w:hAnsi="Arial" w:cs="Arial"/>
                <w:sz w:val="20"/>
                <w:szCs w:val="20"/>
                <w:u w:val="single"/>
              </w:rPr>
              <w:t>Reading for Pleasure</w:t>
            </w:r>
            <w:r>
              <w:rPr>
                <w:rFonts w:ascii="Arial" w:hAnsi="Arial" w:cs="Arial"/>
                <w:sz w:val="20"/>
                <w:szCs w:val="20"/>
              </w:rPr>
              <w:t xml:space="preserve"> programme guideline. </w:t>
            </w:r>
          </w:p>
          <w:p w14:paraId="6EB2F577" w14:textId="2ACEE9E7" w:rsidR="001763FD" w:rsidRPr="00044040" w:rsidRDefault="001763FD" w:rsidP="001763F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Skill-works: Grammar workbook and spelling</w:t>
            </w:r>
          </w:p>
        </w:tc>
        <w:tc>
          <w:tcPr>
            <w:tcW w:w="4650" w:type="dxa"/>
          </w:tcPr>
          <w:p w14:paraId="627FC725" w14:textId="2FE19619" w:rsidR="007B12F0" w:rsidRPr="00044040" w:rsidRDefault="0048304E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12</w:t>
            </w:r>
            <w:r w:rsidR="00B03F70" w:rsidRPr="00044040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D208F9">
              <w:rPr>
                <w:rFonts w:ascii="Arial" w:hAnsi="Arial" w:cs="Arial"/>
                <w:b/>
                <w:sz w:val="20"/>
                <w:szCs w:val="20"/>
              </w:rPr>
              <w:t>Exam: Skill-works</w:t>
            </w:r>
          </w:p>
          <w:p w14:paraId="5B07CC74" w14:textId="77777777" w:rsidR="00B03F70" w:rsidRPr="00044040" w:rsidRDefault="00B03F7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53B5B33" w14:textId="25C0B2BF" w:rsidR="00B03F70" w:rsidRDefault="00B03F70" w:rsidP="00B03F7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14:paraId="6C961942" w14:textId="4A4E8781" w:rsidR="00E11ACA" w:rsidRPr="00E11ACA" w:rsidRDefault="00E11ACA" w:rsidP="00B03F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Graphic novels and novels</w:t>
            </w:r>
          </w:p>
          <w:p w14:paraId="0CAE3F5D" w14:textId="13C19BC5" w:rsidR="00D208F9" w:rsidRDefault="00B03F70" w:rsidP="00B03F7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WRITING 5</w:t>
            </w:r>
            <w:r w:rsidR="00D208F9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14:paraId="6126A44B" w14:textId="51DFAAF4" w:rsidR="00B03F70" w:rsidRDefault="00D208F9" w:rsidP="00B03F7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Exam</w:t>
            </w:r>
          </w:p>
          <w:p w14:paraId="490D8865" w14:textId="4F793611" w:rsidR="00E11ACA" w:rsidRPr="00E11ACA" w:rsidRDefault="00E11ACA" w:rsidP="00B03F70">
            <w:pPr>
              <w:rPr>
                <w:rFonts w:ascii="Arial" w:hAnsi="Arial" w:cs="Arial"/>
                <w:sz w:val="20"/>
                <w:szCs w:val="20"/>
              </w:rPr>
            </w:pPr>
            <w:r w:rsidRPr="00E11ACA">
              <w:rPr>
                <w:rFonts w:ascii="Arial" w:hAnsi="Arial" w:cs="Arial"/>
                <w:sz w:val="20"/>
                <w:szCs w:val="20"/>
              </w:rPr>
              <w:t>Writing journal</w:t>
            </w:r>
          </w:p>
          <w:p w14:paraId="781C0237" w14:textId="4D44C05F" w:rsidR="00E11ACA" w:rsidRPr="00E11ACA" w:rsidRDefault="00E11ACA" w:rsidP="00B03F70">
            <w:pPr>
              <w:rPr>
                <w:rFonts w:ascii="Arial" w:hAnsi="Arial" w:cs="Arial"/>
                <w:sz w:val="20"/>
                <w:szCs w:val="20"/>
              </w:rPr>
            </w:pPr>
            <w:r w:rsidRPr="00E11ACA">
              <w:rPr>
                <w:rFonts w:ascii="Arial" w:hAnsi="Arial" w:cs="Arial"/>
                <w:sz w:val="20"/>
                <w:szCs w:val="20"/>
              </w:rPr>
              <w:t>Grammar workbook</w:t>
            </w:r>
          </w:p>
          <w:p w14:paraId="56107AF7" w14:textId="0860AB30" w:rsidR="00990E69" w:rsidRDefault="00E11ACA" w:rsidP="00B03F7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T4 W6</w:t>
            </w:r>
          </w:p>
          <w:p w14:paraId="38114C7C" w14:textId="7B3DCB91" w:rsidR="00D924D0" w:rsidRPr="00044040" w:rsidRDefault="00D924D0" w:rsidP="00990E6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044040" w14:paraId="527B94C4" w14:textId="77777777" w:rsidTr="005921B3">
        <w:tc>
          <w:tcPr>
            <w:tcW w:w="1129" w:type="dxa"/>
          </w:tcPr>
          <w:p w14:paraId="1BFDD667" w14:textId="77777777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14:paraId="7416E5B0" w14:textId="77777777" w:rsidR="00B03F70" w:rsidRPr="00044040" w:rsidRDefault="00B03F7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D767A96" w14:textId="77777777" w:rsidR="00B03F70" w:rsidRPr="00044040" w:rsidRDefault="00B03F7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549AAD4" w14:textId="2889E59D" w:rsidR="00B03F70" w:rsidRPr="00044040" w:rsidRDefault="0004404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 xml:space="preserve">   </w:t>
            </w:r>
            <w:r w:rsidR="002656A2"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="00D924D0" w:rsidRPr="00044040">
              <w:rPr>
                <w:rFonts w:ascii="Arial" w:hAnsi="Arial" w:cs="Arial"/>
                <w:b/>
                <w:sz w:val="20"/>
                <w:szCs w:val="20"/>
              </w:rPr>
              <w:t>-10</w:t>
            </w:r>
          </w:p>
        </w:tc>
        <w:tc>
          <w:tcPr>
            <w:tcW w:w="8169" w:type="dxa"/>
          </w:tcPr>
          <w:p w14:paraId="662B54CA" w14:textId="77777777" w:rsidR="00D924D0" w:rsidRPr="00044040" w:rsidRDefault="00D924D0" w:rsidP="00D924D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Film Study:</w:t>
            </w:r>
          </w:p>
          <w:p w14:paraId="2760B80E" w14:textId="77777777" w:rsidR="00D924D0" w:rsidRPr="00044040" w:rsidRDefault="00D924D0" w:rsidP="00D924D0">
            <w:pPr>
              <w:rPr>
                <w:rFonts w:ascii="Arial" w:hAnsi="Arial" w:cs="Arial"/>
                <w:sz w:val="20"/>
                <w:szCs w:val="20"/>
              </w:rPr>
            </w:pPr>
          </w:p>
          <w:p w14:paraId="4481AF6D" w14:textId="0CE1BC45" w:rsidR="00D924D0" w:rsidRPr="00044040" w:rsidRDefault="00D924D0" w:rsidP="00D924D0">
            <w:p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View an animated film exploring elements of composition, such as such as size, colour, shape, camera angle and framing focused on the ‘The Hero’s Journey’.</w:t>
            </w:r>
            <w:r w:rsidR="001675B8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1675B8">
              <w:rPr>
                <w:rFonts w:ascii="Arial" w:hAnsi="Arial" w:cs="Arial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4B0057E5" wp14:editId="6738B8D5">
                  <wp:extent cx="1514475" cy="1524000"/>
                  <wp:effectExtent l="0" t="0" r="9525" b="0"/>
                  <wp:docPr id="3" name="Picture 3" descr="C:\Users\e4002984\AppData\Local\Microsoft\Windows\INetCache\Content.MSO\FBE498B7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e4002984\AppData\Local\Microsoft\Windows\INetCache\Content.MSO\FBE498B7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33C73C" w14:textId="77777777" w:rsidR="007B12F0" w:rsidRPr="00044040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36F0C15" w14:textId="77777777" w:rsidR="00D924D0" w:rsidRPr="00044040" w:rsidRDefault="00D924D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14:paraId="467C169E" w14:textId="77777777" w:rsidR="007B12F0" w:rsidRDefault="00014755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13: Journal ‘The Hero’s Journey’</w:t>
            </w:r>
          </w:p>
          <w:p w14:paraId="362F5FD1" w14:textId="721D1B04" w:rsidR="00014755" w:rsidRPr="00044040" w:rsidRDefault="00014755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Describe how action and emotion are captured and framed</w:t>
            </w:r>
            <w:r w:rsidR="0006564D">
              <w:rPr>
                <w:rFonts w:ascii="Arial" w:hAnsi="Arial" w:cs="Arial"/>
                <w:b/>
                <w:sz w:val="20"/>
                <w:szCs w:val="20"/>
              </w:rPr>
              <w:t xml:space="preserve"> to create audience response.</w:t>
            </w:r>
          </w:p>
        </w:tc>
      </w:tr>
    </w:tbl>
    <w:p w14:paraId="6A06F3C0" w14:textId="77777777" w:rsidR="007B12F0" w:rsidRPr="00044040" w:rsidRDefault="007B12F0" w:rsidP="007B12F0">
      <w:pPr>
        <w:rPr>
          <w:rFonts w:ascii="Arial" w:hAnsi="Arial" w:cs="Arial"/>
          <w:b/>
          <w:sz w:val="20"/>
          <w:szCs w:val="20"/>
        </w:rPr>
      </w:pPr>
    </w:p>
    <w:p w14:paraId="27C1F0B5" w14:textId="77777777" w:rsidR="007B12F0" w:rsidRPr="00044040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14:paraId="563C0F11" w14:textId="77777777" w:rsidR="007B12F0" w:rsidRPr="00044040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14:paraId="591AEBAC" w14:textId="77777777" w:rsidR="007B12F0" w:rsidRPr="00044040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14:paraId="78CFFFEB" w14:textId="77777777" w:rsidR="007B12F0" w:rsidRPr="00044040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14:paraId="5E99E3CA" w14:textId="77777777" w:rsidR="007B12F0" w:rsidRPr="00044040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14:paraId="50C49B51" w14:textId="77777777" w:rsidR="007B12F0" w:rsidRPr="00044040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14:paraId="21875196" w14:textId="77777777" w:rsidR="007B12F0" w:rsidRPr="00044040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14:paraId="5F51B531" w14:textId="77777777" w:rsidR="007B12F0" w:rsidRPr="00044040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14:paraId="5CA10080" w14:textId="77777777" w:rsidR="007B12F0" w:rsidRPr="00044040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14:paraId="279D1754" w14:textId="77777777" w:rsidR="007B12F0" w:rsidRPr="00044040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14:paraId="5094A969" w14:textId="77777777" w:rsidR="007B12F0" w:rsidRPr="00044040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14:paraId="72340E50" w14:textId="77777777" w:rsidR="007B12F0" w:rsidRPr="00044040" w:rsidRDefault="007B12F0" w:rsidP="007B12F0">
      <w:pPr>
        <w:rPr>
          <w:rFonts w:ascii="Arial" w:hAnsi="Arial" w:cs="Arial"/>
          <w:b/>
          <w:sz w:val="20"/>
          <w:szCs w:val="20"/>
        </w:rPr>
      </w:pPr>
    </w:p>
    <w:sectPr w:rsidR="007B12F0" w:rsidRPr="00044040" w:rsidSect="007B12F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D0E6F"/>
    <w:multiLevelType w:val="hybridMultilevel"/>
    <w:tmpl w:val="DC064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87CD7"/>
    <w:multiLevelType w:val="hybridMultilevel"/>
    <w:tmpl w:val="0BC01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57D47"/>
    <w:multiLevelType w:val="hybridMultilevel"/>
    <w:tmpl w:val="D67864D6"/>
    <w:lvl w:ilvl="0" w:tplc="0C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3" w15:restartNumberingAfterBreak="0">
    <w:nsid w:val="16B37931"/>
    <w:multiLevelType w:val="hybridMultilevel"/>
    <w:tmpl w:val="3A10C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722D2"/>
    <w:multiLevelType w:val="hybridMultilevel"/>
    <w:tmpl w:val="F5A20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3B1F82"/>
    <w:multiLevelType w:val="hybridMultilevel"/>
    <w:tmpl w:val="0EECF3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5F4A1C"/>
    <w:multiLevelType w:val="hybridMultilevel"/>
    <w:tmpl w:val="3A34349C"/>
    <w:lvl w:ilvl="0" w:tplc="02FA92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89185C"/>
    <w:multiLevelType w:val="hybridMultilevel"/>
    <w:tmpl w:val="BD6C7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53BCE"/>
    <w:multiLevelType w:val="hybridMultilevel"/>
    <w:tmpl w:val="2B04A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253387"/>
    <w:multiLevelType w:val="multilevel"/>
    <w:tmpl w:val="F920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85F94"/>
    <w:multiLevelType w:val="hybridMultilevel"/>
    <w:tmpl w:val="E9D41D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5"/>
  </w:num>
  <w:num w:numId="7">
    <w:abstractNumId w:val="7"/>
  </w:num>
  <w:num w:numId="8">
    <w:abstractNumId w:val="9"/>
  </w:num>
  <w:num w:numId="9">
    <w:abstractNumId w:val="2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2F0"/>
    <w:rsid w:val="00014755"/>
    <w:rsid w:val="00044040"/>
    <w:rsid w:val="0006564D"/>
    <w:rsid w:val="000B183B"/>
    <w:rsid w:val="000B4F8E"/>
    <w:rsid w:val="001231AF"/>
    <w:rsid w:val="001511E8"/>
    <w:rsid w:val="001675B8"/>
    <w:rsid w:val="001763FD"/>
    <w:rsid w:val="001E1ADA"/>
    <w:rsid w:val="00213571"/>
    <w:rsid w:val="002559A7"/>
    <w:rsid w:val="002656A2"/>
    <w:rsid w:val="003E42FE"/>
    <w:rsid w:val="00482278"/>
    <w:rsid w:val="0048304E"/>
    <w:rsid w:val="00545C17"/>
    <w:rsid w:val="005874F2"/>
    <w:rsid w:val="005921B3"/>
    <w:rsid w:val="00662286"/>
    <w:rsid w:val="00694611"/>
    <w:rsid w:val="00724A63"/>
    <w:rsid w:val="007B12F0"/>
    <w:rsid w:val="00800222"/>
    <w:rsid w:val="008E7F36"/>
    <w:rsid w:val="00990E69"/>
    <w:rsid w:val="009927FD"/>
    <w:rsid w:val="009B5E8B"/>
    <w:rsid w:val="00AA2857"/>
    <w:rsid w:val="00AE047A"/>
    <w:rsid w:val="00AE6961"/>
    <w:rsid w:val="00B03F70"/>
    <w:rsid w:val="00B162B5"/>
    <w:rsid w:val="00B90FE3"/>
    <w:rsid w:val="00BE4D21"/>
    <w:rsid w:val="00C3107E"/>
    <w:rsid w:val="00CB10EB"/>
    <w:rsid w:val="00CB3B2C"/>
    <w:rsid w:val="00CE6EFC"/>
    <w:rsid w:val="00D208F9"/>
    <w:rsid w:val="00D8168D"/>
    <w:rsid w:val="00D924D0"/>
    <w:rsid w:val="00DD6132"/>
    <w:rsid w:val="00E11ACA"/>
    <w:rsid w:val="00E5506F"/>
    <w:rsid w:val="00EA5F06"/>
    <w:rsid w:val="00F47BB2"/>
    <w:rsid w:val="00F53A92"/>
    <w:rsid w:val="00F7179D"/>
    <w:rsid w:val="00FA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8F2B4"/>
  <w15:docId w15:val="{3A9BAA91-76E8-4734-97ED-25643ED14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4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D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21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439BE0-9F76-426D-9A50-9B28A1A0C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2D54AC4E</Template>
  <TotalTime>35</TotalTime>
  <Pages>7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BISHOP Linda [Narrogin Senior High School]</dc:creator>
  <cp:keywords/>
  <dc:description/>
  <cp:lastModifiedBy>BISHOP Linda [Narrogin Senior High School]</cp:lastModifiedBy>
  <cp:revision>10</cp:revision>
  <cp:lastPrinted>2019-03-10T07:48:00Z</cp:lastPrinted>
  <dcterms:created xsi:type="dcterms:W3CDTF">2019-02-28T10:03:00Z</dcterms:created>
  <dcterms:modified xsi:type="dcterms:W3CDTF">2019-04-02T05:25:00Z</dcterms:modified>
</cp:coreProperties>
</file>