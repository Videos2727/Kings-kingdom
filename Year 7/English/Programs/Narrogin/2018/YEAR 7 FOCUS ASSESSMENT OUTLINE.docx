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6CED" w:rsidRDefault="00306CED"/>
    <w:p w:rsidR="00306CED" w:rsidRDefault="00306CED"/>
    <w:p w:rsidR="00A2339B" w:rsidRDefault="00B22132">
      <w:r>
        <w:rPr>
          <w:noProof/>
          <w:lang w:eastAsia="ja-JP"/>
        </w:rPr>
        <w:drawing>
          <wp:anchor distT="36576" distB="36576" distL="36576" distR="36576" simplePos="0" relativeHeight="251659264" behindDoc="1" locked="0" layoutInCell="1" allowOverlap="1" wp14:anchorId="6061925E" wp14:editId="1A390634">
            <wp:simplePos x="0" y="0"/>
            <wp:positionH relativeFrom="column">
              <wp:posOffset>708025</wp:posOffset>
            </wp:positionH>
            <wp:positionV relativeFrom="paragraph">
              <wp:posOffset>20955</wp:posOffset>
            </wp:positionV>
            <wp:extent cx="5320665" cy="5486400"/>
            <wp:effectExtent l="0" t="0" r="0" b="0"/>
            <wp:wrapNone/>
            <wp:docPr id="3" name="Picture 3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66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06CED" w:rsidRDefault="00306CED"/>
    <w:p w:rsidR="00D00BEC" w:rsidRDefault="00D00BEC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>
      <w:pPr>
        <w:rPr>
          <w:noProof/>
        </w:rPr>
      </w:pPr>
    </w:p>
    <w:p w:rsidR="00306CED" w:rsidRDefault="00306CED" w:rsidP="00B43068">
      <w:pPr>
        <w:rPr>
          <w:rFonts w:ascii="Arial" w:hAnsi="Arial" w:cs="Arial"/>
          <w:b/>
          <w:noProof/>
          <w:sz w:val="40"/>
          <w:szCs w:val="40"/>
        </w:rPr>
      </w:pPr>
    </w:p>
    <w:p w:rsidR="004B31E0" w:rsidRPr="00306CED" w:rsidRDefault="004B31E0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B22132" w:rsidRDefault="00B22132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B22132" w:rsidRDefault="00B22132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B22132" w:rsidRDefault="00B22132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B22132" w:rsidRDefault="00B22132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306CED" w:rsidRDefault="00591DF6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  <w:r>
        <w:rPr>
          <w:rFonts w:ascii="Arial" w:hAnsi="Arial" w:cs="Arial"/>
          <w:b/>
          <w:noProof/>
          <w:sz w:val="40"/>
          <w:szCs w:val="40"/>
        </w:rPr>
        <w:t xml:space="preserve">YEAR 7 </w:t>
      </w:r>
      <w:r w:rsidR="002A7959">
        <w:rPr>
          <w:rFonts w:ascii="Arial" w:hAnsi="Arial" w:cs="Arial"/>
          <w:b/>
          <w:noProof/>
          <w:sz w:val="40"/>
          <w:szCs w:val="40"/>
        </w:rPr>
        <w:t>FOCUS</w:t>
      </w:r>
      <w:r w:rsidR="00306CED" w:rsidRPr="00306CED">
        <w:rPr>
          <w:rFonts w:ascii="Arial" w:hAnsi="Arial" w:cs="Arial"/>
          <w:b/>
          <w:noProof/>
          <w:sz w:val="40"/>
          <w:szCs w:val="40"/>
        </w:rPr>
        <w:t xml:space="preserve"> ENGLISH</w:t>
      </w:r>
    </w:p>
    <w:p w:rsidR="00D371F1" w:rsidRPr="00306CED" w:rsidRDefault="00D371F1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306CED" w:rsidRDefault="00B43068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  <w:r>
        <w:rPr>
          <w:rFonts w:ascii="Arial" w:hAnsi="Arial" w:cs="Arial"/>
          <w:b/>
          <w:noProof/>
          <w:sz w:val="40"/>
          <w:szCs w:val="40"/>
        </w:rPr>
        <w:t>2018</w:t>
      </w:r>
      <w:r w:rsidR="00306CED" w:rsidRPr="00306CED">
        <w:rPr>
          <w:rFonts w:ascii="Arial" w:hAnsi="Arial" w:cs="Arial"/>
          <w:b/>
          <w:noProof/>
          <w:sz w:val="40"/>
          <w:szCs w:val="40"/>
        </w:rPr>
        <w:t xml:space="preserve"> </w:t>
      </w:r>
      <w:r w:rsidR="003C71A6">
        <w:rPr>
          <w:rFonts w:ascii="Arial" w:hAnsi="Arial" w:cs="Arial"/>
          <w:b/>
          <w:noProof/>
          <w:sz w:val="40"/>
          <w:szCs w:val="40"/>
        </w:rPr>
        <w:t>ASSESSMENT</w:t>
      </w:r>
      <w:r w:rsidR="00306CED" w:rsidRPr="00306CED">
        <w:rPr>
          <w:rFonts w:ascii="Arial" w:hAnsi="Arial" w:cs="Arial"/>
          <w:b/>
          <w:noProof/>
          <w:sz w:val="40"/>
          <w:szCs w:val="40"/>
        </w:rPr>
        <w:t xml:space="preserve"> OUTLINE</w:t>
      </w:r>
    </w:p>
    <w:p w:rsidR="00B43068" w:rsidRDefault="00B43068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B43068" w:rsidRDefault="00B43068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B22132" w:rsidRDefault="00B22132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B22132" w:rsidRDefault="00B22132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B22132" w:rsidRDefault="00B22132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3C71A6" w:rsidRDefault="003C71A6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p w:rsidR="003C71A6" w:rsidRDefault="003C71A6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3"/>
        <w:gridCol w:w="6803"/>
        <w:gridCol w:w="1986"/>
      </w:tblGrid>
      <w:tr w:rsidR="001E69BD" w:rsidRPr="001E69BD" w:rsidTr="003176A0">
        <w:trPr>
          <w:trHeight w:val="6"/>
        </w:trPr>
        <w:tc>
          <w:tcPr>
            <w:tcW w:w="1983" w:type="dxa"/>
            <w:shd w:val="clear" w:color="auto" w:fill="auto"/>
          </w:tcPr>
          <w:p w:rsidR="001E69BD" w:rsidRPr="001E69BD" w:rsidRDefault="001E69BD" w:rsidP="001E69BD">
            <w:pPr>
              <w:suppressLineNumbers/>
              <w:suppressAutoHyphens/>
              <w:rPr>
                <w:rFonts w:ascii="Arial" w:hAnsi="Arial"/>
                <w:b/>
                <w:bCs/>
                <w:sz w:val="20"/>
                <w:szCs w:val="20"/>
                <w:lang w:eastAsia="ar-SA"/>
              </w:rPr>
            </w:pPr>
            <w:r>
              <w:rPr>
                <w:noProof/>
                <w:lang w:eastAsia="ja-JP"/>
              </w:rPr>
              <w:lastRenderedPageBreak/>
              <w:drawing>
                <wp:inline distT="0" distB="0" distL="0" distR="0">
                  <wp:extent cx="685800" cy="6858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3" w:type="dxa"/>
            <w:shd w:val="clear" w:color="auto" w:fill="auto"/>
          </w:tcPr>
          <w:p w:rsidR="001E69BD" w:rsidRPr="001E69BD" w:rsidRDefault="001E69BD" w:rsidP="001E69BD">
            <w:pPr>
              <w:tabs>
                <w:tab w:val="center" w:pos="4153"/>
                <w:tab w:val="right" w:pos="8306"/>
              </w:tabs>
              <w:suppressAutoHyphens/>
              <w:jc w:val="center"/>
              <w:rPr>
                <w:rFonts w:ascii="Arial" w:hAnsi="Arial"/>
                <w:b/>
                <w:bCs/>
                <w:sz w:val="20"/>
                <w:szCs w:val="20"/>
                <w:lang w:eastAsia="ar-SA"/>
              </w:rPr>
            </w:pPr>
            <w:r w:rsidRPr="001E69BD">
              <w:rPr>
                <w:rFonts w:ascii="Arial" w:hAnsi="Arial"/>
                <w:b/>
                <w:bCs/>
                <w:sz w:val="20"/>
                <w:szCs w:val="20"/>
                <w:lang w:eastAsia="ar-SA"/>
              </w:rPr>
              <w:t>Narrogin Senior High School</w:t>
            </w:r>
          </w:p>
          <w:p w:rsidR="001E69BD" w:rsidRPr="001E69BD" w:rsidRDefault="001E69BD" w:rsidP="001E69BD">
            <w:pPr>
              <w:tabs>
                <w:tab w:val="center" w:pos="4153"/>
                <w:tab w:val="right" w:pos="8306"/>
              </w:tabs>
              <w:suppressAutoHyphens/>
              <w:jc w:val="center"/>
              <w:rPr>
                <w:rFonts w:ascii="Arial" w:hAnsi="Arial"/>
                <w:b/>
                <w:bCs/>
                <w:sz w:val="20"/>
                <w:szCs w:val="20"/>
                <w:lang w:eastAsia="ar-SA"/>
              </w:rPr>
            </w:pPr>
            <w:r w:rsidRPr="001E69BD">
              <w:rPr>
                <w:rFonts w:ascii="Arial" w:hAnsi="Arial"/>
                <w:b/>
                <w:bCs/>
                <w:sz w:val="20"/>
                <w:szCs w:val="20"/>
                <w:lang w:eastAsia="ar-SA"/>
              </w:rPr>
              <w:t>Assessment Outline Report: 2018 Semester One</w:t>
            </w:r>
          </w:p>
          <w:p w:rsidR="001E69BD" w:rsidRPr="001E69BD" w:rsidRDefault="001E69BD" w:rsidP="001E69BD">
            <w:pPr>
              <w:suppressAutoHyphens/>
              <w:jc w:val="center"/>
              <w:rPr>
                <w:rFonts w:ascii="Arial" w:hAnsi="Arial"/>
                <w:b/>
                <w:bCs/>
                <w:sz w:val="20"/>
                <w:szCs w:val="20"/>
                <w:lang w:eastAsia="ar-SA"/>
              </w:rPr>
            </w:pPr>
            <w:r w:rsidRPr="001E69BD">
              <w:rPr>
                <w:rFonts w:ascii="Arial" w:hAnsi="Arial"/>
                <w:b/>
                <w:bCs/>
                <w:sz w:val="20"/>
                <w:szCs w:val="20"/>
                <w:lang w:eastAsia="ar-SA"/>
              </w:rPr>
              <w:t xml:space="preserve">Assessment Outline: 7 FOCUS </w:t>
            </w:r>
          </w:p>
          <w:p w:rsidR="001E69BD" w:rsidRPr="001E69BD" w:rsidRDefault="001E69BD" w:rsidP="001E69BD">
            <w:pPr>
              <w:suppressAutoHyphens/>
              <w:jc w:val="center"/>
              <w:rPr>
                <w:rFonts w:ascii="Arial" w:hAnsi="Arial"/>
                <w:b/>
                <w:bCs/>
                <w:sz w:val="20"/>
                <w:szCs w:val="20"/>
                <w:lang w:eastAsia="ar-SA"/>
              </w:rPr>
            </w:pPr>
            <w:r w:rsidRPr="001E69BD">
              <w:rPr>
                <w:rFonts w:ascii="Arial" w:hAnsi="Arial"/>
                <w:b/>
                <w:bCs/>
                <w:sz w:val="20"/>
                <w:szCs w:val="20"/>
                <w:lang w:eastAsia="ar-SA"/>
              </w:rPr>
              <w:t>Duration: Year</w:t>
            </w:r>
          </w:p>
          <w:p w:rsidR="001E69BD" w:rsidRPr="001E69BD" w:rsidRDefault="001E69BD" w:rsidP="001E69BD">
            <w:pPr>
              <w:suppressAutoHyphens/>
              <w:jc w:val="center"/>
              <w:rPr>
                <w:rFonts w:ascii="Arial" w:hAnsi="Arial"/>
                <w:b/>
                <w:bCs/>
                <w:sz w:val="20"/>
                <w:szCs w:val="20"/>
                <w:lang w:eastAsia="ar-SA"/>
              </w:rPr>
            </w:pPr>
            <w:r w:rsidRPr="001E69BD">
              <w:rPr>
                <w:rFonts w:ascii="Arial" w:hAnsi="Arial"/>
                <w:b/>
                <w:bCs/>
                <w:sz w:val="20"/>
                <w:szCs w:val="20"/>
                <w:lang w:eastAsia="ar-SA"/>
              </w:rPr>
              <w:t>Learning Area: English</w:t>
            </w:r>
          </w:p>
          <w:p w:rsidR="001E69BD" w:rsidRPr="001E69BD" w:rsidRDefault="001E69BD" w:rsidP="001E69BD">
            <w:pPr>
              <w:suppressAutoHyphens/>
              <w:jc w:val="center"/>
              <w:rPr>
                <w:lang w:eastAsia="ar-SA"/>
              </w:rPr>
            </w:pPr>
            <w:r w:rsidRPr="001E69BD">
              <w:rPr>
                <w:rFonts w:ascii="Arial" w:hAnsi="Arial"/>
                <w:b/>
                <w:bCs/>
                <w:sz w:val="20"/>
                <w:szCs w:val="20"/>
                <w:lang w:eastAsia="ar-SA"/>
              </w:rPr>
              <w:t>Context: Global</w:t>
            </w:r>
          </w:p>
        </w:tc>
        <w:tc>
          <w:tcPr>
            <w:tcW w:w="1986" w:type="dxa"/>
            <w:shd w:val="clear" w:color="auto" w:fill="auto"/>
          </w:tcPr>
          <w:p w:rsidR="001E69BD" w:rsidRPr="001E69BD" w:rsidRDefault="001E69BD" w:rsidP="001E69BD">
            <w:pPr>
              <w:suppressLineNumbers/>
              <w:suppressAutoHyphens/>
              <w:rPr>
                <w:lang w:eastAsia="ar-SA"/>
              </w:rPr>
            </w:pPr>
          </w:p>
        </w:tc>
      </w:tr>
    </w:tbl>
    <w:p w:rsidR="001E69BD" w:rsidRPr="001E69BD" w:rsidRDefault="001E69BD" w:rsidP="001E69BD">
      <w:pPr>
        <w:suppressAutoHyphens/>
        <w:rPr>
          <w:sz w:val="22"/>
          <w:szCs w:val="22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555"/>
        <w:gridCol w:w="2798"/>
        <w:gridCol w:w="718"/>
        <w:gridCol w:w="850"/>
        <w:gridCol w:w="851"/>
      </w:tblGrid>
      <w:tr w:rsidR="001E69BD" w:rsidRPr="001E69BD" w:rsidTr="003176A0">
        <w:trPr>
          <w:trHeight w:val="539"/>
          <w:tblHeader/>
        </w:trPr>
        <w:tc>
          <w:tcPr>
            <w:tcW w:w="55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eastAsia="ar-SA"/>
              </w:rPr>
              <w:t>Task</w:t>
            </w:r>
          </w:p>
        </w:tc>
        <w:tc>
          <w:tcPr>
            <w:tcW w:w="27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eastAsia="ar-SA"/>
              </w:rPr>
              <w:t>Outcomes</w:t>
            </w:r>
          </w:p>
        </w:tc>
        <w:tc>
          <w:tcPr>
            <w:tcW w:w="7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eastAsia="ar-SA"/>
              </w:rPr>
            </w:pPr>
            <w:proofErr w:type="spellStart"/>
            <w:r w:rsidRPr="001E69B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eastAsia="ar-SA"/>
              </w:rPr>
              <w:t>Sem</w:t>
            </w:r>
            <w:proofErr w:type="spellEnd"/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eastAsia="ar-SA"/>
              </w:rPr>
              <w:t>Max Score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lang w:eastAsia="ar-SA"/>
              </w:rPr>
            </w:pPr>
            <w:r w:rsidRPr="001E69B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eastAsia="ar-SA"/>
              </w:rPr>
              <w:t>% Weight</w:t>
            </w:r>
          </w:p>
        </w:tc>
      </w:tr>
      <w:tr w:rsidR="001E69BD" w:rsidRPr="001E69BD" w:rsidTr="003176A0">
        <w:trPr>
          <w:trHeight w:val="326"/>
        </w:trPr>
        <w:tc>
          <w:tcPr>
            <w:tcW w:w="55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noProof/>
                <w:color w:val="000000"/>
                <w:position w:val="1"/>
                <w:sz w:val="18"/>
                <w:szCs w:val="18"/>
                <w:lang w:eastAsia="ja-JP"/>
              </w:rPr>
              <w:drawing>
                <wp:inline distT="0" distB="0" distL="0" distR="0">
                  <wp:extent cx="114300" cy="1143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7 FOCUS</w:t>
            </w:r>
          </w:p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7 FOCUS</w:t>
            </w:r>
          </w:p>
        </w:tc>
        <w:tc>
          <w:tcPr>
            <w:tcW w:w="27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</w:tr>
      <w:tr w:rsidR="001E69BD" w:rsidRPr="001E69BD" w:rsidTr="003176A0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.. </w:t>
            </w:r>
            <w:r>
              <w:rPr>
                <w:rFonts w:ascii="Arial" w:eastAsia="Arial" w:hAnsi="Arial" w:cs="Arial"/>
                <w:noProof/>
                <w:color w:val="000000"/>
                <w:position w:val="1"/>
                <w:sz w:val="18"/>
                <w:szCs w:val="18"/>
                <w:lang w:eastAsia="ja-JP"/>
              </w:rPr>
              <w:drawing>
                <wp:inline distT="0" distB="0" distL="0" distR="0">
                  <wp:extent cx="114300" cy="1143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READING AND VIEWING</w:t>
            </w:r>
          </w:p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</w:tr>
      <w:tr w:rsidR="001E69BD" w:rsidRPr="001E69BD" w:rsidTr="003176A0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.... </w:t>
            </w:r>
            <w:r>
              <w:rPr>
                <w:rFonts w:ascii="Arial" w:eastAsia="Arial" w:hAnsi="Arial" w:cs="Arial"/>
                <w:noProof/>
                <w:color w:val="000000"/>
                <w:position w:val="1"/>
                <w:sz w:val="18"/>
                <w:szCs w:val="18"/>
                <w:lang w:eastAsia="ja-JP"/>
              </w:rPr>
              <w:drawing>
                <wp:inline distT="0" distB="0" distL="0" distR="0">
                  <wp:extent cx="114300" cy="1143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2</w:t>
            </w:r>
          </w:p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1: Completion of poetry booklet.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Reading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1E69BD" w:rsidRPr="001E69BD" w:rsidTr="003176A0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.... </w:t>
            </w:r>
            <w:r>
              <w:rPr>
                <w:rFonts w:ascii="Arial" w:eastAsia="Arial" w:hAnsi="Arial" w:cs="Arial"/>
                <w:noProof/>
                <w:color w:val="000000"/>
                <w:position w:val="1"/>
                <w:sz w:val="18"/>
                <w:szCs w:val="18"/>
                <w:lang w:eastAsia="ja-JP"/>
              </w:rPr>
              <w:drawing>
                <wp:inline distT="0" distB="0" distL="0" distR="0">
                  <wp:extent cx="114300" cy="1143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5</w:t>
            </w:r>
          </w:p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5:  In class - create a piece of persuasive piece of sustained writing based on a NAPLAN stimulus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Reading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1E69BD" w:rsidRPr="001E69BD" w:rsidTr="003176A0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.... </w:t>
            </w:r>
            <w:r>
              <w:rPr>
                <w:rFonts w:ascii="Arial" w:eastAsia="Arial" w:hAnsi="Arial" w:cs="Arial"/>
                <w:noProof/>
                <w:color w:val="000000"/>
                <w:position w:val="1"/>
                <w:sz w:val="18"/>
                <w:szCs w:val="18"/>
                <w:lang w:eastAsia="ja-JP"/>
              </w:rPr>
              <w:drawing>
                <wp:inline distT="0" distB="0" distL="0" distR="0">
                  <wp:extent cx="114300" cy="1143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6</w:t>
            </w:r>
          </w:p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6: Fill in a timeline and or retrieval chart on the elements of a narrative within the novel.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Reading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1E69BD" w:rsidRPr="001E69BD" w:rsidTr="003176A0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.... </w:t>
            </w:r>
            <w:r>
              <w:rPr>
                <w:rFonts w:ascii="Arial" w:eastAsia="Arial" w:hAnsi="Arial" w:cs="Arial"/>
                <w:noProof/>
                <w:color w:val="000000"/>
                <w:position w:val="1"/>
                <w:sz w:val="18"/>
                <w:szCs w:val="18"/>
                <w:lang w:eastAsia="ja-JP"/>
              </w:rPr>
              <w:drawing>
                <wp:inline distT="0" distB="0" distL="0" distR="0">
                  <wp:extent cx="114300" cy="1143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7</w:t>
            </w:r>
          </w:p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7:  Students fill in a VENN Diagram comparing the film to the novel.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Reading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1E69BD" w:rsidRPr="001E69BD" w:rsidTr="003176A0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.... </w:t>
            </w:r>
            <w:r>
              <w:rPr>
                <w:rFonts w:ascii="Arial" w:eastAsia="Arial" w:hAnsi="Arial" w:cs="Arial"/>
                <w:noProof/>
                <w:color w:val="000000"/>
                <w:position w:val="1"/>
                <w:sz w:val="18"/>
                <w:szCs w:val="18"/>
                <w:lang w:eastAsia="ja-JP"/>
              </w:rPr>
              <w:drawing>
                <wp:inline distT="0" distB="0" distL="0" distR="0">
                  <wp:extent cx="114300" cy="1143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8</w:t>
            </w:r>
          </w:p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TASK 8: Students answer comprehension questions based on the conventions used in The </w:t>
            </w:r>
            <w:proofErr w:type="spellStart"/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Watertower</w:t>
            </w:r>
            <w:proofErr w:type="spellEnd"/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.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Reading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1E69BD" w:rsidRPr="001E69BD" w:rsidTr="003176A0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.... </w:t>
            </w:r>
            <w:r>
              <w:rPr>
                <w:rFonts w:ascii="Arial" w:eastAsia="Arial" w:hAnsi="Arial" w:cs="Arial"/>
                <w:noProof/>
                <w:color w:val="000000"/>
                <w:position w:val="1"/>
                <w:sz w:val="18"/>
                <w:szCs w:val="18"/>
                <w:lang w:eastAsia="ja-JP"/>
              </w:rPr>
              <w:drawing>
                <wp:inline distT="0" distB="0" distL="0" distR="0">
                  <wp:extent cx="114300" cy="1143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13</w:t>
            </w:r>
          </w:p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EXAM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Reading and Viewing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2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10.0</w:t>
            </w:r>
          </w:p>
        </w:tc>
      </w:tr>
      <w:tr w:rsidR="001E69BD" w:rsidRPr="001E69BD" w:rsidTr="003176A0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.. </w:t>
            </w:r>
            <w:r>
              <w:rPr>
                <w:rFonts w:ascii="Arial" w:eastAsia="Arial" w:hAnsi="Arial" w:cs="Arial"/>
                <w:noProof/>
                <w:color w:val="000000"/>
                <w:position w:val="1"/>
                <w:sz w:val="18"/>
                <w:szCs w:val="18"/>
                <w:lang w:eastAsia="ja-JP"/>
              </w:rPr>
              <w:drawing>
                <wp:inline distT="0" distB="0" distL="0" distR="0">
                  <wp:extent cx="114300" cy="1143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WRITING</w:t>
            </w:r>
          </w:p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</w:tr>
      <w:tr w:rsidR="001E69BD" w:rsidRPr="001E69BD" w:rsidTr="003176A0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.... </w:t>
            </w:r>
            <w:r>
              <w:rPr>
                <w:rFonts w:ascii="Arial" w:eastAsia="Arial" w:hAnsi="Arial" w:cs="Arial"/>
                <w:noProof/>
                <w:color w:val="000000"/>
                <w:position w:val="1"/>
                <w:sz w:val="18"/>
                <w:szCs w:val="18"/>
                <w:lang w:eastAsia="ja-JP"/>
              </w:rPr>
              <w:drawing>
                <wp:inline distT="0" distB="0" distL="0" distR="0">
                  <wp:extent cx="114300" cy="1143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2</w:t>
            </w:r>
          </w:p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2: Students present a poetry anthology.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Writing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1E69BD" w:rsidRPr="001E69BD" w:rsidTr="003176A0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.... </w:t>
            </w:r>
            <w:r>
              <w:rPr>
                <w:rFonts w:ascii="Arial" w:eastAsia="Arial" w:hAnsi="Arial" w:cs="Arial"/>
                <w:noProof/>
                <w:color w:val="000000"/>
                <w:position w:val="1"/>
                <w:sz w:val="18"/>
                <w:szCs w:val="18"/>
                <w:lang w:eastAsia="ja-JP"/>
              </w:rPr>
              <w:drawing>
                <wp:inline distT="0" distB="0" distL="0" distR="0">
                  <wp:extent cx="114300" cy="1143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3</w:t>
            </w:r>
          </w:p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3: Students write or complete a short story.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Writing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1E69BD" w:rsidRPr="001E69BD" w:rsidTr="003176A0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.... </w:t>
            </w:r>
            <w:r>
              <w:rPr>
                <w:rFonts w:ascii="Arial" w:eastAsia="Arial" w:hAnsi="Arial" w:cs="Arial"/>
                <w:noProof/>
                <w:color w:val="000000"/>
                <w:position w:val="1"/>
                <w:sz w:val="18"/>
                <w:szCs w:val="18"/>
                <w:lang w:eastAsia="ja-JP"/>
              </w:rPr>
              <w:drawing>
                <wp:inline distT="0" distB="0" distL="0" distR="0">
                  <wp:extent cx="114300" cy="1143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5</w:t>
            </w:r>
          </w:p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5: Students create a piece of persuasive writing based on a NAPLAN stimulus.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Writing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1E69BD" w:rsidRPr="001E69BD" w:rsidTr="003176A0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.... </w:t>
            </w:r>
            <w:r>
              <w:rPr>
                <w:rFonts w:ascii="Arial" w:eastAsia="Arial" w:hAnsi="Arial" w:cs="Arial"/>
                <w:noProof/>
                <w:color w:val="000000"/>
                <w:position w:val="1"/>
                <w:sz w:val="18"/>
                <w:szCs w:val="18"/>
                <w:lang w:eastAsia="ja-JP"/>
              </w:rPr>
              <w:drawing>
                <wp:inline distT="0" distB="0" distL="0" distR="0">
                  <wp:extent cx="114300" cy="1143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9</w:t>
            </w:r>
          </w:p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TASK 9: Students write a prequel or a sequel to The </w:t>
            </w:r>
            <w:proofErr w:type="spellStart"/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Watertower</w:t>
            </w:r>
            <w:proofErr w:type="spellEnd"/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.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Writing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2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1E69BD" w:rsidRPr="001E69BD" w:rsidTr="003176A0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.... </w:t>
            </w:r>
            <w:r>
              <w:rPr>
                <w:rFonts w:ascii="Arial" w:eastAsia="Arial" w:hAnsi="Arial" w:cs="Arial"/>
                <w:noProof/>
                <w:color w:val="000000"/>
                <w:position w:val="1"/>
                <w:sz w:val="18"/>
                <w:szCs w:val="18"/>
                <w:lang w:eastAsia="ja-JP"/>
              </w:rPr>
              <w:drawing>
                <wp:inline distT="0" distB="0" distL="0" distR="0">
                  <wp:extent cx="114300" cy="1143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10</w:t>
            </w:r>
          </w:p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10: Students present a photo essay with one paragraph of writing explaining it.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Writing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2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1E69BD" w:rsidRPr="001E69BD" w:rsidTr="003176A0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.... </w:t>
            </w:r>
            <w:r>
              <w:rPr>
                <w:rFonts w:ascii="Arial" w:eastAsia="Arial" w:hAnsi="Arial" w:cs="Arial"/>
                <w:noProof/>
                <w:color w:val="000000"/>
                <w:position w:val="1"/>
                <w:sz w:val="18"/>
                <w:szCs w:val="18"/>
                <w:lang w:eastAsia="ja-JP"/>
              </w:rPr>
              <w:drawing>
                <wp:inline distT="0" distB="0" distL="0" distR="0">
                  <wp:extent cx="114300" cy="1143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13</w:t>
            </w:r>
          </w:p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EXAM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Writing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2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10.0</w:t>
            </w:r>
          </w:p>
        </w:tc>
      </w:tr>
      <w:tr w:rsidR="001E69BD" w:rsidRPr="001E69BD" w:rsidTr="003176A0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.. </w:t>
            </w:r>
            <w:r>
              <w:rPr>
                <w:rFonts w:ascii="Arial" w:eastAsia="Arial" w:hAnsi="Arial" w:cs="Arial"/>
                <w:noProof/>
                <w:color w:val="000000"/>
                <w:position w:val="1"/>
                <w:sz w:val="18"/>
                <w:szCs w:val="18"/>
                <w:lang w:eastAsia="ja-JP"/>
              </w:rPr>
              <w:drawing>
                <wp:inline distT="0" distB="0" distL="0" distR="0">
                  <wp:extent cx="114300" cy="1143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SPEAKING AND LISTENING</w:t>
            </w:r>
          </w:p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</w:tr>
      <w:tr w:rsidR="001E69BD" w:rsidRPr="001E69BD" w:rsidTr="003176A0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.... </w:t>
            </w:r>
            <w:r>
              <w:rPr>
                <w:rFonts w:ascii="Arial" w:eastAsia="Arial" w:hAnsi="Arial" w:cs="Arial"/>
                <w:noProof/>
                <w:color w:val="000000"/>
                <w:position w:val="1"/>
                <w:sz w:val="18"/>
                <w:szCs w:val="18"/>
                <w:lang w:eastAsia="ja-JP"/>
              </w:rPr>
              <w:drawing>
                <wp:inline distT="0" distB="0" distL="0" distR="0">
                  <wp:extent cx="114300" cy="1143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4</w:t>
            </w:r>
          </w:p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4: Oral presentation on narrative, students read aloud their short story.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Speaking and Listening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10.0</w:t>
            </w:r>
          </w:p>
        </w:tc>
      </w:tr>
      <w:tr w:rsidR="001E69BD" w:rsidRPr="001E69BD" w:rsidTr="003176A0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.... </w:t>
            </w:r>
            <w:r>
              <w:rPr>
                <w:rFonts w:ascii="Arial" w:eastAsia="Arial" w:hAnsi="Arial" w:cs="Arial"/>
                <w:noProof/>
                <w:color w:val="000000"/>
                <w:position w:val="1"/>
                <w:sz w:val="18"/>
                <w:szCs w:val="18"/>
                <w:lang w:eastAsia="ja-JP"/>
              </w:rPr>
              <w:drawing>
                <wp:inline distT="0" distB="0" distL="0" distR="0">
                  <wp:extent cx="114300" cy="1143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11</w:t>
            </w:r>
          </w:p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TASK </w:t>
            </w:r>
            <w:proofErr w:type="gramStart"/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11 :</w:t>
            </w:r>
            <w:proofErr w:type="gramEnd"/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 Oral  presentation - explaining the photo essay.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Speaking and Listening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2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10.0</w:t>
            </w:r>
          </w:p>
        </w:tc>
      </w:tr>
      <w:tr w:rsidR="001E69BD" w:rsidRPr="001E69BD" w:rsidTr="003176A0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.... </w:t>
            </w:r>
            <w:r>
              <w:rPr>
                <w:rFonts w:ascii="Arial" w:eastAsia="Arial" w:hAnsi="Arial" w:cs="Arial"/>
                <w:noProof/>
                <w:color w:val="000000"/>
                <w:position w:val="1"/>
                <w:sz w:val="18"/>
                <w:szCs w:val="18"/>
                <w:lang w:eastAsia="ja-JP"/>
              </w:rPr>
              <w:drawing>
                <wp:inline distT="0" distB="0" distL="0" distR="0">
                  <wp:extent cx="114300" cy="114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12</w:t>
            </w:r>
          </w:p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12: Students make up an advert and present it to the class, explaining why and how they set it up.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Speaking and Listening</w:t>
            </w: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2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10.0</w:t>
            </w:r>
          </w:p>
        </w:tc>
      </w:tr>
      <w:tr w:rsidR="001E69BD" w:rsidRPr="001E69BD" w:rsidTr="003176A0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E69BD" w:rsidRPr="001E69BD" w:rsidRDefault="001E69BD" w:rsidP="001E69BD">
            <w:pPr>
              <w:suppressAutoHyphens/>
              <w:rPr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hAnsi="Arial"/>
                <w:sz w:val="18"/>
                <w:szCs w:val="18"/>
                <w:lang w:eastAsia="ar-SA"/>
              </w:rPr>
              <w:t>Semester 1 % Total Weight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50.0</w:t>
            </w:r>
          </w:p>
        </w:tc>
      </w:tr>
      <w:tr w:rsidR="001E69BD" w:rsidRPr="001E69BD" w:rsidTr="003176A0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E69BD" w:rsidRPr="001E69BD" w:rsidRDefault="001E69BD" w:rsidP="001E69BD">
            <w:pPr>
              <w:suppressAutoHyphens/>
              <w:rPr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hAnsi="Arial"/>
                <w:sz w:val="18"/>
                <w:szCs w:val="18"/>
                <w:lang w:eastAsia="ar-SA"/>
              </w:rPr>
              <w:t>Semester 2 % Total Weight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50.0</w:t>
            </w:r>
          </w:p>
        </w:tc>
      </w:tr>
      <w:tr w:rsidR="001E69BD" w:rsidRPr="001E69BD" w:rsidTr="003176A0">
        <w:trPr>
          <w:trHeight w:val="326"/>
        </w:trPr>
        <w:tc>
          <w:tcPr>
            <w:tcW w:w="55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E69BD" w:rsidRPr="001E69BD" w:rsidRDefault="001E69BD" w:rsidP="001E69BD">
            <w:pPr>
              <w:suppressAutoHyphens/>
              <w:rPr>
                <w:color w:val="000000"/>
                <w:sz w:val="18"/>
                <w:szCs w:val="18"/>
                <w:lang w:eastAsia="ar-SA"/>
              </w:rPr>
            </w:pPr>
            <w:r w:rsidRPr="001E69BD">
              <w:rPr>
                <w:rFonts w:ascii="Arial" w:hAnsi="Arial"/>
                <w:sz w:val="18"/>
                <w:szCs w:val="18"/>
                <w:lang w:eastAsia="ar-SA"/>
              </w:rPr>
              <w:t>Total Weight</w:t>
            </w:r>
          </w:p>
        </w:tc>
        <w:tc>
          <w:tcPr>
            <w:tcW w:w="279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71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E69BD" w:rsidRPr="001E69BD" w:rsidRDefault="001E69BD" w:rsidP="001E69BD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lang w:eastAsia="ar-SA"/>
              </w:rPr>
            </w:pPr>
            <w:r w:rsidRPr="001E69BD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100.0</w:t>
            </w:r>
          </w:p>
        </w:tc>
      </w:tr>
    </w:tbl>
    <w:p w:rsidR="001E69BD" w:rsidRPr="001E69BD" w:rsidRDefault="001E69BD" w:rsidP="001E69BD">
      <w:pPr>
        <w:suppressAutoHyphens/>
        <w:rPr>
          <w:sz w:val="18"/>
          <w:szCs w:val="18"/>
          <w:lang w:eastAsia="ar-SA"/>
        </w:rPr>
      </w:pPr>
      <w:bookmarkStart w:id="0" w:name="_PictureBullets"/>
      <w:bookmarkEnd w:id="0"/>
    </w:p>
    <w:p w:rsidR="001E69BD" w:rsidRPr="001E69BD" w:rsidRDefault="001E69BD" w:rsidP="001E69BD">
      <w:pPr>
        <w:suppressAutoHyphens/>
        <w:rPr>
          <w:lang w:eastAsia="ar-SA"/>
        </w:rPr>
      </w:pPr>
    </w:p>
    <w:p w:rsidR="003C71A6" w:rsidRDefault="003C71A6" w:rsidP="00306CED">
      <w:pPr>
        <w:jc w:val="center"/>
        <w:rPr>
          <w:rFonts w:ascii="Arial" w:hAnsi="Arial" w:cs="Arial"/>
          <w:b/>
          <w:noProof/>
          <w:sz w:val="40"/>
          <w:szCs w:val="40"/>
        </w:rPr>
      </w:pPr>
      <w:bookmarkStart w:id="1" w:name="_GoBack"/>
      <w:bookmarkEnd w:id="1"/>
    </w:p>
    <w:sectPr w:rsidR="003C71A6" w:rsidSect="00B22132">
      <w:pgSz w:w="11906" w:h="16838"/>
      <w:pgMar w:top="720" w:right="568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D49B4"/>
    <w:multiLevelType w:val="hybridMultilevel"/>
    <w:tmpl w:val="97425B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404945"/>
    <w:multiLevelType w:val="hybridMultilevel"/>
    <w:tmpl w:val="3E5E1B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FE2ED5"/>
    <w:multiLevelType w:val="hybridMultilevel"/>
    <w:tmpl w:val="DB88AF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2F9348E"/>
    <w:multiLevelType w:val="hybridMultilevel"/>
    <w:tmpl w:val="E7FE94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846188"/>
    <w:multiLevelType w:val="hybridMultilevel"/>
    <w:tmpl w:val="D55481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4CB14D2"/>
    <w:multiLevelType w:val="hybridMultilevel"/>
    <w:tmpl w:val="C48CBE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535141"/>
    <w:multiLevelType w:val="hybridMultilevel"/>
    <w:tmpl w:val="DBB8D2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A366940"/>
    <w:multiLevelType w:val="hybridMultilevel"/>
    <w:tmpl w:val="1E946B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7D1B7C"/>
    <w:multiLevelType w:val="hybridMultilevel"/>
    <w:tmpl w:val="2AB25F20"/>
    <w:lvl w:ilvl="0" w:tplc="0C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9">
    <w:nsid w:val="1D015697"/>
    <w:multiLevelType w:val="hybridMultilevel"/>
    <w:tmpl w:val="3EDE59B8"/>
    <w:lvl w:ilvl="0" w:tplc="0C090009">
      <w:start w:val="1"/>
      <w:numFmt w:val="bullet"/>
      <w:lvlText w:val=""/>
      <w:lvlJc w:val="left"/>
      <w:pPr>
        <w:ind w:left="707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abstractNum w:abstractNumId="10">
    <w:nsid w:val="30D35E7F"/>
    <w:multiLevelType w:val="hybridMultilevel"/>
    <w:tmpl w:val="CDCE10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79225B"/>
    <w:multiLevelType w:val="hybridMultilevel"/>
    <w:tmpl w:val="54FEF3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681CB2"/>
    <w:multiLevelType w:val="hybridMultilevel"/>
    <w:tmpl w:val="864C9A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0342EF"/>
    <w:multiLevelType w:val="hybridMultilevel"/>
    <w:tmpl w:val="002C1148"/>
    <w:lvl w:ilvl="0" w:tplc="0C09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4">
    <w:nsid w:val="398602F9"/>
    <w:multiLevelType w:val="hybridMultilevel"/>
    <w:tmpl w:val="7F241ED6"/>
    <w:lvl w:ilvl="0" w:tplc="0C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5">
    <w:nsid w:val="42FA42E4"/>
    <w:multiLevelType w:val="hybridMultilevel"/>
    <w:tmpl w:val="E432D1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5533E2"/>
    <w:multiLevelType w:val="hybridMultilevel"/>
    <w:tmpl w:val="54A0F5AE"/>
    <w:lvl w:ilvl="0" w:tplc="75D61A00">
      <w:start w:val="1"/>
      <w:numFmt w:val="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F7924D9"/>
    <w:multiLevelType w:val="hybridMultilevel"/>
    <w:tmpl w:val="B08209BE"/>
    <w:lvl w:ilvl="0" w:tplc="0C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8">
    <w:nsid w:val="5492299B"/>
    <w:multiLevelType w:val="hybridMultilevel"/>
    <w:tmpl w:val="6E5A0EF0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CB02BD"/>
    <w:multiLevelType w:val="hybridMultilevel"/>
    <w:tmpl w:val="631A79F0"/>
    <w:lvl w:ilvl="0" w:tplc="0C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0">
    <w:nsid w:val="5ABF1614"/>
    <w:multiLevelType w:val="hybridMultilevel"/>
    <w:tmpl w:val="68A4F0BE"/>
    <w:lvl w:ilvl="0" w:tplc="34AE6600">
      <w:start w:val="200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empus Sans ITC" w:eastAsia="Times New Roman" w:hAnsi="Tempus Sans ITC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5DA96DC1"/>
    <w:multiLevelType w:val="hybridMultilevel"/>
    <w:tmpl w:val="FD52F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667048"/>
    <w:multiLevelType w:val="hybridMultilevel"/>
    <w:tmpl w:val="6DF82548"/>
    <w:lvl w:ilvl="0" w:tplc="0C09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23">
    <w:nsid w:val="70D143D8"/>
    <w:multiLevelType w:val="hybridMultilevel"/>
    <w:tmpl w:val="E2C40D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20E45C4"/>
    <w:multiLevelType w:val="hybridMultilevel"/>
    <w:tmpl w:val="78D86A3C"/>
    <w:lvl w:ilvl="0" w:tplc="0C09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25">
    <w:nsid w:val="737A5AD5"/>
    <w:multiLevelType w:val="hybridMultilevel"/>
    <w:tmpl w:val="DF2675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84A001A"/>
    <w:multiLevelType w:val="hybridMultilevel"/>
    <w:tmpl w:val="DD92C7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87151ED"/>
    <w:multiLevelType w:val="hybridMultilevel"/>
    <w:tmpl w:val="23A23ED2"/>
    <w:lvl w:ilvl="0" w:tplc="5BC02CC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88B4749"/>
    <w:multiLevelType w:val="hybridMultilevel"/>
    <w:tmpl w:val="EFE497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926CCA"/>
    <w:multiLevelType w:val="hybridMultilevel"/>
    <w:tmpl w:val="BF56FE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1"/>
  </w:num>
  <w:num w:numId="3">
    <w:abstractNumId w:val="9"/>
  </w:num>
  <w:num w:numId="4">
    <w:abstractNumId w:val="18"/>
  </w:num>
  <w:num w:numId="5">
    <w:abstractNumId w:val="3"/>
  </w:num>
  <w:num w:numId="6">
    <w:abstractNumId w:val="26"/>
  </w:num>
  <w:num w:numId="7">
    <w:abstractNumId w:val="10"/>
  </w:num>
  <w:num w:numId="8">
    <w:abstractNumId w:val="1"/>
  </w:num>
  <w:num w:numId="9">
    <w:abstractNumId w:val="17"/>
  </w:num>
  <w:num w:numId="10">
    <w:abstractNumId w:val="8"/>
  </w:num>
  <w:num w:numId="11">
    <w:abstractNumId w:val="15"/>
  </w:num>
  <w:num w:numId="12">
    <w:abstractNumId w:val="6"/>
  </w:num>
  <w:num w:numId="13">
    <w:abstractNumId w:val="29"/>
  </w:num>
  <w:num w:numId="14">
    <w:abstractNumId w:val="23"/>
  </w:num>
  <w:num w:numId="15">
    <w:abstractNumId w:val="14"/>
  </w:num>
  <w:num w:numId="16">
    <w:abstractNumId w:val="19"/>
  </w:num>
  <w:num w:numId="17">
    <w:abstractNumId w:val="22"/>
  </w:num>
  <w:num w:numId="18">
    <w:abstractNumId w:val="13"/>
  </w:num>
  <w:num w:numId="19">
    <w:abstractNumId w:val="24"/>
  </w:num>
  <w:num w:numId="20">
    <w:abstractNumId w:val="28"/>
  </w:num>
  <w:num w:numId="21">
    <w:abstractNumId w:val="27"/>
  </w:num>
  <w:num w:numId="22">
    <w:abstractNumId w:val="12"/>
  </w:num>
  <w:num w:numId="23">
    <w:abstractNumId w:val="7"/>
  </w:num>
  <w:num w:numId="24">
    <w:abstractNumId w:val="4"/>
  </w:num>
  <w:num w:numId="25">
    <w:abstractNumId w:val="0"/>
  </w:num>
  <w:num w:numId="26">
    <w:abstractNumId w:val="16"/>
  </w:num>
  <w:num w:numId="27">
    <w:abstractNumId w:val="20"/>
  </w:num>
  <w:num w:numId="28">
    <w:abstractNumId w:val="5"/>
  </w:num>
  <w:num w:numId="29">
    <w:abstractNumId w:val="2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CED"/>
    <w:rsid w:val="00010044"/>
    <w:rsid w:val="000A5DBE"/>
    <w:rsid w:val="000B7330"/>
    <w:rsid w:val="000D57E2"/>
    <w:rsid w:val="00106987"/>
    <w:rsid w:val="00134B4E"/>
    <w:rsid w:val="001C15FE"/>
    <w:rsid w:val="001E4B17"/>
    <w:rsid w:val="001E69BD"/>
    <w:rsid w:val="002633EE"/>
    <w:rsid w:val="00264D82"/>
    <w:rsid w:val="00274068"/>
    <w:rsid w:val="00291CDD"/>
    <w:rsid w:val="002966F7"/>
    <w:rsid w:val="002A7959"/>
    <w:rsid w:val="002B09D7"/>
    <w:rsid w:val="002C6A9D"/>
    <w:rsid w:val="00306CED"/>
    <w:rsid w:val="0030710B"/>
    <w:rsid w:val="003105FC"/>
    <w:rsid w:val="00311B19"/>
    <w:rsid w:val="0031363A"/>
    <w:rsid w:val="003579AB"/>
    <w:rsid w:val="003A57CA"/>
    <w:rsid w:val="003B5EB4"/>
    <w:rsid w:val="003C1E48"/>
    <w:rsid w:val="003C71A6"/>
    <w:rsid w:val="003E0811"/>
    <w:rsid w:val="004106E9"/>
    <w:rsid w:val="00410B4F"/>
    <w:rsid w:val="0046448E"/>
    <w:rsid w:val="00467048"/>
    <w:rsid w:val="00496CA2"/>
    <w:rsid w:val="004A565B"/>
    <w:rsid w:val="004B31E0"/>
    <w:rsid w:val="004D55D6"/>
    <w:rsid w:val="00513008"/>
    <w:rsid w:val="00521301"/>
    <w:rsid w:val="005649E4"/>
    <w:rsid w:val="00591DF6"/>
    <w:rsid w:val="005C4D23"/>
    <w:rsid w:val="005C5150"/>
    <w:rsid w:val="005C73A1"/>
    <w:rsid w:val="005E5E53"/>
    <w:rsid w:val="006034E2"/>
    <w:rsid w:val="0063635D"/>
    <w:rsid w:val="006503FC"/>
    <w:rsid w:val="00691074"/>
    <w:rsid w:val="0069711B"/>
    <w:rsid w:val="006F3FC9"/>
    <w:rsid w:val="00733C1F"/>
    <w:rsid w:val="00744CC7"/>
    <w:rsid w:val="007834D0"/>
    <w:rsid w:val="007B2A65"/>
    <w:rsid w:val="007C2B63"/>
    <w:rsid w:val="007D4798"/>
    <w:rsid w:val="008066D2"/>
    <w:rsid w:val="008242DF"/>
    <w:rsid w:val="00872E24"/>
    <w:rsid w:val="00890A8B"/>
    <w:rsid w:val="008B691A"/>
    <w:rsid w:val="008C5284"/>
    <w:rsid w:val="008D6472"/>
    <w:rsid w:val="008E195B"/>
    <w:rsid w:val="009207B1"/>
    <w:rsid w:val="00951611"/>
    <w:rsid w:val="00952D63"/>
    <w:rsid w:val="00962BE7"/>
    <w:rsid w:val="00964985"/>
    <w:rsid w:val="00964E2A"/>
    <w:rsid w:val="009D3C83"/>
    <w:rsid w:val="009D5EB7"/>
    <w:rsid w:val="00A2339B"/>
    <w:rsid w:val="00A776D1"/>
    <w:rsid w:val="00AF1926"/>
    <w:rsid w:val="00B22132"/>
    <w:rsid w:val="00B43068"/>
    <w:rsid w:val="00B76267"/>
    <w:rsid w:val="00B76586"/>
    <w:rsid w:val="00C51339"/>
    <w:rsid w:val="00C63F5E"/>
    <w:rsid w:val="00C95888"/>
    <w:rsid w:val="00CA710E"/>
    <w:rsid w:val="00CC47BB"/>
    <w:rsid w:val="00CF42DC"/>
    <w:rsid w:val="00D00BEC"/>
    <w:rsid w:val="00D327EE"/>
    <w:rsid w:val="00D371F1"/>
    <w:rsid w:val="00D55D22"/>
    <w:rsid w:val="00D56993"/>
    <w:rsid w:val="00D670CE"/>
    <w:rsid w:val="00D72E98"/>
    <w:rsid w:val="00DA0875"/>
    <w:rsid w:val="00DD6A2D"/>
    <w:rsid w:val="00E21A9B"/>
    <w:rsid w:val="00E409FD"/>
    <w:rsid w:val="00E47845"/>
    <w:rsid w:val="00E81FF2"/>
    <w:rsid w:val="00F00EF5"/>
    <w:rsid w:val="00F3637F"/>
    <w:rsid w:val="00F705AD"/>
    <w:rsid w:val="00F86A7C"/>
    <w:rsid w:val="00F90602"/>
    <w:rsid w:val="00FC17E6"/>
    <w:rsid w:val="00FD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06C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06CE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33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339B"/>
    <w:rPr>
      <w:color w:val="0000FF" w:themeColor="hyperlink"/>
      <w:u w:val="single"/>
    </w:rPr>
  </w:style>
  <w:style w:type="paragraph" w:customStyle="1" w:styleId="WW-Default">
    <w:name w:val="WW-Default"/>
    <w:rsid w:val="003B5EB4"/>
    <w:pPr>
      <w:widowControl w:val="0"/>
      <w:suppressAutoHyphens/>
      <w:autoSpaceDE w:val="0"/>
    </w:pPr>
    <w:rPr>
      <w:rFonts w:ascii="Arial" w:eastAsia="Arial" w:hAnsi="Arial" w:cs="Arial"/>
      <w:color w:val="000000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06C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06CE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33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339B"/>
    <w:rPr>
      <w:color w:val="0000FF" w:themeColor="hyperlink"/>
      <w:u w:val="single"/>
    </w:rPr>
  </w:style>
  <w:style w:type="paragraph" w:customStyle="1" w:styleId="WW-Default">
    <w:name w:val="WW-Default"/>
    <w:rsid w:val="003B5EB4"/>
    <w:pPr>
      <w:widowControl w:val="0"/>
      <w:suppressAutoHyphens/>
      <w:autoSpaceDE w:val="0"/>
    </w:pPr>
    <w:rPr>
      <w:rFonts w:ascii="Arial" w:eastAsia="Arial" w:hAnsi="Arial" w:cs="Arial"/>
      <w:color w:val="000000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BEE649DA</Template>
  <TotalTime>15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2023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DAVIDSON Louise</cp:lastModifiedBy>
  <cp:revision>4</cp:revision>
  <cp:lastPrinted>2017-12-06T01:22:00Z</cp:lastPrinted>
  <dcterms:created xsi:type="dcterms:W3CDTF">2017-12-06T01:30:00Z</dcterms:created>
  <dcterms:modified xsi:type="dcterms:W3CDTF">2017-12-06T02:20:00Z</dcterms:modified>
</cp:coreProperties>
</file>