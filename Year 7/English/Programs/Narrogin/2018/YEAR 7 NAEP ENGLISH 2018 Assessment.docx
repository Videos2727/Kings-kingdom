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575" w:rsidRPr="00545F1A" w:rsidRDefault="00673575" w:rsidP="00673575">
      <w:pPr>
        <w:ind w:left="720" w:firstLine="72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CA799C2" wp14:editId="54C28E21">
            <wp:extent cx="4279900" cy="44564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45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  <w:r>
        <w:rPr>
          <w:rFonts w:ascii="Arial" w:hAnsi="Arial" w:cs="Arial"/>
          <w:sz w:val="22"/>
          <w:szCs w:val="22"/>
          <w:u w:val="single"/>
          <w:lang w:val="en-GB"/>
        </w:rPr>
        <w:t xml:space="preserve">                                                                    </w:t>
      </w:r>
    </w:p>
    <w:p w:rsidR="00673575" w:rsidRDefault="00673575" w:rsidP="00673575">
      <w:pPr>
        <w:rPr>
          <w:rFonts w:ascii="Arial" w:hAnsi="Arial" w:cs="Arial"/>
          <w:sz w:val="22"/>
          <w:szCs w:val="22"/>
          <w:u w:val="single"/>
          <w:lang w:val="en-GB"/>
        </w:rPr>
      </w:pPr>
      <w:r>
        <w:rPr>
          <w:rFonts w:ascii="Arial" w:hAnsi="Arial" w:cs="Arial"/>
          <w:sz w:val="22"/>
          <w:szCs w:val="22"/>
          <w:u w:val="single"/>
          <w:lang w:val="en-GB"/>
        </w:rPr>
        <w:t xml:space="preserve">                 </w:t>
      </w:r>
    </w:p>
    <w:p w:rsidR="00673575" w:rsidRDefault="00673575" w:rsidP="00673575">
      <w:pPr>
        <w:ind w:left="1440" w:firstLine="720"/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73575" w:rsidRDefault="00E50593" w:rsidP="00673575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>YEAR 7</w:t>
      </w:r>
      <w:r w:rsidR="00673575">
        <w:rPr>
          <w:rFonts w:ascii="Arial" w:hAnsi="Arial" w:cs="Arial"/>
          <w:b/>
          <w:sz w:val="40"/>
          <w:szCs w:val="40"/>
          <w:lang w:val="en-GB"/>
        </w:rPr>
        <w:t xml:space="preserve"> </w:t>
      </w:r>
      <w:r>
        <w:rPr>
          <w:rFonts w:ascii="Arial" w:hAnsi="Arial" w:cs="Arial"/>
          <w:b/>
          <w:sz w:val="40"/>
          <w:szCs w:val="40"/>
          <w:lang w:val="en-GB"/>
        </w:rPr>
        <w:t>NAEP</w:t>
      </w:r>
      <w:r w:rsidR="00673575">
        <w:rPr>
          <w:rFonts w:ascii="Arial" w:hAnsi="Arial" w:cs="Arial"/>
          <w:b/>
          <w:sz w:val="40"/>
          <w:szCs w:val="40"/>
          <w:lang w:val="en-GB"/>
        </w:rPr>
        <w:t xml:space="preserve"> ENGLISH 2018</w:t>
      </w:r>
    </w:p>
    <w:p w:rsidR="00673575" w:rsidRPr="006E52F6" w:rsidRDefault="00673575" w:rsidP="00673575">
      <w:pPr>
        <w:ind w:left="2160" w:firstLine="720"/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73575" w:rsidRDefault="00673575" w:rsidP="00673575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>ASSESSMENT OUTLINE</w:t>
      </w:r>
    </w:p>
    <w:p w:rsidR="009C12E9" w:rsidRDefault="009C12E9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/>
    <w:p w:rsidR="00673575" w:rsidRDefault="00673575" w:rsidP="00673575">
      <w:pPr>
        <w:tabs>
          <w:tab w:val="right" w:pos="9540"/>
        </w:tabs>
        <w:rPr>
          <w:b/>
          <w:color w:val="808080"/>
        </w:rPr>
      </w:pPr>
    </w:p>
    <w:tbl>
      <w:tblPr>
        <w:tblpPr w:leftFromText="180" w:rightFromText="180" w:horzAnchor="margin" w:tblpXSpec="center" w:tblpY="-280"/>
        <w:tblW w:w="107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6803"/>
        <w:gridCol w:w="1986"/>
      </w:tblGrid>
      <w:tr w:rsidR="00E50593" w:rsidTr="00E50593">
        <w:trPr>
          <w:trHeight w:val="6"/>
        </w:trPr>
        <w:tc>
          <w:tcPr>
            <w:tcW w:w="1983" w:type="dxa"/>
            <w:shd w:val="clear" w:color="auto" w:fill="auto"/>
          </w:tcPr>
          <w:p w:rsidR="00E50593" w:rsidRDefault="00E50593" w:rsidP="00E50593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noProof/>
                <w:lang w:eastAsia="en-AU"/>
              </w:rPr>
              <w:lastRenderedPageBreak/>
              <w:drawing>
                <wp:inline distT="0" distB="0" distL="0" distR="0" wp14:anchorId="5EC2367C" wp14:editId="5BB12217">
                  <wp:extent cx="688975" cy="68897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88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shd w:val="clear" w:color="auto" w:fill="auto"/>
          </w:tcPr>
          <w:p w:rsidR="00E50593" w:rsidRDefault="00E50593" w:rsidP="00E50593">
            <w:pPr>
              <w:pStyle w:val="Header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Narrogin Senior High School</w:t>
            </w:r>
          </w:p>
          <w:p w:rsidR="00E50593" w:rsidRDefault="00E50593" w:rsidP="00E50593">
            <w:pPr>
              <w:pStyle w:val="Header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 Outline Report: 2018 Semester One</w:t>
            </w:r>
          </w:p>
          <w:p w:rsidR="00E50593" w:rsidRDefault="00E50593" w:rsidP="00E50593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Assessment Outline: 7 NAEP </w:t>
            </w:r>
          </w:p>
          <w:p w:rsidR="00E50593" w:rsidRDefault="00E50593" w:rsidP="00E50593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Duration: Year</w:t>
            </w:r>
          </w:p>
          <w:p w:rsidR="00E50593" w:rsidRDefault="00E50593" w:rsidP="00E50593">
            <w:pPr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Learning Area: English</w:t>
            </w:r>
          </w:p>
          <w:p w:rsidR="00E50593" w:rsidRDefault="00E50593" w:rsidP="00E50593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Context: Global (Academic extension program)</w:t>
            </w:r>
          </w:p>
        </w:tc>
        <w:tc>
          <w:tcPr>
            <w:tcW w:w="1986" w:type="dxa"/>
            <w:shd w:val="clear" w:color="auto" w:fill="auto"/>
          </w:tcPr>
          <w:p w:rsidR="00E50593" w:rsidRDefault="00E50593" w:rsidP="00E50593">
            <w:pPr>
              <w:pStyle w:val="TableContents"/>
            </w:pPr>
          </w:p>
        </w:tc>
      </w:tr>
    </w:tbl>
    <w:p w:rsidR="00E50593" w:rsidRDefault="00E50593" w:rsidP="00E50593">
      <w:pPr>
        <w:rPr>
          <w:sz w:val="22"/>
          <w:szCs w:val="22"/>
        </w:rPr>
      </w:pPr>
    </w:p>
    <w:tbl>
      <w:tblPr>
        <w:tblW w:w="10772" w:type="dxa"/>
        <w:tblInd w:w="-864" w:type="dxa"/>
        <w:tblLayout w:type="fixed"/>
        <w:tblLook w:val="0000" w:firstRow="0" w:lastRow="0" w:firstColumn="0" w:lastColumn="0" w:noHBand="0" w:noVBand="0"/>
      </w:tblPr>
      <w:tblGrid>
        <w:gridCol w:w="5555"/>
        <w:gridCol w:w="2798"/>
        <w:gridCol w:w="718"/>
        <w:gridCol w:w="850"/>
        <w:gridCol w:w="851"/>
      </w:tblGrid>
      <w:tr w:rsidR="00E50593" w:rsidTr="00E50593">
        <w:trPr>
          <w:trHeight w:val="539"/>
          <w:tblHeader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E50593" w:rsidRDefault="00E50593" w:rsidP="009700D5">
            <w:pPr>
              <w:pStyle w:val="WW-Default"/>
              <w:snapToGrid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E50593" w:rsidRDefault="00E50593" w:rsidP="009700D5">
            <w:pPr>
              <w:pStyle w:val="WW-Default"/>
              <w:snapToGrid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Outcomes</w:t>
            </w:r>
          </w:p>
        </w:tc>
        <w:tc>
          <w:tcPr>
            <w:tcW w:w="7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Sem</w:t>
            </w:r>
            <w:proofErr w:type="spellEnd"/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 Score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% Weight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CE7E968" wp14:editId="27F1FED1">
                  <wp:extent cx="106680" cy="106680"/>
                  <wp:effectExtent l="0" t="0" r="762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7 NAEP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095DAD42" wp14:editId="69CC5FF7">
                  <wp:extent cx="106680" cy="106680"/>
                  <wp:effectExtent l="0" t="0" r="762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READING AND VIEWING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AFDE1DB" wp14:editId="68CE64CD">
                  <wp:extent cx="106680" cy="106680"/>
                  <wp:effectExtent l="0" t="0" r="762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1: Poem Portfolio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13FB6648" wp14:editId="2E8F87AA">
                  <wp:extent cx="106680" cy="106680"/>
                  <wp:effectExtent l="0" t="0" r="762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4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4: Short story writing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6081FBC8" wp14:editId="75A5232C">
                  <wp:extent cx="106680" cy="106680"/>
                  <wp:effectExtent l="0" t="0" r="762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5: Essay on characterisation. 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0560265" wp14:editId="6EA6A37F">
                  <wp:extent cx="106680" cy="106680"/>
                  <wp:effectExtent l="0" t="0" r="762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8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8: Picture book storyboard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0052F2D" wp14:editId="11EFBE5F">
                  <wp:extent cx="106680" cy="106680"/>
                  <wp:effectExtent l="0" t="0" r="762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11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11: Unseen advertisement analysis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1F38FEC" wp14:editId="07E52389">
                  <wp:extent cx="106680" cy="106680"/>
                  <wp:effectExtent l="0" t="0" r="762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12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EXAMINATION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programReading</w:t>
            </w:r>
            <w:proofErr w:type="spellEnd"/>
            <w:r>
              <w:rPr>
                <w:sz w:val="18"/>
                <w:szCs w:val="18"/>
              </w:rPr>
              <w:t xml:space="preserve">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17B74C9" wp14:editId="683C11EB">
                  <wp:extent cx="106680" cy="106680"/>
                  <wp:effectExtent l="0" t="0" r="762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WRITING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40409F1" wp14:editId="59FE48E7">
                  <wp:extent cx="106680" cy="106680"/>
                  <wp:effectExtent l="0" t="0" r="762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2: In class essay on poetry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1F60617A" wp14:editId="4F88405D">
                  <wp:extent cx="106680" cy="106680"/>
                  <wp:effectExtent l="0" t="0" r="762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4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4: Short story writing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23B060A" wp14:editId="5D63B015">
                  <wp:extent cx="106680" cy="106680"/>
                  <wp:effectExtent l="0" t="0" r="762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5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5: Essay on characterisation. 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3206ACC3" wp14:editId="451E726E">
                  <wp:extent cx="106680" cy="106680"/>
                  <wp:effectExtent l="0" t="0" r="762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6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6:  Analytical essay on film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00ED867B" wp14:editId="334CDF25">
                  <wp:extent cx="106680" cy="106680"/>
                  <wp:effectExtent l="0" t="0" r="762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9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Task 9: Documentary retrieval chart 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70BA3D87" wp14:editId="33D7564F">
                  <wp:extent cx="106680" cy="106680"/>
                  <wp:effectExtent l="0" t="0" r="762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12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EXAMINATION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programWriting</w:t>
            </w:r>
            <w:proofErr w:type="spellEnd"/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5E2E85F1" wp14:editId="39D547B7">
                  <wp:extent cx="106680" cy="106680"/>
                  <wp:effectExtent l="0" t="0" r="762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SPEAKING AND LISTENING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2DC19723" wp14:editId="76CFDD5F">
                  <wp:extent cx="106680" cy="106680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3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3: Poetry presentation - peer assessment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programSpeaking</w:t>
            </w:r>
            <w:proofErr w:type="spellEnd"/>
            <w:r>
              <w:rPr>
                <w:sz w:val="18"/>
                <w:szCs w:val="18"/>
              </w:rPr>
              <w:t xml:space="preserve">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45736CC0" wp14:editId="781FE806">
                  <wp:extent cx="106680" cy="106680"/>
                  <wp:effectExtent l="0" t="0" r="762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7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7: Oral Presentation film study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programSpeaking</w:t>
            </w:r>
            <w:proofErr w:type="spellEnd"/>
            <w:r>
              <w:rPr>
                <w:sz w:val="18"/>
                <w:szCs w:val="18"/>
              </w:rPr>
              <w:t xml:space="preserve">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pStyle w:val="WW-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 wp14:anchorId="1721430D" wp14:editId="72161925">
                  <wp:extent cx="106680" cy="106680"/>
                  <wp:effectExtent l="0" t="0" r="762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10</w:t>
            </w:r>
          </w:p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10: Documentary scene analysis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Academic extension </w:t>
            </w:r>
            <w:proofErr w:type="spellStart"/>
            <w:r>
              <w:rPr>
                <w:sz w:val="18"/>
                <w:szCs w:val="18"/>
              </w:rPr>
              <w:t>programSpeaking</w:t>
            </w:r>
            <w:proofErr w:type="spellEnd"/>
            <w:r>
              <w:rPr>
                <w:sz w:val="18"/>
                <w:szCs w:val="18"/>
              </w:rPr>
              <w:t xml:space="preserve">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Semester 1 %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Semester 2 %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0.0</w:t>
            </w:r>
          </w:p>
        </w:tc>
      </w:tr>
      <w:tr w:rsidR="00E50593" w:rsidTr="00E50593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50593" w:rsidRDefault="00E50593" w:rsidP="009700D5">
            <w:pP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50593" w:rsidRDefault="00E50593" w:rsidP="009700D5">
            <w:pPr>
              <w:pStyle w:val="WW-Default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</w:tbl>
    <w:p w:rsidR="00E50593" w:rsidRDefault="00E50593" w:rsidP="00E50593">
      <w:pPr>
        <w:rPr>
          <w:sz w:val="18"/>
          <w:szCs w:val="18"/>
        </w:rPr>
      </w:pPr>
      <w:bookmarkStart w:id="1" w:name="_PictureBullets"/>
      <w:bookmarkEnd w:id="1"/>
    </w:p>
    <w:p w:rsidR="00E50593" w:rsidRDefault="00E50593" w:rsidP="00673575">
      <w:pPr>
        <w:tabs>
          <w:tab w:val="right" w:pos="9540"/>
        </w:tabs>
        <w:rPr>
          <w:b/>
          <w:color w:val="808080"/>
        </w:rPr>
      </w:pPr>
    </w:p>
    <w:sectPr w:rsidR="00E50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575"/>
    <w:rsid w:val="00673575"/>
    <w:rsid w:val="009C12E9"/>
    <w:rsid w:val="00BB1053"/>
    <w:rsid w:val="00E5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5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575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WW-Default">
    <w:name w:val="WW-Default"/>
    <w:rsid w:val="00673575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73575"/>
    <w:pPr>
      <w:tabs>
        <w:tab w:val="center" w:pos="4153"/>
        <w:tab w:val="right" w:pos="8306"/>
      </w:tabs>
      <w:suppressAutoHyphens/>
    </w:pPr>
    <w:rPr>
      <w:rFonts w:ascii="Arial" w:hAnsi="Arial"/>
      <w:sz w:val="18"/>
      <w:lang w:eastAsia="ar-SA"/>
    </w:rPr>
  </w:style>
  <w:style w:type="character" w:customStyle="1" w:styleId="HeaderChar">
    <w:name w:val="Header Char"/>
    <w:basedOn w:val="DefaultParagraphFont"/>
    <w:link w:val="Header"/>
    <w:rsid w:val="00673575"/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TableContents">
    <w:name w:val="Table Contents"/>
    <w:basedOn w:val="Normal"/>
    <w:rsid w:val="00673575"/>
    <w:pPr>
      <w:suppressLineNumbers/>
      <w:suppressAutoHyphens/>
    </w:pPr>
    <w:rPr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5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575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WW-Default">
    <w:name w:val="WW-Default"/>
    <w:rsid w:val="00673575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73575"/>
    <w:pPr>
      <w:tabs>
        <w:tab w:val="center" w:pos="4153"/>
        <w:tab w:val="right" w:pos="8306"/>
      </w:tabs>
      <w:suppressAutoHyphens/>
    </w:pPr>
    <w:rPr>
      <w:rFonts w:ascii="Arial" w:hAnsi="Arial"/>
      <w:sz w:val="18"/>
      <w:lang w:eastAsia="ar-SA"/>
    </w:rPr>
  </w:style>
  <w:style w:type="character" w:customStyle="1" w:styleId="HeaderChar">
    <w:name w:val="Header Char"/>
    <w:basedOn w:val="DefaultParagraphFont"/>
    <w:link w:val="Header"/>
    <w:rsid w:val="00673575"/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TableContents">
    <w:name w:val="Table Contents"/>
    <w:basedOn w:val="Normal"/>
    <w:rsid w:val="00673575"/>
    <w:pPr>
      <w:suppressLineNumbers/>
      <w:suppressAutoHyphens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C46D0BD9</Template>
  <TotalTime>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HOBSON Kelli</cp:lastModifiedBy>
  <cp:revision>2</cp:revision>
  <dcterms:created xsi:type="dcterms:W3CDTF">2017-12-13T05:44:00Z</dcterms:created>
  <dcterms:modified xsi:type="dcterms:W3CDTF">2017-12-13T05:44:00Z</dcterms:modified>
</cp:coreProperties>
</file>