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974E2" w14:textId="4BD47995" w:rsidR="009927FD" w:rsidRPr="00B16A21" w:rsidRDefault="00B03F70" w:rsidP="003B502A">
      <w:pPr>
        <w:jc w:val="center"/>
        <w:rPr>
          <w:rFonts w:ascii="Arial" w:hAnsi="Arial" w:cs="Arial"/>
          <w:sz w:val="20"/>
          <w:szCs w:val="20"/>
        </w:rPr>
      </w:pPr>
      <w:r w:rsidRPr="00B16A21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 wp14:anchorId="521605DA" wp14:editId="31EB6087">
            <wp:extent cx="522622" cy="53439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D21" w:rsidRPr="0006650E">
        <w:rPr>
          <w:rFonts w:ascii="Arial" w:hAnsi="Arial" w:cs="Arial"/>
          <w:b/>
          <w:color w:val="385623" w:themeColor="accent6" w:themeShade="80"/>
          <w:sz w:val="24"/>
          <w:szCs w:val="24"/>
        </w:rPr>
        <w:t>Narrogin Senior High School</w:t>
      </w:r>
      <w:r w:rsidR="0006650E" w:rsidRPr="0006650E">
        <w:rPr>
          <w:rFonts w:ascii="Arial" w:hAnsi="Arial" w:cs="Arial"/>
          <w:noProof/>
          <w:sz w:val="20"/>
          <w:szCs w:val="20"/>
          <w:lang w:eastAsia="en-AU"/>
        </w:rPr>
        <w:t xml:space="preserve"> </w:t>
      </w:r>
      <w:r w:rsidR="0006650E" w:rsidRPr="00B16A21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 wp14:anchorId="382AD9ED" wp14:editId="5EF72F0A">
            <wp:extent cx="522622" cy="53439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E4DB" w14:textId="1D231826" w:rsidR="00B03F70" w:rsidRPr="00C814FE" w:rsidRDefault="00F53A92" w:rsidP="00B03F70">
      <w:pPr>
        <w:jc w:val="center"/>
        <w:rPr>
          <w:rFonts w:ascii="Arial" w:hAnsi="Arial" w:cs="Arial"/>
          <w:b/>
          <w:sz w:val="24"/>
          <w:szCs w:val="24"/>
        </w:rPr>
      </w:pPr>
      <w:r w:rsidRPr="00C814FE">
        <w:rPr>
          <w:rFonts w:ascii="Arial" w:hAnsi="Arial" w:cs="Arial"/>
          <w:b/>
          <w:sz w:val="24"/>
          <w:szCs w:val="24"/>
        </w:rPr>
        <w:t xml:space="preserve">YEAR: </w:t>
      </w:r>
      <w:r w:rsidR="000A56D0" w:rsidRPr="00C814FE">
        <w:rPr>
          <w:rFonts w:ascii="Arial" w:hAnsi="Arial" w:cs="Arial"/>
          <w:b/>
          <w:sz w:val="24"/>
          <w:szCs w:val="24"/>
        </w:rPr>
        <w:t>9 NAEP</w:t>
      </w:r>
      <w:r w:rsidRPr="00C814FE">
        <w:rPr>
          <w:rFonts w:ascii="Arial" w:hAnsi="Arial" w:cs="Arial"/>
          <w:b/>
          <w:sz w:val="24"/>
          <w:szCs w:val="24"/>
        </w:rPr>
        <w:t xml:space="preserve"> </w:t>
      </w:r>
      <w:r w:rsidR="007B12F0" w:rsidRPr="00C814FE">
        <w:rPr>
          <w:rFonts w:ascii="Arial" w:hAnsi="Arial" w:cs="Arial"/>
          <w:b/>
          <w:sz w:val="24"/>
          <w:szCs w:val="24"/>
        </w:rPr>
        <w:t xml:space="preserve">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051"/>
        <w:gridCol w:w="4768"/>
      </w:tblGrid>
      <w:tr w:rsidR="007B12F0" w:rsidRPr="00B16A21" w14:paraId="3C8EF25D" w14:textId="77777777" w:rsidTr="003B502A">
        <w:tc>
          <w:tcPr>
            <w:tcW w:w="1129" w:type="dxa"/>
          </w:tcPr>
          <w:p w14:paraId="68798ED5" w14:textId="77777777" w:rsidR="007B12F0" w:rsidRPr="003B502A" w:rsidRDefault="007B12F0" w:rsidP="007B12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502A">
              <w:rPr>
                <w:rFonts w:ascii="Arial" w:hAnsi="Arial" w:cs="Arial"/>
                <w:b/>
                <w:sz w:val="24"/>
                <w:szCs w:val="24"/>
              </w:rPr>
              <w:t>Week</w:t>
            </w:r>
          </w:p>
        </w:tc>
        <w:tc>
          <w:tcPr>
            <w:tcW w:w="8051" w:type="dxa"/>
          </w:tcPr>
          <w:p w14:paraId="1A8F44CB" w14:textId="5D394022" w:rsidR="003B502A" w:rsidRPr="003B502A" w:rsidRDefault="003B502A" w:rsidP="003B5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502A">
              <w:rPr>
                <w:rFonts w:ascii="Arial" w:hAnsi="Arial" w:cs="Arial"/>
                <w:b/>
                <w:sz w:val="24"/>
                <w:szCs w:val="24"/>
              </w:rPr>
              <w:t>Term 1 Focus</w:t>
            </w:r>
          </w:p>
          <w:p w14:paraId="1A696317" w14:textId="70708FF2" w:rsidR="007B12F0" w:rsidRPr="003B502A" w:rsidRDefault="007B12F0" w:rsidP="007B12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68" w:type="dxa"/>
          </w:tcPr>
          <w:p w14:paraId="580B176F" w14:textId="77777777" w:rsidR="007B12F0" w:rsidRPr="003B502A" w:rsidRDefault="007B12F0" w:rsidP="007B12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502A">
              <w:rPr>
                <w:rFonts w:ascii="Arial" w:hAnsi="Arial" w:cs="Arial"/>
                <w:b/>
                <w:sz w:val="24"/>
                <w:szCs w:val="24"/>
              </w:rPr>
              <w:t>Assessment</w:t>
            </w:r>
          </w:p>
        </w:tc>
      </w:tr>
      <w:tr w:rsidR="007B12F0" w:rsidRPr="00B16A21" w14:paraId="1BCA9AC2" w14:textId="77777777" w:rsidTr="003B502A">
        <w:tc>
          <w:tcPr>
            <w:tcW w:w="1129" w:type="dxa"/>
          </w:tcPr>
          <w:p w14:paraId="6528DDEC" w14:textId="77777777" w:rsidR="005921B3" w:rsidRPr="00B16A21" w:rsidRDefault="007B12F0" w:rsidP="00FD3D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78BF5E86" w14:textId="47755E8D" w:rsidR="007B12F0" w:rsidRPr="00B16A21" w:rsidRDefault="005921B3" w:rsidP="0042337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D95ED3">
              <w:rPr>
                <w:rFonts w:ascii="Arial" w:hAnsi="Arial" w:cs="Arial"/>
                <w:b/>
                <w:sz w:val="20"/>
                <w:szCs w:val="20"/>
              </w:rPr>
              <w:t>-2</w:t>
            </w:r>
          </w:p>
        </w:tc>
        <w:tc>
          <w:tcPr>
            <w:tcW w:w="8051" w:type="dxa"/>
          </w:tcPr>
          <w:p w14:paraId="48A4F98C" w14:textId="77777777" w:rsidR="00F0494E" w:rsidRDefault="00F0494E" w:rsidP="00F0494E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DA833C" w14:textId="77777777" w:rsidR="00F0494E" w:rsidRDefault="00F0494E" w:rsidP="00F04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Establish the procedures for:</w:t>
            </w:r>
          </w:p>
          <w:p w14:paraId="6003EC4B" w14:textId="37143463" w:rsidR="00F0494E" w:rsidRDefault="00F0494E" w:rsidP="00F0494E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F0494E">
              <w:rPr>
                <w:rFonts w:ascii="Arial" w:hAnsi="Arial" w:cs="Arial"/>
                <w:sz w:val="20"/>
                <w:szCs w:val="20"/>
              </w:rPr>
              <w:t>iles</w:t>
            </w:r>
          </w:p>
          <w:p w14:paraId="1D2A8904" w14:textId="36AD3B6D" w:rsidR="00F0494E" w:rsidRPr="00F0494E" w:rsidRDefault="00F0494E" w:rsidP="00F0494E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Display Folders</w:t>
            </w:r>
          </w:p>
          <w:p w14:paraId="5F2E1318" w14:textId="7FF9E8DC" w:rsidR="005921B3" w:rsidRDefault="005921B3" w:rsidP="00F0494E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F0494E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14:paraId="05F9436D" w14:textId="77777777" w:rsidR="008779C4" w:rsidRDefault="00F0494E" w:rsidP="008779C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Reading for Pleasure Programme</w:t>
            </w:r>
            <w:r w:rsidR="008779C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C886682" w14:textId="2E682715" w:rsidR="00F0494E" w:rsidRPr="008779C4" w:rsidRDefault="008779C4" w:rsidP="008779C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Spelling Programme</w:t>
            </w:r>
          </w:p>
          <w:p w14:paraId="601FD102" w14:textId="458884B5" w:rsidR="00F0494E" w:rsidRDefault="00F0494E" w:rsidP="00F0494E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Grammar and Punctuation Programme</w:t>
            </w:r>
          </w:p>
          <w:p w14:paraId="2157E1AE" w14:textId="01B34BF6" w:rsidR="00F0494E" w:rsidRDefault="00F0494E" w:rsidP="00F0494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75C8A6" w14:textId="5B6024A1" w:rsidR="00F0494E" w:rsidRPr="00F0494E" w:rsidRDefault="00F0494E" w:rsidP="00F04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Diagnostic Testing:</w:t>
            </w:r>
          </w:p>
          <w:p w14:paraId="2E340DD1" w14:textId="598A60CA" w:rsidR="00C814FE" w:rsidRPr="00D21ABC" w:rsidRDefault="00F0494E" w:rsidP="005921B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South Australian Spelling Tes</w:t>
            </w:r>
            <w:r w:rsidR="003B502A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4768" w:type="dxa"/>
          </w:tcPr>
          <w:p w14:paraId="6D434513" w14:textId="77777777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DDFFD" w14:textId="77777777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46D0F1" w14:textId="77777777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A73D6" w14:textId="77777777" w:rsidR="007B12F0" w:rsidRPr="00B16A21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B16A21" w14:paraId="525023CE" w14:textId="77777777" w:rsidTr="003B502A">
        <w:tc>
          <w:tcPr>
            <w:tcW w:w="1129" w:type="dxa"/>
          </w:tcPr>
          <w:p w14:paraId="50AA8008" w14:textId="76E1EA4C" w:rsidR="005921B3" w:rsidRPr="00B16A21" w:rsidRDefault="007B12F0" w:rsidP="0042337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37FE8627" w14:textId="56AB7502" w:rsidR="005921B3" w:rsidRPr="00B16A21" w:rsidRDefault="008A56AD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3-6</w:t>
            </w:r>
          </w:p>
        </w:tc>
        <w:tc>
          <w:tcPr>
            <w:tcW w:w="8051" w:type="dxa"/>
          </w:tcPr>
          <w:p w14:paraId="5E8EB4EE" w14:textId="527F095D" w:rsidR="003B502A" w:rsidRDefault="00E80951" w:rsidP="003B502A">
            <w:pPr>
              <w:pStyle w:val="NormalWeb"/>
              <w:shd w:val="clear" w:color="auto" w:fill="FFFFFF"/>
              <w:spacing w:before="0" w:beforeAutospacing="0" w:after="270" w:afterAutospacing="0"/>
              <w:rPr>
                <w:rFonts w:ascii="Arial" w:hAnsi="Arial" w:cs="Arial"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Persuasive Writing:</w:t>
            </w:r>
            <w:r w:rsidR="003B502A" w:rsidRPr="00B16A21">
              <w:rPr>
                <w:rFonts w:ascii="Arial" w:hAnsi="Arial" w:cs="Arial"/>
                <w:sz w:val="20"/>
                <w:szCs w:val="20"/>
              </w:rPr>
              <w:t xml:space="preserve"> Examine a range of </w:t>
            </w:r>
            <w:r w:rsidR="003B502A">
              <w:rPr>
                <w:rFonts w:ascii="Arial" w:hAnsi="Arial" w:cs="Arial"/>
                <w:sz w:val="20"/>
                <w:szCs w:val="20"/>
              </w:rPr>
              <w:t xml:space="preserve">persuasive </w:t>
            </w:r>
            <w:r w:rsidR="003B502A" w:rsidRPr="00B16A21">
              <w:rPr>
                <w:rFonts w:ascii="Arial" w:hAnsi="Arial" w:cs="Arial"/>
                <w:sz w:val="20"/>
                <w:szCs w:val="20"/>
              </w:rPr>
              <w:t>text structures and understand how language is used for specific purposes and effects:</w:t>
            </w:r>
          </w:p>
          <w:p w14:paraId="6E971930" w14:textId="0BC00089" w:rsidR="00F46509" w:rsidRPr="00F46509" w:rsidRDefault="00F46509" w:rsidP="00F4650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sz w:val="20"/>
                <w:szCs w:val="20"/>
              </w:rPr>
            </w:pPr>
            <w:r w:rsidRPr="00F46509">
              <w:rPr>
                <w:rFonts w:ascii="Arial" w:hAnsi="Arial" w:cs="Arial"/>
                <w:b/>
                <w:sz w:val="20"/>
                <w:szCs w:val="20"/>
              </w:rPr>
              <w:t>Text Types:</w:t>
            </w:r>
          </w:p>
          <w:p w14:paraId="385B2847" w14:textId="77777777" w:rsidR="003B502A" w:rsidRDefault="003B502A" w:rsidP="00F46509">
            <w:pPr>
              <w:pStyle w:val="NormalWeb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3B502A">
              <w:rPr>
                <w:rFonts w:ascii="Arial" w:hAnsi="Arial" w:cs="Arial"/>
                <w:sz w:val="20"/>
                <w:szCs w:val="20"/>
              </w:rPr>
              <w:t>Speeches</w:t>
            </w:r>
          </w:p>
          <w:p w14:paraId="2064FCD3" w14:textId="4CF0AF05" w:rsidR="003B502A" w:rsidRPr="003B502A" w:rsidRDefault="003B502A" w:rsidP="003B502A">
            <w:pPr>
              <w:pStyle w:val="NormalWeb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3B502A">
              <w:rPr>
                <w:rFonts w:ascii="Arial" w:hAnsi="Arial" w:cs="Arial"/>
                <w:sz w:val="20"/>
                <w:szCs w:val="20"/>
              </w:rPr>
              <w:t>Letter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3B502A">
              <w:rPr>
                <w:rFonts w:ascii="Arial" w:hAnsi="Arial" w:cs="Arial"/>
                <w:sz w:val="20"/>
                <w:szCs w:val="20"/>
              </w:rPr>
              <w:t xml:space="preserve"> to the editor</w:t>
            </w:r>
          </w:p>
          <w:p w14:paraId="2C65D1BA" w14:textId="25B6829B" w:rsidR="003B502A" w:rsidRDefault="003B502A" w:rsidP="003B502A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B16A21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ersuasive blogs</w:t>
            </w:r>
          </w:p>
          <w:p w14:paraId="77E3A160" w14:textId="7B5272A0" w:rsidR="007F1E07" w:rsidRPr="000D5EBA" w:rsidRDefault="003B502A" w:rsidP="00E8095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propaganda</w:t>
            </w:r>
          </w:p>
          <w:p w14:paraId="28DC97CC" w14:textId="77777777" w:rsidR="00ED269B" w:rsidRPr="000D5EBA" w:rsidRDefault="00ED269B" w:rsidP="006127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5EBA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6127D3" w:rsidRPr="000D5EBA">
              <w:rPr>
                <w:rFonts w:ascii="Arial" w:hAnsi="Arial" w:cs="Arial"/>
                <w:b/>
                <w:sz w:val="20"/>
                <w:szCs w:val="20"/>
              </w:rPr>
              <w:t>ersuasive techniques</w:t>
            </w:r>
            <w:r w:rsidRPr="000D5EB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79A8FFB1" w14:textId="0ECC7373" w:rsidR="00ED269B" w:rsidRDefault="00ED269B" w:rsidP="00ED269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tricolon</w:t>
            </w:r>
            <w:proofErr w:type="spellEnd"/>
          </w:p>
          <w:p w14:paraId="782C0E93" w14:textId="77777777" w:rsidR="00ED269B" w:rsidRDefault="00ED269B" w:rsidP="00ED269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rhetorical questions</w:t>
            </w:r>
          </w:p>
          <w:p w14:paraId="10215D33" w14:textId="77777777" w:rsidR="00ED269B" w:rsidRDefault="00ED269B" w:rsidP="00ED269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D269B">
              <w:rPr>
                <w:rFonts w:ascii="Arial" w:hAnsi="Arial" w:cs="Arial"/>
                <w:sz w:val="20"/>
                <w:szCs w:val="20"/>
              </w:rPr>
              <w:t>use of</w:t>
            </w:r>
            <w:r>
              <w:rPr>
                <w:rFonts w:ascii="Arial" w:hAnsi="Arial" w:cs="Arial"/>
                <w:sz w:val="20"/>
                <w:szCs w:val="20"/>
              </w:rPr>
              <w:t xml:space="preserve"> facts and statistics</w:t>
            </w:r>
          </w:p>
          <w:p w14:paraId="1AF908D1" w14:textId="66AB5373" w:rsidR="006127D3" w:rsidRDefault="006127D3" w:rsidP="00ED269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D269B">
              <w:rPr>
                <w:rFonts w:ascii="Arial" w:hAnsi="Arial" w:cs="Arial"/>
                <w:sz w:val="20"/>
                <w:szCs w:val="20"/>
              </w:rPr>
              <w:t>emo</w:t>
            </w:r>
            <w:r w:rsidR="00ED269B">
              <w:rPr>
                <w:rFonts w:ascii="Arial" w:hAnsi="Arial" w:cs="Arial"/>
                <w:sz w:val="20"/>
                <w:szCs w:val="20"/>
              </w:rPr>
              <w:t>tive and high modality language</w:t>
            </w:r>
          </w:p>
          <w:p w14:paraId="55AD4B9A" w14:textId="7FB81AED" w:rsidR="00ED269B" w:rsidRDefault="00ED269B" w:rsidP="00ED269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appeal to authority</w:t>
            </w:r>
          </w:p>
          <w:p w14:paraId="54EDE225" w14:textId="5A4CEB0D" w:rsidR="00ED269B" w:rsidRDefault="00ED269B" w:rsidP="00ED269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 opinion</w:t>
            </w:r>
          </w:p>
          <w:p w14:paraId="19D1F694" w14:textId="2CB0084A" w:rsidR="006127D3" w:rsidRDefault="00EF219E" w:rsidP="006127D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appeal to values</w:t>
            </w:r>
          </w:p>
          <w:p w14:paraId="783ACFBA" w14:textId="77777777" w:rsidR="00D21ABC" w:rsidRDefault="00D21ABC" w:rsidP="00D21ABC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6AB7795B" w14:textId="1B519B65" w:rsidR="00F46509" w:rsidRPr="00F46509" w:rsidRDefault="00F46509" w:rsidP="00F465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6509">
              <w:rPr>
                <w:rFonts w:ascii="Arial" w:hAnsi="Arial" w:cs="Arial"/>
                <w:b/>
                <w:sz w:val="20"/>
                <w:szCs w:val="20"/>
              </w:rPr>
              <w:lastRenderedPageBreak/>
              <w:t>Essay Structure:</w:t>
            </w:r>
          </w:p>
          <w:p w14:paraId="24C3368D" w14:textId="38BEC77D" w:rsidR="00F46509" w:rsidRDefault="00F46509" w:rsidP="00F4650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F46509">
              <w:rPr>
                <w:rFonts w:ascii="Arial" w:hAnsi="Arial" w:cs="Arial"/>
                <w:sz w:val="20"/>
                <w:szCs w:val="20"/>
              </w:rPr>
              <w:t>Introduction with clearly defined thesis</w:t>
            </w:r>
          </w:p>
          <w:p w14:paraId="09F7DD41" w14:textId="5557BEAB" w:rsidR="00F46509" w:rsidRDefault="00F46509" w:rsidP="00F4650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Well-structured body paragraphs</w:t>
            </w:r>
          </w:p>
          <w:p w14:paraId="684E9ECF" w14:textId="33CD7122" w:rsidR="00F46509" w:rsidRDefault="00D21ABC" w:rsidP="00F4650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Quotations integrated seamlessly into sentences</w:t>
            </w:r>
          </w:p>
          <w:p w14:paraId="6B79F838" w14:textId="1F871C2D" w:rsidR="00D21ABC" w:rsidRDefault="00D21ABC" w:rsidP="00F4650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Powerful conclusion</w:t>
            </w:r>
          </w:p>
          <w:p w14:paraId="0CD66262" w14:textId="43D83034" w:rsidR="00B2548C" w:rsidRPr="000D5EBA" w:rsidRDefault="00B2548C" w:rsidP="000D5E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8" w:type="dxa"/>
          </w:tcPr>
          <w:p w14:paraId="17890B04" w14:textId="32318CE4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1: </w:t>
            </w:r>
            <w:r w:rsidR="00DC490A" w:rsidRPr="00B16A21">
              <w:rPr>
                <w:rFonts w:ascii="Arial" w:hAnsi="Arial" w:cs="Arial"/>
                <w:b/>
                <w:sz w:val="20"/>
                <w:szCs w:val="20"/>
              </w:rPr>
              <w:t>Persuasive Writing</w:t>
            </w:r>
          </w:p>
          <w:p w14:paraId="71C5C830" w14:textId="77777777" w:rsidR="00897034" w:rsidRPr="00646FF5" w:rsidRDefault="00897034" w:rsidP="00897034">
            <w:pPr>
              <w:rPr>
                <w:rFonts w:ascii="Arial" w:hAnsi="Arial" w:cs="Arial"/>
                <w:sz w:val="20"/>
                <w:szCs w:val="20"/>
              </w:rPr>
            </w:pPr>
            <w:r w:rsidRPr="00646FF5">
              <w:rPr>
                <w:rFonts w:ascii="Arial" w:hAnsi="Arial" w:cs="Arial"/>
                <w:sz w:val="20"/>
                <w:szCs w:val="20"/>
              </w:rPr>
              <w:t>In class persuasive essay based on content studied in class.</w:t>
            </w:r>
          </w:p>
          <w:p w14:paraId="7F7861E1" w14:textId="77777777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4FF53D" w14:textId="6A94D179" w:rsidR="005921B3" w:rsidRDefault="004D2BBA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5</w:t>
            </w:r>
            <w:r w:rsidR="005921B3" w:rsidRPr="00B16A2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7146C965" w14:textId="191F5E0B" w:rsidR="004D2BBA" w:rsidRDefault="004D2BBA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14:paraId="05574CC6" w14:textId="53FD0EBE" w:rsidR="00646FF5" w:rsidRDefault="008A56AD" w:rsidP="00646FF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2DCE133C" w14:textId="55C4B20C" w:rsidR="00B16A21" w:rsidRDefault="00B16A2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197EC22" w14:textId="6951B2F4" w:rsidR="005921B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6E3770" w14:textId="77777777" w:rsidR="008A56AD" w:rsidRPr="00B16A21" w:rsidRDefault="008A56AD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B20400" w14:textId="1B33AD1E" w:rsidR="00646FF5" w:rsidRPr="00B16A21" w:rsidRDefault="00646FF5" w:rsidP="008A56A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56AD" w:rsidRPr="00B16A21" w14:paraId="059954D8" w14:textId="77777777" w:rsidTr="003B502A">
        <w:tc>
          <w:tcPr>
            <w:tcW w:w="1129" w:type="dxa"/>
          </w:tcPr>
          <w:p w14:paraId="3E4DB0B1" w14:textId="77777777" w:rsidR="0042337D" w:rsidRDefault="0042337D" w:rsidP="00FD3D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14:paraId="7EBB2644" w14:textId="63152C34" w:rsidR="008A56AD" w:rsidRPr="00B16A21" w:rsidRDefault="0042337D" w:rsidP="00FD3D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7</w:t>
            </w:r>
          </w:p>
        </w:tc>
        <w:tc>
          <w:tcPr>
            <w:tcW w:w="8051" w:type="dxa"/>
          </w:tcPr>
          <w:p w14:paraId="719F9E6B" w14:textId="77777777" w:rsidR="008A56AD" w:rsidRDefault="0038728D" w:rsidP="0038728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Persuasive Speech:</w:t>
            </w:r>
          </w:p>
          <w:p w14:paraId="13ECF5C6" w14:textId="4D1F9516" w:rsidR="0038728D" w:rsidRDefault="0038728D" w:rsidP="0038728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pairs r</w:t>
            </w:r>
            <w:r w:rsidRPr="0038728D">
              <w:rPr>
                <w:rFonts w:ascii="Arial" w:hAnsi="Arial" w:cs="Arial"/>
                <w:sz w:val="20"/>
                <w:szCs w:val="20"/>
              </w:rPr>
              <w:t xml:space="preserve">esearch a topic of interest and present </w:t>
            </w:r>
            <w:r>
              <w:rPr>
                <w:rFonts w:ascii="Arial" w:hAnsi="Arial" w:cs="Arial"/>
                <w:sz w:val="20"/>
                <w:szCs w:val="20"/>
              </w:rPr>
              <w:t>as a speech to the rest of the class.</w:t>
            </w:r>
          </w:p>
          <w:p w14:paraId="4FA745A2" w14:textId="5CE53334" w:rsidR="00666351" w:rsidRDefault="00666351" w:rsidP="0038728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When delivering consider the following:</w:t>
            </w:r>
          </w:p>
          <w:p w14:paraId="5890E687" w14:textId="77777777" w:rsidR="00666351" w:rsidRDefault="00666351" w:rsidP="00666351">
            <w:pPr>
              <w:pStyle w:val="NormalWeb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Voice Control: volume, pitch, pace, pause, intonation</w:t>
            </w:r>
          </w:p>
          <w:p w14:paraId="3F19A032" w14:textId="77777777" w:rsidR="00666351" w:rsidRDefault="00666351" w:rsidP="00666351">
            <w:pPr>
              <w:pStyle w:val="NormalWeb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Eye Contact</w:t>
            </w:r>
          </w:p>
          <w:p w14:paraId="7B6ECFC5" w14:textId="77777777" w:rsidR="00666351" w:rsidRDefault="00666351" w:rsidP="00666351">
            <w:pPr>
              <w:pStyle w:val="NormalWeb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Facial Expression</w:t>
            </w:r>
          </w:p>
          <w:p w14:paraId="5D2E1D1C" w14:textId="77777777" w:rsidR="00666351" w:rsidRDefault="00666351" w:rsidP="00666351">
            <w:pPr>
              <w:pStyle w:val="NormalWeb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Stance</w:t>
            </w:r>
          </w:p>
          <w:p w14:paraId="6CB7E7E7" w14:textId="1B9278B9" w:rsidR="00666351" w:rsidRPr="0038728D" w:rsidRDefault="00666351" w:rsidP="00666351">
            <w:pPr>
              <w:pStyle w:val="NormalWeb"/>
              <w:shd w:val="clear" w:color="auto" w:fill="FFFFFF"/>
              <w:spacing w:before="0" w:beforeAutospacing="0" w:after="0" w:afterAutospacing="0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8" w:type="dxa"/>
          </w:tcPr>
          <w:p w14:paraId="2885265A" w14:textId="3714E050" w:rsidR="008A56AD" w:rsidRPr="00B16A21" w:rsidRDefault="00F46509" w:rsidP="008A56A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2: Persuasive S</w:t>
            </w:r>
            <w:r w:rsidR="008A56AD" w:rsidRPr="00B16A21">
              <w:rPr>
                <w:rFonts w:ascii="Arial" w:hAnsi="Arial" w:cs="Arial"/>
                <w:b/>
                <w:sz w:val="20"/>
                <w:szCs w:val="20"/>
              </w:rPr>
              <w:t>peech</w:t>
            </w:r>
          </w:p>
          <w:p w14:paraId="171D04FE" w14:textId="63660146" w:rsidR="008A56AD" w:rsidRDefault="00897034" w:rsidP="008A56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Construct a persuasive speech and present to the class.</w:t>
            </w:r>
          </w:p>
          <w:p w14:paraId="5B4BD65C" w14:textId="77777777" w:rsidR="00897034" w:rsidRPr="00B16A21" w:rsidRDefault="00897034" w:rsidP="008A56A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5543E3" w14:textId="77777777" w:rsidR="008A56AD" w:rsidRPr="00B16A21" w:rsidRDefault="008A56AD" w:rsidP="008A56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14:paraId="4D5A0FFD" w14:textId="77777777" w:rsidR="000979D6" w:rsidRDefault="000979D6" w:rsidP="008A56A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1A3D79" w14:textId="243982C2" w:rsidR="008A56AD" w:rsidRDefault="008A56AD" w:rsidP="008A56A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6</w:t>
            </w:r>
          </w:p>
          <w:p w14:paraId="66487ABB" w14:textId="379F757B" w:rsidR="008A56AD" w:rsidRPr="00B16A21" w:rsidRDefault="008A56AD" w:rsidP="008A56A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B16A21" w14:paraId="5A3F5B73" w14:textId="77777777" w:rsidTr="003B502A">
        <w:tc>
          <w:tcPr>
            <w:tcW w:w="1129" w:type="dxa"/>
          </w:tcPr>
          <w:p w14:paraId="3087F70C" w14:textId="2F72F25E" w:rsidR="005921B3" w:rsidRPr="00B16A21" w:rsidRDefault="007B12F0" w:rsidP="00E23A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61E74A88" w14:textId="67C8D4F7" w:rsidR="005921B3" w:rsidRPr="00B16A21" w:rsidRDefault="00D95ED3" w:rsidP="00E23A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646FF5">
              <w:rPr>
                <w:rFonts w:ascii="Arial" w:hAnsi="Arial" w:cs="Arial"/>
                <w:b/>
                <w:sz w:val="20"/>
                <w:szCs w:val="20"/>
              </w:rPr>
              <w:t>-10</w:t>
            </w:r>
          </w:p>
        </w:tc>
        <w:tc>
          <w:tcPr>
            <w:tcW w:w="8051" w:type="dxa"/>
          </w:tcPr>
          <w:p w14:paraId="7F54FACE" w14:textId="17E2FF3D" w:rsidR="005921B3" w:rsidRPr="00B16A21" w:rsidRDefault="00FD3DFE" w:rsidP="00DC49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Narrative Short S</w:t>
            </w:r>
            <w:r w:rsidR="00DC490A" w:rsidRPr="00B16A21">
              <w:rPr>
                <w:rFonts w:ascii="Arial" w:hAnsi="Arial" w:cs="Arial"/>
                <w:b/>
                <w:sz w:val="20"/>
                <w:szCs w:val="20"/>
              </w:rPr>
              <w:t>tories:</w:t>
            </w:r>
          </w:p>
          <w:p w14:paraId="2E509F5D" w14:textId="77777777" w:rsidR="00DC490A" w:rsidRPr="00B16A21" w:rsidRDefault="00DC490A" w:rsidP="00DC49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152792" w14:textId="52EF485F" w:rsidR="00D307B9" w:rsidRDefault="00DC490A" w:rsidP="00D307B9">
            <w:pPr>
              <w:rPr>
                <w:rFonts w:ascii="Arial" w:hAnsi="Arial" w:cs="Arial"/>
                <w:sz w:val="20"/>
                <w:szCs w:val="20"/>
              </w:rPr>
            </w:pPr>
            <w:r w:rsidRPr="00B16A21">
              <w:rPr>
                <w:rFonts w:ascii="Arial" w:hAnsi="Arial" w:cs="Arial"/>
                <w:sz w:val="20"/>
                <w:szCs w:val="20"/>
              </w:rPr>
              <w:t>Critically examine the effect of stylistic choices in a range of short stories studied in class. Consider how t</w:t>
            </w:r>
            <w:r w:rsidR="00897034">
              <w:rPr>
                <w:rFonts w:ascii="Arial" w:hAnsi="Arial" w:cs="Arial"/>
                <w:sz w:val="20"/>
                <w:szCs w:val="20"/>
              </w:rPr>
              <w:t>he narrative positions the audience</w:t>
            </w:r>
            <w:r w:rsidR="00666207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8E84921" w14:textId="77777777" w:rsidR="00D307B9" w:rsidRDefault="00D307B9" w:rsidP="00D307B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5252BA" w14:textId="4366B80A" w:rsidR="00D307B9" w:rsidRPr="00F37377" w:rsidRDefault="00D307B9" w:rsidP="00F37377">
            <w:pPr>
              <w:rPr>
                <w:rFonts w:ascii="Arial" w:hAnsi="Arial" w:cs="Arial"/>
                <w:sz w:val="20"/>
                <w:szCs w:val="20"/>
                <w:shd w:val="clear" w:color="auto" w:fill="FEFEFE"/>
              </w:rPr>
            </w:pPr>
            <w:r w:rsidRPr="00F37377">
              <w:rPr>
                <w:rFonts w:ascii="Arial" w:hAnsi="Arial" w:cs="Arial"/>
                <w:sz w:val="20"/>
                <w:szCs w:val="20"/>
                <w:shd w:val="clear" w:color="auto" w:fill="FEFEFE"/>
              </w:rPr>
              <w:t>Discuss and evaluate their content and the appeal of an individual author’s literary style.</w:t>
            </w:r>
          </w:p>
          <w:p w14:paraId="56AF3F08" w14:textId="77777777" w:rsidR="00D307B9" w:rsidRDefault="00D307B9" w:rsidP="00DC490A">
            <w:pPr>
              <w:rPr>
                <w:rFonts w:ascii="Arial" w:hAnsi="Arial" w:cs="Arial"/>
                <w:sz w:val="20"/>
                <w:szCs w:val="20"/>
                <w:shd w:val="clear" w:color="auto" w:fill="FEFEFE"/>
              </w:rPr>
            </w:pPr>
          </w:p>
          <w:p w14:paraId="2F565E26" w14:textId="07F499C5" w:rsidR="00560834" w:rsidRDefault="00D307B9" w:rsidP="00DC490A">
            <w:pPr>
              <w:rPr>
                <w:rFonts w:ascii="Arial" w:hAnsi="Arial" w:cs="Arial"/>
                <w:sz w:val="20"/>
                <w:szCs w:val="20"/>
                <w:shd w:val="clear" w:color="auto" w:fill="FEFEFE"/>
              </w:rPr>
            </w:pPr>
            <w:r w:rsidRPr="00D307B9">
              <w:rPr>
                <w:rFonts w:ascii="Arial" w:hAnsi="Arial" w:cs="Arial"/>
                <w:sz w:val="20"/>
                <w:szCs w:val="20"/>
                <w:shd w:val="clear" w:color="auto" w:fill="FEFEFE"/>
              </w:rPr>
              <w:t>Interpret and compare how representations of people and culture in literary texts are drawn from different historical, social and cultural contexts. </w:t>
            </w:r>
          </w:p>
          <w:p w14:paraId="40F33BC1" w14:textId="5199B545" w:rsidR="00F37377" w:rsidRDefault="00F37377" w:rsidP="00F37377">
            <w:pPr>
              <w:rPr>
                <w:rFonts w:ascii="Arial" w:hAnsi="Arial" w:cs="Arial"/>
                <w:sz w:val="20"/>
                <w:szCs w:val="20"/>
                <w:shd w:val="clear" w:color="auto" w:fill="FEFEFE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EFEFE"/>
              </w:rPr>
              <w:t>Narrative Techniques:</w:t>
            </w:r>
          </w:p>
          <w:p w14:paraId="10CBF0EF" w14:textId="610476C7" w:rsidR="00F37377" w:rsidRDefault="00F37377" w:rsidP="00F37377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Plot</w:t>
            </w:r>
          </w:p>
          <w:p w14:paraId="034DA423" w14:textId="74E95DD3" w:rsidR="00F37377" w:rsidRDefault="00F37377" w:rsidP="00F37377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Narrative Structure</w:t>
            </w:r>
          </w:p>
          <w:p w14:paraId="37C16F20" w14:textId="5869844D" w:rsidR="00F37377" w:rsidRDefault="00F37377" w:rsidP="00F37377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Settings: time and place</w:t>
            </w:r>
          </w:p>
          <w:p w14:paraId="63055902" w14:textId="53E8E7B4" w:rsidR="00F37377" w:rsidRDefault="00F37377" w:rsidP="00F37377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Thematic concerns</w:t>
            </w:r>
          </w:p>
          <w:p w14:paraId="290DDA08" w14:textId="6F605898" w:rsidR="00F37377" w:rsidRDefault="00F37377" w:rsidP="00F37377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Stylistic devices</w:t>
            </w:r>
          </w:p>
          <w:p w14:paraId="5E33A425" w14:textId="428FCF80" w:rsidR="00F37377" w:rsidRDefault="00F37377" w:rsidP="00F37377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Point of view</w:t>
            </w:r>
          </w:p>
          <w:p w14:paraId="22182CA8" w14:textId="1CB76578" w:rsidR="00A61B26" w:rsidRDefault="00A61B26" w:rsidP="00A61B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2BC7F9D" w14:textId="54788DC4" w:rsidR="00A61B26" w:rsidRDefault="00A61B26" w:rsidP="00A61B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E368FA" w14:textId="423F1151" w:rsidR="00A61B26" w:rsidRDefault="00A61B26" w:rsidP="00A61B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8829BE" w14:textId="6AB62547" w:rsidR="00A61B26" w:rsidRDefault="00A61B26" w:rsidP="00A61B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C10B07" w14:textId="50D0FD82" w:rsidR="00A61B26" w:rsidRDefault="00A61B26" w:rsidP="00A61B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9A48A1" w14:textId="45E1319D" w:rsidR="00A61B26" w:rsidRDefault="00A61B26" w:rsidP="00A61B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C168D6" w14:textId="05D42582" w:rsidR="00A61B26" w:rsidRPr="00A61B26" w:rsidRDefault="00A61B26" w:rsidP="00A61B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26BFA5" w14:textId="6FA97110" w:rsidR="00560834" w:rsidRPr="00D307B9" w:rsidRDefault="00560834" w:rsidP="00D307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8" w:type="dxa"/>
          </w:tcPr>
          <w:p w14:paraId="3B93253D" w14:textId="36A9BDA8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 xml:space="preserve">Task 3: </w:t>
            </w:r>
            <w:r w:rsidR="00897034">
              <w:rPr>
                <w:rFonts w:ascii="Arial" w:hAnsi="Arial" w:cs="Arial"/>
                <w:b/>
                <w:sz w:val="20"/>
                <w:szCs w:val="20"/>
              </w:rPr>
              <w:t>Short Story W</w:t>
            </w:r>
            <w:r w:rsidR="00560834" w:rsidRPr="00B16A21">
              <w:rPr>
                <w:rFonts w:ascii="Arial" w:hAnsi="Arial" w:cs="Arial"/>
                <w:b/>
                <w:sz w:val="20"/>
                <w:szCs w:val="20"/>
              </w:rPr>
              <w:t>riting</w:t>
            </w:r>
          </w:p>
          <w:p w14:paraId="25A516FB" w14:textId="77777777" w:rsidR="00666207" w:rsidRPr="00646FF5" w:rsidRDefault="00666207" w:rsidP="00666207">
            <w:pPr>
              <w:rPr>
                <w:rFonts w:ascii="Arial" w:hAnsi="Arial" w:cs="Arial"/>
                <w:sz w:val="20"/>
                <w:szCs w:val="20"/>
              </w:rPr>
            </w:pPr>
            <w:r w:rsidRPr="00646FF5">
              <w:rPr>
                <w:rFonts w:ascii="Arial" w:hAnsi="Arial" w:cs="Arial"/>
                <w:sz w:val="20"/>
                <w:szCs w:val="20"/>
              </w:rPr>
              <w:t xml:space="preserve">Plan, draft and write a short story in the style of </w:t>
            </w:r>
            <w:r>
              <w:rPr>
                <w:rFonts w:ascii="Arial" w:hAnsi="Arial" w:cs="Arial"/>
                <w:sz w:val="20"/>
                <w:szCs w:val="20"/>
              </w:rPr>
              <w:t xml:space="preserve">narratives studied in class. </w:t>
            </w:r>
          </w:p>
          <w:p w14:paraId="17085839" w14:textId="77777777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2D4BFD" w14:textId="56142701" w:rsidR="005921B3" w:rsidRDefault="0056083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READING &amp; VIEWIN</w:t>
            </w:r>
            <w:r w:rsidR="008107B8">
              <w:rPr>
                <w:rFonts w:ascii="Arial" w:hAnsi="Arial" w:cs="Arial"/>
                <w:b/>
                <w:sz w:val="20"/>
                <w:szCs w:val="20"/>
              </w:rPr>
              <w:t>G 10</w:t>
            </w:r>
            <w:r w:rsidRPr="00B16A2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66D22656" w14:textId="23EDBFEA" w:rsidR="00FD3DFE" w:rsidRDefault="008107B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10</w:t>
            </w:r>
            <w:r w:rsidR="00FD3DF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6C680EC1" w14:textId="77777777" w:rsidR="00FD3DFE" w:rsidRPr="00B16A21" w:rsidRDefault="00FD3D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104AD9" w14:textId="726C93CB" w:rsidR="00394FB9" w:rsidRDefault="00666207" w:rsidP="00394F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10</w:t>
            </w:r>
          </w:p>
          <w:p w14:paraId="02C8F51E" w14:textId="77777777" w:rsidR="005921B3" w:rsidRPr="00B16A21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E02D86" w14:textId="77777777" w:rsidR="007B12F0" w:rsidRPr="00B16A21" w:rsidRDefault="007B12F0" w:rsidP="006662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B16A21" w14:paraId="14FD00A5" w14:textId="77777777" w:rsidTr="005921B3">
        <w:tc>
          <w:tcPr>
            <w:tcW w:w="13948" w:type="dxa"/>
            <w:gridSpan w:val="3"/>
          </w:tcPr>
          <w:p w14:paraId="214E2FA3" w14:textId="77777777" w:rsidR="00B03F70" w:rsidRPr="00B16A21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177554" w14:textId="52635438" w:rsidR="00B03F70" w:rsidRPr="00B16A21" w:rsidRDefault="00F37377" w:rsidP="00F373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</w:tr>
      <w:tr w:rsidR="007B12F0" w:rsidRPr="00B16A21" w14:paraId="1BF4F641" w14:textId="77777777" w:rsidTr="003B502A">
        <w:tc>
          <w:tcPr>
            <w:tcW w:w="1129" w:type="dxa"/>
          </w:tcPr>
          <w:p w14:paraId="3448E678" w14:textId="26137006" w:rsidR="005921B3" w:rsidRPr="00B16A21" w:rsidRDefault="00F37377" w:rsidP="00F373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6BBE6288" w14:textId="008D74D3" w:rsidR="005921B3" w:rsidRPr="00B16A21" w:rsidRDefault="00FD3DFE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F37377">
              <w:rPr>
                <w:rFonts w:ascii="Arial" w:hAnsi="Arial" w:cs="Arial"/>
                <w:b/>
                <w:sz w:val="20"/>
                <w:szCs w:val="20"/>
              </w:rPr>
              <w:t xml:space="preserve"> - 3</w:t>
            </w:r>
          </w:p>
        </w:tc>
        <w:tc>
          <w:tcPr>
            <w:tcW w:w="8051" w:type="dxa"/>
          </w:tcPr>
          <w:p w14:paraId="54A94B59" w14:textId="79DAED6F" w:rsidR="008227AF" w:rsidRPr="00B16A21" w:rsidRDefault="008227AF" w:rsidP="008227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NAPLAN Preparation</w:t>
            </w:r>
            <w:r w:rsidR="00F37377">
              <w:rPr>
                <w:rFonts w:ascii="Arial" w:hAnsi="Arial" w:cs="Arial"/>
                <w:b/>
                <w:sz w:val="20"/>
                <w:szCs w:val="20"/>
              </w:rPr>
              <w:t xml:space="preserve"> and NAPLAN</w:t>
            </w:r>
            <w:r w:rsidRPr="00B16A21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7DBC6C52" w14:textId="77777777" w:rsidR="008227AF" w:rsidRPr="00B16A21" w:rsidRDefault="008227AF" w:rsidP="008227A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948192" w14:textId="4A27BDCD" w:rsidR="008227AF" w:rsidRPr="00B16A21" w:rsidRDefault="00F37377" w:rsidP="008227A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Practise</w:t>
            </w:r>
            <w:r w:rsidR="008227AF" w:rsidRPr="00B16A21">
              <w:rPr>
                <w:rFonts w:ascii="Arial" w:hAnsi="Arial" w:cs="Arial"/>
                <w:sz w:val="20"/>
                <w:szCs w:val="20"/>
              </w:rPr>
              <w:t xml:space="preserve"> NAPLAN papers</w:t>
            </w:r>
            <w:r w:rsidR="008227AF" w:rsidRPr="00B16A21">
              <w:rPr>
                <w:rFonts w:ascii="Arial" w:hAnsi="Arial" w:cs="Arial"/>
                <w:b/>
                <w:sz w:val="20"/>
                <w:szCs w:val="20"/>
              </w:rPr>
              <w:t xml:space="preserve"> - </w:t>
            </w:r>
            <w:r>
              <w:rPr>
                <w:rFonts w:ascii="Arial" w:eastAsia="Times New Roman" w:hAnsi="Arial" w:cs="Arial"/>
                <w:color w:val="1F1F11"/>
                <w:sz w:val="20"/>
                <w:szCs w:val="20"/>
                <w:shd w:val="clear" w:color="auto" w:fill="FFFFFF"/>
              </w:rPr>
              <w:t xml:space="preserve">Reading, Writing &amp; Language Conventions </w:t>
            </w:r>
          </w:p>
          <w:p w14:paraId="05999768" w14:textId="79C3B97C" w:rsidR="00F37377" w:rsidRPr="00B16A21" w:rsidRDefault="00F37377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68" w:type="dxa"/>
          </w:tcPr>
          <w:p w14:paraId="70522F7E" w14:textId="77777777" w:rsidR="007B12F0" w:rsidRPr="00B16A21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B16A21" w14:paraId="069139FC" w14:textId="77777777" w:rsidTr="008E66D6">
        <w:trPr>
          <w:trHeight w:val="2400"/>
        </w:trPr>
        <w:tc>
          <w:tcPr>
            <w:tcW w:w="1129" w:type="dxa"/>
          </w:tcPr>
          <w:p w14:paraId="4DD6DAB3" w14:textId="77777777" w:rsidR="007B12F0" w:rsidRDefault="000430C0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7ECF3212" w14:textId="3DD830F1" w:rsidR="000430C0" w:rsidRPr="00B16A21" w:rsidRDefault="000430C0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4-5</w:t>
            </w:r>
          </w:p>
        </w:tc>
        <w:tc>
          <w:tcPr>
            <w:tcW w:w="8051" w:type="dxa"/>
          </w:tcPr>
          <w:p w14:paraId="0294C92B" w14:textId="77777777" w:rsidR="007B12F0" w:rsidRDefault="000430C0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677F">
              <w:rPr>
                <w:rFonts w:ascii="Arial" w:hAnsi="Arial" w:cs="Arial"/>
                <w:b/>
                <w:sz w:val="20"/>
                <w:szCs w:val="20"/>
              </w:rPr>
              <w:t>Reading for Pleasure</w:t>
            </w:r>
            <w:r w:rsidR="007A2A5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Programme</w:t>
            </w:r>
          </w:p>
          <w:p w14:paraId="1EED906E" w14:textId="77777777" w:rsidR="008E66D6" w:rsidRDefault="008E66D6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CBFAF1" w14:textId="67C3901A" w:rsidR="008E66D6" w:rsidRPr="00FD3DFE" w:rsidRDefault="008E66D6" w:rsidP="000430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Grammar and Spelling Programme: English Rules 2</w:t>
            </w:r>
          </w:p>
        </w:tc>
        <w:tc>
          <w:tcPr>
            <w:tcW w:w="4768" w:type="dxa"/>
          </w:tcPr>
          <w:p w14:paraId="2F06E510" w14:textId="52B5F07C" w:rsidR="000430C0" w:rsidRDefault="000430C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4</w:t>
            </w:r>
            <w:r w:rsidR="00D7677F" w:rsidRPr="00D7677F">
              <w:rPr>
                <w:rFonts w:ascii="Arial" w:hAnsi="Arial" w:cs="Arial"/>
                <w:b/>
                <w:sz w:val="20"/>
                <w:szCs w:val="20"/>
              </w:rPr>
              <w:t xml:space="preserve">: Reading for Pleasure </w:t>
            </w:r>
            <w:r>
              <w:rPr>
                <w:rFonts w:ascii="Arial" w:hAnsi="Arial" w:cs="Arial"/>
                <w:b/>
                <w:sz w:val="20"/>
                <w:szCs w:val="20"/>
              </w:rPr>
              <w:t>Programme</w:t>
            </w:r>
          </w:p>
          <w:p w14:paraId="28D79C31" w14:textId="77777777" w:rsidR="007A2A59" w:rsidRDefault="007A2A5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254664" w14:textId="5EC93102" w:rsidR="000430C0" w:rsidRDefault="000430C0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READING &amp; VIEWIN</w:t>
            </w:r>
            <w:r>
              <w:rPr>
                <w:rFonts w:ascii="Arial" w:hAnsi="Arial" w:cs="Arial"/>
                <w:b/>
                <w:sz w:val="20"/>
                <w:szCs w:val="20"/>
              </w:rPr>
              <w:t>G 5</w:t>
            </w:r>
            <w:r w:rsidRPr="00B16A2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0724A779" w14:textId="77777777" w:rsidR="000979D6" w:rsidRDefault="000979D6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6A0519" w14:textId="27BC8AC6" w:rsidR="000430C0" w:rsidRDefault="000430C0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10765480" w14:textId="77777777" w:rsidR="000430C0" w:rsidRDefault="000430C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9773CE" w14:textId="77777777" w:rsidR="000430C0" w:rsidRDefault="000430C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8CE6A9" w14:textId="74FFE6DC" w:rsidR="00D7677F" w:rsidRPr="00D7677F" w:rsidRDefault="000430C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5: </w:t>
            </w:r>
            <w:r w:rsidR="00DF2CB5">
              <w:rPr>
                <w:rFonts w:ascii="Arial" w:hAnsi="Arial" w:cs="Arial"/>
                <w:b/>
                <w:sz w:val="20"/>
                <w:szCs w:val="20"/>
              </w:rPr>
              <w:t>Grammar &amp; Spelling Programme</w:t>
            </w:r>
          </w:p>
          <w:p w14:paraId="7193AB9E" w14:textId="492BB094" w:rsidR="00DF2CB5" w:rsidRPr="00D7677F" w:rsidRDefault="00DF2CB5" w:rsidP="00DF2CB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 w:rsidRPr="00D7677F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14:paraId="69C78BAB" w14:textId="047E0508" w:rsidR="00D7677F" w:rsidRPr="00D7677F" w:rsidRDefault="00D7677F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281201" w14:textId="72816AAC" w:rsidR="007B12F0" w:rsidRDefault="000430C0" w:rsidP="0074569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7B36F63B" w14:textId="10B76846" w:rsidR="00482E9A" w:rsidRPr="00B16A21" w:rsidRDefault="00482E9A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430C0" w:rsidRPr="00B16A21" w14:paraId="514B55C1" w14:textId="77777777" w:rsidTr="003B502A">
        <w:tc>
          <w:tcPr>
            <w:tcW w:w="1129" w:type="dxa"/>
          </w:tcPr>
          <w:p w14:paraId="4B217555" w14:textId="77777777" w:rsidR="000430C0" w:rsidRPr="00B16A21" w:rsidRDefault="000430C0" w:rsidP="00FD3D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051" w:type="dxa"/>
          </w:tcPr>
          <w:p w14:paraId="5D9F2474" w14:textId="2A82DF78" w:rsidR="000430C0" w:rsidRDefault="000430C0" w:rsidP="00556B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End of</w:t>
            </w:r>
            <w:r w:rsidR="00556B4F">
              <w:rPr>
                <w:rFonts w:ascii="Arial" w:hAnsi="Arial" w:cs="Arial"/>
                <w:b/>
                <w:sz w:val="20"/>
                <w:szCs w:val="20"/>
              </w:rPr>
              <w:t xml:space="preserve"> Semester One Assessment Period</w:t>
            </w:r>
          </w:p>
        </w:tc>
        <w:tc>
          <w:tcPr>
            <w:tcW w:w="4768" w:type="dxa"/>
          </w:tcPr>
          <w:p w14:paraId="3D466988" w14:textId="77777777" w:rsidR="000430C0" w:rsidRPr="00B16A21" w:rsidRDefault="000430C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B16A21" w14:paraId="3E77F082" w14:textId="77777777" w:rsidTr="003B502A">
        <w:tc>
          <w:tcPr>
            <w:tcW w:w="1129" w:type="dxa"/>
          </w:tcPr>
          <w:p w14:paraId="0C6A3877" w14:textId="40857BC7" w:rsidR="007B12F0" w:rsidRPr="00B16A21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5AC45100" w14:textId="36AAC6F7" w:rsidR="005921B3" w:rsidRPr="00B16A21" w:rsidRDefault="008E66D6" w:rsidP="008E66D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6 </w:t>
            </w:r>
            <w:r w:rsidR="005921B3" w:rsidRPr="00B16A21">
              <w:rPr>
                <w:rFonts w:ascii="Arial" w:hAnsi="Arial" w:cs="Arial"/>
                <w:b/>
                <w:sz w:val="20"/>
                <w:szCs w:val="20"/>
              </w:rPr>
              <w:t>-10</w:t>
            </w:r>
          </w:p>
        </w:tc>
        <w:tc>
          <w:tcPr>
            <w:tcW w:w="8051" w:type="dxa"/>
          </w:tcPr>
          <w:p w14:paraId="731E5334" w14:textId="47EA1077" w:rsidR="007B12F0" w:rsidRPr="004705B1" w:rsidRDefault="008F2261" w:rsidP="004705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05B1">
              <w:rPr>
                <w:rFonts w:ascii="Arial" w:hAnsi="Arial" w:cs="Arial"/>
                <w:b/>
                <w:sz w:val="20"/>
                <w:szCs w:val="20"/>
              </w:rPr>
              <w:t xml:space="preserve">Novel Study; </w:t>
            </w:r>
            <w:r w:rsidRPr="004705B1">
              <w:rPr>
                <w:rFonts w:ascii="Arial" w:hAnsi="Arial" w:cs="Arial"/>
                <w:b/>
                <w:i/>
                <w:sz w:val="20"/>
                <w:szCs w:val="20"/>
              </w:rPr>
              <w:t>Chinese Cinderella</w:t>
            </w:r>
          </w:p>
          <w:p w14:paraId="79867793" w14:textId="36CB4FA5" w:rsidR="00882EE5" w:rsidRPr="00882EE5" w:rsidRDefault="00882EE5" w:rsidP="00882E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Research: Historical and Social Context</w:t>
            </w:r>
          </w:p>
          <w:p w14:paraId="1D111669" w14:textId="77777777" w:rsidR="005042F5" w:rsidRDefault="005042F5" w:rsidP="00882EE5">
            <w:pPr>
              <w:pStyle w:val="ListParagraph"/>
              <w:ind w:left="144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CBC736" w14:textId="77777777" w:rsidR="00BE00D2" w:rsidRDefault="00BE00D2" w:rsidP="00BE00D2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Foot Binding</w:t>
            </w:r>
          </w:p>
          <w:p w14:paraId="38599BF6" w14:textId="77777777" w:rsidR="00BE00D2" w:rsidRDefault="00BE00D2" w:rsidP="00BE00D2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Role of Women</w:t>
            </w:r>
          </w:p>
          <w:p w14:paraId="6CF860B6" w14:textId="77777777" w:rsidR="00BE00D2" w:rsidRDefault="00BE00D2" w:rsidP="00BE00D2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Food</w:t>
            </w:r>
          </w:p>
          <w:p w14:paraId="65E2CBDE" w14:textId="77777777" w:rsidR="00BE00D2" w:rsidRDefault="00BE00D2" w:rsidP="00BE00D2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Culture and Traditions</w:t>
            </w:r>
          </w:p>
          <w:p w14:paraId="061C53B5" w14:textId="77777777" w:rsidR="00BE00D2" w:rsidRDefault="00BE00D2" w:rsidP="00BE00D2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Great Wall of China</w:t>
            </w:r>
          </w:p>
          <w:p w14:paraId="5334DCE2" w14:textId="54C9407F" w:rsidR="0036494E" w:rsidRDefault="0036494E" w:rsidP="00BE00D2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Inventions</w:t>
            </w:r>
          </w:p>
          <w:p w14:paraId="47BC1F47" w14:textId="77777777" w:rsidR="004705B1" w:rsidRDefault="004705B1" w:rsidP="004705B1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1729E81" w14:textId="64987406" w:rsidR="004705B1" w:rsidRDefault="004705B1" w:rsidP="004705B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Genre: Autobiography  </w:t>
            </w:r>
          </w:p>
          <w:p w14:paraId="218EDE6D" w14:textId="77777777" w:rsidR="004705B1" w:rsidRDefault="004705B1" w:rsidP="004705B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Narrative Techniques:</w:t>
            </w:r>
          </w:p>
          <w:p w14:paraId="45810CD0" w14:textId="77777777" w:rsidR="004705B1" w:rsidRDefault="004705B1" w:rsidP="004705B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Plot</w:t>
            </w:r>
          </w:p>
          <w:p w14:paraId="1E8AFAEE" w14:textId="42C42098" w:rsidR="004705B1" w:rsidRDefault="004705B1" w:rsidP="004705B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Character construction</w:t>
            </w:r>
          </w:p>
          <w:p w14:paraId="79232F5F" w14:textId="4BD7FF07" w:rsidR="004705B1" w:rsidRDefault="004705B1" w:rsidP="004705B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Settings</w:t>
            </w:r>
          </w:p>
          <w:p w14:paraId="742D1221" w14:textId="77777777" w:rsidR="004705B1" w:rsidRDefault="004705B1" w:rsidP="004705B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Themes</w:t>
            </w:r>
          </w:p>
          <w:p w14:paraId="0B4DCD28" w14:textId="47A80630" w:rsidR="004705B1" w:rsidRDefault="004705B1" w:rsidP="004705B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Style</w:t>
            </w:r>
          </w:p>
          <w:p w14:paraId="1FB01E86" w14:textId="763F33BA" w:rsidR="00A61B26" w:rsidRPr="00556B4F" w:rsidRDefault="004705B1" w:rsidP="00A61B2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Point of View</w:t>
            </w:r>
          </w:p>
          <w:p w14:paraId="06909F46" w14:textId="2A9AAF8F" w:rsidR="004705B1" w:rsidRPr="004705B1" w:rsidRDefault="004705B1" w:rsidP="004705B1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68" w:type="dxa"/>
          </w:tcPr>
          <w:p w14:paraId="641BE95A" w14:textId="4501D1B4" w:rsidR="00F635E4" w:rsidRPr="00C16DE3" w:rsidRDefault="00CD3ADF" w:rsidP="00F635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6</w:t>
            </w:r>
            <w:r w:rsidR="000430C0" w:rsidRPr="00B16A21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DA0F3F">
              <w:rPr>
                <w:rFonts w:ascii="Arial" w:hAnsi="Arial" w:cs="Arial"/>
                <w:b/>
                <w:sz w:val="20"/>
                <w:szCs w:val="20"/>
              </w:rPr>
              <w:t>Completion of booklet</w:t>
            </w:r>
          </w:p>
          <w:p w14:paraId="320B2ECC" w14:textId="77777777" w:rsidR="00F635E4" w:rsidRPr="00B16A21" w:rsidRDefault="00F635E4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7B1732" w14:textId="77777777" w:rsidR="000430C0" w:rsidRPr="00B16A21" w:rsidRDefault="000430C0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49D5761B" w14:textId="77777777" w:rsidR="00F635E4" w:rsidRPr="00B16A21" w:rsidRDefault="00F635E4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E4F8C6" w14:textId="11D67C02" w:rsidR="000430C0" w:rsidRDefault="009113EA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9</w:t>
            </w:r>
          </w:p>
          <w:p w14:paraId="2128856B" w14:textId="77777777" w:rsidR="000430C0" w:rsidRPr="00B16A21" w:rsidRDefault="000430C0" w:rsidP="000430C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0A33F4" w14:textId="7452D969" w:rsidR="00745695" w:rsidRPr="00646FF5" w:rsidRDefault="00745695" w:rsidP="00F635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12F0" w:rsidRPr="00B16A21" w14:paraId="011E0153" w14:textId="77777777" w:rsidTr="005921B3">
        <w:tc>
          <w:tcPr>
            <w:tcW w:w="13948" w:type="dxa"/>
            <w:gridSpan w:val="3"/>
          </w:tcPr>
          <w:p w14:paraId="677A94DE" w14:textId="099470AC" w:rsidR="007B12F0" w:rsidRPr="00B16A21" w:rsidRDefault="007B12F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6A21">
              <w:rPr>
                <w:rFonts w:ascii="Arial" w:hAnsi="Arial" w:cs="Arial"/>
                <w:b/>
                <w:sz w:val="20"/>
                <w:szCs w:val="20"/>
              </w:rPr>
              <w:lastRenderedPageBreak/>
              <w:t>Term 3</w:t>
            </w:r>
          </w:p>
          <w:p w14:paraId="64ADF85D" w14:textId="77777777" w:rsidR="00B03F70" w:rsidRPr="00B16A21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546255" w14:paraId="585FA740" w14:textId="77777777" w:rsidTr="003B502A">
        <w:tc>
          <w:tcPr>
            <w:tcW w:w="1129" w:type="dxa"/>
          </w:tcPr>
          <w:p w14:paraId="77257217" w14:textId="77777777" w:rsidR="005921B3" w:rsidRPr="00546255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6C780519" w14:textId="27603779" w:rsidR="007B12F0" w:rsidRPr="002439E3" w:rsidRDefault="002439E3" w:rsidP="002439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1-</w:t>
            </w:r>
            <w:r w:rsidR="00B42EBD" w:rsidRPr="002439E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  <w:p w14:paraId="04C245CC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B7BCFA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CA1137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40EE55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9A77DF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432469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8AFF64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FCE569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13EF1F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FE480C" w14:textId="77777777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E7E2BA" w14:textId="77777777" w:rsidR="001D2036" w:rsidRPr="00546255" w:rsidRDefault="001D2036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C09041" w14:textId="77777777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996CB7" w14:textId="77777777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A2596E" w14:textId="77777777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C3AA77" w14:textId="77777777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BAC1C" w14:textId="77777777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8B1685" w14:textId="77777777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54DE48" w14:textId="77777777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529257" w14:textId="1FA7AF0E" w:rsidR="00546255" w:rsidRDefault="00546255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FF6B92" w14:textId="236F07FC" w:rsidR="00B42EBD" w:rsidRPr="00546255" w:rsidRDefault="00B42EBD" w:rsidP="00B42E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051" w:type="dxa"/>
          </w:tcPr>
          <w:p w14:paraId="6BB5B234" w14:textId="77777777" w:rsidR="0053512B" w:rsidRPr="00546255" w:rsidRDefault="0053512B" w:rsidP="0053512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A98730" w14:textId="77777777" w:rsid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Still Image Study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17759BCB" w14:textId="0F5D6F46" w:rsidR="00546255" w:rsidRPr="00546255" w:rsidRDefault="00546255" w:rsidP="00546255">
            <w:pPr>
              <w:rPr>
                <w:rFonts w:ascii="Arial" w:hAnsi="Arial" w:cs="Arial"/>
                <w:sz w:val="20"/>
                <w:szCs w:val="20"/>
              </w:rPr>
            </w:pPr>
            <w:r w:rsidRPr="00546255">
              <w:rPr>
                <w:rFonts w:ascii="Arial" w:hAnsi="Arial" w:cs="Arial"/>
                <w:sz w:val="20"/>
                <w:szCs w:val="20"/>
              </w:rPr>
              <w:t>Deconstruct a range of still images relating to contemporary environmental issues.</w:t>
            </w:r>
          </w:p>
          <w:p w14:paraId="25992958" w14:textId="08FBA322" w:rsidR="00546255" w:rsidRDefault="00546255" w:rsidP="00546255">
            <w:pPr>
              <w:rPr>
                <w:rFonts w:ascii="Arial" w:hAnsi="Arial" w:cs="Arial"/>
                <w:sz w:val="20"/>
                <w:szCs w:val="20"/>
              </w:rPr>
            </w:pPr>
            <w:r w:rsidRPr="00546255">
              <w:rPr>
                <w:rFonts w:ascii="Arial" w:hAnsi="Arial" w:cs="Arial"/>
                <w:sz w:val="20"/>
                <w:szCs w:val="20"/>
              </w:rPr>
              <w:t>Interpret and evaluate how different perspectives of issues, events, individuals and groups are constructed to serve specific purposes in texts.</w:t>
            </w:r>
          </w:p>
          <w:p w14:paraId="38AE12A3" w14:textId="77777777" w:rsidR="00546255" w:rsidRPr="00546255" w:rsidRDefault="00546255" w:rsidP="005462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D3D960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  <w:lang w:val="en"/>
              </w:rPr>
              <w:t>Visual Techniques:</w:t>
            </w:r>
          </w:p>
          <w:p w14:paraId="7D4731DB" w14:textId="77777777" w:rsidR="00546255" w:rsidRPr="00546255" w:rsidRDefault="00546255" w:rsidP="00546255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 xml:space="preserve">Framing  </w:t>
            </w:r>
          </w:p>
          <w:p w14:paraId="2F5093AC" w14:textId="77777777" w:rsidR="00546255" w:rsidRPr="00546255" w:rsidRDefault="00546255" w:rsidP="00546255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>Rule of thirds</w:t>
            </w:r>
          </w:p>
          <w:p w14:paraId="413E03BA" w14:textId="77777777" w:rsidR="00546255" w:rsidRPr="00546255" w:rsidRDefault="00546255" w:rsidP="00546255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>Leading lines</w:t>
            </w:r>
          </w:p>
          <w:p w14:paraId="0321D309" w14:textId="77777777" w:rsidR="00546255" w:rsidRPr="00546255" w:rsidRDefault="00546255" w:rsidP="00546255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>Composition</w:t>
            </w:r>
          </w:p>
          <w:p w14:paraId="43A9B94A" w14:textId="77777777" w:rsidR="00546255" w:rsidRPr="00546255" w:rsidRDefault="00546255" w:rsidP="00546255">
            <w:pPr>
              <w:ind w:left="720"/>
              <w:rPr>
                <w:rFonts w:ascii="Arial" w:hAnsi="Arial" w:cs="Arial"/>
                <w:sz w:val="20"/>
                <w:szCs w:val="20"/>
                <w:lang w:val="en"/>
              </w:rPr>
            </w:pPr>
          </w:p>
          <w:p w14:paraId="61362E7D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  <w:lang w:val="en"/>
              </w:rPr>
              <w:t>Values and Attitudes represented</w:t>
            </w:r>
          </w:p>
          <w:p w14:paraId="76A263BF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</w:p>
          <w:p w14:paraId="4ED99DA2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  <w:lang w:val="en"/>
              </w:rPr>
              <w:t>SWT Codes:</w:t>
            </w:r>
          </w:p>
          <w:p w14:paraId="0D812473" w14:textId="77777777" w:rsidR="00546255" w:rsidRPr="00546255" w:rsidRDefault="00546255" w:rsidP="00546255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>symbols (</w:t>
            </w:r>
            <w:proofErr w:type="spellStart"/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>colour</w:t>
            </w:r>
            <w:proofErr w:type="spellEnd"/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>, costume, objects, body language, setting, lighting)</w:t>
            </w:r>
          </w:p>
          <w:p w14:paraId="2E600607" w14:textId="77777777" w:rsidR="00546255" w:rsidRPr="00546255" w:rsidRDefault="00546255" w:rsidP="00546255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 xml:space="preserve">text and font </w:t>
            </w:r>
          </w:p>
          <w:p w14:paraId="34D40180" w14:textId="77777777" w:rsidR="00546255" w:rsidRPr="00546255" w:rsidRDefault="00546255" w:rsidP="00546255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 xml:space="preserve">camera shots </w:t>
            </w:r>
          </w:p>
          <w:p w14:paraId="444A65DD" w14:textId="77777777" w:rsidR="00546255" w:rsidRPr="00546255" w:rsidRDefault="00546255" w:rsidP="00546255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 xml:space="preserve">camera angles </w:t>
            </w:r>
          </w:p>
          <w:p w14:paraId="7532AB5E" w14:textId="77777777" w:rsidR="00546255" w:rsidRPr="00546255" w:rsidRDefault="00546255" w:rsidP="00546255">
            <w:pPr>
              <w:ind w:left="720"/>
              <w:rPr>
                <w:rFonts w:ascii="Arial" w:hAnsi="Arial" w:cs="Arial"/>
                <w:sz w:val="20"/>
                <w:szCs w:val="20"/>
                <w:lang w:val="en"/>
              </w:rPr>
            </w:pPr>
          </w:p>
          <w:p w14:paraId="33E53E6B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  <w:lang w:val="en"/>
              </w:rPr>
              <w:t xml:space="preserve">Context </w:t>
            </w:r>
          </w:p>
          <w:p w14:paraId="7C985FB7" w14:textId="77777777" w:rsidR="00546255" w:rsidRPr="00546255" w:rsidRDefault="00546255" w:rsidP="00546255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val="en"/>
              </w:rPr>
              <w:t>When the image was produced</w:t>
            </w:r>
          </w:p>
          <w:p w14:paraId="5A28D9A2" w14:textId="0DBCF980" w:rsidR="0053512B" w:rsidRPr="00546255" w:rsidRDefault="0053512B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8" w:type="dxa"/>
          </w:tcPr>
          <w:p w14:paraId="784FE6AB" w14:textId="77777777" w:rsidR="00DA0F3F" w:rsidRDefault="00185C68" w:rsidP="00D767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Ta</w:t>
            </w:r>
            <w:r w:rsidR="0063640D" w:rsidRPr="00546255">
              <w:rPr>
                <w:rFonts w:ascii="Arial" w:hAnsi="Arial" w:cs="Arial"/>
                <w:b/>
                <w:sz w:val="20"/>
                <w:szCs w:val="20"/>
              </w:rPr>
              <w:t>sk 7</w:t>
            </w:r>
            <w:r w:rsidR="00D7677F" w:rsidRPr="00546255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DA0F3F">
              <w:rPr>
                <w:rFonts w:ascii="Arial" w:hAnsi="Arial" w:cs="Arial"/>
                <w:b/>
                <w:sz w:val="20"/>
                <w:szCs w:val="20"/>
              </w:rPr>
              <w:t>Analytical Essay</w:t>
            </w:r>
          </w:p>
          <w:p w14:paraId="0221157A" w14:textId="77777777" w:rsidR="00D7677F" w:rsidRPr="00546255" w:rsidRDefault="00D7677F" w:rsidP="00D7677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41A902" w14:textId="77777777" w:rsidR="00D7677F" w:rsidRPr="00546255" w:rsidRDefault="00D7677F" w:rsidP="00D767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4324C83A" w14:textId="61908D09" w:rsidR="00D7677F" w:rsidRPr="00546255" w:rsidRDefault="00E972E3" w:rsidP="00D767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752234EE" w14:textId="77777777" w:rsidR="00D7677F" w:rsidRPr="00546255" w:rsidRDefault="00D7677F" w:rsidP="00D7677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4D5531" w14:textId="77777777" w:rsidR="00D7677F" w:rsidRPr="00546255" w:rsidRDefault="00D7677F" w:rsidP="00C74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B54FC3" w14:textId="77777777" w:rsidR="00B42EBD" w:rsidRPr="00546255" w:rsidRDefault="00B42EBD" w:rsidP="00C74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F4EAF6" w14:textId="77777777" w:rsidR="00B42EBD" w:rsidRPr="00546255" w:rsidRDefault="00B42EBD" w:rsidP="00C74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38F6F2" w14:textId="77777777" w:rsidR="00B42EBD" w:rsidRPr="00546255" w:rsidRDefault="00B42EBD" w:rsidP="00C74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132558" w14:textId="77777777" w:rsidR="00B42EBD" w:rsidRPr="00546255" w:rsidRDefault="00B42EBD" w:rsidP="00C74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DAFC36" w14:textId="77777777" w:rsidR="00B42EBD" w:rsidRPr="00546255" w:rsidRDefault="00B42EBD" w:rsidP="00C74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24D905" w14:textId="77777777" w:rsidR="00B42EBD" w:rsidRPr="00546255" w:rsidRDefault="00B42EBD" w:rsidP="00C74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D285B0" w14:textId="6B567F56" w:rsidR="007B12F0" w:rsidRPr="00546255" w:rsidRDefault="007B12F0" w:rsidP="005462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255" w:rsidRPr="00546255" w14:paraId="22A712E6" w14:textId="77777777" w:rsidTr="003B502A">
        <w:tc>
          <w:tcPr>
            <w:tcW w:w="1129" w:type="dxa"/>
          </w:tcPr>
          <w:p w14:paraId="75921FEB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527F5C4E" w14:textId="77777777" w:rsid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4-7</w:t>
            </w:r>
          </w:p>
          <w:p w14:paraId="0995A051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4967F8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FAA9CD3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9445D6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0AA248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7E2AD7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B393B8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A2EF66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6BFA7A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53F1C6" w14:textId="77777777" w:rsidR="00FB54A0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6D01BCC" w14:textId="2F50EADE" w:rsidR="00FB54A0" w:rsidRPr="00546255" w:rsidRDefault="00FB54A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051" w:type="dxa"/>
          </w:tcPr>
          <w:p w14:paraId="454C1633" w14:textId="5E998FF3" w:rsidR="00546255" w:rsidRDefault="00546255" w:rsidP="00546255">
            <w:pPr>
              <w:rPr>
                <w:rFonts w:ascii="Arial" w:hAnsi="Arial" w:cs="Arial"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Debate:</w:t>
            </w:r>
            <w:r>
              <w:rPr>
                <w:rFonts w:ascii="Arial" w:hAnsi="Arial" w:cs="Arial"/>
                <w:sz w:val="20"/>
                <w:szCs w:val="20"/>
              </w:rPr>
              <w:t xml:space="preserve"> Students will learn the rules of a formal debate.</w:t>
            </w:r>
          </w:p>
          <w:p w14:paraId="44344ECB" w14:textId="39F8EB75" w:rsidR="00546255" w:rsidRDefault="00011AD8" w:rsidP="00011AD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How to construct an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argument</w:t>
            </w:r>
            <w:proofErr w:type="gramEnd"/>
          </w:p>
          <w:p w14:paraId="1D6DC52B" w14:textId="2C70A5D4" w:rsidR="00011AD8" w:rsidRDefault="00011AD8" w:rsidP="00011AD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Roles of each speaker for the Affirmative and the Negative Teams</w:t>
            </w:r>
          </w:p>
          <w:p w14:paraId="78967FE4" w14:textId="0B00B128" w:rsidR="00011AD8" w:rsidRDefault="00011AD8" w:rsidP="00011AD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Manner, Matter and Method</w:t>
            </w:r>
          </w:p>
          <w:p w14:paraId="4F2632DD" w14:textId="07FEDEEA" w:rsidR="00011AD8" w:rsidRDefault="00011AD8" w:rsidP="00011AD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 of persuasive language and techniques</w:t>
            </w:r>
          </w:p>
          <w:p w14:paraId="57BA76B2" w14:textId="3F08AB02" w:rsidR="00345960" w:rsidRDefault="00345960" w:rsidP="00011AD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Vocal techniques: pitch, pace, pause, intonation, emphasis</w:t>
            </w:r>
          </w:p>
          <w:p w14:paraId="6C5F9C1E" w14:textId="325CEAFD" w:rsidR="00345960" w:rsidRPr="00011AD8" w:rsidRDefault="00345960" w:rsidP="00011AD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Eye contact, stance, body language</w:t>
            </w:r>
          </w:p>
          <w:p w14:paraId="43D1AEE1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FC8835" w14:textId="75CA550E" w:rsid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2DE382" w14:textId="717DE1F1" w:rsidR="00D372D0" w:rsidRDefault="00D372D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51D42A" w14:textId="2F44FB3E" w:rsidR="00D372D0" w:rsidRDefault="00D372D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CDD4FE" w14:textId="3A710D49" w:rsidR="00D372D0" w:rsidRPr="00546255" w:rsidRDefault="00D372D0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C715C9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68" w:type="dxa"/>
          </w:tcPr>
          <w:p w14:paraId="08EA3214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 xml:space="preserve">Task 8: Debate </w:t>
            </w:r>
          </w:p>
          <w:p w14:paraId="1B8FD134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598A9C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14:paraId="2F8D0334" w14:textId="77777777" w:rsid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2770E4" w14:textId="4C9948DC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Due Week 7</w:t>
            </w:r>
          </w:p>
          <w:p w14:paraId="2122BC2A" w14:textId="77777777" w:rsidR="00546255" w:rsidRPr="00546255" w:rsidRDefault="00546255" w:rsidP="0054625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9B8E19" w14:textId="77777777" w:rsidR="00546255" w:rsidRPr="00546255" w:rsidRDefault="00546255" w:rsidP="00D7677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546255" w14:paraId="7BA08359" w14:textId="77777777" w:rsidTr="003B502A">
        <w:tc>
          <w:tcPr>
            <w:tcW w:w="1129" w:type="dxa"/>
          </w:tcPr>
          <w:p w14:paraId="68A014D2" w14:textId="7DC49F40" w:rsidR="007B12F0" w:rsidRPr="00546255" w:rsidRDefault="007B12F0" w:rsidP="00FB54A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14:paraId="724A5C61" w14:textId="654B2F59" w:rsidR="005921B3" w:rsidRPr="00546255" w:rsidRDefault="00B42EBD" w:rsidP="001D203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8-10</w:t>
            </w:r>
          </w:p>
        </w:tc>
        <w:tc>
          <w:tcPr>
            <w:tcW w:w="8051" w:type="dxa"/>
          </w:tcPr>
          <w:p w14:paraId="149971ED" w14:textId="771EC772" w:rsidR="007B12F0" w:rsidRPr="00546255" w:rsidRDefault="008020B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The Hero’s Journey</w:t>
            </w:r>
            <w:r w:rsidR="0053512B" w:rsidRPr="00546255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1D2036" w:rsidRPr="0054625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2036" w:rsidRPr="00546255">
              <w:rPr>
                <w:rFonts w:ascii="Arial" w:hAnsi="Arial" w:cs="Arial"/>
                <w:b/>
                <w:i/>
                <w:sz w:val="20"/>
                <w:szCs w:val="20"/>
              </w:rPr>
              <w:t>Star Wars</w:t>
            </w:r>
          </w:p>
          <w:p w14:paraId="10DD4CB8" w14:textId="66EC03B3" w:rsidR="00EC70E4" w:rsidRPr="00FE5987" w:rsidRDefault="00EC70E4" w:rsidP="00EC70E4">
            <w:p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Literature and the Ancients</w:t>
            </w:r>
          </w:p>
          <w:p w14:paraId="14D4E638" w14:textId="71EF5DE4" w:rsidR="00EC70E4" w:rsidRPr="00FE5987" w:rsidRDefault="00EC70E4" w:rsidP="00EC70E4">
            <w:pPr>
              <w:rPr>
                <w:rFonts w:ascii="Trebuchet MS" w:hAnsi="Trebuchet MS"/>
                <w:sz w:val="20"/>
                <w:szCs w:val="20"/>
                <w:lang w:eastAsia="en-AU"/>
              </w:rPr>
            </w:pPr>
            <w:r>
              <w:rPr>
                <w:rFonts w:ascii="Trebuchet MS" w:hAnsi="Trebuchet MS"/>
                <w:sz w:val="20"/>
                <w:szCs w:val="20"/>
                <w:lang w:eastAsia="en-AU"/>
              </w:rPr>
              <w:t>Study</w:t>
            </w: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 xml:space="preserve"> the structure of plot in relation to heroes and their journey</w:t>
            </w:r>
            <w:r>
              <w:rPr>
                <w:rFonts w:ascii="Trebuchet MS" w:hAnsi="Trebuchet MS"/>
                <w:sz w:val="20"/>
                <w:szCs w:val="20"/>
                <w:lang w:eastAsia="en-AU"/>
              </w:rPr>
              <w:t>.</w:t>
            </w:r>
          </w:p>
          <w:p w14:paraId="4690AEBC" w14:textId="77777777" w:rsidR="00EC70E4" w:rsidRPr="00FE5987" w:rsidRDefault="00EC70E4" w:rsidP="00EC70E4">
            <w:pPr>
              <w:numPr>
                <w:ilvl w:val="0"/>
                <w:numId w:val="35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Elements of an epic</w:t>
            </w:r>
          </w:p>
          <w:p w14:paraId="378C4B92" w14:textId="77777777" w:rsidR="00EC70E4" w:rsidRPr="00FE5987" w:rsidRDefault="00EC70E4" w:rsidP="00EC70E4">
            <w:pPr>
              <w:numPr>
                <w:ilvl w:val="0"/>
                <w:numId w:val="35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 xml:space="preserve">The power and purpose of stories </w:t>
            </w:r>
          </w:p>
          <w:p w14:paraId="1C3C01C0" w14:textId="77777777" w:rsidR="00EC70E4" w:rsidRPr="00FE5987" w:rsidRDefault="00EC70E4" w:rsidP="00EC70E4">
            <w:pPr>
              <w:numPr>
                <w:ilvl w:val="0"/>
                <w:numId w:val="35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Joseph Campbell’s ‘</w:t>
            </w:r>
            <w:proofErr w:type="spellStart"/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monomyth</w:t>
            </w:r>
            <w:proofErr w:type="spellEnd"/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’</w:t>
            </w:r>
          </w:p>
          <w:p w14:paraId="451BD0D5" w14:textId="77777777" w:rsidR="00EC70E4" w:rsidRPr="00FE5987" w:rsidRDefault="00EC70E4" w:rsidP="00EC70E4">
            <w:pPr>
              <w:numPr>
                <w:ilvl w:val="0"/>
                <w:numId w:val="35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The journey as a foundational story</w:t>
            </w:r>
          </w:p>
          <w:p w14:paraId="57274A0D" w14:textId="5B9ECF4C" w:rsidR="00EC70E4" w:rsidRPr="00FE5987" w:rsidRDefault="00EC70E4" w:rsidP="00EC70E4">
            <w:pPr>
              <w:numPr>
                <w:ilvl w:val="0"/>
                <w:numId w:val="36"/>
              </w:numPr>
              <w:jc w:val="both"/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 xml:space="preserve">The role of women and </w:t>
            </w:r>
            <w:r>
              <w:rPr>
                <w:rFonts w:ascii="Trebuchet MS" w:hAnsi="Trebuchet MS"/>
                <w:sz w:val="20"/>
                <w:szCs w:val="20"/>
                <w:lang w:eastAsia="en-AU"/>
              </w:rPr>
              <w:t xml:space="preserve">other minority groups </w:t>
            </w: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whose stories often go untold</w:t>
            </w:r>
          </w:p>
          <w:p w14:paraId="1950CA4A" w14:textId="089E30E1" w:rsidR="00EC70E4" w:rsidRPr="00FE5987" w:rsidRDefault="00EC70E4" w:rsidP="00EC70E4">
            <w:pPr>
              <w:numPr>
                <w:ilvl w:val="0"/>
                <w:numId w:val="37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Narrative</w:t>
            </w:r>
            <w:r>
              <w:rPr>
                <w:rFonts w:ascii="Trebuchet MS" w:hAnsi="Trebuchet MS"/>
                <w:sz w:val="20"/>
                <w:szCs w:val="20"/>
                <w:lang w:eastAsia="en-AU"/>
              </w:rPr>
              <w:t xml:space="preserve"> Techniques</w:t>
            </w:r>
          </w:p>
          <w:p w14:paraId="4B6D2C22" w14:textId="37C5D153" w:rsidR="00EC70E4" w:rsidRPr="00FE5987" w:rsidRDefault="00EC70E4" w:rsidP="00EC70E4">
            <w:pPr>
              <w:numPr>
                <w:ilvl w:val="0"/>
                <w:numId w:val="37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Intertextuality</w:t>
            </w:r>
          </w:p>
          <w:p w14:paraId="3642F77C" w14:textId="77777777" w:rsidR="00EC70E4" w:rsidRPr="00FE5987" w:rsidRDefault="00EC70E4" w:rsidP="00EC70E4">
            <w:pPr>
              <w:numPr>
                <w:ilvl w:val="0"/>
                <w:numId w:val="37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The art of adaptation</w:t>
            </w:r>
          </w:p>
          <w:p w14:paraId="7DD7C3C6" w14:textId="4D98543E" w:rsidR="00C74553" w:rsidRPr="00467F8C" w:rsidRDefault="00EC70E4" w:rsidP="00467F8C">
            <w:pPr>
              <w:numPr>
                <w:ilvl w:val="0"/>
                <w:numId w:val="37"/>
              </w:numPr>
              <w:rPr>
                <w:rFonts w:ascii="Trebuchet MS" w:hAnsi="Trebuchet MS"/>
                <w:sz w:val="20"/>
                <w:szCs w:val="20"/>
                <w:lang w:eastAsia="en-AU"/>
              </w:rPr>
            </w:pPr>
            <w:r w:rsidRPr="00FE5987">
              <w:rPr>
                <w:rFonts w:ascii="Trebuchet MS" w:hAnsi="Trebuchet MS"/>
                <w:sz w:val="20"/>
                <w:szCs w:val="20"/>
                <w:lang w:eastAsia="en-AU"/>
              </w:rPr>
              <w:t>Exploring film language and visual codes</w:t>
            </w:r>
          </w:p>
        </w:tc>
        <w:tc>
          <w:tcPr>
            <w:tcW w:w="4768" w:type="dxa"/>
          </w:tcPr>
          <w:p w14:paraId="473F09BC" w14:textId="3666810C" w:rsidR="00B16A21" w:rsidRDefault="00DF2CB5" w:rsidP="00B16A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Task 8</w:t>
            </w:r>
            <w:r w:rsidR="00B16A21" w:rsidRPr="00546255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3C26E5">
              <w:rPr>
                <w:rFonts w:ascii="Arial" w:hAnsi="Arial" w:cs="Arial"/>
                <w:b/>
                <w:sz w:val="20"/>
                <w:szCs w:val="20"/>
              </w:rPr>
              <w:t xml:space="preserve">Write a </w:t>
            </w:r>
            <w:r w:rsidR="001D2036" w:rsidRPr="00546255">
              <w:rPr>
                <w:rFonts w:ascii="Arial" w:hAnsi="Arial" w:cs="Arial"/>
                <w:b/>
                <w:sz w:val="20"/>
                <w:szCs w:val="20"/>
              </w:rPr>
              <w:t xml:space="preserve">hero’s Journey story </w:t>
            </w:r>
          </w:p>
          <w:p w14:paraId="3EA9722E" w14:textId="77777777" w:rsidR="003C26E5" w:rsidRPr="00546255" w:rsidRDefault="003C26E5" w:rsidP="00B16A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71076E" w14:textId="157176D7" w:rsidR="00B16A21" w:rsidRDefault="00B16A21" w:rsidP="00B16A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3CE8C28A" w14:textId="77777777" w:rsidR="003C26E5" w:rsidRPr="00546255" w:rsidRDefault="003C26E5" w:rsidP="00B16A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8F43DAD" w14:textId="6CE8B3DB" w:rsidR="00394FB9" w:rsidRPr="00546255" w:rsidRDefault="001D2036" w:rsidP="00394FB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Due: Week 10</w:t>
            </w:r>
          </w:p>
          <w:p w14:paraId="1DFC70B1" w14:textId="509BD847" w:rsidR="00C7307B" w:rsidRPr="00546255" w:rsidRDefault="00C7307B" w:rsidP="00B16A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B87D01" w14:textId="4FCF4FAA" w:rsidR="00DF2CB5" w:rsidRPr="00546255" w:rsidRDefault="00DF2CB5" w:rsidP="00B16A2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14FE" w:rsidRPr="00546255" w14:paraId="03124F69" w14:textId="77777777" w:rsidTr="003B502A">
        <w:tc>
          <w:tcPr>
            <w:tcW w:w="1129" w:type="dxa"/>
          </w:tcPr>
          <w:p w14:paraId="41048DAD" w14:textId="77777777" w:rsidR="00C814FE" w:rsidRPr="00546255" w:rsidRDefault="00C814FE" w:rsidP="00AA79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5683C5AF" w14:textId="37320D2A" w:rsidR="00C814FE" w:rsidRPr="00546255" w:rsidRDefault="00C814FE" w:rsidP="00AA79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  <w:p w14:paraId="755ACFF0" w14:textId="77777777" w:rsidR="00C814FE" w:rsidRPr="00546255" w:rsidRDefault="00C814FE" w:rsidP="00C814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1770FB" w14:textId="18439FEC" w:rsidR="00C814FE" w:rsidRPr="00546255" w:rsidRDefault="00C814FE" w:rsidP="00C814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051" w:type="dxa"/>
          </w:tcPr>
          <w:p w14:paraId="552DB015" w14:textId="073BC43B" w:rsidR="00C814FE" w:rsidRDefault="00C814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Exam</w:t>
            </w:r>
            <w:r w:rsidR="00CB39E7">
              <w:rPr>
                <w:rFonts w:ascii="Arial" w:hAnsi="Arial" w:cs="Arial"/>
                <w:b/>
                <w:sz w:val="20"/>
                <w:szCs w:val="20"/>
              </w:rPr>
              <w:t>ination</w:t>
            </w:r>
          </w:p>
          <w:p w14:paraId="1AE3B446" w14:textId="77777777" w:rsidR="00011AD8" w:rsidRPr="00546255" w:rsidRDefault="00011AD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5636E8" w14:textId="672CC9E6" w:rsidR="00C814FE" w:rsidRPr="00546255" w:rsidRDefault="00C814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Completed in</w:t>
            </w:r>
            <w:r w:rsidR="009A43BB" w:rsidRPr="0054625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46255">
              <w:rPr>
                <w:rFonts w:ascii="Arial" w:hAnsi="Arial" w:cs="Arial"/>
                <w:b/>
                <w:sz w:val="20"/>
                <w:szCs w:val="20"/>
              </w:rPr>
              <w:t xml:space="preserve">class over two periods. </w:t>
            </w:r>
          </w:p>
        </w:tc>
        <w:tc>
          <w:tcPr>
            <w:tcW w:w="4768" w:type="dxa"/>
          </w:tcPr>
          <w:p w14:paraId="3E9D5EBE" w14:textId="31E10ADC" w:rsidR="00C814FE" w:rsidRPr="00546255" w:rsidRDefault="00C814FE" w:rsidP="00C814F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Task 9: Exam</w:t>
            </w:r>
            <w:r w:rsidR="00CB39E7">
              <w:rPr>
                <w:rFonts w:ascii="Arial" w:hAnsi="Arial" w:cs="Arial"/>
                <w:b/>
                <w:sz w:val="20"/>
                <w:szCs w:val="20"/>
              </w:rPr>
              <w:t>ination</w:t>
            </w:r>
          </w:p>
          <w:p w14:paraId="36486A8D" w14:textId="77777777" w:rsidR="00C814FE" w:rsidRPr="00546255" w:rsidRDefault="00C814FE" w:rsidP="00C814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2C80A9" w14:textId="77777777" w:rsidR="00C814FE" w:rsidRPr="00546255" w:rsidRDefault="00C814FE" w:rsidP="00C814F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3B85476F" w14:textId="46190CC6" w:rsidR="00742549" w:rsidRPr="00546255" w:rsidRDefault="00C814FE" w:rsidP="00B16A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 xml:space="preserve">WRITING </w:t>
            </w:r>
            <w:r w:rsidR="00742549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</w:tr>
      <w:tr w:rsidR="007B12F0" w:rsidRPr="00546255" w14:paraId="5142C16C" w14:textId="77777777" w:rsidTr="005921B3">
        <w:tc>
          <w:tcPr>
            <w:tcW w:w="13948" w:type="dxa"/>
            <w:gridSpan w:val="3"/>
          </w:tcPr>
          <w:p w14:paraId="5F60AB35" w14:textId="77777777" w:rsidR="00B03F70" w:rsidRPr="00546255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E21C9AC" w14:textId="16FB668D" w:rsidR="00B03F70" w:rsidRPr="00546255" w:rsidRDefault="00742549" w:rsidP="007425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</w:tr>
      <w:tr w:rsidR="007B12F0" w:rsidRPr="00546255" w14:paraId="6792D00B" w14:textId="77777777" w:rsidTr="003B502A">
        <w:tc>
          <w:tcPr>
            <w:tcW w:w="1129" w:type="dxa"/>
          </w:tcPr>
          <w:p w14:paraId="09032255" w14:textId="77777777" w:rsidR="007B12F0" w:rsidRPr="00546255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754034D0" w14:textId="77777777" w:rsidR="00B03F70" w:rsidRDefault="00B03F7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1-4</w:t>
            </w:r>
          </w:p>
          <w:p w14:paraId="47EF2032" w14:textId="77777777" w:rsidR="00FB54A0" w:rsidRDefault="00FB54A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ED50E05" w14:textId="77777777" w:rsidR="00FB54A0" w:rsidRDefault="00FB54A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A640F3" w14:textId="77777777" w:rsidR="00FB54A0" w:rsidRDefault="00FB54A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E90653" w14:textId="77777777" w:rsidR="00FB54A0" w:rsidRDefault="00FB54A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C17B44" w14:textId="77777777" w:rsidR="00FB54A0" w:rsidRDefault="00FB54A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5C21A9" w14:textId="77777777" w:rsidR="00FB54A0" w:rsidRDefault="00FB54A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BD27D6" w14:textId="0A0852A5" w:rsidR="00FB54A0" w:rsidRPr="00546255" w:rsidRDefault="00FB54A0" w:rsidP="003D34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051" w:type="dxa"/>
          </w:tcPr>
          <w:p w14:paraId="0B23A8D0" w14:textId="2CD221F5" w:rsidR="00FE098C" w:rsidRPr="00546255" w:rsidRDefault="003D3483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Genre Study: </w:t>
            </w:r>
            <w:r w:rsidR="00FE098C" w:rsidRPr="00546255">
              <w:rPr>
                <w:rFonts w:ascii="Arial" w:hAnsi="Arial" w:cs="Arial"/>
                <w:b/>
                <w:sz w:val="20"/>
                <w:szCs w:val="20"/>
              </w:rPr>
              <w:t>Manga &amp; Anime:</w:t>
            </w:r>
          </w:p>
          <w:p w14:paraId="6775786C" w14:textId="67E4BF83" w:rsidR="00FE098C" w:rsidRPr="00546255" w:rsidRDefault="00FE098C" w:rsidP="00FE098C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54625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Modern day manga (</w:t>
            </w:r>
            <w:proofErr w:type="spellStart"/>
            <w:r w:rsidRPr="00546255">
              <w:rPr>
                <w:rFonts w:ascii="Arial" w:eastAsia="MS Gothic" w:hAnsi="Arial" w:cs="Arial"/>
                <w:sz w:val="20"/>
                <w:szCs w:val="20"/>
                <w:shd w:val="clear" w:color="auto" w:fill="FFFFFF"/>
              </w:rPr>
              <w:t>漫画</w:t>
            </w:r>
            <w:proofErr w:type="spellEnd"/>
            <w:r w:rsidRPr="0054625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) can be defined as comics corresponding to a Japanese style which originated during the mid-1900s. The popularity of manga in Japan has since ballooned. A manga series may become popular enough that it is made into an anime </w:t>
            </w:r>
          </w:p>
          <w:p w14:paraId="2099BE73" w14:textId="77777777" w:rsidR="00FE098C" w:rsidRPr="00546255" w:rsidRDefault="00FE098C" w:rsidP="00FE098C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54625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546255">
              <w:rPr>
                <w:rFonts w:ascii="Arial" w:eastAsia="MS Gothic" w:hAnsi="Arial" w:cs="Arial"/>
                <w:sz w:val="20"/>
                <w:szCs w:val="20"/>
                <w:shd w:val="clear" w:color="auto" w:fill="FFFFFF"/>
              </w:rPr>
              <w:t>アニメ</w:t>
            </w:r>
            <w:proofErr w:type="spellEnd"/>
            <w:r w:rsidRPr="0054625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) Japanese styled animation. </w:t>
            </w:r>
          </w:p>
          <w:p w14:paraId="452BF4E1" w14:textId="77777777" w:rsidR="00FE098C" w:rsidRPr="00546255" w:rsidRDefault="00FE098C" w:rsidP="00FE098C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14:paraId="3A1F34A0" w14:textId="598D2619" w:rsidR="003C6721" w:rsidRPr="00742549" w:rsidRDefault="00FE098C" w:rsidP="00FB54A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sz w:val="20"/>
                <w:szCs w:val="20"/>
                <w:lang w:eastAsia="en-AU"/>
              </w:rPr>
              <w:t>Critically examine the effect of stylistic choices in texts and the ways in which these choices position audiences for particular purposes, revealing and/or shaping attitudes, values and perspectives</w:t>
            </w:r>
          </w:p>
        </w:tc>
        <w:tc>
          <w:tcPr>
            <w:tcW w:w="4768" w:type="dxa"/>
          </w:tcPr>
          <w:p w14:paraId="55A27BEA" w14:textId="503D4DAA" w:rsidR="00FE098C" w:rsidRPr="00546255" w:rsidRDefault="00FE09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 xml:space="preserve">Task 10: </w:t>
            </w:r>
            <w:r w:rsidR="003D3483">
              <w:rPr>
                <w:rFonts w:ascii="Arial" w:hAnsi="Arial" w:cs="Arial"/>
                <w:b/>
                <w:sz w:val="20"/>
                <w:szCs w:val="20"/>
              </w:rPr>
              <w:t>Analyse a scene from a Manga text</w:t>
            </w:r>
          </w:p>
          <w:p w14:paraId="5578A47C" w14:textId="77777777" w:rsidR="00FE098C" w:rsidRPr="00546255" w:rsidRDefault="00FE09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4B1925" w14:textId="4015EB36" w:rsidR="00FE098C" w:rsidRDefault="00FE09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23ED5A33" w14:textId="77777777" w:rsidR="006D2B53" w:rsidRPr="00546255" w:rsidRDefault="006D2B53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1049BA" w14:textId="6CE0C814" w:rsidR="00FE098C" w:rsidRPr="00546255" w:rsidRDefault="00FE098C" w:rsidP="00FE098C">
            <w:pPr>
              <w:rPr>
                <w:rFonts w:ascii="Arial" w:hAnsi="Arial" w:cs="Arial"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>Due</w:t>
            </w:r>
            <w:r w:rsidR="00CA1FDE">
              <w:rPr>
                <w:rFonts w:ascii="Arial" w:hAnsi="Arial" w:cs="Arial"/>
                <w:b/>
                <w:sz w:val="20"/>
                <w:szCs w:val="20"/>
              </w:rPr>
              <w:t>: Week 4</w:t>
            </w:r>
          </w:p>
          <w:p w14:paraId="07E941A3" w14:textId="77777777" w:rsidR="00FE098C" w:rsidRPr="00546255" w:rsidRDefault="00FE09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2F92C6" w14:textId="751E741E" w:rsidR="00467F8C" w:rsidRDefault="00467F8C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5999F6" w14:textId="77777777" w:rsidR="00467F8C" w:rsidRDefault="00467F8C" w:rsidP="00B03F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D40A10" w14:textId="420A371C" w:rsidR="00185C68" w:rsidRPr="00546255" w:rsidRDefault="00185C68" w:rsidP="00B16A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67F8C" w:rsidRPr="00546255" w14:paraId="0077BDB4" w14:textId="77777777" w:rsidTr="003B502A">
        <w:tc>
          <w:tcPr>
            <w:tcW w:w="1129" w:type="dxa"/>
          </w:tcPr>
          <w:p w14:paraId="0BB666CE" w14:textId="77777777" w:rsidR="00467F8C" w:rsidRDefault="00467F8C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Week </w:t>
            </w:r>
          </w:p>
          <w:p w14:paraId="6768B4AB" w14:textId="0F069CB4" w:rsidR="00467F8C" w:rsidRPr="00546255" w:rsidRDefault="00467F8C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8051" w:type="dxa"/>
          </w:tcPr>
          <w:p w14:paraId="7E615AC1" w14:textId="14669DB4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Grammar and Spelling</w:t>
            </w:r>
          </w:p>
          <w:p w14:paraId="3FBCBE2F" w14:textId="46D8E8F7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6E280C" w14:textId="3F02FF72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0E7CE5" w14:textId="53DA5E24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5A7C24" w14:textId="0BB3BFAB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CCAB10" w14:textId="0BCB312C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2A2CD8" w14:textId="77777777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E803E0" w14:textId="51646AEB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for Pleasure Programme</w:t>
            </w:r>
          </w:p>
        </w:tc>
        <w:tc>
          <w:tcPr>
            <w:tcW w:w="4768" w:type="dxa"/>
          </w:tcPr>
          <w:p w14:paraId="3FEAB39E" w14:textId="77777777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11: Spelling and Grammar Test</w:t>
            </w:r>
          </w:p>
          <w:p w14:paraId="373EA9F0" w14:textId="67D53979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Writing Journal</w:t>
            </w:r>
          </w:p>
          <w:p w14:paraId="7A0ACEFD" w14:textId="77777777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D38716" w14:textId="5D963DFF" w:rsidR="00467F8C" w:rsidRDefault="00467F8C" w:rsidP="00467F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14:paraId="26597CF9" w14:textId="679AA6D3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52036A75" w14:textId="595974F3" w:rsidR="00467F8C" w:rsidRDefault="00467F8C" w:rsidP="00467F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E8827D" w14:textId="6FE1A338" w:rsidR="00467F8C" w:rsidRDefault="00467F8C" w:rsidP="00467F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12:  Reading for Pleasure Programme</w:t>
            </w:r>
          </w:p>
          <w:p w14:paraId="79EA3B41" w14:textId="77777777" w:rsidR="00467F8C" w:rsidRDefault="00467F8C" w:rsidP="00467F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65D7E71" w14:textId="77777777" w:rsidR="00467F8C" w:rsidRDefault="00467F8C" w:rsidP="00467F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6D909830" w14:textId="295277B9" w:rsidR="00467F8C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7DE97699" w14:textId="43D8C1D3" w:rsidR="00467F8C" w:rsidRPr="00546255" w:rsidRDefault="00467F8C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B54A0" w:rsidRPr="00546255" w14:paraId="3EA36F50" w14:textId="77777777" w:rsidTr="003B502A">
        <w:tc>
          <w:tcPr>
            <w:tcW w:w="1129" w:type="dxa"/>
          </w:tcPr>
          <w:p w14:paraId="2C76D38A" w14:textId="77777777" w:rsidR="00FB54A0" w:rsidRDefault="00FB54A0" w:rsidP="00FB54A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14:paraId="58F3D728" w14:textId="659E290D" w:rsidR="00FB54A0" w:rsidRPr="00546255" w:rsidRDefault="00FB54A0" w:rsidP="00FB54A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5-10</w:t>
            </w:r>
          </w:p>
        </w:tc>
        <w:tc>
          <w:tcPr>
            <w:tcW w:w="8051" w:type="dxa"/>
          </w:tcPr>
          <w:p w14:paraId="106B4F60" w14:textId="4163AAC5" w:rsidR="00FB54A0" w:rsidRDefault="00FB54A0" w:rsidP="00FB54A0">
            <w:pPr>
              <w:rPr>
                <w:rFonts w:ascii="Arial" w:hAnsi="Arial" w:cs="Arial"/>
                <w:sz w:val="20"/>
                <w:szCs w:val="20"/>
              </w:rPr>
            </w:pPr>
            <w:r w:rsidRPr="00546255">
              <w:rPr>
                <w:rFonts w:ascii="Arial" w:hAnsi="Arial" w:cs="Arial"/>
                <w:b/>
                <w:sz w:val="20"/>
                <w:szCs w:val="20"/>
              </w:rPr>
              <w:t xml:space="preserve">Shakespearean Sonnets &amp; </w:t>
            </w:r>
            <w:r w:rsidRPr="00546255">
              <w:rPr>
                <w:rFonts w:ascii="Arial" w:hAnsi="Arial" w:cs="Arial"/>
                <w:b/>
                <w:i/>
                <w:sz w:val="20"/>
                <w:szCs w:val="20"/>
              </w:rPr>
              <w:t>Much Ado About Nothing</w:t>
            </w:r>
            <w:r w:rsidRPr="0054625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279B169E" w14:textId="7FBD5EA9" w:rsidR="00AA7951" w:rsidRDefault="00AA7951" w:rsidP="00AA7951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Biographical research on Shakespeare</w:t>
            </w:r>
          </w:p>
          <w:p w14:paraId="1EE5642B" w14:textId="6AD2580C" w:rsidR="00AA7951" w:rsidRPr="00AA7951" w:rsidRDefault="00AA7951" w:rsidP="00AA7951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on the Globe Theatre and the historical and social context of Elizabethan England</w:t>
            </w:r>
          </w:p>
          <w:p w14:paraId="1F726FD6" w14:textId="5F01ADFF" w:rsidR="00FB54A0" w:rsidRDefault="00742549" w:rsidP="00742549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Sonnet Structure: Petrarchan, Shakespearean</w:t>
            </w:r>
          </w:p>
          <w:p w14:paraId="1D91FFD0" w14:textId="75ED99CC" w:rsidR="00FB54A0" w:rsidRDefault="00FB54A0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68" w:type="dxa"/>
          </w:tcPr>
          <w:p w14:paraId="050F7FB8" w14:textId="014DD9E2" w:rsidR="00FB54A0" w:rsidRPr="00546255" w:rsidRDefault="00742549" w:rsidP="00FE098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Not assessed: Complete an enquiry based task that compares </w:t>
            </w:r>
            <w:r w:rsidRPr="00742549">
              <w:rPr>
                <w:rFonts w:ascii="Arial" w:hAnsi="Arial" w:cs="Arial"/>
                <w:i/>
                <w:sz w:val="20"/>
                <w:szCs w:val="20"/>
              </w:rPr>
              <w:t>Much Ado About Nothing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a contemporary text.</w:t>
            </w:r>
          </w:p>
        </w:tc>
      </w:tr>
    </w:tbl>
    <w:p w14:paraId="72340E50" w14:textId="1124422F" w:rsidR="007B12F0" w:rsidRPr="00546255" w:rsidRDefault="007B12F0" w:rsidP="007B12F0">
      <w:pPr>
        <w:rPr>
          <w:rFonts w:ascii="Arial" w:hAnsi="Arial" w:cs="Arial"/>
          <w:b/>
          <w:sz w:val="20"/>
          <w:szCs w:val="20"/>
        </w:rPr>
      </w:pPr>
    </w:p>
    <w:sectPr w:rsidR="007B12F0" w:rsidRPr="00546255" w:rsidSect="007B12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B357B1" w14:textId="77777777" w:rsidR="00863713" w:rsidRDefault="00863713" w:rsidP="00863713">
      <w:pPr>
        <w:spacing w:after="0" w:line="240" w:lineRule="auto"/>
      </w:pPr>
      <w:r>
        <w:separator/>
      </w:r>
    </w:p>
  </w:endnote>
  <w:endnote w:type="continuationSeparator" w:id="0">
    <w:p w14:paraId="08CF3729" w14:textId="77777777" w:rsidR="00863713" w:rsidRDefault="00863713" w:rsidP="00863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6D824A" w14:textId="77777777" w:rsidR="00863713" w:rsidRDefault="00863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3929483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14:paraId="6A54BC15" w14:textId="4D847C65" w:rsidR="00863713" w:rsidRDefault="008637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2FD5496" w14:textId="77777777" w:rsidR="00863713" w:rsidRDefault="008637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3A02D" w14:textId="77777777" w:rsidR="00863713" w:rsidRDefault="00863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339AE" w14:textId="77777777" w:rsidR="00863713" w:rsidRDefault="00863713" w:rsidP="00863713">
      <w:pPr>
        <w:spacing w:after="0" w:line="240" w:lineRule="auto"/>
      </w:pPr>
      <w:r>
        <w:separator/>
      </w:r>
    </w:p>
  </w:footnote>
  <w:footnote w:type="continuationSeparator" w:id="0">
    <w:p w14:paraId="00EADD4E" w14:textId="77777777" w:rsidR="00863713" w:rsidRDefault="00863713" w:rsidP="00863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CDC8F" w14:textId="77777777" w:rsidR="00863713" w:rsidRDefault="008637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31B8E7" w14:textId="77777777" w:rsidR="00863713" w:rsidRDefault="008637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617677" w14:textId="77777777" w:rsidR="00863713" w:rsidRDefault="008637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C1A"/>
    <w:multiLevelType w:val="hybridMultilevel"/>
    <w:tmpl w:val="D0BA2E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F6347"/>
    <w:multiLevelType w:val="hybridMultilevel"/>
    <w:tmpl w:val="B8308D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D27A1"/>
    <w:multiLevelType w:val="hybridMultilevel"/>
    <w:tmpl w:val="FE2689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909E2"/>
    <w:multiLevelType w:val="hybridMultilevel"/>
    <w:tmpl w:val="477E31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264C0"/>
    <w:multiLevelType w:val="hybridMultilevel"/>
    <w:tmpl w:val="C67E43BA"/>
    <w:lvl w:ilvl="0" w:tplc="ABF423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F17C1"/>
    <w:multiLevelType w:val="hybridMultilevel"/>
    <w:tmpl w:val="DDF000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E6C0B"/>
    <w:multiLevelType w:val="hybridMultilevel"/>
    <w:tmpl w:val="5C9C6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7685E"/>
    <w:multiLevelType w:val="hybridMultilevel"/>
    <w:tmpl w:val="76F864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57FE5"/>
    <w:multiLevelType w:val="hybridMultilevel"/>
    <w:tmpl w:val="9DB8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01679"/>
    <w:multiLevelType w:val="hybridMultilevel"/>
    <w:tmpl w:val="849CD8E6"/>
    <w:lvl w:ilvl="0" w:tplc="E99CC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303F9"/>
    <w:multiLevelType w:val="hybridMultilevel"/>
    <w:tmpl w:val="29C836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32339E"/>
    <w:multiLevelType w:val="hybridMultilevel"/>
    <w:tmpl w:val="C3504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12C61"/>
    <w:multiLevelType w:val="hybridMultilevel"/>
    <w:tmpl w:val="A050C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C2996"/>
    <w:multiLevelType w:val="hybridMultilevel"/>
    <w:tmpl w:val="1B4A5582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466005DC"/>
    <w:multiLevelType w:val="hybridMultilevel"/>
    <w:tmpl w:val="CE8427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744AA"/>
    <w:multiLevelType w:val="hybridMultilevel"/>
    <w:tmpl w:val="EE2239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8282B"/>
    <w:multiLevelType w:val="hybridMultilevel"/>
    <w:tmpl w:val="428691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A51AD"/>
    <w:multiLevelType w:val="hybridMultilevel"/>
    <w:tmpl w:val="50FC6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55AD1"/>
    <w:multiLevelType w:val="hybridMultilevel"/>
    <w:tmpl w:val="9A52A5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93E60"/>
    <w:multiLevelType w:val="hybridMultilevel"/>
    <w:tmpl w:val="7646F6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A12C9"/>
    <w:multiLevelType w:val="hybridMultilevel"/>
    <w:tmpl w:val="AFA8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C5B00"/>
    <w:multiLevelType w:val="hybridMultilevel"/>
    <w:tmpl w:val="22043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13D0F"/>
    <w:multiLevelType w:val="hybridMultilevel"/>
    <w:tmpl w:val="7B3641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D3808"/>
    <w:multiLevelType w:val="hybridMultilevel"/>
    <w:tmpl w:val="6FF4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E146F7"/>
    <w:multiLevelType w:val="hybridMultilevel"/>
    <w:tmpl w:val="EB3AC274"/>
    <w:lvl w:ilvl="0" w:tplc="BE507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B0469"/>
    <w:multiLevelType w:val="hybridMultilevel"/>
    <w:tmpl w:val="B1B85E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342685"/>
    <w:multiLevelType w:val="hybridMultilevel"/>
    <w:tmpl w:val="E7123F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8521AD"/>
    <w:multiLevelType w:val="hybridMultilevel"/>
    <w:tmpl w:val="5A4C96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441480"/>
    <w:multiLevelType w:val="hybridMultilevel"/>
    <w:tmpl w:val="5E08C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69368E"/>
    <w:multiLevelType w:val="hybridMultilevel"/>
    <w:tmpl w:val="5954485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BF6F7A"/>
    <w:multiLevelType w:val="hybridMultilevel"/>
    <w:tmpl w:val="E8722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CE4C39"/>
    <w:multiLevelType w:val="hybridMultilevel"/>
    <w:tmpl w:val="19DC86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C1A8A"/>
    <w:multiLevelType w:val="hybridMultilevel"/>
    <w:tmpl w:val="943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E50212"/>
    <w:multiLevelType w:val="hybridMultilevel"/>
    <w:tmpl w:val="2CFAF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4"/>
  </w:num>
  <w:num w:numId="5">
    <w:abstractNumId w:val="15"/>
  </w:num>
  <w:num w:numId="6">
    <w:abstractNumId w:val="35"/>
  </w:num>
  <w:num w:numId="7">
    <w:abstractNumId w:val="12"/>
  </w:num>
  <w:num w:numId="8">
    <w:abstractNumId w:val="25"/>
  </w:num>
  <w:num w:numId="9">
    <w:abstractNumId w:val="22"/>
  </w:num>
  <w:num w:numId="10">
    <w:abstractNumId w:val="17"/>
  </w:num>
  <w:num w:numId="11">
    <w:abstractNumId w:val="28"/>
  </w:num>
  <w:num w:numId="12">
    <w:abstractNumId w:val="19"/>
  </w:num>
  <w:num w:numId="13">
    <w:abstractNumId w:val="27"/>
  </w:num>
  <w:num w:numId="14">
    <w:abstractNumId w:val="8"/>
  </w:num>
  <w:num w:numId="15">
    <w:abstractNumId w:val="36"/>
  </w:num>
  <w:num w:numId="16">
    <w:abstractNumId w:val="16"/>
  </w:num>
  <w:num w:numId="17">
    <w:abstractNumId w:val="23"/>
  </w:num>
  <w:num w:numId="18">
    <w:abstractNumId w:val="21"/>
  </w:num>
  <w:num w:numId="19">
    <w:abstractNumId w:val="5"/>
  </w:num>
  <w:num w:numId="20">
    <w:abstractNumId w:val="3"/>
  </w:num>
  <w:num w:numId="21">
    <w:abstractNumId w:val="37"/>
  </w:num>
  <w:num w:numId="22">
    <w:abstractNumId w:val="32"/>
  </w:num>
  <w:num w:numId="23">
    <w:abstractNumId w:val="20"/>
  </w:num>
  <w:num w:numId="24">
    <w:abstractNumId w:val="38"/>
  </w:num>
  <w:num w:numId="25">
    <w:abstractNumId w:val="13"/>
  </w:num>
  <w:num w:numId="26">
    <w:abstractNumId w:val="31"/>
  </w:num>
  <w:num w:numId="27">
    <w:abstractNumId w:val="29"/>
  </w:num>
  <w:num w:numId="28">
    <w:abstractNumId w:val="34"/>
  </w:num>
  <w:num w:numId="29">
    <w:abstractNumId w:val="24"/>
  </w:num>
  <w:num w:numId="30">
    <w:abstractNumId w:val="0"/>
  </w:num>
  <w:num w:numId="31">
    <w:abstractNumId w:val="26"/>
  </w:num>
  <w:num w:numId="32">
    <w:abstractNumId w:val="33"/>
  </w:num>
  <w:num w:numId="33">
    <w:abstractNumId w:val="18"/>
  </w:num>
  <w:num w:numId="34">
    <w:abstractNumId w:val="11"/>
  </w:num>
  <w:num w:numId="35">
    <w:abstractNumId w:val="6"/>
  </w:num>
  <w:num w:numId="36">
    <w:abstractNumId w:val="14"/>
  </w:num>
  <w:num w:numId="37">
    <w:abstractNumId w:val="30"/>
  </w:num>
  <w:num w:numId="38">
    <w:abstractNumId w:val="10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11AD8"/>
    <w:rsid w:val="000430C0"/>
    <w:rsid w:val="0006650E"/>
    <w:rsid w:val="00066C4F"/>
    <w:rsid w:val="000979D6"/>
    <w:rsid w:val="000A56D0"/>
    <w:rsid w:val="000B337E"/>
    <w:rsid w:val="000D5EBA"/>
    <w:rsid w:val="00173D27"/>
    <w:rsid w:val="00185C68"/>
    <w:rsid w:val="001D2036"/>
    <w:rsid w:val="002309A0"/>
    <w:rsid w:val="002330B1"/>
    <w:rsid w:val="002439E3"/>
    <w:rsid w:val="002559A7"/>
    <w:rsid w:val="00345960"/>
    <w:rsid w:val="0036494E"/>
    <w:rsid w:val="0038728D"/>
    <w:rsid w:val="00394910"/>
    <w:rsid w:val="00394FB9"/>
    <w:rsid w:val="003A0138"/>
    <w:rsid w:val="003B502A"/>
    <w:rsid w:val="003C213B"/>
    <w:rsid w:val="003C26E5"/>
    <w:rsid w:val="003C6721"/>
    <w:rsid w:val="003D3483"/>
    <w:rsid w:val="0042337D"/>
    <w:rsid w:val="00424755"/>
    <w:rsid w:val="00467F8C"/>
    <w:rsid w:val="004705B1"/>
    <w:rsid w:val="00482E9A"/>
    <w:rsid w:val="00485B42"/>
    <w:rsid w:val="004D2BBA"/>
    <w:rsid w:val="005042F5"/>
    <w:rsid w:val="0053512B"/>
    <w:rsid w:val="00546255"/>
    <w:rsid w:val="00556B4F"/>
    <w:rsid w:val="00560834"/>
    <w:rsid w:val="005921B3"/>
    <w:rsid w:val="005A7B24"/>
    <w:rsid w:val="005E0259"/>
    <w:rsid w:val="006127D3"/>
    <w:rsid w:val="0063640D"/>
    <w:rsid w:val="00646FF5"/>
    <w:rsid w:val="00666207"/>
    <w:rsid w:val="00666351"/>
    <w:rsid w:val="006D2B53"/>
    <w:rsid w:val="00742549"/>
    <w:rsid w:val="00745695"/>
    <w:rsid w:val="007A2A59"/>
    <w:rsid w:val="007B12F0"/>
    <w:rsid w:val="007F1E07"/>
    <w:rsid w:val="007F37AA"/>
    <w:rsid w:val="008020B4"/>
    <w:rsid w:val="008107B8"/>
    <w:rsid w:val="008227AF"/>
    <w:rsid w:val="00863713"/>
    <w:rsid w:val="008779C4"/>
    <w:rsid w:val="00882EE5"/>
    <w:rsid w:val="00897034"/>
    <w:rsid w:val="008A56AD"/>
    <w:rsid w:val="008E66D6"/>
    <w:rsid w:val="008F2261"/>
    <w:rsid w:val="009113EA"/>
    <w:rsid w:val="00953104"/>
    <w:rsid w:val="009927FD"/>
    <w:rsid w:val="009A43BB"/>
    <w:rsid w:val="00A06029"/>
    <w:rsid w:val="00A61B26"/>
    <w:rsid w:val="00AA7951"/>
    <w:rsid w:val="00AB58C1"/>
    <w:rsid w:val="00AC5552"/>
    <w:rsid w:val="00AD521F"/>
    <w:rsid w:val="00B03F70"/>
    <w:rsid w:val="00B16A21"/>
    <w:rsid w:val="00B2548C"/>
    <w:rsid w:val="00B42EBD"/>
    <w:rsid w:val="00B946E2"/>
    <w:rsid w:val="00BE00D2"/>
    <w:rsid w:val="00BE4D21"/>
    <w:rsid w:val="00C16DE3"/>
    <w:rsid w:val="00C7307B"/>
    <w:rsid w:val="00C74553"/>
    <w:rsid w:val="00C814FE"/>
    <w:rsid w:val="00CA1FDE"/>
    <w:rsid w:val="00CB39E7"/>
    <w:rsid w:val="00CD3ADF"/>
    <w:rsid w:val="00D21ABC"/>
    <w:rsid w:val="00D307B9"/>
    <w:rsid w:val="00D372D0"/>
    <w:rsid w:val="00D7677F"/>
    <w:rsid w:val="00D924D0"/>
    <w:rsid w:val="00D95ED3"/>
    <w:rsid w:val="00DA0F3F"/>
    <w:rsid w:val="00DC490A"/>
    <w:rsid w:val="00DD3691"/>
    <w:rsid w:val="00DF10F4"/>
    <w:rsid w:val="00DF2CB5"/>
    <w:rsid w:val="00E23A12"/>
    <w:rsid w:val="00E80951"/>
    <w:rsid w:val="00E972E3"/>
    <w:rsid w:val="00EC70E4"/>
    <w:rsid w:val="00ED269B"/>
    <w:rsid w:val="00EF219E"/>
    <w:rsid w:val="00F0494E"/>
    <w:rsid w:val="00F37377"/>
    <w:rsid w:val="00F46509"/>
    <w:rsid w:val="00F53A92"/>
    <w:rsid w:val="00F635E4"/>
    <w:rsid w:val="00F703A6"/>
    <w:rsid w:val="00FB54A0"/>
    <w:rsid w:val="00FD3DFE"/>
    <w:rsid w:val="00FE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8F2B4"/>
  <w15:docId w15:val="{F8458E8B-5B3C-4DC1-80FA-CB76A93C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2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63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713"/>
  </w:style>
  <w:style w:type="paragraph" w:styleId="Footer">
    <w:name w:val="footer"/>
    <w:basedOn w:val="Normal"/>
    <w:link w:val="FooterChar"/>
    <w:uiPriority w:val="99"/>
    <w:unhideWhenUsed/>
    <w:rsid w:val="00863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449A6-B4B8-49F1-B9F9-91B3E7E86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B43CA7D7</Template>
  <TotalTime>127</TotalTime>
  <Pages>6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72</cp:revision>
  <cp:lastPrinted>2019-02-27T08:23:00Z</cp:lastPrinted>
  <dcterms:created xsi:type="dcterms:W3CDTF">2019-03-05T06:20:00Z</dcterms:created>
  <dcterms:modified xsi:type="dcterms:W3CDTF">2019-05-22T00:34:00Z</dcterms:modified>
</cp:coreProperties>
</file>