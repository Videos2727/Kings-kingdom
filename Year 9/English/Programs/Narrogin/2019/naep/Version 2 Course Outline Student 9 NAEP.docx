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974E2" w14:textId="4BD47995" w:rsidR="009927FD" w:rsidRPr="00B16A21" w:rsidRDefault="00B03F70" w:rsidP="003B502A">
      <w:pPr>
        <w:jc w:val="center"/>
        <w:rPr>
          <w:rFonts w:ascii="Arial" w:hAnsi="Arial" w:cs="Arial"/>
          <w:sz w:val="20"/>
          <w:szCs w:val="20"/>
        </w:rPr>
      </w:pPr>
      <w:r w:rsidRPr="00B16A21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 wp14:anchorId="521605DA" wp14:editId="31EB6087">
            <wp:extent cx="522622" cy="53439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4D21" w:rsidRPr="0006650E">
        <w:rPr>
          <w:rFonts w:ascii="Arial" w:hAnsi="Arial" w:cs="Arial"/>
          <w:b/>
          <w:color w:val="385623" w:themeColor="accent6" w:themeShade="80"/>
          <w:sz w:val="24"/>
          <w:szCs w:val="24"/>
        </w:rPr>
        <w:t>Narrogin Senior High School</w:t>
      </w:r>
      <w:r w:rsidR="0006650E" w:rsidRPr="0006650E">
        <w:rPr>
          <w:rFonts w:ascii="Arial" w:hAnsi="Arial" w:cs="Arial"/>
          <w:noProof/>
          <w:sz w:val="20"/>
          <w:szCs w:val="20"/>
          <w:lang w:eastAsia="en-AU"/>
        </w:rPr>
        <w:t xml:space="preserve"> </w:t>
      </w:r>
      <w:r w:rsidR="0006650E" w:rsidRPr="00B16A21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 wp14:anchorId="382AD9ED" wp14:editId="5EF72F0A">
            <wp:extent cx="522622" cy="53439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E4DB" w14:textId="1D231826" w:rsidR="00B03F70" w:rsidRPr="00C814FE" w:rsidRDefault="00F53A92" w:rsidP="00B03F70">
      <w:pPr>
        <w:jc w:val="center"/>
        <w:rPr>
          <w:rFonts w:ascii="Arial" w:hAnsi="Arial" w:cs="Arial"/>
          <w:b/>
          <w:sz w:val="24"/>
          <w:szCs w:val="24"/>
        </w:rPr>
      </w:pPr>
      <w:r w:rsidRPr="00C814FE">
        <w:rPr>
          <w:rFonts w:ascii="Arial" w:hAnsi="Arial" w:cs="Arial"/>
          <w:b/>
          <w:sz w:val="24"/>
          <w:szCs w:val="24"/>
        </w:rPr>
        <w:t xml:space="preserve">YEAR: </w:t>
      </w:r>
      <w:r w:rsidR="000A56D0" w:rsidRPr="00C814FE">
        <w:rPr>
          <w:rFonts w:ascii="Arial" w:hAnsi="Arial" w:cs="Arial"/>
          <w:b/>
          <w:sz w:val="24"/>
          <w:szCs w:val="24"/>
        </w:rPr>
        <w:t>9 NAEP</w:t>
      </w:r>
      <w:r w:rsidRPr="00C814FE">
        <w:rPr>
          <w:rFonts w:ascii="Arial" w:hAnsi="Arial" w:cs="Arial"/>
          <w:b/>
          <w:sz w:val="24"/>
          <w:szCs w:val="24"/>
        </w:rPr>
        <w:t xml:space="preserve"> </w:t>
      </w:r>
      <w:r w:rsidR="007B12F0" w:rsidRPr="00C814FE">
        <w:rPr>
          <w:rFonts w:ascii="Arial" w:hAnsi="Arial" w:cs="Arial"/>
          <w:b/>
          <w:sz w:val="24"/>
          <w:szCs w:val="24"/>
        </w:rPr>
        <w:t xml:space="preserve">English 2019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051"/>
        <w:gridCol w:w="4768"/>
      </w:tblGrid>
      <w:tr w:rsidR="007B12F0" w:rsidRPr="00B16A21" w14:paraId="011E0153" w14:textId="77777777" w:rsidTr="005921B3">
        <w:tc>
          <w:tcPr>
            <w:tcW w:w="13948" w:type="dxa"/>
            <w:gridSpan w:val="3"/>
          </w:tcPr>
          <w:p w14:paraId="677A94DE" w14:textId="099470AC" w:rsidR="007B12F0" w:rsidRPr="002662B6" w:rsidRDefault="007B12F0" w:rsidP="005921B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662B6">
              <w:rPr>
                <w:rFonts w:ascii="Arial" w:hAnsi="Arial" w:cs="Arial"/>
                <w:b/>
                <w:sz w:val="32"/>
                <w:szCs w:val="32"/>
              </w:rPr>
              <w:t>Term 3</w:t>
            </w:r>
          </w:p>
          <w:p w14:paraId="64ADF85D" w14:textId="77777777" w:rsidR="00B03F70" w:rsidRPr="00B16A21" w:rsidRDefault="00B03F70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63427" w:rsidRPr="00546255" w14:paraId="0FAF828D" w14:textId="77777777" w:rsidTr="003B502A">
        <w:tc>
          <w:tcPr>
            <w:tcW w:w="1129" w:type="dxa"/>
          </w:tcPr>
          <w:p w14:paraId="7F73836C" w14:textId="3C65249F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Weeks</w:t>
            </w:r>
          </w:p>
          <w:p w14:paraId="2145FD7A" w14:textId="5FAB095C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 1-2</w:t>
            </w:r>
          </w:p>
        </w:tc>
        <w:tc>
          <w:tcPr>
            <w:tcW w:w="8051" w:type="dxa"/>
          </w:tcPr>
          <w:p w14:paraId="5D126B5A" w14:textId="77777777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Novel Study; </w:t>
            </w:r>
            <w:r w:rsidRPr="00217A4A">
              <w:rPr>
                <w:rFonts w:ascii="Arial Narrow" w:hAnsi="Arial Narrow" w:cs="Arial"/>
                <w:b/>
                <w:i/>
                <w:sz w:val="24"/>
                <w:szCs w:val="24"/>
              </w:rPr>
              <w:t>Chinese Cinderella</w:t>
            </w:r>
          </w:p>
          <w:p w14:paraId="26AD3C34" w14:textId="77777777" w:rsidR="00F63427" w:rsidRPr="00217A4A" w:rsidRDefault="00F63427" w:rsidP="00F63427">
            <w:pPr>
              <w:jc w:val="both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Research: Historical and Social Context</w:t>
            </w:r>
          </w:p>
          <w:p w14:paraId="5EEB6EEE" w14:textId="77777777" w:rsidR="00F63427" w:rsidRPr="00217A4A" w:rsidRDefault="00F63427" w:rsidP="00F63427">
            <w:pPr>
              <w:pStyle w:val="ListParagraph"/>
              <w:ind w:left="1440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90B8AB7" w14:textId="77777777" w:rsidR="00F63427" w:rsidRPr="00480F7E" w:rsidRDefault="00F63427" w:rsidP="00F63427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Foot Binding</w:t>
            </w:r>
          </w:p>
          <w:p w14:paraId="1AD53153" w14:textId="77777777" w:rsidR="00F63427" w:rsidRPr="00480F7E" w:rsidRDefault="00F63427" w:rsidP="00F63427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Role of Women</w:t>
            </w:r>
          </w:p>
          <w:p w14:paraId="7FD20262" w14:textId="77777777" w:rsidR="00F63427" w:rsidRPr="00480F7E" w:rsidRDefault="00F63427" w:rsidP="00F63427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Food</w:t>
            </w:r>
          </w:p>
          <w:p w14:paraId="36B26383" w14:textId="77777777" w:rsidR="00F63427" w:rsidRPr="00480F7E" w:rsidRDefault="00F63427" w:rsidP="00F63427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Culture and Traditions</w:t>
            </w:r>
          </w:p>
          <w:p w14:paraId="74A06071" w14:textId="77777777" w:rsidR="00F63427" w:rsidRPr="00480F7E" w:rsidRDefault="00F63427" w:rsidP="00F63427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Great Wall of China</w:t>
            </w:r>
          </w:p>
          <w:p w14:paraId="47A0D6AC" w14:textId="77777777" w:rsidR="00F63427" w:rsidRPr="00480F7E" w:rsidRDefault="00F63427" w:rsidP="00F63427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Inventions</w:t>
            </w:r>
          </w:p>
          <w:p w14:paraId="005855A3" w14:textId="77777777" w:rsidR="00F63427" w:rsidRPr="00217A4A" w:rsidRDefault="00F63427" w:rsidP="00F63427">
            <w:pPr>
              <w:pStyle w:val="ListParagraph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7D9F6D3" w14:textId="77777777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Genre: Autobiography  </w:t>
            </w:r>
          </w:p>
          <w:p w14:paraId="5FDEE7BA" w14:textId="77777777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Narrative Techniques:</w:t>
            </w:r>
          </w:p>
          <w:p w14:paraId="056CA217" w14:textId="77777777" w:rsidR="00F63427" w:rsidRPr="00480F7E" w:rsidRDefault="00F63427" w:rsidP="00F63427">
            <w:pPr>
              <w:pStyle w:val="ListParagraph"/>
              <w:numPr>
                <w:ilvl w:val="0"/>
                <w:numId w:val="3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Plot</w:t>
            </w:r>
          </w:p>
          <w:p w14:paraId="339305D4" w14:textId="77777777" w:rsidR="00F63427" w:rsidRPr="00480F7E" w:rsidRDefault="00F63427" w:rsidP="00F63427">
            <w:pPr>
              <w:pStyle w:val="ListParagraph"/>
              <w:numPr>
                <w:ilvl w:val="0"/>
                <w:numId w:val="3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Character construction</w:t>
            </w:r>
          </w:p>
          <w:p w14:paraId="2A5355B5" w14:textId="77777777" w:rsidR="00F63427" w:rsidRPr="00480F7E" w:rsidRDefault="00F63427" w:rsidP="00F63427">
            <w:pPr>
              <w:pStyle w:val="ListParagraph"/>
              <w:numPr>
                <w:ilvl w:val="0"/>
                <w:numId w:val="3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Settings</w:t>
            </w:r>
          </w:p>
          <w:p w14:paraId="5A0BC35D" w14:textId="77777777" w:rsidR="00F63427" w:rsidRPr="00480F7E" w:rsidRDefault="00F63427" w:rsidP="00F63427">
            <w:pPr>
              <w:pStyle w:val="ListParagraph"/>
              <w:numPr>
                <w:ilvl w:val="0"/>
                <w:numId w:val="3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Themes</w:t>
            </w:r>
          </w:p>
          <w:p w14:paraId="1052B2FC" w14:textId="77777777" w:rsidR="00F63427" w:rsidRPr="00480F7E" w:rsidRDefault="00F63427" w:rsidP="00F63427">
            <w:pPr>
              <w:pStyle w:val="ListParagraph"/>
              <w:numPr>
                <w:ilvl w:val="0"/>
                <w:numId w:val="3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Style</w:t>
            </w:r>
          </w:p>
          <w:p w14:paraId="4FA92C1D" w14:textId="77777777" w:rsidR="00F63427" w:rsidRPr="00480F7E" w:rsidRDefault="00F63427" w:rsidP="00F63427">
            <w:pPr>
              <w:pStyle w:val="ListParagraph"/>
              <w:numPr>
                <w:ilvl w:val="0"/>
                <w:numId w:val="3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480F7E">
              <w:rPr>
                <w:rFonts w:ascii="Arial Narrow" w:hAnsi="Arial Narrow" w:cs="Arial"/>
                <w:sz w:val="24"/>
                <w:szCs w:val="24"/>
              </w:rPr>
              <w:t>Point of View</w:t>
            </w:r>
          </w:p>
          <w:p w14:paraId="1519EBFE" w14:textId="77777777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4768" w:type="dxa"/>
          </w:tcPr>
          <w:p w14:paraId="280E21B7" w14:textId="4D2439E8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  <w:u w:val="single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>TASK 6: Completion of Novel Booklet</w:t>
            </w:r>
          </w:p>
          <w:p w14:paraId="41302067" w14:textId="77777777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E57EEB9" w14:textId="4249558F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READING &amp; VIEWING 10%</w:t>
            </w:r>
          </w:p>
          <w:p w14:paraId="24629DCA" w14:textId="187B8E3F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Due: Week 2</w:t>
            </w:r>
          </w:p>
          <w:p w14:paraId="764C188F" w14:textId="77777777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E7F2B5E" w14:textId="77777777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</w:tr>
      <w:tr w:rsidR="007B12F0" w:rsidRPr="00546255" w14:paraId="585FA740" w14:textId="77777777" w:rsidTr="003B502A">
        <w:tc>
          <w:tcPr>
            <w:tcW w:w="1129" w:type="dxa"/>
          </w:tcPr>
          <w:p w14:paraId="77257217" w14:textId="77777777" w:rsidR="005921B3" w:rsidRPr="00217A4A" w:rsidRDefault="007B12F0" w:rsidP="005921B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Weeks</w:t>
            </w:r>
          </w:p>
          <w:p w14:paraId="6C780519" w14:textId="0F5077E5" w:rsidR="007B12F0" w:rsidRPr="00217A4A" w:rsidRDefault="00F63427" w:rsidP="002439E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4-5</w:t>
            </w:r>
          </w:p>
          <w:p w14:paraId="04C245CC" w14:textId="77777777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BB7BCFA" w14:textId="77777777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BCA1137" w14:textId="77777777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E40EE55" w14:textId="77777777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D9A77DF" w14:textId="77777777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4432469" w14:textId="77777777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88AFF64" w14:textId="77777777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BFCE569" w14:textId="77777777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E13EF1F" w14:textId="77777777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BFE480C" w14:textId="77777777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6E7E2BA" w14:textId="77777777" w:rsidR="001D2036" w:rsidRPr="00217A4A" w:rsidRDefault="001D2036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2C09041" w14:textId="77777777" w:rsidR="00546255" w:rsidRPr="00217A4A" w:rsidRDefault="00546255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4996CB7" w14:textId="77777777" w:rsidR="00546255" w:rsidRPr="00217A4A" w:rsidRDefault="00546255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FA2596E" w14:textId="77777777" w:rsidR="00546255" w:rsidRPr="00217A4A" w:rsidRDefault="00546255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8C3AA77" w14:textId="77777777" w:rsidR="00546255" w:rsidRPr="00217A4A" w:rsidRDefault="00546255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CFBAC1C" w14:textId="77777777" w:rsidR="00546255" w:rsidRPr="00217A4A" w:rsidRDefault="00546255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D8B1685" w14:textId="77777777" w:rsidR="00546255" w:rsidRPr="00217A4A" w:rsidRDefault="00546255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C54DE48" w14:textId="77777777" w:rsidR="00546255" w:rsidRPr="00217A4A" w:rsidRDefault="00546255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B529257" w14:textId="1FA7AF0E" w:rsidR="00546255" w:rsidRPr="00217A4A" w:rsidRDefault="00546255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8FF6B92" w14:textId="236F07FC" w:rsidR="00B42EBD" w:rsidRPr="00217A4A" w:rsidRDefault="00B42EBD" w:rsidP="00B42EBD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051" w:type="dxa"/>
          </w:tcPr>
          <w:p w14:paraId="40A98730" w14:textId="77777777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lastRenderedPageBreak/>
              <w:t>Still Image Study:</w:t>
            </w:r>
          </w:p>
          <w:p w14:paraId="17759BCB" w14:textId="0F5D6F46" w:rsidR="00546255" w:rsidRPr="00217A4A" w:rsidRDefault="00546255" w:rsidP="00546255">
            <w:pPr>
              <w:rPr>
                <w:rFonts w:ascii="Arial Narrow" w:hAnsi="Arial Narrow" w:cs="Arial"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</w:rPr>
              <w:t>Deconstruct a range of still images relating to contemporary environmental issues.</w:t>
            </w:r>
          </w:p>
          <w:p w14:paraId="25992958" w14:textId="08FBA322" w:rsidR="00546255" w:rsidRPr="00217A4A" w:rsidRDefault="00546255" w:rsidP="00546255">
            <w:pPr>
              <w:rPr>
                <w:rFonts w:ascii="Arial Narrow" w:hAnsi="Arial Narrow" w:cs="Arial"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</w:rPr>
              <w:t>Interpret and evaluate how different perspectives of issues, events, individuals and groups are constructed to serve specific purposes in texts.</w:t>
            </w:r>
          </w:p>
          <w:p w14:paraId="38AE12A3" w14:textId="77777777" w:rsidR="00546255" w:rsidRPr="00217A4A" w:rsidRDefault="00546255" w:rsidP="0054625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FD3D960" w14:textId="77777777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  <w:lang w:val="en"/>
              </w:rPr>
              <w:lastRenderedPageBreak/>
              <w:t>Visual Techniques:</w:t>
            </w:r>
          </w:p>
          <w:p w14:paraId="7D4731DB" w14:textId="77777777" w:rsidR="00546255" w:rsidRPr="00217A4A" w:rsidRDefault="00546255" w:rsidP="00546255">
            <w:pPr>
              <w:pStyle w:val="ListParagraph"/>
              <w:numPr>
                <w:ilvl w:val="0"/>
                <w:numId w:val="33"/>
              </w:numPr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 xml:space="preserve">Framing  </w:t>
            </w:r>
          </w:p>
          <w:p w14:paraId="2F5093AC" w14:textId="77777777" w:rsidR="00546255" w:rsidRPr="00217A4A" w:rsidRDefault="00546255" w:rsidP="00546255">
            <w:pPr>
              <w:numPr>
                <w:ilvl w:val="0"/>
                <w:numId w:val="32"/>
              </w:numPr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>Rule of thirds</w:t>
            </w:r>
          </w:p>
          <w:p w14:paraId="413E03BA" w14:textId="77777777" w:rsidR="00546255" w:rsidRPr="00217A4A" w:rsidRDefault="00546255" w:rsidP="00546255">
            <w:pPr>
              <w:numPr>
                <w:ilvl w:val="0"/>
                <w:numId w:val="32"/>
              </w:numPr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>Leading lines</w:t>
            </w:r>
          </w:p>
          <w:p w14:paraId="0321D309" w14:textId="77777777" w:rsidR="00546255" w:rsidRPr="00217A4A" w:rsidRDefault="00546255" w:rsidP="00546255">
            <w:pPr>
              <w:numPr>
                <w:ilvl w:val="0"/>
                <w:numId w:val="32"/>
              </w:numPr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>Composition</w:t>
            </w:r>
          </w:p>
          <w:p w14:paraId="43A9B94A" w14:textId="77777777" w:rsidR="00546255" w:rsidRPr="00217A4A" w:rsidRDefault="00546255" w:rsidP="00546255">
            <w:pPr>
              <w:ind w:left="720"/>
              <w:rPr>
                <w:rFonts w:ascii="Arial Narrow" w:hAnsi="Arial Narrow" w:cs="Arial"/>
                <w:sz w:val="24"/>
                <w:szCs w:val="24"/>
                <w:lang w:val="en"/>
              </w:rPr>
            </w:pPr>
          </w:p>
          <w:p w14:paraId="61362E7D" w14:textId="77777777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  <w:lang w:val="en"/>
              </w:rPr>
              <w:t>Values and Attitudes represented</w:t>
            </w:r>
          </w:p>
          <w:p w14:paraId="76A263BF" w14:textId="77777777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  <w:lang w:val="en"/>
              </w:rPr>
            </w:pPr>
          </w:p>
          <w:p w14:paraId="4ED99DA2" w14:textId="77777777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  <w:lang w:val="en"/>
              </w:rPr>
              <w:t>SWT Codes:</w:t>
            </w:r>
          </w:p>
          <w:p w14:paraId="0D812473" w14:textId="77777777" w:rsidR="00546255" w:rsidRPr="00217A4A" w:rsidRDefault="00546255" w:rsidP="00546255">
            <w:pPr>
              <w:numPr>
                <w:ilvl w:val="0"/>
                <w:numId w:val="31"/>
              </w:numPr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>symbols (</w:t>
            </w:r>
            <w:proofErr w:type="spellStart"/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>colour</w:t>
            </w:r>
            <w:proofErr w:type="spellEnd"/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>, costume, objects, body language, setting, lighting)</w:t>
            </w:r>
          </w:p>
          <w:p w14:paraId="2E600607" w14:textId="77777777" w:rsidR="00546255" w:rsidRPr="00217A4A" w:rsidRDefault="00546255" w:rsidP="00546255">
            <w:pPr>
              <w:numPr>
                <w:ilvl w:val="0"/>
                <w:numId w:val="31"/>
              </w:numPr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 xml:space="preserve">text and font </w:t>
            </w:r>
          </w:p>
          <w:p w14:paraId="34D40180" w14:textId="77777777" w:rsidR="00546255" w:rsidRPr="00217A4A" w:rsidRDefault="00546255" w:rsidP="00546255">
            <w:pPr>
              <w:numPr>
                <w:ilvl w:val="0"/>
                <w:numId w:val="31"/>
              </w:numPr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 xml:space="preserve">camera shots </w:t>
            </w:r>
          </w:p>
          <w:p w14:paraId="444A65DD" w14:textId="77777777" w:rsidR="00546255" w:rsidRPr="00217A4A" w:rsidRDefault="00546255" w:rsidP="00546255">
            <w:pPr>
              <w:numPr>
                <w:ilvl w:val="0"/>
                <w:numId w:val="31"/>
              </w:numPr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 xml:space="preserve">camera angles </w:t>
            </w:r>
          </w:p>
          <w:p w14:paraId="7532AB5E" w14:textId="77777777" w:rsidR="00546255" w:rsidRPr="00217A4A" w:rsidRDefault="00546255" w:rsidP="00546255">
            <w:pPr>
              <w:ind w:left="720"/>
              <w:rPr>
                <w:rFonts w:ascii="Arial Narrow" w:hAnsi="Arial Narrow" w:cs="Arial"/>
                <w:sz w:val="24"/>
                <w:szCs w:val="24"/>
                <w:lang w:val="en"/>
              </w:rPr>
            </w:pPr>
          </w:p>
          <w:p w14:paraId="33E53E6B" w14:textId="77777777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  <w:lang w:val="en"/>
              </w:rPr>
              <w:t xml:space="preserve">Context </w:t>
            </w:r>
          </w:p>
          <w:p w14:paraId="7C985FB7" w14:textId="77777777" w:rsidR="00546255" w:rsidRPr="00217A4A" w:rsidRDefault="00546255" w:rsidP="00546255">
            <w:pPr>
              <w:numPr>
                <w:ilvl w:val="0"/>
                <w:numId w:val="31"/>
              </w:numPr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  <w:lang w:val="en"/>
              </w:rPr>
              <w:t>When the image was produced</w:t>
            </w:r>
          </w:p>
          <w:p w14:paraId="5A28D9A2" w14:textId="0DBCF980" w:rsidR="0053512B" w:rsidRPr="00217A4A" w:rsidRDefault="0053512B" w:rsidP="005921B3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768" w:type="dxa"/>
          </w:tcPr>
          <w:p w14:paraId="784FE6AB" w14:textId="1B6ECAA7" w:rsidR="00DA0F3F" w:rsidRPr="00217A4A" w:rsidRDefault="00F63427" w:rsidP="00D7677F">
            <w:pPr>
              <w:rPr>
                <w:rFonts w:ascii="Arial Narrow" w:hAnsi="Arial Narrow" w:cs="Arial"/>
                <w:b/>
                <w:sz w:val="24"/>
                <w:szCs w:val="24"/>
                <w:u w:val="single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lastRenderedPageBreak/>
              <w:t>TASK</w:t>
            </w:r>
            <w:r w:rsidR="0063640D" w:rsidRPr="00217A4A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 xml:space="preserve"> 7</w:t>
            </w:r>
            <w:r w:rsidR="00F40A5E" w:rsidRPr="00217A4A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>A</w:t>
            </w:r>
            <w:r w:rsidR="00D7677F" w:rsidRPr="00217A4A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 xml:space="preserve">: </w:t>
            </w:r>
            <w:r w:rsidRPr="00217A4A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>Annotation of Still Image</w:t>
            </w:r>
          </w:p>
          <w:p w14:paraId="3437BB04" w14:textId="77777777" w:rsidR="00F63427" w:rsidRPr="00217A4A" w:rsidRDefault="00F63427" w:rsidP="00D7677F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B62AC22" w14:textId="3EAD266E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READING &amp; VIEWING 10%</w:t>
            </w:r>
          </w:p>
          <w:p w14:paraId="10598FD1" w14:textId="53B40DB1" w:rsidR="007B0F18" w:rsidRPr="00217A4A" w:rsidRDefault="002731C9" w:rsidP="007B0F18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Due: Week 4</w:t>
            </w:r>
          </w:p>
          <w:p w14:paraId="2EA62643" w14:textId="6B7A04C2" w:rsidR="00F63427" w:rsidRPr="00217A4A" w:rsidRDefault="00F63427" w:rsidP="00D7677F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315737F" w14:textId="585B46C8" w:rsidR="00F63427" w:rsidRPr="00217A4A" w:rsidRDefault="00F40A5E" w:rsidP="00D7677F">
            <w:pPr>
              <w:rPr>
                <w:rFonts w:ascii="Arial Narrow" w:hAnsi="Arial Narrow" w:cs="Arial"/>
                <w:b/>
                <w:sz w:val="24"/>
                <w:szCs w:val="24"/>
                <w:u w:val="single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lastRenderedPageBreak/>
              <w:t>TASK 7B</w:t>
            </w:r>
            <w:r w:rsidR="00F63427" w:rsidRPr="00217A4A">
              <w:rPr>
                <w:rFonts w:ascii="Arial Narrow" w:hAnsi="Arial Narrow" w:cs="Arial"/>
                <w:b/>
                <w:sz w:val="24"/>
                <w:szCs w:val="24"/>
                <w:u w:val="single"/>
              </w:rPr>
              <w:t>: Analytical Essay on Still Image</w:t>
            </w:r>
          </w:p>
          <w:p w14:paraId="0221157A" w14:textId="77777777" w:rsidR="00D7677F" w:rsidRPr="00217A4A" w:rsidRDefault="00D7677F" w:rsidP="00D7677F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CF3FE79" w14:textId="77777777" w:rsidR="00F63427" w:rsidRPr="00217A4A" w:rsidRDefault="00F63427" w:rsidP="00F6342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READING &amp; VIEWING 10%</w:t>
            </w:r>
          </w:p>
          <w:p w14:paraId="4324C83A" w14:textId="61908D09" w:rsidR="00D7677F" w:rsidRPr="00217A4A" w:rsidRDefault="00E972E3" w:rsidP="00D7677F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Due: Week 5</w:t>
            </w:r>
          </w:p>
          <w:p w14:paraId="752234EE" w14:textId="77777777" w:rsidR="00D7677F" w:rsidRPr="00217A4A" w:rsidRDefault="00D7677F" w:rsidP="00D7677F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84D5531" w14:textId="77777777" w:rsidR="00D7677F" w:rsidRPr="00217A4A" w:rsidRDefault="00D7677F" w:rsidP="00C7455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2B54FC3" w14:textId="77777777" w:rsidR="00B42EBD" w:rsidRPr="00217A4A" w:rsidRDefault="00B42EBD" w:rsidP="00C7455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2F4EAF6" w14:textId="77777777" w:rsidR="00B42EBD" w:rsidRPr="00217A4A" w:rsidRDefault="00B42EBD" w:rsidP="00C7455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938F6F2" w14:textId="77777777" w:rsidR="00B42EBD" w:rsidRPr="00217A4A" w:rsidRDefault="00B42EBD" w:rsidP="00C7455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F132558" w14:textId="77777777" w:rsidR="00B42EBD" w:rsidRPr="00217A4A" w:rsidRDefault="00B42EBD" w:rsidP="00C7455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FDAFC36" w14:textId="77777777" w:rsidR="00B42EBD" w:rsidRPr="00217A4A" w:rsidRDefault="00B42EBD" w:rsidP="00C7455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424D905" w14:textId="77777777" w:rsidR="00B42EBD" w:rsidRPr="00217A4A" w:rsidRDefault="00B42EBD" w:rsidP="00C7455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5D285B0" w14:textId="6B567F56" w:rsidR="007B12F0" w:rsidRPr="00217A4A" w:rsidRDefault="007B12F0" w:rsidP="00546255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546255" w:rsidRPr="00546255" w14:paraId="22A712E6" w14:textId="77777777" w:rsidTr="003B502A">
        <w:tc>
          <w:tcPr>
            <w:tcW w:w="1129" w:type="dxa"/>
          </w:tcPr>
          <w:p w14:paraId="75921FEB" w14:textId="77777777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lastRenderedPageBreak/>
              <w:t xml:space="preserve">Weeks </w:t>
            </w:r>
          </w:p>
          <w:p w14:paraId="527F5C4E" w14:textId="378ED120" w:rsidR="00546255" w:rsidRPr="00217A4A" w:rsidRDefault="00A92707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6-7</w:t>
            </w:r>
          </w:p>
          <w:p w14:paraId="0995A051" w14:textId="77777777" w:rsidR="00FB54A0" w:rsidRPr="00217A4A" w:rsidRDefault="00FB54A0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E4967F8" w14:textId="77777777" w:rsidR="00FB54A0" w:rsidRPr="00217A4A" w:rsidRDefault="00FB54A0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FAA9CD3" w14:textId="77777777" w:rsidR="00FB54A0" w:rsidRPr="00217A4A" w:rsidRDefault="00FB54A0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79445D6" w14:textId="77777777" w:rsidR="00FB54A0" w:rsidRPr="00217A4A" w:rsidRDefault="00FB54A0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C0AA248" w14:textId="77777777" w:rsidR="00FB54A0" w:rsidRPr="00217A4A" w:rsidRDefault="00FB54A0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17E2AD7" w14:textId="77777777" w:rsidR="00FB54A0" w:rsidRPr="00217A4A" w:rsidRDefault="00FB54A0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35B393B8" w14:textId="77777777" w:rsidR="00FB54A0" w:rsidRPr="00217A4A" w:rsidRDefault="00FB54A0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6D01BCC" w14:textId="11E86694" w:rsidR="00FB54A0" w:rsidRPr="00217A4A" w:rsidRDefault="00FB54A0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051" w:type="dxa"/>
          </w:tcPr>
          <w:p w14:paraId="43D1AEE1" w14:textId="6819E75E" w:rsidR="00546255" w:rsidRPr="00217A4A" w:rsidRDefault="00A92707" w:rsidP="00546255">
            <w:pPr>
              <w:rPr>
                <w:rFonts w:ascii="Arial Narrow" w:hAnsi="Arial Narrow" w:cs="Arial"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Film Study: </w:t>
            </w:r>
            <w:r w:rsidRPr="00217A4A">
              <w:rPr>
                <w:rFonts w:ascii="Arial Narrow" w:hAnsi="Arial Narrow" w:cs="Arial"/>
                <w:b/>
                <w:i/>
                <w:sz w:val="24"/>
                <w:szCs w:val="24"/>
              </w:rPr>
              <w:t>Mao’s Last Dancer</w:t>
            </w:r>
          </w:p>
          <w:p w14:paraId="44CDFFDA" w14:textId="2D0DAD17" w:rsidR="00A92707" w:rsidRPr="00217A4A" w:rsidRDefault="00A92707" w:rsidP="0054625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0B60ECC" w14:textId="7DF35B03" w:rsidR="00A92707" w:rsidRPr="00715A0D" w:rsidRDefault="00715A0D" w:rsidP="00715A0D">
            <w:pPr>
              <w:pStyle w:val="ListParagraph"/>
              <w:numPr>
                <w:ilvl w:val="0"/>
                <w:numId w:val="4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15A0D">
              <w:rPr>
                <w:rFonts w:ascii="Arial Narrow" w:hAnsi="Arial Narrow" w:cs="Arial"/>
                <w:sz w:val="24"/>
                <w:szCs w:val="24"/>
              </w:rPr>
              <w:t>visual language conventions</w:t>
            </w:r>
          </w:p>
          <w:p w14:paraId="42AC0CD2" w14:textId="5F939CE8" w:rsidR="00DF73B7" w:rsidRPr="00715A0D" w:rsidRDefault="00715A0D" w:rsidP="00715A0D">
            <w:pPr>
              <w:pStyle w:val="ListParagraph"/>
              <w:numPr>
                <w:ilvl w:val="0"/>
                <w:numId w:val="4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15A0D">
              <w:rPr>
                <w:rFonts w:ascii="Arial Narrow" w:hAnsi="Arial Narrow" w:cs="Arial"/>
                <w:sz w:val="24"/>
                <w:szCs w:val="24"/>
              </w:rPr>
              <w:t>conventions of biographical narratives</w:t>
            </w:r>
          </w:p>
          <w:p w14:paraId="53D3CBD9" w14:textId="79FF6999" w:rsidR="00DF73B7" w:rsidRPr="00715A0D" w:rsidRDefault="00715A0D" w:rsidP="00715A0D">
            <w:pPr>
              <w:pStyle w:val="ListParagraph"/>
              <w:numPr>
                <w:ilvl w:val="0"/>
                <w:numId w:val="4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15A0D">
              <w:rPr>
                <w:rFonts w:ascii="Arial Narrow" w:hAnsi="Arial Narrow" w:cs="Arial"/>
                <w:sz w:val="24"/>
                <w:szCs w:val="24"/>
              </w:rPr>
              <w:t>characterisation</w:t>
            </w:r>
          </w:p>
          <w:p w14:paraId="01399B42" w14:textId="4109B2B5" w:rsidR="00DF73B7" w:rsidRPr="00715A0D" w:rsidRDefault="00715A0D" w:rsidP="00715A0D">
            <w:pPr>
              <w:pStyle w:val="ListParagraph"/>
              <w:numPr>
                <w:ilvl w:val="0"/>
                <w:numId w:val="4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15A0D">
              <w:rPr>
                <w:rFonts w:ascii="Arial Narrow" w:hAnsi="Arial Narrow" w:cs="Arial"/>
                <w:sz w:val="24"/>
                <w:szCs w:val="24"/>
              </w:rPr>
              <w:t>plot structure</w:t>
            </w:r>
          </w:p>
          <w:p w14:paraId="662ADB55" w14:textId="6BF10F0E" w:rsidR="00DF73B7" w:rsidRPr="00715A0D" w:rsidRDefault="00715A0D" w:rsidP="00715A0D">
            <w:pPr>
              <w:pStyle w:val="ListParagraph"/>
              <w:numPr>
                <w:ilvl w:val="0"/>
                <w:numId w:val="4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15A0D">
              <w:rPr>
                <w:rFonts w:ascii="Arial Narrow" w:hAnsi="Arial Narrow" w:cs="Arial"/>
                <w:sz w:val="24"/>
                <w:szCs w:val="24"/>
              </w:rPr>
              <w:t>setting</w:t>
            </w:r>
          </w:p>
          <w:p w14:paraId="575E904A" w14:textId="7BC8350E" w:rsidR="00DF73B7" w:rsidRPr="00715A0D" w:rsidRDefault="00715A0D" w:rsidP="00715A0D">
            <w:pPr>
              <w:pStyle w:val="ListParagraph"/>
              <w:numPr>
                <w:ilvl w:val="0"/>
                <w:numId w:val="4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15A0D">
              <w:rPr>
                <w:rFonts w:ascii="Arial Narrow" w:hAnsi="Arial Narrow" w:cs="Arial"/>
                <w:sz w:val="24"/>
                <w:szCs w:val="24"/>
              </w:rPr>
              <w:t>themes – freedom, loyalty, identity, etc…</w:t>
            </w:r>
          </w:p>
          <w:p w14:paraId="7684BC77" w14:textId="530E60C8" w:rsidR="00DF73B7" w:rsidRPr="00715A0D" w:rsidRDefault="00715A0D" w:rsidP="00715A0D">
            <w:pPr>
              <w:pStyle w:val="ListParagraph"/>
              <w:numPr>
                <w:ilvl w:val="0"/>
                <w:numId w:val="4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15A0D">
              <w:rPr>
                <w:rFonts w:ascii="Arial Narrow" w:hAnsi="Arial Narrow" w:cs="Arial"/>
                <w:sz w:val="24"/>
                <w:szCs w:val="24"/>
              </w:rPr>
              <w:t>reader/viewer positioning</w:t>
            </w:r>
          </w:p>
          <w:p w14:paraId="64D792CA" w14:textId="1EAD8BFC" w:rsidR="00DF73B7" w:rsidRPr="00715A0D" w:rsidRDefault="00715A0D" w:rsidP="00715A0D">
            <w:pPr>
              <w:pStyle w:val="ListParagraph"/>
              <w:numPr>
                <w:ilvl w:val="0"/>
                <w:numId w:val="40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15A0D">
              <w:rPr>
                <w:rFonts w:ascii="Arial Narrow" w:hAnsi="Arial Narrow" w:cs="Arial"/>
                <w:sz w:val="24"/>
                <w:szCs w:val="24"/>
              </w:rPr>
              <w:t xml:space="preserve">context – historical and cultural </w:t>
            </w:r>
          </w:p>
          <w:p w14:paraId="0551D42A" w14:textId="5C6E244A" w:rsidR="00D372D0" w:rsidRDefault="00D372D0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3CDD4FE" w14:textId="27698B48" w:rsidR="00D372D0" w:rsidRDefault="00D372D0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711228C" w14:textId="77777777" w:rsidR="00745B57" w:rsidRPr="00217A4A" w:rsidRDefault="00745B57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8C715C9" w14:textId="77777777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4768" w:type="dxa"/>
          </w:tcPr>
          <w:p w14:paraId="08EA3214" w14:textId="7B59DA1C" w:rsidR="00546255" w:rsidRPr="00217A4A" w:rsidRDefault="00A92707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TASK</w:t>
            </w:r>
            <w:r w:rsidR="00546255"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 8</w:t>
            </w: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A</w:t>
            </w:r>
            <w:r w:rsidR="00546255"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: </w:t>
            </w: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Analytical Essay Planning Notes</w:t>
            </w:r>
          </w:p>
          <w:p w14:paraId="1B8FD134" w14:textId="77777777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7598A9C" w14:textId="4EE9BC5A" w:rsidR="00546255" w:rsidRPr="00217A4A" w:rsidRDefault="00A92707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READING &amp; VIEWING 5</w:t>
            </w:r>
            <w:r w:rsidR="00546255" w:rsidRPr="00217A4A">
              <w:rPr>
                <w:rFonts w:ascii="Arial Narrow" w:hAnsi="Arial Narrow" w:cs="Arial"/>
                <w:b/>
                <w:sz w:val="24"/>
                <w:szCs w:val="24"/>
              </w:rPr>
              <w:t>%</w:t>
            </w:r>
          </w:p>
          <w:p w14:paraId="412770E4" w14:textId="7FD65C99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Du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>e Week 6</w:t>
            </w:r>
          </w:p>
          <w:p w14:paraId="2122BC2A" w14:textId="357A07FC" w:rsidR="00546255" w:rsidRPr="00217A4A" w:rsidRDefault="00546255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5912338" w14:textId="21FFA6E9" w:rsidR="00A92707" w:rsidRPr="00217A4A" w:rsidRDefault="00A92707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TASK 8B: Analytical Essay</w:t>
            </w:r>
          </w:p>
          <w:p w14:paraId="67B30811" w14:textId="094F60B8" w:rsidR="00A92707" w:rsidRPr="00217A4A" w:rsidRDefault="00A92707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53E1982" w14:textId="3FDE4382" w:rsidR="00A92707" w:rsidRPr="00217A4A" w:rsidRDefault="00A92707" w:rsidP="00546255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WRITING 10%</w:t>
            </w:r>
          </w:p>
          <w:p w14:paraId="35882D23" w14:textId="77777777" w:rsidR="00546255" w:rsidRPr="00217A4A" w:rsidRDefault="00A92707" w:rsidP="00D7677F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Due Week 7</w:t>
            </w:r>
          </w:p>
          <w:p w14:paraId="189B8E19" w14:textId="09AE2A8A" w:rsidR="00533C4F" w:rsidRPr="00217A4A" w:rsidRDefault="00533C4F" w:rsidP="00702D39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</w:tr>
      <w:tr w:rsidR="00A92707" w:rsidRPr="00546255" w14:paraId="62619265" w14:textId="77777777" w:rsidTr="003B502A">
        <w:tc>
          <w:tcPr>
            <w:tcW w:w="1129" w:type="dxa"/>
          </w:tcPr>
          <w:p w14:paraId="6646E6D4" w14:textId="146F2EFF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lastRenderedPageBreak/>
              <w:t>Week</w:t>
            </w:r>
          </w:p>
          <w:p w14:paraId="49124A9A" w14:textId="2C30F5E2" w:rsidR="00A92707" w:rsidRPr="00217A4A" w:rsidRDefault="001C4DCE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9</w:t>
            </w:r>
            <w:r w:rsidR="00A8467B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  <w:p w14:paraId="5DC4CBE3" w14:textId="77777777" w:rsidR="00A92707" w:rsidRPr="00217A4A" w:rsidRDefault="00A92707" w:rsidP="00A92707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AF500EC" w14:textId="5E3857A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051" w:type="dxa"/>
          </w:tcPr>
          <w:p w14:paraId="61CEAA6A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Examination</w:t>
            </w:r>
          </w:p>
          <w:p w14:paraId="506C9460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4311807" w14:textId="3A525559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Completed in class over three lessons </w:t>
            </w:r>
          </w:p>
        </w:tc>
        <w:tc>
          <w:tcPr>
            <w:tcW w:w="4768" w:type="dxa"/>
          </w:tcPr>
          <w:p w14:paraId="3A90119C" w14:textId="4AE62A51" w:rsidR="00A92707" w:rsidRPr="00217A4A" w:rsidRDefault="00E25BDC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TASK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 9: Examination</w:t>
            </w:r>
          </w:p>
          <w:p w14:paraId="44005707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C177AB6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READING &amp; VIEWING 5%</w:t>
            </w:r>
          </w:p>
          <w:p w14:paraId="1A73AA86" w14:textId="74C55DD4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WRITING 5%</w:t>
            </w:r>
          </w:p>
        </w:tc>
      </w:tr>
      <w:tr w:rsidR="00A92707" w:rsidRPr="00546255" w14:paraId="7BA08359" w14:textId="77777777" w:rsidTr="003B502A">
        <w:tc>
          <w:tcPr>
            <w:tcW w:w="1129" w:type="dxa"/>
          </w:tcPr>
          <w:p w14:paraId="68A014D2" w14:textId="7DC49F40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Weeks</w:t>
            </w:r>
          </w:p>
          <w:p w14:paraId="354B240E" w14:textId="77777777" w:rsidR="00A92707" w:rsidRDefault="00E25BDC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9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>-10</w:t>
            </w:r>
          </w:p>
          <w:p w14:paraId="289DC23F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E40095B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46B4A67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D6E418E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9A09D20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40CCB24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BA5335C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34788959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31F1BB02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5EEE39A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24A5C61" w14:textId="3FBB6998" w:rsidR="00801BE7" w:rsidRPr="00217A4A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051" w:type="dxa"/>
          </w:tcPr>
          <w:p w14:paraId="149971ED" w14:textId="771EC772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The Hero’s Journey: </w:t>
            </w:r>
            <w:r w:rsidRPr="00217A4A">
              <w:rPr>
                <w:rFonts w:ascii="Arial Narrow" w:hAnsi="Arial Narrow" w:cs="Arial"/>
                <w:b/>
                <w:i/>
                <w:sz w:val="24"/>
                <w:szCs w:val="24"/>
              </w:rPr>
              <w:t>Star Wars</w:t>
            </w:r>
          </w:p>
          <w:p w14:paraId="10DD4CB8" w14:textId="66EC03B3" w:rsidR="00A92707" w:rsidRPr="00217A4A" w:rsidRDefault="00A92707" w:rsidP="00A92707">
            <w:pPr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Literature and the Ancients</w:t>
            </w:r>
          </w:p>
          <w:p w14:paraId="14D4E638" w14:textId="71EF5DE4" w:rsidR="00A92707" w:rsidRPr="00217A4A" w:rsidRDefault="00A92707" w:rsidP="00A92707">
            <w:pPr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Study the structure of plot in relation to heroes and their journey.</w:t>
            </w:r>
          </w:p>
          <w:p w14:paraId="4690AEBC" w14:textId="77777777" w:rsidR="00A92707" w:rsidRPr="00217A4A" w:rsidRDefault="00A92707" w:rsidP="00A92707">
            <w:pPr>
              <w:numPr>
                <w:ilvl w:val="0"/>
                <w:numId w:val="35"/>
              </w:numPr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Elements of an epic</w:t>
            </w:r>
          </w:p>
          <w:p w14:paraId="378C4B92" w14:textId="77777777" w:rsidR="00A92707" w:rsidRPr="00217A4A" w:rsidRDefault="00A92707" w:rsidP="00A92707">
            <w:pPr>
              <w:numPr>
                <w:ilvl w:val="0"/>
                <w:numId w:val="35"/>
              </w:numPr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 xml:space="preserve">The power and purpose of stories </w:t>
            </w:r>
          </w:p>
          <w:p w14:paraId="1C3C01C0" w14:textId="77777777" w:rsidR="00A92707" w:rsidRPr="00217A4A" w:rsidRDefault="00A92707" w:rsidP="00A92707">
            <w:pPr>
              <w:numPr>
                <w:ilvl w:val="0"/>
                <w:numId w:val="35"/>
              </w:numPr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Joseph Campbell’s ‘</w:t>
            </w:r>
            <w:proofErr w:type="spellStart"/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monomyth</w:t>
            </w:r>
            <w:proofErr w:type="spellEnd"/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’</w:t>
            </w:r>
          </w:p>
          <w:p w14:paraId="451BD0D5" w14:textId="77777777" w:rsidR="00A92707" w:rsidRPr="00217A4A" w:rsidRDefault="00A92707" w:rsidP="00A92707">
            <w:pPr>
              <w:numPr>
                <w:ilvl w:val="0"/>
                <w:numId w:val="35"/>
              </w:numPr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The journey as a foundational story</w:t>
            </w:r>
          </w:p>
          <w:p w14:paraId="57274A0D" w14:textId="5B9ECF4C" w:rsidR="00A92707" w:rsidRPr="00217A4A" w:rsidRDefault="00A92707" w:rsidP="00A92707">
            <w:pPr>
              <w:numPr>
                <w:ilvl w:val="0"/>
                <w:numId w:val="36"/>
              </w:numPr>
              <w:jc w:val="both"/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The role of women and other minority groups whose stories often go untold</w:t>
            </w:r>
          </w:p>
          <w:p w14:paraId="1950CA4A" w14:textId="089E30E1" w:rsidR="00A92707" w:rsidRPr="00217A4A" w:rsidRDefault="00A92707" w:rsidP="00A92707">
            <w:pPr>
              <w:numPr>
                <w:ilvl w:val="0"/>
                <w:numId w:val="37"/>
              </w:numPr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Narrative Techniques</w:t>
            </w:r>
          </w:p>
          <w:p w14:paraId="4B6D2C22" w14:textId="37C5D153" w:rsidR="00A92707" w:rsidRPr="00217A4A" w:rsidRDefault="00A92707" w:rsidP="00A92707">
            <w:pPr>
              <w:numPr>
                <w:ilvl w:val="0"/>
                <w:numId w:val="37"/>
              </w:numPr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Intertextuality</w:t>
            </w:r>
          </w:p>
          <w:p w14:paraId="3642F77C" w14:textId="77777777" w:rsidR="00A92707" w:rsidRPr="00217A4A" w:rsidRDefault="00A92707" w:rsidP="00A92707">
            <w:pPr>
              <w:numPr>
                <w:ilvl w:val="0"/>
                <w:numId w:val="37"/>
              </w:numPr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The art of adaptation</w:t>
            </w:r>
          </w:p>
          <w:p w14:paraId="7DD7C3C6" w14:textId="65B68374" w:rsidR="00071A1D" w:rsidRPr="00801BE7" w:rsidRDefault="00A92707" w:rsidP="00801BE7">
            <w:pPr>
              <w:numPr>
                <w:ilvl w:val="0"/>
                <w:numId w:val="37"/>
              </w:numPr>
              <w:rPr>
                <w:rFonts w:ascii="Arial Narrow" w:hAnsi="Arial Narrow"/>
                <w:sz w:val="24"/>
                <w:szCs w:val="24"/>
                <w:lang w:eastAsia="en-AU"/>
              </w:rPr>
            </w:pPr>
            <w:r w:rsidRPr="00217A4A">
              <w:rPr>
                <w:rFonts w:ascii="Arial Narrow" w:hAnsi="Arial Narrow"/>
                <w:sz w:val="24"/>
                <w:szCs w:val="24"/>
                <w:lang w:eastAsia="en-AU"/>
              </w:rPr>
              <w:t>Exploring film language and visual codes</w:t>
            </w:r>
          </w:p>
        </w:tc>
        <w:tc>
          <w:tcPr>
            <w:tcW w:w="4768" w:type="dxa"/>
          </w:tcPr>
          <w:p w14:paraId="473F09BC" w14:textId="5F267F90" w:rsidR="00A92707" w:rsidRPr="00217A4A" w:rsidRDefault="00E25BDC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TASK 10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: Write a hero’s Journey story </w:t>
            </w:r>
          </w:p>
          <w:p w14:paraId="3EA9722E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E71076E" w14:textId="56375417" w:rsidR="00A92707" w:rsidRPr="00217A4A" w:rsidRDefault="00E25BDC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WRITING 10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>%</w:t>
            </w:r>
          </w:p>
          <w:p w14:paraId="58F43DAD" w14:textId="6CE8B3DB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Due: Week 10</w:t>
            </w:r>
          </w:p>
          <w:p w14:paraId="1DFC70B1" w14:textId="509BD84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4417127" w14:textId="77777777" w:rsidR="00A92707" w:rsidRPr="00217A4A" w:rsidRDefault="00A92707" w:rsidP="00A92707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8F8582E" w14:textId="77777777" w:rsidR="00702D39" w:rsidRPr="00217A4A" w:rsidRDefault="00702D39" w:rsidP="00A92707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B4AE306" w14:textId="77777777" w:rsidR="00702D39" w:rsidRPr="00217A4A" w:rsidRDefault="00702D39" w:rsidP="00A92707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416A095" w14:textId="77777777" w:rsidR="00702D39" w:rsidRPr="00217A4A" w:rsidRDefault="00702D39" w:rsidP="00A92707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0047CDE" w14:textId="77777777" w:rsidR="00702D39" w:rsidRPr="00217A4A" w:rsidRDefault="00702D39" w:rsidP="00A92707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0442FEB" w14:textId="77777777" w:rsidR="00702D39" w:rsidRPr="00217A4A" w:rsidRDefault="00702D39" w:rsidP="00A92707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7B87D01" w14:textId="3AD0CEDC" w:rsidR="00480F7E" w:rsidRPr="00217A4A" w:rsidRDefault="00480F7E" w:rsidP="00A92707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801BE7" w:rsidRPr="00546255" w14:paraId="30051337" w14:textId="77777777" w:rsidTr="003B502A">
        <w:tc>
          <w:tcPr>
            <w:tcW w:w="1129" w:type="dxa"/>
          </w:tcPr>
          <w:p w14:paraId="0D9D6688" w14:textId="0076C582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Week 10</w:t>
            </w:r>
          </w:p>
          <w:p w14:paraId="2D31B58F" w14:textId="6D9BD092" w:rsidR="00801BE7" w:rsidRPr="00217A4A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051" w:type="dxa"/>
          </w:tcPr>
          <w:p w14:paraId="230466D3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Grammar and Spelling</w:t>
            </w:r>
          </w:p>
          <w:p w14:paraId="5EEE3AEE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56DB50E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0ECFAC4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7AFE825" w14:textId="6D2A31A0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6BEAB88" w14:textId="4EC30D19" w:rsidR="00045B30" w:rsidRDefault="00045B30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BDA46D5" w14:textId="77777777" w:rsidR="00045B30" w:rsidRDefault="00045B30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4AD312E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B7F47A3" w14:textId="18506C31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Reading for Pleasure</w:t>
            </w:r>
          </w:p>
          <w:p w14:paraId="670EF468" w14:textId="47F77639" w:rsidR="00801BE7" w:rsidRPr="00217A4A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4768" w:type="dxa"/>
          </w:tcPr>
          <w:p w14:paraId="1F0DAAA6" w14:textId="5AA9EF1A" w:rsidR="00801BE7" w:rsidRPr="00217A4A" w:rsidRDefault="008F6016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TASK 13</w:t>
            </w:r>
            <w:r w:rsidR="00801BE7" w:rsidRPr="00217A4A">
              <w:rPr>
                <w:rFonts w:ascii="Arial Narrow" w:hAnsi="Arial Narrow" w:cs="Arial"/>
                <w:b/>
                <w:sz w:val="24"/>
                <w:szCs w:val="24"/>
              </w:rPr>
              <w:t>:  Spelling and Grammar Test</w:t>
            </w:r>
          </w:p>
          <w:p w14:paraId="6A5856D4" w14:textId="77777777" w:rsidR="00801BE7" w:rsidRPr="00217A4A" w:rsidRDefault="00801BE7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                  Writing Journal</w:t>
            </w:r>
          </w:p>
          <w:p w14:paraId="5A07E984" w14:textId="77777777" w:rsidR="00801BE7" w:rsidRPr="00217A4A" w:rsidRDefault="00801BE7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C96595F" w14:textId="77777777" w:rsidR="00801BE7" w:rsidRPr="00217A4A" w:rsidRDefault="00801BE7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WRITING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2.</w:t>
            </w: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5%</w:t>
            </w:r>
          </w:p>
          <w:p w14:paraId="2EEF8B59" w14:textId="77777777" w:rsidR="00801BE7" w:rsidRPr="00217A4A" w:rsidRDefault="00801BE7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Due: Week 10</w:t>
            </w:r>
          </w:p>
          <w:p w14:paraId="36C1964C" w14:textId="01EFA215" w:rsidR="00801BE7" w:rsidRDefault="00801BE7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129A637" w14:textId="4207CF45" w:rsidR="00045B30" w:rsidRDefault="00045B30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0A750CD" w14:textId="77777777" w:rsidR="00045B30" w:rsidRPr="00217A4A" w:rsidRDefault="00045B30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3BAFA798" w14:textId="5E4A1BCF" w:rsidR="00801BE7" w:rsidRPr="00217A4A" w:rsidRDefault="008F6016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TASK 14</w:t>
            </w:r>
            <w:r w:rsidR="00801BE7" w:rsidRPr="00217A4A">
              <w:rPr>
                <w:rFonts w:ascii="Arial Narrow" w:hAnsi="Arial Narrow" w:cs="Arial"/>
                <w:b/>
                <w:sz w:val="24"/>
                <w:szCs w:val="24"/>
              </w:rPr>
              <w:t>:  Reading for Pleasure Programme</w:t>
            </w:r>
          </w:p>
          <w:p w14:paraId="5CBD3EB8" w14:textId="77777777" w:rsidR="00801BE7" w:rsidRPr="00217A4A" w:rsidRDefault="00801BE7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31C0424" w14:textId="77777777" w:rsidR="00801BE7" w:rsidRPr="00217A4A" w:rsidRDefault="00801BE7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READING AND VIEWING</w:t>
            </w: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2.</w:t>
            </w: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5%</w:t>
            </w:r>
          </w:p>
          <w:p w14:paraId="44D7B71D" w14:textId="77777777" w:rsidR="00801BE7" w:rsidRPr="00217A4A" w:rsidRDefault="00801BE7" w:rsidP="00801BE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Due: Week 10</w:t>
            </w:r>
          </w:p>
          <w:p w14:paraId="404558B9" w14:textId="77777777" w:rsidR="00801BE7" w:rsidRDefault="00801BE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334C1D42" w14:textId="77777777" w:rsidR="002E0440" w:rsidRDefault="002E0440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3C3223B" w14:textId="057B5C2F" w:rsidR="002E0440" w:rsidRPr="00217A4A" w:rsidRDefault="002E0440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</w:tr>
      <w:tr w:rsidR="00FD1374" w:rsidRPr="00546255" w14:paraId="6ACE0CAC" w14:textId="77777777" w:rsidTr="00533C4F">
        <w:tc>
          <w:tcPr>
            <w:tcW w:w="13948" w:type="dxa"/>
            <w:gridSpan w:val="3"/>
          </w:tcPr>
          <w:p w14:paraId="270FE60F" w14:textId="1CCEFE18" w:rsidR="00FD1374" w:rsidRPr="002662B6" w:rsidRDefault="00FD1374" w:rsidP="00FD1374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lastRenderedPageBreak/>
              <w:t>Term 4</w:t>
            </w:r>
          </w:p>
          <w:p w14:paraId="234A0C7E" w14:textId="5754BC6A" w:rsidR="00FD1374" w:rsidRDefault="00FD1374" w:rsidP="00A9270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92707" w:rsidRPr="00217A4A" w14:paraId="6792D00B" w14:textId="77777777" w:rsidTr="003B502A">
        <w:tc>
          <w:tcPr>
            <w:tcW w:w="1129" w:type="dxa"/>
          </w:tcPr>
          <w:p w14:paraId="09032255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Weeks </w:t>
            </w:r>
          </w:p>
          <w:p w14:paraId="754034D0" w14:textId="15F4BC81" w:rsidR="00A92707" w:rsidRPr="00217A4A" w:rsidRDefault="00533C4F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1-3</w:t>
            </w:r>
          </w:p>
          <w:p w14:paraId="47EF2032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9BD27D6" w14:textId="6EAE2C29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051" w:type="dxa"/>
          </w:tcPr>
          <w:p w14:paraId="0B23A8D0" w14:textId="6C6B4420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Genre Study: </w:t>
            </w:r>
            <w:r w:rsidR="00533C4F"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Sean Tan </w:t>
            </w:r>
          </w:p>
          <w:p w14:paraId="452BF4E1" w14:textId="77777777" w:rsidR="00A92707" w:rsidRPr="00217A4A" w:rsidRDefault="00A92707" w:rsidP="00A92707">
            <w:pPr>
              <w:rPr>
                <w:rFonts w:ascii="Arial Narrow" w:hAnsi="Arial Narrow" w:cs="Arial"/>
                <w:sz w:val="24"/>
                <w:szCs w:val="24"/>
                <w:shd w:val="clear" w:color="auto" w:fill="FFFFFF"/>
              </w:rPr>
            </w:pPr>
          </w:p>
          <w:p w14:paraId="3A1F34A0" w14:textId="598D2619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sz w:val="24"/>
                <w:szCs w:val="24"/>
                <w:lang w:eastAsia="en-AU"/>
              </w:rPr>
              <w:t>Critically examine the effect of stylistic choices in texts and the ways in which these choices position audiences for particular purposes, revealing and/or shaping attitudes, values and perspectives</w:t>
            </w:r>
          </w:p>
        </w:tc>
        <w:tc>
          <w:tcPr>
            <w:tcW w:w="4768" w:type="dxa"/>
          </w:tcPr>
          <w:p w14:paraId="55A27BEA" w14:textId="1BCA64EB" w:rsidR="00A92707" w:rsidRPr="00217A4A" w:rsidRDefault="00533C4F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TASK 11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: Analyse a scene from </w:t>
            </w: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Sean Tan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 text</w:t>
            </w:r>
          </w:p>
          <w:p w14:paraId="5578A47C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104B1925" w14:textId="4015EB36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READING &amp; VIEWING 5%</w:t>
            </w:r>
          </w:p>
          <w:p w14:paraId="23ED5A33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C1049BA" w14:textId="023E4879" w:rsidR="00A92707" w:rsidRPr="00217A4A" w:rsidRDefault="00A92707" w:rsidP="00A92707">
            <w:pPr>
              <w:rPr>
                <w:rFonts w:ascii="Arial Narrow" w:hAnsi="Arial Narrow" w:cs="Arial"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Due</w:t>
            </w:r>
            <w:r w:rsidR="00533C4F" w:rsidRPr="00217A4A">
              <w:rPr>
                <w:rFonts w:ascii="Arial Narrow" w:hAnsi="Arial Narrow" w:cs="Arial"/>
                <w:b/>
                <w:sz w:val="24"/>
                <w:szCs w:val="24"/>
              </w:rPr>
              <w:t>: Week 3</w:t>
            </w:r>
          </w:p>
          <w:p w14:paraId="3ED40A10" w14:textId="6605007F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</w:tr>
      <w:tr w:rsidR="008F6016" w:rsidRPr="00217A4A" w14:paraId="00578FCF" w14:textId="77777777" w:rsidTr="003B502A">
        <w:tc>
          <w:tcPr>
            <w:tcW w:w="1129" w:type="dxa"/>
          </w:tcPr>
          <w:p w14:paraId="07333602" w14:textId="77777777" w:rsidR="008F6016" w:rsidRDefault="008F6016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Weeks </w:t>
            </w:r>
          </w:p>
          <w:p w14:paraId="0FB407EE" w14:textId="1B44B6AB" w:rsidR="008F6016" w:rsidRPr="00217A4A" w:rsidRDefault="00DA4B70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4-5</w:t>
            </w:r>
          </w:p>
        </w:tc>
        <w:tc>
          <w:tcPr>
            <w:tcW w:w="8051" w:type="dxa"/>
          </w:tcPr>
          <w:p w14:paraId="027DECA5" w14:textId="77777777" w:rsidR="008F6016" w:rsidRDefault="008F6016" w:rsidP="00F7675C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Panel Discussion: </w:t>
            </w:r>
            <w:r w:rsidR="00F7675C">
              <w:rPr>
                <w:rFonts w:ascii="Arial Narrow" w:hAnsi="Arial Narrow" w:cs="Arial"/>
                <w:b/>
                <w:sz w:val="24"/>
                <w:szCs w:val="24"/>
              </w:rPr>
              <w:t>Academic Year 2019</w:t>
            </w:r>
          </w:p>
          <w:p w14:paraId="665D9AFB" w14:textId="77777777" w:rsidR="00F7675C" w:rsidRDefault="00F7675C" w:rsidP="00F7675C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C08253B" w14:textId="7CEF81C3" w:rsidR="00F7675C" w:rsidRDefault="00B5662A" w:rsidP="00F7675C">
            <w:pPr>
              <w:rPr>
                <w:rFonts w:ascii="Arial Narrow" w:hAnsi="Arial Narrow" w:cs="Arial"/>
                <w:sz w:val="24"/>
                <w:szCs w:val="24"/>
              </w:rPr>
            </w:pPr>
            <w:r w:rsidRPr="00B5662A">
              <w:rPr>
                <w:rFonts w:ascii="Arial Narrow" w:hAnsi="Arial Narrow" w:cs="Arial"/>
                <w:sz w:val="24"/>
                <w:szCs w:val="24"/>
              </w:rPr>
              <w:t>Review of key issues, texts, reader positioning, purpose, context, audience</w:t>
            </w:r>
            <w:r>
              <w:rPr>
                <w:rFonts w:ascii="Arial Narrow" w:hAnsi="Arial Narrow" w:cs="Arial"/>
                <w:sz w:val="24"/>
                <w:szCs w:val="24"/>
              </w:rPr>
              <w:t>, language and conventions</w:t>
            </w:r>
            <w:r w:rsidR="009A1E17">
              <w:rPr>
                <w:rFonts w:ascii="Arial Narrow" w:hAnsi="Arial Narrow" w:cs="Arial"/>
                <w:sz w:val="24"/>
                <w:szCs w:val="24"/>
              </w:rPr>
              <w:t>. Students create a topic for discussion, allowing them to demonstrate their understanding of the concepts listed above. Students work in groups of five, with a designated MC, to explore texts examined during 2019.</w:t>
            </w:r>
          </w:p>
          <w:p w14:paraId="08A0F90D" w14:textId="54CE5E65" w:rsidR="009A1E17" w:rsidRPr="00B5662A" w:rsidRDefault="009A1E17" w:rsidP="00F7675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768" w:type="dxa"/>
          </w:tcPr>
          <w:p w14:paraId="6CFB05CF" w14:textId="39963F3B" w:rsidR="008F6016" w:rsidRDefault="008F6016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TASK 12: Panel Discussion</w:t>
            </w:r>
          </w:p>
          <w:p w14:paraId="5404916D" w14:textId="77777777" w:rsidR="008F6016" w:rsidRDefault="008F6016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4A708AE9" w14:textId="77777777" w:rsidR="008F6016" w:rsidRPr="00217A4A" w:rsidRDefault="008F6016" w:rsidP="008F601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SPEAKING &amp; LISTENING 20</w:t>
            </w: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%</w:t>
            </w:r>
          </w:p>
          <w:p w14:paraId="69FD7983" w14:textId="71843E38" w:rsidR="008F6016" w:rsidRDefault="00DA4B70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Due Week 5</w:t>
            </w:r>
          </w:p>
          <w:p w14:paraId="227F150E" w14:textId="4DAC6723" w:rsidR="008F6016" w:rsidRPr="00217A4A" w:rsidRDefault="008F6016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</w:tr>
      <w:tr w:rsidR="00A92707" w:rsidRPr="00217A4A" w14:paraId="0077BDB4" w14:textId="77777777" w:rsidTr="003B502A">
        <w:tc>
          <w:tcPr>
            <w:tcW w:w="1129" w:type="dxa"/>
          </w:tcPr>
          <w:p w14:paraId="0BB666CE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Week </w:t>
            </w:r>
          </w:p>
          <w:p w14:paraId="6768B4AB" w14:textId="4428AF57" w:rsidR="00A92707" w:rsidRPr="00217A4A" w:rsidRDefault="00DA4B70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6</w:t>
            </w:r>
          </w:p>
        </w:tc>
        <w:tc>
          <w:tcPr>
            <w:tcW w:w="8051" w:type="dxa"/>
          </w:tcPr>
          <w:p w14:paraId="7E615AC1" w14:textId="14669DB4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Grammar and Spelling</w:t>
            </w:r>
          </w:p>
          <w:p w14:paraId="3FBCBE2F" w14:textId="46D8E8F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A6E280C" w14:textId="3F02FF72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10E7CE5" w14:textId="53DA5E24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B5A7C24" w14:textId="0BB3BFAB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9CCAB10" w14:textId="0BCB312C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D2A2CD8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36E803E0" w14:textId="51646AEB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Reading for Pleasure Programme</w:t>
            </w:r>
          </w:p>
        </w:tc>
        <w:tc>
          <w:tcPr>
            <w:tcW w:w="4768" w:type="dxa"/>
          </w:tcPr>
          <w:p w14:paraId="3FEAB39E" w14:textId="6CB4620E" w:rsidR="00A92707" w:rsidRPr="00217A4A" w:rsidRDefault="0093065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TASK</w:t>
            </w:r>
            <w:r w:rsidR="008F6016">
              <w:rPr>
                <w:rFonts w:ascii="Arial Narrow" w:hAnsi="Arial Narrow" w:cs="Arial"/>
                <w:b/>
                <w:sz w:val="24"/>
                <w:szCs w:val="24"/>
              </w:rPr>
              <w:t xml:space="preserve"> 13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>: Spelling and Grammar Test</w:t>
            </w:r>
          </w:p>
          <w:p w14:paraId="373EA9F0" w14:textId="67D53979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                Writing Journal</w:t>
            </w:r>
          </w:p>
          <w:p w14:paraId="7A0ACEFD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34D38716" w14:textId="1979D82E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WRITING </w:t>
            </w:r>
            <w:r w:rsidR="00930657">
              <w:rPr>
                <w:rFonts w:ascii="Arial Narrow" w:hAnsi="Arial Narrow" w:cs="Arial"/>
                <w:b/>
                <w:sz w:val="24"/>
                <w:szCs w:val="24"/>
              </w:rPr>
              <w:t>2.</w:t>
            </w: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5%</w:t>
            </w:r>
          </w:p>
          <w:p w14:paraId="26597CF9" w14:textId="11F3EE8C" w:rsidR="00A92707" w:rsidRPr="00217A4A" w:rsidRDefault="00F7675C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Due: Week 6</w:t>
            </w:r>
          </w:p>
          <w:p w14:paraId="52036A75" w14:textId="595974F3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71D6857" w14:textId="77777777" w:rsidR="00930657" w:rsidRDefault="0093065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7E8827D" w14:textId="29CCAB14" w:rsidR="00A92707" w:rsidRPr="00217A4A" w:rsidRDefault="0093065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TASK</w:t>
            </w:r>
            <w:r w:rsidR="008F6016">
              <w:rPr>
                <w:rFonts w:ascii="Arial Narrow" w:hAnsi="Arial Narrow" w:cs="Arial"/>
                <w:b/>
                <w:sz w:val="24"/>
                <w:szCs w:val="24"/>
              </w:rPr>
              <w:t xml:space="preserve"> 14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>:  Reading for Pleasure Programme</w:t>
            </w:r>
          </w:p>
          <w:p w14:paraId="79EA3B41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65D7E71" w14:textId="767E302A" w:rsidR="00A92707" w:rsidRPr="00217A4A" w:rsidRDefault="0055311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READING &amp; VIEWING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="00930657">
              <w:rPr>
                <w:rFonts w:ascii="Arial Narrow" w:hAnsi="Arial Narrow" w:cs="Arial"/>
                <w:b/>
                <w:sz w:val="24"/>
                <w:szCs w:val="24"/>
              </w:rPr>
              <w:t>2.</w:t>
            </w:r>
            <w:r w:rsidR="00A92707" w:rsidRPr="00217A4A">
              <w:rPr>
                <w:rFonts w:ascii="Arial Narrow" w:hAnsi="Arial Narrow" w:cs="Arial"/>
                <w:b/>
                <w:sz w:val="24"/>
                <w:szCs w:val="24"/>
              </w:rPr>
              <w:t>5%</w:t>
            </w:r>
          </w:p>
          <w:p w14:paraId="6D909830" w14:textId="4C66D3D8" w:rsidR="00A92707" w:rsidRPr="00217A4A" w:rsidRDefault="00F7675C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Due: Week 6</w:t>
            </w:r>
          </w:p>
          <w:p w14:paraId="7DE97699" w14:textId="43D8C1D3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</w:tr>
      <w:tr w:rsidR="00A92707" w:rsidRPr="00217A4A" w14:paraId="3EA36F50" w14:textId="77777777" w:rsidTr="003B502A">
        <w:tc>
          <w:tcPr>
            <w:tcW w:w="1129" w:type="dxa"/>
          </w:tcPr>
          <w:p w14:paraId="2C76D38A" w14:textId="77777777" w:rsidR="00A92707" w:rsidRPr="00217A4A" w:rsidRDefault="00A92707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17A4A">
              <w:rPr>
                <w:rFonts w:ascii="Arial Narrow" w:hAnsi="Arial Narrow" w:cs="Arial"/>
                <w:b/>
                <w:sz w:val="24"/>
                <w:szCs w:val="24"/>
              </w:rPr>
              <w:t>Weeks</w:t>
            </w:r>
          </w:p>
          <w:p w14:paraId="58F3D728" w14:textId="1F99A5F8" w:rsidR="00A92707" w:rsidRPr="00217A4A" w:rsidRDefault="00F7675C" w:rsidP="00A9270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7-10 </w:t>
            </w:r>
          </w:p>
        </w:tc>
        <w:tc>
          <w:tcPr>
            <w:tcW w:w="8051" w:type="dxa"/>
          </w:tcPr>
          <w:p w14:paraId="5B817A83" w14:textId="0A1B65A5" w:rsidR="00A92707" w:rsidRDefault="00F7675C" w:rsidP="0055311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Narrative</w:t>
            </w:r>
          </w:p>
          <w:p w14:paraId="1D91FFD0" w14:textId="381CE16E" w:rsidR="00F7675C" w:rsidRPr="00553117" w:rsidRDefault="00F7675C" w:rsidP="00553117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Photo Essay </w:t>
            </w:r>
          </w:p>
        </w:tc>
        <w:tc>
          <w:tcPr>
            <w:tcW w:w="4768" w:type="dxa"/>
          </w:tcPr>
          <w:p w14:paraId="050F7FB8" w14:textId="7311AB86" w:rsidR="00A92707" w:rsidRPr="00217A4A" w:rsidRDefault="00A92707" w:rsidP="00DA4B70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</w:tr>
    </w:tbl>
    <w:p w14:paraId="72340E50" w14:textId="7C351A0C" w:rsidR="007B12F0" w:rsidRPr="00217A4A" w:rsidRDefault="007B12F0" w:rsidP="007B12F0">
      <w:pPr>
        <w:rPr>
          <w:rFonts w:ascii="Arial Narrow" w:hAnsi="Arial Narrow" w:cs="Arial"/>
          <w:b/>
          <w:sz w:val="24"/>
          <w:szCs w:val="24"/>
        </w:rPr>
      </w:pPr>
    </w:p>
    <w:p w14:paraId="1C353F3D" w14:textId="77777777" w:rsidR="006F3158" w:rsidRPr="00217A4A" w:rsidRDefault="006F3158" w:rsidP="007B12F0">
      <w:pPr>
        <w:rPr>
          <w:rFonts w:ascii="Arial Narrow" w:hAnsi="Arial Narrow" w:cs="Arial"/>
          <w:b/>
          <w:sz w:val="24"/>
          <w:szCs w:val="24"/>
        </w:rPr>
      </w:pPr>
    </w:p>
    <w:sectPr w:rsidR="006F3158" w:rsidRPr="00217A4A" w:rsidSect="007B12F0">
      <w:foot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B357B1" w14:textId="77777777" w:rsidR="00DA4B70" w:rsidRDefault="00DA4B70" w:rsidP="00863713">
      <w:pPr>
        <w:spacing w:after="0" w:line="240" w:lineRule="auto"/>
      </w:pPr>
      <w:r>
        <w:separator/>
      </w:r>
    </w:p>
  </w:endnote>
  <w:endnote w:type="continuationSeparator" w:id="0">
    <w:p w14:paraId="08CF3729" w14:textId="77777777" w:rsidR="00DA4B70" w:rsidRDefault="00DA4B70" w:rsidP="00863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527877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510713" w14:textId="29092202" w:rsidR="00DA4B70" w:rsidRDefault="00DA4B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467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2FD5496" w14:textId="77777777" w:rsidR="00DA4B70" w:rsidRDefault="00DA4B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C339AE" w14:textId="77777777" w:rsidR="00DA4B70" w:rsidRDefault="00DA4B70" w:rsidP="00863713">
      <w:pPr>
        <w:spacing w:after="0" w:line="240" w:lineRule="auto"/>
      </w:pPr>
      <w:r>
        <w:separator/>
      </w:r>
    </w:p>
  </w:footnote>
  <w:footnote w:type="continuationSeparator" w:id="0">
    <w:p w14:paraId="00EADD4E" w14:textId="77777777" w:rsidR="00DA4B70" w:rsidRDefault="00DA4B70" w:rsidP="00863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3C1A"/>
    <w:multiLevelType w:val="hybridMultilevel"/>
    <w:tmpl w:val="D0BA2E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D0E6F"/>
    <w:multiLevelType w:val="hybridMultilevel"/>
    <w:tmpl w:val="DC06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F6347"/>
    <w:multiLevelType w:val="hybridMultilevel"/>
    <w:tmpl w:val="B8308D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D27A1"/>
    <w:multiLevelType w:val="hybridMultilevel"/>
    <w:tmpl w:val="FE2689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87CD7"/>
    <w:multiLevelType w:val="hybridMultilevel"/>
    <w:tmpl w:val="0BC0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909E2"/>
    <w:multiLevelType w:val="hybridMultilevel"/>
    <w:tmpl w:val="477E31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264C0"/>
    <w:multiLevelType w:val="hybridMultilevel"/>
    <w:tmpl w:val="C67E43BA"/>
    <w:lvl w:ilvl="0" w:tplc="ABF423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37931"/>
    <w:multiLevelType w:val="hybridMultilevel"/>
    <w:tmpl w:val="3A1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F17C1"/>
    <w:multiLevelType w:val="hybridMultilevel"/>
    <w:tmpl w:val="DDF000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722D2"/>
    <w:multiLevelType w:val="hybridMultilevel"/>
    <w:tmpl w:val="F5A2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66D32"/>
    <w:multiLevelType w:val="hybridMultilevel"/>
    <w:tmpl w:val="ACDE55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E6C0B"/>
    <w:multiLevelType w:val="hybridMultilevel"/>
    <w:tmpl w:val="5C9C65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7685E"/>
    <w:multiLevelType w:val="hybridMultilevel"/>
    <w:tmpl w:val="76F864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57FE5"/>
    <w:multiLevelType w:val="hybridMultilevel"/>
    <w:tmpl w:val="9DB81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301679"/>
    <w:multiLevelType w:val="hybridMultilevel"/>
    <w:tmpl w:val="849CD8E6"/>
    <w:lvl w:ilvl="0" w:tplc="E99CC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5303F9"/>
    <w:multiLevelType w:val="hybridMultilevel"/>
    <w:tmpl w:val="29C836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F53BCE"/>
    <w:multiLevelType w:val="hybridMultilevel"/>
    <w:tmpl w:val="2B0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2339E"/>
    <w:multiLevelType w:val="hybridMultilevel"/>
    <w:tmpl w:val="C35046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12C61"/>
    <w:multiLevelType w:val="hybridMultilevel"/>
    <w:tmpl w:val="A050C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C2996"/>
    <w:multiLevelType w:val="hybridMultilevel"/>
    <w:tmpl w:val="1B4A5582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466005DC"/>
    <w:multiLevelType w:val="hybridMultilevel"/>
    <w:tmpl w:val="CE8427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4744AA"/>
    <w:multiLevelType w:val="hybridMultilevel"/>
    <w:tmpl w:val="EE2239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E8282B"/>
    <w:multiLevelType w:val="hybridMultilevel"/>
    <w:tmpl w:val="428691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A51AD"/>
    <w:multiLevelType w:val="hybridMultilevel"/>
    <w:tmpl w:val="50FC6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55AD1"/>
    <w:multiLevelType w:val="hybridMultilevel"/>
    <w:tmpl w:val="9A52A5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F93E60"/>
    <w:multiLevelType w:val="hybridMultilevel"/>
    <w:tmpl w:val="7646F6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4A12C9"/>
    <w:multiLevelType w:val="hybridMultilevel"/>
    <w:tmpl w:val="AFA8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C5B00"/>
    <w:multiLevelType w:val="hybridMultilevel"/>
    <w:tmpl w:val="22043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713D0F"/>
    <w:multiLevelType w:val="hybridMultilevel"/>
    <w:tmpl w:val="7B3641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D3808"/>
    <w:multiLevelType w:val="hybridMultilevel"/>
    <w:tmpl w:val="6FF4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E146F7"/>
    <w:multiLevelType w:val="hybridMultilevel"/>
    <w:tmpl w:val="EB3AC274"/>
    <w:lvl w:ilvl="0" w:tplc="BE507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AB0469"/>
    <w:multiLevelType w:val="hybridMultilevel"/>
    <w:tmpl w:val="B1B85E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A342685"/>
    <w:multiLevelType w:val="hybridMultilevel"/>
    <w:tmpl w:val="E7123F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8521AD"/>
    <w:multiLevelType w:val="hybridMultilevel"/>
    <w:tmpl w:val="5A4C96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441480"/>
    <w:multiLevelType w:val="hybridMultilevel"/>
    <w:tmpl w:val="5E08C9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69368E"/>
    <w:multiLevelType w:val="hybridMultilevel"/>
    <w:tmpl w:val="5954485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1BF6F7A"/>
    <w:multiLevelType w:val="hybridMultilevel"/>
    <w:tmpl w:val="E8722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CE4C39"/>
    <w:multiLevelType w:val="hybridMultilevel"/>
    <w:tmpl w:val="19DC86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4C1A8A"/>
    <w:multiLevelType w:val="hybridMultilevel"/>
    <w:tmpl w:val="943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E50212"/>
    <w:multiLevelType w:val="hybridMultilevel"/>
    <w:tmpl w:val="2CFAFF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4"/>
  </w:num>
  <w:num w:numId="5">
    <w:abstractNumId w:val="16"/>
  </w:num>
  <w:num w:numId="6">
    <w:abstractNumId w:val="36"/>
  </w:num>
  <w:num w:numId="7">
    <w:abstractNumId w:val="13"/>
  </w:num>
  <w:num w:numId="8">
    <w:abstractNumId w:val="26"/>
  </w:num>
  <w:num w:numId="9">
    <w:abstractNumId w:val="23"/>
  </w:num>
  <w:num w:numId="10">
    <w:abstractNumId w:val="18"/>
  </w:num>
  <w:num w:numId="11">
    <w:abstractNumId w:val="29"/>
  </w:num>
  <w:num w:numId="12">
    <w:abstractNumId w:val="20"/>
  </w:num>
  <w:num w:numId="13">
    <w:abstractNumId w:val="28"/>
  </w:num>
  <w:num w:numId="14">
    <w:abstractNumId w:val="8"/>
  </w:num>
  <w:num w:numId="15">
    <w:abstractNumId w:val="37"/>
  </w:num>
  <w:num w:numId="16">
    <w:abstractNumId w:val="17"/>
  </w:num>
  <w:num w:numId="17">
    <w:abstractNumId w:val="24"/>
  </w:num>
  <w:num w:numId="18">
    <w:abstractNumId w:val="22"/>
  </w:num>
  <w:num w:numId="19">
    <w:abstractNumId w:val="5"/>
  </w:num>
  <w:num w:numId="20">
    <w:abstractNumId w:val="3"/>
  </w:num>
  <w:num w:numId="21">
    <w:abstractNumId w:val="38"/>
  </w:num>
  <w:num w:numId="22">
    <w:abstractNumId w:val="33"/>
  </w:num>
  <w:num w:numId="23">
    <w:abstractNumId w:val="21"/>
  </w:num>
  <w:num w:numId="24">
    <w:abstractNumId w:val="39"/>
  </w:num>
  <w:num w:numId="25">
    <w:abstractNumId w:val="14"/>
  </w:num>
  <w:num w:numId="26">
    <w:abstractNumId w:val="32"/>
  </w:num>
  <w:num w:numId="27">
    <w:abstractNumId w:val="30"/>
  </w:num>
  <w:num w:numId="28">
    <w:abstractNumId w:val="35"/>
  </w:num>
  <w:num w:numId="29">
    <w:abstractNumId w:val="25"/>
  </w:num>
  <w:num w:numId="30">
    <w:abstractNumId w:val="0"/>
  </w:num>
  <w:num w:numId="31">
    <w:abstractNumId w:val="27"/>
  </w:num>
  <w:num w:numId="32">
    <w:abstractNumId w:val="34"/>
  </w:num>
  <w:num w:numId="33">
    <w:abstractNumId w:val="19"/>
  </w:num>
  <w:num w:numId="34">
    <w:abstractNumId w:val="12"/>
  </w:num>
  <w:num w:numId="35">
    <w:abstractNumId w:val="6"/>
  </w:num>
  <w:num w:numId="36">
    <w:abstractNumId w:val="15"/>
  </w:num>
  <w:num w:numId="37">
    <w:abstractNumId w:val="31"/>
  </w:num>
  <w:num w:numId="38">
    <w:abstractNumId w:val="11"/>
  </w:num>
  <w:num w:numId="39">
    <w:abstractNumId w:val="2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11AD8"/>
    <w:rsid w:val="000430C0"/>
    <w:rsid w:val="00045B30"/>
    <w:rsid w:val="0006650E"/>
    <w:rsid w:val="00066C4F"/>
    <w:rsid w:val="00071A1D"/>
    <w:rsid w:val="000979D6"/>
    <w:rsid w:val="000A56D0"/>
    <w:rsid w:val="000B337E"/>
    <w:rsid w:val="000D5EBA"/>
    <w:rsid w:val="00173D27"/>
    <w:rsid w:val="00185C68"/>
    <w:rsid w:val="001C4DCE"/>
    <w:rsid w:val="001D2036"/>
    <w:rsid w:val="00217A4A"/>
    <w:rsid w:val="002309A0"/>
    <w:rsid w:val="002330B1"/>
    <w:rsid w:val="002439E3"/>
    <w:rsid w:val="002559A7"/>
    <w:rsid w:val="002662B6"/>
    <w:rsid w:val="002731C9"/>
    <w:rsid w:val="002E0440"/>
    <w:rsid w:val="00345960"/>
    <w:rsid w:val="0036494E"/>
    <w:rsid w:val="0038728D"/>
    <w:rsid w:val="00394910"/>
    <w:rsid w:val="00394FB9"/>
    <w:rsid w:val="003A0138"/>
    <w:rsid w:val="003B502A"/>
    <w:rsid w:val="003C213B"/>
    <w:rsid w:val="003C26E5"/>
    <w:rsid w:val="003C6721"/>
    <w:rsid w:val="003D3483"/>
    <w:rsid w:val="0042337D"/>
    <w:rsid w:val="00424755"/>
    <w:rsid w:val="00467F8C"/>
    <w:rsid w:val="004705B1"/>
    <w:rsid w:val="00480F7E"/>
    <w:rsid w:val="00482E9A"/>
    <w:rsid w:val="00485B42"/>
    <w:rsid w:val="004D2BBA"/>
    <w:rsid w:val="005042F5"/>
    <w:rsid w:val="00533C4F"/>
    <w:rsid w:val="0053512B"/>
    <w:rsid w:val="00546255"/>
    <w:rsid w:val="00553117"/>
    <w:rsid w:val="00556B4F"/>
    <w:rsid w:val="00560834"/>
    <w:rsid w:val="005921B3"/>
    <w:rsid w:val="005A7B24"/>
    <w:rsid w:val="005E0259"/>
    <w:rsid w:val="006127D3"/>
    <w:rsid w:val="0063640D"/>
    <w:rsid w:val="00646FF5"/>
    <w:rsid w:val="00666207"/>
    <w:rsid w:val="00666351"/>
    <w:rsid w:val="006D1C27"/>
    <w:rsid w:val="006D2B53"/>
    <w:rsid w:val="006F3158"/>
    <w:rsid w:val="00702ACC"/>
    <w:rsid w:val="00702D39"/>
    <w:rsid w:val="00715A0D"/>
    <w:rsid w:val="00742549"/>
    <w:rsid w:val="00745695"/>
    <w:rsid w:val="00745B57"/>
    <w:rsid w:val="00776ACC"/>
    <w:rsid w:val="007A2A59"/>
    <w:rsid w:val="007B0F18"/>
    <w:rsid w:val="007B12F0"/>
    <w:rsid w:val="007F1E07"/>
    <w:rsid w:val="007F37AA"/>
    <w:rsid w:val="00801BE7"/>
    <w:rsid w:val="008020B4"/>
    <w:rsid w:val="008107B8"/>
    <w:rsid w:val="008227AF"/>
    <w:rsid w:val="00863713"/>
    <w:rsid w:val="008779C4"/>
    <w:rsid w:val="00882EE5"/>
    <w:rsid w:val="00897034"/>
    <w:rsid w:val="008A56AD"/>
    <w:rsid w:val="008E66D6"/>
    <w:rsid w:val="008F2261"/>
    <w:rsid w:val="008F6016"/>
    <w:rsid w:val="009113EA"/>
    <w:rsid w:val="00930657"/>
    <w:rsid w:val="00934B3A"/>
    <w:rsid w:val="00953104"/>
    <w:rsid w:val="009927FD"/>
    <w:rsid w:val="009A1E17"/>
    <w:rsid w:val="009A43BB"/>
    <w:rsid w:val="00A05A73"/>
    <w:rsid w:val="00A06029"/>
    <w:rsid w:val="00A61B26"/>
    <w:rsid w:val="00A8467B"/>
    <w:rsid w:val="00A92707"/>
    <w:rsid w:val="00AA7951"/>
    <w:rsid w:val="00AB58C1"/>
    <w:rsid w:val="00AC5552"/>
    <w:rsid w:val="00AD521F"/>
    <w:rsid w:val="00B03F70"/>
    <w:rsid w:val="00B16A21"/>
    <w:rsid w:val="00B2548C"/>
    <w:rsid w:val="00B42EBD"/>
    <w:rsid w:val="00B5662A"/>
    <w:rsid w:val="00B946E2"/>
    <w:rsid w:val="00BE00D2"/>
    <w:rsid w:val="00BE4D21"/>
    <w:rsid w:val="00C16DE3"/>
    <w:rsid w:val="00C7307B"/>
    <w:rsid w:val="00C74553"/>
    <w:rsid w:val="00C814FE"/>
    <w:rsid w:val="00CA1FDE"/>
    <w:rsid w:val="00CB39E7"/>
    <w:rsid w:val="00CD3ADF"/>
    <w:rsid w:val="00D21ABC"/>
    <w:rsid w:val="00D307B9"/>
    <w:rsid w:val="00D372D0"/>
    <w:rsid w:val="00D7677F"/>
    <w:rsid w:val="00D924D0"/>
    <w:rsid w:val="00D95ED3"/>
    <w:rsid w:val="00D969C5"/>
    <w:rsid w:val="00DA0F3F"/>
    <w:rsid w:val="00DA4B70"/>
    <w:rsid w:val="00DC490A"/>
    <w:rsid w:val="00DD3691"/>
    <w:rsid w:val="00DF10F4"/>
    <w:rsid w:val="00DF2CB5"/>
    <w:rsid w:val="00DF73B7"/>
    <w:rsid w:val="00E23A12"/>
    <w:rsid w:val="00E25BDC"/>
    <w:rsid w:val="00E80951"/>
    <w:rsid w:val="00E972E3"/>
    <w:rsid w:val="00EC26F3"/>
    <w:rsid w:val="00EC70E4"/>
    <w:rsid w:val="00ED269B"/>
    <w:rsid w:val="00EF219E"/>
    <w:rsid w:val="00F0494E"/>
    <w:rsid w:val="00F235F1"/>
    <w:rsid w:val="00F37377"/>
    <w:rsid w:val="00F40A5E"/>
    <w:rsid w:val="00F46509"/>
    <w:rsid w:val="00F53A92"/>
    <w:rsid w:val="00F63427"/>
    <w:rsid w:val="00F635E4"/>
    <w:rsid w:val="00F703A6"/>
    <w:rsid w:val="00F7675C"/>
    <w:rsid w:val="00FB54A0"/>
    <w:rsid w:val="00FD1374"/>
    <w:rsid w:val="00FD3DFE"/>
    <w:rsid w:val="00FE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8F2B4"/>
  <w15:docId w15:val="{F8458E8B-5B3C-4DC1-80FA-CB76A93C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12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863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713"/>
  </w:style>
  <w:style w:type="paragraph" w:styleId="Footer">
    <w:name w:val="footer"/>
    <w:basedOn w:val="Normal"/>
    <w:link w:val="FooterChar"/>
    <w:uiPriority w:val="99"/>
    <w:unhideWhenUsed/>
    <w:rsid w:val="00863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1FB285-8153-4B6F-8FA9-FAE56A039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C8A9CC5</Template>
  <TotalTime>207</TotalTime>
  <Pages>4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PAULEY Rebecca</cp:lastModifiedBy>
  <cp:revision>30</cp:revision>
  <cp:lastPrinted>2019-07-22T10:29:00Z</cp:lastPrinted>
  <dcterms:created xsi:type="dcterms:W3CDTF">2019-07-20T06:11:00Z</dcterms:created>
  <dcterms:modified xsi:type="dcterms:W3CDTF">2019-07-22T10:33:00Z</dcterms:modified>
</cp:coreProperties>
</file>