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385" w:rsidRDefault="00455410" w:rsidP="00C337E5">
      <w:pPr>
        <w:spacing w:after="0"/>
      </w:pPr>
      <w:r>
        <w:rPr>
          <w:noProof/>
          <w:lang w:eastAsia="en-A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413385</wp:posOffset>
            </wp:positionH>
            <wp:positionV relativeFrom="paragraph">
              <wp:posOffset>0</wp:posOffset>
            </wp:positionV>
            <wp:extent cx="557530" cy="5810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" cy="5810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8648700</wp:posOffset>
            </wp:positionH>
            <wp:positionV relativeFrom="paragraph">
              <wp:posOffset>0</wp:posOffset>
            </wp:positionV>
            <wp:extent cx="533400" cy="55562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55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087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-9525</wp:posOffset>
                </wp:positionV>
                <wp:extent cx="7255824" cy="514350"/>
                <wp:effectExtent l="0" t="0" r="2159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5824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74CFD" w:rsidRPr="00455410" w:rsidRDefault="00074CFD" w:rsidP="00C337E5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</w:pPr>
                            <w:r w:rsidRPr="00455410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  <w:t xml:space="preserve">Narrogin Senior High School </w:t>
                            </w:r>
                            <w:r w:rsidR="00455410" w:rsidRPr="00455410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  <w:t>Year 9</w:t>
                            </w:r>
                            <w:r w:rsidRPr="00455410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  <w:t xml:space="preserve"> NAEP</w:t>
                            </w:r>
                          </w:p>
                          <w:p w:rsidR="00074CFD" w:rsidRPr="00455410" w:rsidRDefault="00074CFD" w:rsidP="00C337E5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</w:pPr>
                            <w:r w:rsidRPr="00455410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  <w:t xml:space="preserve">2019 Assessment Outline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1.5pt;margin-top:-.75pt;width:571.3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" fillcolor="white [3201]" strokeweight=".5pt">
                <v:textbox>
                  <w:txbxContent>
                    <w:p w:rsidR="00074CFD" w:rsidRPr="00455410" w:rsidRDefault="00074CFD" w:rsidP="00C337E5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</w:pPr>
                      <w:r w:rsidRPr="00455410"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  <w:t xml:space="preserve">Narrogin Senior High School </w:t>
                      </w:r>
                      <w:r w:rsidR="00455410" w:rsidRPr="00455410"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  <w:t>Year 9</w:t>
                      </w:r>
                      <w:r w:rsidRPr="00455410"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  <w:t xml:space="preserve"> NAEP</w:t>
                      </w:r>
                    </w:p>
                    <w:p w:rsidR="00074CFD" w:rsidRPr="00455410" w:rsidRDefault="00074CFD" w:rsidP="00C337E5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</w:pPr>
                      <w:r w:rsidRPr="00455410"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  <w:t xml:space="preserve">2019 Assessment Outline </w:t>
                      </w:r>
                    </w:p>
                  </w:txbxContent>
                </v:textbox>
              </v:shape>
            </w:pict>
          </mc:Fallback>
        </mc:AlternateContent>
      </w:r>
      <w:r w:rsidR="00AC2982">
        <w:t xml:space="preserve">       </w:t>
      </w:r>
      <w:r w:rsidR="00ED0873">
        <w:rPr>
          <w:noProof/>
          <w:lang w:eastAsia="en-A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1491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420"/>
        <w:gridCol w:w="2126"/>
        <w:gridCol w:w="2977"/>
        <w:gridCol w:w="2126"/>
        <w:gridCol w:w="850"/>
        <w:gridCol w:w="1418"/>
      </w:tblGrid>
      <w:tr w:rsidR="00205B76" w:rsidRPr="00C337E5" w:rsidTr="00887920">
        <w:trPr>
          <w:trHeight w:val="741"/>
          <w:tblHeader/>
        </w:trPr>
        <w:tc>
          <w:tcPr>
            <w:tcW w:w="54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205B76" w:rsidRPr="00ED087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</w:pPr>
            <w:r w:rsidRPr="00ED087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  <w:t>Task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:rsidR="00205B76" w:rsidRPr="00ED0873" w:rsidRDefault="00205B76" w:rsidP="00205B76">
            <w:pPr>
              <w:widowControl w:val="0"/>
              <w:suppressAutoHyphens/>
              <w:autoSpaceDE w:val="0"/>
              <w:snapToGrid w:val="0"/>
              <w:spacing w:before="240" w:after="12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  <w:t>Assessment Type</w:t>
            </w:r>
          </w:p>
        </w:tc>
        <w:tc>
          <w:tcPr>
            <w:tcW w:w="29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</w:tcPr>
          <w:p w:rsidR="00205B76" w:rsidRPr="00ED0873" w:rsidRDefault="00205B76" w:rsidP="00ED0873">
            <w:pPr>
              <w:widowControl w:val="0"/>
              <w:suppressAutoHyphens/>
              <w:autoSpaceDE w:val="0"/>
              <w:snapToGrid w:val="0"/>
              <w:spacing w:before="240"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</w:pPr>
            <w:r w:rsidRPr="00ED087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  <w:t>Due Date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205B76" w:rsidRPr="00ED087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</w:pPr>
            <w:r w:rsidRPr="00ED087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  <w:t>Modes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205B76" w:rsidRPr="00ED087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lang w:eastAsia="ar-SA"/>
              </w:rPr>
            </w:pPr>
            <w:r w:rsidRPr="00ED0873">
              <w:rPr>
                <w:rFonts w:ascii="Arial" w:eastAsia="Arial" w:hAnsi="Arial" w:cs="Arial"/>
                <w:b/>
                <w:bCs/>
                <w:color w:val="000000"/>
                <w:lang w:eastAsia="ar-SA"/>
              </w:rPr>
              <w:t>Max Score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vAlign w:val="center"/>
          </w:tcPr>
          <w:p w:rsidR="00205B76" w:rsidRPr="00ED087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ED087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  <w:t>% Weight</w:t>
            </w:r>
          </w:p>
        </w:tc>
      </w:tr>
      <w:tr w:rsidR="00205B76" w:rsidRPr="00C337E5" w:rsidTr="00887920">
        <w:trPr>
          <w:trHeight w:val="345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EE35DB" w:rsidRDefault="00205B76" w:rsidP="00ED0873">
            <w:pPr>
              <w:widowControl w:val="0"/>
              <w:suppressAutoHyphens/>
              <w:autoSpaceDE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EE35D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Default="00205B76" w:rsidP="00ED0873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8"/>
                <w:szCs w:val="8"/>
                <w:lang w:eastAsia="ar-SA"/>
              </w:rPr>
            </w:pPr>
          </w:p>
          <w:p w:rsidR="00205B76" w:rsidRPr="00EE35DB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EE35D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40%</w:t>
            </w:r>
          </w:p>
        </w:tc>
      </w:tr>
      <w:tr w:rsidR="00205B76" w:rsidRPr="00C337E5" w:rsidTr="00887920">
        <w:trPr>
          <w:trHeight w:val="20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C337E5" w:rsidRDefault="00074CFD" w:rsidP="00074CFD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3</w:t>
            </w:r>
            <w:r w:rsidR="00205B76"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: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Short Story Writing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Default="00205B76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05B76" w:rsidRPr="00C337E5" w:rsidRDefault="00074CFD" w:rsidP="00074CFD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2</w:t>
            </w:r>
            <w:r w:rsidR="00205B76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: Week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D087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</w:t>
            </w: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205B76" w:rsidRPr="00C337E5" w:rsidTr="00887920">
        <w:trPr>
          <w:trHeight w:val="41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C337E5" w:rsidRDefault="00205B76" w:rsidP="00074CFD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4: Analytical Essay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Default="00205B76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05B76" w:rsidRPr="00C337E5" w:rsidRDefault="00205B76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Term 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2: Week 6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</w:t>
            </w: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205B76" w:rsidRPr="00C337E5" w:rsidTr="00887920">
        <w:trPr>
          <w:trHeight w:val="406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C337E5" w:rsidRDefault="00074CFD" w:rsidP="00074CFD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5</w:t>
            </w:r>
            <w:r w:rsidR="00205B76"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: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&amp; Viewing for Pleasure Programme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Pr="00C337E5" w:rsidRDefault="00887920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05B76" w:rsidRPr="00C337E5" w:rsidRDefault="00074CFD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2: Week 7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205B76" w:rsidRPr="00C337E5" w:rsidTr="00887920">
        <w:trPr>
          <w:trHeight w:val="414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C337E5" w:rsidRDefault="00205B76" w:rsidP="00074CFD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6: Retrieval Chart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Pr="00C337E5" w:rsidRDefault="00074CFD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05B76" w:rsidRPr="00C337E5" w:rsidRDefault="00887920" w:rsidP="00074CFD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Term 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3: Week 2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205B76" w:rsidRPr="00C337E5" w:rsidTr="00887920">
        <w:trPr>
          <w:trHeight w:val="25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C337E5" w:rsidRDefault="00205B76" w:rsidP="00662B5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9: </w:t>
            </w:r>
            <w:r w:rsidR="00662B5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Exam 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Pr="00C337E5" w:rsidRDefault="00887920" w:rsidP="00662B5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05B76" w:rsidRPr="00C337E5" w:rsidRDefault="00887920" w:rsidP="00074CFD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Term </w:t>
            </w:r>
            <w:r w:rsidR="00662B5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3: Week 8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</w:t>
            </w: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205B76" w:rsidRPr="00C337E5" w:rsidTr="00887920">
        <w:trPr>
          <w:trHeight w:val="40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C337E5" w:rsidRDefault="00074CFD" w:rsidP="00662B5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10: </w:t>
            </w:r>
            <w:r w:rsidR="00662B5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Genre Study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Pr="00C337E5" w:rsidRDefault="00074CFD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</w:t>
            </w:r>
            <w:r w:rsidR="00662B5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87920" w:rsidRPr="00C337E5" w:rsidRDefault="00887920" w:rsidP="00074CFD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Term </w:t>
            </w:r>
            <w:r w:rsidR="00662B5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3: Week 10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074CFD" w:rsidRPr="00C337E5" w:rsidTr="00887920">
        <w:trPr>
          <w:trHeight w:val="40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074CFD" w:rsidRDefault="00074CFD" w:rsidP="00662B5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11: </w:t>
            </w:r>
            <w:r w:rsidR="00662B5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Analytical Essay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074CFD" w:rsidRDefault="00074CFD" w:rsidP="00662B5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In-class 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74CFD" w:rsidRDefault="00074CFD" w:rsidP="00074CFD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</w:t>
            </w:r>
            <w:r w:rsidR="00662B5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erm 4: Week 4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74CFD" w:rsidRPr="00C337E5" w:rsidRDefault="00074CFD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74CFD" w:rsidRPr="00C337E5" w:rsidRDefault="00074CFD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74CFD" w:rsidRPr="00C337E5" w:rsidRDefault="00074CFD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074CFD" w:rsidRPr="00C337E5" w:rsidTr="00887920">
        <w:trPr>
          <w:trHeight w:val="40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074CFD" w:rsidRDefault="00074CFD" w:rsidP="00662B5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12: </w:t>
            </w:r>
            <w:r w:rsidR="00662B5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&amp; Viewing for Pleasure Programme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074CFD" w:rsidRDefault="00074CFD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</w:t>
            </w:r>
            <w:r w:rsidR="00662B5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</w:t>
            </w:r>
            <w:r w:rsidR="00662B5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74CFD" w:rsidRDefault="00455410" w:rsidP="00074CFD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4: Week 5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74CFD" w:rsidRPr="00C337E5" w:rsidRDefault="00455410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74CFD" w:rsidRDefault="00455410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74CFD" w:rsidRDefault="00455410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205B76" w:rsidRPr="00C337E5" w:rsidTr="00887920">
        <w:trPr>
          <w:trHeight w:val="270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EE35DB" w:rsidRDefault="00205B76" w:rsidP="00ED0873">
            <w:pPr>
              <w:widowControl w:val="0"/>
              <w:suppressAutoHyphens/>
              <w:autoSpaceDE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EE35D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Pr="00EE35DB" w:rsidRDefault="00205B76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05B76" w:rsidRPr="00EE35DB" w:rsidRDefault="00205B76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EE35DB" w:rsidRDefault="00205B76" w:rsidP="00ED087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EE35DB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Pr="00EE35DB" w:rsidRDefault="00205B76" w:rsidP="00E24E38">
            <w:pPr>
              <w:widowControl w:val="0"/>
              <w:suppressAutoHyphens/>
              <w:autoSpaceDE w:val="0"/>
              <w:snapToGrid w:val="0"/>
              <w:spacing w:before="120" w:after="12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EE35D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40%</w:t>
            </w:r>
          </w:p>
        </w:tc>
      </w:tr>
      <w:tr w:rsidR="00FD67F3" w:rsidRPr="00C337E5" w:rsidTr="00887920">
        <w:trPr>
          <w:trHeight w:val="420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D67F3" w:rsidRPr="00C337E5" w:rsidRDefault="00FD67F3" w:rsidP="00074CFD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1: 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Persuasive Writing 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FD67F3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67F3" w:rsidRPr="00C337E5" w:rsidRDefault="00FD67F3" w:rsidP="00074CFD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Term 1: 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Week 5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FD67F3" w:rsidRPr="00C337E5" w:rsidTr="00887920">
        <w:trPr>
          <w:trHeight w:val="420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D67F3" w:rsidRPr="00C337E5" w:rsidRDefault="00074CFD" w:rsidP="00FD67F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3</w:t>
            </w: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: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Short Story Writing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FD67F3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67F3" w:rsidRPr="00C337E5" w:rsidRDefault="00074CFD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1: Week 10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</w:t>
            </w: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FD67F3" w:rsidRPr="00C337E5" w:rsidTr="00887920">
        <w:trPr>
          <w:trHeight w:val="42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4:  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Analytical Essay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FD67F3" w:rsidRPr="00C337E5" w:rsidRDefault="00074CFD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2: Week 6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FD67F3" w:rsidRPr="00C337E5" w:rsidTr="00887920">
        <w:trPr>
          <w:trHeight w:val="42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5</w:t>
            </w: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:  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Grammar &amp; Spelling Programme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67F3" w:rsidRPr="00C337E5" w:rsidRDefault="00074CFD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2: Week 7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FD67F3" w:rsidRPr="00C337E5" w:rsidTr="00887920">
        <w:trPr>
          <w:trHeight w:val="416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D67F3" w:rsidRPr="00C337E5" w:rsidRDefault="00074CFD" w:rsidP="00074CFD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8</w:t>
            </w:r>
            <w:r w:rsidR="00FD67F3"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: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Film Review</w:t>
            </w:r>
            <w:r w:rsidR="00FD67F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67F3" w:rsidRPr="00C337E5" w:rsidRDefault="00FD67F3" w:rsidP="00074CFD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Term 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3: Week 5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</w:t>
            </w: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205B76" w:rsidRPr="00C337E5" w:rsidTr="00887920">
        <w:trPr>
          <w:trHeight w:val="424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C337E5" w:rsidRDefault="00205B76" w:rsidP="00662B5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</w:t>
            </w:r>
            <w:r w:rsidR="00662B5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9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: </w:t>
            </w:r>
            <w:r w:rsidR="00662B5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Exam</w:t>
            </w:r>
            <w:r w:rsidR="00662B5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Pr="00C337E5" w:rsidRDefault="00074CFD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05B76" w:rsidRPr="00C337E5" w:rsidRDefault="00074CFD" w:rsidP="00074CFD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4: Week 3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FD67F3" w:rsidRPr="00C337E5" w:rsidTr="00887920">
        <w:trPr>
          <w:trHeight w:val="41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D67F3" w:rsidRPr="00C337E5" w:rsidRDefault="00FD67F3" w:rsidP="00662B5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11: </w:t>
            </w:r>
            <w:r w:rsidR="00662B5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Analytical Essay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Homework &amp; in-class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67F3" w:rsidRPr="00C337E5" w:rsidRDefault="00FD67F3" w:rsidP="00074CFD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Term 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4: Week 4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D67F3" w:rsidRPr="00C337E5" w:rsidRDefault="00455410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D67F3" w:rsidRPr="00C337E5" w:rsidRDefault="00455410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</w:t>
            </w:r>
            <w:r w:rsidR="00FD67F3"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455410" w:rsidRPr="00C337E5" w:rsidTr="00887920">
        <w:trPr>
          <w:trHeight w:val="41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455410" w:rsidRDefault="00455410" w:rsidP="00662B5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12: </w:t>
            </w:r>
            <w:r w:rsidR="00662B5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Grammar &amp; Spelling Programme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455410" w:rsidRDefault="00455410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55410" w:rsidRDefault="00455410" w:rsidP="00074CFD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4: Week 5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455410" w:rsidRPr="00C337E5" w:rsidRDefault="00455410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455410" w:rsidRPr="00C337E5" w:rsidRDefault="00455410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455410" w:rsidRPr="00C337E5" w:rsidRDefault="00455410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</w:t>
            </w: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205B76" w:rsidRPr="00C337E5" w:rsidTr="00887920">
        <w:trPr>
          <w:trHeight w:val="31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EE35DB" w:rsidRDefault="00205B76" w:rsidP="00ED087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EE35D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SPEAKING AND LISTENING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Pr="00EE35DB" w:rsidRDefault="00205B76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05B76" w:rsidRPr="00EE35DB" w:rsidRDefault="00205B76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EE35DB" w:rsidRDefault="00205B76" w:rsidP="00ED087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EE35DB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Pr="00EE35DB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EE35D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20%</w:t>
            </w:r>
          </w:p>
        </w:tc>
      </w:tr>
      <w:tr w:rsidR="00205B76" w:rsidRPr="00C337E5" w:rsidTr="00887920">
        <w:trPr>
          <w:trHeight w:val="39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C337E5" w:rsidRDefault="00205B76" w:rsidP="00ED087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2</w:t>
            </w: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: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Persuasive Speech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Pr="00C337E5" w:rsidRDefault="00FD67F3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05B76" w:rsidRPr="00C337E5" w:rsidRDefault="00FD67F3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1: Week 6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Speaking and Listening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Pr="00C337E5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10.0</w:t>
            </w:r>
          </w:p>
        </w:tc>
      </w:tr>
      <w:tr w:rsidR="00FD67F3" w:rsidRPr="00C337E5" w:rsidTr="00887920">
        <w:trPr>
          <w:trHeight w:val="453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D67F3" w:rsidRPr="00C337E5" w:rsidRDefault="00074CFD" w:rsidP="00FD67F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7</w:t>
            </w:r>
            <w:r w:rsidR="00FD67F3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Debate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In-class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67F3" w:rsidRPr="00C337E5" w:rsidRDefault="00FD67F3" w:rsidP="00074CFD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Term </w:t>
            </w:r>
            <w:r w:rsidR="00074CF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3: Week 3</w:t>
            </w:r>
            <w:bookmarkStart w:id="0" w:name="_GoBack"/>
            <w:bookmarkEnd w:id="0"/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Speaking and Listening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D67F3" w:rsidRPr="00C337E5" w:rsidRDefault="00FD67F3" w:rsidP="00FD67F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10.0</w:t>
            </w:r>
          </w:p>
        </w:tc>
      </w:tr>
      <w:tr w:rsidR="00205B76" w:rsidRPr="00C337E5" w:rsidTr="00887920">
        <w:trPr>
          <w:trHeight w:val="506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E20A76" w:rsidRDefault="00205B76" w:rsidP="00ED0873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ar-SA"/>
              </w:rPr>
            </w:pPr>
            <w:r w:rsidRPr="00E20A76">
              <w:rPr>
                <w:rFonts w:ascii="Arial" w:eastAsia="Times New Roman" w:hAnsi="Arial" w:cs="Times New Roman"/>
                <w:b/>
                <w:sz w:val="24"/>
                <w:szCs w:val="24"/>
                <w:lang w:eastAsia="ar-SA"/>
              </w:rPr>
              <w:lastRenderedPageBreak/>
              <w:t>Total Weight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Pr="00C337E5" w:rsidRDefault="00205B76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05B76" w:rsidRPr="00C337E5" w:rsidRDefault="00205B76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D0873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C337E5" w:rsidRDefault="00205B76" w:rsidP="00ED0873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Pr="00E20A76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ar-SA"/>
              </w:rPr>
              <w:t>100%</w:t>
            </w:r>
          </w:p>
        </w:tc>
      </w:tr>
    </w:tbl>
    <w:p w:rsidR="00C337E5" w:rsidRDefault="00C337E5" w:rsidP="00C337E5">
      <w:pPr>
        <w:spacing w:after="0"/>
      </w:pPr>
      <w:bookmarkStart w:id="1" w:name="_PictureBullets"/>
      <w:bookmarkEnd w:id="1"/>
    </w:p>
    <w:sectPr w:rsidR="00C337E5" w:rsidSect="00ED087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7E5"/>
    <w:rsid w:val="00074CFD"/>
    <w:rsid w:val="00192385"/>
    <w:rsid w:val="00205B76"/>
    <w:rsid w:val="002E7C24"/>
    <w:rsid w:val="00320AC5"/>
    <w:rsid w:val="00455410"/>
    <w:rsid w:val="004634F0"/>
    <w:rsid w:val="005B0C04"/>
    <w:rsid w:val="00662B53"/>
    <w:rsid w:val="006B57D2"/>
    <w:rsid w:val="00787D0A"/>
    <w:rsid w:val="00887920"/>
    <w:rsid w:val="00A02F17"/>
    <w:rsid w:val="00AC2982"/>
    <w:rsid w:val="00B507F8"/>
    <w:rsid w:val="00C337E5"/>
    <w:rsid w:val="00CC3C20"/>
    <w:rsid w:val="00E20A76"/>
    <w:rsid w:val="00E24E38"/>
    <w:rsid w:val="00ED0873"/>
    <w:rsid w:val="00EE35DB"/>
    <w:rsid w:val="00EE39BB"/>
    <w:rsid w:val="00FD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19953"/>
  <w15:chartTrackingRefBased/>
  <w15:docId w15:val="{010C5116-67BA-4397-A73F-2EEAA57B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0A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A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444C1030</Template>
  <TotalTime>0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JACKSON Tara [Narrogin Senior High School]</cp:lastModifiedBy>
  <cp:revision>2</cp:revision>
  <cp:lastPrinted>2019-03-05T06:20:00Z</cp:lastPrinted>
  <dcterms:created xsi:type="dcterms:W3CDTF">2019-03-05T06:20:00Z</dcterms:created>
  <dcterms:modified xsi:type="dcterms:W3CDTF">2019-03-05T06:20:00Z</dcterms:modified>
</cp:coreProperties>
</file>