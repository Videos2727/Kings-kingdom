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Default="00CF5005" w:rsidP="00CF5005">
      <w:pPr>
        <w:jc w:val="center"/>
      </w:pPr>
      <w:r>
        <w:rPr>
          <w:noProof/>
          <w:lang w:eastAsia="en-AU"/>
        </w:rPr>
        <w:drawing>
          <wp:inline distT="0" distB="0" distL="0" distR="0" wp14:anchorId="47197754" wp14:editId="37039A0C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rFonts w:asciiTheme="majorHAnsi" w:hAnsiTheme="majorHAnsi"/>
          <w:b/>
          <w:sz w:val="36"/>
          <w:szCs w:val="36"/>
        </w:rPr>
        <w:tab/>
      </w:r>
      <w:r w:rsidRPr="00CB7B19">
        <w:rPr>
          <w:rFonts w:asciiTheme="majorHAnsi" w:hAnsiTheme="majorHAnsi"/>
          <w:b/>
          <w:sz w:val="36"/>
          <w:szCs w:val="36"/>
        </w:rPr>
        <w:t>NARROGIN SENIOR HIGH SCHOOL</w:t>
      </w:r>
      <w:r>
        <w:rPr>
          <w:rFonts w:asciiTheme="majorHAnsi" w:hAnsiTheme="majorHAnsi"/>
          <w:b/>
          <w:sz w:val="36"/>
          <w:szCs w:val="36"/>
        </w:rPr>
        <w:t xml:space="preserve">   </w:t>
      </w:r>
      <w:r>
        <w:rPr>
          <w:rFonts w:asciiTheme="majorHAnsi" w:hAnsiTheme="majorHAnsi"/>
          <w:b/>
          <w:sz w:val="36"/>
          <w:szCs w:val="36"/>
        </w:rPr>
        <w:tab/>
      </w:r>
      <w:r>
        <w:rPr>
          <w:noProof/>
          <w:lang w:eastAsia="en-AU"/>
        </w:rPr>
        <w:drawing>
          <wp:inline distT="0" distB="0" distL="0" distR="0" wp14:anchorId="4D434D8A" wp14:editId="2A027AC1">
            <wp:extent cx="518615" cy="530293"/>
            <wp:effectExtent l="0" t="0" r="0" b="317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2F0" w:rsidRDefault="00F53A92" w:rsidP="00BE4D21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YEAR:</w:t>
      </w:r>
      <w:r w:rsidR="00033BDC">
        <w:rPr>
          <w:rFonts w:ascii="Arial" w:hAnsi="Arial" w:cs="Arial"/>
          <w:b/>
          <w:sz w:val="24"/>
        </w:rPr>
        <w:t xml:space="preserve"> 9 English</w:t>
      </w:r>
      <w:r w:rsidR="007B12F0" w:rsidRPr="007B12F0">
        <w:rPr>
          <w:rFonts w:ascii="Arial" w:hAnsi="Arial" w:cs="Arial"/>
          <w:b/>
          <w:sz w:val="24"/>
        </w:rPr>
        <w:t xml:space="preserve"> 2019 – Student Course Outline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169"/>
        <w:gridCol w:w="4650"/>
      </w:tblGrid>
      <w:tr w:rsidR="007B12F0" w:rsidTr="007B12F0">
        <w:tc>
          <w:tcPr>
            <w:tcW w:w="1129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</w:t>
            </w:r>
          </w:p>
        </w:tc>
        <w:tc>
          <w:tcPr>
            <w:tcW w:w="8169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Focus</w:t>
            </w:r>
          </w:p>
        </w:tc>
        <w:tc>
          <w:tcPr>
            <w:tcW w:w="4650" w:type="dxa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Assessment</w:t>
            </w:r>
          </w:p>
        </w:tc>
      </w:tr>
      <w:tr w:rsidR="007B12F0" w:rsidTr="00033BDC">
        <w:tc>
          <w:tcPr>
            <w:tcW w:w="13948" w:type="dxa"/>
            <w:gridSpan w:val="3"/>
          </w:tcPr>
          <w:p w:rsidR="007B12F0" w:rsidRDefault="007B12F0" w:rsidP="007B12F0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1</w:t>
            </w:r>
          </w:p>
        </w:tc>
      </w:tr>
      <w:tr w:rsidR="007B12F0" w:rsidTr="007B12F0">
        <w:tc>
          <w:tcPr>
            <w:tcW w:w="1129" w:type="dxa"/>
          </w:tcPr>
          <w:p w:rsidR="007B12F0" w:rsidRDefault="007B12F0" w:rsidP="007B12F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033BDC" w:rsidRDefault="00033BDC" w:rsidP="007B12F0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</w:t>
            </w:r>
          </w:p>
          <w:p w:rsidR="00033BDC" w:rsidRDefault="00033BDC" w:rsidP="007B12F0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Introduction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 to the course, homework requirements and expectations confirmation of reading expectations and library use. Diagnostic testing of all students</w:t>
            </w:r>
          </w:p>
          <w:p w:rsidR="007B12F0" w:rsidRPr="002C3E16" w:rsidRDefault="00033BDC" w:rsidP="007B12F0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 Icebreakers</w:t>
            </w:r>
            <w:r w:rsidRPr="002C3E16">
              <w:rPr>
                <w:rFonts w:ascii="Arial" w:hAnsi="Arial" w:cs="Arial"/>
                <w:sz w:val="20"/>
                <w:szCs w:val="20"/>
              </w:rPr>
              <w:t>: tell the class three things about yourself one has to be a lie; the class has to guess what one is a lie.</w:t>
            </w:r>
          </w:p>
          <w:p w:rsidR="00033BDC" w:rsidRPr="002C3E16" w:rsidRDefault="00033BDC" w:rsidP="007B12F0">
            <w:pPr>
              <w:rPr>
                <w:rFonts w:ascii="Arial" w:hAnsi="Arial" w:cs="Arial"/>
                <w:sz w:val="20"/>
                <w:szCs w:val="20"/>
              </w:rPr>
            </w:pPr>
          </w:p>
          <w:p w:rsidR="00033BDC" w:rsidRPr="002C3E16" w:rsidRDefault="00033BDC" w:rsidP="00033BD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Organise file</w:t>
            </w:r>
          </w:p>
          <w:p w:rsidR="00033BDC" w:rsidRPr="002C3E16" w:rsidRDefault="00033BDC" w:rsidP="00033BD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Spelling</w:t>
            </w:r>
          </w:p>
          <w:p w:rsidR="00033BDC" w:rsidRPr="002C3E16" w:rsidRDefault="00033BDC" w:rsidP="00033BDC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Writing for pleasure journal</w:t>
            </w:r>
          </w:p>
          <w:p w:rsidR="00033BDC" w:rsidRPr="002C3E16" w:rsidRDefault="00033BDC" w:rsidP="007B12F0">
            <w:pPr>
              <w:rPr>
                <w:rFonts w:ascii="Arial" w:hAnsi="Arial" w:cs="Arial"/>
                <w:sz w:val="20"/>
                <w:szCs w:val="20"/>
              </w:rPr>
            </w:pPr>
          </w:p>
          <w:p w:rsidR="00033BDC" w:rsidRPr="002C3E16" w:rsidRDefault="00033BDC" w:rsidP="007B12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0" w:type="dxa"/>
          </w:tcPr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Diagnostic testing:</w:t>
            </w:r>
          </w:p>
          <w:p w:rsidR="00033BDC" w:rsidRPr="002C3E16" w:rsidRDefault="00033BDC" w:rsidP="00033BDC">
            <w:pPr>
              <w:numPr>
                <w:ilvl w:val="0"/>
                <w:numId w:val="1"/>
              </w:numPr>
              <w:contextualSpacing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South Australian spelling test</w:t>
            </w:r>
          </w:p>
          <w:p w:rsidR="00033BDC" w:rsidRPr="002C3E16" w:rsidRDefault="00033BDC" w:rsidP="00033BDC">
            <w:pPr>
              <w:numPr>
                <w:ilvl w:val="0"/>
                <w:numId w:val="1"/>
              </w:numPr>
              <w:contextualSpacing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Waddington test</w:t>
            </w:r>
          </w:p>
          <w:p w:rsidR="00033BDC" w:rsidRPr="002C3E16" w:rsidRDefault="00033BDC" w:rsidP="00033BDC">
            <w:pPr>
              <w:numPr>
                <w:ilvl w:val="0"/>
                <w:numId w:val="1"/>
              </w:numPr>
              <w:contextualSpacing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SRA comprehension</w:t>
            </w:r>
          </w:p>
          <w:p w:rsidR="007B12F0" w:rsidRPr="002C3E16" w:rsidRDefault="007B12F0" w:rsidP="00033BDC">
            <w:pPr>
              <w:ind w:left="72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7B12F0">
        <w:tc>
          <w:tcPr>
            <w:tcW w:w="1129" w:type="dxa"/>
          </w:tcPr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033BDC" w:rsidRDefault="00033BDC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2-5</w:t>
            </w:r>
          </w:p>
          <w:p w:rsidR="00033BDC" w:rsidRDefault="00033BDC" w:rsidP="00033BDC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033BDC" w:rsidRPr="002C3E16" w:rsidRDefault="00033BDC" w:rsidP="00033BDC">
            <w:pPr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 xml:space="preserve">Revision of persuasive writing techniques. </w:t>
            </w: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Introduce students to the concept of audience, context and purpose when creating a text. </w:t>
            </w: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Using placemats, students will focus on how to develop persuasive arguments, how to structure an introduction, body paragraphs and a conclusion and how to develop tone through the use of persuasive language conventions.</w:t>
            </w: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</w:p>
          <w:p w:rsidR="007B12F0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Students will also revise how to deliver an oral presentation and how to use pitch, volume, tone of voice to improve their delivery.</w:t>
            </w:r>
          </w:p>
          <w:p w:rsidR="00152EC3" w:rsidRPr="002C3E16" w:rsidRDefault="00152EC3" w:rsidP="00033BDC">
            <w:pPr>
              <w:rPr>
                <w:rFonts w:ascii="Arial" w:eastAsia="Times New Roman" w:hAnsi="Arial" w:cs="Arial"/>
                <w:i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u w:val="single"/>
                <w:lang w:val="en" w:eastAsia="en-AU"/>
              </w:rPr>
              <w:t>Read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: ‘Big Sister’ </w:t>
            </w:r>
            <w:proofErr w:type="spellStart"/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Shorties</w:t>
            </w:r>
            <w:proofErr w:type="spellEnd"/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. Discuss plastic Surgery. Write a two paragraph essay on </w:t>
            </w:r>
            <w:r w:rsidRPr="002C3E16">
              <w:rPr>
                <w:rFonts w:ascii="Arial" w:eastAsia="Times New Roman" w:hAnsi="Arial" w:cs="Arial"/>
                <w:i/>
                <w:sz w:val="20"/>
                <w:szCs w:val="20"/>
                <w:lang w:val="en" w:eastAsia="en-AU"/>
              </w:rPr>
              <w:t>‘cosmetic surgery can help one’s self-confidence’.</w:t>
            </w:r>
          </w:p>
          <w:p w:rsidR="00152EC3" w:rsidRPr="002C3E16" w:rsidRDefault="00152EC3" w:rsidP="00033BDC">
            <w:pPr>
              <w:rPr>
                <w:rFonts w:ascii="Arial" w:eastAsia="Times New Roman" w:hAnsi="Arial" w:cs="Arial"/>
                <w:i/>
                <w:sz w:val="20"/>
                <w:szCs w:val="20"/>
                <w:lang w:val="en" w:eastAsia="en-AU"/>
              </w:rPr>
            </w:pPr>
          </w:p>
          <w:p w:rsidR="00033BDC" w:rsidRPr="002C3E16" w:rsidRDefault="00152EC3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Essay must include quotes from online articles (located in resources)</w:t>
            </w:r>
          </w:p>
          <w:p w:rsidR="00152EC3" w:rsidRPr="002C3E16" w:rsidRDefault="00152EC3" w:rsidP="00033B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0" w:type="dxa"/>
          </w:tcPr>
          <w:p w:rsidR="00033BDC" w:rsidRPr="002C3E16" w:rsidRDefault="004B2D9B" w:rsidP="00033BDC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 xml:space="preserve">Task 1: Writing </w:t>
            </w:r>
            <w:r w:rsidR="00033BDC" w:rsidRPr="002C3E1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5%</w:t>
            </w: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Due T1 </w:t>
            </w:r>
            <w:proofErr w:type="spellStart"/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Wk</w:t>
            </w:r>
            <w:proofErr w:type="spellEnd"/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 4</w:t>
            </w: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In-class persuasive essay using an unseen stimulus. Time frame will simulate NAPLAN</w:t>
            </w:r>
          </w:p>
          <w:p w:rsidR="007B12F0" w:rsidRPr="002C3E16" w:rsidRDefault="007B12F0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7B12F0">
        <w:tc>
          <w:tcPr>
            <w:tcW w:w="1129" w:type="dxa"/>
          </w:tcPr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033BDC" w:rsidRDefault="003A277A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6-9</w:t>
            </w:r>
          </w:p>
          <w:p w:rsidR="00033BDC" w:rsidRDefault="00033BDC" w:rsidP="00033BDC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Revision of short narrative writing.</w:t>
            </w:r>
          </w:p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i/>
                <w:sz w:val="20"/>
                <w:szCs w:val="20"/>
                <w:u w:val="single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Students read and deconstruct for understanding a small range of short stories from: </w:t>
            </w:r>
            <w:r w:rsidRPr="002C3E16">
              <w:rPr>
                <w:rFonts w:ascii="Arial" w:eastAsia="Times New Roman" w:hAnsi="Arial" w:cs="Arial"/>
                <w:i/>
                <w:sz w:val="20"/>
                <w:szCs w:val="20"/>
                <w:u w:val="single"/>
                <w:lang w:eastAsia="en-AU"/>
              </w:rPr>
              <w:t>The Inside Story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, </w:t>
            </w:r>
            <w:r w:rsidRPr="002C3E16">
              <w:rPr>
                <w:rFonts w:ascii="Arial" w:eastAsia="Times New Roman" w:hAnsi="Arial" w:cs="Arial"/>
                <w:i/>
                <w:sz w:val="20"/>
                <w:szCs w:val="20"/>
                <w:u w:val="single"/>
                <w:lang w:eastAsia="en-AU"/>
              </w:rPr>
              <w:t>Paper Boats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or </w:t>
            </w:r>
            <w:r w:rsidRPr="002C3E16">
              <w:rPr>
                <w:rFonts w:ascii="Arial" w:eastAsia="Times New Roman" w:hAnsi="Arial" w:cs="Arial"/>
                <w:i/>
                <w:sz w:val="20"/>
                <w:szCs w:val="20"/>
                <w:u w:val="single"/>
                <w:lang w:eastAsia="en-AU"/>
              </w:rPr>
              <w:t>Paper Windows</w:t>
            </w:r>
          </w:p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i/>
                <w:sz w:val="20"/>
                <w:szCs w:val="20"/>
                <w:u w:val="single"/>
                <w:lang w:eastAsia="en-AU"/>
              </w:rPr>
            </w:pPr>
          </w:p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lastRenderedPageBreak/>
              <w:t>Revise the structure of short story writing, focussing on orientation, complication, climax and resolution (</w:t>
            </w:r>
            <w:proofErr w:type="spellStart"/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OCClR</w:t>
            </w:r>
            <w:proofErr w:type="spellEnd"/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). Developing a limited number of characters, creating a limited setting and time frame.</w:t>
            </w:r>
          </w:p>
          <w:p w:rsidR="00033BDC" w:rsidRPr="002C3E16" w:rsidRDefault="00722BE7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Focus on techniques of writing:</w:t>
            </w:r>
            <w:r w:rsidR="00AE55A1"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the authors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tone, style, voice</w:t>
            </w:r>
          </w:p>
          <w:p w:rsidR="00722BE7" w:rsidRPr="002C3E16" w:rsidRDefault="00722BE7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Language devices: alliteration, simile, metaphor</w:t>
            </w:r>
          </w:p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  <w:p w:rsidR="00033BDC" w:rsidRPr="002C3E16" w:rsidRDefault="00033BDC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u w:val="single"/>
                <w:lang w:eastAsia="en-AU"/>
              </w:rPr>
              <w:t>Read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</w:t>
            </w: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‘Birthday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’ 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u w:val="single"/>
                <w:lang w:eastAsia="en-AU"/>
              </w:rPr>
              <w:t>Paper Windows</w:t>
            </w:r>
            <w:r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. Discuss nightmares</w:t>
            </w:r>
            <w:r w:rsidR="00152EC3" w:rsidRPr="002C3E16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. Have each student to re-tell their worst nightmare as a prelude to the oral presentation.</w:t>
            </w:r>
          </w:p>
          <w:p w:rsidR="00420D00" w:rsidRPr="002C3E16" w:rsidRDefault="00420D00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  <w:p w:rsidR="00420D00" w:rsidRPr="002C3E16" w:rsidRDefault="00420D00" w:rsidP="00420D00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Students will also revise how to deliver an oral presentation and how to use pitch, volume, tone of voice to improve their delivery.</w:t>
            </w:r>
          </w:p>
          <w:p w:rsidR="00420D00" w:rsidRPr="002C3E16" w:rsidRDefault="00420D00" w:rsidP="00033BD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i/>
                <w:sz w:val="20"/>
                <w:szCs w:val="20"/>
                <w:u w:val="single"/>
                <w:lang w:eastAsia="en-AU"/>
              </w:rPr>
            </w:pPr>
          </w:p>
          <w:p w:rsidR="007B12F0" w:rsidRPr="002C3E16" w:rsidRDefault="007B12F0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033BDC" w:rsidRPr="002C3E16" w:rsidRDefault="00420D00" w:rsidP="00033BDC">
            <w:pPr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lastRenderedPageBreak/>
              <w:t>Task 2</w:t>
            </w:r>
            <w:r w:rsidR="004B2D9B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: Writing 5</w:t>
            </w:r>
            <w:r w:rsidR="00033BDC"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%</w:t>
            </w:r>
          </w:p>
          <w:p w:rsidR="00B7254B" w:rsidRPr="002C3E16" w:rsidRDefault="004B2D9B" w:rsidP="00033BDC">
            <w:pPr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Reading and viewing 5</w:t>
            </w:r>
            <w:r w:rsidR="00B7254B"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%</w:t>
            </w:r>
          </w:p>
          <w:p w:rsidR="00033BDC" w:rsidRPr="002C3E16" w:rsidRDefault="00033BDC" w:rsidP="00033BDC">
            <w:pPr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 xml:space="preserve">(T1, </w:t>
            </w:r>
            <w:proofErr w:type="spellStart"/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>Wk</w:t>
            </w:r>
            <w:proofErr w:type="spellEnd"/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eastAsia="en-AU"/>
              </w:rPr>
              <w:t xml:space="preserve"> 8)</w:t>
            </w:r>
          </w:p>
          <w:p w:rsidR="007B12F0" w:rsidRPr="002C3E16" w:rsidRDefault="00033BDC" w:rsidP="00033BDC">
            <w:pPr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Create a short story based on a visual stimulus. Time frame will simulate NAPLAN</w:t>
            </w:r>
          </w:p>
          <w:p w:rsidR="00420D00" w:rsidRPr="002C3E16" w:rsidRDefault="00420D00" w:rsidP="00033BDC">
            <w:pPr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lastRenderedPageBreak/>
              <w:t>Stimulus: ‘</w:t>
            </w:r>
            <w:r w:rsidRPr="002C3E16">
              <w:rPr>
                <w:rFonts w:ascii="Arial" w:eastAsia="Times New Roman" w:hAnsi="Arial" w:cs="Arial"/>
                <w:bCs/>
                <w:i/>
                <w:sz w:val="20"/>
                <w:szCs w:val="20"/>
                <w:u w:val="single"/>
                <w:lang w:val="en" w:eastAsia="en-AU"/>
              </w:rPr>
              <w:t>The overnight bus was packed’</w:t>
            </w:r>
          </w:p>
          <w:p w:rsidR="00420D00" w:rsidRPr="002C3E16" w:rsidRDefault="00420D00" w:rsidP="00033BDC">
            <w:pPr>
              <w:rPr>
                <w:rFonts w:ascii="Arial" w:eastAsia="Times New Roman" w:hAnsi="Arial" w:cs="Arial"/>
                <w:bCs/>
                <w:sz w:val="20"/>
                <w:szCs w:val="20"/>
                <w:u w:val="single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 xml:space="preserve">This has to be the first sentence. The last sentence will be: </w:t>
            </w:r>
            <w:r w:rsidRPr="002C3E16">
              <w:rPr>
                <w:rFonts w:ascii="Arial" w:eastAsia="Times New Roman" w:hAnsi="Arial" w:cs="Arial"/>
                <w:bCs/>
                <w:i/>
                <w:sz w:val="20"/>
                <w:szCs w:val="20"/>
                <w:lang w:val="en" w:eastAsia="en-AU"/>
              </w:rPr>
              <w:t>‘</w:t>
            </w:r>
            <w:r w:rsidRPr="002C3E16">
              <w:rPr>
                <w:rFonts w:ascii="Arial" w:eastAsia="Times New Roman" w:hAnsi="Arial" w:cs="Arial"/>
                <w:bCs/>
                <w:i/>
                <w:sz w:val="20"/>
                <w:szCs w:val="20"/>
                <w:u w:val="single"/>
                <w:lang w:val="en" w:eastAsia="en-AU"/>
              </w:rPr>
              <w:t>the wailing voice was mine’</w:t>
            </w:r>
          </w:p>
          <w:p w:rsidR="00420D00" w:rsidRPr="002C3E16" w:rsidRDefault="00420D00" w:rsidP="00033BDC">
            <w:pPr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</w:p>
          <w:p w:rsidR="00503A3A" w:rsidRPr="004B2D9B" w:rsidRDefault="004B2D9B" w:rsidP="00503A3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.</w:t>
            </w:r>
          </w:p>
        </w:tc>
      </w:tr>
      <w:tr w:rsidR="007B12F0" w:rsidTr="007B12F0">
        <w:tc>
          <w:tcPr>
            <w:tcW w:w="1129" w:type="dxa"/>
          </w:tcPr>
          <w:p w:rsidR="007B12F0" w:rsidRDefault="00FD7E09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>Week</w:t>
            </w:r>
            <w:r w:rsidR="007B12F0">
              <w:rPr>
                <w:rFonts w:ascii="Arial" w:hAnsi="Arial" w:cs="Arial"/>
                <w:b/>
                <w:sz w:val="24"/>
              </w:rPr>
              <w:t xml:space="preserve"> </w:t>
            </w:r>
          </w:p>
          <w:p w:rsidR="00033BDC" w:rsidRDefault="00152EC3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10</w:t>
            </w:r>
          </w:p>
        </w:tc>
        <w:tc>
          <w:tcPr>
            <w:tcW w:w="8169" w:type="dxa"/>
          </w:tcPr>
          <w:p w:rsidR="007B12F0" w:rsidRPr="002C3E16" w:rsidRDefault="003A277A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Reading for pleasure</w:t>
            </w:r>
          </w:p>
          <w:p w:rsidR="003A277A" w:rsidRPr="002C3E16" w:rsidRDefault="003A277A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Skill works- Grammar</w:t>
            </w:r>
          </w:p>
          <w:p w:rsidR="003A277A" w:rsidRPr="002C3E16" w:rsidRDefault="003A277A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Spelling test</w:t>
            </w:r>
          </w:p>
          <w:p w:rsidR="003A277A" w:rsidRPr="002C3E16" w:rsidRDefault="003A277A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Naplan preparation</w:t>
            </w:r>
          </w:p>
        </w:tc>
        <w:tc>
          <w:tcPr>
            <w:tcW w:w="4650" w:type="dxa"/>
          </w:tcPr>
          <w:p w:rsidR="003A277A" w:rsidRPr="002C3E16" w:rsidRDefault="003A277A" w:rsidP="00FD7E0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B12F0" w:rsidTr="00DA5D38">
        <w:tc>
          <w:tcPr>
            <w:tcW w:w="13948" w:type="dxa"/>
            <w:gridSpan w:val="3"/>
            <w:shd w:val="clear" w:color="auto" w:fill="BDD6EE" w:themeFill="accent1" w:themeFillTint="66"/>
          </w:tcPr>
          <w:p w:rsidR="007B12F0" w:rsidRPr="002C3E16" w:rsidRDefault="007B12F0" w:rsidP="00033B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  <w:p w:rsidR="003A277A" w:rsidRPr="002C3E16" w:rsidRDefault="003A277A" w:rsidP="00033B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033BDC">
        <w:tc>
          <w:tcPr>
            <w:tcW w:w="1129" w:type="dxa"/>
          </w:tcPr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3A277A" w:rsidRDefault="000E2846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1-3</w:t>
            </w:r>
          </w:p>
        </w:tc>
        <w:tc>
          <w:tcPr>
            <w:tcW w:w="8169" w:type="dxa"/>
          </w:tcPr>
          <w:p w:rsidR="007B12F0" w:rsidRPr="002C3E16" w:rsidRDefault="003A277A" w:rsidP="00033BDC">
            <w:pPr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Preparation for NAPLAN</w:t>
            </w:r>
          </w:p>
          <w:p w:rsidR="003A277A" w:rsidRPr="002C3E16" w:rsidRDefault="003A277A" w:rsidP="003A277A">
            <w:pPr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Revision through practice of past papers:</w:t>
            </w:r>
          </w:p>
          <w:p w:rsidR="003A277A" w:rsidRPr="002C3E16" w:rsidRDefault="003A277A" w:rsidP="003A277A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Grammar and punctuation</w:t>
            </w:r>
          </w:p>
          <w:p w:rsidR="003A277A" w:rsidRPr="002C3E16" w:rsidRDefault="003A277A" w:rsidP="003A277A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Spelling</w:t>
            </w:r>
          </w:p>
          <w:p w:rsidR="003A277A" w:rsidRPr="002C3E16" w:rsidRDefault="003A277A" w:rsidP="003A277A">
            <w:pPr>
              <w:numPr>
                <w:ilvl w:val="0"/>
                <w:numId w:val="3"/>
              </w:numPr>
              <w:contextualSpacing/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Overview narrative writing</w:t>
            </w:r>
          </w:p>
          <w:p w:rsidR="003A277A" w:rsidRPr="002C3E16" w:rsidRDefault="003A277A" w:rsidP="003A277A">
            <w:pPr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Overview persuasive writing</w:t>
            </w:r>
            <w:r w:rsidR="00AE55A1"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: have students write short persuasive piece on a current topic</w:t>
            </w:r>
          </w:p>
          <w:p w:rsidR="00AE55A1" w:rsidRPr="002C3E16" w:rsidRDefault="00AE55A1" w:rsidP="003A277A">
            <w:pPr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Cs/>
                <w:sz w:val="20"/>
                <w:szCs w:val="20"/>
                <w:lang w:val="en" w:eastAsia="en-AU"/>
              </w:rPr>
              <w:t>Have students write a short creative piece on: Memories or Shadows- their fear or perception of fear; Value- what they value most (if they lost everything what would they miss / grieve over losing?)</w:t>
            </w:r>
          </w:p>
        </w:tc>
        <w:tc>
          <w:tcPr>
            <w:tcW w:w="4650" w:type="dxa"/>
          </w:tcPr>
          <w:p w:rsidR="007B12F0" w:rsidRPr="002C3E16" w:rsidRDefault="007B12F0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03A3A" w:rsidRPr="002C3E16" w:rsidRDefault="00503A3A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Grammar work book</w:t>
            </w:r>
          </w:p>
          <w:p w:rsidR="00DA5D38" w:rsidRPr="002C3E16" w:rsidRDefault="00DA5D38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Naplan preparation</w:t>
            </w:r>
          </w:p>
        </w:tc>
      </w:tr>
      <w:tr w:rsidR="007B12F0" w:rsidTr="000E2846">
        <w:trPr>
          <w:trHeight w:val="2895"/>
        </w:trPr>
        <w:tc>
          <w:tcPr>
            <w:tcW w:w="1129" w:type="dxa"/>
          </w:tcPr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lastRenderedPageBreak/>
              <w:t xml:space="preserve">Weeks </w:t>
            </w:r>
          </w:p>
          <w:p w:rsidR="003A277A" w:rsidRDefault="000E2846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4-6</w:t>
            </w:r>
          </w:p>
          <w:p w:rsidR="003A277A" w:rsidRDefault="003A277A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0E2846" w:rsidRDefault="000E2846" w:rsidP="00033BDC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7B12F0" w:rsidRPr="002C3E16" w:rsidRDefault="003A277A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Novel study</w:t>
            </w:r>
            <w:r w:rsidR="002D5978" w:rsidRPr="002C3E1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503A3A" w:rsidRPr="002C3E16">
              <w:rPr>
                <w:rFonts w:ascii="Arial" w:hAnsi="Arial" w:cs="Arial"/>
                <w:b/>
                <w:sz w:val="20"/>
                <w:szCs w:val="20"/>
              </w:rPr>
              <w:t>The Hunger Games</w:t>
            </w:r>
          </w:p>
          <w:p w:rsidR="003A277A" w:rsidRPr="002C3E16" w:rsidRDefault="003A277A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Read in class</w:t>
            </w:r>
          </w:p>
          <w:p w:rsidR="003A277A" w:rsidRPr="002C3E16" w:rsidRDefault="003A277A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Discuss</w:t>
            </w:r>
            <w:r w:rsidR="00DA5D38" w:rsidRPr="002C3E16">
              <w:rPr>
                <w:rFonts w:ascii="Arial" w:hAnsi="Arial" w:cs="Arial"/>
                <w:sz w:val="20"/>
                <w:szCs w:val="20"/>
              </w:rPr>
              <w:t>: Dystopian vs Utopian fiction</w:t>
            </w:r>
          </w:p>
          <w:p w:rsidR="003A277A" w:rsidRPr="002C3E16" w:rsidRDefault="003A277A" w:rsidP="00033BDC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Recognise and analyse the ways that characterisation, events and settings are combined in narratives</w:t>
            </w:r>
            <w:r w:rsidR="00D84CDA" w:rsidRPr="002C3E16">
              <w:rPr>
                <w:rFonts w:ascii="Arial" w:hAnsi="Arial" w:cs="Arial"/>
                <w:sz w:val="20"/>
                <w:szCs w:val="20"/>
                <w:lang w:val="en"/>
              </w:rPr>
              <w:t>.</w:t>
            </w:r>
          </w:p>
          <w:p w:rsidR="007F552B" w:rsidRPr="002C3E16" w:rsidRDefault="007F552B" w:rsidP="00033BDC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</w:p>
          <w:p w:rsidR="007F552B" w:rsidRPr="002C3E16" w:rsidRDefault="007F552B" w:rsidP="00033BDC">
            <w:pPr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Revising fiction conventions, context, audience and purpose, genre, characterisation, plot, style, tone, setting.</w:t>
            </w:r>
          </w:p>
          <w:p w:rsidR="007F552B" w:rsidRPr="002C3E16" w:rsidRDefault="007F552B" w:rsidP="00033B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0" w:type="dxa"/>
          </w:tcPr>
          <w:p w:rsidR="004B2D9B" w:rsidRDefault="004B2D9B" w:rsidP="004B2D9B">
            <w:pPr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Task 3: 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Writing 5</w:t>
            </w: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%</w:t>
            </w:r>
          </w:p>
          <w:p w:rsidR="004B2D9B" w:rsidRPr="002C3E16" w:rsidRDefault="004B2D9B" w:rsidP="004B2D9B">
            <w:pPr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 Reading and Viewing 5%</w:t>
            </w:r>
          </w:p>
          <w:p w:rsidR="004B2D9B" w:rsidRPr="002C3E16" w:rsidRDefault="004B2D9B" w:rsidP="004B2D9B">
            <w:pPr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(Due T1 </w:t>
            </w:r>
            <w:proofErr w:type="spellStart"/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Wk</w:t>
            </w:r>
            <w:proofErr w:type="spellEnd"/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 xml:space="preserve"> 8)</w:t>
            </w:r>
          </w:p>
          <w:p w:rsidR="004B2D9B" w:rsidRDefault="004B2D9B" w:rsidP="004B2D9B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Novel study: Read through the novel and </w:t>
            </w:r>
            <w:r w:rsidR="003B3405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c</w:t>
            </w:r>
            <w: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omplete booklet on set novel, retrieval chart and character analysis</w:t>
            </w:r>
            <w:r w:rsidR="003B3405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4B2D9B" w:rsidRDefault="004B2D9B" w:rsidP="004B2D9B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0E2846" w:rsidRDefault="00FD7E09" w:rsidP="004B2D9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Task 4</w:t>
            </w:r>
            <w:r w:rsidR="004B2D9B">
              <w:rPr>
                <w:rFonts w:ascii="Arial" w:hAnsi="Arial" w:cs="Arial"/>
                <w:b/>
                <w:sz w:val="20"/>
                <w:szCs w:val="20"/>
              </w:rPr>
              <w:t>: Speaking and Listening 10%</w:t>
            </w:r>
          </w:p>
          <w:p w:rsidR="004B2D9B" w:rsidRDefault="004B2D9B" w:rsidP="004B2D9B">
            <w:pPr>
              <w:rPr>
                <w:rFonts w:ascii="Arial" w:hAnsi="Arial" w:cs="Arial"/>
                <w:sz w:val="20"/>
                <w:szCs w:val="20"/>
              </w:rPr>
            </w:pPr>
            <w:r w:rsidRPr="004B2D9B">
              <w:rPr>
                <w:rFonts w:ascii="Arial" w:hAnsi="Arial" w:cs="Arial"/>
                <w:sz w:val="20"/>
                <w:szCs w:val="20"/>
              </w:rPr>
              <w:t>Panel discussion on short story or novel.</w:t>
            </w:r>
          </w:p>
          <w:p w:rsidR="003B3405" w:rsidRPr="004B2D9B" w:rsidRDefault="003B3405" w:rsidP="004B2D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Theme, context</w:t>
            </w:r>
          </w:p>
          <w:p w:rsidR="004B2D9B" w:rsidRPr="002C3E16" w:rsidRDefault="004B2D9B" w:rsidP="004B2D9B">
            <w:pPr>
              <w:rPr>
                <w:rFonts w:ascii="Arial" w:hAnsi="Arial" w:cs="Arial"/>
                <w:sz w:val="20"/>
                <w:szCs w:val="20"/>
              </w:rPr>
            </w:pPr>
          </w:p>
          <w:p w:rsidR="000E2846" w:rsidRPr="002C3E16" w:rsidRDefault="000E2846" w:rsidP="00FD7E09">
            <w:pPr>
              <w:rPr>
                <w:rFonts w:ascii="Arial" w:hAnsi="Arial" w:cs="Arial"/>
                <w:sz w:val="20"/>
                <w:szCs w:val="20"/>
              </w:rPr>
            </w:pPr>
          </w:p>
          <w:p w:rsidR="000E2846" w:rsidRPr="002C3E16" w:rsidRDefault="000E2846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Task 5: Writing</w:t>
            </w:r>
            <w:r w:rsidR="003B3405">
              <w:rPr>
                <w:rFonts w:ascii="Arial" w:hAnsi="Arial" w:cs="Arial"/>
                <w:b/>
                <w:sz w:val="20"/>
                <w:szCs w:val="20"/>
              </w:rPr>
              <w:t xml:space="preserve"> 2.5%</w:t>
            </w:r>
          </w:p>
          <w:p w:rsidR="000E2846" w:rsidRPr="002C3E16" w:rsidRDefault="000E2846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Reading and viewing</w:t>
            </w:r>
            <w:r w:rsidR="003B3405">
              <w:rPr>
                <w:rFonts w:ascii="Arial" w:hAnsi="Arial" w:cs="Arial"/>
                <w:b/>
                <w:sz w:val="20"/>
                <w:szCs w:val="20"/>
              </w:rPr>
              <w:t xml:space="preserve"> 2.5</w:t>
            </w: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% </w:t>
            </w:r>
          </w:p>
          <w:p w:rsidR="000E2846" w:rsidRPr="002C3E16" w:rsidRDefault="000E2846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Grammar test.</w:t>
            </w:r>
          </w:p>
          <w:p w:rsidR="000E2846" w:rsidRPr="002C3E16" w:rsidRDefault="000E2846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Reading for pleasure Journal</w:t>
            </w:r>
          </w:p>
          <w:p w:rsidR="00FD7E09" w:rsidRPr="002C3E16" w:rsidRDefault="00490FDF" w:rsidP="00FD7E0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.</w:t>
            </w:r>
          </w:p>
        </w:tc>
      </w:tr>
      <w:tr w:rsidR="000E2846" w:rsidTr="000E2846">
        <w:trPr>
          <w:trHeight w:val="420"/>
        </w:trPr>
        <w:tc>
          <w:tcPr>
            <w:tcW w:w="13948" w:type="dxa"/>
            <w:gridSpan w:val="3"/>
            <w:shd w:val="clear" w:color="auto" w:fill="C5E0B3" w:themeFill="accent6" w:themeFillTint="66"/>
          </w:tcPr>
          <w:p w:rsidR="000E2846" w:rsidRPr="002C3E16" w:rsidRDefault="000E2846" w:rsidP="00FD7E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END SEMESTER 1  REPORTING TASKS</w:t>
            </w:r>
          </w:p>
        </w:tc>
      </w:tr>
      <w:tr w:rsidR="007B12F0" w:rsidTr="00033BDC">
        <w:tc>
          <w:tcPr>
            <w:tcW w:w="1129" w:type="dxa"/>
          </w:tcPr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7F552B" w:rsidRDefault="000E2846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6-8</w:t>
            </w:r>
          </w:p>
          <w:p w:rsidR="003A277A" w:rsidRDefault="003A277A" w:rsidP="00033BDC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2D5978" w:rsidRPr="002C3E16" w:rsidRDefault="000E2846" w:rsidP="002D597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Continue with novel</w:t>
            </w:r>
          </w:p>
          <w:p w:rsidR="007B12F0" w:rsidRPr="002C3E16" w:rsidRDefault="007B12F0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6E3377" w:rsidRPr="002C3E16" w:rsidRDefault="008069B0" w:rsidP="00FD7E0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90382" w:rsidRPr="002C3E16" w:rsidRDefault="00590382" w:rsidP="00FD7E09">
            <w:pPr>
              <w:rPr>
                <w:rFonts w:ascii="Arial" w:hAnsi="Arial" w:cs="Arial"/>
                <w:sz w:val="20"/>
                <w:szCs w:val="20"/>
              </w:rPr>
            </w:pPr>
          </w:p>
          <w:p w:rsidR="000E2846" w:rsidRPr="002C3E16" w:rsidRDefault="000E2846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eastAsia="Times New Roman" w:hAnsi="Arial" w:cs="Arial"/>
                <w:b/>
                <w:sz w:val="20"/>
                <w:szCs w:val="20"/>
                <w:lang w:val="en" w:eastAsia="en-AU"/>
              </w:rPr>
              <w:t>Task 6:</w:t>
            </w:r>
            <w:r w:rsidR="003B3405">
              <w:rPr>
                <w:rFonts w:ascii="Arial" w:hAnsi="Arial" w:cs="Arial"/>
                <w:b/>
                <w:sz w:val="20"/>
                <w:szCs w:val="20"/>
              </w:rPr>
              <w:t xml:space="preserve"> Reading and Viewing 5</w:t>
            </w:r>
            <w:r w:rsidRPr="002C3E16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0E2846" w:rsidRPr="002C3E16" w:rsidRDefault="000E2846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0E2846" w:rsidRPr="002C3E16" w:rsidRDefault="000E2846" w:rsidP="000E2846">
            <w:pPr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</w:pPr>
            <w:r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>Essay on novel</w:t>
            </w:r>
            <w:r w:rsidR="004564C5" w:rsidRPr="002C3E16">
              <w:rPr>
                <w:rFonts w:ascii="Arial" w:eastAsia="Times New Roman" w:hAnsi="Arial" w:cs="Arial"/>
                <w:sz w:val="20"/>
                <w:szCs w:val="20"/>
                <w:lang w:val="en" w:eastAsia="en-AU"/>
              </w:rPr>
              <w:t xml:space="preserve"> or a set of comprehension questions on the novel.</w:t>
            </w:r>
          </w:p>
          <w:p w:rsidR="007B12F0" w:rsidRPr="002C3E16" w:rsidRDefault="007B12F0" w:rsidP="000E284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033BDC">
        <w:tc>
          <w:tcPr>
            <w:tcW w:w="1129" w:type="dxa"/>
          </w:tcPr>
          <w:p w:rsidR="002D5978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2D5978" w:rsidRDefault="002D5978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9-10</w:t>
            </w:r>
          </w:p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</w:t>
            </w:r>
          </w:p>
        </w:tc>
        <w:tc>
          <w:tcPr>
            <w:tcW w:w="8169" w:type="dxa"/>
          </w:tcPr>
          <w:p w:rsidR="00DA5D38" w:rsidRPr="002C3E16" w:rsidRDefault="00DA5D38" w:rsidP="00DA5D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Film analysis:</w:t>
            </w:r>
          </w:p>
          <w:p w:rsidR="00DA5D38" w:rsidRPr="002C3E16" w:rsidRDefault="00DA5D38" w:rsidP="00DA5D38">
            <w:pPr>
              <w:rPr>
                <w:rFonts w:ascii="Arial" w:hAnsi="Arial" w:cs="Arial"/>
                <w:i/>
                <w:sz w:val="20"/>
                <w:szCs w:val="20"/>
                <w:u w:val="single"/>
              </w:rPr>
            </w:pPr>
            <w:r w:rsidRPr="002C3E16">
              <w:rPr>
                <w:rFonts w:ascii="Arial" w:hAnsi="Arial" w:cs="Arial"/>
                <w:i/>
                <w:sz w:val="20"/>
                <w:szCs w:val="20"/>
                <w:u w:val="single"/>
              </w:rPr>
              <w:t xml:space="preserve">Edward </w:t>
            </w:r>
            <w:proofErr w:type="spellStart"/>
            <w:r w:rsidRPr="002C3E16">
              <w:rPr>
                <w:rFonts w:ascii="Arial" w:hAnsi="Arial" w:cs="Arial"/>
                <w:i/>
                <w:sz w:val="20"/>
                <w:szCs w:val="20"/>
                <w:u w:val="single"/>
              </w:rPr>
              <w:t>Scissorhands</w:t>
            </w:r>
            <w:proofErr w:type="spellEnd"/>
          </w:p>
          <w:p w:rsidR="00DA5D38" w:rsidRPr="002C3E16" w:rsidRDefault="00DA5D38" w:rsidP="00DA5D38">
            <w:pPr>
              <w:rPr>
                <w:rFonts w:ascii="Arial" w:hAnsi="Arial" w:cs="Arial"/>
                <w:sz w:val="20"/>
                <w:szCs w:val="20"/>
              </w:rPr>
            </w:pPr>
          </w:p>
          <w:p w:rsidR="00DA5D38" w:rsidRPr="002C3E16" w:rsidRDefault="00DA5D38" w:rsidP="00DA5D38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 xml:space="preserve">Revision of dystopian filmic conventions: dialogue, soundtrack, camera work, </w:t>
            </w:r>
            <w:proofErr w:type="spellStart"/>
            <w:r w:rsidRPr="002C3E16">
              <w:rPr>
                <w:rFonts w:ascii="Arial" w:hAnsi="Arial" w:cs="Arial"/>
                <w:sz w:val="20"/>
                <w:szCs w:val="20"/>
              </w:rPr>
              <w:t>mise</w:t>
            </w:r>
            <w:proofErr w:type="spellEnd"/>
            <w:r w:rsidRPr="002C3E16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2C3E16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2C3E16">
              <w:rPr>
                <w:rFonts w:ascii="Arial" w:hAnsi="Arial" w:cs="Arial"/>
                <w:sz w:val="20"/>
                <w:szCs w:val="20"/>
              </w:rPr>
              <w:t>-scene, narrative plot, themes, diegetic and non-diegetic effects, characterisation. Viewer response.</w:t>
            </w:r>
          </w:p>
          <w:p w:rsidR="00DA5D38" w:rsidRPr="002C3E16" w:rsidRDefault="00DA5D38" w:rsidP="00DA5D38">
            <w:pPr>
              <w:rPr>
                <w:rFonts w:ascii="Arial" w:hAnsi="Arial" w:cs="Arial"/>
                <w:sz w:val="20"/>
                <w:szCs w:val="20"/>
              </w:rPr>
            </w:pPr>
          </w:p>
          <w:p w:rsidR="002D5978" w:rsidRPr="002C3E16" w:rsidRDefault="002D5978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7B12F0" w:rsidRPr="002C3E16" w:rsidRDefault="007B12F0" w:rsidP="00BF418C">
            <w:pPr>
              <w:rPr>
                <w:rFonts w:ascii="Arial" w:hAnsi="Arial" w:cs="Arial"/>
                <w:sz w:val="20"/>
                <w:szCs w:val="20"/>
              </w:rPr>
            </w:pPr>
          </w:p>
          <w:p w:rsidR="00DA5D38" w:rsidRPr="002C3E16" w:rsidRDefault="00490FDF" w:rsidP="00BF418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PowerPoint</w:t>
            </w:r>
            <w:r w:rsidR="00DA5D38" w:rsidRPr="002C3E16">
              <w:rPr>
                <w:rFonts w:ascii="Arial" w:hAnsi="Arial" w:cs="Arial"/>
                <w:sz w:val="20"/>
                <w:szCs w:val="20"/>
              </w:rPr>
              <w:t>: deconstruction of a scene from the film.</w:t>
            </w:r>
          </w:p>
        </w:tc>
      </w:tr>
      <w:tr w:rsidR="007B12F0" w:rsidTr="008069B0">
        <w:tc>
          <w:tcPr>
            <w:tcW w:w="13948" w:type="dxa"/>
            <w:gridSpan w:val="3"/>
            <w:shd w:val="clear" w:color="auto" w:fill="BDD6EE" w:themeFill="accent1" w:themeFillTint="66"/>
          </w:tcPr>
          <w:p w:rsidR="007B12F0" w:rsidRPr="003B3405" w:rsidRDefault="007B12F0" w:rsidP="00033BD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3405">
              <w:rPr>
                <w:rFonts w:ascii="Arial" w:hAnsi="Arial" w:cs="Arial"/>
                <w:b/>
                <w:sz w:val="24"/>
                <w:szCs w:val="24"/>
              </w:rPr>
              <w:t>Term 3</w:t>
            </w:r>
          </w:p>
          <w:p w:rsidR="008069B0" w:rsidRPr="003B3405" w:rsidRDefault="005A5728" w:rsidP="00033BD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B3405">
              <w:rPr>
                <w:rFonts w:ascii="Arial" w:hAnsi="Arial" w:cs="Arial"/>
                <w:b/>
                <w:sz w:val="24"/>
                <w:szCs w:val="24"/>
              </w:rPr>
              <w:t>Semester 2</w:t>
            </w:r>
          </w:p>
          <w:p w:rsidR="003B3405" w:rsidRDefault="003B3405" w:rsidP="00033BD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3B3405" w:rsidRPr="002C3E16" w:rsidRDefault="003B3405" w:rsidP="003B34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B12F0" w:rsidTr="00033BDC">
        <w:tc>
          <w:tcPr>
            <w:tcW w:w="1129" w:type="dxa"/>
          </w:tcPr>
          <w:p w:rsidR="003B3405" w:rsidRDefault="003B3405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3B3405" w:rsidRDefault="003B3405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3</w:t>
            </w:r>
          </w:p>
          <w:p w:rsidR="003B3405" w:rsidRDefault="003B3405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S 2</w:t>
            </w:r>
          </w:p>
          <w:p w:rsidR="003B3405" w:rsidRDefault="003B3405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  <w:r w:rsidR="00E81284">
              <w:rPr>
                <w:rFonts w:ascii="Arial" w:hAnsi="Arial" w:cs="Arial"/>
                <w:b/>
                <w:sz w:val="24"/>
              </w:rPr>
              <w:t xml:space="preserve"> 1-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 w:rsidR="005A5728">
              <w:rPr>
                <w:rFonts w:ascii="Arial" w:hAnsi="Arial" w:cs="Arial"/>
                <w:b/>
                <w:sz w:val="24"/>
              </w:rPr>
              <w:t>5</w:t>
            </w:r>
          </w:p>
        </w:tc>
        <w:tc>
          <w:tcPr>
            <w:tcW w:w="8169" w:type="dxa"/>
          </w:tcPr>
          <w:p w:rsidR="00E81284" w:rsidRPr="002C3E16" w:rsidRDefault="00E81284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Power of Images and words</w:t>
            </w:r>
            <w:r w:rsidR="00E9749A" w:rsidRPr="002C3E16">
              <w:rPr>
                <w:rFonts w:ascii="Arial" w:hAnsi="Arial" w:cs="Arial"/>
                <w:b/>
                <w:sz w:val="20"/>
                <w:szCs w:val="20"/>
              </w:rPr>
              <w:t>: Advertising</w:t>
            </w:r>
          </w:p>
          <w:p w:rsidR="00503A3A" w:rsidRPr="002C3E16" w:rsidRDefault="00503A3A" w:rsidP="00503A3A">
            <w:pPr>
              <w:widowControl w:val="0"/>
              <w:autoSpaceDE w:val="0"/>
              <w:autoSpaceDN w:val="0"/>
              <w:adjustRightInd w:val="0"/>
              <w:spacing w:before="120" w:after="120"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Visual Literacy Unit:</w:t>
            </w:r>
            <w:r w:rsidR="00E9749A" w:rsidRPr="002C3E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63644B" w:rsidRPr="002C3E16">
              <w:rPr>
                <w:rFonts w:ascii="Arial" w:hAnsi="Arial" w:cs="Arial"/>
                <w:b/>
                <w:sz w:val="20"/>
                <w:szCs w:val="20"/>
              </w:rPr>
              <w:t xml:space="preserve"> Cover: Ethos Pathos Logos</w:t>
            </w:r>
          </w:p>
          <w:p w:rsidR="00503A3A" w:rsidRPr="002C3E16" w:rsidRDefault="00503A3A" w:rsidP="00503A3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Cs/>
                <w:sz w:val="20"/>
                <w:szCs w:val="20"/>
                <w:lang w:val="en"/>
              </w:rPr>
              <w:t>AIDA Structure (attention, interest, desire, action)</w:t>
            </w:r>
          </w:p>
          <w:p w:rsidR="00F95DAB" w:rsidRPr="002C3E16" w:rsidRDefault="00F95DAB" w:rsidP="00503A3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Cs/>
                <w:sz w:val="20"/>
                <w:szCs w:val="20"/>
                <w:lang w:val="en"/>
              </w:rPr>
              <w:t>Slogan</w:t>
            </w:r>
          </w:p>
          <w:p w:rsidR="00F95DAB" w:rsidRPr="002C3E16" w:rsidRDefault="00F95DAB" w:rsidP="00503A3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Cs/>
                <w:sz w:val="20"/>
                <w:szCs w:val="20"/>
                <w:lang w:val="en"/>
              </w:rPr>
              <w:t>Logo</w:t>
            </w:r>
          </w:p>
          <w:p w:rsidR="00503A3A" w:rsidRPr="002C3E16" w:rsidRDefault="00503A3A" w:rsidP="00F95DA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target audience</w:t>
            </w:r>
          </w:p>
          <w:p w:rsidR="00503A3A" w:rsidRPr="002C3E16" w:rsidRDefault="00503A3A" w:rsidP="00503A3A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magazines</w:t>
            </w:r>
          </w:p>
          <w:p w:rsidR="00503A3A" w:rsidRPr="002C3E16" w:rsidRDefault="00503A3A" w:rsidP="00503A3A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creation of image</w:t>
            </w:r>
          </w:p>
          <w:p w:rsidR="00503A3A" w:rsidRPr="002C3E16" w:rsidRDefault="00503A3A" w:rsidP="00503A3A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stereotypes</w:t>
            </w:r>
          </w:p>
          <w:p w:rsidR="00503A3A" w:rsidRPr="002C3E16" w:rsidRDefault="00503A3A" w:rsidP="00503A3A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use of language and symbolic codes</w:t>
            </w:r>
          </w:p>
          <w:p w:rsidR="00503A3A" w:rsidRPr="002C3E16" w:rsidRDefault="00503A3A" w:rsidP="00503A3A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persuasive techniques</w:t>
            </w:r>
          </w:p>
          <w:p w:rsidR="00503A3A" w:rsidRPr="002C3E16" w:rsidRDefault="00503A3A" w:rsidP="00503A3A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possible theme: Environment</w:t>
            </w:r>
          </w:p>
          <w:p w:rsidR="002D5978" w:rsidRPr="002C3E16" w:rsidRDefault="002D5978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2D5978" w:rsidRPr="002C3E16" w:rsidRDefault="006C5EF5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What is advertising? the goal of advertising, how does advertising work? Vibrant visuals</w:t>
            </w:r>
          </w:p>
          <w:p w:rsidR="002D5978" w:rsidRPr="002C3E16" w:rsidRDefault="002D5978" w:rsidP="00033BD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50" w:type="dxa"/>
          </w:tcPr>
          <w:p w:rsidR="00570388" w:rsidRPr="002C3E16" w:rsidRDefault="000E2846" w:rsidP="00E81284">
            <w:pPr>
              <w:widowControl w:val="0"/>
              <w:autoSpaceDE w:val="0"/>
              <w:autoSpaceDN w:val="0"/>
              <w:adjustRightInd w:val="0"/>
              <w:spacing w:before="120"/>
              <w:ind w:left="-13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Task 7</w:t>
            </w:r>
            <w:r w:rsidR="00570388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: </w:t>
            </w:r>
            <w:r w:rsidR="005A5728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</w:t>
            </w:r>
            <w:r w:rsidR="006B014C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Reading and viewing 5</w:t>
            </w:r>
            <w:r w:rsidR="00570388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%</w:t>
            </w:r>
          </w:p>
          <w:p w:rsidR="00570388" w:rsidRPr="002C3E16" w:rsidRDefault="006B014C" w:rsidP="00570388">
            <w:pPr>
              <w:widowControl w:val="0"/>
              <w:autoSpaceDE w:val="0"/>
              <w:autoSpaceDN w:val="0"/>
              <w:adjustRightInd w:val="0"/>
              <w:spacing w:before="120"/>
              <w:ind w:left="-13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Writing 5</w:t>
            </w:r>
            <w:r w:rsidR="00570388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%</w:t>
            </w:r>
            <w:r w:rsidR="005A5728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</w:t>
            </w:r>
          </w:p>
          <w:p w:rsidR="00E81284" w:rsidRPr="002C3E16" w:rsidRDefault="00E81284" w:rsidP="00E8128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i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Cs/>
                <w:i/>
                <w:sz w:val="20"/>
                <w:szCs w:val="20"/>
                <w:lang w:val="en"/>
              </w:rPr>
              <w:t xml:space="preserve">: </w:t>
            </w:r>
          </w:p>
          <w:p w:rsidR="00E81284" w:rsidRPr="002C3E16" w:rsidRDefault="00E81284" w:rsidP="00E81284">
            <w:pPr>
              <w:widowControl w:val="0"/>
              <w:autoSpaceDE w:val="0"/>
              <w:autoSpaceDN w:val="0"/>
              <w:adjustRightInd w:val="0"/>
              <w:ind w:left="-13"/>
              <w:rPr>
                <w:rFonts w:ascii="Arial" w:hAnsi="Arial" w:cs="Arial"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Cs/>
                <w:sz w:val="20"/>
                <w:szCs w:val="20"/>
                <w:lang w:val="en"/>
              </w:rPr>
              <w:t xml:space="preserve">Analyse an unseen campaign </w:t>
            </w:r>
            <w:r w:rsidRPr="003B3405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advertisement </w:t>
            </w:r>
            <w:r w:rsidRPr="002C3E16">
              <w:rPr>
                <w:rFonts w:ascii="Arial" w:hAnsi="Arial" w:cs="Arial"/>
                <w:bCs/>
                <w:sz w:val="20"/>
                <w:szCs w:val="20"/>
                <w:lang w:val="en"/>
              </w:rPr>
              <w:t>using the codes and conventions studied in class. How do the advertisements persuade the reader to act and consume the product advertised?</w:t>
            </w:r>
          </w:p>
          <w:p w:rsidR="002D5978" w:rsidRPr="002C3E16" w:rsidRDefault="002D5978" w:rsidP="00033BDC">
            <w:pPr>
              <w:rPr>
                <w:rFonts w:ascii="Arial" w:hAnsi="Arial" w:cs="Arial"/>
                <w:sz w:val="20"/>
                <w:szCs w:val="20"/>
              </w:rPr>
            </w:pPr>
          </w:p>
          <w:p w:rsidR="006C5EF5" w:rsidRPr="002C3E16" w:rsidRDefault="000E2846" w:rsidP="006C5E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Task 8</w:t>
            </w:r>
            <w:r w:rsidR="00570388" w:rsidRPr="002C3E16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6C5EF5" w:rsidRPr="002C3E16">
              <w:rPr>
                <w:rFonts w:ascii="Arial" w:hAnsi="Arial" w:cs="Arial"/>
                <w:b/>
                <w:sz w:val="20"/>
                <w:szCs w:val="20"/>
              </w:rPr>
              <w:t>Speaking and Listening</w:t>
            </w:r>
            <w:r w:rsidR="00570388" w:rsidRPr="002C3E16">
              <w:rPr>
                <w:rFonts w:ascii="Arial" w:hAnsi="Arial" w:cs="Arial"/>
                <w:b/>
                <w:sz w:val="20"/>
                <w:szCs w:val="20"/>
              </w:rPr>
              <w:t xml:space="preserve"> 10%</w:t>
            </w:r>
          </w:p>
          <w:p w:rsidR="00F95DAB" w:rsidRPr="002C3E16" w:rsidRDefault="006C5EF5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Present your construction of</w:t>
            </w:r>
            <w:r w:rsidR="00F95DAB" w:rsidRPr="002C3E16">
              <w:rPr>
                <w:rFonts w:ascii="Arial" w:hAnsi="Arial" w:cs="Arial"/>
                <w:sz w:val="20"/>
                <w:szCs w:val="20"/>
              </w:rPr>
              <w:t xml:space="preserve"> an advertising poster</w:t>
            </w:r>
            <w:r w:rsidR="00570388" w:rsidRPr="002C3E16">
              <w:rPr>
                <w:rFonts w:ascii="Arial" w:hAnsi="Arial" w:cs="Arial"/>
                <w:sz w:val="20"/>
                <w:szCs w:val="20"/>
              </w:rPr>
              <w:t>. Demonstrate how you aim</w:t>
            </w:r>
            <w:r w:rsidR="00F95DAB" w:rsidRPr="002C3E16">
              <w:rPr>
                <w:rFonts w:ascii="Arial" w:hAnsi="Arial" w:cs="Arial"/>
                <w:sz w:val="20"/>
                <w:szCs w:val="20"/>
              </w:rPr>
              <w:t xml:space="preserve"> to persuade the viewer to buy a product of your own invention.</w:t>
            </w:r>
            <w:r w:rsidRPr="002C3E1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95DAB" w:rsidRPr="002C3E16" w:rsidRDefault="00F95DAB" w:rsidP="00033BDC">
            <w:pPr>
              <w:rPr>
                <w:rFonts w:ascii="Arial" w:hAnsi="Arial" w:cs="Arial"/>
                <w:sz w:val="20"/>
                <w:szCs w:val="20"/>
              </w:rPr>
            </w:pPr>
          </w:p>
          <w:p w:rsidR="006C5EF5" w:rsidRPr="002C3E16" w:rsidRDefault="006C5EF5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7B12F0" w:rsidTr="002C3E16">
        <w:trPr>
          <w:trHeight w:val="132"/>
        </w:trPr>
        <w:tc>
          <w:tcPr>
            <w:tcW w:w="1129" w:type="dxa"/>
          </w:tcPr>
          <w:p w:rsidR="007B12F0" w:rsidRDefault="007B12F0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Weeks </w:t>
            </w:r>
          </w:p>
          <w:p w:rsidR="005A5728" w:rsidRDefault="005A5728" w:rsidP="00033BDC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6-10</w:t>
            </w: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7C2AD9" w:rsidRPr="002C3E16" w:rsidRDefault="002C3E16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Slam it!                                                                </w:t>
            </w:r>
            <w:r w:rsidR="007C2AD9" w:rsidRPr="002C3E16">
              <w:rPr>
                <w:rFonts w:ascii="Arial" w:hAnsi="Arial" w:cs="Arial"/>
                <w:b/>
                <w:sz w:val="20"/>
                <w:szCs w:val="20"/>
              </w:rPr>
              <w:t>Introduce to Slam poetry</w:t>
            </w:r>
          </w:p>
          <w:p w:rsidR="007C2AD9" w:rsidRPr="002C3E16" w:rsidRDefault="007C2AD9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You tube: Daniel Beatty- Knock, Knock</w:t>
            </w:r>
          </w:p>
          <w:p w:rsidR="005A5728" w:rsidRPr="002C3E16" w:rsidRDefault="007C2AD9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Read the lyrics and highlight end rhyme, metaphor, imagery</w:t>
            </w:r>
          </w:p>
          <w:p w:rsidR="005A5728" w:rsidRPr="002C3E16" w:rsidRDefault="005A5728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Analyse the use of poetic devices and their purpose</w:t>
            </w:r>
          </w:p>
          <w:p w:rsidR="007C2AD9" w:rsidRPr="002C3E16" w:rsidRDefault="007C2AD9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Revise poetic devices</w:t>
            </w:r>
          </w:p>
          <w:p w:rsidR="005A5728" w:rsidRPr="002C3E16" w:rsidRDefault="005A5728" w:rsidP="005A5728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What effects do they have on the reader?</w:t>
            </w:r>
          </w:p>
          <w:p w:rsidR="005A5728" w:rsidRPr="002C3E16" w:rsidRDefault="005A5728" w:rsidP="005A5728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Students will also experiment with using those devices to create their own poem portfolio on specific given themes.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Similes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Onomatopoeia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Metaphors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Limericks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Rhythm and rhymes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Haikus</w:t>
            </w:r>
          </w:p>
          <w:p w:rsidR="005A5728" w:rsidRPr="002C3E16" w:rsidRDefault="005A5728" w:rsidP="005A572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Free verse</w:t>
            </w:r>
          </w:p>
          <w:p w:rsidR="00C8642D" w:rsidRPr="002C3E16" w:rsidRDefault="005A5728" w:rsidP="00C8642D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Alliteration</w:t>
            </w:r>
            <w:r w:rsidR="00C8642D" w:rsidRPr="002C3E16">
              <w:rPr>
                <w:rFonts w:ascii="Arial" w:hAnsi="Arial" w:cs="Arial"/>
                <w:sz w:val="20"/>
                <w:szCs w:val="20"/>
                <w:lang w:val="en"/>
              </w:rPr>
              <w:t xml:space="preserve"> Imagery</w:t>
            </w:r>
          </w:p>
          <w:p w:rsidR="00C8642D" w:rsidRPr="002C3E16" w:rsidRDefault="00C8642D" w:rsidP="00C8642D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Metonymy</w:t>
            </w:r>
          </w:p>
          <w:p w:rsidR="00C8642D" w:rsidRPr="002C3E16" w:rsidRDefault="00C8642D" w:rsidP="00C8642D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Symbolism</w:t>
            </w:r>
          </w:p>
          <w:p w:rsidR="00C8642D" w:rsidRPr="002C3E16" w:rsidRDefault="00C8642D" w:rsidP="00C8642D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Extended metaphors</w:t>
            </w:r>
          </w:p>
          <w:p w:rsidR="002D5978" w:rsidRPr="002C3E16" w:rsidRDefault="002D5978" w:rsidP="00C8642D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52" w:lineRule="atLeas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570388" w:rsidRPr="002C3E16" w:rsidRDefault="000E2846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9</w:t>
            </w:r>
            <w:r w:rsidR="00570388" w:rsidRPr="002C3E16">
              <w:rPr>
                <w:rFonts w:ascii="Arial" w:hAnsi="Arial" w:cs="Arial"/>
                <w:b/>
                <w:sz w:val="20"/>
                <w:szCs w:val="20"/>
              </w:rPr>
              <w:t>: Writing</w:t>
            </w:r>
            <w:r w:rsidR="003B3405">
              <w:rPr>
                <w:rFonts w:ascii="Arial" w:hAnsi="Arial" w:cs="Arial"/>
                <w:b/>
                <w:sz w:val="20"/>
                <w:szCs w:val="20"/>
              </w:rPr>
              <w:t xml:space="preserve"> 5</w:t>
            </w:r>
            <w:r w:rsidR="004A3FA2" w:rsidRPr="002C3E16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570388" w:rsidRPr="002C3E16" w:rsidRDefault="00F8518E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Poetry Booklet</w:t>
            </w:r>
          </w:p>
          <w:p w:rsidR="00A275AB" w:rsidRPr="002C3E16" w:rsidRDefault="00A275AB" w:rsidP="00033BDC">
            <w:pPr>
              <w:rPr>
                <w:rFonts w:ascii="Arial" w:hAnsi="Arial" w:cs="Arial"/>
                <w:sz w:val="20"/>
                <w:szCs w:val="20"/>
              </w:rPr>
            </w:pPr>
          </w:p>
          <w:p w:rsidR="007B12F0" w:rsidRPr="002C3E16" w:rsidRDefault="00570388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E2846" w:rsidRPr="002C3E16">
              <w:rPr>
                <w:rFonts w:ascii="Arial" w:hAnsi="Arial" w:cs="Arial"/>
                <w:b/>
                <w:sz w:val="20"/>
                <w:szCs w:val="20"/>
              </w:rPr>
              <w:t>Task 9</w:t>
            </w:r>
            <w:r w:rsidR="008E5D1D" w:rsidRPr="002C3E16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836CF2" w:rsidRPr="002C3E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B3405">
              <w:rPr>
                <w:rFonts w:ascii="Arial" w:hAnsi="Arial" w:cs="Arial"/>
                <w:b/>
                <w:sz w:val="20"/>
                <w:szCs w:val="20"/>
              </w:rPr>
              <w:t>Reading and Viewing 5</w:t>
            </w:r>
            <w:r w:rsidRPr="002C3E16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570388" w:rsidRPr="002C3E16" w:rsidRDefault="00F8518E" w:rsidP="00033BDC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 xml:space="preserve">Poetry Booklet </w:t>
            </w:r>
          </w:p>
          <w:p w:rsidR="003D1C2C" w:rsidRDefault="003D1C2C" w:rsidP="00033B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Write a poem</w:t>
            </w:r>
          </w:p>
          <w:p w:rsidR="00332CB6" w:rsidRPr="002C3E16" w:rsidRDefault="00C24724" w:rsidP="00033BD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 </w:t>
            </w:r>
            <w:r w:rsidR="00332CB6" w:rsidRPr="002C3E16">
              <w:rPr>
                <w:rFonts w:ascii="Arial" w:hAnsi="Arial" w:cs="Arial"/>
                <w:sz w:val="20"/>
                <w:szCs w:val="20"/>
              </w:rPr>
              <w:t>analyse poems.</w:t>
            </w:r>
          </w:p>
          <w:p w:rsidR="00F8518E" w:rsidRDefault="00F8518E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C24724" w:rsidRPr="002C3E16" w:rsidRDefault="00C24724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Or create a protest poster (differentiation)</w:t>
            </w:r>
          </w:p>
          <w:p w:rsidR="004A3FA2" w:rsidRPr="00C117DC" w:rsidRDefault="00C117DC" w:rsidP="004A3FA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117DC">
              <w:rPr>
                <w:rFonts w:ascii="Arial" w:hAnsi="Arial" w:cs="Arial"/>
                <w:b/>
                <w:sz w:val="20"/>
                <w:szCs w:val="20"/>
              </w:rPr>
              <w:t>Due W9</w:t>
            </w:r>
            <w:bookmarkStart w:id="0" w:name="_GoBack"/>
            <w:bookmarkEnd w:id="0"/>
          </w:p>
        </w:tc>
      </w:tr>
      <w:tr w:rsidR="00C8642D" w:rsidTr="00033BDC">
        <w:trPr>
          <w:trHeight w:val="524"/>
        </w:trPr>
        <w:tc>
          <w:tcPr>
            <w:tcW w:w="1129" w:type="dxa"/>
          </w:tcPr>
          <w:p w:rsidR="00C8642D" w:rsidRDefault="00C8642D" w:rsidP="00C8642D">
            <w:pPr>
              <w:rPr>
                <w:rFonts w:ascii="Arial" w:hAnsi="Arial" w:cs="Arial"/>
                <w:b/>
                <w:sz w:val="24"/>
              </w:rPr>
            </w:pPr>
          </w:p>
          <w:p w:rsidR="00C8642D" w:rsidRDefault="00C8642D" w:rsidP="00C8642D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 9</w:t>
            </w:r>
          </w:p>
          <w:p w:rsidR="00C8642D" w:rsidRDefault="00C8642D" w:rsidP="00033BDC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C8642D" w:rsidRPr="002C3E16" w:rsidRDefault="00C8642D" w:rsidP="00C8642D">
            <w:pPr>
              <w:rPr>
                <w:rFonts w:ascii="Arial" w:hAnsi="Arial" w:cs="Arial"/>
                <w:sz w:val="20"/>
                <w:szCs w:val="20"/>
              </w:rPr>
            </w:pPr>
          </w:p>
          <w:p w:rsidR="00C8642D" w:rsidRPr="002C3E16" w:rsidRDefault="00C8642D" w:rsidP="00C8642D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Examination: </w:t>
            </w:r>
            <w:r w:rsidRPr="002C3E16">
              <w:rPr>
                <w:rFonts w:ascii="Arial" w:hAnsi="Arial" w:cs="Arial"/>
                <w:sz w:val="20"/>
                <w:szCs w:val="20"/>
              </w:rPr>
              <w:t>Comprehension and narrative</w:t>
            </w:r>
            <w:r w:rsidR="003B3405">
              <w:rPr>
                <w:rFonts w:ascii="Arial" w:hAnsi="Arial" w:cs="Arial"/>
                <w:sz w:val="20"/>
                <w:szCs w:val="20"/>
              </w:rPr>
              <w:t xml:space="preserve"> writing</w:t>
            </w:r>
          </w:p>
          <w:p w:rsidR="00C8642D" w:rsidRPr="002C3E16" w:rsidRDefault="00C8642D" w:rsidP="00033BD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C8642D" w:rsidRPr="002C3E16" w:rsidRDefault="00C8642D" w:rsidP="00C8642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2C3E16" w:rsidRPr="002C3E16">
              <w:rPr>
                <w:rFonts w:ascii="Arial" w:hAnsi="Arial" w:cs="Arial"/>
                <w:b/>
                <w:sz w:val="20"/>
                <w:szCs w:val="20"/>
              </w:rPr>
              <w:t>10: Year</w:t>
            </w:r>
            <w:r w:rsidR="00814792" w:rsidRPr="002C3E16">
              <w:rPr>
                <w:rFonts w:ascii="Arial" w:hAnsi="Arial" w:cs="Arial"/>
                <w:b/>
                <w:sz w:val="20"/>
                <w:szCs w:val="20"/>
              </w:rPr>
              <w:t xml:space="preserve"> 9</w:t>
            </w: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32CB6" w:rsidRPr="002C3E16">
              <w:rPr>
                <w:rFonts w:ascii="Arial" w:hAnsi="Arial" w:cs="Arial"/>
                <w:b/>
                <w:sz w:val="20"/>
                <w:szCs w:val="20"/>
              </w:rPr>
              <w:t xml:space="preserve">Examination: </w:t>
            </w:r>
            <w:r w:rsidRPr="002C3E16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C8642D" w:rsidRPr="002C3E16" w:rsidRDefault="00C8642D" w:rsidP="00C8642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Reading and viewing 5%</w:t>
            </w:r>
          </w:p>
          <w:p w:rsidR="00C8642D" w:rsidRPr="002C3E16" w:rsidRDefault="00C8642D" w:rsidP="004A3F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7C2AD9" w:rsidTr="008E5D1D">
        <w:tc>
          <w:tcPr>
            <w:tcW w:w="13948" w:type="dxa"/>
            <w:gridSpan w:val="3"/>
            <w:shd w:val="clear" w:color="auto" w:fill="BDD6EE" w:themeFill="accent1" w:themeFillTint="66"/>
          </w:tcPr>
          <w:p w:rsidR="007C2AD9" w:rsidRDefault="007C2AD9" w:rsidP="007C2AD9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Term 4</w:t>
            </w:r>
          </w:p>
          <w:p w:rsidR="008E5D1D" w:rsidRDefault="008E5D1D" w:rsidP="007C2AD9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</w:tr>
      <w:tr w:rsidR="007C2AD9" w:rsidTr="00033BDC">
        <w:tc>
          <w:tcPr>
            <w:tcW w:w="1129" w:type="dxa"/>
          </w:tcPr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8E5D1D" w:rsidRPr="002C3E16" w:rsidRDefault="000E2846" w:rsidP="008E5D1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169" w:type="dxa"/>
          </w:tcPr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Tin </w:t>
            </w:r>
            <w:proofErr w:type="spellStart"/>
            <w:r w:rsidRPr="002C3E16">
              <w:rPr>
                <w:rFonts w:ascii="Arial" w:hAnsi="Arial" w:cs="Arial"/>
                <w:b/>
                <w:sz w:val="20"/>
                <w:szCs w:val="20"/>
              </w:rPr>
              <w:t>Tin</w:t>
            </w:r>
            <w:proofErr w:type="spellEnd"/>
            <w:r w:rsidRPr="002C3E16">
              <w:rPr>
                <w:rFonts w:ascii="Arial" w:hAnsi="Arial" w:cs="Arial"/>
                <w:b/>
                <w:sz w:val="20"/>
                <w:szCs w:val="20"/>
              </w:rPr>
              <w:t xml:space="preserve"> in Text - Graphic novel</w:t>
            </w: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Story in context- author, setting, intertextuality</w:t>
            </w:r>
          </w:p>
          <w:p w:rsidR="007C2AD9" w:rsidRPr="002C3E16" w:rsidRDefault="007C2AD9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How ideas are represented in a small range graphic novels:</w:t>
            </w:r>
          </w:p>
          <w:p w:rsidR="007C2AD9" w:rsidRPr="002C3E16" w:rsidRDefault="007C2AD9" w:rsidP="007C2AD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Visual features of a Graphic Novel</w:t>
            </w:r>
          </w:p>
          <w:p w:rsidR="007C2AD9" w:rsidRPr="002C3E16" w:rsidRDefault="007C2AD9" w:rsidP="007C2AD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7C2AD9" w:rsidRPr="002C3E16" w:rsidRDefault="007C2AD9" w:rsidP="007C2AD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Descriptive language</w:t>
            </w:r>
          </w:p>
          <w:p w:rsidR="007C2AD9" w:rsidRPr="002C3E16" w:rsidRDefault="007C2AD9" w:rsidP="007C2AD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Setting</w:t>
            </w:r>
          </w:p>
          <w:p w:rsidR="00814792" w:rsidRPr="002C3E16" w:rsidRDefault="00814792" w:rsidP="007C2AD9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 xml:space="preserve">Speech bubbles: onomatopoeia, thought. </w:t>
            </w: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sz w:val="20"/>
                <w:szCs w:val="20"/>
              </w:rPr>
              <w:t>Reader positioning</w:t>
            </w:r>
          </w:p>
          <w:p w:rsidR="007C2AD9" w:rsidRPr="002C3E16" w:rsidRDefault="007C2AD9" w:rsidP="007C2AD9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>Understand the genre of gothic horror, its origins and its influence on contemporary fiction</w:t>
            </w:r>
          </w:p>
          <w:p w:rsidR="007C2AD9" w:rsidRPr="002C3E16" w:rsidRDefault="007C2AD9" w:rsidP="007C2AD9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  <w:lang w:val="en"/>
              </w:rPr>
            </w:pPr>
            <w:proofErr w:type="gramStart"/>
            <w:r w:rsidRPr="002C3E16">
              <w:rPr>
                <w:rFonts w:ascii="Arial" w:hAnsi="Arial" w:cs="Arial"/>
                <w:i/>
                <w:sz w:val="20"/>
                <w:szCs w:val="20"/>
                <w:u w:val="single"/>
                <w:lang w:val="en"/>
              </w:rPr>
              <w:t xml:space="preserve">Frankenstein </w:t>
            </w:r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 xml:space="preserve"> Graphic</w:t>
            </w:r>
            <w:proofErr w:type="gramEnd"/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 xml:space="preserve"> novel</w:t>
            </w: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i/>
                <w:sz w:val="20"/>
                <w:szCs w:val="20"/>
                <w:u w:val="single"/>
                <w:lang w:val="en"/>
              </w:rPr>
              <w:t xml:space="preserve">Edward </w:t>
            </w:r>
            <w:proofErr w:type="spellStart"/>
            <w:r w:rsidRPr="002C3E16">
              <w:rPr>
                <w:rFonts w:ascii="Arial" w:hAnsi="Arial" w:cs="Arial"/>
                <w:i/>
                <w:sz w:val="20"/>
                <w:szCs w:val="20"/>
                <w:u w:val="single"/>
                <w:lang w:val="en"/>
              </w:rPr>
              <w:t>Scissorhands</w:t>
            </w:r>
            <w:proofErr w:type="spellEnd"/>
            <w:r w:rsidRPr="002C3E16">
              <w:rPr>
                <w:rFonts w:ascii="Arial" w:hAnsi="Arial" w:cs="Arial"/>
                <w:sz w:val="20"/>
                <w:szCs w:val="20"/>
                <w:lang w:val="en"/>
              </w:rPr>
              <w:t xml:space="preserve"> (intertextuality)</w:t>
            </w:r>
          </w:p>
          <w:p w:rsidR="007C2AD9" w:rsidRPr="002C3E16" w:rsidRDefault="007C2AD9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50" w:type="dxa"/>
          </w:tcPr>
          <w:p w:rsidR="007C2AD9" w:rsidRPr="00E93851" w:rsidRDefault="007C2AD9" w:rsidP="007C2A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val="en"/>
              </w:rPr>
            </w:pPr>
          </w:p>
          <w:p w:rsidR="00814792" w:rsidRPr="002C3E16" w:rsidRDefault="008E5D1D" w:rsidP="007C2A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>Task 11</w:t>
            </w:r>
            <w:r w:rsidR="007C2AD9"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>:</w:t>
            </w:r>
            <w:r w:rsidR="00814792"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 xml:space="preserve"> Graphic story board</w:t>
            </w:r>
          </w:p>
          <w:p w:rsidR="009B6BDC" w:rsidRDefault="00836CF2" w:rsidP="007C2A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>Reading and viewing</w:t>
            </w:r>
            <w:r w:rsidR="00814792"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 xml:space="preserve"> 2.5</w:t>
            </w:r>
            <w:r w:rsidR="007C2AD9"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 xml:space="preserve">% </w:t>
            </w:r>
            <w:r w:rsidR="007C2AD9"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br/>
            </w:r>
            <w:r w:rsidR="009B6BDC" w:rsidRPr="002C3E16"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  <w:t>Due week 6</w:t>
            </w:r>
          </w:p>
          <w:p w:rsidR="002C3E16" w:rsidRPr="002C3E16" w:rsidRDefault="002C3E16" w:rsidP="007C2A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18"/>
                <w:lang w:val="en"/>
              </w:rPr>
            </w:pPr>
          </w:p>
          <w:p w:rsidR="007C2AD9" w:rsidRPr="002C3E16" w:rsidRDefault="007C2AD9" w:rsidP="007C2AD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18"/>
                <w:lang w:val="en"/>
              </w:rPr>
              <w:t xml:space="preserve"> In groups, create your own graphic novel story board using the visual techniques studied in class.</w:t>
            </w:r>
          </w:p>
          <w:p w:rsidR="00814792" w:rsidRPr="002C3E16" w:rsidRDefault="00814792" w:rsidP="00814792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18"/>
                <w:lang w:val="en"/>
              </w:rPr>
              <w:t>Planning sheet of story</w:t>
            </w:r>
          </w:p>
          <w:p w:rsidR="00814792" w:rsidRPr="002C3E16" w:rsidRDefault="00814792" w:rsidP="00814792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18"/>
                <w:lang w:val="en"/>
              </w:rPr>
            </w:pPr>
            <w:r w:rsidRPr="002C3E16">
              <w:rPr>
                <w:rFonts w:ascii="Arial" w:hAnsi="Arial" w:cs="Arial"/>
                <w:sz w:val="20"/>
                <w:szCs w:val="18"/>
                <w:lang w:val="en"/>
              </w:rPr>
              <w:t>Completed graphic story board</w:t>
            </w:r>
          </w:p>
          <w:p w:rsidR="007C2AD9" w:rsidRDefault="007C2AD9" w:rsidP="007C2AD9">
            <w:pPr>
              <w:rPr>
                <w:rFonts w:ascii="Arial" w:hAnsi="Arial" w:cs="Arial"/>
                <w:b/>
                <w:sz w:val="24"/>
              </w:rPr>
            </w:pPr>
          </w:p>
        </w:tc>
      </w:tr>
      <w:tr w:rsidR="007C2AD9" w:rsidTr="00033BDC">
        <w:tc>
          <w:tcPr>
            <w:tcW w:w="1129" w:type="dxa"/>
          </w:tcPr>
          <w:p w:rsidR="00836CF2" w:rsidRDefault="009B6BDC" w:rsidP="007C2AD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</w:t>
            </w:r>
          </w:p>
          <w:p w:rsidR="007C2AD9" w:rsidRDefault="000E2846" w:rsidP="007C2AD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6</w:t>
            </w:r>
          </w:p>
        </w:tc>
        <w:tc>
          <w:tcPr>
            <w:tcW w:w="8169" w:type="dxa"/>
          </w:tcPr>
          <w:p w:rsidR="007C2AD9" w:rsidRDefault="007C2AD9" w:rsidP="007C2AD9">
            <w:pPr>
              <w:rPr>
                <w:rFonts w:ascii="Arial" w:hAnsi="Arial" w:cs="Arial"/>
                <w:b/>
                <w:sz w:val="24"/>
              </w:rPr>
            </w:pPr>
          </w:p>
          <w:p w:rsidR="00836CF2" w:rsidRPr="002C3E16" w:rsidRDefault="00332CB6" w:rsidP="00C8642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Grammar: Skill</w:t>
            </w:r>
            <w:r w:rsidR="002C3E16" w:rsidRPr="002C3E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2C3E16">
              <w:rPr>
                <w:rFonts w:ascii="Arial" w:hAnsi="Arial" w:cs="Arial"/>
                <w:b/>
                <w:sz w:val="20"/>
                <w:szCs w:val="20"/>
              </w:rPr>
              <w:t>works</w:t>
            </w:r>
            <w:r w:rsidR="002C3E1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C3E16">
              <w:rPr>
                <w:rFonts w:ascii="Arial" w:hAnsi="Arial" w:cs="Arial"/>
                <w:sz w:val="20"/>
                <w:szCs w:val="20"/>
              </w:rPr>
              <w:t>(English rules W</w:t>
            </w:r>
            <w:r w:rsidR="002C3E16" w:rsidRPr="002C3E16">
              <w:rPr>
                <w:rFonts w:ascii="Arial" w:hAnsi="Arial" w:cs="Arial"/>
                <w:sz w:val="20"/>
                <w:szCs w:val="20"/>
              </w:rPr>
              <w:t>ork book)</w:t>
            </w:r>
          </w:p>
          <w:p w:rsidR="00332CB6" w:rsidRDefault="00332CB6" w:rsidP="00C8642D">
            <w:pPr>
              <w:rPr>
                <w:rFonts w:ascii="Arial" w:hAnsi="Arial" w:cs="Arial"/>
                <w:b/>
                <w:sz w:val="24"/>
              </w:rPr>
            </w:pPr>
            <w:r w:rsidRPr="002C3E16">
              <w:rPr>
                <w:rFonts w:ascii="Arial" w:hAnsi="Arial" w:cs="Arial"/>
                <w:b/>
                <w:sz w:val="20"/>
                <w:szCs w:val="20"/>
              </w:rPr>
              <w:t>Reading for pleasure</w:t>
            </w:r>
          </w:p>
        </w:tc>
        <w:tc>
          <w:tcPr>
            <w:tcW w:w="4650" w:type="dxa"/>
          </w:tcPr>
          <w:p w:rsidR="00C117DC" w:rsidRPr="002C3E16" w:rsidRDefault="00814792" w:rsidP="00C117DC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Task </w:t>
            </w:r>
            <w:r w:rsidR="00332CB6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12:</w:t>
            </w:r>
            <w:r w:rsidR="00C117DC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Writing 5% </w:t>
            </w:r>
          </w:p>
          <w:p w:rsidR="002C3E16" w:rsidRDefault="00332CB6" w:rsidP="0081479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</w:t>
            </w:r>
            <w:r w:rsidR="00814792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Grammar: Skil</w:t>
            </w:r>
            <w:r w:rsid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l works &amp; Reading for Pleasure </w:t>
            </w:r>
            <w:r w:rsidR="00814792"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 xml:space="preserve">  </w:t>
            </w:r>
          </w:p>
          <w:p w:rsidR="007C2AD9" w:rsidRDefault="00814792" w:rsidP="00814792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z w:val="24"/>
              </w:rPr>
            </w:pPr>
            <w:r w:rsidRPr="002C3E16">
              <w:rPr>
                <w:rFonts w:ascii="Arial" w:hAnsi="Arial" w:cs="Arial"/>
                <w:b/>
                <w:bCs/>
                <w:sz w:val="20"/>
                <w:szCs w:val="20"/>
                <w:lang w:val="en"/>
              </w:rPr>
              <w:t>W 6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"/>
              </w:rPr>
              <w:br/>
            </w:r>
          </w:p>
        </w:tc>
      </w:tr>
      <w:tr w:rsidR="007C2AD9" w:rsidTr="00CD045B">
        <w:trPr>
          <w:trHeight w:val="868"/>
        </w:trPr>
        <w:tc>
          <w:tcPr>
            <w:tcW w:w="1129" w:type="dxa"/>
          </w:tcPr>
          <w:p w:rsidR="007C2AD9" w:rsidRDefault="00836CF2" w:rsidP="007C2AD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Weeks</w:t>
            </w:r>
          </w:p>
          <w:p w:rsidR="00836CF2" w:rsidRDefault="00836CF2" w:rsidP="007C2AD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8-10</w:t>
            </w:r>
          </w:p>
          <w:p w:rsidR="00836CF2" w:rsidRDefault="00836CF2" w:rsidP="007C2AD9">
            <w:pPr>
              <w:rPr>
                <w:rFonts w:ascii="Arial" w:hAnsi="Arial" w:cs="Arial"/>
                <w:b/>
                <w:sz w:val="24"/>
              </w:rPr>
            </w:pPr>
          </w:p>
          <w:p w:rsidR="007C2AD9" w:rsidRDefault="007C2AD9" w:rsidP="007C2AD9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169" w:type="dxa"/>
          </w:tcPr>
          <w:p w:rsidR="004C5CC5" w:rsidRPr="00814792" w:rsidRDefault="004C5CC5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814792">
              <w:rPr>
                <w:rFonts w:ascii="Arial" w:hAnsi="Arial" w:cs="Arial"/>
                <w:b/>
                <w:sz w:val="20"/>
                <w:szCs w:val="20"/>
              </w:rPr>
              <w:t xml:space="preserve">Preparation for Year 10: </w:t>
            </w:r>
            <w:r w:rsidRPr="00814792">
              <w:rPr>
                <w:rFonts w:ascii="Arial" w:hAnsi="Arial" w:cs="Arial"/>
                <w:sz w:val="20"/>
                <w:szCs w:val="20"/>
              </w:rPr>
              <w:t>Grammar check, Vocabulary enhancement</w:t>
            </w:r>
          </w:p>
          <w:p w:rsidR="0063644B" w:rsidRPr="00814792" w:rsidRDefault="0063644B" w:rsidP="007C2AD9">
            <w:pPr>
              <w:rPr>
                <w:rFonts w:ascii="Arial" w:hAnsi="Arial" w:cs="Arial"/>
                <w:sz w:val="20"/>
                <w:szCs w:val="20"/>
              </w:rPr>
            </w:pPr>
            <w:r w:rsidRPr="00814792">
              <w:rPr>
                <w:rFonts w:ascii="Arial" w:hAnsi="Arial" w:cs="Arial"/>
                <w:sz w:val="20"/>
                <w:szCs w:val="20"/>
              </w:rPr>
              <w:t>Comprehension overview</w:t>
            </w:r>
          </w:p>
          <w:p w:rsidR="00814792" w:rsidRPr="00814792" w:rsidRDefault="00814792" w:rsidP="0081479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14792">
              <w:rPr>
                <w:rFonts w:ascii="Arial" w:hAnsi="Arial" w:cs="Arial"/>
                <w:b/>
                <w:sz w:val="20"/>
                <w:szCs w:val="20"/>
              </w:rPr>
              <w:t>Revise essay structure</w:t>
            </w:r>
          </w:p>
          <w:p w:rsidR="004C5CC5" w:rsidRPr="00814792" w:rsidRDefault="00814792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14792">
              <w:rPr>
                <w:rFonts w:ascii="Arial" w:hAnsi="Arial" w:cs="Arial"/>
                <w:b/>
                <w:sz w:val="20"/>
                <w:szCs w:val="20"/>
              </w:rPr>
              <w:t>Revise sentence structure.</w:t>
            </w:r>
          </w:p>
          <w:p w:rsidR="007C2AD9" w:rsidRPr="00814792" w:rsidRDefault="00836CF2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14792">
              <w:rPr>
                <w:rFonts w:ascii="Arial" w:hAnsi="Arial" w:cs="Arial"/>
                <w:b/>
                <w:sz w:val="20"/>
                <w:szCs w:val="20"/>
              </w:rPr>
              <w:t>Humour in text</w:t>
            </w:r>
          </w:p>
          <w:p w:rsidR="00836CF2" w:rsidRPr="00814792" w:rsidRDefault="00836CF2" w:rsidP="00836CF2">
            <w:pPr>
              <w:rPr>
                <w:rFonts w:ascii="Arial" w:hAnsi="Arial" w:cs="Arial"/>
                <w:sz w:val="20"/>
                <w:szCs w:val="20"/>
              </w:rPr>
            </w:pPr>
            <w:r w:rsidRPr="00814792">
              <w:rPr>
                <w:rFonts w:ascii="Arial" w:hAnsi="Arial" w:cs="Arial"/>
                <w:sz w:val="20"/>
                <w:szCs w:val="20"/>
              </w:rPr>
              <w:t xml:space="preserve">Irony, Satire, Puns, </w:t>
            </w:r>
            <w:r w:rsidR="007C2AD9" w:rsidRPr="00814792">
              <w:rPr>
                <w:rFonts w:ascii="Arial" w:hAnsi="Arial" w:cs="Arial"/>
                <w:sz w:val="20"/>
                <w:szCs w:val="20"/>
              </w:rPr>
              <w:t>Slapstick</w:t>
            </w:r>
            <w:r w:rsidRPr="00814792">
              <w:rPr>
                <w:rFonts w:ascii="Arial" w:hAnsi="Arial" w:cs="Arial"/>
                <w:sz w:val="20"/>
                <w:szCs w:val="20"/>
              </w:rPr>
              <w:t>, Farce</w:t>
            </w:r>
          </w:p>
          <w:p w:rsidR="00836CF2" w:rsidRPr="00814792" w:rsidRDefault="00836CF2" w:rsidP="00836CF2">
            <w:pPr>
              <w:rPr>
                <w:rFonts w:ascii="Arial" w:hAnsi="Arial" w:cs="Arial"/>
                <w:sz w:val="20"/>
                <w:szCs w:val="20"/>
              </w:rPr>
            </w:pPr>
            <w:r w:rsidRPr="00814792">
              <w:rPr>
                <w:rFonts w:ascii="Arial" w:hAnsi="Arial" w:cs="Arial"/>
                <w:sz w:val="20"/>
                <w:szCs w:val="20"/>
              </w:rPr>
              <w:t xml:space="preserve">View: </w:t>
            </w:r>
            <w:proofErr w:type="spellStart"/>
            <w:r w:rsidRPr="00814792">
              <w:rPr>
                <w:rFonts w:ascii="Arial" w:hAnsi="Arial" w:cs="Arial"/>
                <w:sz w:val="20"/>
                <w:szCs w:val="20"/>
              </w:rPr>
              <w:t>Fawlty</w:t>
            </w:r>
            <w:proofErr w:type="spellEnd"/>
            <w:r w:rsidRPr="00814792">
              <w:rPr>
                <w:rFonts w:ascii="Arial" w:hAnsi="Arial" w:cs="Arial"/>
                <w:sz w:val="20"/>
                <w:szCs w:val="20"/>
              </w:rPr>
              <w:t xml:space="preserve"> towers, The Young Ones</w:t>
            </w:r>
          </w:p>
          <w:p w:rsidR="007C2AD9" w:rsidRPr="00836CF2" w:rsidRDefault="007C2AD9" w:rsidP="004C5CC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50" w:type="dxa"/>
          </w:tcPr>
          <w:p w:rsidR="007C2AD9" w:rsidRPr="004C5CC5" w:rsidRDefault="000E2846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5CC5">
              <w:rPr>
                <w:rFonts w:ascii="Arial" w:hAnsi="Arial" w:cs="Arial"/>
                <w:b/>
                <w:sz w:val="20"/>
                <w:szCs w:val="20"/>
              </w:rPr>
              <w:t>Preparation for year 10:</w:t>
            </w:r>
          </w:p>
          <w:p w:rsidR="000E2846" w:rsidRPr="004C5CC5" w:rsidRDefault="000E2846" w:rsidP="007C2AD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C5CC5">
              <w:rPr>
                <w:rFonts w:ascii="Arial" w:hAnsi="Arial" w:cs="Arial"/>
                <w:b/>
                <w:sz w:val="20"/>
                <w:szCs w:val="20"/>
              </w:rPr>
              <w:t>Revise essay structure</w:t>
            </w:r>
          </w:p>
          <w:p w:rsidR="000E2846" w:rsidRDefault="004C5CC5" w:rsidP="007C2AD9">
            <w:pPr>
              <w:rPr>
                <w:rFonts w:ascii="Arial" w:hAnsi="Arial" w:cs="Arial"/>
                <w:b/>
                <w:sz w:val="24"/>
              </w:rPr>
            </w:pPr>
            <w:r w:rsidRPr="004C5CC5">
              <w:rPr>
                <w:rFonts w:ascii="Arial" w:hAnsi="Arial" w:cs="Arial"/>
                <w:b/>
                <w:sz w:val="20"/>
                <w:szCs w:val="20"/>
              </w:rPr>
              <w:t xml:space="preserve">Spelling and grammar </w:t>
            </w:r>
            <w:r w:rsidR="000E2846" w:rsidRPr="004C5CC5">
              <w:rPr>
                <w:rFonts w:ascii="Arial" w:hAnsi="Arial" w:cs="Arial"/>
                <w:b/>
                <w:sz w:val="20"/>
                <w:szCs w:val="20"/>
              </w:rPr>
              <w:t>expectations</w:t>
            </w:r>
          </w:p>
        </w:tc>
      </w:tr>
    </w:tbl>
    <w:p w:rsidR="007B12F0" w:rsidRDefault="007B12F0" w:rsidP="007B12F0">
      <w:pPr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Default="007B12F0" w:rsidP="007B12F0">
      <w:pPr>
        <w:jc w:val="center"/>
        <w:rPr>
          <w:rFonts w:ascii="Arial" w:hAnsi="Arial" w:cs="Arial"/>
          <w:b/>
          <w:sz w:val="24"/>
        </w:rPr>
      </w:pPr>
    </w:p>
    <w:p w:rsidR="007B12F0" w:rsidRPr="007B12F0" w:rsidRDefault="007B12F0" w:rsidP="007B12F0">
      <w:pPr>
        <w:rPr>
          <w:rFonts w:ascii="Arial" w:hAnsi="Arial" w:cs="Arial"/>
          <w:b/>
          <w:sz w:val="24"/>
        </w:rPr>
      </w:pPr>
    </w:p>
    <w:sectPr w:rsidR="007B12F0" w:rsidRPr="007B12F0" w:rsidSect="007B12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945"/>
    <w:multiLevelType w:val="hybridMultilevel"/>
    <w:tmpl w:val="3E5E1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328DC"/>
    <w:multiLevelType w:val="hybridMultilevel"/>
    <w:tmpl w:val="0220CDE0"/>
    <w:lvl w:ilvl="0" w:tplc="CDE6A4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1033A"/>
    <w:multiLevelType w:val="hybridMultilevel"/>
    <w:tmpl w:val="CCF0A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82D6C"/>
    <w:multiLevelType w:val="hybridMultilevel"/>
    <w:tmpl w:val="74BCAC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C18D7"/>
    <w:multiLevelType w:val="hybridMultilevel"/>
    <w:tmpl w:val="24BE00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47AF8"/>
    <w:multiLevelType w:val="hybridMultilevel"/>
    <w:tmpl w:val="C186C62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50229"/>
    <w:multiLevelType w:val="hybridMultilevel"/>
    <w:tmpl w:val="B58642D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10F33"/>
    <w:multiLevelType w:val="hybridMultilevel"/>
    <w:tmpl w:val="9D1A6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D06B9"/>
    <w:multiLevelType w:val="hybridMultilevel"/>
    <w:tmpl w:val="FFAAB316"/>
    <w:lvl w:ilvl="0" w:tplc="6C80CF1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0"/>
  <w:activeWritingStyle w:appName="MSWord" w:lang="en-A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33BDC"/>
    <w:rsid w:val="000B7873"/>
    <w:rsid w:val="000E2846"/>
    <w:rsid w:val="000F45D2"/>
    <w:rsid w:val="0014252A"/>
    <w:rsid w:val="00152EC3"/>
    <w:rsid w:val="002362F5"/>
    <w:rsid w:val="002C3E16"/>
    <w:rsid w:val="002D5978"/>
    <w:rsid w:val="00332CB6"/>
    <w:rsid w:val="003A277A"/>
    <w:rsid w:val="003B3405"/>
    <w:rsid w:val="003D1C2C"/>
    <w:rsid w:val="00420D00"/>
    <w:rsid w:val="004564C5"/>
    <w:rsid w:val="00490FDF"/>
    <w:rsid w:val="0049422C"/>
    <w:rsid w:val="004A3FA2"/>
    <w:rsid w:val="004B2D9B"/>
    <w:rsid w:val="004B6E3F"/>
    <w:rsid w:val="004C5CC5"/>
    <w:rsid w:val="00503A3A"/>
    <w:rsid w:val="00570388"/>
    <w:rsid w:val="00590382"/>
    <w:rsid w:val="005A5728"/>
    <w:rsid w:val="0063644B"/>
    <w:rsid w:val="006B014C"/>
    <w:rsid w:val="006C5EF5"/>
    <w:rsid w:val="006E3377"/>
    <w:rsid w:val="00722BE7"/>
    <w:rsid w:val="00727527"/>
    <w:rsid w:val="007B12F0"/>
    <w:rsid w:val="007C2AD9"/>
    <w:rsid w:val="007F552B"/>
    <w:rsid w:val="008069B0"/>
    <w:rsid w:val="00814792"/>
    <w:rsid w:val="00816D74"/>
    <w:rsid w:val="00836CF2"/>
    <w:rsid w:val="008A44E6"/>
    <w:rsid w:val="008E5D1D"/>
    <w:rsid w:val="009927FD"/>
    <w:rsid w:val="009B6BDC"/>
    <w:rsid w:val="009C56A2"/>
    <w:rsid w:val="00A275AB"/>
    <w:rsid w:val="00A53D20"/>
    <w:rsid w:val="00A72EB8"/>
    <w:rsid w:val="00A84F62"/>
    <w:rsid w:val="00AE23F4"/>
    <w:rsid w:val="00AE55A1"/>
    <w:rsid w:val="00B7254B"/>
    <w:rsid w:val="00BE4D21"/>
    <w:rsid w:val="00BF418C"/>
    <w:rsid w:val="00C117DC"/>
    <w:rsid w:val="00C24724"/>
    <w:rsid w:val="00C8642D"/>
    <w:rsid w:val="00CD045B"/>
    <w:rsid w:val="00CD0747"/>
    <w:rsid w:val="00CF5005"/>
    <w:rsid w:val="00D04F97"/>
    <w:rsid w:val="00D11D74"/>
    <w:rsid w:val="00D84CDA"/>
    <w:rsid w:val="00D93D15"/>
    <w:rsid w:val="00DA5D38"/>
    <w:rsid w:val="00E269A3"/>
    <w:rsid w:val="00E81284"/>
    <w:rsid w:val="00E9749A"/>
    <w:rsid w:val="00F53A92"/>
    <w:rsid w:val="00F8518E"/>
    <w:rsid w:val="00F95DAB"/>
    <w:rsid w:val="00FA378D"/>
    <w:rsid w:val="00FD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60D4"/>
  <w15:docId w15:val="{04ADAA45-B50B-414B-8E04-5B0B3817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3BDC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8642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8642D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864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8642D"/>
    <w:pPr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EE351-CF15-4102-B26F-D9FCC2883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448F5C05</Template>
  <TotalTime>146</TotalTime>
  <Pages>6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JASKIEWICZ Tania</dc:creator>
  <cp:keywords/>
  <dc:description/>
  <cp:lastModifiedBy>JASKIEWICZ Tania [Narrogin Senior High School]</cp:lastModifiedBy>
  <cp:revision>12</cp:revision>
  <cp:lastPrinted>2019-05-27T11:29:00Z</cp:lastPrinted>
  <dcterms:created xsi:type="dcterms:W3CDTF">2019-05-16T12:38:00Z</dcterms:created>
  <dcterms:modified xsi:type="dcterms:W3CDTF">2019-09-08T09:35:00Z</dcterms:modified>
</cp:coreProperties>
</file>