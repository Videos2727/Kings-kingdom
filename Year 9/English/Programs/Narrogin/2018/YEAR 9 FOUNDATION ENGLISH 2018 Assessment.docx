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575" w:rsidRPr="00545F1A" w:rsidRDefault="00673575" w:rsidP="00673575">
      <w:pPr>
        <w:ind w:left="720" w:firstLine="72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CA799C2" wp14:editId="54C28E21">
            <wp:extent cx="4279900" cy="4456430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45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  <w:r>
        <w:rPr>
          <w:rFonts w:ascii="Arial" w:hAnsi="Arial" w:cs="Arial"/>
          <w:sz w:val="22"/>
          <w:szCs w:val="22"/>
          <w:u w:val="single"/>
          <w:lang w:val="en-GB"/>
        </w:rPr>
        <w:t xml:space="preserve">                                                                    </w:t>
      </w: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  <w:r>
        <w:rPr>
          <w:rFonts w:ascii="Arial" w:hAnsi="Arial" w:cs="Arial"/>
          <w:sz w:val="22"/>
          <w:szCs w:val="22"/>
          <w:u w:val="single"/>
          <w:lang w:val="en-GB"/>
        </w:rPr>
        <w:t xml:space="preserve">                 </w:t>
      </w:r>
    </w:p>
    <w:p w:rsidR="00673575" w:rsidRDefault="00673575" w:rsidP="00673575">
      <w:pPr>
        <w:ind w:left="1440" w:firstLine="720"/>
        <w:jc w:val="center"/>
        <w:rPr>
          <w:rFonts w:ascii="Arial" w:hAnsi="Arial" w:cs="Arial"/>
          <w:b/>
          <w:sz w:val="40"/>
          <w:szCs w:val="40"/>
          <w:lang w:val="en-GB"/>
        </w:rPr>
      </w:pPr>
    </w:p>
    <w:p w:rsidR="00673575" w:rsidRDefault="00673575" w:rsidP="00673575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>
        <w:rPr>
          <w:rFonts w:ascii="Arial" w:hAnsi="Arial" w:cs="Arial"/>
          <w:b/>
          <w:sz w:val="40"/>
          <w:szCs w:val="40"/>
          <w:lang w:val="en-GB"/>
        </w:rPr>
        <w:t>YEAR 9 FOUNDATION ENGLISH 2018</w:t>
      </w:r>
    </w:p>
    <w:p w:rsidR="00673575" w:rsidRPr="006E52F6" w:rsidRDefault="00673575" w:rsidP="00673575">
      <w:pPr>
        <w:ind w:left="2160" w:firstLine="720"/>
        <w:jc w:val="center"/>
        <w:rPr>
          <w:rFonts w:ascii="Arial" w:hAnsi="Arial" w:cs="Arial"/>
          <w:b/>
          <w:sz w:val="40"/>
          <w:szCs w:val="40"/>
          <w:lang w:val="en-GB"/>
        </w:rPr>
      </w:pPr>
    </w:p>
    <w:p w:rsidR="00673575" w:rsidRDefault="00673575" w:rsidP="00673575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>
        <w:rPr>
          <w:rFonts w:ascii="Arial" w:hAnsi="Arial" w:cs="Arial"/>
          <w:b/>
          <w:sz w:val="40"/>
          <w:szCs w:val="40"/>
          <w:lang w:val="en-GB"/>
        </w:rPr>
        <w:t>ASSESSMENT OUTLINE</w:t>
      </w:r>
    </w:p>
    <w:p w:rsidR="009C12E9" w:rsidRDefault="009C12E9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 w:rsidP="00673575">
      <w:pPr>
        <w:tabs>
          <w:tab w:val="right" w:pos="9540"/>
        </w:tabs>
        <w:rPr>
          <w:b/>
          <w:color w:val="808080"/>
        </w:rPr>
      </w:pPr>
    </w:p>
    <w:tbl>
      <w:tblPr>
        <w:tblW w:w="10772" w:type="dxa"/>
        <w:tblInd w:w="-86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3"/>
        <w:gridCol w:w="6803"/>
        <w:gridCol w:w="1986"/>
      </w:tblGrid>
      <w:tr w:rsidR="00673575" w:rsidTr="00673575">
        <w:trPr>
          <w:trHeight w:val="6"/>
        </w:trPr>
        <w:tc>
          <w:tcPr>
            <w:tcW w:w="1983" w:type="dxa"/>
            <w:shd w:val="clear" w:color="auto" w:fill="auto"/>
          </w:tcPr>
          <w:p w:rsidR="00673575" w:rsidRDefault="00673575" w:rsidP="00035808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noProof/>
                <w:lang w:eastAsia="en-AU"/>
              </w:rPr>
              <w:lastRenderedPageBreak/>
              <w:drawing>
                <wp:inline distT="0" distB="0" distL="0" distR="0" wp14:anchorId="1158A587" wp14:editId="10D2D63B">
                  <wp:extent cx="688975" cy="68897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688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shd w:val="clear" w:color="auto" w:fill="auto"/>
          </w:tcPr>
          <w:p w:rsidR="00673575" w:rsidRDefault="00673575" w:rsidP="00035808">
            <w:pPr>
              <w:pStyle w:val="Header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Narrogin Senior High School</w:t>
            </w:r>
          </w:p>
          <w:p w:rsidR="00673575" w:rsidRDefault="00673575" w:rsidP="00035808">
            <w:pPr>
              <w:pStyle w:val="Header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Assessment Outline Report: 2018 Semester One</w:t>
            </w:r>
          </w:p>
          <w:p w:rsidR="00673575" w:rsidRDefault="00673575" w:rsidP="00035808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Assessment Outline: 9 FOCUS </w:t>
            </w:r>
          </w:p>
          <w:p w:rsidR="00673575" w:rsidRDefault="00673575" w:rsidP="00035808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Duration: Year</w:t>
            </w:r>
          </w:p>
          <w:p w:rsidR="00673575" w:rsidRDefault="00673575" w:rsidP="00035808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Learning Area: English</w:t>
            </w:r>
          </w:p>
          <w:p w:rsidR="00673575" w:rsidRDefault="00673575" w:rsidP="00035808">
            <w:pPr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Context: Global</w:t>
            </w:r>
          </w:p>
        </w:tc>
        <w:tc>
          <w:tcPr>
            <w:tcW w:w="1986" w:type="dxa"/>
            <w:shd w:val="clear" w:color="auto" w:fill="auto"/>
          </w:tcPr>
          <w:p w:rsidR="00673575" w:rsidRDefault="00673575" w:rsidP="00035808">
            <w:pPr>
              <w:pStyle w:val="TableContents"/>
            </w:pPr>
          </w:p>
        </w:tc>
      </w:tr>
    </w:tbl>
    <w:p w:rsidR="00673575" w:rsidRDefault="00673575" w:rsidP="00673575">
      <w:pPr>
        <w:rPr>
          <w:sz w:val="22"/>
          <w:szCs w:val="22"/>
        </w:rPr>
      </w:pPr>
    </w:p>
    <w:tbl>
      <w:tblPr>
        <w:tblW w:w="10772" w:type="dxa"/>
        <w:tblInd w:w="-864" w:type="dxa"/>
        <w:tblLayout w:type="fixed"/>
        <w:tblLook w:val="0000" w:firstRow="0" w:lastRow="0" w:firstColumn="0" w:lastColumn="0" w:noHBand="0" w:noVBand="0"/>
      </w:tblPr>
      <w:tblGrid>
        <w:gridCol w:w="5555"/>
        <w:gridCol w:w="2798"/>
        <w:gridCol w:w="718"/>
        <w:gridCol w:w="850"/>
        <w:gridCol w:w="851"/>
      </w:tblGrid>
      <w:tr w:rsidR="00BB1053" w:rsidTr="00BB1053">
        <w:trPr>
          <w:trHeight w:val="539"/>
          <w:tblHeader/>
        </w:trPr>
        <w:tc>
          <w:tcPr>
            <w:tcW w:w="5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BB1053" w:rsidRDefault="00BB1053" w:rsidP="004947C9">
            <w:pPr>
              <w:pStyle w:val="WW-Default"/>
              <w:snapToGrid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27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BB1053" w:rsidRDefault="00BB1053" w:rsidP="004947C9">
            <w:pPr>
              <w:pStyle w:val="WW-Default"/>
              <w:snapToGrid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Outcomes</w:t>
            </w:r>
          </w:p>
        </w:tc>
        <w:tc>
          <w:tcPr>
            <w:tcW w:w="7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 Score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% Weight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48BCD1E5" wp14:editId="0ECD1E54">
                  <wp:extent cx="106680" cy="106680"/>
                  <wp:effectExtent l="0" t="0" r="7620" b="762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9 FOCUS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62F74B61" wp14:editId="4413A8AC">
                  <wp:extent cx="106680" cy="106680"/>
                  <wp:effectExtent l="0" t="0" r="7620" b="762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READING AND VIEWING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2E4DF825" wp14:editId="00356442">
                  <wp:extent cx="106680" cy="106680"/>
                  <wp:effectExtent l="0" t="0" r="7620" b="762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2: Short Story comprehension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0B77AB36" wp14:editId="08EFF4E3">
                  <wp:extent cx="106680" cy="106680"/>
                  <wp:effectExtent l="0" t="0" r="7620" b="762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5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5: Study journal notes on the novel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4170C363" wp14:editId="1E0486E2">
                  <wp:extent cx="106680" cy="106680"/>
                  <wp:effectExtent l="0" t="0" r="7620" b="762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6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6: Film Analysis study pack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089C41DB" wp14:editId="6D97239B">
                  <wp:extent cx="106680" cy="106680"/>
                  <wp:effectExtent l="0" t="0" r="7620" b="762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9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9: Documentary analysis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45A35DFE" wp14:editId="2759BDFB">
                  <wp:extent cx="106680" cy="106680"/>
                  <wp:effectExtent l="0" t="0" r="7620" b="762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5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10: Campaign advertisement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71480A58" wp14:editId="73C1D2C5">
                  <wp:extent cx="106680" cy="106680"/>
                  <wp:effectExtent l="0" t="0" r="7620" b="762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12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01A3C7D6" wp14:editId="03360DD3">
                  <wp:extent cx="106680" cy="106680"/>
                  <wp:effectExtent l="0" t="0" r="762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WRITING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0F1D5ABE" wp14:editId="742EE517">
                  <wp:extent cx="106680" cy="106680"/>
                  <wp:effectExtent l="0" t="0" r="7620" b="762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1:  Persuasive Essay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BDC1150" wp14:editId="049106E7">
                  <wp:extent cx="106680" cy="106680"/>
                  <wp:effectExtent l="0" t="0" r="7620" b="762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3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3: Short story writing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4B5C089D" wp14:editId="24C3577D">
                  <wp:extent cx="106680" cy="106680"/>
                  <wp:effectExtent l="0" t="0" r="7620" b="762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5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5: Study journal notes on the novel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56FBA3E0" wp14:editId="0ECAAAC2">
                  <wp:extent cx="106680" cy="106680"/>
                  <wp:effectExtent l="0" t="0" r="7620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7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7: Production of own Manga page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1BD685F8" wp14:editId="0FDE3FCE">
                  <wp:extent cx="106680" cy="106680"/>
                  <wp:effectExtent l="0" t="0" r="7620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9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9: Documentary analysis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2DD726E" wp14:editId="747BA845">
                  <wp:extent cx="106680" cy="106680"/>
                  <wp:effectExtent l="0" t="0" r="7620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12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23D560DC" wp14:editId="4BF194EA">
                  <wp:extent cx="106680" cy="106680"/>
                  <wp:effectExtent l="0" t="0" r="762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SPEAKING AND LISTENING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6BBE5743" wp14:editId="0026A8C5">
                  <wp:extent cx="106680" cy="106680"/>
                  <wp:effectExtent l="0" t="0" r="7620" b="762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4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4:  Oral Presentation of narrative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Speaking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6D0BB3EC" wp14:editId="75024371">
                  <wp:extent cx="106680" cy="106680"/>
                  <wp:effectExtent l="0" t="0" r="7620" b="762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8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8: Present own manga page to the class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Speaking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710D5A29" wp14:editId="2848C557">
                  <wp:extent cx="106680" cy="106680"/>
                  <wp:effectExtent l="0" t="0" r="7620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11</w:t>
            </w:r>
          </w:p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11: Oral Presentation of advertisement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Speaking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Semester 1 % 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Semester 2 % 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</w:tr>
      <w:tr w:rsidR="00BB1053" w:rsidTr="00BB105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BB1053" w:rsidRDefault="00BB1053" w:rsidP="004947C9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BB1053" w:rsidRDefault="00BB1053" w:rsidP="004947C9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</w:tbl>
    <w:p w:rsidR="00BB1053" w:rsidRDefault="00BB1053" w:rsidP="00BB1053">
      <w:pPr>
        <w:rPr>
          <w:sz w:val="18"/>
          <w:szCs w:val="18"/>
        </w:rPr>
      </w:pPr>
      <w:bookmarkStart w:id="0" w:name="_PictureBullets"/>
      <w:bookmarkEnd w:id="0"/>
    </w:p>
    <w:p w:rsidR="00673575" w:rsidRDefault="00673575" w:rsidP="00BB1053">
      <w:pPr>
        <w:ind w:left="-709"/>
      </w:pPr>
    </w:p>
    <w:p w:rsidR="00673575" w:rsidRDefault="00673575">
      <w:bookmarkStart w:id="1" w:name="_GoBack"/>
      <w:bookmarkEnd w:id="1"/>
    </w:p>
    <w:sectPr w:rsidR="00673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575"/>
    <w:rsid w:val="00673575"/>
    <w:rsid w:val="009C12E9"/>
    <w:rsid w:val="00BB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5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5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575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WW-Default">
    <w:name w:val="WW-Default"/>
    <w:rsid w:val="00673575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73575"/>
    <w:pPr>
      <w:tabs>
        <w:tab w:val="center" w:pos="4153"/>
        <w:tab w:val="right" w:pos="8306"/>
      </w:tabs>
      <w:suppressAutoHyphens/>
    </w:pPr>
    <w:rPr>
      <w:rFonts w:ascii="Arial" w:hAnsi="Arial"/>
      <w:sz w:val="18"/>
      <w:lang w:eastAsia="ar-SA"/>
    </w:rPr>
  </w:style>
  <w:style w:type="character" w:customStyle="1" w:styleId="HeaderChar">
    <w:name w:val="Header Char"/>
    <w:basedOn w:val="DefaultParagraphFont"/>
    <w:link w:val="Header"/>
    <w:rsid w:val="00673575"/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TableContents">
    <w:name w:val="Table Contents"/>
    <w:basedOn w:val="Normal"/>
    <w:rsid w:val="00673575"/>
    <w:pPr>
      <w:suppressLineNumbers/>
      <w:suppressAutoHyphens/>
    </w:pPr>
    <w:rPr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5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5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575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WW-Default">
    <w:name w:val="WW-Default"/>
    <w:rsid w:val="00673575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73575"/>
    <w:pPr>
      <w:tabs>
        <w:tab w:val="center" w:pos="4153"/>
        <w:tab w:val="right" w:pos="8306"/>
      </w:tabs>
      <w:suppressAutoHyphens/>
    </w:pPr>
    <w:rPr>
      <w:rFonts w:ascii="Arial" w:hAnsi="Arial"/>
      <w:sz w:val="18"/>
      <w:lang w:eastAsia="ar-SA"/>
    </w:rPr>
  </w:style>
  <w:style w:type="character" w:customStyle="1" w:styleId="HeaderChar">
    <w:name w:val="Header Char"/>
    <w:basedOn w:val="DefaultParagraphFont"/>
    <w:link w:val="Header"/>
    <w:rsid w:val="00673575"/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TableContents">
    <w:name w:val="Table Contents"/>
    <w:basedOn w:val="Normal"/>
    <w:rsid w:val="00673575"/>
    <w:pPr>
      <w:suppressLineNumbers/>
      <w:suppressAutoHyphens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66145DF6</Template>
  <TotalTime>1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HOBSON Kelli</cp:lastModifiedBy>
  <cp:revision>2</cp:revision>
  <dcterms:created xsi:type="dcterms:W3CDTF">2017-12-13T00:33:00Z</dcterms:created>
  <dcterms:modified xsi:type="dcterms:W3CDTF">2017-12-13T00:33:00Z</dcterms:modified>
</cp:coreProperties>
</file>