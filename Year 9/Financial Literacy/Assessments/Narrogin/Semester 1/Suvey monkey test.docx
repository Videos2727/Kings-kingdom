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247" w:rsidRDefault="002A3247"/>
    <w:p w:rsidR="00E02F61" w:rsidRDefault="00E02F61">
      <w:r>
        <w:t>An asset is:</w:t>
      </w:r>
    </w:p>
    <w:p w:rsidR="00E02F61" w:rsidRDefault="00E02F61"/>
    <w:p w:rsidR="00E02F61" w:rsidRDefault="00A42020">
      <w:r>
        <w:t>(2</w:t>
      </w:r>
      <w:r w:rsidR="00E00EA3">
        <w:t xml:space="preserve"> mark)</w:t>
      </w:r>
    </w:p>
    <w:p w:rsidR="00E02F61" w:rsidRDefault="00E02F61">
      <w:r>
        <w:t>Profit is:</w:t>
      </w:r>
    </w:p>
    <w:p w:rsidR="00460938" w:rsidRDefault="00460938">
      <w:r>
        <w:t>Income – liabilities</w:t>
      </w:r>
    </w:p>
    <w:p w:rsidR="00460938" w:rsidRDefault="00460938">
      <w:r>
        <w:t>Liabilities-income</w:t>
      </w:r>
    </w:p>
    <w:p w:rsidR="00E00EA3" w:rsidRDefault="00460938">
      <w:r>
        <w:t xml:space="preserve">All </w:t>
      </w:r>
      <w:r w:rsidR="00DA374A">
        <w:t xml:space="preserve">the </w:t>
      </w:r>
      <w:r>
        <w:t xml:space="preserve">income </w:t>
      </w:r>
      <w:r w:rsidR="00DA374A">
        <w:t>received by a company</w:t>
      </w:r>
      <w:r>
        <w:t>.</w:t>
      </w:r>
    </w:p>
    <w:p w:rsidR="00460938" w:rsidRDefault="00460938"/>
    <w:p w:rsidR="00460938" w:rsidRDefault="00460938">
      <w:bookmarkStart w:id="0" w:name="_GoBack"/>
      <w:bookmarkEnd w:id="0"/>
    </w:p>
    <w:p w:rsidR="00E02F61" w:rsidRDefault="00A42020">
      <w:r>
        <w:t>(2</w:t>
      </w:r>
      <w:r w:rsidR="00E00EA3">
        <w:t xml:space="preserve"> Mark)</w:t>
      </w:r>
    </w:p>
    <w:p w:rsidR="00E02F61" w:rsidRDefault="00E02F61">
      <w:r>
        <w:t xml:space="preserve">A </w:t>
      </w:r>
      <w:r w:rsidR="00460938">
        <w:t xml:space="preserve">liability </w:t>
      </w:r>
      <w:r>
        <w:t>is:</w:t>
      </w:r>
    </w:p>
    <w:p w:rsidR="00460938" w:rsidRDefault="00460938">
      <w:r>
        <w:t>Something you owe</w:t>
      </w:r>
    </w:p>
    <w:p w:rsidR="00460938" w:rsidRDefault="00460938">
      <w:r>
        <w:t>Something you own</w:t>
      </w:r>
    </w:p>
    <w:p w:rsidR="00460938" w:rsidRDefault="00460938">
      <w:r>
        <w:t xml:space="preserve">Money you have </w:t>
      </w:r>
      <w:r w:rsidR="007B5416">
        <w:t>received</w:t>
      </w:r>
    </w:p>
    <w:p w:rsidR="00A42020" w:rsidRDefault="00A42020" w:rsidP="00A42020">
      <w:r>
        <w:t>Give examples (5 Marks)</w:t>
      </w:r>
    </w:p>
    <w:p w:rsidR="00A42020" w:rsidRDefault="00A42020"/>
    <w:p w:rsidR="00460938" w:rsidRDefault="00460938"/>
    <w:p w:rsidR="00E00EA3" w:rsidRDefault="00A42020">
      <w:r>
        <w:t>(2</w:t>
      </w:r>
      <w:r w:rsidR="00E00EA3">
        <w:t xml:space="preserve"> Mark)</w:t>
      </w:r>
    </w:p>
    <w:p w:rsidR="00460938" w:rsidRDefault="00460938">
      <w:r>
        <w:t>An asset is:</w:t>
      </w:r>
    </w:p>
    <w:p w:rsidR="00E02F61" w:rsidRDefault="00460938">
      <w:r>
        <w:t>Something that you own which may be of value</w:t>
      </w:r>
    </w:p>
    <w:p w:rsidR="00460938" w:rsidRDefault="00460938">
      <w:r>
        <w:t xml:space="preserve">Something you own </w:t>
      </w:r>
    </w:p>
    <w:p w:rsidR="00460938" w:rsidRDefault="00460938">
      <w:r>
        <w:t>Something you owe to someone else</w:t>
      </w:r>
    </w:p>
    <w:p w:rsidR="00E00EA3" w:rsidRDefault="00E00EA3"/>
    <w:p w:rsidR="00E00EA3" w:rsidRDefault="00E00EA3">
      <w:r>
        <w:t>(5 Marks)</w:t>
      </w:r>
    </w:p>
    <w:p w:rsidR="00E00EA3" w:rsidRDefault="00E00EA3">
      <w:r>
        <w:t>Give examples</w:t>
      </w:r>
    </w:p>
    <w:p w:rsidR="00460938" w:rsidRDefault="00460938"/>
    <w:p w:rsidR="00460938" w:rsidRDefault="00460938"/>
    <w:p w:rsidR="00E02F61" w:rsidRDefault="00460938">
      <w:r>
        <w:t>What is a budget and why do we use them?</w:t>
      </w:r>
      <w:r w:rsidR="00B61431">
        <w:t xml:space="preserve"> (10</w:t>
      </w:r>
      <w:r w:rsidR="00E00EA3">
        <w:t xml:space="preserve"> marks)</w:t>
      </w:r>
    </w:p>
    <w:p w:rsidR="00460938" w:rsidRDefault="00460938"/>
    <w:p w:rsidR="00460938" w:rsidRDefault="00460938"/>
    <w:p w:rsidR="00E02F61" w:rsidRDefault="00E02F61"/>
    <w:p w:rsidR="00E02F61" w:rsidRDefault="007B5416">
      <w:r>
        <w:t>What is a</w:t>
      </w:r>
      <w:r w:rsidR="00E02F61">
        <w:t xml:space="preserve"> </w:t>
      </w:r>
      <w:r w:rsidR="00E00EA3">
        <w:t>mortgage? (5 Marks)</w:t>
      </w:r>
    </w:p>
    <w:p w:rsidR="00E02F61" w:rsidRDefault="00E02F61"/>
    <w:p w:rsidR="00E02F61" w:rsidRDefault="00E02F61">
      <w:r>
        <w:t>To open a bank account you need to have 100 points worth of identification. Name 3 different things you may show to the bank.</w:t>
      </w:r>
      <w:r w:rsidR="00B61431">
        <w:t xml:space="preserve"> (6 marks)</w:t>
      </w:r>
    </w:p>
    <w:p w:rsidR="00E02F61" w:rsidRDefault="00E02F61"/>
    <w:p w:rsidR="00E00EA3" w:rsidRDefault="00695954">
      <w:r>
        <w:t>A</w:t>
      </w:r>
      <w:r w:rsidR="00460938">
        <w:t>re pay day loans a good option for paying bills?</w:t>
      </w:r>
      <w:r w:rsidR="00E00EA3">
        <w:t xml:space="preserve"> (</w:t>
      </w:r>
      <w:r w:rsidR="00A42020">
        <w:t>1</w:t>
      </w:r>
      <w:r w:rsidR="00E00EA3">
        <w:t xml:space="preserve"> mark)</w:t>
      </w:r>
    </w:p>
    <w:p w:rsidR="00E02F61" w:rsidRDefault="007B5416">
      <w:r>
        <w:t xml:space="preserve"> Why?</w:t>
      </w:r>
      <w:r w:rsidR="00E00EA3">
        <w:t xml:space="preserve"> (10 marks)</w:t>
      </w:r>
    </w:p>
    <w:p w:rsidR="00695954" w:rsidRDefault="00695954"/>
    <w:p w:rsidR="00695954" w:rsidRDefault="00695954">
      <w:r>
        <w:t>Who else can help you if you are struggling to pay your bills?</w:t>
      </w:r>
      <w:r w:rsidR="00A42020">
        <w:t xml:space="preserve"> (10</w:t>
      </w:r>
      <w:r w:rsidR="00E00EA3">
        <w:t xml:space="preserve"> Marks)</w:t>
      </w:r>
    </w:p>
    <w:p w:rsidR="00695954" w:rsidRDefault="00695954"/>
    <w:p w:rsidR="00695954" w:rsidRDefault="00695954">
      <w:r>
        <w:t>What is the difference between a personal loan and a mortgage?</w:t>
      </w:r>
      <w:r w:rsidR="00E00EA3">
        <w:t xml:space="preserve"> (</w:t>
      </w:r>
      <w:r w:rsidR="00A42020">
        <w:t>10</w:t>
      </w:r>
      <w:r w:rsidR="00E00EA3">
        <w:t xml:space="preserve"> marks)</w:t>
      </w:r>
    </w:p>
    <w:p w:rsidR="00E00EA3" w:rsidRDefault="00E00EA3"/>
    <w:p w:rsidR="00695954" w:rsidRDefault="00695954"/>
    <w:p w:rsidR="00460938" w:rsidRDefault="00A42020">
      <w:r>
        <w:t>(2</w:t>
      </w:r>
      <w:r w:rsidR="00E00EA3">
        <w:t xml:space="preserve"> Mark</w:t>
      </w:r>
      <w:r>
        <w:t>s</w:t>
      </w:r>
      <w:r w:rsidR="00E00EA3">
        <w:t>)</w:t>
      </w:r>
    </w:p>
    <w:p w:rsidR="007B5416" w:rsidRDefault="007B5416">
      <w:r>
        <w:t>When buying a car, you have to pay</w:t>
      </w:r>
    </w:p>
    <w:p w:rsidR="007B5416" w:rsidRDefault="007B5416">
      <w:r>
        <w:t>Car registration</w:t>
      </w:r>
    </w:p>
    <w:p w:rsidR="007B5416" w:rsidRDefault="007B5416">
      <w:r>
        <w:t>Car tax</w:t>
      </w:r>
    </w:p>
    <w:p w:rsidR="007B5416" w:rsidRDefault="007B5416">
      <w:r>
        <w:t>Road tax</w:t>
      </w:r>
    </w:p>
    <w:p w:rsidR="007B5416" w:rsidRDefault="007B5416"/>
    <w:p w:rsidR="007B5416" w:rsidRDefault="00A42020">
      <w:r>
        <w:t>(2</w:t>
      </w:r>
      <w:r w:rsidR="00E00EA3">
        <w:t xml:space="preserve"> Mark</w:t>
      </w:r>
      <w:r>
        <w:t>s</w:t>
      </w:r>
      <w:r w:rsidR="00E00EA3">
        <w:t>)</w:t>
      </w:r>
    </w:p>
    <w:p w:rsidR="00460938" w:rsidRDefault="00460938">
      <w:r>
        <w:t>A sole trader is:</w:t>
      </w:r>
    </w:p>
    <w:p w:rsidR="00460938" w:rsidRDefault="00460938">
      <w:r>
        <w:t>A business owned by 2 or more people</w:t>
      </w:r>
    </w:p>
    <w:p w:rsidR="00460938" w:rsidRDefault="00460938">
      <w:r>
        <w:t>A business owned by 1 person</w:t>
      </w:r>
    </w:p>
    <w:p w:rsidR="00460938" w:rsidRDefault="00460938">
      <w:r>
        <w:t xml:space="preserve">A </w:t>
      </w:r>
      <w:r w:rsidR="007B5416">
        <w:t>business which</w:t>
      </w:r>
      <w:r>
        <w:t xml:space="preserve"> sells shares to the public</w:t>
      </w:r>
    </w:p>
    <w:p w:rsidR="00695954" w:rsidRDefault="00695954"/>
    <w:p w:rsidR="00A42020" w:rsidRDefault="00A42020" w:rsidP="00A42020">
      <w:r>
        <w:t>(2 Marks)</w:t>
      </w:r>
    </w:p>
    <w:p w:rsidR="00A42020" w:rsidRDefault="00A42020"/>
    <w:p w:rsidR="00695954" w:rsidRDefault="00B61431">
      <w:r>
        <w:t>A credit card is:</w:t>
      </w:r>
    </w:p>
    <w:p w:rsidR="00F2023A" w:rsidRDefault="00B61431">
      <w:r>
        <w:t xml:space="preserve">A card you </w:t>
      </w:r>
      <w:r w:rsidR="00F2023A">
        <w:t>own the balance of</w:t>
      </w:r>
    </w:p>
    <w:p w:rsidR="00F2023A" w:rsidRDefault="00F2023A">
      <w:r>
        <w:t>A card you owe the balance of plus interest</w:t>
      </w:r>
    </w:p>
    <w:p w:rsidR="00B61431" w:rsidRDefault="00B61431">
      <w:r>
        <w:t xml:space="preserve"> </w:t>
      </w:r>
      <w:r w:rsidR="00F2023A" w:rsidRPr="00F2023A">
        <w:t>A card that the balance comes straight out of your bank account</w:t>
      </w:r>
    </w:p>
    <w:p w:rsidR="00B61431" w:rsidRDefault="00B61431"/>
    <w:p w:rsidR="00A42020" w:rsidRDefault="00A42020" w:rsidP="00A42020">
      <w:r>
        <w:t>(2 Marks)</w:t>
      </w:r>
    </w:p>
    <w:p w:rsidR="00A42020" w:rsidRDefault="00A42020"/>
    <w:p w:rsidR="00B61431" w:rsidRDefault="00B61431">
      <w:r>
        <w:t>A debit card is:</w:t>
      </w:r>
    </w:p>
    <w:p w:rsidR="00F2023A" w:rsidRDefault="00F2023A" w:rsidP="00F2023A">
      <w:r>
        <w:t>A card you own the balance of</w:t>
      </w:r>
    </w:p>
    <w:p w:rsidR="00F2023A" w:rsidRDefault="00F2023A" w:rsidP="00F2023A">
      <w:r>
        <w:t>A card you owe the balance of plus interest</w:t>
      </w:r>
    </w:p>
    <w:p w:rsidR="00B61431" w:rsidRDefault="00F2023A">
      <w:r>
        <w:t>A card that the balance comes straight out of your bank account</w:t>
      </w:r>
    </w:p>
    <w:p w:rsidR="00E02F61" w:rsidRDefault="00E02F61"/>
    <w:p w:rsidR="00A42020" w:rsidRDefault="00A42020" w:rsidP="00A42020">
      <w:r>
        <w:t>(2 Marks)</w:t>
      </w:r>
    </w:p>
    <w:p w:rsidR="00A42020" w:rsidRDefault="00A42020"/>
    <w:p w:rsidR="00E02F61" w:rsidRDefault="00F2023A">
      <w:r>
        <w:t>A store card is:</w:t>
      </w:r>
    </w:p>
    <w:p w:rsidR="00F2023A" w:rsidRDefault="00F2023A" w:rsidP="00F2023A">
      <w:r>
        <w:t>A card you own the balance of</w:t>
      </w:r>
    </w:p>
    <w:p w:rsidR="00F2023A" w:rsidRDefault="00F2023A" w:rsidP="00F2023A">
      <w:r>
        <w:t>A card you owe the balance of plus interest</w:t>
      </w:r>
    </w:p>
    <w:p w:rsidR="00F2023A" w:rsidRDefault="00F2023A" w:rsidP="00F2023A">
      <w:r>
        <w:t>A card that the balance comes straight out of your bank account</w:t>
      </w:r>
    </w:p>
    <w:p w:rsidR="00F2023A" w:rsidRDefault="00F2023A"/>
    <w:p w:rsidR="00C550F7" w:rsidRDefault="00C550F7"/>
    <w:p w:rsidR="00C550F7" w:rsidRDefault="00583AC2">
      <w:r>
        <w:t>(2 Marks)</w:t>
      </w:r>
    </w:p>
    <w:p w:rsidR="00583AC2" w:rsidRDefault="00583AC2"/>
    <w:p w:rsidR="00583AC2" w:rsidRDefault="00583AC2">
      <w:r>
        <w:t>Stamp duty is:</w:t>
      </w:r>
    </w:p>
    <w:p w:rsidR="00583AC2" w:rsidRDefault="00583AC2">
      <w:r>
        <w:t>A monthly fee</w:t>
      </w:r>
    </w:p>
    <w:p w:rsidR="00583AC2" w:rsidRDefault="00583AC2">
      <w:r>
        <w:t>A one off tax bill</w:t>
      </w:r>
    </w:p>
    <w:p w:rsidR="00583AC2" w:rsidRDefault="00583AC2">
      <w:r>
        <w:t>A weekly tax bill</w:t>
      </w:r>
    </w:p>
    <w:p w:rsidR="00A42020" w:rsidRDefault="00A42020"/>
    <w:p w:rsidR="00E02F61" w:rsidRDefault="00E02F61"/>
    <w:p w:rsidR="00E02F61" w:rsidRDefault="00E00EA3">
      <w:r>
        <w:t>Total Marks 75</w:t>
      </w:r>
      <w:r w:rsidR="00B61431">
        <w:tab/>
      </w:r>
      <w:r w:rsidR="00B61431">
        <w:tab/>
      </w:r>
      <w:r w:rsidR="00B61431">
        <w:tab/>
      </w:r>
      <w:r w:rsidR="00C550F7">
        <w:t>73</w:t>
      </w:r>
    </w:p>
    <w:p w:rsidR="00A42020" w:rsidRDefault="00A42020"/>
    <w:p w:rsidR="00A42020" w:rsidRDefault="00A42020"/>
    <w:sectPr w:rsidR="00A4202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F61"/>
    <w:rsid w:val="002A3247"/>
    <w:rsid w:val="00460938"/>
    <w:rsid w:val="00583AC2"/>
    <w:rsid w:val="00695954"/>
    <w:rsid w:val="007B5416"/>
    <w:rsid w:val="00A42020"/>
    <w:rsid w:val="00B61431"/>
    <w:rsid w:val="00C550F7"/>
    <w:rsid w:val="00DA374A"/>
    <w:rsid w:val="00E00EA3"/>
    <w:rsid w:val="00E02F61"/>
    <w:rsid w:val="00F2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12AF1EB</Template>
  <TotalTime>452</TotalTime>
  <Pages>2</Pages>
  <Words>317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SAMSON Helen</dc:creator>
  <cp:lastModifiedBy>SAMSON Helen</cp:lastModifiedBy>
  <cp:revision>7</cp:revision>
  <cp:lastPrinted>2016-03-31T04:25:00Z</cp:lastPrinted>
  <dcterms:created xsi:type="dcterms:W3CDTF">2016-03-30T00:18:00Z</dcterms:created>
  <dcterms:modified xsi:type="dcterms:W3CDTF">2016-03-31T04:34:00Z</dcterms:modified>
</cp:coreProperties>
</file>