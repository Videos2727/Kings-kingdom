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371F" w:rsidRPr="000E407B" w:rsidRDefault="00BB44BB" w:rsidP="00BB44BB">
      <w:pPr>
        <w:ind w:firstLine="720"/>
        <w:rPr>
          <w:rFonts w:ascii="Arial" w:hAnsi="Arial" w:cs="Arial"/>
          <w:b/>
          <w:sz w:val="36"/>
          <w:szCs w:val="36"/>
        </w:rPr>
      </w:pPr>
      <w:r w:rsidRPr="000E407B">
        <w:rPr>
          <w:rFonts w:ascii="Arial" w:hAnsi="Arial" w:cs="Arial"/>
          <w:b/>
          <w:noProof/>
          <w:sz w:val="36"/>
          <w:szCs w:val="36"/>
          <w:lang w:val="en-AU" w:eastAsia="en-AU"/>
        </w:rPr>
        <w:drawing>
          <wp:anchor distT="0" distB="0" distL="114300" distR="114300" simplePos="0" relativeHeight="251663872" behindDoc="1" locked="0" layoutInCell="1" allowOverlap="1" wp14:anchorId="6C00C158" wp14:editId="74063902">
            <wp:simplePos x="0" y="0"/>
            <wp:positionH relativeFrom="column">
              <wp:posOffset>4652645</wp:posOffset>
            </wp:positionH>
            <wp:positionV relativeFrom="paragraph">
              <wp:posOffset>-90805</wp:posOffset>
            </wp:positionV>
            <wp:extent cx="1503680" cy="1122045"/>
            <wp:effectExtent l="0" t="0" r="1270" b="1905"/>
            <wp:wrapTight wrapText="bothSides">
              <wp:wrapPolygon edited="0">
                <wp:start x="0" y="0"/>
                <wp:lineTo x="0" y="21270"/>
                <wp:lineTo x="21345" y="21270"/>
                <wp:lineTo x="2134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use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368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0309" w:rsidRPr="000E407B">
        <w:rPr>
          <w:rFonts w:ascii="Arial" w:hAnsi="Arial" w:cs="Arial"/>
          <w:b/>
          <w:noProof/>
          <w:sz w:val="36"/>
          <w:szCs w:val="36"/>
          <w:lang w:val="en-AU" w:eastAsia="en-AU"/>
        </w:rPr>
        <w:drawing>
          <wp:anchor distT="0" distB="0" distL="114300" distR="114300" simplePos="0" relativeHeight="251662848" behindDoc="1" locked="0" layoutInCell="1" allowOverlap="1" wp14:anchorId="2DC5F797" wp14:editId="1EB82B0F">
            <wp:simplePos x="0" y="0"/>
            <wp:positionH relativeFrom="column">
              <wp:posOffset>106680</wp:posOffset>
            </wp:positionH>
            <wp:positionV relativeFrom="paragraph">
              <wp:posOffset>-132715</wp:posOffset>
            </wp:positionV>
            <wp:extent cx="1019175" cy="1000125"/>
            <wp:effectExtent l="0" t="0" r="9525" b="9525"/>
            <wp:wrapTight wrapText="bothSides">
              <wp:wrapPolygon edited="0">
                <wp:start x="0" y="0"/>
                <wp:lineTo x="0" y="21394"/>
                <wp:lineTo x="21398" y="21394"/>
                <wp:lineTo x="21398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00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04CF" w:rsidRPr="000E407B">
        <w:rPr>
          <w:rFonts w:ascii="Arial" w:hAnsi="Arial" w:cs="Arial"/>
          <w:b/>
          <w:sz w:val="36"/>
          <w:szCs w:val="36"/>
        </w:rPr>
        <w:t>LEAVING HOME</w:t>
      </w:r>
      <w:r w:rsidRPr="000E407B">
        <w:rPr>
          <w:rFonts w:ascii="Arial" w:hAnsi="Arial" w:cs="Arial"/>
          <w:b/>
          <w:sz w:val="36"/>
          <w:szCs w:val="36"/>
        </w:rPr>
        <w:t xml:space="preserve">   </w:t>
      </w:r>
      <w:r w:rsidR="009D0096">
        <w:rPr>
          <w:rFonts w:ascii="Arial" w:hAnsi="Arial" w:cs="Arial"/>
          <w:b/>
          <w:sz w:val="36"/>
          <w:szCs w:val="36"/>
        </w:rPr>
        <w:t xml:space="preserve">40% </w:t>
      </w:r>
      <w:r w:rsidRPr="000E407B">
        <w:rPr>
          <w:rFonts w:ascii="Arial" w:hAnsi="Arial" w:cs="Arial"/>
          <w:b/>
          <w:sz w:val="36"/>
          <w:szCs w:val="36"/>
        </w:rPr>
        <w:t xml:space="preserve">          </w:t>
      </w:r>
    </w:p>
    <w:p w:rsidR="0031371F" w:rsidRPr="000E407B" w:rsidRDefault="009D0096" w:rsidP="0031371F">
      <w:pPr>
        <w:rPr>
          <w:rFonts w:ascii="Arial" w:hAnsi="Arial" w:cs="Arial"/>
          <w:sz w:val="40"/>
        </w:rPr>
      </w:pPr>
      <w:r>
        <w:rPr>
          <w:rFonts w:ascii="Arial" w:hAnsi="Arial" w:cs="Arial"/>
          <w:sz w:val="40"/>
        </w:rPr>
        <w:t xml:space="preserve">        </w:t>
      </w:r>
      <w:r>
        <w:rPr>
          <w:rFonts w:ascii="Arial" w:hAnsi="Arial" w:cs="Arial"/>
          <w:sz w:val="40"/>
        </w:rPr>
        <w:tab/>
        <w:t>My Mark   /100</w:t>
      </w:r>
    </w:p>
    <w:p w:rsidR="00BB44BB" w:rsidRPr="000E407B" w:rsidRDefault="00BB44BB" w:rsidP="0031371F">
      <w:pPr>
        <w:rPr>
          <w:rFonts w:ascii="Arial" w:hAnsi="Arial" w:cs="Arial"/>
          <w:sz w:val="40"/>
        </w:rPr>
      </w:pPr>
    </w:p>
    <w:p w:rsidR="001C6656" w:rsidRPr="000E407B" w:rsidRDefault="005A04CF" w:rsidP="00CA2689">
      <w:pPr>
        <w:jc w:val="center"/>
        <w:rPr>
          <w:rFonts w:ascii="Arial" w:hAnsi="Arial" w:cs="Arial"/>
          <w:b/>
          <w:sz w:val="24"/>
          <w:szCs w:val="24"/>
        </w:rPr>
      </w:pPr>
      <w:r w:rsidRPr="000E407B">
        <w:rPr>
          <w:rFonts w:ascii="Arial" w:hAnsi="Arial" w:cs="Arial"/>
          <w:b/>
          <w:sz w:val="24"/>
          <w:szCs w:val="24"/>
        </w:rPr>
        <w:t>You are to plan and prepare a budget for leaving home.</w:t>
      </w:r>
    </w:p>
    <w:p w:rsidR="005A04CF" w:rsidRPr="000E407B" w:rsidRDefault="005A04CF" w:rsidP="00CA2689">
      <w:pPr>
        <w:jc w:val="center"/>
        <w:rPr>
          <w:rFonts w:ascii="Arial" w:hAnsi="Arial" w:cs="Arial"/>
          <w:b/>
          <w:sz w:val="24"/>
          <w:szCs w:val="24"/>
        </w:rPr>
      </w:pPr>
    </w:p>
    <w:p w:rsidR="001C6656" w:rsidRPr="000E407B" w:rsidRDefault="001C6656" w:rsidP="00CA2689">
      <w:pPr>
        <w:jc w:val="center"/>
        <w:rPr>
          <w:rFonts w:ascii="Arial" w:hAnsi="Arial" w:cs="Arial"/>
          <w:b/>
          <w:sz w:val="24"/>
          <w:szCs w:val="24"/>
        </w:rPr>
      </w:pPr>
      <w:r w:rsidRPr="000E407B">
        <w:rPr>
          <w:rFonts w:ascii="Arial" w:hAnsi="Arial" w:cs="Arial"/>
          <w:b/>
          <w:sz w:val="24"/>
          <w:szCs w:val="24"/>
        </w:rPr>
        <w:t xml:space="preserve">Your </w:t>
      </w:r>
      <w:r w:rsidR="005A04CF" w:rsidRPr="000E407B">
        <w:rPr>
          <w:rFonts w:ascii="Arial" w:hAnsi="Arial" w:cs="Arial"/>
          <w:b/>
          <w:sz w:val="24"/>
          <w:szCs w:val="24"/>
        </w:rPr>
        <w:t>new home can be anywhere in Australia</w:t>
      </w:r>
      <w:r w:rsidRPr="000E407B">
        <w:rPr>
          <w:rFonts w:ascii="Arial" w:hAnsi="Arial" w:cs="Arial"/>
          <w:b/>
          <w:sz w:val="24"/>
          <w:szCs w:val="24"/>
        </w:rPr>
        <w:t>.</w:t>
      </w:r>
    </w:p>
    <w:p w:rsidR="001C6656" w:rsidRPr="000E407B" w:rsidRDefault="001C6656" w:rsidP="00CA2689">
      <w:pPr>
        <w:jc w:val="center"/>
        <w:rPr>
          <w:rFonts w:ascii="Arial" w:hAnsi="Arial" w:cs="Arial"/>
          <w:sz w:val="24"/>
          <w:szCs w:val="24"/>
        </w:rPr>
      </w:pPr>
    </w:p>
    <w:p w:rsidR="001C6656" w:rsidRPr="000E407B" w:rsidRDefault="001C6656" w:rsidP="00261483">
      <w:pPr>
        <w:ind w:left="720" w:firstLine="720"/>
        <w:rPr>
          <w:rFonts w:ascii="Arial" w:hAnsi="Arial" w:cs="Arial"/>
          <w:b/>
          <w:sz w:val="24"/>
          <w:szCs w:val="24"/>
        </w:rPr>
      </w:pPr>
      <w:r w:rsidRPr="000E407B">
        <w:rPr>
          <w:rFonts w:ascii="Arial" w:hAnsi="Arial" w:cs="Arial"/>
          <w:b/>
          <w:sz w:val="24"/>
          <w:szCs w:val="24"/>
        </w:rPr>
        <w:t>You must:</w:t>
      </w:r>
    </w:p>
    <w:p w:rsidR="001C6656" w:rsidRPr="000E407B" w:rsidRDefault="001C6656" w:rsidP="00261483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b/>
          <w:sz w:val="24"/>
          <w:szCs w:val="24"/>
        </w:rPr>
        <w:t xml:space="preserve">Choose one location (anywhere in </w:t>
      </w:r>
      <w:r w:rsidR="005A04CF" w:rsidRPr="000E407B">
        <w:rPr>
          <w:rFonts w:ascii="Arial" w:hAnsi="Arial" w:cs="Arial"/>
          <w:b/>
          <w:sz w:val="24"/>
          <w:szCs w:val="24"/>
        </w:rPr>
        <w:t>Australia</w:t>
      </w:r>
      <w:r w:rsidRPr="000E407B">
        <w:rPr>
          <w:rFonts w:ascii="Arial" w:hAnsi="Arial" w:cs="Arial"/>
          <w:b/>
          <w:sz w:val="24"/>
          <w:szCs w:val="24"/>
        </w:rPr>
        <w:t>)</w:t>
      </w:r>
    </w:p>
    <w:p w:rsidR="001C6656" w:rsidRPr="000E407B" w:rsidRDefault="005A04CF" w:rsidP="00261483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b/>
          <w:sz w:val="24"/>
          <w:szCs w:val="24"/>
        </w:rPr>
        <w:t>Choose a home to rent (house or apartment)</w:t>
      </w:r>
    </w:p>
    <w:p w:rsidR="001C6656" w:rsidRPr="000E407B" w:rsidRDefault="005A04CF" w:rsidP="00261483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b/>
          <w:sz w:val="24"/>
          <w:szCs w:val="24"/>
        </w:rPr>
        <w:t>Choose insurance from the list</w:t>
      </w:r>
    </w:p>
    <w:p w:rsidR="000E407B" w:rsidRPr="000E407B" w:rsidRDefault="001C6656" w:rsidP="00261483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b/>
          <w:sz w:val="24"/>
          <w:szCs w:val="24"/>
        </w:rPr>
        <w:t xml:space="preserve">Choose as many items from the </w:t>
      </w:r>
      <w:r w:rsidR="005A04CF" w:rsidRPr="000E407B">
        <w:rPr>
          <w:rFonts w:ascii="Arial" w:hAnsi="Arial" w:cs="Arial"/>
          <w:b/>
          <w:sz w:val="24"/>
          <w:szCs w:val="24"/>
        </w:rPr>
        <w:t>furniture list</w:t>
      </w:r>
      <w:r w:rsidRPr="000E407B">
        <w:rPr>
          <w:rFonts w:ascii="Arial" w:hAnsi="Arial" w:cs="Arial"/>
          <w:b/>
          <w:sz w:val="24"/>
          <w:szCs w:val="24"/>
        </w:rPr>
        <w:t xml:space="preserve"> as you wish</w:t>
      </w:r>
    </w:p>
    <w:p w:rsidR="001C6656" w:rsidRPr="000E407B" w:rsidRDefault="005A04CF" w:rsidP="00261483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b/>
          <w:sz w:val="24"/>
          <w:szCs w:val="24"/>
        </w:rPr>
        <w:t>List all expected bills</w:t>
      </w:r>
    </w:p>
    <w:p w:rsidR="000E407B" w:rsidRPr="000E407B" w:rsidRDefault="000E407B" w:rsidP="00261483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b/>
          <w:sz w:val="24"/>
          <w:szCs w:val="24"/>
        </w:rPr>
        <w:t>Use full sentences</w:t>
      </w:r>
    </w:p>
    <w:tbl>
      <w:tblPr>
        <w:tblpPr w:leftFromText="180" w:rightFromText="180" w:vertAnchor="text" w:horzAnchor="margin" w:tblpXSpec="center" w:tblpY="63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7D1B45" w:rsidRPr="000E407B" w:rsidTr="00CA2689">
        <w:tc>
          <w:tcPr>
            <w:tcW w:w="9242" w:type="dxa"/>
            <w:shd w:val="clear" w:color="auto" w:fill="auto"/>
          </w:tcPr>
          <w:p w:rsidR="007D1B45" w:rsidRPr="000E407B" w:rsidRDefault="007D1B45" w:rsidP="00CA2689">
            <w:pPr>
              <w:jc w:val="center"/>
              <w:rPr>
                <w:rFonts w:ascii="Arial" w:hAnsi="Arial" w:cs="Arial"/>
                <w:b/>
                <w:sz w:val="28"/>
              </w:rPr>
            </w:pPr>
            <w:r w:rsidRPr="000E407B">
              <w:rPr>
                <w:rFonts w:ascii="Arial" w:hAnsi="Arial" w:cs="Arial"/>
                <w:b/>
                <w:sz w:val="28"/>
              </w:rPr>
              <w:t>YOU HAVE A BUDGET OF $3,000 a month</w:t>
            </w:r>
          </w:p>
          <w:p w:rsidR="007D1B45" w:rsidRPr="000E407B" w:rsidRDefault="007D1B45" w:rsidP="00CA2689">
            <w:pPr>
              <w:jc w:val="center"/>
              <w:rPr>
                <w:rFonts w:ascii="Arial" w:hAnsi="Arial" w:cs="Arial"/>
                <w:b/>
                <w:sz w:val="28"/>
              </w:rPr>
            </w:pPr>
            <w:r w:rsidRPr="000E407B">
              <w:rPr>
                <w:rFonts w:ascii="Arial" w:hAnsi="Arial" w:cs="Arial"/>
                <w:b/>
                <w:sz w:val="28"/>
              </w:rPr>
              <w:t xml:space="preserve">Plus $1000 for furniture </w:t>
            </w:r>
          </w:p>
          <w:p w:rsidR="007D1B45" w:rsidRPr="000E407B" w:rsidRDefault="007D1B45" w:rsidP="00CA2689">
            <w:pPr>
              <w:jc w:val="center"/>
              <w:rPr>
                <w:rFonts w:ascii="Arial" w:hAnsi="Arial" w:cs="Arial"/>
                <w:b/>
                <w:sz w:val="28"/>
              </w:rPr>
            </w:pPr>
            <w:r w:rsidRPr="000E407B">
              <w:rPr>
                <w:rFonts w:ascii="Arial" w:hAnsi="Arial" w:cs="Arial"/>
                <w:b/>
                <w:sz w:val="28"/>
              </w:rPr>
              <w:t>Don’t exceed (go over) your budget!</w:t>
            </w:r>
          </w:p>
        </w:tc>
      </w:tr>
    </w:tbl>
    <w:p w:rsidR="001C6656" w:rsidRPr="000E407B" w:rsidRDefault="001C6656" w:rsidP="001C6656">
      <w:pPr>
        <w:rPr>
          <w:rFonts w:ascii="Arial" w:hAnsi="Arial" w:cs="Arial"/>
          <w:b/>
          <w:sz w:val="28"/>
        </w:rPr>
      </w:pPr>
    </w:p>
    <w:p w:rsidR="001C6656" w:rsidRPr="000E407B" w:rsidRDefault="001C6656" w:rsidP="001C6656">
      <w:pPr>
        <w:rPr>
          <w:rFonts w:ascii="Arial" w:hAnsi="Arial" w:cs="Arial"/>
          <w:sz w:val="28"/>
        </w:rPr>
      </w:pPr>
    </w:p>
    <w:p w:rsidR="007349D9" w:rsidRPr="000E407B" w:rsidRDefault="007349D9" w:rsidP="001C6656">
      <w:pPr>
        <w:rPr>
          <w:rFonts w:ascii="Arial" w:hAnsi="Arial" w:cs="Arial"/>
          <w:sz w:val="28"/>
        </w:rPr>
      </w:pPr>
    </w:p>
    <w:p w:rsidR="00204C3A" w:rsidRPr="000E407B" w:rsidRDefault="00204C3A" w:rsidP="001C6656">
      <w:pPr>
        <w:rPr>
          <w:rFonts w:ascii="Arial" w:hAnsi="Arial" w:cs="Arial"/>
          <w:sz w:val="28"/>
        </w:rPr>
      </w:pPr>
    </w:p>
    <w:p w:rsidR="00204C3A" w:rsidRPr="000E407B" w:rsidRDefault="00204C3A" w:rsidP="001C6656">
      <w:pPr>
        <w:rPr>
          <w:rFonts w:ascii="Arial" w:hAnsi="Arial" w:cs="Arial"/>
          <w:sz w:val="28"/>
        </w:rPr>
      </w:pPr>
    </w:p>
    <w:p w:rsidR="00204C3A" w:rsidRPr="000E407B" w:rsidRDefault="00204C3A" w:rsidP="001C6656">
      <w:pPr>
        <w:rPr>
          <w:rFonts w:ascii="Arial" w:hAnsi="Arial" w:cs="Arial"/>
          <w:sz w:val="28"/>
        </w:rPr>
      </w:pPr>
    </w:p>
    <w:p w:rsidR="00204C3A" w:rsidRPr="000E407B" w:rsidRDefault="00204C3A" w:rsidP="001C6656">
      <w:pPr>
        <w:rPr>
          <w:rFonts w:ascii="Arial" w:hAnsi="Arial" w:cs="Arial"/>
          <w:sz w:val="28"/>
        </w:rPr>
      </w:pPr>
    </w:p>
    <w:p w:rsidR="00511311" w:rsidRPr="000E407B" w:rsidRDefault="00511311" w:rsidP="001C6656">
      <w:pPr>
        <w:rPr>
          <w:rFonts w:ascii="Arial" w:hAnsi="Arial" w:cs="Arial"/>
          <w:sz w:val="28"/>
        </w:rPr>
      </w:pPr>
    </w:p>
    <w:p w:rsidR="00511311" w:rsidRPr="000E407B" w:rsidRDefault="00511311" w:rsidP="001C6656">
      <w:pPr>
        <w:rPr>
          <w:rFonts w:ascii="Arial" w:hAnsi="Arial" w:cs="Arial"/>
          <w:sz w:val="28"/>
        </w:rPr>
      </w:pPr>
    </w:p>
    <w:p w:rsidR="00511311" w:rsidRPr="000E407B" w:rsidRDefault="00511311" w:rsidP="001C6656">
      <w:pPr>
        <w:rPr>
          <w:rFonts w:ascii="Arial" w:hAnsi="Arial" w:cs="Arial"/>
          <w:sz w:val="28"/>
        </w:rPr>
      </w:pPr>
    </w:p>
    <w:p w:rsidR="00511311" w:rsidRPr="000E407B" w:rsidRDefault="00511311" w:rsidP="001C6656">
      <w:pPr>
        <w:rPr>
          <w:rFonts w:ascii="Arial" w:hAnsi="Arial" w:cs="Arial"/>
          <w:sz w:val="28"/>
        </w:rPr>
      </w:pPr>
    </w:p>
    <w:p w:rsidR="00511311" w:rsidRPr="000E407B" w:rsidRDefault="00511311" w:rsidP="001C6656">
      <w:pPr>
        <w:rPr>
          <w:rFonts w:ascii="Arial" w:hAnsi="Arial" w:cs="Arial"/>
          <w:sz w:val="28"/>
        </w:rPr>
      </w:pPr>
    </w:p>
    <w:p w:rsidR="00204C3A" w:rsidRPr="000E407B" w:rsidRDefault="00204C3A" w:rsidP="001C6656">
      <w:pPr>
        <w:rPr>
          <w:rFonts w:ascii="Arial" w:hAnsi="Arial" w:cs="Arial"/>
          <w:b/>
          <w:sz w:val="28"/>
        </w:rPr>
      </w:pPr>
    </w:p>
    <w:p w:rsidR="00261483" w:rsidRPr="000E407B" w:rsidRDefault="00DC7482" w:rsidP="00A44A0C">
      <w:pPr>
        <w:ind w:left="1080"/>
        <w:jc w:val="center"/>
        <w:rPr>
          <w:rFonts w:ascii="Arial" w:hAnsi="Arial" w:cs="Arial"/>
          <w:b/>
          <w:sz w:val="20"/>
        </w:rPr>
      </w:pPr>
      <w:r w:rsidRPr="00A1443C">
        <w:rPr>
          <w:rFonts w:ascii="Arial" w:hAnsi="Arial" w:cs="Arial"/>
          <w:b/>
          <w:sz w:val="32"/>
          <w:szCs w:val="32"/>
          <w:u w:val="single"/>
        </w:rPr>
        <w:lastRenderedPageBreak/>
        <w:t>What</w:t>
      </w:r>
      <w:r w:rsidR="00204C3A" w:rsidRPr="00A1443C">
        <w:rPr>
          <w:rFonts w:ascii="Arial" w:hAnsi="Arial" w:cs="Arial"/>
          <w:b/>
          <w:sz w:val="32"/>
          <w:szCs w:val="32"/>
          <w:u w:val="single"/>
        </w:rPr>
        <w:t xml:space="preserve"> will you</w:t>
      </w:r>
      <w:r w:rsidR="00CA749A" w:rsidRPr="00A1443C">
        <w:rPr>
          <w:rFonts w:ascii="Arial" w:hAnsi="Arial" w:cs="Arial"/>
          <w:b/>
          <w:sz w:val="32"/>
          <w:szCs w:val="32"/>
          <w:u w:val="single"/>
        </w:rPr>
        <w:t xml:space="preserve"> need</w:t>
      </w:r>
      <w:r w:rsidR="001C6656" w:rsidRPr="00A1443C">
        <w:rPr>
          <w:rFonts w:ascii="Arial" w:hAnsi="Arial" w:cs="Arial"/>
          <w:b/>
          <w:sz w:val="32"/>
          <w:szCs w:val="32"/>
          <w:u w:val="single"/>
        </w:rPr>
        <w:t>?</w:t>
      </w:r>
      <w:r w:rsidR="0031371F" w:rsidRPr="000E407B">
        <w:rPr>
          <w:rFonts w:ascii="Arial" w:hAnsi="Arial" w:cs="Arial"/>
          <w:b/>
          <w:sz w:val="32"/>
          <w:szCs w:val="32"/>
        </w:rPr>
        <w:t xml:space="preserve"> (2</w:t>
      </w:r>
      <w:r w:rsidR="000E407B" w:rsidRPr="000E407B">
        <w:rPr>
          <w:rFonts w:ascii="Arial" w:hAnsi="Arial" w:cs="Arial"/>
          <w:b/>
          <w:sz w:val="32"/>
          <w:szCs w:val="32"/>
        </w:rPr>
        <w:t>0 m</w:t>
      </w:r>
      <w:r w:rsidR="00924814" w:rsidRPr="000E407B">
        <w:rPr>
          <w:rFonts w:ascii="Arial" w:hAnsi="Arial" w:cs="Arial"/>
          <w:b/>
          <w:sz w:val="32"/>
          <w:szCs w:val="32"/>
        </w:rPr>
        <w:t>arks</w:t>
      </w:r>
      <w:r w:rsidR="000E407B" w:rsidRPr="000E407B">
        <w:rPr>
          <w:rFonts w:ascii="Arial" w:hAnsi="Arial" w:cs="Arial"/>
          <w:b/>
          <w:sz w:val="32"/>
          <w:szCs w:val="32"/>
        </w:rPr>
        <w:t>, 2 marks per item</w:t>
      </w:r>
      <w:r w:rsidR="00924814" w:rsidRPr="000E407B">
        <w:rPr>
          <w:rFonts w:ascii="Arial" w:hAnsi="Arial" w:cs="Arial"/>
          <w:b/>
          <w:sz w:val="32"/>
          <w:szCs w:val="32"/>
        </w:rPr>
        <w:t>)</w:t>
      </w:r>
      <w:r w:rsidR="00A44A0C" w:rsidRPr="000E407B">
        <w:rPr>
          <w:rFonts w:ascii="Arial" w:hAnsi="Arial" w:cs="Arial"/>
          <w:b/>
          <w:sz w:val="32"/>
          <w:szCs w:val="32"/>
        </w:rPr>
        <w:t xml:space="preserve"> </w:t>
      </w:r>
    </w:p>
    <w:tbl>
      <w:tblPr>
        <w:tblW w:w="0" w:type="auto"/>
        <w:tblInd w:w="1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1"/>
        <w:gridCol w:w="5045"/>
        <w:gridCol w:w="1015"/>
        <w:gridCol w:w="732"/>
      </w:tblGrid>
      <w:tr w:rsidR="00B17DE8" w:rsidRPr="000E407B" w:rsidTr="00CA2689">
        <w:tc>
          <w:tcPr>
            <w:tcW w:w="1561" w:type="dxa"/>
            <w:shd w:val="clear" w:color="auto" w:fill="auto"/>
          </w:tcPr>
          <w:p w:rsidR="00B17DE8" w:rsidRPr="000E407B" w:rsidRDefault="00B17DE8" w:rsidP="00D8772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E407B">
              <w:rPr>
                <w:rFonts w:ascii="Arial" w:hAnsi="Arial" w:cs="Arial"/>
                <w:b/>
                <w:sz w:val="20"/>
              </w:rPr>
              <w:t>ITEM</w:t>
            </w:r>
          </w:p>
        </w:tc>
        <w:tc>
          <w:tcPr>
            <w:tcW w:w="5045" w:type="dxa"/>
            <w:shd w:val="clear" w:color="auto" w:fill="auto"/>
          </w:tcPr>
          <w:p w:rsidR="00B17DE8" w:rsidRPr="000E407B" w:rsidRDefault="00B17DE8" w:rsidP="00D8772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E407B">
              <w:rPr>
                <w:rFonts w:ascii="Arial" w:hAnsi="Arial" w:cs="Arial"/>
                <w:b/>
                <w:sz w:val="20"/>
              </w:rPr>
              <w:t>DETAILS</w:t>
            </w: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D8772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E407B">
              <w:rPr>
                <w:rFonts w:ascii="Arial" w:hAnsi="Arial" w:cs="Arial"/>
                <w:b/>
                <w:sz w:val="20"/>
              </w:rPr>
              <w:t>PRICE</w:t>
            </w: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D8772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E407B">
              <w:rPr>
                <w:rFonts w:ascii="Arial" w:hAnsi="Arial" w:cs="Arial"/>
                <w:b/>
                <w:sz w:val="20"/>
              </w:rPr>
              <w:t>TICK</w:t>
            </w:r>
          </w:p>
        </w:tc>
      </w:tr>
      <w:tr w:rsidR="00B17DE8" w:rsidRPr="000E407B" w:rsidTr="00CA2689">
        <w:tc>
          <w:tcPr>
            <w:tcW w:w="1561" w:type="dxa"/>
            <w:shd w:val="clear" w:color="auto" w:fill="auto"/>
          </w:tcPr>
          <w:p w:rsidR="00B17DE8" w:rsidRPr="000E407B" w:rsidRDefault="00127096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Coffee table</w:t>
            </w:r>
          </w:p>
        </w:tc>
        <w:tc>
          <w:tcPr>
            <w:tcW w:w="5045" w:type="dxa"/>
            <w:shd w:val="clear" w:color="auto" w:fill="auto"/>
          </w:tcPr>
          <w:p w:rsidR="00B17DE8" w:rsidRPr="000E407B" w:rsidRDefault="00127096" w:rsidP="00D8772F">
            <w:pPr>
              <w:jc w:val="both"/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A must have</w:t>
            </w: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D8772F">
            <w:pPr>
              <w:jc w:val="both"/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$25.00</w:t>
            </w: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D8772F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B17DE8" w:rsidRPr="000E407B" w:rsidTr="00CA2689">
        <w:tc>
          <w:tcPr>
            <w:tcW w:w="1561" w:type="dxa"/>
            <w:shd w:val="clear" w:color="auto" w:fill="auto"/>
          </w:tcPr>
          <w:p w:rsidR="00B17DE8" w:rsidRPr="000E407B" w:rsidRDefault="00127096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Sofa</w:t>
            </w:r>
          </w:p>
        </w:tc>
        <w:tc>
          <w:tcPr>
            <w:tcW w:w="5045" w:type="dxa"/>
            <w:shd w:val="clear" w:color="auto" w:fill="auto"/>
          </w:tcPr>
          <w:p w:rsidR="00B17DE8" w:rsidRPr="000E407B" w:rsidRDefault="00127096" w:rsidP="00C8528F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 xml:space="preserve">Seats 4 people comfortably </w:t>
            </w: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CA749A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$</w:t>
            </w:r>
            <w:r w:rsidR="00CA749A" w:rsidRPr="000E407B">
              <w:rPr>
                <w:rFonts w:ascii="Arial" w:hAnsi="Arial" w:cs="Arial"/>
                <w:sz w:val="20"/>
              </w:rPr>
              <w:t>200</w:t>
            </w:r>
            <w:r w:rsidRPr="000E407B">
              <w:rPr>
                <w:rFonts w:ascii="Arial" w:hAnsi="Arial" w:cs="Arial"/>
                <w:sz w:val="20"/>
              </w:rPr>
              <w:t>.00</w:t>
            </w: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B17DE8" w:rsidRPr="000E407B" w:rsidTr="00CA2689">
        <w:tc>
          <w:tcPr>
            <w:tcW w:w="1561" w:type="dxa"/>
            <w:shd w:val="clear" w:color="auto" w:fill="auto"/>
          </w:tcPr>
          <w:p w:rsidR="00B17DE8" w:rsidRPr="000E407B" w:rsidRDefault="00B17DE8" w:rsidP="0012709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 xml:space="preserve">Designer </w:t>
            </w:r>
            <w:r w:rsidR="00127096" w:rsidRPr="000E407B">
              <w:rPr>
                <w:rFonts w:ascii="Arial" w:hAnsi="Arial" w:cs="Arial"/>
                <w:sz w:val="20"/>
              </w:rPr>
              <w:t>Manchester package</w:t>
            </w:r>
          </w:p>
        </w:tc>
        <w:tc>
          <w:tcPr>
            <w:tcW w:w="5045" w:type="dxa"/>
            <w:shd w:val="clear" w:color="auto" w:fill="auto"/>
          </w:tcPr>
          <w:p w:rsidR="00B17DE8" w:rsidRPr="000E407B" w:rsidRDefault="00B17DE8" w:rsidP="00CA749A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 xml:space="preserve">Contains a variety of very stylish and top quality </w:t>
            </w:r>
            <w:r w:rsidR="00127096" w:rsidRPr="000E407B">
              <w:rPr>
                <w:rFonts w:ascii="Arial" w:hAnsi="Arial" w:cs="Arial"/>
                <w:sz w:val="20"/>
              </w:rPr>
              <w:t>bedding</w:t>
            </w:r>
            <w:r w:rsidRPr="000E407B">
              <w:rPr>
                <w:rFonts w:ascii="Arial" w:hAnsi="Arial" w:cs="Arial"/>
                <w:sz w:val="20"/>
              </w:rPr>
              <w:t xml:space="preserve"> from brands including D&amp;G, </w:t>
            </w:r>
            <w:proofErr w:type="spellStart"/>
            <w:r w:rsidRPr="000E407B">
              <w:rPr>
                <w:rFonts w:ascii="Arial" w:hAnsi="Arial" w:cs="Arial"/>
                <w:sz w:val="20"/>
              </w:rPr>
              <w:t>Bvlgari</w:t>
            </w:r>
            <w:proofErr w:type="spellEnd"/>
            <w:r w:rsidRPr="000E407B">
              <w:rPr>
                <w:rFonts w:ascii="Arial" w:hAnsi="Arial" w:cs="Arial"/>
                <w:sz w:val="20"/>
              </w:rPr>
              <w:t xml:space="preserve">, Hugo Boss, Armani, and more! (Includes </w:t>
            </w:r>
            <w:r w:rsidR="00CA749A" w:rsidRPr="000E407B">
              <w:rPr>
                <w:rFonts w:ascii="Arial" w:hAnsi="Arial" w:cs="Arial"/>
                <w:sz w:val="20"/>
              </w:rPr>
              <w:t>1 room</w:t>
            </w:r>
            <w:r w:rsidRPr="000E407B">
              <w:rPr>
                <w:rFonts w:ascii="Arial" w:hAnsi="Arial" w:cs="Arial"/>
                <w:sz w:val="20"/>
              </w:rPr>
              <w:t xml:space="preserve"> worth of </w:t>
            </w:r>
            <w:r w:rsidR="00CA749A" w:rsidRPr="000E407B">
              <w:rPr>
                <w:rFonts w:ascii="Arial" w:hAnsi="Arial" w:cs="Arial"/>
                <w:sz w:val="20"/>
              </w:rPr>
              <w:t>Manchester</w:t>
            </w:r>
            <w:r w:rsidRPr="000E407B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$</w:t>
            </w:r>
            <w:r w:rsidR="00CA749A" w:rsidRPr="000E407B">
              <w:rPr>
                <w:rFonts w:ascii="Arial" w:hAnsi="Arial" w:cs="Arial"/>
                <w:sz w:val="20"/>
              </w:rPr>
              <w:t>2</w:t>
            </w:r>
            <w:r w:rsidRPr="000E407B">
              <w:rPr>
                <w:rFonts w:ascii="Arial" w:hAnsi="Arial" w:cs="Arial"/>
                <w:sz w:val="20"/>
              </w:rPr>
              <w:t>40.00</w:t>
            </w: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B17DE8" w:rsidRPr="000E407B" w:rsidTr="00CA2689">
        <w:tc>
          <w:tcPr>
            <w:tcW w:w="1561" w:type="dxa"/>
            <w:shd w:val="clear" w:color="auto" w:fill="auto"/>
          </w:tcPr>
          <w:p w:rsidR="00B17DE8" w:rsidRPr="000E407B" w:rsidRDefault="00127096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Basic Manchester package</w:t>
            </w:r>
          </w:p>
        </w:tc>
        <w:tc>
          <w:tcPr>
            <w:tcW w:w="5045" w:type="dxa"/>
            <w:shd w:val="clear" w:color="auto" w:fill="auto"/>
          </w:tcPr>
          <w:p w:rsidR="00B17DE8" w:rsidRPr="000E407B" w:rsidRDefault="00B17DE8" w:rsidP="00CA749A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 xml:space="preserve">Look good but </w:t>
            </w:r>
            <w:r w:rsidR="00CA749A" w:rsidRPr="000E407B">
              <w:rPr>
                <w:rFonts w:ascii="Arial" w:hAnsi="Arial" w:cs="Arial"/>
                <w:sz w:val="20"/>
              </w:rPr>
              <w:t>will not last more than 2 years.</w:t>
            </w: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$</w:t>
            </w:r>
            <w:r w:rsidR="00CA749A" w:rsidRPr="000E407B">
              <w:rPr>
                <w:rFonts w:ascii="Arial" w:hAnsi="Arial" w:cs="Arial"/>
                <w:sz w:val="20"/>
              </w:rPr>
              <w:t>2</w:t>
            </w:r>
            <w:r w:rsidRPr="000E407B">
              <w:rPr>
                <w:rFonts w:ascii="Arial" w:hAnsi="Arial" w:cs="Arial"/>
                <w:sz w:val="20"/>
              </w:rPr>
              <w:t>7.00</w:t>
            </w: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B17DE8" w:rsidRPr="000E407B" w:rsidTr="00CA2689">
        <w:tc>
          <w:tcPr>
            <w:tcW w:w="1561" w:type="dxa"/>
            <w:shd w:val="clear" w:color="auto" w:fill="auto"/>
          </w:tcPr>
          <w:p w:rsidR="00B17DE8" w:rsidRPr="000E407B" w:rsidRDefault="00127096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King size bed</w:t>
            </w:r>
          </w:p>
        </w:tc>
        <w:tc>
          <w:tcPr>
            <w:tcW w:w="5045" w:type="dxa"/>
            <w:shd w:val="clear" w:color="auto" w:fill="auto"/>
          </w:tcPr>
          <w:p w:rsidR="00B17DE8" w:rsidRPr="000E407B" w:rsidRDefault="00CA749A" w:rsidP="00CA749A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Includes bed and mattress</w:t>
            </w: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$470.00</w:t>
            </w: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CA749A" w:rsidRPr="000E407B" w:rsidTr="00CA2689">
        <w:tc>
          <w:tcPr>
            <w:tcW w:w="1561" w:type="dxa"/>
            <w:shd w:val="clear" w:color="auto" w:fill="auto"/>
          </w:tcPr>
          <w:p w:rsidR="00CA749A" w:rsidRPr="000E407B" w:rsidRDefault="00CA749A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Queen size bed</w:t>
            </w:r>
          </w:p>
        </w:tc>
        <w:tc>
          <w:tcPr>
            <w:tcW w:w="5045" w:type="dxa"/>
            <w:shd w:val="clear" w:color="auto" w:fill="auto"/>
          </w:tcPr>
          <w:p w:rsidR="00CA749A" w:rsidRPr="000E407B" w:rsidRDefault="00CA749A">
            <w:pPr>
              <w:rPr>
                <w:rFonts w:ascii="Arial" w:hAnsi="Arial" w:cs="Arial"/>
              </w:rPr>
            </w:pPr>
            <w:r w:rsidRPr="000E407B">
              <w:rPr>
                <w:rFonts w:ascii="Arial" w:hAnsi="Arial" w:cs="Arial"/>
                <w:sz w:val="20"/>
              </w:rPr>
              <w:t>Includes bed and mattress</w:t>
            </w:r>
          </w:p>
        </w:tc>
        <w:tc>
          <w:tcPr>
            <w:tcW w:w="1015" w:type="dxa"/>
            <w:shd w:val="clear" w:color="auto" w:fill="auto"/>
          </w:tcPr>
          <w:p w:rsidR="00CA749A" w:rsidRPr="000E407B" w:rsidRDefault="00CA749A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$350.00</w:t>
            </w:r>
          </w:p>
        </w:tc>
        <w:tc>
          <w:tcPr>
            <w:tcW w:w="732" w:type="dxa"/>
            <w:shd w:val="clear" w:color="auto" w:fill="auto"/>
          </w:tcPr>
          <w:p w:rsidR="00CA749A" w:rsidRPr="000E407B" w:rsidRDefault="00CA749A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CA749A" w:rsidRPr="000E407B" w:rsidTr="00CA2689">
        <w:tc>
          <w:tcPr>
            <w:tcW w:w="1561" w:type="dxa"/>
            <w:shd w:val="clear" w:color="auto" w:fill="auto"/>
          </w:tcPr>
          <w:p w:rsidR="00CA749A" w:rsidRPr="000E407B" w:rsidRDefault="00CA749A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Single size bed</w:t>
            </w:r>
          </w:p>
        </w:tc>
        <w:tc>
          <w:tcPr>
            <w:tcW w:w="5045" w:type="dxa"/>
            <w:shd w:val="clear" w:color="auto" w:fill="auto"/>
          </w:tcPr>
          <w:p w:rsidR="00CA749A" w:rsidRPr="000E407B" w:rsidRDefault="00CA749A">
            <w:pPr>
              <w:rPr>
                <w:rFonts w:ascii="Arial" w:hAnsi="Arial" w:cs="Arial"/>
              </w:rPr>
            </w:pPr>
            <w:r w:rsidRPr="000E407B">
              <w:rPr>
                <w:rFonts w:ascii="Arial" w:hAnsi="Arial" w:cs="Arial"/>
                <w:sz w:val="20"/>
              </w:rPr>
              <w:t>Includes bed and mattress</w:t>
            </w:r>
          </w:p>
        </w:tc>
        <w:tc>
          <w:tcPr>
            <w:tcW w:w="1015" w:type="dxa"/>
            <w:shd w:val="clear" w:color="auto" w:fill="auto"/>
          </w:tcPr>
          <w:p w:rsidR="00CA749A" w:rsidRPr="000E407B" w:rsidRDefault="00CA749A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$240.00</w:t>
            </w:r>
          </w:p>
        </w:tc>
        <w:tc>
          <w:tcPr>
            <w:tcW w:w="732" w:type="dxa"/>
            <w:shd w:val="clear" w:color="auto" w:fill="auto"/>
          </w:tcPr>
          <w:p w:rsidR="00CA749A" w:rsidRPr="000E407B" w:rsidRDefault="00CA749A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B17DE8" w:rsidRPr="000E407B" w:rsidTr="00CA2689">
        <w:tc>
          <w:tcPr>
            <w:tcW w:w="1561" w:type="dxa"/>
            <w:shd w:val="clear" w:color="auto" w:fill="auto"/>
          </w:tcPr>
          <w:p w:rsidR="00B17DE8" w:rsidRPr="000E407B" w:rsidRDefault="00127096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Wardrobe</w:t>
            </w:r>
          </w:p>
        </w:tc>
        <w:tc>
          <w:tcPr>
            <w:tcW w:w="5045" w:type="dxa"/>
            <w:shd w:val="clear" w:color="auto" w:fill="auto"/>
          </w:tcPr>
          <w:p w:rsidR="00B17DE8" w:rsidRPr="000E407B" w:rsidRDefault="00CA749A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A double size wardrobe</w:t>
            </w: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$120.00</w:t>
            </w: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B17DE8" w:rsidRPr="000E407B" w:rsidTr="00CA2689">
        <w:tc>
          <w:tcPr>
            <w:tcW w:w="1561" w:type="dxa"/>
            <w:shd w:val="clear" w:color="auto" w:fill="auto"/>
          </w:tcPr>
          <w:p w:rsidR="00B17DE8" w:rsidRPr="000E407B" w:rsidRDefault="00B634E8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Dining</w:t>
            </w:r>
            <w:r w:rsidR="00127096" w:rsidRPr="000E407B">
              <w:rPr>
                <w:rFonts w:ascii="Arial" w:hAnsi="Arial" w:cs="Arial"/>
                <w:sz w:val="20"/>
              </w:rPr>
              <w:t xml:space="preserve"> table and chairs set</w:t>
            </w:r>
          </w:p>
        </w:tc>
        <w:tc>
          <w:tcPr>
            <w:tcW w:w="5045" w:type="dxa"/>
            <w:shd w:val="clear" w:color="auto" w:fill="auto"/>
          </w:tcPr>
          <w:p w:rsidR="00B17DE8" w:rsidRPr="000E407B" w:rsidRDefault="00CA749A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1 table and 4 chairs</w:t>
            </w: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$</w:t>
            </w:r>
            <w:r w:rsidR="00CA749A" w:rsidRPr="000E407B">
              <w:rPr>
                <w:rFonts w:ascii="Arial" w:hAnsi="Arial" w:cs="Arial"/>
                <w:sz w:val="20"/>
              </w:rPr>
              <w:t>8</w:t>
            </w:r>
            <w:r w:rsidRPr="000E407B">
              <w:rPr>
                <w:rFonts w:ascii="Arial" w:hAnsi="Arial" w:cs="Arial"/>
                <w:sz w:val="20"/>
              </w:rPr>
              <w:t>0.00</w:t>
            </w: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B17DE8" w:rsidRPr="000E407B" w:rsidTr="00CA2689">
        <w:tc>
          <w:tcPr>
            <w:tcW w:w="1561" w:type="dxa"/>
            <w:shd w:val="clear" w:color="auto" w:fill="auto"/>
          </w:tcPr>
          <w:p w:rsidR="00B17DE8" w:rsidRPr="000E407B" w:rsidRDefault="00127096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Microwave</w:t>
            </w:r>
          </w:p>
        </w:tc>
        <w:tc>
          <w:tcPr>
            <w:tcW w:w="5045" w:type="dxa"/>
            <w:shd w:val="clear" w:color="auto" w:fill="auto"/>
          </w:tcPr>
          <w:p w:rsidR="00B17DE8" w:rsidRPr="000E407B" w:rsidRDefault="00CA749A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A must have!</w:t>
            </w: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$</w:t>
            </w:r>
            <w:r w:rsidR="00CA749A" w:rsidRPr="000E407B">
              <w:rPr>
                <w:rFonts w:ascii="Arial" w:hAnsi="Arial" w:cs="Arial"/>
                <w:sz w:val="20"/>
              </w:rPr>
              <w:t>2</w:t>
            </w:r>
            <w:r w:rsidRPr="000E407B">
              <w:rPr>
                <w:rFonts w:ascii="Arial" w:hAnsi="Arial" w:cs="Arial"/>
                <w:sz w:val="20"/>
              </w:rPr>
              <w:t>5.00</w:t>
            </w: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B17DE8" w:rsidRPr="000E407B" w:rsidTr="00CA2689">
        <w:trPr>
          <w:trHeight w:val="487"/>
        </w:trPr>
        <w:tc>
          <w:tcPr>
            <w:tcW w:w="1561" w:type="dxa"/>
            <w:shd w:val="clear" w:color="auto" w:fill="auto"/>
          </w:tcPr>
          <w:p w:rsidR="00B17DE8" w:rsidRPr="000E407B" w:rsidRDefault="00127096" w:rsidP="00C8528F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Desk</w:t>
            </w:r>
          </w:p>
        </w:tc>
        <w:tc>
          <w:tcPr>
            <w:tcW w:w="5045" w:type="dxa"/>
            <w:shd w:val="clear" w:color="auto" w:fill="auto"/>
          </w:tcPr>
          <w:p w:rsidR="00B17DE8" w:rsidRPr="000E407B" w:rsidRDefault="00CA749A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Ideal for doing homework</w:t>
            </w: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$3</w:t>
            </w:r>
            <w:r w:rsidR="00CA749A" w:rsidRPr="000E407B">
              <w:rPr>
                <w:rFonts w:ascii="Arial" w:hAnsi="Arial" w:cs="Arial"/>
                <w:sz w:val="20"/>
              </w:rPr>
              <w:t>0.0</w:t>
            </w: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B17DE8" w:rsidRPr="000E407B" w:rsidTr="00CA2689">
        <w:tc>
          <w:tcPr>
            <w:tcW w:w="1561" w:type="dxa"/>
            <w:shd w:val="clear" w:color="auto" w:fill="auto"/>
          </w:tcPr>
          <w:p w:rsidR="00B17DE8" w:rsidRPr="000E407B" w:rsidRDefault="00127096" w:rsidP="00C8528F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Bedside table</w:t>
            </w:r>
          </w:p>
        </w:tc>
        <w:tc>
          <w:tcPr>
            <w:tcW w:w="5045" w:type="dxa"/>
            <w:shd w:val="clear" w:color="auto" w:fill="auto"/>
          </w:tcPr>
          <w:p w:rsidR="00B17DE8" w:rsidRPr="000E407B" w:rsidRDefault="00CA749A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1 bedside table</w:t>
            </w: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$18.00</w:t>
            </w: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B17DE8" w:rsidRPr="000E407B" w:rsidTr="00CA2689">
        <w:trPr>
          <w:trHeight w:val="700"/>
        </w:trPr>
        <w:tc>
          <w:tcPr>
            <w:tcW w:w="1561" w:type="dxa"/>
            <w:shd w:val="clear" w:color="auto" w:fill="auto"/>
          </w:tcPr>
          <w:p w:rsidR="00B17DE8" w:rsidRPr="000E407B" w:rsidRDefault="00127096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Outside dinning set</w:t>
            </w:r>
          </w:p>
        </w:tc>
        <w:tc>
          <w:tcPr>
            <w:tcW w:w="5045" w:type="dxa"/>
            <w:shd w:val="clear" w:color="auto" w:fill="auto"/>
          </w:tcPr>
          <w:p w:rsidR="00B17DE8" w:rsidRPr="000E407B" w:rsidRDefault="00B17DE8" w:rsidP="00CA749A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 xml:space="preserve">Contains </w:t>
            </w:r>
            <w:r w:rsidR="00CA749A" w:rsidRPr="000E407B">
              <w:rPr>
                <w:rFonts w:ascii="Arial" w:hAnsi="Arial" w:cs="Arial"/>
                <w:sz w:val="20"/>
              </w:rPr>
              <w:t>1 table and 4 chairs</w:t>
            </w: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$</w:t>
            </w:r>
            <w:r w:rsidR="00CA749A" w:rsidRPr="000E407B">
              <w:rPr>
                <w:rFonts w:ascii="Arial" w:hAnsi="Arial" w:cs="Arial"/>
                <w:sz w:val="20"/>
              </w:rPr>
              <w:t>5</w:t>
            </w:r>
            <w:r w:rsidRPr="000E407B">
              <w:rPr>
                <w:rFonts w:ascii="Arial" w:hAnsi="Arial" w:cs="Arial"/>
                <w:sz w:val="20"/>
              </w:rPr>
              <w:t>5.00</w:t>
            </w: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B17DE8" w:rsidRPr="000E407B" w:rsidTr="00CA2689">
        <w:tc>
          <w:tcPr>
            <w:tcW w:w="1561" w:type="dxa"/>
            <w:shd w:val="clear" w:color="auto" w:fill="auto"/>
          </w:tcPr>
          <w:p w:rsidR="00B17DE8" w:rsidRPr="000E407B" w:rsidRDefault="00127096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Kettle</w:t>
            </w:r>
          </w:p>
        </w:tc>
        <w:tc>
          <w:tcPr>
            <w:tcW w:w="5045" w:type="dxa"/>
            <w:shd w:val="clear" w:color="auto" w:fill="auto"/>
          </w:tcPr>
          <w:p w:rsidR="00B17DE8" w:rsidRPr="000E407B" w:rsidRDefault="00CA749A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A must have!</w:t>
            </w: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$14.00</w:t>
            </w: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B17DE8" w:rsidRPr="000E407B" w:rsidTr="00CA2689">
        <w:tc>
          <w:tcPr>
            <w:tcW w:w="1561" w:type="dxa"/>
            <w:shd w:val="clear" w:color="auto" w:fill="auto"/>
          </w:tcPr>
          <w:p w:rsidR="00B17DE8" w:rsidRPr="000E407B" w:rsidRDefault="00127096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TV 50 inch</w:t>
            </w:r>
          </w:p>
        </w:tc>
        <w:tc>
          <w:tcPr>
            <w:tcW w:w="504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A must have!</w:t>
            </w: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$98.00</w:t>
            </w: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B17DE8" w:rsidRPr="000E407B" w:rsidTr="00CA2689">
        <w:tc>
          <w:tcPr>
            <w:tcW w:w="1561" w:type="dxa"/>
            <w:shd w:val="clear" w:color="auto" w:fill="auto"/>
          </w:tcPr>
          <w:p w:rsidR="00B17DE8" w:rsidRPr="000E407B" w:rsidRDefault="00127096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TV 35 inch</w:t>
            </w:r>
          </w:p>
        </w:tc>
        <w:tc>
          <w:tcPr>
            <w:tcW w:w="5045" w:type="dxa"/>
            <w:shd w:val="clear" w:color="auto" w:fill="auto"/>
          </w:tcPr>
          <w:p w:rsidR="00B17DE8" w:rsidRPr="000E407B" w:rsidRDefault="00CA749A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A must have</w:t>
            </w: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  <w:r w:rsidRPr="000E407B">
              <w:rPr>
                <w:rFonts w:ascii="Arial" w:hAnsi="Arial" w:cs="Arial"/>
                <w:sz w:val="20"/>
              </w:rPr>
              <w:t>$</w:t>
            </w:r>
            <w:r w:rsidR="00CA749A" w:rsidRPr="000E407B">
              <w:rPr>
                <w:rFonts w:ascii="Arial" w:hAnsi="Arial" w:cs="Arial"/>
                <w:sz w:val="20"/>
              </w:rPr>
              <w:t>75</w:t>
            </w:r>
            <w:r w:rsidRPr="000E407B">
              <w:rPr>
                <w:rFonts w:ascii="Arial" w:hAnsi="Arial" w:cs="Arial"/>
                <w:sz w:val="20"/>
              </w:rPr>
              <w:t>.00</w:t>
            </w: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</w:tr>
    </w:tbl>
    <w:p w:rsidR="00BB44BB" w:rsidRPr="000E407B" w:rsidRDefault="00BB44BB" w:rsidP="00CA2689">
      <w:pPr>
        <w:ind w:left="720" w:firstLine="720"/>
        <w:rPr>
          <w:rFonts w:ascii="Arial" w:hAnsi="Arial" w:cs="Arial"/>
          <w:sz w:val="20"/>
        </w:rPr>
      </w:pPr>
    </w:p>
    <w:p w:rsidR="00CA2689" w:rsidRPr="000E407B" w:rsidRDefault="00CA2689" w:rsidP="00CA2689">
      <w:pPr>
        <w:ind w:left="720" w:firstLine="720"/>
        <w:rPr>
          <w:rFonts w:ascii="Arial" w:hAnsi="Arial" w:cs="Arial"/>
          <w:sz w:val="20"/>
        </w:rPr>
      </w:pPr>
    </w:p>
    <w:p w:rsidR="00794A18" w:rsidRPr="000E407B" w:rsidRDefault="00794A18" w:rsidP="00794A18">
      <w:pPr>
        <w:rPr>
          <w:rFonts w:ascii="Arial" w:hAnsi="Arial" w:cs="Arial"/>
          <w:sz w:val="20"/>
        </w:rPr>
      </w:pPr>
    </w:p>
    <w:p w:rsidR="00794A18" w:rsidRDefault="00794A18" w:rsidP="00794A18">
      <w:pPr>
        <w:rPr>
          <w:rFonts w:ascii="Arial" w:hAnsi="Arial" w:cs="Arial"/>
          <w:sz w:val="20"/>
        </w:rPr>
      </w:pPr>
    </w:p>
    <w:p w:rsidR="00A1443C" w:rsidRDefault="00A1443C" w:rsidP="00794A18">
      <w:pPr>
        <w:rPr>
          <w:rFonts w:ascii="Arial" w:hAnsi="Arial" w:cs="Arial"/>
          <w:sz w:val="20"/>
        </w:rPr>
      </w:pPr>
    </w:p>
    <w:p w:rsidR="00A1443C" w:rsidRDefault="00A1443C" w:rsidP="00794A18">
      <w:pPr>
        <w:rPr>
          <w:rFonts w:ascii="Arial" w:hAnsi="Arial" w:cs="Arial"/>
          <w:sz w:val="20"/>
        </w:rPr>
      </w:pPr>
    </w:p>
    <w:p w:rsidR="00A1443C" w:rsidRDefault="00A1443C" w:rsidP="00794A18">
      <w:pPr>
        <w:rPr>
          <w:rFonts w:ascii="Arial" w:hAnsi="Arial" w:cs="Arial"/>
          <w:sz w:val="20"/>
        </w:rPr>
      </w:pPr>
    </w:p>
    <w:p w:rsidR="00A1443C" w:rsidRDefault="00A1443C" w:rsidP="00794A18">
      <w:pPr>
        <w:rPr>
          <w:rFonts w:ascii="Arial" w:hAnsi="Arial" w:cs="Arial"/>
          <w:sz w:val="20"/>
        </w:rPr>
      </w:pPr>
    </w:p>
    <w:p w:rsidR="00A1443C" w:rsidRPr="000E407B" w:rsidRDefault="00A1443C" w:rsidP="00794A18">
      <w:pPr>
        <w:rPr>
          <w:rFonts w:ascii="Arial" w:hAnsi="Arial" w:cs="Arial"/>
          <w:sz w:val="20"/>
        </w:rPr>
      </w:pPr>
    </w:p>
    <w:p w:rsidR="00794A18" w:rsidRPr="000E407B" w:rsidRDefault="00794A18" w:rsidP="00794A18">
      <w:pPr>
        <w:rPr>
          <w:rFonts w:ascii="Arial" w:hAnsi="Arial" w:cs="Arial"/>
          <w:sz w:val="20"/>
        </w:rPr>
      </w:pPr>
    </w:p>
    <w:p w:rsidR="00397C4A" w:rsidRPr="00A1443C" w:rsidRDefault="00794A18" w:rsidP="00CA2689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A1443C">
        <w:rPr>
          <w:rFonts w:ascii="Arial" w:hAnsi="Arial" w:cs="Arial"/>
          <w:b/>
          <w:sz w:val="32"/>
          <w:szCs w:val="32"/>
          <w:u w:val="single"/>
        </w:rPr>
        <w:t xml:space="preserve">Which </w:t>
      </w:r>
      <w:r w:rsidR="00A23B11" w:rsidRPr="00A1443C">
        <w:rPr>
          <w:rFonts w:ascii="Arial" w:hAnsi="Arial" w:cs="Arial"/>
          <w:b/>
          <w:sz w:val="32"/>
          <w:szCs w:val="32"/>
          <w:u w:val="single"/>
        </w:rPr>
        <w:t>bills?</w:t>
      </w:r>
      <w:r w:rsidR="00DC7482" w:rsidRPr="00A1443C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:rsidR="00C15287" w:rsidRPr="000E407B" w:rsidRDefault="00C15287" w:rsidP="00397C4A">
      <w:pPr>
        <w:rPr>
          <w:rFonts w:ascii="Arial" w:hAnsi="Arial" w:cs="Arial"/>
          <w:sz w:val="24"/>
          <w:szCs w:val="24"/>
        </w:rPr>
      </w:pPr>
    </w:p>
    <w:tbl>
      <w:tblPr>
        <w:tblW w:w="0" w:type="auto"/>
        <w:tblInd w:w="1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1"/>
        <w:gridCol w:w="1841"/>
        <w:gridCol w:w="1885"/>
        <w:gridCol w:w="1783"/>
      </w:tblGrid>
      <w:tr w:rsidR="00437E79" w:rsidRPr="000E407B" w:rsidTr="00CA2689">
        <w:tc>
          <w:tcPr>
            <w:tcW w:w="1711" w:type="dxa"/>
          </w:tcPr>
          <w:p w:rsidR="00437E79" w:rsidRPr="000E407B" w:rsidRDefault="00437E79" w:rsidP="00D8772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841" w:type="dxa"/>
            <w:shd w:val="clear" w:color="auto" w:fill="auto"/>
          </w:tcPr>
          <w:p w:rsidR="00437E79" w:rsidRPr="000E407B" w:rsidRDefault="00437E79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E407B">
              <w:rPr>
                <w:rFonts w:ascii="Arial" w:hAnsi="Arial" w:cs="Arial"/>
                <w:b/>
                <w:sz w:val="24"/>
                <w:szCs w:val="24"/>
              </w:rPr>
              <w:t>Monthly</w:t>
            </w:r>
          </w:p>
        </w:tc>
        <w:tc>
          <w:tcPr>
            <w:tcW w:w="1885" w:type="dxa"/>
            <w:shd w:val="clear" w:color="auto" w:fill="auto"/>
          </w:tcPr>
          <w:p w:rsidR="00437E79" w:rsidRPr="000E407B" w:rsidRDefault="00437E79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E407B">
              <w:rPr>
                <w:rFonts w:ascii="Arial" w:hAnsi="Arial" w:cs="Arial"/>
                <w:b/>
                <w:sz w:val="24"/>
                <w:szCs w:val="24"/>
              </w:rPr>
              <w:t>Quarterly</w:t>
            </w:r>
          </w:p>
        </w:tc>
        <w:tc>
          <w:tcPr>
            <w:tcW w:w="1783" w:type="dxa"/>
            <w:shd w:val="clear" w:color="auto" w:fill="auto"/>
          </w:tcPr>
          <w:p w:rsidR="00437E79" w:rsidRPr="000E407B" w:rsidRDefault="00437E79" w:rsidP="00D877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E407B">
              <w:rPr>
                <w:rFonts w:ascii="Arial" w:hAnsi="Arial" w:cs="Arial"/>
                <w:b/>
                <w:sz w:val="24"/>
                <w:szCs w:val="24"/>
              </w:rPr>
              <w:t>Yearly</w:t>
            </w:r>
          </w:p>
        </w:tc>
      </w:tr>
      <w:tr w:rsidR="00437E79" w:rsidRPr="000E407B" w:rsidTr="00CA2689">
        <w:tc>
          <w:tcPr>
            <w:tcW w:w="1711" w:type="dxa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0E407B">
              <w:rPr>
                <w:rFonts w:ascii="Arial" w:hAnsi="Arial" w:cs="Arial"/>
                <w:sz w:val="24"/>
                <w:szCs w:val="24"/>
              </w:rPr>
              <w:t>Electricity</w:t>
            </w:r>
          </w:p>
        </w:tc>
        <w:tc>
          <w:tcPr>
            <w:tcW w:w="1841" w:type="dxa"/>
            <w:shd w:val="clear" w:color="auto" w:fill="auto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85" w:type="dxa"/>
            <w:shd w:val="clear" w:color="auto" w:fill="auto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0E407B">
              <w:rPr>
                <w:rFonts w:ascii="Arial" w:hAnsi="Arial" w:cs="Arial"/>
                <w:sz w:val="24"/>
                <w:szCs w:val="24"/>
              </w:rPr>
              <w:t>$250</w:t>
            </w:r>
          </w:p>
        </w:tc>
        <w:tc>
          <w:tcPr>
            <w:tcW w:w="1783" w:type="dxa"/>
            <w:shd w:val="clear" w:color="auto" w:fill="auto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37E79" w:rsidRPr="000E407B" w:rsidTr="00CA2689">
        <w:tc>
          <w:tcPr>
            <w:tcW w:w="1711" w:type="dxa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0E407B">
              <w:rPr>
                <w:rFonts w:ascii="Arial" w:hAnsi="Arial" w:cs="Arial"/>
                <w:sz w:val="24"/>
                <w:szCs w:val="24"/>
              </w:rPr>
              <w:t>Water</w:t>
            </w:r>
          </w:p>
        </w:tc>
        <w:tc>
          <w:tcPr>
            <w:tcW w:w="1841" w:type="dxa"/>
            <w:shd w:val="clear" w:color="auto" w:fill="auto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85" w:type="dxa"/>
            <w:shd w:val="clear" w:color="auto" w:fill="auto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0E407B">
              <w:rPr>
                <w:rFonts w:ascii="Arial" w:hAnsi="Arial" w:cs="Arial"/>
                <w:sz w:val="24"/>
                <w:szCs w:val="24"/>
              </w:rPr>
              <w:t>$300</w:t>
            </w:r>
          </w:p>
        </w:tc>
        <w:tc>
          <w:tcPr>
            <w:tcW w:w="1783" w:type="dxa"/>
            <w:shd w:val="clear" w:color="auto" w:fill="auto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37E79" w:rsidRPr="000E407B" w:rsidTr="00CA2689">
        <w:tc>
          <w:tcPr>
            <w:tcW w:w="1711" w:type="dxa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0E407B">
              <w:rPr>
                <w:rFonts w:ascii="Arial" w:hAnsi="Arial" w:cs="Arial"/>
                <w:sz w:val="24"/>
                <w:szCs w:val="24"/>
              </w:rPr>
              <w:t>Telephone</w:t>
            </w:r>
          </w:p>
        </w:tc>
        <w:tc>
          <w:tcPr>
            <w:tcW w:w="1841" w:type="dxa"/>
            <w:shd w:val="clear" w:color="auto" w:fill="auto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0E407B">
              <w:rPr>
                <w:rFonts w:ascii="Arial" w:hAnsi="Arial" w:cs="Arial"/>
                <w:sz w:val="24"/>
                <w:szCs w:val="24"/>
              </w:rPr>
              <w:t>$40</w:t>
            </w:r>
          </w:p>
        </w:tc>
        <w:tc>
          <w:tcPr>
            <w:tcW w:w="1885" w:type="dxa"/>
            <w:shd w:val="clear" w:color="auto" w:fill="auto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3" w:type="dxa"/>
            <w:shd w:val="clear" w:color="auto" w:fill="auto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37E79" w:rsidRPr="000E407B" w:rsidTr="00CA2689">
        <w:tc>
          <w:tcPr>
            <w:tcW w:w="1711" w:type="dxa"/>
          </w:tcPr>
          <w:p w:rsidR="00437E79" w:rsidRPr="000E407B" w:rsidRDefault="00511311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0E407B">
              <w:rPr>
                <w:rFonts w:ascii="Arial" w:hAnsi="Arial" w:cs="Arial"/>
                <w:sz w:val="24"/>
                <w:szCs w:val="24"/>
              </w:rPr>
              <w:t>Wi-Fi</w:t>
            </w:r>
          </w:p>
        </w:tc>
        <w:tc>
          <w:tcPr>
            <w:tcW w:w="1841" w:type="dxa"/>
            <w:shd w:val="clear" w:color="auto" w:fill="auto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0E407B">
              <w:rPr>
                <w:rFonts w:ascii="Arial" w:hAnsi="Arial" w:cs="Arial"/>
                <w:sz w:val="24"/>
                <w:szCs w:val="24"/>
              </w:rPr>
              <w:t>$99</w:t>
            </w:r>
          </w:p>
        </w:tc>
        <w:tc>
          <w:tcPr>
            <w:tcW w:w="1885" w:type="dxa"/>
            <w:shd w:val="clear" w:color="auto" w:fill="auto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3" w:type="dxa"/>
            <w:shd w:val="clear" w:color="auto" w:fill="auto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37E79" w:rsidRPr="000E407B" w:rsidTr="00CA2689">
        <w:tc>
          <w:tcPr>
            <w:tcW w:w="1711" w:type="dxa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0E407B">
              <w:rPr>
                <w:rFonts w:ascii="Arial" w:hAnsi="Arial" w:cs="Arial"/>
                <w:sz w:val="24"/>
                <w:szCs w:val="24"/>
              </w:rPr>
              <w:t>Gas</w:t>
            </w:r>
          </w:p>
        </w:tc>
        <w:tc>
          <w:tcPr>
            <w:tcW w:w="1841" w:type="dxa"/>
            <w:shd w:val="clear" w:color="auto" w:fill="auto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0E407B">
              <w:rPr>
                <w:rFonts w:ascii="Arial" w:hAnsi="Arial" w:cs="Arial"/>
                <w:sz w:val="24"/>
                <w:szCs w:val="24"/>
              </w:rPr>
              <w:t>$150</w:t>
            </w:r>
          </w:p>
        </w:tc>
        <w:tc>
          <w:tcPr>
            <w:tcW w:w="1885" w:type="dxa"/>
            <w:shd w:val="clear" w:color="auto" w:fill="auto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3" w:type="dxa"/>
            <w:shd w:val="clear" w:color="auto" w:fill="auto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37E79" w:rsidRPr="000E407B" w:rsidTr="00CA2689">
        <w:tc>
          <w:tcPr>
            <w:tcW w:w="1711" w:type="dxa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E407B">
              <w:rPr>
                <w:rFonts w:ascii="Arial" w:hAnsi="Arial" w:cs="Arial"/>
                <w:sz w:val="24"/>
                <w:szCs w:val="24"/>
              </w:rPr>
              <w:t>Foxtel</w:t>
            </w:r>
            <w:proofErr w:type="spellEnd"/>
          </w:p>
        </w:tc>
        <w:tc>
          <w:tcPr>
            <w:tcW w:w="1841" w:type="dxa"/>
            <w:shd w:val="clear" w:color="auto" w:fill="auto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0E407B">
              <w:rPr>
                <w:rFonts w:ascii="Arial" w:hAnsi="Arial" w:cs="Arial"/>
                <w:sz w:val="24"/>
                <w:szCs w:val="24"/>
              </w:rPr>
              <w:t>$59</w:t>
            </w:r>
          </w:p>
        </w:tc>
        <w:tc>
          <w:tcPr>
            <w:tcW w:w="1885" w:type="dxa"/>
            <w:shd w:val="clear" w:color="auto" w:fill="auto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3" w:type="dxa"/>
            <w:shd w:val="clear" w:color="auto" w:fill="auto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11311" w:rsidRPr="000E407B" w:rsidTr="00CA2689">
        <w:tc>
          <w:tcPr>
            <w:tcW w:w="1711" w:type="dxa"/>
          </w:tcPr>
          <w:p w:rsidR="00511311" w:rsidRPr="000E407B" w:rsidRDefault="00511311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0E407B">
              <w:rPr>
                <w:rFonts w:ascii="Arial" w:hAnsi="Arial" w:cs="Arial"/>
                <w:sz w:val="24"/>
                <w:szCs w:val="24"/>
              </w:rPr>
              <w:t>Insurance</w:t>
            </w:r>
          </w:p>
        </w:tc>
        <w:tc>
          <w:tcPr>
            <w:tcW w:w="1841" w:type="dxa"/>
            <w:shd w:val="clear" w:color="auto" w:fill="auto"/>
          </w:tcPr>
          <w:p w:rsidR="00511311" w:rsidRPr="000E407B" w:rsidRDefault="00511311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85" w:type="dxa"/>
            <w:shd w:val="clear" w:color="auto" w:fill="auto"/>
          </w:tcPr>
          <w:p w:rsidR="00511311" w:rsidRPr="000E407B" w:rsidRDefault="00511311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0E407B">
              <w:rPr>
                <w:rFonts w:ascii="Arial" w:hAnsi="Arial" w:cs="Arial"/>
                <w:sz w:val="24"/>
                <w:szCs w:val="24"/>
              </w:rPr>
              <w:t>300</w:t>
            </w:r>
          </w:p>
        </w:tc>
        <w:tc>
          <w:tcPr>
            <w:tcW w:w="1783" w:type="dxa"/>
            <w:shd w:val="clear" w:color="auto" w:fill="auto"/>
          </w:tcPr>
          <w:p w:rsidR="00511311" w:rsidRPr="000E407B" w:rsidRDefault="00511311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37E79" w:rsidRPr="000E407B" w:rsidTr="00CA2689">
        <w:tc>
          <w:tcPr>
            <w:tcW w:w="1711" w:type="dxa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0E407B">
              <w:rPr>
                <w:rFonts w:ascii="Arial" w:hAnsi="Arial" w:cs="Arial"/>
                <w:sz w:val="24"/>
                <w:szCs w:val="24"/>
              </w:rPr>
              <w:t>Rates</w:t>
            </w:r>
          </w:p>
        </w:tc>
        <w:tc>
          <w:tcPr>
            <w:tcW w:w="1841" w:type="dxa"/>
            <w:shd w:val="clear" w:color="auto" w:fill="auto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85" w:type="dxa"/>
            <w:shd w:val="clear" w:color="auto" w:fill="auto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3" w:type="dxa"/>
            <w:shd w:val="clear" w:color="auto" w:fill="auto"/>
          </w:tcPr>
          <w:p w:rsidR="00437E79" w:rsidRPr="000E407B" w:rsidRDefault="00437E79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0E407B">
              <w:rPr>
                <w:rFonts w:ascii="Arial" w:hAnsi="Arial" w:cs="Arial"/>
                <w:sz w:val="24"/>
                <w:szCs w:val="24"/>
              </w:rPr>
              <w:t>$2500</w:t>
            </w:r>
          </w:p>
        </w:tc>
      </w:tr>
      <w:tr w:rsidR="00511311" w:rsidRPr="000E407B" w:rsidTr="00CA2689">
        <w:tc>
          <w:tcPr>
            <w:tcW w:w="1711" w:type="dxa"/>
          </w:tcPr>
          <w:p w:rsidR="00511311" w:rsidRPr="000E407B" w:rsidRDefault="00511311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0E407B">
              <w:rPr>
                <w:rFonts w:ascii="Arial" w:hAnsi="Arial" w:cs="Arial"/>
                <w:sz w:val="24"/>
                <w:szCs w:val="24"/>
              </w:rPr>
              <w:t>Food</w:t>
            </w:r>
          </w:p>
        </w:tc>
        <w:tc>
          <w:tcPr>
            <w:tcW w:w="1841" w:type="dxa"/>
            <w:shd w:val="clear" w:color="auto" w:fill="auto"/>
          </w:tcPr>
          <w:p w:rsidR="00511311" w:rsidRPr="000E407B" w:rsidRDefault="00511311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85" w:type="dxa"/>
            <w:shd w:val="clear" w:color="auto" w:fill="auto"/>
          </w:tcPr>
          <w:p w:rsidR="00511311" w:rsidRPr="000E407B" w:rsidRDefault="00511311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3" w:type="dxa"/>
            <w:shd w:val="clear" w:color="auto" w:fill="auto"/>
          </w:tcPr>
          <w:p w:rsidR="00511311" w:rsidRPr="000E407B" w:rsidRDefault="00511311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11311" w:rsidRPr="000E407B" w:rsidTr="00CA2689">
        <w:tc>
          <w:tcPr>
            <w:tcW w:w="1711" w:type="dxa"/>
          </w:tcPr>
          <w:p w:rsidR="00511311" w:rsidRPr="000E407B" w:rsidRDefault="00511311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0E407B">
              <w:rPr>
                <w:rFonts w:ascii="Arial" w:hAnsi="Arial" w:cs="Arial"/>
                <w:sz w:val="24"/>
                <w:szCs w:val="24"/>
              </w:rPr>
              <w:t>Travel</w:t>
            </w:r>
          </w:p>
        </w:tc>
        <w:tc>
          <w:tcPr>
            <w:tcW w:w="1841" w:type="dxa"/>
            <w:shd w:val="clear" w:color="auto" w:fill="auto"/>
          </w:tcPr>
          <w:p w:rsidR="00511311" w:rsidRPr="000E407B" w:rsidRDefault="00511311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85" w:type="dxa"/>
            <w:shd w:val="clear" w:color="auto" w:fill="auto"/>
          </w:tcPr>
          <w:p w:rsidR="00511311" w:rsidRPr="000E407B" w:rsidRDefault="00511311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3" w:type="dxa"/>
            <w:shd w:val="clear" w:color="auto" w:fill="auto"/>
          </w:tcPr>
          <w:p w:rsidR="00511311" w:rsidRPr="000E407B" w:rsidRDefault="00511311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11311" w:rsidRPr="000E407B" w:rsidTr="00CA2689">
        <w:tc>
          <w:tcPr>
            <w:tcW w:w="1711" w:type="dxa"/>
          </w:tcPr>
          <w:p w:rsidR="00511311" w:rsidRPr="000E407B" w:rsidRDefault="00511311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0E407B">
              <w:rPr>
                <w:rFonts w:ascii="Arial" w:hAnsi="Arial" w:cs="Arial"/>
                <w:sz w:val="24"/>
                <w:szCs w:val="24"/>
              </w:rPr>
              <w:t>Entertainment</w:t>
            </w:r>
          </w:p>
        </w:tc>
        <w:tc>
          <w:tcPr>
            <w:tcW w:w="1841" w:type="dxa"/>
            <w:shd w:val="clear" w:color="auto" w:fill="auto"/>
          </w:tcPr>
          <w:p w:rsidR="00511311" w:rsidRPr="000E407B" w:rsidRDefault="00511311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85" w:type="dxa"/>
            <w:shd w:val="clear" w:color="auto" w:fill="auto"/>
          </w:tcPr>
          <w:p w:rsidR="00511311" w:rsidRPr="000E407B" w:rsidRDefault="00511311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3" w:type="dxa"/>
            <w:shd w:val="clear" w:color="auto" w:fill="auto"/>
          </w:tcPr>
          <w:p w:rsidR="00511311" w:rsidRPr="000E407B" w:rsidRDefault="00511311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11311" w:rsidRPr="000E407B" w:rsidTr="00CA2689">
        <w:tc>
          <w:tcPr>
            <w:tcW w:w="1711" w:type="dxa"/>
          </w:tcPr>
          <w:p w:rsidR="00511311" w:rsidRPr="000E407B" w:rsidRDefault="00511311" w:rsidP="00397C4A">
            <w:pPr>
              <w:rPr>
                <w:rFonts w:ascii="Arial" w:hAnsi="Arial" w:cs="Arial"/>
                <w:sz w:val="24"/>
                <w:szCs w:val="24"/>
              </w:rPr>
            </w:pPr>
            <w:r w:rsidRPr="000E407B">
              <w:rPr>
                <w:rFonts w:ascii="Arial" w:hAnsi="Arial" w:cs="Arial"/>
                <w:sz w:val="24"/>
                <w:szCs w:val="24"/>
              </w:rPr>
              <w:t>Clothing</w:t>
            </w:r>
          </w:p>
        </w:tc>
        <w:tc>
          <w:tcPr>
            <w:tcW w:w="1841" w:type="dxa"/>
            <w:shd w:val="clear" w:color="auto" w:fill="auto"/>
          </w:tcPr>
          <w:p w:rsidR="00511311" w:rsidRPr="000E407B" w:rsidRDefault="00511311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85" w:type="dxa"/>
            <w:shd w:val="clear" w:color="auto" w:fill="auto"/>
          </w:tcPr>
          <w:p w:rsidR="00511311" w:rsidRPr="000E407B" w:rsidRDefault="00511311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3" w:type="dxa"/>
            <w:shd w:val="clear" w:color="auto" w:fill="auto"/>
          </w:tcPr>
          <w:p w:rsidR="00511311" w:rsidRPr="000E407B" w:rsidRDefault="00511311" w:rsidP="00397C4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C15287" w:rsidRPr="000E407B" w:rsidRDefault="00C15287" w:rsidP="00397C4A">
      <w:pPr>
        <w:rPr>
          <w:rFonts w:ascii="Arial" w:hAnsi="Arial" w:cs="Arial"/>
          <w:sz w:val="24"/>
          <w:szCs w:val="24"/>
        </w:rPr>
      </w:pPr>
    </w:p>
    <w:p w:rsidR="003A3FFF" w:rsidRPr="000E407B" w:rsidRDefault="003A3FFF" w:rsidP="00397C4A">
      <w:pPr>
        <w:rPr>
          <w:rFonts w:ascii="Arial" w:hAnsi="Arial" w:cs="Arial"/>
          <w:sz w:val="20"/>
          <w:szCs w:val="20"/>
        </w:rPr>
      </w:pPr>
    </w:p>
    <w:p w:rsidR="00CA2689" w:rsidRPr="000E407B" w:rsidRDefault="00CA2689" w:rsidP="00397C4A">
      <w:pPr>
        <w:rPr>
          <w:rFonts w:ascii="Arial" w:hAnsi="Arial" w:cs="Arial"/>
          <w:sz w:val="20"/>
          <w:szCs w:val="20"/>
        </w:rPr>
      </w:pPr>
    </w:p>
    <w:p w:rsidR="00CA2689" w:rsidRPr="000E407B" w:rsidRDefault="00CA2689" w:rsidP="00397C4A">
      <w:pPr>
        <w:rPr>
          <w:rFonts w:ascii="Arial" w:hAnsi="Arial" w:cs="Arial"/>
          <w:sz w:val="20"/>
          <w:szCs w:val="20"/>
        </w:rPr>
      </w:pPr>
    </w:p>
    <w:p w:rsidR="00CA2689" w:rsidRPr="000E407B" w:rsidRDefault="00CA2689" w:rsidP="00397C4A">
      <w:pPr>
        <w:rPr>
          <w:rFonts w:ascii="Arial" w:hAnsi="Arial" w:cs="Arial"/>
          <w:sz w:val="20"/>
          <w:szCs w:val="20"/>
        </w:rPr>
      </w:pPr>
    </w:p>
    <w:p w:rsidR="00CA2689" w:rsidRPr="000E407B" w:rsidRDefault="00CA2689" w:rsidP="00397C4A">
      <w:pPr>
        <w:rPr>
          <w:rFonts w:ascii="Arial" w:hAnsi="Arial" w:cs="Arial"/>
          <w:sz w:val="20"/>
          <w:szCs w:val="20"/>
        </w:rPr>
      </w:pPr>
    </w:p>
    <w:p w:rsidR="00CA2689" w:rsidRPr="000E407B" w:rsidRDefault="00CA2689" w:rsidP="00397C4A">
      <w:pPr>
        <w:rPr>
          <w:rFonts w:ascii="Arial" w:hAnsi="Arial" w:cs="Arial"/>
          <w:sz w:val="20"/>
          <w:szCs w:val="20"/>
        </w:rPr>
      </w:pPr>
    </w:p>
    <w:p w:rsidR="00CA2689" w:rsidRPr="000E407B" w:rsidRDefault="00CA2689" w:rsidP="00397C4A">
      <w:pPr>
        <w:rPr>
          <w:rFonts w:ascii="Arial" w:hAnsi="Arial" w:cs="Arial"/>
          <w:sz w:val="24"/>
          <w:szCs w:val="24"/>
        </w:rPr>
      </w:pPr>
    </w:p>
    <w:p w:rsidR="00CA2689" w:rsidRPr="000E407B" w:rsidRDefault="00CA2689" w:rsidP="00397C4A">
      <w:pPr>
        <w:rPr>
          <w:rFonts w:ascii="Arial" w:hAnsi="Arial" w:cs="Arial"/>
          <w:sz w:val="24"/>
          <w:szCs w:val="24"/>
        </w:rPr>
      </w:pPr>
    </w:p>
    <w:p w:rsidR="00CA2689" w:rsidRPr="000E407B" w:rsidRDefault="00CA2689" w:rsidP="00397C4A">
      <w:pPr>
        <w:rPr>
          <w:rFonts w:ascii="Arial" w:hAnsi="Arial" w:cs="Arial"/>
          <w:sz w:val="24"/>
          <w:szCs w:val="24"/>
        </w:rPr>
      </w:pPr>
    </w:p>
    <w:p w:rsidR="00CA2689" w:rsidRPr="000E407B" w:rsidRDefault="00CA2689" w:rsidP="00397C4A">
      <w:pPr>
        <w:rPr>
          <w:rFonts w:ascii="Arial" w:hAnsi="Arial" w:cs="Arial"/>
          <w:sz w:val="24"/>
          <w:szCs w:val="24"/>
        </w:rPr>
      </w:pPr>
    </w:p>
    <w:p w:rsidR="00CA2689" w:rsidRPr="000E407B" w:rsidRDefault="00CA2689" w:rsidP="00397C4A">
      <w:pPr>
        <w:rPr>
          <w:rFonts w:ascii="Arial" w:hAnsi="Arial" w:cs="Arial"/>
          <w:sz w:val="24"/>
          <w:szCs w:val="24"/>
        </w:rPr>
      </w:pPr>
    </w:p>
    <w:p w:rsidR="00CA2689" w:rsidRDefault="00CA2689" w:rsidP="00397C4A">
      <w:pPr>
        <w:rPr>
          <w:rFonts w:ascii="Arial" w:hAnsi="Arial" w:cs="Arial"/>
          <w:sz w:val="24"/>
          <w:szCs w:val="24"/>
        </w:rPr>
      </w:pPr>
    </w:p>
    <w:p w:rsidR="000E407B" w:rsidRDefault="000E407B" w:rsidP="00397C4A">
      <w:pPr>
        <w:rPr>
          <w:rFonts w:ascii="Arial" w:hAnsi="Arial" w:cs="Arial"/>
          <w:sz w:val="24"/>
          <w:szCs w:val="24"/>
        </w:rPr>
      </w:pPr>
    </w:p>
    <w:p w:rsidR="000E407B" w:rsidRDefault="000E407B" w:rsidP="00397C4A">
      <w:pPr>
        <w:rPr>
          <w:rFonts w:ascii="Arial" w:hAnsi="Arial" w:cs="Arial"/>
          <w:sz w:val="24"/>
          <w:szCs w:val="24"/>
        </w:rPr>
      </w:pPr>
    </w:p>
    <w:p w:rsidR="000E407B" w:rsidRPr="00A1443C" w:rsidRDefault="000E407B" w:rsidP="00397C4A">
      <w:pPr>
        <w:rPr>
          <w:rFonts w:ascii="Arial" w:hAnsi="Arial" w:cs="Arial"/>
          <w:b/>
          <w:sz w:val="24"/>
          <w:szCs w:val="24"/>
        </w:rPr>
      </w:pPr>
    </w:p>
    <w:p w:rsidR="00CA2689" w:rsidRPr="00A1443C" w:rsidRDefault="00A1443C" w:rsidP="00397C4A">
      <w:pPr>
        <w:rPr>
          <w:rFonts w:ascii="Arial" w:hAnsi="Arial" w:cs="Arial"/>
          <w:b/>
          <w:sz w:val="24"/>
          <w:szCs w:val="24"/>
        </w:rPr>
      </w:pPr>
      <w:r w:rsidRPr="00A1443C">
        <w:rPr>
          <w:rFonts w:ascii="Arial" w:hAnsi="Arial" w:cs="Arial"/>
          <w:b/>
          <w:sz w:val="24"/>
          <w:szCs w:val="24"/>
        </w:rPr>
        <w:t>(40 marks)</w:t>
      </w:r>
    </w:p>
    <w:p w:rsidR="00BB44BB" w:rsidRPr="000E407B" w:rsidRDefault="00BB44BB" w:rsidP="00BB44BB">
      <w:pPr>
        <w:rPr>
          <w:rFonts w:ascii="Arial" w:hAnsi="Arial" w:cs="Arial"/>
          <w:sz w:val="24"/>
          <w:szCs w:val="24"/>
        </w:rPr>
      </w:pPr>
    </w:p>
    <w:p w:rsidR="00BB44BB" w:rsidRPr="000E407B" w:rsidRDefault="00BB44BB" w:rsidP="00BB44BB">
      <w:p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t>Why did you choo</w:t>
      </w:r>
      <w:r w:rsidR="002B4A3C" w:rsidRPr="000E407B">
        <w:rPr>
          <w:rFonts w:ascii="Arial" w:hAnsi="Arial" w:cs="Arial"/>
          <w:sz w:val="24"/>
          <w:szCs w:val="24"/>
        </w:rPr>
        <w:t xml:space="preserve">se this home and this location and why did you </w:t>
      </w:r>
      <w:r w:rsidR="00261483" w:rsidRPr="000E407B">
        <w:rPr>
          <w:rFonts w:ascii="Arial" w:hAnsi="Arial" w:cs="Arial"/>
          <w:sz w:val="24"/>
          <w:szCs w:val="24"/>
        </w:rPr>
        <w:t>choose</w:t>
      </w:r>
      <w:r w:rsidR="002B4A3C" w:rsidRPr="000E407B">
        <w:rPr>
          <w:rFonts w:ascii="Arial" w:hAnsi="Arial" w:cs="Arial"/>
          <w:sz w:val="24"/>
          <w:szCs w:val="24"/>
        </w:rPr>
        <w:t xml:space="preserve"> these items of furniture? </w:t>
      </w:r>
    </w:p>
    <w:p w:rsidR="00BB44BB" w:rsidRPr="000E407B" w:rsidRDefault="00BB44BB" w:rsidP="00BB44BB">
      <w:pPr>
        <w:pBdr>
          <w:top w:val="single" w:sz="12" w:space="0" w:color="auto"/>
          <w:bottom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BB44BB" w:rsidRPr="000E407B" w:rsidRDefault="00BB44BB" w:rsidP="00BB44BB">
      <w:pPr>
        <w:pBdr>
          <w:bottom w:val="single" w:sz="12" w:space="1" w:color="auto"/>
          <w:between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BB44BB" w:rsidRPr="000E407B" w:rsidRDefault="00BB44BB" w:rsidP="00BB44BB">
      <w:pPr>
        <w:spacing w:after="0"/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:rsidR="00CA2689" w:rsidRPr="000E407B" w:rsidRDefault="00CA2689" w:rsidP="00397C4A">
      <w:pPr>
        <w:rPr>
          <w:rFonts w:ascii="Arial" w:hAnsi="Arial" w:cs="Arial"/>
          <w:sz w:val="24"/>
          <w:szCs w:val="24"/>
        </w:rPr>
      </w:pPr>
    </w:p>
    <w:p w:rsidR="00CA2689" w:rsidRPr="000E407B" w:rsidRDefault="00CA2689" w:rsidP="00CA2689">
      <w:pPr>
        <w:spacing w:after="0"/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t>Why did you choose this location? (5 marks)</w:t>
      </w:r>
      <w:r w:rsidR="002C75DA">
        <w:rPr>
          <w:rFonts w:ascii="Arial" w:hAnsi="Arial" w:cs="Arial"/>
          <w:sz w:val="24"/>
          <w:szCs w:val="24"/>
        </w:rPr>
        <w:t xml:space="preserve"> 1 mark for every reason</w:t>
      </w:r>
    </w:p>
    <w:p w:rsidR="00CA2689" w:rsidRPr="000E407B" w:rsidRDefault="00CA2689" w:rsidP="00CA2689">
      <w:pPr>
        <w:spacing w:after="0"/>
        <w:rPr>
          <w:rFonts w:ascii="Arial" w:hAnsi="Arial" w:cs="Arial"/>
          <w:sz w:val="24"/>
          <w:szCs w:val="24"/>
        </w:rPr>
      </w:pPr>
    </w:p>
    <w:p w:rsidR="00CA2689" w:rsidRPr="000E407B" w:rsidRDefault="00CA2689" w:rsidP="00CA2689">
      <w:pPr>
        <w:pBdr>
          <w:top w:val="single" w:sz="12" w:space="0" w:color="auto"/>
          <w:bottom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</w:p>
    <w:p w:rsidR="00CA2689" w:rsidRPr="000E407B" w:rsidRDefault="00CA2689" w:rsidP="00CA2689">
      <w:pPr>
        <w:pBdr>
          <w:bottom w:val="single" w:sz="12" w:space="1" w:color="auto"/>
          <w:between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CA2689" w:rsidRPr="000E407B" w:rsidRDefault="00CA2689" w:rsidP="00CA2689">
      <w:pPr>
        <w:spacing w:after="0"/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:rsidR="00CA2689" w:rsidRPr="000E407B" w:rsidRDefault="00CA2689" w:rsidP="00CA2689">
      <w:p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t>Why did you choose this type of accommodation? (5 marks)</w:t>
      </w:r>
      <w:r w:rsidR="002C75DA">
        <w:rPr>
          <w:rFonts w:ascii="Arial" w:hAnsi="Arial" w:cs="Arial"/>
          <w:sz w:val="24"/>
          <w:szCs w:val="24"/>
        </w:rPr>
        <w:t xml:space="preserve"> 1 mark for each reason</w:t>
      </w:r>
    </w:p>
    <w:p w:rsidR="00CA2689" w:rsidRPr="000E407B" w:rsidRDefault="00CA2689" w:rsidP="00CA2689">
      <w:pPr>
        <w:pBdr>
          <w:top w:val="single" w:sz="12" w:space="0" w:color="auto"/>
          <w:bottom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CA2689" w:rsidRPr="000E407B" w:rsidRDefault="00CA2689" w:rsidP="00CA2689">
      <w:pPr>
        <w:pBdr>
          <w:bottom w:val="single" w:sz="12" w:space="1" w:color="auto"/>
          <w:between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CA2689" w:rsidRPr="000E407B" w:rsidRDefault="00CA2689" w:rsidP="00CA2689">
      <w:p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:rsidR="00CA2689" w:rsidRPr="000E407B" w:rsidRDefault="00CA2689" w:rsidP="00CA2689">
      <w:p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t>List 5 positives of living in this property? (5 marks)</w:t>
      </w:r>
      <w:r w:rsidR="002C75DA">
        <w:rPr>
          <w:rFonts w:ascii="Arial" w:hAnsi="Arial" w:cs="Arial"/>
          <w:sz w:val="24"/>
          <w:szCs w:val="24"/>
        </w:rPr>
        <w:t xml:space="preserve"> 1 mark for each reason</w:t>
      </w:r>
    </w:p>
    <w:p w:rsidR="00CA2689" w:rsidRPr="000E407B" w:rsidRDefault="00CA2689" w:rsidP="00CA2689">
      <w:pPr>
        <w:pBdr>
          <w:top w:val="single" w:sz="12" w:space="0" w:color="auto"/>
          <w:bottom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CA2689" w:rsidRPr="000E407B" w:rsidRDefault="00CA2689" w:rsidP="00CA2689">
      <w:pPr>
        <w:pBdr>
          <w:bottom w:val="single" w:sz="12" w:space="1" w:color="auto"/>
          <w:between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CA2689" w:rsidRPr="000E407B" w:rsidRDefault="00CA2689" w:rsidP="00CA2689">
      <w:p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:rsidR="00CA2689" w:rsidRPr="000E407B" w:rsidRDefault="00CA2689" w:rsidP="00CA2689">
      <w:p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t>List 5 possible negatives of living in this property? (5 marks)</w:t>
      </w:r>
      <w:r w:rsidR="002C75DA">
        <w:rPr>
          <w:rFonts w:ascii="Arial" w:hAnsi="Arial" w:cs="Arial"/>
          <w:sz w:val="24"/>
          <w:szCs w:val="24"/>
        </w:rPr>
        <w:t xml:space="preserve"> 1 mark for each reason</w:t>
      </w:r>
    </w:p>
    <w:p w:rsidR="00CA2689" w:rsidRPr="000E407B" w:rsidRDefault="00CA2689" w:rsidP="00CA2689">
      <w:pPr>
        <w:pBdr>
          <w:top w:val="single" w:sz="12" w:space="0" w:color="auto"/>
          <w:bottom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CA2689" w:rsidRPr="000E407B" w:rsidRDefault="00CA2689" w:rsidP="00CA2689">
      <w:pPr>
        <w:pBdr>
          <w:bottom w:val="single" w:sz="12" w:space="1" w:color="auto"/>
          <w:between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CA2689" w:rsidRPr="000E407B" w:rsidRDefault="00CA2689" w:rsidP="00CA2689">
      <w:p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:rsidR="00CA2689" w:rsidRPr="000E407B" w:rsidRDefault="00CA2689" w:rsidP="00397C4A">
      <w:pPr>
        <w:rPr>
          <w:rFonts w:ascii="Arial" w:hAnsi="Arial" w:cs="Arial"/>
          <w:sz w:val="24"/>
          <w:szCs w:val="24"/>
        </w:rPr>
      </w:pPr>
    </w:p>
    <w:p w:rsidR="003A3FFF" w:rsidRPr="000E407B" w:rsidRDefault="00511311" w:rsidP="00397C4A">
      <w:p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t>How much will you need to budget for food?</w:t>
      </w:r>
      <w:r w:rsidR="00DC7482" w:rsidRPr="000E407B">
        <w:rPr>
          <w:rFonts w:ascii="Arial" w:hAnsi="Arial" w:cs="Arial"/>
          <w:sz w:val="24"/>
          <w:szCs w:val="24"/>
        </w:rPr>
        <w:t xml:space="preserve">  (5 marks)</w:t>
      </w:r>
      <w:r w:rsidR="002C75DA">
        <w:rPr>
          <w:rFonts w:ascii="Arial" w:hAnsi="Arial" w:cs="Arial"/>
          <w:sz w:val="24"/>
          <w:szCs w:val="24"/>
        </w:rPr>
        <w:t xml:space="preserve"> 2 marks for amount, 1 mark for each reason.</w:t>
      </w:r>
    </w:p>
    <w:p w:rsidR="00CA2689" w:rsidRPr="000E407B" w:rsidRDefault="00CA2689" w:rsidP="00CA2689">
      <w:pPr>
        <w:pBdr>
          <w:top w:val="single" w:sz="12" w:space="0" w:color="auto"/>
          <w:bottom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CA2689" w:rsidRPr="000E407B" w:rsidRDefault="00CA2689" w:rsidP="00CA2689">
      <w:pPr>
        <w:pBdr>
          <w:bottom w:val="single" w:sz="12" w:space="1" w:color="auto"/>
          <w:between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CA2689" w:rsidRPr="000E407B" w:rsidRDefault="00CA2689" w:rsidP="00CA2689">
      <w:p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</w:t>
      </w:r>
    </w:p>
    <w:p w:rsidR="007E7E4C" w:rsidRPr="000E407B" w:rsidRDefault="007E7E4C" w:rsidP="00397C4A">
      <w:pPr>
        <w:rPr>
          <w:rFonts w:ascii="Arial" w:hAnsi="Arial" w:cs="Arial"/>
          <w:b/>
          <w:sz w:val="24"/>
          <w:szCs w:val="24"/>
        </w:rPr>
      </w:pPr>
    </w:p>
    <w:p w:rsidR="000E407B" w:rsidRPr="000E407B" w:rsidRDefault="000E407B" w:rsidP="00397C4A">
      <w:pPr>
        <w:rPr>
          <w:rFonts w:ascii="Arial" w:hAnsi="Arial" w:cs="Arial"/>
          <w:b/>
          <w:sz w:val="24"/>
          <w:szCs w:val="24"/>
        </w:rPr>
      </w:pPr>
    </w:p>
    <w:p w:rsidR="00511311" w:rsidRPr="000E407B" w:rsidRDefault="00511311" w:rsidP="00397C4A">
      <w:p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t>How often will you need to go food shopping?</w:t>
      </w:r>
      <w:r w:rsidR="00DC7482" w:rsidRPr="000E407B">
        <w:rPr>
          <w:rFonts w:ascii="Arial" w:hAnsi="Arial" w:cs="Arial"/>
          <w:sz w:val="24"/>
          <w:szCs w:val="24"/>
        </w:rPr>
        <w:t xml:space="preserve"> (5 marks)</w:t>
      </w:r>
      <w:r w:rsidR="002C75DA">
        <w:rPr>
          <w:rFonts w:ascii="Arial" w:hAnsi="Arial" w:cs="Arial"/>
          <w:sz w:val="24"/>
          <w:szCs w:val="24"/>
        </w:rPr>
        <w:t xml:space="preserve"> 2 marks for amount of time1 mark for each reason.</w:t>
      </w:r>
    </w:p>
    <w:p w:rsidR="00CA2689" w:rsidRPr="000E407B" w:rsidRDefault="00CA2689" w:rsidP="00CA2689">
      <w:pPr>
        <w:pBdr>
          <w:top w:val="single" w:sz="12" w:space="0" w:color="auto"/>
          <w:bottom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CA2689" w:rsidRPr="000E407B" w:rsidRDefault="00CA2689" w:rsidP="00CA2689">
      <w:pPr>
        <w:pBdr>
          <w:bottom w:val="single" w:sz="12" w:space="1" w:color="auto"/>
          <w:between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CA2689" w:rsidRPr="000E407B" w:rsidRDefault="00CA2689" w:rsidP="00CA2689">
      <w:p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:rsidR="0031371F" w:rsidRPr="000E407B" w:rsidRDefault="00511311" w:rsidP="00397C4A">
      <w:p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t>How much will you need to budget for clothing</w:t>
      </w:r>
      <w:r w:rsidR="00DC7482" w:rsidRPr="000E407B">
        <w:rPr>
          <w:rFonts w:ascii="Arial" w:hAnsi="Arial" w:cs="Arial"/>
          <w:sz w:val="24"/>
          <w:szCs w:val="24"/>
        </w:rPr>
        <w:t xml:space="preserve"> and entertainment</w:t>
      </w:r>
      <w:r w:rsidR="0031371F" w:rsidRPr="000E407B">
        <w:rPr>
          <w:rFonts w:ascii="Arial" w:hAnsi="Arial" w:cs="Arial"/>
          <w:sz w:val="24"/>
          <w:szCs w:val="24"/>
        </w:rPr>
        <w:t>?</w:t>
      </w:r>
      <w:r w:rsidR="00DC7482" w:rsidRPr="000E407B">
        <w:rPr>
          <w:rFonts w:ascii="Arial" w:hAnsi="Arial" w:cs="Arial"/>
          <w:sz w:val="24"/>
          <w:szCs w:val="24"/>
        </w:rPr>
        <w:t xml:space="preserve"> (5 marks)</w:t>
      </w:r>
      <w:r w:rsidR="002C75DA">
        <w:rPr>
          <w:rFonts w:ascii="Arial" w:hAnsi="Arial" w:cs="Arial"/>
          <w:sz w:val="24"/>
          <w:szCs w:val="24"/>
        </w:rPr>
        <w:t xml:space="preserve"> 2 marks for amount, 1 mark for each reason</w:t>
      </w:r>
    </w:p>
    <w:p w:rsidR="00CA2689" w:rsidRPr="000E407B" w:rsidRDefault="00CA2689" w:rsidP="00CA2689">
      <w:pPr>
        <w:pBdr>
          <w:top w:val="single" w:sz="12" w:space="0" w:color="auto"/>
          <w:bottom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CA2689" w:rsidRPr="000E407B" w:rsidRDefault="00CA2689" w:rsidP="00CA2689">
      <w:pPr>
        <w:pBdr>
          <w:bottom w:val="single" w:sz="12" w:space="1" w:color="auto"/>
          <w:between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CA2689" w:rsidRPr="000E407B" w:rsidRDefault="00CA2689" w:rsidP="00CA2689">
      <w:p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:rsidR="0031371F" w:rsidRPr="000E407B" w:rsidRDefault="004C2DF2" w:rsidP="00397C4A">
      <w:p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b/>
          <w:sz w:val="24"/>
          <w:szCs w:val="24"/>
        </w:rPr>
        <w:t xml:space="preserve"> </w:t>
      </w:r>
      <w:r w:rsidR="0031371F" w:rsidRPr="000E407B">
        <w:rPr>
          <w:rFonts w:ascii="Arial" w:hAnsi="Arial" w:cs="Arial"/>
          <w:sz w:val="24"/>
          <w:szCs w:val="24"/>
        </w:rPr>
        <w:t>How much will you need to budget for T</w:t>
      </w:r>
      <w:r w:rsidRPr="000E407B">
        <w:rPr>
          <w:rFonts w:ascii="Arial" w:hAnsi="Arial" w:cs="Arial"/>
          <w:sz w:val="24"/>
          <w:szCs w:val="24"/>
        </w:rPr>
        <w:t>ravel</w:t>
      </w:r>
      <w:r w:rsidR="0031371F" w:rsidRPr="000E407B">
        <w:rPr>
          <w:rFonts w:ascii="Arial" w:hAnsi="Arial" w:cs="Arial"/>
          <w:sz w:val="24"/>
          <w:szCs w:val="24"/>
        </w:rPr>
        <w:t>?</w:t>
      </w:r>
      <w:r w:rsidR="00DC7482" w:rsidRPr="000E407B">
        <w:rPr>
          <w:rFonts w:ascii="Arial" w:hAnsi="Arial" w:cs="Arial"/>
          <w:sz w:val="24"/>
          <w:szCs w:val="24"/>
        </w:rPr>
        <w:t xml:space="preserve"> (5 marks)</w:t>
      </w:r>
      <w:r w:rsidR="002C75DA">
        <w:rPr>
          <w:rFonts w:ascii="Arial" w:hAnsi="Arial" w:cs="Arial"/>
          <w:sz w:val="24"/>
          <w:szCs w:val="24"/>
        </w:rPr>
        <w:t xml:space="preserve"> </w:t>
      </w:r>
      <w:r w:rsidR="002C75DA">
        <w:rPr>
          <w:rFonts w:ascii="Arial" w:hAnsi="Arial" w:cs="Arial"/>
          <w:sz w:val="24"/>
          <w:szCs w:val="24"/>
        </w:rPr>
        <w:t>2 marks for amount, 1 mark for each reason</w:t>
      </w:r>
    </w:p>
    <w:p w:rsidR="00CA2689" w:rsidRPr="000E407B" w:rsidRDefault="00CA2689" w:rsidP="00CA2689">
      <w:pPr>
        <w:pBdr>
          <w:top w:val="single" w:sz="12" w:space="0" w:color="auto"/>
          <w:bottom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CA2689" w:rsidRPr="000E407B" w:rsidRDefault="00CA2689" w:rsidP="00CA2689">
      <w:pPr>
        <w:pBdr>
          <w:bottom w:val="single" w:sz="12" w:space="1" w:color="auto"/>
          <w:between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CA2689" w:rsidRPr="000E407B" w:rsidRDefault="00CA2689" w:rsidP="00CA2689">
      <w:p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:rsidR="00511311" w:rsidRPr="000E407B" w:rsidRDefault="004C2DF2" w:rsidP="00397C4A">
      <w:p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t xml:space="preserve"> </w:t>
      </w:r>
    </w:p>
    <w:p w:rsidR="0031371F" w:rsidRPr="000E407B" w:rsidRDefault="0031371F" w:rsidP="00397C4A">
      <w:pPr>
        <w:rPr>
          <w:rFonts w:ascii="Arial" w:hAnsi="Arial" w:cs="Arial"/>
          <w:sz w:val="20"/>
          <w:szCs w:val="20"/>
        </w:rPr>
      </w:pPr>
    </w:p>
    <w:p w:rsidR="00CA2689" w:rsidRPr="000E407B" w:rsidRDefault="00CA2689" w:rsidP="00397C4A">
      <w:pPr>
        <w:rPr>
          <w:rFonts w:ascii="Arial" w:hAnsi="Arial" w:cs="Arial"/>
          <w:sz w:val="20"/>
          <w:szCs w:val="20"/>
        </w:rPr>
      </w:pPr>
    </w:p>
    <w:p w:rsidR="00CA2689" w:rsidRPr="000E407B" w:rsidRDefault="00CA2689" w:rsidP="00397C4A">
      <w:pPr>
        <w:rPr>
          <w:rFonts w:ascii="Arial" w:hAnsi="Arial" w:cs="Arial"/>
          <w:sz w:val="20"/>
          <w:szCs w:val="20"/>
        </w:rPr>
      </w:pPr>
    </w:p>
    <w:p w:rsidR="00CA2689" w:rsidRPr="000E407B" w:rsidRDefault="00CA2689" w:rsidP="00397C4A">
      <w:pPr>
        <w:rPr>
          <w:rFonts w:ascii="Arial" w:hAnsi="Arial" w:cs="Arial"/>
          <w:sz w:val="20"/>
          <w:szCs w:val="20"/>
        </w:rPr>
      </w:pPr>
    </w:p>
    <w:p w:rsidR="00CA2689" w:rsidRPr="000E407B" w:rsidRDefault="00CA2689" w:rsidP="00397C4A">
      <w:pPr>
        <w:rPr>
          <w:rFonts w:ascii="Arial" w:hAnsi="Arial" w:cs="Arial"/>
          <w:sz w:val="20"/>
          <w:szCs w:val="20"/>
        </w:rPr>
      </w:pPr>
    </w:p>
    <w:p w:rsidR="00CA2689" w:rsidRPr="000E407B" w:rsidRDefault="00CA2689" w:rsidP="00397C4A">
      <w:pPr>
        <w:rPr>
          <w:rFonts w:ascii="Arial" w:hAnsi="Arial" w:cs="Arial"/>
          <w:sz w:val="20"/>
          <w:szCs w:val="20"/>
        </w:rPr>
      </w:pPr>
    </w:p>
    <w:p w:rsidR="00CA2689" w:rsidRPr="000E407B" w:rsidRDefault="00CA2689" w:rsidP="00397C4A">
      <w:pPr>
        <w:rPr>
          <w:rFonts w:ascii="Arial" w:hAnsi="Arial" w:cs="Arial"/>
          <w:sz w:val="20"/>
          <w:szCs w:val="20"/>
        </w:rPr>
      </w:pPr>
    </w:p>
    <w:p w:rsidR="00A44A0C" w:rsidRPr="000E407B" w:rsidRDefault="00A44A0C" w:rsidP="00397C4A">
      <w:pPr>
        <w:rPr>
          <w:rFonts w:ascii="Arial" w:hAnsi="Arial" w:cs="Arial"/>
          <w:sz w:val="20"/>
          <w:szCs w:val="20"/>
        </w:rPr>
      </w:pPr>
    </w:p>
    <w:p w:rsidR="00A44A0C" w:rsidRPr="000E407B" w:rsidRDefault="00A44A0C" w:rsidP="00397C4A">
      <w:pPr>
        <w:rPr>
          <w:rFonts w:ascii="Arial" w:hAnsi="Arial" w:cs="Arial"/>
          <w:sz w:val="20"/>
          <w:szCs w:val="20"/>
        </w:rPr>
      </w:pPr>
    </w:p>
    <w:p w:rsidR="00A44A0C" w:rsidRPr="000E407B" w:rsidRDefault="00A44A0C" w:rsidP="00397C4A">
      <w:pPr>
        <w:rPr>
          <w:rFonts w:ascii="Arial" w:hAnsi="Arial" w:cs="Arial"/>
          <w:sz w:val="20"/>
          <w:szCs w:val="20"/>
        </w:rPr>
      </w:pPr>
    </w:p>
    <w:p w:rsidR="00A44A0C" w:rsidRPr="000E407B" w:rsidRDefault="00A44A0C" w:rsidP="00397C4A">
      <w:pPr>
        <w:rPr>
          <w:rFonts w:ascii="Arial" w:hAnsi="Arial" w:cs="Arial"/>
          <w:sz w:val="20"/>
          <w:szCs w:val="20"/>
        </w:rPr>
      </w:pPr>
    </w:p>
    <w:p w:rsidR="00A44A0C" w:rsidRPr="000E407B" w:rsidRDefault="00A44A0C" w:rsidP="00397C4A">
      <w:pPr>
        <w:rPr>
          <w:rFonts w:ascii="Arial" w:hAnsi="Arial" w:cs="Arial"/>
          <w:sz w:val="20"/>
          <w:szCs w:val="20"/>
        </w:rPr>
      </w:pPr>
    </w:p>
    <w:p w:rsidR="00A44A0C" w:rsidRPr="000E407B" w:rsidRDefault="00A44A0C" w:rsidP="00397C4A">
      <w:pPr>
        <w:rPr>
          <w:rFonts w:ascii="Arial" w:hAnsi="Arial" w:cs="Arial"/>
          <w:sz w:val="20"/>
          <w:szCs w:val="20"/>
        </w:rPr>
      </w:pPr>
    </w:p>
    <w:p w:rsidR="00A44A0C" w:rsidRPr="000E407B" w:rsidRDefault="00A44A0C" w:rsidP="00397C4A">
      <w:pPr>
        <w:rPr>
          <w:rFonts w:ascii="Arial" w:hAnsi="Arial" w:cs="Arial"/>
          <w:sz w:val="20"/>
          <w:szCs w:val="20"/>
        </w:rPr>
      </w:pPr>
    </w:p>
    <w:p w:rsidR="00A44A0C" w:rsidRPr="000E407B" w:rsidRDefault="00A44A0C" w:rsidP="00397C4A">
      <w:pPr>
        <w:rPr>
          <w:rFonts w:ascii="Arial" w:hAnsi="Arial" w:cs="Arial"/>
          <w:sz w:val="20"/>
          <w:szCs w:val="20"/>
        </w:rPr>
      </w:pPr>
    </w:p>
    <w:p w:rsidR="00A44A0C" w:rsidRPr="000E407B" w:rsidRDefault="00A44A0C" w:rsidP="00397C4A">
      <w:pPr>
        <w:rPr>
          <w:rFonts w:ascii="Arial" w:hAnsi="Arial" w:cs="Arial"/>
          <w:sz w:val="20"/>
          <w:szCs w:val="20"/>
        </w:rPr>
      </w:pPr>
    </w:p>
    <w:p w:rsidR="00A44A0C" w:rsidRPr="000E407B" w:rsidRDefault="00A44A0C" w:rsidP="00397C4A">
      <w:pPr>
        <w:rPr>
          <w:rFonts w:ascii="Arial" w:hAnsi="Arial" w:cs="Arial"/>
          <w:sz w:val="20"/>
          <w:szCs w:val="20"/>
        </w:rPr>
      </w:pPr>
    </w:p>
    <w:p w:rsidR="00CA2689" w:rsidRPr="000E407B" w:rsidRDefault="00CA2689" w:rsidP="00397C4A">
      <w:pPr>
        <w:rPr>
          <w:rFonts w:ascii="Arial" w:hAnsi="Arial" w:cs="Arial"/>
          <w:sz w:val="32"/>
          <w:szCs w:val="32"/>
        </w:rPr>
      </w:pPr>
    </w:p>
    <w:p w:rsidR="0031371F" w:rsidRPr="000E407B" w:rsidRDefault="0031371F" w:rsidP="00397C4A">
      <w:pPr>
        <w:rPr>
          <w:rFonts w:ascii="Arial" w:hAnsi="Arial" w:cs="Arial"/>
          <w:b/>
          <w:sz w:val="32"/>
          <w:szCs w:val="32"/>
        </w:rPr>
      </w:pPr>
      <w:r w:rsidRPr="000E407B">
        <w:rPr>
          <w:rFonts w:ascii="Arial" w:hAnsi="Arial" w:cs="Arial"/>
          <w:b/>
          <w:sz w:val="32"/>
          <w:szCs w:val="32"/>
        </w:rPr>
        <w:t>Prepare a budget to cover 6 months of rent and bill for your chosen property.</w:t>
      </w:r>
      <w:r w:rsidR="00B634E8" w:rsidRPr="000E407B">
        <w:rPr>
          <w:rFonts w:ascii="Arial" w:hAnsi="Arial" w:cs="Arial"/>
          <w:b/>
          <w:sz w:val="32"/>
          <w:szCs w:val="32"/>
        </w:rPr>
        <w:t xml:space="preserve"> (40 marks)</w:t>
      </w:r>
    </w:p>
    <w:p w:rsidR="0031371F" w:rsidRPr="000E407B" w:rsidRDefault="0031371F" w:rsidP="00397C4A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0"/>
        <w:gridCol w:w="2670"/>
        <w:gridCol w:w="2671"/>
        <w:gridCol w:w="2671"/>
      </w:tblGrid>
      <w:tr w:rsidR="00CA2689" w:rsidRPr="000E407B" w:rsidTr="000E407B">
        <w:tc>
          <w:tcPr>
            <w:tcW w:w="2670" w:type="dxa"/>
            <w:shd w:val="clear" w:color="auto" w:fill="7F7F7F" w:themeFill="text1" w:themeFillTint="80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0" w:type="dxa"/>
            <w:shd w:val="clear" w:color="auto" w:fill="7F7F7F" w:themeFill="text1" w:themeFillTint="80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E407B">
              <w:rPr>
                <w:rFonts w:ascii="Arial" w:hAnsi="Arial" w:cs="Arial"/>
                <w:b/>
                <w:sz w:val="20"/>
                <w:szCs w:val="20"/>
              </w:rPr>
              <w:t>Budget</w:t>
            </w:r>
          </w:p>
        </w:tc>
        <w:tc>
          <w:tcPr>
            <w:tcW w:w="2671" w:type="dxa"/>
            <w:shd w:val="clear" w:color="auto" w:fill="7F7F7F" w:themeFill="text1" w:themeFillTint="80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E407B">
              <w:rPr>
                <w:rFonts w:ascii="Arial" w:hAnsi="Arial" w:cs="Arial"/>
                <w:b/>
                <w:sz w:val="20"/>
                <w:szCs w:val="20"/>
              </w:rPr>
              <w:t>Actual</w:t>
            </w:r>
          </w:p>
        </w:tc>
        <w:tc>
          <w:tcPr>
            <w:tcW w:w="2671" w:type="dxa"/>
            <w:shd w:val="clear" w:color="auto" w:fill="7F7F7F" w:themeFill="text1" w:themeFillTint="80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E407B">
              <w:rPr>
                <w:rFonts w:ascii="Arial" w:hAnsi="Arial" w:cs="Arial"/>
                <w:b/>
                <w:sz w:val="20"/>
                <w:szCs w:val="20"/>
              </w:rPr>
              <w:t>Difference</w:t>
            </w:r>
          </w:p>
        </w:tc>
      </w:tr>
      <w:tr w:rsidR="00CA2689" w:rsidRPr="000E407B" w:rsidTr="00CA2689">
        <w:tc>
          <w:tcPr>
            <w:tcW w:w="2670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0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1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1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A2689" w:rsidRPr="000E407B" w:rsidTr="00CA2689">
        <w:tc>
          <w:tcPr>
            <w:tcW w:w="2670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0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1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1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A2689" w:rsidRPr="000E407B" w:rsidTr="00CA2689">
        <w:tc>
          <w:tcPr>
            <w:tcW w:w="2670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0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1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1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A2689" w:rsidRPr="000E407B" w:rsidTr="00CA2689">
        <w:tc>
          <w:tcPr>
            <w:tcW w:w="2670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0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1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1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A2689" w:rsidRPr="000E407B" w:rsidTr="00CA2689">
        <w:tc>
          <w:tcPr>
            <w:tcW w:w="2670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0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1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1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A2689" w:rsidRPr="000E407B" w:rsidTr="00CA2689">
        <w:tc>
          <w:tcPr>
            <w:tcW w:w="2670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0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1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1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A2689" w:rsidRPr="000E407B" w:rsidTr="00CA2689">
        <w:tc>
          <w:tcPr>
            <w:tcW w:w="2670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0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1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1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A2689" w:rsidRPr="000E407B" w:rsidTr="00CA2689">
        <w:tc>
          <w:tcPr>
            <w:tcW w:w="2670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0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1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1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A2689" w:rsidRPr="000E407B" w:rsidTr="00CA2689">
        <w:tc>
          <w:tcPr>
            <w:tcW w:w="2670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0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1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1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A2689" w:rsidRPr="000E407B" w:rsidTr="00CA2689">
        <w:tc>
          <w:tcPr>
            <w:tcW w:w="2670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0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1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1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A2689" w:rsidRPr="000E407B" w:rsidTr="00CA2689">
        <w:tc>
          <w:tcPr>
            <w:tcW w:w="2670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0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1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1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A2689" w:rsidRPr="000E407B" w:rsidTr="00CA2689">
        <w:tc>
          <w:tcPr>
            <w:tcW w:w="2670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0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1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71" w:type="dxa"/>
          </w:tcPr>
          <w:p w:rsidR="00CA2689" w:rsidRPr="000E407B" w:rsidRDefault="00CA2689" w:rsidP="004C2D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8066DD" w:rsidRDefault="008066DD" w:rsidP="004C2DF2">
      <w:pPr>
        <w:rPr>
          <w:rFonts w:ascii="Arial" w:hAnsi="Arial" w:cs="Arial"/>
          <w:sz w:val="20"/>
          <w:szCs w:val="20"/>
        </w:rPr>
      </w:pPr>
    </w:p>
    <w:p w:rsidR="00976C24" w:rsidRDefault="00976C24" w:rsidP="004C2DF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8 marks for each item in the </w:t>
      </w:r>
      <w:r>
        <w:rPr>
          <w:rFonts w:ascii="Arial" w:hAnsi="Arial" w:cs="Arial"/>
          <w:sz w:val="20"/>
          <w:szCs w:val="20"/>
        </w:rPr>
        <w:t>listed items</w:t>
      </w:r>
      <w:r>
        <w:rPr>
          <w:rFonts w:ascii="Arial" w:hAnsi="Arial" w:cs="Arial"/>
          <w:sz w:val="20"/>
          <w:szCs w:val="20"/>
        </w:rPr>
        <w:t xml:space="preserve"> column</w:t>
      </w:r>
      <w:r>
        <w:rPr>
          <w:rFonts w:ascii="Arial" w:hAnsi="Arial" w:cs="Arial"/>
          <w:sz w:val="20"/>
          <w:szCs w:val="20"/>
        </w:rPr>
        <w:t xml:space="preserve"> for 6 months</w:t>
      </w:r>
    </w:p>
    <w:p w:rsidR="008066DD" w:rsidRDefault="00976C24" w:rsidP="004C2DF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 marks for each item in the budget column for 6 months</w:t>
      </w:r>
    </w:p>
    <w:p w:rsidR="00976C24" w:rsidRDefault="00976C24" w:rsidP="00976C2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8 marks for each item in the </w:t>
      </w:r>
      <w:r>
        <w:rPr>
          <w:rFonts w:ascii="Arial" w:hAnsi="Arial" w:cs="Arial"/>
          <w:sz w:val="20"/>
          <w:szCs w:val="20"/>
        </w:rPr>
        <w:t>actual</w:t>
      </w:r>
      <w:r>
        <w:rPr>
          <w:rFonts w:ascii="Arial" w:hAnsi="Arial" w:cs="Arial"/>
          <w:sz w:val="20"/>
          <w:szCs w:val="20"/>
        </w:rPr>
        <w:t xml:space="preserve"> column for 6 months</w:t>
      </w:r>
    </w:p>
    <w:p w:rsidR="00976C24" w:rsidRDefault="00976C24" w:rsidP="00976C2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8 marks for each item in the </w:t>
      </w:r>
      <w:r>
        <w:rPr>
          <w:rFonts w:ascii="Arial" w:hAnsi="Arial" w:cs="Arial"/>
          <w:sz w:val="20"/>
          <w:szCs w:val="20"/>
        </w:rPr>
        <w:t>difference</w:t>
      </w:r>
      <w:r>
        <w:rPr>
          <w:rFonts w:ascii="Arial" w:hAnsi="Arial" w:cs="Arial"/>
          <w:sz w:val="20"/>
          <w:szCs w:val="20"/>
        </w:rPr>
        <w:t xml:space="preserve"> column for 6 months</w:t>
      </w:r>
    </w:p>
    <w:p w:rsidR="00976C24" w:rsidRDefault="00976C24" w:rsidP="004C2DF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 marks for budget totals</w:t>
      </w:r>
    </w:p>
    <w:p w:rsidR="00976C24" w:rsidRDefault="00976C24" w:rsidP="004C2DF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 marks for actual totals</w:t>
      </w:r>
      <w:bookmarkStart w:id="0" w:name="_GoBack"/>
      <w:bookmarkEnd w:id="0"/>
    </w:p>
    <w:p w:rsidR="00976C24" w:rsidRDefault="00976C24" w:rsidP="004C2DF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 marks for total difference (over or under budget)</w:t>
      </w:r>
    </w:p>
    <w:p w:rsidR="00976C24" w:rsidRDefault="00976C24" w:rsidP="004C2DF2">
      <w:pPr>
        <w:rPr>
          <w:rFonts w:ascii="Arial" w:hAnsi="Arial" w:cs="Arial"/>
          <w:sz w:val="20"/>
          <w:szCs w:val="20"/>
        </w:rPr>
      </w:pPr>
    </w:p>
    <w:p w:rsidR="008066DD" w:rsidRDefault="008066DD" w:rsidP="004C2DF2">
      <w:pPr>
        <w:rPr>
          <w:rFonts w:ascii="Arial" w:hAnsi="Arial" w:cs="Arial"/>
          <w:sz w:val="20"/>
          <w:szCs w:val="20"/>
        </w:rPr>
      </w:pPr>
    </w:p>
    <w:p w:rsidR="008066DD" w:rsidRDefault="008066DD" w:rsidP="004C2DF2">
      <w:pPr>
        <w:rPr>
          <w:rFonts w:ascii="Arial" w:hAnsi="Arial" w:cs="Arial"/>
          <w:sz w:val="20"/>
          <w:szCs w:val="20"/>
        </w:rPr>
      </w:pPr>
    </w:p>
    <w:p w:rsidR="008066DD" w:rsidRDefault="008066DD" w:rsidP="004C2DF2">
      <w:pPr>
        <w:rPr>
          <w:rFonts w:ascii="Arial" w:hAnsi="Arial" w:cs="Arial"/>
          <w:sz w:val="20"/>
          <w:szCs w:val="20"/>
        </w:rPr>
      </w:pPr>
    </w:p>
    <w:p w:rsidR="008066DD" w:rsidRDefault="008066DD" w:rsidP="004C2DF2">
      <w:pPr>
        <w:rPr>
          <w:rFonts w:ascii="Arial" w:hAnsi="Arial" w:cs="Arial"/>
          <w:sz w:val="20"/>
          <w:szCs w:val="20"/>
        </w:rPr>
      </w:pPr>
    </w:p>
    <w:p w:rsidR="008066DD" w:rsidRDefault="008066DD" w:rsidP="004C2DF2">
      <w:pPr>
        <w:rPr>
          <w:rFonts w:ascii="Arial" w:hAnsi="Arial" w:cs="Arial"/>
          <w:sz w:val="20"/>
          <w:szCs w:val="20"/>
        </w:rPr>
      </w:pPr>
    </w:p>
    <w:p w:rsidR="008066DD" w:rsidRDefault="008066DD" w:rsidP="004C2DF2">
      <w:pPr>
        <w:rPr>
          <w:rFonts w:ascii="Arial" w:hAnsi="Arial" w:cs="Arial"/>
          <w:sz w:val="20"/>
          <w:szCs w:val="20"/>
        </w:rPr>
      </w:pPr>
    </w:p>
    <w:p w:rsidR="008066DD" w:rsidRDefault="008066DD" w:rsidP="004C2DF2">
      <w:pPr>
        <w:rPr>
          <w:rFonts w:ascii="Arial" w:hAnsi="Arial" w:cs="Arial"/>
          <w:sz w:val="20"/>
          <w:szCs w:val="20"/>
        </w:rPr>
      </w:pPr>
    </w:p>
    <w:p w:rsidR="008066DD" w:rsidRDefault="008066DD" w:rsidP="004C2DF2">
      <w:pPr>
        <w:rPr>
          <w:rFonts w:ascii="Arial" w:hAnsi="Arial" w:cs="Arial"/>
          <w:sz w:val="20"/>
          <w:szCs w:val="20"/>
        </w:rPr>
      </w:pPr>
    </w:p>
    <w:p w:rsidR="008066DD" w:rsidRDefault="008066DD" w:rsidP="004C2DF2">
      <w:pPr>
        <w:rPr>
          <w:rFonts w:ascii="Arial" w:hAnsi="Arial" w:cs="Arial"/>
          <w:sz w:val="20"/>
          <w:szCs w:val="20"/>
        </w:rPr>
      </w:pPr>
    </w:p>
    <w:p w:rsidR="008066DD" w:rsidRDefault="008066DD" w:rsidP="004C2DF2">
      <w:pPr>
        <w:rPr>
          <w:rFonts w:ascii="Arial" w:hAnsi="Arial" w:cs="Arial"/>
          <w:sz w:val="20"/>
          <w:szCs w:val="20"/>
        </w:rPr>
      </w:pPr>
    </w:p>
    <w:p w:rsidR="008066DD" w:rsidRDefault="008066DD" w:rsidP="004C2DF2">
      <w:pPr>
        <w:rPr>
          <w:rFonts w:ascii="Arial" w:hAnsi="Arial" w:cs="Arial"/>
          <w:sz w:val="20"/>
          <w:szCs w:val="20"/>
        </w:rPr>
      </w:pPr>
    </w:p>
    <w:p w:rsidR="008066DD" w:rsidRDefault="008066DD" w:rsidP="004C2DF2">
      <w:pPr>
        <w:rPr>
          <w:rFonts w:ascii="Arial" w:hAnsi="Arial" w:cs="Arial"/>
          <w:sz w:val="20"/>
          <w:szCs w:val="20"/>
        </w:rPr>
      </w:pPr>
      <w:r>
        <w:rPr>
          <w:noProof/>
          <w:lang w:val="en-AU" w:eastAsia="en-AU"/>
        </w:rPr>
        <w:drawing>
          <wp:anchor distT="0" distB="0" distL="114300" distR="114300" simplePos="0" relativeHeight="251665920" behindDoc="1" locked="0" layoutInCell="1" allowOverlap="1" wp14:anchorId="089A7308" wp14:editId="283BBD32">
            <wp:simplePos x="0" y="0"/>
            <wp:positionH relativeFrom="column">
              <wp:posOffset>640715</wp:posOffset>
            </wp:positionH>
            <wp:positionV relativeFrom="paragraph">
              <wp:posOffset>106045</wp:posOffset>
            </wp:positionV>
            <wp:extent cx="366395" cy="788035"/>
            <wp:effectExtent l="0" t="0" r="0" b="0"/>
            <wp:wrapTight wrapText="bothSides">
              <wp:wrapPolygon edited="0">
                <wp:start x="10107" y="0"/>
                <wp:lineTo x="0" y="2089"/>
                <wp:lineTo x="0" y="7310"/>
                <wp:lineTo x="4492" y="8355"/>
                <wp:lineTo x="4492" y="20886"/>
                <wp:lineTo x="10107" y="20886"/>
                <wp:lineTo x="20215" y="20886"/>
                <wp:lineTo x="20215" y="20364"/>
                <wp:lineTo x="17969" y="0"/>
                <wp:lineTo x="10107" y="0"/>
              </wp:wrapPolygon>
            </wp:wrapTight>
            <wp:docPr id="3" name="Picture 3" descr="MC900078622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C900078622[1]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395" cy="788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AU" w:eastAsia="en-AU"/>
        </w:rPr>
        <w:drawing>
          <wp:anchor distT="0" distB="0" distL="114300" distR="114300" simplePos="0" relativeHeight="251666944" behindDoc="1" locked="0" layoutInCell="1" allowOverlap="1" wp14:anchorId="7EFFFB78" wp14:editId="3D5F35A9">
            <wp:simplePos x="0" y="0"/>
            <wp:positionH relativeFrom="column">
              <wp:posOffset>5726430</wp:posOffset>
            </wp:positionH>
            <wp:positionV relativeFrom="paragraph">
              <wp:posOffset>46355</wp:posOffset>
            </wp:positionV>
            <wp:extent cx="349250" cy="845820"/>
            <wp:effectExtent l="0" t="0" r="0" b="0"/>
            <wp:wrapTight wrapText="bothSides">
              <wp:wrapPolygon edited="0">
                <wp:start x="15316" y="0"/>
                <wp:lineTo x="0" y="2432"/>
                <wp:lineTo x="0" y="19946"/>
                <wp:lineTo x="2356" y="20919"/>
                <wp:lineTo x="8247" y="20919"/>
                <wp:lineTo x="14138" y="20919"/>
                <wp:lineTo x="12960" y="15568"/>
                <wp:lineTo x="17673" y="12649"/>
                <wp:lineTo x="18851" y="10216"/>
                <wp:lineTo x="15316" y="7784"/>
                <wp:lineTo x="20029" y="1459"/>
                <wp:lineTo x="20029" y="0"/>
                <wp:lineTo x="15316" y="0"/>
              </wp:wrapPolygon>
            </wp:wrapTight>
            <wp:docPr id="4" name="Picture 4" descr="MC900078711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C900078711[1]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" cy="845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066DD" w:rsidRDefault="008066DD" w:rsidP="008066DD"/>
    <w:p w:rsidR="008066DD" w:rsidRDefault="008066DD" w:rsidP="008066DD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MARKING SHEET</w:t>
      </w:r>
    </w:p>
    <w:tbl>
      <w:tblPr>
        <w:tblpPr w:leftFromText="180" w:rightFromText="180" w:vertAnchor="text" w:horzAnchor="margin" w:tblpXSpec="center" w:tblpY="18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40"/>
        <w:gridCol w:w="2841"/>
        <w:gridCol w:w="2841"/>
      </w:tblGrid>
      <w:tr w:rsidR="008066DD" w:rsidTr="008066DD"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Task 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FEEDBACK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MARK</w:t>
            </w:r>
          </w:p>
        </w:tc>
      </w:tr>
      <w:tr w:rsidR="008066DD" w:rsidTr="008066DD"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6DD" w:rsidRDefault="008066DD" w:rsidP="008066DD">
            <w:pPr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Which house?</w:t>
            </w:r>
          </w:p>
          <w:p w:rsidR="008066DD" w:rsidRDefault="008066DD" w:rsidP="008066DD">
            <w:pPr>
              <w:jc w:val="center"/>
              <w:rPr>
                <w:rFonts w:ascii="Times New Roman" w:hAnsi="Times New Roman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sym w:font="Wingdings 2" w:char="F02C"/>
            </w:r>
            <w:r>
              <w:rPr>
                <w:rFonts w:ascii="Arial" w:hAnsi="Arial" w:cs="Arial"/>
                <w:sz w:val="36"/>
                <w:szCs w:val="36"/>
              </w:rPr>
              <w:sym w:font="Wingdings 2" w:char="F021"/>
            </w:r>
          </w:p>
          <w:p w:rsidR="008066DD" w:rsidRDefault="008066DD" w:rsidP="008066D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(All of this section must be written out in full sentences)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</w:p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</w:p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/40</w:t>
            </w:r>
          </w:p>
          <w:p w:rsidR="008066DD" w:rsidRDefault="008066DD" w:rsidP="008066DD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8066DD" w:rsidRDefault="008066DD" w:rsidP="008066DD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(For full marks you must use full sentence responses)</w:t>
            </w:r>
          </w:p>
        </w:tc>
      </w:tr>
      <w:tr w:rsidR="008066DD" w:rsidTr="008066DD"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What will you need? </w:t>
            </w:r>
          </w:p>
          <w:p w:rsidR="008066DD" w:rsidRDefault="008066DD" w:rsidP="008066DD">
            <w:pPr>
              <w:jc w:val="center"/>
              <w:rPr>
                <w:rFonts w:ascii="Times New Roman" w:hAnsi="Times New Roman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sym w:font="Wingdings 2" w:char="F02C"/>
            </w:r>
            <w:r>
              <w:rPr>
                <w:rFonts w:ascii="Arial" w:hAnsi="Arial" w:cs="Arial"/>
                <w:sz w:val="36"/>
                <w:szCs w:val="36"/>
              </w:rPr>
              <w:sym w:font="Wingdings 2" w:char="F021"/>
            </w:r>
          </w:p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6DD" w:rsidRDefault="008066DD" w:rsidP="008066DD">
            <w:pPr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</w:p>
          <w:p w:rsidR="008066DD" w:rsidRDefault="008066DD" w:rsidP="008066D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:rsidR="008066DD" w:rsidRDefault="008066DD" w:rsidP="008066D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:rsidR="008066DD" w:rsidRDefault="008066DD" w:rsidP="008066DD">
            <w:pPr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/20</w:t>
            </w:r>
          </w:p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066DD" w:rsidRDefault="008066DD" w:rsidP="008066DD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8066DD" w:rsidTr="008066DD"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</w:p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Budget</w:t>
            </w:r>
          </w:p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6DD" w:rsidRDefault="008066DD" w:rsidP="008066DD">
            <w:pPr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</w:p>
          <w:p w:rsidR="008066DD" w:rsidRDefault="008066DD" w:rsidP="008066D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:rsidR="008066DD" w:rsidRDefault="008066DD" w:rsidP="008066D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:rsidR="008066DD" w:rsidRDefault="008066DD" w:rsidP="008066DD">
            <w:pPr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6DD" w:rsidRDefault="008066DD" w:rsidP="008066DD">
            <w:pPr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</w:p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/40</w:t>
            </w:r>
          </w:p>
        </w:tc>
      </w:tr>
      <w:tr w:rsidR="008066DD" w:rsidTr="008066DD"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Total mark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6DD" w:rsidRDefault="008066DD" w:rsidP="008066DD">
            <w:pPr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6DD" w:rsidRDefault="008066DD" w:rsidP="008066DD">
            <w:pPr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/100</w:t>
            </w:r>
          </w:p>
        </w:tc>
      </w:tr>
    </w:tbl>
    <w:p w:rsidR="008066DD" w:rsidRDefault="008066DD" w:rsidP="008066DD">
      <w:pPr>
        <w:jc w:val="center"/>
        <w:rPr>
          <w:rFonts w:ascii="Arial" w:hAnsi="Arial" w:cs="Arial"/>
          <w:b/>
          <w:sz w:val="28"/>
          <w:szCs w:val="28"/>
        </w:rPr>
      </w:pPr>
    </w:p>
    <w:p w:rsidR="00E343D5" w:rsidRPr="000E407B" w:rsidRDefault="008066DD" w:rsidP="004C2DF2">
      <w:pPr>
        <w:rPr>
          <w:rFonts w:ascii="Arial" w:hAnsi="Arial" w:cs="Arial"/>
          <w:sz w:val="20"/>
          <w:szCs w:val="20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>
                <wp:simplePos x="0" y="0"/>
                <wp:positionH relativeFrom="column">
                  <wp:posOffset>368893</wp:posOffset>
                </wp:positionH>
                <wp:positionV relativeFrom="paragraph">
                  <wp:posOffset>6231558</wp:posOffset>
                </wp:positionV>
                <wp:extent cx="6057900" cy="2131695"/>
                <wp:effectExtent l="0" t="0" r="19050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7900" cy="2131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066DD" w:rsidRDefault="008066DD" w:rsidP="008066DD">
                            <w:pPr>
                              <w:rPr>
                                <w:rFonts w:ascii="Arial" w:hAnsi="Arial" w:cs="Arial"/>
                                <w:b/>
                                <w:lang w:val="en-AU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en-AU"/>
                              </w:rPr>
                              <w:t>Teacher’s Feedback: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.05pt;margin-top:490.65pt;width:477pt;height:167.8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">
                <v:textbox>
                  <w:txbxContent>
                    <w:p w:rsidR="008066DD" w:rsidRDefault="008066DD" w:rsidP="008066DD">
                      <w:pPr>
                        <w:rPr>
                          <w:rFonts w:ascii="Arial" w:hAnsi="Arial" w:cs="Arial"/>
                          <w:b/>
                          <w:lang w:val="en-AU"/>
                        </w:rPr>
                      </w:pPr>
                      <w:r>
                        <w:rPr>
                          <w:rFonts w:ascii="Arial" w:hAnsi="Arial" w:cs="Arial"/>
                          <w:b/>
                          <w:lang w:val="en-AU"/>
                        </w:rPr>
                        <w:t>Teacher’s Feedback: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sz w:val="28"/>
          <w:szCs w:val="28"/>
        </w:rPr>
        <w:t xml:space="preserve">                                   </w:t>
      </w:r>
    </w:p>
    <w:sectPr w:rsidR="00E343D5" w:rsidRPr="000E407B" w:rsidSect="003A3FFF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B418F5"/>
    <w:multiLevelType w:val="hybridMultilevel"/>
    <w:tmpl w:val="2FAEB6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8DA0E79"/>
    <w:multiLevelType w:val="hybridMultilevel"/>
    <w:tmpl w:val="A7A63470"/>
    <w:lvl w:ilvl="0" w:tplc="A9022F2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E833B50"/>
    <w:multiLevelType w:val="hybridMultilevel"/>
    <w:tmpl w:val="315844A0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6656"/>
    <w:rsid w:val="00071D85"/>
    <w:rsid w:val="000D702B"/>
    <w:rsid w:val="000E407B"/>
    <w:rsid w:val="00127096"/>
    <w:rsid w:val="00194133"/>
    <w:rsid w:val="001C6656"/>
    <w:rsid w:val="001E4DD3"/>
    <w:rsid w:val="00204C3A"/>
    <w:rsid w:val="00224237"/>
    <w:rsid w:val="002466D3"/>
    <w:rsid w:val="00261483"/>
    <w:rsid w:val="002B4A3C"/>
    <w:rsid w:val="002C646A"/>
    <w:rsid w:val="002C75DA"/>
    <w:rsid w:val="002D6DE7"/>
    <w:rsid w:val="0031371F"/>
    <w:rsid w:val="00352B38"/>
    <w:rsid w:val="00366AAD"/>
    <w:rsid w:val="003854DF"/>
    <w:rsid w:val="00397C4A"/>
    <w:rsid w:val="003A3FFF"/>
    <w:rsid w:val="00423580"/>
    <w:rsid w:val="00437E79"/>
    <w:rsid w:val="004C2DF2"/>
    <w:rsid w:val="004F4D0C"/>
    <w:rsid w:val="00511311"/>
    <w:rsid w:val="00530415"/>
    <w:rsid w:val="00552EB6"/>
    <w:rsid w:val="00594767"/>
    <w:rsid w:val="005A04CF"/>
    <w:rsid w:val="005C0309"/>
    <w:rsid w:val="005C0A2F"/>
    <w:rsid w:val="005C2FF3"/>
    <w:rsid w:val="005D272C"/>
    <w:rsid w:val="00642E9C"/>
    <w:rsid w:val="00692C06"/>
    <w:rsid w:val="006D5342"/>
    <w:rsid w:val="007349D9"/>
    <w:rsid w:val="00794A18"/>
    <w:rsid w:val="007D1B45"/>
    <w:rsid w:val="007E7E4C"/>
    <w:rsid w:val="008066DD"/>
    <w:rsid w:val="008066E4"/>
    <w:rsid w:val="008142D3"/>
    <w:rsid w:val="0083104E"/>
    <w:rsid w:val="008904C3"/>
    <w:rsid w:val="00891689"/>
    <w:rsid w:val="00924814"/>
    <w:rsid w:val="0092729B"/>
    <w:rsid w:val="0094580D"/>
    <w:rsid w:val="00976C24"/>
    <w:rsid w:val="009853D3"/>
    <w:rsid w:val="009B130C"/>
    <w:rsid w:val="009D0096"/>
    <w:rsid w:val="009E5CB5"/>
    <w:rsid w:val="00A1443C"/>
    <w:rsid w:val="00A23B11"/>
    <w:rsid w:val="00A44A0C"/>
    <w:rsid w:val="00B17DE8"/>
    <w:rsid w:val="00B32B4B"/>
    <w:rsid w:val="00B634E8"/>
    <w:rsid w:val="00B70EBE"/>
    <w:rsid w:val="00BB3294"/>
    <w:rsid w:val="00BB44BB"/>
    <w:rsid w:val="00BC5F37"/>
    <w:rsid w:val="00C15287"/>
    <w:rsid w:val="00C30FAC"/>
    <w:rsid w:val="00C63896"/>
    <w:rsid w:val="00C8528F"/>
    <w:rsid w:val="00C97468"/>
    <w:rsid w:val="00CA2689"/>
    <w:rsid w:val="00CA749A"/>
    <w:rsid w:val="00D8772F"/>
    <w:rsid w:val="00D94735"/>
    <w:rsid w:val="00DC7482"/>
    <w:rsid w:val="00DF76B8"/>
    <w:rsid w:val="00E343D5"/>
    <w:rsid w:val="00E756F7"/>
    <w:rsid w:val="00EB4C0A"/>
    <w:rsid w:val="00EB538D"/>
    <w:rsid w:val="00F1471F"/>
    <w:rsid w:val="00F6687C"/>
    <w:rsid w:val="00F96176"/>
    <w:rsid w:val="00FA1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C665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961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96176"/>
    <w:rPr>
      <w:rFonts w:ascii="Tahoma" w:hAnsi="Tahoma" w:cs="Tahoma"/>
      <w:sz w:val="16"/>
      <w:szCs w:val="16"/>
      <w:lang w:val="en-GB" w:eastAsia="en-US"/>
    </w:rPr>
  </w:style>
  <w:style w:type="paragraph" w:styleId="ListParagraph">
    <w:name w:val="List Paragraph"/>
    <w:basedOn w:val="Normal"/>
    <w:uiPriority w:val="34"/>
    <w:qFormat/>
    <w:rsid w:val="00CA268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C665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961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96176"/>
    <w:rPr>
      <w:rFonts w:ascii="Tahoma" w:hAnsi="Tahoma" w:cs="Tahoma"/>
      <w:sz w:val="16"/>
      <w:szCs w:val="16"/>
      <w:lang w:val="en-GB" w:eastAsia="en-US"/>
    </w:rPr>
  </w:style>
  <w:style w:type="paragraph" w:styleId="ListParagraph">
    <w:name w:val="List Paragraph"/>
    <w:basedOn w:val="Normal"/>
    <w:uiPriority w:val="34"/>
    <w:qFormat/>
    <w:rsid w:val="00CA26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63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wmf"/><Relationship Id="rId4" Type="http://schemas.microsoft.com/office/2007/relationships/stylesWithEffects" Target="stylesWithEffect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F84796-D31F-4E86-96F6-559FE06B07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8587D7FD</Template>
  <TotalTime>8</TotalTime>
  <Pages>7</Pages>
  <Words>723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SVSC</Company>
  <LinksUpToDate>false</LinksUpToDate>
  <CharactersWithSpaces>4836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Leanne Gadsby</dc:creator>
  <cp:lastModifiedBy>SAMSON Helen</cp:lastModifiedBy>
  <cp:revision>4</cp:revision>
  <cp:lastPrinted>2016-03-08T03:34:00Z</cp:lastPrinted>
  <dcterms:created xsi:type="dcterms:W3CDTF">2016-05-26T04:19:00Z</dcterms:created>
  <dcterms:modified xsi:type="dcterms:W3CDTF">2016-05-26T04:27:00Z</dcterms:modified>
</cp:coreProperties>
</file>