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3247" w:rsidRDefault="008427D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038B8B" wp14:editId="420D0FE3">
                <wp:simplePos x="0" y="0"/>
                <wp:positionH relativeFrom="column">
                  <wp:posOffset>-491003</wp:posOffset>
                </wp:positionH>
                <wp:positionV relativeFrom="paragraph">
                  <wp:posOffset>2024783</wp:posOffset>
                </wp:positionV>
                <wp:extent cx="1486968" cy="350378"/>
                <wp:effectExtent l="0" t="3175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486968" cy="3503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27D8" w:rsidRPr="008427D8" w:rsidRDefault="008427D8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8427D8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New Zealand Dollar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8.65pt;margin-top:159.45pt;width:117.1pt;height:27.6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" stroked="f">
                <v:textbox>
                  <w:txbxContent>
                    <w:p w:rsidR="008427D8" w:rsidRPr="008427D8" w:rsidRDefault="008427D8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8427D8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New Zealand Dollar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2760BE" wp14:editId="23B7145E">
            <wp:extent cx="6597015" cy="5274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Zealand Dollar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01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3247" w:rsidSect="008427D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7D8"/>
    <w:rsid w:val="002A3247"/>
    <w:rsid w:val="0084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427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27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8427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42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B1B7B06B</Template>
  <TotalTime>6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SAMSON Helen</dc:creator>
  <cp:lastModifiedBy>SAMSON Helen</cp:lastModifiedBy>
  <cp:revision>1</cp:revision>
  <cp:lastPrinted>2016-03-09T01:42:00Z</cp:lastPrinted>
  <dcterms:created xsi:type="dcterms:W3CDTF">2016-03-09T01:37:00Z</dcterms:created>
  <dcterms:modified xsi:type="dcterms:W3CDTF">2016-03-09T01:43:00Z</dcterms:modified>
</cp:coreProperties>
</file>