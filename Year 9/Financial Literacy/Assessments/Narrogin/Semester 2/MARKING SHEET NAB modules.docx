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297" w:rsidRDefault="00DA7297" w:rsidP="00DA729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77C3C0" wp14:editId="379D7BC3">
                <wp:simplePos x="0" y="0"/>
                <wp:positionH relativeFrom="column">
                  <wp:posOffset>1570355</wp:posOffset>
                </wp:positionH>
                <wp:positionV relativeFrom="paragraph">
                  <wp:posOffset>207010</wp:posOffset>
                </wp:positionV>
                <wp:extent cx="1828800" cy="1828800"/>
                <wp:effectExtent l="0" t="0" r="0" b="63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A7297" w:rsidRPr="00DA7297" w:rsidRDefault="00DA7297" w:rsidP="00DA729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DA7297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NAB $20 </w:t>
                            </w:r>
                            <w:r w:rsidR="00C7544F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</w:t>
                            </w:r>
                            <w:r w:rsidRPr="00DA7297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hallenge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3.65pt;margin-top:16.3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" filled="f" stroked="f">
                <v:fill o:detectmouseclick="t"/>
                <v:textbox style="mso-fit-shape-to-text:t">
                  <w:txbxContent>
                    <w:p w:rsidR="00DA7297" w:rsidRPr="00DA7297" w:rsidRDefault="00DA7297" w:rsidP="00DA7297">
                      <w:pPr>
                        <w:jc w:val="center"/>
                        <w:rPr>
                          <w:rFonts w:ascii="Arial" w:hAnsi="Arial" w:cs="Arial"/>
                          <w:b/>
                          <w:sz w:val="72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DA7297">
                        <w:rPr>
                          <w:rFonts w:ascii="Arial" w:hAnsi="Arial" w:cs="Arial"/>
                          <w:b/>
                          <w:sz w:val="72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NAB $20 </w:t>
                      </w:r>
                      <w:r w:rsidR="00C7544F">
                        <w:rPr>
                          <w:rFonts w:ascii="Arial" w:hAnsi="Arial" w:cs="Arial"/>
                          <w:b/>
                          <w:sz w:val="72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</w:t>
                      </w:r>
                      <w:r w:rsidRPr="00DA7297">
                        <w:rPr>
                          <w:rFonts w:ascii="Arial" w:hAnsi="Arial" w:cs="Arial"/>
                          <w:b/>
                          <w:sz w:val="72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hallenge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A7297" w:rsidRDefault="0029301F" w:rsidP="00DA7297">
      <w:pPr>
        <w:jc w:val="center"/>
        <w:rPr>
          <w:rFonts w:ascii="Arial" w:hAnsi="Arial" w:cs="Arial"/>
          <w:b/>
          <w:sz w:val="28"/>
          <w:szCs w:val="28"/>
        </w:rPr>
      </w:pPr>
      <w:r w:rsidRPr="000E407B">
        <w:rPr>
          <w:rFonts w:ascii="Arial" w:hAnsi="Arial" w:cs="Arial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63360" behindDoc="1" locked="0" layoutInCell="1" allowOverlap="1" wp14:anchorId="1D5A8AEE" wp14:editId="35909ECF">
            <wp:simplePos x="0" y="0"/>
            <wp:positionH relativeFrom="column">
              <wp:posOffset>259080</wp:posOffset>
            </wp:positionH>
            <wp:positionV relativeFrom="paragraph">
              <wp:posOffset>-303530</wp:posOffset>
            </wp:positionV>
            <wp:extent cx="101917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398" y="21394"/>
                <wp:lineTo x="2139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7297" w:rsidRDefault="00DA7297" w:rsidP="00DA7297">
      <w:pPr>
        <w:jc w:val="center"/>
        <w:rPr>
          <w:rFonts w:ascii="Arial" w:hAnsi="Arial" w:cs="Arial"/>
          <w:b/>
          <w:sz w:val="28"/>
          <w:szCs w:val="28"/>
        </w:rPr>
      </w:pPr>
    </w:p>
    <w:p w:rsidR="00C7544F" w:rsidRDefault="00C7544F" w:rsidP="00C7544F">
      <w:pPr>
        <w:ind w:left="2880" w:firstLine="72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Preparation for challenge      </w:t>
      </w:r>
    </w:p>
    <w:p w:rsidR="00DA7297" w:rsidRDefault="00DA7297" w:rsidP="00DA7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MARKING SHEET</w:t>
      </w:r>
    </w:p>
    <w:tbl>
      <w:tblPr>
        <w:tblpPr w:leftFromText="180" w:rightFromText="180" w:vertAnchor="text" w:horzAnchor="margin" w:tblpXSpec="center" w:tblpY="1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841"/>
      </w:tblGrid>
      <w:tr w:rsidR="00DA7297" w:rsidTr="00C4334C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7297" w:rsidRDefault="00DA7297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Task 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7297" w:rsidRDefault="00DA7297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FEEDBACK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7297" w:rsidRDefault="00DA7297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MARK</w:t>
            </w:r>
          </w:p>
        </w:tc>
      </w:tr>
      <w:tr w:rsidR="00DA7297" w:rsidTr="00C4334C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7297" w:rsidRDefault="00DA7297" w:rsidP="00C4334C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Module 1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DA7297" w:rsidP="00DA7297">
            <w:pPr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Pr="00DA7297" w:rsidRDefault="00DA7297" w:rsidP="00DA729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DA7297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100</w:t>
            </w:r>
          </w:p>
        </w:tc>
      </w:tr>
      <w:tr w:rsidR="00DA7297" w:rsidTr="00C4334C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7297" w:rsidRPr="00DA7297" w:rsidRDefault="00DA7297" w:rsidP="00DA7297">
            <w:pPr>
              <w:jc w:val="center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Module 2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DA7297" w:rsidP="00DA7297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Pr="00DA7297" w:rsidRDefault="00DA7297" w:rsidP="00DA729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DA7297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Pr="00DA7297">
              <w:rPr>
                <w:rFonts w:ascii="Arial" w:hAnsi="Arial" w:cs="Arial"/>
                <w:b/>
                <w:sz w:val="28"/>
                <w:szCs w:val="28"/>
              </w:rPr>
              <w:t>1</w:t>
            </w:r>
            <w:r>
              <w:rPr>
                <w:rFonts w:ascii="Arial" w:hAnsi="Arial" w:cs="Arial"/>
                <w:b/>
                <w:sz w:val="28"/>
                <w:szCs w:val="28"/>
              </w:rPr>
              <w:t>00</w:t>
            </w:r>
          </w:p>
        </w:tc>
      </w:tr>
      <w:tr w:rsidR="00DA7297" w:rsidTr="00DA7297">
        <w:trPr>
          <w:trHeight w:val="599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Pr="00DA7297" w:rsidRDefault="00DA7297" w:rsidP="00DA729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Module 3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DA7297" w:rsidP="00DA7297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Pr="00DA7297" w:rsidRDefault="00DA7297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DA7297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Pr="00DA7297">
              <w:rPr>
                <w:rFonts w:ascii="Arial" w:hAnsi="Arial" w:cs="Arial"/>
                <w:b/>
                <w:sz w:val="28"/>
                <w:szCs w:val="28"/>
              </w:rPr>
              <w:t>1</w:t>
            </w:r>
            <w:r>
              <w:rPr>
                <w:rFonts w:ascii="Arial" w:hAnsi="Arial" w:cs="Arial"/>
                <w:b/>
                <w:sz w:val="28"/>
                <w:szCs w:val="28"/>
              </w:rPr>
              <w:t>00</w:t>
            </w:r>
          </w:p>
        </w:tc>
      </w:tr>
      <w:tr w:rsidR="00DA7297" w:rsidTr="00C4334C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DA7297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Module 4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DA7297" w:rsidP="00C4334C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Pr="00DA7297" w:rsidRDefault="00DA7297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DA7297">
              <w:rPr>
                <w:rFonts w:ascii="Arial" w:hAnsi="Arial" w:cs="Arial"/>
                <w:b/>
                <w:sz w:val="28"/>
                <w:szCs w:val="28"/>
                <w:lang w:val="en-US"/>
              </w:rPr>
              <w:t>/10</w:t>
            </w: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0</w:t>
            </w:r>
          </w:p>
        </w:tc>
      </w:tr>
      <w:tr w:rsidR="00DA7297" w:rsidTr="00C4334C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DA7297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Module 5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DA7297" w:rsidP="00C4334C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Pr="00DA7297" w:rsidRDefault="00DA7297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DA7297">
              <w:rPr>
                <w:rFonts w:ascii="Arial" w:hAnsi="Arial" w:cs="Arial"/>
                <w:b/>
                <w:sz w:val="28"/>
                <w:szCs w:val="28"/>
                <w:lang w:val="en-US"/>
              </w:rPr>
              <w:t>/1</w:t>
            </w: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00</w:t>
            </w:r>
          </w:p>
        </w:tc>
      </w:tr>
      <w:tr w:rsidR="00DA7297" w:rsidTr="00C4334C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DA7297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Module 6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DA7297" w:rsidP="00C4334C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Pr="00DA7297" w:rsidRDefault="00DA7297" w:rsidP="00DA7297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DA7297">
              <w:rPr>
                <w:rFonts w:ascii="Arial" w:hAnsi="Arial" w:cs="Arial"/>
                <w:b/>
                <w:sz w:val="28"/>
                <w:szCs w:val="28"/>
                <w:lang w:val="en-US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100</w:t>
            </w:r>
          </w:p>
        </w:tc>
      </w:tr>
      <w:tr w:rsidR="00DA7297" w:rsidTr="00C4334C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C7544F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My </w:t>
            </w:r>
            <w:r w:rsidR="00DA7297">
              <w:rPr>
                <w:rFonts w:ascii="Arial" w:hAnsi="Arial" w:cs="Arial"/>
                <w:b/>
                <w:sz w:val="28"/>
                <w:szCs w:val="28"/>
                <w:lang w:val="en-US"/>
              </w:rPr>
              <w:t>Total mark</w:t>
            </w:r>
          </w:p>
          <w:p w:rsidR="00C7544F" w:rsidRDefault="00C7544F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25%</w:t>
            </w:r>
            <w:bookmarkStart w:id="0" w:name="_GoBack"/>
            <w:bookmarkEnd w:id="0"/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DA7297" w:rsidP="00C4334C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01F" w:rsidRDefault="00DA7297" w:rsidP="0029301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DA7297">
              <w:rPr>
                <w:rFonts w:ascii="Arial" w:hAnsi="Arial" w:cs="Arial"/>
                <w:b/>
                <w:sz w:val="28"/>
                <w:szCs w:val="28"/>
                <w:lang w:val="en-US"/>
              </w:rPr>
              <w:t>/</w:t>
            </w:r>
            <w:r w:rsidRPr="00DA7297">
              <w:rPr>
                <w:rFonts w:ascii="Arial" w:hAnsi="Arial" w:cs="Arial"/>
                <w:b/>
                <w:sz w:val="28"/>
                <w:szCs w:val="28"/>
                <w:lang w:val="en-US"/>
              </w:rPr>
              <w:t>60</w:t>
            </w: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0</w:t>
            </w:r>
          </w:p>
          <w:p w:rsidR="0029301F" w:rsidRDefault="0029301F" w:rsidP="0029301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/60</w:t>
            </w:r>
          </w:p>
          <w:p w:rsidR="0029301F" w:rsidRPr="00DA7297" w:rsidRDefault="0029301F" w:rsidP="0029301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</w:tr>
    </w:tbl>
    <w:p w:rsidR="00DA7297" w:rsidRDefault="00DA7297" w:rsidP="00DA7297">
      <w:pPr>
        <w:jc w:val="center"/>
        <w:rPr>
          <w:rFonts w:ascii="Arial" w:hAnsi="Arial" w:cs="Arial"/>
          <w:b/>
          <w:sz w:val="28"/>
          <w:szCs w:val="28"/>
        </w:rPr>
      </w:pPr>
    </w:p>
    <w:p w:rsidR="00DA7297" w:rsidRPr="000E407B" w:rsidRDefault="00DA7297" w:rsidP="00DA729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8"/>
          <w:szCs w:val="28"/>
        </w:rPr>
        <w:t xml:space="preserve">                                   </w:t>
      </w:r>
    </w:p>
    <w:p w:rsidR="002A3247" w:rsidRDefault="00DA7297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EF7644" wp14:editId="50990A8F">
                <wp:simplePos x="0" y="0"/>
                <wp:positionH relativeFrom="column">
                  <wp:posOffset>368300</wp:posOffset>
                </wp:positionH>
                <wp:positionV relativeFrom="paragraph">
                  <wp:posOffset>4107180</wp:posOffset>
                </wp:positionV>
                <wp:extent cx="6057900" cy="213169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2131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7297" w:rsidRDefault="00DA7297" w:rsidP="00DA7297">
                            <w:pPr>
                              <w:rPr>
                                <w:rFonts w:ascii="Arial" w:hAnsi="Arial" w:cs="Arial"/>
                                <w:b/>
                                <w:lang w:val="en-A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AU"/>
                              </w:rPr>
                              <w:t>Teacher’s Feedback: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29pt;margin-top:323.4pt;width:477pt;height:16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">
                <v:textbox>
                  <w:txbxContent>
                    <w:p w:rsidR="00DA7297" w:rsidRDefault="00DA7297" w:rsidP="00DA7297">
                      <w:pPr>
                        <w:rPr>
                          <w:rFonts w:ascii="Arial" w:hAnsi="Arial" w:cs="Arial"/>
                          <w:b/>
                          <w:lang w:val="en-AU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AU"/>
                        </w:rPr>
                        <w:t>Teacher’s Feedback: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A3247" w:rsidSect="003A3FF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297"/>
    <w:rsid w:val="0029301F"/>
    <w:rsid w:val="002A3247"/>
    <w:rsid w:val="00C7544F"/>
    <w:rsid w:val="00DA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A7297"/>
    <w:pPr>
      <w:spacing w:after="200" w:line="276" w:lineRule="auto"/>
    </w:pPr>
    <w:rPr>
      <w:rFonts w:ascii="Calibri" w:eastAsia="Calibri" w:hAnsi="Calibri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A7297"/>
    <w:pPr>
      <w:spacing w:after="200" w:line="276" w:lineRule="auto"/>
    </w:pPr>
    <w:rPr>
      <w:rFonts w:ascii="Calibri" w:eastAsia="Calibri" w:hAnsi="Calibri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7D26FF7B</Template>
  <TotalTime>12</TotalTime>
  <Pages>1</Pages>
  <Words>32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SAMSON Helen</dc:creator>
  <cp:lastModifiedBy>SAMSON Helen</cp:lastModifiedBy>
  <cp:revision>2</cp:revision>
  <dcterms:created xsi:type="dcterms:W3CDTF">2016-06-23T06:07:00Z</dcterms:created>
  <dcterms:modified xsi:type="dcterms:W3CDTF">2016-06-23T06:22:00Z</dcterms:modified>
</cp:coreProperties>
</file>