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71F" w:rsidRPr="000E407B" w:rsidRDefault="00AE3113" w:rsidP="00BB44BB">
      <w:pPr>
        <w:ind w:firstLine="72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8992" behindDoc="1" locked="0" layoutInCell="1" allowOverlap="1" wp14:anchorId="51EEEED2" wp14:editId="564CDCCF">
            <wp:simplePos x="0" y="0"/>
            <wp:positionH relativeFrom="column">
              <wp:posOffset>4761865</wp:posOffset>
            </wp:positionH>
            <wp:positionV relativeFrom="paragraph">
              <wp:posOffset>-47625</wp:posOffset>
            </wp:positionV>
            <wp:extent cx="1676400" cy="606425"/>
            <wp:effectExtent l="0" t="0" r="0" b="3175"/>
            <wp:wrapTight wrapText="bothSides">
              <wp:wrapPolygon edited="0">
                <wp:start x="0" y="0"/>
                <wp:lineTo x="0" y="21035"/>
                <wp:lineTo x="21355" y="21035"/>
                <wp:lineTo x="2135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stralian dolla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309"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2848" behindDoc="1" locked="0" layoutInCell="1" allowOverlap="1" wp14:anchorId="1AF28D72" wp14:editId="66291A9D">
            <wp:simplePos x="0" y="0"/>
            <wp:positionH relativeFrom="column">
              <wp:posOffset>106680</wp:posOffset>
            </wp:positionH>
            <wp:positionV relativeFrom="paragraph">
              <wp:posOffset>-132715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096">
        <w:rPr>
          <w:rFonts w:ascii="Arial" w:hAnsi="Arial" w:cs="Arial"/>
          <w:b/>
          <w:sz w:val="36"/>
          <w:szCs w:val="36"/>
        </w:rPr>
        <w:t xml:space="preserve"> </w:t>
      </w:r>
      <w:r w:rsidR="00BB44BB" w:rsidRPr="000E407B">
        <w:rPr>
          <w:rFonts w:ascii="Arial" w:hAnsi="Arial" w:cs="Arial"/>
          <w:b/>
          <w:sz w:val="36"/>
          <w:szCs w:val="36"/>
        </w:rPr>
        <w:t xml:space="preserve">          </w:t>
      </w:r>
    </w:p>
    <w:p w:rsidR="00EE0C0B" w:rsidRDefault="009D0096" w:rsidP="0031371F">
      <w:pPr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        </w:t>
      </w:r>
      <w:r>
        <w:rPr>
          <w:rFonts w:ascii="Arial" w:hAnsi="Arial" w:cs="Arial"/>
          <w:sz w:val="40"/>
        </w:rPr>
        <w:tab/>
      </w:r>
    </w:p>
    <w:p w:rsidR="00EE0C0B" w:rsidRPr="00EE0C0B" w:rsidRDefault="00EE0C0B" w:rsidP="00EE0C0B">
      <w:pPr>
        <w:ind w:left="2160" w:firstLine="720"/>
        <w:rPr>
          <w:rFonts w:ascii="Arial" w:hAnsi="Arial" w:cs="Arial"/>
          <w:sz w:val="44"/>
          <w:szCs w:val="44"/>
        </w:rPr>
      </w:pPr>
      <w:r w:rsidRPr="00EE0C0B">
        <w:rPr>
          <w:rFonts w:ascii="Arial" w:hAnsi="Arial" w:cs="Arial"/>
          <w:b/>
          <w:noProof/>
          <w:sz w:val="44"/>
          <w:szCs w:val="44"/>
          <w:lang w:val="en-AU" w:eastAsia="en-AU"/>
        </w:rPr>
        <w:t xml:space="preserve">Challenge </w:t>
      </w:r>
      <w:r>
        <w:rPr>
          <w:rFonts w:ascii="Arial" w:hAnsi="Arial" w:cs="Arial"/>
          <w:b/>
          <w:sz w:val="44"/>
          <w:szCs w:val="44"/>
        </w:rPr>
        <w:t xml:space="preserve">  </w:t>
      </w:r>
      <w:r w:rsidRPr="00EE0C0B">
        <w:rPr>
          <w:rFonts w:ascii="Arial" w:hAnsi="Arial" w:cs="Arial"/>
          <w:b/>
          <w:sz w:val="44"/>
          <w:szCs w:val="44"/>
        </w:rPr>
        <w:t>20%</w:t>
      </w:r>
    </w:p>
    <w:p w:rsidR="0031371F" w:rsidRPr="000E407B" w:rsidRDefault="009D0096" w:rsidP="00EE0C0B">
      <w:pPr>
        <w:ind w:left="2160" w:firstLine="720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>My Mark   /</w:t>
      </w:r>
      <w:r w:rsidR="00AE3113">
        <w:rPr>
          <w:rFonts w:ascii="Arial" w:hAnsi="Arial" w:cs="Arial"/>
          <w:sz w:val="40"/>
        </w:rPr>
        <w:t>75</w:t>
      </w:r>
    </w:p>
    <w:p w:rsidR="00BB44BB" w:rsidRPr="000E407B" w:rsidRDefault="00BB44BB" w:rsidP="0031371F">
      <w:pPr>
        <w:rPr>
          <w:rFonts w:ascii="Arial" w:hAnsi="Arial" w:cs="Arial"/>
          <w:sz w:val="40"/>
        </w:rPr>
      </w:pPr>
    </w:p>
    <w:p w:rsidR="001C6656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 xml:space="preserve">You are to </w:t>
      </w:r>
      <w:r w:rsidR="00AE3113">
        <w:rPr>
          <w:rFonts w:ascii="Arial" w:hAnsi="Arial" w:cs="Arial"/>
          <w:b/>
          <w:sz w:val="24"/>
          <w:szCs w:val="24"/>
        </w:rPr>
        <w:t>engage in and prepare for launch of your product/service.</w:t>
      </w:r>
    </w:p>
    <w:p w:rsidR="005A04CF" w:rsidRPr="000E407B" w:rsidRDefault="005A04CF" w:rsidP="00CA2689">
      <w:pPr>
        <w:jc w:val="center"/>
        <w:rPr>
          <w:rFonts w:ascii="Arial" w:hAnsi="Arial" w:cs="Arial"/>
          <w:b/>
          <w:sz w:val="24"/>
          <w:szCs w:val="24"/>
        </w:rPr>
      </w:pPr>
    </w:p>
    <w:p w:rsidR="001C6656" w:rsidRPr="000E407B" w:rsidRDefault="00AE3113" w:rsidP="00CA268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Remember you have $20 for each member of your company to spend.</w:t>
      </w:r>
    </w:p>
    <w:p w:rsidR="001C6656" w:rsidRPr="000E407B" w:rsidRDefault="001C6656" w:rsidP="00CA2689">
      <w:pPr>
        <w:jc w:val="center"/>
        <w:rPr>
          <w:rFonts w:ascii="Arial" w:hAnsi="Arial" w:cs="Arial"/>
          <w:sz w:val="24"/>
          <w:szCs w:val="24"/>
        </w:rPr>
      </w:pPr>
    </w:p>
    <w:p w:rsidR="001C6656" w:rsidRDefault="001C6656" w:rsidP="00261483">
      <w:pPr>
        <w:ind w:left="720" w:firstLine="720"/>
        <w:rPr>
          <w:rFonts w:ascii="Arial" w:hAnsi="Arial" w:cs="Arial"/>
          <w:b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You must:</w:t>
      </w:r>
    </w:p>
    <w:p w:rsidR="002D7D8E" w:rsidRDefault="002D7D8E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2D7D8E">
        <w:rPr>
          <w:rFonts w:ascii="Arial" w:hAnsi="Arial" w:cs="Arial"/>
          <w:b/>
          <w:sz w:val="24"/>
          <w:szCs w:val="24"/>
        </w:rPr>
        <w:t>Work as a team</w:t>
      </w:r>
    </w:p>
    <w:p w:rsidR="002D7D8E" w:rsidRDefault="002D7D8E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Create your product / plan your service</w:t>
      </w:r>
    </w:p>
    <w:p w:rsidR="002D7D8E" w:rsidRDefault="002D7D8E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Create your advertising</w:t>
      </w:r>
    </w:p>
    <w:p w:rsidR="002D7D8E" w:rsidRPr="002D7D8E" w:rsidRDefault="002D7D8E" w:rsidP="002D7D8E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Practice your customer service techniques</w:t>
      </w:r>
    </w:p>
    <w:p w:rsidR="000E407B" w:rsidRPr="000E407B" w:rsidRDefault="000E407B" w:rsidP="0026148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b/>
          <w:sz w:val="24"/>
          <w:szCs w:val="24"/>
        </w:rPr>
        <w:t>Use full sentences</w:t>
      </w:r>
      <w:r w:rsidR="002D7D8E">
        <w:rPr>
          <w:rFonts w:ascii="Arial" w:hAnsi="Arial" w:cs="Arial"/>
          <w:b/>
          <w:sz w:val="24"/>
          <w:szCs w:val="24"/>
        </w:rPr>
        <w:t xml:space="preserve"> in your responses</w:t>
      </w:r>
    </w:p>
    <w:tbl>
      <w:tblPr>
        <w:tblpPr w:leftFromText="180" w:rightFromText="180" w:vertAnchor="text" w:horzAnchor="margin" w:tblpXSpec="center" w:tblpY="6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D1B45" w:rsidRPr="000E407B" w:rsidTr="00CA2689">
        <w:tc>
          <w:tcPr>
            <w:tcW w:w="9242" w:type="dxa"/>
            <w:shd w:val="clear" w:color="auto" w:fill="auto"/>
          </w:tcPr>
          <w:p w:rsidR="007D1B45" w:rsidRPr="000E407B" w:rsidRDefault="007D1B45" w:rsidP="00AE3113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0E407B">
              <w:rPr>
                <w:rFonts w:ascii="Arial" w:hAnsi="Arial" w:cs="Arial"/>
                <w:b/>
                <w:sz w:val="28"/>
              </w:rPr>
              <w:t>YOU HAVE A BUDGET OF $</w:t>
            </w:r>
            <w:r w:rsidR="00AE3113">
              <w:rPr>
                <w:rFonts w:ascii="Arial" w:hAnsi="Arial" w:cs="Arial"/>
                <w:b/>
                <w:sz w:val="28"/>
              </w:rPr>
              <w:t>20 each</w:t>
            </w:r>
          </w:p>
        </w:tc>
      </w:tr>
    </w:tbl>
    <w:p w:rsidR="001C6656" w:rsidRPr="000E407B" w:rsidRDefault="001C6656" w:rsidP="001C6656">
      <w:pPr>
        <w:rPr>
          <w:rFonts w:ascii="Arial" w:hAnsi="Arial" w:cs="Arial"/>
          <w:b/>
          <w:sz w:val="28"/>
        </w:rPr>
      </w:pPr>
    </w:p>
    <w:p w:rsidR="001C6656" w:rsidRPr="000E407B" w:rsidRDefault="001C6656" w:rsidP="001C6656">
      <w:pPr>
        <w:rPr>
          <w:rFonts w:ascii="Arial" w:hAnsi="Arial" w:cs="Arial"/>
          <w:sz w:val="28"/>
        </w:rPr>
      </w:pPr>
    </w:p>
    <w:p w:rsidR="007349D9" w:rsidRPr="000E407B" w:rsidRDefault="007349D9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204C3A" w:rsidRPr="000E407B" w:rsidRDefault="00204C3A" w:rsidP="001C6656">
      <w:pPr>
        <w:rPr>
          <w:rFonts w:ascii="Arial" w:hAnsi="Arial" w:cs="Arial"/>
          <w:sz w:val="28"/>
        </w:rPr>
      </w:pPr>
    </w:p>
    <w:p w:rsidR="00511311" w:rsidRDefault="00511311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D7D8E" w:rsidRDefault="002D7D8E" w:rsidP="001C6656">
      <w:pPr>
        <w:rPr>
          <w:rFonts w:ascii="Arial" w:hAnsi="Arial" w:cs="Arial"/>
          <w:sz w:val="28"/>
        </w:rPr>
      </w:pPr>
    </w:p>
    <w:p w:rsidR="00261483" w:rsidRPr="000E407B" w:rsidRDefault="00DC7482" w:rsidP="00BB1285">
      <w:pPr>
        <w:ind w:left="720" w:firstLine="720"/>
        <w:rPr>
          <w:rFonts w:ascii="Arial" w:hAnsi="Arial" w:cs="Arial"/>
          <w:b/>
          <w:sz w:val="20"/>
        </w:rPr>
      </w:pPr>
      <w:r w:rsidRPr="00A1443C">
        <w:rPr>
          <w:rFonts w:ascii="Arial" w:hAnsi="Arial" w:cs="Arial"/>
          <w:b/>
          <w:sz w:val="32"/>
          <w:szCs w:val="32"/>
          <w:u w:val="single"/>
        </w:rPr>
        <w:t>What</w:t>
      </w:r>
      <w:r w:rsidR="00204C3A" w:rsidRPr="00A1443C">
        <w:rPr>
          <w:rFonts w:ascii="Arial" w:hAnsi="Arial" w:cs="Arial"/>
          <w:b/>
          <w:sz w:val="32"/>
          <w:szCs w:val="32"/>
          <w:u w:val="single"/>
        </w:rPr>
        <w:t xml:space="preserve"> will you</w:t>
      </w:r>
      <w:r w:rsidR="00CA749A" w:rsidRPr="00A1443C">
        <w:rPr>
          <w:rFonts w:ascii="Arial" w:hAnsi="Arial" w:cs="Arial"/>
          <w:b/>
          <w:sz w:val="32"/>
          <w:szCs w:val="32"/>
          <w:u w:val="single"/>
        </w:rPr>
        <w:t xml:space="preserve"> need</w:t>
      </w:r>
      <w:r w:rsidR="001C6656" w:rsidRPr="00A1443C">
        <w:rPr>
          <w:rFonts w:ascii="Arial" w:hAnsi="Arial" w:cs="Arial"/>
          <w:b/>
          <w:sz w:val="32"/>
          <w:szCs w:val="32"/>
          <w:u w:val="single"/>
        </w:rPr>
        <w:t>?</w:t>
      </w:r>
      <w:r w:rsidR="0031371F" w:rsidRPr="000E407B">
        <w:rPr>
          <w:rFonts w:ascii="Arial" w:hAnsi="Arial" w:cs="Arial"/>
          <w:b/>
          <w:sz w:val="32"/>
          <w:szCs w:val="32"/>
        </w:rPr>
        <w:t xml:space="preserve"> (2</w:t>
      </w:r>
      <w:r w:rsidR="000E407B" w:rsidRPr="000E407B">
        <w:rPr>
          <w:rFonts w:ascii="Arial" w:hAnsi="Arial" w:cs="Arial"/>
          <w:b/>
          <w:sz w:val="32"/>
          <w:szCs w:val="32"/>
        </w:rPr>
        <w:t>0 m</w:t>
      </w:r>
      <w:r w:rsidR="00924814" w:rsidRPr="000E407B">
        <w:rPr>
          <w:rFonts w:ascii="Arial" w:hAnsi="Arial" w:cs="Arial"/>
          <w:b/>
          <w:sz w:val="32"/>
          <w:szCs w:val="32"/>
        </w:rPr>
        <w:t>arks</w:t>
      </w:r>
      <w:r w:rsidR="000E407B" w:rsidRPr="000E407B">
        <w:rPr>
          <w:rFonts w:ascii="Arial" w:hAnsi="Arial" w:cs="Arial"/>
          <w:b/>
          <w:sz w:val="32"/>
          <w:szCs w:val="32"/>
        </w:rPr>
        <w:t>, 2 marks per item</w:t>
      </w:r>
      <w:r w:rsidR="00924814" w:rsidRPr="000E407B">
        <w:rPr>
          <w:rFonts w:ascii="Arial" w:hAnsi="Arial" w:cs="Arial"/>
          <w:b/>
          <w:sz w:val="32"/>
          <w:szCs w:val="32"/>
        </w:rPr>
        <w:t>)</w:t>
      </w:r>
      <w:r w:rsidR="00A44A0C" w:rsidRPr="000E407B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Ind w:w="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1"/>
        <w:gridCol w:w="5045"/>
        <w:gridCol w:w="1015"/>
        <w:gridCol w:w="732"/>
      </w:tblGrid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ITEM</w:t>
            </w: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DETAILS</w:t>
            </w: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PRICE</w:t>
            </w: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E407B">
              <w:rPr>
                <w:rFonts w:ascii="Arial" w:hAnsi="Arial" w:cs="Arial"/>
                <w:b/>
                <w:sz w:val="20"/>
              </w:rPr>
              <w:t>TICK</w:t>
            </w: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D8772F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2709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CA749A" w:rsidRPr="000E407B" w:rsidTr="00CA2689">
        <w:tc>
          <w:tcPr>
            <w:tcW w:w="1561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CA749A" w:rsidRPr="000E407B" w:rsidRDefault="00CA749A">
            <w:pPr>
              <w:rPr>
                <w:rFonts w:ascii="Arial" w:hAnsi="Arial" w:cs="Arial"/>
              </w:rPr>
            </w:pPr>
          </w:p>
        </w:tc>
        <w:tc>
          <w:tcPr>
            <w:tcW w:w="1015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CA749A" w:rsidRPr="000E407B" w:rsidRDefault="00CA749A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487"/>
        </w:trPr>
        <w:tc>
          <w:tcPr>
            <w:tcW w:w="1561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C8528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rPr>
          <w:trHeight w:val="700"/>
        </w:trPr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CA749A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  <w:tr w:rsidR="00B17DE8" w:rsidRPr="000E407B" w:rsidTr="00CA2689">
        <w:tc>
          <w:tcPr>
            <w:tcW w:w="1561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504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015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32" w:type="dxa"/>
            <w:shd w:val="clear" w:color="auto" w:fill="auto"/>
          </w:tcPr>
          <w:p w:rsidR="00B17DE8" w:rsidRPr="000E407B" w:rsidRDefault="00B17DE8" w:rsidP="001C6656">
            <w:pPr>
              <w:rPr>
                <w:rFonts w:ascii="Arial" w:hAnsi="Arial" w:cs="Arial"/>
                <w:sz w:val="20"/>
              </w:rPr>
            </w:pPr>
          </w:p>
        </w:tc>
      </w:tr>
    </w:tbl>
    <w:p w:rsidR="00BB44BB" w:rsidRPr="000E407B" w:rsidRDefault="00BB44BB" w:rsidP="00CA2689">
      <w:pPr>
        <w:ind w:left="720" w:firstLine="720"/>
        <w:rPr>
          <w:rFonts w:ascii="Arial" w:hAnsi="Arial" w:cs="Arial"/>
          <w:sz w:val="20"/>
        </w:rPr>
      </w:pPr>
    </w:p>
    <w:p w:rsidR="00CA2689" w:rsidRPr="000E407B" w:rsidRDefault="00CA2689" w:rsidP="00CA2689">
      <w:pPr>
        <w:ind w:left="720" w:firstLine="720"/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794A18" w:rsidRDefault="00794A18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A1443C" w:rsidRDefault="00A1443C" w:rsidP="00794A18">
      <w:pPr>
        <w:rPr>
          <w:rFonts w:ascii="Arial" w:hAnsi="Arial" w:cs="Arial"/>
          <w:sz w:val="20"/>
        </w:rPr>
      </w:pPr>
    </w:p>
    <w:p w:rsidR="00BB1285" w:rsidRDefault="00BB1285" w:rsidP="00794A18">
      <w:pPr>
        <w:rPr>
          <w:rFonts w:ascii="Arial" w:hAnsi="Arial" w:cs="Arial"/>
          <w:sz w:val="20"/>
        </w:rPr>
      </w:pPr>
    </w:p>
    <w:p w:rsidR="00BB1285" w:rsidRDefault="00BB1285" w:rsidP="00794A18">
      <w:pPr>
        <w:rPr>
          <w:rFonts w:ascii="Arial" w:hAnsi="Arial" w:cs="Arial"/>
          <w:sz w:val="20"/>
        </w:rPr>
      </w:pPr>
    </w:p>
    <w:p w:rsidR="00BB1285" w:rsidRDefault="00BB1285" w:rsidP="00794A18">
      <w:pPr>
        <w:rPr>
          <w:rFonts w:ascii="Arial" w:hAnsi="Arial" w:cs="Arial"/>
          <w:sz w:val="20"/>
        </w:rPr>
      </w:pPr>
    </w:p>
    <w:p w:rsidR="00A1443C" w:rsidRPr="000E407B" w:rsidRDefault="00A1443C" w:rsidP="00794A18">
      <w:pPr>
        <w:rPr>
          <w:rFonts w:ascii="Arial" w:hAnsi="Arial" w:cs="Arial"/>
          <w:sz w:val="20"/>
        </w:rPr>
      </w:pPr>
    </w:p>
    <w:p w:rsidR="00794A18" w:rsidRPr="000E407B" w:rsidRDefault="00794A18" w:rsidP="00794A18">
      <w:pPr>
        <w:rPr>
          <w:rFonts w:ascii="Arial" w:hAnsi="Arial" w:cs="Arial"/>
          <w:sz w:val="20"/>
        </w:rPr>
      </w:pPr>
    </w:p>
    <w:p w:rsidR="00BB1285" w:rsidRPr="00BB1285" w:rsidRDefault="00BB1285" w:rsidP="00397C4A">
      <w:pPr>
        <w:rPr>
          <w:rFonts w:ascii="Arial" w:hAnsi="Arial" w:cs="Arial"/>
          <w:b/>
          <w:sz w:val="36"/>
          <w:szCs w:val="36"/>
          <w:u w:val="single"/>
        </w:rPr>
      </w:pPr>
    </w:p>
    <w:p w:rsidR="00BB1285" w:rsidRPr="00BB1285" w:rsidRDefault="00BB1285" w:rsidP="00397C4A">
      <w:pPr>
        <w:rPr>
          <w:rFonts w:ascii="Arial" w:hAnsi="Arial" w:cs="Arial"/>
          <w:b/>
          <w:sz w:val="36"/>
          <w:szCs w:val="36"/>
          <w:u w:val="single"/>
        </w:rPr>
      </w:pPr>
      <w:r w:rsidRPr="00BB1285">
        <w:rPr>
          <w:rFonts w:ascii="Arial" w:hAnsi="Arial" w:cs="Arial"/>
          <w:b/>
          <w:sz w:val="36"/>
          <w:szCs w:val="36"/>
          <w:u w:val="single"/>
        </w:rPr>
        <w:t>Questions</w:t>
      </w:r>
    </w:p>
    <w:p w:rsidR="00BB1285" w:rsidRDefault="00BB1285" w:rsidP="00397C4A">
      <w:pPr>
        <w:rPr>
          <w:rFonts w:ascii="Arial" w:hAnsi="Arial" w:cs="Arial"/>
          <w:b/>
          <w:sz w:val="24"/>
          <w:szCs w:val="24"/>
        </w:rPr>
      </w:pPr>
    </w:p>
    <w:p w:rsidR="003A3FFF" w:rsidRPr="00BB1285" w:rsidRDefault="000515B3" w:rsidP="00397C4A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>What is your business idea?</w:t>
      </w:r>
      <w:r w:rsidR="00EE0C0B" w:rsidRPr="00BB1285">
        <w:rPr>
          <w:rFonts w:ascii="Arial" w:hAnsi="Arial" w:cs="Arial"/>
          <w:sz w:val="24"/>
          <w:szCs w:val="24"/>
        </w:rPr>
        <w:t xml:space="preserve"> (5 marks)</w:t>
      </w:r>
    </w:p>
    <w:p w:rsidR="00BB44BB" w:rsidRPr="000E407B" w:rsidRDefault="00BB44BB" w:rsidP="00BB44B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BB44BB" w:rsidRPr="000E407B" w:rsidRDefault="00BB44BB" w:rsidP="00BB44BB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 xml:space="preserve">Why did you choose this </w:t>
      </w:r>
      <w:r w:rsidR="000515B3">
        <w:rPr>
          <w:rFonts w:ascii="Arial" w:hAnsi="Arial" w:cs="Arial"/>
          <w:sz w:val="24"/>
          <w:szCs w:val="24"/>
        </w:rPr>
        <w:t>business?</w:t>
      </w:r>
      <w:r w:rsidR="00EE0C0B">
        <w:rPr>
          <w:rFonts w:ascii="Arial" w:hAnsi="Arial" w:cs="Arial"/>
          <w:sz w:val="24"/>
          <w:szCs w:val="24"/>
        </w:rPr>
        <w:t xml:space="preserve"> (5 marks)</w:t>
      </w:r>
    </w:p>
    <w:p w:rsidR="00CA2689" w:rsidRPr="000E407B" w:rsidRDefault="00CA2689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  <w:r w:rsidRPr="000E407B">
        <w:rPr>
          <w:rFonts w:ascii="Arial" w:hAnsi="Arial" w:cs="Arial"/>
          <w:sz w:val="24"/>
          <w:szCs w:val="24"/>
        </w:rPr>
        <w:softHyphen/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0515B3" w:rsidRPr="000E407B" w:rsidRDefault="000515B3" w:rsidP="00CA2689">
      <w:pPr>
        <w:spacing w:after="0"/>
        <w:rPr>
          <w:rFonts w:ascii="Arial" w:hAnsi="Arial" w:cs="Arial"/>
          <w:sz w:val="24"/>
          <w:szCs w:val="24"/>
        </w:rPr>
      </w:pPr>
    </w:p>
    <w:p w:rsidR="00CA2689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0515B3" w:rsidRPr="000E407B" w:rsidRDefault="000515B3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Who is in your company</w:t>
      </w:r>
      <w:r w:rsidR="00EE0C0B">
        <w:rPr>
          <w:rFonts w:ascii="Arial" w:hAnsi="Arial" w:cs="Arial"/>
          <w:sz w:val="24"/>
          <w:szCs w:val="24"/>
        </w:rPr>
        <w:t>? (5 marks)</w:t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EE0C0B" w:rsidRDefault="00EE0C0B" w:rsidP="00CA2689">
      <w:pPr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 xml:space="preserve">List </w:t>
      </w:r>
      <w:r w:rsidR="000515B3">
        <w:rPr>
          <w:rFonts w:ascii="Arial" w:hAnsi="Arial" w:cs="Arial"/>
          <w:sz w:val="24"/>
          <w:szCs w:val="24"/>
        </w:rPr>
        <w:t>each person’s role in the company</w:t>
      </w:r>
      <w:r w:rsidR="00EE0C0B">
        <w:rPr>
          <w:rFonts w:ascii="Arial" w:hAnsi="Arial" w:cs="Arial"/>
          <w:sz w:val="24"/>
          <w:szCs w:val="24"/>
        </w:rPr>
        <w:t>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your advertising strategy? (5 marks)</w:t>
      </w: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Default="00CA2689" w:rsidP="00397C4A">
      <w:pPr>
        <w:rPr>
          <w:rFonts w:ascii="Arial" w:hAnsi="Arial" w:cs="Arial"/>
          <w:sz w:val="24"/>
          <w:szCs w:val="24"/>
        </w:rPr>
      </w:pPr>
    </w:p>
    <w:p w:rsidR="00BB1285" w:rsidRDefault="00BB1285" w:rsidP="00397C4A">
      <w:pPr>
        <w:rPr>
          <w:rFonts w:ascii="Arial" w:hAnsi="Arial" w:cs="Arial"/>
          <w:sz w:val="24"/>
          <w:szCs w:val="24"/>
        </w:rPr>
      </w:pPr>
    </w:p>
    <w:p w:rsidR="00BB1285" w:rsidRDefault="00BB1285" w:rsidP="00397C4A">
      <w:pPr>
        <w:rPr>
          <w:rFonts w:ascii="Arial" w:hAnsi="Arial" w:cs="Arial"/>
          <w:sz w:val="24"/>
          <w:szCs w:val="24"/>
        </w:rPr>
      </w:pPr>
    </w:p>
    <w:p w:rsidR="00BB1285" w:rsidRDefault="00BB1285" w:rsidP="00397C4A">
      <w:pPr>
        <w:rPr>
          <w:rFonts w:ascii="Arial" w:hAnsi="Arial" w:cs="Arial"/>
          <w:sz w:val="24"/>
          <w:szCs w:val="24"/>
        </w:rPr>
      </w:pPr>
    </w:p>
    <w:p w:rsidR="00EE0C0B" w:rsidRPr="000E407B" w:rsidRDefault="00EE0C0B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Why do you need to advertise before you launch your business?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7E7E4C" w:rsidRPr="000E407B" w:rsidRDefault="007E7E4C" w:rsidP="00397C4A">
      <w:pPr>
        <w:rPr>
          <w:rFonts w:ascii="Arial" w:hAnsi="Arial" w:cs="Arial"/>
          <w:b/>
          <w:sz w:val="24"/>
          <w:szCs w:val="24"/>
        </w:rPr>
      </w:pPr>
    </w:p>
    <w:p w:rsidR="00511311" w:rsidRPr="000E407B" w:rsidRDefault="00EE0C0B" w:rsidP="00397C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well do you think you work with the other members of your group? (5 marks)</w:t>
      </w:r>
    </w:p>
    <w:p w:rsidR="00CA2689" w:rsidRPr="000E407B" w:rsidRDefault="00CA2689" w:rsidP="00CA2689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CA2689" w:rsidRPr="000E407B" w:rsidRDefault="00CA2689" w:rsidP="00CA2689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511311" w:rsidRPr="000E407B" w:rsidRDefault="00511311" w:rsidP="00397C4A">
      <w:pPr>
        <w:rPr>
          <w:rFonts w:ascii="Arial" w:hAnsi="Arial" w:cs="Arial"/>
          <w:sz w:val="24"/>
          <w:szCs w:val="24"/>
        </w:rPr>
      </w:pPr>
    </w:p>
    <w:p w:rsidR="0031371F" w:rsidRPr="00BB1285" w:rsidRDefault="00EE0C0B" w:rsidP="00397C4A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>How well do you think you are prepared to launch and run your business? (</w:t>
      </w:r>
      <w:r w:rsidR="00BB1285" w:rsidRPr="00BB1285">
        <w:rPr>
          <w:rFonts w:ascii="Arial" w:hAnsi="Arial" w:cs="Arial"/>
          <w:sz w:val="24"/>
          <w:szCs w:val="24"/>
        </w:rPr>
        <w:t>5 marks)</w:t>
      </w:r>
    </w:p>
    <w:p w:rsidR="00EE0C0B" w:rsidRPr="00BB1285" w:rsidRDefault="00EE0C0B" w:rsidP="00EE0C0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BB1285" w:rsidRDefault="00EE0C0B" w:rsidP="00EE0C0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BB1285" w:rsidRDefault="00EE0C0B" w:rsidP="00EE0C0B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BB1285" w:rsidRDefault="00CA2689" w:rsidP="00397C4A">
      <w:pPr>
        <w:rPr>
          <w:rFonts w:ascii="Arial" w:hAnsi="Arial" w:cs="Arial"/>
          <w:sz w:val="24"/>
          <w:szCs w:val="24"/>
        </w:rPr>
      </w:pPr>
    </w:p>
    <w:p w:rsidR="00EE0C0B" w:rsidRPr="00BB1285" w:rsidRDefault="00EE0C0B" w:rsidP="00397C4A">
      <w:pPr>
        <w:rPr>
          <w:rFonts w:ascii="Arial" w:hAnsi="Arial" w:cs="Arial"/>
          <w:sz w:val="24"/>
          <w:szCs w:val="24"/>
        </w:rPr>
      </w:pPr>
      <w:r w:rsidRPr="00BB1285">
        <w:rPr>
          <w:rFonts w:ascii="Arial" w:hAnsi="Arial" w:cs="Arial"/>
          <w:sz w:val="24"/>
          <w:szCs w:val="24"/>
        </w:rPr>
        <w:t>Do you have any concerns about launching your business? (5 Marks)</w:t>
      </w:r>
    </w:p>
    <w:p w:rsidR="00EE0C0B" w:rsidRPr="000E407B" w:rsidRDefault="00EE0C0B" w:rsidP="00EE0C0B">
      <w:pPr>
        <w:pBdr>
          <w:top w:val="single" w:sz="12" w:space="0" w:color="auto"/>
          <w:bottom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EE0C0B">
      <w:pPr>
        <w:pBdr>
          <w:bottom w:val="single" w:sz="12" w:space="1" w:color="auto"/>
          <w:between w:val="single" w:sz="12" w:space="1" w:color="auto"/>
        </w:pBdr>
        <w:spacing w:after="0"/>
        <w:rPr>
          <w:rFonts w:ascii="Arial" w:hAnsi="Arial" w:cs="Arial"/>
          <w:sz w:val="24"/>
          <w:szCs w:val="24"/>
        </w:rPr>
      </w:pPr>
    </w:p>
    <w:p w:rsidR="00EE0C0B" w:rsidRPr="000E407B" w:rsidRDefault="00EE0C0B" w:rsidP="00EE0C0B">
      <w:pPr>
        <w:rPr>
          <w:rFonts w:ascii="Arial" w:hAnsi="Arial" w:cs="Arial"/>
          <w:sz w:val="24"/>
          <w:szCs w:val="24"/>
        </w:rPr>
      </w:pPr>
      <w:r w:rsidRPr="000E407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CA2689" w:rsidRPr="000E407B" w:rsidRDefault="00CA2689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A44A0C" w:rsidRPr="000E407B" w:rsidRDefault="00A44A0C" w:rsidP="00397C4A">
      <w:pPr>
        <w:rPr>
          <w:rFonts w:ascii="Arial" w:hAnsi="Arial" w:cs="Arial"/>
          <w:sz w:val="20"/>
          <w:szCs w:val="20"/>
        </w:rPr>
      </w:pPr>
    </w:p>
    <w:p w:rsidR="00BB1285" w:rsidRDefault="00BB1285" w:rsidP="004C2DF2">
      <w:pPr>
        <w:rPr>
          <w:rFonts w:ascii="Arial" w:hAnsi="Arial" w:cs="Arial"/>
          <w:sz w:val="20"/>
          <w:szCs w:val="20"/>
        </w:rPr>
      </w:pPr>
    </w:p>
    <w:p w:rsidR="008066DD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5920" behindDoc="1" locked="0" layoutInCell="1" allowOverlap="1" wp14:anchorId="089A7308" wp14:editId="283BBD32">
            <wp:simplePos x="0" y="0"/>
            <wp:positionH relativeFrom="column">
              <wp:posOffset>640715</wp:posOffset>
            </wp:positionH>
            <wp:positionV relativeFrom="paragraph">
              <wp:posOffset>106045</wp:posOffset>
            </wp:positionV>
            <wp:extent cx="366395" cy="788035"/>
            <wp:effectExtent l="0" t="0" r="0" b="0"/>
            <wp:wrapTight wrapText="bothSides">
              <wp:wrapPolygon edited="0">
                <wp:start x="10107" y="0"/>
                <wp:lineTo x="0" y="2089"/>
                <wp:lineTo x="0" y="7310"/>
                <wp:lineTo x="4492" y="8355"/>
                <wp:lineTo x="4492" y="20886"/>
                <wp:lineTo x="10107" y="20886"/>
                <wp:lineTo x="20215" y="20886"/>
                <wp:lineTo x="20215" y="20364"/>
                <wp:lineTo x="17969" y="0"/>
                <wp:lineTo x="10107" y="0"/>
              </wp:wrapPolygon>
            </wp:wrapTight>
            <wp:docPr id="3" name="Picture 3" descr="MC9000786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900078622[1]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78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AU" w:eastAsia="en-AU"/>
        </w:rPr>
        <w:drawing>
          <wp:anchor distT="0" distB="0" distL="114300" distR="114300" simplePos="0" relativeHeight="251666944" behindDoc="1" locked="0" layoutInCell="1" allowOverlap="1" wp14:anchorId="7EFFFB78" wp14:editId="3D5F35A9">
            <wp:simplePos x="0" y="0"/>
            <wp:positionH relativeFrom="column">
              <wp:posOffset>5726430</wp:posOffset>
            </wp:positionH>
            <wp:positionV relativeFrom="paragraph">
              <wp:posOffset>46355</wp:posOffset>
            </wp:positionV>
            <wp:extent cx="349250" cy="845820"/>
            <wp:effectExtent l="0" t="0" r="0" b="0"/>
            <wp:wrapTight wrapText="bothSides">
              <wp:wrapPolygon edited="0">
                <wp:start x="15316" y="0"/>
                <wp:lineTo x="0" y="2432"/>
                <wp:lineTo x="0" y="19946"/>
                <wp:lineTo x="2356" y="20919"/>
                <wp:lineTo x="8247" y="20919"/>
                <wp:lineTo x="14138" y="20919"/>
                <wp:lineTo x="12960" y="15568"/>
                <wp:lineTo x="17673" y="12649"/>
                <wp:lineTo x="18851" y="10216"/>
                <wp:lineTo x="15316" y="7784"/>
                <wp:lineTo x="20029" y="1459"/>
                <wp:lineTo x="20029" y="0"/>
                <wp:lineTo x="15316" y="0"/>
              </wp:wrapPolygon>
            </wp:wrapTight>
            <wp:docPr id="4" name="Picture 4" descr="MC9000787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900078711[1]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66DD" w:rsidRDefault="008066DD" w:rsidP="008066DD"/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8066DD" w:rsidTr="00B20B47">
        <w:trPr>
          <w:trHeight w:val="978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Pr="00B20B47" w:rsidRDefault="00BB1285" w:rsidP="00B20B47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What will you need</w:t>
            </w:r>
            <w:r w:rsidR="00B20B47">
              <w:rPr>
                <w:rFonts w:ascii="Arial" w:hAnsi="Arial" w:cs="Arial"/>
                <w:b/>
                <w:sz w:val="28"/>
                <w:szCs w:val="28"/>
              </w:rPr>
              <w:t>?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BB1285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Pr="00BB1285" w:rsidRDefault="00B20B47" w:rsidP="00B20B4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               </w:t>
            </w:r>
            <w:r w:rsidR="00BB1285">
              <w:rPr>
                <w:rFonts w:ascii="Arial" w:hAnsi="Arial" w:cs="Arial"/>
                <w:b/>
                <w:sz w:val="28"/>
                <w:szCs w:val="28"/>
              </w:rPr>
              <w:t>/20</w:t>
            </w: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66DD" w:rsidRDefault="00BB1285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Questions?</w:t>
            </w:r>
          </w:p>
          <w:p w:rsidR="008066DD" w:rsidRDefault="008066DD" w:rsidP="008066DD">
            <w:pPr>
              <w:jc w:val="center"/>
              <w:rPr>
                <w:rFonts w:ascii="Times New Roman" w:hAnsi="Times New Roman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sym w:font="Wingdings 2" w:char="F02C"/>
            </w:r>
            <w:r>
              <w:rPr>
                <w:rFonts w:ascii="Arial" w:hAnsi="Arial" w:cs="Arial"/>
                <w:sz w:val="36"/>
                <w:szCs w:val="36"/>
              </w:rPr>
              <w:sym w:font="Wingdings 2" w:char="F021"/>
            </w:r>
          </w:p>
          <w:p w:rsidR="008066DD" w:rsidRDefault="00BB1285" w:rsidP="008066DD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All of this section must be written out in full sentences)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BB1285">
              <w:rPr>
                <w:rFonts w:ascii="Arial" w:hAnsi="Arial" w:cs="Arial"/>
                <w:b/>
                <w:sz w:val="28"/>
                <w:szCs w:val="28"/>
              </w:rPr>
              <w:t>55</w:t>
            </w:r>
          </w:p>
          <w:p w:rsidR="008066DD" w:rsidRDefault="00BB1285" w:rsidP="008066D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(For full marks you mus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18"/>
                <w:szCs w:val="18"/>
              </w:rPr>
              <w:t>t use full sentence responses)</w:t>
            </w:r>
          </w:p>
          <w:p w:rsidR="008066DD" w:rsidRDefault="008066DD" w:rsidP="008066DD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8066DD" w:rsidTr="008066DD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8066DD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6DD" w:rsidRDefault="008066DD" w:rsidP="00BB1285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/</w:t>
            </w:r>
            <w:r w:rsidR="00BB1285">
              <w:rPr>
                <w:rFonts w:ascii="Arial" w:hAnsi="Arial" w:cs="Arial"/>
                <w:sz w:val="28"/>
                <w:szCs w:val="28"/>
                <w:lang w:val="en-US"/>
              </w:rPr>
              <w:t>75</w:t>
            </w:r>
          </w:p>
        </w:tc>
      </w:tr>
    </w:tbl>
    <w:p w:rsidR="008066DD" w:rsidRDefault="008066DD" w:rsidP="008066DD">
      <w:pPr>
        <w:jc w:val="center"/>
        <w:rPr>
          <w:rFonts w:ascii="Arial" w:hAnsi="Arial" w:cs="Arial"/>
          <w:b/>
          <w:sz w:val="28"/>
          <w:szCs w:val="28"/>
        </w:rPr>
      </w:pPr>
    </w:p>
    <w:p w:rsidR="00E343D5" w:rsidRPr="000E407B" w:rsidRDefault="008066DD" w:rsidP="004C2DF2">
      <w:pPr>
        <w:rPr>
          <w:rFonts w:ascii="Arial" w:hAnsi="Arial" w:cs="Arial"/>
          <w:sz w:val="20"/>
          <w:szCs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368893</wp:posOffset>
                </wp:positionH>
                <wp:positionV relativeFrom="paragraph">
                  <wp:posOffset>6231558</wp:posOffset>
                </wp:positionV>
                <wp:extent cx="6057900" cy="213169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213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0C0B" w:rsidRDefault="00EE0C0B" w:rsidP="008066DD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.05pt;margin-top:490.65pt;width:477pt;height:16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">
                <v:textbox>
                  <w:txbxContent>
                    <w:p w:rsidR="00EE0C0B" w:rsidRDefault="00EE0C0B" w:rsidP="008066DD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8"/>
          <w:szCs w:val="28"/>
        </w:rPr>
        <w:t xml:space="preserve">                                   </w:t>
      </w:r>
    </w:p>
    <w:sectPr w:rsidR="00E343D5" w:rsidRPr="000E407B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B418F5"/>
    <w:multiLevelType w:val="hybridMultilevel"/>
    <w:tmpl w:val="2FAEB6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DA0E79"/>
    <w:multiLevelType w:val="hybridMultilevel"/>
    <w:tmpl w:val="A7A63470"/>
    <w:lvl w:ilvl="0" w:tplc="A9022F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33B50"/>
    <w:multiLevelType w:val="hybridMultilevel"/>
    <w:tmpl w:val="BAF4C9A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656"/>
    <w:rsid w:val="000515B3"/>
    <w:rsid w:val="00071D85"/>
    <w:rsid w:val="000D702B"/>
    <w:rsid w:val="000E407B"/>
    <w:rsid w:val="00127096"/>
    <w:rsid w:val="001C6656"/>
    <w:rsid w:val="001E4DD3"/>
    <w:rsid w:val="00204C3A"/>
    <w:rsid w:val="00224237"/>
    <w:rsid w:val="002466D3"/>
    <w:rsid w:val="00261483"/>
    <w:rsid w:val="002B4A3C"/>
    <w:rsid w:val="002C646A"/>
    <w:rsid w:val="002D6DE7"/>
    <w:rsid w:val="002D7D8E"/>
    <w:rsid w:val="0031371F"/>
    <w:rsid w:val="00352B38"/>
    <w:rsid w:val="00366AAD"/>
    <w:rsid w:val="003854DF"/>
    <w:rsid w:val="00397C4A"/>
    <w:rsid w:val="003A3FFF"/>
    <w:rsid w:val="00423580"/>
    <w:rsid w:val="00437E79"/>
    <w:rsid w:val="004C2DF2"/>
    <w:rsid w:val="004F4D0C"/>
    <w:rsid w:val="00511311"/>
    <w:rsid w:val="00530415"/>
    <w:rsid w:val="00552EB6"/>
    <w:rsid w:val="00594767"/>
    <w:rsid w:val="005A04CF"/>
    <w:rsid w:val="005C0309"/>
    <w:rsid w:val="005C0A2F"/>
    <w:rsid w:val="005C2FF3"/>
    <w:rsid w:val="005D272C"/>
    <w:rsid w:val="00642E9C"/>
    <w:rsid w:val="00692C06"/>
    <w:rsid w:val="006D5342"/>
    <w:rsid w:val="007349D9"/>
    <w:rsid w:val="00794A18"/>
    <w:rsid w:val="007D1B45"/>
    <w:rsid w:val="007E7E4C"/>
    <w:rsid w:val="008066DD"/>
    <w:rsid w:val="008066E4"/>
    <w:rsid w:val="008142D3"/>
    <w:rsid w:val="0083104E"/>
    <w:rsid w:val="008904C3"/>
    <w:rsid w:val="00891689"/>
    <w:rsid w:val="00924814"/>
    <w:rsid w:val="0092729B"/>
    <w:rsid w:val="0094580D"/>
    <w:rsid w:val="009853D3"/>
    <w:rsid w:val="009B130C"/>
    <w:rsid w:val="009D0096"/>
    <w:rsid w:val="009E5CB5"/>
    <w:rsid w:val="00A1443C"/>
    <w:rsid w:val="00A23B11"/>
    <w:rsid w:val="00A44A0C"/>
    <w:rsid w:val="00AE3113"/>
    <w:rsid w:val="00B17DE8"/>
    <w:rsid w:val="00B20B47"/>
    <w:rsid w:val="00B32B4B"/>
    <w:rsid w:val="00B634E8"/>
    <w:rsid w:val="00B70EBE"/>
    <w:rsid w:val="00BB1285"/>
    <w:rsid w:val="00BB3294"/>
    <w:rsid w:val="00BB44BB"/>
    <w:rsid w:val="00BC5F37"/>
    <w:rsid w:val="00C15287"/>
    <w:rsid w:val="00C30FAC"/>
    <w:rsid w:val="00C63896"/>
    <w:rsid w:val="00C8528F"/>
    <w:rsid w:val="00C97468"/>
    <w:rsid w:val="00CA2689"/>
    <w:rsid w:val="00CA749A"/>
    <w:rsid w:val="00D8772F"/>
    <w:rsid w:val="00D94735"/>
    <w:rsid w:val="00DC7482"/>
    <w:rsid w:val="00DF76B8"/>
    <w:rsid w:val="00E343D5"/>
    <w:rsid w:val="00E756F7"/>
    <w:rsid w:val="00EB4C0A"/>
    <w:rsid w:val="00EB538D"/>
    <w:rsid w:val="00EE0C0B"/>
    <w:rsid w:val="00F1471F"/>
    <w:rsid w:val="00F6687C"/>
    <w:rsid w:val="00F96176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C0B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C0B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6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6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6176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A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wmf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7BD58-73DB-42A8-8125-808585FA7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E31328BF</Template>
  <TotalTime>20</TotalTime>
  <Pages>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SVSC</Company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Leanne Gadsby</dc:creator>
  <cp:lastModifiedBy>SAMSON Helen</cp:lastModifiedBy>
  <cp:revision>7</cp:revision>
  <cp:lastPrinted>2016-03-08T03:34:00Z</cp:lastPrinted>
  <dcterms:created xsi:type="dcterms:W3CDTF">2016-06-24T01:24:00Z</dcterms:created>
  <dcterms:modified xsi:type="dcterms:W3CDTF">2016-06-24T01:43:00Z</dcterms:modified>
</cp:coreProperties>
</file>