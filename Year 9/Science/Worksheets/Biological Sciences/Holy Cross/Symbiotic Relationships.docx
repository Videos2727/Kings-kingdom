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42BEE6" w14:textId="77777777" w:rsidR="003769BC" w:rsidRPr="00C45D63" w:rsidRDefault="003769BC" w:rsidP="003769BC">
      <w:pPr>
        <w:jc w:val="center"/>
        <w:rPr>
          <w:rFonts w:ascii="Arial" w:hAnsi="Arial" w:cs="Arial"/>
          <w:b/>
          <w:color w:val="252D39"/>
          <w:sz w:val="28"/>
          <w:szCs w:val="28"/>
        </w:rPr>
      </w:pPr>
      <w:r w:rsidRPr="00C45D63">
        <w:rPr>
          <w:rFonts w:ascii="Arial" w:hAnsi="Arial" w:cs="Arial"/>
          <w:b/>
          <w:color w:val="252D39"/>
          <w:sz w:val="28"/>
          <w:szCs w:val="28"/>
        </w:rPr>
        <w:t>Year 9 Science</w:t>
      </w:r>
    </w:p>
    <w:p w14:paraId="26A220EC" w14:textId="77777777" w:rsidR="003769BC" w:rsidRPr="00C45D63" w:rsidRDefault="003769BC" w:rsidP="003769BC">
      <w:pPr>
        <w:jc w:val="center"/>
        <w:rPr>
          <w:rFonts w:ascii="Arial" w:hAnsi="Arial" w:cs="Arial"/>
          <w:b/>
          <w:color w:val="252D39"/>
          <w:sz w:val="28"/>
          <w:szCs w:val="28"/>
        </w:rPr>
      </w:pPr>
      <w:r w:rsidRPr="00C45D63">
        <w:rPr>
          <w:rFonts w:ascii="Arial" w:hAnsi="Arial" w:cs="Arial"/>
          <w:b/>
          <w:color w:val="252D39"/>
          <w:sz w:val="28"/>
          <w:szCs w:val="28"/>
        </w:rPr>
        <w:t>Biological Sciences</w:t>
      </w:r>
    </w:p>
    <w:p w14:paraId="34D5CD62" w14:textId="77777777" w:rsidR="003769BC" w:rsidRPr="00C45D63" w:rsidRDefault="003769BC" w:rsidP="003769BC">
      <w:pPr>
        <w:jc w:val="center"/>
        <w:rPr>
          <w:rFonts w:ascii="Arial" w:hAnsi="Arial" w:cs="Arial"/>
          <w:b/>
          <w:color w:val="252D39"/>
          <w:sz w:val="28"/>
          <w:szCs w:val="28"/>
        </w:rPr>
      </w:pPr>
      <w:r w:rsidRPr="00C45D63">
        <w:rPr>
          <w:rFonts w:ascii="Arial" w:hAnsi="Arial" w:cs="Arial"/>
          <w:b/>
          <w:color w:val="252D39"/>
          <w:sz w:val="28"/>
          <w:szCs w:val="28"/>
        </w:rPr>
        <w:t xml:space="preserve">Worksheet - </w:t>
      </w:r>
      <w:r w:rsidRPr="00C45D63">
        <w:rPr>
          <w:rFonts w:ascii="Arial" w:hAnsi="Arial" w:cs="Arial"/>
          <w:b/>
          <w:color w:val="252D39"/>
          <w:sz w:val="28"/>
          <w:szCs w:val="28"/>
        </w:rPr>
        <w:t>Symbiotic Relationships</w:t>
      </w:r>
    </w:p>
    <w:p w14:paraId="093505AB" w14:textId="77777777" w:rsidR="005872A5" w:rsidRPr="00C45D63" w:rsidRDefault="005872A5" w:rsidP="00222BC9">
      <w:pPr>
        <w:rPr>
          <w:rFonts w:ascii="Arial" w:hAnsi="Arial"/>
        </w:rPr>
      </w:pPr>
    </w:p>
    <w:p w14:paraId="52271529" w14:textId="77777777" w:rsidR="003769BC" w:rsidRPr="00C45D63" w:rsidRDefault="003769BC" w:rsidP="00222BC9">
      <w:pPr>
        <w:rPr>
          <w:rFonts w:ascii="Arial" w:hAnsi="Arial"/>
        </w:rPr>
      </w:pPr>
      <w:r w:rsidRPr="00C45D63">
        <w:rPr>
          <w:rFonts w:ascii="Arial" w:hAnsi="Arial"/>
        </w:rPr>
        <w:t>Identify the type of relationship in each picture below and justify your answer by describing how each organism benefits.</w:t>
      </w:r>
    </w:p>
    <w:p w14:paraId="4063ADE5" w14:textId="77777777" w:rsidR="003769BC" w:rsidRPr="00C45D63" w:rsidRDefault="00CC7EF1" w:rsidP="00222BC9">
      <w:pPr>
        <w:rPr>
          <w:rFonts w:ascii="Arial" w:hAnsi="Arial"/>
        </w:rPr>
      </w:pPr>
      <w:r w:rsidRPr="00C45D63">
        <w:rPr>
          <w:rFonts w:ascii="Helvetica" w:hAnsi="Helvetica" w:cs="Helvetica"/>
        </w:rPr>
        <w:drawing>
          <wp:anchor distT="0" distB="0" distL="114300" distR="114300" simplePos="0" relativeHeight="251658240" behindDoc="1" locked="0" layoutInCell="1" allowOverlap="1" wp14:anchorId="4179B835" wp14:editId="759C98D3">
            <wp:simplePos x="0" y="0"/>
            <wp:positionH relativeFrom="column">
              <wp:posOffset>0</wp:posOffset>
            </wp:positionH>
            <wp:positionV relativeFrom="paragraph">
              <wp:posOffset>118110</wp:posOffset>
            </wp:positionV>
            <wp:extent cx="2854960" cy="14020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130887" w14:textId="77777777" w:rsidR="00CC7EF1" w:rsidRPr="00C45D63" w:rsidRDefault="00CC7EF1" w:rsidP="00222BC9">
      <w:pPr>
        <w:rPr>
          <w:rFonts w:ascii="Arial" w:hAnsi="Arial"/>
        </w:rPr>
      </w:pP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  <w:t>Relationship:</w:t>
      </w:r>
    </w:p>
    <w:p w14:paraId="343AF0D2" w14:textId="77777777" w:rsidR="00CC7EF1" w:rsidRPr="00C45D63" w:rsidRDefault="00CC7EF1" w:rsidP="00222BC9">
      <w:pPr>
        <w:rPr>
          <w:rFonts w:ascii="Arial" w:hAnsi="Arial"/>
        </w:rPr>
      </w:pPr>
    </w:p>
    <w:p w14:paraId="54357098" w14:textId="77777777" w:rsidR="00CC7EF1" w:rsidRPr="00C45D63" w:rsidRDefault="00CC7EF1" w:rsidP="00222BC9">
      <w:pPr>
        <w:rPr>
          <w:rFonts w:ascii="Arial" w:hAnsi="Arial"/>
        </w:rPr>
      </w:pP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  <w:t>Reason:</w:t>
      </w:r>
    </w:p>
    <w:p w14:paraId="212D5BED" w14:textId="77777777" w:rsidR="00CC7EF1" w:rsidRPr="00C45D63" w:rsidRDefault="00CC7EF1" w:rsidP="00222BC9">
      <w:pPr>
        <w:rPr>
          <w:rFonts w:ascii="Arial" w:hAnsi="Arial"/>
        </w:rPr>
      </w:pPr>
    </w:p>
    <w:p w14:paraId="642C4B5E" w14:textId="77777777" w:rsidR="00CC7EF1" w:rsidRPr="00C45D63" w:rsidRDefault="00CC7EF1" w:rsidP="00222BC9">
      <w:pPr>
        <w:rPr>
          <w:rFonts w:ascii="Arial" w:hAnsi="Arial"/>
        </w:rPr>
      </w:pPr>
    </w:p>
    <w:p w14:paraId="12543ECD" w14:textId="77777777" w:rsidR="00CC7EF1" w:rsidRPr="00C45D63" w:rsidRDefault="00CC7EF1" w:rsidP="00222BC9">
      <w:pPr>
        <w:rPr>
          <w:rFonts w:ascii="Arial" w:hAnsi="Arial"/>
        </w:rPr>
      </w:pPr>
    </w:p>
    <w:p w14:paraId="44F9F64B" w14:textId="77777777" w:rsidR="003769BC" w:rsidRPr="00C45D63" w:rsidRDefault="003769BC" w:rsidP="00222BC9">
      <w:pPr>
        <w:rPr>
          <w:rFonts w:ascii="Arial" w:hAnsi="Arial"/>
        </w:rPr>
      </w:pPr>
    </w:p>
    <w:p w14:paraId="446A8173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</w:p>
    <w:p w14:paraId="44F4E953" w14:textId="77777777" w:rsidR="003769BC" w:rsidRPr="00C45D63" w:rsidRDefault="003769BC" w:rsidP="00222BC9">
      <w:pPr>
        <w:rPr>
          <w:rFonts w:ascii="Arial" w:hAnsi="Arial" w:cs="Arial"/>
          <w:sz w:val="22"/>
          <w:szCs w:val="22"/>
        </w:rPr>
      </w:pPr>
      <w:r w:rsidRPr="00C45D63">
        <w:rPr>
          <w:rFonts w:ascii="Arial" w:hAnsi="Arial" w:cs="Arial"/>
          <w:sz w:val="22"/>
          <w:szCs w:val="22"/>
        </w:rPr>
        <w:t>Barnacles on a whale</w:t>
      </w:r>
      <w:r w:rsidR="00CC7EF1" w:rsidRPr="00C45D63">
        <w:rPr>
          <w:rFonts w:ascii="Arial" w:hAnsi="Arial" w:cs="Arial"/>
          <w:sz w:val="22"/>
          <w:szCs w:val="22"/>
        </w:rPr>
        <w:t>.</w:t>
      </w:r>
    </w:p>
    <w:p w14:paraId="02A7F91C" w14:textId="77777777" w:rsidR="003769BC" w:rsidRPr="00C45D63" w:rsidRDefault="003769BC" w:rsidP="00222BC9">
      <w:pPr>
        <w:rPr>
          <w:rFonts w:ascii="Arial" w:hAnsi="Arial" w:cs="Arial"/>
          <w:sz w:val="22"/>
          <w:szCs w:val="22"/>
        </w:rPr>
      </w:pPr>
    </w:p>
    <w:p w14:paraId="010C667E" w14:textId="77777777" w:rsidR="00CC7EF1" w:rsidRPr="00C45D63" w:rsidRDefault="00CC7EF1" w:rsidP="00CC7EF1">
      <w:pPr>
        <w:rPr>
          <w:rFonts w:ascii="Arial" w:hAnsi="Arial"/>
        </w:rPr>
      </w:pPr>
      <w:r w:rsidRPr="00C45D63">
        <w:rPr>
          <w:rFonts w:ascii="Helvetica" w:hAnsi="Helvetica" w:cs="Helvetica"/>
        </w:rPr>
        <w:drawing>
          <wp:anchor distT="0" distB="0" distL="114300" distR="114300" simplePos="0" relativeHeight="251659264" behindDoc="1" locked="0" layoutInCell="1" allowOverlap="1" wp14:anchorId="139FD31C" wp14:editId="7572A7C5">
            <wp:simplePos x="0" y="0"/>
            <wp:positionH relativeFrom="column">
              <wp:posOffset>0</wp:posOffset>
            </wp:positionH>
            <wp:positionV relativeFrom="paragraph">
              <wp:posOffset>62865</wp:posOffset>
            </wp:positionV>
            <wp:extent cx="2854960" cy="150368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>Relationship:</w:t>
      </w:r>
    </w:p>
    <w:p w14:paraId="53C48F8B" w14:textId="77777777" w:rsidR="00CC7EF1" w:rsidRPr="00C45D63" w:rsidRDefault="00CC7EF1" w:rsidP="00CC7EF1">
      <w:pPr>
        <w:rPr>
          <w:rFonts w:ascii="Arial" w:hAnsi="Arial"/>
        </w:rPr>
      </w:pPr>
    </w:p>
    <w:p w14:paraId="36C3B8EF" w14:textId="77777777" w:rsidR="00CC7EF1" w:rsidRPr="00C45D63" w:rsidRDefault="00CC7EF1" w:rsidP="00CC7EF1">
      <w:pPr>
        <w:rPr>
          <w:rFonts w:ascii="Arial" w:hAnsi="Arial"/>
        </w:rPr>
      </w:pP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  <w:t>Reason:</w:t>
      </w:r>
    </w:p>
    <w:p w14:paraId="0D9A6FB6" w14:textId="77777777" w:rsidR="00CC7EF1" w:rsidRPr="00C45D63" w:rsidRDefault="00CC7EF1" w:rsidP="00CC7EF1">
      <w:pPr>
        <w:rPr>
          <w:rFonts w:ascii="Arial" w:hAnsi="Arial"/>
        </w:rPr>
      </w:pPr>
    </w:p>
    <w:p w14:paraId="78BC4625" w14:textId="77777777" w:rsidR="00CC7EF1" w:rsidRPr="00C45D63" w:rsidRDefault="00CC7EF1" w:rsidP="00CC7EF1">
      <w:pPr>
        <w:rPr>
          <w:rFonts w:ascii="Arial" w:hAnsi="Arial"/>
        </w:rPr>
      </w:pPr>
    </w:p>
    <w:p w14:paraId="69DC0003" w14:textId="77777777" w:rsidR="00CC7EF1" w:rsidRPr="00C45D63" w:rsidRDefault="00CC7EF1" w:rsidP="00CC7EF1">
      <w:pPr>
        <w:rPr>
          <w:rFonts w:ascii="Arial" w:hAnsi="Arial"/>
        </w:rPr>
      </w:pPr>
    </w:p>
    <w:p w14:paraId="37F9559F" w14:textId="77777777" w:rsidR="00CC7EF1" w:rsidRPr="00C45D63" w:rsidRDefault="00CC7EF1" w:rsidP="00CC7EF1">
      <w:pPr>
        <w:rPr>
          <w:rFonts w:ascii="Arial" w:hAnsi="Arial"/>
        </w:rPr>
      </w:pPr>
    </w:p>
    <w:p w14:paraId="73568921" w14:textId="77777777" w:rsidR="00CC7EF1" w:rsidRPr="00C45D63" w:rsidRDefault="00CC7EF1" w:rsidP="00CC7EF1">
      <w:pPr>
        <w:rPr>
          <w:rFonts w:ascii="Arial" w:hAnsi="Arial" w:cs="Arial"/>
          <w:sz w:val="22"/>
          <w:szCs w:val="22"/>
        </w:rPr>
      </w:pPr>
    </w:p>
    <w:p w14:paraId="59D7A50F" w14:textId="77777777" w:rsidR="003769BC" w:rsidRPr="00C45D63" w:rsidRDefault="003769BC" w:rsidP="00222BC9">
      <w:pPr>
        <w:rPr>
          <w:rFonts w:ascii="Helvetica" w:hAnsi="Helvetica" w:cs="Helvetica"/>
        </w:rPr>
      </w:pPr>
    </w:p>
    <w:p w14:paraId="40E403D8" w14:textId="77777777" w:rsidR="003769BC" w:rsidRPr="00C45D63" w:rsidRDefault="003769BC" w:rsidP="00222BC9">
      <w:pPr>
        <w:rPr>
          <w:rFonts w:ascii="Arial" w:hAnsi="Arial" w:cs="Arial"/>
          <w:sz w:val="22"/>
          <w:szCs w:val="22"/>
        </w:rPr>
      </w:pPr>
      <w:r w:rsidRPr="00C45D63">
        <w:rPr>
          <w:rFonts w:ascii="Arial" w:hAnsi="Arial" w:cs="Arial"/>
          <w:sz w:val="22"/>
          <w:szCs w:val="22"/>
        </w:rPr>
        <w:t>Nurse shark with remoras</w:t>
      </w:r>
      <w:r w:rsidR="00CC7EF1" w:rsidRPr="00C45D63">
        <w:rPr>
          <w:rFonts w:ascii="Arial" w:hAnsi="Arial" w:cs="Arial"/>
          <w:sz w:val="22"/>
          <w:szCs w:val="22"/>
        </w:rPr>
        <w:t>.</w:t>
      </w:r>
    </w:p>
    <w:p w14:paraId="067455AE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</w:p>
    <w:p w14:paraId="3807B061" w14:textId="77777777" w:rsidR="00CC7EF1" w:rsidRPr="00C45D63" w:rsidRDefault="00CC7EF1" w:rsidP="00CC7EF1">
      <w:pPr>
        <w:rPr>
          <w:rFonts w:ascii="Arial" w:hAnsi="Arial"/>
        </w:rPr>
      </w:pPr>
      <w:r w:rsidRPr="00C45D63">
        <w:rPr>
          <w:rFonts w:ascii="Helvetica" w:hAnsi="Helvetica" w:cs="Helvetica"/>
        </w:rPr>
        <w:drawing>
          <wp:anchor distT="0" distB="0" distL="114300" distR="114300" simplePos="0" relativeHeight="251660288" behindDoc="1" locked="0" layoutInCell="1" allowOverlap="1" wp14:anchorId="4A9B1F29" wp14:editId="3C0745A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54960" cy="15036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>Relationship:</w:t>
      </w:r>
    </w:p>
    <w:p w14:paraId="1A064D9C" w14:textId="77777777" w:rsidR="00CC7EF1" w:rsidRPr="00C45D63" w:rsidRDefault="00CC7EF1" w:rsidP="00CC7EF1">
      <w:pPr>
        <w:rPr>
          <w:rFonts w:ascii="Arial" w:hAnsi="Arial"/>
        </w:rPr>
      </w:pPr>
    </w:p>
    <w:p w14:paraId="7EDC2160" w14:textId="77777777" w:rsidR="00CC7EF1" w:rsidRPr="00C45D63" w:rsidRDefault="00CC7EF1" w:rsidP="00CC7EF1">
      <w:pPr>
        <w:rPr>
          <w:rFonts w:ascii="Arial" w:hAnsi="Arial"/>
        </w:rPr>
      </w:pP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  <w:t>Reason:</w:t>
      </w:r>
    </w:p>
    <w:p w14:paraId="5DF9598F" w14:textId="77777777" w:rsidR="00CC7EF1" w:rsidRPr="00C45D63" w:rsidRDefault="00CC7EF1" w:rsidP="00CC7EF1">
      <w:pPr>
        <w:rPr>
          <w:rFonts w:ascii="Arial" w:hAnsi="Arial"/>
        </w:rPr>
      </w:pPr>
    </w:p>
    <w:p w14:paraId="41ED9C30" w14:textId="77777777" w:rsidR="00CC7EF1" w:rsidRPr="00C45D63" w:rsidRDefault="00CC7EF1" w:rsidP="00CC7EF1">
      <w:pPr>
        <w:rPr>
          <w:rFonts w:ascii="Arial" w:hAnsi="Arial"/>
        </w:rPr>
      </w:pPr>
    </w:p>
    <w:p w14:paraId="538DC417" w14:textId="77777777" w:rsidR="00CC7EF1" w:rsidRPr="00C45D63" w:rsidRDefault="00CC7EF1" w:rsidP="00CC7EF1">
      <w:pPr>
        <w:rPr>
          <w:rFonts w:ascii="Arial" w:hAnsi="Arial"/>
        </w:rPr>
      </w:pPr>
    </w:p>
    <w:p w14:paraId="00A87A5B" w14:textId="77777777" w:rsidR="00CC7EF1" w:rsidRPr="00C45D63" w:rsidRDefault="00CC7EF1" w:rsidP="00CC7EF1">
      <w:pPr>
        <w:rPr>
          <w:rFonts w:ascii="Arial" w:hAnsi="Arial"/>
        </w:rPr>
      </w:pPr>
      <w:bookmarkStart w:id="0" w:name="_GoBack"/>
      <w:bookmarkEnd w:id="0"/>
    </w:p>
    <w:p w14:paraId="5A6A99EC" w14:textId="77777777" w:rsidR="00CC7EF1" w:rsidRPr="00C45D63" w:rsidRDefault="00CC7EF1" w:rsidP="00CC7EF1">
      <w:pPr>
        <w:rPr>
          <w:rFonts w:ascii="Arial" w:hAnsi="Arial" w:cs="Arial"/>
          <w:sz w:val="22"/>
          <w:szCs w:val="22"/>
        </w:rPr>
      </w:pPr>
    </w:p>
    <w:p w14:paraId="469FDAA9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</w:p>
    <w:p w14:paraId="7D946839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  <w:r w:rsidRPr="00C45D63">
        <w:rPr>
          <w:rFonts w:ascii="Arial" w:hAnsi="Arial" w:cs="Arial"/>
          <w:sz w:val="22"/>
          <w:szCs w:val="22"/>
        </w:rPr>
        <w:t>Human head louse</w:t>
      </w:r>
      <w:r w:rsidRPr="00C45D63">
        <w:rPr>
          <w:rFonts w:ascii="Arial" w:hAnsi="Arial" w:cs="Arial"/>
          <w:sz w:val="22"/>
          <w:szCs w:val="22"/>
        </w:rPr>
        <w:t>.</w:t>
      </w:r>
    </w:p>
    <w:p w14:paraId="416F42F3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</w:p>
    <w:p w14:paraId="64684203" w14:textId="77777777" w:rsidR="00CC7EF1" w:rsidRPr="00C45D63" w:rsidRDefault="00CC7EF1" w:rsidP="00CC7EF1">
      <w:pPr>
        <w:rPr>
          <w:rFonts w:ascii="Arial" w:hAnsi="Arial"/>
        </w:rPr>
      </w:pPr>
      <w:r w:rsidRPr="00C45D63">
        <w:rPr>
          <w:rFonts w:ascii="Helvetica" w:hAnsi="Helvetica" w:cs="Helvetica"/>
        </w:rPr>
        <w:drawing>
          <wp:anchor distT="0" distB="0" distL="114300" distR="114300" simplePos="0" relativeHeight="251661312" behindDoc="1" locked="0" layoutInCell="1" allowOverlap="1" wp14:anchorId="7E07143E" wp14:editId="70A077CC">
            <wp:simplePos x="0" y="0"/>
            <wp:positionH relativeFrom="column">
              <wp:posOffset>0</wp:posOffset>
            </wp:positionH>
            <wp:positionV relativeFrom="paragraph">
              <wp:posOffset>74295</wp:posOffset>
            </wp:positionV>
            <wp:extent cx="2854960" cy="150368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>Relationship:</w:t>
      </w:r>
    </w:p>
    <w:p w14:paraId="0EB94FD9" w14:textId="77777777" w:rsidR="00CC7EF1" w:rsidRPr="00C45D63" w:rsidRDefault="00CC7EF1" w:rsidP="00CC7EF1">
      <w:pPr>
        <w:rPr>
          <w:rFonts w:ascii="Arial" w:hAnsi="Arial"/>
        </w:rPr>
      </w:pPr>
    </w:p>
    <w:p w14:paraId="7638FABD" w14:textId="77777777" w:rsidR="00CC7EF1" w:rsidRPr="00C45D63" w:rsidRDefault="00CC7EF1" w:rsidP="00CC7EF1">
      <w:pPr>
        <w:rPr>
          <w:rFonts w:ascii="Arial" w:hAnsi="Arial"/>
        </w:rPr>
      </w:pP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  <w:t>Reason:</w:t>
      </w:r>
    </w:p>
    <w:p w14:paraId="02F82CBC" w14:textId="77777777" w:rsidR="00CC7EF1" w:rsidRPr="00C45D63" w:rsidRDefault="00CC7EF1" w:rsidP="00CC7EF1">
      <w:pPr>
        <w:rPr>
          <w:rFonts w:ascii="Arial" w:hAnsi="Arial"/>
        </w:rPr>
      </w:pPr>
    </w:p>
    <w:p w14:paraId="05D8D662" w14:textId="77777777" w:rsidR="00CC7EF1" w:rsidRPr="00C45D63" w:rsidRDefault="00CC7EF1" w:rsidP="00CC7EF1">
      <w:pPr>
        <w:rPr>
          <w:rFonts w:ascii="Arial" w:hAnsi="Arial"/>
        </w:rPr>
      </w:pPr>
    </w:p>
    <w:p w14:paraId="6AA515EA" w14:textId="77777777" w:rsidR="00CC7EF1" w:rsidRPr="00C45D63" w:rsidRDefault="00CC7EF1" w:rsidP="00CC7EF1">
      <w:pPr>
        <w:rPr>
          <w:rFonts w:ascii="Arial" w:hAnsi="Arial"/>
        </w:rPr>
      </w:pPr>
    </w:p>
    <w:p w14:paraId="5A469833" w14:textId="77777777" w:rsidR="00CC7EF1" w:rsidRPr="00C45D63" w:rsidRDefault="00CC7EF1" w:rsidP="00CC7EF1">
      <w:pPr>
        <w:rPr>
          <w:rFonts w:ascii="Arial" w:hAnsi="Arial"/>
        </w:rPr>
      </w:pPr>
    </w:p>
    <w:p w14:paraId="6149C427" w14:textId="77777777" w:rsidR="00CC7EF1" w:rsidRPr="00C45D63" w:rsidRDefault="00CC7EF1" w:rsidP="00CC7EF1">
      <w:pPr>
        <w:rPr>
          <w:rFonts w:ascii="Arial" w:hAnsi="Arial" w:cs="Arial"/>
          <w:sz w:val="22"/>
          <w:szCs w:val="22"/>
        </w:rPr>
      </w:pPr>
    </w:p>
    <w:p w14:paraId="65F6EE06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</w:p>
    <w:p w14:paraId="4D163E8F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</w:p>
    <w:p w14:paraId="696AE0BE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  <w:r w:rsidRPr="00C45D63">
        <w:rPr>
          <w:rFonts w:ascii="Arial" w:hAnsi="Arial" w:cs="Arial"/>
          <w:sz w:val="22"/>
          <w:szCs w:val="22"/>
        </w:rPr>
        <w:t>Students doing homework together</w:t>
      </w:r>
      <w:r w:rsidRPr="00C45D63">
        <w:rPr>
          <w:rFonts w:ascii="Arial" w:hAnsi="Arial" w:cs="Arial"/>
          <w:sz w:val="22"/>
          <w:szCs w:val="22"/>
        </w:rPr>
        <w:t>.</w:t>
      </w:r>
    </w:p>
    <w:p w14:paraId="443CCF56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</w:p>
    <w:p w14:paraId="6BEAE8D0" w14:textId="77777777" w:rsidR="00CC7EF1" w:rsidRPr="00C45D63" w:rsidRDefault="00CC7EF1">
      <w:pPr>
        <w:rPr>
          <w:rFonts w:ascii="Arial" w:hAnsi="Arial"/>
        </w:rPr>
      </w:pPr>
      <w:r w:rsidRPr="00C45D63">
        <w:rPr>
          <w:rFonts w:ascii="Arial" w:hAnsi="Arial"/>
        </w:rPr>
        <w:br w:type="page"/>
      </w:r>
    </w:p>
    <w:p w14:paraId="2DF253D9" w14:textId="77777777" w:rsidR="00CC7EF1" w:rsidRPr="00C45D63" w:rsidRDefault="00CC7EF1" w:rsidP="00CC7EF1">
      <w:pPr>
        <w:rPr>
          <w:rFonts w:ascii="Arial" w:hAnsi="Arial"/>
        </w:rPr>
      </w:pPr>
      <w:r w:rsidRPr="00C45D63">
        <w:rPr>
          <w:rFonts w:ascii="Helvetica" w:hAnsi="Helvetica" w:cs="Helvetica"/>
        </w:rPr>
        <w:lastRenderedPageBreak/>
        <w:drawing>
          <wp:anchor distT="0" distB="0" distL="114300" distR="114300" simplePos="0" relativeHeight="251662336" behindDoc="1" locked="0" layoutInCell="1" allowOverlap="1" wp14:anchorId="5720AEE4" wp14:editId="1BE23C5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54960" cy="150368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>Relationship:</w:t>
      </w:r>
    </w:p>
    <w:p w14:paraId="44876F0B" w14:textId="77777777" w:rsidR="00CC7EF1" w:rsidRPr="00C45D63" w:rsidRDefault="00CC7EF1" w:rsidP="00CC7EF1">
      <w:pPr>
        <w:rPr>
          <w:rFonts w:ascii="Arial" w:hAnsi="Arial"/>
        </w:rPr>
      </w:pPr>
    </w:p>
    <w:p w14:paraId="1ABBD037" w14:textId="77777777" w:rsidR="00CC7EF1" w:rsidRPr="00C45D63" w:rsidRDefault="00CC7EF1" w:rsidP="00CC7EF1">
      <w:pPr>
        <w:rPr>
          <w:rFonts w:ascii="Arial" w:hAnsi="Arial"/>
        </w:rPr>
      </w:pP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  <w:t>Reason:</w:t>
      </w:r>
    </w:p>
    <w:p w14:paraId="322F91F1" w14:textId="77777777" w:rsidR="00CC7EF1" w:rsidRPr="00C45D63" w:rsidRDefault="00CC7EF1" w:rsidP="00CC7EF1">
      <w:pPr>
        <w:rPr>
          <w:rFonts w:ascii="Arial" w:hAnsi="Arial"/>
        </w:rPr>
      </w:pPr>
    </w:p>
    <w:p w14:paraId="65FE9AB9" w14:textId="77777777" w:rsidR="00CC7EF1" w:rsidRPr="00C45D63" w:rsidRDefault="00CC7EF1" w:rsidP="00CC7EF1">
      <w:pPr>
        <w:rPr>
          <w:rFonts w:ascii="Arial" w:hAnsi="Arial"/>
        </w:rPr>
      </w:pPr>
    </w:p>
    <w:p w14:paraId="738292AE" w14:textId="77777777" w:rsidR="00CC7EF1" w:rsidRPr="00C45D63" w:rsidRDefault="00CC7EF1" w:rsidP="00CC7EF1">
      <w:pPr>
        <w:rPr>
          <w:rFonts w:ascii="Arial" w:hAnsi="Arial"/>
        </w:rPr>
      </w:pPr>
    </w:p>
    <w:p w14:paraId="7342177E" w14:textId="77777777" w:rsidR="00CC7EF1" w:rsidRPr="00C45D63" w:rsidRDefault="00CC7EF1" w:rsidP="00CC7EF1">
      <w:pPr>
        <w:rPr>
          <w:rFonts w:ascii="Arial" w:hAnsi="Arial"/>
        </w:rPr>
      </w:pPr>
    </w:p>
    <w:p w14:paraId="498C2765" w14:textId="77777777" w:rsidR="00CC7EF1" w:rsidRPr="00C45D63" w:rsidRDefault="00CC7EF1" w:rsidP="00CC7EF1">
      <w:pPr>
        <w:rPr>
          <w:rFonts w:ascii="Arial" w:hAnsi="Arial" w:cs="Arial"/>
          <w:sz w:val="22"/>
          <w:szCs w:val="22"/>
        </w:rPr>
      </w:pPr>
    </w:p>
    <w:p w14:paraId="20D039D1" w14:textId="77777777" w:rsidR="00CC7EF1" w:rsidRPr="00C45D63" w:rsidRDefault="00CC7EF1" w:rsidP="00222BC9">
      <w:pPr>
        <w:rPr>
          <w:rFonts w:ascii="Arial" w:hAnsi="Arial"/>
        </w:rPr>
      </w:pPr>
    </w:p>
    <w:p w14:paraId="6F46BE85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  <w:r w:rsidRPr="00C45D63">
        <w:rPr>
          <w:rFonts w:ascii="Arial" w:hAnsi="Arial" w:cs="Arial"/>
          <w:sz w:val="22"/>
          <w:szCs w:val="22"/>
        </w:rPr>
        <w:t>Student copying classmate's work</w:t>
      </w:r>
      <w:r w:rsidRPr="00C45D63">
        <w:rPr>
          <w:rFonts w:ascii="Arial" w:hAnsi="Arial" w:cs="Arial"/>
          <w:sz w:val="22"/>
          <w:szCs w:val="22"/>
        </w:rPr>
        <w:t>.</w:t>
      </w:r>
    </w:p>
    <w:p w14:paraId="0807EBFB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</w:p>
    <w:p w14:paraId="32F4B2CF" w14:textId="77777777" w:rsidR="00CC7EF1" w:rsidRPr="00C45D63" w:rsidRDefault="00CC7EF1" w:rsidP="00CC7EF1">
      <w:pPr>
        <w:rPr>
          <w:rFonts w:ascii="Arial" w:hAnsi="Arial"/>
        </w:rPr>
      </w:pPr>
      <w:r w:rsidRPr="00C45D63">
        <w:rPr>
          <w:rFonts w:ascii="Helvetica" w:hAnsi="Helvetica" w:cs="Helvetica"/>
        </w:rPr>
        <w:drawing>
          <wp:anchor distT="0" distB="0" distL="114300" distR="114300" simplePos="0" relativeHeight="251663360" behindDoc="1" locked="0" layoutInCell="1" allowOverlap="1" wp14:anchorId="5130C0F2" wp14:editId="5666F5BB">
            <wp:simplePos x="0" y="0"/>
            <wp:positionH relativeFrom="column">
              <wp:posOffset>0</wp:posOffset>
            </wp:positionH>
            <wp:positionV relativeFrom="paragraph">
              <wp:posOffset>59055</wp:posOffset>
            </wp:positionV>
            <wp:extent cx="2854960" cy="150368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>Relationship:</w:t>
      </w:r>
    </w:p>
    <w:p w14:paraId="707C72A2" w14:textId="77777777" w:rsidR="00CC7EF1" w:rsidRPr="00C45D63" w:rsidRDefault="00CC7EF1" w:rsidP="00CC7EF1">
      <w:pPr>
        <w:rPr>
          <w:rFonts w:ascii="Arial" w:hAnsi="Arial"/>
        </w:rPr>
      </w:pPr>
    </w:p>
    <w:p w14:paraId="71469CF8" w14:textId="77777777" w:rsidR="00CC7EF1" w:rsidRPr="00C45D63" w:rsidRDefault="00CC7EF1" w:rsidP="00CC7EF1">
      <w:pPr>
        <w:rPr>
          <w:rFonts w:ascii="Arial" w:hAnsi="Arial"/>
        </w:rPr>
      </w:pP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</w:r>
      <w:r w:rsidRPr="00C45D63">
        <w:rPr>
          <w:rFonts w:ascii="Arial" w:hAnsi="Arial"/>
        </w:rPr>
        <w:tab/>
        <w:t>Reason:</w:t>
      </w:r>
    </w:p>
    <w:p w14:paraId="3D00DA7E" w14:textId="77777777" w:rsidR="00CC7EF1" w:rsidRPr="00C45D63" w:rsidRDefault="00CC7EF1" w:rsidP="00CC7EF1">
      <w:pPr>
        <w:rPr>
          <w:rFonts w:ascii="Arial" w:hAnsi="Arial"/>
        </w:rPr>
      </w:pPr>
    </w:p>
    <w:p w14:paraId="64CAEC1D" w14:textId="77777777" w:rsidR="00CC7EF1" w:rsidRPr="00C45D63" w:rsidRDefault="00CC7EF1" w:rsidP="00CC7EF1">
      <w:pPr>
        <w:rPr>
          <w:rFonts w:ascii="Arial" w:hAnsi="Arial"/>
        </w:rPr>
      </w:pPr>
    </w:p>
    <w:p w14:paraId="57D0F44B" w14:textId="77777777" w:rsidR="00CC7EF1" w:rsidRPr="00C45D63" w:rsidRDefault="00CC7EF1" w:rsidP="00CC7EF1">
      <w:pPr>
        <w:rPr>
          <w:rFonts w:ascii="Arial" w:hAnsi="Arial"/>
        </w:rPr>
      </w:pPr>
    </w:p>
    <w:p w14:paraId="0638C055" w14:textId="77777777" w:rsidR="00CC7EF1" w:rsidRPr="00C45D63" w:rsidRDefault="00CC7EF1" w:rsidP="00CC7EF1">
      <w:pPr>
        <w:rPr>
          <w:rFonts w:ascii="Arial" w:hAnsi="Arial"/>
        </w:rPr>
      </w:pPr>
    </w:p>
    <w:p w14:paraId="4A37439C" w14:textId="77777777" w:rsidR="00CC7EF1" w:rsidRPr="00C45D63" w:rsidRDefault="00CC7EF1" w:rsidP="00CC7EF1">
      <w:pPr>
        <w:rPr>
          <w:rFonts w:ascii="Arial" w:hAnsi="Arial" w:cs="Arial"/>
          <w:sz w:val="22"/>
          <w:szCs w:val="22"/>
        </w:rPr>
      </w:pPr>
    </w:p>
    <w:p w14:paraId="4529A37E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</w:p>
    <w:p w14:paraId="69720139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</w:p>
    <w:p w14:paraId="55A5C97D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  <w:r w:rsidRPr="00C45D63">
        <w:rPr>
          <w:rFonts w:ascii="Arial" w:hAnsi="Arial" w:cs="Arial"/>
          <w:sz w:val="22"/>
          <w:szCs w:val="22"/>
        </w:rPr>
        <w:t xml:space="preserve">Teenage student bullying a classmate and </w:t>
      </w:r>
    </w:p>
    <w:p w14:paraId="542F9BD2" w14:textId="77777777" w:rsidR="00CC7EF1" w:rsidRPr="00C45D63" w:rsidRDefault="00CC7EF1" w:rsidP="00222BC9">
      <w:pPr>
        <w:rPr>
          <w:rFonts w:ascii="Arial" w:hAnsi="Arial" w:cs="Arial"/>
          <w:sz w:val="22"/>
          <w:szCs w:val="22"/>
        </w:rPr>
      </w:pPr>
      <w:r w:rsidRPr="00C45D63">
        <w:rPr>
          <w:rFonts w:ascii="Arial" w:hAnsi="Arial" w:cs="Arial"/>
          <w:sz w:val="22"/>
          <w:szCs w:val="22"/>
        </w:rPr>
        <w:t>stealing his lunch money</w:t>
      </w:r>
      <w:r w:rsidRPr="00C45D63">
        <w:rPr>
          <w:rFonts w:ascii="Arial" w:hAnsi="Arial" w:cs="Arial"/>
          <w:sz w:val="22"/>
          <w:szCs w:val="22"/>
        </w:rPr>
        <w:t>.</w:t>
      </w:r>
    </w:p>
    <w:p w14:paraId="7B0F521B" w14:textId="77777777" w:rsidR="00404BE6" w:rsidRPr="00C45D63" w:rsidRDefault="00404BE6" w:rsidP="00222BC9">
      <w:pPr>
        <w:rPr>
          <w:rFonts w:ascii="Arial" w:hAnsi="Arial" w:cs="Arial"/>
          <w:sz w:val="22"/>
          <w:szCs w:val="22"/>
        </w:rPr>
      </w:pPr>
    </w:p>
    <w:p w14:paraId="15CDCC0C" w14:textId="77777777" w:rsidR="00404BE6" w:rsidRPr="00C45D63" w:rsidRDefault="00404BE6" w:rsidP="00222BC9">
      <w:pPr>
        <w:rPr>
          <w:rFonts w:ascii="Arial" w:hAnsi="Arial"/>
        </w:rPr>
      </w:pPr>
    </w:p>
    <w:sectPr w:rsidR="00404BE6" w:rsidRPr="00C45D63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proofState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9BC"/>
    <w:rsid w:val="00222BC9"/>
    <w:rsid w:val="003769BC"/>
    <w:rsid w:val="003D11C3"/>
    <w:rsid w:val="00404BE6"/>
    <w:rsid w:val="005872A5"/>
    <w:rsid w:val="00967719"/>
    <w:rsid w:val="00C45D63"/>
    <w:rsid w:val="00CC7EF1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3836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9BC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7EF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EF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9BC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7EF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EF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printerSettings" Target="printerSettings/printerSettings1.bin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10</TotalTime>
  <Pages>2</Pages>
  <Words>103</Words>
  <Characters>592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4</cp:revision>
  <dcterms:created xsi:type="dcterms:W3CDTF">2014-07-24T11:13:00Z</dcterms:created>
  <dcterms:modified xsi:type="dcterms:W3CDTF">2014-07-24T11:27:00Z</dcterms:modified>
</cp:coreProperties>
</file>