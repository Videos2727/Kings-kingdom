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3D11C3" w:rsidRDefault="0089083F" w:rsidP="00222BC9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US"/>
        </w:rPr>
        <w:drawing>
          <wp:inline distT="0" distB="0" distL="0" distR="0">
            <wp:extent cx="6007100" cy="92456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100" cy="92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72A5" w:rsidRPr="003D11C3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83F"/>
    <w:rsid w:val="00222BC9"/>
    <w:rsid w:val="003D11C3"/>
    <w:rsid w:val="005872A5"/>
    <w:rsid w:val="0089083F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2014-05-18T23:40:00Z</dcterms:created>
  <dcterms:modified xsi:type="dcterms:W3CDTF">2014-05-18T23:41:00Z</dcterms:modified>
</cp:coreProperties>
</file>