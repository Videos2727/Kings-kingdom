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358E64" w14:textId="77777777" w:rsidR="005872A5" w:rsidRPr="003D11C3" w:rsidRDefault="008919C5" w:rsidP="00477C3B">
      <w:pPr>
        <w:jc w:val="center"/>
        <w:rPr>
          <w:rFonts w:ascii="Arial" w:hAnsi="Arial"/>
        </w:rPr>
      </w:pPr>
      <w:bookmarkStart w:id="0" w:name="_GoBack"/>
      <w:r>
        <w:rPr>
          <w:rFonts w:ascii="Arial" w:hAnsi="Arial"/>
          <w:noProof/>
          <w:lang w:val="en-US"/>
        </w:rPr>
        <w:drawing>
          <wp:inline distT="0" distB="0" distL="0" distR="0" wp14:anchorId="3AA47A2E" wp14:editId="52F00742">
            <wp:extent cx="9969500" cy="6629400"/>
            <wp:effectExtent l="0" t="0" r="12700" b="0"/>
            <wp:docPr id="1" name="Picture 1" descr="Macintosh HDD:Users:wilson.ian:Desktop:Screen Shot 2014-05-22 at 7.56.5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D:Users:wilson.ian:Desktop:Screen Shot 2014-05-22 at 7.56.56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872A5" w:rsidRPr="003D11C3" w:rsidSect="008919C5">
      <w:pgSz w:w="16840" w:h="11900" w:orient="landscape"/>
      <w:pgMar w:top="567" w:right="567" w:bottom="567" w:left="567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9C5"/>
    <w:rsid w:val="00222BC9"/>
    <w:rsid w:val="003D11C3"/>
    <w:rsid w:val="00477C3B"/>
    <w:rsid w:val="005872A5"/>
    <w:rsid w:val="008919C5"/>
    <w:rsid w:val="0096771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0A15A2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7C3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C3B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7C3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C3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</TotalTime>
  <Pages>1</Pages>
  <Words>0</Words>
  <Characters>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2014-05-22T11:57:00Z</dcterms:created>
  <dcterms:modified xsi:type="dcterms:W3CDTF">2014-05-22T12:00:00Z</dcterms:modified>
</cp:coreProperties>
</file>