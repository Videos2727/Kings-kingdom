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8212811" w14:textId="77777777" w:rsidR="00B719DA" w:rsidRPr="00CE412C" w:rsidRDefault="00681066">
      <w:pPr>
        <w:tabs>
          <w:tab w:val="left" w:pos="567"/>
        </w:tabs>
        <w:jc w:val="right"/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>IW-17</w:t>
      </w:r>
    </w:p>
    <w:p w14:paraId="4B0ADD75" w14:textId="77777777" w:rsidR="00760D35" w:rsidRPr="00CE412C" w:rsidRDefault="00B719DA">
      <w:pPr>
        <w:tabs>
          <w:tab w:val="left" w:pos="567"/>
        </w:tabs>
        <w:jc w:val="center"/>
        <w:rPr>
          <w:rFonts w:ascii="Arial" w:hAnsi="Arial" w:cs="Arial"/>
          <w:b/>
          <w:noProof w:val="0"/>
          <w:sz w:val="22"/>
          <w:szCs w:val="22"/>
        </w:rPr>
      </w:pPr>
      <w:r w:rsidRPr="00CE412C">
        <w:rPr>
          <w:rFonts w:ascii="Arial" w:hAnsi="Arial" w:cs="Arial"/>
          <w:b/>
          <w:noProof w:val="0"/>
          <w:sz w:val="22"/>
          <w:szCs w:val="22"/>
        </w:rPr>
        <w:t>YEAR 9 SCIENCE</w:t>
      </w:r>
      <w:r w:rsidR="006C78B1" w:rsidRPr="00CE412C">
        <w:rPr>
          <w:rFonts w:ascii="Arial" w:hAnsi="Arial" w:cs="Arial"/>
          <w:b/>
          <w:noProof w:val="0"/>
          <w:sz w:val="22"/>
          <w:szCs w:val="22"/>
        </w:rPr>
        <w:t xml:space="preserve"> </w:t>
      </w:r>
    </w:p>
    <w:p w14:paraId="7ADE9DB4" w14:textId="77777777" w:rsidR="00B719DA" w:rsidRPr="00CE412C" w:rsidRDefault="0097419F">
      <w:pPr>
        <w:tabs>
          <w:tab w:val="left" w:pos="567"/>
        </w:tabs>
        <w:jc w:val="center"/>
        <w:rPr>
          <w:rFonts w:ascii="Arial" w:hAnsi="Arial" w:cs="Arial"/>
          <w:b/>
          <w:noProof w:val="0"/>
          <w:sz w:val="22"/>
          <w:szCs w:val="22"/>
        </w:rPr>
      </w:pPr>
      <w:r w:rsidRPr="00CE412C">
        <w:rPr>
          <w:rFonts w:ascii="Arial" w:hAnsi="Arial" w:cs="Arial"/>
          <w:b/>
          <w:noProof w:val="0"/>
          <w:sz w:val="22"/>
          <w:szCs w:val="22"/>
        </w:rPr>
        <w:t>PHYSICAL</w:t>
      </w:r>
      <w:r w:rsidR="00D0015E" w:rsidRPr="00CE412C">
        <w:rPr>
          <w:rFonts w:ascii="Arial" w:hAnsi="Arial" w:cs="Arial"/>
          <w:b/>
          <w:noProof w:val="0"/>
          <w:sz w:val="22"/>
          <w:szCs w:val="22"/>
        </w:rPr>
        <w:t xml:space="preserve"> SCIENCES</w:t>
      </w:r>
    </w:p>
    <w:p w14:paraId="4954F82D" w14:textId="77777777" w:rsidR="00B719DA" w:rsidRPr="00CE412C" w:rsidRDefault="0097419F">
      <w:pPr>
        <w:tabs>
          <w:tab w:val="left" w:pos="567"/>
        </w:tabs>
        <w:jc w:val="center"/>
        <w:rPr>
          <w:rFonts w:ascii="Arial" w:hAnsi="Arial" w:cs="Arial"/>
          <w:b/>
          <w:noProof w:val="0"/>
          <w:sz w:val="22"/>
          <w:szCs w:val="22"/>
        </w:rPr>
      </w:pPr>
      <w:r w:rsidRPr="00CE412C">
        <w:rPr>
          <w:rFonts w:ascii="Arial" w:hAnsi="Arial" w:cs="Arial"/>
          <w:b/>
          <w:noProof w:val="0"/>
          <w:sz w:val="22"/>
          <w:szCs w:val="22"/>
        </w:rPr>
        <w:t xml:space="preserve">LIGHT </w:t>
      </w:r>
      <w:r w:rsidR="00681066" w:rsidRPr="00CE412C">
        <w:rPr>
          <w:rFonts w:ascii="Arial" w:hAnsi="Arial" w:cs="Arial"/>
          <w:b/>
          <w:noProof w:val="0"/>
          <w:sz w:val="22"/>
          <w:szCs w:val="22"/>
        </w:rPr>
        <w:t xml:space="preserve">AND HEAT </w:t>
      </w:r>
      <w:r w:rsidRPr="00CE412C">
        <w:rPr>
          <w:rFonts w:ascii="Arial" w:hAnsi="Arial" w:cs="Arial"/>
          <w:b/>
          <w:noProof w:val="0"/>
          <w:sz w:val="22"/>
          <w:szCs w:val="22"/>
        </w:rPr>
        <w:t>TEST</w:t>
      </w:r>
    </w:p>
    <w:p w14:paraId="5BC1C4DE" w14:textId="77777777" w:rsidR="00B719DA" w:rsidRPr="00CE412C" w:rsidRDefault="00B719DA">
      <w:pPr>
        <w:tabs>
          <w:tab w:val="left" w:pos="567"/>
        </w:tabs>
        <w:jc w:val="center"/>
        <w:rPr>
          <w:rFonts w:ascii="Arial" w:hAnsi="Arial" w:cs="Arial"/>
          <w:b/>
          <w:noProof w:val="0"/>
          <w:sz w:val="22"/>
          <w:szCs w:val="22"/>
        </w:rPr>
      </w:pPr>
    </w:p>
    <w:p w14:paraId="1FF78F92" w14:textId="07EC4EA8" w:rsidR="00ED6E2C" w:rsidRPr="00CE412C" w:rsidRDefault="00B719DA" w:rsidP="00ED6E2C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b/>
          <w:noProof w:val="0"/>
          <w:sz w:val="22"/>
          <w:szCs w:val="22"/>
        </w:rPr>
        <w:t xml:space="preserve">NAME:  </w:t>
      </w:r>
      <w:r w:rsidRPr="00CE412C">
        <w:rPr>
          <w:rFonts w:ascii="Arial" w:hAnsi="Arial" w:cs="Arial"/>
          <w:b/>
          <w:noProof w:val="0"/>
          <w:sz w:val="22"/>
          <w:szCs w:val="22"/>
          <w:u w:val="single"/>
        </w:rPr>
        <w:tab/>
      </w:r>
      <w:r w:rsidRPr="00CE412C">
        <w:rPr>
          <w:rFonts w:ascii="Arial" w:hAnsi="Arial" w:cs="Arial"/>
          <w:b/>
          <w:noProof w:val="0"/>
          <w:sz w:val="22"/>
          <w:szCs w:val="22"/>
          <w:u w:val="single"/>
        </w:rPr>
        <w:tab/>
      </w:r>
      <w:r w:rsidRPr="00CE412C">
        <w:rPr>
          <w:rFonts w:ascii="Arial" w:hAnsi="Arial" w:cs="Arial"/>
          <w:b/>
          <w:noProof w:val="0"/>
          <w:sz w:val="22"/>
          <w:szCs w:val="22"/>
          <w:u w:val="single"/>
        </w:rPr>
        <w:tab/>
      </w:r>
      <w:r w:rsidRPr="00CE412C">
        <w:rPr>
          <w:rFonts w:ascii="Arial" w:hAnsi="Arial" w:cs="Arial"/>
          <w:b/>
          <w:noProof w:val="0"/>
          <w:sz w:val="22"/>
          <w:szCs w:val="22"/>
          <w:u w:val="single"/>
        </w:rPr>
        <w:tab/>
      </w:r>
      <w:r w:rsidRPr="00CE412C">
        <w:rPr>
          <w:rFonts w:ascii="Arial" w:hAnsi="Arial" w:cs="Arial"/>
          <w:b/>
          <w:noProof w:val="0"/>
          <w:sz w:val="22"/>
          <w:szCs w:val="22"/>
          <w:u w:val="single"/>
        </w:rPr>
        <w:tab/>
      </w:r>
      <w:r w:rsidRPr="00CE412C">
        <w:rPr>
          <w:rFonts w:ascii="Arial" w:hAnsi="Arial" w:cs="Arial"/>
          <w:b/>
          <w:noProof w:val="0"/>
          <w:sz w:val="22"/>
          <w:szCs w:val="22"/>
          <w:u w:val="single"/>
        </w:rPr>
        <w:tab/>
      </w:r>
      <w:r w:rsidRPr="00CE412C">
        <w:rPr>
          <w:rFonts w:ascii="Arial" w:hAnsi="Arial" w:cs="Arial"/>
          <w:b/>
          <w:noProof w:val="0"/>
          <w:sz w:val="22"/>
          <w:szCs w:val="22"/>
          <w:u w:val="single"/>
        </w:rPr>
        <w:tab/>
      </w:r>
      <w:r w:rsidRPr="00CE412C">
        <w:rPr>
          <w:rFonts w:ascii="Arial" w:hAnsi="Arial" w:cs="Arial"/>
          <w:b/>
          <w:noProof w:val="0"/>
          <w:sz w:val="22"/>
          <w:szCs w:val="22"/>
        </w:rPr>
        <w:tab/>
        <w:t xml:space="preserve">CLASS:  </w:t>
      </w:r>
      <w:r w:rsidRPr="00CE412C">
        <w:rPr>
          <w:rFonts w:ascii="Arial" w:hAnsi="Arial" w:cs="Arial"/>
          <w:b/>
          <w:noProof w:val="0"/>
          <w:sz w:val="22"/>
          <w:szCs w:val="22"/>
          <w:u w:val="single"/>
        </w:rPr>
        <w:tab/>
      </w:r>
      <w:r w:rsidRPr="00CE412C">
        <w:rPr>
          <w:rFonts w:ascii="Arial" w:hAnsi="Arial" w:cs="Arial"/>
          <w:b/>
          <w:noProof w:val="0"/>
          <w:sz w:val="22"/>
          <w:szCs w:val="22"/>
          <w:u w:val="single"/>
        </w:rPr>
        <w:tab/>
      </w:r>
      <w:r w:rsidRPr="00CE412C">
        <w:rPr>
          <w:rFonts w:ascii="Arial" w:hAnsi="Arial" w:cs="Arial"/>
          <w:b/>
          <w:noProof w:val="0"/>
          <w:sz w:val="22"/>
          <w:szCs w:val="22"/>
        </w:rPr>
        <w:tab/>
        <w:t>Mark:</w:t>
      </w:r>
      <w:r w:rsidR="00C90282">
        <w:rPr>
          <w:rFonts w:ascii="Arial" w:hAnsi="Arial" w:cs="Arial"/>
          <w:noProof w:val="0"/>
          <w:sz w:val="22"/>
          <w:szCs w:val="22"/>
        </w:rPr>
        <w:t xml:space="preserve">   </w:t>
      </w:r>
      <m:oMath>
        <m:f>
          <m:fPr>
            <m:ctrlPr>
              <w:rPr>
                <w:rFonts w:ascii="Cambria Math" w:hAnsi="Cambria Math" w:cs="Arial"/>
                <w:sz w:val="24"/>
                <w:szCs w:val="24"/>
              </w:rPr>
            </m:ctrlPr>
          </m:fPr>
          <m:num/>
          <m:den>
            <m:r>
              <m:rPr>
                <m:nor/>
              </m:rPr>
              <w:rPr>
                <w:rFonts w:ascii="Arial" w:hAnsi="Arial" w:cs="Arial"/>
                <w:sz w:val="24"/>
                <w:szCs w:val="24"/>
              </w:rPr>
              <m:t>4</m:t>
            </m:r>
            <w:bookmarkStart w:id="0" w:name="_GoBack"/>
            <w:bookmarkEnd w:id="0"/>
            <m:r>
              <m:rPr>
                <m:nor/>
              </m:rPr>
              <w:rPr>
                <w:rFonts w:ascii="Arial" w:hAnsi="Arial" w:cs="Arial"/>
                <w:sz w:val="24"/>
                <w:szCs w:val="24"/>
              </w:rPr>
              <m:t>3</m:t>
            </m:r>
          </m:den>
        </m:f>
      </m:oMath>
    </w:p>
    <w:p w14:paraId="33AA4F6B" w14:textId="69DE5A0C" w:rsidR="00B719DA" w:rsidRPr="00CE412C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27B57C63" w14:textId="77777777" w:rsidR="00B719DA" w:rsidRPr="00CE412C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7871A480" w14:textId="77777777" w:rsidR="00E320BD" w:rsidRPr="00CE412C" w:rsidRDefault="00E320BD">
      <w:pPr>
        <w:tabs>
          <w:tab w:val="left" w:pos="567"/>
        </w:tabs>
        <w:rPr>
          <w:rFonts w:ascii="Arial" w:hAnsi="Arial" w:cs="Arial"/>
          <w:b/>
          <w:noProof w:val="0"/>
          <w:sz w:val="22"/>
          <w:szCs w:val="22"/>
        </w:rPr>
      </w:pPr>
    </w:p>
    <w:tbl>
      <w:tblPr>
        <w:tblpPr w:leftFromText="180" w:rightFromText="180" w:vertAnchor="page" w:horzAnchor="page" w:tblpX="8869" w:tblpY="343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66"/>
        <w:gridCol w:w="1194"/>
      </w:tblGrid>
      <w:tr w:rsidR="004413A2" w:rsidRPr="00CE412C" w14:paraId="17374ACD" w14:textId="77777777" w:rsidTr="004413A2">
        <w:trPr>
          <w:trHeight w:val="454"/>
        </w:trPr>
        <w:tc>
          <w:tcPr>
            <w:tcW w:w="1366" w:type="dxa"/>
            <w:vAlign w:val="center"/>
          </w:tcPr>
          <w:p w14:paraId="5FAA4A8E" w14:textId="77777777" w:rsidR="004413A2" w:rsidRPr="00CE412C" w:rsidRDefault="004413A2" w:rsidP="004413A2">
            <w:pPr>
              <w:tabs>
                <w:tab w:val="left" w:pos="567"/>
              </w:tabs>
              <w:jc w:val="center"/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  <w:r w:rsidRPr="00CE412C">
              <w:rPr>
                <w:rFonts w:ascii="Arial" w:hAnsi="Arial" w:cs="Arial"/>
                <w:b/>
                <w:noProof w:val="0"/>
                <w:sz w:val="22"/>
                <w:szCs w:val="22"/>
              </w:rPr>
              <w:t>QUESTION</w:t>
            </w:r>
          </w:p>
        </w:tc>
        <w:tc>
          <w:tcPr>
            <w:tcW w:w="1194" w:type="dxa"/>
            <w:vAlign w:val="center"/>
          </w:tcPr>
          <w:p w14:paraId="22FB2140" w14:textId="77777777" w:rsidR="004413A2" w:rsidRPr="00CE412C" w:rsidRDefault="004413A2" w:rsidP="004413A2">
            <w:pPr>
              <w:tabs>
                <w:tab w:val="left" w:pos="567"/>
              </w:tabs>
              <w:jc w:val="center"/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  <w:r w:rsidRPr="00CE412C">
              <w:rPr>
                <w:rFonts w:ascii="Arial" w:hAnsi="Arial" w:cs="Arial"/>
                <w:b/>
                <w:noProof w:val="0"/>
                <w:sz w:val="22"/>
                <w:szCs w:val="22"/>
              </w:rPr>
              <w:t>ANSWER</w:t>
            </w:r>
          </w:p>
        </w:tc>
      </w:tr>
      <w:tr w:rsidR="004413A2" w:rsidRPr="00CE412C" w14:paraId="57D1CA8C" w14:textId="77777777" w:rsidTr="004413A2">
        <w:trPr>
          <w:trHeight w:val="454"/>
        </w:trPr>
        <w:tc>
          <w:tcPr>
            <w:tcW w:w="1366" w:type="dxa"/>
            <w:vAlign w:val="center"/>
          </w:tcPr>
          <w:p w14:paraId="3F3D56F1" w14:textId="77777777" w:rsidR="004413A2" w:rsidRPr="00CE412C" w:rsidRDefault="004413A2" w:rsidP="004413A2">
            <w:pPr>
              <w:tabs>
                <w:tab w:val="left" w:pos="544"/>
              </w:tabs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CE412C">
              <w:rPr>
                <w:rFonts w:ascii="Arial" w:hAnsi="Arial" w:cs="Arial"/>
                <w:noProof w:val="0"/>
                <w:sz w:val="22"/>
                <w:szCs w:val="22"/>
              </w:rPr>
              <w:t>1</w:t>
            </w:r>
          </w:p>
        </w:tc>
        <w:tc>
          <w:tcPr>
            <w:tcW w:w="1194" w:type="dxa"/>
          </w:tcPr>
          <w:p w14:paraId="2F3D256E" w14:textId="77777777" w:rsidR="004413A2" w:rsidRPr="00CE412C" w:rsidRDefault="004413A2" w:rsidP="004413A2">
            <w:pPr>
              <w:tabs>
                <w:tab w:val="left" w:pos="567"/>
              </w:tabs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4413A2" w:rsidRPr="00CE412C" w14:paraId="0C74EFBF" w14:textId="77777777" w:rsidTr="004413A2">
        <w:trPr>
          <w:trHeight w:val="454"/>
        </w:trPr>
        <w:tc>
          <w:tcPr>
            <w:tcW w:w="1366" w:type="dxa"/>
            <w:vAlign w:val="center"/>
          </w:tcPr>
          <w:p w14:paraId="265431AE" w14:textId="77777777" w:rsidR="004413A2" w:rsidRPr="00CE412C" w:rsidRDefault="004413A2" w:rsidP="004413A2">
            <w:pPr>
              <w:tabs>
                <w:tab w:val="left" w:pos="567"/>
              </w:tabs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CE412C">
              <w:rPr>
                <w:rFonts w:ascii="Arial" w:hAnsi="Arial" w:cs="Arial"/>
                <w:noProof w:val="0"/>
                <w:sz w:val="22"/>
                <w:szCs w:val="22"/>
              </w:rPr>
              <w:t>2</w:t>
            </w:r>
          </w:p>
        </w:tc>
        <w:tc>
          <w:tcPr>
            <w:tcW w:w="1194" w:type="dxa"/>
          </w:tcPr>
          <w:p w14:paraId="0702AB5E" w14:textId="77777777" w:rsidR="004413A2" w:rsidRPr="00CE412C" w:rsidRDefault="004413A2" w:rsidP="004413A2">
            <w:pPr>
              <w:tabs>
                <w:tab w:val="left" w:pos="567"/>
              </w:tabs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4413A2" w:rsidRPr="00CE412C" w14:paraId="5F6489FD" w14:textId="77777777" w:rsidTr="004413A2">
        <w:trPr>
          <w:trHeight w:val="454"/>
        </w:trPr>
        <w:tc>
          <w:tcPr>
            <w:tcW w:w="1366" w:type="dxa"/>
            <w:vAlign w:val="center"/>
          </w:tcPr>
          <w:p w14:paraId="7D1E2782" w14:textId="77777777" w:rsidR="004413A2" w:rsidRPr="00CE412C" w:rsidRDefault="004413A2" w:rsidP="004413A2">
            <w:pPr>
              <w:tabs>
                <w:tab w:val="left" w:pos="567"/>
              </w:tabs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CE412C">
              <w:rPr>
                <w:rFonts w:ascii="Arial" w:hAnsi="Arial" w:cs="Arial"/>
                <w:noProof w:val="0"/>
                <w:sz w:val="22"/>
                <w:szCs w:val="22"/>
              </w:rPr>
              <w:t>3</w:t>
            </w:r>
          </w:p>
        </w:tc>
        <w:tc>
          <w:tcPr>
            <w:tcW w:w="1194" w:type="dxa"/>
          </w:tcPr>
          <w:p w14:paraId="08DE9E1E" w14:textId="77777777" w:rsidR="004413A2" w:rsidRPr="00CE412C" w:rsidRDefault="004413A2" w:rsidP="004413A2">
            <w:pPr>
              <w:tabs>
                <w:tab w:val="left" w:pos="567"/>
              </w:tabs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4413A2" w:rsidRPr="00CE412C" w14:paraId="68130E8B" w14:textId="77777777" w:rsidTr="004413A2">
        <w:trPr>
          <w:trHeight w:val="454"/>
        </w:trPr>
        <w:tc>
          <w:tcPr>
            <w:tcW w:w="1366" w:type="dxa"/>
            <w:vAlign w:val="center"/>
          </w:tcPr>
          <w:p w14:paraId="2F0E8561" w14:textId="77777777" w:rsidR="004413A2" w:rsidRPr="00CE412C" w:rsidRDefault="004413A2" w:rsidP="004413A2">
            <w:pPr>
              <w:tabs>
                <w:tab w:val="left" w:pos="567"/>
              </w:tabs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CE412C">
              <w:rPr>
                <w:rFonts w:ascii="Arial" w:hAnsi="Arial" w:cs="Arial"/>
                <w:noProof w:val="0"/>
                <w:sz w:val="22"/>
                <w:szCs w:val="22"/>
              </w:rPr>
              <w:t>4</w:t>
            </w:r>
          </w:p>
        </w:tc>
        <w:tc>
          <w:tcPr>
            <w:tcW w:w="1194" w:type="dxa"/>
          </w:tcPr>
          <w:p w14:paraId="5B1FA53D" w14:textId="77777777" w:rsidR="004413A2" w:rsidRPr="00CE412C" w:rsidRDefault="004413A2" w:rsidP="004413A2">
            <w:pPr>
              <w:tabs>
                <w:tab w:val="left" w:pos="567"/>
              </w:tabs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4413A2" w:rsidRPr="00CE412C" w14:paraId="12C3CBF8" w14:textId="77777777" w:rsidTr="004413A2">
        <w:trPr>
          <w:trHeight w:val="454"/>
        </w:trPr>
        <w:tc>
          <w:tcPr>
            <w:tcW w:w="1366" w:type="dxa"/>
            <w:vAlign w:val="center"/>
          </w:tcPr>
          <w:p w14:paraId="3E21CE3A" w14:textId="77777777" w:rsidR="004413A2" w:rsidRPr="00CE412C" w:rsidRDefault="004413A2" w:rsidP="004413A2">
            <w:pPr>
              <w:tabs>
                <w:tab w:val="left" w:pos="567"/>
              </w:tabs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CE412C">
              <w:rPr>
                <w:rFonts w:ascii="Arial" w:hAnsi="Arial" w:cs="Arial"/>
                <w:noProof w:val="0"/>
                <w:sz w:val="22"/>
                <w:szCs w:val="22"/>
              </w:rPr>
              <w:t>5</w:t>
            </w:r>
          </w:p>
        </w:tc>
        <w:tc>
          <w:tcPr>
            <w:tcW w:w="1194" w:type="dxa"/>
          </w:tcPr>
          <w:p w14:paraId="31F157D8" w14:textId="77777777" w:rsidR="004413A2" w:rsidRPr="00CE412C" w:rsidRDefault="004413A2" w:rsidP="004413A2">
            <w:pPr>
              <w:tabs>
                <w:tab w:val="left" w:pos="567"/>
              </w:tabs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4413A2" w:rsidRPr="00CE412C" w14:paraId="4BFC6059" w14:textId="77777777" w:rsidTr="004413A2">
        <w:trPr>
          <w:trHeight w:val="454"/>
        </w:trPr>
        <w:tc>
          <w:tcPr>
            <w:tcW w:w="1366" w:type="dxa"/>
            <w:vAlign w:val="center"/>
          </w:tcPr>
          <w:p w14:paraId="7C749C0B" w14:textId="77777777" w:rsidR="004413A2" w:rsidRPr="00CE412C" w:rsidRDefault="004413A2" w:rsidP="004413A2">
            <w:pPr>
              <w:tabs>
                <w:tab w:val="left" w:pos="567"/>
              </w:tabs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CE412C">
              <w:rPr>
                <w:rFonts w:ascii="Arial" w:hAnsi="Arial" w:cs="Arial"/>
                <w:noProof w:val="0"/>
                <w:sz w:val="22"/>
                <w:szCs w:val="22"/>
              </w:rPr>
              <w:t>6</w:t>
            </w:r>
          </w:p>
        </w:tc>
        <w:tc>
          <w:tcPr>
            <w:tcW w:w="1194" w:type="dxa"/>
          </w:tcPr>
          <w:p w14:paraId="20933F9E" w14:textId="77777777" w:rsidR="004413A2" w:rsidRPr="00CE412C" w:rsidRDefault="004413A2" w:rsidP="004413A2">
            <w:pPr>
              <w:tabs>
                <w:tab w:val="left" w:pos="567"/>
              </w:tabs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4413A2" w:rsidRPr="00CE412C" w14:paraId="3E089C07" w14:textId="77777777" w:rsidTr="004413A2">
        <w:trPr>
          <w:trHeight w:val="454"/>
        </w:trPr>
        <w:tc>
          <w:tcPr>
            <w:tcW w:w="1366" w:type="dxa"/>
            <w:vAlign w:val="center"/>
          </w:tcPr>
          <w:p w14:paraId="2C0908E8" w14:textId="77777777" w:rsidR="004413A2" w:rsidRPr="00CE412C" w:rsidRDefault="004413A2" w:rsidP="004413A2">
            <w:pPr>
              <w:tabs>
                <w:tab w:val="left" w:pos="567"/>
              </w:tabs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CE412C">
              <w:rPr>
                <w:rFonts w:ascii="Arial" w:hAnsi="Arial" w:cs="Arial"/>
                <w:noProof w:val="0"/>
                <w:sz w:val="22"/>
                <w:szCs w:val="22"/>
              </w:rPr>
              <w:t>7</w:t>
            </w:r>
          </w:p>
        </w:tc>
        <w:tc>
          <w:tcPr>
            <w:tcW w:w="1194" w:type="dxa"/>
          </w:tcPr>
          <w:p w14:paraId="71A76633" w14:textId="77777777" w:rsidR="004413A2" w:rsidRPr="00CE412C" w:rsidRDefault="004413A2" w:rsidP="004413A2">
            <w:pPr>
              <w:tabs>
                <w:tab w:val="left" w:pos="567"/>
              </w:tabs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4413A2" w:rsidRPr="00CE412C" w14:paraId="04C8E3F8" w14:textId="77777777" w:rsidTr="004413A2">
        <w:trPr>
          <w:trHeight w:val="454"/>
        </w:trPr>
        <w:tc>
          <w:tcPr>
            <w:tcW w:w="1366" w:type="dxa"/>
            <w:vAlign w:val="center"/>
          </w:tcPr>
          <w:p w14:paraId="6B5688CA" w14:textId="77777777" w:rsidR="004413A2" w:rsidRPr="00CE412C" w:rsidRDefault="004413A2" w:rsidP="004413A2">
            <w:pPr>
              <w:tabs>
                <w:tab w:val="left" w:pos="567"/>
              </w:tabs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CE412C">
              <w:rPr>
                <w:rFonts w:ascii="Arial" w:hAnsi="Arial" w:cs="Arial"/>
                <w:noProof w:val="0"/>
                <w:sz w:val="22"/>
                <w:szCs w:val="22"/>
              </w:rPr>
              <w:t>8</w:t>
            </w:r>
          </w:p>
        </w:tc>
        <w:tc>
          <w:tcPr>
            <w:tcW w:w="1194" w:type="dxa"/>
          </w:tcPr>
          <w:p w14:paraId="71CA9BD3" w14:textId="77777777" w:rsidR="004413A2" w:rsidRPr="00CE412C" w:rsidRDefault="004413A2" w:rsidP="004413A2">
            <w:pPr>
              <w:tabs>
                <w:tab w:val="left" w:pos="567"/>
              </w:tabs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4413A2" w:rsidRPr="00CE412C" w14:paraId="725B0800" w14:textId="77777777" w:rsidTr="004413A2">
        <w:trPr>
          <w:trHeight w:val="454"/>
        </w:trPr>
        <w:tc>
          <w:tcPr>
            <w:tcW w:w="1366" w:type="dxa"/>
            <w:vAlign w:val="center"/>
          </w:tcPr>
          <w:p w14:paraId="29DE4D61" w14:textId="77777777" w:rsidR="004413A2" w:rsidRPr="00CE412C" w:rsidRDefault="004413A2" w:rsidP="004413A2">
            <w:pPr>
              <w:tabs>
                <w:tab w:val="left" w:pos="567"/>
              </w:tabs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CE412C">
              <w:rPr>
                <w:rFonts w:ascii="Arial" w:hAnsi="Arial" w:cs="Arial"/>
                <w:noProof w:val="0"/>
                <w:sz w:val="22"/>
                <w:szCs w:val="22"/>
              </w:rPr>
              <w:t>9</w:t>
            </w:r>
          </w:p>
        </w:tc>
        <w:tc>
          <w:tcPr>
            <w:tcW w:w="1194" w:type="dxa"/>
          </w:tcPr>
          <w:p w14:paraId="504B4320" w14:textId="77777777" w:rsidR="004413A2" w:rsidRPr="00CE412C" w:rsidRDefault="004413A2" w:rsidP="004413A2">
            <w:pPr>
              <w:tabs>
                <w:tab w:val="left" w:pos="567"/>
              </w:tabs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4413A2" w:rsidRPr="00CE412C" w14:paraId="4D2E6126" w14:textId="77777777" w:rsidTr="004413A2">
        <w:trPr>
          <w:trHeight w:val="454"/>
        </w:trPr>
        <w:tc>
          <w:tcPr>
            <w:tcW w:w="1366" w:type="dxa"/>
            <w:vAlign w:val="center"/>
          </w:tcPr>
          <w:p w14:paraId="294EDEFD" w14:textId="77777777" w:rsidR="004413A2" w:rsidRPr="00CE412C" w:rsidRDefault="004413A2" w:rsidP="004413A2">
            <w:pPr>
              <w:tabs>
                <w:tab w:val="left" w:pos="567"/>
              </w:tabs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CE412C">
              <w:rPr>
                <w:rFonts w:ascii="Arial" w:hAnsi="Arial" w:cs="Arial"/>
                <w:noProof w:val="0"/>
                <w:sz w:val="22"/>
                <w:szCs w:val="22"/>
              </w:rPr>
              <w:t>10</w:t>
            </w:r>
          </w:p>
        </w:tc>
        <w:tc>
          <w:tcPr>
            <w:tcW w:w="1194" w:type="dxa"/>
          </w:tcPr>
          <w:p w14:paraId="51CD5478" w14:textId="77777777" w:rsidR="004413A2" w:rsidRPr="00CE412C" w:rsidRDefault="004413A2" w:rsidP="004413A2">
            <w:pPr>
              <w:tabs>
                <w:tab w:val="left" w:pos="567"/>
              </w:tabs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4413A2" w:rsidRPr="00CE412C" w14:paraId="4C24F7A7" w14:textId="77777777" w:rsidTr="004413A2">
        <w:trPr>
          <w:trHeight w:val="454"/>
        </w:trPr>
        <w:tc>
          <w:tcPr>
            <w:tcW w:w="1366" w:type="dxa"/>
            <w:vAlign w:val="center"/>
          </w:tcPr>
          <w:p w14:paraId="0751DBAE" w14:textId="77777777" w:rsidR="004413A2" w:rsidRPr="00CE412C" w:rsidRDefault="004413A2" w:rsidP="004413A2">
            <w:pPr>
              <w:tabs>
                <w:tab w:val="left" w:pos="567"/>
              </w:tabs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CE412C">
              <w:rPr>
                <w:rFonts w:ascii="Arial" w:hAnsi="Arial" w:cs="Arial"/>
                <w:noProof w:val="0"/>
                <w:sz w:val="22"/>
                <w:szCs w:val="22"/>
              </w:rPr>
              <w:t>11</w:t>
            </w:r>
          </w:p>
        </w:tc>
        <w:tc>
          <w:tcPr>
            <w:tcW w:w="1194" w:type="dxa"/>
          </w:tcPr>
          <w:p w14:paraId="6A6552C3" w14:textId="77777777" w:rsidR="004413A2" w:rsidRPr="00CE412C" w:rsidRDefault="004413A2" w:rsidP="004413A2">
            <w:pPr>
              <w:tabs>
                <w:tab w:val="left" w:pos="567"/>
              </w:tabs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4413A2" w:rsidRPr="00CE412C" w14:paraId="4E0843FE" w14:textId="77777777" w:rsidTr="004413A2">
        <w:trPr>
          <w:trHeight w:val="454"/>
        </w:trPr>
        <w:tc>
          <w:tcPr>
            <w:tcW w:w="1366" w:type="dxa"/>
            <w:vAlign w:val="center"/>
          </w:tcPr>
          <w:p w14:paraId="413DA253" w14:textId="77777777" w:rsidR="004413A2" w:rsidRPr="00CE412C" w:rsidRDefault="004413A2" w:rsidP="004413A2">
            <w:pPr>
              <w:tabs>
                <w:tab w:val="left" w:pos="567"/>
              </w:tabs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CE412C">
              <w:rPr>
                <w:rFonts w:ascii="Arial" w:hAnsi="Arial" w:cs="Arial"/>
                <w:noProof w:val="0"/>
                <w:sz w:val="22"/>
                <w:szCs w:val="22"/>
              </w:rPr>
              <w:t>12</w:t>
            </w:r>
          </w:p>
        </w:tc>
        <w:tc>
          <w:tcPr>
            <w:tcW w:w="1194" w:type="dxa"/>
          </w:tcPr>
          <w:p w14:paraId="74893020" w14:textId="77777777" w:rsidR="004413A2" w:rsidRPr="00CE412C" w:rsidRDefault="004413A2" w:rsidP="004413A2">
            <w:pPr>
              <w:tabs>
                <w:tab w:val="left" w:pos="567"/>
              </w:tabs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4413A2" w:rsidRPr="00CE412C" w14:paraId="724E2CD7" w14:textId="77777777" w:rsidTr="004413A2">
        <w:trPr>
          <w:trHeight w:val="454"/>
        </w:trPr>
        <w:tc>
          <w:tcPr>
            <w:tcW w:w="1366" w:type="dxa"/>
            <w:vAlign w:val="center"/>
          </w:tcPr>
          <w:p w14:paraId="2E255798" w14:textId="77777777" w:rsidR="004413A2" w:rsidRPr="00CE412C" w:rsidRDefault="004413A2" w:rsidP="004413A2">
            <w:pPr>
              <w:tabs>
                <w:tab w:val="left" w:pos="567"/>
              </w:tabs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CE412C">
              <w:rPr>
                <w:rFonts w:ascii="Arial" w:hAnsi="Arial" w:cs="Arial"/>
                <w:noProof w:val="0"/>
                <w:sz w:val="22"/>
                <w:szCs w:val="22"/>
              </w:rPr>
              <w:t>13</w:t>
            </w:r>
          </w:p>
        </w:tc>
        <w:tc>
          <w:tcPr>
            <w:tcW w:w="1194" w:type="dxa"/>
          </w:tcPr>
          <w:p w14:paraId="699E2068" w14:textId="77777777" w:rsidR="004413A2" w:rsidRPr="00CE412C" w:rsidRDefault="004413A2" w:rsidP="004413A2">
            <w:pPr>
              <w:tabs>
                <w:tab w:val="left" w:pos="567"/>
              </w:tabs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4413A2" w:rsidRPr="00CE412C" w14:paraId="6836F0C8" w14:textId="77777777" w:rsidTr="004413A2">
        <w:trPr>
          <w:trHeight w:val="454"/>
        </w:trPr>
        <w:tc>
          <w:tcPr>
            <w:tcW w:w="1366" w:type="dxa"/>
            <w:vAlign w:val="center"/>
          </w:tcPr>
          <w:p w14:paraId="3C1B25FF" w14:textId="77777777" w:rsidR="004413A2" w:rsidRPr="00CE412C" w:rsidRDefault="004413A2" w:rsidP="004413A2">
            <w:pPr>
              <w:tabs>
                <w:tab w:val="left" w:pos="567"/>
              </w:tabs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CE412C">
              <w:rPr>
                <w:rFonts w:ascii="Arial" w:hAnsi="Arial" w:cs="Arial"/>
                <w:noProof w:val="0"/>
                <w:sz w:val="22"/>
                <w:szCs w:val="22"/>
              </w:rPr>
              <w:t>14</w:t>
            </w:r>
          </w:p>
        </w:tc>
        <w:tc>
          <w:tcPr>
            <w:tcW w:w="1194" w:type="dxa"/>
          </w:tcPr>
          <w:p w14:paraId="788D8512" w14:textId="77777777" w:rsidR="004413A2" w:rsidRPr="00CE412C" w:rsidRDefault="004413A2" w:rsidP="004413A2">
            <w:pPr>
              <w:tabs>
                <w:tab w:val="left" w:pos="567"/>
              </w:tabs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4413A2" w:rsidRPr="00CE412C" w14:paraId="71E84ECA" w14:textId="77777777" w:rsidTr="004413A2">
        <w:trPr>
          <w:trHeight w:val="454"/>
        </w:trPr>
        <w:tc>
          <w:tcPr>
            <w:tcW w:w="1366" w:type="dxa"/>
            <w:vAlign w:val="center"/>
          </w:tcPr>
          <w:p w14:paraId="1EC02291" w14:textId="77777777" w:rsidR="004413A2" w:rsidRPr="00CE412C" w:rsidRDefault="004413A2" w:rsidP="004413A2">
            <w:pPr>
              <w:tabs>
                <w:tab w:val="left" w:pos="567"/>
              </w:tabs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CE412C">
              <w:rPr>
                <w:rFonts w:ascii="Arial" w:hAnsi="Arial" w:cs="Arial"/>
                <w:noProof w:val="0"/>
                <w:sz w:val="22"/>
                <w:szCs w:val="22"/>
              </w:rPr>
              <w:t>15</w:t>
            </w:r>
          </w:p>
        </w:tc>
        <w:tc>
          <w:tcPr>
            <w:tcW w:w="1194" w:type="dxa"/>
          </w:tcPr>
          <w:p w14:paraId="4BFADC75" w14:textId="77777777" w:rsidR="004413A2" w:rsidRPr="00CE412C" w:rsidRDefault="004413A2" w:rsidP="004413A2">
            <w:pPr>
              <w:tabs>
                <w:tab w:val="left" w:pos="567"/>
              </w:tabs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4413A2" w:rsidRPr="00CE412C" w14:paraId="533D649C" w14:textId="77777777" w:rsidTr="004413A2">
        <w:trPr>
          <w:trHeight w:val="454"/>
        </w:trPr>
        <w:tc>
          <w:tcPr>
            <w:tcW w:w="1366" w:type="dxa"/>
            <w:vAlign w:val="center"/>
          </w:tcPr>
          <w:p w14:paraId="782396DD" w14:textId="34CAB68A" w:rsidR="004413A2" w:rsidRPr="00CE412C" w:rsidRDefault="00033820" w:rsidP="004413A2">
            <w:pPr>
              <w:tabs>
                <w:tab w:val="left" w:pos="567"/>
              </w:tabs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CE412C">
              <w:rPr>
                <w:rFonts w:ascii="Arial" w:hAnsi="Arial" w:cs="Arial"/>
                <w:noProof w:val="0"/>
                <w:sz w:val="22"/>
                <w:szCs w:val="22"/>
              </w:rPr>
              <w:t>16</w:t>
            </w:r>
          </w:p>
        </w:tc>
        <w:tc>
          <w:tcPr>
            <w:tcW w:w="1194" w:type="dxa"/>
          </w:tcPr>
          <w:p w14:paraId="085F8351" w14:textId="77777777" w:rsidR="004413A2" w:rsidRPr="00CE412C" w:rsidRDefault="004413A2" w:rsidP="004413A2">
            <w:pPr>
              <w:tabs>
                <w:tab w:val="left" w:pos="567"/>
              </w:tabs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4413A2" w:rsidRPr="00CE412C" w14:paraId="44AB000B" w14:textId="77777777" w:rsidTr="004413A2">
        <w:trPr>
          <w:trHeight w:val="454"/>
        </w:trPr>
        <w:tc>
          <w:tcPr>
            <w:tcW w:w="1366" w:type="dxa"/>
            <w:vAlign w:val="center"/>
          </w:tcPr>
          <w:p w14:paraId="754998A0" w14:textId="5FC9A60C" w:rsidR="004413A2" w:rsidRPr="00CE412C" w:rsidRDefault="00033820" w:rsidP="004413A2">
            <w:pPr>
              <w:tabs>
                <w:tab w:val="left" w:pos="567"/>
              </w:tabs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CE412C">
              <w:rPr>
                <w:rFonts w:ascii="Arial" w:hAnsi="Arial" w:cs="Arial"/>
                <w:noProof w:val="0"/>
                <w:sz w:val="22"/>
                <w:szCs w:val="22"/>
              </w:rPr>
              <w:t>17</w:t>
            </w:r>
          </w:p>
        </w:tc>
        <w:tc>
          <w:tcPr>
            <w:tcW w:w="1194" w:type="dxa"/>
          </w:tcPr>
          <w:p w14:paraId="237117CE" w14:textId="77777777" w:rsidR="004413A2" w:rsidRPr="00CE412C" w:rsidRDefault="004413A2" w:rsidP="004413A2">
            <w:pPr>
              <w:tabs>
                <w:tab w:val="left" w:pos="567"/>
              </w:tabs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4413A2" w:rsidRPr="00CE412C" w14:paraId="4860B0EE" w14:textId="77777777" w:rsidTr="004413A2">
        <w:trPr>
          <w:trHeight w:val="454"/>
        </w:trPr>
        <w:tc>
          <w:tcPr>
            <w:tcW w:w="1366" w:type="dxa"/>
            <w:vAlign w:val="center"/>
          </w:tcPr>
          <w:p w14:paraId="6F2D8766" w14:textId="55F3F300" w:rsidR="004413A2" w:rsidRPr="00CE412C" w:rsidRDefault="00033820" w:rsidP="004413A2">
            <w:pPr>
              <w:tabs>
                <w:tab w:val="left" w:pos="567"/>
              </w:tabs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CE412C">
              <w:rPr>
                <w:rFonts w:ascii="Arial" w:hAnsi="Arial" w:cs="Arial"/>
                <w:noProof w:val="0"/>
                <w:sz w:val="22"/>
                <w:szCs w:val="22"/>
              </w:rPr>
              <w:t>18</w:t>
            </w:r>
          </w:p>
        </w:tc>
        <w:tc>
          <w:tcPr>
            <w:tcW w:w="1194" w:type="dxa"/>
          </w:tcPr>
          <w:p w14:paraId="40B0595A" w14:textId="77777777" w:rsidR="004413A2" w:rsidRPr="00CE412C" w:rsidRDefault="004413A2" w:rsidP="004413A2">
            <w:pPr>
              <w:tabs>
                <w:tab w:val="left" w:pos="567"/>
              </w:tabs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4413A2" w:rsidRPr="00CE412C" w14:paraId="01752BE1" w14:textId="77777777" w:rsidTr="004413A2">
        <w:trPr>
          <w:trHeight w:val="454"/>
        </w:trPr>
        <w:tc>
          <w:tcPr>
            <w:tcW w:w="1366" w:type="dxa"/>
            <w:vAlign w:val="center"/>
          </w:tcPr>
          <w:p w14:paraId="40706F21" w14:textId="0ABE1C46" w:rsidR="004413A2" w:rsidRPr="00CE412C" w:rsidRDefault="00033820" w:rsidP="004413A2">
            <w:pPr>
              <w:tabs>
                <w:tab w:val="left" w:pos="567"/>
              </w:tabs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CE412C">
              <w:rPr>
                <w:rFonts w:ascii="Arial" w:hAnsi="Arial" w:cs="Arial"/>
                <w:noProof w:val="0"/>
                <w:sz w:val="22"/>
                <w:szCs w:val="22"/>
              </w:rPr>
              <w:t>19</w:t>
            </w:r>
          </w:p>
        </w:tc>
        <w:tc>
          <w:tcPr>
            <w:tcW w:w="1194" w:type="dxa"/>
          </w:tcPr>
          <w:p w14:paraId="34642892" w14:textId="77777777" w:rsidR="004413A2" w:rsidRPr="00CE412C" w:rsidRDefault="004413A2" w:rsidP="004413A2">
            <w:pPr>
              <w:tabs>
                <w:tab w:val="left" w:pos="567"/>
              </w:tabs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4413A2" w:rsidRPr="00CE412C" w14:paraId="30A62F40" w14:textId="77777777" w:rsidTr="004413A2">
        <w:trPr>
          <w:trHeight w:val="454"/>
        </w:trPr>
        <w:tc>
          <w:tcPr>
            <w:tcW w:w="1366" w:type="dxa"/>
            <w:vAlign w:val="center"/>
          </w:tcPr>
          <w:p w14:paraId="07210B1E" w14:textId="3A4F51AB" w:rsidR="004413A2" w:rsidRPr="00CE412C" w:rsidRDefault="00033820" w:rsidP="004413A2">
            <w:pPr>
              <w:tabs>
                <w:tab w:val="left" w:pos="567"/>
              </w:tabs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CE412C">
              <w:rPr>
                <w:rFonts w:ascii="Arial" w:hAnsi="Arial" w:cs="Arial"/>
                <w:noProof w:val="0"/>
                <w:sz w:val="22"/>
                <w:szCs w:val="22"/>
              </w:rPr>
              <w:t>20</w:t>
            </w:r>
          </w:p>
        </w:tc>
        <w:tc>
          <w:tcPr>
            <w:tcW w:w="1194" w:type="dxa"/>
          </w:tcPr>
          <w:p w14:paraId="19B4301B" w14:textId="77777777" w:rsidR="004413A2" w:rsidRPr="00CE412C" w:rsidRDefault="004413A2" w:rsidP="004413A2">
            <w:pPr>
              <w:tabs>
                <w:tab w:val="left" w:pos="567"/>
              </w:tabs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4413A2" w:rsidRPr="00CE412C" w14:paraId="41E2080A" w14:textId="77777777" w:rsidTr="004413A2">
        <w:trPr>
          <w:trHeight w:val="454"/>
        </w:trPr>
        <w:tc>
          <w:tcPr>
            <w:tcW w:w="1366" w:type="dxa"/>
            <w:vAlign w:val="center"/>
          </w:tcPr>
          <w:p w14:paraId="726F6541" w14:textId="0FFCD55B" w:rsidR="004413A2" w:rsidRPr="00CE412C" w:rsidRDefault="00033820" w:rsidP="004413A2">
            <w:pPr>
              <w:tabs>
                <w:tab w:val="left" w:pos="567"/>
              </w:tabs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CE412C">
              <w:rPr>
                <w:rFonts w:ascii="Arial" w:hAnsi="Arial" w:cs="Arial"/>
                <w:noProof w:val="0"/>
                <w:sz w:val="22"/>
                <w:szCs w:val="22"/>
              </w:rPr>
              <w:t>21</w:t>
            </w:r>
          </w:p>
        </w:tc>
        <w:tc>
          <w:tcPr>
            <w:tcW w:w="1194" w:type="dxa"/>
          </w:tcPr>
          <w:p w14:paraId="368C5D3F" w14:textId="77777777" w:rsidR="004413A2" w:rsidRPr="00CE412C" w:rsidRDefault="004413A2" w:rsidP="004413A2">
            <w:pPr>
              <w:tabs>
                <w:tab w:val="left" w:pos="567"/>
              </w:tabs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4413A2" w:rsidRPr="00CE412C" w14:paraId="36CE0E9A" w14:textId="77777777" w:rsidTr="004413A2">
        <w:trPr>
          <w:trHeight w:val="454"/>
        </w:trPr>
        <w:tc>
          <w:tcPr>
            <w:tcW w:w="1366" w:type="dxa"/>
            <w:vAlign w:val="center"/>
          </w:tcPr>
          <w:p w14:paraId="175B2C6B" w14:textId="7191BB6E" w:rsidR="004413A2" w:rsidRPr="00CE412C" w:rsidRDefault="00033820" w:rsidP="004413A2">
            <w:pPr>
              <w:tabs>
                <w:tab w:val="left" w:pos="567"/>
              </w:tabs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CE412C">
              <w:rPr>
                <w:rFonts w:ascii="Arial" w:hAnsi="Arial" w:cs="Arial"/>
                <w:noProof w:val="0"/>
                <w:sz w:val="22"/>
                <w:szCs w:val="22"/>
              </w:rPr>
              <w:t>22</w:t>
            </w:r>
          </w:p>
        </w:tc>
        <w:tc>
          <w:tcPr>
            <w:tcW w:w="1194" w:type="dxa"/>
          </w:tcPr>
          <w:p w14:paraId="1FC3D4F9" w14:textId="77777777" w:rsidR="004413A2" w:rsidRPr="00CE412C" w:rsidRDefault="004413A2" w:rsidP="004413A2">
            <w:pPr>
              <w:tabs>
                <w:tab w:val="left" w:pos="567"/>
              </w:tabs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033820" w:rsidRPr="00CE412C" w14:paraId="7A79003C" w14:textId="77777777" w:rsidTr="004413A2">
        <w:trPr>
          <w:trHeight w:val="454"/>
        </w:trPr>
        <w:tc>
          <w:tcPr>
            <w:tcW w:w="1366" w:type="dxa"/>
            <w:vAlign w:val="center"/>
          </w:tcPr>
          <w:p w14:paraId="12B11468" w14:textId="7ED04DB7" w:rsidR="00033820" w:rsidRPr="00CE412C" w:rsidRDefault="00033820" w:rsidP="004413A2">
            <w:pPr>
              <w:tabs>
                <w:tab w:val="left" w:pos="567"/>
              </w:tabs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CE412C">
              <w:rPr>
                <w:rFonts w:ascii="Arial" w:hAnsi="Arial" w:cs="Arial"/>
                <w:noProof w:val="0"/>
                <w:sz w:val="22"/>
                <w:szCs w:val="22"/>
              </w:rPr>
              <w:t>23</w:t>
            </w:r>
          </w:p>
        </w:tc>
        <w:tc>
          <w:tcPr>
            <w:tcW w:w="1194" w:type="dxa"/>
          </w:tcPr>
          <w:p w14:paraId="2E688311" w14:textId="77777777" w:rsidR="00033820" w:rsidRPr="00CE412C" w:rsidRDefault="00033820" w:rsidP="004413A2">
            <w:pPr>
              <w:tabs>
                <w:tab w:val="left" w:pos="567"/>
              </w:tabs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033820" w:rsidRPr="00CE412C" w14:paraId="0855A546" w14:textId="77777777" w:rsidTr="004413A2">
        <w:trPr>
          <w:trHeight w:val="454"/>
        </w:trPr>
        <w:tc>
          <w:tcPr>
            <w:tcW w:w="1366" w:type="dxa"/>
            <w:vAlign w:val="center"/>
          </w:tcPr>
          <w:p w14:paraId="0F0AEE91" w14:textId="18424EE8" w:rsidR="00033820" w:rsidRPr="00CE412C" w:rsidRDefault="00033820" w:rsidP="004413A2">
            <w:pPr>
              <w:tabs>
                <w:tab w:val="left" w:pos="567"/>
              </w:tabs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CE412C">
              <w:rPr>
                <w:rFonts w:ascii="Arial" w:hAnsi="Arial" w:cs="Arial"/>
                <w:noProof w:val="0"/>
                <w:sz w:val="22"/>
                <w:szCs w:val="22"/>
              </w:rPr>
              <w:t>24</w:t>
            </w:r>
          </w:p>
        </w:tc>
        <w:tc>
          <w:tcPr>
            <w:tcW w:w="1194" w:type="dxa"/>
          </w:tcPr>
          <w:p w14:paraId="316EF264" w14:textId="77777777" w:rsidR="00033820" w:rsidRPr="00CE412C" w:rsidRDefault="00033820" w:rsidP="004413A2">
            <w:pPr>
              <w:tabs>
                <w:tab w:val="left" w:pos="567"/>
              </w:tabs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033820" w:rsidRPr="00CE412C" w14:paraId="45681BA6" w14:textId="77777777" w:rsidTr="004413A2">
        <w:trPr>
          <w:trHeight w:val="454"/>
        </w:trPr>
        <w:tc>
          <w:tcPr>
            <w:tcW w:w="1366" w:type="dxa"/>
            <w:vAlign w:val="center"/>
          </w:tcPr>
          <w:p w14:paraId="58B211B8" w14:textId="42D9E3A3" w:rsidR="00033820" w:rsidRPr="00CE412C" w:rsidRDefault="00033820" w:rsidP="004413A2">
            <w:pPr>
              <w:tabs>
                <w:tab w:val="left" w:pos="567"/>
              </w:tabs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CE412C">
              <w:rPr>
                <w:rFonts w:ascii="Arial" w:hAnsi="Arial" w:cs="Arial"/>
                <w:noProof w:val="0"/>
                <w:sz w:val="22"/>
                <w:szCs w:val="22"/>
              </w:rPr>
              <w:t>25</w:t>
            </w:r>
          </w:p>
        </w:tc>
        <w:tc>
          <w:tcPr>
            <w:tcW w:w="1194" w:type="dxa"/>
          </w:tcPr>
          <w:p w14:paraId="425EAEE3" w14:textId="77777777" w:rsidR="00033820" w:rsidRPr="00CE412C" w:rsidRDefault="00033820" w:rsidP="004413A2">
            <w:pPr>
              <w:tabs>
                <w:tab w:val="left" w:pos="567"/>
              </w:tabs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</w:tbl>
    <w:p w14:paraId="3AC0A7BB" w14:textId="77777777" w:rsidR="00B719DA" w:rsidRPr="00CE412C" w:rsidRDefault="00B719DA">
      <w:pPr>
        <w:tabs>
          <w:tab w:val="left" w:pos="567"/>
        </w:tabs>
        <w:rPr>
          <w:rFonts w:ascii="Arial" w:hAnsi="Arial" w:cs="Arial"/>
          <w:b/>
          <w:noProof w:val="0"/>
          <w:sz w:val="22"/>
          <w:szCs w:val="22"/>
        </w:rPr>
      </w:pPr>
      <w:r w:rsidRPr="00CE412C">
        <w:rPr>
          <w:rFonts w:ascii="Arial" w:hAnsi="Arial" w:cs="Arial"/>
          <w:b/>
          <w:i/>
          <w:noProof w:val="0"/>
          <w:sz w:val="22"/>
          <w:szCs w:val="22"/>
        </w:rPr>
        <w:t>Multiple Choice</w:t>
      </w:r>
      <w:r w:rsidRPr="00CE412C">
        <w:rPr>
          <w:rFonts w:ascii="Arial" w:hAnsi="Arial" w:cs="Arial"/>
          <w:noProof w:val="0"/>
          <w:sz w:val="22"/>
          <w:szCs w:val="22"/>
        </w:rPr>
        <w:tab/>
      </w:r>
      <w:r w:rsidRPr="00CE412C">
        <w:rPr>
          <w:rFonts w:ascii="Arial" w:hAnsi="Arial" w:cs="Arial"/>
          <w:b/>
          <w:noProof w:val="0"/>
          <w:sz w:val="22"/>
          <w:szCs w:val="22"/>
        </w:rPr>
        <w:t>Write the answer to each question in the appropriate box at right.</w:t>
      </w:r>
    </w:p>
    <w:p w14:paraId="0BEF73B3" w14:textId="77777777" w:rsidR="00B719DA" w:rsidRPr="00CE412C" w:rsidRDefault="00B719DA">
      <w:pPr>
        <w:tabs>
          <w:tab w:val="left" w:pos="567"/>
        </w:tabs>
        <w:rPr>
          <w:rFonts w:ascii="Arial" w:hAnsi="Arial" w:cs="Arial"/>
          <w:b/>
          <w:noProof w:val="0"/>
          <w:sz w:val="22"/>
          <w:szCs w:val="22"/>
        </w:rPr>
      </w:pPr>
    </w:p>
    <w:p w14:paraId="7C36476E" w14:textId="77777777" w:rsidR="00B719DA" w:rsidRPr="00CE412C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67CB6AB2" w14:textId="77777777" w:rsidR="0025120C" w:rsidRPr="00CE412C" w:rsidRDefault="00E40EC2" w:rsidP="0025120C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 xml:space="preserve"> </w:t>
      </w:r>
      <w:r w:rsidR="00B719DA" w:rsidRPr="00CE412C">
        <w:rPr>
          <w:rFonts w:ascii="Arial" w:hAnsi="Arial" w:cs="Arial"/>
          <w:noProof w:val="0"/>
          <w:sz w:val="22"/>
          <w:szCs w:val="22"/>
        </w:rPr>
        <w:t>1.</w:t>
      </w:r>
      <w:r w:rsidR="00B719DA" w:rsidRPr="00CE412C">
        <w:rPr>
          <w:rFonts w:ascii="Arial" w:hAnsi="Arial" w:cs="Arial"/>
          <w:noProof w:val="0"/>
          <w:sz w:val="22"/>
          <w:szCs w:val="22"/>
        </w:rPr>
        <w:tab/>
      </w:r>
      <w:r w:rsidR="0025120C" w:rsidRPr="00CE412C">
        <w:rPr>
          <w:rFonts w:ascii="Arial" w:hAnsi="Arial" w:cs="Arial"/>
          <w:noProof w:val="0"/>
          <w:sz w:val="22"/>
          <w:szCs w:val="22"/>
        </w:rPr>
        <w:t xml:space="preserve">The electromagnetic energy we </w:t>
      </w:r>
      <w:r w:rsidR="00D41635" w:rsidRPr="00CE412C">
        <w:rPr>
          <w:rFonts w:ascii="Arial" w:hAnsi="Arial" w:cs="Arial"/>
          <w:noProof w:val="0"/>
          <w:sz w:val="22"/>
          <w:szCs w:val="22"/>
        </w:rPr>
        <w:t>feel</w:t>
      </w:r>
      <w:r w:rsidR="0025120C" w:rsidRPr="00CE412C">
        <w:rPr>
          <w:rFonts w:ascii="Arial" w:hAnsi="Arial" w:cs="Arial"/>
          <w:noProof w:val="0"/>
          <w:sz w:val="22"/>
          <w:szCs w:val="22"/>
        </w:rPr>
        <w:t xml:space="preserve"> as </w:t>
      </w:r>
      <w:r w:rsidR="0025120C" w:rsidRPr="00CE412C">
        <w:rPr>
          <w:rFonts w:ascii="Arial" w:hAnsi="Arial" w:cs="Arial"/>
          <w:b/>
          <w:i/>
          <w:noProof w:val="0"/>
          <w:sz w:val="22"/>
          <w:szCs w:val="22"/>
        </w:rPr>
        <w:t>heat</w:t>
      </w:r>
      <w:r w:rsidR="0025120C" w:rsidRPr="00CE412C">
        <w:rPr>
          <w:rFonts w:ascii="Arial" w:hAnsi="Arial" w:cs="Arial"/>
          <w:noProof w:val="0"/>
          <w:sz w:val="22"/>
          <w:szCs w:val="22"/>
        </w:rPr>
        <w:t xml:space="preserve"> is:</w:t>
      </w:r>
    </w:p>
    <w:p w14:paraId="01C91A6A" w14:textId="77777777" w:rsidR="0025120C" w:rsidRPr="00CE412C" w:rsidRDefault="0025120C" w:rsidP="0025120C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1B070FA1" w14:textId="77777777" w:rsidR="0025120C" w:rsidRPr="00CE412C" w:rsidRDefault="0025120C" w:rsidP="0025120C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  <w:t>(a)</w:t>
      </w:r>
      <w:r w:rsidRPr="00CE412C">
        <w:rPr>
          <w:rFonts w:ascii="Arial" w:hAnsi="Arial" w:cs="Arial"/>
          <w:noProof w:val="0"/>
          <w:sz w:val="22"/>
          <w:szCs w:val="22"/>
        </w:rPr>
        <w:tab/>
        <w:t>infrared.</w:t>
      </w:r>
    </w:p>
    <w:p w14:paraId="78EF5307" w14:textId="77777777" w:rsidR="0025120C" w:rsidRPr="00CE412C" w:rsidRDefault="0025120C" w:rsidP="0025120C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  <w:t>(b)</w:t>
      </w:r>
      <w:r w:rsidRPr="00CE412C">
        <w:rPr>
          <w:rFonts w:ascii="Arial" w:hAnsi="Arial" w:cs="Arial"/>
          <w:noProof w:val="0"/>
          <w:sz w:val="22"/>
          <w:szCs w:val="22"/>
        </w:rPr>
        <w:tab/>
        <w:t>ultraviolet.</w:t>
      </w:r>
    </w:p>
    <w:p w14:paraId="10512596" w14:textId="77777777" w:rsidR="0025120C" w:rsidRPr="00CE412C" w:rsidRDefault="0025120C" w:rsidP="0025120C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  <w:t>(c)</w:t>
      </w:r>
      <w:r w:rsidRPr="00CE412C">
        <w:rPr>
          <w:rFonts w:ascii="Arial" w:hAnsi="Arial" w:cs="Arial"/>
          <w:noProof w:val="0"/>
          <w:sz w:val="22"/>
          <w:szCs w:val="22"/>
        </w:rPr>
        <w:tab/>
        <w:t>microwave.</w:t>
      </w:r>
    </w:p>
    <w:p w14:paraId="141BB0A7" w14:textId="02BC555F" w:rsidR="0025120C" w:rsidRPr="00CE412C" w:rsidRDefault="0025120C" w:rsidP="0025120C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  <w:t>(d)</w:t>
      </w:r>
      <w:r w:rsidRPr="00CE412C">
        <w:rPr>
          <w:rFonts w:ascii="Arial" w:hAnsi="Arial" w:cs="Arial"/>
          <w:noProof w:val="0"/>
          <w:sz w:val="22"/>
          <w:szCs w:val="22"/>
        </w:rPr>
        <w:tab/>
      </w:r>
      <w:r w:rsidR="000B02C5" w:rsidRPr="00CE412C">
        <w:rPr>
          <w:rFonts w:ascii="Arial" w:hAnsi="Arial" w:cs="Arial"/>
          <w:noProof w:val="0"/>
          <w:sz w:val="22"/>
          <w:szCs w:val="22"/>
        </w:rPr>
        <w:t>radio</w:t>
      </w:r>
      <w:r w:rsidRPr="00CE412C">
        <w:rPr>
          <w:rFonts w:ascii="Arial" w:hAnsi="Arial" w:cs="Arial"/>
          <w:noProof w:val="0"/>
          <w:sz w:val="22"/>
          <w:szCs w:val="22"/>
        </w:rPr>
        <w:t>.</w:t>
      </w:r>
    </w:p>
    <w:p w14:paraId="0554C340" w14:textId="77777777" w:rsidR="00B719DA" w:rsidRPr="00CE412C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> </w:t>
      </w:r>
      <w:r w:rsidRPr="00CE412C">
        <w:rPr>
          <w:rFonts w:ascii="Arial" w:hAnsi="Arial" w:cs="Arial"/>
          <w:noProof w:val="0"/>
          <w:sz w:val="22"/>
          <w:szCs w:val="22"/>
        </w:rPr>
        <w:tab/>
      </w:r>
    </w:p>
    <w:p w14:paraId="086BF5D4" w14:textId="2529799A" w:rsidR="000B02C5" w:rsidRPr="00CE412C" w:rsidRDefault="00E40EC2" w:rsidP="000B02C5">
      <w:pPr>
        <w:rPr>
          <w:rFonts w:ascii="Arial" w:hAnsi="Arial"/>
          <w:noProof w:val="0"/>
          <w:sz w:val="22"/>
          <w:szCs w:val="22"/>
        </w:rPr>
      </w:pPr>
      <w:r w:rsidRPr="00CE412C">
        <w:rPr>
          <w:rFonts w:ascii="Arial" w:hAnsi="Arial"/>
          <w:noProof w:val="0"/>
          <w:sz w:val="22"/>
          <w:szCs w:val="22"/>
        </w:rPr>
        <w:t>2.</w:t>
      </w:r>
      <w:r w:rsidRPr="00CE412C">
        <w:rPr>
          <w:rFonts w:ascii="Arial" w:hAnsi="Arial"/>
          <w:noProof w:val="0"/>
          <w:sz w:val="22"/>
          <w:szCs w:val="22"/>
        </w:rPr>
        <w:tab/>
      </w:r>
      <w:r w:rsidR="000B02C5" w:rsidRPr="00CE412C">
        <w:rPr>
          <w:rFonts w:ascii="Arial" w:hAnsi="Arial"/>
          <w:noProof w:val="0"/>
          <w:sz w:val="22"/>
          <w:szCs w:val="22"/>
        </w:rPr>
        <w:t xml:space="preserve">Which of the following measures the </w:t>
      </w:r>
      <w:r w:rsidR="000B02C5" w:rsidRPr="00CE412C">
        <w:rPr>
          <w:rFonts w:ascii="Arial" w:hAnsi="Arial"/>
          <w:b/>
          <w:i/>
          <w:noProof w:val="0"/>
          <w:sz w:val="22"/>
          <w:szCs w:val="22"/>
        </w:rPr>
        <w:t>wavelength</w:t>
      </w:r>
      <w:r w:rsidR="000B02C5" w:rsidRPr="00CE412C">
        <w:rPr>
          <w:rFonts w:ascii="Arial" w:hAnsi="Arial"/>
          <w:noProof w:val="0"/>
          <w:sz w:val="22"/>
          <w:szCs w:val="22"/>
        </w:rPr>
        <w:t xml:space="preserve"> of a transverse </w:t>
      </w:r>
      <w:r w:rsidR="003366A9" w:rsidRPr="00CE412C">
        <w:rPr>
          <w:rFonts w:ascii="Arial" w:hAnsi="Arial"/>
          <w:noProof w:val="0"/>
          <w:sz w:val="22"/>
          <w:szCs w:val="22"/>
        </w:rPr>
        <w:tab/>
      </w:r>
      <w:r w:rsidR="000B02C5" w:rsidRPr="00CE412C">
        <w:rPr>
          <w:rFonts w:ascii="Arial" w:hAnsi="Arial"/>
          <w:noProof w:val="0"/>
          <w:sz w:val="22"/>
          <w:szCs w:val="22"/>
        </w:rPr>
        <w:t>wave?</w:t>
      </w:r>
    </w:p>
    <w:p w14:paraId="5B6900A9" w14:textId="77777777" w:rsidR="000B02C5" w:rsidRPr="00CE412C" w:rsidRDefault="000B02C5" w:rsidP="000B02C5">
      <w:pPr>
        <w:rPr>
          <w:rFonts w:ascii="Arial" w:hAnsi="Arial"/>
          <w:noProof w:val="0"/>
          <w:sz w:val="22"/>
          <w:szCs w:val="22"/>
        </w:rPr>
      </w:pPr>
    </w:p>
    <w:p w14:paraId="30C269FC" w14:textId="58C36425" w:rsidR="000B02C5" w:rsidRPr="00CE412C" w:rsidRDefault="000B02C5" w:rsidP="000B02C5">
      <w:pPr>
        <w:rPr>
          <w:rFonts w:ascii="Arial" w:hAnsi="Arial"/>
          <w:noProof w:val="0"/>
          <w:sz w:val="22"/>
          <w:szCs w:val="22"/>
        </w:rPr>
      </w:pPr>
      <w:r w:rsidRPr="00CE412C">
        <w:rPr>
          <w:rFonts w:ascii="Arial" w:hAnsi="Arial"/>
          <w:noProof w:val="0"/>
          <w:sz w:val="22"/>
          <w:szCs w:val="22"/>
        </w:rPr>
        <w:tab/>
      </w:r>
      <w:r w:rsidR="003366A9" w:rsidRPr="00CE412C">
        <w:rPr>
          <w:rFonts w:ascii="Arial" w:hAnsi="Arial"/>
          <w:noProof w:val="0"/>
          <w:sz w:val="22"/>
          <w:szCs w:val="22"/>
        </w:rPr>
        <w:t>(a)</w:t>
      </w:r>
      <w:r w:rsidR="003366A9" w:rsidRPr="00CE412C">
        <w:rPr>
          <w:rFonts w:ascii="Arial" w:hAnsi="Arial"/>
          <w:noProof w:val="0"/>
          <w:sz w:val="22"/>
          <w:szCs w:val="22"/>
        </w:rPr>
        <w:tab/>
      </w:r>
      <w:r w:rsidRPr="00CE412C">
        <w:rPr>
          <w:rFonts w:ascii="Arial" w:hAnsi="Arial"/>
          <w:noProof w:val="0"/>
          <w:sz w:val="22"/>
          <w:szCs w:val="22"/>
        </w:rPr>
        <w:t>The distance between the top of a crest and bottom of a trough</w:t>
      </w:r>
      <w:r w:rsidR="003366A9" w:rsidRPr="00CE412C">
        <w:rPr>
          <w:rFonts w:ascii="Arial" w:hAnsi="Arial"/>
          <w:noProof w:val="0"/>
          <w:sz w:val="22"/>
          <w:szCs w:val="22"/>
        </w:rPr>
        <w:t>.</w:t>
      </w:r>
    </w:p>
    <w:p w14:paraId="2D68A338" w14:textId="5AE5B921" w:rsidR="000B02C5" w:rsidRPr="00CE412C" w:rsidRDefault="003366A9" w:rsidP="000B02C5">
      <w:pPr>
        <w:rPr>
          <w:rFonts w:ascii="Arial" w:hAnsi="Arial"/>
          <w:noProof w:val="0"/>
          <w:sz w:val="22"/>
          <w:szCs w:val="22"/>
        </w:rPr>
      </w:pPr>
      <w:r w:rsidRPr="00CE412C">
        <w:rPr>
          <w:rFonts w:ascii="Arial" w:hAnsi="Arial"/>
          <w:noProof w:val="0"/>
          <w:sz w:val="22"/>
          <w:szCs w:val="22"/>
        </w:rPr>
        <w:tab/>
        <w:t>(b)</w:t>
      </w:r>
      <w:r w:rsidRPr="00CE412C">
        <w:rPr>
          <w:rFonts w:ascii="Arial" w:hAnsi="Arial"/>
          <w:noProof w:val="0"/>
          <w:sz w:val="22"/>
          <w:szCs w:val="22"/>
        </w:rPr>
        <w:tab/>
      </w:r>
      <w:r w:rsidR="000B02C5" w:rsidRPr="00CE412C">
        <w:rPr>
          <w:rFonts w:ascii="Arial" w:hAnsi="Arial"/>
          <w:noProof w:val="0"/>
          <w:sz w:val="22"/>
          <w:szCs w:val="22"/>
        </w:rPr>
        <w:t>The distance of the top of a crest above the bottom of a trough</w:t>
      </w:r>
      <w:r w:rsidRPr="00CE412C">
        <w:rPr>
          <w:rFonts w:ascii="Arial" w:hAnsi="Arial"/>
          <w:noProof w:val="0"/>
          <w:sz w:val="22"/>
          <w:szCs w:val="22"/>
        </w:rPr>
        <w:t>.</w:t>
      </w:r>
    </w:p>
    <w:p w14:paraId="224A5770" w14:textId="39FC1116" w:rsidR="000B02C5" w:rsidRPr="00CE412C" w:rsidRDefault="003366A9" w:rsidP="000B02C5">
      <w:pPr>
        <w:rPr>
          <w:rFonts w:ascii="Arial" w:hAnsi="Arial"/>
          <w:noProof w:val="0"/>
          <w:sz w:val="22"/>
          <w:szCs w:val="22"/>
        </w:rPr>
      </w:pPr>
      <w:r w:rsidRPr="00CE412C">
        <w:rPr>
          <w:rFonts w:ascii="Arial" w:hAnsi="Arial"/>
          <w:noProof w:val="0"/>
          <w:sz w:val="22"/>
          <w:szCs w:val="22"/>
        </w:rPr>
        <w:tab/>
        <w:t>(c)</w:t>
      </w:r>
      <w:r w:rsidRPr="00CE412C">
        <w:rPr>
          <w:rFonts w:ascii="Arial" w:hAnsi="Arial"/>
          <w:noProof w:val="0"/>
          <w:sz w:val="22"/>
          <w:szCs w:val="22"/>
        </w:rPr>
        <w:tab/>
      </w:r>
      <w:r w:rsidR="000B02C5" w:rsidRPr="00CE412C">
        <w:rPr>
          <w:rFonts w:ascii="Arial" w:hAnsi="Arial"/>
          <w:noProof w:val="0"/>
          <w:sz w:val="22"/>
          <w:szCs w:val="22"/>
        </w:rPr>
        <w:t>The distance from the start of a wave to its end</w:t>
      </w:r>
      <w:r w:rsidRPr="00CE412C">
        <w:rPr>
          <w:rFonts w:ascii="Arial" w:hAnsi="Arial"/>
          <w:noProof w:val="0"/>
          <w:sz w:val="22"/>
          <w:szCs w:val="22"/>
        </w:rPr>
        <w:t>.</w:t>
      </w:r>
    </w:p>
    <w:p w14:paraId="19093117" w14:textId="16285AA0" w:rsidR="000B02C5" w:rsidRPr="00CE412C" w:rsidRDefault="003366A9" w:rsidP="000B02C5">
      <w:pPr>
        <w:rPr>
          <w:rFonts w:ascii="Arial" w:hAnsi="Arial"/>
          <w:noProof w:val="0"/>
          <w:sz w:val="22"/>
          <w:szCs w:val="22"/>
        </w:rPr>
      </w:pPr>
      <w:r w:rsidRPr="00CE412C">
        <w:rPr>
          <w:rFonts w:ascii="Arial" w:hAnsi="Arial"/>
          <w:noProof w:val="0"/>
          <w:sz w:val="22"/>
          <w:szCs w:val="22"/>
        </w:rPr>
        <w:tab/>
        <w:t>(d)</w:t>
      </w:r>
      <w:r w:rsidRPr="00CE412C">
        <w:rPr>
          <w:rFonts w:ascii="Arial" w:hAnsi="Arial"/>
          <w:noProof w:val="0"/>
          <w:sz w:val="22"/>
          <w:szCs w:val="22"/>
        </w:rPr>
        <w:tab/>
      </w:r>
      <w:r w:rsidR="000B02C5" w:rsidRPr="00CE412C">
        <w:rPr>
          <w:rFonts w:ascii="Arial" w:hAnsi="Arial"/>
          <w:noProof w:val="0"/>
          <w:sz w:val="22"/>
          <w:szCs w:val="22"/>
        </w:rPr>
        <w:t>The distance between the bottoms of two troughs</w:t>
      </w:r>
      <w:r w:rsidRPr="00CE412C">
        <w:rPr>
          <w:rFonts w:ascii="Arial" w:hAnsi="Arial"/>
          <w:noProof w:val="0"/>
          <w:sz w:val="22"/>
          <w:szCs w:val="22"/>
        </w:rPr>
        <w:t>.</w:t>
      </w:r>
    </w:p>
    <w:p w14:paraId="26B326E3" w14:textId="1D9C18B1" w:rsidR="00E40EC2" w:rsidRPr="00CE412C" w:rsidRDefault="00E40EC2" w:rsidP="000B02C5">
      <w:pPr>
        <w:rPr>
          <w:rFonts w:ascii="Arial" w:hAnsi="Arial"/>
          <w:noProof w:val="0"/>
          <w:sz w:val="22"/>
          <w:szCs w:val="22"/>
        </w:rPr>
      </w:pPr>
    </w:p>
    <w:p w14:paraId="41E78B56" w14:textId="77777777" w:rsidR="00E40EC2" w:rsidRPr="00CE412C" w:rsidRDefault="00E40EC2" w:rsidP="00E40EC2">
      <w:pPr>
        <w:rPr>
          <w:rFonts w:ascii="Arial" w:hAnsi="Arial"/>
          <w:noProof w:val="0"/>
          <w:sz w:val="22"/>
          <w:szCs w:val="22"/>
        </w:rPr>
      </w:pPr>
      <w:r w:rsidRPr="00CE412C">
        <w:rPr>
          <w:rFonts w:ascii="Arial" w:hAnsi="Arial"/>
          <w:noProof w:val="0"/>
          <w:sz w:val="22"/>
          <w:szCs w:val="22"/>
        </w:rPr>
        <w:t>3.</w:t>
      </w:r>
      <w:r w:rsidRPr="00CE412C">
        <w:rPr>
          <w:rFonts w:ascii="Arial" w:hAnsi="Arial"/>
          <w:noProof w:val="0"/>
          <w:sz w:val="22"/>
          <w:szCs w:val="22"/>
        </w:rPr>
        <w:tab/>
        <w:t xml:space="preserve">Which of the following statements best describes the motion of </w:t>
      </w:r>
      <w:r w:rsidRPr="00CE412C">
        <w:rPr>
          <w:rFonts w:ascii="Arial" w:hAnsi="Arial"/>
          <w:noProof w:val="0"/>
          <w:sz w:val="22"/>
          <w:szCs w:val="22"/>
        </w:rPr>
        <w:tab/>
        <w:t xml:space="preserve">particles in a </w:t>
      </w:r>
      <w:r w:rsidRPr="00CE412C">
        <w:rPr>
          <w:rFonts w:ascii="Arial" w:hAnsi="Arial"/>
          <w:b/>
          <w:i/>
          <w:noProof w:val="0"/>
          <w:sz w:val="22"/>
          <w:szCs w:val="22"/>
        </w:rPr>
        <w:t>transverse wave</w:t>
      </w:r>
      <w:r w:rsidRPr="00CE412C">
        <w:rPr>
          <w:rFonts w:ascii="Arial" w:hAnsi="Arial"/>
          <w:noProof w:val="0"/>
          <w:sz w:val="22"/>
          <w:szCs w:val="22"/>
        </w:rPr>
        <w:t>?</w:t>
      </w:r>
    </w:p>
    <w:p w14:paraId="6AD936E9" w14:textId="77777777" w:rsidR="00E40EC2" w:rsidRPr="00CE412C" w:rsidRDefault="00E40EC2" w:rsidP="00E40EC2">
      <w:pPr>
        <w:rPr>
          <w:rFonts w:ascii="Arial" w:hAnsi="Arial"/>
          <w:noProof w:val="0"/>
          <w:sz w:val="22"/>
          <w:szCs w:val="22"/>
        </w:rPr>
      </w:pPr>
    </w:p>
    <w:p w14:paraId="2A1C6C3A" w14:textId="42EE5D4A" w:rsidR="00E40EC2" w:rsidRPr="00CE412C" w:rsidRDefault="003366A9" w:rsidP="00E40EC2">
      <w:pPr>
        <w:rPr>
          <w:rFonts w:ascii="Arial" w:hAnsi="Arial"/>
          <w:noProof w:val="0"/>
          <w:sz w:val="22"/>
          <w:szCs w:val="22"/>
        </w:rPr>
      </w:pPr>
      <w:r w:rsidRPr="00CE412C">
        <w:rPr>
          <w:rFonts w:ascii="Arial" w:hAnsi="Arial"/>
          <w:noProof w:val="0"/>
          <w:sz w:val="22"/>
          <w:szCs w:val="22"/>
        </w:rPr>
        <w:tab/>
        <w:t>(a)</w:t>
      </w:r>
      <w:r w:rsidR="00E40EC2" w:rsidRPr="00CE412C">
        <w:rPr>
          <w:rFonts w:ascii="Arial" w:hAnsi="Arial"/>
          <w:noProof w:val="0"/>
          <w:sz w:val="22"/>
          <w:szCs w:val="22"/>
        </w:rPr>
        <w:tab/>
        <w:t>The particles vibrate parallel to the direction of energy transfer.</w:t>
      </w:r>
    </w:p>
    <w:p w14:paraId="1F70AFFC" w14:textId="6D2ACA47" w:rsidR="00E40EC2" w:rsidRPr="00CE412C" w:rsidRDefault="003366A9" w:rsidP="00E40EC2">
      <w:pPr>
        <w:rPr>
          <w:rFonts w:ascii="Arial" w:hAnsi="Arial"/>
          <w:noProof w:val="0"/>
          <w:sz w:val="22"/>
          <w:szCs w:val="22"/>
        </w:rPr>
      </w:pPr>
      <w:r w:rsidRPr="00CE412C">
        <w:rPr>
          <w:rFonts w:ascii="Arial" w:hAnsi="Arial"/>
          <w:noProof w:val="0"/>
          <w:sz w:val="22"/>
          <w:szCs w:val="22"/>
        </w:rPr>
        <w:tab/>
        <w:t>(b)</w:t>
      </w:r>
      <w:r w:rsidR="00E40EC2" w:rsidRPr="00CE412C">
        <w:rPr>
          <w:rFonts w:ascii="Arial" w:hAnsi="Arial"/>
          <w:noProof w:val="0"/>
          <w:sz w:val="22"/>
          <w:szCs w:val="22"/>
        </w:rPr>
        <w:tab/>
        <w:t xml:space="preserve">The particles vibrate at right angles to the direction of energy </w:t>
      </w:r>
      <w:r w:rsidR="00E40EC2" w:rsidRPr="00CE412C">
        <w:rPr>
          <w:rFonts w:ascii="Arial" w:hAnsi="Arial"/>
          <w:noProof w:val="0"/>
          <w:sz w:val="22"/>
          <w:szCs w:val="22"/>
        </w:rPr>
        <w:tab/>
      </w:r>
      <w:r w:rsidR="00E40EC2" w:rsidRPr="00CE412C">
        <w:rPr>
          <w:rFonts w:ascii="Arial" w:hAnsi="Arial"/>
          <w:noProof w:val="0"/>
          <w:sz w:val="22"/>
          <w:szCs w:val="22"/>
        </w:rPr>
        <w:tab/>
      </w:r>
      <w:r w:rsidR="00E40EC2" w:rsidRPr="00CE412C">
        <w:rPr>
          <w:rFonts w:ascii="Arial" w:hAnsi="Arial"/>
          <w:noProof w:val="0"/>
          <w:sz w:val="22"/>
          <w:szCs w:val="22"/>
        </w:rPr>
        <w:tab/>
        <w:t>transfer.</w:t>
      </w:r>
    </w:p>
    <w:p w14:paraId="411C11E4" w14:textId="78FDB612" w:rsidR="00E40EC2" w:rsidRPr="00CE412C" w:rsidRDefault="00E40EC2" w:rsidP="00E40EC2">
      <w:pPr>
        <w:rPr>
          <w:rFonts w:ascii="Arial" w:hAnsi="Arial"/>
          <w:noProof w:val="0"/>
          <w:sz w:val="22"/>
          <w:szCs w:val="22"/>
        </w:rPr>
      </w:pPr>
      <w:r w:rsidRPr="00CE412C">
        <w:rPr>
          <w:rFonts w:ascii="Arial" w:hAnsi="Arial"/>
          <w:noProof w:val="0"/>
          <w:sz w:val="22"/>
          <w:szCs w:val="22"/>
        </w:rPr>
        <w:tab/>
      </w:r>
      <w:r w:rsidR="003366A9" w:rsidRPr="00CE412C">
        <w:rPr>
          <w:rFonts w:ascii="Arial" w:hAnsi="Arial"/>
          <w:noProof w:val="0"/>
          <w:sz w:val="22"/>
          <w:szCs w:val="22"/>
        </w:rPr>
        <w:t>(c)</w:t>
      </w:r>
      <w:r w:rsidRPr="00CE412C">
        <w:rPr>
          <w:rFonts w:ascii="Arial" w:hAnsi="Arial"/>
          <w:noProof w:val="0"/>
          <w:sz w:val="22"/>
          <w:szCs w:val="22"/>
        </w:rPr>
        <w:tab/>
        <w:t xml:space="preserve">The particles gradually spread out parallel to the direction of </w:t>
      </w:r>
      <w:r w:rsidRPr="00CE412C">
        <w:rPr>
          <w:rFonts w:ascii="Arial" w:hAnsi="Arial"/>
          <w:noProof w:val="0"/>
          <w:sz w:val="22"/>
          <w:szCs w:val="22"/>
        </w:rPr>
        <w:tab/>
      </w:r>
      <w:r w:rsidRPr="00CE412C">
        <w:rPr>
          <w:rFonts w:ascii="Arial" w:hAnsi="Arial"/>
          <w:noProof w:val="0"/>
          <w:sz w:val="22"/>
          <w:szCs w:val="22"/>
        </w:rPr>
        <w:tab/>
      </w:r>
      <w:r w:rsidRPr="00CE412C">
        <w:rPr>
          <w:rFonts w:ascii="Arial" w:hAnsi="Arial"/>
          <w:noProof w:val="0"/>
          <w:sz w:val="22"/>
          <w:szCs w:val="22"/>
        </w:rPr>
        <w:tab/>
        <w:t>energy transfer.</w:t>
      </w:r>
    </w:p>
    <w:p w14:paraId="6CE72C45" w14:textId="5E9866CC" w:rsidR="00105F84" w:rsidRPr="00CE412C" w:rsidRDefault="00E40EC2" w:rsidP="00E40EC2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/>
          <w:noProof w:val="0"/>
          <w:sz w:val="22"/>
          <w:szCs w:val="22"/>
        </w:rPr>
        <w:tab/>
      </w:r>
      <w:r w:rsidR="003366A9" w:rsidRPr="00CE412C">
        <w:rPr>
          <w:rFonts w:ascii="Arial" w:hAnsi="Arial"/>
          <w:noProof w:val="0"/>
          <w:sz w:val="22"/>
          <w:szCs w:val="22"/>
        </w:rPr>
        <w:t>(d)</w:t>
      </w:r>
      <w:r w:rsidRPr="00CE412C">
        <w:rPr>
          <w:rFonts w:ascii="Arial" w:hAnsi="Arial"/>
          <w:noProof w:val="0"/>
          <w:sz w:val="22"/>
          <w:szCs w:val="22"/>
        </w:rPr>
        <w:tab/>
        <w:t xml:space="preserve">The particles gradually spread out at right angles to the direction </w:t>
      </w:r>
      <w:r w:rsidRPr="00CE412C">
        <w:rPr>
          <w:rFonts w:ascii="Arial" w:hAnsi="Arial"/>
          <w:noProof w:val="0"/>
          <w:sz w:val="22"/>
          <w:szCs w:val="22"/>
        </w:rPr>
        <w:tab/>
      </w:r>
      <w:r w:rsidRPr="00CE412C">
        <w:rPr>
          <w:rFonts w:ascii="Arial" w:hAnsi="Arial"/>
          <w:noProof w:val="0"/>
          <w:sz w:val="22"/>
          <w:szCs w:val="22"/>
        </w:rPr>
        <w:tab/>
        <w:t>of energy transfer.</w:t>
      </w:r>
    </w:p>
    <w:p w14:paraId="7B9A481A" w14:textId="77777777" w:rsidR="00E40EC2" w:rsidRPr="00CE412C" w:rsidRDefault="00E40EC2" w:rsidP="00B0158C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68CD0328" w14:textId="77777777" w:rsidR="00B0158C" w:rsidRPr="00CE412C" w:rsidRDefault="00B0158C" w:rsidP="00B0158C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>4</w:t>
      </w:r>
      <w:r w:rsidR="00B719DA" w:rsidRPr="00CE412C">
        <w:rPr>
          <w:rFonts w:ascii="Arial" w:hAnsi="Arial" w:cs="Arial"/>
          <w:noProof w:val="0"/>
          <w:sz w:val="22"/>
          <w:szCs w:val="22"/>
        </w:rPr>
        <w:t>.</w:t>
      </w:r>
      <w:r w:rsidR="00B719DA" w:rsidRPr="00CE412C">
        <w:rPr>
          <w:rFonts w:ascii="Arial" w:hAnsi="Arial" w:cs="Arial"/>
          <w:noProof w:val="0"/>
          <w:sz w:val="22"/>
          <w:szCs w:val="22"/>
        </w:rPr>
        <w:tab/>
      </w:r>
      <w:r w:rsidRPr="00CE412C">
        <w:rPr>
          <w:rFonts w:ascii="Arial" w:hAnsi="Arial" w:cs="Arial"/>
          <w:b/>
          <w:i/>
          <w:noProof w:val="0"/>
          <w:sz w:val="22"/>
          <w:szCs w:val="22"/>
        </w:rPr>
        <w:t>Refraction</w:t>
      </w:r>
      <w:r w:rsidRPr="00CE412C">
        <w:rPr>
          <w:rFonts w:ascii="Arial" w:hAnsi="Arial" w:cs="Arial"/>
          <w:noProof w:val="0"/>
          <w:sz w:val="22"/>
          <w:szCs w:val="22"/>
        </w:rPr>
        <w:t xml:space="preserve"> of light is:</w:t>
      </w:r>
    </w:p>
    <w:p w14:paraId="1BFEFD29" w14:textId="77777777" w:rsidR="00B0158C" w:rsidRPr="00CE412C" w:rsidRDefault="00B0158C" w:rsidP="00B0158C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2042C964" w14:textId="77777777" w:rsidR="00B0158C" w:rsidRPr="00CE412C" w:rsidRDefault="00B0158C" w:rsidP="00B0158C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  <w:t>(a)</w:t>
      </w:r>
      <w:r w:rsidRPr="00CE412C">
        <w:rPr>
          <w:rFonts w:ascii="Arial" w:hAnsi="Arial" w:cs="Arial"/>
          <w:noProof w:val="0"/>
          <w:sz w:val="22"/>
          <w:szCs w:val="22"/>
        </w:rPr>
        <w:tab/>
        <w:t>the wave motion of light as it passes through a substance.</w:t>
      </w:r>
    </w:p>
    <w:p w14:paraId="3D34BD59" w14:textId="77777777" w:rsidR="00B0158C" w:rsidRPr="00CE412C" w:rsidRDefault="00B0158C" w:rsidP="00B0158C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  <w:t>(b)</w:t>
      </w:r>
      <w:r w:rsidRPr="00CE412C">
        <w:rPr>
          <w:rFonts w:ascii="Arial" w:hAnsi="Arial" w:cs="Arial"/>
          <w:noProof w:val="0"/>
          <w:sz w:val="22"/>
          <w:szCs w:val="22"/>
        </w:rPr>
        <w:tab/>
        <w:t>the bending of light as it passes from one substance into another.</w:t>
      </w:r>
    </w:p>
    <w:p w14:paraId="2B50C5C4" w14:textId="77777777" w:rsidR="00B0158C" w:rsidRPr="00CE412C" w:rsidRDefault="00B0158C" w:rsidP="00B0158C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  <w:t>(c)</w:t>
      </w:r>
      <w:r w:rsidRPr="00CE412C">
        <w:rPr>
          <w:rFonts w:ascii="Arial" w:hAnsi="Arial" w:cs="Arial"/>
          <w:noProof w:val="0"/>
          <w:sz w:val="22"/>
          <w:szCs w:val="22"/>
        </w:rPr>
        <w:tab/>
        <w:t>a reflection of light rays at the surface of a medium.</w:t>
      </w:r>
    </w:p>
    <w:p w14:paraId="54BFC027" w14:textId="77777777" w:rsidR="00B0158C" w:rsidRPr="00CE412C" w:rsidRDefault="00B0158C" w:rsidP="00B0158C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  <w:t>(d)</w:t>
      </w:r>
      <w:r w:rsidRPr="00CE412C">
        <w:rPr>
          <w:rFonts w:ascii="Arial" w:hAnsi="Arial" w:cs="Arial"/>
          <w:noProof w:val="0"/>
          <w:sz w:val="22"/>
          <w:szCs w:val="22"/>
        </w:rPr>
        <w:tab/>
        <w:t>the failure of light to pass through a very dense substance.</w:t>
      </w:r>
    </w:p>
    <w:p w14:paraId="5B3B6ABD" w14:textId="77777777" w:rsidR="00B719DA" w:rsidRPr="00CE412C" w:rsidRDefault="00B0158C" w:rsidP="00B0158C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</w:r>
    </w:p>
    <w:p w14:paraId="117AB4F2" w14:textId="77777777" w:rsidR="0074772F" w:rsidRPr="00CE412C" w:rsidRDefault="0074772F" w:rsidP="0074772F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>5</w:t>
      </w:r>
      <w:r w:rsidR="00B719DA" w:rsidRPr="00CE412C">
        <w:rPr>
          <w:rFonts w:ascii="Arial" w:hAnsi="Arial" w:cs="Arial"/>
          <w:noProof w:val="0"/>
          <w:sz w:val="22"/>
          <w:szCs w:val="22"/>
        </w:rPr>
        <w:t>.</w:t>
      </w:r>
      <w:r w:rsidR="00B719DA" w:rsidRPr="00CE412C">
        <w:rPr>
          <w:rFonts w:ascii="Arial" w:hAnsi="Arial" w:cs="Arial"/>
          <w:noProof w:val="0"/>
          <w:sz w:val="22"/>
          <w:szCs w:val="22"/>
        </w:rPr>
        <w:tab/>
      </w:r>
      <w:r w:rsidRPr="00CE412C">
        <w:rPr>
          <w:rFonts w:ascii="Arial" w:hAnsi="Arial" w:cs="Arial"/>
          <w:noProof w:val="0"/>
          <w:sz w:val="22"/>
          <w:szCs w:val="22"/>
        </w:rPr>
        <w:t xml:space="preserve">Light travels in </w:t>
      </w:r>
      <w:r w:rsidRPr="00CE412C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sz w:val="22"/>
          <w:szCs w:val="22"/>
        </w:rPr>
        <w:t xml:space="preserve"> lines.</w:t>
      </w:r>
    </w:p>
    <w:p w14:paraId="2B7C6B0D" w14:textId="77777777" w:rsidR="0074772F" w:rsidRPr="00CE412C" w:rsidRDefault="0074772F" w:rsidP="0074772F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 xml:space="preserve"> </w:t>
      </w:r>
    </w:p>
    <w:p w14:paraId="5F23A1F8" w14:textId="77777777" w:rsidR="0074772F" w:rsidRPr="00CE412C" w:rsidRDefault="0074772F" w:rsidP="0074772F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</w:r>
      <w:r w:rsidR="0047141A" w:rsidRPr="00CE412C">
        <w:rPr>
          <w:rFonts w:ascii="Arial" w:hAnsi="Arial" w:cs="Arial"/>
          <w:noProof w:val="0"/>
          <w:sz w:val="22"/>
          <w:szCs w:val="22"/>
        </w:rPr>
        <w:t>(a)</w:t>
      </w:r>
      <w:r w:rsidRPr="00CE412C">
        <w:rPr>
          <w:rFonts w:ascii="Arial" w:hAnsi="Arial" w:cs="Arial"/>
          <w:noProof w:val="0"/>
          <w:sz w:val="22"/>
          <w:szCs w:val="22"/>
        </w:rPr>
        <w:tab/>
        <w:t>diagonal</w:t>
      </w:r>
    </w:p>
    <w:p w14:paraId="75099589" w14:textId="77777777" w:rsidR="0074772F" w:rsidRPr="00CE412C" w:rsidRDefault="0074772F" w:rsidP="0074772F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</w:r>
      <w:r w:rsidR="0047141A" w:rsidRPr="00CE412C">
        <w:rPr>
          <w:rFonts w:ascii="Arial" w:hAnsi="Arial" w:cs="Arial"/>
          <w:noProof w:val="0"/>
          <w:sz w:val="22"/>
          <w:szCs w:val="22"/>
        </w:rPr>
        <w:t>(b)</w:t>
      </w:r>
      <w:r w:rsidRPr="00CE412C">
        <w:rPr>
          <w:rFonts w:ascii="Arial" w:hAnsi="Arial" w:cs="Arial"/>
          <w:noProof w:val="0"/>
          <w:sz w:val="22"/>
          <w:szCs w:val="22"/>
        </w:rPr>
        <w:tab/>
        <w:t>curved</w:t>
      </w:r>
    </w:p>
    <w:p w14:paraId="0BBA9EEF" w14:textId="77777777" w:rsidR="0074772F" w:rsidRPr="00CE412C" w:rsidRDefault="0074772F" w:rsidP="0074772F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</w:r>
      <w:r w:rsidR="0047141A" w:rsidRPr="00CE412C">
        <w:rPr>
          <w:rFonts w:ascii="Arial" w:hAnsi="Arial" w:cs="Arial"/>
          <w:noProof w:val="0"/>
          <w:sz w:val="22"/>
          <w:szCs w:val="22"/>
        </w:rPr>
        <w:t>(c)</w:t>
      </w:r>
      <w:r w:rsidRPr="00CE412C">
        <w:rPr>
          <w:rFonts w:ascii="Arial" w:hAnsi="Arial" w:cs="Arial"/>
          <w:noProof w:val="0"/>
          <w:sz w:val="22"/>
          <w:szCs w:val="22"/>
        </w:rPr>
        <w:tab/>
        <w:t>horizontal</w:t>
      </w:r>
    </w:p>
    <w:p w14:paraId="116FFB89" w14:textId="77777777" w:rsidR="0074772F" w:rsidRPr="00CE412C" w:rsidRDefault="0047141A" w:rsidP="0074772F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  <w:t>(d)</w:t>
      </w:r>
      <w:r w:rsidR="0074772F" w:rsidRPr="00CE412C">
        <w:rPr>
          <w:rFonts w:ascii="Arial" w:hAnsi="Arial" w:cs="Arial"/>
          <w:noProof w:val="0"/>
          <w:sz w:val="22"/>
          <w:szCs w:val="22"/>
        </w:rPr>
        <w:tab/>
        <w:t>straight</w:t>
      </w:r>
    </w:p>
    <w:p w14:paraId="10117FE7" w14:textId="77777777" w:rsidR="00B719DA" w:rsidRPr="00CE412C" w:rsidRDefault="00B719DA" w:rsidP="0074772F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0A647F30" w14:textId="77777777" w:rsidR="00840D36" w:rsidRPr="00CE412C" w:rsidRDefault="0047141A" w:rsidP="00840D36">
      <w:pPr>
        <w:tabs>
          <w:tab w:val="left" w:pos="567"/>
        </w:tabs>
        <w:jc w:val="center"/>
        <w:rPr>
          <w:rFonts w:ascii="Arial" w:hAnsi="Arial" w:cs="Arial"/>
          <w:b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br w:type="page"/>
      </w:r>
      <w:r w:rsidR="00840D36" w:rsidRPr="00CE412C">
        <w:rPr>
          <w:rFonts w:ascii="Arial" w:hAnsi="Arial" w:cs="Arial"/>
          <w:b/>
          <w:noProof w:val="0"/>
          <w:sz w:val="22"/>
          <w:szCs w:val="22"/>
        </w:rPr>
        <w:lastRenderedPageBreak/>
        <w:t xml:space="preserve">Questions </w:t>
      </w:r>
      <w:r w:rsidR="00E40EC2" w:rsidRPr="00CE412C">
        <w:rPr>
          <w:rFonts w:ascii="Arial" w:hAnsi="Arial" w:cs="Arial"/>
          <w:b/>
          <w:noProof w:val="0"/>
          <w:sz w:val="22"/>
          <w:szCs w:val="22"/>
        </w:rPr>
        <w:t>6 and 7</w:t>
      </w:r>
      <w:r w:rsidR="00840D36" w:rsidRPr="00CE412C">
        <w:rPr>
          <w:rFonts w:ascii="Arial" w:hAnsi="Arial" w:cs="Arial"/>
          <w:b/>
          <w:noProof w:val="0"/>
          <w:sz w:val="22"/>
          <w:szCs w:val="22"/>
        </w:rPr>
        <w:t xml:space="preserve"> refer to the following diagrams.</w:t>
      </w:r>
    </w:p>
    <w:p w14:paraId="4C7005BD" w14:textId="77777777" w:rsidR="00840D36" w:rsidRPr="00CE412C" w:rsidRDefault="00840D36" w:rsidP="00840D36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0099116F" w14:textId="77777777" w:rsidR="00840D36" w:rsidRPr="00CE412C" w:rsidRDefault="00EF3A70" w:rsidP="00840D36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sz w:val="22"/>
          <w:szCs w:val="22"/>
          <w:lang w:val="en-GB" w:eastAsia="en-GB"/>
        </w:rPr>
        <w:drawing>
          <wp:anchor distT="57150" distB="57150" distL="57150" distR="57150" simplePos="0" relativeHeight="251633664" behindDoc="0" locked="0" layoutInCell="1" allowOverlap="1" wp14:anchorId="0F944013" wp14:editId="456AE328">
            <wp:simplePos x="0" y="0"/>
            <wp:positionH relativeFrom="column">
              <wp:align>center</wp:align>
            </wp:positionH>
            <wp:positionV relativeFrom="line">
              <wp:posOffset>0</wp:posOffset>
            </wp:positionV>
            <wp:extent cx="3098800" cy="2367280"/>
            <wp:effectExtent l="0" t="0" r="0" b="0"/>
            <wp:wrapSquare wrapText="bothSides"/>
            <wp:docPr id="1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99" r="136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800" cy="236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3E86C6" w14:textId="77777777" w:rsidR="00840D36" w:rsidRPr="00CE412C" w:rsidRDefault="00840D36" w:rsidP="00840D36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78C51D4A" w14:textId="77777777" w:rsidR="00840D36" w:rsidRPr="00CE412C" w:rsidRDefault="00840D36" w:rsidP="00840D36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3D01908A" w14:textId="77777777" w:rsidR="00840D36" w:rsidRPr="00CE412C" w:rsidRDefault="00840D36" w:rsidP="00840D36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</w:r>
    </w:p>
    <w:p w14:paraId="0012C88A" w14:textId="77777777" w:rsidR="00840D36" w:rsidRPr="00CE412C" w:rsidRDefault="00840D36" w:rsidP="00840D36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6BA417C5" w14:textId="77777777" w:rsidR="00840D36" w:rsidRPr="00CE412C" w:rsidRDefault="00840D36" w:rsidP="00840D36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1130BEE8" w14:textId="77777777" w:rsidR="00840D36" w:rsidRPr="00CE412C" w:rsidRDefault="00840D36" w:rsidP="00840D36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16187F69" w14:textId="77777777" w:rsidR="00840D36" w:rsidRPr="00CE412C" w:rsidRDefault="00840D36" w:rsidP="00840D36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44DC8A4E" w14:textId="77777777" w:rsidR="00840D36" w:rsidRPr="00CE412C" w:rsidRDefault="00840D36" w:rsidP="00840D36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5BB29DCA" w14:textId="77777777" w:rsidR="00840D36" w:rsidRPr="00CE412C" w:rsidRDefault="00840D36" w:rsidP="00840D36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6E5C24D9" w14:textId="77777777" w:rsidR="00840D36" w:rsidRPr="00CE412C" w:rsidRDefault="00840D36" w:rsidP="00840D36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5FFE8A32" w14:textId="77777777" w:rsidR="00840D36" w:rsidRPr="00CE412C" w:rsidRDefault="00840D36" w:rsidP="00840D36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4308999F" w14:textId="77777777" w:rsidR="00840D36" w:rsidRPr="00CE412C" w:rsidRDefault="00840D36" w:rsidP="00840D36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3BFA5376" w14:textId="77777777" w:rsidR="00840D36" w:rsidRPr="00CE412C" w:rsidRDefault="00840D36" w:rsidP="00840D36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0D60A286" w14:textId="77777777" w:rsidR="00840D36" w:rsidRPr="00CE412C" w:rsidRDefault="00840D36" w:rsidP="00840D36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4F479B30" w14:textId="77777777" w:rsidR="00840D36" w:rsidRPr="00CE412C" w:rsidRDefault="00840D36" w:rsidP="00840D36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0919563C" w14:textId="77777777" w:rsidR="00840D36" w:rsidRPr="00CE412C" w:rsidRDefault="00840D36" w:rsidP="00840D36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>6.</w:t>
      </w:r>
      <w:r w:rsidRPr="00CE412C">
        <w:rPr>
          <w:rFonts w:ascii="Arial" w:hAnsi="Arial" w:cs="Arial"/>
          <w:noProof w:val="0"/>
          <w:sz w:val="22"/>
          <w:szCs w:val="22"/>
        </w:rPr>
        <w:tab/>
        <w:t xml:space="preserve">The wave with the </w:t>
      </w:r>
      <w:r w:rsidRPr="00CE412C">
        <w:rPr>
          <w:rFonts w:ascii="Arial" w:hAnsi="Arial" w:cs="Arial"/>
          <w:b/>
          <w:i/>
          <w:noProof w:val="0"/>
          <w:sz w:val="22"/>
          <w:szCs w:val="22"/>
        </w:rPr>
        <w:t>greatest wavelength</w:t>
      </w:r>
      <w:r w:rsidRPr="00CE412C">
        <w:rPr>
          <w:rFonts w:ascii="Arial" w:hAnsi="Arial" w:cs="Arial"/>
          <w:noProof w:val="0"/>
          <w:sz w:val="22"/>
          <w:szCs w:val="22"/>
        </w:rPr>
        <w:t xml:space="preserve"> is:</w:t>
      </w:r>
    </w:p>
    <w:p w14:paraId="2C0DEE73" w14:textId="77777777" w:rsidR="00840D36" w:rsidRPr="00CE412C" w:rsidRDefault="00840D36" w:rsidP="00840D36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</w:r>
    </w:p>
    <w:p w14:paraId="2D818387" w14:textId="77777777" w:rsidR="00840D36" w:rsidRPr="00CE412C" w:rsidRDefault="00840D36" w:rsidP="00840D36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  <w:t>(a)</w:t>
      </w:r>
      <w:r w:rsidRPr="00CE412C">
        <w:rPr>
          <w:rFonts w:ascii="Arial" w:hAnsi="Arial" w:cs="Arial"/>
          <w:noProof w:val="0"/>
          <w:sz w:val="22"/>
          <w:szCs w:val="22"/>
        </w:rPr>
        <w:tab/>
        <w:t>A</w:t>
      </w:r>
    </w:p>
    <w:p w14:paraId="5C9F8C09" w14:textId="77777777" w:rsidR="00840D36" w:rsidRPr="00CE412C" w:rsidRDefault="00840D36" w:rsidP="00840D36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  <w:t>(b)</w:t>
      </w:r>
      <w:r w:rsidRPr="00CE412C">
        <w:rPr>
          <w:rFonts w:ascii="Arial" w:hAnsi="Arial" w:cs="Arial"/>
          <w:noProof w:val="0"/>
          <w:sz w:val="22"/>
          <w:szCs w:val="22"/>
        </w:rPr>
        <w:tab/>
        <w:t>B</w:t>
      </w:r>
    </w:p>
    <w:p w14:paraId="6FCC25BC" w14:textId="77777777" w:rsidR="00840D36" w:rsidRPr="00CE412C" w:rsidRDefault="00840D36" w:rsidP="00840D36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  <w:t>(c)</w:t>
      </w:r>
      <w:r w:rsidRPr="00CE412C">
        <w:rPr>
          <w:rFonts w:ascii="Arial" w:hAnsi="Arial" w:cs="Arial"/>
          <w:noProof w:val="0"/>
          <w:sz w:val="22"/>
          <w:szCs w:val="22"/>
        </w:rPr>
        <w:tab/>
        <w:t>C</w:t>
      </w:r>
    </w:p>
    <w:p w14:paraId="05D08FCB" w14:textId="77777777" w:rsidR="00840D36" w:rsidRPr="00CE412C" w:rsidRDefault="00840D36" w:rsidP="00840D36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  <w:t>(d)</w:t>
      </w:r>
      <w:r w:rsidRPr="00CE412C">
        <w:rPr>
          <w:rFonts w:ascii="Arial" w:hAnsi="Arial" w:cs="Arial"/>
          <w:noProof w:val="0"/>
          <w:sz w:val="22"/>
          <w:szCs w:val="22"/>
        </w:rPr>
        <w:tab/>
        <w:t>D</w:t>
      </w:r>
    </w:p>
    <w:p w14:paraId="2D2900D7" w14:textId="77777777" w:rsidR="00840D36" w:rsidRPr="00CE412C" w:rsidRDefault="00840D36" w:rsidP="00840D36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 xml:space="preserve">         (e)     E</w:t>
      </w:r>
    </w:p>
    <w:p w14:paraId="19120463" w14:textId="77777777" w:rsidR="00840D36" w:rsidRPr="00CE412C" w:rsidRDefault="00840D36" w:rsidP="00840D36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633EF9FE" w14:textId="77777777" w:rsidR="00840D36" w:rsidRPr="00CE412C" w:rsidRDefault="00E40EC2" w:rsidP="00840D36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>7</w:t>
      </w:r>
      <w:r w:rsidR="00840D36" w:rsidRPr="00CE412C">
        <w:rPr>
          <w:rFonts w:ascii="Arial" w:hAnsi="Arial" w:cs="Arial"/>
          <w:noProof w:val="0"/>
          <w:sz w:val="22"/>
          <w:szCs w:val="22"/>
        </w:rPr>
        <w:t xml:space="preserve">. </w:t>
      </w:r>
      <w:r w:rsidR="00840D36" w:rsidRPr="00CE412C">
        <w:rPr>
          <w:rFonts w:ascii="Arial" w:hAnsi="Arial" w:cs="Arial"/>
          <w:noProof w:val="0"/>
          <w:sz w:val="22"/>
          <w:szCs w:val="22"/>
        </w:rPr>
        <w:tab/>
        <w:t xml:space="preserve">The wave with the </w:t>
      </w:r>
      <w:r w:rsidR="00840D36" w:rsidRPr="00CE412C">
        <w:rPr>
          <w:rFonts w:ascii="Arial" w:hAnsi="Arial" w:cs="Arial"/>
          <w:b/>
          <w:i/>
          <w:noProof w:val="0"/>
          <w:sz w:val="22"/>
          <w:szCs w:val="22"/>
        </w:rPr>
        <w:t>greatest amplitude</w:t>
      </w:r>
      <w:r w:rsidR="00840D36" w:rsidRPr="00CE412C">
        <w:rPr>
          <w:rFonts w:ascii="Arial" w:hAnsi="Arial" w:cs="Arial"/>
          <w:noProof w:val="0"/>
          <w:sz w:val="22"/>
          <w:szCs w:val="22"/>
        </w:rPr>
        <w:t xml:space="preserve"> is:</w:t>
      </w:r>
    </w:p>
    <w:p w14:paraId="02096FAD" w14:textId="77777777" w:rsidR="00840D36" w:rsidRPr="00CE412C" w:rsidRDefault="00840D36" w:rsidP="00840D36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3F0DF0A0" w14:textId="77777777" w:rsidR="00840D36" w:rsidRPr="00CE412C" w:rsidRDefault="00840D36" w:rsidP="00840D36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  <w:t>(a)</w:t>
      </w:r>
      <w:r w:rsidRPr="00CE412C">
        <w:rPr>
          <w:rFonts w:ascii="Arial" w:hAnsi="Arial" w:cs="Arial"/>
          <w:noProof w:val="0"/>
          <w:sz w:val="22"/>
          <w:szCs w:val="22"/>
        </w:rPr>
        <w:tab/>
        <w:t>A</w:t>
      </w:r>
    </w:p>
    <w:p w14:paraId="14D50D7C" w14:textId="77777777" w:rsidR="00840D36" w:rsidRPr="00CE412C" w:rsidRDefault="00840D36" w:rsidP="00840D36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  <w:t>(b)</w:t>
      </w:r>
      <w:r w:rsidRPr="00CE412C">
        <w:rPr>
          <w:rFonts w:ascii="Arial" w:hAnsi="Arial" w:cs="Arial"/>
          <w:noProof w:val="0"/>
          <w:sz w:val="22"/>
          <w:szCs w:val="22"/>
        </w:rPr>
        <w:tab/>
        <w:t>B</w:t>
      </w:r>
    </w:p>
    <w:p w14:paraId="4C7312FB" w14:textId="77777777" w:rsidR="00840D36" w:rsidRPr="00CE412C" w:rsidRDefault="00840D36" w:rsidP="00840D36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  <w:t>(c)</w:t>
      </w:r>
      <w:r w:rsidRPr="00CE412C">
        <w:rPr>
          <w:rFonts w:ascii="Arial" w:hAnsi="Arial" w:cs="Arial"/>
          <w:noProof w:val="0"/>
          <w:sz w:val="22"/>
          <w:szCs w:val="22"/>
        </w:rPr>
        <w:tab/>
        <w:t>C</w:t>
      </w:r>
    </w:p>
    <w:p w14:paraId="75AC0537" w14:textId="77777777" w:rsidR="00840D36" w:rsidRPr="00CE412C" w:rsidRDefault="00840D36" w:rsidP="00840D36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  <w:t>(d)</w:t>
      </w:r>
      <w:r w:rsidRPr="00CE412C">
        <w:rPr>
          <w:rFonts w:ascii="Arial" w:hAnsi="Arial" w:cs="Arial"/>
          <w:noProof w:val="0"/>
          <w:sz w:val="22"/>
          <w:szCs w:val="22"/>
        </w:rPr>
        <w:tab/>
        <w:t>D</w:t>
      </w:r>
    </w:p>
    <w:p w14:paraId="63510D9C" w14:textId="77777777" w:rsidR="00840D36" w:rsidRPr="00CE412C" w:rsidRDefault="00840D36" w:rsidP="00840D36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 xml:space="preserve">         (e)     E</w:t>
      </w:r>
    </w:p>
    <w:p w14:paraId="3783F29D" w14:textId="77777777" w:rsidR="00B719DA" w:rsidRPr="00CE412C" w:rsidRDefault="00B719DA" w:rsidP="00840D36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5BFF3BD0" w14:textId="77777777" w:rsidR="00C80684" w:rsidRPr="00CE412C" w:rsidRDefault="00E40EC2" w:rsidP="00C80684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>8</w:t>
      </w:r>
      <w:r w:rsidR="00B719DA" w:rsidRPr="00CE412C">
        <w:rPr>
          <w:rFonts w:ascii="Arial" w:hAnsi="Arial" w:cs="Arial"/>
          <w:noProof w:val="0"/>
          <w:sz w:val="22"/>
          <w:szCs w:val="22"/>
        </w:rPr>
        <w:t>.</w:t>
      </w:r>
      <w:r w:rsidR="00B719DA" w:rsidRPr="00CE412C">
        <w:rPr>
          <w:rFonts w:ascii="Arial" w:hAnsi="Arial" w:cs="Arial"/>
          <w:noProof w:val="0"/>
          <w:sz w:val="22"/>
          <w:szCs w:val="22"/>
        </w:rPr>
        <w:tab/>
      </w:r>
      <w:r w:rsidR="00C80684" w:rsidRPr="00CE412C">
        <w:rPr>
          <w:rFonts w:ascii="Arial" w:hAnsi="Arial" w:cs="Arial"/>
          <w:noProof w:val="0"/>
          <w:sz w:val="22"/>
          <w:szCs w:val="22"/>
        </w:rPr>
        <w:t xml:space="preserve">The greater the curvature of a </w:t>
      </w:r>
      <w:r w:rsidR="00C80684" w:rsidRPr="00CE412C">
        <w:rPr>
          <w:rFonts w:ascii="Arial" w:hAnsi="Arial" w:cs="Arial"/>
          <w:b/>
          <w:i/>
          <w:noProof w:val="0"/>
          <w:sz w:val="22"/>
          <w:szCs w:val="22"/>
        </w:rPr>
        <w:t>convex lens</w:t>
      </w:r>
      <w:r w:rsidR="00C80684" w:rsidRPr="00CE412C">
        <w:rPr>
          <w:rFonts w:ascii="Arial" w:hAnsi="Arial" w:cs="Arial"/>
          <w:noProof w:val="0"/>
          <w:sz w:val="22"/>
          <w:szCs w:val="22"/>
        </w:rPr>
        <w:t>:</w:t>
      </w:r>
    </w:p>
    <w:p w14:paraId="69A67F0A" w14:textId="77777777" w:rsidR="00C80684" w:rsidRPr="00CE412C" w:rsidRDefault="00C80684" w:rsidP="00C80684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 xml:space="preserve"> </w:t>
      </w:r>
    </w:p>
    <w:p w14:paraId="336492BA" w14:textId="77777777" w:rsidR="00C80684" w:rsidRPr="00CE412C" w:rsidRDefault="00C80684" w:rsidP="00C80684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  <w:t>(a)</w:t>
      </w:r>
      <w:r w:rsidRPr="00CE412C">
        <w:rPr>
          <w:rFonts w:ascii="Arial" w:hAnsi="Arial" w:cs="Arial"/>
          <w:noProof w:val="0"/>
          <w:sz w:val="22"/>
          <w:szCs w:val="22"/>
        </w:rPr>
        <w:tab/>
        <w:t>the more it bends light and hence the shorter the focal length.</w:t>
      </w:r>
    </w:p>
    <w:p w14:paraId="345DB938" w14:textId="77777777" w:rsidR="00C80684" w:rsidRPr="00CE412C" w:rsidRDefault="00C80684" w:rsidP="00C80684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  <w:t>(b)</w:t>
      </w:r>
      <w:r w:rsidRPr="00CE412C">
        <w:rPr>
          <w:rFonts w:ascii="Arial" w:hAnsi="Arial" w:cs="Arial"/>
          <w:noProof w:val="0"/>
          <w:sz w:val="22"/>
          <w:szCs w:val="22"/>
        </w:rPr>
        <w:tab/>
        <w:t>the more it bends light and hence the longer the focal length.</w:t>
      </w:r>
    </w:p>
    <w:p w14:paraId="0A977669" w14:textId="77777777" w:rsidR="00C80684" w:rsidRPr="00CE412C" w:rsidRDefault="00C80684" w:rsidP="00C80684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  <w:t>(c)</w:t>
      </w:r>
      <w:r w:rsidRPr="00CE412C">
        <w:rPr>
          <w:rFonts w:ascii="Arial" w:hAnsi="Arial" w:cs="Arial"/>
          <w:noProof w:val="0"/>
          <w:sz w:val="22"/>
          <w:szCs w:val="22"/>
        </w:rPr>
        <w:tab/>
        <w:t>the less it bends light and hence the shorter the focal length.</w:t>
      </w:r>
    </w:p>
    <w:p w14:paraId="6FA63E2F" w14:textId="77777777" w:rsidR="004A1952" w:rsidRPr="00CE412C" w:rsidRDefault="00C80684" w:rsidP="004A1952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  <w:t>(d)</w:t>
      </w:r>
      <w:r w:rsidRPr="00CE412C">
        <w:rPr>
          <w:rFonts w:ascii="Arial" w:hAnsi="Arial" w:cs="Arial"/>
          <w:noProof w:val="0"/>
          <w:sz w:val="22"/>
          <w:szCs w:val="22"/>
        </w:rPr>
        <w:tab/>
        <w:t>the less it bends light and hence the longer the focal length.</w:t>
      </w:r>
    </w:p>
    <w:p w14:paraId="57AC7913" w14:textId="77777777" w:rsidR="004A1952" w:rsidRPr="00CE412C" w:rsidRDefault="004A1952" w:rsidP="004A1952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0EADAC3E" w14:textId="77777777" w:rsidR="004A1952" w:rsidRPr="00CE412C" w:rsidRDefault="00E40EC2" w:rsidP="004A1952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>9</w:t>
      </w:r>
      <w:r w:rsidR="004A1952" w:rsidRPr="00CE412C">
        <w:rPr>
          <w:rFonts w:ascii="Arial" w:hAnsi="Arial" w:cs="Arial"/>
          <w:noProof w:val="0"/>
          <w:sz w:val="22"/>
          <w:szCs w:val="22"/>
        </w:rPr>
        <w:t>.</w:t>
      </w:r>
      <w:r w:rsidR="004A1952" w:rsidRPr="00CE412C">
        <w:rPr>
          <w:rFonts w:ascii="Arial" w:hAnsi="Arial" w:cs="Arial"/>
          <w:noProof w:val="0"/>
          <w:sz w:val="22"/>
          <w:szCs w:val="22"/>
        </w:rPr>
        <w:tab/>
        <w:t xml:space="preserve">Mirrors will </w:t>
      </w:r>
      <w:r w:rsidR="004A1952" w:rsidRPr="00CE412C">
        <w:rPr>
          <w:rFonts w:ascii="Arial" w:hAnsi="Arial" w:cs="Arial"/>
          <w:noProof w:val="0"/>
          <w:sz w:val="22"/>
          <w:szCs w:val="22"/>
          <w:u w:val="single"/>
        </w:rPr>
        <w:tab/>
      </w:r>
      <w:r w:rsidR="004A1952" w:rsidRPr="00CE412C">
        <w:rPr>
          <w:rFonts w:ascii="Arial" w:hAnsi="Arial" w:cs="Arial"/>
          <w:noProof w:val="0"/>
          <w:sz w:val="22"/>
          <w:szCs w:val="22"/>
          <w:u w:val="single"/>
        </w:rPr>
        <w:tab/>
      </w:r>
      <w:r w:rsidR="004A1952" w:rsidRPr="00CE412C">
        <w:rPr>
          <w:rFonts w:ascii="Arial" w:hAnsi="Arial" w:cs="Arial"/>
          <w:noProof w:val="0"/>
          <w:sz w:val="22"/>
          <w:szCs w:val="22"/>
          <w:u w:val="single"/>
        </w:rPr>
        <w:tab/>
      </w:r>
      <w:r w:rsidR="004A1952" w:rsidRPr="00CE412C">
        <w:rPr>
          <w:rFonts w:ascii="Arial" w:hAnsi="Arial" w:cs="Arial"/>
          <w:noProof w:val="0"/>
          <w:sz w:val="22"/>
          <w:szCs w:val="22"/>
          <w:u w:val="single"/>
        </w:rPr>
        <w:tab/>
      </w:r>
      <w:r w:rsidR="004A1952" w:rsidRPr="00CE412C">
        <w:rPr>
          <w:rFonts w:ascii="Arial" w:hAnsi="Arial" w:cs="Arial"/>
          <w:noProof w:val="0"/>
          <w:sz w:val="22"/>
          <w:szCs w:val="22"/>
        </w:rPr>
        <w:t xml:space="preserve"> light rays.</w:t>
      </w:r>
    </w:p>
    <w:p w14:paraId="37B56DF0" w14:textId="77777777" w:rsidR="004A1952" w:rsidRPr="00CE412C" w:rsidRDefault="004A1952" w:rsidP="004A1952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4647587E" w14:textId="77777777" w:rsidR="004A1952" w:rsidRPr="00CE412C" w:rsidRDefault="004A1952" w:rsidP="004A1952">
      <w:pPr>
        <w:tabs>
          <w:tab w:val="left" w:pos="567"/>
        </w:tabs>
        <w:ind w:left="360"/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  <w:t>(a)</w:t>
      </w:r>
      <w:r w:rsidRPr="00CE412C">
        <w:rPr>
          <w:rFonts w:ascii="Arial" w:hAnsi="Arial" w:cs="Arial"/>
          <w:noProof w:val="0"/>
          <w:sz w:val="22"/>
          <w:szCs w:val="22"/>
        </w:rPr>
        <w:tab/>
        <w:t>scatter</w:t>
      </w:r>
    </w:p>
    <w:p w14:paraId="3A1ABE7A" w14:textId="77777777" w:rsidR="004A1952" w:rsidRPr="00CE412C" w:rsidRDefault="004A1952" w:rsidP="004A1952">
      <w:pPr>
        <w:tabs>
          <w:tab w:val="left" w:pos="567"/>
        </w:tabs>
        <w:ind w:left="360"/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  <w:t>(b)</w:t>
      </w:r>
      <w:r w:rsidRPr="00CE412C">
        <w:rPr>
          <w:rFonts w:ascii="Arial" w:hAnsi="Arial" w:cs="Arial"/>
          <w:noProof w:val="0"/>
          <w:sz w:val="22"/>
          <w:szCs w:val="22"/>
        </w:rPr>
        <w:tab/>
        <w:t>refract</w:t>
      </w:r>
    </w:p>
    <w:p w14:paraId="2F0A2CF5" w14:textId="77777777" w:rsidR="004A1952" w:rsidRPr="00CE412C" w:rsidRDefault="004A1952" w:rsidP="004A1952">
      <w:pPr>
        <w:tabs>
          <w:tab w:val="left" w:pos="567"/>
        </w:tabs>
        <w:ind w:left="360"/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  <w:t>(c)</w:t>
      </w:r>
      <w:r w:rsidRPr="00CE412C">
        <w:rPr>
          <w:rFonts w:ascii="Arial" w:hAnsi="Arial" w:cs="Arial"/>
          <w:noProof w:val="0"/>
          <w:sz w:val="22"/>
          <w:szCs w:val="22"/>
        </w:rPr>
        <w:tab/>
        <w:t>transmit</w:t>
      </w:r>
    </w:p>
    <w:p w14:paraId="346B764A" w14:textId="77777777" w:rsidR="004A1952" w:rsidRPr="00CE412C" w:rsidRDefault="004A1952" w:rsidP="004A1952">
      <w:pPr>
        <w:tabs>
          <w:tab w:val="left" w:pos="567"/>
        </w:tabs>
        <w:ind w:left="360"/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  <w:t>(d)</w:t>
      </w:r>
      <w:r w:rsidRPr="00CE412C">
        <w:rPr>
          <w:rFonts w:ascii="Arial" w:hAnsi="Arial" w:cs="Arial"/>
          <w:noProof w:val="0"/>
          <w:sz w:val="22"/>
          <w:szCs w:val="22"/>
        </w:rPr>
        <w:tab/>
        <w:t>reflect</w:t>
      </w:r>
    </w:p>
    <w:p w14:paraId="19A5D312" w14:textId="77777777" w:rsidR="004A1952" w:rsidRPr="00CE412C" w:rsidRDefault="004A1952" w:rsidP="004A1952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099F1962" w14:textId="77777777" w:rsidR="004A1952" w:rsidRPr="00CE412C" w:rsidRDefault="004A1952" w:rsidP="004A1952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379D6EC9" w14:textId="77777777" w:rsidR="004A1952" w:rsidRPr="00CE412C" w:rsidRDefault="00E40EC2" w:rsidP="004A1952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>10</w:t>
      </w:r>
      <w:r w:rsidR="004A1952" w:rsidRPr="00CE412C">
        <w:rPr>
          <w:rFonts w:ascii="Arial" w:hAnsi="Arial" w:cs="Arial"/>
          <w:noProof w:val="0"/>
          <w:sz w:val="22"/>
          <w:szCs w:val="22"/>
        </w:rPr>
        <w:t>.</w:t>
      </w:r>
      <w:r w:rsidR="004A1952" w:rsidRPr="00CE412C">
        <w:rPr>
          <w:rFonts w:ascii="Arial" w:hAnsi="Arial" w:cs="Arial"/>
          <w:noProof w:val="0"/>
          <w:sz w:val="22"/>
          <w:szCs w:val="22"/>
        </w:rPr>
        <w:tab/>
        <w:t xml:space="preserve">Compared to visible light, </w:t>
      </w:r>
      <w:r w:rsidR="004A1952" w:rsidRPr="00CE412C">
        <w:rPr>
          <w:rFonts w:ascii="Arial" w:hAnsi="Arial" w:cs="Arial"/>
          <w:b/>
          <w:i/>
          <w:noProof w:val="0"/>
          <w:sz w:val="22"/>
          <w:szCs w:val="22"/>
        </w:rPr>
        <w:t>ultraviolet radiation</w:t>
      </w:r>
      <w:r w:rsidR="004A1952" w:rsidRPr="00CE412C">
        <w:rPr>
          <w:rFonts w:ascii="Arial" w:hAnsi="Arial" w:cs="Arial"/>
          <w:noProof w:val="0"/>
          <w:sz w:val="22"/>
          <w:szCs w:val="22"/>
        </w:rPr>
        <w:t xml:space="preserve"> has:</w:t>
      </w:r>
    </w:p>
    <w:p w14:paraId="2DAFF8FA" w14:textId="77777777" w:rsidR="004A1952" w:rsidRPr="00CE412C" w:rsidRDefault="004A1952" w:rsidP="004A1952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52EF4E22" w14:textId="77777777" w:rsidR="004A1952" w:rsidRPr="00CE412C" w:rsidRDefault="004A1952" w:rsidP="004A1952">
      <w:pPr>
        <w:tabs>
          <w:tab w:val="left" w:pos="567"/>
        </w:tabs>
        <w:ind w:left="360"/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  <w:t>(a)</w:t>
      </w:r>
      <w:r w:rsidRPr="00CE412C">
        <w:rPr>
          <w:rFonts w:ascii="Arial" w:hAnsi="Arial" w:cs="Arial"/>
          <w:noProof w:val="0"/>
          <w:sz w:val="22"/>
          <w:szCs w:val="22"/>
        </w:rPr>
        <w:tab/>
        <w:t>lower frequency and higher energy.</w:t>
      </w:r>
    </w:p>
    <w:p w14:paraId="41955AD9" w14:textId="77777777" w:rsidR="004A1952" w:rsidRPr="00CE412C" w:rsidRDefault="004A1952" w:rsidP="004A1952">
      <w:pPr>
        <w:tabs>
          <w:tab w:val="left" w:pos="567"/>
        </w:tabs>
        <w:ind w:left="360"/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  <w:t>(b)</w:t>
      </w:r>
      <w:r w:rsidRPr="00CE412C">
        <w:rPr>
          <w:rFonts w:ascii="Arial" w:hAnsi="Arial" w:cs="Arial"/>
          <w:noProof w:val="0"/>
          <w:sz w:val="22"/>
          <w:szCs w:val="22"/>
        </w:rPr>
        <w:tab/>
        <w:t>higher frequency and lower energy.</w:t>
      </w:r>
    </w:p>
    <w:p w14:paraId="19CB1146" w14:textId="77777777" w:rsidR="004A1952" w:rsidRPr="00CE412C" w:rsidRDefault="004A1952" w:rsidP="004A1952">
      <w:pPr>
        <w:tabs>
          <w:tab w:val="left" w:pos="567"/>
        </w:tabs>
        <w:ind w:left="360"/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  <w:t>(c)</w:t>
      </w:r>
      <w:r w:rsidRPr="00CE412C">
        <w:rPr>
          <w:rFonts w:ascii="Arial" w:hAnsi="Arial" w:cs="Arial"/>
          <w:noProof w:val="0"/>
          <w:sz w:val="22"/>
          <w:szCs w:val="22"/>
        </w:rPr>
        <w:tab/>
        <w:t>higher frequency and higher energy.</w:t>
      </w:r>
    </w:p>
    <w:p w14:paraId="1E626720" w14:textId="77777777" w:rsidR="004A1952" w:rsidRPr="00CE412C" w:rsidRDefault="004A1952" w:rsidP="004A1952">
      <w:pPr>
        <w:tabs>
          <w:tab w:val="left" w:pos="567"/>
        </w:tabs>
        <w:ind w:left="360"/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  <w:t>(d)</w:t>
      </w:r>
      <w:r w:rsidRPr="00CE412C">
        <w:rPr>
          <w:rFonts w:ascii="Arial" w:hAnsi="Arial" w:cs="Arial"/>
          <w:noProof w:val="0"/>
          <w:sz w:val="22"/>
          <w:szCs w:val="22"/>
        </w:rPr>
        <w:tab/>
        <w:t>lower frequency and lower energy.</w:t>
      </w:r>
    </w:p>
    <w:p w14:paraId="401AEF0C" w14:textId="77777777" w:rsidR="00B719DA" w:rsidRPr="00CE412C" w:rsidRDefault="00B719DA" w:rsidP="004A1952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64517094" w14:textId="77777777" w:rsidR="00FC29F6" w:rsidRPr="00CE412C" w:rsidRDefault="00E40EC2" w:rsidP="00FC29F6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lastRenderedPageBreak/>
        <w:t>11</w:t>
      </w:r>
      <w:r w:rsidR="00B719DA" w:rsidRPr="00CE412C">
        <w:rPr>
          <w:rFonts w:ascii="Arial" w:hAnsi="Arial" w:cs="Arial"/>
          <w:noProof w:val="0"/>
          <w:sz w:val="22"/>
          <w:szCs w:val="22"/>
        </w:rPr>
        <w:t>.</w:t>
      </w:r>
      <w:r w:rsidR="00B719DA" w:rsidRPr="00CE412C">
        <w:rPr>
          <w:rFonts w:ascii="Arial" w:hAnsi="Arial" w:cs="Arial"/>
          <w:noProof w:val="0"/>
          <w:sz w:val="22"/>
          <w:szCs w:val="22"/>
        </w:rPr>
        <w:tab/>
      </w:r>
      <w:r w:rsidR="00FC29F6" w:rsidRPr="00CE412C">
        <w:rPr>
          <w:rFonts w:ascii="Arial" w:hAnsi="Arial" w:cs="Arial"/>
          <w:noProof w:val="0"/>
          <w:sz w:val="22"/>
          <w:szCs w:val="22"/>
        </w:rPr>
        <w:t>Refraction can make it difficult to judge the depth of water</w:t>
      </w:r>
      <w:r w:rsidR="00DA5634" w:rsidRPr="00CE412C">
        <w:rPr>
          <w:rFonts w:ascii="Arial" w:hAnsi="Arial" w:cs="Arial"/>
          <w:noProof w:val="0"/>
          <w:sz w:val="22"/>
          <w:szCs w:val="22"/>
        </w:rPr>
        <w:t xml:space="preserve">.  </w:t>
      </w:r>
      <w:r w:rsidR="00FC29F6" w:rsidRPr="00CE412C">
        <w:rPr>
          <w:rFonts w:ascii="Arial" w:hAnsi="Arial" w:cs="Arial"/>
          <w:noProof w:val="0"/>
          <w:sz w:val="22"/>
          <w:szCs w:val="22"/>
        </w:rPr>
        <w:t xml:space="preserve">How is the light shown from the </w:t>
      </w:r>
      <w:r w:rsidR="00FC29F6" w:rsidRPr="00CE412C">
        <w:rPr>
          <w:rFonts w:ascii="Arial" w:hAnsi="Arial" w:cs="Arial"/>
          <w:noProof w:val="0"/>
          <w:sz w:val="22"/>
          <w:szCs w:val="22"/>
        </w:rPr>
        <w:tab/>
        <w:t>point in the diagram bent?</w:t>
      </w:r>
    </w:p>
    <w:p w14:paraId="2358DA13" w14:textId="77777777" w:rsidR="00FC29F6" w:rsidRPr="00CE412C" w:rsidRDefault="00EF3A70" w:rsidP="00FC29F6">
      <w:pPr>
        <w:tabs>
          <w:tab w:val="left" w:pos="567"/>
        </w:tabs>
        <w:jc w:val="center"/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/>
          <w:lang w:val="en-GB" w:eastAsia="en-GB"/>
        </w:rPr>
        <w:drawing>
          <wp:inline distT="0" distB="0" distL="0" distR="0" wp14:anchorId="30994F99" wp14:editId="048F60CD">
            <wp:extent cx="2915920" cy="2306320"/>
            <wp:effectExtent l="0" t="0" r="0" b="0"/>
            <wp:docPr id="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920" cy="230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2CB7E" w14:textId="77777777" w:rsidR="00FC29F6" w:rsidRPr="00CE412C" w:rsidRDefault="00FC29F6" w:rsidP="00FC29F6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40356A47" w14:textId="77777777" w:rsidR="00FC29F6" w:rsidRPr="00CE412C" w:rsidRDefault="00FC29F6" w:rsidP="00FC29F6">
      <w:pPr>
        <w:tabs>
          <w:tab w:val="left" w:pos="567"/>
        </w:tabs>
        <w:ind w:left="360"/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  <w:t>(a)</w:t>
      </w:r>
      <w:r w:rsidRPr="00CE412C">
        <w:rPr>
          <w:rFonts w:ascii="Arial" w:hAnsi="Arial" w:cs="Arial"/>
          <w:noProof w:val="0"/>
          <w:sz w:val="22"/>
          <w:szCs w:val="22"/>
        </w:rPr>
        <w:tab/>
        <w:t>Light from the point is bent towards the normal, making the point seem deeper.</w:t>
      </w:r>
    </w:p>
    <w:p w14:paraId="5C3B06E6" w14:textId="77777777" w:rsidR="00FC29F6" w:rsidRPr="00CE412C" w:rsidRDefault="00FC29F6" w:rsidP="00FC29F6">
      <w:pPr>
        <w:tabs>
          <w:tab w:val="left" w:pos="567"/>
        </w:tabs>
        <w:ind w:left="360"/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  <w:t>(b)</w:t>
      </w:r>
      <w:r w:rsidRPr="00CE412C">
        <w:rPr>
          <w:rFonts w:ascii="Arial" w:hAnsi="Arial" w:cs="Arial"/>
          <w:noProof w:val="0"/>
          <w:sz w:val="22"/>
          <w:szCs w:val="22"/>
        </w:rPr>
        <w:tab/>
        <w:t>Light from the point is bent away from the normal, making the point seem shallower.</w:t>
      </w:r>
    </w:p>
    <w:p w14:paraId="5F848EFA" w14:textId="77777777" w:rsidR="00FC29F6" w:rsidRPr="00CE412C" w:rsidRDefault="00FC29F6" w:rsidP="00FC29F6">
      <w:pPr>
        <w:tabs>
          <w:tab w:val="left" w:pos="567"/>
        </w:tabs>
        <w:ind w:left="360"/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  <w:t>(c)</w:t>
      </w:r>
      <w:r w:rsidRPr="00CE412C">
        <w:rPr>
          <w:rFonts w:ascii="Arial" w:hAnsi="Arial" w:cs="Arial"/>
          <w:noProof w:val="0"/>
          <w:sz w:val="22"/>
          <w:szCs w:val="22"/>
        </w:rPr>
        <w:tab/>
        <w:t>Light from the point is bent towards the normal, making the point seem shallower.</w:t>
      </w:r>
    </w:p>
    <w:p w14:paraId="7B6DFC76" w14:textId="77777777" w:rsidR="00FC29F6" w:rsidRPr="00CE412C" w:rsidRDefault="00FC29F6" w:rsidP="00FC29F6">
      <w:pPr>
        <w:tabs>
          <w:tab w:val="left" w:pos="567"/>
        </w:tabs>
        <w:ind w:left="360"/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  <w:t>(d)</w:t>
      </w:r>
      <w:r w:rsidRPr="00CE412C">
        <w:rPr>
          <w:rFonts w:ascii="Arial" w:hAnsi="Arial" w:cs="Arial"/>
          <w:noProof w:val="0"/>
          <w:sz w:val="22"/>
          <w:szCs w:val="22"/>
        </w:rPr>
        <w:tab/>
        <w:t>Light from the point is bent away from the normal, making the point seem deeper.</w:t>
      </w:r>
    </w:p>
    <w:p w14:paraId="457B2D6F" w14:textId="77777777" w:rsidR="00B719DA" w:rsidRPr="00CE412C" w:rsidRDefault="00B719DA" w:rsidP="00FC29F6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4AA86876" w14:textId="3D660355" w:rsidR="00E40EC2" w:rsidRPr="00CE412C" w:rsidRDefault="00E40EC2" w:rsidP="000B02C5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>12</w:t>
      </w:r>
      <w:r w:rsidR="00B719DA" w:rsidRPr="00CE412C">
        <w:rPr>
          <w:rFonts w:ascii="Arial" w:hAnsi="Arial" w:cs="Arial"/>
          <w:noProof w:val="0"/>
          <w:sz w:val="22"/>
          <w:szCs w:val="22"/>
        </w:rPr>
        <w:t>.</w:t>
      </w:r>
      <w:r w:rsidR="00B719DA" w:rsidRPr="00CE412C">
        <w:rPr>
          <w:rFonts w:ascii="Arial" w:hAnsi="Arial" w:cs="Arial"/>
          <w:noProof w:val="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515151"/>
          <w:sz w:val="22"/>
          <w:szCs w:val="22"/>
        </w:rPr>
        <w:t xml:space="preserve">A man has a black patch over his right eye. He looks into a </w:t>
      </w:r>
      <w:r w:rsidRPr="00CE412C">
        <w:rPr>
          <w:rFonts w:ascii="Arial" w:hAnsi="Arial" w:cs="Arial"/>
          <w:b/>
          <w:i/>
          <w:noProof w:val="0"/>
          <w:color w:val="515151"/>
          <w:sz w:val="22"/>
          <w:szCs w:val="22"/>
        </w:rPr>
        <w:t>plane mirror</w:t>
      </w:r>
      <w:r w:rsidRPr="00CE412C">
        <w:rPr>
          <w:rFonts w:ascii="Arial" w:hAnsi="Arial" w:cs="Arial"/>
          <w:noProof w:val="0"/>
          <w:color w:val="515151"/>
          <w:sz w:val="22"/>
          <w:szCs w:val="22"/>
        </w:rPr>
        <w:t xml:space="preserve">. Which of the </w:t>
      </w:r>
      <w:r w:rsidRPr="00CE412C">
        <w:rPr>
          <w:rFonts w:ascii="Arial" w:hAnsi="Arial" w:cs="Arial"/>
          <w:noProof w:val="0"/>
          <w:color w:val="515151"/>
          <w:sz w:val="22"/>
          <w:szCs w:val="22"/>
        </w:rPr>
        <w:tab/>
        <w:t>following diagrams best describes the image he sees?</w:t>
      </w:r>
    </w:p>
    <w:p w14:paraId="39BC63BD" w14:textId="77777777" w:rsidR="00E40EC2" w:rsidRPr="00CE412C" w:rsidRDefault="00E40EC2" w:rsidP="00E40EC2">
      <w:pPr>
        <w:rPr>
          <w:rFonts w:ascii="Arial" w:hAnsi="Arial"/>
          <w:noProof w:val="0"/>
          <w:sz w:val="22"/>
          <w:szCs w:val="22"/>
        </w:rPr>
      </w:pPr>
    </w:p>
    <w:tbl>
      <w:tblPr>
        <w:tblW w:w="16000" w:type="dxa"/>
        <w:tblBorders>
          <w:top w:val="nil"/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620"/>
        <w:gridCol w:w="14700"/>
      </w:tblGrid>
      <w:tr w:rsidR="00E40EC2" w:rsidRPr="00CE412C" w14:paraId="0440B532" w14:textId="77777777" w:rsidTr="000A4FE4">
        <w:tc>
          <w:tcPr>
            <w:tcW w:w="680" w:type="dxa"/>
            <w:vAlign w:val="center"/>
          </w:tcPr>
          <w:p w14:paraId="0B4B2095" w14:textId="77777777" w:rsidR="00E40EC2" w:rsidRPr="00CE412C" w:rsidRDefault="00E40EC2" w:rsidP="000A4FE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noProof w:val="0"/>
                <w:sz w:val="22"/>
                <w:szCs w:val="22"/>
              </w:rPr>
            </w:pPr>
          </w:p>
        </w:tc>
        <w:tc>
          <w:tcPr>
            <w:tcW w:w="620" w:type="dxa"/>
            <w:vAlign w:val="center"/>
          </w:tcPr>
          <w:p w14:paraId="5C2D9C37" w14:textId="3D1873EA" w:rsidR="00E40EC2" w:rsidRPr="00CE412C" w:rsidRDefault="008945B4" w:rsidP="000A4FE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noProof w:val="0"/>
                <w:color w:val="8F81B3"/>
                <w:sz w:val="22"/>
                <w:szCs w:val="22"/>
              </w:rPr>
            </w:pPr>
            <w:r w:rsidRPr="00CE412C">
              <w:rPr>
                <w:rFonts w:ascii="Arial" w:hAnsi="Arial" w:cs="Arial"/>
                <w:b/>
                <w:bCs/>
                <w:noProof w:val="0"/>
                <w:color w:val="8F81B3"/>
                <w:sz w:val="22"/>
                <w:szCs w:val="22"/>
              </w:rPr>
              <w:t>(a)</w:t>
            </w:r>
          </w:p>
        </w:tc>
        <w:tc>
          <w:tcPr>
            <w:tcW w:w="14700" w:type="dxa"/>
            <w:vAlign w:val="center"/>
          </w:tcPr>
          <w:p w14:paraId="5CCECAA3" w14:textId="77777777" w:rsidR="00E40EC2" w:rsidRPr="00CE412C" w:rsidRDefault="00EF3A70" w:rsidP="000A4FE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CE412C">
              <w:rPr>
                <w:rFonts w:ascii="Arial" w:hAnsi="Arial" w:cs="Arial"/>
                <w:sz w:val="22"/>
                <w:szCs w:val="22"/>
                <w:lang w:val="en-GB" w:eastAsia="en-GB"/>
              </w:rPr>
              <w:drawing>
                <wp:inline distT="0" distB="0" distL="0" distR="0" wp14:anchorId="0B813F24" wp14:editId="785FF110">
                  <wp:extent cx="548640" cy="548640"/>
                  <wp:effectExtent l="0" t="0" r="0" b="0"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0EC2" w:rsidRPr="00CE412C" w14:paraId="47AB3EE8" w14:textId="77777777" w:rsidTr="000A4FE4">
        <w:tblPrEx>
          <w:tblBorders>
            <w:top w:val="none" w:sz="0" w:space="0" w:color="auto"/>
          </w:tblBorders>
        </w:tblPrEx>
        <w:tc>
          <w:tcPr>
            <w:tcW w:w="680" w:type="dxa"/>
            <w:vAlign w:val="center"/>
          </w:tcPr>
          <w:p w14:paraId="4173FACF" w14:textId="77777777" w:rsidR="00E40EC2" w:rsidRPr="00CE412C" w:rsidRDefault="00E40EC2" w:rsidP="000A4FE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noProof w:val="0"/>
                <w:sz w:val="22"/>
                <w:szCs w:val="22"/>
              </w:rPr>
            </w:pPr>
          </w:p>
        </w:tc>
        <w:tc>
          <w:tcPr>
            <w:tcW w:w="620" w:type="dxa"/>
            <w:vAlign w:val="center"/>
          </w:tcPr>
          <w:p w14:paraId="1969A128" w14:textId="6BB254C2" w:rsidR="00E40EC2" w:rsidRPr="00CE412C" w:rsidRDefault="008945B4" w:rsidP="000A4FE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noProof w:val="0"/>
                <w:color w:val="8F81B3"/>
                <w:sz w:val="22"/>
                <w:szCs w:val="22"/>
              </w:rPr>
            </w:pPr>
            <w:r w:rsidRPr="00CE412C">
              <w:rPr>
                <w:rFonts w:ascii="Arial" w:hAnsi="Arial" w:cs="Arial"/>
                <w:b/>
                <w:bCs/>
                <w:noProof w:val="0"/>
                <w:color w:val="8F81B3"/>
                <w:sz w:val="22"/>
                <w:szCs w:val="22"/>
              </w:rPr>
              <w:t>(b)</w:t>
            </w:r>
          </w:p>
        </w:tc>
        <w:tc>
          <w:tcPr>
            <w:tcW w:w="14700" w:type="dxa"/>
            <w:vAlign w:val="center"/>
          </w:tcPr>
          <w:p w14:paraId="045839BA" w14:textId="77777777" w:rsidR="00E40EC2" w:rsidRPr="00CE412C" w:rsidRDefault="00EF3A70" w:rsidP="000A4FE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CE412C">
              <w:rPr>
                <w:rFonts w:ascii="Arial" w:hAnsi="Arial" w:cs="Arial"/>
                <w:sz w:val="22"/>
                <w:szCs w:val="22"/>
                <w:lang w:val="en-GB" w:eastAsia="en-GB"/>
              </w:rPr>
              <w:drawing>
                <wp:inline distT="0" distB="0" distL="0" distR="0" wp14:anchorId="13AFDA5E" wp14:editId="5C58FCD2">
                  <wp:extent cx="558800" cy="558800"/>
                  <wp:effectExtent l="0" t="0" r="0" b="0"/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8800" cy="5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0EC2" w:rsidRPr="00CE412C" w14:paraId="0C0051A1" w14:textId="77777777" w:rsidTr="000A4FE4">
        <w:tblPrEx>
          <w:tblBorders>
            <w:top w:val="none" w:sz="0" w:space="0" w:color="auto"/>
          </w:tblBorders>
        </w:tblPrEx>
        <w:tc>
          <w:tcPr>
            <w:tcW w:w="680" w:type="dxa"/>
            <w:vAlign w:val="center"/>
          </w:tcPr>
          <w:p w14:paraId="0F9915D0" w14:textId="77777777" w:rsidR="00E40EC2" w:rsidRPr="00CE412C" w:rsidRDefault="00E40EC2" w:rsidP="000A4FE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noProof w:val="0"/>
                <w:sz w:val="22"/>
                <w:szCs w:val="22"/>
              </w:rPr>
            </w:pPr>
          </w:p>
        </w:tc>
        <w:tc>
          <w:tcPr>
            <w:tcW w:w="620" w:type="dxa"/>
            <w:vAlign w:val="center"/>
          </w:tcPr>
          <w:p w14:paraId="7EE683A2" w14:textId="19A7F408" w:rsidR="00E40EC2" w:rsidRPr="00CE412C" w:rsidRDefault="008945B4" w:rsidP="000A4FE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noProof w:val="0"/>
                <w:color w:val="8F81B3"/>
                <w:sz w:val="22"/>
                <w:szCs w:val="22"/>
              </w:rPr>
            </w:pPr>
            <w:r w:rsidRPr="00CE412C">
              <w:rPr>
                <w:rFonts w:ascii="Arial" w:hAnsi="Arial" w:cs="Arial"/>
                <w:b/>
                <w:bCs/>
                <w:noProof w:val="0"/>
                <w:color w:val="8F81B3"/>
                <w:sz w:val="22"/>
                <w:szCs w:val="22"/>
              </w:rPr>
              <w:t>(c)</w:t>
            </w:r>
          </w:p>
        </w:tc>
        <w:tc>
          <w:tcPr>
            <w:tcW w:w="14700" w:type="dxa"/>
            <w:vAlign w:val="center"/>
          </w:tcPr>
          <w:p w14:paraId="6C54CB18" w14:textId="77777777" w:rsidR="00E40EC2" w:rsidRPr="00CE412C" w:rsidRDefault="00EF3A70" w:rsidP="000A4FE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CE412C">
              <w:rPr>
                <w:rFonts w:ascii="Arial" w:hAnsi="Arial" w:cs="Arial"/>
                <w:sz w:val="22"/>
                <w:szCs w:val="22"/>
                <w:lang w:val="en-GB" w:eastAsia="en-GB"/>
              </w:rPr>
              <w:drawing>
                <wp:inline distT="0" distB="0" distL="0" distR="0" wp14:anchorId="5CE7F8BA" wp14:editId="4A3DDBC0">
                  <wp:extent cx="558800" cy="558800"/>
                  <wp:effectExtent l="0" t="0" r="0" b="0"/>
                  <wp:docPr id="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8800" cy="5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0EC2" w:rsidRPr="00CE412C" w14:paraId="7A01C691" w14:textId="77777777" w:rsidTr="000A4FE4">
        <w:tc>
          <w:tcPr>
            <w:tcW w:w="680" w:type="dxa"/>
            <w:vAlign w:val="center"/>
          </w:tcPr>
          <w:p w14:paraId="03485559" w14:textId="77777777" w:rsidR="00E40EC2" w:rsidRPr="00CE412C" w:rsidRDefault="00E40EC2" w:rsidP="000A4FE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noProof w:val="0"/>
                <w:sz w:val="22"/>
                <w:szCs w:val="22"/>
              </w:rPr>
            </w:pPr>
          </w:p>
        </w:tc>
        <w:tc>
          <w:tcPr>
            <w:tcW w:w="620" w:type="dxa"/>
            <w:vAlign w:val="center"/>
          </w:tcPr>
          <w:p w14:paraId="08FEF23B" w14:textId="31512C20" w:rsidR="00E40EC2" w:rsidRPr="00CE412C" w:rsidRDefault="008945B4" w:rsidP="000A4FE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noProof w:val="0"/>
                <w:color w:val="8F81B3"/>
                <w:sz w:val="22"/>
                <w:szCs w:val="22"/>
              </w:rPr>
            </w:pPr>
            <w:r w:rsidRPr="00CE412C">
              <w:rPr>
                <w:rFonts w:ascii="Arial" w:hAnsi="Arial" w:cs="Arial"/>
                <w:b/>
                <w:bCs/>
                <w:noProof w:val="0"/>
                <w:color w:val="8F81B3"/>
                <w:sz w:val="22"/>
                <w:szCs w:val="22"/>
              </w:rPr>
              <w:t>(d)</w:t>
            </w:r>
          </w:p>
        </w:tc>
        <w:tc>
          <w:tcPr>
            <w:tcW w:w="14700" w:type="dxa"/>
            <w:vAlign w:val="center"/>
          </w:tcPr>
          <w:p w14:paraId="379F6C12" w14:textId="77777777" w:rsidR="00E40EC2" w:rsidRPr="00CE412C" w:rsidRDefault="00EF3A70" w:rsidP="000A4FE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CE412C">
              <w:rPr>
                <w:rFonts w:ascii="Arial" w:hAnsi="Arial" w:cs="Arial"/>
                <w:sz w:val="22"/>
                <w:szCs w:val="22"/>
                <w:lang w:val="en-GB" w:eastAsia="en-GB"/>
              </w:rPr>
              <w:drawing>
                <wp:inline distT="0" distB="0" distL="0" distR="0" wp14:anchorId="422428F8" wp14:editId="0044923B">
                  <wp:extent cx="548640" cy="548640"/>
                  <wp:effectExtent l="0" t="0" r="0" b="0"/>
                  <wp:docPr id="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2BAA01" w14:textId="77777777" w:rsidR="00CA0CAD" w:rsidRPr="00CE412C" w:rsidRDefault="00CA0CAD" w:rsidP="00CA0CA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7325AF9E" w14:textId="77777777" w:rsidR="00CA0CAD" w:rsidRPr="00CE412C" w:rsidRDefault="00CA0CAD" w:rsidP="00CA0CA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07CF36A4" w14:textId="5E3CD6D9" w:rsidR="00E72581" w:rsidRPr="00CE412C" w:rsidRDefault="003366A9" w:rsidP="00E72581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>13</w:t>
      </w:r>
      <w:r w:rsidR="00CA0CAD" w:rsidRPr="00CE412C">
        <w:rPr>
          <w:rFonts w:ascii="Arial" w:hAnsi="Arial" w:cs="Arial"/>
          <w:noProof w:val="0"/>
          <w:sz w:val="22"/>
          <w:szCs w:val="22"/>
        </w:rPr>
        <w:t>.</w:t>
      </w:r>
      <w:r w:rsidR="00CA0CAD" w:rsidRPr="00CE412C">
        <w:rPr>
          <w:rFonts w:ascii="Arial" w:hAnsi="Arial" w:cs="Arial"/>
          <w:noProof w:val="0"/>
          <w:sz w:val="22"/>
          <w:szCs w:val="22"/>
        </w:rPr>
        <w:tab/>
      </w:r>
      <w:r w:rsidR="00E72581" w:rsidRPr="00CE412C">
        <w:rPr>
          <w:rFonts w:ascii="Arial" w:hAnsi="Arial" w:cs="Arial"/>
          <w:noProof w:val="0"/>
          <w:sz w:val="22"/>
          <w:szCs w:val="22"/>
        </w:rPr>
        <w:t xml:space="preserve">Identify the correct statement about </w:t>
      </w:r>
      <w:r w:rsidR="00E72581" w:rsidRPr="00CE412C">
        <w:rPr>
          <w:rFonts w:ascii="Arial" w:hAnsi="Arial" w:cs="Arial"/>
          <w:b/>
          <w:i/>
          <w:noProof w:val="0"/>
          <w:sz w:val="22"/>
          <w:szCs w:val="22"/>
        </w:rPr>
        <w:t>reflection</w:t>
      </w:r>
      <w:r w:rsidR="00E72581" w:rsidRPr="00CE412C">
        <w:rPr>
          <w:rFonts w:ascii="Arial" w:hAnsi="Arial" w:cs="Arial"/>
          <w:noProof w:val="0"/>
          <w:sz w:val="22"/>
          <w:szCs w:val="22"/>
        </w:rPr>
        <w:t xml:space="preserve"> of light.</w:t>
      </w:r>
    </w:p>
    <w:p w14:paraId="336FD6F8" w14:textId="77777777" w:rsidR="00E72581" w:rsidRPr="00CE412C" w:rsidRDefault="00E72581" w:rsidP="00E72581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6496B412" w14:textId="34E6034E" w:rsidR="00E72581" w:rsidRPr="00CE412C" w:rsidRDefault="00E72581" w:rsidP="00E72581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</w:r>
      <w:r w:rsidR="00D26735" w:rsidRPr="00CE412C">
        <w:rPr>
          <w:rFonts w:ascii="Arial" w:hAnsi="Arial" w:cs="Arial"/>
          <w:noProof w:val="0"/>
          <w:sz w:val="22"/>
          <w:szCs w:val="22"/>
        </w:rPr>
        <w:t>(a)</w:t>
      </w:r>
      <w:r w:rsidRPr="00CE412C">
        <w:rPr>
          <w:rFonts w:ascii="Arial" w:hAnsi="Arial" w:cs="Arial"/>
          <w:noProof w:val="0"/>
          <w:sz w:val="22"/>
          <w:szCs w:val="22"/>
        </w:rPr>
        <w:tab/>
        <w:t>The angle of incidence equals the angle of refraction.</w:t>
      </w:r>
    </w:p>
    <w:p w14:paraId="0486F76D" w14:textId="2BF01C8A" w:rsidR="00E72581" w:rsidRPr="00CE412C" w:rsidRDefault="00E72581" w:rsidP="00E72581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</w:r>
      <w:r w:rsidR="00D26735" w:rsidRPr="00CE412C">
        <w:rPr>
          <w:rFonts w:ascii="Arial" w:hAnsi="Arial" w:cs="Arial"/>
          <w:noProof w:val="0"/>
          <w:sz w:val="22"/>
          <w:szCs w:val="22"/>
        </w:rPr>
        <w:t>(b)</w:t>
      </w:r>
      <w:r w:rsidRPr="00CE412C">
        <w:rPr>
          <w:rFonts w:ascii="Arial" w:hAnsi="Arial" w:cs="Arial"/>
          <w:noProof w:val="0"/>
          <w:sz w:val="22"/>
          <w:szCs w:val="22"/>
        </w:rPr>
        <w:tab/>
        <w:t>The reflective coating is commonly placed on the back surface of a plane mirror.</w:t>
      </w:r>
    </w:p>
    <w:p w14:paraId="48CEBEC1" w14:textId="17EFB0E4" w:rsidR="00E72581" w:rsidRPr="00CE412C" w:rsidRDefault="00E72581" w:rsidP="00E72581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</w:r>
      <w:r w:rsidR="00D26735" w:rsidRPr="00CE412C">
        <w:rPr>
          <w:rFonts w:ascii="Arial" w:hAnsi="Arial" w:cs="Arial"/>
          <w:noProof w:val="0"/>
          <w:sz w:val="22"/>
          <w:szCs w:val="22"/>
        </w:rPr>
        <w:t>(c)</w:t>
      </w:r>
      <w:r w:rsidRPr="00CE412C">
        <w:rPr>
          <w:rFonts w:ascii="Arial" w:hAnsi="Arial" w:cs="Arial"/>
          <w:noProof w:val="0"/>
          <w:sz w:val="22"/>
          <w:szCs w:val="22"/>
        </w:rPr>
        <w:tab/>
        <w:t>The law of reflection only applies to plane mirrors.</w:t>
      </w:r>
    </w:p>
    <w:p w14:paraId="3E78C7C2" w14:textId="02B27B4D" w:rsidR="00E72581" w:rsidRPr="00CE412C" w:rsidRDefault="00E72581" w:rsidP="00E72581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</w:r>
      <w:r w:rsidR="00D26735" w:rsidRPr="00CE412C">
        <w:rPr>
          <w:rFonts w:ascii="Arial" w:hAnsi="Arial" w:cs="Arial"/>
          <w:noProof w:val="0"/>
          <w:sz w:val="22"/>
          <w:szCs w:val="22"/>
        </w:rPr>
        <w:t>(d)</w:t>
      </w:r>
      <w:r w:rsidRPr="00CE412C">
        <w:rPr>
          <w:rFonts w:ascii="Arial" w:hAnsi="Arial" w:cs="Arial"/>
          <w:noProof w:val="0"/>
          <w:sz w:val="22"/>
          <w:szCs w:val="22"/>
        </w:rPr>
        <w:tab/>
        <w:t>Parallel rays of light are reflected to a focal point in a convex mirror.</w:t>
      </w:r>
    </w:p>
    <w:p w14:paraId="3A94288E" w14:textId="77777777" w:rsidR="00CA0CAD" w:rsidRPr="00CE412C" w:rsidRDefault="00CA0CAD" w:rsidP="00E72581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60E4A993" w14:textId="48D63E77" w:rsidR="00CA0CAD" w:rsidRPr="00CE412C" w:rsidRDefault="00E40EC2" w:rsidP="00CA0CA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br w:type="page"/>
      </w:r>
      <w:r w:rsidR="003366A9" w:rsidRPr="00CE412C">
        <w:rPr>
          <w:rFonts w:ascii="Arial" w:hAnsi="Arial" w:cs="Arial"/>
          <w:noProof w:val="0"/>
          <w:sz w:val="22"/>
          <w:szCs w:val="22"/>
        </w:rPr>
        <w:lastRenderedPageBreak/>
        <w:t>14</w:t>
      </w:r>
      <w:r w:rsidR="00CA0CAD" w:rsidRPr="00CE412C">
        <w:rPr>
          <w:rFonts w:ascii="Arial" w:hAnsi="Arial" w:cs="Arial"/>
          <w:noProof w:val="0"/>
          <w:sz w:val="22"/>
          <w:szCs w:val="22"/>
        </w:rPr>
        <w:t>.</w:t>
      </w:r>
      <w:r w:rsidR="00CA0CAD" w:rsidRPr="00CE412C">
        <w:rPr>
          <w:rFonts w:ascii="Arial" w:hAnsi="Arial" w:cs="Arial"/>
          <w:noProof w:val="0"/>
          <w:sz w:val="22"/>
          <w:szCs w:val="22"/>
        </w:rPr>
        <w:tab/>
        <w:t xml:space="preserve">Which of the following statements about light is </w:t>
      </w:r>
      <w:r w:rsidR="00CA0CAD" w:rsidRPr="00CE412C">
        <w:rPr>
          <w:rFonts w:ascii="Arial" w:hAnsi="Arial" w:cs="Arial"/>
          <w:b/>
          <w:i/>
          <w:noProof w:val="0"/>
          <w:sz w:val="22"/>
          <w:szCs w:val="22"/>
        </w:rPr>
        <w:t>false</w:t>
      </w:r>
      <w:r w:rsidR="00CA0CAD" w:rsidRPr="00CE412C">
        <w:rPr>
          <w:rFonts w:ascii="Arial" w:hAnsi="Arial" w:cs="Arial"/>
          <w:noProof w:val="0"/>
          <w:sz w:val="22"/>
          <w:szCs w:val="22"/>
        </w:rPr>
        <w:t>?</w:t>
      </w:r>
    </w:p>
    <w:p w14:paraId="3F4A4C03" w14:textId="77777777" w:rsidR="00CA0CAD" w:rsidRPr="00CE412C" w:rsidRDefault="00CA0CAD" w:rsidP="00CA0CA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2052E03D" w14:textId="77777777" w:rsidR="00CA0CAD" w:rsidRPr="00CE412C" w:rsidRDefault="00CA0CAD" w:rsidP="00CA0CA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  <w:t>(a)</w:t>
      </w:r>
      <w:r w:rsidRPr="00CE412C">
        <w:rPr>
          <w:rFonts w:ascii="Arial" w:hAnsi="Arial" w:cs="Arial"/>
          <w:noProof w:val="0"/>
          <w:sz w:val="22"/>
          <w:szCs w:val="22"/>
        </w:rPr>
        <w:tab/>
        <w:t>Light can travel through opaque substances.</w:t>
      </w:r>
    </w:p>
    <w:p w14:paraId="26715323" w14:textId="77777777" w:rsidR="00CA0CAD" w:rsidRPr="00CE412C" w:rsidRDefault="00CA0CAD" w:rsidP="00CA0CA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  <w:t>(b)</w:t>
      </w:r>
      <w:r w:rsidRPr="00CE412C">
        <w:rPr>
          <w:rFonts w:ascii="Arial" w:hAnsi="Arial" w:cs="Arial"/>
          <w:noProof w:val="0"/>
          <w:sz w:val="22"/>
          <w:szCs w:val="22"/>
        </w:rPr>
        <w:tab/>
        <w:t>Light can travel through space.</w:t>
      </w:r>
    </w:p>
    <w:p w14:paraId="648F2A6C" w14:textId="77777777" w:rsidR="00CA0CAD" w:rsidRPr="00CE412C" w:rsidRDefault="00CA0CAD" w:rsidP="00CA0CA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  <w:t>(c)</w:t>
      </w:r>
      <w:r w:rsidRPr="00CE412C">
        <w:rPr>
          <w:rFonts w:ascii="Arial" w:hAnsi="Arial" w:cs="Arial"/>
          <w:noProof w:val="0"/>
          <w:sz w:val="22"/>
          <w:szCs w:val="22"/>
        </w:rPr>
        <w:tab/>
        <w:t>The speed of travelling light can change.</w:t>
      </w:r>
    </w:p>
    <w:p w14:paraId="635B60BA" w14:textId="77777777" w:rsidR="00CA0CAD" w:rsidRPr="00CE412C" w:rsidRDefault="00CA0CAD" w:rsidP="00CA0CA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  <w:t>(d)</w:t>
      </w:r>
      <w:r w:rsidRPr="00CE412C">
        <w:rPr>
          <w:rFonts w:ascii="Arial" w:hAnsi="Arial" w:cs="Arial"/>
          <w:noProof w:val="0"/>
          <w:sz w:val="22"/>
          <w:szCs w:val="22"/>
        </w:rPr>
        <w:tab/>
        <w:t>The density of a substance determines how light behaves when entering it.</w:t>
      </w:r>
    </w:p>
    <w:p w14:paraId="439AA433" w14:textId="77777777" w:rsidR="00E40EC2" w:rsidRPr="00CE412C" w:rsidRDefault="00E40EC2" w:rsidP="00CA0CA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1E9A1032" w14:textId="22ACF3E2" w:rsidR="004E7B28" w:rsidRPr="00CE412C" w:rsidRDefault="004E7B28" w:rsidP="004E7B28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>1</w:t>
      </w:r>
      <w:r w:rsidR="003366A9" w:rsidRPr="00CE412C">
        <w:rPr>
          <w:rFonts w:ascii="Arial" w:hAnsi="Arial" w:cs="Arial"/>
          <w:noProof w:val="0"/>
          <w:sz w:val="22"/>
          <w:szCs w:val="22"/>
        </w:rPr>
        <w:t>5</w:t>
      </w:r>
      <w:r w:rsidRPr="00CE412C">
        <w:rPr>
          <w:rFonts w:ascii="Arial" w:hAnsi="Arial" w:cs="Arial"/>
          <w:noProof w:val="0"/>
          <w:sz w:val="22"/>
          <w:szCs w:val="22"/>
        </w:rPr>
        <w:t>.</w:t>
      </w:r>
      <w:r w:rsidRPr="00CE412C">
        <w:rPr>
          <w:rFonts w:ascii="Arial" w:hAnsi="Arial" w:cs="Arial"/>
          <w:noProof w:val="0"/>
          <w:sz w:val="22"/>
          <w:szCs w:val="22"/>
        </w:rPr>
        <w:tab/>
        <w:t>If you put a hot brick into a bucket of cold water, heat transfers from the:</w:t>
      </w:r>
    </w:p>
    <w:p w14:paraId="176C1593" w14:textId="77777777" w:rsidR="004E7B28" w:rsidRPr="00CE412C" w:rsidRDefault="004E7B28" w:rsidP="004E7B28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28845FDA" w14:textId="34BAC024" w:rsidR="004E7B28" w:rsidRPr="00CE412C" w:rsidRDefault="004E7B28" w:rsidP="004E7B28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</w:r>
      <w:r w:rsidR="00D26735" w:rsidRPr="00CE412C">
        <w:rPr>
          <w:rFonts w:ascii="Arial" w:hAnsi="Arial" w:cs="Arial"/>
          <w:noProof w:val="0"/>
          <w:sz w:val="22"/>
          <w:szCs w:val="22"/>
        </w:rPr>
        <w:t>(a)</w:t>
      </w:r>
      <w:r w:rsidRPr="00CE412C">
        <w:rPr>
          <w:rFonts w:ascii="Arial" w:hAnsi="Arial" w:cs="Arial"/>
          <w:noProof w:val="0"/>
          <w:sz w:val="22"/>
          <w:szCs w:val="22"/>
        </w:rPr>
        <w:tab/>
        <w:t xml:space="preserve">water to the brick. </w:t>
      </w:r>
    </w:p>
    <w:p w14:paraId="795DF18D" w14:textId="2B8DB8BE" w:rsidR="004E7B28" w:rsidRPr="00CE412C" w:rsidRDefault="004E7B28" w:rsidP="004E7B28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</w:r>
      <w:r w:rsidR="00D26735" w:rsidRPr="00CE412C">
        <w:rPr>
          <w:rFonts w:ascii="Arial" w:hAnsi="Arial" w:cs="Arial"/>
          <w:noProof w:val="0"/>
          <w:sz w:val="22"/>
          <w:szCs w:val="22"/>
        </w:rPr>
        <w:t>(b)</w:t>
      </w:r>
      <w:r w:rsidRPr="00CE412C">
        <w:rPr>
          <w:rFonts w:ascii="Arial" w:hAnsi="Arial" w:cs="Arial"/>
          <w:noProof w:val="0"/>
          <w:sz w:val="22"/>
          <w:szCs w:val="22"/>
        </w:rPr>
        <w:tab/>
        <w:t>brick to the air.</w:t>
      </w:r>
    </w:p>
    <w:p w14:paraId="2408B9BE" w14:textId="36BF2EDB" w:rsidR="004E7B28" w:rsidRPr="00CE412C" w:rsidRDefault="004E7B28" w:rsidP="004E7B28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</w:r>
      <w:r w:rsidR="00D26735" w:rsidRPr="00CE412C">
        <w:rPr>
          <w:rFonts w:ascii="Arial" w:hAnsi="Arial" w:cs="Arial"/>
          <w:noProof w:val="0"/>
          <w:sz w:val="22"/>
          <w:szCs w:val="22"/>
        </w:rPr>
        <w:t>(c)</w:t>
      </w:r>
      <w:r w:rsidRPr="00CE412C">
        <w:rPr>
          <w:rFonts w:ascii="Arial" w:hAnsi="Arial" w:cs="Arial"/>
          <w:noProof w:val="0"/>
          <w:sz w:val="22"/>
          <w:szCs w:val="22"/>
        </w:rPr>
        <w:tab/>
        <w:t>brick to the water.</w:t>
      </w:r>
    </w:p>
    <w:p w14:paraId="7DCA69E3" w14:textId="31C7FE87" w:rsidR="004E7B28" w:rsidRPr="00CE412C" w:rsidRDefault="004E7B28" w:rsidP="004E7B28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</w:r>
      <w:r w:rsidR="00D26735" w:rsidRPr="00CE412C">
        <w:rPr>
          <w:rFonts w:ascii="Arial" w:hAnsi="Arial" w:cs="Arial"/>
          <w:noProof w:val="0"/>
          <w:sz w:val="22"/>
          <w:szCs w:val="22"/>
        </w:rPr>
        <w:t>(d)</w:t>
      </w:r>
      <w:r w:rsidRPr="00CE412C">
        <w:rPr>
          <w:rFonts w:ascii="Arial" w:hAnsi="Arial" w:cs="Arial"/>
          <w:noProof w:val="0"/>
          <w:sz w:val="22"/>
          <w:szCs w:val="22"/>
        </w:rPr>
        <w:tab/>
        <w:t>air to the water.</w:t>
      </w:r>
    </w:p>
    <w:p w14:paraId="594D2EB0" w14:textId="77777777" w:rsidR="004E7B28" w:rsidRPr="00CE412C" w:rsidRDefault="004E7B28" w:rsidP="004E7B28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0104EE48" w14:textId="1E2F5020" w:rsidR="004E7B28" w:rsidRPr="00CE412C" w:rsidRDefault="003366A9" w:rsidP="004E7B28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>16</w:t>
      </w:r>
      <w:r w:rsidR="004E7B28" w:rsidRPr="00CE412C">
        <w:rPr>
          <w:rFonts w:ascii="Arial" w:hAnsi="Arial" w:cs="Arial"/>
          <w:noProof w:val="0"/>
          <w:sz w:val="22"/>
          <w:szCs w:val="22"/>
        </w:rPr>
        <w:t>.</w:t>
      </w:r>
      <w:r w:rsidR="004E7B28" w:rsidRPr="00CE412C">
        <w:rPr>
          <w:rFonts w:ascii="Arial" w:hAnsi="Arial" w:cs="Arial"/>
          <w:noProof w:val="0"/>
          <w:sz w:val="22"/>
          <w:szCs w:val="22"/>
        </w:rPr>
        <w:tab/>
        <w:t xml:space="preserve">During heat transfer by </w:t>
      </w:r>
      <w:r w:rsidR="004E7B28" w:rsidRPr="00CE412C">
        <w:rPr>
          <w:rFonts w:ascii="Arial" w:hAnsi="Arial" w:cs="Arial"/>
          <w:b/>
          <w:i/>
          <w:noProof w:val="0"/>
          <w:sz w:val="22"/>
          <w:szCs w:val="22"/>
        </w:rPr>
        <w:t>convection</w:t>
      </w:r>
      <w:r w:rsidR="004E7B28" w:rsidRPr="00CE412C">
        <w:rPr>
          <w:rFonts w:ascii="Arial" w:hAnsi="Arial" w:cs="Arial"/>
          <w:noProof w:val="0"/>
          <w:sz w:val="22"/>
          <w:szCs w:val="22"/>
        </w:rPr>
        <w:t>:</w:t>
      </w:r>
    </w:p>
    <w:p w14:paraId="3535F98D" w14:textId="77777777" w:rsidR="004E7B28" w:rsidRPr="00CE412C" w:rsidRDefault="004E7B28" w:rsidP="004E7B28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72B3754E" w14:textId="1933D5C4" w:rsidR="004E7B28" w:rsidRPr="00CE412C" w:rsidRDefault="004E7B28" w:rsidP="004E7B28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</w:r>
      <w:r w:rsidR="00D26735" w:rsidRPr="00CE412C">
        <w:rPr>
          <w:rFonts w:ascii="Arial" w:hAnsi="Arial" w:cs="Arial"/>
          <w:noProof w:val="0"/>
          <w:sz w:val="22"/>
          <w:szCs w:val="22"/>
        </w:rPr>
        <w:t>(a)</w:t>
      </w:r>
      <w:r w:rsidRPr="00CE412C">
        <w:rPr>
          <w:rFonts w:ascii="Arial" w:hAnsi="Arial" w:cs="Arial"/>
          <w:noProof w:val="0"/>
          <w:sz w:val="22"/>
          <w:szCs w:val="22"/>
        </w:rPr>
        <w:tab/>
        <w:t>energy transfers through a substance, but none of the substance itself moves.</w:t>
      </w:r>
    </w:p>
    <w:p w14:paraId="69A829EE" w14:textId="320BA081" w:rsidR="004E7B28" w:rsidRPr="00CE412C" w:rsidRDefault="004E7B28" w:rsidP="004E7B28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</w:r>
      <w:r w:rsidR="00D26735" w:rsidRPr="00CE412C">
        <w:rPr>
          <w:rFonts w:ascii="Arial" w:hAnsi="Arial" w:cs="Arial"/>
          <w:noProof w:val="0"/>
          <w:sz w:val="22"/>
          <w:szCs w:val="22"/>
        </w:rPr>
        <w:t>(b)</w:t>
      </w:r>
      <w:r w:rsidRPr="00CE412C">
        <w:rPr>
          <w:rFonts w:ascii="Arial" w:hAnsi="Arial" w:cs="Arial"/>
          <w:noProof w:val="0"/>
          <w:sz w:val="22"/>
          <w:szCs w:val="22"/>
        </w:rPr>
        <w:tab/>
        <w:t>energy transfers through liquids and gases by tiny currents that carry the energy.</w:t>
      </w:r>
    </w:p>
    <w:p w14:paraId="735D89F7" w14:textId="7A46BF95" w:rsidR="004E7B28" w:rsidRPr="00CE412C" w:rsidRDefault="004E7B28" w:rsidP="004E7B28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</w:r>
      <w:r w:rsidR="00D26735" w:rsidRPr="00CE412C">
        <w:rPr>
          <w:rFonts w:ascii="Arial" w:hAnsi="Arial" w:cs="Arial"/>
          <w:noProof w:val="0"/>
          <w:sz w:val="22"/>
          <w:szCs w:val="22"/>
        </w:rPr>
        <w:t>(c)</w:t>
      </w:r>
      <w:r w:rsidRPr="00CE412C">
        <w:rPr>
          <w:rFonts w:ascii="Arial" w:hAnsi="Arial" w:cs="Arial"/>
          <w:noProof w:val="0"/>
          <w:sz w:val="22"/>
          <w:szCs w:val="22"/>
        </w:rPr>
        <w:tab/>
        <w:t>energy transfers across empty space or through another substance without heating it.</w:t>
      </w:r>
    </w:p>
    <w:p w14:paraId="6682C842" w14:textId="6F2A8C43" w:rsidR="004E7B28" w:rsidRPr="00CE412C" w:rsidRDefault="004E7B28" w:rsidP="004E7B28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</w:r>
      <w:r w:rsidR="00D26735" w:rsidRPr="00CE412C">
        <w:rPr>
          <w:rFonts w:ascii="Arial" w:hAnsi="Arial" w:cs="Arial"/>
          <w:noProof w:val="0"/>
          <w:sz w:val="22"/>
          <w:szCs w:val="22"/>
        </w:rPr>
        <w:t>(d)</w:t>
      </w:r>
      <w:r w:rsidRPr="00CE412C">
        <w:rPr>
          <w:rFonts w:ascii="Arial" w:hAnsi="Arial" w:cs="Arial"/>
          <w:noProof w:val="0"/>
          <w:sz w:val="22"/>
          <w:szCs w:val="22"/>
        </w:rPr>
        <w:tab/>
        <w:t>conduction and radiation always occur as well.</w:t>
      </w:r>
    </w:p>
    <w:p w14:paraId="42496BCF" w14:textId="77777777" w:rsidR="004E7B28" w:rsidRPr="00CE412C" w:rsidRDefault="004E7B28" w:rsidP="004E7B28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15B9CA41" w14:textId="5C645421" w:rsidR="004E7B28" w:rsidRPr="00CE412C" w:rsidRDefault="003366A9" w:rsidP="004E7B28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>17</w:t>
      </w:r>
      <w:r w:rsidR="004E7B28" w:rsidRPr="00CE412C">
        <w:rPr>
          <w:rFonts w:ascii="Arial" w:hAnsi="Arial" w:cs="Arial"/>
          <w:noProof w:val="0"/>
          <w:sz w:val="22"/>
          <w:szCs w:val="22"/>
        </w:rPr>
        <w:t>.</w:t>
      </w:r>
      <w:r w:rsidR="004E7B28" w:rsidRPr="00CE412C">
        <w:rPr>
          <w:rFonts w:ascii="Arial" w:hAnsi="Arial" w:cs="Arial"/>
          <w:noProof w:val="0"/>
          <w:sz w:val="22"/>
          <w:szCs w:val="22"/>
        </w:rPr>
        <w:tab/>
        <w:t>A substance (or medium) is needed to transfer heat energy in the case of:</w:t>
      </w:r>
    </w:p>
    <w:p w14:paraId="1390E23A" w14:textId="77777777" w:rsidR="004E7B28" w:rsidRPr="00CE412C" w:rsidRDefault="004E7B28" w:rsidP="004E7B28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384390E7" w14:textId="0EB337AF" w:rsidR="004E7B28" w:rsidRPr="00CE412C" w:rsidRDefault="004E7B28" w:rsidP="004E7B28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</w:r>
      <w:r w:rsidR="005A29D8" w:rsidRPr="00CE412C">
        <w:rPr>
          <w:rFonts w:ascii="Arial" w:hAnsi="Arial" w:cs="Arial"/>
          <w:noProof w:val="0"/>
          <w:sz w:val="22"/>
          <w:szCs w:val="22"/>
        </w:rPr>
        <w:t>(a)</w:t>
      </w:r>
      <w:r w:rsidRPr="00CE412C">
        <w:rPr>
          <w:rFonts w:ascii="Arial" w:hAnsi="Arial" w:cs="Arial"/>
          <w:noProof w:val="0"/>
          <w:sz w:val="22"/>
          <w:szCs w:val="22"/>
        </w:rPr>
        <w:tab/>
        <w:t>radiation.</w:t>
      </w:r>
    </w:p>
    <w:p w14:paraId="131AD2D9" w14:textId="23F9BDA7" w:rsidR="004E7B28" w:rsidRPr="00CE412C" w:rsidRDefault="004E7B28" w:rsidP="004E7B28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</w:r>
      <w:r w:rsidR="005A29D8" w:rsidRPr="00CE412C">
        <w:rPr>
          <w:rFonts w:ascii="Arial" w:hAnsi="Arial" w:cs="Arial"/>
          <w:noProof w:val="0"/>
          <w:sz w:val="22"/>
          <w:szCs w:val="22"/>
        </w:rPr>
        <w:t>(b)</w:t>
      </w:r>
      <w:r w:rsidRPr="00CE412C">
        <w:rPr>
          <w:rFonts w:ascii="Arial" w:hAnsi="Arial" w:cs="Arial"/>
          <w:noProof w:val="0"/>
          <w:sz w:val="22"/>
          <w:szCs w:val="22"/>
        </w:rPr>
        <w:tab/>
        <w:t>conduction.</w:t>
      </w:r>
    </w:p>
    <w:p w14:paraId="07179C03" w14:textId="3845A2F8" w:rsidR="004E7B28" w:rsidRPr="00CE412C" w:rsidRDefault="004E7B28" w:rsidP="004E7B28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</w:r>
      <w:r w:rsidR="005A29D8" w:rsidRPr="00CE412C">
        <w:rPr>
          <w:rFonts w:ascii="Arial" w:hAnsi="Arial" w:cs="Arial"/>
          <w:noProof w:val="0"/>
          <w:sz w:val="22"/>
          <w:szCs w:val="22"/>
        </w:rPr>
        <w:t>(c)</w:t>
      </w:r>
      <w:r w:rsidRPr="00CE412C">
        <w:rPr>
          <w:rFonts w:ascii="Arial" w:hAnsi="Arial" w:cs="Arial"/>
          <w:noProof w:val="0"/>
          <w:sz w:val="22"/>
          <w:szCs w:val="22"/>
        </w:rPr>
        <w:tab/>
        <w:t>conduction and convection.</w:t>
      </w:r>
    </w:p>
    <w:p w14:paraId="2FC8D603" w14:textId="5F0B205F" w:rsidR="004E7B28" w:rsidRPr="00CE412C" w:rsidRDefault="004E7B28" w:rsidP="004E7B28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</w:r>
      <w:r w:rsidR="005A29D8" w:rsidRPr="00CE412C">
        <w:rPr>
          <w:rFonts w:ascii="Arial" w:hAnsi="Arial" w:cs="Arial"/>
          <w:noProof w:val="0"/>
          <w:sz w:val="22"/>
          <w:szCs w:val="22"/>
        </w:rPr>
        <w:t>(d)</w:t>
      </w:r>
      <w:r w:rsidRPr="00CE412C">
        <w:rPr>
          <w:rFonts w:ascii="Arial" w:hAnsi="Arial" w:cs="Arial"/>
          <w:noProof w:val="0"/>
          <w:sz w:val="22"/>
          <w:szCs w:val="22"/>
        </w:rPr>
        <w:tab/>
        <w:t>radiation and conduction.</w:t>
      </w:r>
    </w:p>
    <w:p w14:paraId="46C71066" w14:textId="77777777" w:rsidR="004E7B28" w:rsidRPr="00CE412C" w:rsidRDefault="004E7B28" w:rsidP="004E7B28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5DCCF4B1" w14:textId="61BC9994" w:rsidR="005E1CD2" w:rsidRPr="00CE412C" w:rsidRDefault="003366A9" w:rsidP="005E1CD2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>18</w:t>
      </w:r>
      <w:r w:rsidR="004E7B28" w:rsidRPr="00CE412C">
        <w:rPr>
          <w:rFonts w:ascii="Arial" w:hAnsi="Arial" w:cs="Arial"/>
          <w:noProof w:val="0"/>
          <w:sz w:val="22"/>
          <w:szCs w:val="22"/>
        </w:rPr>
        <w:t>.</w:t>
      </w:r>
      <w:r w:rsidR="004E7B28" w:rsidRPr="00CE412C">
        <w:rPr>
          <w:rFonts w:ascii="Arial" w:hAnsi="Arial" w:cs="Arial"/>
          <w:noProof w:val="0"/>
          <w:sz w:val="22"/>
          <w:szCs w:val="22"/>
        </w:rPr>
        <w:tab/>
      </w:r>
      <w:r w:rsidR="005E1CD2" w:rsidRPr="00CE412C">
        <w:rPr>
          <w:rFonts w:ascii="Arial" w:hAnsi="Arial" w:cs="Arial"/>
          <w:noProof w:val="0"/>
          <w:sz w:val="22"/>
          <w:szCs w:val="22"/>
        </w:rPr>
        <w:t>A sound wave consists of a series of alternate regions of high and low pressure called:</w:t>
      </w:r>
    </w:p>
    <w:p w14:paraId="1AD409C3" w14:textId="77777777" w:rsidR="005E1CD2" w:rsidRPr="00CE412C" w:rsidRDefault="005E1CD2" w:rsidP="005E1CD2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</w:r>
    </w:p>
    <w:p w14:paraId="5387410D" w14:textId="33E13AB5" w:rsidR="005E1CD2" w:rsidRPr="00CE412C" w:rsidRDefault="005E1CD2" w:rsidP="005E1CD2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</w:r>
      <w:r w:rsidR="005A29D8" w:rsidRPr="00CE412C">
        <w:rPr>
          <w:rFonts w:ascii="Arial" w:hAnsi="Arial" w:cs="Arial"/>
          <w:noProof w:val="0"/>
          <w:sz w:val="22"/>
          <w:szCs w:val="22"/>
        </w:rPr>
        <w:t>(a)</w:t>
      </w:r>
      <w:r w:rsidR="003366A9" w:rsidRPr="00CE412C">
        <w:rPr>
          <w:rFonts w:ascii="Arial" w:hAnsi="Arial" w:cs="Arial"/>
          <w:noProof w:val="0"/>
          <w:sz w:val="22"/>
          <w:szCs w:val="22"/>
        </w:rPr>
        <w:tab/>
      </w:r>
      <w:r w:rsidRPr="00CE412C">
        <w:rPr>
          <w:rFonts w:ascii="Arial" w:hAnsi="Arial" w:cs="Arial"/>
          <w:noProof w:val="0"/>
          <w:sz w:val="22"/>
          <w:szCs w:val="22"/>
        </w:rPr>
        <w:t>vibrations.</w:t>
      </w:r>
    </w:p>
    <w:p w14:paraId="06D766F1" w14:textId="2FC66939" w:rsidR="005E1CD2" w:rsidRPr="00CE412C" w:rsidRDefault="005E1CD2" w:rsidP="005E1CD2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</w:r>
      <w:r w:rsidR="005A29D8" w:rsidRPr="00CE412C">
        <w:rPr>
          <w:rFonts w:ascii="Arial" w:hAnsi="Arial" w:cs="Arial"/>
          <w:noProof w:val="0"/>
          <w:sz w:val="22"/>
          <w:szCs w:val="22"/>
        </w:rPr>
        <w:t>(b)</w:t>
      </w:r>
      <w:r w:rsidR="003366A9" w:rsidRPr="00CE412C">
        <w:rPr>
          <w:rFonts w:ascii="Arial" w:hAnsi="Arial" w:cs="Arial"/>
          <w:noProof w:val="0"/>
          <w:sz w:val="22"/>
          <w:szCs w:val="22"/>
        </w:rPr>
        <w:tab/>
      </w:r>
      <w:r w:rsidRPr="00CE412C">
        <w:rPr>
          <w:rFonts w:ascii="Arial" w:hAnsi="Arial" w:cs="Arial"/>
          <w:noProof w:val="0"/>
          <w:sz w:val="22"/>
          <w:szCs w:val="22"/>
        </w:rPr>
        <w:t>alternating frequencies.</w:t>
      </w:r>
    </w:p>
    <w:p w14:paraId="1094EF84" w14:textId="70803A65" w:rsidR="005E1CD2" w:rsidRPr="00CE412C" w:rsidRDefault="005E1CD2" w:rsidP="005E1CD2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</w:r>
      <w:r w:rsidR="005A29D8" w:rsidRPr="00CE412C">
        <w:rPr>
          <w:rFonts w:ascii="Arial" w:hAnsi="Arial" w:cs="Arial"/>
          <w:noProof w:val="0"/>
          <w:sz w:val="22"/>
          <w:szCs w:val="22"/>
        </w:rPr>
        <w:t>(c)</w:t>
      </w:r>
      <w:r w:rsidR="003366A9" w:rsidRPr="00CE412C">
        <w:rPr>
          <w:rFonts w:ascii="Arial" w:hAnsi="Arial" w:cs="Arial"/>
          <w:noProof w:val="0"/>
          <w:sz w:val="22"/>
          <w:szCs w:val="22"/>
        </w:rPr>
        <w:t xml:space="preserve"> </w:t>
      </w:r>
      <w:r w:rsidR="003366A9" w:rsidRPr="00CE412C">
        <w:rPr>
          <w:rFonts w:ascii="Arial" w:hAnsi="Arial" w:cs="Arial"/>
          <w:noProof w:val="0"/>
          <w:sz w:val="22"/>
          <w:szCs w:val="22"/>
        </w:rPr>
        <w:tab/>
      </w:r>
      <w:r w:rsidRPr="00CE412C">
        <w:rPr>
          <w:rFonts w:ascii="Arial" w:hAnsi="Arial" w:cs="Arial"/>
          <w:noProof w:val="0"/>
          <w:sz w:val="22"/>
          <w:szCs w:val="22"/>
        </w:rPr>
        <w:t>different media.</w:t>
      </w:r>
    </w:p>
    <w:p w14:paraId="3CB544C3" w14:textId="66914B55" w:rsidR="005E1CD2" w:rsidRPr="00CE412C" w:rsidRDefault="005E1CD2" w:rsidP="005E1CD2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</w:r>
      <w:r w:rsidR="005A29D8" w:rsidRPr="00CE412C">
        <w:rPr>
          <w:rFonts w:ascii="Arial" w:hAnsi="Arial" w:cs="Arial"/>
          <w:noProof w:val="0"/>
          <w:sz w:val="22"/>
          <w:szCs w:val="22"/>
        </w:rPr>
        <w:t>(d)</w:t>
      </w:r>
      <w:r w:rsidR="003366A9" w:rsidRPr="00CE412C">
        <w:rPr>
          <w:rFonts w:ascii="Arial" w:hAnsi="Arial" w:cs="Arial"/>
          <w:noProof w:val="0"/>
          <w:sz w:val="22"/>
          <w:szCs w:val="22"/>
        </w:rPr>
        <w:t xml:space="preserve"> </w:t>
      </w:r>
      <w:r w:rsidR="003366A9" w:rsidRPr="00CE412C">
        <w:rPr>
          <w:rFonts w:ascii="Arial" w:hAnsi="Arial" w:cs="Arial"/>
          <w:noProof w:val="0"/>
          <w:sz w:val="22"/>
          <w:szCs w:val="22"/>
        </w:rPr>
        <w:tab/>
      </w:r>
      <w:r w:rsidRPr="00CE412C">
        <w:rPr>
          <w:rFonts w:ascii="Arial" w:hAnsi="Arial" w:cs="Arial"/>
          <w:noProof w:val="0"/>
          <w:sz w:val="22"/>
          <w:szCs w:val="22"/>
        </w:rPr>
        <w:t>compressions and rarefactions.</w:t>
      </w:r>
    </w:p>
    <w:p w14:paraId="111BD452" w14:textId="77777777" w:rsidR="005E1CD2" w:rsidRPr="00CE412C" w:rsidRDefault="005E1CD2" w:rsidP="005E1CD2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73ACFB58" w14:textId="3AE8FE08" w:rsidR="00DE73F5" w:rsidRPr="00CE412C" w:rsidRDefault="003366A9" w:rsidP="00F610F0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>19</w:t>
      </w:r>
      <w:r w:rsidR="00DE73F5" w:rsidRPr="00CE412C">
        <w:rPr>
          <w:rFonts w:ascii="Arial" w:hAnsi="Arial" w:cs="Arial"/>
          <w:noProof w:val="0"/>
          <w:sz w:val="22"/>
          <w:szCs w:val="22"/>
        </w:rPr>
        <w:t>.</w:t>
      </w:r>
      <w:r w:rsidR="00DE73F5" w:rsidRPr="00CE412C">
        <w:rPr>
          <w:rFonts w:ascii="Arial" w:hAnsi="Arial" w:cs="Arial"/>
          <w:noProof w:val="0"/>
          <w:sz w:val="22"/>
          <w:szCs w:val="22"/>
        </w:rPr>
        <w:tab/>
        <w:t xml:space="preserve">Light </w:t>
      </w:r>
      <w:r w:rsidR="001F220A" w:rsidRPr="00CE412C">
        <w:rPr>
          <w:rFonts w:ascii="Arial" w:hAnsi="Arial" w:cs="Arial"/>
          <w:noProof w:val="0"/>
          <w:sz w:val="22"/>
          <w:szCs w:val="22"/>
        </w:rPr>
        <w:t>going from air into glass</w:t>
      </w:r>
      <w:r w:rsidR="00DE73F5" w:rsidRPr="00CE412C">
        <w:rPr>
          <w:rFonts w:ascii="Arial" w:hAnsi="Arial" w:cs="Arial"/>
          <w:noProof w:val="0"/>
          <w:sz w:val="22"/>
          <w:szCs w:val="22"/>
        </w:rPr>
        <w:t>:</w:t>
      </w:r>
    </w:p>
    <w:p w14:paraId="4E334997" w14:textId="77777777" w:rsidR="00DE73F5" w:rsidRPr="00CE412C" w:rsidRDefault="00DE73F5" w:rsidP="00F610F0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 xml:space="preserve"> </w:t>
      </w:r>
    </w:p>
    <w:p w14:paraId="209B11FB" w14:textId="05E50614" w:rsidR="00DE73F5" w:rsidRPr="00CE412C" w:rsidRDefault="00DE73F5" w:rsidP="00F610F0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</w:r>
      <w:r w:rsidR="005A29D8" w:rsidRPr="00CE412C">
        <w:rPr>
          <w:rFonts w:ascii="Arial" w:hAnsi="Arial" w:cs="Arial"/>
          <w:noProof w:val="0"/>
          <w:sz w:val="22"/>
          <w:szCs w:val="22"/>
        </w:rPr>
        <w:t>(a)</w:t>
      </w:r>
      <w:r w:rsidRPr="00CE412C">
        <w:rPr>
          <w:rFonts w:ascii="Arial" w:hAnsi="Arial" w:cs="Arial"/>
          <w:noProof w:val="0"/>
          <w:sz w:val="22"/>
          <w:szCs w:val="22"/>
        </w:rPr>
        <w:tab/>
        <w:t>speeds up slightly and bends towards the normal.</w:t>
      </w:r>
    </w:p>
    <w:p w14:paraId="780D81C7" w14:textId="71D6C9BB" w:rsidR="00DE73F5" w:rsidRPr="00CE412C" w:rsidRDefault="00DE73F5" w:rsidP="00F610F0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</w:r>
      <w:r w:rsidR="005A29D8" w:rsidRPr="00CE412C">
        <w:rPr>
          <w:rFonts w:ascii="Arial" w:hAnsi="Arial" w:cs="Arial"/>
          <w:noProof w:val="0"/>
          <w:sz w:val="22"/>
          <w:szCs w:val="22"/>
        </w:rPr>
        <w:t>(b)</w:t>
      </w:r>
      <w:r w:rsidRPr="00CE412C">
        <w:rPr>
          <w:rFonts w:ascii="Arial" w:hAnsi="Arial" w:cs="Arial"/>
          <w:noProof w:val="0"/>
          <w:sz w:val="22"/>
          <w:szCs w:val="22"/>
        </w:rPr>
        <w:tab/>
        <w:t>speeds up slightly and bends away from the normal.</w:t>
      </w:r>
    </w:p>
    <w:p w14:paraId="3938A6F4" w14:textId="48C0FABE" w:rsidR="00DE73F5" w:rsidRPr="00CE412C" w:rsidRDefault="00DE73F5" w:rsidP="00F610F0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</w:r>
      <w:r w:rsidR="005A29D8" w:rsidRPr="00CE412C">
        <w:rPr>
          <w:rFonts w:ascii="Arial" w:hAnsi="Arial" w:cs="Arial"/>
          <w:noProof w:val="0"/>
          <w:sz w:val="22"/>
          <w:szCs w:val="22"/>
        </w:rPr>
        <w:t>(c)</w:t>
      </w:r>
      <w:r w:rsidR="001F220A" w:rsidRPr="00CE412C">
        <w:rPr>
          <w:rFonts w:ascii="Arial" w:hAnsi="Arial" w:cs="Arial"/>
          <w:noProof w:val="0"/>
          <w:sz w:val="22"/>
          <w:szCs w:val="22"/>
        </w:rPr>
        <w:t xml:space="preserve">     </w:t>
      </w:r>
      <w:r w:rsidRPr="00CE412C">
        <w:rPr>
          <w:rFonts w:ascii="Arial" w:hAnsi="Arial" w:cs="Arial"/>
          <w:noProof w:val="0"/>
          <w:sz w:val="22"/>
          <w:szCs w:val="22"/>
        </w:rPr>
        <w:t>slows down slightly and bends away from the normal.</w:t>
      </w:r>
    </w:p>
    <w:p w14:paraId="4D69BBA0" w14:textId="3B364FA7" w:rsidR="00DE73F5" w:rsidRPr="00CE412C" w:rsidRDefault="00DE73F5" w:rsidP="00F610F0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 xml:space="preserve">         </w:t>
      </w:r>
      <w:r w:rsidR="005A29D8" w:rsidRPr="00CE412C">
        <w:rPr>
          <w:rFonts w:ascii="Arial" w:hAnsi="Arial" w:cs="Arial"/>
          <w:noProof w:val="0"/>
          <w:sz w:val="22"/>
          <w:szCs w:val="22"/>
        </w:rPr>
        <w:t>(d)</w:t>
      </w:r>
      <w:r w:rsidR="001F220A" w:rsidRPr="00CE412C">
        <w:rPr>
          <w:rFonts w:ascii="Arial" w:hAnsi="Arial" w:cs="Arial"/>
          <w:noProof w:val="0"/>
          <w:sz w:val="22"/>
          <w:szCs w:val="22"/>
        </w:rPr>
        <w:t xml:space="preserve">     </w:t>
      </w:r>
      <w:r w:rsidRPr="00CE412C">
        <w:rPr>
          <w:rFonts w:ascii="Arial" w:hAnsi="Arial" w:cs="Arial"/>
          <w:noProof w:val="0"/>
          <w:sz w:val="22"/>
          <w:szCs w:val="22"/>
        </w:rPr>
        <w:t>slows down slightly and bends towards the normal.</w:t>
      </w:r>
    </w:p>
    <w:p w14:paraId="6C4FD2EC" w14:textId="77777777" w:rsidR="005E1CD2" w:rsidRPr="00CE412C" w:rsidRDefault="005E1CD2" w:rsidP="00F610F0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4D5B93DB" w14:textId="4A381090" w:rsidR="00F610F0" w:rsidRPr="00CE412C" w:rsidRDefault="003366A9" w:rsidP="00F610F0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>20</w:t>
      </w:r>
      <w:r w:rsidR="00F610F0" w:rsidRPr="00CE412C">
        <w:rPr>
          <w:rFonts w:ascii="Arial" w:hAnsi="Arial" w:cs="Arial"/>
          <w:noProof w:val="0"/>
          <w:sz w:val="22"/>
          <w:szCs w:val="22"/>
        </w:rPr>
        <w:t>.</w:t>
      </w:r>
      <w:r w:rsidR="00F610F0" w:rsidRPr="00CE412C">
        <w:rPr>
          <w:rFonts w:ascii="Arial" w:hAnsi="Arial" w:cs="Arial"/>
          <w:noProof w:val="0"/>
          <w:sz w:val="22"/>
          <w:szCs w:val="22"/>
        </w:rPr>
        <w:tab/>
        <w:t xml:space="preserve">A </w:t>
      </w:r>
      <w:r w:rsidR="00F610F0" w:rsidRPr="00CE412C">
        <w:rPr>
          <w:rFonts w:ascii="Arial" w:hAnsi="Arial" w:cs="Arial"/>
          <w:b/>
          <w:i/>
          <w:noProof w:val="0"/>
          <w:sz w:val="22"/>
          <w:szCs w:val="22"/>
        </w:rPr>
        <w:t>convex lens</w:t>
      </w:r>
      <w:r w:rsidR="00F610F0" w:rsidRPr="00CE412C">
        <w:rPr>
          <w:rFonts w:ascii="Arial" w:hAnsi="Arial" w:cs="Arial"/>
          <w:noProof w:val="0"/>
          <w:sz w:val="22"/>
          <w:szCs w:val="22"/>
        </w:rPr>
        <w:t xml:space="preserve"> is a piece of glass or plastic used to bend light. It is:</w:t>
      </w:r>
    </w:p>
    <w:p w14:paraId="4D441698" w14:textId="77777777" w:rsidR="00F610F0" w:rsidRPr="00CE412C" w:rsidRDefault="00F610F0" w:rsidP="00F610F0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48239D7C" w14:textId="660DD6DC" w:rsidR="00F610F0" w:rsidRPr="00CE412C" w:rsidRDefault="00F610F0" w:rsidP="00F610F0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</w:r>
      <w:r w:rsidR="00667425" w:rsidRPr="00CE412C">
        <w:rPr>
          <w:rFonts w:ascii="Arial" w:hAnsi="Arial" w:cs="Arial"/>
          <w:noProof w:val="0"/>
          <w:sz w:val="22"/>
          <w:szCs w:val="22"/>
        </w:rPr>
        <w:t>(a)</w:t>
      </w:r>
      <w:r w:rsidRPr="00CE412C">
        <w:rPr>
          <w:rFonts w:ascii="Arial" w:hAnsi="Arial" w:cs="Arial"/>
          <w:noProof w:val="0"/>
          <w:sz w:val="22"/>
          <w:szCs w:val="22"/>
        </w:rPr>
        <w:tab/>
        <w:t>even in thickness.</w:t>
      </w:r>
    </w:p>
    <w:p w14:paraId="195D76D7" w14:textId="4D28358D" w:rsidR="00F610F0" w:rsidRPr="00CE412C" w:rsidRDefault="00F610F0" w:rsidP="00F610F0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</w:r>
      <w:r w:rsidR="00667425" w:rsidRPr="00CE412C">
        <w:rPr>
          <w:rFonts w:ascii="Arial" w:hAnsi="Arial" w:cs="Arial"/>
          <w:noProof w:val="0"/>
          <w:sz w:val="22"/>
          <w:szCs w:val="22"/>
        </w:rPr>
        <w:t>(b)</w:t>
      </w:r>
      <w:r w:rsidRPr="00CE412C">
        <w:rPr>
          <w:rFonts w:ascii="Arial" w:hAnsi="Arial" w:cs="Arial"/>
          <w:noProof w:val="0"/>
          <w:sz w:val="22"/>
          <w:szCs w:val="22"/>
        </w:rPr>
        <w:tab/>
        <w:t>narrower at each end than at its centre.</w:t>
      </w:r>
    </w:p>
    <w:p w14:paraId="31A4D2F3" w14:textId="4F2E3110" w:rsidR="00F610F0" w:rsidRPr="00CE412C" w:rsidRDefault="00F610F0" w:rsidP="00F610F0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</w:r>
      <w:r w:rsidR="00667425" w:rsidRPr="00CE412C">
        <w:rPr>
          <w:rFonts w:ascii="Arial" w:hAnsi="Arial" w:cs="Arial"/>
          <w:noProof w:val="0"/>
          <w:sz w:val="22"/>
          <w:szCs w:val="22"/>
        </w:rPr>
        <w:t>(c)</w:t>
      </w:r>
      <w:r w:rsidRPr="00CE412C">
        <w:rPr>
          <w:rFonts w:ascii="Arial" w:hAnsi="Arial" w:cs="Arial"/>
          <w:noProof w:val="0"/>
          <w:sz w:val="22"/>
          <w:szCs w:val="22"/>
        </w:rPr>
        <w:tab/>
        <w:t>wider at each end than at its centre.</w:t>
      </w:r>
    </w:p>
    <w:p w14:paraId="1B3D7AA3" w14:textId="090502A0" w:rsidR="00F610F0" w:rsidRPr="00CE412C" w:rsidRDefault="00F610F0" w:rsidP="00F610F0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</w:r>
      <w:r w:rsidR="00667425" w:rsidRPr="00CE412C">
        <w:rPr>
          <w:rFonts w:ascii="Arial" w:hAnsi="Arial" w:cs="Arial"/>
          <w:noProof w:val="0"/>
          <w:sz w:val="22"/>
          <w:szCs w:val="22"/>
        </w:rPr>
        <w:t>(d)</w:t>
      </w:r>
      <w:r w:rsidRPr="00CE412C">
        <w:rPr>
          <w:rFonts w:ascii="Arial" w:hAnsi="Arial" w:cs="Arial"/>
          <w:noProof w:val="0"/>
          <w:sz w:val="22"/>
          <w:szCs w:val="22"/>
        </w:rPr>
        <w:tab/>
        <w:t>narrow at one end and thick at the opposite end.</w:t>
      </w:r>
    </w:p>
    <w:p w14:paraId="20968832" w14:textId="77777777" w:rsidR="00F610F0" w:rsidRPr="00CE412C" w:rsidRDefault="00F610F0" w:rsidP="00F610F0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49F3BCDB" w14:textId="2EA01A1D" w:rsidR="00F610F0" w:rsidRPr="00CE412C" w:rsidRDefault="003366A9" w:rsidP="00F610F0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>21</w:t>
      </w:r>
      <w:r w:rsidR="00F610F0" w:rsidRPr="00CE412C">
        <w:rPr>
          <w:rFonts w:ascii="Arial" w:hAnsi="Arial" w:cs="Arial"/>
          <w:noProof w:val="0"/>
          <w:sz w:val="22"/>
          <w:szCs w:val="22"/>
        </w:rPr>
        <w:t>.</w:t>
      </w:r>
      <w:r w:rsidR="00F610F0" w:rsidRPr="00CE412C">
        <w:rPr>
          <w:rFonts w:ascii="Arial" w:hAnsi="Arial" w:cs="Arial"/>
          <w:noProof w:val="0"/>
          <w:sz w:val="22"/>
          <w:szCs w:val="22"/>
        </w:rPr>
        <w:tab/>
        <w:t>Compare the way that dark and light substances absorb and emit radiation.</w:t>
      </w:r>
    </w:p>
    <w:p w14:paraId="26A0FD78" w14:textId="77777777" w:rsidR="00F610F0" w:rsidRPr="00CE412C" w:rsidRDefault="00F610F0" w:rsidP="00F610F0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0928AB41" w14:textId="77777777" w:rsidR="00F610F0" w:rsidRPr="00CE412C" w:rsidRDefault="00F610F0" w:rsidP="00F610F0">
      <w:pPr>
        <w:tabs>
          <w:tab w:val="left" w:pos="567"/>
        </w:tabs>
        <w:ind w:left="142"/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  <w:t>(a)</w:t>
      </w:r>
      <w:r w:rsidRPr="00CE412C">
        <w:rPr>
          <w:rFonts w:ascii="Arial" w:hAnsi="Arial" w:cs="Arial"/>
          <w:noProof w:val="0"/>
          <w:sz w:val="22"/>
          <w:szCs w:val="22"/>
        </w:rPr>
        <w:tab/>
        <w:t xml:space="preserve">Dark objects </w:t>
      </w:r>
      <w:r w:rsidRPr="00CE412C">
        <w:rPr>
          <w:rFonts w:ascii="Arial" w:hAnsi="Arial" w:cs="Arial"/>
          <w:b/>
          <w:i/>
          <w:noProof w:val="0"/>
          <w:sz w:val="22"/>
          <w:szCs w:val="22"/>
        </w:rPr>
        <w:t>absorb</w:t>
      </w:r>
      <w:r w:rsidRPr="00CE412C">
        <w:rPr>
          <w:rFonts w:ascii="Arial" w:hAnsi="Arial" w:cs="Arial"/>
          <w:noProof w:val="0"/>
          <w:sz w:val="22"/>
          <w:szCs w:val="22"/>
        </w:rPr>
        <w:t xml:space="preserve"> </w:t>
      </w:r>
      <w:r w:rsidRPr="00CE412C">
        <w:rPr>
          <w:rFonts w:ascii="Arial" w:hAnsi="Arial" w:cs="Arial"/>
          <w:b/>
          <w:i/>
          <w:noProof w:val="0"/>
          <w:sz w:val="22"/>
          <w:szCs w:val="22"/>
        </w:rPr>
        <w:t>less</w:t>
      </w:r>
      <w:r w:rsidRPr="00CE412C">
        <w:rPr>
          <w:rFonts w:ascii="Arial" w:hAnsi="Arial" w:cs="Arial"/>
          <w:noProof w:val="0"/>
          <w:sz w:val="22"/>
          <w:szCs w:val="22"/>
        </w:rPr>
        <w:t xml:space="preserve"> and </w:t>
      </w:r>
      <w:r w:rsidRPr="00CE412C">
        <w:rPr>
          <w:rFonts w:ascii="Arial" w:hAnsi="Arial" w:cs="Arial"/>
          <w:b/>
          <w:i/>
          <w:noProof w:val="0"/>
          <w:sz w:val="22"/>
          <w:szCs w:val="22"/>
        </w:rPr>
        <w:t>release</w:t>
      </w:r>
      <w:r w:rsidRPr="00CE412C">
        <w:rPr>
          <w:rFonts w:ascii="Arial" w:hAnsi="Arial" w:cs="Arial"/>
          <w:noProof w:val="0"/>
          <w:sz w:val="22"/>
          <w:szCs w:val="22"/>
        </w:rPr>
        <w:t xml:space="preserve"> </w:t>
      </w:r>
      <w:r w:rsidRPr="00CE412C">
        <w:rPr>
          <w:rFonts w:ascii="Arial" w:hAnsi="Arial" w:cs="Arial"/>
          <w:b/>
          <w:i/>
          <w:noProof w:val="0"/>
          <w:sz w:val="22"/>
          <w:szCs w:val="22"/>
        </w:rPr>
        <w:t>less</w:t>
      </w:r>
      <w:r w:rsidRPr="00CE412C">
        <w:rPr>
          <w:rFonts w:ascii="Arial" w:hAnsi="Arial" w:cs="Arial"/>
          <w:noProof w:val="0"/>
          <w:sz w:val="22"/>
          <w:szCs w:val="22"/>
        </w:rPr>
        <w:t xml:space="preserve"> radiation than light coloured objects.</w:t>
      </w:r>
    </w:p>
    <w:p w14:paraId="783E9B1A" w14:textId="77777777" w:rsidR="00F610F0" w:rsidRPr="00CE412C" w:rsidRDefault="00F610F0" w:rsidP="00F610F0">
      <w:pPr>
        <w:tabs>
          <w:tab w:val="left" w:pos="567"/>
        </w:tabs>
        <w:ind w:left="142"/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  <w:t>(b)</w:t>
      </w:r>
      <w:r w:rsidRPr="00CE412C">
        <w:rPr>
          <w:rFonts w:ascii="Arial" w:hAnsi="Arial" w:cs="Arial"/>
          <w:noProof w:val="0"/>
          <w:sz w:val="22"/>
          <w:szCs w:val="22"/>
        </w:rPr>
        <w:tab/>
        <w:t xml:space="preserve">Dark objects </w:t>
      </w:r>
      <w:r w:rsidRPr="00CE412C">
        <w:rPr>
          <w:rFonts w:ascii="Arial" w:hAnsi="Arial" w:cs="Arial"/>
          <w:b/>
          <w:i/>
          <w:noProof w:val="0"/>
          <w:sz w:val="22"/>
          <w:szCs w:val="22"/>
        </w:rPr>
        <w:t>absorb</w:t>
      </w:r>
      <w:r w:rsidRPr="00CE412C">
        <w:rPr>
          <w:rFonts w:ascii="Arial" w:hAnsi="Arial" w:cs="Arial"/>
          <w:noProof w:val="0"/>
          <w:sz w:val="22"/>
          <w:szCs w:val="22"/>
        </w:rPr>
        <w:t xml:space="preserve"> </w:t>
      </w:r>
      <w:r w:rsidRPr="00CE412C">
        <w:rPr>
          <w:rFonts w:ascii="Arial" w:hAnsi="Arial" w:cs="Arial"/>
          <w:b/>
          <w:i/>
          <w:noProof w:val="0"/>
          <w:sz w:val="22"/>
          <w:szCs w:val="22"/>
        </w:rPr>
        <w:t>less</w:t>
      </w:r>
      <w:r w:rsidRPr="00CE412C">
        <w:rPr>
          <w:rFonts w:ascii="Arial" w:hAnsi="Arial" w:cs="Arial"/>
          <w:noProof w:val="0"/>
          <w:sz w:val="22"/>
          <w:szCs w:val="22"/>
        </w:rPr>
        <w:t xml:space="preserve"> and </w:t>
      </w:r>
      <w:r w:rsidRPr="00CE412C">
        <w:rPr>
          <w:rFonts w:ascii="Arial" w:hAnsi="Arial" w:cs="Arial"/>
          <w:b/>
          <w:i/>
          <w:noProof w:val="0"/>
          <w:sz w:val="22"/>
          <w:szCs w:val="22"/>
        </w:rPr>
        <w:t>release</w:t>
      </w:r>
      <w:r w:rsidRPr="00CE412C">
        <w:rPr>
          <w:rFonts w:ascii="Arial" w:hAnsi="Arial" w:cs="Arial"/>
          <w:noProof w:val="0"/>
          <w:sz w:val="22"/>
          <w:szCs w:val="22"/>
        </w:rPr>
        <w:t xml:space="preserve"> </w:t>
      </w:r>
      <w:r w:rsidRPr="00CE412C">
        <w:rPr>
          <w:rFonts w:ascii="Arial" w:hAnsi="Arial" w:cs="Arial"/>
          <w:b/>
          <w:i/>
          <w:noProof w:val="0"/>
          <w:sz w:val="22"/>
          <w:szCs w:val="22"/>
        </w:rPr>
        <w:t>more</w:t>
      </w:r>
      <w:r w:rsidRPr="00CE412C">
        <w:rPr>
          <w:rFonts w:ascii="Arial" w:hAnsi="Arial" w:cs="Arial"/>
          <w:noProof w:val="0"/>
          <w:sz w:val="22"/>
          <w:szCs w:val="22"/>
        </w:rPr>
        <w:t xml:space="preserve"> radiation than light coloured objects.</w:t>
      </w:r>
    </w:p>
    <w:p w14:paraId="14D12105" w14:textId="77777777" w:rsidR="00F610F0" w:rsidRPr="00CE412C" w:rsidRDefault="00F610F0" w:rsidP="00F610F0">
      <w:pPr>
        <w:tabs>
          <w:tab w:val="left" w:pos="567"/>
        </w:tabs>
        <w:ind w:left="142"/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  <w:t>(c)</w:t>
      </w:r>
      <w:r w:rsidRPr="00CE412C">
        <w:rPr>
          <w:rFonts w:ascii="Arial" w:hAnsi="Arial" w:cs="Arial"/>
          <w:noProof w:val="0"/>
          <w:sz w:val="22"/>
          <w:szCs w:val="22"/>
        </w:rPr>
        <w:tab/>
        <w:t xml:space="preserve">Dark objects </w:t>
      </w:r>
      <w:r w:rsidRPr="00CE412C">
        <w:rPr>
          <w:rFonts w:ascii="Arial" w:hAnsi="Arial" w:cs="Arial"/>
          <w:b/>
          <w:i/>
          <w:noProof w:val="0"/>
          <w:sz w:val="22"/>
          <w:szCs w:val="22"/>
        </w:rPr>
        <w:t>absorb</w:t>
      </w:r>
      <w:r w:rsidRPr="00CE412C">
        <w:rPr>
          <w:rFonts w:ascii="Arial" w:hAnsi="Arial" w:cs="Arial"/>
          <w:noProof w:val="0"/>
          <w:sz w:val="22"/>
          <w:szCs w:val="22"/>
        </w:rPr>
        <w:t xml:space="preserve"> </w:t>
      </w:r>
      <w:r w:rsidRPr="00CE412C">
        <w:rPr>
          <w:rFonts w:ascii="Arial" w:hAnsi="Arial" w:cs="Arial"/>
          <w:b/>
          <w:i/>
          <w:noProof w:val="0"/>
          <w:sz w:val="22"/>
          <w:szCs w:val="22"/>
        </w:rPr>
        <w:t>more</w:t>
      </w:r>
      <w:r w:rsidRPr="00CE412C">
        <w:rPr>
          <w:rFonts w:ascii="Arial" w:hAnsi="Arial" w:cs="Arial"/>
          <w:noProof w:val="0"/>
          <w:sz w:val="22"/>
          <w:szCs w:val="22"/>
        </w:rPr>
        <w:t xml:space="preserve"> and </w:t>
      </w:r>
      <w:r w:rsidRPr="00CE412C">
        <w:rPr>
          <w:rFonts w:ascii="Arial" w:hAnsi="Arial" w:cs="Arial"/>
          <w:b/>
          <w:i/>
          <w:noProof w:val="0"/>
          <w:sz w:val="22"/>
          <w:szCs w:val="22"/>
        </w:rPr>
        <w:t>release</w:t>
      </w:r>
      <w:r w:rsidRPr="00CE412C">
        <w:rPr>
          <w:rFonts w:ascii="Arial" w:hAnsi="Arial" w:cs="Arial"/>
          <w:noProof w:val="0"/>
          <w:sz w:val="22"/>
          <w:szCs w:val="22"/>
        </w:rPr>
        <w:t xml:space="preserve"> </w:t>
      </w:r>
      <w:r w:rsidRPr="00CE412C">
        <w:rPr>
          <w:rFonts w:ascii="Arial" w:hAnsi="Arial" w:cs="Arial"/>
          <w:b/>
          <w:i/>
          <w:noProof w:val="0"/>
          <w:sz w:val="22"/>
          <w:szCs w:val="22"/>
        </w:rPr>
        <w:t>more</w:t>
      </w:r>
      <w:r w:rsidRPr="00CE412C">
        <w:rPr>
          <w:rFonts w:ascii="Arial" w:hAnsi="Arial" w:cs="Arial"/>
          <w:noProof w:val="0"/>
          <w:sz w:val="22"/>
          <w:szCs w:val="22"/>
        </w:rPr>
        <w:t xml:space="preserve"> radiation than light coloured objects.</w:t>
      </w:r>
    </w:p>
    <w:p w14:paraId="35EC77F0" w14:textId="77777777" w:rsidR="00F610F0" w:rsidRPr="00CE412C" w:rsidRDefault="00F610F0" w:rsidP="00F610F0">
      <w:pPr>
        <w:tabs>
          <w:tab w:val="left" w:pos="567"/>
        </w:tabs>
        <w:ind w:left="142"/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  <w:t>(d)</w:t>
      </w:r>
      <w:r w:rsidRPr="00CE412C">
        <w:rPr>
          <w:rFonts w:ascii="Arial" w:hAnsi="Arial" w:cs="Arial"/>
          <w:noProof w:val="0"/>
          <w:sz w:val="22"/>
          <w:szCs w:val="22"/>
        </w:rPr>
        <w:tab/>
        <w:t xml:space="preserve">Dark objects </w:t>
      </w:r>
      <w:r w:rsidRPr="00CE412C">
        <w:rPr>
          <w:rFonts w:ascii="Arial" w:hAnsi="Arial" w:cs="Arial"/>
          <w:b/>
          <w:i/>
          <w:noProof w:val="0"/>
          <w:sz w:val="22"/>
          <w:szCs w:val="22"/>
        </w:rPr>
        <w:t>absorb</w:t>
      </w:r>
      <w:r w:rsidRPr="00CE412C">
        <w:rPr>
          <w:rFonts w:ascii="Arial" w:hAnsi="Arial" w:cs="Arial"/>
          <w:noProof w:val="0"/>
          <w:sz w:val="22"/>
          <w:szCs w:val="22"/>
        </w:rPr>
        <w:t xml:space="preserve"> </w:t>
      </w:r>
      <w:r w:rsidRPr="00CE412C">
        <w:rPr>
          <w:rFonts w:ascii="Arial" w:hAnsi="Arial" w:cs="Arial"/>
          <w:b/>
          <w:i/>
          <w:noProof w:val="0"/>
          <w:sz w:val="22"/>
          <w:szCs w:val="22"/>
        </w:rPr>
        <w:t>more</w:t>
      </w:r>
      <w:r w:rsidRPr="00CE412C">
        <w:rPr>
          <w:rFonts w:ascii="Arial" w:hAnsi="Arial" w:cs="Arial"/>
          <w:noProof w:val="0"/>
          <w:sz w:val="22"/>
          <w:szCs w:val="22"/>
        </w:rPr>
        <w:t xml:space="preserve"> and </w:t>
      </w:r>
      <w:r w:rsidRPr="00CE412C">
        <w:rPr>
          <w:rFonts w:ascii="Arial" w:hAnsi="Arial" w:cs="Arial"/>
          <w:b/>
          <w:i/>
          <w:noProof w:val="0"/>
          <w:sz w:val="22"/>
          <w:szCs w:val="22"/>
        </w:rPr>
        <w:t>release</w:t>
      </w:r>
      <w:r w:rsidRPr="00CE412C">
        <w:rPr>
          <w:rFonts w:ascii="Arial" w:hAnsi="Arial" w:cs="Arial"/>
          <w:noProof w:val="0"/>
          <w:sz w:val="22"/>
          <w:szCs w:val="22"/>
        </w:rPr>
        <w:t xml:space="preserve"> </w:t>
      </w:r>
      <w:r w:rsidRPr="00CE412C">
        <w:rPr>
          <w:rFonts w:ascii="Arial" w:hAnsi="Arial" w:cs="Arial"/>
          <w:b/>
          <w:i/>
          <w:noProof w:val="0"/>
          <w:sz w:val="22"/>
          <w:szCs w:val="22"/>
        </w:rPr>
        <w:t>less</w:t>
      </w:r>
      <w:r w:rsidRPr="00CE412C">
        <w:rPr>
          <w:rFonts w:ascii="Arial" w:hAnsi="Arial" w:cs="Arial"/>
          <w:noProof w:val="0"/>
          <w:sz w:val="22"/>
          <w:szCs w:val="22"/>
        </w:rPr>
        <w:t xml:space="preserve"> radiation than light coloured objects.</w:t>
      </w:r>
    </w:p>
    <w:p w14:paraId="4BC1F1BA" w14:textId="77777777" w:rsidR="00F610F0" w:rsidRPr="00CE412C" w:rsidRDefault="00F610F0" w:rsidP="00F610F0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6A63479B" w14:textId="77777777" w:rsidR="004E7B28" w:rsidRPr="00CE412C" w:rsidRDefault="004E7B28" w:rsidP="00F610F0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7DBEF9BE" w14:textId="534CCAB0" w:rsidR="00AC5E39" w:rsidRPr="00CE412C" w:rsidRDefault="003366A9" w:rsidP="00AC5E3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lastRenderedPageBreak/>
        <w:t>22</w:t>
      </w:r>
      <w:r w:rsidR="00AC5E39" w:rsidRPr="00CE412C">
        <w:rPr>
          <w:rFonts w:ascii="Arial" w:hAnsi="Arial" w:cs="Arial"/>
          <w:noProof w:val="0"/>
          <w:sz w:val="22"/>
          <w:szCs w:val="22"/>
        </w:rPr>
        <w:t>.</w:t>
      </w:r>
      <w:r w:rsidR="00AC5E39" w:rsidRPr="00CE412C">
        <w:rPr>
          <w:rFonts w:ascii="Arial" w:hAnsi="Arial" w:cs="Arial"/>
          <w:noProof w:val="0"/>
          <w:sz w:val="22"/>
          <w:szCs w:val="22"/>
        </w:rPr>
        <w:tab/>
        <w:t xml:space="preserve">If a metal rod is placed in a </w:t>
      </w:r>
      <w:r w:rsidRPr="00CE412C">
        <w:rPr>
          <w:rFonts w:ascii="Arial" w:hAnsi="Arial" w:cs="Arial"/>
          <w:noProof w:val="0"/>
          <w:sz w:val="22"/>
          <w:szCs w:val="22"/>
        </w:rPr>
        <w:t>fire, heat travels along it by:</w:t>
      </w:r>
    </w:p>
    <w:p w14:paraId="227FF891" w14:textId="77777777" w:rsidR="00AC5E39" w:rsidRPr="00CE412C" w:rsidRDefault="00AC5E39" w:rsidP="00AC5E3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</w:r>
    </w:p>
    <w:p w14:paraId="226FA6F9" w14:textId="77777777" w:rsidR="00AC5E39" w:rsidRPr="00CE412C" w:rsidRDefault="00AC5E39" w:rsidP="00AC5E3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 xml:space="preserve">  </w:t>
      </w:r>
      <w:r w:rsidRPr="00CE412C">
        <w:rPr>
          <w:rFonts w:ascii="Arial" w:hAnsi="Arial" w:cs="Arial"/>
          <w:noProof w:val="0"/>
          <w:sz w:val="22"/>
          <w:szCs w:val="22"/>
        </w:rPr>
        <w:tab/>
      </w:r>
      <w:r w:rsidR="006A6AEB" w:rsidRPr="00CE412C">
        <w:rPr>
          <w:rFonts w:ascii="Arial" w:hAnsi="Arial" w:cs="Arial"/>
          <w:noProof w:val="0"/>
          <w:sz w:val="22"/>
          <w:szCs w:val="22"/>
        </w:rPr>
        <w:t>(a)</w:t>
      </w:r>
      <w:r w:rsidR="006A6AEB" w:rsidRPr="00CE412C">
        <w:rPr>
          <w:rFonts w:ascii="Arial" w:hAnsi="Arial" w:cs="Arial"/>
          <w:noProof w:val="0"/>
          <w:sz w:val="22"/>
          <w:szCs w:val="22"/>
        </w:rPr>
        <w:tab/>
      </w:r>
      <w:r w:rsidRPr="00CE412C">
        <w:rPr>
          <w:rFonts w:ascii="Arial" w:hAnsi="Arial" w:cs="Arial"/>
          <w:noProof w:val="0"/>
          <w:sz w:val="22"/>
          <w:szCs w:val="22"/>
        </w:rPr>
        <w:t>convection.</w:t>
      </w:r>
    </w:p>
    <w:p w14:paraId="30655F32" w14:textId="77777777" w:rsidR="00AC5E39" w:rsidRPr="00CE412C" w:rsidRDefault="00AC5E39" w:rsidP="00AC5E3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 xml:space="preserve">  </w:t>
      </w:r>
      <w:r w:rsidRPr="00CE412C">
        <w:rPr>
          <w:rFonts w:ascii="Arial" w:hAnsi="Arial" w:cs="Arial"/>
          <w:noProof w:val="0"/>
          <w:sz w:val="22"/>
          <w:szCs w:val="22"/>
        </w:rPr>
        <w:tab/>
      </w:r>
      <w:r w:rsidR="006A6AEB" w:rsidRPr="00CE412C">
        <w:rPr>
          <w:rFonts w:ascii="Arial" w:hAnsi="Arial" w:cs="Arial"/>
          <w:noProof w:val="0"/>
          <w:sz w:val="22"/>
          <w:szCs w:val="22"/>
        </w:rPr>
        <w:t>(b)</w:t>
      </w:r>
      <w:r w:rsidR="006A6AEB" w:rsidRPr="00CE412C">
        <w:rPr>
          <w:rFonts w:ascii="Arial" w:hAnsi="Arial" w:cs="Arial"/>
          <w:noProof w:val="0"/>
          <w:sz w:val="22"/>
          <w:szCs w:val="22"/>
        </w:rPr>
        <w:tab/>
      </w:r>
      <w:r w:rsidRPr="00CE412C">
        <w:rPr>
          <w:rFonts w:ascii="Arial" w:hAnsi="Arial" w:cs="Arial"/>
          <w:noProof w:val="0"/>
          <w:sz w:val="22"/>
          <w:szCs w:val="22"/>
        </w:rPr>
        <w:t>insulation.</w:t>
      </w:r>
    </w:p>
    <w:p w14:paraId="3C01D89B" w14:textId="77777777" w:rsidR="00AC5E39" w:rsidRPr="00CE412C" w:rsidRDefault="00AC5E39" w:rsidP="00AC5E3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 xml:space="preserve">  </w:t>
      </w:r>
      <w:r w:rsidRPr="00CE412C">
        <w:rPr>
          <w:rFonts w:ascii="Arial" w:hAnsi="Arial" w:cs="Arial"/>
          <w:noProof w:val="0"/>
          <w:sz w:val="22"/>
          <w:szCs w:val="22"/>
        </w:rPr>
        <w:tab/>
      </w:r>
      <w:r w:rsidR="006A6AEB" w:rsidRPr="00CE412C">
        <w:rPr>
          <w:rFonts w:ascii="Arial" w:hAnsi="Arial" w:cs="Arial"/>
          <w:noProof w:val="0"/>
          <w:sz w:val="22"/>
          <w:szCs w:val="22"/>
        </w:rPr>
        <w:t>(c)</w:t>
      </w:r>
      <w:r w:rsidR="006A6AEB" w:rsidRPr="00CE412C">
        <w:rPr>
          <w:rFonts w:ascii="Arial" w:hAnsi="Arial" w:cs="Arial"/>
          <w:noProof w:val="0"/>
          <w:sz w:val="22"/>
          <w:szCs w:val="22"/>
        </w:rPr>
        <w:tab/>
      </w:r>
      <w:r w:rsidRPr="00CE412C">
        <w:rPr>
          <w:rFonts w:ascii="Arial" w:hAnsi="Arial" w:cs="Arial"/>
          <w:noProof w:val="0"/>
          <w:sz w:val="22"/>
          <w:szCs w:val="22"/>
        </w:rPr>
        <w:t>radiation.</w:t>
      </w:r>
    </w:p>
    <w:p w14:paraId="2DDF8B2D" w14:textId="77777777" w:rsidR="00AC5E39" w:rsidRPr="00CE412C" w:rsidRDefault="00AC5E39" w:rsidP="00AC5E3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 xml:space="preserve">  </w:t>
      </w:r>
      <w:r w:rsidRPr="00CE412C">
        <w:rPr>
          <w:rFonts w:ascii="Arial" w:hAnsi="Arial" w:cs="Arial"/>
          <w:noProof w:val="0"/>
          <w:sz w:val="22"/>
          <w:szCs w:val="22"/>
        </w:rPr>
        <w:tab/>
      </w:r>
      <w:r w:rsidR="006A6AEB" w:rsidRPr="00CE412C">
        <w:rPr>
          <w:rFonts w:ascii="Arial" w:hAnsi="Arial" w:cs="Arial"/>
          <w:noProof w:val="0"/>
          <w:sz w:val="22"/>
          <w:szCs w:val="22"/>
        </w:rPr>
        <w:t>(d)</w:t>
      </w:r>
      <w:r w:rsidR="006A6AEB" w:rsidRPr="00CE412C">
        <w:rPr>
          <w:rFonts w:ascii="Arial" w:hAnsi="Arial" w:cs="Arial"/>
          <w:noProof w:val="0"/>
          <w:sz w:val="22"/>
          <w:szCs w:val="22"/>
        </w:rPr>
        <w:tab/>
      </w:r>
      <w:r w:rsidRPr="00CE412C">
        <w:rPr>
          <w:rFonts w:ascii="Arial" w:hAnsi="Arial" w:cs="Arial"/>
          <w:noProof w:val="0"/>
          <w:sz w:val="22"/>
          <w:szCs w:val="22"/>
        </w:rPr>
        <w:t>conduction.</w:t>
      </w:r>
    </w:p>
    <w:p w14:paraId="73EB0128" w14:textId="77777777" w:rsidR="006A6AEB" w:rsidRPr="00CE412C" w:rsidRDefault="006A6AEB" w:rsidP="00AC5E3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19984422" w14:textId="2A380B65" w:rsidR="00135A73" w:rsidRPr="00CE412C" w:rsidRDefault="003366A9" w:rsidP="00135A73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>23</w:t>
      </w:r>
      <w:r w:rsidR="006A6AEB" w:rsidRPr="00CE412C">
        <w:rPr>
          <w:rFonts w:ascii="Arial" w:hAnsi="Arial" w:cs="Arial"/>
          <w:noProof w:val="0"/>
          <w:sz w:val="22"/>
          <w:szCs w:val="22"/>
        </w:rPr>
        <w:t>.</w:t>
      </w:r>
      <w:r w:rsidR="006A6AEB" w:rsidRPr="00CE412C">
        <w:rPr>
          <w:rFonts w:ascii="Arial" w:hAnsi="Arial" w:cs="Arial"/>
          <w:noProof w:val="0"/>
          <w:sz w:val="22"/>
          <w:szCs w:val="22"/>
        </w:rPr>
        <w:tab/>
      </w:r>
      <w:r w:rsidR="00135A73" w:rsidRPr="00CE412C">
        <w:rPr>
          <w:rFonts w:ascii="Arial" w:hAnsi="Arial" w:cs="Arial"/>
          <w:noProof w:val="0"/>
          <w:sz w:val="22"/>
          <w:szCs w:val="22"/>
        </w:rPr>
        <w:t xml:space="preserve">Which of the following is an example of </w:t>
      </w:r>
      <w:r w:rsidR="00135A73" w:rsidRPr="00CE412C">
        <w:rPr>
          <w:rFonts w:ascii="Arial" w:hAnsi="Arial" w:cs="Arial"/>
          <w:b/>
          <w:i/>
          <w:noProof w:val="0"/>
          <w:sz w:val="22"/>
          <w:szCs w:val="22"/>
        </w:rPr>
        <w:t>convection</w:t>
      </w:r>
      <w:r w:rsidR="00135A73" w:rsidRPr="00CE412C">
        <w:rPr>
          <w:rFonts w:ascii="Arial" w:hAnsi="Arial" w:cs="Arial"/>
          <w:noProof w:val="0"/>
          <w:sz w:val="22"/>
          <w:szCs w:val="22"/>
        </w:rPr>
        <w:t xml:space="preserve"> of heat?</w:t>
      </w:r>
    </w:p>
    <w:p w14:paraId="017A95B6" w14:textId="77777777" w:rsidR="00135A73" w:rsidRPr="00CE412C" w:rsidRDefault="00135A73" w:rsidP="00135A73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</w:r>
    </w:p>
    <w:p w14:paraId="56CE13EC" w14:textId="77777777" w:rsidR="00135A73" w:rsidRPr="00CE412C" w:rsidRDefault="00135A73" w:rsidP="00135A73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 xml:space="preserve">  </w:t>
      </w:r>
      <w:r w:rsidRPr="00CE412C">
        <w:rPr>
          <w:rFonts w:ascii="Arial" w:hAnsi="Arial" w:cs="Arial"/>
          <w:noProof w:val="0"/>
          <w:sz w:val="22"/>
          <w:szCs w:val="22"/>
        </w:rPr>
        <w:tab/>
        <w:t>(a)</w:t>
      </w:r>
      <w:r w:rsidRPr="00CE412C">
        <w:rPr>
          <w:rFonts w:ascii="Arial" w:hAnsi="Arial" w:cs="Arial"/>
          <w:noProof w:val="0"/>
          <w:sz w:val="22"/>
          <w:szCs w:val="22"/>
        </w:rPr>
        <w:tab/>
        <w:t>Smoke from a fire always rises up over the fire.</w:t>
      </w:r>
    </w:p>
    <w:p w14:paraId="3ADF3667" w14:textId="77777777" w:rsidR="00135A73" w:rsidRPr="00CE412C" w:rsidRDefault="00135A73" w:rsidP="00135A73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 xml:space="preserve">  </w:t>
      </w:r>
      <w:r w:rsidRPr="00CE412C">
        <w:rPr>
          <w:rFonts w:ascii="Arial" w:hAnsi="Arial" w:cs="Arial"/>
          <w:noProof w:val="0"/>
          <w:sz w:val="22"/>
          <w:szCs w:val="22"/>
        </w:rPr>
        <w:tab/>
        <w:t>(b)</w:t>
      </w:r>
      <w:r w:rsidRPr="00CE412C">
        <w:rPr>
          <w:rFonts w:ascii="Arial" w:hAnsi="Arial" w:cs="Arial"/>
          <w:noProof w:val="0"/>
          <w:sz w:val="22"/>
          <w:szCs w:val="22"/>
        </w:rPr>
        <w:tab/>
        <w:t>Many stainless steel saucepans have aluminium bases.</w:t>
      </w:r>
    </w:p>
    <w:p w14:paraId="2036E16A" w14:textId="77777777" w:rsidR="00135A73" w:rsidRPr="00CE412C" w:rsidRDefault="00135A73" w:rsidP="00135A73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 xml:space="preserve">  </w:t>
      </w:r>
      <w:r w:rsidRPr="00CE412C">
        <w:rPr>
          <w:rFonts w:ascii="Arial" w:hAnsi="Arial" w:cs="Arial"/>
          <w:noProof w:val="0"/>
          <w:sz w:val="22"/>
          <w:szCs w:val="22"/>
        </w:rPr>
        <w:tab/>
        <w:t>(c)</w:t>
      </w:r>
      <w:r w:rsidRPr="00CE412C">
        <w:rPr>
          <w:rFonts w:ascii="Arial" w:hAnsi="Arial" w:cs="Arial"/>
          <w:noProof w:val="0"/>
          <w:sz w:val="22"/>
          <w:szCs w:val="22"/>
        </w:rPr>
        <w:tab/>
        <w:t>Solar hot water systems on a roof are painted black.</w:t>
      </w:r>
    </w:p>
    <w:p w14:paraId="74726ABC" w14:textId="77777777" w:rsidR="00135A73" w:rsidRPr="00CE412C" w:rsidRDefault="00135A73" w:rsidP="00135A73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 xml:space="preserve">  </w:t>
      </w:r>
      <w:r w:rsidRPr="00CE412C">
        <w:rPr>
          <w:rFonts w:ascii="Arial" w:hAnsi="Arial" w:cs="Arial"/>
          <w:noProof w:val="0"/>
          <w:sz w:val="22"/>
          <w:szCs w:val="22"/>
        </w:rPr>
        <w:tab/>
        <w:t>(d)</w:t>
      </w:r>
      <w:r w:rsidRPr="00CE412C">
        <w:rPr>
          <w:rFonts w:ascii="Arial" w:hAnsi="Arial" w:cs="Arial"/>
          <w:noProof w:val="0"/>
          <w:sz w:val="22"/>
          <w:szCs w:val="22"/>
        </w:rPr>
        <w:tab/>
        <w:t>Electric heaters have silver coloured reflectors behind the elements.</w:t>
      </w:r>
    </w:p>
    <w:p w14:paraId="64759638" w14:textId="77777777" w:rsidR="00135A73" w:rsidRPr="00CE412C" w:rsidRDefault="00135A73" w:rsidP="00135A73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0E10E027" w14:textId="62C6306D" w:rsidR="00135A73" w:rsidRPr="00CE412C" w:rsidRDefault="003366A9" w:rsidP="00135A73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>24</w:t>
      </w:r>
      <w:r w:rsidR="00135A73" w:rsidRPr="00CE412C">
        <w:rPr>
          <w:rFonts w:ascii="Arial" w:hAnsi="Arial" w:cs="Arial"/>
          <w:noProof w:val="0"/>
          <w:sz w:val="22"/>
          <w:szCs w:val="22"/>
        </w:rPr>
        <w:t>.</w:t>
      </w:r>
      <w:r w:rsidR="00135A73" w:rsidRPr="00CE412C">
        <w:rPr>
          <w:rFonts w:ascii="Arial" w:hAnsi="Arial" w:cs="Arial"/>
          <w:noProof w:val="0"/>
          <w:sz w:val="22"/>
          <w:szCs w:val="22"/>
        </w:rPr>
        <w:tab/>
        <w:t xml:space="preserve">If you sit on the edge of a swimming pool and dangle your leg in the water, your leg appears </w:t>
      </w:r>
      <w:r w:rsidR="00135A73" w:rsidRPr="00CE412C">
        <w:rPr>
          <w:rFonts w:ascii="Arial" w:hAnsi="Arial" w:cs="Arial"/>
          <w:noProof w:val="0"/>
          <w:sz w:val="22"/>
          <w:szCs w:val="22"/>
        </w:rPr>
        <w:tab/>
        <w:t>to bend where it enters the water. This is because of a behaviour of light c</w:t>
      </w:r>
      <w:r w:rsidR="00F134AF" w:rsidRPr="00CE412C">
        <w:rPr>
          <w:rFonts w:ascii="Arial" w:hAnsi="Arial" w:cs="Arial"/>
          <w:noProof w:val="0"/>
          <w:sz w:val="22"/>
          <w:szCs w:val="22"/>
        </w:rPr>
        <w:t>alled:</w:t>
      </w:r>
    </w:p>
    <w:p w14:paraId="3873EAAC" w14:textId="77777777" w:rsidR="00135A73" w:rsidRPr="00CE412C" w:rsidRDefault="00135A73" w:rsidP="00135A73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</w:r>
    </w:p>
    <w:p w14:paraId="51FE8C4B" w14:textId="77777777" w:rsidR="00135A73" w:rsidRPr="00CE412C" w:rsidRDefault="00135A73" w:rsidP="00135A73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 xml:space="preserve">  </w:t>
      </w:r>
      <w:r w:rsidRPr="00CE412C">
        <w:rPr>
          <w:rFonts w:ascii="Arial" w:hAnsi="Arial" w:cs="Arial"/>
          <w:noProof w:val="0"/>
          <w:sz w:val="22"/>
          <w:szCs w:val="22"/>
        </w:rPr>
        <w:tab/>
        <w:t>(a)</w:t>
      </w:r>
      <w:r w:rsidRPr="00CE412C">
        <w:rPr>
          <w:rFonts w:ascii="Arial" w:hAnsi="Arial" w:cs="Arial"/>
          <w:noProof w:val="0"/>
          <w:sz w:val="22"/>
          <w:szCs w:val="22"/>
        </w:rPr>
        <w:tab/>
        <w:t>diffuse reflection.</w:t>
      </w:r>
    </w:p>
    <w:p w14:paraId="2D5901D9" w14:textId="77777777" w:rsidR="00135A73" w:rsidRPr="00CE412C" w:rsidRDefault="00135A73" w:rsidP="00135A73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 xml:space="preserve">  </w:t>
      </w:r>
      <w:r w:rsidRPr="00CE412C">
        <w:rPr>
          <w:rFonts w:ascii="Arial" w:hAnsi="Arial" w:cs="Arial"/>
          <w:noProof w:val="0"/>
          <w:sz w:val="22"/>
          <w:szCs w:val="22"/>
        </w:rPr>
        <w:tab/>
        <w:t>(b)</w:t>
      </w:r>
      <w:r w:rsidRPr="00CE412C">
        <w:rPr>
          <w:rFonts w:ascii="Arial" w:hAnsi="Arial" w:cs="Arial"/>
          <w:noProof w:val="0"/>
          <w:sz w:val="22"/>
          <w:szCs w:val="22"/>
        </w:rPr>
        <w:tab/>
        <w:t>refraction.</w:t>
      </w:r>
    </w:p>
    <w:p w14:paraId="4AA8AB30" w14:textId="77777777" w:rsidR="00135A73" w:rsidRPr="00CE412C" w:rsidRDefault="00135A73" w:rsidP="00135A73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 xml:space="preserve">  </w:t>
      </w:r>
      <w:r w:rsidRPr="00CE412C">
        <w:rPr>
          <w:rFonts w:ascii="Arial" w:hAnsi="Arial" w:cs="Arial"/>
          <w:noProof w:val="0"/>
          <w:sz w:val="22"/>
          <w:szCs w:val="22"/>
        </w:rPr>
        <w:tab/>
        <w:t>(c)</w:t>
      </w:r>
      <w:r w:rsidRPr="00CE412C">
        <w:rPr>
          <w:rFonts w:ascii="Arial" w:hAnsi="Arial" w:cs="Arial"/>
          <w:noProof w:val="0"/>
          <w:sz w:val="22"/>
          <w:szCs w:val="22"/>
        </w:rPr>
        <w:tab/>
        <w:t>regular reflection.</w:t>
      </w:r>
    </w:p>
    <w:p w14:paraId="43BC239C" w14:textId="77777777" w:rsidR="00135A73" w:rsidRPr="00CE412C" w:rsidRDefault="00135A73" w:rsidP="00135A73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 xml:space="preserve">  </w:t>
      </w:r>
      <w:r w:rsidRPr="00CE412C">
        <w:rPr>
          <w:rFonts w:ascii="Arial" w:hAnsi="Arial" w:cs="Arial"/>
          <w:noProof w:val="0"/>
          <w:sz w:val="22"/>
          <w:szCs w:val="22"/>
        </w:rPr>
        <w:tab/>
        <w:t>(d)</w:t>
      </w:r>
      <w:r w:rsidRPr="00CE412C">
        <w:rPr>
          <w:rFonts w:ascii="Arial" w:hAnsi="Arial" w:cs="Arial"/>
          <w:noProof w:val="0"/>
          <w:sz w:val="22"/>
          <w:szCs w:val="22"/>
        </w:rPr>
        <w:tab/>
        <w:t>absorption.</w:t>
      </w:r>
    </w:p>
    <w:p w14:paraId="23AEE2FA" w14:textId="77777777" w:rsidR="001A566F" w:rsidRPr="00CE412C" w:rsidRDefault="001A566F" w:rsidP="00135A73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131EC761" w14:textId="77777777" w:rsidR="003366A9" w:rsidRPr="00CE412C" w:rsidRDefault="003366A9" w:rsidP="003366A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>25</w:t>
      </w:r>
      <w:r w:rsidR="001A566F" w:rsidRPr="00CE412C">
        <w:rPr>
          <w:rFonts w:ascii="Arial" w:hAnsi="Arial" w:cs="Arial"/>
          <w:noProof w:val="0"/>
          <w:sz w:val="22"/>
          <w:szCs w:val="22"/>
        </w:rPr>
        <w:t>.</w:t>
      </w:r>
      <w:r w:rsidR="001A566F" w:rsidRPr="00CE412C">
        <w:rPr>
          <w:rFonts w:ascii="Arial" w:hAnsi="Arial" w:cs="Arial"/>
          <w:noProof w:val="0"/>
          <w:sz w:val="22"/>
          <w:szCs w:val="22"/>
        </w:rPr>
        <w:tab/>
      </w:r>
      <w:r w:rsidRPr="00CE412C">
        <w:rPr>
          <w:rFonts w:ascii="Arial" w:hAnsi="Arial" w:cs="Arial"/>
          <w:noProof w:val="0"/>
          <w:sz w:val="22"/>
          <w:szCs w:val="22"/>
        </w:rPr>
        <w:t>Which of the following best describes the meaning of conduction of heat?</w:t>
      </w:r>
    </w:p>
    <w:p w14:paraId="1E705F26" w14:textId="3D918818" w:rsidR="001A566F" w:rsidRPr="00CE412C" w:rsidRDefault="001A566F" w:rsidP="003366A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2F9A67EE" w14:textId="7CB12FD5" w:rsidR="003366A9" w:rsidRPr="00CE412C" w:rsidRDefault="003366A9" w:rsidP="003366A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</w:r>
      <w:r w:rsidR="00F134AF" w:rsidRPr="00CE412C">
        <w:rPr>
          <w:rFonts w:ascii="Arial" w:hAnsi="Arial" w:cs="Arial"/>
          <w:noProof w:val="0"/>
          <w:sz w:val="22"/>
          <w:szCs w:val="22"/>
        </w:rPr>
        <w:t>(a)</w:t>
      </w:r>
      <w:r w:rsidRPr="00CE412C">
        <w:rPr>
          <w:rFonts w:ascii="Arial" w:hAnsi="Arial" w:cs="Arial"/>
          <w:noProof w:val="0"/>
          <w:sz w:val="22"/>
          <w:szCs w:val="22"/>
        </w:rPr>
        <w:t xml:space="preserve"> </w:t>
      </w:r>
      <w:r w:rsidRPr="00CE412C">
        <w:rPr>
          <w:rFonts w:ascii="Arial" w:hAnsi="Arial" w:cs="Arial"/>
          <w:noProof w:val="0"/>
          <w:sz w:val="22"/>
          <w:szCs w:val="22"/>
        </w:rPr>
        <w:tab/>
        <w:t>It is the transfer of heat due to the movement of groups of energetic particles.</w:t>
      </w:r>
    </w:p>
    <w:p w14:paraId="5191D9B8" w14:textId="6E2A203C" w:rsidR="003366A9" w:rsidRPr="00CE412C" w:rsidRDefault="003366A9" w:rsidP="003366A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</w:r>
      <w:r w:rsidR="00F134AF" w:rsidRPr="00CE412C">
        <w:rPr>
          <w:rFonts w:ascii="Arial" w:hAnsi="Arial" w:cs="Arial"/>
          <w:noProof w:val="0"/>
          <w:sz w:val="22"/>
          <w:szCs w:val="22"/>
        </w:rPr>
        <w:t>(b)</w:t>
      </w:r>
      <w:r w:rsidRPr="00CE412C">
        <w:rPr>
          <w:rFonts w:ascii="Arial" w:hAnsi="Arial" w:cs="Arial"/>
          <w:noProof w:val="0"/>
          <w:sz w:val="22"/>
          <w:szCs w:val="22"/>
        </w:rPr>
        <w:t xml:space="preserve"> </w:t>
      </w:r>
      <w:r w:rsidRPr="00CE412C">
        <w:rPr>
          <w:rFonts w:ascii="Arial" w:hAnsi="Arial" w:cs="Arial"/>
          <w:noProof w:val="0"/>
          <w:sz w:val="22"/>
          <w:szCs w:val="22"/>
        </w:rPr>
        <w:tab/>
        <w:t>It is the transfer of heat due to collisions between neighbouring vibrating particles.</w:t>
      </w:r>
    </w:p>
    <w:p w14:paraId="635A53E3" w14:textId="2B9438A7" w:rsidR="003366A9" w:rsidRPr="00CE412C" w:rsidRDefault="003366A9" w:rsidP="003366A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</w:r>
      <w:r w:rsidR="00F134AF" w:rsidRPr="00CE412C">
        <w:rPr>
          <w:rFonts w:ascii="Arial" w:hAnsi="Arial" w:cs="Arial"/>
          <w:noProof w:val="0"/>
          <w:sz w:val="22"/>
          <w:szCs w:val="22"/>
        </w:rPr>
        <w:t>(c)</w:t>
      </w:r>
      <w:r w:rsidRPr="00CE412C">
        <w:rPr>
          <w:rFonts w:ascii="Arial" w:hAnsi="Arial" w:cs="Arial"/>
          <w:noProof w:val="0"/>
          <w:sz w:val="22"/>
          <w:szCs w:val="22"/>
        </w:rPr>
        <w:t xml:space="preserve"> </w:t>
      </w:r>
      <w:r w:rsidRPr="00CE412C">
        <w:rPr>
          <w:rFonts w:ascii="Arial" w:hAnsi="Arial" w:cs="Arial"/>
          <w:noProof w:val="0"/>
          <w:sz w:val="22"/>
          <w:szCs w:val="22"/>
        </w:rPr>
        <w:tab/>
        <w:t>It is the transfer of heat due to the emission of infra-red radiation.</w:t>
      </w:r>
    </w:p>
    <w:p w14:paraId="1B5128D3" w14:textId="004B6DE6" w:rsidR="003366A9" w:rsidRPr="00CE412C" w:rsidRDefault="003366A9" w:rsidP="003366A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</w:r>
      <w:r w:rsidR="00F134AF" w:rsidRPr="00CE412C">
        <w:rPr>
          <w:rFonts w:ascii="Arial" w:hAnsi="Arial" w:cs="Arial"/>
          <w:noProof w:val="0"/>
          <w:sz w:val="22"/>
          <w:szCs w:val="22"/>
        </w:rPr>
        <w:t>(d)</w:t>
      </w:r>
      <w:r w:rsidRPr="00CE412C">
        <w:rPr>
          <w:rFonts w:ascii="Arial" w:hAnsi="Arial" w:cs="Arial"/>
          <w:noProof w:val="0"/>
          <w:sz w:val="22"/>
          <w:szCs w:val="22"/>
        </w:rPr>
        <w:t xml:space="preserve"> </w:t>
      </w:r>
      <w:r w:rsidRPr="00CE412C">
        <w:rPr>
          <w:rFonts w:ascii="Arial" w:hAnsi="Arial" w:cs="Arial"/>
          <w:noProof w:val="0"/>
          <w:sz w:val="22"/>
          <w:szCs w:val="22"/>
        </w:rPr>
        <w:tab/>
        <w:t>It is the transfer of heat due to the flow of electrons.</w:t>
      </w:r>
    </w:p>
    <w:p w14:paraId="2B86A543" w14:textId="77777777" w:rsidR="003366A9" w:rsidRPr="00CE412C" w:rsidRDefault="003366A9" w:rsidP="003366A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57FEEAE7" w14:textId="77777777" w:rsidR="006A6AEB" w:rsidRPr="00CE412C" w:rsidRDefault="006A6AEB" w:rsidP="00AC5E3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69867F4D" w14:textId="77777777" w:rsidR="00B719DA" w:rsidRPr="00CE412C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67CE8F94" w14:textId="77777777" w:rsidR="00B719DA" w:rsidRPr="00CE412C" w:rsidRDefault="00760D35">
      <w:pPr>
        <w:tabs>
          <w:tab w:val="left" w:pos="567"/>
        </w:tabs>
        <w:rPr>
          <w:rFonts w:ascii="Arial" w:hAnsi="Arial" w:cs="Arial"/>
          <w:b/>
          <w:noProof w:val="0"/>
          <w:sz w:val="22"/>
          <w:szCs w:val="22"/>
        </w:rPr>
      </w:pPr>
      <w:bookmarkStart w:id="1" w:name="OLE_LINK1"/>
      <w:r w:rsidRPr="00CE412C">
        <w:rPr>
          <w:rFonts w:ascii="Arial" w:hAnsi="Arial" w:cs="Arial"/>
          <w:b/>
          <w:i/>
          <w:noProof w:val="0"/>
          <w:sz w:val="22"/>
          <w:szCs w:val="22"/>
        </w:rPr>
        <w:br w:type="page"/>
      </w:r>
      <w:r w:rsidR="00B719DA" w:rsidRPr="00CE412C">
        <w:rPr>
          <w:rFonts w:ascii="Arial" w:hAnsi="Arial" w:cs="Arial"/>
          <w:b/>
          <w:i/>
          <w:noProof w:val="0"/>
          <w:sz w:val="22"/>
          <w:szCs w:val="22"/>
        </w:rPr>
        <w:lastRenderedPageBreak/>
        <w:t>Short Answer</w:t>
      </w:r>
      <w:r w:rsidR="00B719DA" w:rsidRPr="00CE412C">
        <w:rPr>
          <w:rFonts w:ascii="Arial" w:hAnsi="Arial" w:cs="Arial"/>
          <w:b/>
          <w:i/>
          <w:noProof w:val="0"/>
          <w:sz w:val="22"/>
          <w:szCs w:val="22"/>
        </w:rPr>
        <w:tab/>
      </w:r>
      <w:r w:rsidR="00B719DA" w:rsidRPr="00CE412C">
        <w:rPr>
          <w:rFonts w:ascii="Arial" w:hAnsi="Arial" w:cs="Arial"/>
          <w:b/>
          <w:i/>
          <w:noProof w:val="0"/>
          <w:sz w:val="22"/>
          <w:szCs w:val="22"/>
        </w:rPr>
        <w:tab/>
      </w:r>
      <w:r w:rsidR="00B719DA" w:rsidRPr="00CE412C">
        <w:rPr>
          <w:rFonts w:ascii="Arial" w:hAnsi="Arial" w:cs="Arial"/>
          <w:b/>
          <w:noProof w:val="0"/>
          <w:sz w:val="22"/>
          <w:szCs w:val="22"/>
        </w:rPr>
        <w:t>Write the answer to the questions in the spaces provided.</w:t>
      </w:r>
    </w:p>
    <w:bookmarkEnd w:id="1"/>
    <w:p w14:paraId="7A66FC1A" w14:textId="77777777" w:rsidR="00B719DA" w:rsidRPr="00CE412C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5BE25B64" w14:textId="5B146172" w:rsidR="00181E82" w:rsidRPr="00CE412C" w:rsidRDefault="00105F84" w:rsidP="00CF0FE8">
      <w:pPr>
        <w:tabs>
          <w:tab w:val="left" w:pos="567"/>
          <w:tab w:val="left" w:pos="1120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>1.</w:t>
      </w:r>
      <w:r w:rsidRPr="00CE412C">
        <w:rPr>
          <w:rFonts w:ascii="Arial" w:hAnsi="Arial" w:cs="Arial"/>
          <w:noProof w:val="0"/>
          <w:sz w:val="22"/>
          <w:szCs w:val="22"/>
        </w:rPr>
        <w:tab/>
      </w:r>
      <w:r w:rsidR="00793342" w:rsidRPr="00CE412C">
        <w:rPr>
          <w:rFonts w:ascii="Arial" w:hAnsi="Arial" w:cs="Arial"/>
          <w:noProof w:val="0"/>
          <w:sz w:val="22"/>
          <w:szCs w:val="22"/>
        </w:rPr>
        <w:t>(a)</w:t>
      </w:r>
      <w:r w:rsidR="00793342" w:rsidRPr="00CE412C">
        <w:rPr>
          <w:rFonts w:ascii="Arial" w:hAnsi="Arial" w:cs="Arial"/>
          <w:noProof w:val="0"/>
          <w:sz w:val="22"/>
          <w:szCs w:val="22"/>
        </w:rPr>
        <w:tab/>
      </w:r>
      <w:r w:rsidR="00ED67B1" w:rsidRPr="00CE412C">
        <w:rPr>
          <w:rFonts w:ascii="Arial" w:hAnsi="Arial" w:cs="Arial"/>
          <w:noProof w:val="0"/>
          <w:sz w:val="22"/>
          <w:szCs w:val="22"/>
        </w:rPr>
        <w:t>Label the following diagram.</w:t>
      </w:r>
      <w:r w:rsidR="00793342" w:rsidRPr="00CE412C">
        <w:rPr>
          <w:rFonts w:ascii="Arial" w:hAnsi="Arial" w:cs="Arial"/>
          <w:noProof w:val="0"/>
          <w:sz w:val="22"/>
          <w:szCs w:val="22"/>
        </w:rPr>
        <w:tab/>
      </w:r>
      <w:r w:rsidR="00793342" w:rsidRPr="00CE412C">
        <w:rPr>
          <w:rFonts w:ascii="Arial" w:hAnsi="Arial" w:cs="Arial"/>
          <w:noProof w:val="0"/>
          <w:sz w:val="22"/>
          <w:szCs w:val="22"/>
        </w:rPr>
        <w:tab/>
      </w:r>
      <w:r w:rsidR="00793342" w:rsidRPr="00CE412C">
        <w:rPr>
          <w:rFonts w:ascii="Arial" w:hAnsi="Arial" w:cs="Arial"/>
          <w:noProof w:val="0"/>
          <w:sz w:val="22"/>
          <w:szCs w:val="22"/>
        </w:rPr>
        <w:tab/>
      </w:r>
      <w:r w:rsidR="00793342" w:rsidRPr="00CE412C">
        <w:rPr>
          <w:rFonts w:ascii="Arial" w:hAnsi="Arial" w:cs="Arial"/>
          <w:noProof w:val="0"/>
          <w:sz w:val="22"/>
          <w:szCs w:val="22"/>
        </w:rPr>
        <w:tab/>
      </w:r>
      <w:r w:rsidR="00793342" w:rsidRPr="00CE412C">
        <w:rPr>
          <w:rFonts w:ascii="Arial" w:hAnsi="Arial" w:cs="Arial"/>
          <w:noProof w:val="0"/>
          <w:sz w:val="22"/>
          <w:szCs w:val="22"/>
        </w:rPr>
        <w:tab/>
      </w:r>
      <w:r w:rsidR="00793342" w:rsidRPr="00CE412C">
        <w:rPr>
          <w:rFonts w:ascii="Arial" w:hAnsi="Arial" w:cs="Arial"/>
          <w:noProof w:val="0"/>
          <w:sz w:val="22"/>
          <w:szCs w:val="22"/>
        </w:rPr>
        <w:tab/>
      </w:r>
      <w:r w:rsidR="00793342" w:rsidRPr="00CE412C">
        <w:rPr>
          <w:rFonts w:ascii="Arial" w:hAnsi="Arial" w:cs="Arial"/>
          <w:noProof w:val="0"/>
          <w:sz w:val="22"/>
          <w:szCs w:val="22"/>
        </w:rPr>
        <w:tab/>
      </w:r>
      <w:r w:rsidR="00793342" w:rsidRPr="00CE412C">
        <w:rPr>
          <w:rFonts w:ascii="Arial" w:hAnsi="Arial" w:cs="Arial"/>
          <w:noProof w:val="0"/>
          <w:sz w:val="22"/>
          <w:szCs w:val="22"/>
        </w:rPr>
        <w:tab/>
      </w:r>
      <w:r w:rsidR="00793342" w:rsidRPr="00CE412C">
        <w:rPr>
          <w:rFonts w:ascii="Arial" w:hAnsi="Arial" w:cs="Arial"/>
          <w:noProof w:val="0"/>
          <w:sz w:val="22"/>
          <w:szCs w:val="22"/>
        </w:rPr>
        <w:tab/>
      </w:r>
      <w:r w:rsidR="002B7CCA" w:rsidRPr="00CE412C">
        <w:rPr>
          <w:rFonts w:ascii="Arial" w:hAnsi="Arial" w:cs="Arial"/>
          <w:noProof w:val="0"/>
          <w:sz w:val="22"/>
          <w:szCs w:val="22"/>
        </w:rPr>
        <w:t>(4</w:t>
      </w:r>
      <w:r w:rsidR="00793342" w:rsidRPr="00CE412C">
        <w:rPr>
          <w:rFonts w:ascii="Arial" w:hAnsi="Arial" w:cs="Arial"/>
          <w:noProof w:val="0"/>
          <w:sz w:val="22"/>
          <w:szCs w:val="22"/>
        </w:rPr>
        <w:t xml:space="preserve"> marks)</w:t>
      </w:r>
    </w:p>
    <w:p w14:paraId="15D9058A" w14:textId="77777777" w:rsidR="00181E82" w:rsidRPr="00CE412C" w:rsidRDefault="00181E82" w:rsidP="00CF0FE8">
      <w:pPr>
        <w:tabs>
          <w:tab w:val="left" w:pos="567"/>
          <w:tab w:val="left" w:pos="1120"/>
        </w:tabs>
        <w:rPr>
          <w:rFonts w:ascii="Arial" w:hAnsi="Arial" w:cs="Arial"/>
          <w:noProof w:val="0"/>
          <w:sz w:val="22"/>
          <w:szCs w:val="22"/>
        </w:rPr>
      </w:pPr>
    </w:p>
    <w:p w14:paraId="41B63C6D" w14:textId="77777777" w:rsidR="00181E82" w:rsidRPr="00CE412C" w:rsidRDefault="00EF3A70" w:rsidP="00ED67B1">
      <w:pPr>
        <w:tabs>
          <w:tab w:val="left" w:pos="567"/>
          <w:tab w:val="left" w:pos="1120"/>
        </w:tabs>
        <w:jc w:val="center"/>
        <w:rPr>
          <w:rFonts w:ascii="Arial" w:hAnsi="Arial" w:cs="Arial"/>
          <w:noProof w:val="0"/>
          <w:sz w:val="22"/>
          <w:szCs w:val="22"/>
        </w:rPr>
      </w:pPr>
      <w:r w:rsidRPr="00CE412C">
        <w:rPr>
          <w:lang w:val="en-GB" w:eastAsia="en-GB"/>
        </w:rPr>
        <w:drawing>
          <wp:inline distT="0" distB="0" distL="0" distR="0" wp14:anchorId="61AA96A2" wp14:editId="68619D57">
            <wp:extent cx="4917440" cy="2529840"/>
            <wp:effectExtent l="0" t="0" r="0" b="0"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744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8EB68" w14:textId="77777777" w:rsidR="00181E82" w:rsidRPr="00CE412C" w:rsidRDefault="00181E82" w:rsidP="00CF0FE8">
      <w:pPr>
        <w:tabs>
          <w:tab w:val="left" w:pos="567"/>
          <w:tab w:val="left" w:pos="1120"/>
        </w:tabs>
        <w:rPr>
          <w:rFonts w:ascii="Arial" w:hAnsi="Arial" w:cs="Arial"/>
          <w:noProof w:val="0"/>
          <w:sz w:val="22"/>
          <w:szCs w:val="22"/>
        </w:rPr>
      </w:pPr>
    </w:p>
    <w:p w14:paraId="2DABA509" w14:textId="77777777" w:rsidR="004E7B28" w:rsidRPr="00CE412C" w:rsidRDefault="004E7B28" w:rsidP="00CF0FE8">
      <w:pPr>
        <w:tabs>
          <w:tab w:val="left" w:pos="567"/>
          <w:tab w:val="left" w:pos="1120"/>
        </w:tabs>
        <w:rPr>
          <w:rFonts w:ascii="Arial" w:hAnsi="Arial" w:cs="Arial"/>
          <w:noProof w:val="0"/>
          <w:color w:val="000000"/>
          <w:sz w:val="22"/>
          <w:szCs w:val="22"/>
        </w:rPr>
      </w:pPr>
    </w:p>
    <w:p w14:paraId="2CE72336" w14:textId="77777777" w:rsidR="00CF0FE8" w:rsidRPr="00CE412C" w:rsidRDefault="00CF0FE8" w:rsidP="00CF0FE8">
      <w:pPr>
        <w:tabs>
          <w:tab w:val="left" w:pos="567"/>
          <w:tab w:val="left" w:pos="1120"/>
        </w:tabs>
        <w:rPr>
          <w:rFonts w:ascii="Arial" w:hAnsi="Arial" w:cs="Arial"/>
          <w:noProof w:val="0"/>
          <w:color w:val="000000"/>
          <w:sz w:val="22"/>
          <w:szCs w:val="22"/>
        </w:rPr>
      </w:pP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  <w:t>(b)</w:t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  <w:t xml:space="preserve">Which of these </w:t>
      </w:r>
      <w:r w:rsidR="009219D5" w:rsidRPr="00CE412C">
        <w:rPr>
          <w:rFonts w:ascii="Arial" w:hAnsi="Arial" w:cs="Arial"/>
          <w:noProof w:val="0"/>
          <w:color w:val="000000"/>
          <w:sz w:val="22"/>
          <w:szCs w:val="22"/>
        </w:rPr>
        <w:t xml:space="preserve">(transverse or longitudinal) </w:t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 xml:space="preserve">describes </w:t>
      </w:r>
      <w:r w:rsidR="004E7B28" w:rsidRPr="00CE412C">
        <w:rPr>
          <w:rFonts w:ascii="Arial" w:hAnsi="Arial" w:cs="Arial"/>
          <w:noProof w:val="0"/>
          <w:color w:val="000000"/>
          <w:sz w:val="22"/>
          <w:szCs w:val="22"/>
        </w:rPr>
        <w:t>a light wave</w:t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 xml:space="preserve">? </w:t>
      </w:r>
      <w:r w:rsidR="00793342"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="00793342" w:rsidRPr="00CE412C">
        <w:rPr>
          <w:rFonts w:ascii="Arial" w:hAnsi="Arial" w:cs="Arial"/>
          <w:noProof w:val="0"/>
          <w:color w:val="000000"/>
          <w:sz w:val="22"/>
          <w:szCs w:val="22"/>
        </w:rPr>
        <w:tab/>
        <w:t>(1 mark)</w:t>
      </w:r>
    </w:p>
    <w:p w14:paraId="3A3E9965" w14:textId="77777777" w:rsidR="00CF0FE8" w:rsidRPr="00CE412C" w:rsidRDefault="00CF0FE8" w:rsidP="00CF0FE8">
      <w:pPr>
        <w:tabs>
          <w:tab w:val="left" w:pos="567"/>
          <w:tab w:val="left" w:pos="1120"/>
        </w:tabs>
        <w:rPr>
          <w:rFonts w:ascii="Arial" w:hAnsi="Arial" w:cs="Arial"/>
          <w:noProof w:val="0"/>
          <w:color w:val="000000"/>
          <w:sz w:val="22"/>
          <w:szCs w:val="22"/>
        </w:rPr>
      </w:pPr>
    </w:p>
    <w:p w14:paraId="0E8F9C2C" w14:textId="77777777" w:rsidR="00CF0FE8" w:rsidRPr="00CE412C" w:rsidRDefault="009219D5" w:rsidP="00CF0FE8">
      <w:pPr>
        <w:tabs>
          <w:tab w:val="left" w:pos="567"/>
          <w:tab w:val="left" w:pos="1120"/>
        </w:tabs>
        <w:rPr>
          <w:rFonts w:ascii="Arial" w:hAnsi="Arial" w:cs="Arial"/>
          <w:noProof w:val="0"/>
          <w:color w:val="000000"/>
          <w:sz w:val="22"/>
          <w:szCs w:val="22"/>
          <w:u w:val="single"/>
        </w:rPr>
      </w:pP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  <w:u w:val="single"/>
        </w:rPr>
        <w:tab/>
      </w:r>
    </w:p>
    <w:p w14:paraId="36670DB7" w14:textId="77777777" w:rsidR="009219D5" w:rsidRPr="00CE412C" w:rsidRDefault="009219D5" w:rsidP="009219D5">
      <w:pPr>
        <w:tabs>
          <w:tab w:val="left" w:pos="567"/>
          <w:tab w:val="left" w:pos="1120"/>
        </w:tabs>
        <w:rPr>
          <w:rFonts w:ascii="Arial" w:hAnsi="Arial" w:cs="Arial"/>
          <w:noProof w:val="0"/>
          <w:color w:val="000000"/>
          <w:sz w:val="22"/>
          <w:szCs w:val="22"/>
        </w:rPr>
      </w:pPr>
      <w:r w:rsidRPr="00CE412C">
        <w:rPr>
          <w:rFonts w:ascii="Arial" w:hAnsi="Arial" w:cs="Arial"/>
          <w:noProof w:val="0"/>
          <w:color w:val="000000"/>
          <w:sz w:val="22"/>
          <w:szCs w:val="22"/>
        </w:rPr>
        <w:t xml:space="preserve"> </w:t>
      </w:r>
    </w:p>
    <w:p w14:paraId="2A85F522" w14:textId="77777777" w:rsidR="00CF0FE8" w:rsidRPr="00CE412C" w:rsidRDefault="009219D5" w:rsidP="00CF0FE8">
      <w:pPr>
        <w:tabs>
          <w:tab w:val="left" w:pos="567"/>
          <w:tab w:val="left" w:pos="1120"/>
        </w:tabs>
        <w:rPr>
          <w:rFonts w:ascii="Arial" w:hAnsi="Arial" w:cs="Arial"/>
          <w:noProof w:val="0"/>
          <w:color w:val="000000"/>
          <w:sz w:val="22"/>
          <w:szCs w:val="22"/>
        </w:rPr>
      </w:pP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</w:p>
    <w:p w14:paraId="7019D00C" w14:textId="77777777" w:rsidR="00B719DA" w:rsidRPr="00CE412C" w:rsidRDefault="00B719DA" w:rsidP="00CF0FE8">
      <w:pPr>
        <w:tabs>
          <w:tab w:val="left" w:pos="567"/>
          <w:tab w:val="left" w:pos="1120"/>
        </w:tabs>
        <w:rPr>
          <w:rFonts w:ascii="Arial" w:hAnsi="Arial" w:cs="Arial"/>
          <w:noProof w:val="0"/>
          <w:color w:val="000000"/>
          <w:sz w:val="22"/>
          <w:szCs w:val="22"/>
        </w:rPr>
      </w:pPr>
    </w:p>
    <w:p w14:paraId="294F4D21" w14:textId="77777777" w:rsidR="00AD22E0" w:rsidRPr="00CE412C" w:rsidRDefault="008A3404" w:rsidP="00AD22E0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  <w:r w:rsidRPr="00CE412C">
        <w:rPr>
          <w:rFonts w:ascii="Arial" w:hAnsi="Arial" w:cs="Arial"/>
          <w:noProof w:val="0"/>
          <w:color w:val="000000"/>
          <w:sz w:val="22"/>
          <w:szCs w:val="22"/>
        </w:rPr>
        <w:t>2</w:t>
      </w:r>
      <w:r w:rsidR="00B719DA" w:rsidRPr="00CE412C">
        <w:rPr>
          <w:rFonts w:ascii="Arial" w:hAnsi="Arial" w:cs="Arial"/>
          <w:noProof w:val="0"/>
          <w:color w:val="000000"/>
          <w:sz w:val="22"/>
          <w:szCs w:val="22"/>
        </w:rPr>
        <w:t>.</w:t>
      </w:r>
      <w:r w:rsidR="00B719DA"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="00AD22E0" w:rsidRPr="00CE412C">
        <w:rPr>
          <w:rFonts w:ascii="Arial" w:hAnsi="Arial" w:cs="Arial"/>
          <w:noProof w:val="0"/>
          <w:color w:val="000000"/>
          <w:sz w:val="22"/>
          <w:szCs w:val="22"/>
        </w:rPr>
        <w:t>Draw the path of the rays in the following diagrams.</w:t>
      </w:r>
      <w:r w:rsidR="00EB3A85"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="00EB3A85" w:rsidRPr="00CE412C">
        <w:rPr>
          <w:rFonts w:ascii="Arial" w:hAnsi="Arial" w:cs="Arial"/>
          <w:noProof w:val="0"/>
          <w:color w:val="000000"/>
          <w:sz w:val="22"/>
          <w:szCs w:val="22"/>
        </w:rPr>
        <w:tab/>
        <w:t>(5 marks)</w:t>
      </w:r>
    </w:p>
    <w:p w14:paraId="624EACB3" w14:textId="77777777" w:rsidR="00AD22E0" w:rsidRPr="00CE412C" w:rsidRDefault="00AD22E0" w:rsidP="00AD22E0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7F443454" w14:textId="77777777" w:rsidR="00AD22E0" w:rsidRPr="00CE412C" w:rsidRDefault="00AD22E0" w:rsidP="00AD22E0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76986A88" w14:textId="77777777" w:rsidR="00AD22E0" w:rsidRPr="00CE412C" w:rsidRDefault="00EF3A70" w:rsidP="00AD22E0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  <w:r w:rsidRPr="00CE412C">
        <w:rPr>
          <w:rFonts w:ascii="Arial" w:hAnsi="Arial" w:cs="Arial"/>
          <w:color w:val="000000"/>
          <w:sz w:val="22"/>
          <w:szCs w:val="22"/>
          <w:lang w:val="en-GB" w:eastAsia="en-GB"/>
        </w:rPr>
        <mc:AlternateContent>
          <mc:Choice Requires="wpg">
            <w:drawing>
              <wp:anchor distT="0" distB="0" distL="114300" distR="114300" simplePos="0" relativeHeight="251634688" behindDoc="0" locked="0" layoutInCell="1" allowOverlap="1" wp14:anchorId="03DE0EB1" wp14:editId="78E647FB">
                <wp:simplePos x="0" y="0"/>
                <wp:positionH relativeFrom="column">
                  <wp:posOffset>3923030</wp:posOffset>
                </wp:positionH>
                <wp:positionV relativeFrom="paragraph">
                  <wp:posOffset>84455</wp:posOffset>
                </wp:positionV>
                <wp:extent cx="1437005" cy="1010920"/>
                <wp:effectExtent l="0" t="2540" r="15875" b="15240"/>
                <wp:wrapTight wrapText="bothSides">
                  <wp:wrapPolygon edited="0">
                    <wp:start x="14021" y="0"/>
                    <wp:lineTo x="11731" y="6526"/>
                    <wp:lineTo x="10299" y="9782"/>
                    <wp:lineTo x="5145" y="11818"/>
                    <wp:lineTo x="4725" y="13039"/>
                    <wp:lineTo x="-143" y="15888"/>
                    <wp:lineTo x="8438" y="16295"/>
                    <wp:lineTo x="7435" y="19565"/>
                    <wp:lineTo x="6720" y="21396"/>
                    <wp:lineTo x="21886" y="21396"/>
                    <wp:lineTo x="14594" y="0"/>
                    <wp:lineTo x="14021" y="0"/>
                  </wp:wrapPolygon>
                </wp:wrapTight>
                <wp:docPr id="169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37005" cy="1010920"/>
                          <a:chOff x="5841" y="8284"/>
                          <a:chExt cx="2263" cy="1592"/>
                        </a:xfrm>
                      </wpg:grpSpPr>
                      <wps:wsp>
                        <wps:cNvPr id="170" name="Freeform 32"/>
                        <wps:cNvSpPr>
                          <a:spLocks/>
                        </wps:cNvSpPr>
                        <wps:spPr bwMode="auto">
                          <a:xfrm>
                            <a:off x="6570" y="8284"/>
                            <a:ext cx="1534" cy="1592"/>
                          </a:xfrm>
                          <a:custGeom>
                            <a:avLst/>
                            <a:gdLst>
                              <a:gd name="T0" fmla="*/ 10800 w 21600"/>
                              <a:gd name="T1" fmla="*/ 0 h 21600"/>
                              <a:gd name="T2" fmla="*/ 0 w 21600"/>
                              <a:gd name="T3" fmla="*/ 21600 h 21600"/>
                              <a:gd name="T4" fmla="*/ 21600 w 21600"/>
                              <a:gd name="T5" fmla="*/ 21600 h 21600"/>
                              <a:gd name="T6" fmla="*/ 10800 w 21600"/>
                              <a:gd name="T7" fmla="*/ 0 h 21600"/>
                              <a:gd name="T8" fmla="*/ 10800 w 21600"/>
                              <a:gd name="T9" fmla="*/ 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1600" h="21600">
                                <a:moveTo>
                                  <a:pt x="10800" y="0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10800" y="0"/>
                                </a:lnTo>
                                <a:close/>
                                <a:moveTo>
                                  <a:pt x="10800" y="0"/>
                                </a:move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8890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E710D7B" w14:textId="77777777" w:rsidR="00F828DD" w:rsidRDefault="00F828DD" w:rsidP="00F828DD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1" name="Line 33"/>
                        <wps:cNvCnPr>
                          <a:cxnSpLocks noChangeShapeType="1"/>
                        </wps:cNvCnPr>
                        <wps:spPr bwMode="auto">
                          <a:xfrm flipH="1">
                            <a:off x="5841" y="8994"/>
                            <a:ext cx="1155" cy="474"/>
                          </a:xfrm>
                          <a:prstGeom prst="line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72" name="Group 34"/>
                        <wpg:cNvGrpSpPr>
                          <a:grpSpLocks/>
                        </wpg:cNvGrpSpPr>
                        <wpg:grpSpPr bwMode="auto">
                          <a:xfrm>
                            <a:off x="6224" y="9157"/>
                            <a:ext cx="369" cy="148"/>
                            <a:chOff x="0" y="0"/>
                            <a:chExt cx="369" cy="148"/>
                          </a:xfrm>
                        </wpg:grpSpPr>
                        <wps:wsp>
                          <wps:cNvPr id="173" name="Line 3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0" y="67"/>
                              <a:ext cx="216" cy="81"/>
                            </a:xfrm>
                            <a:prstGeom prst="line">
                              <a:avLst/>
                            </a:prstGeom>
                            <a:noFill/>
                            <a:ln w="889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4" name="Freeform 36"/>
                          <wps:cNvSpPr>
                            <a:spLocks/>
                          </wps:cNvSpPr>
                          <wps:spPr bwMode="auto">
                            <a:xfrm>
                              <a:off x="192" y="0"/>
                              <a:ext cx="177" cy="148"/>
                            </a:xfrm>
                            <a:custGeom>
                              <a:avLst/>
                              <a:gdLst>
                                <a:gd name="T0" fmla="*/ 7078 w 21600"/>
                                <a:gd name="T1" fmla="*/ 21600 h 21600"/>
                                <a:gd name="T2" fmla="*/ 21600 w 21600"/>
                                <a:gd name="T3" fmla="*/ 2773 h 21600"/>
                                <a:gd name="T4" fmla="*/ 0 w 21600"/>
                                <a:gd name="T5" fmla="*/ 0 h 21600"/>
                                <a:gd name="T6" fmla="*/ 7078 w 21600"/>
                                <a:gd name="T7" fmla="*/ 21600 h 21600"/>
                                <a:gd name="T8" fmla="*/ 7078 w 21600"/>
                                <a:gd name="T9" fmla="*/ 21600 h 2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1600" h="21600">
                                  <a:moveTo>
                                    <a:pt x="7078" y="21600"/>
                                  </a:moveTo>
                                  <a:lnTo>
                                    <a:pt x="21600" y="2773"/>
                                  </a:lnTo>
                                  <a:lnTo>
                                    <a:pt x="0" y="0"/>
                                  </a:lnTo>
                                  <a:lnTo>
                                    <a:pt x="7078" y="21600"/>
                                  </a:lnTo>
                                  <a:close/>
                                  <a:moveTo>
                                    <a:pt x="7078" y="21600"/>
                                  </a:move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ap="flat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D1B005F" w14:textId="77777777" w:rsidR="00F828DD" w:rsidRDefault="00F828DD" w:rsidP="00F828DD"/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3DE0EB1" id="Group 91" o:spid="_x0000_s1026" style="position:absolute;margin-left:308.9pt;margin-top:6.65pt;width:113.15pt;height:79.6pt;z-index:251634688" coordorigin="5841,8284" coordsize="2263,1592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">
                <v:shape id="Freeform 32" o:spid="_x0000_s1027" style="position:absolute;left:6570;top:8284;width:1534;height:1592;visibility:visible;mso-wrap-style:square;v-text-anchor:top" coordsize="21600,21600" o:spt="10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a6trOxwAA&#10;ANwAAAAPAAAAZHJzL2Rvd25yZXYueG1sRI9Pa8JAEMXvBb/DMkJvumnoP6KrlKhQPRSalvY6ZqdJ&#10;anY2ZFeN375zEHqb4b157zfz5eBadaI+NJ4N3E0TUMSltw1XBj4/NpNnUCEiW2w9k4ELBVguRjdz&#10;zKw/8zudilgpCeGQoYE6xi7TOpQ1OQxT3xGL9uN7h1HWvtK2x7OEu1anSfKoHTYsDTV2lNdUHoqj&#10;M7A6DPfFbveVpvvf7u27zR/WId8aczseXmagIg3x33y9frWC/yT48oxMoBd/AA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murazscAAADcAAAADwAAAAAAAAAAAAAAAACXAgAAZHJz&#10;L2Rvd25yZXYueG1sUEsFBgAAAAAEAAQA9QAAAIsDAAAAAA==&#10;" adj="-11796480,,5400" path="m10800,0l0,21600,21600,21600,10800,0xm10800,0e" strokeweight=".7pt">
                  <v:stroke joinstyle="round"/>
                  <v:formulas/>
                  <v:path arrowok="t" o:connecttype="custom" o:connectlocs="767,0;0,1592;1534,1592;767,0;767,0" o:connectangles="0,0,0,0,0" textboxrect="0,0,21600,21600"/>
                  <v:textbox inset="0,0,0,0">
                    <w:txbxContent>
                      <w:p w14:paraId="7E710D7B" w14:textId="77777777" w:rsidR="00F828DD" w:rsidRDefault="00F828DD" w:rsidP="00F828DD"/>
                    </w:txbxContent>
                  </v:textbox>
                </v:shape>
                <v:line id="Line 33" o:spid="_x0000_s1028" style="position:absolute;flip:x;visibility:visible;mso-wrap-style:square" from="5841,8994" to="6996,9468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" strokeweight=".7pt">
                  <v:fill o:detectmouseclick="t"/>
                </v:line>
                <v:group id="Group 34" o:spid="_x0000_s1029" style="position:absolute;left:6224;top:9157;width:369;height:148" coordsize="369,148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">
                  <v:line id="Line 35" o:spid="_x0000_s1030" style="position:absolute;flip:y;visibility:visible;mso-wrap-style:square" from="0,67" to="216,148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58bicMMAAADcAAAADwAAAGRycy9kb3ducmV2LnhtbERPTWvCQBC9F/oflhF6qxstbSW6hlqI&#10;eCs1Inobs2MS3J1Ns1tN/70rCL3N433OLOutEWfqfONYwWiYgCAunW64UrAp8ucJCB+QNRrHpOCP&#10;PGTzx4cZptpd+JvO61CJGMI+RQV1CG0qpS9rsuiHriWO3NF1FkOEXSV1h5cYbo0cJ8mbtNhwbKix&#10;pc+aytP61yoozJK2X3mh28Uedz+rcmsOr0ulngb9xxREoD78i+/ulY7z31/g9ky8QM6vAA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OfG4nDDAAAA3AAAAA8AAAAAAAAAAAAA&#10;AAAAoQIAAGRycy9kb3ducmV2LnhtbFBLBQYAAAAABAAEAPkAAACRAwAAAAA=&#10;" strokeweight=".7pt">
                    <v:fill o:detectmouseclick="t"/>
                  </v:line>
                  <v:shape id="Freeform 36" o:spid="_x0000_s1031" style="position:absolute;left:192;width:177;height:148;visibility:visible;mso-wrap-style:square;v-text-anchor:top" coordsize="21600,21600" o:spt="10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FZSuixQAA&#10;ANwAAAAPAAAAZHJzL2Rvd25yZXYueG1sRE9Na8JAEL0X+h+WKXgpulGkkTQbaUsVET0YvfQ2ZKdJ&#10;anY2ZFeN/vpuoeBtHu9z0nlvGnGmztWWFYxHEQjiwuqaSwWH/WI4A+E8ssbGMim4koN59viQYqLt&#10;hXd0zn0pQgi7BBVU3reJlK6oyKAb2ZY4cN+2M+gD7EqpO7yEcNPISRS9SIM1h4YKW/qoqDjmJ6Pg&#10;tl1vlu8/brymYxx/6sXpa1o/KzV46t9eQXjq/V38717pMD+ewt8z4QKZ/QI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MVlK6LFAAAA3AAAAA8AAAAAAAAAAAAAAAAAlwIAAGRycy9k&#10;b3ducmV2LnhtbFBLBQYAAAAABAAEAPUAAACJAwAAAAA=&#10;" adj="-11796480,,5400" path="m7078,21600l21600,2773,,,7078,21600xm7078,21600e" fillcolor="black" stroked="f">
                    <v:stroke joinstyle="round"/>
                    <v:formulas/>
                    <v:path arrowok="t" o:connecttype="custom" o:connectlocs="58,148;177,19;0,0;58,148;58,148" o:connectangles="0,0,0,0,0" textboxrect="0,0,21600,21600"/>
                    <v:textbox inset="0,0,0,0">
                      <w:txbxContent>
                        <w:p w14:paraId="1D1B005F" w14:textId="77777777" w:rsidR="00F828DD" w:rsidRDefault="00F828DD" w:rsidP="00F828DD"/>
                      </w:txbxContent>
                    </v:textbox>
                  </v:shape>
                </v:group>
                <w10:wrap type="tight"/>
              </v:group>
            </w:pict>
          </mc:Fallback>
        </mc:AlternateContent>
      </w:r>
      <w:r w:rsidRPr="00CE412C">
        <w:rPr>
          <w:rFonts w:ascii="Arial" w:hAnsi="Arial" w:cs="Arial"/>
          <w:color w:val="000000"/>
          <w:sz w:val="22"/>
          <w:szCs w:val="22"/>
          <w:lang w:val="en-GB" w:eastAsia="en-GB"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 wp14:anchorId="3564646A" wp14:editId="676D16A4">
                <wp:simplePos x="0" y="0"/>
                <wp:positionH relativeFrom="page">
                  <wp:posOffset>1195070</wp:posOffset>
                </wp:positionH>
                <wp:positionV relativeFrom="page">
                  <wp:posOffset>5742940</wp:posOffset>
                </wp:positionV>
                <wp:extent cx="1330960" cy="1178560"/>
                <wp:effectExtent l="1270" t="2540" r="13970" b="12700"/>
                <wp:wrapNone/>
                <wp:docPr id="141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30960" cy="1178560"/>
                          <a:chOff x="0" y="0"/>
                          <a:chExt cx="2096" cy="1856"/>
                        </a:xfrm>
                      </wpg:grpSpPr>
                      <wpg:grpSp>
                        <wpg:cNvPr id="142" name="Group 65"/>
                        <wpg:cNvGrpSpPr>
                          <a:grpSpLocks/>
                        </wpg:cNvGrpSpPr>
                        <wpg:grpSpPr bwMode="auto">
                          <a:xfrm>
                            <a:off x="1664" y="0"/>
                            <a:ext cx="432" cy="1856"/>
                            <a:chOff x="0" y="0"/>
                            <a:chExt cx="432" cy="1856"/>
                          </a:xfrm>
                        </wpg:grpSpPr>
                        <wps:wsp>
                          <wps:cNvPr id="143" name="AutoShape 66"/>
                          <wps:cNvSpPr>
                            <a:spLocks/>
                          </wps:cNvSpPr>
                          <wps:spPr bwMode="auto">
                            <a:xfrm flipH="1">
                              <a:off x="23" y="0"/>
                              <a:ext cx="362" cy="93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21600" h="21600">
                                  <a:moveTo>
                                    <a:pt x="0" y="0"/>
                                  </a:moveTo>
                                  <a:cubicBezTo>
                                    <a:pt x="11929" y="0"/>
                                    <a:pt x="21600" y="9671"/>
                                    <a:pt x="21600" y="21600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366B746" w14:textId="77777777" w:rsidR="00A411DF" w:rsidRDefault="00A411DF" w:rsidP="00AD22E0">
                                <w:pPr>
                                  <w:rPr>
                                    <w:rFonts w:eastAsia="Times New Roman"/>
                                    <w:lang w:eastAsia="en-GB" w:bidi="x-none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44" name="AutoShape 67"/>
                          <wps:cNvSpPr>
                            <a:spLocks/>
                          </wps:cNvSpPr>
                          <wps:spPr bwMode="auto">
                            <a:xfrm flipH="1" flipV="1">
                              <a:off x="12" y="923"/>
                              <a:ext cx="362" cy="93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21600" h="21600">
                                  <a:moveTo>
                                    <a:pt x="0" y="0"/>
                                  </a:moveTo>
                                  <a:cubicBezTo>
                                    <a:pt x="11929" y="0"/>
                                    <a:pt x="21600" y="9671"/>
                                    <a:pt x="21600" y="21600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7D2678D4" w14:textId="77777777" w:rsidR="00A411DF" w:rsidRDefault="00A411DF" w:rsidP="00AD22E0">
                                <w:pPr>
                                  <w:rPr>
                                    <w:rFonts w:eastAsia="Times New Roman"/>
                                    <w:lang w:eastAsia="en-GB" w:bidi="x-none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45" name="Line 6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3" y="1205"/>
                              <a:ext cx="14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6" name="Line 6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2" y="1107"/>
                              <a:ext cx="14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7" name="Line 7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1020"/>
                              <a:ext cx="14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8" name="Line 7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2" y="923"/>
                              <a:ext cx="14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9" name="Lin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" y="803"/>
                              <a:ext cx="14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0" name="Line 7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" y="684"/>
                              <a:ext cx="14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1" name="Line 7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" y="575"/>
                              <a:ext cx="14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3" name="Line 7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2" y="456"/>
                              <a:ext cx="14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4" name="Line 7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3" y="369"/>
                              <a:ext cx="141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5" name="Line 7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28" y="271"/>
                              <a:ext cx="141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6" name="Line 7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8" y="141"/>
                              <a:ext cx="141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7" name="Lin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92" y="33"/>
                              <a:ext cx="14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8" name="Line 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7" y="1335"/>
                              <a:ext cx="14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9" name="Line 8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7" y="1552"/>
                              <a:ext cx="14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0" name="Line 8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2" y="1454"/>
                              <a:ext cx="14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1" name="Line 8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2" y="1671"/>
                              <a:ext cx="14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2" name="Line 8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45" y="1780"/>
                              <a:ext cx="14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63" name="Line 85"/>
                        <wps:cNvCnPr>
                          <a:cxnSpLocks noChangeShapeType="1"/>
                        </wps:cNvCnPr>
                        <wps:spPr bwMode="auto">
                          <a:xfrm>
                            <a:off x="0" y="912"/>
                            <a:ext cx="16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4" name="Line 86"/>
                        <wps:cNvCnPr>
                          <a:cxnSpLocks noChangeShapeType="1"/>
                        </wps:cNvCnPr>
                        <wps:spPr bwMode="auto">
                          <a:xfrm>
                            <a:off x="0" y="1488"/>
                            <a:ext cx="17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5" name="Line 87"/>
                        <wps:cNvCnPr>
                          <a:cxnSpLocks noChangeShapeType="1"/>
                        </wps:cNvCnPr>
                        <wps:spPr bwMode="auto">
                          <a:xfrm>
                            <a:off x="16" y="320"/>
                            <a:ext cx="1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6" name="Line 88"/>
                        <wps:cNvCnPr>
                          <a:cxnSpLocks noChangeShapeType="1"/>
                        </wps:cNvCnPr>
                        <wps:spPr bwMode="auto">
                          <a:xfrm>
                            <a:off x="608" y="320"/>
                            <a:ext cx="20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7" name="Line 89"/>
                        <wps:cNvCnPr>
                          <a:cxnSpLocks noChangeShapeType="1"/>
                        </wps:cNvCnPr>
                        <wps:spPr bwMode="auto">
                          <a:xfrm>
                            <a:off x="560" y="912"/>
                            <a:ext cx="20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8" name="Line 90"/>
                        <wps:cNvCnPr>
                          <a:cxnSpLocks noChangeShapeType="1"/>
                        </wps:cNvCnPr>
                        <wps:spPr bwMode="auto">
                          <a:xfrm>
                            <a:off x="576" y="1488"/>
                            <a:ext cx="2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64646A" id="Group 64" o:spid="_x0000_s1032" style="position:absolute;margin-left:94.1pt;margin-top:452.2pt;width:104.8pt;height:92.8pt;z-index:251640832;mso-position-horizontal-relative:page;mso-position-vertical-relative:page" coordsize="2096,1856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">
                <v:group id="Group 65" o:spid="_x0000_s1033" style="position:absolute;left:1664;width:432;height:1856" coordsize="432,1856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">
                  <v:shape id="AutoShape 66" o:spid="_x0000_s1034" style="position:absolute;left:23;width:362;height:933;flip:x;visibility:visible;mso-wrap-style:square;v-text-anchor:top" coordsize="21600,21600" o:spt="10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/cTJwwQAA&#10;ANwAAAAPAAAAZHJzL2Rvd25yZXYueG1sRE9La8JAEL4L/Q/LFHrTTVXEpq4hrRTao9Heh+yYhGZn&#10;t9k1j3/fFQre5uN7zi4bTSt66nxjWcHzIgFBXFrdcKXgfPqYb0H4gKyxtUwKJvKQ7R9mO0y1HfhI&#10;fREqEUPYp6igDsGlUvqyJoN+YR1x5C62Mxgi7CqpOxxiuGnlMkk20mDDsaFGR+81lT/F1ShILtev&#10;/OXgNs5P5q2Xv99Lolapp8cxfwURaAx38b/7U8f56xXcnokXyP0f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/3EycMEAAADcAAAADwAAAAAAAAAAAAAAAACXAgAAZHJzL2Rvd25y&#10;ZXYueG1sUEsFBgAAAAAEAAQA9QAAAIUDAAAAAA==&#10;" adj="-11796480,,5400" path="m0,0c11929,,21600,9671,21600,21600e" filled="f">
                    <v:stroke joinstyle="round"/>
                    <v:formulas/>
                    <v:path arrowok="t" o:connecttype="custom" textboxrect="0,0,21600,21600"/>
                    <v:textbox inset="0,0,0,0">
                      <w:txbxContent>
                        <w:p w14:paraId="1366B746" w14:textId="77777777" w:rsidR="00A411DF" w:rsidRDefault="00A411DF" w:rsidP="00AD22E0">
                          <w:pPr>
                            <w:rPr>
                              <w:rFonts w:eastAsia="Times New Roman"/>
                              <w:lang w:eastAsia="en-GB" w:bidi="x-none"/>
                            </w:rPr>
                          </w:pPr>
                        </w:p>
                      </w:txbxContent>
                    </v:textbox>
                  </v:shape>
                  <v:shape id="AutoShape 67" o:spid="_x0000_s1035" style="position:absolute;left:12;top:923;width:362;height:933;flip:x y;visibility:visible;mso-wrap-style:square;v-text-anchor:top" coordsize="21600,21600" o:spt="10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CVjWDxAAA&#10;ANwAAAAPAAAAZHJzL2Rvd25yZXYueG1sRE9Na8JAEL0L/Q/LCL01G62UNrqKVgRB0Nb24m3Mjklo&#10;djbZ3Wr8926h4G0e73Mms87U4kzOV5YVDJIUBHFudcWFgu+v1dMrCB+QNdaWScGVPMymD70JZtpe&#10;+JPO+1CIGMI+QwVlCE0mpc9LMugT2xBH7mSdwRChK6R2eInhppbDNH2RBiuODSU29F5S/rP/NQqW&#10;W7dsdUtvz4ePtlvsVsdhtdko9djv5mMQgbpwF/+71zrOH43g75l4gZze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AlY1g8QAAADcAAAADwAAAAAAAAAAAAAAAACXAgAAZHJzL2Rv&#10;d25yZXYueG1sUEsFBgAAAAAEAAQA9QAAAIgDAAAAAA==&#10;" adj="-11796480,,5400" path="m0,0c11929,,21600,9671,21600,21600e" filled="f">
                    <v:stroke joinstyle="round"/>
                    <v:formulas/>
                    <v:path arrowok="t" o:connecttype="custom" textboxrect="0,0,21600,21600"/>
                    <v:textbox inset="0,0,0,0">
                      <w:txbxContent>
                        <w:p w14:paraId="7D2678D4" w14:textId="77777777" w:rsidR="00A411DF" w:rsidRDefault="00A411DF" w:rsidP="00AD22E0">
                          <w:pPr>
                            <w:rPr>
                              <w:rFonts w:eastAsia="Times New Roman"/>
                              <w:lang w:eastAsia="en-GB" w:bidi="x-none"/>
                            </w:rPr>
                          </w:pPr>
                        </w:p>
                      </w:txbxContent>
                    </v:textbox>
                  </v:shape>
                  <v:line id="Line 68" o:spid="_x0000_s1036" style="position:absolute;visibility:visible;mso-wrap-style:square" from="23,1205" to="163,120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EOQahsUAAADcAAAADwAAAGRycy9kb3ducmV2LnhtbERPTWvCQBC9C/6HZYTedNNWQ0ldRVoK&#10;2oOoLbTHMTtNotnZsLsm6b93hUJv83ifM1/2phYtOV9ZVnA/SUAQ51ZXXCj4/HgbP4HwAVljbZkU&#10;/JKH5WI4mGOmbcd7ag+hEDGEfYYKyhCaTEqfl2TQT2xDHLkf6wyGCF0htcMuhptaPiRJKg1WHBtK&#10;bOilpPx8uBgF28dd2q427+v+a5Me89f98fvUOaXuRv3qGUSgPvyL/9xrHedPZ3B7Jl4gF1cA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EOQahsUAAADcAAAADwAAAAAAAAAA&#10;AAAAAAChAgAAZHJzL2Rvd25yZXYueG1sUEsFBgAAAAAEAAQA+QAAAJMDAAAAAA==&#10;">
                    <v:fill o:detectmouseclick="t"/>
                  </v:line>
                  <v:line id="Line 69" o:spid="_x0000_s1037" style="position:absolute;visibility:visible;mso-wrap-style:square" from="12,1107" to="152,1107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4DaE8cQAAADcAAAADwAAAGRycy9kb3ducmV2LnhtbERPS2vCQBC+F/oflhF6qxvbEiS6irQU&#10;1IPUB+hxzI5JbHY27K5J+u+7QqG3+fieM533phYtOV9ZVjAaJiCIc6srLhQc9p/PYxA+IGusLZOC&#10;H/Iwnz0+TDHTtuMttbtQiBjCPkMFZQhNJqXPSzLoh7YhjtzFOoMhQldI7bCL4aaWL0mSSoMVx4YS&#10;G3ovKf/e3YyCzetX2i5W62V/XKXn/GN7Pl07p9TToF9MQATqw7/4z73Ucf5bCvdn4gVy9gs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DgNoTxxAAAANwAAAAPAAAAAAAAAAAA&#10;AAAAAKECAABkcnMvZG93bnJldi54bWxQSwUGAAAAAAQABAD5AAAAkgMAAAAA&#10;">
                    <v:fill o:detectmouseclick="t"/>
                  </v:line>
                  <v:line id="Line 70" o:spid="_x0000_s1038" style="position:absolute;visibility:visible;mso-wrap-style:square" from="0,1020" to="140,102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j3ohasUAAADcAAAADwAAAGRycy9kb3ducmV2LnhtbERPTWvCQBC9C/6HZYTedNNW0pK6irQU&#10;tAdRW2iPY3aaRLOzYXdN0n/vCkJv83ifM1v0phYtOV9ZVnA/SUAQ51ZXXCj4+nwfP4PwAVljbZkU&#10;/JGHxXw4mGGmbcc7avehEDGEfYYKyhCaTEqfl2TQT2xDHLlf6wyGCF0htcMuhptaPiRJKg1WHBtK&#10;bOi1pPy0PxsFm8dt2i7XH6v+e50e8rfd4efYOaXuRv3yBUSgPvyLb+6VjvOnT3B9Jl4g5xcA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j3ohasUAAADcAAAADwAAAAAAAAAA&#10;AAAAAAChAgAAZHJzL2Rvd25yZXYueG1sUEsFBgAAAAAEAAQA+QAAAJMDAAAAAA==&#10;">
                    <v:fill o:detectmouseclick="t"/>
                  </v:line>
                  <v:line id="Line 71" o:spid="_x0000_s1039" style="position:absolute;visibility:visible;mso-wrap-style:square" from="12,923" to="152,923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">
                    <v:fill o:detectmouseclick="t"/>
                  </v:line>
                  <v:line id="Line 72" o:spid="_x0000_s1040" style="position:absolute;visibility:visible;mso-wrap-style:square" from="35,803" to="175,803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kakQg8UAAADcAAAADwAAAGRycy9kb3ducmV2LnhtbERPTWvCQBC9C/6HZYTedNNWQpu6irQU&#10;tAdRW2iPY3aaRLOzYXdN0n/vCkJv83ifM1v0phYtOV9ZVnA/SUAQ51ZXXCj4+nwfP4HwAVljbZkU&#10;/JGHxXw4mGGmbcc7avehEDGEfYYKyhCaTEqfl2TQT2xDHLlf6wyGCF0htcMuhptaPiRJKg1WHBtK&#10;bOi1pPy0PxsFm8dt2i7XH6v+e50e8rfd4efYOaXuRv3yBUSgPvyLb+6VjvOnz3B9Jl4g5xcA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kakQg8UAAADcAAAADwAAAAAAAAAA&#10;AAAAAAChAgAAZHJzL2Rvd25yZXYueG1sUEsFBgAAAAAEAAQA+QAAAJMDAAAAAA==&#10;">
                    <v:fill o:detectmouseclick="t"/>
                  </v:line>
                  <v:line id="Line 73" o:spid="_x0000_s1041" style="position:absolute;visibility:visible;mso-wrap-style:square" from="35,684" to="175,684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">
                    <v:fill o:detectmouseclick="t"/>
                  </v:line>
                  <v:line id="Line 74" o:spid="_x0000_s1042" style="position:absolute;visibility:visible;mso-wrap-style:square" from="35,575" to="175,57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6gaKWMQAAADcAAAADwAAAGRycy9kb3ducmV2LnhtbERPTWvCQBC9F/wPyxR6qxstDZK6irQI&#10;6kHUFtrjmJ0mqdnZsLsm6b93BcHbPN7nTOe9qUVLzleWFYyGCQji3OqKCwVfn8vnCQgfkDXWlknB&#10;P3mYzwYPU8y07XhP7SEUIoawz1BBGUKTSenzkgz6oW2II/drncEQoSukdtjFcFPLcZKk0mDFsaHE&#10;ht5Lyk+Hs1Gwfdml7WK9WfXf6/SYf+yPP3+dU+rpsV+8gQjUh7v45l7pOP91BNdn4gVydgE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DqBopYxAAAANwAAAAPAAAAAAAAAAAA&#10;AAAAAKECAABkcnMvZG93bnJldi54bWxQSwUGAAAAAAQABAD5AAAAkgMAAAAA&#10;">
                    <v:fill o:detectmouseclick="t"/>
                  </v:line>
                  <v:line id="Line 75" o:spid="_x0000_s1043" style="position:absolute;visibility:visible;mso-wrap-style:square" from="82,456" to="222,456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dZixtMQAAADcAAAADwAAAGRycy9kb3ducmV2LnhtbERPS2vCQBC+C/6HZYTedGOlQVJXEUtB&#10;eyj1Ae1xzE6TaHY27G6T9N93C4K3+fies1j1phYtOV9ZVjCdJCCIc6srLhScjq/jOQgfkDXWlknB&#10;L3lYLYeDBWbadryn9hAKEUPYZ6igDKHJpPR5SQb9xDbEkfu2zmCI0BVSO+xiuKnlY5Kk0mDFsaHE&#10;hjYl5dfDj1HwPvtI2/Xubdt/7tJz/rI/f106p9TDqF8/gwjUh7v45t7qOP9pBv/PxAvk8g8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B1mLG0xAAAANwAAAAPAAAAAAAAAAAA&#10;AAAAAKECAABkcnMvZG93bnJldi54bWxQSwUGAAAAAAQABAD5AAAAkgMAAAAA&#10;">
                    <v:fill o:detectmouseclick="t"/>
                  </v:line>
                  <v:line id="Line 76" o:spid="_x0000_s1044" style="position:absolute;visibility:visible;mso-wrap-style:square" from="93,369" to="234,369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+nEpwMUAAADcAAAADwAAAGRycy9kb3ducmV2LnhtbERPTWvCQBC9C/6HZYTedNNWQ0ldRVoK&#10;2oOoLbTHMTtNotnZsLsm6b93hUJv83ifM1/2phYtOV9ZVnA/SUAQ51ZXXCj4/HgbP4HwAVljbZkU&#10;/JKH5WI4mGOmbcd7ag+hEDGEfYYKyhCaTEqfl2TQT2xDHLkf6wyGCF0htcMuhptaPiRJKg1WHBtK&#10;bOilpPx8uBgF28dd2q427+v+a5Me89f98fvUOaXuRv3qGUSgPvyL/9xrHefPpnB7Jl4gF1cA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+nEpwMUAAADcAAAADwAAAAAAAAAA&#10;AAAAAAChAgAAZHJzL2Rvd25yZXYueG1sUEsFBgAAAAAEAAQA+QAAAJMDAAAAAA==&#10;">
                    <v:fill o:detectmouseclick="t"/>
                  </v:line>
                  <v:line id="Line 77" o:spid="_x0000_s1045" style="position:absolute;visibility:visible;mso-wrap-style:square" from="128,271" to="269,271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lT2MW8QAAADcAAAADwAAAGRycy9kb3ducmV2LnhtbERPS2vCQBC+F/wPywi91Y0tBkldRSwF&#10;7aH4gvY4ZqdJNDsbdrdJ+u/dguBtPr7nzBa9qUVLzleWFYxHCQji3OqKCwXHw/vTFIQPyBpry6Tg&#10;jzws5oOHGWbadryjdh8KEUPYZ6igDKHJpPR5SQb9yDbEkfuxzmCI0BVSO+xiuKnlc5Kk0mDFsaHE&#10;hlYl5Zf9r1Hw+bJN2+XmY91/bdJT/rY7fZ87p9TjsF++ggjUh7v45l7rOH8ygf9n4gVyfgU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CVPYxbxAAAANwAAAAPAAAAAAAAAAAA&#10;AAAAAKECAABkcnMvZG93bnJldi54bWxQSwUGAAAAAAQABAD5AAAAkgMAAAAA&#10;">
                    <v:fill o:detectmouseclick="t"/>
                  </v:line>
                  <v:line id="Line 78" o:spid="_x0000_s1046" style="position:absolute;visibility:visible;mso-wrap-style:square" from="198,141" to="339,141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Ze8SLMQAAADcAAAADwAAAGRycy9kb3ducmV2LnhtbERPS2vCQBC+F/oflhF6qxtbGiS6irQU&#10;1IPUB+hxzI5JbHY27K5J+u+7QqG3+fieM533phYtOV9ZVjAaJiCIc6srLhQc9p/PYxA+IGusLZOC&#10;H/Iwnz0+TDHTtuMttbtQiBjCPkMFZQhNJqXPSzLoh7YhjtzFOoMhQldI7bCL4aaWL0mSSoMVx4YS&#10;G3ovKf/e3YyCzetX2i5W62V/XKXn/GN7Pl07p9TToF9MQATqw7/4z73Ucf5bCvdn4gVy9gs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Bl7xIsxAAAANwAAAAPAAAAAAAAAAAA&#10;AAAAAKECAABkcnMvZG93bnJldi54bWxQSwUGAAAAAAQABAD5AAAAkgMAAAAA&#10;">
                    <v:fill o:detectmouseclick="t"/>
                  </v:line>
                  <v:line id="Line 79" o:spid="_x0000_s1047" style="position:absolute;visibility:visible;mso-wrap-style:square" from="292,33" to="432,33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CqO3t8UAAADcAAAADwAAAGRycy9kb3ducmV2LnhtbERPTWvCQBC9C/6HZYTedNMW05K6irQU&#10;tAdRW2iPY3aaRLOzYXdN0n/vCkJv83ifM1v0phYtOV9ZVnA/SUAQ51ZXXCj4+nwfP4PwAVljbZkU&#10;/JGHxXw4mGGmbcc7avehEDGEfYYKyhCaTEqfl2TQT2xDHLlf6wyGCF0htcMuhptaPiRJKg1WHBtK&#10;bOi1pPy0PxsFm8dt2i7XH6v+e50e8rfd4efYOaXuRv3yBUSgPvyLb+6VjvOnT3B9Jl4g5xcA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CqO3t8UAAADcAAAADwAAAAAAAAAA&#10;AAAAAAChAgAAZHJzL2Rvd25yZXYueG1sUEsFBgAAAAAEAAQA+QAAAJMDAAAAAA==&#10;">
                    <v:fill o:detectmouseclick="t"/>
                  </v:line>
                  <v:line id="Line 80" o:spid="_x0000_s1048" style="position:absolute;visibility:visible;mso-wrap-style:square" from="47,1335" to="187,133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">
                    <v:fill o:detectmouseclick="t"/>
                  </v:line>
                  <v:line id="Line 81" o:spid="_x0000_s1049" style="position:absolute;visibility:visible;mso-wrap-style:square" from="117,1552" to="257,1552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FHCGXsUAAADcAAAADwAAAGRycy9kb3ducmV2LnhtbERPTWvCQBC9C/6HZYTedNMWQ5u6irQU&#10;tAdRW2iPY3aaRLOzYXdN0n/vCkJv83ifM1v0phYtOV9ZVnA/SUAQ51ZXXCj4+nwfP4HwAVljbZkU&#10;/JGHxXw4mGGmbcc7avehEDGEfYYKyhCaTEqfl2TQT2xDHLlf6wyGCF0htcMuhptaPiRJKg1WHBtK&#10;bOi1pPy0PxsFm8dt2i7XH6v+e50e8rfd4efYOaXuRv3yBUSgPvyLb+6VjvOnz3B9Jl4g5xcA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FHCGXsUAAADcAAAADwAAAAAAAAAA&#10;AAAAAAChAgAAZHJzL2Rvd25yZXYueG1sUEsFBgAAAAAEAAQA+QAAAJMDAAAAAA==&#10;">
                    <v:fill o:detectmouseclick="t"/>
                  </v:line>
                  <v:line id="Line 82" o:spid="_x0000_s1050" style="position:absolute;visibility:visible;mso-wrap-style:square" from="82,1454" to="222,1454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">
                    <v:fill o:detectmouseclick="t"/>
                  </v:line>
                  <v:line id="Line 83" o:spid="_x0000_s1051" style="position:absolute;visibility:visible;mso-wrap-style:square" from="152,1671" to="292,1671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JGpA5cQAAADcAAAADwAAAGRycy9kb3ducmV2LnhtbERPTWvCQBC9F/wPywje6sYWQomuIoqg&#10;PZRqBT2O2TGJZmfD7pqk/75bKPQ2j/c5s0VvatGS85VlBZNxAoI4t7riQsHxa/P8BsIHZI21ZVLw&#10;TR4W88HTDDNtO95TewiFiCHsM1RQhtBkUvq8JIN+bBviyF2tMxgidIXUDrsYbmr5kiSpNFhxbCix&#10;oVVJ+f3wMAo+Xj/Tdrl73/anXXrJ1/vL+dY5pUbDfjkFEagP/+I/91bH+ekEfp+JF8j5DwA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AkakDlxAAAANwAAAAPAAAAAAAAAAAA&#10;AAAAAKECAABkcnMvZG93bnJldi54bWxQSwUGAAAAAAQABAD5AAAAkgMAAAAA&#10;">
                    <v:fill o:detectmouseclick="t"/>
                  </v:line>
                  <v:line id="Line 84" o:spid="_x0000_s1052" style="position:absolute;visibility:visible;mso-wrap-style:square" from="245,1780" to="385,178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1LjeksQAAADcAAAADwAAAGRycy9kb3ducmV2LnhtbERPTWvCQBC9C/6HZYTedKOFUKKriFLQ&#10;Hkq1gh7H7JhEs7Nhd5uk/75bKPQ2j/c5i1VvatGS85VlBdNJAoI4t7riQsHp83X8AsIHZI21ZVLw&#10;TR5Wy+FggZm2HR+oPYZCxBD2GSooQ2gyKX1ekkE/sQ1x5G7WGQwRukJqh10MN7WcJUkqDVYcG0ps&#10;aFNS/jh+GQXvzx9pu96/7frzPr3m28P1cu+cUk+jfj0HEagP/+I/907H+ekMfp+JF8jlDwA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DUuN6SxAAAANwAAAAPAAAAAAAAAAAA&#10;AAAAAKECAABkcnMvZG93bnJldi54bWxQSwUGAAAAAAQABAD5AAAAkgMAAAAA&#10;">
                    <v:fill o:detectmouseclick="t"/>
                  </v:line>
                </v:group>
                <v:line id="Line 85" o:spid="_x0000_s1053" style="position:absolute;visibility:visible;mso-wrap-style:square" from="0,912" to="1680,912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u/R7CcQAAADcAAAADwAAAGRycy9kb3ducmV2LnhtbERPTWvCQBC9C/6HZYTedGOFUKKriFLQ&#10;Hkq1gh7H7JhEs7Nhd5uk/75bKPQ2j/c5i1VvatGS85VlBdNJAoI4t7riQsHp83X8AsIHZI21ZVLw&#10;TR5Wy+FggZm2HR+oPYZCxBD2GSooQ2gyKX1ekkE/sQ1x5G7WGQwRukJqh10MN7V8TpJUGqw4NpTY&#10;0Kak/HH8MgreZx9pu96/7frzPr3m28P1cu+cUk+jfj0HEagP/+I/907H+ekMfp+JF8jlDwA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C79HsJxAAAANwAAAAPAAAAAAAAAAAA&#10;AAAAAKECAABkcnMvZG93bnJldi54bWxQSwUGAAAAAAQABAD5AAAAkgMAAAAA&#10;">
                  <v:fill o:detectmouseclick="t"/>
                </v:line>
                <v:line id="Line 86" o:spid="_x0000_s1054" style="position:absolute;visibility:visible;mso-wrap-style:square" from="0,1488" to="1760,1488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NB3jfcQAAADcAAAADwAAAGRycy9kb3ducmV2LnhtbERPS2vCQBC+F/oflhF6qxvbEiS6irQU&#10;1IPUB+hxzI5JbHY27K5J+u+7QqG3+fieM533phYtOV9ZVjAaJiCIc6srLhQc9p/PYxA+IGusLZOC&#10;H/Iwnz0+TDHTtuMttbtQiBjCPkMFZQhNJqXPSzLoh7YhjtzFOoMhQldI7bCL4aaWL0mSSoMVx4YS&#10;G3ovKf/e3YyCzetX2i5W62V/XKXn/GN7Pl07p9TToF9MQATqw7/4z73UcX76Bvdn4gVy9gs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A0HeN9xAAAANwAAAAPAAAAAAAAAAAA&#10;AAAAAKECAABkcnMvZG93bnJldi54bWxQSwUGAAAAAAQABAD5AAAAkgMAAAAA&#10;">
                  <v:fill o:detectmouseclick="t"/>
                </v:line>
                <v:line id="Line 87" o:spid="_x0000_s1055" style="position:absolute;visibility:visible;mso-wrap-style:square" from="16,320" to="1760,32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W1FG5sQAAADcAAAADwAAAGRycy9kb3ducmV2LnhtbERPS2vCQBC+F/oflhF6qxtbGiS6irQU&#10;1IPUB+hxzI5JbHY27K5J+u+7QqG3+fieM533phYtOV9ZVjAaJiCIc6srLhQc9p/PYxA+IGusLZOC&#10;H/Iwnz0+TDHTtuMttbtQiBjCPkMFZQhNJqXPSzLoh7YhjtzFOoMhQldI7bCL4aaWL0mSSoMVx4YS&#10;G3ovKf/e3YyCzetX2i5W62V/XKXn/GN7Pl07p9TToF9MQATqw7/4z73UcX76Bvdn4gVy9gs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BbUUbmxAAAANwAAAAPAAAAAAAAAAAA&#10;AAAAAKECAABkcnMvZG93bnJldi54bWxQSwUGAAAAAAQABAD5AAAAkgMAAAAA&#10;">
                  <v:fill o:detectmouseclick="t"/>
                </v:line>
                <v:line id="Line 88" o:spid="_x0000_s1056" style="position:absolute;visibility:visible;mso-wrap-style:square" from="608,320" to="816,32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t7sIBcMAAADcAAAADwAAAGRycy9kb3ducmV2LnhtbERPTWvCQBC9C/6HZYTedGMPUVNXEUOh&#10;h1Ywlp6n2Wk2NDsbstu4/ffdguBtHu9ztvtoOzHS4FvHCpaLDARx7XTLjYL3y/N8DcIHZI2dY1Lw&#10;Sx72u+lki4V2Vz7TWIVGpBD2BSowIfSFlL42ZNEvXE+cuC83WAwJDo3UA15TuO3kY5bl0mLLqcFg&#10;T0dD9Xf1YxWsTHmWK1m+Xk7l2C438S1+fG6UepjFwxOIQDHcxTf3i07z8xz+n0kXyN0fAA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Le7CAXDAAAA3AAAAA8AAAAAAAAAAAAA&#10;AAAAoQIAAGRycy9kb3ducmV2LnhtbFBLBQYAAAAABAAEAPkAAACRAwAAAAA=&#10;">
                  <v:fill o:detectmouseclick="t"/>
                  <v:stroke endarrow="block"/>
                </v:line>
                <v:line id="Line 89" o:spid="_x0000_s1057" style="position:absolute;visibility:visible;mso-wrap-style:square" from="560,912" to="768,912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2PetnsMAAADcAAAADwAAAGRycy9kb3ducmV2LnhtbERPTWvCQBC9C/6HZYTedGMPRlNXEUOh&#10;h7ZgFM/T7DQbmp0N2W3c/vtuoeBtHu9ztvtoOzHS4FvHCpaLDARx7XTLjYLL+Xm+BuEDssbOMSn4&#10;IQ/73XSyxUK7G59orEIjUgj7AhWYEPpCSl8bsugXridO3KcbLIYEh0bqAW8p3HbyMctW0mLLqcFg&#10;T0dD9Vf1bRXkpjzJXJav5/dybJeb+BavHxulHmbx8AQiUAx38b/7Raf5qxz+nkkXyN0vAA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Nj3rZ7DAAAA3AAAAA8AAAAAAAAAAAAA&#10;AAAAoQIAAGRycy9kb3ducmV2LnhtbFBLBQYAAAAABAAEAPkAAACRAwAAAAA=&#10;">
                  <v:fill o:detectmouseclick="t"/>
                  <v:stroke endarrow="block"/>
                </v:line>
                <v:line id="Line 90" o:spid="_x0000_s1058" style="position:absolute;visibility:visible;mso-wrap-style:square" from="576,1488" to="816,1488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qWg57MUAAADcAAAADwAAAGRycy9kb3ducmV2LnhtbESPT0/DMAzF70h8h8hI3Fi6HTbWLZvQ&#10;KiQOgLQ/2tlrvKaicaomdOHb4wMSN1vv+b2f19vsOzXSENvABqaTAhRxHWzLjYHT8fXpGVRMyBa7&#10;wGTghyJsN/d3ayxtuPGexkNqlIRwLNGAS6kvtY61I49xEnpi0a5h8JhkHRptB7xJuO/0rCjm2mPL&#10;0uCwp52j+uvw7Q0sXLXXC129Hz+rsZ0u80c+X5bGPD7klxWoRDn9m/+u36zgz4VWnpEJ9OYX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qWg57MUAAADcAAAADwAAAAAAAAAA&#10;AAAAAAChAgAAZHJzL2Rvd25yZXYueG1sUEsFBgAAAAAEAAQA+QAAAJMDAAAAAA==&#10;">
                  <v:fill o:detectmouseclick="t"/>
                  <v:stroke endarrow="block"/>
                </v:line>
                <w10:wrap anchorx="page" anchory="page"/>
              </v:group>
            </w:pict>
          </mc:Fallback>
        </mc:AlternateContent>
      </w:r>
    </w:p>
    <w:p w14:paraId="503BD286" w14:textId="77777777" w:rsidR="00AD22E0" w:rsidRPr="00CE412C" w:rsidRDefault="00AD22E0" w:rsidP="00AD22E0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220846E8" w14:textId="77777777" w:rsidR="00AD22E0" w:rsidRPr="00CE412C" w:rsidRDefault="00AD22E0" w:rsidP="00AD22E0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3294FF29" w14:textId="77777777" w:rsidR="00AD22E0" w:rsidRPr="00CE412C" w:rsidRDefault="00AD22E0" w:rsidP="00AD22E0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190D894F" w14:textId="77777777" w:rsidR="00AD22E0" w:rsidRPr="00CE412C" w:rsidRDefault="00AD22E0" w:rsidP="00AD22E0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37596521" w14:textId="77777777" w:rsidR="00AD22E0" w:rsidRPr="00CE412C" w:rsidRDefault="00EF3A70" w:rsidP="00AD22E0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  <w:r w:rsidRPr="00CE412C">
        <w:rPr>
          <w:rFonts w:ascii="Arial" w:hAnsi="Arial" w:cs="Arial"/>
          <w:color w:val="000000"/>
          <w:sz w:val="22"/>
          <w:szCs w:val="22"/>
          <w:lang w:val="en-GB" w:eastAsia="en-GB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5F0A6D24" wp14:editId="2E09D692">
                <wp:simplePos x="0" y="0"/>
                <wp:positionH relativeFrom="column">
                  <wp:posOffset>4031615</wp:posOffset>
                </wp:positionH>
                <wp:positionV relativeFrom="paragraph">
                  <wp:posOffset>-55880</wp:posOffset>
                </wp:positionV>
                <wp:extent cx="72390" cy="175260"/>
                <wp:effectExtent l="5715" t="0" r="0" b="0"/>
                <wp:wrapTight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ight>
                <wp:docPr id="140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390" cy="175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6947B1" w14:textId="77777777" w:rsidR="00A411DF" w:rsidRDefault="00A411DF" w:rsidP="00AD22E0">
                            <w:pPr>
                              <w:rPr>
                                <w:rFonts w:eastAsia="Times New Roman"/>
                                <w:lang w:val="en-GB" w:eastAsia="en-GB" w:bidi="x-none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0A6D24" id="Rectangle 42" o:spid="_x0000_s1059" style="position:absolute;margin-left:317.45pt;margin-top:-4.35pt;width:5.7pt;height:13.8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" filled="f" stroked="f">
                <v:stroke joinstyle="round"/>
                <v:path arrowok="t"/>
                <v:textbox inset="0,0,0,0">
                  <w:txbxContent>
                    <w:p w14:paraId="786947B1" w14:textId="77777777" w:rsidR="00A411DF" w:rsidRDefault="00A411DF" w:rsidP="00AD22E0">
                      <w:pPr>
                        <w:rPr>
                          <w:rFonts w:eastAsia="Times New Roman"/>
                          <w:lang w:val="en-GB" w:eastAsia="en-GB" w:bidi="x-none"/>
                        </w:rPr>
                      </w:pPr>
                    </w:p>
                  </w:txbxContent>
                </v:textbox>
                <w10:wrap type="tight"/>
              </v:rect>
            </w:pict>
          </mc:Fallback>
        </mc:AlternateContent>
      </w:r>
      <w:r w:rsidRPr="00CE412C">
        <w:rPr>
          <w:rFonts w:ascii="Arial" w:hAnsi="Arial" w:cs="Arial"/>
          <w:color w:val="000000"/>
          <w:sz w:val="22"/>
          <w:szCs w:val="22"/>
          <w:lang w:val="en-GB" w:eastAsia="en-GB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4A79665F" wp14:editId="2E59215B">
                <wp:simplePos x="0" y="0"/>
                <wp:positionH relativeFrom="column">
                  <wp:posOffset>3970655</wp:posOffset>
                </wp:positionH>
                <wp:positionV relativeFrom="paragraph">
                  <wp:posOffset>-55880</wp:posOffset>
                </wp:positionV>
                <wp:extent cx="72390" cy="175260"/>
                <wp:effectExtent l="0" t="0" r="0" b="0"/>
                <wp:wrapTight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ight>
                <wp:docPr id="139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390" cy="175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791AC2" w14:textId="77777777" w:rsidR="00F828DD" w:rsidRDefault="00F828DD" w:rsidP="00F828DD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79665F" id="Rectangle 41" o:spid="_x0000_s1060" style="position:absolute;margin-left:312.65pt;margin-top:-4.35pt;width:5.7pt;height:13.8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" filled="f" stroked="f">
                <v:stroke joinstyle="round"/>
                <v:path arrowok="t"/>
                <v:textbox inset="0,0,0,0">
                  <w:txbxContent>
                    <w:p w14:paraId="1C791AC2" w14:textId="77777777" w:rsidR="00F828DD" w:rsidRDefault="00F828DD" w:rsidP="00F828DD"/>
                  </w:txbxContent>
                </v:textbox>
                <w10:wrap type="tight"/>
              </v:rect>
            </w:pict>
          </mc:Fallback>
        </mc:AlternateContent>
      </w:r>
    </w:p>
    <w:p w14:paraId="7B897D20" w14:textId="77777777" w:rsidR="00AD22E0" w:rsidRPr="00CE412C" w:rsidRDefault="00AD22E0" w:rsidP="00AD22E0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6492222B" w14:textId="77777777" w:rsidR="00AD22E0" w:rsidRPr="00CE412C" w:rsidRDefault="00AD22E0" w:rsidP="00AD22E0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5535BB0A" w14:textId="77777777" w:rsidR="00AD22E0" w:rsidRPr="00CE412C" w:rsidRDefault="00AD22E0" w:rsidP="00AD22E0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09554C4C" w14:textId="77777777" w:rsidR="00AD22E0" w:rsidRPr="00CE412C" w:rsidRDefault="00EF3A70" w:rsidP="00AD22E0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  <w:r w:rsidRPr="00CE412C">
        <w:rPr>
          <w:rFonts w:ascii="Arial" w:hAnsi="Arial" w:cs="Arial"/>
          <w:color w:val="000000"/>
          <w:sz w:val="22"/>
          <w:szCs w:val="22"/>
          <w:lang w:val="en-GB" w:eastAsia="en-GB"/>
        </w:rPr>
        <mc:AlternateContent>
          <mc:Choice Requires="wpg">
            <w:drawing>
              <wp:anchor distT="0" distB="0" distL="114300" distR="114300" simplePos="0" relativeHeight="251637760" behindDoc="0" locked="0" layoutInCell="1" allowOverlap="1" wp14:anchorId="2C61678B" wp14:editId="2FCDFDEA">
                <wp:simplePos x="0" y="0"/>
                <wp:positionH relativeFrom="page">
                  <wp:posOffset>3493770</wp:posOffset>
                </wp:positionH>
                <wp:positionV relativeFrom="page">
                  <wp:posOffset>7237095</wp:posOffset>
                </wp:positionV>
                <wp:extent cx="710565" cy="1120140"/>
                <wp:effectExtent l="1270" t="0" r="12065" b="12065"/>
                <wp:wrapNone/>
                <wp:docPr id="47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0565" cy="1120140"/>
                          <a:chOff x="0" y="0"/>
                          <a:chExt cx="1119" cy="1764"/>
                        </a:xfrm>
                      </wpg:grpSpPr>
                      <wpg:grpSp>
                        <wpg:cNvPr id="48" name="Group 4"/>
                        <wpg:cNvGrpSpPr>
                          <a:grpSpLocks/>
                        </wpg:cNvGrpSpPr>
                        <wpg:grpSpPr bwMode="auto">
                          <a:xfrm>
                            <a:off x="749" y="763"/>
                            <a:ext cx="250" cy="1001"/>
                            <a:chOff x="0" y="0"/>
                            <a:chExt cx="250" cy="1001"/>
                          </a:xfrm>
                        </wpg:grpSpPr>
                        <wps:wsp>
                          <wps:cNvPr id="49" name="Freeform 5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250" cy="1001"/>
                            </a:xfrm>
                            <a:custGeom>
                              <a:avLst/>
                              <a:gdLst>
                                <a:gd name="T0" fmla="*/ 21600 w 21600"/>
                                <a:gd name="T1" fmla="*/ 0 h 21600"/>
                                <a:gd name="T2" fmla="*/ 86 w 21600"/>
                                <a:gd name="T3" fmla="*/ 21600 h 21600"/>
                                <a:gd name="T4" fmla="*/ 0 w 21600"/>
                                <a:gd name="T5" fmla="*/ 21600 h 21600"/>
                                <a:gd name="T6" fmla="*/ 86 w 21600"/>
                                <a:gd name="T7" fmla="*/ 0 h 21600"/>
                                <a:gd name="T8" fmla="*/ 21600 w 21600"/>
                                <a:gd name="T9" fmla="*/ 0 h 21600"/>
                                <a:gd name="T10" fmla="*/ 21600 w 21600"/>
                                <a:gd name="T11" fmla="*/ 0 h 2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21600" h="21600">
                                  <a:moveTo>
                                    <a:pt x="21600" y="0"/>
                                  </a:moveTo>
                                  <a:cubicBezTo>
                                    <a:pt x="21600" y="11929"/>
                                    <a:pt x="11968" y="21600"/>
                                    <a:pt x="86" y="21600"/>
                                  </a:cubicBezTo>
                                  <a:cubicBezTo>
                                    <a:pt x="57" y="21600"/>
                                    <a:pt x="29" y="21600"/>
                                    <a:pt x="0" y="21600"/>
                                  </a:cubicBezTo>
                                  <a:lnTo>
                                    <a:pt x="86" y="0"/>
                                  </a:lnTo>
                                  <a:lnTo>
                                    <a:pt x="21600" y="0"/>
                                  </a:lnTo>
                                  <a:close/>
                                  <a:moveTo>
                                    <a:pt x="21600" y="0"/>
                                  </a:move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2065" cap="flat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CC19E1F" w14:textId="77777777" w:rsidR="00A411DF" w:rsidRDefault="00A411DF" w:rsidP="00AD22E0">
                                <w:pPr>
                                  <w:rPr>
                                    <w:rFonts w:eastAsia="Times New Roman"/>
                                    <w:lang w:eastAsia="en-GB" w:bidi="x-none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01600" tIns="101600" rIns="101600" bIns="101600" anchor="t" anchorCtr="0" upright="1">
                            <a:noAutofit/>
                          </wps:bodyPr>
                        </wps:wsp>
                        <wps:wsp>
                          <wps:cNvPr id="50" name="Freeform 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250" cy="1001"/>
                            </a:xfrm>
                            <a:custGeom>
                              <a:avLst/>
                              <a:gdLst>
                                <a:gd name="T0" fmla="*/ 21600 w 21600"/>
                                <a:gd name="T1" fmla="*/ 0 h 21600"/>
                                <a:gd name="T2" fmla="*/ 86 w 21600"/>
                                <a:gd name="T3" fmla="*/ 21600 h 21600"/>
                                <a:gd name="T4" fmla="*/ 0 w 21600"/>
                                <a:gd name="T5" fmla="*/ 21600 h 2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600" h="21600">
                                  <a:moveTo>
                                    <a:pt x="21600" y="0"/>
                                  </a:moveTo>
                                  <a:cubicBezTo>
                                    <a:pt x="21600" y="11929"/>
                                    <a:pt x="11968" y="21600"/>
                                    <a:pt x="86" y="21600"/>
                                  </a:cubicBezTo>
                                  <a:cubicBezTo>
                                    <a:pt x="57" y="21600"/>
                                    <a:pt x="29" y="21600"/>
                                    <a:pt x="0" y="21600"/>
                                  </a:cubicBezTo>
                                </a:path>
                              </a:pathLst>
                            </a:custGeom>
                            <a:noFill/>
                            <a:ln w="1206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29887E5E" w14:textId="77777777" w:rsidR="00A411DF" w:rsidRDefault="00A411DF" w:rsidP="00AD22E0">
                                <w:pPr>
                                  <w:rPr>
                                    <w:rFonts w:eastAsia="Times New Roman"/>
                                    <w:lang w:val="en-GB" w:eastAsia="en-GB" w:bidi="x-none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01600" tIns="101600" rIns="101600" bIns="101600" anchor="t" anchorCtr="0" upright="1">
                            <a:noAutofit/>
                          </wps:bodyPr>
                        </wps:wsp>
                      </wpg:grpSp>
                      <wpg:grpSp>
                        <wpg:cNvPr id="51" name="Group 7"/>
                        <wpg:cNvGrpSpPr>
                          <a:grpSpLocks/>
                        </wpg:cNvGrpSpPr>
                        <wpg:grpSpPr bwMode="auto">
                          <a:xfrm>
                            <a:off x="787" y="0"/>
                            <a:ext cx="212" cy="823"/>
                            <a:chOff x="0" y="0"/>
                            <a:chExt cx="212" cy="823"/>
                          </a:xfrm>
                        </wpg:grpSpPr>
                        <wps:wsp>
                          <wps:cNvPr id="52" name="Freeform 8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212" cy="823"/>
                            </a:xfrm>
                            <a:custGeom>
                              <a:avLst/>
                              <a:gdLst>
                                <a:gd name="T0" fmla="*/ 0 w 21600"/>
                                <a:gd name="T1" fmla="+- 0 56 56"/>
                                <a:gd name="T2" fmla="*/ 56 h 21544"/>
                                <a:gd name="T3" fmla="*/ 21600 w 21600"/>
                                <a:gd name="T4" fmla="+- 0 21498 56"/>
                                <a:gd name="T5" fmla="*/ 21498 h 21544"/>
                                <a:gd name="T6" fmla="*/ 21600 w 21600"/>
                                <a:gd name="T7" fmla="+- 0 21574 56"/>
                                <a:gd name="T8" fmla="*/ 21574 h 21544"/>
                                <a:gd name="T9" fmla="*/ 102 w 21600"/>
                                <a:gd name="T10" fmla="+- 0 21600 56"/>
                                <a:gd name="T11" fmla="*/ 21600 h 21544"/>
                                <a:gd name="T12" fmla="*/ 0 w 21600"/>
                                <a:gd name="T13" fmla="+- 0 56 56"/>
                                <a:gd name="T14" fmla="*/ 56 h 21544"/>
                                <a:gd name="T15" fmla="*/ 0 w 21600"/>
                                <a:gd name="T16" fmla="+- 0 56 56"/>
                                <a:gd name="T17" fmla="*/ 56 h 2154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  <a:cxn ang="0">
                                  <a:pos x="T15" y="T17"/>
                                </a:cxn>
                              </a:cxnLst>
                              <a:rect l="0" t="0" r="r" b="b"/>
                              <a:pathLst>
                                <a:path w="21600" h="21544">
                                  <a:moveTo>
                                    <a:pt x="0" y="0"/>
                                  </a:moveTo>
                                  <a:cubicBezTo>
                                    <a:pt x="11873" y="-56"/>
                                    <a:pt x="21544" y="9544"/>
                                    <a:pt x="21600" y="21442"/>
                                  </a:cubicBezTo>
                                  <a:cubicBezTo>
                                    <a:pt x="21600" y="21468"/>
                                    <a:pt x="21600" y="21493"/>
                                    <a:pt x="21600" y="21518"/>
                                  </a:cubicBezTo>
                                  <a:lnTo>
                                    <a:pt x="102" y="21544"/>
                                  </a:lnTo>
                                  <a:lnTo>
                                    <a:pt x="0" y="0"/>
                                  </a:lnTo>
                                  <a:close/>
                                  <a:moveTo>
                                    <a:pt x="0" y="0"/>
                                  </a:move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2065" cap="flat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D02CE2E" w14:textId="77777777" w:rsidR="00A411DF" w:rsidRDefault="00A411DF" w:rsidP="00AD22E0">
                                <w:pPr>
                                  <w:tabs>
                                    <w:tab w:val="left" w:pos="567"/>
                                    <w:tab w:val="left" w:pos="1134"/>
                                    <w:tab w:val="left" w:pos="1701"/>
                                  </w:tabs>
                                  <w:rPr>
                                    <w:rFonts w:eastAsia="Times New Roman"/>
                                    <w:lang w:eastAsia="en-GB" w:bidi="x-none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01600" tIns="101600" rIns="101600" bIns="101600" anchor="t" anchorCtr="0" upright="1">
                            <a:noAutofit/>
                          </wps:bodyPr>
                        </wps:wsp>
                        <wps:wsp>
                          <wps:cNvPr id="53" name="Freeform 9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212" cy="822"/>
                            </a:xfrm>
                            <a:custGeom>
                              <a:avLst/>
                              <a:gdLst>
                                <a:gd name="T0" fmla="*/ 0 w 21600"/>
                                <a:gd name="T1" fmla="+- 0 56 56"/>
                                <a:gd name="T2" fmla="*/ 56 h 21544"/>
                                <a:gd name="T3" fmla="*/ 21600 w 21600"/>
                                <a:gd name="T4" fmla="+- 0 21524 56"/>
                                <a:gd name="T5" fmla="*/ 21524 h 21544"/>
                                <a:gd name="T6" fmla="*/ 21600 w 21600"/>
                                <a:gd name="T7" fmla="+- 0 21600 56"/>
                                <a:gd name="T8" fmla="*/ 21600 h 2154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</a:cxnLst>
                              <a:rect l="0" t="0" r="r" b="b"/>
                              <a:pathLst>
                                <a:path w="21600" h="21544">
                                  <a:moveTo>
                                    <a:pt x="0" y="0"/>
                                  </a:moveTo>
                                  <a:cubicBezTo>
                                    <a:pt x="11873" y="-56"/>
                                    <a:pt x="21544" y="9555"/>
                                    <a:pt x="21600" y="21468"/>
                                  </a:cubicBezTo>
                                  <a:cubicBezTo>
                                    <a:pt x="21600" y="21493"/>
                                    <a:pt x="21600" y="21519"/>
                                    <a:pt x="21600" y="21544"/>
                                  </a:cubicBezTo>
                                </a:path>
                              </a:pathLst>
                            </a:custGeom>
                            <a:noFill/>
                            <a:ln w="1206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2FA1D19D" w14:textId="77777777" w:rsidR="00F828DD" w:rsidRDefault="00F828DD" w:rsidP="00F828DD"/>
                            </w:txbxContent>
                          </wps:txbx>
                          <wps:bodyPr rot="0" vert="horz" wrap="square" lIns="101600" tIns="101600" rIns="101600" bIns="101600" anchor="t" anchorCtr="0" upright="1">
                            <a:noAutofit/>
                          </wps:bodyPr>
                        </wps:wsp>
                      </wpg:grpSp>
                      <wps:wsp>
                        <wps:cNvPr id="54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980" y="319"/>
                            <a:ext cx="120" cy="1"/>
                          </a:xfrm>
                          <a:prstGeom prst="line">
                            <a:avLst/>
                          </a:prstGeom>
                          <a:noFill/>
                          <a:ln w="120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917" y="176"/>
                            <a:ext cx="120" cy="1"/>
                          </a:xfrm>
                          <a:prstGeom prst="line">
                            <a:avLst/>
                          </a:prstGeom>
                          <a:noFill/>
                          <a:ln w="120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860" y="38"/>
                            <a:ext cx="120" cy="1"/>
                          </a:xfrm>
                          <a:prstGeom prst="line">
                            <a:avLst/>
                          </a:prstGeom>
                          <a:noFill/>
                          <a:ln w="120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960" y="456"/>
                            <a:ext cx="140" cy="1"/>
                          </a:xfrm>
                          <a:prstGeom prst="line">
                            <a:avLst/>
                          </a:prstGeom>
                          <a:noFill/>
                          <a:ln w="120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980" y="575"/>
                            <a:ext cx="120" cy="1"/>
                          </a:xfrm>
                          <a:prstGeom prst="line">
                            <a:avLst/>
                          </a:prstGeom>
                          <a:noFill/>
                          <a:ln w="120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999" y="694"/>
                            <a:ext cx="120" cy="1"/>
                          </a:xfrm>
                          <a:prstGeom prst="line">
                            <a:avLst/>
                          </a:prstGeom>
                          <a:noFill/>
                          <a:ln w="120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980" y="832"/>
                            <a:ext cx="100" cy="1"/>
                          </a:xfrm>
                          <a:prstGeom prst="line">
                            <a:avLst/>
                          </a:prstGeom>
                          <a:noFill/>
                          <a:ln w="120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980" y="832"/>
                            <a:ext cx="139" cy="1"/>
                          </a:xfrm>
                          <a:prstGeom prst="line">
                            <a:avLst/>
                          </a:prstGeom>
                          <a:noFill/>
                          <a:ln w="120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980" y="970"/>
                            <a:ext cx="139" cy="1"/>
                          </a:xfrm>
                          <a:prstGeom prst="line">
                            <a:avLst/>
                          </a:prstGeom>
                          <a:noFill/>
                          <a:ln w="120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980" y="1089"/>
                            <a:ext cx="120" cy="1"/>
                          </a:xfrm>
                          <a:prstGeom prst="line">
                            <a:avLst/>
                          </a:prstGeom>
                          <a:noFill/>
                          <a:ln w="120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960" y="1208"/>
                            <a:ext cx="120" cy="1"/>
                          </a:xfrm>
                          <a:prstGeom prst="line">
                            <a:avLst/>
                          </a:prstGeom>
                          <a:noFill/>
                          <a:ln w="120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9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936" y="1346"/>
                            <a:ext cx="120" cy="1"/>
                          </a:xfrm>
                          <a:prstGeom prst="line">
                            <a:avLst/>
                          </a:prstGeom>
                          <a:noFill/>
                          <a:ln w="120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0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917" y="1465"/>
                            <a:ext cx="120" cy="1"/>
                          </a:xfrm>
                          <a:prstGeom prst="line">
                            <a:avLst/>
                          </a:prstGeom>
                          <a:noFill/>
                          <a:ln w="120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879" y="1602"/>
                            <a:ext cx="120" cy="1"/>
                          </a:xfrm>
                          <a:prstGeom prst="line">
                            <a:avLst/>
                          </a:prstGeom>
                          <a:noFill/>
                          <a:ln w="120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2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797" y="1721"/>
                            <a:ext cx="120" cy="1"/>
                          </a:xfrm>
                          <a:prstGeom prst="line">
                            <a:avLst/>
                          </a:prstGeom>
                          <a:noFill/>
                          <a:ln w="120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" name="Line 25"/>
                        <wps:cNvCnPr>
                          <a:cxnSpLocks noChangeShapeType="1"/>
                        </wps:cNvCnPr>
                        <wps:spPr bwMode="auto">
                          <a:xfrm flipV="1">
                            <a:off x="24" y="138"/>
                            <a:ext cx="864" cy="732"/>
                          </a:xfrm>
                          <a:prstGeom prst="line">
                            <a:avLst/>
                          </a:prstGeom>
                          <a:noFill/>
                          <a:ln w="120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0" y="870"/>
                            <a:ext cx="860" cy="775"/>
                          </a:xfrm>
                          <a:prstGeom prst="line">
                            <a:avLst/>
                          </a:prstGeom>
                          <a:noFill/>
                          <a:ln w="120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20" y="870"/>
                            <a:ext cx="960" cy="1"/>
                          </a:xfrm>
                          <a:prstGeom prst="line">
                            <a:avLst/>
                          </a:prstGeom>
                          <a:noFill/>
                          <a:ln w="120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" name="Line 28"/>
                        <wps:cNvCnPr>
                          <a:cxnSpLocks noChangeShapeType="1"/>
                        </wps:cNvCnPr>
                        <wps:spPr bwMode="auto">
                          <a:xfrm flipV="1">
                            <a:off x="324" y="470"/>
                            <a:ext cx="176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388" y="870"/>
                            <a:ext cx="1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356" y="1190"/>
                            <a:ext cx="128" cy="9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C61678B" id="Group 3" o:spid="_x0000_s1061" style="position:absolute;margin-left:275.1pt;margin-top:569.85pt;width:55.95pt;height:88.2pt;z-index:251637760;mso-position-horizontal-relative:page;mso-position-vertical-relative:page" coordsize="1119,1764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">
                <v:group id="Group 4" o:spid="_x0000_s1062" style="position:absolute;left:749;top:763;width:250;height:1001" coordsize="250,1001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">
                  <v:shape id="Freeform 5" o:spid="_x0000_s1063" style="position:absolute;width:250;height:1001;visibility:visible;mso-wrap-style:square;v-text-anchor:top" coordsize="21600,21600" o:spt="10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G5ffxwwAA&#10;ANsAAAAPAAAAZHJzL2Rvd25yZXYueG1sRI9BawIxFITvBf9DeEJvNbtait0aRQTBtqeqB3t7bF6T&#10;xc3LkmR1+++bguBxmJlvmMVqcK24UIiNZwXlpABBXHvdsFFwPGyf5iBiQtbYeiYFvxRhtRw9LLDS&#10;/spfdNknIzKEY4UKbEpdJWWsLTmME98RZ+/HB4cpy2CkDnjNcNfKaVG8SIcN5wWLHW0s1ed97xTM&#10;hvOnseHYl2XrzMepfw+n4lupx/GwfgORaEj38K290wqeX+H/S/4BcvkH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G5ffxwwAAANsAAAAPAAAAAAAAAAAAAAAAAJcCAABkcnMvZG93&#10;bnJldi54bWxQSwUGAAAAAAQABAD1AAAAhwMAAAAA&#10;" adj="-11796480,,5400" path="m21600,0c21600,11929,11968,21600,86,21600,57,21600,29,21600,,21600l86,,21600,0xm21600,0e" stroked="f" strokeweight=".95pt">
                    <v:stroke joinstyle="round"/>
                    <v:formulas/>
                    <v:path arrowok="t" o:connecttype="custom" o:connectlocs="250,0;1,1001;0,1001;1,0;250,0;250,0" o:connectangles="0,0,0,0,0,0" textboxrect="0,0,21600,21600"/>
                    <v:textbox inset="8pt,8pt,8pt,8pt">
                      <w:txbxContent>
                        <w:p w14:paraId="5CC19E1F" w14:textId="77777777" w:rsidR="00A411DF" w:rsidRDefault="00A411DF" w:rsidP="00AD22E0">
                          <w:pPr>
                            <w:rPr>
                              <w:rFonts w:eastAsia="Times New Roman"/>
                              <w:lang w:eastAsia="en-GB" w:bidi="x-none"/>
                            </w:rPr>
                          </w:pPr>
                        </w:p>
                      </w:txbxContent>
                    </v:textbox>
                  </v:shape>
                  <v:shape id="Freeform 6" o:spid="_x0000_s1064" style="position:absolute;width:250;height:1001;visibility:visible;mso-wrap-style:square;v-text-anchor:top" coordsize="21600,21600" o:spt="10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5WhXswQAA&#10;ANsAAAAPAAAAZHJzL2Rvd25yZXYueG1sRE9Ni8IwEL0L/ocwghfRVEGRahQRd13w4qqg3oZmTIvN&#10;pDRZ7e6vNwdhj4/3PV82thQPqn3hWMFwkIAgzpwu2Cg4HT/6UxA+IGssHZOCX/KwXLRbc0y1e/I3&#10;PQ7BiBjCPkUFeQhVKqXPcrLoB64ijtzN1RZDhLWRusZnDLelHCXJRFosODbkWNE6p+x++LEKzpvL&#10;dm/4aqauN96Ez57ebf+0Ut1Os5qBCNSEf/Hb/aUVjOP6+CX+ALl4AQ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OVoV7MEAAADbAAAADwAAAAAAAAAAAAAAAACXAgAAZHJzL2Rvd25y&#10;ZXYueG1sUEsFBgAAAAAEAAQA9QAAAIUDAAAAAA==&#10;" adj="-11796480,,5400" path="m21600,0c21600,11929,11968,21600,86,21600,57,21600,29,21600,,21600e" filled="f" strokeweight=".95pt">
                    <v:stroke joinstyle="round"/>
                    <v:formulas/>
                    <v:path arrowok="t" o:connecttype="custom" o:connectlocs="250,0;1,1001;0,1001" o:connectangles="0,0,0" textboxrect="0,0,21600,21600"/>
                    <v:textbox inset="8pt,8pt,8pt,8pt">
                      <w:txbxContent>
                        <w:p w14:paraId="29887E5E" w14:textId="77777777" w:rsidR="00A411DF" w:rsidRDefault="00A411DF" w:rsidP="00AD22E0">
                          <w:pPr>
                            <w:rPr>
                              <w:rFonts w:eastAsia="Times New Roman"/>
                              <w:lang w:val="en-GB" w:eastAsia="en-GB" w:bidi="x-none"/>
                            </w:rPr>
                          </w:pPr>
                        </w:p>
                      </w:txbxContent>
                    </v:textbox>
                  </v:shape>
                </v:group>
                <v:group id="Group 7" o:spid="_x0000_s1065" style="position:absolute;left:787;width:212;height:823" coordsize="212,823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">
                  <v:shape id="Freeform 8" o:spid="_x0000_s1066" style="position:absolute;width:212;height:823;visibility:visible;mso-wrap-style:square;v-text-anchor:top" coordsize="21600,21544" o:spt="10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5sSHBwwAA&#10;ANsAAAAPAAAAZHJzL2Rvd25yZXYueG1sRI9Ra8IwFIXfB/6HcIW9zUTHRqlGEWHgizKrP+DaXNNq&#10;c1OazNZ/bwaDPR7OOd/hLFaDa8SdulB71jCdKBDEpTc1Ww2n49dbBiJEZIONZ9LwoACr5ehlgbnx&#10;PR/oXkQrEoRDjhqqGNtcylBW5DBMfEucvIvvHMYkOytNh32Cu0bOlPqUDmtOCxW2tKmovBU/TsP7&#10;d1ao1p93135/3h+sskNW9Fq/jof1HESkIf6H/9pbo+FjBr9f0g+Qyyc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5sSHBwwAAANsAAAAPAAAAAAAAAAAAAAAAAJcCAABkcnMvZG93&#10;bnJldi54bWxQSwUGAAAAAAQABAD1AAAAhwMAAAAA&#10;" adj="-11796480,,5400" path="m0,0c11873,-56,21544,9544,21600,21442,21600,21468,21600,21493,21600,21518l102,21544,,0xm0,0e" stroked="f" strokeweight=".95pt">
                    <v:stroke joinstyle="round"/>
                    <v:formulas/>
                    <v:path arrowok="t" o:connecttype="custom" o:connectlocs="0,2;212,821;212,824;1,825;0,2;0,2" o:connectangles="0,0,0,0,0,0" textboxrect="0,0,21600,21544"/>
                    <v:textbox inset="8pt,8pt,8pt,8pt">
                      <w:txbxContent>
                        <w:p w14:paraId="4D02CE2E" w14:textId="77777777" w:rsidR="00A411DF" w:rsidRDefault="00A411DF" w:rsidP="00AD22E0">
                          <w:pPr>
                            <w:tabs>
                              <w:tab w:val="left" w:pos="567"/>
                              <w:tab w:val="left" w:pos="1134"/>
                              <w:tab w:val="left" w:pos="1701"/>
                            </w:tabs>
                            <w:rPr>
                              <w:rFonts w:eastAsia="Times New Roman"/>
                              <w:lang w:eastAsia="en-GB" w:bidi="x-none"/>
                            </w:rPr>
                          </w:pPr>
                        </w:p>
                      </w:txbxContent>
                    </v:textbox>
                  </v:shape>
                  <v:shape id="Freeform 9" o:spid="_x0000_s1067" style="position:absolute;width:212;height:822;visibility:visible;mso-wrap-style:square;v-text-anchor:top" coordsize="21600,21544" o:spt="10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mGjBrwQAA&#10;ANsAAAAPAAAAZHJzL2Rvd25yZXYueG1sRI9Bi8IwFITvC/6H8ARva+ouK6UaRUTFk7Aqnh/Nsy0m&#10;LzWJWv+9WVjwOMzMN8x03lkj7uRD41jBaJiBIC6dbrhScDysP3MQISJrNI5JwZMCzGe9jykW2j34&#10;l+77WIkE4VCggjrGtpAylDVZDEPXEifv7LzFmKSvpPb4SHBr5FeWjaXFhtNCjS0tayov+5tVkB9X&#10;5mY2m+van0+7/NCifq6uSg363WICIlIX3+H/9lYr+PmGvy/pB8jZCw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phowa8EAAADbAAAADwAAAAAAAAAAAAAAAACXAgAAZHJzL2Rvd25y&#10;ZXYueG1sUEsFBgAAAAAEAAQA9QAAAIUDAAAAAA==&#10;" adj="-11796480,,5400" path="m0,0c11873,-56,21544,9555,21600,21468,21600,21493,21600,21519,21600,21544e" filled="f" strokeweight=".95pt">
                    <v:stroke joinstyle="round"/>
                    <v:formulas/>
                    <v:path arrowok="t" o:connecttype="custom" o:connectlocs="0,2;212,821;212,824" o:connectangles="0,0,0" textboxrect="0,0,21600,21544"/>
                    <v:textbox inset="8pt,8pt,8pt,8pt">
                      <w:txbxContent>
                        <w:p w14:paraId="2FA1D19D" w14:textId="77777777" w:rsidR="00F828DD" w:rsidRDefault="00F828DD" w:rsidP="00F828DD"/>
                      </w:txbxContent>
                    </v:textbox>
                  </v:shape>
                </v:group>
                <v:line id="Line 10" o:spid="_x0000_s1068" style="position:absolute;visibility:visible;mso-wrap-style:square" from="980,319" to="1100,32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fNebacUAAADbAAAADwAAAGRycy9kb3ducmV2LnhtbESPQWvCQBSE74X+h+UVetNNpUZJXaUN&#10;SHpSjBZ6fGRfs6nZtyG71fjvXUHocZiZb5jFarCtOFHvG8cKXsYJCOLK6YZrBYf9ejQH4QOyxtYx&#10;KbiQh9Xy8WGBmXZn3tGpDLWIEPYZKjAhdJmUvjJk0Y9dRxy9H9dbDFH2tdQ9niPctnKSJKm02HBc&#10;MNhRbqg6ln9WQZ5vvn8/ptvNURaumB2+0sLMU6Wen4b3NxCBhvAfvrc/tYLpK9y+xB8gl1cA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fNebacUAAADbAAAADwAAAAAAAAAA&#10;AAAAAAChAgAAZHJzL2Rvd25yZXYueG1sUEsFBgAAAAAEAAQA+QAAAJMDAAAAAA==&#10;" strokeweight=".95pt">
                  <v:fill o:detectmouseclick="t"/>
                </v:line>
                <v:line id="Line 11" o:spid="_x0000_s1069" style="position:absolute;visibility:visible;mso-wrap-style:square" from="917,176" to="1037,177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E5s+8sUAAADbAAAADwAAAGRycy9kb3ducmV2LnhtbESPT2vCQBTE74LfYXmF3nTTQqKkrlID&#10;JZ4s/in0+Mi+ZlOzb0N2q/HbdwXB4zAzv2EWq8G24ky9bxwreJkmIIgrpxuuFRwPH5M5CB+QNbaO&#10;ScGVPKyW49ECc+0uvKPzPtQiQtjnqMCE0OVS+sqQRT91HXH0flxvMUTZ11L3eIlw28rXJMmkxYbj&#10;gsGOCkPVaf9nFRTF9vt3nX5uT7J05ez4lZVmnin1/DS8v4EINIRH+N7eaAVpCrcv8QfI5T8A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E5s+8sUAAADbAAAADwAAAAAAAAAA&#10;AAAAAAChAgAAZHJzL2Rvd25yZXYueG1sUEsFBgAAAAAEAAQA+QAAAJMDAAAAAA==&#10;" strokeweight=".95pt">
                  <v:fill o:detectmouseclick="t"/>
                </v:line>
                <v:line id="Line 12" o:spid="_x0000_s1070" style="position:absolute;visibility:visible;mso-wrap-style:square" from="860,38" to="980,39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40mghcQAAADbAAAADwAAAGRycy9kb3ducmV2LnhtbESPQWvCQBSE7wX/w/IEb3WjYCrRVWpA&#10;4slSa6HHR/aZTc2+DdlV47/vCkKPw8x8wyzXvW3ElTpfO1YwGScgiEuna64UHL+2r3MQPiBrbByT&#10;gjt5WK8GL0vMtLvxJ10PoRIRwj5DBSaENpPSl4Ys+rFriaN3cp3FEGVXSd3hLcJtI6dJkkqLNccF&#10;gy3lhsrz4WIV5Pn+53cz+9ifZeGKt+N3Wph5qtRo2L8vQATqw3/42d5pBbMUHl/iD5CrPwA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DjSaCFxAAAANsAAAAPAAAAAAAAAAAA&#10;AAAAAKECAABkcnMvZG93bnJldi54bWxQSwUGAAAAAAQABAD5AAAAkgMAAAAA&#10;" strokeweight=".95pt">
                  <v:fill o:detectmouseclick="t"/>
                </v:line>
                <v:line id="Line 13" o:spid="_x0000_s1071" style="position:absolute;visibility:visible;mso-wrap-style:square" from="960,456" to="1100,457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jAUFHsQAAADbAAAADwAAAGRycy9kb3ducmV2LnhtbESPT2vCQBTE7wW/w/IEb3WjYJTUVTRQ&#10;4slS/0CPj+xrNjX7NmS3Gr+9Wyh4HGbmN8xy3dtGXKnztWMFk3ECgrh0uuZKwen4/roA4QOyxsYx&#10;KbiTh/Vq8LLETLsbf9L1ECoRIewzVGBCaDMpfWnIoh+7ljh6366zGKLsKqk7vEW4beQ0SVJpsea4&#10;YLCl3FB5OfxaBXm+//rZzj72F1m4Yn46p4VZpEqNhv3mDUSgPjzD/+2dVjCbw9+X+APk6gE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CMBQUexAAAANsAAAAPAAAAAAAAAAAA&#10;AAAAAKECAABkcnMvZG93bnJldi54bWxQSwUGAAAAAAQABAD5AAAAkgMAAAAA&#10;" strokeweight=".95pt">
                  <v:fill o:detectmouseclick="t"/>
                </v:line>
                <v:line id="Line 14" o:spid="_x0000_s1072" style="position:absolute;visibility:visible;mso-wrap-style:square" from="980,575" to="1100,576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" strokeweight=".95pt">
                  <v:fill o:detectmouseclick="t"/>
                </v:line>
                <v:line id="Line 15" o:spid="_x0000_s1073" style="position:absolute;visibility:visible;mso-wrap-style:square" from="999,694" to="1119,69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ktY098UAAADbAAAADwAAAGRycy9kb3ducmV2LnhtbESPT2vCQBTE7wW/w/IK3uqmBVONrmID&#10;Ek8W/4HHR/Y1m5p9G7Krpt++Wyh4HGbmN8x82dtG3KjztWMFr6MEBHHpdM2VguNh/TIB4QOyxsYx&#10;KfghD8vF4GmOmXZ33tFtHyoRIewzVGBCaDMpfWnIoh+5ljh6X66zGKLsKqk7vEe4beRbkqTSYs1x&#10;wWBLuaHysr9aBXm+PX9/jD+3F1m44v14SgszSZUaPverGYhAfXiE/9sbrWA8hb8v8QfIxS8A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ktY098UAAADbAAAADwAAAAAAAAAA&#10;AAAAAAChAgAAZHJzL2Rvd25yZXYueG1sUEsFBgAAAAAEAAQA+QAAAJMDAAAAAA==&#10;" strokeweight=".95pt">
                  <v:fill o:detectmouseclick="t"/>
                </v:line>
                <v:line id="Line 16" o:spid="_x0000_s1074" style="position:absolute;visibility:visible;mso-wrap-style:square" from="980,832" to="1080,833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" strokeweight=".95pt">
                  <v:fill o:detectmouseclick="t"/>
                </v:line>
                <v:line id="Line 17" o:spid="_x0000_s1075" style="position:absolute;visibility:visible;mso-wrap-style:square" from="980,832" to="1119,833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oszyTMQAAADbAAAADwAAAGRycy9kb3ducmV2LnhtbESPQWvCQBSE7wX/w/KE3upGoalEN6EG&#10;JJ4stRZ6fGSf2dTs25BdNf77bqHQ4zAz3zDrYrSduNLgW8cK5rMEBHHtdMuNguPH9mkJwgdkjZ1j&#10;UnAnD0U+eVhjpt2N3+l6CI2IEPYZKjAh9JmUvjZk0c9cTxy9kxsshiiHRuoBbxFuO7lIklRabDku&#10;GOypNFSfDxeroCz3X9+b57f9WVauejl+ppVZpko9TsfXFYhAY/gP/7V3WkE6h98v8QfI/Ac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CizPJMxAAAANsAAAAPAAAAAAAAAAAA&#10;AAAAAKECAABkcnMvZG93bnJldi54bWxQSwUGAAAAAAQABAD5AAAAkgMAAAAA&#10;" strokeweight=".95pt">
                  <v:fill o:detectmouseclick="t"/>
                </v:line>
                <v:line id="Line 18" o:spid="_x0000_s1076" style="position:absolute;visibility:visible;mso-wrap-style:square" from="980,970" to="1119,971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Uh5sO8QAAADbAAAADwAAAGRycy9kb3ducmV2LnhtbESPQWvCQBSE7wX/w/IEb3WjYCrRVWpA&#10;4slSa6HHR/aZTc2+DdlV47/vCkKPw8x8wyzXvW3ElTpfO1YwGScgiEuna64UHL+2r3MQPiBrbByT&#10;gjt5WK8GL0vMtLvxJ10PoRIRwj5DBSaENpPSl4Ys+rFriaN3cp3FEGVXSd3hLcJtI6dJkkqLNccF&#10;gy3lhsrz4WIV5Pn+53cz+9ifZeGKt+N3Wph5qtRo2L8vQATqw3/42d5pBekUHl/iD5CrPwA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BSHmw7xAAAANsAAAAPAAAAAAAAAAAA&#10;AAAAAKECAABkcnMvZG93bnJldi54bWxQSwUGAAAAAAQABAD5AAAAkgMAAAAA&#10;" strokeweight=".95pt">
                  <v:fill o:detectmouseclick="t"/>
                </v:line>
                <v:line id="Line 19" o:spid="_x0000_s1077" style="position:absolute;visibility:visible;mso-wrap-style:square" from="980,1089" to="1100,109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PVLJoMUAAADbAAAADwAAAGRycy9kb3ducmV2LnhtbESPT2vCQBTE7wW/w/IEb3VjpalEV7EB&#10;SU+W+gc8PrLPbDT7NmRXTb99t1DocZiZ3zCLVW8bcafO144VTMYJCOLS6ZorBYf95nkGwgdkjY1j&#10;UvBNHlbLwdMCM+0e/EX3XahEhLDPUIEJoc2k9KUhi37sWuLonV1nMUTZVVJ3+Ihw28iXJEmlxZrj&#10;gsGWckPldXezCvJ8e7q8v35ur7JwxdvhmBZmlio1GvbrOYhAffgP/7U/tIJ0Cr9f4g+Qyx8A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PVLJoMUAAADbAAAADwAAAAAAAAAA&#10;AAAAAAChAgAAZHJzL2Rvd25yZXYueG1sUEsFBgAAAAAEAAQA+QAAAJMDAAAAAA==&#10;" strokeweight=".95pt">
                  <v:fill o:detectmouseclick="t"/>
                </v:line>
                <v:line id="Line 20" o:spid="_x0000_s1078" style="position:absolute;visibility:visible;mso-wrap-style:square" from="960,1208" to="1080,1209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" strokeweight=".95pt">
                  <v:fill o:detectmouseclick="t"/>
                </v:line>
                <v:line id="Line 21" o:spid="_x0000_s1079" style="position:absolute;visibility:visible;mso-wrap-style:square" from="936,1346" to="1056,1347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JFQB/8MAAADcAAAADwAAAGRycy9kb3ducmV2LnhtbERPS2vCQBC+C/6HZYTedKPQ1KauYgMl&#10;PSk+Cj0O2TEbzc6G7FbTf98VCt7m43vOYtXbRlyp87VjBdNJAoK4dLrmSsHx8DGeg/ABWWPjmBT8&#10;kofVcjhYYKbdjXd03YdKxBD2GSowIbSZlL40ZNFPXEscuZPrLIYIu0rqDm8x3DZyliSptFhzbDDY&#10;Um6ovOx/rII833yf35+3m4ssXPFy/EoLM0+Vehr16zcQgfrwEP+7P3WcP3uF+zPxArn8Aw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CRUAf/DAAAA3AAAAA8AAAAAAAAAAAAA&#10;AAAAoQIAAGRycy9kb3ducmV2LnhtbFBLBQYAAAAABAAEAPkAAACRAwAAAAA=&#10;" strokeweight=".95pt">
                  <v:fill o:detectmouseclick="t"/>
                </v:line>
                <v:line id="Line 22" o:spid="_x0000_s1080" style="position:absolute;visibility:visible;mso-wrap-style:square" from="917,1465" to="1037,1466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" strokeweight=".95pt">
                  <v:fill o:detectmouseclick="t"/>
                </v:line>
                <v:line id="Line 23" o:spid="_x0000_s1081" style="position:absolute;visibility:visible;mso-wrap-style:square" from="879,1602" to="999,1603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X/ubJMMAAADcAAAADwAAAGRycy9kb3ducmV2LnhtbERPS2vCQBC+F/wPywje6kZLo6SuooGS&#10;nhQfhR6H7DQbzc6G7Krpv+8Khd7m43vOYtXbRtyo87VjBZNxAoK4dLrmSsHp+P48B+EDssbGMSn4&#10;IQ+r5eBpgZl2d97T7RAqEUPYZ6jAhNBmUvrSkEU/di1x5L5dZzFE2FVSd3iP4baR0yRJpcWaY4PB&#10;lnJD5eVwtQryfPt13rzuthdZuGJ2+kwLM0+VGg379RuIQH34F/+5P3Sc/zKBxzPxArn8BQ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F/7myTDAAAA3AAAAA8AAAAAAAAAAAAA&#10;AAAAoQIAAGRycy9kb3ducmV2LnhtbFBLBQYAAAAABAAEAPkAAACRAwAAAAA=&#10;" strokeweight=".95pt">
                  <v:fill o:detectmouseclick="t"/>
                </v:line>
                <v:line id="Line 24" o:spid="_x0000_s1082" style="position:absolute;visibility:visible;mso-wrap-style:square" from="797,1721" to="917,1722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rykFU8MAAADcAAAADwAAAGRycy9kb3ducmV2LnhtbERPS2vCQBC+C/0PyxR6q5tajJK6igZK&#10;PCk+Cj0O2Wk2NTsbsluN/94VCt7m43vObNHbRpyp87VjBW/DBARx6XTNlYLj4fN1CsIHZI2NY1Jw&#10;JQ+L+dNghpl2F97ReR8qEUPYZ6jAhNBmUvrSkEU/dC1x5H5cZzFE2FVSd3iJ4baRoyRJpcWaY4PB&#10;lnJD5Wn/ZxXk+eb7dzXebk6ycMXk+JUWZpoq9fLcLz9ABOrDQ/zvXus4/30E92fiBXJ+Aw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K8pBVPDAAAA3AAAAA8AAAAAAAAAAAAA&#10;AAAAoQIAAGRycy9kb3ducmV2LnhtbFBLBQYAAAAABAAEAPkAAACRAwAAAAA=&#10;" strokeweight=".95pt">
                  <v:fill o:detectmouseclick="t"/>
                </v:line>
                <v:line id="Line 25" o:spid="_x0000_s1083" style="position:absolute;flip:y;visibility:visible;mso-wrap-style:square" from="24,138" to="888,87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fl1wTcQAAADcAAAADwAAAGRycy9kb3ducmV2LnhtbESP3WrCQBCF7wu+wzJC7+pGrT9EVymF&#10;UqlXJj7AkB2zwexsyG5jzNO7hYJ3M5zznTmz3fe2Fh21vnKsYDpJQBAXTldcKjjnX29rED4ga6wd&#10;k4I7edjvRi9bTLW78Ym6LJQihrBPUYEJoUml9IUhi37iGuKoXVxrMcS1LaVu8RbDbS1nSbKUFiuO&#10;Fww29GmouGa/NtZY5OyOsvj5Hsz7sOpmebW4D0q9jvuPDYhAfXia/+mDjtx8Dn/PxAnk7gE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B+XXBNxAAAANwAAAAPAAAAAAAAAAAA&#10;AAAAAKECAABkcnMvZG93bnJldi54bWxQSwUGAAAAAAQABAD5AAAAkgMAAAAA&#10;" strokeweight=".95pt">
                  <v:fill o:detectmouseclick="t"/>
                </v:line>
                <v:line id="Line 26" o:spid="_x0000_s1084" style="position:absolute;visibility:visible;mso-wrap-style:square" from="0,870" to="860,164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T4w4vMMAAADcAAAADwAAAGRycy9kb3ducmV2LnhtbERPTWvCQBC9F/oflil4q5tam0rqKjYg&#10;8aRoLfQ4ZKfZ1OxsyK4a/70rFLzN433OdN7bRpyo87VjBS/DBARx6XTNlYL91/J5AsIHZI2NY1Jw&#10;IQ/z2ePDFDPtzryl0y5UIoawz1CBCaHNpPSlIYt+6FriyP26zmKIsKuk7vAcw20jR0mSSos1xwaD&#10;LeWGysPuaBXk+frn7/Ntsz7IwhXv+++0MJNUqcFTv/gAEagPd/G/e6Xj/Ncx3J6JF8jZFQ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E+MOLzDAAAA3AAAAA8AAAAAAAAAAAAA&#10;AAAAoQIAAGRycy9kb3ducmV2LnhtbFBLBQYAAAAABAAEAPkAAACRAwAAAAA=&#10;" strokeweight=".95pt">
                  <v:fill o:detectmouseclick="t"/>
                </v:line>
                <v:line id="Line 27" o:spid="_x0000_s1085" style="position:absolute;visibility:visible;mso-wrap-style:square" from="20,870" to="980,871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IMCdJ8MAAADcAAAADwAAAGRycy9kb3ducmV2LnhtbERPTWvCQBC9F/oflin0pptajJK6ShuQ&#10;9KQYLfQ4ZKfZ1OxsyG41/ntXEHqbx/ucxWqwrThR7xvHCl7GCQjiyumGawWH/Xo0B+EDssbWMSm4&#10;kIfV8vFhgZl2Z97RqQy1iCHsM1RgQugyKX1lyKIfu444cj+utxgi7GupezzHcNvKSZKk0mLDscFg&#10;R7mh6lj+WQV5vvn+/ZhuN0dZuGJ2+EoLM0+Ven4a3t9ABBrCv/ju/tRx/usUbs/EC+TyCg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CDAnSfDAAAA3AAAAA8AAAAAAAAAAAAA&#10;AAAAoQIAAGRycy9kb3ducmV2LnhtbFBLBQYAAAAABAAEAPkAAACRAwAAAAA=&#10;" strokeweight=".95pt">
                  <v:fill o:detectmouseclick="t"/>
                </v:line>
                <v:line id="Line 28" o:spid="_x0000_s1086" style="position:absolute;flip:y;visibility:visible;mso-wrap-style:square" from="324,470" to="500,614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n3dgi8UAAADcAAAADwAAAGRycy9kb3ducmV2LnhtbESPT2vCQBDF74LfYRmhl6CbNiAaXcX+&#10;EYTSQ9WDxyE7JsHsbMhONf32XaHgbYb3fm/eLNe9a9SVulB7NvA8SUERF97WXBo4HrbjGaggyBYb&#10;z2TglwKsV8PBEnPrb/xN172UKoZwyNFAJdLmWoeiIodh4lviqJ1951Di2pXadniL4a7RL2k61Q5r&#10;jhcqbOmtouKy/3GxxvaL37MseXU6Seb0cZLPVIsxT6N+swAl1MvD/E/vbOSyKdyfiRPo1R8A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n3dgi8UAAADcAAAADwAAAAAAAAAA&#10;AAAAAAChAgAAZHJzL2Rvd25yZXYueG1sUEsFBgAAAAAEAAQA+QAAAJMDAAAAAA==&#10;">
                  <v:fill o:detectmouseclick="t"/>
                  <v:stroke endarrow="block"/>
                </v:line>
                <v:line id="Line 29" o:spid="_x0000_s1087" style="position:absolute;visibility:visible;mso-wrap-style:square" from="388,870" to="564,87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">
                  <v:fill o:detectmouseclick="t"/>
                  <v:stroke endarrow="block"/>
                </v:line>
                <v:line id="Line 30" o:spid="_x0000_s1088" style="position:absolute;visibility:visible;mso-wrap-style:square" from="356,1190" to="484,1286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utsW8cUAAADcAAAADwAAAGRycy9kb3ducmV2LnhtbESPQUsDMRCF70L/Q5iCN5utgm23TUvp&#10;InhQoa14nm7GzeJmsmziNv575yB4m+G9ee+bzS77To00xDawgfmsAEVcB9tyY+D9/HS3BBUTssUu&#10;MBn4oQi77eRmg6UNVz7SeEqNkhCOJRpwKfWl1rF25DHOQk8s2mcYPCZZh0bbAa8S7jt9XxSP2mPL&#10;0uCwp4Oj+uv07Q0sXHXUC129nN+qsZ2v8mv+uKyMuZ3m/RpUopz+zX/Xz1bwH4RWnpEJ9PYX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utsW8cUAAADcAAAADwAAAAAAAAAA&#10;AAAAAAChAgAAZHJzL2Rvd25yZXYueG1sUEsFBgAAAAAEAAQA+QAAAJMDAAAAAA==&#10;">
                  <v:fill o:detectmouseclick="t"/>
                  <v:stroke endarrow="block"/>
                </v:line>
                <w10:wrap anchorx="page" anchory="page"/>
              </v:group>
            </w:pict>
          </mc:Fallback>
        </mc:AlternateContent>
      </w:r>
    </w:p>
    <w:p w14:paraId="285CB509" w14:textId="77777777" w:rsidR="00AD22E0" w:rsidRPr="00CE412C" w:rsidRDefault="00AD22E0" w:rsidP="00AD22E0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0799E14E" w14:textId="77777777" w:rsidR="00AD22E0" w:rsidRPr="00CE412C" w:rsidRDefault="00AD22E0" w:rsidP="00AD22E0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3565284E" w14:textId="77777777" w:rsidR="00AD22E0" w:rsidRPr="00CE412C" w:rsidRDefault="00AD22E0" w:rsidP="00AD22E0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04C8104E" w14:textId="77777777" w:rsidR="00AD22E0" w:rsidRPr="00CE412C" w:rsidRDefault="00AD22E0" w:rsidP="00AD22E0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0A263D42" w14:textId="77777777" w:rsidR="00AD22E0" w:rsidRPr="00CE412C" w:rsidRDefault="00AD22E0" w:rsidP="00AD22E0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7808B3F0" w14:textId="77777777" w:rsidR="00AD22E0" w:rsidRPr="00CE412C" w:rsidRDefault="00AD22E0" w:rsidP="00AD22E0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00EBE96A" w14:textId="77777777" w:rsidR="00AD22E0" w:rsidRPr="00CE412C" w:rsidRDefault="00AD22E0" w:rsidP="00AD22E0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75663848" w14:textId="77777777" w:rsidR="00AD22E0" w:rsidRPr="00CE412C" w:rsidRDefault="00EF3A70" w:rsidP="00AD22E0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  <w:r w:rsidRPr="00CE412C">
        <w:rPr>
          <w:rFonts w:ascii="Arial" w:hAnsi="Arial" w:cs="Arial"/>
          <w:color w:val="000000"/>
          <w:sz w:val="22"/>
          <w:szCs w:val="22"/>
          <w:lang w:val="en-GB" w:eastAsia="en-GB"/>
        </w:rPr>
        <mc:AlternateContent>
          <mc:Choice Requires="wpg">
            <w:drawing>
              <wp:anchor distT="0" distB="0" distL="114300" distR="114300" simplePos="0" relativeHeight="251639808" behindDoc="0" locked="0" layoutInCell="1" allowOverlap="1" wp14:anchorId="0C92B940" wp14:editId="73D98B69">
                <wp:simplePos x="0" y="0"/>
                <wp:positionH relativeFrom="page">
                  <wp:posOffset>5677535</wp:posOffset>
                </wp:positionH>
                <wp:positionV relativeFrom="page">
                  <wp:posOffset>8731250</wp:posOffset>
                </wp:positionV>
                <wp:extent cx="622300" cy="1106170"/>
                <wp:effectExtent l="635" t="6350" r="12065" b="17780"/>
                <wp:wrapNone/>
                <wp:docPr id="38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2300" cy="1106170"/>
                          <a:chOff x="0" y="0"/>
                          <a:chExt cx="980" cy="1742"/>
                        </a:xfrm>
                      </wpg:grpSpPr>
                      <wps:wsp>
                        <wps:cNvPr id="39" name="Oval 56"/>
                        <wps:cNvSpPr>
                          <a:spLocks/>
                        </wps:cNvSpPr>
                        <wps:spPr bwMode="auto">
                          <a:xfrm>
                            <a:off x="484" y="110"/>
                            <a:ext cx="496" cy="140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A02137D" w14:textId="77777777" w:rsidR="00A411DF" w:rsidRDefault="00A411DF" w:rsidP="00AD22E0">
                              <w:pPr>
                                <w:rPr>
                                  <w:rFonts w:eastAsia="Times New Roman"/>
                                  <w:lang w:eastAsia="en-GB" w:bidi="x-none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720" y="0"/>
                            <a:ext cx="1" cy="1742"/>
                          </a:xfrm>
                          <a:prstGeom prst="line">
                            <a:avLst/>
                          </a:prstGeom>
                          <a:noFill/>
                          <a:ln w="120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0" y="859"/>
                            <a:ext cx="720" cy="1"/>
                          </a:xfrm>
                          <a:prstGeom prst="line">
                            <a:avLst/>
                          </a:prstGeom>
                          <a:noFill/>
                          <a:ln w="120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9" y="461"/>
                            <a:ext cx="701" cy="1"/>
                          </a:xfrm>
                          <a:prstGeom prst="line">
                            <a:avLst/>
                          </a:prstGeom>
                          <a:noFill/>
                          <a:ln w="120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63" y="1262"/>
                            <a:ext cx="657" cy="1"/>
                          </a:xfrm>
                          <a:prstGeom prst="line">
                            <a:avLst/>
                          </a:prstGeom>
                          <a:noFill/>
                          <a:ln w="120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212" y="462"/>
                            <a:ext cx="1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0" y="862"/>
                            <a:ext cx="1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63"/>
                        <wps:cNvCnPr>
                          <a:cxnSpLocks noChangeShapeType="1"/>
                        </wps:cNvCnPr>
                        <wps:spPr bwMode="auto">
                          <a:xfrm>
                            <a:off x="260" y="1262"/>
                            <a:ext cx="1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92B940" id="Group 55" o:spid="_x0000_s1089" style="position:absolute;margin-left:447.05pt;margin-top:687.5pt;width:49pt;height:87.1pt;z-index:251639808;mso-position-horizontal-relative:page;mso-position-vertical-relative:page" coordsize="980,1742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">
                <v:oval id="Oval 56" o:spid="_x0000_s1090" style="position:absolute;left:484;top:110;width:496;height:1408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revuQwwAA&#10;ANsAAAAPAAAAZHJzL2Rvd25yZXYueG1sRI/NasMwEITvhbyD2EJujVyHlMSNEhJDIQRyaH7ui7W2&#10;TK2VkVTHffuqUMhxmJlvmPV2tJ0YyIfWsYLXWQaCuHK65UbB9fLxsgQRIrLGzjEp+KEA283kaY2F&#10;dnf+pOEcG5EgHApUYGLsCylDZchimLmeOHm18xZjkr6R2uM9wW0n8yx7kxZbTgsGeyoNVV/nb6tg&#10;lfuTydrFUAdXlrtjfcsP+06p6fO4ewcRaYyP8H/7oBXMV/D3Jf0AufkF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revuQwwAAANsAAAAPAAAAAAAAAAAAAAAAAJcCAABkcnMvZG93&#10;bnJldi54bWxQSwUGAAAAAAQABAD1AAAAhwMAAAAA&#10;">
                  <v:path arrowok="t"/>
                  <v:textbox inset="0,0,0,0">
                    <w:txbxContent>
                      <w:p w14:paraId="7A02137D" w14:textId="77777777" w:rsidR="00A411DF" w:rsidRDefault="00A411DF" w:rsidP="00AD22E0">
                        <w:pPr>
                          <w:rPr>
                            <w:rFonts w:eastAsia="Times New Roman"/>
                            <w:lang w:eastAsia="en-GB" w:bidi="x-none"/>
                          </w:rPr>
                        </w:pPr>
                      </w:p>
                    </w:txbxContent>
                  </v:textbox>
                </v:oval>
                <v:line id="Line 57" o:spid="_x0000_s1091" style="position:absolute;visibility:visible;mso-wrap-style:square" from="720,0" to="721,1742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" strokeweight=".95pt">
                  <v:fill o:detectmouseclick="t"/>
                </v:line>
                <v:line id="Line 58" o:spid="_x0000_s1092" style="position:absolute;visibility:visible;mso-wrap-style:square" from="0,859" to="720,86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6XmuLMUAAADbAAAADwAAAGRycy9kb3ducmV2LnhtbESPT2vCQBTE74V+h+UVvNWNRaNEV2kD&#10;Ek8W/4HHR/aZTc2+DdlV02/fLRR6HGbmN8xi1dtG3KnztWMFo2ECgrh0uuZKwfGwfp2B8AFZY+OY&#10;FHyTh9Xy+WmBmXYP3tF9HyoRIewzVGBCaDMpfWnIoh+6ljh6F9dZDFF2ldQdPiLcNvItSVJpsea4&#10;YLCl3FB53d+sgjzfnr8+Jp/bqyxcMT2e0sLMUqUGL/37HESgPvyH/9obrWA8gt8v8QfI5Q8A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6XmuLMUAAADbAAAADwAAAAAAAAAA&#10;AAAAAAChAgAAZHJzL2Rvd25yZXYueG1sUEsFBgAAAAAEAAQA+QAAAJMDAAAAAA==&#10;" strokeweight=".95pt">
                  <v:fill o:detectmouseclick="t"/>
                </v:line>
                <v:line id="Line 59" o:spid="_x0000_s1093" style="position:absolute;visibility:visible;mso-wrap-style:square" from="19,461" to="720,462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GaswW8UAAADbAAAADwAAAGRycy9kb3ducmV2LnhtbESPT2vCQBTE70K/w/IKvdVNpUZJXUUD&#10;JZ4U/xR6fGRfs6nZtyG71fjtXaHgcZiZ3zCzRW8bcabO144VvA0TEMSl0zVXCo6Hz9cpCB+QNTaO&#10;ScGVPCzmT4MZZtpdeEfnfahEhLDPUIEJoc2k9KUhi37oWuLo/bjOYoiyq6Tu8BLhtpGjJEmlxZrj&#10;gsGWckPlaf9nFeT55vt3Nd5uTrJwxeT4lRZmmir18twvP0AE6sMj/N9eawXvI7h/iT9Azm8A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GaswW8UAAADbAAAADwAAAAAAAAAA&#10;AAAAAAChAgAAZHJzL2Rvd25yZXYueG1sUEsFBgAAAAAEAAQA+QAAAJMDAAAAAA==&#10;" strokeweight=".95pt">
                  <v:fill o:detectmouseclick="t"/>
                </v:line>
                <v:line id="Line 60" o:spid="_x0000_s1094" style="position:absolute;visibility:visible;mso-wrap-style:square" from="63,1262" to="720,1263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dueVwMUAAADbAAAADwAAAGRycy9kb3ducmV2LnhtbESPQWvCQBSE74X+h+UVvNVNrU0ldRUb&#10;kHhStBZ6fGRfs6nZtyG7avz3rlDwOMzMN8x03ttGnKjztWMFL8MEBHHpdM2Vgv3X8nkCwgdkjY1j&#10;UnAhD/PZ48MUM+3OvKXTLlQiQthnqMCE0GZS+tKQRT90LXH0fl1nMUTZVVJ3eI5w28hRkqTSYs1x&#10;wWBLuaHysDtaBXm+/vn7fNusD7Jwxfv+Oy3MJFVq8NQvPkAE6sM9/N9eaQXjV7h9iT9Azq4A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dueVwMUAAADbAAAADwAAAAAAAAAA&#10;AAAAAAChAgAAZHJzL2Rvd25yZXYueG1sUEsFBgAAAAAEAAQA+QAAAJMDAAAAAA==&#10;" strokeweight=".95pt">
                  <v:fill o:detectmouseclick="t"/>
                </v:line>
                <v:line id="Line 61" o:spid="_x0000_s1095" style="position:absolute;visibility:visible;mso-wrap-style:square" from="212,462" to="388,462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XjEhIsQAAADbAAAADwAAAGRycy9kb3ducmV2LnhtbESPS2vDMBCE74X8B7GB3Bo5JeThRgmh&#10;ppBDU8iDnrfW1jKxVsZSHfXfR4FCjsPMfMOsNtE2oqfO144VTMYZCOLS6ZorBefT+/MChA/IGhvH&#10;pOCPPGzWg6cV5tpd+UD9MVQiQdjnqMCE0OZS+tKQRT92LXHyflxnMSTZVVJ3eE1w28iXLJtJizWn&#10;BYMtvRkqL8dfq2BuioOcy+Lj9Fn09WQZ9/Hre6nUaBi3ryACxfAI/7d3WsF0Cvcv6QfI9Q0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BeMSEixAAAANsAAAAPAAAAAAAAAAAA&#10;AAAAAKECAABkcnMvZG93bnJldi54bWxQSwUGAAAAAAQABAD5AAAAkgMAAAAA&#10;">
                  <v:fill o:detectmouseclick="t"/>
                  <v:stroke endarrow="block"/>
                </v:line>
                <v:line id="Line 62" o:spid="_x0000_s1096" style="position:absolute;visibility:visible;mso-wrap-style:square" from="180,862" to="356,862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MX2EucQAAADbAAAADwAAAGRycy9kb3ducmV2LnhtbESPQWsCMRSE70L/Q3iF3jSr1Kpbo0gX&#10;wYMV1NLz6+Z1s3TzsmzSNf57Uyh4HGbmG2a5jrYRPXW+dqxgPMpAEJdO11wp+Dhvh3MQPiBrbByT&#10;git5WK8eBkvMtbvwkfpTqESCsM9RgQmhzaX0pSGLfuRa4uR9u85iSLKrpO7wkuC2kZMse5EWa04L&#10;Blt6M1T+nH6tgpkpjnImi/35UPT1eBHf4+fXQqmnx7h5BREohnv4v73TCp6n8Pcl/QC5ugE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AxfYS5xAAAANsAAAAPAAAAAAAAAAAA&#10;AAAAAKECAABkcnMvZG93bnJldi54bWxQSwUGAAAAAAQABAD5AAAAkgMAAAAA&#10;">
                  <v:fill o:detectmouseclick="t"/>
                  <v:stroke endarrow="block"/>
                </v:line>
                <v:line id="Line 63" o:spid="_x0000_s1097" style="position:absolute;visibility:visible;mso-wrap-style:square" from="260,1262" to="420,1262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wa8azsUAAADbAAAADwAAAGRycy9kb3ducmV2LnhtbESPzWrDMBCE74G+g9hCbomcEPLjRgkl&#10;JtBDW4gTet5aW8vUWhlLcdS3rwqFHIeZ+YbZ7qNtxUC9bxwrmE0zEMSV0w3XCi7n42QNwgdkja1j&#10;UvBDHva7h9EWc+1ufKKhDLVIEPY5KjAhdLmUvjJk0U9dR5y8L9dbDEn2tdQ93hLctnKeZUtpseG0&#10;YLCjg6Hqu7xaBStTnORKFq/n92JoZpv4Fj8+N0qNH+PzE4hAMdzD/+0XrWCxhL8v6QfI3S8A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wa8azsUAAADbAAAADwAAAAAAAAAA&#10;AAAAAAChAgAAZHJzL2Rvd25yZXYueG1sUEsFBgAAAAAEAAQA+QAAAJMDAAAAAA==&#10;">
                  <v:fill o:detectmouseclick="t"/>
                  <v:stroke endarrow="block"/>
                </v:line>
                <w10:wrap anchorx="page" anchory="page"/>
              </v:group>
            </w:pict>
          </mc:Fallback>
        </mc:AlternateContent>
      </w:r>
      <w:r w:rsidR="00AD22E0"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="00AD22E0"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="00AD22E0"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="00AD22E0"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="00AD22E0"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="00AD22E0"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="00AD22E0"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="00AD22E0"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="00AD22E0"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="00AD22E0"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="00AD22E0"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="00AD22E0"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="00AD22E0"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="00AD22E0"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="00AD22E0"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="00AD22E0"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</w:p>
    <w:p w14:paraId="6D8A2BE0" w14:textId="77777777" w:rsidR="00AD22E0" w:rsidRPr="00CE412C" w:rsidRDefault="00EF3A70" w:rsidP="00AD22E0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  <w:r w:rsidRPr="00CE412C">
        <w:rPr>
          <w:rFonts w:ascii="Arial" w:hAnsi="Arial" w:cs="Arial"/>
          <w:color w:val="000000"/>
          <w:sz w:val="22"/>
          <w:szCs w:val="22"/>
          <w:lang w:val="en-GB" w:eastAsia="en-GB"/>
        </w:rPr>
        <mc:AlternateContent>
          <mc:Choice Requires="wpg">
            <w:drawing>
              <wp:anchor distT="0" distB="0" distL="114300" distR="114300" simplePos="0" relativeHeight="251638784" behindDoc="0" locked="0" layoutInCell="1" allowOverlap="1" wp14:anchorId="7BC64010" wp14:editId="7F94AF01">
                <wp:simplePos x="0" y="0"/>
                <wp:positionH relativeFrom="page">
                  <wp:posOffset>1310005</wp:posOffset>
                </wp:positionH>
                <wp:positionV relativeFrom="page">
                  <wp:posOffset>8961120</wp:posOffset>
                </wp:positionV>
                <wp:extent cx="1288415" cy="1068705"/>
                <wp:effectExtent l="1905" t="0" r="17780" b="15875"/>
                <wp:wrapNone/>
                <wp:docPr id="26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88415" cy="1068705"/>
                          <a:chOff x="0" y="0"/>
                          <a:chExt cx="2029" cy="1683"/>
                        </a:xfrm>
                      </wpg:grpSpPr>
                      <wps:wsp>
                        <wps:cNvPr id="27" name="Rectangle 44"/>
                        <wps:cNvSpPr>
                          <a:spLocks/>
                        </wps:cNvSpPr>
                        <wps:spPr bwMode="auto">
                          <a:xfrm>
                            <a:off x="268" y="14"/>
                            <a:ext cx="1747" cy="7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01E0AA" w14:textId="77777777" w:rsidR="00A411DF" w:rsidRDefault="00A411DF" w:rsidP="00AD22E0">
                              <w:pPr>
                                <w:tabs>
                                  <w:tab w:val="left" w:pos="567"/>
                                  <w:tab w:val="left" w:pos="1134"/>
                                  <w:tab w:val="left" w:pos="1701"/>
                                </w:tabs>
                                <w:rPr>
                                  <w:rFonts w:eastAsia="Times New Roman"/>
                                  <w:lang w:eastAsia="en-GB" w:bidi="x-none"/>
                                </w:rPr>
                              </w:pPr>
                            </w:p>
                          </w:txbxContent>
                        </wps:txbx>
                        <wps:bodyPr rot="0" vert="horz" wrap="square" lIns="38100" tIns="38100" rIns="38100" bIns="38100" anchor="t" anchorCtr="0" upright="1">
                          <a:noAutofit/>
                        </wps:bodyPr>
                      </wps:wsp>
                      <wps:wsp>
                        <wps:cNvPr id="28" name="Rectangle 45"/>
                        <wps:cNvSpPr>
                          <a:spLocks/>
                        </wps:cNvSpPr>
                        <wps:spPr bwMode="auto">
                          <a:xfrm>
                            <a:off x="254" y="0"/>
                            <a:ext cx="1775" cy="796"/>
                          </a:xfrm>
                          <a:prstGeom prst="rect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51E7592" w14:textId="77777777" w:rsidR="00A411DF" w:rsidRDefault="00A411DF" w:rsidP="00AD22E0">
                              <w:pPr>
                                <w:tabs>
                                  <w:tab w:val="left" w:pos="567"/>
                                  <w:tab w:val="left" w:pos="1134"/>
                                  <w:tab w:val="left" w:pos="1701"/>
                                </w:tabs>
                                <w:rPr>
                                  <w:rFonts w:eastAsia="Times New Roman"/>
                                  <w:lang w:eastAsia="en-GB" w:bidi="x-none"/>
                                </w:rPr>
                              </w:pPr>
                            </w:p>
                          </w:txbxContent>
                        </wps:txbx>
                        <wps:bodyPr rot="0" vert="horz" wrap="square" lIns="38100" tIns="38100" rIns="38100" bIns="38100" anchor="t" anchorCtr="0" upright="1">
                          <a:noAutofit/>
                        </wps:bodyPr>
                      </wps:wsp>
                      <wps:wsp>
                        <wps:cNvPr id="29" name="Line 46"/>
                        <wps:cNvCnPr>
                          <a:cxnSpLocks noChangeShapeType="1"/>
                        </wps:cNvCnPr>
                        <wps:spPr bwMode="auto">
                          <a:xfrm flipH="1">
                            <a:off x="0" y="810"/>
                            <a:ext cx="743" cy="873"/>
                          </a:xfrm>
                          <a:prstGeom prst="line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30" name="Group 47"/>
                        <wpg:cNvGrpSpPr>
                          <a:grpSpLocks/>
                        </wpg:cNvGrpSpPr>
                        <wpg:grpSpPr bwMode="auto">
                          <a:xfrm>
                            <a:off x="225" y="1266"/>
                            <a:ext cx="168" cy="173"/>
                            <a:chOff x="0" y="0"/>
                            <a:chExt cx="168" cy="173"/>
                          </a:xfrm>
                        </wpg:grpSpPr>
                        <wps:wsp>
                          <wps:cNvPr id="31" name="Freeform 48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68" cy="173"/>
                            </a:xfrm>
                            <a:custGeom>
                              <a:avLst/>
                              <a:gdLst>
                                <a:gd name="T0" fmla="*/ 14786 w 21600"/>
                                <a:gd name="T1" fmla="*/ 21600 h 21600"/>
                                <a:gd name="T2" fmla="*/ 21600 w 21600"/>
                                <a:gd name="T3" fmla="*/ 0 h 21600"/>
                                <a:gd name="T4" fmla="*/ 0 w 21600"/>
                                <a:gd name="T5" fmla="*/ 8365 h 21600"/>
                                <a:gd name="T6" fmla="*/ 14786 w 21600"/>
                                <a:gd name="T7" fmla="*/ 21600 h 21600"/>
                                <a:gd name="T8" fmla="*/ 14786 w 21600"/>
                                <a:gd name="T9" fmla="*/ 21600 h 2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1600" h="21600">
                                  <a:moveTo>
                                    <a:pt x="14786" y="21600"/>
                                  </a:moveTo>
                                  <a:lnTo>
                                    <a:pt x="21600" y="0"/>
                                  </a:lnTo>
                                  <a:lnTo>
                                    <a:pt x="0" y="8365"/>
                                  </a:lnTo>
                                  <a:lnTo>
                                    <a:pt x="14786" y="21600"/>
                                  </a:lnTo>
                                  <a:close/>
                                  <a:moveTo>
                                    <a:pt x="14786" y="21600"/>
                                  </a:move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ap="flat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DCF6D34" w14:textId="77777777" w:rsidR="00A411DF" w:rsidRDefault="00A411DF" w:rsidP="00AD22E0">
                                <w:pPr>
                                  <w:rPr>
                                    <w:rFonts w:eastAsia="Times New Roman"/>
                                    <w:lang w:val="en-GB" w:eastAsia="en-GB" w:bidi="x-none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32" name="Rectangle 49"/>
                        <wps:cNvSpPr>
                          <a:spLocks/>
                        </wps:cNvSpPr>
                        <wps:spPr bwMode="auto">
                          <a:xfrm>
                            <a:off x="312" y="110"/>
                            <a:ext cx="806" cy="42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3AE21C" w14:textId="77777777" w:rsidR="00A411DF" w:rsidRDefault="00A411DF" w:rsidP="00AD22E0">
                              <w:pPr>
                                <w:tabs>
                                  <w:tab w:val="left" w:pos="567"/>
                                </w:tabs>
                                <w:rPr>
                                  <w:rFonts w:eastAsia="Times New Roman"/>
                                  <w:lang w:eastAsia="en-GB" w:bidi="x-none"/>
                                </w:rPr>
                              </w:pPr>
                            </w:p>
                          </w:txbxContent>
                        </wps:txbx>
                        <wps:bodyPr rot="0" vert="horz" wrap="square" lIns="38100" tIns="38100" rIns="38100" bIns="38100" anchor="t" anchorCtr="0" upright="1">
                          <a:noAutofit/>
                        </wps:bodyPr>
                      </wps:wsp>
                      <wps:wsp>
                        <wps:cNvPr id="33" name="Rectangle 50"/>
                        <wps:cNvSpPr>
                          <a:spLocks/>
                        </wps:cNvSpPr>
                        <wps:spPr bwMode="auto">
                          <a:xfrm>
                            <a:off x="457" y="208"/>
                            <a:ext cx="141" cy="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DCD59B" w14:textId="77777777" w:rsidR="00A411DF" w:rsidRDefault="00A411DF" w:rsidP="00AD22E0">
                              <w:pPr>
                                <w:rPr>
                                  <w:rFonts w:eastAsia="Times New Roman"/>
                                  <w:lang w:val="en-GB" w:eastAsia="en-GB" w:bidi="x-none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" name="Rectangle 51"/>
                        <wps:cNvSpPr>
                          <a:spLocks/>
                        </wps:cNvSpPr>
                        <wps:spPr bwMode="auto">
                          <a:xfrm>
                            <a:off x="577" y="208"/>
                            <a:ext cx="87" cy="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A32F84" w14:textId="77777777" w:rsidR="003D4F6E" w:rsidRDefault="003D4F6E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" name="Rectangle 52"/>
                        <wps:cNvSpPr>
                          <a:spLocks/>
                        </wps:cNvSpPr>
                        <wps:spPr bwMode="auto">
                          <a:xfrm>
                            <a:off x="644" y="208"/>
                            <a:ext cx="127" cy="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9699D7" w14:textId="77777777" w:rsidR="00A411DF" w:rsidRDefault="00A411DF" w:rsidP="00AD22E0">
                              <w:pPr>
                                <w:rPr>
                                  <w:rFonts w:eastAsia="Times New Roman"/>
                                  <w:lang w:val="en-GB" w:eastAsia="en-GB" w:bidi="x-none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" name="Rectangle 53"/>
                        <wps:cNvSpPr>
                          <a:spLocks/>
                        </wps:cNvSpPr>
                        <wps:spPr bwMode="auto">
                          <a:xfrm>
                            <a:off x="750" y="208"/>
                            <a:ext cx="114" cy="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EA5C57" w14:textId="77777777" w:rsidR="00A411DF" w:rsidRDefault="00A411DF" w:rsidP="00AD22E0">
                              <w:pPr>
                                <w:rPr>
                                  <w:rFonts w:eastAsia="Times New Roman"/>
                                  <w:lang w:val="en-GB" w:eastAsia="en-GB" w:bidi="x-none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" name="Rectangle 54"/>
                        <wps:cNvSpPr>
                          <a:spLocks/>
                        </wps:cNvSpPr>
                        <wps:spPr bwMode="auto">
                          <a:xfrm>
                            <a:off x="846" y="208"/>
                            <a:ext cx="114" cy="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BD19C1" w14:textId="77777777" w:rsidR="00A411DF" w:rsidRDefault="00A411DF" w:rsidP="00AD22E0">
                              <w:pPr>
                                <w:rPr>
                                  <w:rFonts w:eastAsia="Times New Roman"/>
                                  <w:lang w:val="en-GB" w:eastAsia="en-GB" w:bidi="x-none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C64010" id="Group 43" o:spid="_x0000_s1098" style="position:absolute;margin-left:103.15pt;margin-top:705.6pt;width:101.45pt;height:84.15pt;z-index:251638784;mso-position-horizontal-relative:page;mso-position-vertical-relative:page" coordsize="2029,1683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">
                <v:rect id="Rectangle 44" o:spid="_x0000_s1099" style="position:absolute;left:268;top:14;width:1747;height:768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+KVmQwgAA&#10;ANsAAAAPAAAAZHJzL2Rvd25yZXYueG1sRI9Bi8IwFITvC/6H8ARva1oPKtUoIghedmFVRG+P5tkU&#10;m5fSxBr/vVlY2OMwM98wy3W0jeip87VjBfk4A0FcOl1zpeB03H3OQfiArLFxTApe5GG9GnwssdDu&#10;yT/UH0IlEoR9gQpMCG0hpS8NWfRj1xIn7+Y6iyHJrpK6w2eC20ZOsmwqLdacFgy2tDVU3g8Pq+B+&#10;fnx9G7e/XPO6n8fcmc0sRqVGw7hZgAgUw3/4r73XCiYz+P2SfoBcvQE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H4pWZDCAAAA2wAAAA8AAAAAAAAAAAAAAAAAlwIAAGRycy9kb3du&#10;cmV2LnhtbFBLBQYAAAAABAAEAPUAAACGAwAAAAA=&#10;" stroked="f">
                  <v:stroke joinstyle="round"/>
                  <v:path arrowok="t"/>
                  <v:textbox inset="3pt,3pt,3pt,3pt">
                    <w:txbxContent>
                      <w:p w14:paraId="3301E0AA" w14:textId="77777777" w:rsidR="00A411DF" w:rsidRDefault="00A411DF" w:rsidP="00AD22E0">
                        <w:pPr>
                          <w:tabs>
                            <w:tab w:val="left" w:pos="567"/>
                            <w:tab w:val="left" w:pos="1134"/>
                            <w:tab w:val="left" w:pos="1701"/>
                          </w:tabs>
                          <w:rPr>
                            <w:rFonts w:eastAsia="Times New Roman"/>
                            <w:lang w:eastAsia="en-GB" w:bidi="x-none"/>
                          </w:rPr>
                        </w:pPr>
                      </w:p>
                    </w:txbxContent>
                  </v:textbox>
                </v:rect>
                <v:rect id="Rectangle 45" o:spid="_x0000_s1100" style="position:absolute;left:254;width:1775;height:796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" filled="f" strokeweight=".7pt">
                  <v:stroke joinstyle="round"/>
                  <v:path arrowok="t"/>
                  <v:textbox inset="3pt,3pt,3pt,3pt">
                    <w:txbxContent>
                      <w:p w14:paraId="351E7592" w14:textId="77777777" w:rsidR="00A411DF" w:rsidRDefault="00A411DF" w:rsidP="00AD22E0">
                        <w:pPr>
                          <w:tabs>
                            <w:tab w:val="left" w:pos="567"/>
                            <w:tab w:val="left" w:pos="1134"/>
                            <w:tab w:val="left" w:pos="1701"/>
                          </w:tabs>
                          <w:rPr>
                            <w:rFonts w:eastAsia="Times New Roman"/>
                            <w:lang w:eastAsia="en-GB" w:bidi="x-none"/>
                          </w:rPr>
                        </w:pPr>
                      </w:p>
                    </w:txbxContent>
                  </v:textbox>
                </v:rect>
                <v:line id="Line 46" o:spid="_x0000_s1101" style="position:absolute;flip:x;visibility:visible;mso-wrap-style:square" from="0,810" to="743,1683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gsNHdsMAAADbAAAADwAAAGRycy9kb3ducmV2LnhtbESPQWsCMRSE74L/ITzBm2YrKHU1SltQ&#10;vImuSHt7bl53lyYv6ybq+u+NUPA4zMw3zHzZWiOu1PjKsYK3YQKCOHe64kLBIVsN3kH4gKzROCYF&#10;d/KwXHQ7c0y1u/GOrvtQiAhhn6KCMoQ6ldLnJVn0Q1cTR+/XNRZDlE0hdYO3CLdGjpJkIi1WHBdK&#10;rOmrpPxvf7EKMrOm43aV6frzB7/Pm/xoTuO1Uv1e+zEDEagNr/B/e6MVjKbw/BJ/gFw8AA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ILDR3bDAAAA2wAAAA8AAAAAAAAAAAAA&#10;AAAAoQIAAGRycy9kb3ducmV2LnhtbFBLBQYAAAAABAAEAPkAAACRAwAAAAA=&#10;" strokeweight=".7pt">
                  <v:fill o:detectmouseclick="t"/>
                </v:line>
                <v:group id="Group 47" o:spid="_x0000_s1102" style="position:absolute;left:225;top:1266;width:168;height:173" coordsize="168,173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">
                  <v:shape id="Freeform 48" o:spid="_x0000_s1103" style="position:absolute;width:168;height:173;visibility:visible;mso-wrap-style:square;v-text-anchor:top" coordsize="21600,21600" o:spt="10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cpsBAxwAA&#10;ANsAAAAPAAAAZHJzL2Rvd25yZXYueG1sRI9Ba8JAFITvhf6H5RV6kbpJlVpiNqKiUsQeanvp7ZF9&#10;JtHs25BdNfbXu4LQ4zAz3zDppDO1OFHrKssK4n4Egji3uuJCwc/38uUdhPPIGmvLpOBCDibZ40OK&#10;ibZn/qLT1hciQNglqKD0vkmkdHlJBl3fNsTB29nWoA+yLaRu8RzgppavUfQmDVYcFkpsaF5Sftge&#10;jYK/z/VmNdu7eE2H0Wihl8ffYdVT6vmpm45BeOr8f/je/tAKBjHcvoQfILMrAA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XKbAQMcAAADbAAAADwAAAAAAAAAAAAAAAACXAgAAZHJz&#10;L2Rvd25yZXYueG1sUEsFBgAAAAAEAAQA9QAAAIsDAAAAAA==&#10;" adj="-11796480,,5400" path="m14786,21600l21600,,,8365,14786,21600xm14786,21600e" fillcolor="black" stroked="f">
                    <v:stroke joinstyle="round"/>
                    <v:formulas/>
                    <v:path arrowok="t" o:connecttype="custom" o:connectlocs="115,173;168,0;0,67;115,173;115,173" o:connectangles="0,0,0,0,0" textboxrect="0,0,21600,21600"/>
                    <v:textbox inset="0,0,0,0">
                      <w:txbxContent>
                        <w:p w14:paraId="0DCF6D34" w14:textId="77777777" w:rsidR="00A411DF" w:rsidRDefault="00A411DF" w:rsidP="00AD22E0">
                          <w:pPr>
                            <w:rPr>
                              <w:rFonts w:eastAsia="Times New Roman"/>
                              <w:lang w:val="en-GB" w:eastAsia="en-GB" w:bidi="x-none"/>
                            </w:rPr>
                          </w:pPr>
                        </w:p>
                      </w:txbxContent>
                    </v:textbox>
                  </v:shape>
                </v:group>
                <v:rect id="Rectangle 49" o:spid="_x0000_s1104" style="position:absolute;left:312;top:110;width:806;height:427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rh2zVwwAA&#10;ANsAAAAPAAAAZHJzL2Rvd25yZXYueG1sRI9BawIxFITvgv8hPMGbZlehldUoIhS8tFArorfH5rlZ&#10;3Lwsm7im/74pCB6HmfmGWW2ibURPna8dK8inGQji0umaKwXHn4/JAoQPyBobx6Tglzxs1sPBCgvt&#10;HvxN/SFUIkHYF6jAhNAWUvrSkEU/dS1x8q6usxiS7CqpO3wkuG3kLMvepMWa04LBlnaGytvhbhXc&#10;TvfPL+P250te94uYO7N9j1Gp8ShulyACxfAKP9t7rWA+g/8v6QfI9R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rh2zVwwAAANsAAAAPAAAAAAAAAAAAAAAAAJcCAABkcnMvZG93&#10;bnJldi54bWxQSwUGAAAAAAQABAD1AAAAhwMAAAAA&#10;" stroked="f">
                  <v:stroke joinstyle="round"/>
                  <v:path arrowok="t"/>
                  <v:textbox inset="3pt,3pt,3pt,3pt">
                    <w:txbxContent>
                      <w:p w14:paraId="3C3AE21C" w14:textId="77777777" w:rsidR="00A411DF" w:rsidRDefault="00A411DF" w:rsidP="00AD22E0">
                        <w:pPr>
                          <w:tabs>
                            <w:tab w:val="left" w:pos="567"/>
                          </w:tabs>
                          <w:rPr>
                            <w:rFonts w:eastAsia="Times New Roman"/>
                            <w:lang w:eastAsia="en-GB" w:bidi="x-none"/>
                          </w:rPr>
                        </w:pPr>
                      </w:p>
                    </w:txbxContent>
                  </v:textbox>
                </v:rect>
                <v:rect id="Rectangle 50" o:spid="_x0000_s1105" style="position:absolute;left:457;top:208;width:141;height:276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Yqw5twwAA&#10;ANsAAAAPAAAAZHJzL2Rvd25yZXYueG1sRI9Bi8IwFITvwv6H8IS9iKbdikjXKKsgCJ6s7rLHR/Ns&#10;q81LaaLWf28EweMwM98ws0VnanGl1lWWFcSjCARxbnXFhYLDfj2cgnAeWWNtmRTcycFi/tGbYart&#10;jXd0zXwhAoRdigpK75tUSpeXZNCNbEMcvKNtDfog20LqFm8Bbmr5FUUTabDisFBiQ6uS8nN2MQoG&#10;h2ybLP8p/tO/8UlH493aFkulPvvdzzcIT51/h1/tjVaQJPD8En6AnD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Yqw5twwAAANsAAAAPAAAAAAAAAAAAAAAAAJcCAABkcnMvZG93&#10;bnJldi54bWxQSwUGAAAAAAQABAD1AAAAhwMAAAAA&#10;" filled="f" stroked="f">
                  <v:stroke joinstyle="round"/>
                  <v:path arrowok="t"/>
                  <v:textbox inset="0,0,0,0">
                    <w:txbxContent>
                      <w:p w14:paraId="58DCD59B" w14:textId="77777777" w:rsidR="00A411DF" w:rsidRDefault="00A411DF" w:rsidP="00AD22E0">
                        <w:pPr>
                          <w:rPr>
                            <w:rFonts w:eastAsia="Times New Roman"/>
                            <w:lang w:val="en-GB" w:eastAsia="en-GB" w:bidi="x-none"/>
                          </w:rPr>
                        </w:pPr>
                      </w:p>
                    </w:txbxContent>
                  </v:textbox>
                </v:rect>
                <v:rect id="Rectangle 51" o:spid="_x0000_s1106" style="position:absolute;left:577;top:208;width:87;height:276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XQpYZxQAA&#10;ANsAAAAPAAAAZHJzL2Rvd25yZXYueG1sRI9Ba8JAFITvgv9heUIvxWzSSJE0q9SCUOgpMRWPj+xr&#10;Es2+Ddmtpv++Wyh4HGbmGybfTqYXVxpdZ1lBEsUgiGurO24UVIf9cg3CeWSNvWVS8EMOtpv5LMdM&#10;2xsXdC19IwKEXYYKWu+HTEpXt2TQRXYgDt6XHQ36IMdG6hFvAW56+RTHz9Jgx2GhxYHeWqov5bdR&#10;8FiVH+nuRMlRfyZnHa+KvW12Sj0sptcXEJ4mfw//t9+1gnQFf1/CD5CbX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BdClhnFAAAA2wAAAA8AAAAAAAAAAAAAAAAAlwIAAGRycy9k&#10;b3ducmV2LnhtbFBLBQYAAAAABAAEAPUAAACJAwAAAAA=&#10;" filled="f" stroked="f">
                  <v:stroke joinstyle="round"/>
                  <v:path arrowok="t"/>
                  <v:textbox inset="0,0,0,0">
                    <w:txbxContent>
                      <w:p w14:paraId="42A32F84" w14:textId="77777777" w:rsidR="003D4F6E" w:rsidRDefault="003D4F6E"/>
                    </w:txbxContent>
                  </v:textbox>
                </v:rect>
                <v:rect id="Rectangle 52" o:spid="_x0000_s1107" style="position:absolute;left:644;top:208;width:127;height:276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4DjOCxQAA&#10;ANsAAAAPAAAAZHJzL2Rvd25yZXYueG1sRI9Ba8JAFITvBf/D8gQvpW5ibClpVqmFgODJ1JYeH9nX&#10;JG32bciuJv57VxA8DjPzDZOtR9OKE/WusawgnkcgiEurG64UHD7zp1cQziNrbC2TgjM5WK8mDxmm&#10;2g68p1PhKxEg7FJUUHvfpVK6siaDbm474uD92t6gD7KvpO5xCHDTykUUvUiDDYeFGjv6qKn8L45G&#10;weOh2CWbH4q/9Vf8p6PlPrfVRqnZdHx/A+Fp9Pfwrb3VCpJnuH4JP0CuLg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HgOM4LFAAAA2wAAAA8AAAAAAAAAAAAAAAAAlwIAAGRycy9k&#10;b3ducmV2LnhtbFBLBQYAAAAABAAEAPUAAACJAwAAAAA=&#10;" filled="f" stroked="f">
                  <v:stroke joinstyle="round"/>
                  <v:path arrowok="t"/>
                  <v:textbox inset="0,0,0,0">
                    <w:txbxContent>
                      <w:p w14:paraId="489699D7" w14:textId="77777777" w:rsidR="00A411DF" w:rsidRDefault="00A411DF" w:rsidP="00AD22E0">
                        <w:pPr>
                          <w:rPr>
                            <w:rFonts w:eastAsia="Times New Roman"/>
                            <w:lang w:val="en-GB" w:eastAsia="en-GB" w:bidi="x-none"/>
                          </w:rPr>
                        </w:pPr>
                      </w:p>
                    </w:txbxContent>
                  </v:textbox>
                </v:rect>
                <v:rect id="Rectangle 53" o:spid="_x0000_s1108" style="position:absolute;left:750;top:208;width:114;height:276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I3K31xQAA&#10;ANsAAAAPAAAAZHJzL2Rvd25yZXYueG1sRI9Ba8JAFITvgv9heUIvYjZpikiaVWpBKPSUNBWPj+xr&#10;Es2+Ddmtpv++Wyh4HGbmGybfTaYXVxpdZ1lBEsUgiGurO24UVB+H1QaE88gae8uk4Icc7LbzWY6Z&#10;tjcu6Fr6RgQIuwwVtN4PmZSubsmgi+xAHLwvOxr0QY6N1CPeAtz08jGO19Jgx2GhxYFeW6ov5bdR&#10;sKzK93R/ouSoP5Ozjp+Kg232Sj0sppdnEJ4mfw//t9+0gnQNf1/CD5DbX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IjcrfXFAAAA2wAAAA8AAAAAAAAAAAAAAAAAlwIAAGRycy9k&#10;b3ducmV2LnhtbFBLBQYAAAAABAAEAPUAAACJAwAAAAA=&#10;" filled="f" stroked="f">
                  <v:stroke joinstyle="round"/>
                  <v:path arrowok="t"/>
                  <v:textbox inset="0,0,0,0">
                    <w:txbxContent>
                      <w:p w14:paraId="7FEA5C57" w14:textId="77777777" w:rsidR="00A411DF" w:rsidRDefault="00A411DF" w:rsidP="00AD22E0">
                        <w:pPr>
                          <w:rPr>
                            <w:rFonts w:eastAsia="Times New Roman"/>
                            <w:lang w:val="en-GB" w:eastAsia="en-GB" w:bidi="x-none"/>
                          </w:rPr>
                        </w:pPr>
                      </w:p>
                    </w:txbxContent>
                  </v:textbox>
                </v:rect>
                <v:rect id="Rectangle 54" o:spid="_x0000_s1109" style="position:absolute;left:846;top:208;width:114;height:276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nkAhuxQAA&#10;ANsAAAAPAAAAZHJzL2Rvd25yZXYueG1sRI9Ba8JAFITvBf/D8gQvpW5ipC1pVqmFgODJ1JYeH9nX&#10;JG32bciuJv57VxA8DjPzDZOtR9OKE/WusawgnkcgiEurG64UHD7zp1cQziNrbC2TgjM5WK8mDxmm&#10;2g68p1PhKxEg7FJUUHvfpVK6siaDbm474uD92t6gD7KvpO5xCHDTykUUPUuDDYeFGjv6qKn8L45G&#10;weOh2CWbH4q/9Vf8p6PlPrfVRqnZdHx/A+Fp9Pfwrb3VCpIXuH4JP0CuLg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OeQCG7FAAAA2wAAAA8AAAAAAAAAAAAAAAAAlwIAAGRycy9k&#10;b3ducmV2LnhtbFBLBQYAAAAABAAEAPUAAACJAwAAAAA=&#10;" filled="f" stroked="f">
                  <v:stroke joinstyle="round"/>
                  <v:path arrowok="t"/>
                  <v:textbox inset="0,0,0,0">
                    <w:txbxContent>
                      <w:p w14:paraId="69BD19C1" w14:textId="77777777" w:rsidR="00A411DF" w:rsidRDefault="00A411DF" w:rsidP="00AD22E0">
                        <w:pPr>
                          <w:rPr>
                            <w:rFonts w:eastAsia="Times New Roman"/>
                            <w:lang w:val="en-GB" w:eastAsia="en-GB" w:bidi="x-none"/>
                          </w:rPr>
                        </w:pP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</w:p>
    <w:p w14:paraId="68C21035" w14:textId="77777777" w:rsidR="00AD22E0" w:rsidRPr="00CE412C" w:rsidRDefault="00B211FB" w:rsidP="00B211FB">
      <w:pPr>
        <w:tabs>
          <w:tab w:val="left" w:pos="7520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</w:p>
    <w:p w14:paraId="77F4A761" w14:textId="77777777" w:rsidR="00433265" w:rsidRPr="00CE412C" w:rsidRDefault="00433265" w:rsidP="00AD22E0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7FC6242D" w14:textId="77777777" w:rsidR="00AD22E0" w:rsidRPr="00CE412C" w:rsidRDefault="00AD22E0" w:rsidP="00AD22E0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6F66E0EF" w14:textId="77777777" w:rsidR="00AD22E0" w:rsidRPr="00CE412C" w:rsidRDefault="00AD22E0" w:rsidP="00AD22E0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="00514E63"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="00514E63"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</w:p>
    <w:p w14:paraId="58D02423" w14:textId="2E86EC25" w:rsidR="00F610F0" w:rsidRPr="00CE412C" w:rsidRDefault="00CE47FA" w:rsidP="00AD22E0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  <w:r w:rsidRPr="00CE412C">
        <w:rPr>
          <w:rFonts w:ascii="Arial" w:hAnsi="Arial" w:cs="Arial"/>
          <w:color w:val="000000"/>
          <w:sz w:val="22"/>
          <w:szCs w:val="22"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06763BF" wp14:editId="0FA5AF74">
                <wp:simplePos x="0" y="0"/>
                <wp:positionH relativeFrom="column">
                  <wp:posOffset>-720090</wp:posOffset>
                </wp:positionH>
                <wp:positionV relativeFrom="paragraph">
                  <wp:posOffset>-652357</wp:posOffset>
                </wp:positionV>
                <wp:extent cx="4872990" cy="388197"/>
                <wp:effectExtent l="0" t="0" r="29210" b="18415"/>
                <wp:wrapNone/>
                <wp:docPr id="16" name="Text Box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72990" cy="38819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0DC2CF" w14:textId="77777777" w:rsidR="00A411DF" w:rsidRDefault="00A411DF" w:rsidP="00990AE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06763BF" id="_x0000_t202" coordsize="21600,21600" o:spt="202" path="m0,0l0,21600,21600,21600,21600,0xe">
                <v:stroke joinstyle="miter"/>
                <v:path gradientshapeok="t" o:connecttype="rect"/>
              </v:shapetype>
              <v:shape id="Text Box 141" o:spid="_x0000_s1110" type="#_x0000_t202" style="position:absolute;margin-left:-56.7pt;margin-top:-51.3pt;width:383.7pt;height:30.5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">
                <v:textbox>
                  <w:txbxContent>
                    <w:p w14:paraId="610DC2CF" w14:textId="77777777" w:rsidR="00A411DF" w:rsidRDefault="00A411DF" w:rsidP="00990AEB"/>
                  </w:txbxContent>
                </v:textbox>
              </v:shape>
            </w:pict>
          </mc:Fallback>
        </mc:AlternateContent>
      </w:r>
      <w:r w:rsidRPr="00CE412C">
        <w:rPr>
          <w:rFonts w:ascii="Arial" w:hAnsi="Arial" w:cs="Arial"/>
          <w:color w:val="000000"/>
          <w:sz w:val="22"/>
          <w:szCs w:val="22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3F21C8" wp14:editId="2C646894">
                <wp:simplePos x="0" y="0"/>
                <wp:positionH relativeFrom="column">
                  <wp:posOffset>-720090</wp:posOffset>
                </wp:positionH>
                <wp:positionV relativeFrom="paragraph">
                  <wp:posOffset>-652357</wp:posOffset>
                </wp:positionV>
                <wp:extent cx="914400" cy="273262"/>
                <wp:effectExtent l="0" t="0" r="0" b="6350"/>
                <wp:wrapNone/>
                <wp:docPr id="13" name="Text Box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732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0CFAED" w14:textId="77777777" w:rsidR="00A411DF" w:rsidRDefault="00A411DF" w:rsidP="00AD22E0">
                            <w:pPr>
                              <w:rPr>
                                <w:rFonts w:eastAsia="Times New Roman"/>
                                <w:lang w:eastAsia="en-GB" w:bidi="x-non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3F21C8" id="Text Box 144" o:spid="_x0000_s1111" type="#_x0000_t202" style="position:absolute;margin-left:-56.7pt;margin-top:-51.3pt;width:1in;height:2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" stroked="f">
                <v:textbox>
                  <w:txbxContent>
                    <w:p w14:paraId="5F0CFAED" w14:textId="77777777" w:rsidR="00A411DF" w:rsidRDefault="00A411DF" w:rsidP="00AD22E0">
                      <w:pPr>
                        <w:rPr>
                          <w:rFonts w:eastAsia="Times New Roman"/>
                          <w:lang w:eastAsia="en-GB" w:bidi="x-non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B7CCA" w:rsidRPr="00CE412C">
        <w:rPr>
          <w:rFonts w:ascii="Arial" w:hAnsi="Arial" w:cs="Arial"/>
          <w:color w:val="000000"/>
          <w:sz w:val="22"/>
          <w:szCs w:val="22"/>
          <w:lang w:val="en-GB" w:eastAsia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3ECD35F" wp14:editId="5CDE861F">
                <wp:simplePos x="0" y="0"/>
                <wp:positionH relativeFrom="column">
                  <wp:posOffset>-720090</wp:posOffset>
                </wp:positionH>
                <wp:positionV relativeFrom="paragraph">
                  <wp:posOffset>-821690</wp:posOffset>
                </wp:positionV>
                <wp:extent cx="7631430" cy="914400"/>
                <wp:effectExtent l="0" t="0" r="0" b="0"/>
                <wp:wrapNone/>
                <wp:docPr id="14" name="Text Box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3143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B80805" w14:textId="77777777" w:rsidR="00A411DF" w:rsidRDefault="00A411DF" w:rsidP="00AD22E0">
                            <w:pPr>
                              <w:rPr>
                                <w:rFonts w:eastAsia="Times New Roman"/>
                                <w:lang w:val="en-GB" w:eastAsia="en-GB" w:bidi="x-non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ECD35F" id="Text Box 143" o:spid="_x0000_s1112" type="#_x0000_t202" style="position:absolute;margin-left:-56.7pt;margin-top:-64.65pt;width:600.9pt;height:1in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" stroked="f">
                <v:textbox>
                  <w:txbxContent>
                    <w:p w14:paraId="72B80805" w14:textId="77777777" w:rsidR="00A411DF" w:rsidRDefault="00A411DF" w:rsidP="00AD22E0">
                      <w:pPr>
                        <w:rPr>
                          <w:rFonts w:eastAsia="Times New Roman"/>
                          <w:lang w:val="en-GB" w:eastAsia="en-GB" w:bidi="x-non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F3A70" w:rsidRPr="00CE412C">
        <w:rPr>
          <w:rFonts w:ascii="Arial" w:hAnsi="Arial" w:cs="Arial"/>
          <w:color w:val="000000"/>
          <w:sz w:val="22"/>
          <w:szCs w:val="22"/>
          <w:lang w:val="en-GB"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60AA9AF" wp14:editId="621C5CD6">
                <wp:simplePos x="0" y="0"/>
                <wp:positionH relativeFrom="column">
                  <wp:posOffset>-2283460</wp:posOffset>
                </wp:positionH>
                <wp:positionV relativeFrom="paragraph">
                  <wp:posOffset>-1298575</wp:posOffset>
                </wp:positionV>
                <wp:extent cx="914400" cy="914400"/>
                <wp:effectExtent l="0" t="5715" r="13970" b="6985"/>
                <wp:wrapNone/>
                <wp:docPr id="25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4CCF70" w14:textId="77777777" w:rsidR="00F828DD" w:rsidRDefault="00F828D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0AA9AF" id="Text Box 166" o:spid="_x0000_s1113" type="#_x0000_t202" style="position:absolute;margin-left:-179.8pt;margin-top:-102.2pt;width:1in;height:1in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">
                <v:textbox>
                  <w:txbxContent>
                    <w:p w14:paraId="094CCF70" w14:textId="77777777" w:rsidR="00F828DD" w:rsidRDefault="00F828DD"/>
                  </w:txbxContent>
                </v:textbox>
              </v:shape>
            </w:pict>
          </mc:Fallback>
        </mc:AlternateContent>
      </w:r>
    </w:p>
    <w:p w14:paraId="44074189" w14:textId="77777777" w:rsidR="00F610F0" w:rsidRPr="00CE412C" w:rsidRDefault="00F610F0" w:rsidP="00F610F0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  <w:r w:rsidRPr="00CE412C">
        <w:rPr>
          <w:rFonts w:ascii="Arial" w:hAnsi="Arial" w:cs="Arial"/>
          <w:noProof w:val="0"/>
          <w:color w:val="000000"/>
          <w:sz w:val="22"/>
          <w:szCs w:val="22"/>
        </w:rPr>
        <w:t>3.</w:t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  <w:t xml:space="preserve">Label the </w:t>
      </w:r>
      <w:r w:rsidRPr="00CE412C">
        <w:rPr>
          <w:rFonts w:ascii="Arial" w:hAnsi="Arial" w:cs="Arial"/>
          <w:b/>
          <w:i/>
          <w:noProof w:val="0"/>
          <w:color w:val="000000"/>
          <w:sz w:val="22"/>
          <w:szCs w:val="22"/>
        </w:rPr>
        <w:t>compressions</w:t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 xml:space="preserve"> and </w:t>
      </w:r>
      <w:r w:rsidRPr="00CE412C">
        <w:rPr>
          <w:rFonts w:ascii="Arial" w:hAnsi="Arial" w:cs="Arial"/>
          <w:b/>
          <w:i/>
          <w:noProof w:val="0"/>
          <w:color w:val="000000"/>
          <w:sz w:val="22"/>
          <w:szCs w:val="22"/>
        </w:rPr>
        <w:t>rarefactions</w:t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 xml:space="preserve"> in the diagram below. </w:t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  <w:t>(2 marks)</w:t>
      </w:r>
    </w:p>
    <w:p w14:paraId="6569F10B" w14:textId="77777777" w:rsidR="00F610F0" w:rsidRPr="00CE412C" w:rsidRDefault="00EF3A70" w:rsidP="00F610F0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  <w:r w:rsidRPr="00CE412C">
        <w:rPr>
          <w:rFonts w:ascii="Arial" w:hAnsi="Arial" w:cs="Arial"/>
          <w:color w:val="000000"/>
          <w:sz w:val="22"/>
          <w:szCs w:val="22"/>
          <w:lang w:val="en-GB" w:eastAsia="en-GB"/>
        </w:rPr>
        <w:drawing>
          <wp:anchor distT="57150" distB="57150" distL="57150" distR="57150" simplePos="0" relativeHeight="251667456" behindDoc="0" locked="0" layoutInCell="1" allowOverlap="1" wp14:anchorId="75227BC5" wp14:editId="46F32256">
            <wp:simplePos x="0" y="0"/>
            <wp:positionH relativeFrom="column">
              <wp:posOffset>849630</wp:posOffset>
            </wp:positionH>
            <wp:positionV relativeFrom="line">
              <wp:posOffset>114300</wp:posOffset>
            </wp:positionV>
            <wp:extent cx="4452620" cy="1598930"/>
            <wp:effectExtent l="0" t="0" r="0" b="0"/>
            <wp:wrapThrough wrapText="bothSides">
              <wp:wrapPolygon edited="0">
                <wp:start x="0" y="0"/>
                <wp:lineTo x="0" y="21274"/>
                <wp:lineTo x="21440" y="21274"/>
                <wp:lineTo x="21440" y="0"/>
                <wp:lineTo x="0" y="0"/>
              </wp:wrapPolygon>
            </wp:wrapThrough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2620" cy="159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512FC1" w14:textId="77777777" w:rsidR="00F610F0" w:rsidRPr="00CE412C" w:rsidRDefault="00F610F0" w:rsidP="00F610F0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41A1C326" w14:textId="77777777" w:rsidR="00F610F0" w:rsidRPr="00CE412C" w:rsidRDefault="00F610F0" w:rsidP="00F610F0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75C85FF1" w14:textId="77777777" w:rsidR="00F610F0" w:rsidRPr="00CE412C" w:rsidRDefault="00F610F0" w:rsidP="00F610F0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2315AA45" w14:textId="77777777" w:rsidR="00F610F0" w:rsidRPr="00CE412C" w:rsidRDefault="00F610F0" w:rsidP="00F610F0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1131ED84" w14:textId="77777777" w:rsidR="00F610F0" w:rsidRPr="00CE412C" w:rsidRDefault="00F610F0" w:rsidP="00F610F0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43718944" w14:textId="77777777" w:rsidR="00F610F0" w:rsidRPr="00CE412C" w:rsidRDefault="00F610F0" w:rsidP="00F610F0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75ABC4E6" w14:textId="77777777" w:rsidR="00F610F0" w:rsidRPr="00CE412C" w:rsidRDefault="00F610F0" w:rsidP="00F610F0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59ADAB88" w14:textId="77777777" w:rsidR="00F610F0" w:rsidRPr="00CE412C" w:rsidRDefault="00F610F0" w:rsidP="00F610F0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769A6389" w14:textId="77777777" w:rsidR="00F610F0" w:rsidRPr="00CE412C" w:rsidRDefault="00F610F0" w:rsidP="00F610F0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1BE96486" w14:textId="77777777" w:rsidR="00F610F0" w:rsidRPr="00CE412C" w:rsidRDefault="00F610F0" w:rsidP="00F610F0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63C235EE" w14:textId="77777777" w:rsidR="00F610F0" w:rsidRPr="00CE412C" w:rsidRDefault="00F610F0" w:rsidP="00F610F0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2C9BCFB7" w14:textId="605281BF" w:rsidR="00EF6F74" w:rsidRPr="00CE412C" w:rsidRDefault="004A337D" w:rsidP="00720FF9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  <w:r w:rsidRPr="00CE412C">
        <w:rPr>
          <w:rFonts w:ascii="Arial" w:hAnsi="Arial" w:cs="Arial"/>
          <w:noProof w:val="0"/>
          <w:color w:val="000000"/>
          <w:sz w:val="22"/>
          <w:szCs w:val="22"/>
        </w:rPr>
        <w:t>4</w:t>
      </w:r>
      <w:r w:rsidR="00B719DA" w:rsidRPr="00CE412C">
        <w:rPr>
          <w:rFonts w:ascii="Arial" w:hAnsi="Arial" w:cs="Arial"/>
          <w:noProof w:val="0"/>
          <w:color w:val="000000"/>
          <w:sz w:val="22"/>
          <w:szCs w:val="22"/>
        </w:rPr>
        <w:t>.</w:t>
      </w:r>
      <w:r w:rsidR="00B719DA"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="00EF3A70" w:rsidRPr="00CE412C">
        <w:rPr>
          <w:rFonts w:ascii="Arial" w:hAnsi="Arial" w:cs="Arial"/>
          <w:noProof w:val="0"/>
          <w:color w:val="000000"/>
          <w:sz w:val="22"/>
          <w:szCs w:val="22"/>
        </w:rPr>
        <w:t>(a)</w:t>
      </w:r>
      <w:r w:rsidR="00EF3A70"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="00EF6F74" w:rsidRPr="00CE412C">
        <w:rPr>
          <w:rFonts w:ascii="Arial" w:hAnsi="Arial" w:cs="Arial"/>
          <w:noProof w:val="0"/>
          <w:color w:val="000000"/>
          <w:sz w:val="22"/>
          <w:szCs w:val="22"/>
        </w:rPr>
        <w:t xml:space="preserve">Complete the diagram of the electromagnetic spectrum by naming the remaining </w:t>
      </w:r>
      <w:r w:rsidR="00BE4D84"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="00BE4D84"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="00BE4D84"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="00EF3A70"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="00EF6F74" w:rsidRPr="00CE412C">
        <w:rPr>
          <w:rFonts w:ascii="Arial" w:hAnsi="Arial" w:cs="Arial"/>
          <w:noProof w:val="0"/>
          <w:color w:val="000000"/>
          <w:sz w:val="22"/>
          <w:szCs w:val="22"/>
        </w:rPr>
        <w:t>bands.</w:t>
      </w:r>
      <w:r w:rsidR="005940CE"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="005940CE"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="005940CE" w:rsidRPr="00CE412C">
        <w:rPr>
          <w:rFonts w:ascii="Arial" w:hAnsi="Arial" w:cs="Arial"/>
          <w:noProof w:val="0"/>
          <w:color w:val="000000"/>
          <w:sz w:val="22"/>
          <w:szCs w:val="22"/>
        </w:rPr>
        <w:tab/>
        <w:t>(4</w:t>
      </w:r>
      <w:r w:rsidR="00EF3A70" w:rsidRPr="00CE412C">
        <w:rPr>
          <w:rFonts w:ascii="Arial" w:hAnsi="Arial" w:cs="Arial"/>
          <w:noProof w:val="0"/>
          <w:color w:val="000000"/>
          <w:sz w:val="22"/>
          <w:szCs w:val="22"/>
        </w:rPr>
        <w:t xml:space="preserve"> marks)</w:t>
      </w:r>
    </w:p>
    <w:p w14:paraId="707C7AAA" w14:textId="77777777" w:rsidR="00320213" w:rsidRPr="00CE412C" w:rsidRDefault="00320213" w:rsidP="00D738BD">
      <w:pPr>
        <w:rPr>
          <w:rFonts w:ascii="Arial" w:hAnsi="Arial" w:cs="Arial"/>
          <w:noProof w:val="0"/>
          <w:color w:val="000000"/>
          <w:sz w:val="22"/>
          <w:szCs w:val="22"/>
        </w:rPr>
      </w:pPr>
    </w:p>
    <w:p w14:paraId="727ACE21" w14:textId="77777777" w:rsidR="00320213" w:rsidRPr="00CE412C" w:rsidRDefault="00EF3A70" w:rsidP="00320213">
      <w:pPr>
        <w:jc w:val="center"/>
        <w:rPr>
          <w:rFonts w:ascii="Arial" w:hAnsi="Arial" w:cs="Arial"/>
          <w:noProof w:val="0"/>
          <w:color w:val="000000"/>
          <w:sz w:val="22"/>
          <w:szCs w:val="22"/>
        </w:rPr>
      </w:pPr>
      <w:r w:rsidRPr="00CE412C">
        <w:rPr>
          <w:lang w:val="en-GB" w:eastAsia="en-GB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8791B20" wp14:editId="59128B51">
                <wp:simplePos x="0" y="0"/>
                <wp:positionH relativeFrom="column">
                  <wp:posOffset>3662045</wp:posOffset>
                </wp:positionH>
                <wp:positionV relativeFrom="paragraph">
                  <wp:posOffset>373380</wp:posOffset>
                </wp:positionV>
                <wp:extent cx="229870" cy="344805"/>
                <wp:effectExtent l="4445" t="5080" r="0" b="5715"/>
                <wp:wrapNone/>
                <wp:docPr id="24" name="Text Box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870" cy="344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655BE8" w14:textId="77777777" w:rsidR="00A411DF" w:rsidRDefault="0070468F">
                            <w:r>
                              <w:t>C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791B20" id="Text Box 139" o:spid="_x0000_s1114" type="#_x0000_t202" style="position:absolute;left:0;text-align:left;margin-left:288.35pt;margin-top:29.4pt;width:18.1pt;height:27.1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" filled="f" stroked="f">
                <v:textbox inset=",7.2pt,,7.2pt">
                  <w:txbxContent>
                    <w:p w14:paraId="1A655BE8" w14:textId="77777777" w:rsidR="00A411DF" w:rsidRDefault="0070468F">
                      <w: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Pr="00CE412C">
        <w:rPr>
          <w:lang w:val="en-GB" w:eastAsia="en-GB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7778375" wp14:editId="7EFB01F5">
                <wp:simplePos x="0" y="0"/>
                <wp:positionH relativeFrom="column">
                  <wp:posOffset>5267325</wp:posOffset>
                </wp:positionH>
                <wp:positionV relativeFrom="paragraph">
                  <wp:posOffset>373380</wp:posOffset>
                </wp:positionV>
                <wp:extent cx="229870" cy="344805"/>
                <wp:effectExtent l="0" t="5080" r="1905" b="5715"/>
                <wp:wrapNone/>
                <wp:docPr id="23" name="Text Box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870" cy="344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BA731E" w14:textId="77777777" w:rsidR="00A411DF" w:rsidRDefault="0070468F" w:rsidP="00AD22E0">
                            <w:pPr>
                              <w:rPr>
                                <w:rFonts w:eastAsia="Times New Roman"/>
                                <w:lang w:eastAsia="en-GB" w:bidi="x-none"/>
                              </w:rPr>
                            </w:pPr>
                            <w:r>
                              <w:rPr>
                                <w:rFonts w:eastAsia="Times New Roman"/>
                                <w:lang w:eastAsia="en-GB" w:bidi="x-none"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778375" id="Text Box 140" o:spid="_x0000_s1115" type="#_x0000_t202" style="position:absolute;left:0;text-align:left;margin-left:414.75pt;margin-top:29.4pt;width:18.1pt;height:27.1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" filled="f" stroked="f">
                <v:textbox inset=",7.2pt,,7.2pt">
                  <w:txbxContent>
                    <w:p w14:paraId="0EBA731E" w14:textId="77777777" w:rsidR="00A411DF" w:rsidRDefault="0070468F" w:rsidP="00AD22E0">
                      <w:pPr>
                        <w:rPr>
                          <w:rFonts w:eastAsia="Times New Roman"/>
                          <w:lang w:eastAsia="en-GB" w:bidi="x-none"/>
                        </w:rPr>
                      </w:pPr>
                      <w:r>
                        <w:rPr>
                          <w:rFonts w:eastAsia="Times New Roman"/>
                          <w:lang w:eastAsia="en-GB" w:bidi="x-none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Pr="00CE412C">
        <w:rPr>
          <w:lang w:val="en-GB" w:eastAsia="en-GB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E8707C4" wp14:editId="1D41DC79">
                <wp:simplePos x="0" y="0"/>
                <wp:positionH relativeFrom="column">
                  <wp:posOffset>1363980</wp:posOffset>
                </wp:positionH>
                <wp:positionV relativeFrom="paragraph">
                  <wp:posOffset>373380</wp:posOffset>
                </wp:positionV>
                <wp:extent cx="229870" cy="344805"/>
                <wp:effectExtent l="5080" t="5080" r="6350" b="5715"/>
                <wp:wrapNone/>
                <wp:docPr id="22" name="Text Box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870" cy="344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8267EE" w14:textId="77777777" w:rsidR="00A411DF" w:rsidRDefault="0070468F" w:rsidP="00AD22E0">
                            <w:pPr>
                              <w:rPr>
                                <w:rFonts w:eastAsia="Times New Roman"/>
                                <w:lang w:eastAsia="en-GB" w:bidi="x-none"/>
                              </w:rPr>
                            </w:pPr>
                            <w:r>
                              <w:rPr>
                                <w:rFonts w:eastAsia="Times New Roman"/>
                                <w:lang w:eastAsia="en-GB" w:bidi="x-none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8707C4" id="Text Box 136" o:spid="_x0000_s1116" type="#_x0000_t202" style="position:absolute;left:0;text-align:left;margin-left:107.4pt;margin-top:29.4pt;width:18.1pt;height:27.1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" filled="f" stroked="f">
                <v:textbox inset=",7.2pt,,7.2pt">
                  <w:txbxContent>
                    <w:p w14:paraId="408267EE" w14:textId="77777777" w:rsidR="00A411DF" w:rsidRDefault="0070468F" w:rsidP="00AD22E0">
                      <w:pPr>
                        <w:rPr>
                          <w:rFonts w:eastAsia="Times New Roman"/>
                          <w:lang w:eastAsia="en-GB" w:bidi="x-none"/>
                        </w:rPr>
                      </w:pPr>
                      <w:r>
                        <w:rPr>
                          <w:rFonts w:eastAsia="Times New Roman"/>
                          <w:lang w:eastAsia="en-GB" w:bidi="x-none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Pr="00CE412C">
        <w:rPr>
          <w:lang w:val="en-GB" w:eastAsia="en-GB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2B3C196" wp14:editId="451650BD">
                <wp:simplePos x="0" y="0"/>
                <wp:positionH relativeFrom="column">
                  <wp:posOffset>2178685</wp:posOffset>
                </wp:positionH>
                <wp:positionV relativeFrom="paragraph">
                  <wp:posOffset>383540</wp:posOffset>
                </wp:positionV>
                <wp:extent cx="229870" cy="344805"/>
                <wp:effectExtent l="0" t="2540" r="4445" b="0"/>
                <wp:wrapNone/>
                <wp:docPr id="21" name="Text Box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870" cy="344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487F74" w14:textId="77777777" w:rsidR="00A411DF" w:rsidRDefault="0070468F" w:rsidP="00AD22E0">
                            <w:pPr>
                              <w:rPr>
                                <w:rFonts w:eastAsia="Times New Roman"/>
                                <w:lang w:eastAsia="en-GB" w:bidi="x-none"/>
                              </w:rPr>
                            </w:pPr>
                            <w:r>
                              <w:rPr>
                                <w:rFonts w:eastAsia="Times New Roman"/>
                                <w:lang w:eastAsia="en-GB" w:bidi="x-none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B3C196" id="Text Box 137" o:spid="_x0000_s1117" type="#_x0000_t202" style="position:absolute;left:0;text-align:left;margin-left:171.55pt;margin-top:30.2pt;width:18.1pt;height:27.1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" filled="f" stroked="f">
                <v:textbox inset=",7.2pt,,7.2pt">
                  <w:txbxContent>
                    <w:p w14:paraId="73487F74" w14:textId="77777777" w:rsidR="00A411DF" w:rsidRDefault="0070468F" w:rsidP="00AD22E0">
                      <w:pPr>
                        <w:rPr>
                          <w:rFonts w:eastAsia="Times New Roman"/>
                          <w:lang w:eastAsia="en-GB" w:bidi="x-none"/>
                        </w:rPr>
                      </w:pPr>
                      <w:r>
                        <w:rPr>
                          <w:rFonts w:eastAsia="Times New Roman"/>
                          <w:lang w:eastAsia="en-GB" w:bidi="x-none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Pr="00CE412C">
        <w:rPr>
          <w:lang w:val="en-GB" w:eastAsia="en-GB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42433D0" wp14:editId="7BE4722C">
                <wp:simplePos x="0" y="0"/>
                <wp:positionH relativeFrom="column">
                  <wp:posOffset>5072380</wp:posOffset>
                </wp:positionH>
                <wp:positionV relativeFrom="paragraph">
                  <wp:posOffset>407035</wp:posOffset>
                </wp:positionV>
                <wp:extent cx="804545" cy="229870"/>
                <wp:effectExtent l="5080" t="635" r="15875" b="10795"/>
                <wp:wrapNone/>
                <wp:docPr id="20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4545" cy="229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3000" dir="5400000" rotWithShape="0">
                                  <a:srgbClr val="000000">
                                    <a:alpha val="34999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23516A" id="Rectangle 1" o:spid="_x0000_s1026" style="position:absolute;margin-left:399.4pt;margin-top:32.05pt;width:63.35pt;height:18.1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">
                <v:shadow opacity="22936f" mv:blur="40000f" origin=",.5" offset="0,23000emu"/>
              </v:rect>
            </w:pict>
          </mc:Fallback>
        </mc:AlternateContent>
      </w:r>
      <w:r w:rsidRPr="00CE412C">
        <w:rPr>
          <w:lang w:val="en-GB" w:eastAsia="en-GB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5FD0A5C" wp14:editId="57830F03">
                <wp:simplePos x="0" y="0"/>
                <wp:positionH relativeFrom="column">
                  <wp:posOffset>3348355</wp:posOffset>
                </wp:positionH>
                <wp:positionV relativeFrom="paragraph">
                  <wp:posOffset>407035</wp:posOffset>
                </wp:positionV>
                <wp:extent cx="804545" cy="229870"/>
                <wp:effectExtent l="0" t="635" r="12700" b="10795"/>
                <wp:wrapNone/>
                <wp:docPr id="1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4545" cy="229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3000" dir="5400000" rotWithShape="0">
                                  <a:srgbClr val="000000">
                                    <a:alpha val="34999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516A17" id="Rectangle 1" o:spid="_x0000_s1026" style="position:absolute;margin-left:263.65pt;margin-top:32.05pt;width:63.35pt;height:18.1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">
                <v:shadow opacity="22936f" mv:blur="40000f" origin=",.5" offset="0,23000emu"/>
              </v:rect>
            </w:pict>
          </mc:Fallback>
        </mc:AlternateContent>
      </w:r>
      <w:r w:rsidRPr="00CE412C">
        <w:rPr>
          <w:lang w:val="en-GB" w:eastAsia="en-GB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9E3CAA4" wp14:editId="12E1ECA4">
                <wp:simplePos x="0" y="0"/>
                <wp:positionH relativeFrom="column">
                  <wp:posOffset>1905000</wp:posOffset>
                </wp:positionH>
                <wp:positionV relativeFrom="paragraph">
                  <wp:posOffset>417195</wp:posOffset>
                </wp:positionV>
                <wp:extent cx="804545" cy="229870"/>
                <wp:effectExtent l="0" t="0" r="8255" b="13335"/>
                <wp:wrapNone/>
                <wp:docPr id="1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4545" cy="229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3000" dir="5400000" rotWithShape="0">
                                  <a:srgbClr val="000000">
                                    <a:alpha val="34999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8435D9" id="Rectangle 1" o:spid="_x0000_s1026" style="position:absolute;margin-left:150pt;margin-top:32.85pt;width:63.35pt;height:18.1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">
                <v:shadow opacity="22936f" mv:blur="40000f" origin=",.5" offset="0,23000emu"/>
              </v:rect>
            </w:pict>
          </mc:Fallback>
        </mc:AlternateContent>
      </w:r>
      <w:r w:rsidRPr="00CE412C">
        <w:rPr>
          <w:lang w:val="en-GB" w:eastAsia="en-GB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0401B1C" wp14:editId="365CB83F">
                <wp:simplePos x="0" y="0"/>
                <wp:positionH relativeFrom="column">
                  <wp:posOffset>1051560</wp:posOffset>
                </wp:positionH>
                <wp:positionV relativeFrom="paragraph">
                  <wp:posOffset>407035</wp:posOffset>
                </wp:positionV>
                <wp:extent cx="804545" cy="229870"/>
                <wp:effectExtent l="0" t="635" r="10795" b="10795"/>
                <wp:wrapNone/>
                <wp:docPr id="1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4545" cy="229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3000" dir="5400000" rotWithShape="0">
                                  <a:srgbClr val="000000">
                                    <a:alpha val="34999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5FB118" id="Rectangle 1" o:spid="_x0000_s1026" style="position:absolute;margin-left:82.8pt;margin-top:32.05pt;width:63.35pt;height:18.1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">
                <v:shadow opacity="22936f" mv:blur="40000f" origin=",.5" offset="0,23000emu"/>
              </v:rect>
            </w:pict>
          </mc:Fallback>
        </mc:AlternateContent>
      </w:r>
      <w:r w:rsidRPr="00CE412C">
        <w:rPr>
          <w:lang w:val="en-GB" w:eastAsia="en-GB"/>
        </w:rPr>
        <w:drawing>
          <wp:inline distT="0" distB="0" distL="0" distR="0" wp14:anchorId="1E150FC6" wp14:editId="290ADA59">
            <wp:extent cx="5760720" cy="3556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2CA49" w14:textId="77777777" w:rsidR="00320213" w:rsidRPr="00CE412C" w:rsidRDefault="00320213" w:rsidP="00D738BD">
      <w:pPr>
        <w:rPr>
          <w:rFonts w:ascii="Arial" w:hAnsi="Arial" w:cs="Arial"/>
          <w:noProof w:val="0"/>
          <w:color w:val="000000"/>
          <w:sz w:val="22"/>
          <w:szCs w:val="22"/>
        </w:rPr>
      </w:pPr>
    </w:p>
    <w:p w14:paraId="59574DED" w14:textId="77777777" w:rsidR="00320213" w:rsidRPr="00CE412C" w:rsidRDefault="00320213" w:rsidP="00D738BD">
      <w:pPr>
        <w:rPr>
          <w:rFonts w:ascii="Arial" w:hAnsi="Arial" w:cs="Arial"/>
          <w:noProof w:val="0"/>
          <w:color w:val="000000"/>
          <w:sz w:val="22"/>
          <w:szCs w:val="22"/>
        </w:rPr>
      </w:pPr>
    </w:p>
    <w:p w14:paraId="05555D3C" w14:textId="77777777" w:rsidR="00D738BD" w:rsidRPr="00CE412C" w:rsidRDefault="00D738BD" w:rsidP="00D738BD">
      <w:pPr>
        <w:rPr>
          <w:rFonts w:ascii="Arial" w:hAnsi="Arial" w:cs="Arial"/>
          <w:noProof w:val="0"/>
          <w:color w:val="000000"/>
          <w:sz w:val="22"/>
          <w:szCs w:val="22"/>
          <w:u w:val="single"/>
        </w:rPr>
      </w:pP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  <w:t xml:space="preserve">A:  </w:t>
      </w:r>
      <w:r w:rsidRPr="00CE412C">
        <w:rPr>
          <w:rFonts w:ascii="Arial" w:hAnsi="Arial" w:cs="Arial"/>
          <w:noProof w:val="0"/>
          <w:color w:val="00000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  <w:t xml:space="preserve">B:  </w:t>
      </w:r>
      <w:r w:rsidRPr="00CE412C">
        <w:rPr>
          <w:rFonts w:ascii="Arial" w:hAnsi="Arial" w:cs="Arial"/>
          <w:noProof w:val="0"/>
          <w:color w:val="00000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  <w:u w:val="single"/>
        </w:rPr>
        <w:tab/>
      </w:r>
    </w:p>
    <w:p w14:paraId="36E67BFF" w14:textId="77777777" w:rsidR="00D738BD" w:rsidRPr="00CE412C" w:rsidRDefault="00D738BD" w:rsidP="00D738BD">
      <w:pPr>
        <w:rPr>
          <w:rFonts w:ascii="Arial" w:hAnsi="Arial" w:cs="Arial"/>
          <w:noProof w:val="0"/>
          <w:color w:val="000000"/>
          <w:sz w:val="22"/>
          <w:szCs w:val="22"/>
        </w:rPr>
      </w:pPr>
    </w:p>
    <w:p w14:paraId="432FBE21" w14:textId="77777777" w:rsidR="00D738BD" w:rsidRPr="00CE412C" w:rsidRDefault="00D738BD" w:rsidP="00D738BD">
      <w:pPr>
        <w:rPr>
          <w:rFonts w:ascii="Arial" w:hAnsi="Arial" w:cs="Arial"/>
          <w:noProof w:val="0"/>
          <w:color w:val="000000"/>
          <w:sz w:val="22"/>
          <w:szCs w:val="22"/>
        </w:rPr>
      </w:pP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</w:p>
    <w:p w14:paraId="199DBF53" w14:textId="77777777" w:rsidR="00EF6F74" w:rsidRPr="00CE412C" w:rsidRDefault="00D738BD" w:rsidP="00D738BD">
      <w:pPr>
        <w:rPr>
          <w:rFonts w:ascii="Arial" w:hAnsi="Arial" w:cs="Arial"/>
          <w:noProof w:val="0"/>
          <w:color w:val="000000"/>
          <w:sz w:val="22"/>
          <w:szCs w:val="22"/>
          <w:u w:val="single"/>
        </w:rPr>
      </w:pP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  <w:t xml:space="preserve">C:  </w:t>
      </w:r>
      <w:r w:rsidRPr="00CE412C">
        <w:rPr>
          <w:rFonts w:ascii="Arial" w:hAnsi="Arial" w:cs="Arial"/>
          <w:noProof w:val="0"/>
          <w:color w:val="00000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  <w:t xml:space="preserve">D:  </w:t>
      </w:r>
      <w:r w:rsidRPr="00CE412C">
        <w:rPr>
          <w:rFonts w:ascii="Arial" w:hAnsi="Arial" w:cs="Arial"/>
          <w:noProof w:val="0"/>
          <w:color w:val="00000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  <w:u w:val="single"/>
        </w:rPr>
        <w:tab/>
      </w:r>
    </w:p>
    <w:p w14:paraId="53C183A1" w14:textId="77777777" w:rsidR="00EF6F74" w:rsidRPr="00CE412C" w:rsidRDefault="00EF6F74" w:rsidP="00D738BD">
      <w:pPr>
        <w:rPr>
          <w:rFonts w:ascii="Arial" w:hAnsi="Arial" w:cs="Arial"/>
          <w:noProof w:val="0"/>
          <w:color w:val="000000"/>
          <w:sz w:val="22"/>
          <w:szCs w:val="22"/>
        </w:rPr>
      </w:pPr>
    </w:p>
    <w:p w14:paraId="41E3A555" w14:textId="77777777" w:rsidR="00990FC8" w:rsidRPr="00CE412C" w:rsidRDefault="008356CE" w:rsidP="00D738BD">
      <w:pPr>
        <w:rPr>
          <w:rFonts w:ascii="Arial" w:hAnsi="Arial" w:cs="Arial"/>
          <w:noProof w:val="0"/>
          <w:color w:val="000000"/>
          <w:sz w:val="22"/>
          <w:szCs w:val="22"/>
        </w:rPr>
      </w:pP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</w:p>
    <w:p w14:paraId="554A92A8" w14:textId="77777777" w:rsidR="00D738BD" w:rsidRPr="00CE412C" w:rsidRDefault="00D738BD" w:rsidP="00D738BD">
      <w:pPr>
        <w:rPr>
          <w:rFonts w:ascii="Arial" w:hAnsi="Arial" w:cs="Arial"/>
          <w:noProof w:val="0"/>
          <w:color w:val="000000"/>
          <w:sz w:val="22"/>
          <w:szCs w:val="22"/>
        </w:rPr>
      </w:pPr>
    </w:p>
    <w:p w14:paraId="28E91CA3" w14:textId="6B5452E7" w:rsidR="00D738BD" w:rsidRPr="00CE412C" w:rsidRDefault="00D738BD" w:rsidP="00D738BD">
      <w:pPr>
        <w:rPr>
          <w:rFonts w:ascii="Arial" w:hAnsi="Arial" w:cs="Arial"/>
          <w:noProof w:val="0"/>
          <w:color w:val="000000"/>
          <w:sz w:val="22"/>
          <w:szCs w:val="22"/>
        </w:rPr>
      </w:pP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  <w:t>(c)</w:t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  <w:t xml:space="preserve">Of the </w:t>
      </w:r>
      <w:r w:rsidRPr="00CE412C">
        <w:rPr>
          <w:rFonts w:ascii="Arial" w:hAnsi="Arial" w:cs="Arial"/>
          <w:b/>
          <w:i/>
          <w:noProof w:val="0"/>
          <w:color w:val="000000"/>
          <w:sz w:val="22"/>
          <w:szCs w:val="22"/>
        </w:rPr>
        <w:t>visible light spectrum</w:t>
      </w:r>
      <w:r w:rsidR="005940CE" w:rsidRPr="00CE412C">
        <w:rPr>
          <w:rFonts w:ascii="Arial" w:hAnsi="Arial" w:cs="Arial"/>
          <w:b/>
          <w:i/>
          <w:noProof w:val="0"/>
          <w:color w:val="000000"/>
          <w:sz w:val="22"/>
          <w:szCs w:val="22"/>
        </w:rPr>
        <w:t xml:space="preserve"> (R O Y G B V)</w:t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 xml:space="preserve">, which colour of light has the </w:t>
      </w:r>
      <w:r w:rsidRPr="00CE412C">
        <w:rPr>
          <w:rFonts w:ascii="Arial" w:hAnsi="Arial" w:cs="Arial"/>
          <w:b/>
          <w:i/>
          <w:noProof w:val="0"/>
          <w:color w:val="000000"/>
          <w:sz w:val="22"/>
          <w:szCs w:val="22"/>
        </w:rPr>
        <w:t xml:space="preserve">lowest </w:t>
      </w:r>
      <w:r w:rsidR="005940CE" w:rsidRPr="00CE412C">
        <w:rPr>
          <w:rFonts w:ascii="Arial" w:hAnsi="Arial" w:cs="Arial"/>
          <w:b/>
          <w:i/>
          <w:noProof w:val="0"/>
          <w:color w:val="000000"/>
          <w:sz w:val="22"/>
          <w:szCs w:val="22"/>
        </w:rPr>
        <w:tab/>
      </w:r>
      <w:r w:rsidR="005940CE" w:rsidRPr="00CE412C">
        <w:rPr>
          <w:rFonts w:ascii="Arial" w:hAnsi="Arial" w:cs="Arial"/>
          <w:b/>
          <w:i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b/>
          <w:i/>
          <w:noProof w:val="0"/>
          <w:color w:val="000000"/>
          <w:sz w:val="22"/>
          <w:szCs w:val="22"/>
        </w:rPr>
        <w:t>frequency</w:t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>?</w:t>
      </w:r>
    </w:p>
    <w:p w14:paraId="11FC5862" w14:textId="77777777" w:rsidR="00D738BD" w:rsidRPr="00CE412C" w:rsidRDefault="00D738BD" w:rsidP="00D738BD">
      <w:pPr>
        <w:rPr>
          <w:rFonts w:ascii="Arial" w:hAnsi="Arial" w:cs="Arial"/>
          <w:noProof w:val="0"/>
          <w:color w:val="000000"/>
          <w:sz w:val="22"/>
          <w:szCs w:val="22"/>
        </w:rPr>
      </w:pPr>
    </w:p>
    <w:p w14:paraId="18D75FCD" w14:textId="77777777" w:rsidR="00D738BD" w:rsidRPr="00CE412C" w:rsidRDefault="00D738BD" w:rsidP="00D738BD">
      <w:pPr>
        <w:rPr>
          <w:rFonts w:ascii="Arial" w:hAnsi="Arial" w:cs="Arial"/>
          <w:noProof w:val="0"/>
          <w:color w:val="000000"/>
          <w:sz w:val="22"/>
          <w:szCs w:val="22"/>
        </w:rPr>
      </w:pP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  <w:u w:val="single"/>
        </w:rPr>
        <w:tab/>
      </w:r>
      <w:r w:rsidR="00EF3A70"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="00EF3A70"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="00EF3A70"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="00EF3A70"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="00EF3A70"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>(1</w:t>
      </w:r>
      <w:r w:rsidR="00EF3A70" w:rsidRPr="00CE412C">
        <w:rPr>
          <w:rFonts w:ascii="Arial" w:hAnsi="Arial" w:cs="Arial"/>
          <w:noProof w:val="0"/>
          <w:color w:val="000000"/>
          <w:sz w:val="22"/>
          <w:szCs w:val="22"/>
        </w:rPr>
        <w:t xml:space="preserve"> mark</w:t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>)</w:t>
      </w:r>
    </w:p>
    <w:p w14:paraId="1982F7CB" w14:textId="77777777" w:rsidR="00D738BD" w:rsidRPr="00CE412C" w:rsidRDefault="00D738BD" w:rsidP="00D738BD">
      <w:pPr>
        <w:rPr>
          <w:rFonts w:ascii="Arial" w:hAnsi="Arial" w:cs="Arial"/>
          <w:noProof w:val="0"/>
          <w:color w:val="000000"/>
          <w:sz w:val="22"/>
          <w:szCs w:val="22"/>
        </w:rPr>
      </w:pPr>
    </w:p>
    <w:p w14:paraId="5068E2B0" w14:textId="06C0E471" w:rsidR="00D738BD" w:rsidRPr="00CE412C" w:rsidRDefault="00D738BD" w:rsidP="00D738BD">
      <w:pPr>
        <w:rPr>
          <w:rFonts w:ascii="Arial" w:hAnsi="Arial" w:cs="Arial"/>
          <w:noProof w:val="0"/>
          <w:color w:val="000000"/>
          <w:sz w:val="22"/>
          <w:szCs w:val="22"/>
        </w:rPr>
      </w:pP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  <w:t>(d)</w:t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  <w:t xml:space="preserve">Of the </w:t>
      </w:r>
      <w:r w:rsidRPr="00CE412C">
        <w:rPr>
          <w:rFonts w:ascii="Arial" w:hAnsi="Arial" w:cs="Arial"/>
          <w:b/>
          <w:i/>
          <w:noProof w:val="0"/>
          <w:color w:val="000000"/>
          <w:sz w:val="22"/>
          <w:szCs w:val="22"/>
        </w:rPr>
        <w:t>visible light spectrum</w:t>
      </w:r>
      <w:r w:rsidR="005940CE" w:rsidRPr="00CE412C">
        <w:rPr>
          <w:rFonts w:ascii="Arial" w:hAnsi="Arial" w:cs="Arial"/>
          <w:b/>
          <w:i/>
          <w:noProof w:val="0"/>
          <w:color w:val="000000"/>
          <w:sz w:val="22"/>
          <w:szCs w:val="22"/>
        </w:rPr>
        <w:t xml:space="preserve"> (R O Y G B V)</w:t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 xml:space="preserve">, which colour of light has the </w:t>
      </w:r>
      <w:r w:rsidRPr="00CE412C">
        <w:rPr>
          <w:rFonts w:ascii="Arial" w:hAnsi="Arial" w:cs="Arial"/>
          <w:b/>
          <w:i/>
          <w:noProof w:val="0"/>
          <w:color w:val="000000"/>
          <w:sz w:val="22"/>
          <w:szCs w:val="22"/>
        </w:rPr>
        <w:t xml:space="preserve">highest </w:t>
      </w:r>
      <w:r w:rsidR="005940CE" w:rsidRPr="00CE412C">
        <w:rPr>
          <w:rFonts w:ascii="Arial" w:hAnsi="Arial" w:cs="Arial"/>
          <w:b/>
          <w:i/>
          <w:noProof w:val="0"/>
          <w:color w:val="000000"/>
          <w:sz w:val="22"/>
          <w:szCs w:val="22"/>
        </w:rPr>
        <w:tab/>
      </w:r>
      <w:r w:rsidR="005940CE" w:rsidRPr="00CE412C">
        <w:rPr>
          <w:rFonts w:ascii="Arial" w:hAnsi="Arial" w:cs="Arial"/>
          <w:b/>
          <w:i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b/>
          <w:i/>
          <w:noProof w:val="0"/>
          <w:color w:val="000000"/>
          <w:sz w:val="22"/>
          <w:szCs w:val="22"/>
        </w:rPr>
        <w:t>energy</w:t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>?</w:t>
      </w:r>
    </w:p>
    <w:p w14:paraId="62CD5FC3" w14:textId="77777777" w:rsidR="00D738BD" w:rsidRPr="00CE412C" w:rsidRDefault="00D738BD" w:rsidP="00D738BD">
      <w:pPr>
        <w:rPr>
          <w:rFonts w:ascii="Arial" w:hAnsi="Arial" w:cs="Arial"/>
          <w:noProof w:val="0"/>
          <w:color w:val="000000"/>
          <w:sz w:val="22"/>
          <w:szCs w:val="22"/>
        </w:rPr>
      </w:pPr>
    </w:p>
    <w:p w14:paraId="50606DA0" w14:textId="1913FABD" w:rsidR="00577595" w:rsidRPr="00CE412C" w:rsidRDefault="00D738BD" w:rsidP="005940CE">
      <w:pPr>
        <w:rPr>
          <w:rFonts w:ascii="Arial" w:hAnsi="Arial" w:cs="Arial"/>
          <w:noProof w:val="0"/>
          <w:color w:val="000000"/>
          <w:sz w:val="22"/>
          <w:szCs w:val="22"/>
        </w:rPr>
      </w:pP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  <w:u w:val="single"/>
        </w:rPr>
        <w:tab/>
      </w:r>
      <w:r w:rsidR="00EF3A70"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="00EF3A70"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="00EF3A70"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="00EF3A70"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="00EF3A70"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>(1</w:t>
      </w:r>
      <w:r w:rsidR="00EF3A70" w:rsidRPr="00CE412C">
        <w:rPr>
          <w:rFonts w:ascii="Arial" w:hAnsi="Arial" w:cs="Arial"/>
          <w:noProof w:val="0"/>
          <w:color w:val="000000"/>
          <w:sz w:val="22"/>
          <w:szCs w:val="22"/>
        </w:rPr>
        <w:t xml:space="preserve"> mark</w:t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>)</w:t>
      </w:r>
      <w:r w:rsidR="005940CE" w:rsidRPr="00CE412C">
        <w:rPr>
          <w:rFonts w:ascii="Arial" w:hAnsi="Arial" w:cs="Arial"/>
          <w:noProof w:val="0"/>
          <w:color w:val="000000"/>
          <w:sz w:val="22"/>
          <w:szCs w:val="22"/>
          <w:lang w:eastAsia="en-GB"/>
        </w:rPr>
        <w:t xml:space="preserve"> </w:t>
      </w:r>
    </w:p>
    <w:sectPr w:rsidR="00577595" w:rsidRPr="00CE412C">
      <w:footerReference w:type="even" r:id="rId16"/>
      <w:footerReference w:type="default" r:id="rId17"/>
      <w:pgSz w:w="11901" w:h="16840"/>
      <w:pgMar w:top="1134" w:right="1134" w:bottom="1134" w:left="1134" w:header="851" w:footer="851" w:gutter="0"/>
      <w:cols w:space="708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7323C77" w14:textId="77777777" w:rsidR="00285A0F" w:rsidRDefault="00285A0F">
      <w:r>
        <w:separator/>
      </w:r>
    </w:p>
  </w:endnote>
  <w:endnote w:type="continuationSeparator" w:id="0">
    <w:p w14:paraId="340BD1CA" w14:textId="77777777" w:rsidR="00285A0F" w:rsidRDefault="00285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panose1 w:val="02000500000000000000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004FE2E" w14:textId="77777777" w:rsidR="00A411DF" w:rsidRDefault="00A411D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A97EA1A" w14:textId="77777777" w:rsidR="00A411DF" w:rsidRDefault="00A411DF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A7352D" w14:textId="77777777" w:rsidR="00A411DF" w:rsidRDefault="00A411D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90282">
      <w:rPr>
        <w:rStyle w:val="PageNumber"/>
      </w:rPr>
      <w:t>1</w:t>
    </w:r>
    <w:r>
      <w:rPr>
        <w:rStyle w:val="PageNumber"/>
      </w:rPr>
      <w:fldChar w:fldCharType="end"/>
    </w:r>
  </w:p>
  <w:p w14:paraId="5EAFE2C7" w14:textId="77777777" w:rsidR="00A411DF" w:rsidRDefault="00A411DF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864CB99" w14:textId="77777777" w:rsidR="00285A0F" w:rsidRDefault="00285A0F">
      <w:r>
        <w:separator/>
      </w:r>
    </w:p>
  </w:footnote>
  <w:footnote w:type="continuationSeparator" w:id="0">
    <w:p w14:paraId="6A0AED09" w14:textId="77777777" w:rsidR="00285A0F" w:rsidRDefault="00285A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820999"/>
    <w:multiLevelType w:val="multilevel"/>
    <w:tmpl w:val="24EA6A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">
    <w:nsid w:val="1A637D37"/>
    <w:multiLevelType w:val="hybridMultilevel"/>
    <w:tmpl w:val="633C7A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2C46895"/>
    <w:multiLevelType w:val="multilevel"/>
    <w:tmpl w:val="7AFA4A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</w:rPr>
    </w:lvl>
    <w:lvl w:ilvl="1">
      <w:start w:val="1"/>
      <w:numFmt w:val="upperLetter"/>
      <w:lvlText w:val="%2 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2">
      <w:start w:val="1"/>
      <w:numFmt w:val="lowerRoman"/>
      <w:lvlText w:val="%3. 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">
    <w:nsid w:val="2A037C19"/>
    <w:multiLevelType w:val="hybridMultilevel"/>
    <w:tmpl w:val="1EB41FB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7927D0C"/>
    <w:multiLevelType w:val="hybridMultilevel"/>
    <w:tmpl w:val="2FDEC12C"/>
    <w:lvl w:ilvl="0" w:tplc="FFFFFFFF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4"/>
  <w:activeWritingStyle w:appName="MSWord" w:lang="en-AU" w:vendorID="64" w:dllVersion="4096" w:nlCheck="1" w:checkStyle="1"/>
  <w:proofState w:spelling="clean"/>
  <w:attachedTemplate r:id="rId1"/>
  <w:defaultTabStop w:val="567"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2F25"/>
    <w:rsid w:val="00033820"/>
    <w:rsid w:val="000A4FE4"/>
    <w:rsid w:val="000B02C5"/>
    <w:rsid w:val="000D31E6"/>
    <w:rsid w:val="00105F84"/>
    <w:rsid w:val="00135A73"/>
    <w:rsid w:val="0015256E"/>
    <w:rsid w:val="0016247A"/>
    <w:rsid w:val="00181E82"/>
    <w:rsid w:val="00195E8E"/>
    <w:rsid w:val="001A566F"/>
    <w:rsid w:val="001B5198"/>
    <w:rsid w:val="001C6C92"/>
    <w:rsid w:val="001F220A"/>
    <w:rsid w:val="002040AA"/>
    <w:rsid w:val="0025120C"/>
    <w:rsid w:val="0025240E"/>
    <w:rsid w:val="00285A0F"/>
    <w:rsid w:val="002A3E82"/>
    <w:rsid w:val="002B7CCA"/>
    <w:rsid w:val="00320213"/>
    <w:rsid w:val="003366A9"/>
    <w:rsid w:val="0039095C"/>
    <w:rsid w:val="003D4F6E"/>
    <w:rsid w:val="00433265"/>
    <w:rsid w:val="004413A2"/>
    <w:rsid w:val="00455C7E"/>
    <w:rsid w:val="004650D7"/>
    <w:rsid w:val="0047141A"/>
    <w:rsid w:val="004A1952"/>
    <w:rsid w:val="004A337D"/>
    <w:rsid w:val="004B207D"/>
    <w:rsid w:val="004E7B28"/>
    <w:rsid w:val="004F30A3"/>
    <w:rsid w:val="00514E63"/>
    <w:rsid w:val="00515392"/>
    <w:rsid w:val="0056767A"/>
    <w:rsid w:val="00574300"/>
    <w:rsid w:val="00577595"/>
    <w:rsid w:val="00577DA6"/>
    <w:rsid w:val="005940CE"/>
    <w:rsid w:val="005A29D8"/>
    <w:rsid w:val="005B3DD8"/>
    <w:rsid w:val="005E1CD2"/>
    <w:rsid w:val="005F40A6"/>
    <w:rsid w:val="00601B75"/>
    <w:rsid w:val="00612541"/>
    <w:rsid w:val="00640AA5"/>
    <w:rsid w:val="00667425"/>
    <w:rsid w:val="00681066"/>
    <w:rsid w:val="006859E8"/>
    <w:rsid w:val="006A6AEB"/>
    <w:rsid w:val="006B6722"/>
    <w:rsid w:val="006C78B1"/>
    <w:rsid w:val="006E1FD4"/>
    <w:rsid w:val="006F6AC5"/>
    <w:rsid w:val="0070468F"/>
    <w:rsid w:val="00711B1E"/>
    <w:rsid w:val="007121B3"/>
    <w:rsid w:val="00720FF9"/>
    <w:rsid w:val="007226BC"/>
    <w:rsid w:val="0074772F"/>
    <w:rsid w:val="00752601"/>
    <w:rsid w:val="00760D35"/>
    <w:rsid w:val="00772F25"/>
    <w:rsid w:val="007744B3"/>
    <w:rsid w:val="00793342"/>
    <w:rsid w:val="007A0816"/>
    <w:rsid w:val="007D3966"/>
    <w:rsid w:val="007E1BF6"/>
    <w:rsid w:val="0081353A"/>
    <w:rsid w:val="008161ED"/>
    <w:rsid w:val="00825E6A"/>
    <w:rsid w:val="00833AAF"/>
    <w:rsid w:val="008356CE"/>
    <w:rsid w:val="00840D36"/>
    <w:rsid w:val="008737C7"/>
    <w:rsid w:val="008945B4"/>
    <w:rsid w:val="00894E88"/>
    <w:rsid w:val="008A3404"/>
    <w:rsid w:val="008C4861"/>
    <w:rsid w:val="008C621B"/>
    <w:rsid w:val="009219D5"/>
    <w:rsid w:val="00922B90"/>
    <w:rsid w:val="0097419F"/>
    <w:rsid w:val="00990AEB"/>
    <w:rsid w:val="00990FC8"/>
    <w:rsid w:val="0099684A"/>
    <w:rsid w:val="009C7036"/>
    <w:rsid w:val="009D37C5"/>
    <w:rsid w:val="009E54CD"/>
    <w:rsid w:val="00A30E1B"/>
    <w:rsid w:val="00A411DF"/>
    <w:rsid w:val="00A43CC9"/>
    <w:rsid w:val="00A70EA4"/>
    <w:rsid w:val="00A75C93"/>
    <w:rsid w:val="00A8209C"/>
    <w:rsid w:val="00AB6FA0"/>
    <w:rsid w:val="00AC5E39"/>
    <w:rsid w:val="00AD22E0"/>
    <w:rsid w:val="00AF4094"/>
    <w:rsid w:val="00B0158C"/>
    <w:rsid w:val="00B01F3B"/>
    <w:rsid w:val="00B04B4F"/>
    <w:rsid w:val="00B211FB"/>
    <w:rsid w:val="00B3598B"/>
    <w:rsid w:val="00B719DA"/>
    <w:rsid w:val="00BB42D1"/>
    <w:rsid w:val="00BE4D84"/>
    <w:rsid w:val="00C2100D"/>
    <w:rsid w:val="00C76125"/>
    <w:rsid w:val="00C80684"/>
    <w:rsid w:val="00C90282"/>
    <w:rsid w:val="00CA0CAD"/>
    <w:rsid w:val="00CC0AAF"/>
    <w:rsid w:val="00CC1A64"/>
    <w:rsid w:val="00CE412C"/>
    <w:rsid w:val="00CE47FA"/>
    <w:rsid w:val="00CE595C"/>
    <w:rsid w:val="00CF0FE8"/>
    <w:rsid w:val="00D0015E"/>
    <w:rsid w:val="00D26735"/>
    <w:rsid w:val="00D30177"/>
    <w:rsid w:val="00D41635"/>
    <w:rsid w:val="00D419D5"/>
    <w:rsid w:val="00D70964"/>
    <w:rsid w:val="00D738BD"/>
    <w:rsid w:val="00DA5634"/>
    <w:rsid w:val="00DE73F5"/>
    <w:rsid w:val="00E320BD"/>
    <w:rsid w:val="00E40EC2"/>
    <w:rsid w:val="00E43571"/>
    <w:rsid w:val="00E55DCD"/>
    <w:rsid w:val="00E671B1"/>
    <w:rsid w:val="00E72581"/>
    <w:rsid w:val="00EB3A85"/>
    <w:rsid w:val="00ED67B1"/>
    <w:rsid w:val="00ED6E2C"/>
    <w:rsid w:val="00EF3A70"/>
    <w:rsid w:val="00EF3AF6"/>
    <w:rsid w:val="00EF6F74"/>
    <w:rsid w:val="00F0230B"/>
    <w:rsid w:val="00F134AF"/>
    <w:rsid w:val="00F14CC0"/>
    <w:rsid w:val="00F27CD8"/>
    <w:rsid w:val="00F610F0"/>
    <w:rsid w:val="00F828DD"/>
    <w:rsid w:val="00F96243"/>
    <w:rsid w:val="00FA30AE"/>
    <w:rsid w:val="00FC2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634C584"/>
  <w14:defaultImageDpi w14:val="300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" w:eastAsia="Times" w:hAnsi="Times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rFonts w:ascii="Times New Roman" w:hAnsi="Times New Roman"/>
      <w:noProof/>
      <w:lang w:val="en-AU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ListParagraph">
    <w:name w:val="List Paragraph"/>
    <w:basedOn w:val="Normal"/>
    <w:uiPriority w:val="34"/>
    <w:qFormat/>
    <w:rsid w:val="00FC29F6"/>
    <w:pPr>
      <w:ind w:left="720"/>
      <w:contextualSpacing/>
    </w:pPr>
    <w:rPr>
      <w:rFonts w:eastAsia="Times New Roman"/>
      <w:noProof w:val="0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F3A7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F3A70"/>
    <w:rPr>
      <w:rFonts w:ascii="Times New Roman" w:hAnsi="Times New Roman"/>
      <w:noProof/>
      <w:lang w:val="en-AU" w:eastAsia="en-US"/>
    </w:rPr>
  </w:style>
  <w:style w:type="character" w:styleId="PlaceholderText">
    <w:name w:val="Placeholder Text"/>
    <w:basedOn w:val="DefaultParagraphFont"/>
    <w:uiPriority w:val="99"/>
    <w:semiHidden/>
    <w:rsid w:val="00ED6E2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fontTable" Target="fontTable.xml"/><Relationship Id="rId1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jpeg"/><Relationship Id="rId8" Type="http://schemas.openxmlformats.org/officeDocument/2006/relationships/image" Target="media/image2.png"/><Relationship Id="rId9" Type="http://schemas.openxmlformats.org/officeDocument/2006/relationships/image" Target="media/image3.jpeg"/><Relationship Id="rId10" Type="http://schemas.openxmlformats.org/officeDocument/2006/relationships/image" Target="media/image4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iBook/Applications/Microsoft%20Office%20X/Templates/My%20Templates/Word%20Processin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Processing.dot</Template>
  <TotalTime>43</TotalTime>
  <Pages>7</Pages>
  <Words>1145</Words>
  <Characters>6530</Characters>
  <Application>Microsoft Macintosh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W-06</vt:lpstr>
    </vt:vector>
  </TitlesOfParts>
  <Company>Home</Company>
  <LinksUpToDate>false</LinksUpToDate>
  <CharactersWithSpaces>7660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W-06</dc:title>
  <dc:subject/>
  <dc:creator>Ian Wilson</dc:creator>
  <cp:keywords/>
  <cp:lastModifiedBy>Ian Wilson (Holy Cross College)</cp:lastModifiedBy>
  <cp:revision>20</cp:revision>
  <cp:lastPrinted>2014-05-06T00:22:00Z</cp:lastPrinted>
  <dcterms:created xsi:type="dcterms:W3CDTF">2017-08-11T11:36:00Z</dcterms:created>
  <dcterms:modified xsi:type="dcterms:W3CDTF">2017-08-11T14:06:00Z</dcterms:modified>
</cp:coreProperties>
</file>