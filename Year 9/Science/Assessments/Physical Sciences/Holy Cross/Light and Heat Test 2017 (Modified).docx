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212811" w14:textId="77777777" w:rsidR="00B719DA" w:rsidRPr="00CE412C" w:rsidRDefault="00681066">
      <w:pPr>
        <w:tabs>
          <w:tab w:val="left" w:pos="567"/>
        </w:tabs>
        <w:jc w:val="right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IW-17</w:t>
      </w:r>
    </w:p>
    <w:p w14:paraId="4B0ADD75" w14:textId="77777777" w:rsidR="00760D35" w:rsidRPr="00CE412C" w:rsidRDefault="00B719DA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CE412C">
        <w:rPr>
          <w:rFonts w:ascii="Arial" w:hAnsi="Arial" w:cs="Arial"/>
          <w:b/>
          <w:noProof w:val="0"/>
          <w:sz w:val="22"/>
          <w:szCs w:val="22"/>
        </w:rPr>
        <w:t>YEAR 9 SCIENCE</w:t>
      </w:r>
      <w:r w:rsidR="006C78B1" w:rsidRPr="00CE412C">
        <w:rPr>
          <w:rFonts w:ascii="Arial" w:hAnsi="Arial" w:cs="Arial"/>
          <w:b/>
          <w:noProof w:val="0"/>
          <w:sz w:val="22"/>
          <w:szCs w:val="22"/>
        </w:rPr>
        <w:t xml:space="preserve"> </w:t>
      </w:r>
    </w:p>
    <w:p w14:paraId="7ADE9DB4" w14:textId="77777777" w:rsidR="00B719DA" w:rsidRPr="00CE412C" w:rsidRDefault="0097419F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CE412C">
        <w:rPr>
          <w:rFonts w:ascii="Arial" w:hAnsi="Arial" w:cs="Arial"/>
          <w:b/>
          <w:noProof w:val="0"/>
          <w:sz w:val="22"/>
          <w:szCs w:val="22"/>
        </w:rPr>
        <w:t>PHYSICAL</w:t>
      </w:r>
      <w:r w:rsidR="00D0015E" w:rsidRPr="00CE412C">
        <w:rPr>
          <w:rFonts w:ascii="Arial" w:hAnsi="Arial" w:cs="Arial"/>
          <w:b/>
          <w:noProof w:val="0"/>
          <w:sz w:val="22"/>
          <w:szCs w:val="22"/>
        </w:rPr>
        <w:t xml:space="preserve"> SCIENCES</w:t>
      </w:r>
    </w:p>
    <w:p w14:paraId="4954F82D" w14:textId="3B5F3DE8" w:rsidR="00B719DA" w:rsidRPr="00CE412C" w:rsidRDefault="0097419F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CE412C">
        <w:rPr>
          <w:rFonts w:ascii="Arial" w:hAnsi="Arial" w:cs="Arial"/>
          <w:b/>
          <w:noProof w:val="0"/>
          <w:sz w:val="22"/>
          <w:szCs w:val="22"/>
        </w:rPr>
        <w:t xml:space="preserve">LIGHT </w:t>
      </w:r>
      <w:r w:rsidR="00681066" w:rsidRPr="00CE412C">
        <w:rPr>
          <w:rFonts w:ascii="Arial" w:hAnsi="Arial" w:cs="Arial"/>
          <w:b/>
          <w:noProof w:val="0"/>
          <w:sz w:val="22"/>
          <w:szCs w:val="22"/>
        </w:rPr>
        <w:t xml:space="preserve">AND HEAT </w:t>
      </w:r>
      <w:r w:rsidRPr="00CE412C">
        <w:rPr>
          <w:rFonts w:ascii="Arial" w:hAnsi="Arial" w:cs="Arial"/>
          <w:b/>
          <w:noProof w:val="0"/>
          <w:sz w:val="22"/>
          <w:szCs w:val="22"/>
        </w:rPr>
        <w:t>TEST</w:t>
      </w:r>
      <w:r w:rsidR="000C70A8">
        <w:rPr>
          <w:rFonts w:ascii="Arial" w:hAnsi="Arial" w:cs="Arial"/>
          <w:b/>
          <w:noProof w:val="0"/>
          <w:sz w:val="22"/>
          <w:szCs w:val="22"/>
        </w:rPr>
        <w:t xml:space="preserve"> (MODIFIED)</w:t>
      </w:r>
    </w:p>
    <w:p w14:paraId="5BC1C4DE" w14:textId="77777777" w:rsidR="00B719DA" w:rsidRPr="00CE412C" w:rsidRDefault="00B719DA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2"/>
          <w:szCs w:val="22"/>
        </w:rPr>
      </w:pPr>
    </w:p>
    <w:p w14:paraId="1FF78F92" w14:textId="10E35D3E" w:rsidR="00ED6E2C" w:rsidRPr="00CE412C" w:rsidRDefault="00B719DA" w:rsidP="00ED6E2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b/>
          <w:noProof w:val="0"/>
          <w:sz w:val="22"/>
          <w:szCs w:val="22"/>
        </w:rPr>
        <w:t xml:space="preserve">NAME:  </w:t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</w:rPr>
        <w:tab/>
        <w:t xml:space="preserve">CLASS:  </w:t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</w:rPr>
        <w:tab/>
        <w:t>Mark:</w:t>
      </w:r>
      <w:r w:rsidR="001D4D6A">
        <w:rPr>
          <w:rFonts w:ascii="Arial" w:hAnsi="Arial" w:cs="Arial"/>
          <w:noProof w:val="0"/>
          <w:sz w:val="22"/>
          <w:szCs w:val="22"/>
        </w:rPr>
        <w:t xml:space="preserve">  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/>
          <m:den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34</m:t>
            </m:r>
          </m:den>
        </m:f>
      </m:oMath>
    </w:p>
    <w:p w14:paraId="33AA4F6B" w14:textId="69DE5A0C" w:rsidR="00B719DA" w:rsidRPr="00CE412C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7B57C63" w14:textId="77777777" w:rsidR="00B719DA" w:rsidRPr="00CE412C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871A480" w14:textId="77777777" w:rsidR="00E320BD" w:rsidRPr="00CE412C" w:rsidRDefault="00E320BD">
      <w:pPr>
        <w:tabs>
          <w:tab w:val="left" w:pos="567"/>
        </w:tabs>
        <w:rPr>
          <w:rFonts w:ascii="Arial" w:hAnsi="Arial" w:cs="Arial"/>
          <w:b/>
          <w:noProof w:val="0"/>
          <w:sz w:val="22"/>
          <w:szCs w:val="22"/>
        </w:rPr>
      </w:pPr>
    </w:p>
    <w:tbl>
      <w:tblPr>
        <w:tblpPr w:leftFromText="180" w:rightFromText="180" w:vertAnchor="page" w:horzAnchor="page" w:tblpX="9050" w:tblpY="43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6"/>
        <w:gridCol w:w="1194"/>
      </w:tblGrid>
      <w:tr w:rsidR="004413A2" w:rsidRPr="00CE412C" w14:paraId="17374ACD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5FAA4A8E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b/>
                <w:noProof w:val="0"/>
                <w:sz w:val="22"/>
                <w:szCs w:val="22"/>
              </w:rPr>
              <w:t>QUESTION</w:t>
            </w:r>
          </w:p>
        </w:tc>
        <w:tc>
          <w:tcPr>
            <w:tcW w:w="1194" w:type="dxa"/>
            <w:vAlign w:val="center"/>
          </w:tcPr>
          <w:p w14:paraId="22FB2140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b/>
                <w:noProof w:val="0"/>
                <w:sz w:val="22"/>
                <w:szCs w:val="22"/>
              </w:rPr>
              <w:t>ANSWER</w:t>
            </w:r>
          </w:p>
        </w:tc>
      </w:tr>
      <w:tr w:rsidR="004413A2" w:rsidRPr="00CE412C" w14:paraId="57D1CA8C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3F3D56F1" w14:textId="77777777" w:rsidR="004413A2" w:rsidRPr="00CE412C" w:rsidRDefault="004413A2" w:rsidP="000011E7">
            <w:pPr>
              <w:tabs>
                <w:tab w:val="left" w:pos="544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</w:t>
            </w:r>
          </w:p>
        </w:tc>
        <w:tc>
          <w:tcPr>
            <w:tcW w:w="1194" w:type="dxa"/>
          </w:tcPr>
          <w:p w14:paraId="2F3D256E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0C74EFBF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265431AE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2</w:t>
            </w:r>
          </w:p>
        </w:tc>
        <w:tc>
          <w:tcPr>
            <w:tcW w:w="1194" w:type="dxa"/>
          </w:tcPr>
          <w:p w14:paraId="0702AB5E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5F6489FD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7D1E2782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3</w:t>
            </w:r>
          </w:p>
        </w:tc>
        <w:tc>
          <w:tcPr>
            <w:tcW w:w="1194" w:type="dxa"/>
          </w:tcPr>
          <w:p w14:paraId="08DE9E1E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68130E8B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2F0E8561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4</w:t>
            </w:r>
          </w:p>
        </w:tc>
        <w:tc>
          <w:tcPr>
            <w:tcW w:w="1194" w:type="dxa"/>
          </w:tcPr>
          <w:p w14:paraId="5B1FA53D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12C3CBF8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3E21CE3A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5</w:t>
            </w:r>
          </w:p>
        </w:tc>
        <w:tc>
          <w:tcPr>
            <w:tcW w:w="1194" w:type="dxa"/>
          </w:tcPr>
          <w:p w14:paraId="31F157D8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4BFC6059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7C749C0B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6</w:t>
            </w:r>
          </w:p>
        </w:tc>
        <w:tc>
          <w:tcPr>
            <w:tcW w:w="1194" w:type="dxa"/>
          </w:tcPr>
          <w:p w14:paraId="20933F9E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3E089C07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2C0908E8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7</w:t>
            </w:r>
          </w:p>
        </w:tc>
        <w:tc>
          <w:tcPr>
            <w:tcW w:w="1194" w:type="dxa"/>
          </w:tcPr>
          <w:p w14:paraId="71A76633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04C8E3F8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6B5688CA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8</w:t>
            </w:r>
          </w:p>
        </w:tc>
        <w:tc>
          <w:tcPr>
            <w:tcW w:w="1194" w:type="dxa"/>
          </w:tcPr>
          <w:p w14:paraId="71CA9BD3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725B0800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29DE4D61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9</w:t>
            </w:r>
          </w:p>
        </w:tc>
        <w:tc>
          <w:tcPr>
            <w:tcW w:w="1194" w:type="dxa"/>
          </w:tcPr>
          <w:p w14:paraId="504B4320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4D2E6126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294EDEFD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10</w:t>
            </w:r>
          </w:p>
        </w:tc>
        <w:tc>
          <w:tcPr>
            <w:tcW w:w="1194" w:type="dxa"/>
          </w:tcPr>
          <w:p w14:paraId="51CD5478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4C24F7A7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0751DBAE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11</w:t>
            </w:r>
          </w:p>
        </w:tc>
        <w:tc>
          <w:tcPr>
            <w:tcW w:w="1194" w:type="dxa"/>
          </w:tcPr>
          <w:p w14:paraId="6A6552C3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4E0843FE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413DA253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12</w:t>
            </w:r>
          </w:p>
        </w:tc>
        <w:tc>
          <w:tcPr>
            <w:tcW w:w="1194" w:type="dxa"/>
          </w:tcPr>
          <w:p w14:paraId="74893020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724E2CD7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2E255798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13</w:t>
            </w:r>
          </w:p>
        </w:tc>
        <w:tc>
          <w:tcPr>
            <w:tcW w:w="1194" w:type="dxa"/>
          </w:tcPr>
          <w:p w14:paraId="699E2068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6836F0C8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3C1B25FF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14</w:t>
            </w:r>
          </w:p>
        </w:tc>
        <w:tc>
          <w:tcPr>
            <w:tcW w:w="1194" w:type="dxa"/>
          </w:tcPr>
          <w:p w14:paraId="788D8512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71E84ECA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1EC02291" w14:textId="77777777" w:rsidR="004413A2" w:rsidRPr="00CE412C" w:rsidRDefault="004413A2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15</w:t>
            </w:r>
          </w:p>
        </w:tc>
        <w:tc>
          <w:tcPr>
            <w:tcW w:w="1194" w:type="dxa"/>
          </w:tcPr>
          <w:p w14:paraId="4BFADC75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533D649C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782396DD" w14:textId="34CAB68A" w:rsidR="004413A2" w:rsidRPr="00CE412C" w:rsidRDefault="00033820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16</w:t>
            </w:r>
          </w:p>
        </w:tc>
        <w:tc>
          <w:tcPr>
            <w:tcW w:w="1194" w:type="dxa"/>
          </w:tcPr>
          <w:p w14:paraId="085F8351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44AB000B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754998A0" w14:textId="5FC9A60C" w:rsidR="004413A2" w:rsidRPr="00CE412C" w:rsidRDefault="00033820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17</w:t>
            </w:r>
          </w:p>
        </w:tc>
        <w:tc>
          <w:tcPr>
            <w:tcW w:w="1194" w:type="dxa"/>
          </w:tcPr>
          <w:p w14:paraId="237117CE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4413A2" w:rsidRPr="00CE412C" w14:paraId="4860B0EE" w14:textId="77777777" w:rsidTr="000011E7">
        <w:trPr>
          <w:trHeight w:val="454"/>
        </w:trPr>
        <w:tc>
          <w:tcPr>
            <w:tcW w:w="1366" w:type="dxa"/>
            <w:vAlign w:val="center"/>
          </w:tcPr>
          <w:p w14:paraId="6F2D8766" w14:textId="55F3F300" w:rsidR="004413A2" w:rsidRPr="00CE412C" w:rsidRDefault="00033820" w:rsidP="000011E7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noProof w:val="0"/>
                <w:sz w:val="22"/>
                <w:szCs w:val="22"/>
              </w:rPr>
              <w:t>18</w:t>
            </w:r>
          </w:p>
        </w:tc>
        <w:tc>
          <w:tcPr>
            <w:tcW w:w="1194" w:type="dxa"/>
          </w:tcPr>
          <w:p w14:paraId="40B0595A" w14:textId="77777777" w:rsidR="004413A2" w:rsidRPr="00CE412C" w:rsidRDefault="004413A2" w:rsidP="000011E7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</w:tbl>
    <w:p w14:paraId="3AC0A7BB" w14:textId="77777777" w:rsidR="00B719DA" w:rsidRPr="00CE412C" w:rsidRDefault="00B719DA">
      <w:pPr>
        <w:tabs>
          <w:tab w:val="left" w:pos="567"/>
        </w:tabs>
        <w:rPr>
          <w:rFonts w:ascii="Arial" w:hAnsi="Arial" w:cs="Arial"/>
          <w:b/>
          <w:noProof w:val="0"/>
          <w:sz w:val="22"/>
          <w:szCs w:val="22"/>
        </w:rPr>
      </w:pPr>
      <w:r w:rsidRPr="00CE412C">
        <w:rPr>
          <w:rFonts w:ascii="Arial" w:hAnsi="Arial" w:cs="Arial"/>
          <w:b/>
          <w:i/>
          <w:noProof w:val="0"/>
          <w:sz w:val="22"/>
          <w:szCs w:val="22"/>
        </w:rPr>
        <w:t>Multiple Choice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</w:rPr>
        <w:t>Write the answer to each question in the appropriate box at right.</w:t>
      </w:r>
    </w:p>
    <w:p w14:paraId="0BEF73B3" w14:textId="77777777" w:rsidR="00B719DA" w:rsidRPr="00CE412C" w:rsidRDefault="00B719DA">
      <w:pPr>
        <w:tabs>
          <w:tab w:val="left" w:pos="567"/>
        </w:tabs>
        <w:rPr>
          <w:rFonts w:ascii="Arial" w:hAnsi="Arial" w:cs="Arial"/>
          <w:b/>
          <w:noProof w:val="0"/>
          <w:sz w:val="22"/>
          <w:szCs w:val="22"/>
        </w:rPr>
      </w:pPr>
    </w:p>
    <w:p w14:paraId="7C36476E" w14:textId="77777777" w:rsidR="00B719DA" w:rsidRPr="00CE412C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7CB6AB2" w14:textId="77777777" w:rsidR="0025120C" w:rsidRPr="00CE412C" w:rsidRDefault="00E40EC2" w:rsidP="0025120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="00B719DA" w:rsidRPr="00CE412C">
        <w:rPr>
          <w:rFonts w:ascii="Arial" w:hAnsi="Arial" w:cs="Arial"/>
          <w:noProof w:val="0"/>
          <w:sz w:val="22"/>
          <w:szCs w:val="22"/>
        </w:rPr>
        <w:t>1.</w:t>
      </w:r>
      <w:r w:rsidR="00B719DA" w:rsidRPr="00CE412C">
        <w:rPr>
          <w:rFonts w:ascii="Arial" w:hAnsi="Arial" w:cs="Arial"/>
          <w:noProof w:val="0"/>
          <w:sz w:val="22"/>
          <w:szCs w:val="22"/>
        </w:rPr>
        <w:tab/>
      </w:r>
      <w:r w:rsidR="0025120C" w:rsidRPr="00CE412C">
        <w:rPr>
          <w:rFonts w:ascii="Arial" w:hAnsi="Arial" w:cs="Arial"/>
          <w:noProof w:val="0"/>
          <w:sz w:val="22"/>
          <w:szCs w:val="22"/>
        </w:rPr>
        <w:t xml:space="preserve">The electromagnetic energy we </w:t>
      </w:r>
      <w:r w:rsidR="00D41635" w:rsidRPr="00CE412C">
        <w:rPr>
          <w:rFonts w:ascii="Arial" w:hAnsi="Arial" w:cs="Arial"/>
          <w:noProof w:val="0"/>
          <w:sz w:val="22"/>
          <w:szCs w:val="22"/>
        </w:rPr>
        <w:t>feel</w:t>
      </w:r>
      <w:r w:rsidR="0025120C" w:rsidRPr="00CE412C">
        <w:rPr>
          <w:rFonts w:ascii="Arial" w:hAnsi="Arial" w:cs="Arial"/>
          <w:noProof w:val="0"/>
          <w:sz w:val="22"/>
          <w:szCs w:val="22"/>
        </w:rPr>
        <w:t xml:space="preserve"> as </w:t>
      </w:r>
      <w:r w:rsidR="0025120C" w:rsidRPr="00CE412C">
        <w:rPr>
          <w:rFonts w:ascii="Arial" w:hAnsi="Arial" w:cs="Arial"/>
          <w:b/>
          <w:i/>
          <w:noProof w:val="0"/>
          <w:sz w:val="22"/>
          <w:szCs w:val="22"/>
        </w:rPr>
        <w:t>heat</w:t>
      </w:r>
      <w:r w:rsidR="0025120C" w:rsidRPr="00CE412C">
        <w:rPr>
          <w:rFonts w:ascii="Arial" w:hAnsi="Arial" w:cs="Arial"/>
          <w:noProof w:val="0"/>
          <w:sz w:val="22"/>
          <w:szCs w:val="22"/>
        </w:rPr>
        <w:t xml:space="preserve"> is:</w:t>
      </w:r>
    </w:p>
    <w:p w14:paraId="01C91A6A" w14:textId="77777777" w:rsidR="0025120C" w:rsidRPr="00CE412C" w:rsidRDefault="0025120C" w:rsidP="0025120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B070FA1" w14:textId="77777777" w:rsidR="0025120C" w:rsidRPr="00CE412C" w:rsidRDefault="0025120C" w:rsidP="0025120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infrared.</w:t>
      </w:r>
    </w:p>
    <w:p w14:paraId="78EF5307" w14:textId="77777777" w:rsidR="0025120C" w:rsidRPr="00CE412C" w:rsidRDefault="0025120C" w:rsidP="0025120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ultraviolet.</w:t>
      </w:r>
    </w:p>
    <w:p w14:paraId="10512596" w14:textId="77777777" w:rsidR="0025120C" w:rsidRPr="00CE412C" w:rsidRDefault="0025120C" w:rsidP="0025120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microwave.</w:t>
      </w:r>
    </w:p>
    <w:p w14:paraId="141BB0A7" w14:textId="02BC555F" w:rsidR="0025120C" w:rsidRPr="00CE412C" w:rsidRDefault="0025120C" w:rsidP="0025120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0B02C5" w:rsidRPr="00CE412C">
        <w:rPr>
          <w:rFonts w:ascii="Arial" w:hAnsi="Arial" w:cs="Arial"/>
          <w:noProof w:val="0"/>
          <w:sz w:val="22"/>
          <w:szCs w:val="22"/>
        </w:rPr>
        <w:t>radio</w:t>
      </w:r>
      <w:r w:rsidRPr="00CE412C">
        <w:rPr>
          <w:rFonts w:ascii="Arial" w:hAnsi="Arial" w:cs="Arial"/>
          <w:noProof w:val="0"/>
          <w:sz w:val="22"/>
          <w:szCs w:val="22"/>
        </w:rPr>
        <w:t>.</w:t>
      </w:r>
    </w:p>
    <w:p w14:paraId="0554C340" w14:textId="77777777" w:rsidR="00B719DA" w:rsidRPr="00CE412C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 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</w:p>
    <w:p w14:paraId="086BF5D4" w14:textId="2529799A" w:rsidR="000B02C5" w:rsidRPr="00CE412C" w:rsidRDefault="00E40EC2" w:rsidP="000B02C5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>2.</w:t>
      </w:r>
      <w:r w:rsidRPr="00CE412C">
        <w:rPr>
          <w:rFonts w:ascii="Arial" w:hAnsi="Arial"/>
          <w:noProof w:val="0"/>
          <w:sz w:val="22"/>
          <w:szCs w:val="22"/>
        </w:rPr>
        <w:tab/>
      </w:r>
      <w:r w:rsidR="000B02C5" w:rsidRPr="00CE412C">
        <w:rPr>
          <w:rFonts w:ascii="Arial" w:hAnsi="Arial"/>
          <w:noProof w:val="0"/>
          <w:sz w:val="22"/>
          <w:szCs w:val="22"/>
        </w:rPr>
        <w:t xml:space="preserve">Which of the following measures the </w:t>
      </w:r>
      <w:r w:rsidR="000B02C5" w:rsidRPr="00CE412C">
        <w:rPr>
          <w:rFonts w:ascii="Arial" w:hAnsi="Arial"/>
          <w:b/>
          <w:i/>
          <w:noProof w:val="0"/>
          <w:sz w:val="22"/>
          <w:szCs w:val="22"/>
        </w:rPr>
        <w:t>wavelength</w:t>
      </w:r>
      <w:r w:rsidR="000B02C5" w:rsidRPr="00CE412C">
        <w:rPr>
          <w:rFonts w:ascii="Arial" w:hAnsi="Arial"/>
          <w:noProof w:val="0"/>
          <w:sz w:val="22"/>
          <w:szCs w:val="22"/>
        </w:rPr>
        <w:t xml:space="preserve"> of a transverse </w:t>
      </w:r>
      <w:r w:rsidR="003366A9" w:rsidRPr="00CE412C">
        <w:rPr>
          <w:rFonts w:ascii="Arial" w:hAnsi="Arial"/>
          <w:noProof w:val="0"/>
          <w:sz w:val="22"/>
          <w:szCs w:val="22"/>
        </w:rPr>
        <w:tab/>
      </w:r>
      <w:r w:rsidR="000B02C5" w:rsidRPr="00CE412C">
        <w:rPr>
          <w:rFonts w:ascii="Arial" w:hAnsi="Arial"/>
          <w:noProof w:val="0"/>
          <w:sz w:val="22"/>
          <w:szCs w:val="22"/>
        </w:rPr>
        <w:t>wave?</w:t>
      </w:r>
    </w:p>
    <w:p w14:paraId="5B6900A9" w14:textId="77777777" w:rsidR="000B02C5" w:rsidRPr="00CE412C" w:rsidRDefault="000B02C5" w:rsidP="000B02C5">
      <w:pPr>
        <w:rPr>
          <w:rFonts w:ascii="Arial" w:hAnsi="Arial"/>
          <w:noProof w:val="0"/>
          <w:sz w:val="22"/>
          <w:szCs w:val="22"/>
        </w:rPr>
      </w:pPr>
    </w:p>
    <w:p w14:paraId="30C269FC" w14:textId="58C36425" w:rsidR="000B02C5" w:rsidRPr="00CE412C" w:rsidRDefault="000B02C5" w:rsidP="000B02C5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</w:r>
      <w:r w:rsidR="003366A9" w:rsidRPr="00CE412C">
        <w:rPr>
          <w:rFonts w:ascii="Arial" w:hAnsi="Arial"/>
          <w:noProof w:val="0"/>
          <w:sz w:val="22"/>
          <w:szCs w:val="22"/>
        </w:rPr>
        <w:t>(a)</w:t>
      </w:r>
      <w:r w:rsidR="003366A9" w:rsidRPr="00CE412C">
        <w:rPr>
          <w:rFonts w:ascii="Arial" w:hAnsi="Arial"/>
          <w:noProof w:val="0"/>
          <w:sz w:val="22"/>
          <w:szCs w:val="22"/>
        </w:rPr>
        <w:tab/>
      </w:r>
      <w:r w:rsidRPr="00CE412C">
        <w:rPr>
          <w:rFonts w:ascii="Arial" w:hAnsi="Arial"/>
          <w:noProof w:val="0"/>
          <w:sz w:val="22"/>
          <w:szCs w:val="22"/>
        </w:rPr>
        <w:t>The distance between the top of a crest and bottom of a trough</w:t>
      </w:r>
      <w:r w:rsidR="003366A9" w:rsidRPr="00CE412C">
        <w:rPr>
          <w:rFonts w:ascii="Arial" w:hAnsi="Arial"/>
          <w:noProof w:val="0"/>
          <w:sz w:val="22"/>
          <w:szCs w:val="22"/>
        </w:rPr>
        <w:t>.</w:t>
      </w:r>
    </w:p>
    <w:p w14:paraId="2D68A338" w14:textId="5AE5B921" w:rsidR="000B02C5" w:rsidRPr="00CE412C" w:rsidRDefault="003366A9" w:rsidP="000B02C5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  <w:t>(b)</w:t>
      </w:r>
      <w:r w:rsidRPr="00CE412C">
        <w:rPr>
          <w:rFonts w:ascii="Arial" w:hAnsi="Arial"/>
          <w:noProof w:val="0"/>
          <w:sz w:val="22"/>
          <w:szCs w:val="22"/>
        </w:rPr>
        <w:tab/>
      </w:r>
      <w:r w:rsidR="000B02C5" w:rsidRPr="00CE412C">
        <w:rPr>
          <w:rFonts w:ascii="Arial" w:hAnsi="Arial"/>
          <w:noProof w:val="0"/>
          <w:sz w:val="22"/>
          <w:szCs w:val="22"/>
        </w:rPr>
        <w:t>The distance of the top of a crest above the bottom of a trough</w:t>
      </w:r>
      <w:r w:rsidRPr="00CE412C">
        <w:rPr>
          <w:rFonts w:ascii="Arial" w:hAnsi="Arial"/>
          <w:noProof w:val="0"/>
          <w:sz w:val="22"/>
          <w:szCs w:val="22"/>
        </w:rPr>
        <w:t>.</w:t>
      </w:r>
    </w:p>
    <w:p w14:paraId="224A5770" w14:textId="39FC1116" w:rsidR="000B02C5" w:rsidRPr="00CE412C" w:rsidRDefault="003366A9" w:rsidP="000B02C5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  <w:t>(c)</w:t>
      </w:r>
      <w:r w:rsidRPr="00CE412C">
        <w:rPr>
          <w:rFonts w:ascii="Arial" w:hAnsi="Arial"/>
          <w:noProof w:val="0"/>
          <w:sz w:val="22"/>
          <w:szCs w:val="22"/>
        </w:rPr>
        <w:tab/>
      </w:r>
      <w:r w:rsidR="000B02C5" w:rsidRPr="00CE412C">
        <w:rPr>
          <w:rFonts w:ascii="Arial" w:hAnsi="Arial"/>
          <w:noProof w:val="0"/>
          <w:sz w:val="22"/>
          <w:szCs w:val="22"/>
        </w:rPr>
        <w:t>The distance from the start of a wave to its end</w:t>
      </w:r>
      <w:r w:rsidRPr="00CE412C">
        <w:rPr>
          <w:rFonts w:ascii="Arial" w:hAnsi="Arial"/>
          <w:noProof w:val="0"/>
          <w:sz w:val="22"/>
          <w:szCs w:val="22"/>
        </w:rPr>
        <w:t>.</w:t>
      </w:r>
    </w:p>
    <w:p w14:paraId="19093117" w14:textId="319FF2D4" w:rsidR="000B02C5" w:rsidRPr="00CE412C" w:rsidRDefault="003366A9" w:rsidP="000B02C5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  <w:t>(d)</w:t>
      </w:r>
      <w:r w:rsidRPr="00CE412C">
        <w:rPr>
          <w:rFonts w:ascii="Arial" w:hAnsi="Arial"/>
          <w:noProof w:val="0"/>
          <w:sz w:val="22"/>
          <w:szCs w:val="22"/>
        </w:rPr>
        <w:tab/>
      </w:r>
      <w:r w:rsidR="000B02C5" w:rsidRPr="00CE412C">
        <w:rPr>
          <w:rFonts w:ascii="Arial" w:hAnsi="Arial"/>
          <w:noProof w:val="0"/>
          <w:sz w:val="22"/>
          <w:szCs w:val="22"/>
        </w:rPr>
        <w:t xml:space="preserve">The distance between </w:t>
      </w:r>
      <w:r w:rsidR="000011E7">
        <w:rPr>
          <w:rFonts w:ascii="Arial" w:hAnsi="Arial"/>
          <w:noProof w:val="0"/>
          <w:sz w:val="22"/>
          <w:szCs w:val="22"/>
        </w:rPr>
        <w:t>the tops</w:t>
      </w:r>
      <w:r w:rsidR="000B02C5" w:rsidRPr="00CE412C">
        <w:rPr>
          <w:rFonts w:ascii="Arial" w:hAnsi="Arial"/>
          <w:noProof w:val="0"/>
          <w:sz w:val="22"/>
          <w:szCs w:val="22"/>
        </w:rPr>
        <w:t xml:space="preserve"> of two troughs</w:t>
      </w:r>
      <w:r w:rsidRPr="00CE412C">
        <w:rPr>
          <w:rFonts w:ascii="Arial" w:hAnsi="Arial"/>
          <w:noProof w:val="0"/>
          <w:sz w:val="22"/>
          <w:szCs w:val="22"/>
        </w:rPr>
        <w:t>.</w:t>
      </w:r>
    </w:p>
    <w:p w14:paraId="26B326E3" w14:textId="1D9C18B1" w:rsidR="00E40EC2" w:rsidRPr="00CE412C" w:rsidRDefault="00E40EC2" w:rsidP="000B02C5">
      <w:pPr>
        <w:rPr>
          <w:rFonts w:ascii="Arial" w:hAnsi="Arial"/>
          <w:noProof w:val="0"/>
          <w:sz w:val="22"/>
          <w:szCs w:val="22"/>
        </w:rPr>
      </w:pPr>
    </w:p>
    <w:p w14:paraId="41E78B56" w14:textId="23AD063D" w:rsidR="00E40EC2" w:rsidRPr="00CE412C" w:rsidRDefault="00E40EC2" w:rsidP="00E40EC2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>3.</w:t>
      </w:r>
      <w:r w:rsidRPr="00CE412C">
        <w:rPr>
          <w:rFonts w:ascii="Arial" w:hAnsi="Arial"/>
          <w:noProof w:val="0"/>
          <w:sz w:val="22"/>
          <w:szCs w:val="22"/>
        </w:rPr>
        <w:tab/>
        <w:t xml:space="preserve">Which of the following statements best describes the motion of </w:t>
      </w:r>
      <w:r w:rsidRPr="00CE412C">
        <w:rPr>
          <w:rFonts w:ascii="Arial" w:hAnsi="Arial"/>
          <w:noProof w:val="0"/>
          <w:sz w:val="22"/>
          <w:szCs w:val="22"/>
        </w:rPr>
        <w:tab/>
        <w:t xml:space="preserve">particles </w:t>
      </w:r>
      <w:r w:rsidR="000011E7">
        <w:rPr>
          <w:rFonts w:ascii="Arial" w:hAnsi="Arial"/>
          <w:noProof w:val="0"/>
          <w:sz w:val="22"/>
          <w:szCs w:val="22"/>
        </w:rPr>
        <w:tab/>
      </w:r>
      <w:r w:rsidRPr="00CE412C">
        <w:rPr>
          <w:rFonts w:ascii="Arial" w:hAnsi="Arial"/>
          <w:noProof w:val="0"/>
          <w:sz w:val="22"/>
          <w:szCs w:val="22"/>
        </w:rPr>
        <w:t xml:space="preserve">in a </w:t>
      </w:r>
      <w:r w:rsidRPr="00CE412C">
        <w:rPr>
          <w:rFonts w:ascii="Arial" w:hAnsi="Arial"/>
          <w:b/>
          <w:i/>
          <w:noProof w:val="0"/>
          <w:sz w:val="22"/>
          <w:szCs w:val="22"/>
        </w:rPr>
        <w:t>transverse wave</w:t>
      </w:r>
      <w:r w:rsidRPr="00CE412C">
        <w:rPr>
          <w:rFonts w:ascii="Arial" w:hAnsi="Arial"/>
          <w:noProof w:val="0"/>
          <w:sz w:val="22"/>
          <w:szCs w:val="22"/>
        </w:rPr>
        <w:t>?</w:t>
      </w:r>
    </w:p>
    <w:p w14:paraId="6AD936E9" w14:textId="77777777" w:rsidR="00E40EC2" w:rsidRPr="00CE412C" w:rsidRDefault="00E40EC2" w:rsidP="00E40EC2">
      <w:pPr>
        <w:rPr>
          <w:rFonts w:ascii="Arial" w:hAnsi="Arial"/>
          <w:noProof w:val="0"/>
          <w:sz w:val="22"/>
          <w:szCs w:val="22"/>
        </w:rPr>
      </w:pPr>
    </w:p>
    <w:p w14:paraId="2A1C6C3A" w14:textId="42EE5D4A" w:rsidR="00E40EC2" w:rsidRPr="00CE412C" w:rsidRDefault="003366A9" w:rsidP="00E40EC2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  <w:t>(a)</w:t>
      </w:r>
      <w:r w:rsidR="00E40EC2" w:rsidRPr="00CE412C">
        <w:rPr>
          <w:rFonts w:ascii="Arial" w:hAnsi="Arial"/>
          <w:noProof w:val="0"/>
          <w:sz w:val="22"/>
          <w:szCs w:val="22"/>
        </w:rPr>
        <w:tab/>
        <w:t>The particles vibrate parallel to the direction of energy transfer.</w:t>
      </w:r>
    </w:p>
    <w:p w14:paraId="1F70AFFC" w14:textId="6D2ACA47" w:rsidR="00E40EC2" w:rsidRPr="00CE412C" w:rsidRDefault="003366A9" w:rsidP="00E40EC2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  <w:t>(b)</w:t>
      </w:r>
      <w:r w:rsidR="00E40EC2" w:rsidRPr="00CE412C">
        <w:rPr>
          <w:rFonts w:ascii="Arial" w:hAnsi="Arial"/>
          <w:noProof w:val="0"/>
          <w:sz w:val="22"/>
          <w:szCs w:val="22"/>
        </w:rPr>
        <w:tab/>
        <w:t xml:space="preserve">The particles vibrate at right angles to the direction of energy </w:t>
      </w:r>
      <w:r w:rsidR="00E40EC2" w:rsidRPr="00CE412C">
        <w:rPr>
          <w:rFonts w:ascii="Arial" w:hAnsi="Arial"/>
          <w:noProof w:val="0"/>
          <w:sz w:val="22"/>
          <w:szCs w:val="22"/>
        </w:rPr>
        <w:tab/>
      </w:r>
      <w:r w:rsidR="00E40EC2" w:rsidRPr="00CE412C">
        <w:rPr>
          <w:rFonts w:ascii="Arial" w:hAnsi="Arial"/>
          <w:noProof w:val="0"/>
          <w:sz w:val="22"/>
          <w:szCs w:val="22"/>
        </w:rPr>
        <w:tab/>
      </w:r>
      <w:r w:rsidR="00E40EC2" w:rsidRPr="00CE412C">
        <w:rPr>
          <w:rFonts w:ascii="Arial" w:hAnsi="Arial"/>
          <w:noProof w:val="0"/>
          <w:sz w:val="22"/>
          <w:szCs w:val="22"/>
        </w:rPr>
        <w:tab/>
        <w:t>transfer.</w:t>
      </w:r>
    </w:p>
    <w:p w14:paraId="411C11E4" w14:textId="78FDB612" w:rsidR="00E40EC2" w:rsidRPr="00CE412C" w:rsidRDefault="00E40EC2" w:rsidP="00E40EC2">
      <w:pPr>
        <w:rPr>
          <w:rFonts w:ascii="Arial" w:hAnsi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</w:r>
      <w:r w:rsidR="003366A9" w:rsidRPr="00CE412C">
        <w:rPr>
          <w:rFonts w:ascii="Arial" w:hAnsi="Arial"/>
          <w:noProof w:val="0"/>
          <w:sz w:val="22"/>
          <w:szCs w:val="22"/>
        </w:rPr>
        <w:t>(c)</w:t>
      </w:r>
      <w:r w:rsidRPr="00CE412C">
        <w:rPr>
          <w:rFonts w:ascii="Arial" w:hAnsi="Arial"/>
          <w:noProof w:val="0"/>
          <w:sz w:val="22"/>
          <w:szCs w:val="22"/>
        </w:rPr>
        <w:tab/>
        <w:t xml:space="preserve">The particles gradually spread out parallel to the direction of </w:t>
      </w:r>
      <w:r w:rsidRPr="00CE412C">
        <w:rPr>
          <w:rFonts w:ascii="Arial" w:hAnsi="Arial"/>
          <w:noProof w:val="0"/>
          <w:sz w:val="22"/>
          <w:szCs w:val="22"/>
        </w:rPr>
        <w:tab/>
      </w:r>
      <w:r w:rsidRPr="00CE412C">
        <w:rPr>
          <w:rFonts w:ascii="Arial" w:hAnsi="Arial"/>
          <w:noProof w:val="0"/>
          <w:sz w:val="22"/>
          <w:szCs w:val="22"/>
        </w:rPr>
        <w:tab/>
      </w:r>
      <w:r w:rsidRPr="00CE412C">
        <w:rPr>
          <w:rFonts w:ascii="Arial" w:hAnsi="Arial"/>
          <w:noProof w:val="0"/>
          <w:sz w:val="22"/>
          <w:szCs w:val="22"/>
        </w:rPr>
        <w:tab/>
        <w:t>energy transfer.</w:t>
      </w:r>
    </w:p>
    <w:p w14:paraId="6CE72C45" w14:textId="5E9866CC" w:rsidR="00105F84" w:rsidRPr="00CE412C" w:rsidRDefault="00E40EC2" w:rsidP="00E40EC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/>
          <w:noProof w:val="0"/>
          <w:sz w:val="22"/>
          <w:szCs w:val="22"/>
        </w:rPr>
        <w:tab/>
      </w:r>
      <w:r w:rsidR="003366A9" w:rsidRPr="00CE412C">
        <w:rPr>
          <w:rFonts w:ascii="Arial" w:hAnsi="Arial"/>
          <w:noProof w:val="0"/>
          <w:sz w:val="22"/>
          <w:szCs w:val="22"/>
        </w:rPr>
        <w:t>(d)</w:t>
      </w:r>
      <w:r w:rsidRPr="00CE412C">
        <w:rPr>
          <w:rFonts w:ascii="Arial" w:hAnsi="Arial"/>
          <w:noProof w:val="0"/>
          <w:sz w:val="22"/>
          <w:szCs w:val="22"/>
        </w:rPr>
        <w:tab/>
        <w:t xml:space="preserve">The particles gradually spread out at right angles to the direction </w:t>
      </w:r>
      <w:r w:rsidRPr="00CE412C">
        <w:rPr>
          <w:rFonts w:ascii="Arial" w:hAnsi="Arial"/>
          <w:noProof w:val="0"/>
          <w:sz w:val="22"/>
          <w:szCs w:val="22"/>
        </w:rPr>
        <w:tab/>
      </w:r>
      <w:r w:rsidRPr="00CE412C">
        <w:rPr>
          <w:rFonts w:ascii="Arial" w:hAnsi="Arial"/>
          <w:noProof w:val="0"/>
          <w:sz w:val="22"/>
          <w:szCs w:val="22"/>
        </w:rPr>
        <w:tab/>
        <w:t>of energy transfer.</w:t>
      </w:r>
    </w:p>
    <w:p w14:paraId="7B9A481A" w14:textId="77777777" w:rsidR="00E40EC2" w:rsidRPr="00CE412C" w:rsidRDefault="00E40EC2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8CD0328" w14:textId="77777777" w:rsidR="00B0158C" w:rsidRPr="00CE412C" w:rsidRDefault="00B0158C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4</w:t>
      </w:r>
      <w:r w:rsidR="00B719DA" w:rsidRPr="00CE412C">
        <w:rPr>
          <w:rFonts w:ascii="Arial" w:hAnsi="Arial" w:cs="Arial"/>
          <w:noProof w:val="0"/>
          <w:sz w:val="22"/>
          <w:szCs w:val="22"/>
        </w:rPr>
        <w:t>.</w:t>
      </w:r>
      <w:r w:rsidR="00B719DA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>Refraction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of light is:</w:t>
      </w:r>
    </w:p>
    <w:p w14:paraId="1BFEFD29" w14:textId="77777777" w:rsidR="00B0158C" w:rsidRPr="00CE412C" w:rsidRDefault="00B0158C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042C964" w14:textId="77777777" w:rsidR="00B0158C" w:rsidRPr="00CE412C" w:rsidRDefault="00B0158C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wave motion of light as it passes through a substance.</w:t>
      </w:r>
    </w:p>
    <w:p w14:paraId="3D34BD59" w14:textId="77777777" w:rsidR="00B0158C" w:rsidRPr="00CE412C" w:rsidRDefault="00B0158C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bending of light as it passes from one substance into another.</w:t>
      </w:r>
    </w:p>
    <w:p w14:paraId="2B50C5C4" w14:textId="77777777" w:rsidR="00B0158C" w:rsidRPr="00CE412C" w:rsidRDefault="00B0158C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a reflection of light rays at the surface of a medium.</w:t>
      </w:r>
    </w:p>
    <w:p w14:paraId="54BFC027" w14:textId="77777777" w:rsidR="00B0158C" w:rsidRPr="00CE412C" w:rsidRDefault="00B0158C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failure of light to pass through a very dense substance.</w:t>
      </w:r>
    </w:p>
    <w:p w14:paraId="5B3B6ABD" w14:textId="77777777" w:rsidR="00B719DA" w:rsidRPr="00CE412C" w:rsidRDefault="00B0158C" w:rsidP="00B01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</w:p>
    <w:p w14:paraId="117AB4F2" w14:textId="77777777" w:rsidR="0074772F" w:rsidRPr="00CE412C" w:rsidRDefault="0074772F" w:rsidP="0074772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5</w:t>
      </w:r>
      <w:r w:rsidR="00B719DA" w:rsidRPr="00CE412C">
        <w:rPr>
          <w:rFonts w:ascii="Arial" w:hAnsi="Arial" w:cs="Arial"/>
          <w:noProof w:val="0"/>
          <w:sz w:val="22"/>
          <w:szCs w:val="22"/>
        </w:rPr>
        <w:t>.</w:t>
      </w:r>
      <w:r w:rsidR="00B719DA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 xml:space="preserve">Light travels in </w:t>
      </w:r>
      <w:r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 xml:space="preserve"> lines.</w:t>
      </w:r>
    </w:p>
    <w:p w14:paraId="2B7C6B0D" w14:textId="77777777" w:rsidR="0074772F" w:rsidRPr="00CE412C" w:rsidRDefault="0074772F" w:rsidP="0074772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</w:p>
    <w:p w14:paraId="5F23A1F8" w14:textId="77777777" w:rsidR="0074772F" w:rsidRPr="00CE412C" w:rsidRDefault="0074772F" w:rsidP="0074772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47141A" w:rsidRPr="00CE412C">
        <w:rPr>
          <w:rFonts w:ascii="Arial" w:hAnsi="Arial" w:cs="Arial"/>
          <w:noProof w:val="0"/>
          <w:sz w:val="22"/>
          <w:szCs w:val="22"/>
        </w:rPr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diagonal</w:t>
      </w:r>
    </w:p>
    <w:p w14:paraId="75099589" w14:textId="77777777" w:rsidR="0074772F" w:rsidRPr="00CE412C" w:rsidRDefault="0074772F" w:rsidP="0074772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47141A" w:rsidRPr="00CE412C">
        <w:rPr>
          <w:rFonts w:ascii="Arial" w:hAnsi="Arial" w:cs="Arial"/>
          <w:noProof w:val="0"/>
          <w:sz w:val="22"/>
          <w:szCs w:val="22"/>
        </w:rPr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curved</w:t>
      </w:r>
    </w:p>
    <w:p w14:paraId="0BBA9EEF" w14:textId="77777777" w:rsidR="0074772F" w:rsidRPr="00CE412C" w:rsidRDefault="0074772F" w:rsidP="0074772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47141A" w:rsidRPr="00CE412C">
        <w:rPr>
          <w:rFonts w:ascii="Arial" w:hAnsi="Arial" w:cs="Arial"/>
          <w:noProof w:val="0"/>
          <w:sz w:val="22"/>
          <w:szCs w:val="22"/>
        </w:rPr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horizontal</w:t>
      </w:r>
    </w:p>
    <w:p w14:paraId="116FFB89" w14:textId="77777777" w:rsidR="0074772F" w:rsidRPr="00CE412C" w:rsidRDefault="0047141A" w:rsidP="0074772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="0074772F" w:rsidRPr="00CE412C">
        <w:rPr>
          <w:rFonts w:ascii="Arial" w:hAnsi="Arial" w:cs="Arial"/>
          <w:noProof w:val="0"/>
          <w:sz w:val="22"/>
          <w:szCs w:val="22"/>
        </w:rPr>
        <w:tab/>
        <w:t>straight</w:t>
      </w:r>
    </w:p>
    <w:p w14:paraId="10117FE7" w14:textId="77777777" w:rsidR="00B719DA" w:rsidRPr="00CE412C" w:rsidRDefault="00B719DA" w:rsidP="0074772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3510D9C" w14:textId="6CAB9AC9" w:rsidR="00840D36" w:rsidRPr="00CE412C" w:rsidRDefault="0047141A" w:rsidP="003C1CE8">
      <w:pPr>
        <w:tabs>
          <w:tab w:val="left" w:pos="567"/>
        </w:tabs>
        <w:jc w:val="center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br w:type="page"/>
      </w:r>
    </w:p>
    <w:p w14:paraId="3783F29D" w14:textId="77777777" w:rsidR="00B719DA" w:rsidRPr="00CE412C" w:rsidRDefault="00B719DA" w:rsidP="00840D3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BFF3BD0" w14:textId="7A4129D5" w:rsidR="00C80684" w:rsidRPr="00CE412C" w:rsidRDefault="00171D3C" w:rsidP="00C806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6</w:t>
      </w:r>
      <w:r w:rsidR="00B719DA" w:rsidRPr="00CE412C">
        <w:rPr>
          <w:rFonts w:ascii="Arial" w:hAnsi="Arial" w:cs="Arial"/>
          <w:noProof w:val="0"/>
          <w:sz w:val="22"/>
          <w:szCs w:val="22"/>
        </w:rPr>
        <w:t>.</w:t>
      </w:r>
      <w:r w:rsidR="00B719DA" w:rsidRPr="00CE412C">
        <w:rPr>
          <w:rFonts w:ascii="Arial" w:hAnsi="Arial" w:cs="Arial"/>
          <w:noProof w:val="0"/>
          <w:sz w:val="22"/>
          <w:szCs w:val="22"/>
        </w:rPr>
        <w:tab/>
      </w:r>
      <w:r w:rsidR="00C80684" w:rsidRPr="00CE412C">
        <w:rPr>
          <w:rFonts w:ascii="Arial" w:hAnsi="Arial" w:cs="Arial"/>
          <w:noProof w:val="0"/>
          <w:sz w:val="22"/>
          <w:szCs w:val="22"/>
        </w:rPr>
        <w:t xml:space="preserve">The greater the curvature of a </w:t>
      </w:r>
      <w:r w:rsidR="00C80684" w:rsidRPr="00CE412C">
        <w:rPr>
          <w:rFonts w:ascii="Arial" w:hAnsi="Arial" w:cs="Arial"/>
          <w:b/>
          <w:i/>
          <w:noProof w:val="0"/>
          <w:sz w:val="22"/>
          <w:szCs w:val="22"/>
        </w:rPr>
        <w:t>convex lens</w:t>
      </w:r>
      <w:r w:rsidR="00C80684" w:rsidRPr="00CE412C">
        <w:rPr>
          <w:rFonts w:ascii="Arial" w:hAnsi="Arial" w:cs="Arial"/>
          <w:noProof w:val="0"/>
          <w:sz w:val="22"/>
          <w:szCs w:val="22"/>
        </w:rPr>
        <w:t>:</w:t>
      </w:r>
    </w:p>
    <w:p w14:paraId="69A67F0A" w14:textId="77777777" w:rsidR="00C80684" w:rsidRPr="00CE412C" w:rsidRDefault="00C80684" w:rsidP="00C806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</w:p>
    <w:p w14:paraId="336492BA" w14:textId="77777777" w:rsidR="00C80684" w:rsidRPr="00CE412C" w:rsidRDefault="00C80684" w:rsidP="00C806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more it bends light and hence the shorter the focal length.</w:t>
      </w:r>
    </w:p>
    <w:p w14:paraId="345DB938" w14:textId="77777777" w:rsidR="00C80684" w:rsidRPr="00CE412C" w:rsidRDefault="00C80684" w:rsidP="00C806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more it bends light and hence the longer the focal length.</w:t>
      </w:r>
    </w:p>
    <w:p w14:paraId="0A977669" w14:textId="77777777" w:rsidR="00C80684" w:rsidRPr="00CE412C" w:rsidRDefault="00C80684" w:rsidP="00C806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less it bends light and hence the shorter the focal length.</w:t>
      </w:r>
    </w:p>
    <w:p w14:paraId="6FA63E2F" w14:textId="77777777" w:rsidR="004A1952" w:rsidRPr="00CE412C" w:rsidRDefault="00C80684" w:rsidP="004A195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less it bends light and hence the longer the focal length.</w:t>
      </w:r>
    </w:p>
    <w:p w14:paraId="57AC7913" w14:textId="77777777" w:rsidR="004A1952" w:rsidRPr="00CE412C" w:rsidRDefault="004A1952" w:rsidP="004A195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EADAC3E" w14:textId="55A20BD7" w:rsidR="004A1952" w:rsidRPr="00CE412C" w:rsidRDefault="00171D3C" w:rsidP="004A195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7</w:t>
      </w:r>
      <w:r w:rsidR="004A1952" w:rsidRPr="00CE412C">
        <w:rPr>
          <w:rFonts w:ascii="Arial" w:hAnsi="Arial" w:cs="Arial"/>
          <w:noProof w:val="0"/>
          <w:sz w:val="22"/>
          <w:szCs w:val="22"/>
        </w:rPr>
        <w:t>.</w:t>
      </w:r>
      <w:r w:rsidR="004A1952" w:rsidRPr="00CE412C">
        <w:rPr>
          <w:rFonts w:ascii="Arial" w:hAnsi="Arial" w:cs="Arial"/>
          <w:noProof w:val="0"/>
          <w:sz w:val="22"/>
          <w:szCs w:val="22"/>
        </w:rPr>
        <w:tab/>
        <w:t xml:space="preserve">Mirrors will </w:t>
      </w:r>
      <w:r w:rsidR="004A1952"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="004A1952"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="004A1952"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="004A1952" w:rsidRPr="00CE412C">
        <w:rPr>
          <w:rFonts w:ascii="Arial" w:hAnsi="Arial" w:cs="Arial"/>
          <w:noProof w:val="0"/>
          <w:sz w:val="22"/>
          <w:szCs w:val="22"/>
          <w:u w:val="single"/>
        </w:rPr>
        <w:tab/>
      </w:r>
      <w:r w:rsidR="004A1952" w:rsidRPr="00CE412C">
        <w:rPr>
          <w:rFonts w:ascii="Arial" w:hAnsi="Arial" w:cs="Arial"/>
          <w:noProof w:val="0"/>
          <w:sz w:val="22"/>
          <w:szCs w:val="22"/>
        </w:rPr>
        <w:t xml:space="preserve"> light rays.</w:t>
      </w:r>
    </w:p>
    <w:p w14:paraId="37B56DF0" w14:textId="77777777" w:rsidR="004A1952" w:rsidRPr="00CE412C" w:rsidRDefault="004A1952" w:rsidP="004A195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647587E" w14:textId="77777777" w:rsidR="004A1952" w:rsidRPr="00CE412C" w:rsidRDefault="004A1952" w:rsidP="004A1952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scatter</w:t>
      </w:r>
    </w:p>
    <w:p w14:paraId="3A1ABE7A" w14:textId="77777777" w:rsidR="004A1952" w:rsidRPr="00CE412C" w:rsidRDefault="004A1952" w:rsidP="004A1952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refract</w:t>
      </w:r>
    </w:p>
    <w:p w14:paraId="2F0A2CF5" w14:textId="77777777" w:rsidR="004A1952" w:rsidRPr="00CE412C" w:rsidRDefault="004A1952" w:rsidP="004A1952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transmit</w:t>
      </w:r>
    </w:p>
    <w:p w14:paraId="346B764A" w14:textId="77777777" w:rsidR="004A1952" w:rsidRPr="00CE412C" w:rsidRDefault="004A1952" w:rsidP="004A1952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reflect</w:t>
      </w:r>
    </w:p>
    <w:p w14:paraId="0E5DF92C" w14:textId="77777777" w:rsidR="003C1CE8" w:rsidRPr="00CE412C" w:rsidRDefault="003C1CE8" w:rsidP="004A195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4517094" w14:textId="428ED620" w:rsidR="00FC29F6" w:rsidRPr="00CE412C" w:rsidRDefault="00171D3C" w:rsidP="00FC29F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8</w:t>
      </w:r>
      <w:r w:rsidR="00B719DA" w:rsidRPr="00CE412C">
        <w:rPr>
          <w:rFonts w:ascii="Arial" w:hAnsi="Arial" w:cs="Arial"/>
          <w:noProof w:val="0"/>
          <w:sz w:val="22"/>
          <w:szCs w:val="22"/>
        </w:rPr>
        <w:t>.</w:t>
      </w:r>
      <w:r w:rsidR="00B719DA" w:rsidRPr="00CE412C">
        <w:rPr>
          <w:rFonts w:ascii="Arial" w:hAnsi="Arial" w:cs="Arial"/>
          <w:noProof w:val="0"/>
          <w:sz w:val="22"/>
          <w:szCs w:val="22"/>
        </w:rPr>
        <w:tab/>
      </w:r>
      <w:r w:rsidR="00FC29F6" w:rsidRPr="00CE412C">
        <w:rPr>
          <w:rFonts w:ascii="Arial" w:hAnsi="Arial" w:cs="Arial"/>
          <w:noProof w:val="0"/>
          <w:sz w:val="22"/>
          <w:szCs w:val="22"/>
        </w:rPr>
        <w:t>Refraction can make it difficult to judge the depth of water</w:t>
      </w:r>
      <w:r w:rsidR="00DA5634" w:rsidRPr="00CE412C">
        <w:rPr>
          <w:rFonts w:ascii="Arial" w:hAnsi="Arial" w:cs="Arial"/>
          <w:noProof w:val="0"/>
          <w:sz w:val="22"/>
          <w:szCs w:val="22"/>
        </w:rPr>
        <w:t xml:space="preserve">.  </w:t>
      </w:r>
      <w:r w:rsidR="00FC29F6" w:rsidRPr="00CE412C">
        <w:rPr>
          <w:rFonts w:ascii="Arial" w:hAnsi="Arial" w:cs="Arial"/>
          <w:noProof w:val="0"/>
          <w:sz w:val="22"/>
          <w:szCs w:val="22"/>
        </w:rPr>
        <w:t xml:space="preserve">How is the light shown from the </w:t>
      </w:r>
      <w:r w:rsidR="00FC29F6" w:rsidRPr="00CE412C">
        <w:rPr>
          <w:rFonts w:ascii="Arial" w:hAnsi="Arial" w:cs="Arial"/>
          <w:noProof w:val="0"/>
          <w:sz w:val="22"/>
          <w:szCs w:val="22"/>
        </w:rPr>
        <w:tab/>
        <w:t>point in the diagram bent?</w:t>
      </w:r>
    </w:p>
    <w:p w14:paraId="2358DA13" w14:textId="77777777" w:rsidR="00FC29F6" w:rsidRPr="00CE412C" w:rsidRDefault="00EF3A70" w:rsidP="00FC29F6">
      <w:pPr>
        <w:tabs>
          <w:tab w:val="left" w:pos="567"/>
        </w:tabs>
        <w:jc w:val="center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/>
          <w:lang w:val="en-GB" w:eastAsia="en-GB"/>
        </w:rPr>
        <w:drawing>
          <wp:inline distT="0" distB="0" distL="0" distR="0" wp14:anchorId="30994F99" wp14:editId="048F60CD">
            <wp:extent cx="2915920" cy="2306320"/>
            <wp:effectExtent l="0" t="0" r="0" b="0"/>
            <wp:docPr id="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CB7E" w14:textId="77777777" w:rsidR="00FC29F6" w:rsidRPr="00CE412C" w:rsidRDefault="00FC29F6" w:rsidP="00FC29F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0356A47" w14:textId="77777777" w:rsidR="00FC29F6" w:rsidRPr="00CE412C" w:rsidRDefault="00FC29F6" w:rsidP="00FC29F6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Light from the point is bent towards the normal, making the point seem deeper.</w:t>
      </w:r>
    </w:p>
    <w:p w14:paraId="5C3B06E6" w14:textId="77777777" w:rsidR="00FC29F6" w:rsidRPr="00CE412C" w:rsidRDefault="00FC29F6" w:rsidP="00FC29F6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Light from the point is bent away from the normal, making the point seem shallower.</w:t>
      </w:r>
    </w:p>
    <w:p w14:paraId="5F848EFA" w14:textId="77777777" w:rsidR="00FC29F6" w:rsidRPr="00CE412C" w:rsidRDefault="00FC29F6" w:rsidP="00FC29F6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Light from the point is bent towards the normal, making the point seem shallower.</w:t>
      </w:r>
    </w:p>
    <w:p w14:paraId="7B6DFC76" w14:textId="77777777" w:rsidR="00FC29F6" w:rsidRPr="00CE412C" w:rsidRDefault="00FC29F6" w:rsidP="00FC29F6">
      <w:pPr>
        <w:tabs>
          <w:tab w:val="left" w:pos="567"/>
        </w:tabs>
        <w:ind w:left="360"/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Light from the point is bent away from the normal, making the point seem deeper.</w:t>
      </w:r>
    </w:p>
    <w:p w14:paraId="457B2D6F" w14:textId="77777777" w:rsidR="00B719DA" w:rsidRPr="00CE412C" w:rsidRDefault="00B719DA" w:rsidP="00FC29F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AA86876" w14:textId="6CA89ABD" w:rsidR="00E40EC2" w:rsidRPr="00CE412C" w:rsidRDefault="00171D3C" w:rsidP="000B02C5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9</w:t>
      </w:r>
      <w:r w:rsidR="00B719DA" w:rsidRPr="00CE412C">
        <w:rPr>
          <w:rFonts w:ascii="Arial" w:hAnsi="Arial" w:cs="Arial"/>
          <w:noProof w:val="0"/>
          <w:sz w:val="22"/>
          <w:szCs w:val="22"/>
        </w:rPr>
        <w:t>.</w:t>
      </w:r>
      <w:r w:rsidR="00B719DA" w:rsidRPr="00CE412C">
        <w:rPr>
          <w:rFonts w:ascii="Arial" w:hAnsi="Arial" w:cs="Arial"/>
          <w:noProof w:val="0"/>
          <w:sz w:val="22"/>
          <w:szCs w:val="22"/>
        </w:rPr>
        <w:tab/>
      </w:r>
      <w:r w:rsidR="00E40EC2" w:rsidRPr="00CE412C">
        <w:rPr>
          <w:rFonts w:ascii="Arial" w:hAnsi="Arial" w:cs="Arial"/>
          <w:noProof w:val="0"/>
          <w:color w:val="515151"/>
          <w:sz w:val="22"/>
          <w:szCs w:val="22"/>
        </w:rPr>
        <w:t xml:space="preserve">A man has a black patch over his right eye. He looks into a </w:t>
      </w:r>
      <w:r w:rsidR="00E40EC2" w:rsidRPr="00CE412C">
        <w:rPr>
          <w:rFonts w:ascii="Arial" w:hAnsi="Arial" w:cs="Arial"/>
          <w:b/>
          <w:i/>
          <w:noProof w:val="0"/>
          <w:color w:val="515151"/>
          <w:sz w:val="22"/>
          <w:szCs w:val="22"/>
        </w:rPr>
        <w:t>plane mirror</w:t>
      </w:r>
      <w:r w:rsidR="00E40EC2" w:rsidRPr="00CE412C">
        <w:rPr>
          <w:rFonts w:ascii="Arial" w:hAnsi="Arial" w:cs="Arial"/>
          <w:noProof w:val="0"/>
          <w:color w:val="515151"/>
          <w:sz w:val="22"/>
          <w:szCs w:val="22"/>
        </w:rPr>
        <w:t xml:space="preserve">. Which of the </w:t>
      </w:r>
      <w:r w:rsidR="00E40EC2" w:rsidRPr="00CE412C">
        <w:rPr>
          <w:rFonts w:ascii="Arial" w:hAnsi="Arial" w:cs="Arial"/>
          <w:noProof w:val="0"/>
          <w:color w:val="515151"/>
          <w:sz w:val="22"/>
          <w:szCs w:val="22"/>
        </w:rPr>
        <w:tab/>
        <w:t>following diagrams best describes the image he sees?</w:t>
      </w:r>
    </w:p>
    <w:p w14:paraId="39BC63BD" w14:textId="77777777" w:rsidR="00E40EC2" w:rsidRPr="00CE412C" w:rsidRDefault="00E40EC2" w:rsidP="00E40EC2">
      <w:pPr>
        <w:rPr>
          <w:rFonts w:ascii="Arial" w:hAnsi="Arial"/>
          <w:noProof w:val="0"/>
          <w:sz w:val="22"/>
          <w:szCs w:val="22"/>
        </w:rPr>
      </w:pPr>
    </w:p>
    <w:tbl>
      <w:tblPr>
        <w:tblW w:w="16000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620"/>
        <w:gridCol w:w="14700"/>
      </w:tblGrid>
      <w:tr w:rsidR="00E40EC2" w:rsidRPr="00CE412C" w14:paraId="0440B532" w14:textId="77777777" w:rsidTr="000A4FE4">
        <w:tc>
          <w:tcPr>
            <w:tcW w:w="680" w:type="dxa"/>
            <w:vAlign w:val="center"/>
          </w:tcPr>
          <w:p w14:paraId="0B4B2095" w14:textId="77777777" w:rsidR="00E40EC2" w:rsidRPr="00CE412C" w:rsidRDefault="00E40EC2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  <w:tc>
          <w:tcPr>
            <w:tcW w:w="620" w:type="dxa"/>
            <w:vAlign w:val="center"/>
          </w:tcPr>
          <w:p w14:paraId="5C2D9C37" w14:textId="3D1873EA" w:rsidR="00E40EC2" w:rsidRPr="00CE412C" w:rsidRDefault="008945B4" w:rsidP="000A4FE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</w:pPr>
            <w:r w:rsidRPr="00CE412C"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  <w:t>(a)</w:t>
            </w:r>
          </w:p>
        </w:tc>
        <w:tc>
          <w:tcPr>
            <w:tcW w:w="14700" w:type="dxa"/>
            <w:vAlign w:val="center"/>
          </w:tcPr>
          <w:p w14:paraId="5CCECAA3" w14:textId="77777777" w:rsidR="00E40EC2" w:rsidRPr="00CE412C" w:rsidRDefault="00EF3A70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sz w:val="22"/>
                <w:szCs w:val="22"/>
                <w:lang w:val="en-GB" w:eastAsia="en-GB"/>
              </w:rPr>
              <w:drawing>
                <wp:inline distT="0" distB="0" distL="0" distR="0" wp14:anchorId="0B813F24" wp14:editId="785FF110">
                  <wp:extent cx="548640" cy="548640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EC2" w:rsidRPr="00CE412C" w14:paraId="47AB3EE8" w14:textId="77777777" w:rsidTr="000A4FE4">
        <w:tblPrEx>
          <w:tblBorders>
            <w:top w:val="none" w:sz="0" w:space="0" w:color="auto"/>
          </w:tblBorders>
        </w:tblPrEx>
        <w:tc>
          <w:tcPr>
            <w:tcW w:w="680" w:type="dxa"/>
            <w:vAlign w:val="center"/>
          </w:tcPr>
          <w:p w14:paraId="4173FACF" w14:textId="77777777" w:rsidR="00E40EC2" w:rsidRPr="00CE412C" w:rsidRDefault="00E40EC2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  <w:tc>
          <w:tcPr>
            <w:tcW w:w="620" w:type="dxa"/>
            <w:vAlign w:val="center"/>
          </w:tcPr>
          <w:p w14:paraId="1969A128" w14:textId="6BB254C2" w:rsidR="00E40EC2" w:rsidRPr="00CE412C" w:rsidRDefault="008945B4" w:rsidP="000A4FE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</w:pPr>
            <w:r w:rsidRPr="00CE412C"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  <w:t>(b)</w:t>
            </w:r>
          </w:p>
        </w:tc>
        <w:tc>
          <w:tcPr>
            <w:tcW w:w="14700" w:type="dxa"/>
            <w:vAlign w:val="center"/>
          </w:tcPr>
          <w:p w14:paraId="045839BA" w14:textId="77777777" w:rsidR="00E40EC2" w:rsidRPr="00CE412C" w:rsidRDefault="00EF3A70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sz w:val="22"/>
                <w:szCs w:val="22"/>
                <w:lang w:val="en-GB" w:eastAsia="en-GB"/>
              </w:rPr>
              <w:drawing>
                <wp:inline distT="0" distB="0" distL="0" distR="0" wp14:anchorId="13AFDA5E" wp14:editId="5C58FCD2">
                  <wp:extent cx="558800" cy="558800"/>
                  <wp:effectExtent l="0" t="0" r="0" b="0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EC2" w:rsidRPr="00CE412C" w14:paraId="0C0051A1" w14:textId="77777777" w:rsidTr="000A4FE4">
        <w:tblPrEx>
          <w:tblBorders>
            <w:top w:val="none" w:sz="0" w:space="0" w:color="auto"/>
          </w:tblBorders>
        </w:tblPrEx>
        <w:tc>
          <w:tcPr>
            <w:tcW w:w="680" w:type="dxa"/>
            <w:vAlign w:val="center"/>
          </w:tcPr>
          <w:p w14:paraId="0F9915D0" w14:textId="77777777" w:rsidR="00E40EC2" w:rsidRPr="00CE412C" w:rsidRDefault="00E40EC2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  <w:tc>
          <w:tcPr>
            <w:tcW w:w="620" w:type="dxa"/>
            <w:vAlign w:val="center"/>
          </w:tcPr>
          <w:p w14:paraId="7EE683A2" w14:textId="19A7F408" w:rsidR="00E40EC2" w:rsidRPr="00CE412C" w:rsidRDefault="008945B4" w:rsidP="000A4FE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</w:pPr>
            <w:r w:rsidRPr="00CE412C"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  <w:t>(c)</w:t>
            </w:r>
          </w:p>
        </w:tc>
        <w:tc>
          <w:tcPr>
            <w:tcW w:w="14700" w:type="dxa"/>
            <w:vAlign w:val="center"/>
          </w:tcPr>
          <w:p w14:paraId="6C54CB18" w14:textId="77777777" w:rsidR="00E40EC2" w:rsidRPr="00CE412C" w:rsidRDefault="00EF3A70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sz w:val="22"/>
                <w:szCs w:val="22"/>
                <w:lang w:val="en-GB" w:eastAsia="en-GB"/>
              </w:rPr>
              <w:drawing>
                <wp:inline distT="0" distB="0" distL="0" distR="0" wp14:anchorId="5CE7F8BA" wp14:editId="4A3DDBC0">
                  <wp:extent cx="558800" cy="558800"/>
                  <wp:effectExtent l="0" t="0" r="0" b="0"/>
                  <wp:docPr id="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EC2" w:rsidRPr="00CE412C" w14:paraId="7A01C691" w14:textId="77777777" w:rsidTr="000A4FE4">
        <w:tc>
          <w:tcPr>
            <w:tcW w:w="680" w:type="dxa"/>
            <w:vAlign w:val="center"/>
          </w:tcPr>
          <w:p w14:paraId="03485559" w14:textId="77777777" w:rsidR="00E40EC2" w:rsidRPr="00CE412C" w:rsidRDefault="00E40EC2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  <w:tc>
          <w:tcPr>
            <w:tcW w:w="620" w:type="dxa"/>
            <w:vAlign w:val="center"/>
          </w:tcPr>
          <w:p w14:paraId="08FEF23B" w14:textId="31512C20" w:rsidR="00E40EC2" w:rsidRPr="00CE412C" w:rsidRDefault="008945B4" w:rsidP="000A4FE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</w:pPr>
            <w:r w:rsidRPr="00CE412C">
              <w:rPr>
                <w:rFonts w:ascii="Arial" w:hAnsi="Arial" w:cs="Arial"/>
                <w:b/>
                <w:bCs/>
                <w:noProof w:val="0"/>
                <w:color w:val="8F81B3"/>
                <w:sz w:val="22"/>
                <w:szCs w:val="22"/>
              </w:rPr>
              <w:t>(d)</w:t>
            </w:r>
          </w:p>
        </w:tc>
        <w:tc>
          <w:tcPr>
            <w:tcW w:w="14700" w:type="dxa"/>
            <w:vAlign w:val="center"/>
          </w:tcPr>
          <w:p w14:paraId="379F6C12" w14:textId="77777777" w:rsidR="00E40EC2" w:rsidRPr="00CE412C" w:rsidRDefault="00EF3A70" w:rsidP="000A4FE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CE412C">
              <w:rPr>
                <w:rFonts w:ascii="Arial" w:hAnsi="Arial" w:cs="Arial"/>
                <w:sz w:val="22"/>
                <w:szCs w:val="22"/>
                <w:lang w:val="en-GB" w:eastAsia="en-GB"/>
              </w:rPr>
              <w:drawing>
                <wp:inline distT="0" distB="0" distL="0" distR="0" wp14:anchorId="422428F8" wp14:editId="0044923B">
                  <wp:extent cx="548640" cy="548640"/>
                  <wp:effectExtent l="0" t="0" r="0" b="0"/>
                  <wp:docPr id="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2BAA01" w14:textId="77777777" w:rsidR="00CA0CAD" w:rsidRPr="00CE412C" w:rsidRDefault="00CA0CAD" w:rsidP="00CA0CA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325AF9E" w14:textId="77777777" w:rsidR="00CA0CAD" w:rsidRPr="00CE412C" w:rsidRDefault="00CA0CAD" w:rsidP="00CA0CA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34F5C68" w14:textId="77777777" w:rsidR="003C1CE8" w:rsidRDefault="003C1CE8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br w:type="page"/>
      </w:r>
    </w:p>
    <w:p w14:paraId="07CF36A4" w14:textId="4B1F27A7" w:rsidR="00E72581" w:rsidRPr="00CE412C" w:rsidRDefault="00171D3C" w:rsidP="00E72581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lastRenderedPageBreak/>
        <w:t>10</w:t>
      </w:r>
      <w:r w:rsidR="00CA0CAD" w:rsidRPr="00CE412C">
        <w:rPr>
          <w:rFonts w:ascii="Arial" w:hAnsi="Arial" w:cs="Arial"/>
          <w:noProof w:val="0"/>
          <w:sz w:val="22"/>
          <w:szCs w:val="22"/>
        </w:rPr>
        <w:t>.</w:t>
      </w:r>
      <w:r w:rsidR="00CA0CAD" w:rsidRPr="00CE412C">
        <w:rPr>
          <w:rFonts w:ascii="Arial" w:hAnsi="Arial" w:cs="Arial"/>
          <w:noProof w:val="0"/>
          <w:sz w:val="22"/>
          <w:szCs w:val="22"/>
        </w:rPr>
        <w:tab/>
      </w:r>
      <w:r w:rsidR="00E72581" w:rsidRPr="00CE412C">
        <w:rPr>
          <w:rFonts w:ascii="Arial" w:hAnsi="Arial" w:cs="Arial"/>
          <w:noProof w:val="0"/>
          <w:sz w:val="22"/>
          <w:szCs w:val="22"/>
        </w:rPr>
        <w:t xml:space="preserve">Identify the correct statement about </w:t>
      </w:r>
      <w:r w:rsidR="00E72581" w:rsidRPr="00CE412C">
        <w:rPr>
          <w:rFonts w:ascii="Arial" w:hAnsi="Arial" w:cs="Arial"/>
          <w:b/>
          <w:i/>
          <w:noProof w:val="0"/>
          <w:sz w:val="22"/>
          <w:szCs w:val="22"/>
        </w:rPr>
        <w:t>reflection</w:t>
      </w:r>
      <w:r w:rsidR="00E72581" w:rsidRPr="00CE412C">
        <w:rPr>
          <w:rFonts w:ascii="Arial" w:hAnsi="Arial" w:cs="Arial"/>
          <w:noProof w:val="0"/>
          <w:sz w:val="22"/>
          <w:szCs w:val="22"/>
        </w:rPr>
        <w:t xml:space="preserve"> of light.</w:t>
      </w:r>
    </w:p>
    <w:p w14:paraId="336FD6F8" w14:textId="77777777" w:rsidR="00E72581" w:rsidRPr="00CE412C" w:rsidRDefault="00E72581" w:rsidP="00E72581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496B412" w14:textId="34E6034E" w:rsidR="00E72581" w:rsidRPr="00CE412C" w:rsidRDefault="00E72581" w:rsidP="00E72581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angle of incidence equals the angle of refraction.</w:t>
      </w:r>
    </w:p>
    <w:p w14:paraId="0486F76D" w14:textId="2BF01C8A" w:rsidR="00E72581" w:rsidRPr="00CE412C" w:rsidRDefault="00E72581" w:rsidP="00E72581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reflective coating is commonly placed on the back surface of a plane mirror.</w:t>
      </w:r>
    </w:p>
    <w:p w14:paraId="48CEBEC1" w14:textId="17EFB0E4" w:rsidR="00E72581" w:rsidRPr="00CE412C" w:rsidRDefault="00E72581" w:rsidP="00E72581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The law of reflection only applies to plane mirrors.</w:t>
      </w:r>
    </w:p>
    <w:p w14:paraId="3E78C7C2" w14:textId="02B27B4D" w:rsidR="00E72581" w:rsidRPr="00CE412C" w:rsidRDefault="00E72581" w:rsidP="00E72581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Parallel rays of light are reflected to a focal point in a convex mirror.</w:t>
      </w:r>
    </w:p>
    <w:p w14:paraId="439AA433" w14:textId="77777777" w:rsidR="00E40EC2" w:rsidRPr="00CE412C" w:rsidRDefault="00E40EC2" w:rsidP="00CA0CA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E9A1032" w14:textId="2C68E022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1</w:t>
      </w:r>
      <w:r w:rsidR="00171D3C">
        <w:rPr>
          <w:rFonts w:ascii="Arial" w:hAnsi="Arial" w:cs="Arial"/>
          <w:noProof w:val="0"/>
          <w:sz w:val="22"/>
          <w:szCs w:val="22"/>
        </w:rPr>
        <w:t>1</w:t>
      </w:r>
      <w:r w:rsidRPr="00CE412C">
        <w:rPr>
          <w:rFonts w:ascii="Arial" w:hAnsi="Arial" w:cs="Arial"/>
          <w:noProof w:val="0"/>
          <w:sz w:val="22"/>
          <w:szCs w:val="22"/>
        </w:rPr>
        <w:t>.</w:t>
      </w:r>
      <w:r w:rsidRPr="00CE412C">
        <w:rPr>
          <w:rFonts w:ascii="Arial" w:hAnsi="Arial" w:cs="Arial"/>
          <w:noProof w:val="0"/>
          <w:sz w:val="22"/>
          <w:szCs w:val="22"/>
        </w:rPr>
        <w:tab/>
        <w:t>If you put a hot brick into a bucket of cold water, heat transfers from the:</w:t>
      </w:r>
    </w:p>
    <w:p w14:paraId="176C1593" w14:textId="77777777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8845FDA" w14:textId="34BAC024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 xml:space="preserve">water to the brick. </w:t>
      </w:r>
    </w:p>
    <w:p w14:paraId="795DF18D" w14:textId="2B8DB8BE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brick to the air.</w:t>
      </w:r>
    </w:p>
    <w:p w14:paraId="2408B9BE" w14:textId="36BF2EDB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brick to the water.</w:t>
      </w:r>
    </w:p>
    <w:p w14:paraId="7DCA69E3" w14:textId="31C7FE87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air to the water.</w:t>
      </w:r>
    </w:p>
    <w:p w14:paraId="594D2EB0" w14:textId="77777777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104EE48" w14:textId="01B68798" w:rsidR="004E7B28" w:rsidRPr="00CE412C" w:rsidRDefault="00171D3C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12</w:t>
      </w:r>
      <w:r w:rsidR="004E7B28" w:rsidRPr="00CE412C">
        <w:rPr>
          <w:rFonts w:ascii="Arial" w:hAnsi="Arial" w:cs="Arial"/>
          <w:noProof w:val="0"/>
          <w:sz w:val="22"/>
          <w:szCs w:val="22"/>
        </w:rPr>
        <w:t>.</w:t>
      </w:r>
      <w:r w:rsidR="004E7B28" w:rsidRPr="00CE412C">
        <w:rPr>
          <w:rFonts w:ascii="Arial" w:hAnsi="Arial" w:cs="Arial"/>
          <w:noProof w:val="0"/>
          <w:sz w:val="22"/>
          <w:szCs w:val="22"/>
        </w:rPr>
        <w:tab/>
        <w:t xml:space="preserve">During heat transfer by </w:t>
      </w:r>
      <w:r w:rsidR="004E7B28" w:rsidRPr="00CE412C">
        <w:rPr>
          <w:rFonts w:ascii="Arial" w:hAnsi="Arial" w:cs="Arial"/>
          <w:b/>
          <w:i/>
          <w:noProof w:val="0"/>
          <w:sz w:val="22"/>
          <w:szCs w:val="22"/>
        </w:rPr>
        <w:t>convection</w:t>
      </w:r>
      <w:r w:rsidR="004E7B28" w:rsidRPr="00CE412C">
        <w:rPr>
          <w:rFonts w:ascii="Arial" w:hAnsi="Arial" w:cs="Arial"/>
          <w:noProof w:val="0"/>
          <w:sz w:val="22"/>
          <w:szCs w:val="22"/>
        </w:rPr>
        <w:t>:</w:t>
      </w:r>
    </w:p>
    <w:p w14:paraId="3535F98D" w14:textId="77777777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2B3754E" w14:textId="1933D5C4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energy transfers through a substance, but none of the substance itself moves.</w:t>
      </w:r>
    </w:p>
    <w:p w14:paraId="69A829EE" w14:textId="320BA081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energy transfers through liquids and gases by tiny currents that carry the energy.</w:t>
      </w:r>
    </w:p>
    <w:p w14:paraId="735D89F7" w14:textId="7A46BF95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energy transfers across empty space or through another substance without heating it.</w:t>
      </w:r>
    </w:p>
    <w:p w14:paraId="6682C842" w14:textId="6F2A8C43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D26735" w:rsidRPr="00CE412C">
        <w:rPr>
          <w:rFonts w:ascii="Arial" w:hAnsi="Arial" w:cs="Arial"/>
          <w:noProof w:val="0"/>
          <w:sz w:val="22"/>
          <w:szCs w:val="22"/>
        </w:rPr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conduction and radiation always occur as well.</w:t>
      </w:r>
    </w:p>
    <w:p w14:paraId="46C71066" w14:textId="77777777" w:rsidR="004E7B28" w:rsidRPr="00CE412C" w:rsidRDefault="004E7B28" w:rsidP="004E7B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DCCF4B1" w14:textId="0FBCDCD9" w:rsidR="005E1CD2" w:rsidRPr="00CE412C" w:rsidRDefault="00171D3C" w:rsidP="005E1CD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13</w:t>
      </w:r>
      <w:r w:rsidR="004E7B28" w:rsidRPr="00CE412C">
        <w:rPr>
          <w:rFonts w:ascii="Arial" w:hAnsi="Arial" w:cs="Arial"/>
          <w:noProof w:val="0"/>
          <w:sz w:val="22"/>
          <w:szCs w:val="22"/>
        </w:rPr>
        <w:t>.</w:t>
      </w:r>
      <w:r w:rsidR="004E7B28" w:rsidRPr="00CE412C">
        <w:rPr>
          <w:rFonts w:ascii="Arial" w:hAnsi="Arial" w:cs="Arial"/>
          <w:noProof w:val="0"/>
          <w:sz w:val="22"/>
          <w:szCs w:val="22"/>
        </w:rPr>
        <w:tab/>
      </w:r>
      <w:r w:rsidR="005E1CD2" w:rsidRPr="00CE412C">
        <w:rPr>
          <w:rFonts w:ascii="Arial" w:hAnsi="Arial" w:cs="Arial"/>
          <w:noProof w:val="0"/>
          <w:sz w:val="22"/>
          <w:szCs w:val="22"/>
        </w:rPr>
        <w:t>A sound wave consists of a series of alternate regions of high and low pressure called:</w:t>
      </w:r>
    </w:p>
    <w:p w14:paraId="1AD409C3" w14:textId="77777777" w:rsidR="005E1CD2" w:rsidRPr="00CE412C" w:rsidRDefault="005E1CD2" w:rsidP="005E1CD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</w:p>
    <w:p w14:paraId="5387410D" w14:textId="33E13AB5" w:rsidR="005E1CD2" w:rsidRPr="00CE412C" w:rsidRDefault="005E1CD2" w:rsidP="005E1CD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(a)</w:t>
      </w:r>
      <w:r w:rsidR="003366A9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vibrations.</w:t>
      </w:r>
    </w:p>
    <w:p w14:paraId="06D766F1" w14:textId="2FC66939" w:rsidR="005E1CD2" w:rsidRPr="00CE412C" w:rsidRDefault="005E1CD2" w:rsidP="005E1CD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(b)</w:t>
      </w:r>
      <w:r w:rsidR="003366A9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alternating frequencies.</w:t>
      </w:r>
    </w:p>
    <w:p w14:paraId="1094EF84" w14:textId="70803A65" w:rsidR="005E1CD2" w:rsidRPr="00CE412C" w:rsidRDefault="005E1CD2" w:rsidP="005E1CD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(c)</w:t>
      </w:r>
      <w:r w:rsidR="003366A9"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="003366A9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different media.</w:t>
      </w:r>
    </w:p>
    <w:p w14:paraId="3CB544C3" w14:textId="66914B55" w:rsidR="005E1CD2" w:rsidRPr="00CE412C" w:rsidRDefault="005E1CD2" w:rsidP="005E1CD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(d)</w:t>
      </w:r>
      <w:r w:rsidR="003366A9"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="003366A9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compressions and rarefactions.</w:t>
      </w:r>
    </w:p>
    <w:p w14:paraId="111BD452" w14:textId="77777777" w:rsidR="005E1CD2" w:rsidRPr="00CE412C" w:rsidRDefault="005E1CD2" w:rsidP="005E1CD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3ACFB58" w14:textId="1FD82D5F" w:rsidR="00DE73F5" w:rsidRPr="00CE412C" w:rsidRDefault="00171D3C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14</w:t>
      </w:r>
      <w:r w:rsidR="00DE73F5" w:rsidRPr="00CE412C">
        <w:rPr>
          <w:rFonts w:ascii="Arial" w:hAnsi="Arial" w:cs="Arial"/>
          <w:noProof w:val="0"/>
          <w:sz w:val="22"/>
          <w:szCs w:val="22"/>
        </w:rPr>
        <w:t>.</w:t>
      </w:r>
      <w:r w:rsidR="00DE73F5" w:rsidRPr="00CE412C">
        <w:rPr>
          <w:rFonts w:ascii="Arial" w:hAnsi="Arial" w:cs="Arial"/>
          <w:noProof w:val="0"/>
          <w:sz w:val="22"/>
          <w:szCs w:val="22"/>
        </w:rPr>
        <w:tab/>
        <w:t xml:space="preserve">Light </w:t>
      </w:r>
      <w:r w:rsidR="001F220A" w:rsidRPr="00CE412C">
        <w:rPr>
          <w:rFonts w:ascii="Arial" w:hAnsi="Arial" w:cs="Arial"/>
          <w:noProof w:val="0"/>
          <w:sz w:val="22"/>
          <w:szCs w:val="22"/>
        </w:rPr>
        <w:t>going from air into glass</w:t>
      </w:r>
      <w:r w:rsidR="00DE73F5" w:rsidRPr="00CE412C">
        <w:rPr>
          <w:rFonts w:ascii="Arial" w:hAnsi="Arial" w:cs="Arial"/>
          <w:noProof w:val="0"/>
          <w:sz w:val="22"/>
          <w:szCs w:val="22"/>
        </w:rPr>
        <w:t>:</w:t>
      </w:r>
    </w:p>
    <w:p w14:paraId="4E334997" w14:textId="77777777" w:rsidR="00DE73F5" w:rsidRPr="00CE412C" w:rsidRDefault="00DE73F5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</w:p>
    <w:p w14:paraId="209B11FB" w14:textId="05E50614" w:rsidR="00DE73F5" w:rsidRPr="00CE412C" w:rsidRDefault="00DE73F5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speeds up slightly and bends towards the normal.</w:t>
      </w:r>
    </w:p>
    <w:p w14:paraId="780D81C7" w14:textId="71D6C9BB" w:rsidR="00DE73F5" w:rsidRPr="00CE412C" w:rsidRDefault="00DE73F5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speeds up slightly and bends away from the normal.</w:t>
      </w:r>
    </w:p>
    <w:p w14:paraId="3938A6F4" w14:textId="48C0FABE" w:rsidR="00DE73F5" w:rsidRPr="00CE412C" w:rsidRDefault="00DE73F5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5A29D8" w:rsidRPr="00CE412C">
        <w:rPr>
          <w:rFonts w:ascii="Arial" w:hAnsi="Arial" w:cs="Arial"/>
          <w:noProof w:val="0"/>
          <w:sz w:val="22"/>
          <w:szCs w:val="22"/>
        </w:rPr>
        <w:t>(c)</w:t>
      </w:r>
      <w:r w:rsidR="001F220A" w:rsidRPr="00CE412C">
        <w:rPr>
          <w:rFonts w:ascii="Arial" w:hAnsi="Arial" w:cs="Arial"/>
          <w:noProof w:val="0"/>
          <w:sz w:val="22"/>
          <w:szCs w:val="22"/>
        </w:rPr>
        <w:t xml:space="preserve">     </w:t>
      </w:r>
      <w:r w:rsidRPr="00CE412C">
        <w:rPr>
          <w:rFonts w:ascii="Arial" w:hAnsi="Arial" w:cs="Arial"/>
          <w:noProof w:val="0"/>
          <w:sz w:val="22"/>
          <w:szCs w:val="22"/>
        </w:rPr>
        <w:t>slows down slightly and bends away from the normal.</w:t>
      </w:r>
    </w:p>
    <w:p w14:paraId="4BC1F1BA" w14:textId="0698E032" w:rsidR="00F610F0" w:rsidRPr="00CE412C" w:rsidRDefault="00DE73F5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       </w:t>
      </w:r>
      <w:r w:rsidR="005A29D8" w:rsidRPr="00CE412C">
        <w:rPr>
          <w:rFonts w:ascii="Arial" w:hAnsi="Arial" w:cs="Arial"/>
          <w:noProof w:val="0"/>
          <w:sz w:val="22"/>
          <w:szCs w:val="22"/>
        </w:rPr>
        <w:t>(d)</w:t>
      </w:r>
      <w:r w:rsidR="001F220A" w:rsidRPr="00CE412C">
        <w:rPr>
          <w:rFonts w:ascii="Arial" w:hAnsi="Arial" w:cs="Arial"/>
          <w:noProof w:val="0"/>
          <w:sz w:val="22"/>
          <w:szCs w:val="22"/>
        </w:rPr>
        <w:t xml:space="preserve">     </w:t>
      </w:r>
      <w:r w:rsidRPr="00CE412C">
        <w:rPr>
          <w:rFonts w:ascii="Arial" w:hAnsi="Arial" w:cs="Arial"/>
          <w:noProof w:val="0"/>
          <w:sz w:val="22"/>
          <w:szCs w:val="22"/>
        </w:rPr>
        <w:t>slows down slightly and bends towards the normal.</w:t>
      </w:r>
    </w:p>
    <w:p w14:paraId="6A63479B" w14:textId="77777777" w:rsidR="004E7B28" w:rsidRPr="00CE412C" w:rsidRDefault="004E7B28" w:rsidP="00F610F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DBEF9BE" w14:textId="237200AB" w:rsidR="00AC5E39" w:rsidRPr="00CE412C" w:rsidRDefault="00171D3C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15</w:t>
      </w:r>
      <w:r w:rsidR="00AC5E39" w:rsidRPr="00CE412C">
        <w:rPr>
          <w:rFonts w:ascii="Arial" w:hAnsi="Arial" w:cs="Arial"/>
          <w:noProof w:val="0"/>
          <w:sz w:val="22"/>
          <w:szCs w:val="22"/>
        </w:rPr>
        <w:t>.</w:t>
      </w:r>
      <w:r w:rsidR="00AC5E39" w:rsidRPr="00CE412C">
        <w:rPr>
          <w:rFonts w:ascii="Arial" w:hAnsi="Arial" w:cs="Arial"/>
          <w:noProof w:val="0"/>
          <w:sz w:val="22"/>
          <w:szCs w:val="22"/>
        </w:rPr>
        <w:tab/>
        <w:t xml:space="preserve">If a metal rod is placed in a </w:t>
      </w:r>
      <w:r w:rsidR="003366A9" w:rsidRPr="00CE412C">
        <w:rPr>
          <w:rFonts w:ascii="Arial" w:hAnsi="Arial" w:cs="Arial"/>
          <w:noProof w:val="0"/>
          <w:sz w:val="22"/>
          <w:szCs w:val="22"/>
        </w:rPr>
        <w:t>fire, heat travels along it by:</w:t>
      </w:r>
    </w:p>
    <w:p w14:paraId="227FF891" w14:textId="77777777" w:rsidR="00AC5E39" w:rsidRPr="00CE412C" w:rsidRDefault="00AC5E39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</w:p>
    <w:p w14:paraId="226FA6F9" w14:textId="77777777" w:rsidR="00AC5E39" w:rsidRPr="00CE412C" w:rsidRDefault="00AC5E39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6A6AEB" w:rsidRPr="00CE412C">
        <w:rPr>
          <w:rFonts w:ascii="Arial" w:hAnsi="Arial" w:cs="Arial"/>
          <w:noProof w:val="0"/>
          <w:sz w:val="22"/>
          <w:szCs w:val="22"/>
        </w:rPr>
        <w:t>(a)</w:t>
      </w:r>
      <w:r w:rsidR="006A6AEB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convection.</w:t>
      </w:r>
    </w:p>
    <w:p w14:paraId="30655F32" w14:textId="77777777" w:rsidR="00AC5E39" w:rsidRPr="00CE412C" w:rsidRDefault="00AC5E39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6A6AEB" w:rsidRPr="00CE412C">
        <w:rPr>
          <w:rFonts w:ascii="Arial" w:hAnsi="Arial" w:cs="Arial"/>
          <w:noProof w:val="0"/>
          <w:sz w:val="22"/>
          <w:szCs w:val="22"/>
        </w:rPr>
        <w:t>(b)</w:t>
      </w:r>
      <w:r w:rsidR="006A6AEB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insulation.</w:t>
      </w:r>
    </w:p>
    <w:p w14:paraId="3C01D89B" w14:textId="77777777" w:rsidR="00AC5E39" w:rsidRPr="00CE412C" w:rsidRDefault="00AC5E39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6A6AEB" w:rsidRPr="00CE412C">
        <w:rPr>
          <w:rFonts w:ascii="Arial" w:hAnsi="Arial" w:cs="Arial"/>
          <w:noProof w:val="0"/>
          <w:sz w:val="22"/>
          <w:szCs w:val="22"/>
        </w:rPr>
        <w:t>(c)</w:t>
      </w:r>
      <w:r w:rsidR="006A6AEB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radiation.</w:t>
      </w:r>
    </w:p>
    <w:p w14:paraId="2DDF8B2D" w14:textId="77777777" w:rsidR="00AC5E39" w:rsidRPr="00CE412C" w:rsidRDefault="00AC5E39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6A6AEB" w:rsidRPr="00CE412C">
        <w:rPr>
          <w:rFonts w:ascii="Arial" w:hAnsi="Arial" w:cs="Arial"/>
          <w:noProof w:val="0"/>
          <w:sz w:val="22"/>
          <w:szCs w:val="22"/>
        </w:rPr>
        <w:t>(d)</w:t>
      </w:r>
      <w:r w:rsidR="006A6AEB" w:rsidRPr="00CE412C">
        <w:rPr>
          <w:rFonts w:ascii="Arial" w:hAnsi="Arial" w:cs="Arial"/>
          <w:noProof w:val="0"/>
          <w:sz w:val="22"/>
          <w:szCs w:val="22"/>
        </w:rPr>
        <w:tab/>
      </w:r>
      <w:r w:rsidRPr="00CE412C">
        <w:rPr>
          <w:rFonts w:ascii="Arial" w:hAnsi="Arial" w:cs="Arial"/>
          <w:noProof w:val="0"/>
          <w:sz w:val="22"/>
          <w:szCs w:val="22"/>
        </w:rPr>
        <w:t>conduction.</w:t>
      </w:r>
    </w:p>
    <w:p w14:paraId="73EB0128" w14:textId="77777777" w:rsidR="006A6AEB" w:rsidRPr="00CE412C" w:rsidRDefault="006A6AEB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9984422" w14:textId="26CCE74A" w:rsidR="00135A73" w:rsidRPr="00CE412C" w:rsidRDefault="00171D3C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16</w:t>
      </w:r>
      <w:r w:rsidR="006A6AEB" w:rsidRPr="00CE412C">
        <w:rPr>
          <w:rFonts w:ascii="Arial" w:hAnsi="Arial" w:cs="Arial"/>
          <w:noProof w:val="0"/>
          <w:sz w:val="22"/>
          <w:szCs w:val="22"/>
        </w:rPr>
        <w:t>.</w:t>
      </w:r>
      <w:r w:rsidR="006A6AEB" w:rsidRPr="00CE412C">
        <w:rPr>
          <w:rFonts w:ascii="Arial" w:hAnsi="Arial" w:cs="Arial"/>
          <w:noProof w:val="0"/>
          <w:sz w:val="22"/>
          <w:szCs w:val="22"/>
        </w:rPr>
        <w:tab/>
      </w:r>
      <w:r w:rsidR="00135A73" w:rsidRPr="00CE412C">
        <w:rPr>
          <w:rFonts w:ascii="Arial" w:hAnsi="Arial" w:cs="Arial"/>
          <w:noProof w:val="0"/>
          <w:sz w:val="22"/>
          <w:szCs w:val="22"/>
        </w:rPr>
        <w:t xml:space="preserve">Which of the following is an example of </w:t>
      </w:r>
      <w:r w:rsidR="00135A73" w:rsidRPr="00CE412C">
        <w:rPr>
          <w:rFonts w:ascii="Arial" w:hAnsi="Arial" w:cs="Arial"/>
          <w:b/>
          <w:i/>
          <w:noProof w:val="0"/>
          <w:sz w:val="22"/>
          <w:szCs w:val="22"/>
        </w:rPr>
        <w:t>convection</w:t>
      </w:r>
      <w:r w:rsidR="00135A73" w:rsidRPr="00CE412C">
        <w:rPr>
          <w:rFonts w:ascii="Arial" w:hAnsi="Arial" w:cs="Arial"/>
          <w:noProof w:val="0"/>
          <w:sz w:val="22"/>
          <w:szCs w:val="22"/>
        </w:rPr>
        <w:t xml:space="preserve"> of heat?</w:t>
      </w:r>
    </w:p>
    <w:p w14:paraId="017A95B6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</w:p>
    <w:p w14:paraId="56CE13EC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Smoke from a fire always rises up over the fire.</w:t>
      </w:r>
    </w:p>
    <w:p w14:paraId="3ADF3667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Many stainless steel saucepans have aluminium bases.</w:t>
      </w:r>
    </w:p>
    <w:p w14:paraId="2036E16A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Solar hot water systems on a roof are painted black.</w:t>
      </w:r>
    </w:p>
    <w:p w14:paraId="74726ABC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Electric heaters have silver coloured reflectors behind the elements.</w:t>
      </w:r>
    </w:p>
    <w:p w14:paraId="64759638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E10E027" w14:textId="1606E3F8" w:rsidR="00135A73" w:rsidRPr="00CE412C" w:rsidRDefault="00171D3C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17</w:t>
      </w:r>
      <w:r w:rsidR="00135A73" w:rsidRPr="00CE412C">
        <w:rPr>
          <w:rFonts w:ascii="Arial" w:hAnsi="Arial" w:cs="Arial"/>
          <w:noProof w:val="0"/>
          <w:sz w:val="22"/>
          <w:szCs w:val="22"/>
        </w:rPr>
        <w:t>.</w:t>
      </w:r>
      <w:r w:rsidR="00135A73" w:rsidRPr="00CE412C">
        <w:rPr>
          <w:rFonts w:ascii="Arial" w:hAnsi="Arial" w:cs="Arial"/>
          <w:noProof w:val="0"/>
          <w:sz w:val="22"/>
          <w:szCs w:val="22"/>
        </w:rPr>
        <w:tab/>
        <w:t xml:space="preserve">If you sit on the edge of a swimming pool and dangle your leg in the water, your leg appears </w:t>
      </w:r>
      <w:r w:rsidR="00135A73" w:rsidRPr="00CE412C">
        <w:rPr>
          <w:rFonts w:ascii="Arial" w:hAnsi="Arial" w:cs="Arial"/>
          <w:noProof w:val="0"/>
          <w:sz w:val="22"/>
          <w:szCs w:val="22"/>
        </w:rPr>
        <w:tab/>
        <w:t>to bend where it enters the water. This is because of a behaviour of light c</w:t>
      </w:r>
      <w:r w:rsidR="00F134AF" w:rsidRPr="00CE412C">
        <w:rPr>
          <w:rFonts w:ascii="Arial" w:hAnsi="Arial" w:cs="Arial"/>
          <w:noProof w:val="0"/>
          <w:sz w:val="22"/>
          <w:szCs w:val="22"/>
        </w:rPr>
        <w:t>alled:</w:t>
      </w:r>
    </w:p>
    <w:p w14:paraId="3873EAAC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</w:p>
    <w:p w14:paraId="51FE8C4B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(a)</w:t>
      </w:r>
      <w:r w:rsidRPr="00CE412C">
        <w:rPr>
          <w:rFonts w:ascii="Arial" w:hAnsi="Arial" w:cs="Arial"/>
          <w:noProof w:val="0"/>
          <w:sz w:val="22"/>
          <w:szCs w:val="22"/>
        </w:rPr>
        <w:tab/>
        <w:t>diffuse reflection.</w:t>
      </w:r>
    </w:p>
    <w:p w14:paraId="2D5901D9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sz w:val="22"/>
          <w:szCs w:val="22"/>
        </w:rPr>
        <w:tab/>
        <w:t>refraction.</w:t>
      </w:r>
    </w:p>
    <w:p w14:paraId="4AA8AB30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(c)</w:t>
      </w:r>
      <w:r w:rsidRPr="00CE412C">
        <w:rPr>
          <w:rFonts w:ascii="Arial" w:hAnsi="Arial" w:cs="Arial"/>
          <w:noProof w:val="0"/>
          <w:sz w:val="22"/>
          <w:szCs w:val="22"/>
        </w:rPr>
        <w:tab/>
        <w:t>regular reflection.</w:t>
      </w:r>
    </w:p>
    <w:p w14:paraId="43BC239C" w14:textId="77777777" w:rsidR="00135A73" w:rsidRPr="00CE412C" w:rsidRDefault="00135A73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 xml:space="preserve">  </w:t>
      </w:r>
      <w:r w:rsidRPr="00CE412C">
        <w:rPr>
          <w:rFonts w:ascii="Arial" w:hAnsi="Arial" w:cs="Arial"/>
          <w:noProof w:val="0"/>
          <w:sz w:val="22"/>
          <w:szCs w:val="22"/>
        </w:rPr>
        <w:tab/>
        <w:t>(d)</w:t>
      </w:r>
      <w:r w:rsidRPr="00CE412C">
        <w:rPr>
          <w:rFonts w:ascii="Arial" w:hAnsi="Arial" w:cs="Arial"/>
          <w:noProof w:val="0"/>
          <w:sz w:val="22"/>
          <w:szCs w:val="22"/>
        </w:rPr>
        <w:tab/>
        <w:t>absorption.</w:t>
      </w:r>
    </w:p>
    <w:p w14:paraId="23AEE2FA" w14:textId="77777777" w:rsidR="001A566F" w:rsidRPr="00CE412C" w:rsidRDefault="001A566F" w:rsidP="00135A73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31EC761" w14:textId="23299E66" w:rsidR="003366A9" w:rsidRPr="00CE412C" w:rsidRDefault="00171D3C" w:rsidP="003366A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lastRenderedPageBreak/>
        <w:t>18</w:t>
      </w:r>
      <w:r w:rsidR="001A566F" w:rsidRPr="00CE412C">
        <w:rPr>
          <w:rFonts w:ascii="Arial" w:hAnsi="Arial" w:cs="Arial"/>
          <w:noProof w:val="0"/>
          <w:sz w:val="22"/>
          <w:szCs w:val="22"/>
        </w:rPr>
        <w:t>.</w:t>
      </w:r>
      <w:r w:rsidR="001A566F" w:rsidRPr="00CE412C">
        <w:rPr>
          <w:rFonts w:ascii="Arial" w:hAnsi="Arial" w:cs="Arial"/>
          <w:noProof w:val="0"/>
          <w:sz w:val="22"/>
          <w:szCs w:val="22"/>
        </w:rPr>
        <w:tab/>
      </w:r>
      <w:r w:rsidR="003366A9" w:rsidRPr="00CE412C">
        <w:rPr>
          <w:rFonts w:ascii="Arial" w:hAnsi="Arial" w:cs="Arial"/>
          <w:noProof w:val="0"/>
          <w:sz w:val="22"/>
          <w:szCs w:val="22"/>
        </w:rPr>
        <w:t xml:space="preserve">Which of the following best describes the meaning of </w:t>
      </w:r>
      <w:r w:rsidR="003366A9" w:rsidRPr="003C1CE8">
        <w:rPr>
          <w:rFonts w:ascii="Arial" w:hAnsi="Arial" w:cs="Arial"/>
          <w:b/>
          <w:i/>
          <w:noProof w:val="0"/>
          <w:sz w:val="22"/>
          <w:szCs w:val="22"/>
        </w:rPr>
        <w:t>conduction</w:t>
      </w:r>
      <w:r w:rsidR="003366A9" w:rsidRPr="00CE412C">
        <w:rPr>
          <w:rFonts w:ascii="Arial" w:hAnsi="Arial" w:cs="Arial"/>
          <w:noProof w:val="0"/>
          <w:sz w:val="22"/>
          <w:szCs w:val="22"/>
        </w:rPr>
        <w:t xml:space="preserve"> of heat?</w:t>
      </w:r>
    </w:p>
    <w:p w14:paraId="1E705F26" w14:textId="3D918818" w:rsidR="001A566F" w:rsidRPr="00CE412C" w:rsidRDefault="001A566F" w:rsidP="003366A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F9A67EE" w14:textId="7CB12FD5" w:rsidR="003366A9" w:rsidRPr="00CE412C" w:rsidRDefault="003366A9" w:rsidP="003366A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F134AF" w:rsidRPr="00CE412C">
        <w:rPr>
          <w:rFonts w:ascii="Arial" w:hAnsi="Arial" w:cs="Arial"/>
          <w:noProof w:val="0"/>
          <w:sz w:val="22"/>
          <w:szCs w:val="22"/>
        </w:rPr>
        <w:t>(a)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noProof w:val="0"/>
          <w:sz w:val="22"/>
          <w:szCs w:val="22"/>
        </w:rPr>
        <w:tab/>
        <w:t>It is the transfer of heat due to the movement of groups of energetic particles.</w:t>
      </w:r>
    </w:p>
    <w:p w14:paraId="5191D9B8" w14:textId="6E2A203C" w:rsidR="003366A9" w:rsidRPr="00CE412C" w:rsidRDefault="003366A9" w:rsidP="003366A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F134AF" w:rsidRPr="00CE412C">
        <w:rPr>
          <w:rFonts w:ascii="Arial" w:hAnsi="Arial" w:cs="Arial"/>
          <w:noProof w:val="0"/>
          <w:sz w:val="22"/>
          <w:szCs w:val="22"/>
        </w:rPr>
        <w:t>(b)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noProof w:val="0"/>
          <w:sz w:val="22"/>
          <w:szCs w:val="22"/>
        </w:rPr>
        <w:tab/>
        <w:t>It is the transfer of heat due to collisions between neighbouring vibrating particles.</w:t>
      </w:r>
    </w:p>
    <w:p w14:paraId="635A53E3" w14:textId="2B9438A7" w:rsidR="003366A9" w:rsidRPr="00CE412C" w:rsidRDefault="003366A9" w:rsidP="003366A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F134AF" w:rsidRPr="00CE412C">
        <w:rPr>
          <w:rFonts w:ascii="Arial" w:hAnsi="Arial" w:cs="Arial"/>
          <w:noProof w:val="0"/>
          <w:sz w:val="22"/>
          <w:szCs w:val="22"/>
        </w:rPr>
        <w:t>(c)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noProof w:val="0"/>
          <w:sz w:val="22"/>
          <w:szCs w:val="22"/>
        </w:rPr>
        <w:tab/>
        <w:t>It is the transfer of heat due to the emission of infra-red radiation.</w:t>
      </w:r>
    </w:p>
    <w:p w14:paraId="1B5128D3" w14:textId="004B6DE6" w:rsidR="003366A9" w:rsidRPr="00CE412C" w:rsidRDefault="003366A9" w:rsidP="003366A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F134AF" w:rsidRPr="00CE412C">
        <w:rPr>
          <w:rFonts w:ascii="Arial" w:hAnsi="Arial" w:cs="Arial"/>
          <w:noProof w:val="0"/>
          <w:sz w:val="22"/>
          <w:szCs w:val="22"/>
        </w:rPr>
        <w:t>(d)</w:t>
      </w:r>
      <w:r w:rsidRPr="00CE412C">
        <w:rPr>
          <w:rFonts w:ascii="Arial" w:hAnsi="Arial" w:cs="Arial"/>
          <w:noProof w:val="0"/>
          <w:sz w:val="22"/>
          <w:szCs w:val="22"/>
        </w:rPr>
        <w:t xml:space="preserve"> </w:t>
      </w:r>
      <w:r w:rsidRPr="00CE412C">
        <w:rPr>
          <w:rFonts w:ascii="Arial" w:hAnsi="Arial" w:cs="Arial"/>
          <w:noProof w:val="0"/>
          <w:sz w:val="22"/>
          <w:szCs w:val="22"/>
        </w:rPr>
        <w:tab/>
        <w:t>It is the transfer of heat due to the flow of electrons.</w:t>
      </w:r>
    </w:p>
    <w:p w14:paraId="2B86A543" w14:textId="77777777" w:rsidR="003366A9" w:rsidRPr="00CE412C" w:rsidRDefault="003366A9" w:rsidP="003366A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7FEEAE7" w14:textId="77777777" w:rsidR="006A6AEB" w:rsidRPr="00CE412C" w:rsidRDefault="006A6AEB" w:rsidP="00AC5E3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9867F4D" w14:textId="77777777" w:rsidR="00B719DA" w:rsidRPr="00CE412C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7CE8F94" w14:textId="342342A5" w:rsidR="00B719DA" w:rsidRPr="00CE412C" w:rsidRDefault="00B719DA">
      <w:pPr>
        <w:tabs>
          <w:tab w:val="left" w:pos="567"/>
        </w:tabs>
        <w:rPr>
          <w:rFonts w:ascii="Arial" w:hAnsi="Arial" w:cs="Arial"/>
          <w:b/>
          <w:noProof w:val="0"/>
          <w:sz w:val="22"/>
          <w:szCs w:val="22"/>
        </w:rPr>
      </w:pPr>
      <w:bookmarkStart w:id="0" w:name="OLE_LINK1"/>
      <w:r w:rsidRPr="00CE412C">
        <w:rPr>
          <w:rFonts w:ascii="Arial" w:hAnsi="Arial" w:cs="Arial"/>
          <w:b/>
          <w:i/>
          <w:noProof w:val="0"/>
          <w:sz w:val="22"/>
          <w:szCs w:val="22"/>
        </w:rPr>
        <w:t>Short Answer</w:t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ab/>
      </w:r>
      <w:r w:rsidRPr="00CE412C">
        <w:rPr>
          <w:rFonts w:ascii="Arial" w:hAnsi="Arial" w:cs="Arial"/>
          <w:b/>
          <w:i/>
          <w:noProof w:val="0"/>
          <w:sz w:val="22"/>
          <w:szCs w:val="22"/>
        </w:rPr>
        <w:tab/>
      </w:r>
      <w:r w:rsidRPr="00CE412C">
        <w:rPr>
          <w:rFonts w:ascii="Arial" w:hAnsi="Arial" w:cs="Arial"/>
          <w:b/>
          <w:noProof w:val="0"/>
          <w:sz w:val="22"/>
          <w:szCs w:val="22"/>
        </w:rPr>
        <w:t>Write the answer to the questions in the spaces provided.</w:t>
      </w:r>
    </w:p>
    <w:bookmarkEnd w:id="0"/>
    <w:p w14:paraId="7A66FC1A" w14:textId="77777777" w:rsidR="00B719DA" w:rsidRPr="00CE412C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BE25B64" w14:textId="6171CFB5" w:rsidR="00181E82" w:rsidRPr="00CE412C" w:rsidRDefault="00105F84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sz w:val="22"/>
          <w:szCs w:val="22"/>
        </w:rPr>
      </w:pPr>
      <w:r w:rsidRPr="00CE412C">
        <w:rPr>
          <w:rFonts w:ascii="Arial" w:hAnsi="Arial" w:cs="Arial"/>
          <w:noProof w:val="0"/>
          <w:sz w:val="22"/>
          <w:szCs w:val="22"/>
        </w:rPr>
        <w:t>1.</w:t>
      </w:r>
      <w:r w:rsidRPr="00CE412C">
        <w:rPr>
          <w:rFonts w:ascii="Arial" w:hAnsi="Arial" w:cs="Arial"/>
          <w:noProof w:val="0"/>
          <w:sz w:val="22"/>
          <w:szCs w:val="22"/>
        </w:rPr>
        <w:tab/>
      </w:r>
      <w:r w:rsidR="00793342" w:rsidRPr="00CE412C">
        <w:rPr>
          <w:rFonts w:ascii="Arial" w:hAnsi="Arial" w:cs="Arial"/>
          <w:noProof w:val="0"/>
          <w:sz w:val="22"/>
          <w:szCs w:val="22"/>
        </w:rPr>
        <w:t>(a)</w:t>
      </w:r>
      <w:r w:rsidR="00793342" w:rsidRPr="00CE412C">
        <w:rPr>
          <w:rFonts w:ascii="Arial" w:hAnsi="Arial" w:cs="Arial"/>
          <w:noProof w:val="0"/>
          <w:sz w:val="22"/>
          <w:szCs w:val="22"/>
        </w:rPr>
        <w:tab/>
      </w:r>
      <w:r w:rsidR="00ED67B1" w:rsidRPr="00CE412C">
        <w:rPr>
          <w:rFonts w:ascii="Arial" w:hAnsi="Arial" w:cs="Arial"/>
          <w:noProof w:val="0"/>
          <w:sz w:val="22"/>
          <w:szCs w:val="22"/>
        </w:rPr>
        <w:t>Label the following diagram</w:t>
      </w:r>
      <w:r w:rsidR="000011E7">
        <w:rPr>
          <w:rFonts w:ascii="Arial" w:hAnsi="Arial" w:cs="Arial"/>
          <w:noProof w:val="0"/>
          <w:sz w:val="22"/>
          <w:szCs w:val="22"/>
        </w:rPr>
        <w:t xml:space="preserve"> using the words at the </w:t>
      </w:r>
      <w:r w:rsidR="00450C16">
        <w:rPr>
          <w:rFonts w:ascii="Arial" w:hAnsi="Arial" w:cs="Arial"/>
          <w:noProof w:val="0"/>
          <w:sz w:val="22"/>
          <w:szCs w:val="22"/>
        </w:rPr>
        <w:t>right.</w:t>
      </w:r>
      <w:r w:rsidR="000011E7">
        <w:rPr>
          <w:rFonts w:ascii="Arial" w:hAnsi="Arial" w:cs="Arial"/>
          <w:noProof w:val="0"/>
          <w:sz w:val="22"/>
          <w:szCs w:val="22"/>
        </w:rPr>
        <w:tab/>
      </w:r>
      <w:r w:rsidR="000011E7">
        <w:rPr>
          <w:rFonts w:ascii="Arial" w:hAnsi="Arial" w:cs="Arial"/>
          <w:noProof w:val="0"/>
          <w:sz w:val="22"/>
          <w:szCs w:val="22"/>
        </w:rPr>
        <w:tab/>
      </w:r>
      <w:r w:rsidR="000011E7">
        <w:rPr>
          <w:rFonts w:ascii="Arial" w:hAnsi="Arial" w:cs="Arial"/>
          <w:noProof w:val="0"/>
          <w:sz w:val="22"/>
          <w:szCs w:val="22"/>
        </w:rPr>
        <w:tab/>
      </w:r>
      <w:r w:rsidR="000011E7">
        <w:rPr>
          <w:rFonts w:ascii="Arial" w:hAnsi="Arial" w:cs="Arial"/>
          <w:noProof w:val="0"/>
          <w:sz w:val="22"/>
          <w:szCs w:val="22"/>
        </w:rPr>
        <w:tab/>
      </w:r>
      <w:r w:rsidR="002B7CCA" w:rsidRPr="00CE412C">
        <w:rPr>
          <w:rFonts w:ascii="Arial" w:hAnsi="Arial" w:cs="Arial"/>
          <w:noProof w:val="0"/>
          <w:sz w:val="22"/>
          <w:szCs w:val="22"/>
        </w:rPr>
        <w:t>(4</w:t>
      </w:r>
      <w:r w:rsidR="00793342" w:rsidRPr="00CE412C">
        <w:rPr>
          <w:rFonts w:ascii="Arial" w:hAnsi="Arial" w:cs="Arial"/>
          <w:noProof w:val="0"/>
          <w:sz w:val="22"/>
          <w:szCs w:val="22"/>
        </w:rPr>
        <w:t xml:space="preserve"> marks)</w:t>
      </w:r>
    </w:p>
    <w:p w14:paraId="15D9058A" w14:textId="77777777" w:rsidR="00181E82" w:rsidRPr="00CE412C" w:rsidRDefault="00181E82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sz w:val="22"/>
          <w:szCs w:val="22"/>
        </w:rPr>
      </w:pPr>
    </w:p>
    <w:p w14:paraId="41B63C6D" w14:textId="77777777" w:rsidR="00181E82" w:rsidRPr="00CE412C" w:rsidRDefault="00EF3A70" w:rsidP="00ED67B1">
      <w:pPr>
        <w:tabs>
          <w:tab w:val="left" w:pos="567"/>
          <w:tab w:val="left" w:pos="1120"/>
        </w:tabs>
        <w:jc w:val="center"/>
        <w:rPr>
          <w:rFonts w:ascii="Arial" w:hAnsi="Arial" w:cs="Arial"/>
          <w:noProof w:val="0"/>
          <w:sz w:val="22"/>
          <w:szCs w:val="22"/>
        </w:rPr>
      </w:pPr>
      <w:r w:rsidRPr="00CE412C">
        <w:rPr>
          <w:lang w:val="en-GB" w:eastAsia="en-GB"/>
        </w:rPr>
        <w:drawing>
          <wp:inline distT="0" distB="0" distL="0" distR="0" wp14:anchorId="61AA96A2" wp14:editId="179961C8">
            <wp:extent cx="6154451" cy="3166236"/>
            <wp:effectExtent l="0" t="0" r="0" b="889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30" cy="317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8EB68" w14:textId="77777777" w:rsidR="00181E82" w:rsidRPr="00CE412C" w:rsidRDefault="00181E82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sz w:val="22"/>
          <w:szCs w:val="22"/>
        </w:rPr>
      </w:pPr>
    </w:p>
    <w:p w14:paraId="2DABA509" w14:textId="77777777" w:rsidR="004E7B28" w:rsidRPr="00CE412C" w:rsidRDefault="004E7B28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2CE72336" w14:textId="77777777" w:rsidR="00CF0FE8" w:rsidRPr="00CE412C" w:rsidRDefault="00CF0FE8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>(b)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Which of these </w:t>
      </w:r>
      <w:r w:rsidR="009219D5" w:rsidRPr="00CE412C">
        <w:rPr>
          <w:rFonts w:ascii="Arial" w:hAnsi="Arial" w:cs="Arial"/>
          <w:noProof w:val="0"/>
          <w:color w:val="000000"/>
          <w:sz w:val="22"/>
          <w:szCs w:val="22"/>
        </w:rPr>
        <w:t>(</w:t>
      </w:r>
      <w:r w:rsidR="009219D5" w:rsidRPr="00171D3C">
        <w:rPr>
          <w:rFonts w:ascii="Arial" w:hAnsi="Arial" w:cs="Arial"/>
          <w:b/>
          <w:i/>
          <w:noProof w:val="0"/>
          <w:color w:val="000000"/>
          <w:sz w:val="22"/>
          <w:szCs w:val="22"/>
        </w:rPr>
        <w:t>transverse</w:t>
      </w:r>
      <w:r w:rsidR="009219D5"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 or </w:t>
      </w:r>
      <w:r w:rsidR="009219D5" w:rsidRPr="00171D3C">
        <w:rPr>
          <w:rFonts w:ascii="Arial" w:hAnsi="Arial" w:cs="Arial"/>
          <w:b/>
          <w:i/>
          <w:noProof w:val="0"/>
          <w:color w:val="000000"/>
          <w:sz w:val="22"/>
          <w:szCs w:val="22"/>
        </w:rPr>
        <w:t>longitudinal</w:t>
      </w:r>
      <w:r w:rsidR="009219D5"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) 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describes </w:t>
      </w:r>
      <w:r w:rsidR="004E7B28" w:rsidRPr="00CE412C">
        <w:rPr>
          <w:rFonts w:ascii="Arial" w:hAnsi="Arial" w:cs="Arial"/>
          <w:noProof w:val="0"/>
          <w:color w:val="000000"/>
          <w:sz w:val="22"/>
          <w:szCs w:val="22"/>
        </w:rPr>
        <w:t>a light wave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? </w:t>
      </w:r>
      <w:r w:rsidR="00793342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793342"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>(1 mark)</w:t>
      </w:r>
    </w:p>
    <w:p w14:paraId="3A3E9965" w14:textId="77777777" w:rsidR="00CF0FE8" w:rsidRPr="00CE412C" w:rsidRDefault="00CF0FE8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0E8F9C2C" w14:textId="77777777" w:rsidR="00CF0FE8" w:rsidRPr="00CE412C" w:rsidRDefault="009219D5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color w:val="000000"/>
          <w:sz w:val="22"/>
          <w:szCs w:val="22"/>
          <w:u w:val="single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</w:p>
    <w:p w14:paraId="36670DB7" w14:textId="77777777" w:rsidR="009219D5" w:rsidRPr="00CE412C" w:rsidRDefault="009219D5" w:rsidP="009219D5">
      <w:pPr>
        <w:tabs>
          <w:tab w:val="left" w:pos="567"/>
          <w:tab w:val="left" w:pos="1120"/>
        </w:tabs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 </w:t>
      </w:r>
    </w:p>
    <w:p w14:paraId="2A85F522" w14:textId="77777777" w:rsidR="00CF0FE8" w:rsidRPr="00CE412C" w:rsidRDefault="009219D5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7019D00C" w14:textId="77777777" w:rsidR="00B719DA" w:rsidRPr="00CE412C" w:rsidRDefault="00B719DA" w:rsidP="00CF0FE8">
      <w:pPr>
        <w:tabs>
          <w:tab w:val="left" w:pos="567"/>
          <w:tab w:val="left" w:pos="1120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40682AB3" w14:textId="77777777" w:rsidR="00171D3C" w:rsidRDefault="00171D3C">
      <w:pPr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br w:type="page"/>
      </w:r>
    </w:p>
    <w:p w14:paraId="294F4D21" w14:textId="47C08982" w:rsidR="00AD22E0" w:rsidRPr="00CE412C" w:rsidRDefault="008A3404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lastRenderedPageBreak/>
        <w:t>2</w:t>
      </w:r>
      <w:r w:rsidR="00B719DA" w:rsidRPr="00CE412C">
        <w:rPr>
          <w:rFonts w:ascii="Arial" w:hAnsi="Arial" w:cs="Arial"/>
          <w:noProof w:val="0"/>
          <w:color w:val="000000"/>
          <w:sz w:val="22"/>
          <w:szCs w:val="22"/>
        </w:rPr>
        <w:t>.</w:t>
      </w:r>
      <w:r w:rsidR="00B719DA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D22E0" w:rsidRPr="00CE412C">
        <w:rPr>
          <w:rFonts w:ascii="Arial" w:hAnsi="Arial" w:cs="Arial"/>
          <w:noProof w:val="0"/>
          <w:color w:val="000000"/>
          <w:sz w:val="22"/>
          <w:szCs w:val="22"/>
        </w:rPr>
        <w:t>Draw the path of the rays in the following diagrams.</w:t>
      </w:r>
      <w:r w:rsidR="00EB3A85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B3A85"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>(5 marks)</w:t>
      </w:r>
    </w:p>
    <w:p w14:paraId="624EACB3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F443454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6986A88" w14:textId="72E2339C" w:rsidR="00AD22E0" w:rsidRPr="00CE412C" w:rsidRDefault="00171D3C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6AE2EC12" wp14:editId="667F13B0">
                <wp:simplePos x="0" y="0"/>
                <wp:positionH relativeFrom="column">
                  <wp:posOffset>474967</wp:posOffset>
                </wp:positionH>
                <wp:positionV relativeFrom="paragraph">
                  <wp:posOffset>-6853</wp:posOffset>
                </wp:positionV>
                <wp:extent cx="5103766" cy="4291739"/>
                <wp:effectExtent l="0" t="0" r="27305" b="26670"/>
                <wp:wrapThrough wrapText="bothSides">
                  <wp:wrapPolygon edited="0">
                    <wp:start x="4945" y="0"/>
                    <wp:lineTo x="0" y="895"/>
                    <wp:lineTo x="0" y="1151"/>
                    <wp:lineTo x="4300" y="2046"/>
                    <wp:lineTo x="0" y="2813"/>
                    <wp:lineTo x="0" y="3068"/>
                    <wp:lineTo x="4300" y="4091"/>
                    <wp:lineTo x="0" y="4603"/>
                    <wp:lineTo x="0" y="5881"/>
                    <wp:lineTo x="10858" y="6137"/>
                    <wp:lineTo x="9568" y="10356"/>
                    <wp:lineTo x="11073" y="12273"/>
                    <wp:lineTo x="10858" y="14319"/>
                    <wp:lineTo x="968" y="16109"/>
                    <wp:lineTo x="860" y="20456"/>
                    <wp:lineTo x="215" y="21606"/>
                    <wp:lineTo x="753" y="21606"/>
                    <wp:lineTo x="6558" y="21606"/>
                    <wp:lineTo x="21286" y="20839"/>
                    <wp:lineTo x="21178" y="20456"/>
                    <wp:lineTo x="21608" y="19305"/>
                    <wp:lineTo x="21608" y="15086"/>
                    <wp:lineTo x="20211" y="14830"/>
                    <wp:lineTo x="11180" y="14319"/>
                    <wp:lineTo x="12685" y="12657"/>
                    <wp:lineTo x="12900" y="10228"/>
                    <wp:lineTo x="12793" y="8054"/>
                    <wp:lineTo x="12148" y="7287"/>
                    <wp:lineTo x="10858" y="6137"/>
                    <wp:lineTo x="16340" y="6137"/>
                    <wp:lineTo x="20856" y="5242"/>
                    <wp:lineTo x="20533" y="4091"/>
                    <wp:lineTo x="18920" y="0"/>
                    <wp:lineTo x="4945" y="0"/>
                  </wp:wrapPolygon>
                </wp:wrapThrough>
                <wp:docPr id="177" name="Group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3766" cy="4291739"/>
                          <a:chOff x="0" y="0"/>
                          <a:chExt cx="5103766" cy="4291739"/>
                        </a:xfrm>
                      </wpg:grpSpPr>
                      <wpg:grpSp>
                        <wpg:cNvPr id="169" name="Group 91"/>
                        <wpg:cNvGrpSpPr>
                          <a:grpSpLocks/>
                        </wpg:cNvGrpSpPr>
                        <wpg:grpSpPr bwMode="auto">
                          <a:xfrm>
                            <a:off x="3449371" y="0"/>
                            <a:ext cx="1437005" cy="1010920"/>
                            <a:chOff x="5841" y="8284"/>
                            <a:chExt cx="2263" cy="1592"/>
                          </a:xfrm>
                        </wpg:grpSpPr>
                        <wps:wsp>
                          <wps:cNvPr id="170" name="Freeform 32"/>
                          <wps:cNvSpPr>
                            <a:spLocks/>
                          </wps:cNvSpPr>
                          <wps:spPr bwMode="auto">
                            <a:xfrm>
                              <a:off x="6570" y="8284"/>
                              <a:ext cx="1534" cy="1592"/>
                            </a:xfrm>
                            <a:custGeom>
                              <a:avLst/>
                              <a:gdLst>
                                <a:gd name="T0" fmla="*/ 10800 w 21600"/>
                                <a:gd name="T1" fmla="*/ 0 h 21600"/>
                                <a:gd name="T2" fmla="*/ 0 w 21600"/>
                                <a:gd name="T3" fmla="*/ 21600 h 21600"/>
                                <a:gd name="T4" fmla="*/ 21600 w 21600"/>
                                <a:gd name="T5" fmla="*/ 21600 h 21600"/>
                                <a:gd name="T6" fmla="*/ 10800 w 21600"/>
                                <a:gd name="T7" fmla="*/ 0 h 21600"/>
                                <a:gd name="T8" fmla="*/ 10800 w 21600"/>
                                <a:gd name="T9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10800" y="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10800" y="0"/>
                                  </a:lnTo>
                                  <a:close/>
                                  <a:moveTo>
                                    <a:pt x="10800" y="0"/>
                                  </a:move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8890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95D892" w14:textId="77777777" w:rsidR="00F828DD" w:rsidRDefault="00F828DD" w:rsidP="00F828DD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1" name="Line 3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841" y="8994"/>
                              <a:ext cx="1155" cy="474"/>
                            </a:xfrm>
                            <a:prstGeom prst="line">
                              <a:avLst/>
                            </a:pr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2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6224" y="9157"/>
                              <a:ext cx="369" cy="148"/>
                              <a:chOff x="0" y="0"/>
                              <a:chExt cx="369" cy="148"/>
                            </a:xfrm>
                          </wpg:grpSpPr>
                          <wps:wsp>
                            <wps:cNvPr id="173" name="Line 3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67"/>
                                <a:ext cx="216" cy="81"/>
                              </a:xfrm>
                              <a:prstGeom prst="line">
                                <a:avLst/>
                              </a:pr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Freeform 36"/>
                            <wps:cNvSpPr>
                              <a:spLocks/>
                            </wps:cNvSpPr>
                            <wps:spPr bwMode="auto">
                              <a:xfrm>
                                <a:off x="192" y="0"/>
                                <a:ext cx="177" cy="148"/>
                              </a:xfrm>
                              <a:custGeom>
                                <a:avLst/>
                                <a:gdLst>
                                  <a:gd name="T0" fmla="*/ 7078 w 21600"/>
                                  <a:gd name="T1" fmla="*/ 21600 h 21600"/>
                                  <a:gd name="T2" fmla="*/ 21600 w 21600"/>
                                  <a:gd name="T3" fmla="*/ 2773 h 21600"/>
                                  <a:gd name="T4" fmla="*/ 0 w 21600"/>
                                  <a:gd name="T5" fmla="*/ 0 h 21600"/>
                                  <a:gd name="T6" fmla="*/ 7078 w 21600"/>
                                  <a:gd name="T7" fmla="*/ 21600 h 21600"/>
                                  <a:gd name="T8" fmla="*/ 7078 w 21600"/>
                                  <a:gd name="T9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7078" y="21600"/>
                                    </a:moveTo>
                                    <a:lnTo>
                                      <a:pt x="21600" y="277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7078" y="21600"/>
                                    </a:lnTo>
                                    <a:close/>
                                    <a:moveTo>
                                      <a:pt x="7078" y="21600"/>
                                    </a:move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ap="flat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AE9A95" w14:textId="77777777" w:rsidR="00F828DD" w:rsidRDefault="00F828DD" w:rsidP="00F828DD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7" name="Group 3"/>
                        <wpg:cNvGrpSpPr>
                          <a:grpSpLocks/>
                        </wpg:cNvGrpSpPr>
                        <wpg:grpSpPr bwMode="auto">
                          <a:xfrm>
                            <a:off x="2299581" y="1493822"/>
                            <a:ext cx="710565" cy="1120140"/>
                            <a:chOff x="0" y="0"/>
                            <a:chExt cx="1119" cy="1764"/>
                          </a:xfrm>
                        </wpg:grpSpPr>
                        <wpg:grpSp>
                          <wpg:cNvPr id="48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749" y="763"/>
                              <a:ext cx="250" cy="1001"/>
                              <a:chOff x="0" y="0"/>
                              <a:chExt cx="250" cy="1001"/>
                            </a:xfrm>
                          </wpg:grpSpPr>
                          <wps:wsp>
                            <wps:cNvPr id="49" name="Freeform 5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50" cy="1001"/>
                              </a:xfrm>
                              <a:custGeom>
                                <a:avLst/>
                                <a:gdLst>
                                  <a:gd name="T0" fmla="*/ 21600 w 21600"/>
                                  <a:gd name="T1" fmla="*/ 0 h 21600"/>
                                  <a:gd name="T2" fmla="*/ 86 w 21600"/>
                                  <a:gd name="T3" fmla="*/ 21600 h 21600"/>
                                  <a:gd name="T4" fmla="*/ 0 w 21600"/>
                                  <a:gd name="T5" fmla="*/ 21600 h 21600"/>
                                  <a:gd name="T6" fmla="*/ 86 w 21600"/>
                                  <a:gd name="T7" fmla="*/ 0 h 21600"/>
                                  <a:gd name="T8" fmla="*/ 21600 w 21600"/>
                                  <a:gd name="T9" fmla="*/ 0 h 21600"/>
                                  <a:gd name="T10" fmla="*/ 21600 w 21600"/>
                                  <a:gd name="T11" fmla="*/ 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21600" y="0"/>
                                    </a:moveTo>
                                    <a:cubicBezTo>
                                      <a:pt x="21600" y="11929"/>
                                      <a:pt x="11968" y="21600"/>
                                      <a:pt x="86" y="21600"/>
                                    </a:cubicBezTo>
                                    <a:cubicBezTo>
                                      <a:pt x="57" y="21600"/>
                                      <a:pt x="29" y="21600"/>
                                      <a:pt x="0" y="21600"/>
                                    </a:cubicBezTo>
                                    <a:lnTo>
                                      <a:pt x="86" y="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  <a:moveTo>
                                      <a:pt x="21600" y="0"/>
                                    </a:move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065" cap="flat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C19E1F" w14:textId="77777777" w:rsidR="00A411DF" w:rsidRDefault="00A411DF" w:rsidP="00AD22E0">
                                  <w:pPr>
                                    <w:rPr>
                                      <w:rFonts w:eastAsia="Times New Roman"/>
                                      <w:lang w:eastAsia="en-GB" w:bidi="x-non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01600" tIns="101600" rIns="101600" bIns="101600" anchor="t" anchorCtr="0" upright="1">
                              <a:noAutofit/>
                            </wps:bodyPr>
                          </wps:wsp>
                          <wps:wsp>
                            <wps:cNvPr id="50" name="Freeform 6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50" cy="1001"/>
                              </a:xfrm>
                              <a:custGeom>
                                <a:avLst/>
                                <a:gdLst>
                                  <a:gd name="T0" fmla="*/ 21600 w 21600"/>
                                  <a:gd name="T1" fmla="*/ 0 h 21600"/>
                                  <a:gd name="T2" fmla="*/ 86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21600" y="0"/>
                                    </a:moveTo>
                                    <a:cubicBezTo>
                                      <a:pt x="21600" y="11929"/>
                                      <a:pt x="11968" y="21600"/>
                                      <a:pt x="86" y="21600"/>
                                    </a:cubicBezTo>
                                    <a:cubicBezTo>
                                      <a:pt x="57" y="21600"/>
                                      <a:pt x="29" y="21600"/>
                                      <a:pt x="0" y="21600"/>
                                    </a:cubicBezTo>
                                  </a:path>
                                </a:pathLst>
                              </a:custGeom>
                              <a:noFill/>
                              <a:ln w="1206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9887E5E" w14:textId="77777777" w:rsidR="00A411DF" w:rsidRDefault="00A411DF" w:rsidP="00AD22E0">
                                  <w:pPr>
                                    <w:rPr>
                                      <w:rFonts w:eastAsia="Times New Roman"/>
                                      <w:lang w:val="en-GB" w:eastAsia="en-GB" w:bidi="x-non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01600" tIns="101600" rIns="101600" bIns="1016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1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787" y="0"/>
                              <a:ext cx="212" cy="823"/>
                              <a:chOff x="0" y="0"/>
                              <a:chExt cx="212" cy="823"/>
                            </a:xfrm>
                          </wpg:grpSpPr>
                          <wps:wsp>
                            <wps:cNvPr id="52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2" cy="823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+- 0 56 56"/>
                                  <a:gd name="T2" fmla="*/ 56 h 21544"/>
                                  <a:gd name="T3" fmla="*/ 21600 w 21600"/>
                                  <a:gd name="T4" fmla="+- 0 21498 56"/>
                                  <a:gd name="T5" fmla="*/ 21498 h 21544"/>
                                  <a:gd name="T6" fmla="*/ 21600 w 21600"/>
                                  <a:gd name="T7" fmla="+- 0 21574 56"/>
                                  <a:gd name="T8" fmla="*/ 21574 h 21544"/>
                                  <a:gd name="T9" fmla="*/ 102 w 21600"/>
                                  <a:gd name="T10" fmla="+- 0 21600 56"/>
                                  <a:gd name="T11" fmla="*/ 21600 h 21544"/>
                                  <a:gd name="T12" fmla="*/ 0 w 21600"/>
                                  <a:gd name="T13" fmla="+- 0 56 56"/>
                                  <a:gd name="T14" fmla="*/ 56 h 21544"/>
                                  <a:gd name="T15" fmla="*/ 0 w 21600"/>
                                  <a:gd name="T16" fmla="+- 0 56 56"/>
                                  <a:gd name="T17" fmla="*/ 56 h 21544"/>
                                </a:gdLst>
                                <a:ahLst/>
                                <a:cxnLst>
                                  <a:cxn ang="0">
                                    <a:pos x="T0" y="T2"/>
                                  </a:cxn>
                                  <a:cxn ang="0">
                                    <a:pos x="T3" y="T5"/>
                                  </a:cxn>
                                  <a:cxn ang="0">
                                    <a:pos x="T6" y="T8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2" y="T14"/>
                                  </a:cxn>
                                  <a:cxn ang="0">
                                    <a:pos x="T15" y="T17"/>
                                  </a:cxn>
                                </a:cxnLst>
                                <a:rect l="0" t="0" r="r" b="b"/>
                                <a:pathLst>
                                  <a:path w="21600" h="21544">
                                    <a:moveTo>
                                      <a:pt x="0" y="0"/>
                                    </a:moveTo>
                                    <a:cubicBezTo>
                                      <a:pt x="11873" y="-56"/>
                                      <a:pt x="21544" y="9544"/>
                                      <a:pt x="21600" y="21442"/>
                                    </a:cubicBezTo>
                                    <a:cubicBezTo>
                                      <a:pt x="21600" y="21468"/>
                                      <a:pt x="21600" y="21493"/>
                                      <a:pt x="21600" y="21518"/>
                                    </a:cubicBezTo>
                                    <a:lnTo>
                                      <a:pt x="102" y="215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065" cap="flat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02CE2E" w14:textId="77777777" w:rsidR="00A411DF" w:rsidRDefault="00A411DF" w:rsidP="00AD22E0">
                                  <w:pPr>
                                    <w:tabs>
                                      <w:tab w:val="left" w:pos="567"/>
                                      <w:tab w:val="left" w:pos="1134"/>
                                      <w:tab w:val="left" w:pos="1701"/>
                                    </w:tabs>
                                    <w:rPr>
                                      <w:rFonts w:eastAsia="Times New Roman"/>
                                      <w:lang w:eastAsia="en-GB" w:bidi="x-non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01600" tIns="101600" rIns="101600" bIns="101600" anchor="t" anchorCtr="0" upright="1">
                              <a:noAutofit/>
                            </wps:bodyPr>
                          </wps:wsp>
                          <wps:wsp>
                            <wps:cNvPr id="53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2" cy="822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+- 0 56 56"/>
                                  <a:gd name="T2" fmla="*/ 56 h 21544"/>
                                  <a:gd name="T3" fmla="*/ 21600 w 21600"/>
                                  <a:gd name="T4" fmla="+- 0 21524 56"/>
                                  <a:gd name="T5" fmla="*/ 21524 h 21544"/>
                                  <a:gd name="T6" fmla="*/ 21600 w 21600"/>
                                  <a:gd name="T7" fmla="+- 0 21600 56"/>
                                  <a:gd name="T8" fmla="*/ 21600 h 21544"/>
                                </a:gdLst>
                                <a:ahLst/>
                                <a:cxnLst>
                                  <a:cxn ang="0">
                                    <a:pos x="T0" y="T2"/>
                                  </a:cxn>
                                  <a:cxn ang="0">
                                    <a:pos x="T3" y="T5"/>
                                  </a:cxn>
                                  <a:cxn ang="0">
                                    <a:pos x="T6" y="T8"/>
                                  </a:cxn>
                                </a:cxnLst>
                                <a:rect l="0" t="0" r="r" b="b"/>
                                <a:pathLst>
                                  <a:path w="21600" h="21544">
                                    <a:moveTo>
                                      <a:pt x="0" y="0"/>
                                    </a:moveTo>
                                    <a:cubicBezTo>
                                      <a:pt x="11873" y="-56"/>
                                      <a:pt x="21544" y="9555"/>
                                      <a:pt x="21600" y="21468"/>
                                    </a:cubicBezTo>
                                    <a:cubicBezTo>
                                      <a:pt x="21600" y="21493"/>
                                      <a:pt x="21600" y="21519"/>
                                      <a:pt x="21600" y="21544"/>
                                    </a:cubicBezTo>
                                  </a:path>
                                </a:pathLst>
                              </a:custGeom>
                              <a:noFill/>
                              <a:ln w="1206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FA1D19D" w14:textId="77777777" w:rsidR="00F828DD" w:rsidRDefault="00F828DD" w:rsidP="00F828DD"/>
                              </w:txbxContent>
                            </wps:txbx>
                            <wps:bodyPr rot="0" vert="horz" wrap="square" lIns="101600" tIns="101600" rIns="101600" bIns="101600" anchor="t" anchorCtr="0" upright="1">
                              <a:noAutofit/>
                            </wps:bodyPr>
                          </wps:wsp>
                        </wpg:grpSp>
                        <wps:wsp>
                          <wps:cNvPr id="54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0" y="319"/>
                              <a:ext cx="120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7" y="176"/>
                              <a:ext cx="120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0" y="38"/>
                              <a:ext cx="120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0" y="456"/>
                              <a:ext cx="140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0" y="575"/>
                              <a:ext cx="120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9" y="694"/>
                              <a:ext cx="120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0" y="832"/>
                              <a:ext cx="100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0" y="832"/>
                              <a:ext cx="139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0" y="970"/>
                              <a:ext cx="139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0" y="1089"/>
                              <a:ext cx="120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0" y="1208"/>
                              <a:ext cx="120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6" y="1346"/>
                              <a:ext cx="120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7" y="1465"/>
                              <a:ext cx="120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9" y="1602"/>
                              <a:ext cx="120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7" y="1721"/>
                              <a:ext cx="120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2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" y="138"/>
                              <a:ext cx="864" cy="732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870"/>
                              <a:ext cx="860" cy="775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" y="870"/>
                              <a:ext cx="960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2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24" y="470"/>
                              <a:ext cx="176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8" y="870"/>
                              <a:ext cx="1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6" y="1190"/>
                              <a:ext cx="128" cy="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6" name="Group 43"/>
                        <wpg:cNvGrpSpPr>
                          <a:grpSpLocks/>
                        </wpg:cNvGrpSpPr>
                        <wpg:grpSpPr bwMode="auto">
                          <a:xfrm>
                            <a:off x="108642" y="3223034"/>
                            <a:ext cx="1288415" cy="1068705"/>
                            <a:chOff x="0" y="0"/>
                            <a:chExt cx="2029" cy="1683"/>
                          </a:xfrm>
                        </wpg:grpSpPr>
                        <wps:wsp>
                          <wps:cNvPr id="27" name="Rectangle 44"/>
                          <wps:cNvSpPr>
                            <a:spLocks/>
                          </wps:cNvSpPr>
                          <wps:spPr bwMode="auto">
                            <a:xfrm>
                              <a:off x="268" y="14"/>
                              <a:ext cx="1747" cy="7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01E0AA" w14:textId="77777777" w:rsidR="00A411DF" w:rsidRDefault="00A411DF" w:rsidP="00AD22E0">
                                <w:pPr>
                                  <w:tabs>
                                    <w:tab w:val="left" w:pos="567"/>
                                    <w:tab w:val="left" w:pos="1134"/>
                                    <w:tab w:val="left" w:pos="1701"/>
                                  </w:tabs>
                                  <w:rPr>
                                    <w:rFonts w:eastAsia="Times New Roman"/>
                                    <w:lang w:eastAsia="en-GB" w:bidi="x-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8100" tIns="38100" rIns="38100" bIns="38100" anchor="t" anchorCtr="0" upright="1">
                            <a:noAutofit/>
                          </wps:bodyPr>
                        </wps:wsp>
                        <wps:wsp>
                          <wps:cNvPr id="28" name="Rectangle 45"/>
                          <wps:cNvSpPr>
                            <a:spLocks/>
                          </wps:cNvSpPr>
                          <wps:spPr bwMode="auto">
                            <a:xfrm>
                              <a:off x="254" y="0"/>
                              <a:ext cx="1775" cy="796"/>
                            </a:xfrm>
                            <a:prstGeom prst="rect">
                              <a:avLst/>
                            </a:pr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1E7592" w14:textId="77777777" w:rsidR="00A411DF" w:rsidRDefault="00A411DF" w:rsidP="00AD22E0">
                                <w:pPr>
                                  <w:tabs>
                                    <w:tab w:val="left" w:pos="567"/>
                                    <w:tab w:val="left" w:pos="1134"/>
                                    <w:tab w:val="left" w:pos="1701"/>
                                  </w:tabs>
                                  <w:rPr>
                                    <w:rFonts w:eastAsia="Times New Roman"/>
                                    <w:lang w:eastAsia="en-GB" w:bidi="x-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8100" tIns="38100" rIns="38100" bIns="38100" anchor="t" anchorCtr="0" upright="1">
                            <a:noAutofit/>
                          </wps:bodyPr>
                        </wps:wsp>
                        <wps:wsp>
                          <wps:cNvPr id="29" name="Line 4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810"/>
                              <a:ext cx="743" cy="873"/>
                            </a:xfrm>
                            <a:prstGeom prst="line">
                              <a:avLst/>
                            </a:pr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0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225" y="1266"/>
                              <a:ext cx="168" cy="173"/>
                              <a:chOff x="0" y="0"/>
                              <a:chExt cx="168" cy="173"/>
                            </a:xfrm>
                          </wpg:grpSpPr>
                          <wps:wsp>
                            <wps:cNvPr id="31" name="Freeform 48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68" cy="173"/>
                              </a:xfrm>
                              <a:custGeom>
                                <a:avLst/>
                                <a:gdLst>
                                  <a:gd name="T0" fmla="*/ 14786 w 21600"/>
                                  <a:gd name="T1" fmla="*/ 21600 h 21600"/>
                                  <a:gd name="T2" fmla="*/ 21600 w 21600"/>
                                  <a:gd name="T3" fmla="*/ 0 h 21600"/>
                                  <a:gd name="T4" fmla="*/ 0 w 21600"/>
                                  <a:gd name="T5" fmla="*/ 8365 h 21600"/>
                                  <a:gd name="T6" fmla="*/ 14786 w 21600"/>
                                  <a:gd name="T7" fmla="*/ 21600 h 21600"/>
                                  <a:gd name="T8" fmla="*/ 14786 w 21600"/>
                                  <a:gd name="T9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14786" y="2160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0" y="8365"/>
                                    </a:lnTo>
                                    <a:lnTo>
                                      <a:pt x="14786" y="21600"/>
                                    </a:lnTo>
                                    <a:close/>
                                    <a:moveTo>
                                      <a:pt x="14786" y="21600"/>
                                    </a:move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ap="flat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CF6D34" w14:textId="77777777" w:rsidR="00A411DF" w:rsidRDefault="00A411DF" w:rsidP="00AD22E0">
                                  <w:pPr>
                                    <w:rPr>
                                      <w:rFonts w:eastAsia="Times New Roman"/>
                                      <w:lang w:val="en-GB" w:eastAsia="en-GB" w:bidi="x-non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32" name="Rectangle 49"/>
                          <wps:cNvSpPr>
                            <a:spLocks/>
                          </wps:cNvSpPr>
                          <wps:spPr bwMode="auto">
                            <a:xfrm>
                              <a:off x="312" y="110"/>
                              <a:ext cx="806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3AE21C" w14:textId="77777777" w:rsidR="00A411DF" w:rsidRDefault="00A411DF" w:rsidP="00AD22E0">
                                <w:pPr>
                                  <w:tabs>
                                    <w:tab w:val="left" w:pos="567"/>
                                  </w:tabs>
                                  <w:rPr>
                                    <w:rFonts w:eastAsia="Times New Roman"/>
                                    <w:lang w:eastAsia="en-GB" w:bidi="x-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8100" tIns="38100" rIns="38100" bIns="38100" anchor="t" anchorCtr="0" upright="1">
                            <a:noAutofit/>
                          </wps:bodyPr>
                        </wps:wsp>
                        <wps:wsp>
                          <wps:cNvPr id="33" name="Rectangle 50"/>
                          <wps:cNvSpPr>
                            <a:spLocks/>
                          </wps:cNvSpPr>
                          <wps:spPr bwMode="auto">
                            <a:xfrm>
                              <a:off x="457" y="208"/>
                              <a:ext cx="141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DCD59B" w14:textId="77777777" w:rsidR="00A411DF" w:rsidRDefault="00A411DF" w:rsidP="00AD22E0">
                                <w:pPr>
                                  <w:rPr>
                                    <w:rFonts w:eastAsia="Times New Roman"/>
                                    <w:lang w:val="en-GB" w:eastAsia="en-GB" w:bidi="x-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4" name="Rectangle 51"/>
                          <wps:cNvSpPr>
                            <a:spLocks/>
                          </wps:cNvSpPr>
                          <wps:spPr bwMode="auto">
                            <a:xfrm>
                              <a:off x="577" y="208"/>
                              <a:ext cx="87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A32F84" w14:textId="77777777" w:rsidR="003D4F6E" w:rsidRDefault="003D4F6E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5" name="Rectangle 52"/>
                          <wps:cNvSpPr>
                            <a:spLocks/>
                          </wps:cNvSpPr>
                          <wps:spPr bwMode="auto">
                            <a:xfrm>
                              <a:off x="644" y="208"/>
                              <a:ext cx="127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9699D7" w14:textId="77777777" w:rsidR="00A411DF" w:rsidRDefault="00A411DF" w:rsidP="00AD22E0">
                                <w:pPr>
                                  <w:rPr>
                                    <w:rFonts w:eastAsia="Times New Roman"/>
                                    <w:lang w:val="en-GB" w:eastAsia="en-GB" w:bidi="x-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6" name="Rectangle 53"/>
                          <wps:cNvSpPr>
                            <a:spLocks/>
                          </wps:cNvSpPr>
                          <wps:spPr bwMode="auto">
                            <a:xfrm>
                              <a:off x="750" y="208"/>
                              <a:ext cx="114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EA5C57" w14:textId="77777777" w:rsidR="00A411DF" w:rsidRDefault="00A411DF" w:rsidP="00AD22E0">
                                <w:pPr>
                                  <w:rPr>
                                    <w:rFonts w:eastAsia="Times New Roman"/>
                                    <w:lang w:val="en-GB" w:eastAsia="en-GB" w:bidi="x-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Rectangle 54"/>
                          <wps:cNvSpPr>
                            <a:spLocks/>
                          </wps:cNvSpPr>
                          <wps:spPr bwMode="auto">
                            <a:xfrm>
                              <a:off x="846" y="208"/>
                              <a:ext cx="114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BD19C1" w14:textId="77777777" w:rsidR="00A411DF" w:rsidRDefault="00A411DF" w:rsidP="00AD22E0">
                                <w:pPr>
                                  <w:rPr>
                                    <w:rFonts w:eastAsia="Times New Roman"/>
                                    <w:lang w:val="en-GB" w:eastAsia="en-GB" w:bidi="x-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55"/>
                        <wpg:cNvGrpSpPr>
                          <a:grpSpLocks/>
                        </wpg:cNvGrpSpPr>
                        <wpg:grpSpPr bwMode="auto">
                          <a:xfrm>
                            <a:off x="4481466" y="2996697"/>
                            <a:ext cx="622300" cy="1106170"/>
                            <a:chOff x="0" y="0"/>
                            <a:chExt cx="980" cy="1742"/>
                          </a:xfrm>
                        </wpg:grpSpPr>
                        <wps:wsp>
                          <wps:cNvPr id="39" name="Oval 56"/>
                          <wps:cNvSpPr>
                            <a:spLocks/>
                          </wps:cNvSpPr>
                          <wps:spPr bwMode="auto">
                            <a:xfrm>
                              <a:off x="484" y="110"/>
                              <a:ext cx="496" cy="140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02137D" w14:textId="77777777" w:rsidR="00A411DF" w:rsidRDefault="00A411DF" w:rsidP="00AD22E0">
                                <w:pPr>
                                  <w:rPr>
                                    <w:rFonts w:eastAsia="Times New Roman"/>
                                    <w:lang w:eastAsia="en-GB" w:bidi="x-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0" y="0"/>
                              <a:ext cx="1" cy="1742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859"/>
                              <a:ext cx="720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" y="461"/>
                              <a:ext cx="701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" y="1262"/>
                              <a:ext cx="657" cy="1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2" y="462"/>
                              <a:ext cx="1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0" y="862"/>
                              <a:ext cx="1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0" y="1262"/>
                              <a:ext cx="1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41" name="Group 6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330960" cy="1178560"/>
                            <a:chOff x="0" y="0"/>
                            <a:chExt cx="2096" cy="1856"/>
                          </a:xfrm>
                        </wpg:grpSpPr>
                        <wpg:grpSp>
                          <wpg:cNvPr id="142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1664" y="0"/>
                              <a:ext cx="432" cy="1856"/>
                              <a:chOff x="0" y="0"/>
                              <a:chExt cx="432" cy="1856"/>
                            </a:xfrm>
                          </wpg:grpSpPr>
                          <wps:wsp>
                            <wps:cNvPr id="143" name="AutoShape 66"/>
                            <wps:cNvSpPr>
                              <a:spLocks/>
                            </wps:cNvSpPr>
                            <wps:spPr bwMode="auto">
                              <a:xfrm flipH="1">
                                <a:off x="23" y="0"/>
                                <a:ext cx="362" cy="9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1"/>
                                      <a:pt x="21600" y="2160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7C728ED" w14:textId="77777777" w:rsidR="00A411DF" w:rsidRDefault="00A411DF" w:rsidP="00AD22E0">
                                  <w:pPr>
                                    <w:rPr>
                                      <w:rFonts w:eastAsia="Times New Roman"/>
                                      <w:lang w:eastAsia="en-GB" w:bidi="x-non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4" name="AutoShape 67"/>
                            <wps:cNvSpPr>
                              <a:spLocks/>
                            </wps:cNvSpPr>
                            <wps:spPr bwMode="auto">
                              <a:xfrm flipH="1" flipV="1">
                                <a:off x="12" y="923"/>
                                <a:ext cx="362" cy="9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1"/>
                                      <a:pt x="21600" y="2160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5827957" w14:textId="77777777" w:rsidR="00A411DF" w:rsidRDefault="00A411DF" w:rsidP="00AD22E0">
                                  <w:pPr>
                                    <w:rPr>
                                      <w:rFonts w:eastAsia="Times New Roman"/>
                                      <w:lang w:eastAsia="en-GB" w:bidi="x-non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5" name="Line 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" y="1205"/>
                                <a:ext cx="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6" name="Line 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" y="1107"/>
                                <a:ext cx="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" name="Line 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020"/>
                                <a:ext cx="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" name="Line 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" y="923"/>
                                <a:ext cx="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" name="Line 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5" y="803"/>
                                <a:ext cx="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" name="Line 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5" y="684"/>
                                <a:ext cx="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" name="Line 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5" y="575"/>
                                <a:ext cx="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" name="Line 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2" y="456"/>
                                <a:ext cx="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4" name="Line 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" y="369"/>
                                <a:ext cx="14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" name="Line 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8" y="271"/>
                                <a:ext cx="14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" name="Line 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8" y="141"/>
                                <a:ext cx="14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" name="Line 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2" y="33"/>
                                <a:ext cx="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" name="Line 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7" y="1335"/>
                                <a:ext cx="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" name="Line 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7" y="1552"/>
                                <a:ext cx="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0" name="Line 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2" y="1454"/>
                                <a:ext cx="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1" name="Line 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2" y="1671"/>
                                <a:ext cx="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2" name="Line 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5" y="1780"/>
                                <a:ext cx="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63" name="Line 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912"/>
                              <a:ext cx="16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488"/>
                              <a:ext cx="17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" y="320"/>
                              <a:ext cx="17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8" y="320"/>
                              <a:ext cx="2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0" y="912"/>
                              <a:ext cx="2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6" y="1488"/>
                              <a:ext cx="2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E2EC12" id="Group 177" o:spid="_x0000_s1026" style="position:absolute;margin-left:37.4pt;margin-top:-.5pt;width:401.85pt;height:337.95pt;z-index:251640832" coordsize="5103766,429173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">
                <v:group id="Group 91" o:spid="_x0000_s1027" style="position:absolute;left:3449371;width:1437005;height:1010920" coordorigin="5841,8284" coordsize="2263,159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Ach1mHDAAAA3AAAAA8A&#10;AAAAAAAAAAAAAAAAqQIAAGRycy9kb3ducmV2LnhtbFBLBQYAAAAABAAEAPoAAACZAwAAAAA=&#10;">
                  <v:shape id="Freeform 32" o:spid="_x0000_s1028" style="position:absolute;left:6570;top:8284;width:1534;height:1592;visibility:visible;mso-wrap-style:square;v-text-anchor:top" coordsize="21600,21600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6trOxwAA&#10;ANwAAAAPAAAAZHJzL2Rvd25yZXYueG1sRI9Pa8JAEMXvBb/DMkJvumnoP6KrlKhQPRSalvY6ZqdJ&#10;anY2ZFeN375zEHqb4b157zfz5eBadaI+NJ4N3E0TUMSltw1XBj4/NpNnUCEiW2w9k4ELBVguRjdz&#10;zKw/8zudilgpCeGQoYE6xi7TOpQ1OQxT3xGL9uN7h1HWvtK2x7OEu1anSfKoHTYsDTV2lNdUHoqj&#10;M7A6DPfFbveVpvvf7u27zR/WId8aczseXmagIg3x33y9frWC/yT48oxMoBd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murazscAAADcAAAADwAAAAAAAAAAAAAAAACXAgAAZHJz&#10;L2Rvd25yZXYueG1sUEsFBgAAAAAEAAQA9QAAAIsDAAAAAA==&#10;" adj="-11796480,,5400" path="m10800,0l0,21600,21600,21600,10800,0xm10800,0e" strokeweight=".7pt">
                    <v:stroke joinstyle="round"/>
                    <v:formulas/>
                    <v:path arrowok="t" o:connecttype="custom" o:connectlocs="767,0;0,1592;1534,1592;767,0;767,0" o:connectangles="0,0,0,0,0" textboxrect="0,0,21600,21600"/>
                    <v:textbox inset="0,0,0,0">
                      <w:txbxContent>
                        <w:p w14:paraId="5795D892" w14:textId="77777777" w:rsidR="00F828DD" w:rsidRDefault="00F828DD" w:rsidP="00F828DD"/>
                      </w:txbxContent>
                    </v:textbox>
                  </v:shape>
                  <v:line id="Line 33" o:spid="_x0000_s1029" style="position:absolute;flip:x;visibility:visible;mso-wrap-style:square" from="5841,8994" to="6996,946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FjZnMIAAADcAAAADwAAAGRycy9kb3ducmV2LnhtbERPTYvCMBC9C/sfwix409QFd6UaZXdB&#10;8bZoRfQ2NmNbTCa1iVr/vREWvM3jfc5k1lojrtT4yrGCQT8BQZw7XXGhYJPNeyMQPiBrNI5JwZ08&#10;zKZvnQmm2t14Rdd1KEQMYZ+igjKEOpXS5yVZ9H1XE0fu6BqLIcKmkLrBWwy3Rn4kyae0WHFsKLGm&#10;35Ly0/piFWRmQdu/eabrnz3uzst8aw7DhVLd9/Z7DCJQG17if/dSx/lfA3g+Ey+Q0wc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eFjZnMIAAADcAAAADwAAAAAAAAAAAAAA&#10;AAChAgAAZHJzL2Rvd25yZXYueG1sUEsFBgAAAAAEAAQA+QAAAJADAAAAAA==&#10;" strokeweight=".7pt">
                    <v:fill o:detectmouseclick="t"/>
                  </v:line>
                  <v:group id="Group 34" o:spid="_x0000_s1030" style="position:absolute;left:6224;top:9157;width:369;height:148" coordsize="369,148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jFzSzcIAAADcAAAADwAA&#10;AAAAAAAAAAAAAACpAgAAZHJzL2Rvd25yZXYueG1sUEsFBgAAAAAEAAQA+gAAAJgDAAAAAA==&#10;">
                    <v:line id="Line 35" o:spid="_x0000_s1031" style="position:absolute;flip:y;visibility:visible;mso-wrap-style:square" from="0,67" to="216,14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58bicMMAAADcAAAADwAAAGRycy9kb3ducmV2LnhtbERPTWvCQBC9F/oflhF6qxstbSW6hlqI&#10;eCs1Inobs2MS3J1Ns1tN/70rCL3N433OLOutEWfqfONYwWiYgCAunW64UrAp8ucJCB+QNRrHpOCP&#10;PGTzx4cZptpd+JvO61CJGMI+RQV1CG0qpS9rsuiHriWO3NF1FkOEXSV1h5cYbo0cJ8mbtNhwbKix&#10;pc+aytP61yoozJK2X3mh28Uedz+rcmsOr0ulngb9xxREoD78i+/ulY7z31/g9ky8QM6v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OfG4nDDAAAA3AAAAA8AAAAAAAAAAAAA&#10;AAAAoQIAAGRycy9kb3ducmV2LnhtbFBLBQYAAAAABAAEAPkAAACRAwAAAAA=&#10;" strokeweight=".7pt">
                      <v:fill o:detectmouseclick="t"/>
                    </v:line>
                    <v:shape id="Freeform 36" o:spid="_x0000_s1032" style="position:absolute;left:192;width:177;height:148;visibility:visible;mso-wrap-style:square;v-text-anchor:top" coordsize="21600,21600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ZSuixQAA&#10;ANwAAAAPAAAAZHJzL2Rvd25yZXYueG1sRE9Na8JAEL0X+h+WKXgpulGkkTQbaUsVET0YvfQ2ZKdJ&#10;anY2ZFeN/vpuoeBtHu9z0nlvGnGmztWWFYxHEQjiwuqaSwWH/WI4A+E8ssbGMim4koN59viQYqLt&#10;hXd0zn0pQgi7BBVU3reJlK6oyKAb2ZY4cN+2M+gD7EqpO7yEcNPISRS9SIM1h4YKW/qoqDjmJ6Pg&#10;tl1vlu8/brymYxx/6sXpa1o/KzV46t9eQXjq/V38717pMD+ewt8z4QKZ/Q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VlK6LFAAAA3AAAAA8AAAAAAAAAAAAAAAAAlwIAAGRycy9k&#10;b3ducmV2LnhtbFBLBQYAAAAABAAEAPUAAACJAwAAAAA=&#10;" adj="-11796480,,5400" path="m7078,21600l21600,2773,,,7078,21600xm7078,21600e" fillcolor="black" stroked="f">
                      <v:stroke joinstyle="round"/>
                      <v:formulas/>
                      <v:path arrowok="t" o:connecttype="custom" o:connectlocs="58,148;177,19;0,0;58,148;58,148" o:connectangles="0,0,0,0,0" textboxrect="0,0,21600,21600"/>
                      <v:textbox inset="0,0,0,0">
                        <w:txbxContent>
                          <w:p w14:paraId="2DAE9A95" w14:textId="77777777" w:rsidR="00F828DD" w:rsidRDefault="00F828DD" w:rsidP="00F828DD"/>
                        </w:txbxContent>
                      </v:textbox>
                    </v:shape>
                  </v:group>
                </v:group>
                <v:group id="Group 3" o:spid="_x0000_s1033" style="position:absolute;left:2299581;top:1493822;width:710565;height:1120140" coordsize="1119,1764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HFndXPGAAAA2wAA&#10;AA8AAAAAAAAAAAAAAAAAqQIAAGRycy9kb3ducmV2LnhtbFBLBQYAAAAABAAEAPoAAACcAwAAAAA=&#10;">
                  <v:group id="Group 4" o:spid="_x0000_s1034" style="position:absolute;left:749;top:763;width:250;height:1001" coordsize="250,100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AD44QHDAAAA2wAAAA8A&#10;AAAAAAAAAAAAAAAAqQIAAGRycy9kb3ducmV2LnhtbFBLBQYAAAAABAAEAPoAAACZAwAAAAA=&#10;">
                    <v:shape id="Freeform 5" o:spid="_x0000_s1035" style="position:absolute;width:250;height:1001;visibility:visible;mso-wrap-style:square;v-text-anchor:top" coordsize="21600,21600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5ffxwwAA&#10;ANsAAAAPAAAAZHJzL2Rvd25yZXYueG1sRI9BawIxFITvBf9DeEJvNbtait0aRQTBtqeqB3t7bF6T&#10;xc3LkmR1+++bguBxmJlvmMVqcK24UIiNZwXlpABBXHvdsFFwPGyf5iBiQtbYeiYFvxRhtRw9LLDS&#10;/spfdNknIzKEY4UKbEpdJWWsLTmME98RZ+/HB4cpy2CkDnjNcNfKaVG8SIcN5wWLHW0s1ed97xTM&#10;hvOnseHYl2XrzMepfw+n4lupx/GwfgORaEj38K290wqeX+H/S/4Bcvk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G5ffxwwAAANsAAAAPAAAAAAAAAAAAAAAAAJcCAABkcnMvZG93&#10;bnJldi54bWxQSwUGAAAAAAQABAD1AAAAhwMAAAAA&#10;" adj="-11796480,,5400" path="m21600,0c21600,11929,11968,21600,86,21600,57,21600,29,21600,,21600l86,,21600,0xm21600,0e" stroked="f" strokeweight=".95pt">
                      <v:stroke joinstyle="round"/>
                      <v:formulas/>
                      <v:path arrowok="t" o:connecttype="custom" o:connectlocs="250,0;1,1001;0,1001;1,0;250,0;250,0" o:connectangles="0,0,0,0,0,0" textboxrect="0,0,21600,21600"/>
                      <v:textbox inset="8pt,8pt,8pt,8pt">
                        <w:txbxContent>
                          <w:p w14:paraId="5CC19E1F" w14:textId="77777777" w:rsidR="00A411DF" w:rsidRDefault="00A411DF" w:rsidP="00AD22E0">
                            <w:pPr>
                              <w:rPr>
                                <w:rFonts w:eastAsia="Times New Roman"/>
                                <w:lang w:eastAsia="en-GB" w:bidi="x-none"/>
                              </w:rPr>
                            </w:pPr>
                          </w:p>
                        </w:txbxContent>
                      </v:textbox>
                    </v:shape>
                    <v:shape id="Freeform 6" o:spid="_x0000_s1036" style="position:absolute;width:250;height:1001;visibility:visible;mso-wrap-style:square;v-text-anchor:top" coordsize="21600,21600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WhXswQAA&#10;ANsAAAAPAAAAZHJzL2Rvd25yZXYueG1sRE9Ni8IwEL0L/ocwghfRVEGRahQRd13w4qqg3oZmTIvN&#10;pDRZ7e6vNwdhj4/3PV82thQPqn3hWMFwkIAgzpwu2Cg4HT/6UxA+IGssHZOCX/KwXLRbc0y1e/I3&#10;PQ7BiBjCPkUFeQhVKqXPcrLoB64ijtzN1RZDhLWRusZnDLelHCXJRFosODbkWNE6p+x++LEKzpvL&#10;dm/4aqauN96Ez57ebf+0Ut1Os5qBCNSEf/Hb/aUVjOP6+CX+ALl4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OVoV7MEAAADbAAAADwAAAAAAAAAAAAAAAACXAgAAZHJzL2Rvd25y&#10;ZXYueG1sUEsFBgAAAAAEAAQA9QAAAIUDAAAAAA==&#10;" adj="-11796480,,5400" path="m21600,0c21600,11929,11968,21600,86,21600,57,21600,29,21600,,21600e" filled="f" strokeweight=".95pt">
                      <v:stroke joinstyle="round"/>
                      <v:formulas/>
                      <v:path arrowok="t" o:connecttype="custom" o:connectlocs="250,0;1,1001;0,1001" o:connectangles="0,0,0" textboxrect="0,0,21600,21600"/>
                      <v:textbox inset="8pt,8pt,8pt,8pt">
                        <w:txbxContent>
                          <w:p w14:paraId="29887E5E" w14:textId="77777777" w:rsidR="00A411DF" w:rsidRDefault="00A411DF" w:rsidP="00AD22E0">
                            <w:pPr>
                              <w:rPr>
                                <w:rFonts w:eastAsia="Times New Roman"/>
                                <w:lang w:val="en-GB" w:eastAsia="en-GB" w:bidi="x-none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7" o:spid="_x0000_s1037" style="position:absolute;left:787;width:212;height:823" coordsize="212,82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BQb3kHDAAAA2wAAAA8A&#10;AAAAAAAAAAAAAAAAqQIAAGRycy9kb3ducmV2LnhtbFBLBQYAAAAABAAEAPoAAACZAwAAAAA=&#10;">
                    <v:shape id="Freeform 8" o:spid="_x0000_s1038" style="position:absolute;width:212;height:823;visibility:visible;mso-wrap-style:square;v-text-anchor:top" coordsize="21600,21544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5sSHBwwAA&#10;ANsAAAAPAAAAZHJzL2Rvd25yZXYueG1sRI9Ra8IwFIXfB/6HcIW9zUTHRqlGEWHgizKrP+DaXNNq&#10;c1OazNZ/bwaDPR7OOd/hLFaDa8SdulB71jCdKBDEpTc1Ww2n49dbBiJEZIONZ9LwoACr5ehlgbnx&#10;PR/oXkQrEoRDjhqqGNtcylBW5DBMfEucvIvvHMYkOytNh32Cu0bOlPqUDmtOCxW2tKmovBU/TsP7&#10;d1ao1p93135/3h+sskNW9Fq/jof1HESkIf6H/9pbo+FjBr9f0g+Qyy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5sSHBwwAAANsAAAAPAAAAAAAAAAAAAAAAAJcCAABkcnMvZG93&#10;bnJldi54bWxQSwUGAAAAAAQABAD1AAAAhwMAAAAA&#10;" adj="-11796480,,5400" path="m0,0c11873,-56,21544,9544,21600,21442,21600,21468,21600,21493,21600,21518l102,21544,,0xm0,0e" stroked="f" strokeweight=".95pt">
                      <v:stroke joinstyle="round"/>
                      <v:formulas/>
                      <v:path arrowok="t" o:connecttype="custom" o:connectlocs="0,2;212,821;212,824;1,825;0,2;0,2" o:connectangles="0,0,0,0,0,0" textboxrect="0,0,21600,21544"/>
                      <v:textbox inset="8pt,8pt,8pt,8pt">
                        <w:txbxContent>
                          <w:p w14:paraId="4D02CE2E" w14:textId="77777777" w:rsidR="00A411DF" w:rsidRDefault="00A411DF" w:rsidP="00AD22E0">
                            <w:pPr>
                              <w:tabs>
                                <w:tab w:val="left" w:pos="567"/>
                                <w:tab w:val="left" w:pos="1134"/>
                                <w:tab w:val="left" w:pos="1701"/>
                              </w:tabs>
                              <w:rPr>
                                <w:rFonts w:eastAsia="Times New Roman"/>
                                <w:lang w:eastAsia="en-GB" w:bidi="x-none"/>
                              </w:rPr>
                            </w:pPr>
                          </w:p>
                        </w:txbxContent>
                      </v:textbox>
                    </v:shape>
                    <v:shape id="Freeform 9" o:spid="_x0000_s1039" style="position:absolute;width:212;height:822;visibility:visible;mso-wrap-style:square;v-text-anchor:top" coordsize="21600,21544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GjBrwQAA&#10;ANsAAAAPAAAAZHJzL2Rvd25yZXYueG1sRI9Bi8IwFITvC/6H8ARva+ouK6UaRUTFk7Aqnh/Nsy0m&#10;LzWJWv+9WVjwOMzMN8x03lkj7uRD41jBaJiBIC6dbrhScDysP3MQISJrNI5JwZMCzGe9jykW2j34&#10;l+77WIkE4VCggjrGtpAylDVZDEPXEifv7LzFmKSvpPb4SHBr5FeWjaXFhtNCjS0tayov+5tVkB9X&#10;5mY2m+van0+7/NCifq6uSg363WICIlIX3+H/9lYr+PmGvy/pB8jZC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phowa8EAAADbAAAADwAAAAAAAAAAAAAAAACXAgAAZHJzL2Rvd25y&#10;ZXYueG1sUEsFBgAAAAAEAAQA9QAAAIUDAAAAAA==&#10;" adj="-11796480,,5400" path="m0,0c11873,-56,21544,9555,21600,21468,21600,21493,21600,21519,21600,21544e" filled="f" strokeweight=".95pt">
                      <v:stroke joinstyle="round"/>
                      <v:formulas/>
                      <v:path arrowok="t" o:connecttype="custom" o:connectlocs="0,2;212,821;212,824" o:connectangles="0,0,0" textboxrect="0,0,21600,21544"/>
                      <v:textbox inset="8pt,8pt,8pt,8pt">
                        <w:txbxContent>
                          <w:p w14:paraId="2FA1D19D" w14:textId="77777777" w:rsidR="00F828DD" w:rsidRDefault="00F828DD" w:rsidP="00F828DD"/>
                        </w:txbxContent>
                      </v:textbox>
                    </v:shape>
                  </v:group>
                  <v:line id="Line 10" o:spid="_x0000_s1040" style="position:absolute;visibility:visible;mso-wrap-style:square" from="980,319" to="1100,32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fNebacUAAADbAAAADwAAAGRycy9kb3ducmV2LnhtbESPQWvCQBSE74X+h+UVetNNpUZJXaUN&#10;SHpSjBZ6fGRfs6nZtyG71fjvXUHocZiZb5jFarCtOFHvG8cKXsYJCOLK6YZrBYf9ejQH4QOyxtYx&#10;KbiQh9Xy8WGBmXZn3tGpDLWIEPYZKjAhdJmUvjJk0Y9dRxy9H9dbDFH2tdQ9niPctnKSJKm02HBc&#10;MNhRbqg6ln9WQZ5vvn8/ptvNURaumB2+0sLMU6Wen4b3NxCBhvAfvrc/tYLpK9y+xB8gl1c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fNebacUAAADbAAAADwAAAAAAAAAA&#10;AAAAAAChAgAAZHJzL2Rvd25yZXYueG1sUEsFBgAAAAAEAAQA+QAAAJMDAAAAAA==&#10;" strokeweight=".95pt">
                    <v:fill o:detectmouseclick="t"/>
                  </v:line>
                  <v:line id="Line 11" o:spid="_x0000_s1041" style="position:absolute;visibility:visible;mso-wrap-style:square" from="917,176" to="1037,17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5s+8sUAAADbAAAADwAAAGRycy9kb3ducmV2LnhtbESPT2vCQBTE74LfYXmF3nTTQqKkrlID&#10;JZ4s/in0+Mi+ZlOzb0N2q/HbdwXB4zAzv2EWq8G24ky9bxwreJkmIIgrpxuuFRwPH5M5CB+QNbaO&#10;ScGVPKyW49ECc+0uvKPzPtQiQtjnqMCE0OVS+sqQRT91HXH0flxvMUTZ11L3eIlw28rXJMmkxYbj&#10;gsGOCkPVaf9nFRTF9vt3nX5uT7J05ez4lZVmnin1/DS8v4EINIRH+N7eaAVpCrcv8QfI5T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E5s+8sUAAADbAAAADwAAAAAAAAAA&#10;AAAAAAChAgAAZHJzL2Rvd25yZXYueG1sUEsFBgAAAAAEAAQA+QAAAJMDAAAAAA==&#10;" strokeweight=".95pt">
                    <v:fill o:detectmouseclick="t"/>
                  </v:line>
                  <v:line id="Line 12" o:spid="_x0000_s1042" style="position:absolute;visibility:visible;mso-wrap-style:square" from="860,38" to="980,3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40mghcQAAADbAAAADwAAAGRycy9kb3ducmV2LnhtbESPQWvCQBSE7wX/w/IEb3WjYCrRVWpA&#10;4slSa6HHR/aZTc2+DdlV47/vCkKPw8x8wyzXvW3ElTpfO1YwGScgiEuna64UHL+2r3MQPiBrbByT&#10;gjt5WK8GL0vMtLvxJ10PoRIRwj5DBSaENpPSl4Ys+rFriaN3cp3FEGVXSd3hLcJtI6dJkkqLNccF&#10;gy3lhsrz4WIV5Pn+53cz+9ifZeGKt+N3Wph5qtRo2L8vQATqw3/42d5pBbMUHl/iD5CrP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jSaCFxAAAANsAAAAPAAAAAAAAAAAA&#10;AAAAAKECAABkcnMvZG93bnJldi54bWxQSwUGAAAAAAQABAD5AAAAkgMAAAAA&#10;" strokeweight=".95pt">
                    <v:fill o:detectmouseclick="t"/>
                  </v:line>
                  <v:line id="Line 13" o:spid="_x0000_s1043" style="position:absolute;visibility:visible;mso-wrap-style:square" from="960,456" to="1100,45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AUFHsQAAADbAAAADwAAAGRycy9kb3ducmV2LnhtbESPT2vCQBTE7wW/w/IEb3WjYJTUVTRQ&#10;4slS/0CPj+xrNjX7NmS3Gr+9Wyh4HGbmN8xy3dtGXKnztWMFk3ECgrh0uuZKwen4/roA4QOyxsYx&#10;KbiTh/Vq8LLETLsbf9L1ECoRIewzVGBCaDMpfWnIoh+7ljh6366zGKLsKqk7vEW4beQ0SVJpsea4&#10;YLCl3FB5OfxaBXm+//rZzj72F1m4Yn46p4VZpEqNhv3mDUSgPjzD/+2dVjCbw9+X+APk6g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MBQUexAAAANsAAAAPAAAAAAAAAAAA&#10;AAAAAKECAABkcnMvZG93bnJldi54bWxQSwUGAAAAAAQABAD5AAAAkgMAAAAA&#10;" strokeweight=".95pt">
                    <v:fill o:detectmouseclick="t"/>
                  </v:line>
                  <v:line id="Line 14" o:spid="_x0000_s1044" style="position:absolute;visibility:visible;mso-wrap-style:square" from="980,575" to="1100,57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/ZqRbMEAAADbAAAADwAAAGRycy9kb3ducmV2LnhtbERPy4rCMBTdD/gP4QruxtQBO1KNooWh&#10;s1LGB7i8NNem2tyUJmrn781iYJaH816setuIB3W+dqxgMk5AEJdO11wpOB6+3mcgfEDW2DgmBb/k&#10;YbUcvC0w0+7JP/TYh0rEEPYZKjAhtJmUvjRk0Y9dSxy5i+sshgi7SuoOnzHcNvIjSVJpsebYYLCl&#10;3FB529+tgjzfnq+b6W57k4UrPo+ntDCzVKnRsF/PQQTqw7/4z/2tFUzj2Pgl/gC5fAE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9mpFswQAAANsAAAAPAAAAAAAAAAAAAAAA&#10;AKECAABkcnMvZG93bnJldi54bWxQSwUGAAAAAAQABAD5AAAAjwMAAAAA&#10;" strokeweight=".95pt">
                    <v:fill o:detectmouseclick="t"/>
                  </v:line>
                  <v:line id="Line 15" o:spid="_x0000_s1045" style="position:absolute;visibility:visible;mso-wrap-style:square" from="999,694" to="1119,69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tY098UAAADbAAAADwAAAGRycy9kb3ducmV2LnhtbESPT2vCQBTE7wW/w/IK3uqmBVONrmID&#10;Ek8W/4HHR/Y1m5p9G7Krpt++Wyh4HGbmN8x82dtG3KjztWMFr6MEBHHpdM2VguNh/TIB4QOyxsYx&#10;KfghD8vF4GmOmXZ33tFtHyoRIewzVGBCaDMpfWnIoh+5ljh6X66zGKLsKqk7vEe4beRbkqTSYs1x&#10;wWBLuaHysr9aBXm+PX9/jD+3F1m44v14SgszSZUaPverGYhAfXiE/9sbrWA8hb8v8QfIxS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ktY098UAAADbAAAADwAAAAAAAAAA&#10;AAAAAAChAgAAZHJzL2Rvd25yZXYueG1sUEsFBgAAAAAEAAQA+QAAAJMDAAAAAA==&#10;" strokeweight=".95pt">
                    <v:fill o:detectmouseclick="t"/>
                  </v:line>
                  <v:line id="Line 16" o:spid="_x0000_s1046" style="position:absolute;visibility:visible;mso-wrap-style:square" from="980,832" to="1080,83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YBX18EAAADbAAAADwAAAGRycy9kb3ducmV2LnhtbERPz2vCMBS+D/wfwhO8zVTBTqpRtCDd&#10;SZlz4PHRPJtq81KaqN1/bw6DHT++38t1bxvxoM7XjhVMxgkI4tLpmisFp+/d+xyED8gaG8ek4Jc8&#10;rFeDtyVm2j35ix7HUIkYwj5DBSaENpPSl4Ys+rFriSN3cZ3FEGFXSd3hM4bbRk6TJJUWa44NBlvK&#10;DZW3490qyPP9+bqdHfY3Wbji4/STFmaeKjUa9psFiEB9+Bf/uT+1gjSuj1/iD5CrF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NgFfXwQAAANsAAAAPAAAAAAAAAAAAAAAA&#10;AKECAABkcnMvZG93bnJldi54bWxQSwUGAAAAAAQABAD5AAAAjwMAAAAA&#10;" strokeweight=".95pt">
                    <v:fill o:detectmouseclick="t"/>
                  </v:line>
                  <v:line id="Line 17" o:spid="_x0000_s1047" style="position:absolute;visibility:visible;mso-wrap-style:square" from="980,832" to="1119,83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szyTMQAAADbAAAADwAAAGRycy9kb3ducmV2LnhtbESPQWvCQBSE7wX/w/KE3upGoalEN6EG&#10;JJ4stRZ6fGSf2dTs25BdNf77bqHQ4zAz3zDrYrSduNLgW8cK5rMEBHHtdMuNguPH9mkJwgdkjZ1j&#10;UnAnD0U+eVhjpt2N3+l6CI2IEPYZKjAh9JmUvjZk0c9cTxy9kxsshiiHRuoBbxFuO7lIklRabDku&#10;GOypNFSfDxeroCz3X9+b57f9WVauejl+ppVZpko9TsfXFYhAY/gP/7V3WkE6h98v8QfI/Ac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izPJMxAAAANsAAAAPAAAAAAAAAAAA&#10;AAAAAKECAABkcnMvZG93bnJldi54bWxQSwUGAAAAAAQABAD5AAAAkgMAAAAA&#10;" strokeweight=".95pt">
                    <v:fill o:detectmouseclick="t"/>
                  </v:line>
                  <v:line id="Line 18" o:spid="_x0000_s1048" style="position:absolute;visibility:visible;mso-wrap-style:square" from="980,970" to="1119,97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h5sO8QAAADbAAAADwAAAGRycy9kb3ducmV2LnhtbESPQWvCQBSE7wX/w/IEb3WjYCrRVWpA&#10;4slSa6HHR/aZTc2+DdlV47/vCkKPw8x8wyzXvW3ElTpfO1YwGScgiEuna64UHL+2r3MQPiBrbByT&#10;gjt5WK8GL0vMtLvxJ10PoRIRwj5DBSaENpPSl4Ys+rFriaN3cp3FEGVXSd3hLcJtI6dJkkqLNccF&#10;gy3lhsrz4WIV5Pn+53cz+9ifZeGKt+N3Wph5qtRo2L8vQATqw3/42d5pBekUHl/iD5CrP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SHmw7xAAAANsAAAAPAAAAAAAAAAAA&#10;AAAAAKECAABkcnMvZG93bnJldi54bWxQSwUGAAAAAAQABAD5AAAAkgMAAAAA&#10;" strokeweight=".95pt">
                    <v:fill o:detectmouseclick="t"/>
                  </v:line>
                  <v:line id="Line 19" o:spid="_x0000_s1049" style="position:absolute;visibility:visible;mso-wrap-style:square" from="980,1089" to="1100,109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PVLJoMUAAADbAAAADwAAAGRycy9kb3ducmV2LnhtbESPT2vCQBTE7wW/w/IEb3VjpalEV7EB&#10;SU+W+gc8PrLPbDT7NmRXTb99t1DocZiZ3zCLVW8bcafO144VTMYJCOLS6ZorBYf95nkGwgdkjY1j&#10;UvBNHlbLwdMCM+0e/EX3XahEhLDPUIEJoc2k9KUhi37sWuLonV1nMUTZVVJ3+Ihw28iXJEmlxZrj&#10;gsGWckPldXezCvJ8e7q8v35ur7JwxdvhmBZmlio1GvbrOYhAffgP/7U/tIJ0Cr9f4g+Qyx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PVLJoMUAAADbAAAADwAAAAAAAAAA&#10;AAAAAAChAgAAZHJzL2Rvd25yZXYueG1sUEsFBgAAAAAEAAQA+QAAAJMDAAAAAA==&#10;" strokeweight=".95pt">
                    <v:fill o:detectmouseclick="t"/>
                  </v:line>
                  <v:line id="Line 20" o:spid="_x0000_s1050" style="position:absolute;visibility:visible;mso-wrap-style:square" from="960,1208" to="1080,120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xikZMYAAADcAAAADwAAAGRycy9kb3ducmV2LnhtbESPQWvCQBCF7wX/wzKF3uqmQlOJrlID&#10;JT0pVQs9Dtkxm5qdDdmtpv/eORR6m+G9ee+b5Xr0nbrQENvABp6mGSjiOtiWGwPHw9vjHFRMyBa7&#10;wGTglyKsV5O7JRY2XPmDLvvUKAnhWKABl1JfaB1rRx7jNPTEop3C4DHJOjTaDniVcN/pWZbl2mPL&#10;0uCwp9JRfd7/eANluf363jzvtmddherl+JlXbp4b83A/vi5AJRrTv/nv+t0K/kxo5RmZQK9u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EsYpGTGAAAA3AAAAA8AAAAAAAAA&#10;AAAAAAAAoQIAAGRycy9kb3ducmV2LnhtbFBLBQYAAAAABAAEAPkAAACUAwAAAAA=&#10;" strokeweight=".95pt">
                    <v:fill o:detectmouseclick="t"/>
                  </v:line>
                  <v:line id="Line 21" o:spid="_x0000_s1051" style="position:absolute;visibility:visible;mso-wrap-style:square" from="936,1346" to="1056,134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FQB/8MAAADcAAAADwAAAGRycy9kb3ducmV2LnhtbERPS2vCQBC+C/6HZYTedKPQ1KauYgMl&#10;PSk+Cj0O2TEbzc6G7FbTf98VCt7m43vOYtXbRlyp87VjBdNJAoK4dLrmSsHx8DGeg/ABWWPjmBT8&#10;kofVcjhYYKbdjXd03YdKxBD2GSowIbSZlL40ZNFPXEscuZPrLIYIu0rqDm8x3DZyliSptFhzbDDY&#10;Um6ovOx/rII833yf35+3m4ssXPFy/EoLM0+Vehr16zcQgfrwEP+7P3WcP3uF+zPxArn8A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CRUAf/DAAAA3AAAAA8AAAAAAAAAAAAA&#10;AAAAoQIAAGRycy9kb3ducmV2LnhtbFBLBQYAAAAABAAEAPkAAACRAwAAAAA=&#10;" strokeweight=".95pt">
                    <v:fill o:detectmouseclick="t"/>
                  </v:line>
                  <v:line id="Line 22" o:spid="_x0000_s1052" style="position:absolute;visibility:visible;mso-wrap-style:square" from="917,1465" to="1037,146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Lc+v8YAAADcAAAADwAAAGRycy9kb3ducmV2LnhtbESPT0vDQBDF70K/wzIFb3ajYlrSbosG&#10;JJ4q/SN4HLLTbGx2NmTXNn575yB4m+G9ee83q83oO3WhIbaBDdzPMlDEdbAtNwaOh9e7BaiYkC12&#10;gcnAD0XYrCc3KyxsuPKOLvvUKAnhWKABl1JfaB1rRx7jLPTEop3C4DHJOjTaDniVcN/phyzLtceW&#10;pcFhT6Wj+rz/9gbKcvv59fL0vj3rKlTz40deuUVuzO10fF6CSjSmf/Pf9ZsV/EfBl2dkAr3+BQ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DC3Pr/GAAAA3AAAAA8AAAAAAAAA&#10;AAAAAAAAoQIAAGRycy9kb3ducmV2LnhtbFBLBQYAAAAABAAEAPkAAACUAwAAAAA=&#10;" strokeweight=".95pt">
                    <v:fill o:detectmouseclick="t"/>
                  </v:line>
                  <v:line id="Line 23" o:spid="_x0000_s1053" style="position:absolute;visibility:visible;mso-wrap-style:square" from="879,1602" to="999,160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/ubJMMAAADcAAAADwAAAGRycy9kb3ducmV2LnhtbERPS2vCQBC+F/wPywje6kZLo6SuooGS&#10;nhQfhR6H7DQbzc6G7Krpv+8Khd7m43vOYtXbRtyo87VjBZNxAoK4dLrmSsHp+P48B+EDssbGMSn4&#10;IQ+r5eBpgZl2d97T7RAqEUPYZ6jAhNBmUvrSkEU/di1x5L5dZzFE2FVSd3iP4baR0yRJpcWaY4PB&#10;lnJD5eVwtQryfPt13rzuthdZuGJ2+kwLM0+VGg379RuIQH34F/+5P3Sc/zKBxzPxArn8B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F/7myTDAAAA3AAAAA8AAAAAAAAAAAAA&#10;AAAAoQIAAGRycy9kb3ducmV2LnhtbFBLBQYAAAAABAAEAPkAAACRAwAAAAA=&#10;" strokeweight=".95pt">
                    <v:fill o:detectmouseclick="t"/>
                  </v:line>
                  <v:line id="Line 24" o:spid="_x0000_s1054" style="position:absolute;visibility:visible;mso-wrap-style:square" from="797,1721" to="917,172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ykFU8MAAADcAAAADwAAAGRycy9kb3ducmV2LnhtbERPS2vCQBC+C/0PyxR6q5tajJK6igZK&#10;PCk+Cj0O2Wk2NTsbsluN/94VCt7m43vObNHbRpyp87VjBW/DBARx6XTNlYLj4fN1CsIHZI2NY1Jw&#10;JQ+L+dNghpl2F97ReR8qEUPYZ6jAhNBmUvrSkEU/dC1x5H5cZzFE2FVSd3iJ4baRoyRJpcWaY4PB&#10;lnJD5Wn/ZxXk+eb7dzXebk6ycMXk+JUWZpoq9fLcLz9ABOrDQ/zvXus4/30E92fiBXJ+A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K8pBVPDAAAA3AAAAA8AAAAAAAAAAAAA&#10;AAAAoQIAAGRycy9kb3ducmV2LnhtbFBLBQYAAAAABAAEAPkAAACRAwAAAAA=&#10;" strokeweight=".95pt">
                    <v:fill o:detectmouseclick="t"/>
                  </v:line>
                  <v:line id="Line 25" o:spid="_x0000_s1055" style="position:absolute;flip:y;visibility:visible;mso-wrap-style:square" from="24,138" to="888,87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fl1wTcQAAADcAAAADwAAAGRycy9kb3ducmV2LnhtbESP3WrCQBCF7wu+wzJC7+pGrT9EVymF&#10;UqlXJj7AkB2zwexsyG5jzNO7hYJ3M5zznTmz3fe2Fh21vnKsYDpJQBAXTldcKjjnX29rED4ga6wd&#10;k4I7edjvRi9bTLW78Ym6LJQihrBPUYEJoUml9IUhi37iGuKoXVxrMcS1LaVu8RbDbS1nSbKUFiuO&#10;Fww29GmouGa/NtZY5OyOsvj5Hsz7sOpmebW4D0q9jvuPDYhAfXia/+mDjtx8Dn/PxAnk7g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+XXBNxAAAANwAAAAPAAAAAAAAAAAA&#10;AAAAAKECAABkcnMvZG93bnJldi54bWxQSwUGAAAAAAQABAD5AAAAkgMAAAAA&#10;" strokeweight=".95pt">
                    <v:fill o:detectmouseclick="t"/>
                  </v:line>
                  <v:line id="Line 26" o:spid="_x0000_s1056" style="position:absolute;visibility:visible;mso-wrap-style:square" from="0,870" to="860,164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4w4vMMAAADcAAAADwAAAGRycy9kb3ducmV2LnhtbERPTWvCQBC9F/oflil4q5tam0rqKjYg&#10;8aRoLfQ4ZKfZ1OxsyK4a/70rFLzN433OdN7bRpyo87VjBS/DBARx6XTNlYL91/J5AsIHZI2NY1Jw&#10;IQ/z2ePDFDPtzryl0y5UIoawz1CBCaHNpPSlIYt+6FriyP26zmKIsKuk7vAcw20jR0mSSos1xwaD&#10;LeWGysPuaBXk+frn7/Ntsz7IwhXv+++0MJNUqcFTv/gAEagPd/G/e6Xj/Ncx3J6JF8jZF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E+MOLzDAAAA3AAAAA8AAAAAAAAAAAAA&#10;AAAAoQIAAGRycy9kb3ducmV2LnhtbFBLBQYAAAAABAAEAPkAAACRAwAAAAA=&#10;" strokeweight=".95pt">
                    <v:fill o:detectmouseclick="t"/>
                  </v:line>
                  <v:line id="Line 27" o:spid="_x0000_s1057" style="position:absolute;visibility:visible;mso-wrap-style:square" from="20,870" to="980,87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IMCdJ8MAAADcAAAADwAAAGRycy9kb3ducmV2LnhtbERPTWvCQBC9F/oflin0pptajJK6ShuQ&#10;9KQYLfQ4ZKfZ1OxsyG41/ntXEHqbx/ucxWqwrThR7xvHCl7GCQjiyumGawWH/Xo0B+EDssbWMSm4&#10;kIfV8vFhgZl2Z97RqQy1iCHsM1RgQugyKX1lyKIfu444cj+utxgi7GupezzHcNvKSZKk0mLDscFg&#10;R7mh6lj+WQV5vvn+/ZhuN0dZuGJ2+EoLM0+Ven4a3t9ABBrCv/ju/tRx/usUbs/EC+TyCg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CDAnSfDAAAA3AAAAA8AAAAAAAAAAAAA&#10;AAAAoQIAAGRycy9kb3ducmV2LnhtbFBLBQYAAAAABAAEAPkAAACRAwAAAAA=&#10;" strokeweight=".95pt">
                    <v:fill o:detectmouseclick="t"/>
                  </v:line>
                  <v:line id="Line 28" o:spid="_x0000_s1058" style="position:absolute;flip:y;visibility:visible;mso-wrap-style:square" from="324,470" to="500,61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3dgi8UAAADcAAAADwAAAGRycy9kb3ducmV2LnhtbESPT2vCQBDF74LfYRmhl6CbNiAaXcX+&#10;EYTSQ9WDxyE7JsHsbMhONf32XaHgbYb3fm/eLNe9a9SVulB7NvA8SUERF97WXBo4HrbjGaggyBYb&#10;z2TglwKsV8PBEnPrb/xN172UKoZwyNFAJdLmWoeiIodh4lviqJ1951Di2pXadniL4a7RL2k61Q5r&#10;jhcqbOmtouKy/3GxxvaL37MseXU6Seb0cZLPVIsxT6N+swAl1MvD/E/vbOSyKdyfiRPo1R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n3dgi8UAAADcAAAADwAAAAAAAAAA&#10;AAAAAAChAgAAZHJzL2Rvd25yZXYueG1sUEsFBgAAAAAEAAQA+QAAAJMDAAAAAA==&#10;">
                    <v:fill o:detectmouseclick="t"/>
                    <v:stroke endarrow="block"/>
                  </v:line>
                  <v:line id="Line 29" o:spid="_x0000_s1059" style="position:absolute;visibility:visible;mso-wrap-style:square" from="388,870" to="564,87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y0SCg8IAAADcAAAADwAAAGRycy9kb3ducmV2LnhtbERP32vCMBB+F/Y/hBvsTVMd2NkZRSyD&#10;PcyBOvZ8a86m2FxKE2v23xthsLf7+H7ech1tKwbqfeNYwXSSgSCunG64VvB1fBu/gPABWWPrmBT8&#10;kof16mG0xEK7K+9pOIRapBD2BSowIXSFlL4yZNFPXEecuJPrLYYE+1rqHq8p3LZylmVzabHh1GCw&#10;o62h6ny4WAW5Kfcyl+XH8bMcmuki7uL3z0Kpp8e4eQURKIZ/8Z/7Xaf5zzncn0kXyNUN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y0SCg8IAAADcAAAADwAAAAAAAAAAAAAA&#10;AAChAgAAZHJzL2Rvd25yZXYueG1sUEsFBgAAAAAEAAQA+QAAAJADAAAAAA==&#10;">
                    <v:fill o:detectmouseclick="t"/>
                    <v:stroke endarrow="block"/>
                  </v:line>
                  <v:line id="Line 30" o:spid="_x0000_s1060" style="position:absolute;visibility:visible;mso-wrap-style:square" from="356,1190" to="484,128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tsW8cUAAADcAAAADwAAAGRycy9kb3ducmV2LnhtbESPQUsDMRCF70L/Q5iCN5utgm23TUvp&#10;InhQoa14nm7GzeJmsmziNv575yB4m+G9ee+bzS77To00xDawgfmsAEVcB9tyY+D9/HS3BBUTssUu&#10;MBn4oQi77eRmg6UNVz7SeEqNkhCOJRpwKfWl1rF25DHOQk8s2mcYPCZZh0bbAa8S7jt9XxSP2mPL&#10;0uCwp4Oj+uv07Q0sXHXUC129nN+qsZ2v8mv+uKyMuZ3m/RpUopz+zX/Xz1bwH4RWnpEJ9PYX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utsW8cUAAADcAAAADwAAAAAAAAAA&#10;AAAAAAChAgAAZHJzL2Rvd25yZXYueG1sUEsFBgAAAAAEAAQA+QAAAJMDAAAAAA==&#10;">
                    <v:fill o:detectmouseclick="t"/>
                    <v:stroke endarrow="block"/>
                  </v:line>
                </v:group>
                <v:group id="Group 43" o:spid="_x0000_s1061" style="position:absolute;left:108642;top:3223034;width:1288415;height:1068705" coordsize="2029,168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D9DVIxAAAANsAAAAP&#10;AAAAAAAAAAAAAAAAAKkCAABkcnMvZG93bnJldi54bWxQSwUGAAAAAAQABAD6AAAAmgMAAAAA&#10;">
                  <v:rect id="Rectangle 44" o:spid="_x0000_s1062" style="position:absolute;left:268;top:14;width:1747;height:76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KVmQwgAA&#10;ANsAAAAPAAAAZHJzL2Rvd25yZXYueG1sRI9Bi8IwFITvC/6H8ARva1oPKtUoIghedmFVRG+P5tkU&#10;m5fSxBr/vVlY2OMwM98wy3W0jeip87VjBfk4A0FcOl1zpeB03H3OQfiArLFxTApe5GG9GnwssdDu&#10;yT/UH0IlEoR9gQpMCG0hpS8NWfRj1xIn7+Y6iyHJrpK6w2eC20ZOsmwqLdacFgy2tDVU3g8Pq+B+&#10;fnx9G7e/XPO6n8fcmc0sRqVGw7hZgAgUw3/4r73XCiYz+P2SfoBcvQ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4pWZDCAAAA2wAAAA8AAAAAAAAAAAAAAAAAlwIAAGRycy9kb3du&#10;cmV2LnhtbFBLBQYAAAAABAAEAPUAAACGAwAAAAA=&#10;" stroked="f">
                    <v:stroke joinstyle="round"/>
                    <v:path arrowok="t"/>
                    <v:textbox inset="3pt,3pt,3pt,3pt">
                      <w:txbxContent>
                        <w:p w14:paraId="3301E0AA" w14:textId="77777777" w:rsidR="00A411DF" w:rsidRDefault="00A411DF" w:rsidP="00AD22E0">
                          <w:pPr>
                            <w:tabs>
                              <w:tab w:val="left" w:pos="567"/>
                              <w:tab w:val="left" w:pos="1134"/>
                              <w:tab w:val="left" w:pos="1701"/>
                            </w:tabs>
                            <w:rPr>
                              <w:rFonts w:eastAsia="Times New Roman"/>
                              <w:lang w:eastAsia="en-GB" w:bidi="x-none"/>
                            </w:rPr>
                          </w:pPr>
                        </w:p>
                      </w:txbxContent>
                    </v:textbox>
                  </v:rect>
                  <v:rect id="Rectangle 45" o:spid="_x0000_s1063" style="position:absolute;left:254;width:1775;height:79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NIvdvgAA&#10;ANsAAAAPAAAAZHJzL2Rvd25yZXYueG1sRE9Ni8IwEL0v+B/CCHtbU0VXqUYRQRBWhFXxPDRjW2wm&#10;tYm2++93DoLHx/terDpXqSc1ofRsYDhIQBFn3pacGziftl8zUCEiW6w8k4E/CrBa9j4WmFrf8i89&#10;jzFXEsIhRQNFjHWqdcgKchgGviYW7uobh1Fgk2vbYCvhrtKjJPnWDkuWhgJr2hSU3Y4PJ718P1Tj&#10;7qKHk+30hD+Hdq+xNeaz363noCJ18S1+uXfWwEjGyhf5AXr5D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iTSL3b4AAADbAAAADwAAAAAAAAAAAAAAAACXAgAAZHJzL2Rvd25yZXYu&#10;eG1sUEsFBgAAAAAEAAQA9QAAAIIDAAAAAA==&#10;" filled="f" strokeweight=".7pt">
                    <v:stroke joinstyle="round"/>
                    <v:path arrowok="t"/>
                    <v:textbox inset="3pt,3pt,3pt,3pt">
                      <w:txbxContent>
                        <w:p w14:paraId="351E7592" w14:textId="77777777" w:rsidR="00A411DF" w:rsidRDefault="00A411DF" w:rsidP="00AD22E0">
                          <w:pPr>
                            <w:tabs>
                              <w:tab w:val="left" w:pos="567"/>
                              <w:tab w:val="left" w:pos="1134"/>
                              <w:tab w:val="left" w:pos="1701"/>
                            </w:tabs>
                            <w:rPr>
                              <w:rFonts w:eastAsia="Times New Roman"/>
                              <w:lang w:eastAsia="en-GB" w:bidi="x-none"/>
                            </w:rPr>
                          </w:pPr>
                        </w:p>
                      </w:txbxContent>
                    </v:textbox>
                  </v:rect>
                  <v:line id="Line 46" o:spid="_x0000_s1064" style="position:absolute;flip:x;visibility:visible;mso-wrap-style:square" from="0,810" to="743,168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sNHdsMAAADbAAAADwAAAGRycy9kb3ducmV2LnhtbESPQWsCMRSE74L/ITzBm2YrKHU1SltQ&#10;vImuSHt7bl53lyYv6ybq+u+NUPA4zMw3zHzZWiOu1PjKsYK3YQKCOHe64kLBIVsN3kH4gKzROCYF&#10;d/KwXHQ7c0y1u/GOrvtQiAhhn6KCMoQ6ldLnJVn0Q1cTR+/XNRZDlE0hdYO3CLdGjpJkIi1WHBdK&#10;rOmrpPxvf7EKMrOm43aV6frzB7/Pm/xoTuO1Uv1e+zEDEagNr/B/e6MVjKbw/BJ/gFw8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ILDR3bDAAAA2wAAAA8AAAAAAAAAAAAA&#10;AAAAoQIAAGRycy9kb3ducmV2LnhtbFBLBQYAAAAABAAEAPkAAACRAwAAAAA=&#10;" strokeweight=".7pt">
                    <v:fill o:detectmouseclick="t"/>
                  </v:line>
                  <v:group id="Group 47" o:spid="_x0000_s1065" style="position:absolute;left:225;top:1266;width:168;height:173" coordsize="168,17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poieesIAAADbAAAADwAA&#10;AAAAAAAAAAAAAACpAgAAZHJzL2Rvd25yZXYueG1sUEsFBgAAAAAEAAQA+gAAAJgDAAAAAA==&#10;">
                    <v:shape id="Freeform 48" o:spid="_x0000_s1066" style="position:absolute;width:168;height:173;visibility:visible;mso-wrap-style:square;v-text-anchor:top" coordsize="21600,21600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psBAxwAA&#10;ANsAAAAPAAAAZHJzL2Rvd25yZXYueG1sRI9Ba8JAFITvhf6H5RV6kbpJlVpiNqKiUsQeanvp7ZF9&#10;JtHs25BdNfbXu4LQ4zAz3zDppDO1OFHrKssK4n4Egji3uuJCwc/38uUdhPPIGmvLpOBCDibZ40OK&#10;ibZn/qLT1hciQNglqKD0vkmkdHlJBl3fNsTB29nWoA+yLaRu8RzgppavUfQmDVYcFkpsaF5Sftge&#10;jYK/z/VmNdu7eE2H0Wihl8ffYdVT6vmpm45BeOr8f/je/tAKBjHcvoQfILMr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XKbAQMcAAADbAAAADwAAAAAAAAAAAAAAAACXAgAAZHJz&#10;L2Rvd25yZXYueG1sUEsFBgAAAAAEAAQA9QAAAIsDAAAAAA==&#10;" adj="-11796480,,5400" path="m14786,21600l21600,,,8365,14786,21600xm14786,21600e" fillcolor="black" stroked="f">
                      <v:stroke joinstyle="round"/>
                      <v:formulas/>
                      <v:path arrowok="t" o:connecttype="custom" o:connectlocs="115,173;168,0;0,67;115,173;115,173" o:connectangles="0,0,0,0,0" textboxrect="0,0,21600,21600"/>
                      <v:textbox inset="0,0,0,0">
                        <w:txbxContent>
                          <w:p w14:paraId="0DCF6D34" w14:textId="77777777" w:rsidR="00A411DF" w:rsidRDefault="00A411DF" w:rsidP="00AD22E0">
                            <w:pPr>
                              <w:rPr>
                                <w:rFonts w:eastAsia="Times New Roman"/>
                                <w:lang w:val="en-GB" w:eastAsia="en-GB" w:bidi="x-none"/>
                              </w:rPr>
                            </w:pPr>
                          </w:p>
                        </w:txbxContent>
                      </v:textbox>
                    </v:shape>
                  </v:group>
                  <v:rect id="Rectangle 49" o:spid="_x0000_s1067" style="position:absolute;left:312;top:110;width:806;height:42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h2zVwwAA&#10;ANsAAAAPAAAAZHJzL2Rvd25yZXYueG1sRI9BawIxFITvgv8hPMGbZlehldUoIhS8tFArorfH5rlZ&#10;3Lwsm7im/74pCB6HmfmGWW2ibURPna8dK8inGQji0umaKwXHn4/JAoQPyBobx6Tglzxs1sPBCgvt&#10;HvxN/SFUIkHYF6jAhNAWUvrSkEU/dS1x8q6usxiS7CqpO3wkuG3kLMvepMWa04LBlnaGytvhbhXc&#10;TvfPL+P250te94uYO7N9j1Gp8ShulyACxfAKP9t7rWA+g/8v6QfI9R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rh2zVwwAAANsAAAAPAAAAAAAAAAAAAAAAAJcCAABkcnMvZG93&#10;bnJldi54bWxQSwUGAAAAAAQABAD1AAAAhwMAAAAA&#10;" stroked="f">
                    <v:stroke joinstyle="round"/>
                    <v:path arrowok="t"/>
                    <v:textbox inset="3pt,3pt,3pt,3pt">
                      <w:txbxContent>
                        <w:p w14:paraId="3C3AE21C" w14:textId="77777777" w:rsidR="00A411DF" w:rsidRDefault="00A411DF" w:rsidP="00AD22E0">
                          <w:pPr>
                            <w:tabs>
                              <w:tab w:val="left" w:pos="567"/>
                            </w:tabs>
                            <w:rPr>
                              <w:rFonts w:eastAsia="Times New Roman"/>
                              <w:lang w:eastAsia="en-GB" w:bidi="x-none"/>
                            </w:rPr>
                          </w:pPr>
                        </w:p>
                      </w:txbxContent>
                    </v:textbox>
                  </v:rect>
                  <v:rect id="Rectangle 50" o:spid="_x0000_s1068" style="position:absolute;left:457;top:208;width:141;height:27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qw5twwAA&#10;ANsAAAAPAAAAZHJzL2Rvd25yZXYueG1sRI9Bi8IwFITvwv6H8IS9iKbdikjXKKsgCJ6s7rLHR/Ns&#10;q81LaaLWf28EweMwM98ws0VnanGl1lWWFcSjCARxbnXFhYLDfj2cgnAeWWNtmRTcycFi/tGbYart&#10;jXd0zXwhAoRdigpK75tUSpeXZNCNbEMcvKNtDfog20LqFm8Bbmr5FUUTabDisFBiQ6uS8nN2MQoG&#10;h2ybLP8p/tO/8UlH493aFkulPvvdzzcIT51/h1/tjVaQJPD8En6AnD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Yqw5twwAAANsAAAAPAAAAAAAAAAAAAAAAAJcCAABkcnMvZG93&#10;bnJldi54bWxQSwUGAAAAAAQABAD1AAAAhwMAAAAA&#10;" filled="f" stroked="f">
                    <v:stroke joinstyle="round"/>
                    <v:path arrowok="t"/>
                    <v:textbox inset="0,0,0,0">
                      <w:txbxContent>
                        <w:p w14:paraId="58DCD59B" w14:textId="77777777" w:rsidR="00A411DF" w:rsidRDefault="00A411DF" w:rsidP="00AD22E0">
                          <w:pPr>
                            <w:rPr>
                              <w:rFonts w:eastAsia="Times New Roman"/>
                              <w:lang w:val="en-GB" w:eastAsia="en-GB" w:bidi="x-none"/>
                            </w:rPr>
                          </w:pPr>
                        </w:p>
                      </w:txbxContent>
                    </v:textbox>
                  </v:rect>
                  <v:rect id="Rectangle 51" o:spid="_x0000_s1069" style="position:absolute;left:577;top:208;width:87;height:27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QpYZxQAA&#10;ANsAAAAPAAAAZHJzL2Rvd25yZXYueG1sRI9Ba8JAFITvgv9heUIvxWzSSJE0q9SCUOgpMRWPj+xr&#10;Es2+Ddmtpv++Wyh4HGbmGybfTqYXVxpdZ1lBEsUgiGurO24UVIf9cg3CeWSNvWVS8EMOtpv5LMdM&#10;2xsXdC19IwKEXYYKWu+HTEpXt2TQRXYgDt6XHQ36IMdG6hFvAW56+RTHz9Jgx2GhxYHeWqov5bdR&#10;8FiVH+nuRMlRfyZnHa+KvW12Sj0sptcXEJ4mfw//t9+1gnQFf1/CD5CbX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dClhnFAAAA2wAAAA8AAAAAAAAAAAAAAAAAlwIAAGRycy9k&#10;b3ducmV2LnhtbFBLBQYAAAAABAAEAPUAAACJAwAAAAA=&#10;" filled="f" stroked="f">
                    <v:stroke joinstyle="round"/>
                    <v:path arrowok="t"/>
                    <v:textbox inset="0,0,0,0">
                      <w:txbxContent>
                        <w:p w14:paraId="42A32F84" w14:textId="77777777" w:rsidR="003D4F6E" w:rsidRDefault="003D4F6E"/>
                      </w:txbxContent>
                    </v:textbox>
                  </v:rect>
                  <v:rect id="Rectangle 52" o:spid="_x0000_s1070" style="position:absolute;left:644;top:208;width:127;height:27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DjOCxQAA&#10;ANsAAAAPAAAAZHJzL2Rvd25yZXYueG1sRI9Ba8JAFITvBf/D8gQvpW5ibClpVqmFgODJ1JYeH9nX&#10;JG32bciuJv57VxA8DjPzDZOtR9OKE/WusawgnkcgiEurG64UHD7zp1cQziNrbC2TgjM5WK8mDxmm&#10;2g68p1PhKxEg7FJUUHvfpVK6siaDbm474uD92t6gD7KvpO5xCHDTykUUvUiDDYeFGjv6qKn8L45G&#10;weOh2CWbH4q/9Vf8p6PlPrfVRqnZdHx/A+Fp9Pfwrb3VCpJnuH4JP0CuL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gOM4LFAAAA2wAAAA8AAAAAAAAAAAAAAAAAlwIAAGRycy9k&#10;b3ducmV2LnhtbFBLBQYAAAAABAAEAPUAAACJAwAAAAA=&#10;" filled="f" stroked="f">
                    <v:stroke joinstyle="round"/>
                    <v:path arrowok="t"/>
                    <v:textbox inset="0,0,0,0">
                      <w:txbxContent>
                        <w:p w14:paraId="489699D7" w14:textId="77777777" w:rsidR="00A411DF" w:rsidRDefault="00A411DF" w:rsidP="00AD22E0">
                          <w:pPr>
                            <w:rPr>
                              <w:rFonts w:eastAsia="Times New Roman"/>
                              <w:lang w:val="en-GB" w:eastAsia="en-GB" w:bidi="x-none"/>
                            </w:rPr>
                          </w:pPr>
                        </w:p>
                      </w:txbxContent>
                    </v:textbox>
                  </v:rect>
                  <v:rect id="Rectangle 53" o:spid="_x0000_s1071" style="position:absolute;left:750;top:208;width:114;height:27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3K31xQAA&#10;ANsAAAAPAAAAZHJzL2Rvd25yZXYueG1sRI9Ba8JAFITvgv9heUIvYjZpikiaVWpBKPSUNBWPj+xr&#10;Es2+Ddmtpv++Wyh4HGbmGybfTaYXVxpdZ1lBEsUgiGurO24UVB+H1QaE88gae8uk4Icc7LbzWY6Z&#10;tjcu6Fr6RgQIuwwVtN4PmZSubsmgi+xAHLwvOxr0QY6N1CPeAtz08jGO19Jgx2GhxYFeW6ov5bdR&#10;sKzK93R/ouSoP5Ozjp+Kg232Sj0sppdnEJ4mfw//t9+0gnQNf1/CD5DbX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jcrfXFAAAA2wAAAA8AAAAAAAAAAAAAAAAAlwIAAGRycy9k&#10;b3ducmV2LnhtbFBLBQYAAAAABAAEAPUAAACJAwAAAAA=&#10;" filled="f" stroked="f">
                    <v:stroke joinstyle="round"/>
                    <v:path arrowok="t"/>
                    <v:textbox inset="0,0,0,0">
                      <w:txbxContent>
                        <w:p w14:paraId="7FEA5C57" w14:textId="77777777" w:rsidR="00A411DF" w:rsidRDefault="00A411DF" w:rsidP="00AD22E0">
                          <w:pPr>
                            <w:rPr>
                              <w:rFonts w:eastAsia="Times New Roman"/>
                              <w:lang w:val="en-GB" w:eastAsia="en-GB" w:bidi="x-none"/>
                            </w:rPr>
                          </w:pPr>
                        </w:p>
                      </w:txbxContent>
                    </v:textbox>
                  </v:rect>
                  <v:rect id="Rectangle 54" o:spid="_x0000_s1072" style="position:absolute;left:846;top:208;width:114;height:27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kAhuxQAA&#10;ANsAAAAPAAAAZHJzL2Rvd25yZXYueG1sRI9Ba8JAFITvBf/D8gQvpW5ipC1pVqmFgODJ1JYeH9nX&#10;JG32bciuJv57VxA8DjPzDZOtR9OKE/WusawgnkcgiEurG64UHD7zp1cQziNrbC2TgjM5WK8mDxmm&#10;2g68p1PhKxEg7FJUUHvfpVK6siaDbm474uD92t6gD7KvpO5xCHDTykUUPUuDDYeFGjv6qKn8L45G&#10;weOh2CWbH4q/9Vf8p6PlPrfVRqnZdHx/A+Fp9Pfwrb3VCpIXuH4JP0CuL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eQCG7FAAAA2wAAAA8AAAAAAAAAAAAAAAAAlwIAAGRycy9k&#10;b3ducmV2LnhtbFBLBQYAAAAABAAEAPUAAACJAwAAAAA=&#10;" filled="f" stroked="f">
                    <v:stroke joinstyle="round"/>
                    <v:path arrowok="t"/>
                    <v:textbox inset="0,0,0,0">
                      <w:txbxContent>
                        <w:p w14:paraId="69BD19C1" w14:textId="77777777" w:rsidR="00A411DF" w:rsidRDefault="00A411DF" w:rsidP="00AD22E0">
                          <w:pPr>
                            <w:rPr>
                              <w:rFonts w:eastAsia="Times New Roman"/>
                              <w:lang w:val="en-GB" w:eastAsia="en-GB" w:bidi="x-none"/>
                            </w:rPr>
                          </w:pPr>
                        </w:p>
                      </w:txbxContent>
                    </v:textbox>
                  </v:rect>
                </v:group>
                <v:group id="Group 55" o:spid="_x0000_s1073" style="position:absolute;left:4481466;top:2996697;width:622300;height:1106170" coordsize="980,174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WP6SfMIAAADbAAAADwAA&#10;AAAAAAAAAAAAAACpAgAAZHJzL2Rvd25yZXYueG1sUEsFBgAAAAAEAAQA+gAAAJgDAAAAAA==&#10;">
                  <v:oval id="Oval 56" o:spid="_x0000_s1074" style="position:absolute;left:484;top:110;width:496;height:140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evuQwwAA&#10;ANsAAAAPAAAAZHJzL2Rvd25yZXYueG1sRI/NasMwEITvhbyD2EJujVyHlMSNEhJDIQRyaH7ui7W2&#10;TK2VkVTHffuqUMhxmJlvmPV2tJ0YyIfWsYLXWQaCuHK65UbB9fLxsgQRIrLGzjEp+KEA283kaY2F&#10;dnf+pOEcG5EgHApUYGLsCylDZchimLmeOHm18xZjkr6R2uM9wW0n8yx7kxZbTgsGeyoNVV/nb6tg&#10;lfuTydrFUAdXlrtjfcsP+06p6fO4ewcRaYyP8H/7oBXMV/D3Jf0Aufk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revuQwwAAANsAAAAPAAAAAAAAAAAAAAAAAJcCAABkcnMvZG93&#10;bnJldi54bWxQSwUGAAAAAAQABAD1AAAAhwMAAAAA&#10;">
                    <v:path arrowok="t"/>
                    <v:textbox inset="0,0,0,0">
                      <w:txbxContent>
                        <w:p w14:paraId="7A02137D" w14:textId="77777777" w:rsidR="00A411DF" w:rsidRDefault="00A411DF" w:rsidP="00AD22E0">
                          <w:pPr>
                            <w:rPr>
                              <w:rFonts w:eastAsia="Times New Roman"/>
                              <w:lang w:eastAsia="en-GB" w:bidi="x-none"/>
                            </w:rPr>
                          </w:pPr>
                        </w:p>
                      </w:txbxContent>
                    </v:textbox>
                  </v:oval>
                  <v:line id="Line 57" o:spid="_x0000_s1075" style="position:absolute;visibility:visible;mso-wrap-style:square" from="720,0" to="721,174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jULt8EAAADbAAAADwAAAGRycy9kb3ducmV2LnhtbERPy2rCQBTdF/yH4Qru6sRio0RH0UBJ&#10;VxZf4PKSuWaimTshM9X07zuLQpeH816ue9uIB3W+dqxgMk5AEJdO11wpOB0/XucgfEDW2DgmBT/k&#10;Yb0avCwx0+7Je3ocQiViCPsMFZgQ2kxKXxqy6MeuJY7c1XUWQ4RdJXWHzxhuG/mWJKm0WHNsMNhS&#10;bqi8H76tgjzfXW7b96/dXRaumJ3OaWHmqVKjYb9ZgAjUh3/xn/tTK5jG9fFL/AFy9Qs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CGNQu3wQAAANsAAAAPAAAAAAAAAAAAAAAA&#10;AKECAABkcnMvZG93bnJldi54bWxQSwUGAAAAAAQABAD5AAAAjwMAAAAA&#10;" strokeweight=".95pt">
                    <v:fill o:detectmouseclick="t"/>
                  </v:line>
                  <v:line id="Line 58" o:spid="_x0000_s1076" style="position:absolute;visibility:visible;mso-wrap-style:square" from="0,859" to="720,86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6XmuLMUAAADbAAAADwAAAGRycy9kb3ducmV2LnhtbESPT2vCQBTE74V+h+UVvNWNRaNEV2kD&#10;Ek8W/4HHR/aZTc2+DdlV02/fLRR6HGbmN8xi1dtG3KnztWMFo2ECgrh0uuZKwfGwfp2B8AFZY+OY&#10;FHyTh9Xy+WmBmXYP3tF9HyoRIewzVGBCaDMpfWnIoh+6ljh6F9dZDFF2ldQdPiLcNvItSVJpsea4&#10;YLCl3FB53d+sgjzfnr8+Jp/bqyxcMT2e0sLMUqUGL/37HESgPvyH/9obrWA8gt8v8QfI5Q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6XmuLMUAAADbAAAADwAAAAAAAAAA&#10;AAAAAAChAgAAZHJzL2Rvd25yZXYueG1sUEsFBgAAAAAEAAQA+QAAAJMDAAAAAA==&#10;" strokeweight=".95pt">
                    <v:fill o:detectmouseclick="t"/>
                  </v:line>
                  <v:line id="Line 59" o:spid="_x0000_s1077" style="position:absolute;visibility:visible;mso-wrap-style:square" from="19,461" to="720,46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aswW8UAAADbAAAADwAAAGRycy9kb3ducmV2LnhtbESPT2vCQBTE70K/w/IKvdVNpUZJXUUD&#10;JZ4U/xR6fGRfs6nZtyG71fjtXaHgcZiZ3zCzRW8bcabO144VvA0TEMSl0zVXCo6Hz9cpCB+QNTaO&#10;ScGVPCzmT4MZZtpdeEfnfahEhLDPUIEJoc2k9KUhi37oWuLo/bjOYoiyq6Tu8BLhtpGjJEmlxZrj&#10;gsGWckPlaf9nFeT55vt3Nd5uTrJwxeT4lRZmmir18twvP0AE6sMj/N9eawXvI7h/iT9Azm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GaswW8UAAADbAAAADwAAAAAAAAAA&#10;AAAAAAChAgAAZHJzL2Rvd25yZXYueG1sUEsFBgAAAAAEAAQA+QAAAJMDAAAAAA==&#10;" strokeweight=".95pt">
                    <v:fill o:detectmouseclick="t"/>
                  </v:line>
                  <v:line id="Line 60" o:spid="_x0000_s1078" style="position:absolute;visibility:visible;mso-wrap-style:square" from="63,1262" to="720,126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ueVwMUAAADbAAAADwAAAGRycy9kb3ducmV2LnhtbESPQWvCQBSE74X+h+UVvNVNrU0ldRUb&#10;kHhStBZ6fGRfs6nZtyG7avz3rlDwOMzMN8x03ttGnKjztWMFL8MEBHHpdM2Vgv3X8nkCwgdkjY1j&#10;UnAhD/PZ48MUM+3OvKXTLlQiQthnqMCE0GZS+tKQRT90LXH0fl1nMUTZVVJ3eI5w28hRkqTSYs1x&#10;wWBLuaHysDtaBXm+/vn7fNusD7Jwxfv+Oy3MJFVq8NQvPkAE6sM9/N9eaQXjV7h9iT9Azq4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dueVwMUAAADbAAAADwAAAAAAAAAA&#10;AAAAAAChAgAAZHJzL2Rvd25yZXYueG1sUEsFBgAAAAAEAAQA+QAAAJMDAAAAAA==&#10;" strokeweight=".95pt">
                    <v:fill o:detectmouseclick="t"/>
                  </v:line>
                  <v:line id="Line 61" o:spid="_x0000_s1079" style="position:absolute;visibility:visible;mso-wrap-style:square" from="212,462" to="388,46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jEhIsQAAADbAAAADwAAAGRycy9kb3ducmV2LnhtbESPS2vDMBCE74X8B7GB3Bo5JeThRgmh&#10;ppBDU8iDnrfW1jKxVsZSHfXfR4FCjsPMfMOsNtE2oqfO144VTMYZCOLS6ZorBefT+/MChA/IGhvH&#10;pOCPPGzWg6cV5tpd+UD9MVQiQdjnqMCE0OZS+tKQRT92LXHyflxnMSTZVVJ3eE1w28iXLJtJizWn&#10;BYMtvRkqL8dfq2BuioOcy+Lj9Fn09WQZ9/Hre6nUaBi3ryACxfAI/7d3WsF0Cvcv6QfI9Q0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eMSEixAAAANsAAAAPAAAAAAAAAAAA&#10;AAAAAKECAABkcnMvZG93bnJldi54bWxQSwUGAAAAAAQABAD5AAAAkgMAAAAA&#10;">
                    <v:fill o:detectmouseclick="t"/>
                    <v:stroke endarrow="block"/>
                  </v:line>
                  <v:line id="Line 62" o:spid="_x0000_s1080" style="position:absolute;visibility:visible;mso-wrap-style:square" from="180,862" to="356,86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X2EucQAAADbAAAADwAAAGRycy9kb3ducmV2LnhtbESPQWsCMRSE70L/Q3iF3jSr1Kpbo0gX&#10;wYMV1NLz6+Z1s3TzsmzSNf57Uyh4HGbmG2a5jrYRPXW+dqxgPMpAEJdO11wp+Dhvh3MQPiBrbByT&#10;git5WK8eBkvMtbvwkfpTqESCsM9RgQmhzaX0pSGLfuRa4uR9u85iSLKrpO7wkuC2kZMse5EWa04L&#10;Blt6M1T+nH6tgpkpjnImi/35UPT1eBHf4+fXQqmnx7h5BREohnv4v73TCp6n8Pcl/QC5ug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xfYS5xAAAANsAAAAPAAAAAAAAAAAA&#10;AAAAAKECAABkcnMvZG93bnJldi54bWxQSwUGAAAAAAQABAD5AAAAkgMAAAAA&#10;">
                    <v:fill o:detectmouseclick="t"/>
                    <v:stroke endarrow="block"/>
                  </v:line>
                  <v:line id="Line 63" o:spid="_x0000_s1081" style="position:absolute;visibility:visible;mso-wrap-style:square" from="260,1262" to="420,126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a8azsUAAADbAAAADwAAAGRycy9kb3ducmV2LnhtbESPzWrDMBCE74G+g9hCbomcEPLjRgkl&#10;JtBDW4gTet5aW8vUWhlLcdS3rwqFHIeZ+YbZ7qNtxUC9bxwrmE0zEMSV0w3XCi7n42QNwgdkja1j&#10;UvBDHva7h9EWc+1ufKKhDLVIEPY5KjAhdLmUvjJk0U9dR5y8L9dbDEn2tdQ93hLctnKeZUtpseG0&#10;YLCjg6Hqu7xaBStTnORKFq/n92JoZpv4Fj8+N0qNH+PzE4hAMdzD/+0XrWCxhL8v6QfI3S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wa8azsUAAADbAAAADwAAAAAAAAAA&#10;AAAAAAChAgAAZHJzL2Rvd25yZXYueG1sUEsFBgAAAAAEAAQA+QAAAJMDAAAAAA==&#10;">
                    <v:fill o:detectmouseclick="t"/>
                    <v:stroke endarrow="block"/>
                  </v:line>
                </v:group>
                <v:group id="Group 64" o:spid="_x0000_s1082" style="position:absolute;width:1330960;height:1178560" coordsize="2096,185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y4oYHxAAAANwAAAAP&#10;AAAAAAAAAAAAAAAAAKkCAABkcnMvZG93bnJldi54bWxQSwUGAAAAAAQABAD6AAAAmgMAAAAA&#10;">
                  <v:group id="Group 65" o:spid="_x0000_s1083" style="position:absolute;left:1664;width:432;height:1856" coordsize="432,185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QjAYcMIAAADcAAAADwAA&#10;AAAAAAAAAAAAAACpAgAAZHJzL2Rvd25yZXYueG1sUEsFBgAAAAAEAAQA+gAAAJgDAAAAAA==&#10;">
                    <v:shape id="AutoShape 66" o:spid="_x0000_s1084" style="position:absolute;left:23;width:362;height:933;flip:x;visibility:visible;mso-wrap-style:square;v-text-anchor:top" coordsize="21600,21600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/cTJwwQAA&#10;ANwAAAAPAAAAZHJzL2Rvd25yZXYueG1sRE9La8JAEL4L/Q/LFHrTTVXEpq4hrRTao9Heh+yYhGZn&#10;t9k1j3/fFQre5uN7zi4bTSt66nxjWcHzIgFBXFrdcKXgfPqYb0H4gKyxtUwKJvKQ7R9mO0y1HfhI&#10;fREqEUPYp6igDsGlUvqyJoN+YR1x5C62Mxgi7CqpOxxiuGnlMkk20mDDsaFGR+81lT/F1ShILtev&#10;/OXgNs5P5q2Xv99Lolapp8cxfwURaAx38b/7U8f56xXcnokXyP0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/3EycMEAAADcAAAADwAAAAAAAAAAAAAAAACXAgAAZHJzL2Rvd25y&#10;ZXYueG1sUEsFBgAAAAAEAAQA9QAAAIUDAAAAAA==&#10;" adj="-11796480,,5400" path="m0,0c11929,,21600,9671,21600,21600e" filled="f">
                      <v:stroke joinstyle="round"/>
                      <v:formulas/>
                      <v:path arrowok="t" o:connecttype="custom" textboxrect="0,0,21600,21600"/>
                      <v:textbox inset="0,0,0,0">
                        <w:txbxContent>
                          <w:p w14:paraId="57C728ED" w14:textId="77777777" w:rsidR="00A411DF" w:rsidRDefault="00A411DF" w:rsidP="00AD22E0">
                            <w:pPr>
                              <w:rPr>
                                <w:rFonts w:eastAsia="Times New Roman"/>
                                <w:lang w:eastAsia="en-GB" w:bidi="x-none"/>
                              </w:rPr>
                            </w:pPr>
                          </w:p>
                        </w:txbxContent>
                      </v:textbox>
                    </v:shape>
                    <v:shape id="AutoShape 67" o:spid="_x0000_s1085" style="position:absolute;left:12;top:923;width:362;height:933;flip:x y;visibility:visible;mso-wrap-style:square;v-text-anchor:top" coordsize="21600,21600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VjWDxAAA&#10;ANwAAAAPAAAAZHJzL2Rvd25yZXYueG1sRE9Na8JAEL0L/Q/LCL01G62UNrqKVgRB0Nb24m3Mjklo&#10;djbZ3Wr8926h4G0e73Mms87U4kzOV5YVDJIUBHFudcWFgu+v1dMrCB+QNdaWScGVPMymD70JZtpe&#10;+JPO+1CIGMI+QwVlCE0mpc9LMugT2xBH7mSdwRChK6R2eInhppbDNH2RBiuODSU29F5S/rP/NQqW&#10;W7dsdUtvz4ePtlvsVsdhtdko9djv5mMQgbpwF/+71zrOH43g75l4gZze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lY1g8QAAADcAAAADwAAAAAAAAAAAAAAAACXAgAAZHJzL2Rv&#10;d25yZXYueG1sUEsFBgAAAAAEAAQA9QAAAIgDAAAAAA==&#10;" adj="-11796480,,5400" path="m0,0c11929,,21600,9671,21600,21600e" filled="f">
                      <v:stroke joinstyle="round"/>
                      <v:formulas/>
                      <v:path arrowok="t" o:connecttype="custom" textboxrect="0,0,21600,21600"/>
                      <v:textbox inset="0,0,0,0">
                        <w:txbxContent>
                          <w:p w14:paraId="75827957" w14:textId="77777777" w:rsidR="00A411DF" w:rsidRDefault="00A411DF" w:rsidP="00AD22E0">
                            <w:pPr>
                              <w:rPr>
                                <w:rFonts w:eastAsia="Times New Roman"/>
                                <w:lang w:eastAsia="en-GB" w:bidi="x-none"/>
                              </w:rPr>
                            </w:pPr>
                          </w:p>
                        </w:txbxContent>
                      </v:textbox>
                    </v:shape>
                    <v:line id="Line 68" o:spid="_x0000_s1086" style="position:absolute;visibility:visible;mso-wrap-style:square" from="23,1205" to="163,120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OQahsUAAADcAAAADwAAAGRycy9kb3ducmV2LnhtbERPTWvCQBC9C/6HZYTedNNWQ0ldRVoK&#10;2oOoLbTHMTtNotnZsLsm6b93hUJv83ifM1/2phYtOV9ZVnA/SUAQ51ZXXCj4/HgbP4HwAVljbZkU&#10;/JKH5WI4mGOmbcd7ag+hEDGEfYYKyhCaTEqfl2TQT2xDHLkf6wyGCF0htcMuhptaPiRJKg1WHBtK&#10;bOilpPx8uBgF28dd2q427+v+a5Me89f98fvUOaXuRv3qGUSgPvyL/9xrHedPZ3B7Jl4gF1c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EOQahsUAAADcAAAADwAAAAAAAAAA&#10;AAAAAAChAgAAZHJzL2Rvd25yZXYueG1sUEsFBgAAAAAEAAQA+QAAAJMDAAAAAA==&#10;">
                      <v:fill o:detectmouseclick="t"/>
                    </v:line>
                    <v:line id="Line 69" o:spid="_x0000_s1087" style="position:absolute;visibility:visible;mso-wrap-style:square" from="12,1107" to="152,110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4DaE8cQAAADc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f5bCvdn4gVy9gs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gNoTxxAAAANwAAAAPAAAAAAAAAAAA&#10;AAAAAKECAABkcnMvZG93bnJldi54bWxQSwUGAAAAAAQABAD5AAAAkgMAAAAA&#10;">
                      <v:fill o:detectmouseclick="t"/>
                    </v:line>
                    <v:line id="Line 70" o:spid="_x0000_s1088" style="position:absolute;visibility:visible;mso-wrap-style:square" from="0,1020" to="140,102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3ohasUAAADcAAAADwAAAGRycy9kb3ducmV2LnhtbERPTWvCQBC9C/6HZYTedNNW0pK6irQU&#10;tAdRW2iPY3aaRLOzYXdN0n/vCkJv83ifM1v0phYtOV9ZVnA/SUAQ51ZXXCj4+nwfP4PwAVljbZkU&#10;/JGHxXw4mGGmbcc7avehEDGEfYYKyhCaTEqfl2TQT2xDHLlf6wyGCF0htcMuhptaPiRJKg1WHBtK&#10;bOi1pPy0PxsFm8dt2i7XH6v+e50e8rfd4efYOaXuRv3yBUSgPvyLb+6VjvOnT3B9Jl4g5xc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j3ohasUAAADcAAAADwAAAAAAAAAA&#10;AAAAAAChAgAAZHJzL2Rvd25yZXYueG1sUEsFBgAAAAAEAAQA+QAAAJMDAAAAAA==&#10;">
                      <v:fill o:detectmouseclick="t"/>
                    </v:line>
                    <v:line id="Line 71" o:spid="_x0000_s1089" style="position:absolute;visibility:visible;mso-wrap-style:square" from="12,923" to="152,92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/uW1GMcAAADcAAAADwAAAGRycy9kb3ducmV2LnhtbESPQUvDQBCF70L/wzIFb3ZTlSBpt6Uo&#10;QutBbBXscZodk9jsbNhdk/jvnYPQ2wzvzXvfLNeja1VPITaeDcxnGSji0tuGKwMf7883D6BiQrbY&#10;eiYDvxRhvZpcLbGwfuA99YdUKQnhWKCBOqWu0DqWNTmMM98Ri/blg8Mka6i0DThIuGv1bZbl2mHD&#10;0lBjR481lefDjzPweveW95vdy3b83OWn8ml/On4PwZjr6bhZgEo0pov5/3prBf9eaOUZmUCv/gA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D+5bUYxwAAANwAAAAPAAAAAAAA&#10;AAAAAAAAAKECAABkcnMvZG93bnJldi54bWxQSwUGAAAAAAQABAD5AAAAlQMAAAAA&#10;">
                      <v:fill o:detectmouseclick="t"/>
                    </v:line>
                    <v:line id="Line 72" o:spid="_x0000_s1090" style="position:absolute;visibility:visible;mso-wrap-style:square" from="35,803" to="175,80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akQg8UAAADcAAAADwAAAGRycy9kb3ducmV2LnhtbERPTWvCQBC9C/6HZYTedNNWQpu6irQU&#10;tAdRW2iPY3aaRLOzYXdN0n/vCkJv83ifM1v0phYtOV9ZVnA/SUAQ51ZXXCj4+nwfP4HwAVljbZkU&#10;/JGHxXw4mGGmbcc7avehEDGEfYYKyhCaTEqfl2TQT2xDHLlf6wyGCF0htcMuhptaPiRJKg1WHBtK&#10;bOi1pPy0PxsFm8dt2i7XH6v+e50e8rfd4efYOaXuRv3yBUSgPvyLb+6VjvOnz3B9Jl4g5xc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kakQg8UAAADcAAAADwAAAAAAAAAA&#10;AAAAAAChAgAAZHJzL2Rvd25yZXYueG1sUEsFBgAAAAAEAAQA+QAAAJMDAAAAAA==&#10;">
                      <v:fill o:detectmouseclick="t"/>
                    </v:line>
                    <v:line id="Line 73" o:spid="_x0000_s1091" style="position:absolute;visibility:visible;mso-wrap-style:square" from="35,684" to="175,68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Uovw8cAAADcAAAADwAAAGRycy9kb3ducmV2LnhtbESPQUvDQBCF70L/wzIFb3ZTxSB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CFSi/DxwAAANwAAAAPAAAAAAAA&#10;AAAAAAAAAKECAABkcnMvZG93bnJldi54bWxQSwUGAAAAAAQABAD5AAAAlQMAAAAA&#10;">
                      <v:fill o:detectmouseclick="t"/>
                    </v:line>
                    <v:line id="Line 74" o:spid="_x0000_s1092" style="position:absolute;visibility:visible;mso-wrap-style:square" from="35,575" to="175,57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6gaKWMQAAADcAAAADwAAAGRycy9kb3ducmV2LnhtbERPTWvCQBC9F/wPyxR6qxstDZK6irQI&#10;6kHUFtrjmJ0mqdnZsLsm6b93BcHbPN7nTOe9qUVLzleWFYyGCQji3OqKCwVfn8vnCQgfkDXWlknB&#10;P3mYzwYPU8y07XhP7SEUIoawz1BBGUKTSenzkgz6oW2II/drncEQoSukdtjFcFPLcZKk0mDFsaHE&#10;ht5Lyk+Hs1Gwfdml7WK9WfXf6/SYf+yPP3+dU+rpsV+8gQjUh7v45l7pOP91BNdn4gVydg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qBopYxAAAANwAAAAPAAAAAAAAAAAA&#10;AAAAAKECAABkcnMvZG93bnJldi54bWxQSwUGAAAAAAQABAD5AAAAkgMAAAAA&#10;">
                      <v:fill o:detectmouseclick="t"/>
                    </v:line>
                    <v:line id="Line 75" o:spid="_x0000_s1093" style="position:absolute;visibility:visible;mso-wrap-style:square" from="82,456" to="222,45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ZixtMQAAADcAAAADwAAAGRycy9kb3ducmV2LnhtbERPS2vCQBC+C/6HZYTedGOlQVJXEUtB&#10;eyj1Ae1xzE6TaHY27G6T9N93C4K3+fies1j1phYtOV9ZVjCdJCCIc6srLhScjq/jOQgfkDXWlknB&#10;L3lYLYeDBWbadryn9hAKEUPYZ6igDKHJpPR5SQb9xDbEkfu2zmCI0BVSO+xiuKnlY5Kk0mDFsaHE&#10;hjYl5dfDj1HwPvtI2/Xubdt/7tJz/rI/f106p9TDqF8/gwjUh7v45t7qOP9pBv/PxAvk8g8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1mLG0xAAAANwAAAAPAAAAAAAAAAAA&#10;AAAAAKECAABkcnMvZG93bnJldi54bWxQSwUGAAAAAAQABAD5AAAAkgMAAAAA&#10;">
                      <v:fill o:detectmouseclick="t"/>
                    </v:line>
                    <v:line id="Line 76" o:spid="_x0000_s1094" style="position:absolute;visibility:visible;mso-wrap-style:square" from="93,369" to="234,36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+nEpwMUAAADcAAAADwAAAGRycy9kb3ducmV2LnhtbERPTWvCQBC9C/6HZYTedNNWQ0ldRVoK&#10;2oOoLbTHMTtNotnZsLsm6b93hUJv83ifM1/2phYtOV9ZVnA/SUAQ51ZXXCj4/HgbP4HwAVljbZkU&#10;/JKH5WI4mGOmbcd7ag+hEDGEfYYKyhCaTEqfl2TQT2xDHLkf6wyGCF0htcMuhptaPiRJKg1WHBtK&#10;bOilpPx8uBgF28dd2q427+v+a5Me89f98fvUOaXuRv3qGUSgPvyL/9xrHefPpnB7Jl4gF1c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+nEpwMUAAADcAAAADwAAAAAAAAAA&#10;AAAAAAChAgAAZHJzL2Rvd25yZXYueG1sUEsFBgAAAAAEAAQA+QAAAJMDAAAAAA==&#10;">
                      <v:fill o:detectmouseclick="t"/>
                    </v:line>
                    <v:line id="Line 77" o:spid="_x0000_s1095" style="position:absolute;visibility:visible;mso-wrap-style:square" from="128,271" to="269,27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T2MW8QAAADcAAAADwAAAGRycy9kb3ducmV2LnhtbERPS2vCQBC+F/wPywi91Y0tBkldRSwF&#10;7aH4gvY4ZqdJNDsbdrdJ+u/dguBtPr7nzBa9qUVLzleWFYxHCQji3OqKCwXHw/vTFIQPyBpry6Tg&#10;jzws5oOHGWbadryjdh8KEUPYZ6igDKHJpPR5SQb9yDbEkfuxzmCI0BVSO+xiuKnlc5Kk0mDFsaHE&#10;hlYl5Zf9r1Hw+bJN2+XmY91/bdJT/rY7fZ87p9TjsF++ggjUh7v45l7rOH8ygf9n4gVyfgU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VPYxbxAAAANwAAAAPAAAAAAAAAAAA&#10;AAAAAKECAABkcnMvZG93bnJldi54bWxQSwUGAAAAAAQABAD5AAAAkgMAAAAA&#10;">
                      <v:fill o:detectmouseclick="t"/>
                    </v:line>
                    <v:line id="Line 78" o:spid="_x0000_s1096" style="position:absolute;visibility:visible;mso-wrap-style:square" from="198,141" to="339,14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e8SLM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f5bCvdn4gVy9gs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l7xIsxAAAANwAAAAPAAAAAAAAAAAA&#10;AAAAAKECAABkcnMvZG93bnJldi54bWxQSwUGAAAAAAQABAD5AAAAkgMAAAAA&#10;">
                      <v:fill o:detectmouseclick="t"/>
                    </v:line>
                    <v:line id="Line 79" o:spid="_x0000_s1097" style="position:absolute;visibility:visible;mso-wrap-style:square" from="292,33" to="432,3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qO3t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nT3B9Jl4g5xc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CqO3t8UAAADcAAAADwAAAAAAAAAA&#10;AAAAAAChAgAAZHJzL2Rvd25yZXYueG1sUEsFBgAAAAAEAAQA+QAAAJMDAAAAAA==&#10;">
                      <v:fill o:detectmouseclick="t"/>
                    </v:line>
                    <v:line id="Line 80" o:spid="_x0000_s1098" style="position:absolute;visibility:visible;mso-wrap-style:square" from="47,1335" to="187,133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zwjxccAAADcAAAADwAAAGRycy9kb3ducmV2LnhtbESPQUvDQBCF70L/wzIFb3ZTxSBpt6Uo&#10;QutBbBXscZodk9jsbNhdk/jvnYPQ2wzvzXvfLNeja1VPITaeDcxnGSji0tuGKwMf7883D6BiQrbY&#10;eiYDvxRhvZpcLbGwfuA99YdUKQnhWKCBOqWu0DqWNTmMM98Ri/blg8Mka6i0DThIuGv1bZbl2mHD&#10;0lBjR481lefDjzPweveW95vdy3b83OWn8ml/On4PwZjr6bhZgEo0pov5/3prBf9eaOUZmUCv/gA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B7PCPFxwAAANwAAAAPAAAAAAAA&#10;AAAAAAAAAKECAABkcnMvZG93bnJldi54bWxQSwUGAAAAAAQABAD5AAAAlQMAAAAA&#10;">
                      <v:fill o:detectmouseclick="t"/>
                    </v:line>
                    <v:line id="Line 81" o:spid="_x0000_s1099" style="position:absolute;visibility:visible;mso-wrap-style:square" from="117,1552" to="257,155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FHCGXsUAAADcAAAADwAAAGRycy9kb3ducmV2LnhtbERPTWvCQBC9C/6HZYTedNMWQ5u6irQU&#10;tAdRW2iPY3aaRLOzYXdN0n/vCkJv83ifM1v0phYtOV9ZVnA/SUAQ51ZXXCj4+nwfP4HwAVljbZkU&#10;/JGHxXw4mGGmbcc7avehEDGEfYYKyhCaTEqfl2TQT2xDHLlf6wyGCF0htcMuhptaPiRJKg1WHBtK&#10;bOi1pPy0PxsFm8dt2i7XH6v+e50e8rfd4efYOaXuRv3yBUSgPvyLb+6VjvOnz3B9Jl4g5xc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FHCGXsUAAADcAAAADwAAAAAAAAAA&#10;AAAAAAChAgAAZHJzL2Rvd25yZXYueG1sUEsFBgAAAAAEAAQA+QAAAJMDAAAAAA==&#10;">
                      <v:fill o:detectmouseclick="t"/>
                    </v:line>
                    <v:line id="Line 82" o:spid="_x0000_s1100" style="position:absolute;visibility:visible;mso-wrap-style:square" from="82,1454" to="222,145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yblfs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XfHlGJtDLPwA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BLJuV+xwAAANwAAAAPAAAAAAAA&#10;AAAAAAAAAKECAABkcnMvZG93bnJldi54bWxQSwUGAAAAAAQABAD5AAAAlQMAAAAA&#10;">
                      <v:fill o:detectmouseclick="t"/>
                    </v:line>
                    <v:line id="Line 83" o:spid="_x0000_s1101" style="position:absolute;visibility:visible;mso-wrap-style:square" from="152,1671" to="292,167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GpA5cQAAADc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ekEfp+JF8j5D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kakDlxAAAANwAAAAPAAAAAAAAAAAA&#10;AAAAAKECAABkcnMvZG93bnJldi54bWxQSwUGAAAAAAQABAD5AAAAkgMAAAAA&#10;">
                      <v:fill o:detectmouseclick="t"/>
                    </v:line>
                    <v:line id="Line 84" o:spid="_x0000_s1102" style="position:absolute;visibility:visible;mso-wrap-style:square" from="245,1780" to="385,178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1LjeksQAAADc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ekMfp+JF8jlD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UuN6SxAAAANwAAAAPAAAAAAAAAAAA&#10;AAAAAKECAABkcnMvZG93bnJldi54bWxQSwUGAAAAAAQABAD5AAAAkgMAAAAA&#10;">
                      <v:fill o:detectmouseclick="t"/>
                    </v:line>
                  </v:group>
                  <v:line id="Line 85" o:spid="_x0000_s1103" style="position:absolute;visibility:visible;mso-wrap-style:square" from="0,912" to="1680,91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/R7CcQAAADc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ekMfp+JF8jlD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79HsJxAAAANwAAAAPAAAAAAAAAAAA&#10;AAAAAKECAABkcnMvZG93bnJldi54bWxQSwUGAAAAAAQABAD5AAAAkgMAAAAA&#10;">
                    <v:fill o:detectmouseclick="t"/>
                  </v:line>
                  <v:line id="Line 86" o:spid="_x0000_s1104" style="position:absolute;visibility:visible;mso-wrap-style:square" from="0,1488" to="1760,148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B3jfcQAAADc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X76Bvdn4gVy9gs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0HeN9xAAAANwAAAAPAAAAAAAAAAAA&#10;AAAAAKECAABkcnMvZG93bnJldi54bWxQSwUGAAAAAAQABAD5AAAAkgMAAAAA&#10;">
                    <v:fill o:detectmouseclick="t"/>
                  </v:line>
                  <v:line id="Line 87" o:spid="_x0000_s1105" style="position:absolute;visibility:visible;mso-wrap-style:square" from="16,320" to="1760,32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1FG5s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X76Bvdn4gVy9gs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bUUbmxAAAANwAAAAPAAAAAAAAAAAA&#10;AAAAAKECAABkcnMvZG93bnJldi54bWxQSwUGAAAAAAQABAD5AAAAkgMAAAAA&#10;">
                    <v:fill o:detectmouseclick="t"/>
                  </v:line>
                  <v:line id="Line 88" o:spid="_x0000_s1106" style="position:absolute;visibility:visible;mso-wrap-style:square" from="608,320" to="816,32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7sIBcMAAADcAAAADwAAAGRycy9kb3ducmV2LnhtbERPTWvCQBC9C/6HZYTedGMPUVNXEUOh&#10;h1Ywlp6n2Wk2NDsbstu4/ffdguBtHu9ztvtoOzHS4FvHCpaLDARx7XTLjYL3y/N8DcIHZI2dY1Lw&#10;Sx72u+lki4V2Vz7TWIVGpBD2BSowIfSFlL42ZNEvXE+cuC83WAwJDo3UA15TuO3kY5bl0mLLqcFg&#10;T0dD9Xf1YxWsTHmWK1m+Xk7l2C438S1+fG6UepjFwxOIQDHcxTf3i07z8xz+n0kXyN0f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Le7CAXDAAAA3AAAAA8AAAAAAAAAAAAA&#10;AAAAoQIAAGRycy9kb3ducmV2LnhtbFBLBQYAAAAABAAEAPkAAACRAwAAAAA=&#10;">
                    <v:fill o:detectmouseclick="t"/>
                    <v:stroke endarrow="block"/>
                  </v:line>
                  <v:line id="Line 89" o:spid="_x0000_s1107" style="position:absolute;visibility:visible;mso-wrap-style:square" from="560,912" to="768,91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2PetnsMAAADcAAAADwAAAGRycy9kb3ducmV2LnhtbERPTWvCQBC9C/6HZYTedGMPRlNXEUOh&#10;h7ZgFM/T7DQbmp0N2W3c/vtuoeBtHu9ztvtoOzHS4FvHCpaLDARx7XTLjYLL+Xm+BuEDssbOMSn4&#10;IQ/73XSyxUK7G59orEIjUgj7AhWYEPpCSl8bsugXridO3KcbLIYEh0bqAW8p3HbyMctW0mLLqcFg&#10;T0dD9Vf1bRXkpjzJXJav5/dybJeb+BavHxulHmbx8AQiUAx38b/7Raf5qxz+nkkXyN0v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Nj3rZ7DAAAA3AAAAA8AAAAAAAAAAAAA&#10;AAAAoQIAAGRycy9kb3ducmV2LnhtbFBLBQYAAAAABAAEAPkAAACRAwAAAAA=&#10;">
                    <v:fill o:detectmouseclick="t"/>
                    <v:stroke endarrow="block"/>
                  </v:line>
                  <v:line id="Line 90" o:spid="_x0000_s1108" style="position:absolute;visibility:visible;mso-wrap-style:square" from="576,1488" to="816,148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qWg57MUAAADcAAAADwAAAGRycy9kb3ducmV2LnhtbESPT0/DMAzF70h8h8hI3Fi6HTbWLZvQ&#10;KiQOgLQ/2tlrvKaicaomdOHb4wMSN1vv+b2f19vsOzXSENvABqaTAhRxHWzLjYHT8fXpGVRMyBa7&#10;wGTghyJsN/d3ayxtuPGexkNqlIRwLNGAS6kvtY61I49xEnpi0a5h8JhkHRptB7xJuO/0rCjm2mPL&#10;0uCwp52j+uvw7Q0sXLXXC129Hz+rsZ0u80c+X5bGPD7klxWoRDn9m/+u36zgz4VWnpEJ9OYX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qWg57MUAAADcAAAADwAAAAAAAAAA&#10;AAAAAAChAgAAZHJzL2Rvd25yZXYueG1sUEsFBgAAAAAEAAQA+QAAAJMDAAAAAA==&#10;">
                    <v:fill o:detectmouseclick="t"/>
                    <v:stroke endarrow="block"/>
                  </v:line>
                </v:group>
                <w10:wrap type="through"/>
              </v:group>
            </w:pict>
          </mc:Fallback>
        </mc:AlternateContent>
      </w:r>
    </w:p>
    <w:p w14:paraId="503BD286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220846E8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294FF29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190D894F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7596521" w14:textId="77777777" w:rsidR="00AD22E0" w:rsidRPr="00CE412C" w:rsidRDefault="00EF3A7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F0A6D24" wp14:editId="4132B7AB">
                <wp:simplePos x="0" y="0"/>
                <wp:positionH relativeFrom="column">
                  <wp:posOffset>4031615</wp:posOffset>
                </wp:positionH>
                <wp:positionV relativeFrom="paragraph">
                  <wp:posOffset>-55880</wp:posOffset>
                </wp:positionV>
                <wp:extent cx="72390" cy="175260"/>
                <wp:effectExtent l="5715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4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947B1" w14:textId="77777777" w:rsidR="00A411DF" w:rsidRDefault="00A411DF" w:rsidP="00AD22E0">
                            <w:pPr>
                              <w:rPr>
                                <w:rFonts w:eastAsia="Times New Roman"/>
                                <w:lang w:val="en-GB" w:eastAsia="en-GB" w:bidi="x-non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0A6D24" id="Rectangle 42" o:spid="_x0000_s1109" style="position:absolute;margin-left:317.45pt;margin-top:-4.35pt;width:5.7pt;height:13.8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" filled="f" stroked="f">
                <v:stroke joinstyle="round"/>
                <v:path arrowok="t"/>
                <v:textbox inset="0,0,0,0">
                  <w:txbxContent>
                    <w:p w14:paraId="786947B1" w14:textId="77777777" w:rsidR="00A411DF" w:rsidRDefault="00A411DF" w:rsidP="00AD22E0">
                      <w:pPr>
                        <w:rPr>
                          <w:rFonts w:eastAsia="Times New Roman"/>
                          <w:lang w:val="en-GB" w:eastAsia="en-GB" w:bidi="x-none"/>
                        </w:rPr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  <w:r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A79665F" wp14:editId="51BCE047">
                <wp:simplePos x="0" y="0"/>
                <wp:positionH relativeFrom="column">
                  <wp:posOffset>3970655</wp:posOffset>
                </wp:positionH>
                <wp:positionV relativeFrom="paragraph">
                  <wp:posOffset>-55880</wp:posOffset>
                </wp:positionV>
                <wp:extent cx="72390" cy="17526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39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91AC2" w14:textId="77777777" w:rsidR="00F828DD" w:rsidRDefault="00F828DD" w:rsidP="00F828D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79665F" id="Rectangle 41" o:spid="_x0000_s1110" style="position:absolute;margin-left:312.65pt;margin-top:-4.35pt;width:5.7pt;height:13.8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" filled="f" stroked="f">
                <v:stroke joinstyle="round"/>
                <v:path arrowok="t"/>
                <v:textbox inset="0,0,0,0">
                  <w:txbxContent>
                    <w:p w14:paraId="1C791AC2" w14:textId="77777777" w:rsidR="00F828DD" w:rsidRDefault="00F828DD" w:rsidP="00F828DD"/>
                  </w:txbxContent>
                </v:textbox>
                <w10:wrap type="tight"/>
              </v:rect>
            </w:pict>
          </mc:Fallback>
        </mc:AlternateContent>
      </w:r>
    </w:p>
    <w:p w14:paraId="7B897D20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6492222B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5535BB0A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9554C4C" w14:textId="20638511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285CB509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799E14E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565284E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4C8104E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A263D42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808B3F0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0EBE96A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5663848" w14:textId="24030354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6D8A2BE0" w14:textId="178FC649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68C21035" w14:textId="77777777" w:rsidR="00AD22E0" w:rsidRPr="00CE412C" w:rsidRDefault="00B211FB" w:rsidP="00B211FB">
      <w:pPr>
        <w:tabs>
          <w:tab w:val="left" w:pos="7520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77F4A761" w14:textId="77777777" w:rsidR="00433265" w:rsidRPr="00CE412C" w:rsidRDefault="00433265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FC6242D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6F66E0EF" w14:textId="77777777" w:rsidR="00AD22E0" w:rsidRPr="00CE412C" w:rsidRDefault="00AD22E0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14E63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14E63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58D02423" w14:textId="2E86EC25" w:rsidR="00F610F0" w:rsidRPr="00CE412C" w:rsidRDefault="00CE47FA" w:rsidP="00AD22E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06763BF" wp14:editId="0FA5AF74">
                <wp:simplePos x="0" y="0"/>
                <wp:positionH relativeFrom="column">
                  <wp:posOffset>-720090</wp:posOffset>
                </wp:positionH>
                <wp:positionV relativeFrom="paragraph">
                  <wp:posOffset>-652357</wp:posOffset>
                </wp:positionV>
                <wp:extent cx="4872990" cy="388197"/>
                <wp:effectExtent l="0" t="0" r="29210" b="18415"/>
                <wp:wrapNone/>
                <wp:docPr id="16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2990" cy="3881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DC2CF" w14:textId="77777777" w:rsidR="00A411DF" w:rsidRDefault="00A411DF" w:rsidP="00990AE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6763BF" id="_x0000_t202" coordsize="21600,21600" o:spt="202" path="m0,0l0,21600,21600,21600,21600,0xe">
                <v:stroke joinstyle="miter"/>
                <v:path gradientshapeok="t" o:connecttype="rect"/>
              </v:shapetype>
              <v:shape id="Text Box 141" o:spid="_x0000_s1111" type="#_x0000_t202" style="position:absolute;margin-left:-56.7pt;margin-top:-51.3pt;width:383.7pt;height:30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">
                <v:textbox>
                  <w:txbxContent>
                    <w:p w14:paraId="610DC2CF" w14:textId="77777777" w:rsidR="00A411DF" w:rsidRDefault="00A411DF" w:rsidP="00990AEB"/>
                  </w:txbxContent>
                </v:textbox>
              </v:shape>
            </w:pict>
          </mc:Fallback>
        </mc:AlternateContent>
      </w:r>
      <w:r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F21C8" wp14:editId="2C646894">
                <wp:simplePos x="0" y="0"/>
                <wp:positionH relativeFrom="column">
                  <wp:posOffset>-720090</wp:posOffset>
                </wp:positionH>
                <wp:positionV relativeFrom="paragraph">
                  <wp:posOffset>-652357</wp:posOffset>
                </wp:positionV>
                <wp:extent cx="914400" cy="273262"/>
                <wp:effectExtent l="0" t="0" r="0" b="6350"/>
                <wp:wrapNone/>
                <wp:docPr id="13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73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CFAED" w14:textId="77777777" w:rsidR="00A411DF" w:rsidRDefault="00A411DF" w:rsidP="00AD22E0">
                            <w:pPr>
                              <w:rPr>
                                <w:rFonts w:eastAsia="Times New Roman"/>
                                <w:lang w:eastAsia="en-GB" w:bidi="x-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3F21C8" id="Text Box 144" o:spid="_x0000_s1112" type="#_x0000_t202" style="position:absolute;margin-left:-56.7pt;margin-top:-51.3pt;width:1in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" stroked="f">
                <v:textbox>
                  <w:txbxContent>
                    <w:p w14:paraId="5F0CFAED" w14:textId="77777777" w:rsidR="00A411DF" w:rsidRDefault="00A411DF" w:rsidP="00AD22E0">
                      <w:pPr>
                        <w:rPr>
                          <w:rFonts w:eastAsia="Times New Roman"/>
                          <w:lang w:eastAsia="en-GB" w:bidi="x-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7CCA"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ECD35F" wp14:editId="5CDE861F">
                <wp:simplePos x="0" y="0"/>
                <wp:positionH relativeFrom="column">
                  <wp:posOffset>-720090</wp:posOffset>
                </wp:positionH>
                <wp:positionV relativeFrom="paragraph">
                  <wp:posOffset>-821690</wp:posOffset>
                </wp:positionV>
                <wp:extent cx="7631430" cy="914400"/>
                <wp:effectExtent l="0" t="0" r="0" b="0"/>
                <wp:wrapNone/>
                <wp:docPr id="14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143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80805" w14:textId="77777777" w:rsidR="00A411DF" w:rsidRDefault="00A411DF" w:rsidP="00AD22E0">
                            <w:pPr>
                              <w:rPr>
                                <w:rFonts w:eastAsia="Times New Roman"/>
                                <w:lang w:val="en-GB" w:eastAsia="en-GB" w:bidi="x-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CD35F" id="Text Box 143" o:spid="_x0000_s1113" type="#_x0000_t202" style="position:absolute;margin-left:-56.7pt;margin-top:-64.65pt;width:600.9pt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" stroked="f">
                <v:textbox>
                  <w:txbxContent>
                    <w:p w14:paraId="72B80805" w14:textId="77777777" w:rsidR="00A411DF" w:rsidRDefault="00A411DF" w:rsidP="00AD22E0">
                      <w:pPr>
                        <w:rPr>
                          <w:rFonts w:eastAsia="Times New Roman"/>
                          <w:lang w:val="en-GB" w:eastAsia="en-GB" w:bidi="x-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3A70"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0AA9AF" wp14:editId="621C5CD6">
                <wp:simplePos x="0" y="0"/>
                <wp:positionH relativeFrom="column">
                  <wp:posOffset>-2283460</wp:posOffset>
                </wp:positionH>
                <wp:positionV relativeFrom="paragraph">
                  <wp:posOffset>-1298575</wp:posOffset>
                </wp:positionV>
                <wp:extent cx="914400" cy="914400"/>
                <wp:effectExtent l="0" t="5715" r="13970" b="6985"/>
                <wp:wrapNone/>
                <wp:docPr id="25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CCF70" w14:textId="77777777" w:rsidR="00F828DD" w:rsidRDefault="00F828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AA9AF" id="Text Box 166" o:spid="_x0000_s1114" type="#_x0000_t202" style="position:absolute;margin-left:-179.8pt;margin-top:-102.2pt;width:1in;height:1in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">
                <v:textbox>
                  <w:txbxContent>
                    <w:p w14:paraId="094CCF70" w14:textId="77777777" w:rsidR="00F828DD" w:rsidRDefault="00F828DD"/>
                  </w:txbxContent>
                </v:textbox>
              </v:shape>
            </w:pict>
          </mc:Fallback>
        </mc:AlternateContent>
      </w:r>
    </w:p>
    <w:p w14:paraId="44074189" w14:textId="77777777" w:rsidR="00F610F0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>3.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Label the </w:t>
      </w:r>
      <w:r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>compressions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 and </w:t>
      </w:r>
      <w:r w:rsidRPr="00CE412C">
        <w:rPr>
          <w:rFonts w:ascii="Arial" w:hAnsi="Arial" w:cs="Arial"/>
          <w:b/>
          <w:i/>
          <w:noProof w:val="0"/>
          <w:color w:val="000000"/>
          <w:sz w:val="22"/>
          <w:szCs w:val="22"/>
        </w:rPr>
        <w:t>rarefactions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 in the diagram below. </w:t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>(2 marks)</w:t>
      </w:r>
    </w:p>
    <w:p w14:paraId="7248F69E" w14:textId="77777777" w:rsidR="00171D3C" w:rsidRDefault="00171D3C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42A061C" w14:textId="77777777" w:rsidR="00171D3C" w:rsidRPr="00CE412C" w:rsidRDefault="00171D3C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6569F10B" w14:textId="77777777" w:rsidR="00F610F0" w:rsidRPr="00CE412C" w:rsidRDefault="00EF3A7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color w:val="000000"/>
          <w:sz w:val="22"/>
          <w:szCs w:val="22"/>
          <w:lang w:val="en-GB" w:eastAsia="en-GB"/>
        </w:rPr>
        <w:drawing>
          <wp:anchor distT="57150" distB="57150" distL="57150" distR="57150" simplePos="0" relativeHeight="251667456" behindDoc="0" locked="0" layoutInCell="1" allowOverlap="1" wp14:anchorId="75227BC5" wp14:editId="46F32256">
            <wp:simplePos x="0" y="0"/>
            <wp:positionH relativeFrom="column">
              <wp:posOffset>849630</wp:posOffset>
            </wp:positionH>
            <wp:positionV relativeFrom="line">
              <wp:posOffset>114300</wp:posOffset>
            </wp:positionV>
            <wp:extent cx="4452620" cy="1598930"/>
            <wp:effectExtent l="0" t="0" r="0" b="0"/>
            <wp:wrapThrough wrapText="bothSides">
              <wp:wrapPolygon edited="0">
                <wp:start x="0" y="0"/>
                <wp:lineTo x="0" y="21274"/>
                <wp:lineTo x="21440" y="21274"/>
                <wp:lineTo x="21440" y="0"/>
                <wp:lineTo x="0" y="0"/>
              </wp:wrapPolygon>
            </wp:wrapThrough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62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12FC1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41A1C326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5C85FF1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2315AA45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1131ED84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43718944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5ABC4E6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59ADAB88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69A6389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1BE96486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63C235EE" w14:textId="77777777" w:rsidR="00F610F0" w:rsidRPr="00CE412C" w:rsidRDefault="00F610F0" w:rsidP="00F610F0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2B8E64F3" w14:textId="77777777" w:rsidR="00171D3C" w:rsidRDefault="00171D3C">
      <w:pPr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br w:type="page"/>
      </w:r>
    </w:p>
    <w:p w14:paraId="2C9BCFB7" w14:textId="177F5E22" w:rsidR="00EF6F74" w:rsidRDefault="004A337D" w:rsidP="00720FF9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lastRenderedPageBreak/>
        <w:t>4</w:t>
      </w:r>
      <w:r w:rsidR="00B719DA" w:rsidRPr="00CE412C">
        <w:rPr>
          <w:rFonts w:ascii="Arial" w:hAnsi="Arial" w:cs="Arial"/>
          <w:noProof w:val="0"/>
          <w:color w:val="000000"/>
          <w:sz w:val="22"/>
          <w:szCs w:val="22"/>
        </w:rPr>
        <w:t>.</w:t>
      </w:r>
      <w:r w:rsidR="00B719DA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>(a)</w:t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6F74"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Complete the diagram of the electromagnetic spectrum by naming the remaining </w:t>
      </w:r>
      <w:r w:rsidR="00BE4D84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BE4D84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BE4D84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EF6F74" w:rsidRPr="00CE412C">
        <w:rPr>
          <w:rFonts w:ascii="Arial" w:hAnsi="Arial" w:cs="Arial"/>
          <w:noProof w:val="0"/>
          <w:color w:val="000000"/>
          <w:sz w:val="22"/>
          <w:szCs w:val="22"/>
        </w:rPr>
        <w:t>bands.</w:t>
      </w:r>
      <w:r w:rsidR="00B724D2">
        <w:rPr>
          <w:rFonts w:ascii="Arial" w:hAnsi="Arial" w:cs="Arial"/>
          <w:noProof w:val="0"/>
          <w:color w:val="000000"/>
          <w:sz w:val="22"/>
          <w:szCs w:val="22"/>
        </w:rPr>
        <w:t xml:space="preserve"> C</w:t>
      </w:r>
      <w:r w:rsidR="00171D3C">
        <w:rPr>
          <w:rFonts w:ascii="Arial" w:hAnsi="Arial" w:cs="Arial"/>
          <w:noProof w:val="0"/>
          <w:color w:val="000000"/>
          <w:sz w:val="22"/>
          <w:szCs w:val="22"/>
        </w:rPr>
        <w:t>hoose from the following terms.</w:t>
      </w:r>
      <w:r w:rsidR="00171D3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171D3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40CE" w:rsidRPr="00CE412C">
        <w:rPr>
          <w:rFonts w:ascii="Arial" w:hAnsi="Arial" w:cs="Arial"/>
          <w:noProof w:val="0"/>
          <w:color w:val="000000"/>
          <w:sz w:val="22"/>
          <w:szCs w:val="22"/>
        </w:rPr>
        <w:t>(4</w:t>
      </w:r>
      <w:r w:rsidR="00EF3A70" w:rsidRPr="00CE412C">
        <w:rPr>
          <w:rFonts w:ascii="Arial" w:hAnsi="Arial" w:cs="Arial"/>
          <w:noProof w:val="0"/>
          <w:color w:val="000000"/>
          <w:sz w:val="22"/>
          <w:szCs w:val="22"/>
        </w:rPr>
        <w:t xml:space="preserve"> marks)</w:t>
      </w:r>
    </w:p>
    <w:p w14:paraId="789838AB" w14:textId="0D27B50B" w:rsidR="00171D3C" w:rsidRDefault="00171D3C" w:rsidP="00720FF9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02C2FB1A" w14:textId="1D0927C2" w:rsidR="00171D3C" w:rsidRPr="00171D3C" w:rsidRDefault="00171D3C" w:rsidP="00171D3C">
      <w:pPr>
        <w:spacing w:line="240" w:lineRule="atLeast"/>
        <w:rPr>
          <w:rFonts w:ascii="Arial" w:hAnsi="Arial" w:cs="Arial"/>
          <w:b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171D3C">
        <w:rPr>
          <w:rFonts w:ascii="Arial" w:hAnsi="Arial" w:cs="Arial"/>
          <w:b/>
          <w:noProof w:val="0"/>
          <w:color w:val="000000"/>
          <w:sz w:val="22"/>
          <w:szCs w:val="22"/>
        </w:rPr>
        <w:t>ultraviolet</w:t>
      </w:r>
      <w:r w:rsidRPr="00171D3C">
        <w:rPr>
          <w:rFonts w:ascii="Arial" w:hAnsi="Arial" w:cs="Arial"/>
          <w:b/>
          <w:noProof w:val="0"/>
          <w:color w:val="000000"/>
          <w:sz w:val="22"/>
          <w:szCs w:val="22"/>
        </w:rPr>
        <w:tab/>
      </w:r>
      <w:r w:rsidRPr="00171D3C">
        <w:rPr>
          <w:rFonts w:ascii="Arial" w:hAnsi="Arial" w:cs="Arial"/>
          <w:b/>
          <w:noProof w:val="0"/>
          <w:color w:val="000000"/>
          <w:sz w:val="22"/>
          <w:szCs w:val="22"/>
        </w:rPr>
        <w:tab/>
        <w:t>microwave</w:t>
      </w:r>
      <w:r w:rsidRPr="00171D3C">
        <w:rPr>
          <w:rFonts w:ascii="Arial" w:hAnsi="Arial" w:cs="Arial"/>
          <w:b/>
          <w:noProof w:val="0"/>
          <w:color w:val="000000"/>
          <w:sz w:val="22"/>
          <w:szCs w:val="22"/>
        </w:rPr>
        <w:tab/>
      </w:r>
      <w:r w:rsidRPr="00171D3C">
        <w:rPr>
          <w:rFonts w:ascii="Arial" w:hAnsi="Arial" w:cs="Arial"/>
          <w:b/>
          <w:noProof w:val="0"/>
          <w:color w:val="000000"/>
          <w:sz w:val="22"/>
          <w:szCs w:val="22"/>
        </w:rPr>
        <w:tab/>
      </w:r>
      <w:r w:rsidR="00DC0C4A">
        <w:rPr>
          <w:rFonts w:ascii="Arial" w:hAnsi="Arial" w:cs="Arial"/>
          <w:b/>
          <w:noProof w:val="0"/>
          <w:color w:val="000000"/>
          <w:sz w:val="22"/>
          <w:szCs w:val="22"/>
        </w:rPr>
        <w:t>infra</w:t>
      </w:r>
      <w:bookmarkStart w:id="1" w:name="_GoBack"/>
      <w:bookmarkEnd w:id="1"/>
      <w:r w:rsidR="00DC0C4A">
        <w:rPr>
          <w:rFonts w:ascii="Arial" w:hAnsi="Arial" w:cs="Arial"/>
          <w:b/>
          <w:noProof w:val="0"/>
          <w:color w:val="000000"/>
          <w:sz w:val="22"/>
          <w:szCs w:val="22"/>
        </w:rPr>
        <w:t>red</w:t>
      </w:r>
      <w:r w:rsidRPr="00171D3C">
        <w:rPr>
          <w:rFonts w:ascii="Arial" w:hAnsi="Arial" w:cs="Arial"/>
          <w:b/>
          <w:noProof w:val="0"/>
          <w:color w:val="000000"/>
          <w:sz w:val="22"/>
          <w:szCs w:val="22"/>
        </w:rPr>
        <w:tab/>
      </w:r>
      <w:r w:rsidRPr="00171D3C">
        <w:rPr>
          <w:rFonts w:ascii="Arial" w:hAnsi="Arial" w:cs="Arial"/>
          <w:b/>
          <w:noProof w:val="0"/>
          <w:color w:val="000000"/>
          <w:sz w:val="22"/>
          <w:szCs w:val="22"/>
        </w:rPr>
        <w:tab/>
        <w:t>gamma ray</w:t>
      </w:r>
    </w:p>
    <w:p w14:paraId="707C7AAA" w14:textId="77777777" w:rsidR="00320213" w:rsidRPr="00CE412C" w:rsidRDefault="00320213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727ACE21" w14:textId="77777777" w:rsidR="00320213" w:rsidRPr="00CE412C" w:rsidRDefault="00EF3A70" w:rsidP="00320213">
      <w:pPr>
        <w:jc w:val="center"/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8791B20" wp14:editId="59128B51">
                <wp:simplePos x="0" y="0"/>
                <wp:positionH relativeFrom="column">
                  <wp:posOffset>3662045</wp:posOffset>
                </wp:positionH>
                <wp:positionV relativeFrom="paragraph">
                  <wp:posOffset>373380</wp:posOffset>
                </wp:positionV>
                <wp:extent cx="229870" cy="344805"/>
                <wp:effectExtent l="4445" t="5080" r="0" b="5715"/>
                <wp:wrapNone/>
                <wp:docPr id="24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655BE8" w14:textId="77777777" w:rsidR="00A411DF" w:rsidRDefault="0070468F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91B20" id="Text Box 139" o:spid="_x0000_s1115" type="#_x0000_t202" style="position:absolute;left:0;text-align:left;margin-left:288.35pt;margin-top:29.4pt;width:18.1pt;height:27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" filled="f" stroked="f">
                <v:textbox inset=",7.2pt,,7.2pt">
                  <w:txbxContent>
                    <w:p w14:paraId="1A655BE8" w14:textId="77777777" w:rsidR="00A411DF" w:rsidRDefault="0070468F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778375" wp14:editId="7EFB01F5">
                <wp:simplePos x="0" y="0"/>
                <wp:positionH relativeFrom="column">
                  <wp:posOffset>5267325</wp:posOffset>
                </wp:positionH>
                <wp:positionV relativeFrom="paragraph">
                  <wp:posOffset>373380</wp:posOffset>
                </wp:positionV>
                <wp:extent cx="229870" cy="344805"/>
                <wp:effectExtent l="0" t="5080" r="1905" b="5715"/>
                <wp:wrapNone/>
                <wp:docPr id="23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A731E" w14:textId="77777777" w:rsidR="00A411DF" w:rsidRDefault="0070468F" w:rsidP="00AD22E0">
                            <w:pPr>
                              <w:rPr>
                                <w:rFonts w:eastAsia="Times New Roman"/>
                                <w:lang w:eastAsia="en-GB" w:bidi="x-none"/>
                              </w:rPr>
                            </w:pPr>
                            <w:r>
                              <w:rPr>
                                <w:rFonts w:eastAsia="Times New Roman"/>
                                <w:lang w:eastAsia="en-GB" w:bidi="x-none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78375" id="Text Box 140" o:spid="_x0000_s1116" type="#_x0000_t202" style="position:absolute;left:0;text-align:left;margin-left:414.75pt;margin-top:29.4pt;width:18.1pt;height:27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" filled="f" stroked="f">
                <v:textbox inset=",7.2pt,,7.2pt">
                  <w:txbxContent>
                    <w:p w14:paraId="0EBA731E" w14:textId="77777777" w:rsidR="00A411DF" w:rsidRDefault="0070468F" w:rsidP="00AD22E0">
                      <w:pPr>
                        <w:rPr>
                          <w:rFonts w:eastAsia="Times New Roman"/>
                          <w:lang w:eastAsia="en-GB" w:bidi="x-none"/>
                        </w:rPr>
                      </w:pPr>
                      <w:r>
                        <w:rPr>
                          <w:rFonts w:eastAsia="Times New Roman"/>
                          <w:lang w:eastAsia="en-GB" w:bidi="x-none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E8707C4" wp14:editId="1D41DC79">
                <wp:simplePos x="0" y="0"/>
                <wp:positionH relativeFrom="column">
                  <wp:posOffset>1363980</wp:posOffset>
                </wp:positionH>
                <wp:positionV relativeFrom="paragraph">
                  <wp:posOffset>373380</wp:posOffset>
                </wp:positionV>
                <wp:extent cx="229870" cy="344805"/>
                <wp:effectExtent l="5080" t="5080" r="6350" b="5715"/>
                <wp:wrapNone/>
                <wp:docPr id="22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67EE" w14:textId="77777777" w:rsidR="00A411DF" w:rsidRDefault="0070468F" w:rsidP="00AD22E0">
                            <w:pPr>
                              <w:rPr>
                                <w:rFonts w:eastAsia="Times New Roman"/>
                                <w:lang w:eastAsia="en-GB" w:bidi="x-none"/>
                              </w:rPr>
                            </w:pPr>
                            <w:r>
                              <w:rPr>
                                <w:rFonts w:eastAsia="Times New Roman"/>
                                <w:lang w:eastAsia="en-GB" w:bidi="x-none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8707C4" id="Text Box 136" o:spid="_x0000_s1117" type="#_x0000_t202" style="position:absolute;left:0;text-align:left;margin-left:107.4pt;margin-top:29.4pt;width:18.1pt;height:27.1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" filled="f" stroked="f">
                <v:textbox inset=",7.2pt,,7.2pt">
                  <w:txbxContent>
                    <w:p w14:paraId="408267EE" w14:textId="77777777" w:rsidR="00A411DF" w:rsidRDefault="0070468F" w:rsidP="00AD22E0">
                      <w:pPr>
                        <w:rPr>
                          <w:rFonts w:eastAsia="Times New Roman"/>
                          <w:lang w:eastAsia="en-GB" w:bidi="x-none"/>
                        </w:rPr>
                      </w:pPr>
                      <w:r>
                        <w:rPr>
                          <w:rFonts w:eastAsia="Times New Roman"/>
                          <w:lang w:eastAsia="en-GB" w:bidi="x-none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2B3C196" wp14:editId="451650BD">
                <wp:simplePos x="0" y="0"/>
                <wp:positionH relativeFrom="column">
                  <wp:posOffset>2178685</wp:posOffset>
                </wp:positionH>
                <wp:positionV relativeFrom="paragraph">
                  <wp:posOffset>383540</wp:posOffset>
                </wp:positionV>
                <wp:extent cx="229870" cy="344805"/>
                <wp:effectExtent l="0" t="2540" r="4445" b="0"/>
                <wp:wrapNone/>
                <wp:docPr id="21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487F74" w14:textId="77777777" w:rsidR="00A411DF" w:rsidRDefault="0070468F" w:rsidP="00AD22E0">
                            <w:pPr>
                              <w:rPr>
                                <w:rFonts w:eastAsia="Times New Roman"/>
                                <w:lang w:eastAsia="en-GB" w:bidi="x-none"/>
                              </w:rPr>
                            </w:pPr>
                            <w:r>
                              <w:rPr>
                                <w:rFonts w:eastAsia="Times New Roman"/>
                                <w:lang w:eastAsia="en-GB" w:bidi="x-none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3C196" id="Text Box 137" o:spid="_x0000_s1118" type="#_x0000_t202" style="position:absolute;left:0;text-align:left;margin-left:171.55pt;margin-top:30.2pt;width:18.1pt;height:27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" filled="f" stroked="f">
                <v:textbox inset=",7.2pt,,7.2pt">
                  <w:txbxContent>
                    <w:p w14:paraId="73487F74" w14:textId="77777777" w:rsidR="00A411DF" w:rsidRDefault="0070468F" w:rsidP="00AD22E0">
                      <w:pPr>
                        <w:rPr>
                          <w:rFonts w:eastAsia="Times New Roman"/>
                          <w:lang w:eastAsia="en-GB" w:bidi="x-none"/>
                        </w:rPr>
                      </w:pPr>
                      <w:r>
                        <w:rPr>
                          <w:rFonts w:eastAsia="Times New Roman"/>
                          <w:lang w:eastAsia="en-GB" w:bidi="x-none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42433D0" wp14:editId="7BE4722C">
                <wp:simplePos x="0" y="0"/>
                <wp:positionH relativeFrom="column">
                  <wp:posOffset>5072380</wp:posOffset>
                </wp:positionH>
                <wp:positionV relativeFrom="paragraph">
                  <wp:posOffset>407035</wp:posOffset>
                </wp:positionV>
                <wp:extent cx="804545" cy="229870"/>
                <wp:effectExtent l="5080" t="635" r="15875" b="10795"/>
                <wp:wrapNone/>
                <wp:docPr id="2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4545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B3AB0F" id="Rectangle 1" o:spid="_x0000_s1026" style="position:absolute;margin-left:399.4pt;margin-top:32.05pt;width:63.35pt;height:18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">
                <v:shadow opacity="22936f" mv:blur="40000f" origin=",.5" offset="0,23000emu"/>
              </v:rect>
            </w:pict>
          </mc:Fallback>
        </mc:AlternateContent>
      </w: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5FD0A5C" wp14:editId="57830F03">
                <wp:simplePos x="0" y="0"/>
                <wp:positionH relativeFrom="column">
                  <wp:posOffset>3348355</wp:posOffset>
                </wp:positionH>
                <wp:positionV relativeFrom="paragraph">
                  <wp:posOffset>407035</wp:posOffset>
                </wp:positionV>
                <wp:extent cx="804545" cy="229870"/>
                <wp:effectExtent l="0" t="635" r="12700" b="10795"/>
                <wp:wrapNone/>
                <wp:docPr id="1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4545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D7276C" id="Rectangle 1" o:spid="_x0000_s1026" style="position:absolute;margin-left:263.65pt;margin-top:32.05pt;width:63.35pt;height:18.1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">
                <v:shadow opacity="22936f" mv:blur="40000f" origin=",.5" offset="0,23000emu"/>
              </v:rect>
            </w:pict>
          </mc:Fallback>
        </mc:AlternateContent>
      </w: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9E3CAA4" wp14:editId="12E1ECA4">
                <wp:simplePos x="0" y="0"/>
                <wp:positionH relativeFrom="column">
                  <wp:posOffset>1905000</wp:posOffset>
                </wp:positionH>
                <wp:positionV relativeFrom="paragraph">
                  <wp:posOffset>417195</wp:posOffset>
                </wp:positionV>
                <wp:extent cx="804545" cy="229870"/>
                <wp:effectExtent l="0" t="0" r="8255" b="13335"/>
                <wp:wrapNone/>
                <wp:docPr id="1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4545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EE35FD" id="Rectangle 1" o:spid="_x0000_s1026" style="position:absolute;margin-left:150pt;margin-top:32.85pt;width:63.35pt;height:18.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">
                <v:shadow opacity="22936f" mv:blur="40000f" origin=",.5" offset="0,23000emu"/>
              </v:rect>
            </w:pict>
          </mc:Fallback>
        </mc:AlternateContent>
      </w:r>
      <w:r w:rsidRPr="00CE412C"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0401B1C" wp14:editId="365CB83F">
                <wp:simplePos x="0" y="0"/>
                <wp:positionH relativeFrom="column">
                  <wp:posOffset>1051560</wp:posOffset>
                </wp:positionH>
                <wp:positionV relativeFrom="paragraph">
                  <wp:posOffset>407035</wp:posOffset>
                </wp:positionV>
                <wp:extent cx="804545" cy="229870"/>
                <wp:effectExtent l="0" t="635" r="10795" b="10795"/>
                <wp:wrapNone/>
                <wp:docPr id="1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4545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DD0BC7" id="Rectangle 1" o:spid="_x0000_s1026" style="position:absolute;margin-left:82.8pt;margin-top:32.05pt;width:63.35pt;height:18.1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">
                <v:shadow opacity="22936f" mv:blur="40000f" origin=",.5" offset="0,23000emu"/>
              </v:rect>
            </w:pict>
          </mc:Fallback>
        </mc:AlternateContent>
      </w:r>
      <w:r w:rsidRPr="00CE412C">
        <w:rPr>
          <w:lang w:val="en-GB" w:eastAsia="en-GB"/>
        </w:rPr>
        <w:drawing>
          <wp:inline distT="0" distB="0" distL="0" distR="0" wp14:anchorId="1E150FC6" wp14:editId="290ADA59">
            <wp:extent cx="5760720" cy="355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2CA49" w14:textId="77777777" w:rsidR="00320213" w:rsidRPr="00CE412C" w:rsidRDefault="00320213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59574DED" w14:textId="77777777" w:rsidR="00320213" w:rsidRPr="00CE412C" w:rsidRDefault="00320213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05555D3C" w14:textId="77777777" w:rsidR="00D738BD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  <w:u w:val="single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A:  </w:t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B:  </w:t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</w:p>
    <w:p w14:paraId="36E67BFF" w14:textId="77777777" w:rsidR="00D738BD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432FBE21" w14:textId="77777777" w:rsidR="00D738BD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199DBF53" w14:textId="77777777" w:rsidR="00EF6F74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  <w:u w:val="single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C:  </w:t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D:  </w:t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  <w:u w:val="single"/>
        </w:rPr>
        <w:tab/>
      </w:r>
    </w:p>
    <w:p w14:paraId="53C183A1" w14:textId="77777777" w:rsidR="00EF6F74" w:rsidRPr="00CE412C" w:rsidRDefault="00EF6F74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41E3A555" w14:textId="77777777" w:rsidR="00990FC8" w:rsidRPr="00CE412C" w:rsidRDefault="008356CE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554A92A8" w14:textId="77777777" w:rsidR="00D738BD" w:rsidRPr="00CE412C" w:rsidRDefault="00D738BD" w:rsidP="00D738B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28E91CA3" w14:textId="306301DD" w:rsidR="00171D3C" w:rsidRPr="00CE412C" w:rsidRDefault="00D738BD" w:rsidP="00171D3C">
      <w:pPr>
        <w:rPr>
          <w:rFonts w:ascii="Arial" w:hAnsi="Arial" w:cs="Arial"/>
          <w:noProof w:val="0"/>
          <w:color w:val="000000"/>
          <w:sz w:val="22"/>
          <w:szCs w:val="22"/>
          <w:lang w:eastAsia="en-GB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50606DA0" w14:textId="10C39306" w:rsidR="00577595" w:rsidRPr="00CE412C" w:rsidRDefault="005940CE" w:rsidP="005940CE">
      <w:pPr>
        <w:rPr>
          <w:rFonts w:ascii="Arial" w:hAnsi="Arial" w:cs="Arial"/>
          <w:noProof w:val="0"/>
          <w:color w:val="000000"/>
          <w:sz w:val="22"/>
          <w:szCs w:val="22"/>
        </w:rPr>
      </w:pPr>
      <w:r w:rsidRPr="00CE412C">
        <w:rPr>
          <w:rFonts w:ascii="Arial" w:hAnsi="Arial" w:cs="Arial"/>
          <w:noProof w:val="0"/>
          <w:color w:val="000000"/>
          <w:sz w:val="22"/>
          <w:szCs w:val="22"/>
          <w:lang w:eastAsia="en-GB"/>
        </w:rPr>
        <w:t xml:space="preserve"> </w:t>
      </w:r>
    </w:p>
    <w:sectPr w:rsidR="00577595" w:rsidRPr="00CE412C">
      <w:footerReference w:type="even" r:id="rId15"/>
      <w:footerReference w:type="default" r:id="rId16"/>
      <w:pgSz w:w="11901" w:h="16840"/>
      <w:pgMar w:top="1134" w:right="1134" w:bottom="1134" w:left="1134" w:header="851" w:footer="851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378B2A" w14:textId="77777777" w:rsidR="000A7DF0" w:rsidRDefault="000A7DF0">
      <w:r>
        <w:separator/>
      </w:r>
    </w:p>
  </w:endnote>
  <w:endnote w:type="continuationSeparator" w:id="0">
    <w:p w14:paraId="0F24C68D" w14:textId="77777777" w:rsidR="000A7DF0" w:rsidRDefault="000A7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00500000000000000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04FE2E" w14:textId="77777777" w:rsidR="00A411DF" w:rsidRDefault="00A411D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97EA1A" w14:textId="77777777" w:rsidR="00A411DF" w:rsidRDefault="00A411D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A7352D" w14:textId="77777777" w:rsidR="00A411DF" w:rsidRDefault="00A411D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C0C4A">
      <w:rPr>
        <w:rStyle w:val="PageNumber"/>
      </w:rPr>
      <w:t>6</w:t>
    </w:r>
    <w:r>
      <w:rPr>
        <w:rStyle w:val="PageNumber"/>
      </w:rPr>
      <w:fldChar w:fldCharType="end"/>
    </w:r>
  </w:p>
  <w:p w14:paraId="5EAFE2C7" w14:textId="77777777" w:rsidR="00A411DF" w:rsidRDefault="00A411D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04E315" w14:textId="77777777" w:rsidR="000A7DF0" w:rsidRDefault="000A7DF0">
      <w:r>
        <w:separator/>
      </w:r>
    </w:p>
  </w:footnote>
  <w:footnote w:type="continuationSeparator" w:id="0">
    <w:p w14:paraId="66FCDBE4" w14:textId="77777777" w:rsidR="000A7DF0" w:rsidRDefault="000A7D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820999"/>
    <w:multiLevelType w:val="multilevel"/>
    <w:tmpl w:val="24EA6A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1A637D37"/>
    <w:multiLevelType w:val="hybridMultilevel"/>
    <w:tmpl w:val="633C7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C46895"/>
    <w:multiLevelType w:val="multilevel"/>
    <w:tmpl w:val="7AFA4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</w:rPr>
    </w:lvl>
    <w:lvl w:ilvl="1">
      <w:start w:val="1"/>
      <w:numFmt w:val="upperLetter"/>
      <w:lvlText w:val="%2 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2">
      <w:start w:val="1"/>
      <w:numFmt w:val="lowerRoman"/>
      <w:lvlText w:val="%3. 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>
    <w:nsid w:val="2A037C19"/>
    <w:multiLevelType w:val="hybridMultilevel"/>
    <w:tmpl w:val="1EB41F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927D0C"/>
    <w:multiLevelType w:val="hybridMultilevel"/>
    <w:tmpl w:val="2FDEC12C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ctiveWritingStyle w:appName="MSWord" w:lang="en-AU" w:vendorID="64" w:dllVersion="4096" w:nlCheck="1" w:checkStyle="1"/>
  <w:attachedTemplate r:id="rId1"/>
  <w:defaultTabStop w:val="567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F25"/>
    <w:rsid w:val="000011E7"/>
    <w:rsid w:val="00033820"/>
    <w:rsid w:val="000A4FE4"/>
    <w:rsid w:val="000A7DF0"/>
    <w:rsid w:val="000B02C5"/>
    <w:rsid w:val="000C70A8"/>
    <w:rsid w:val="000D31E6"/>
    <w:rsid w:val="00105F84"/>
    <w:rsid w:val="00135A73"/>
    <w:rsid w:val="0015256E"/>
    <w:rsid w:val="0016247A"/>
    <w:rsid w:val="00171D3C"/>
    <w:rsid w:val="00181E82"/>
    <w:rsid w:val="00195E8E"/>
    <w:rsid w:val="001A566F"/>
    <w:rsid w:val="001B5198"/>
    <w:rsid w:val="001C6C92"/>
    <w:rsid w:val="001D4D6A"/>
    <w:rsid w:val="001F220A"/>
    <w:rsid w:val="002040AA"/>
    <w:rsid w:val="0025120C"/>
    <w:rsid w:val="0025240E"/>
    <w:rsid w:val="002A3E82"/>
    <w:rsid w:val="002B7CCA"/>
    <w:rsid w:val="00320213"/>
    <w:rsid w:val="003366A9"/>
    <w:rsid w:val="0039095C"/>
    <w:rsid w:val="003A4513"/>
    <w:rsid w:val="003C1CE8"/>
    <w:rsid w:val="003D4F6E"/>
    <w:rsid w:val="003E460E"/>
    <w:rsid w:val="00433265"/>
    <w:rsid w:val="004413A2"/>
    <w:rsid w:val="00450C16"/>
    <w:rsid w:val="00455C7E"/>
    <w:rsid w:val="004650D7"/>
    <w:rsid w:val="0047141A"/>
    <w:rsid w:val="004A1952"/>
    <w:rsid w:val="004A337D"/>
    <w:rsid w:val="004B207D"/>
    <w:rsid w:val="004E7B28"/>
    <w:rsid w:val="004F30A3"/>
    <w:rsid w:val="00514E63"/>
    <w:rsid w:val="00515392"/>
    <w:rsid w:val="0056767A"/>
    <w:rsid w:val="00574300"/>
    <w:rsid w:val="00577595"/>
    <w:rsid w:val="00577DA6"/>
    <w:rsid w:val="005940CE"/>
    <w:rsid w:val="005A29D8"/>
    <w:rsid w:val="005B3DD8"/>
    <w:rsid w:val="005E1CD2"/>
    <w:rsid w:val="005F40A6"/>
    <w:rsid w:val="00601B75"/>
    <w:rsid w:val="00612541"/>
    <w:rsid w:val="00640AA5"/>
    <w:rsid w:val="00662E9E"/>
    <w:rsid w:val="00667425"/>
    <w:rsid w:val="00681066"/>
    <w:rsid w:val="006859E8"/>
    <w:rsid w:val="006A6AEB"/>
    <w:rsid w:val="006B6722"/>
    <w:rsid w:val="006C78B1"/>
    <w:rsid w:val="006E1FD4"/>
    <w:rsid w:val="006F6AC5"/>
    <w:rsid w:val="0070468F"/>
    <w:rsid w:val="00711B1E"/>
    <w:rsid w:val="007121B3"/>
    <w:rsid w:val="00720FF9"/>
    <w:rsid w:val="0074772F"/>
    <w:rsid w:val="00752601"/>
    <w:rsid w:val="00760D35"/>
    <w:rsid w:val="00772F25"/>
    <w:rsid w:val="007744B3"/>
    <w:rsid w:val="00793342"/>
    <w:rsid w:val="007A0816"/>
    <w:rsid w:val="007D3966"/>
    <w:rsid w:val="007E1BF6"/>
    <w:rsid w:val="0081353A"/>
    <w:rsid w:val="008161ED"/>
    <w:rsid w:val="00825E6A"/>
    <w:rsid w:val="00833AAF"/>
    <w:rsid w:val="008356CE"/>
    <w:rsid w:val="00840D36"/>
    <w:rsid w:val="008737C7"/>
    <w:rsid w:val="008945B4"/>
    <w:rsid w:val="00894E88"/>
    <w:rsid w:val="008A3404"/>
    <w:rsid w:val="008C4861"/>
    <w:rsid w:val="008C621B"/>
    <w:rsid w:val="008D4C29"/>
    <w:rsid w:val="009219D5"/>
    <w:rsid w:val="00922B90"/>
    <w:rsid w:val="0097419F"/>
    <w:rsid w:val="00990AEB"/>
    <w:rsid w:val="00990FC8"/>
    <w:rsid w:val="0099684A"/>
    <w:rsid w:val="009C7036"/>
    <w:rsid w:val="009D37C5"/>
    <w:rsid w:val="009E54CD"/>
    <w:rsid w:val="00A30E1B"/>
    <w:rsid w:val="00A411DF"/>
    <w:rsid w:val="00A43CC9"/>
    <w:rsid w:val="00A70EA4"/>
    <w:rsid w:val="00A75C93"/>
    <w:rsid w:val="00A8209C"/>
    <w:rsid w:val="00AB6FA0"/>
    <w:rsid w:val="00AC5E39"/>
    <w:rsid w:val="00AD22E0"/>
    <w:rsid w:val="00AF4094"/>
    <w:rsid w:val="00B0158C"/>
    <w:rsid w:val="00B01F3B"/>
    <w:rsid w:val="00B04B4F"/>
    <w:rsid w:val="00B211FB"/>
    <w:rsid w:val="00B3598B"/>
    <w:rsid w:val="00B719DA"/>
    <w:rsid w:val="00B724D2"/>
    <w:rsid w:val="00BB42D1"/>
    <w:rsid w:val="00BE4D84"/>
    <w:rsid w:val="00C2100D"/>
    <w:rsid w:val="00C76125"/>
    <w:rsid w:val="00C80684"/>
    <w:rsid w:val="00CA0CAD"/>
    <w:rsid w:val="00CC0AAF"/>
    <w:rsid w:val="00CC1A64"/>
    <w:rsid w:val="00CE412C"/>
    <w:rsid w:val="00CE47FA"/>
    <w:rsid w:val="00CE595C"/>
    <w:rsid w:val="00CF0FE8"/>
    <w:rsid w:val="00D0015E"/>
    <w:rsid w:val="00D26735"/>
    <w:rsid w:val="00D30177"/>
    <w:rsid w:val="00D41635"/>
    <w:rsid w:val="00D419D5"/>
    <w:rsid w:val="00D70964"/>
    <w:rsid w:val="00D738BD"/>
    <w:rsid w:val="00DA5634"/>
    <w:rsid w:val="00DC0C4A"/>
    <w:rsid w:val="00DE73F5"/>
    <w:rsid w:val="00E320BD"/>
    <w:rsid w:val="00E40EC2"/>
    <w:rsid w:val="00E43571"/>
    <w:rsid w:val="00E55DCD"/>
    <w:rsid w:val="00E671B1"/>
    <w:rsid w:val="00E72581"/>
    <w:rsid w:val="00EB3A85"/>
    <w:rsid w:val="00ED67B1"/>
    <w:rsid w:val="00ED6E2C"/>
    <w:rsid w:val="00EF3A70"/>
    <w:rsid w:val="00EF3AF6"/>
    <w:rsid w:val="00EF6F74"/>
    <w:rsid w:val="00F0230B"/>
    <w:rsid w:val="00F134AF"/>
    <w:rsid w:val="00F14CC0"/>
    <w:rsid w:val="00F27CD8"/>
    <w:rsid w:val="00F610F0"/>
    <w:rsid w:val="00F828DD"/>
    <w:rsid w:val="00F96243"/>
    <w:rsid w:val="00FA30AE"/>
    <w:rsid w:val="00FC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34C584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Times New Roman" w:hAnsi="Times New Roman"/>
      <w:noProof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rsid w:val="00FC29F6"/>
    <w:pPr>
      <w:ind w:left="720"/>
      <w:contextualSpacing/>
    </w:pPr>
    <w:rPr>
      <w:rFonts w:eastAsia="Times New Roman"/>
      <w:noProof w:val="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F3A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3A70"/>
    <w:rPr>
      <w:rFonts w:ascii="Times New Roman" w:hAnsi="Times New Roman"/>
      <w:noProof/>
      <w:lang w:val="en-AU" w:eastAsia="en-US"/>
    </w:rPr>
  </w:style>
  <w:style w:type="character" w:styleId="PlaceholderText">
    <w:name w:val="Placeholder Text"/>
    <w:basedOn w:val="DefaultParagraphFont"/>
    <w:uiPriority w:val="99"/>
    <w:semiHidden/>
    <w:rsid w:val="00ED6E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iBook/Applications/Microsoft%20Office%20X/Templates/My%20Templates/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31</TotalTime>
  <Pages>6</Pages>
  <Words>882</Words>
  <Characters>5028</Characters>
  <Application>Microsoft Macintosh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W-06</vt:lpstr>
    </vt:vector>
  </TitlesOfParts>
  <Company>Home</Company>
  <LinksUpToDate>false</LinksUpToDate>
  <CharactersWithSpaces>5899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W-06</dc:title>
  <dc:subject/>
  <dc:creator>Ian Wilson</dc:creator>
  <cp:keywords/>
  <cp:lastModifiedBy>Ian Wilson (Holy Cross College)</cp:lastModifiedBy>
  <cp:revision>7</cp:revision>
  <cp:lastPrinted>2017-08-16T06:47:00Z</cp:lastPrinted>
  <dcterms:created xsi:type="dcterms:W3CDTF">2017-08-11T13:09:00Z</dcterms:created>
  <dcterms:modified xsi:type="dcterms:W3CDTF">2017-08-16T11:08:00Z</dcterms:modified>
</cp:coreProperties>
</file>