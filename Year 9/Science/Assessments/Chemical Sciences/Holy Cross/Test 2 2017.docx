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rinterSettings/printerSettings1.bin" ContentType="application/vnd.openxmlformats-officedocument.wordprocessingml.printerSettings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6D6797" w14:textId="77777777" w:rsidR="00B719DA" w:rsidRPr="00760D35" w:rsidRDefault="007C11A6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IW-17</w:t>
      </w:r>
    </w:p>
    <w:p w14:paraId="002BBB37" w14:textId="77777777" w:rsidR="00760D35" w:rsidRDefault="00B719DA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760D35">
        <w:rPr>
          <w:rFonts w:ascii="Arial" w:hAnsi="Arial" w:cs="Arial"/>
          <w:b/>
          <w:noProof w:val="0"/>
          <w:sz w:val="22"/>
          <w:szCs w:val="22"/>
        </w:rPr>
        <w:t>YEAR 9 SCIENCE</w:t>
      </w:r>
      <w:r w:rsidR="006C78B1" w:rsidRPr="00760D35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28B9D8AB" w14:textId="77777777" w:rsidR="00B719DA" w:rsidRPr="00760D35" w:rsidRDefault="00D0015E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760D35">
        <w:rPr>
          <w:rFonts w:ascii="Arial" w:hAnsi="Arial" w:cs="Arial"/>
          <w:b/>
          <w:noProof w:val="0"/>
          <w:sz w:val="22"/>
          <w:szCs w:val="22"/>
        </w:rPr>
        <w:t>CHEMICALS SCIENCES</w:t>
      </w:r>
    </w:p>
    <w:p w14:paraId="7CB9D31F" w14:textId="77777777" w:rsidR="00B719DA" w:rsidRPr="00760D35" w:rsidRDefault="00B719DA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760D35">
        <w:rPr>
          <w:rFonts w:ascii="Arial" w:hAnsi="Arial" w:cs="Arial"/>
          <w:b/>
          <w:noProof w:val="0"/>
          <w:sz w:val="22"/>
          <w:szCs w:val="22"/>
        </w:rPr>
        <w:t>TEST</w:t>
      </w:r>
      <w:r w:rsidR="00760D35">
        <w:rPr>
          <w:rFonts w:ascii="Arial" w:hAnsi="Arial" w:cs="Arial"/>
          <w:b/>
          <w:noProof w:val="0"/>
          <w:sz w:val="22"/>
          <w:szCs w:val="22"/>
        </w:rPr>
        <w:t xml:space="preserve"> 2 - CHEMICAL REACTIONS</w:t>
      </w:r>
      <w:r w:rsidR="00760D35" w:rsidRPr="00760D35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7FE54D23" w14:textId="77777777" w:rsidR="00B719DA" w:rsidRPr="00760D35" w:rsidRDefault="00B719DA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2"/>
          <w:szCs w:val="22"/>
        </w:rPr>
      </w:pPr>
    </w:p>
    <w:p w14:paraId="1ACD21BE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b/>
          <w:noProof w:val="0"/>
          <w:sz w:val="22"/>
          <w:szCs w:val="22"/>
        </w:rPr>
        <w:t xml:space="preserve">NAME:  </w:t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ab/>
        <w:t xml:space="preserve">CLASS:  </w:t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ab/>
        <w:t xml:space="preserve">Mark: </w:t>
      </w:r>
      <w:r w:rsidR="004F578C" w:rsidRPr="004F578C">
        <w:rPr>
          <w:rFonts w:ascii="Arial" w:hAnsi="Arial" w:cs="Arial"/>
          <w:b/>
          <w:noProof w:val="0"/>
          <w:position w:val="-22"/>
          <w:sz w:val="22"/>
          <w:szCs w:val="22"/>
        </w:rPr>
        <w:object w:dxaOrig="340" w:dyaOrig="600" w14:anchorId="285377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8pt;height:30.4pt" o:ole="">
            <v:imagedata r:id="rId7" o:title=""/>
          </v:shape>
          <o:OLEObject Type="Embed" ProgID="Equation.3" ShapeID="_x0000_i1025" DrawAspect="Content" ObjectID="_1426675592" r:id="rId8"/>
        </w:object>
      </w:r>
      <w:r w:rsidRPr="00760D35">
        <w:rPr>
          <w:rFonts w:ascii="Arial" w:hAnsi="Arial" w:cs="Arial"/>
          <w:b/>
          <w:noProof w:val="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ab/>
      </w:r>
    </w:p>
    <w:p w14:paraId="4A942A66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12B639F" w14:textId="77777777" w:rsidR="006C78B1" w:rsidRPr="00760D35" w:rsidRDefault="006C78B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  <w:lang w:val="en-US"/>
        </w:rPr>
        <w:t>Chemical reactions, including combustion and the reactions of acids, are important in both non</w:t>
      </w:r>
      <w:r w:rsidR="0039095C" w:rsidRPr="00760D35">
        <w:rPr>
          <w:rFonts w:ascii="Arial" w:hAnsi="Arial" w:cs="Arial"/>
          <w:noProof w:val="0"/>
          <w:sz w:val="22"/>
          <w:szCs w:val="22"/>
          <w:lang w:val="en-US"/>
        </w:rPr>
        <w:t>-</w:t>
      </w:r>
      <w:r w:rsidRPr="00760D35">
        <w:rPr>
          <w:rFonts w:ascii="Arial" w:hAnsi="Arial" w:cs="Arial"/>
          <w:noProof w:val="0"/>
          <w:sz w:val="22"/>
          <w:szCs w:val="22"/>
          <w:lang w:val="en-US"/>
        </w:rPr>
        <w:t>living and living systems and involve energy transfer</w:t>
      </w:r>
      <w:r w:rsidR="0039095C" w:rsidRPr="00760D35">
        <w:rPr>
          <w:rFonts w:ascii="Arial" w:hAnsi="Arial" w:cs="Arial"/>
          <w:noProof w:val="0"/>
          <w:sz w:val="22"/>
          <w:szCs w:val="22"/>
          <w:lang w:val="en-US"/>
        </w:rPr>
        <w:t>.</w:t>
      </w:r>
    </w:p>
    <w:p w14:paraId="6899990F" w14:textId="77777777" w:rsidR="006C78B1" w:rsidRPr="00760D35" w:rsidRDefault="006C78B1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791CD88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b/>
          <w:i/>
          <w:noProof w:val="0"/>
          <w:sz w:val="22"/>
          <w:szCs w:val="22"/>
        </w:rPr>
      </w:pPr>
    </w:p>
    <w:p w14:paraId="5F86C8A0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  <w:r w:rsidRPr="00760D35">
        <w:rPr>
          <w:rFonts w:ascii="Arial" w:hAnsi="Arial" w:cs="Arial"/>
          <w:b/>
          <w:i/>
          <w:noProof w:val="0"/>
          <w:sz w:val="22"/>
          <w:szCs w:val="22"/>
        </w:rPr>
        <w:t>Multiple Choice</w:t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>Write the answer to each question in the appropriate box at right.</w:t>
      </w:r>
    </w:p>
    <w:p w14:paraId="50CB8362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</w:p>
    <w:p w14:paraId="2A7C179A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5A22FF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1.</w:t>
      </w:r>
      <w:r w:rsidRPr="00760D35">
        <w:rPr>
          <w:rFonts w:ascii="Arial" w:hAnsi="Arial" w:cs="Arial"/>
          <w:noProof w:val="0"/>
          <w:sz w:val="22"/>
          <w:szCs w:val="22"/>
        </w:rPr>
        <w:tab/>
        <w:t>Which of the following word equations correctly explains an acid reacting with a metal?</w:t>
      </w:r>
    </w:p>
    <w:p w14:paraId="6A17A37F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27E82DF5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zinc + hydrochloric acid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 zinc chloride + hydrogen</w:t>
      </w:r>
    </w:p>
    <w:p w14:paraId="1137DC49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magnesium + sulphuric acid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magnesium chloride + hydrogen</w:t>
      </w:r>
    </w:p>
    <w:tbl>
      <w:tblPr>
        <w:tblpPr w:leftFromText="180" w:rightFromText="180" w:vertAnchor="page" w:horzAnchor="page" w:tblpX="9010" w:tblpY="57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6"/>
        <w:gridCol w:w="1194"/>
      </w:tblGrid>
      <w:tr w:rsidR="008A3404" w:rsidRPr="00760D35" w14:paraId="6308D81E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270A8C8D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sz w:val="22"/>
                <w:szCs w:val="22"/>
              </w:rPr>
              <w:t>QUESTION</w:t>
            </w:r>
          </w:p>
        </w:tc>
        <w:tc>
          <w:tcPr>
            <w:tcW w:w="1194" w:type="dxa"/>
            <w:vAlign w:val="center"/>
          </w:tcPr>
          <w:p w14:paraId="5ABEC142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sz w:val="22"/>
                <w:szCs w:val="22"/>
              </w:rPr>
              <w:t>ANSWER</w:t>
            </w:r>
          </w:p>
        </w:tc>
      </w:tr>
      <w:tr w:rsidR="008A3404" w:rsidRPr="00760D35" w14:paraId="5FD48262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6557DA40" w14:textId="77777777" w:rsidR="008A3404" w:rsidRPr="00760D35" w:rsidRDefault="008A3404" w:rsidP="008A3404">
            <w:pPr>
              <w:tabs>
                <w:tab w:val="left" w:pos="544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1</w:t>
            </w:r>
          </w:p>
        </w:tc>
        <w:tc>
          <w:tcPr>
            <w:tcW w:w="1194" w:type="dxa"/>
          </w:tcPr>
          <w:p w14:paraId="765CC3E8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7524313E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769AC10A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2</w:t>
            </w:r>
          </w:p>
        </w:tc>
        <w:tc>
          <w:tcPr>
            <w:tcW w:w="1194" w:type="dxa"/>
          </w:tcPr>
          <w:p w14:paraId="29EC9BDD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53CDE3C2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08820E10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3</w:t>
            </w:r>
          </w:p>
        </w:tc>
        <w:tc>
          <w:tcPr>
            <w:tcW w:w="1194" w:type="dxa"/>
          </w:tcPr>
          <w:p w14:paraId="00623D14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3586632D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1CA76BDD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4</w:t>
            </w:r>
          </w:p>
        </w:tc>
        <w:tc>
          <w:tcPr>
            <w:tcW w:w="1194" w:type="dxa"/>
          </w:tcPr>
          <w:p w14:paraId="5DE1ABBD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197BB540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7F97964D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5</w:t>
            </w:r>
          </w:p>
        </w:tc>
        <w:tc>
          <w:tcPr>
            <w:tcW w:w="1194" w:type="dxa"/>
          </w:tcPr>
          <w:p w14:paraId="756E09D2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1BF852A6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39E52ABF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6</w:t>
            </w:r>
          </w:p>
        </w:tc>
        <w:tc>
          <w:tcPr>
            <w:tcW w:w="1194" w:type="dxa"/>
          </w:tcPr>
          <w:p w14:paraId="27A5BAB4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72D09B77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20877A2E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7</w:t>
            </w:r>
          </w:p>
        </w:tc>
        <w:tc>
          <w:tcPr>
            <w:tcW w:w="1194" w:type="dxa"/>
          </w:tcPr>
          <w:p w14:paraId="08670251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18E49493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47E90D5B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8</w:t>
            </w:r>
          </w:p>
        </w:tc>
        <w:tc>
          <w:tcPr>
            <w:tcW w:w="1194" w:type="dxa"/>
          </w:tcPr>
          <w:p w14:paraId="52B22FE7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04FE8BF5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14249536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9</w:t>
            </w:r>
          </w:p>
        </w:tc>
        <w:tc>
          <w:tcPr>
            <w:tcW w:w="1194" w:type="dxa"/>
          </w:tcPr>
          <w:p w14:paraId="5A7CE8DF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754A896C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344BDA6C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10</w:t>
            </w:r>
          </w:p>
        </w:tc>
        <w:tc>
          <w:tcPr>
            <w:tcW w:w="1194" w:type="dxa"/>
          </w:tcPr>
          <w:p w14:paraId="5D071F59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1B6BC78E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4786EA3F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11</w:t>
            </w:r>
          </w:p>
        </w:tc>
        <w:tc>
          <w:tcPr>
            <w:tcW w:w="1194" w:type="dxa"/>
          </w:tcPr>
          <w:p w14:paraId="1DD55006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8A3404" w:rsidRPr="00760D35" w14:paraId="553BCCC9" w14:textId="77777777" w:rsidTr="008A340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10D3501B" w14:textId="77777777" w:rsidR="008A3404" w:rsidRPr="00760D35" w:rsidRDefault="008A3404" w:rsidP="008A3404">
            <w:pPr>
              <w:tabs>
                <w:tab w:val="left" w:pos="567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12</w:t>
            </w:r>
          </w:p>
        </w:tc>
        <w:tc>
          <w:tcPr>
            <w:tcW w:w="1194" w:type="dxa"/>
          </w:tcPr>
          <w:p w14:paraId="15B4D428" w14:textId="77777777" w:rsidR="008A3404" w:rsidRPr="00760D35" w:rsidRDefault="008A3404" w:rsidP="008A3404">
            <w:pPr>
              <w:tabs>
                <w:tab w:val="left" w:pos="567"/>
              </w:tabs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722C1515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magnesium + hydrochloric acid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carbon dioxide + hydrogen</w:t>
      </w:r>
    </w:p>
    <w:p w14:paraId="2031AD35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zinc + hydrochloric acid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zinc chloride + carbon dioxide</w:t>
      </w:r>
    </w:p>
    <w:p w14:paraId="2CCE975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C915461" w14:textId="77777777" w:rsidR="00B719DA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2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word equations correctly explains an acid </w:t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reacting with a carbonate?</w:t>
      </w:r>
    </w:p>
    <w:p w14:paraId="3E5ECA4E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5583ED99" w14:textId="77777777" w:rsidR="00B719DA" w:rsidRPr="00760D35" w:rsidRDefault="00B719DA" w:rsidP="00760D35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hydrochloric acid + calcium carbonate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calcium chloride + </w:t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  <w:t xml:space="preserve">          water </w:t>
      </w:r>
      <w:r w:rsidRPr="00760D35">
        <w:rPr>
          <w:rFonts w:ascii="Arial" w:hAnsi="Arial" w:cs="Arial"/>
          <w:noProof w:val="0"/>
          <w:sz w:val="22"/>
          <w:szCs w:val="22"/>
        </w:rPr>
        <w:t>+ carbon dioxide</w:t>
      </w:r>
    </w:p>
    <w:p w14:paraId="413EE990" w14:textId="77777777" w:rsidR="00B719DA" w:rsidRPr="00760D35" w:rsidRDefault="00B719DA" w:rsidP="00760D35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hydrochloric acid + calcium carbonate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calcium chloride + </w:t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  <w:t xml:space="preserve"> </w:t>
      </w:r>
      <w:r w:rsidRPr="00760D35">
        <w:rPr>
          <w:rFonts w:ascii="Arial" w:hAnsi="Arial" w:cs="Arial"/>
          <w:noProof w:val="0"/>
          <w:sz w:val="22"/>
          <w:szCs w:val="22"/>
        </w:rPr>
        <w:t>water + hydrogen</w:t>
      </w:r>
    </w:p>
    <w:p w14:paraId="25931121" w14:textId="77777777" w:rsidR="00105F84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sulphuric acid + calcium carbonate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calcium chloride + water + </w:t>
      </w:r>
    </w:p>
    <w:p w14:paraId="1604F456" w14:textId="77777777" w:rsidR="00B719DA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 xml:space="preserve">     </w:t>
      </w:r>
      <w:r w:rsidR="00B719DA" w:rsidRPr="00760D35">
        <w:rPr>
          <w:rFonts w:ascii="Arial" w:hAnsi="Arial" w:cs="Arial"/>
          <w:noProof w:val="0"/>
          <w:sz w:val="22"/>
          <w:szCs w:val="22"/>
        </w:rPr>
        <w:t>carbon dioxide</w:t>
      </w:r>
    </w:p>
    <w:p w14:paraId="571E3672" w14:textId="77777777" w:rsidR="00B719DA" w:rsidRPr="00760D35" w:rsidRDefault="00B719DA" w:rsidP="00760D35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sulphuric acid + calcium carbonate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calcium sulphate + </w:t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760D35">
        <w:rPr>
          <w:rFonts w:ascii="Arial" w:hAnsi="Arial" w:cs="Arial"/>
          <w:noProof w:val="0"/>
          <w:sz w:val="22"/>
          <w:szCs w:val="22"/>
        </w:rPr>
        <w:tab/>
        <w:t xml:space="preserve">     </w:t>
      </w:r>
      <w:r w:rsidRPr="00760D35">
        <w:rPr>
          <w:rFonts w:ascii="Arial" w:hAnsi="Arial" w:cs="Arial"/>
          <w:noProof w:val="0"/>
          <w:sz w:val="22"/>
          <w:szCs w:val="22"/>
        </w:rPr>
        <w:t>hydrogen + carbon dioxide</w:t>
      </w:r>
    </w:p>
    <w:p w14:paraId="3D1B9DE3" w14:textId="77777777" w:rsidR="00105F84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784EB93" w14:textId="77777777" w:rsidR="00B719DA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3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is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not</w:t>
      </w:r>
      <w:r w:rsidR="00B719DA" w:rsidRPr="00760D35">
        <w:rPr>
          <w:rFonts w:ascii="Arial" w:hAnsi="Arial" w:cs="Arial"/>
          <w:noProof w:val="0"/>
          <w:sz w:val="22"/>
          <w:szCs w:val="22"/>
        </w:rPr>
        <w:t xml:space="preserve"> a property of acids?</w:t>
      </w:r>
    </w:p>
    <w:p w14:paraId="714E45A2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62D252E2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React with some metals to produce hydrogen gas.</w:t>
      </w:r>
    </w:p>
    <w:p w14:paraId="39C28BD5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Turn litmus red.</w:t>
      </w:r>
    </w:p>
    <w:p w14:paraId="777B3B26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Sweet taste.</w:t>
      </w:r>
    </w:p>
    <w:p w14:paraId="4D9919AA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Sour taste.</w:t>
      </w:r>
    </w:p>
    <w:p w14:paraId="057A6827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3FA4808" w14:textId="77777777" w:rsidR="00B719DA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4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is a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base</w:t>
      </w:r>
      <w:r w:rsidR="00B719DA" w:rsidRPr="00760D35">
        <w:rPr>
          <w:rFonts w:ascii="Arial" w:hAnsi="Arial" w:cs="Arial"/>
          <w:noProof w:val="0"/>
          <w:sz w:val="22"/>
          <w:szCs w:val="22"/>
        </w:rPr>
        <w:t>?</w:t>
      </w:r>
    </w:p>
    <w:p w14:paraId="73AA26A8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6199ED5F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NaCl</w:t>
      </w:r>
      <w:r w:rsidR="00760D35">
        <w:rPr>
          <w:rFonts w:ascii="Arial" w:hAnsi="Arial" w:cs="Arial"/>
          <w:noProof w:val="0"/>
          <w:sz w:val="22"/>
          <w:szCs w:val="22"/>
        </w:rPr>
        <w:t xml:space="preserve"> (sodium chloride)</w:t>
      </w:r>
    </w:p>
    <w:p w14:paraId="6934368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NaOH</w:t>
      </w:r>
      <w:r w:rsidR="00760D35">
        <w:rPr>
          <w:rFonts w:ascii="Arial" w:hAnsi="Arial" w:cs="Arial"/>
          <w:noProof w:val="0"/>
          <w:sz w:val="22"/>
          <w:szCs w:val="22"/>
        </w:rPr>
        <w:t xml:space="preserve"> (sodium hydroxide)</w:t>
      </w:r>
    </w:p>
    <w:p w14:paraId="131D54F4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CH</w:t>
      </w:r>
      <w:r w:rsidRPr="00760D35">
        <w:rPr>
          <w:rFonts w:ascii="Arial" w:hAnsi="Arial" w:cs="Arial"/>
          <w:noProof w:val="0"/>
          <w:sz w:val="22"/>
          <w:szCs w:val="22"/>
          <w:vertAlign w:val="subscript"/>
        </w:rPr>
        <w:t>3</w:t>
      </w:r>
      <w:r w:rsidRPr="00760D35">
        <w:rPr>
          <w:rFonts w:ascii="Arial" w:hAnsi="Arial" w:cs="Arial"/>
          <w:noProof w:val="0"/>
          <w:sz w:val="22"/>
          <w:szCs w:val="22"/>
        </w:rPr>
        <w:t>OH</w:t>
      </w:r>
      <w:r w:rsidR="00760D35">
        <w:rPr>
          <w:rFonts w:ascii="Arial" w:hAnsi="Arial" w:cs="Arial"/>
          <w:noProof w:val="0"/>
          <w:sz w:val="22"/>
          <w:szCs w:val="22"/>
        </w:rPr>
        <w:t xml:space="preserve"> (methanol)</w:t>
      </w:r>
    </w:p>
    <w:p w14:paraId="6750E20A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HCl</w:t>
      </w:r>
      <w:r w:rsidR="00760D35">
        <w:rPr>
          <w:rFonts w:ascii="Arial" w:hAnsi="Arial" w:cs="Arial"/>
          <w:noProof w:val="0"/>
          <w:sz w:val="22"/>
          <w:szCs w:val="22"/>
        </w:rPr>
        <w:t xml:space="preserve"> (hydrochloric acid)</w:t>
      </w:r>
    </w:p>
    <w:p w14:paraId="24FC8BD3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78CF09A" w14:textId="77777777" w:rsidR="00B719DA" w:rsidRPr="00760D35" w:rsidRDefault="00105F84">
      <w:pPr>
        <w:tabs>
          <w:tab w:val="left" w:pos="567"/>
        </w:tabs>
        <w:rPr>
          <w:rFonts w:ascii="Arial" w:hAnsi="Arial" w:cs="Arial"/>
          <w:b/>
          <w:i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5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could be the pH for a pool that had turned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slightly acidic</w:t>
      </w:r>
      <w:r w:rsidR="00B719DA" w:rsidRPr="00760D35">
        <w:rPr>
          <w:rFonts w:ascii="Arial" w:hAnsi="Arial" w:cs="Arial"/>
          <w:noProof w:val="0"/>
          <w:sz w:val="22"/>
          <w:szCs w:val="22"/>
        </w:rPr>
        <w:t>?</w:t>
      </w:r>
    </w:p>
    <w:p w14:paraId="44F6FA58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51EED6DD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2</w:t>
      </w:r>
    </w:p>
    <w:p w14:paraId="52B5AE68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6.5</w:t>
      </w:r>
    </w:p>
    <w:p w14:paraId="1EF0A89F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7.5</w:t>
      </w:r>
    </w:p>
    <w:p w14:paraId="11819144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7</w:t>
      </w:r>
    </w:p>
    <w:p w14:paraId="32AE8557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C3E37D0" w14:textId="77777777" w:rsidR="00B719DA" w:rsidRPr="00760D35" w:rsidRDefault="008A340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  <w:r w:rsidR="00105F84" w:rsidRPr="00760D35">
        <w:rPr>
          <w:rFonts w:ascii="Arial" w:hAnsi="Arial" w:cs="Arial"/>
          <w:noProof w:val="0"/>
          <w:sz w:val="22"/>
          <w:szCs w:val="22"/>
        </w:rPr>
        <w:lastRenderedPageBreak/>
        <w:t>6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is the correct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general equation</w:t>
      </w:r>
      <w:r w:rsidR="00B719DA" w:rsidRPr="00760D35">
        <w:rPr>
          <w:rFonts w:ascii="Arial" w:hAnsi="Arial" w:cs="Arial"/>
          <w:noProof w:val="0"/>
          <w:sz w:val="22"/>
          <w:szCs w:val="22"/>
        </w:rPr>
        <w:t xml:space="preserve"> to describe the reaction of an acid </w:t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and a base?</w:t>
      </w:r>
    </w:p>
    <w:p w14:paraId="29F02545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7CD28188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+ base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a salt + water</w:t>
      </w:r>
    </w:p>
    <w:p w14:paraId="32C04AD3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+ base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metal hydroxide + carbon dioxide</w:t>
      </w:r>
    </w:p>
    <w:p w14:paraId="1603436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+ base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carbon dioxide + water</w:t>
      </w:r>
    </w:p>
    <w:p w14:paraId="163E0D48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+ base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hydrogen + water</w:t>
      </w:r>
    </w:p>
    <w:p w14:paraId="6590397A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8F9F19B" w14:textId="77777777" w:rsidR="00B719DA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7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Magnesium hydroxide can be taken to settle stomach acids.  The reason why it is useful for </w:t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this is because:</w:t>
      </w:r>
    </w:p>
    <w:p w14:paraId="57B6C3EA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1986C479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the magnesium hydroxide neutralises the stomach acid.</w:t>
      </w:r>
    </w:p>
    <w:p w14:paraId="622C0EFA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the magnesium hydroxide is not very acidic so it won't make your stomach more acidic.</w:t>
      </w:r>
    </w:p>
    <w:p w14:paraId="4F476F6D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magnesium hydroxide is a base so it will turn the stomach acid into a salt.</w:t>
      </w:r>
    </w:p>
    <w:p w14:paraId="028A83F0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stomach acid will turn into a base when the magnesium hydroxide is taken.</w:t>
      </w:r>
    </w:p>
    <w:p w14:paraId="16F451C7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5F1ECA1" w14:textId="77777777" w:rsidR="00B719DA" w:rsidRPr="00760D35" w:rsidRDefault="009E54C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8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>Which of the following is most likely to be the pH of lemon juice?</w:t>
      </w:r>
    </w:p>
    <w:p w14:paraId="1D0FA2D9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BE727CF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3</w:t>
      </w:r>
    </w:p>
    <w:p w14:paraId="6DEF2D41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7</w:t>
      </w:r>
    </w:p>
    <w:p w14:paraId="0BA7F69A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10</w:t>
      </w:r>
    </w:p>
    <w:p w14:paraId="45AC1948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14</w:t>
      </w:r>
    </w:p>
    <w:p w14:paraId="7652C6D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0A3A862" w14:textId="77777777" w:rsidR="00B719DA" w:rsidRPr="00760D35" w:rsidRDefault="009E54C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9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will turn </w:t>
      </w:r>
      <w:r w:rsidR="00105F84" w:rsidRPr="00760D35">
        <w:rPr>
          <w:rFonts w:ascii="Arial" w:hAnsi="Arial" w:cs="Arial"/>
          <w:noProof w:val="0"/>
          <w:sz w:val="22"/>
          <w:szCs w:val="22"/>
        </w:rPr>
        <w:t>universal indicator</w:t>
      </w:r>
      <w:r w:rsidR="00B719DA" w:rsidRPr="00760D35">
        <w:rPr>
          <w:rFonts w:ascii="Arial" w:hAnsi="Arial" w:cs="Arial"/>
          <w:noProof w:val="0"/>
          <w:sz w:val="22"/>
          <w:szCs w:val="22"/>
        </w:rPr>
        <w:t xml:space="preserve">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red</w:t>
      </w:r>
      <w:r w:rsidR="00B719DA" w:rsidRPr="00760D35">
        <w:rPr>
          <w:rFonts w:ascii="Arial" w:hAnsi="Arial" w:cs="Arial"/>
          <w:noProof w:val="0"/>
          <w:sz w:val="22"/>
          <w:szCs w:val="22"/>
        </w:rPr>
        <w:t>?</w:t>
      </w:r>
    </w:p>
    <w:p w14:paraId="017F95F1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6A7E5F7" w14:textId="77777777" w:rsidR="00B719DA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Vinegar.</w:t>
      </w:r>
    </w:p>
    <w:p w14:paraId="422DFD0A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Sodium hydroxide.</w:t>
      </w:r>
    </w:p>
    <w:p w14:paraId="79513279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Distilled water.</w:t>
      </w:r>
    </w:p>
    <w:p w14:paraId="3B0A3934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Glucose solution.</w:t>
      </w:r>
    </w:p>
    <w:p w14:paraId="12415370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F2AB777" w14:textId="77777777" w:rsidR="00B719DA" w:rsidRPr="00760D35" w:rsidRDefault="009E54C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10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>A chemist tells you that a substance she has tested has a pH of 1.  From this you know:</w:t>
      </w:r>
    </w:p>
    <w:p w14:paraId="54CD50E2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A4C34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(a) </w:t>
      </w:r>
      <w:r w:rsidRPr="00760D35">
        <w:rPr>
          <w:rFonts w:ascii="Arial" w:hAnsi="Arial" w:cs="Arial"/>
          <w:noProof w:val="0"/>
          <w:sz w:val="22"/>
          <w:szCs w:val="22"/>
        </w:rPr>
        <w:tab/>
        <w:t>its colour.</w:t>
      </w:r>
    </w:p>
    <w:p w14:paraId="42E5023E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that it is a strong acid.</w:t>
      </w:r>
    </w:p>
    <w:p w14:paraId="6693D0E0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that it is a weak base.</w:t>
      </w:r>
    </w:p>
    <w:p w14:paraId="4FC0FEBC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that it is concentrated.</w:t>
      </w:r>
    </w:p>
    <w:p w14:paraId="39F95893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DC7D6EC" w14:textId="77777777" w:rsidR="00B719DA" w:rsidRPr="00760D35" w:rsidRDefault="009E54C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11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>Which of the following facts about toothpaste explain why it helps reduce tooth decay?</w:t>
      </w:r>
    </w:p>
    <w:p w14:paraId="668CD534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3DC11F1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It has a minty taste.</w:t>
      </w:r>
    </w:p>
    <w:p w14:paraId="6CA93386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It is slightly basic.</w:t>
      </w:r>
    </w:p>
    <w:p w14:paraId="322A87E1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It contains fluoride.</w:t>
      </w:r>
    </w:p>
    <w:p w14:paraId="24AB814E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It is abrasive.</w:t>
      </w:r>
    </w:p>
    <w:p w14:paraId="628C5A83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D7930E0" w14:textId="77777777" w:rsidR="00B719DA" w:rsidRPr="00760D35" w:rsidRDefault="009E54C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12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>The test for determining whether a colourless, odourless gas is hydrogen is called the:</w:t>
      </w:r>
    </w:p>
    <w:p w14:paraId="6D54E0AE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C3C7536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glowing splint test.</w:t>
      </w:r>
    </w:p>
    <w:p w14:paraId="66697826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pH test.</w:t>
      </w:r>
    </w:p>
    <w:p w14:paraId="77333A6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pop test.</w:t>
      </w:r>
    </w:p>
    <w:p w14:paraId="03551B4D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limewater test.</w:t>
      </w:r>
    </w:p>
    <w:p w14:paraId="73051955" w14:textId="77777777" w:rsidR="00105F84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5A9D336" w14:textId="77777777" w:rsidR="00105F84" w:rsidRPr="00760D35" w:rsidRDefault="00105F8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F18766F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8848CE3" w14:textId="77777777" w:rsidR="00B719DA" w:rsidRPr="00760D35" w:rsidRDefault="00760D35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  <w:bookmarkStart w:id="0" w:name="OLE_LINK1"/>
      <w:r>
        <w:rPr>
          <w:rFonts w:ascii="Arial" w:hAnsi="Arial" w:cs="Arial"/>
          <w:b/>
          <w:i/>
          <w:noProof w:val="0"/>
          <w:sz w:val="22"/>
          <w:szCs w:val="22"/>
        </w:rPr>
        <w:br w:type="page"/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lastRenderedPageBreak/>
        <w:t>Short Answer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b/>
          <w:noProof w:val="0"/>
          <w:sz w:val="22"/>
          <w:szCs w:val="22"/>
        </w:rPr>
        <w:t>Write the answer to the questions in the spaces provided.</w:t>
      </w:r>
    </w:p>
    <w:bookmarkEnd w:id="0"/>
    <w:p w14:paraId="401DD760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3DC61D4" w14:textId="77777777" w:rsidR="00B719DA" w:rsidRPr="008A3404" w:rsidRDefault="00105F84" w:rsidP="008A3404">
      <w:pPr>
        <w:tabs>
          <w:tab w:val="left" w:pos="567"/>
          <w:tab w:val="left" w:pos="1120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1.</w:t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List </w:t>
      </w:r>
      <w:r w:rsidR="008A3404">
        <w:rPr>
          <w:rFonts w:ascii="Arial" w:hAnsi="Arial" w:cs="Arial"/>
          <w:b/>
          <w:i/>
          <w:noProof w:val="0"/>
          <w:color w:val="000000"/>
          <w:sz w:val="22"/>
          <w:szCs w:val="22"/>
        </w:rPr>
        <w:t>two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characteristics of acids and bases.</w:t>
      </w:r>
    </w:p>
    <w:p w14:paraId="48A1E7B1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6425DCD" w14:textId="77777777" w:rsidR="00B719DA" w:rsidRPr="00760D35" w:rsidRDefault="00B719DA">
      <w:pPr>
        <w:tabs>
          <w:tab w:val="left" w:pos="567"/>
          <w:tab w:val="left" w:pos="1120"/>
        </w:tabs>
        <w:spacing w:line="240" w:lineRule="atLeast"/>
        <w:rPr>
          <w:rFonts w:ascii="Arial" w:hAnsi="Arial" w:cs="Arial"/>
          <w:b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Acids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     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Bases</w:t>
      </w:r>
    </w:p>
    <w:p w14:paraId="3B15358C" w14:textId="77777777" w:rsidR="00B719DA" w:rsidRPr="00760D35" w:rsidRDefault="00B719DA">
      <w:pPr>
        <w:tabs>
          <w:tab w:val="left" w:pos="567"/>
          <w:tab w:val="left" w:pos="510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37B41EEA" w14:textId="77777777" w:rsidR="00B719DA" w:rsidRPr="00760D35" w:rsidRDefault="00B719DA">
      <w:pPr>
        <w:tabs>
          <w:tab w:val="left" w:pos="567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•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•</w:t>
      </w:r>
    </w:p>
    <w:p w14:paraId="1412D5CC" w14:textId="77777777" w:rsidR="00B719DA" w:rsidRPr="00760D35" w:rsidRDefault="00B719DA">
      <w:pPr>
        <w:tabs>
          <w:tab w:val="left" w:pos="567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1A09DF8" w14:textId="77777777" w:rsidR="00B719DA" w:rsidRPr="00760D35" w:rsidRDefault="00B719DA">
      <w:pPr>
        <w:tabs>
          <w:tab w:val="left" w:pos="567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9D90909" w14:textId="77777777" w:rsidR="00B719DA" w:rsidRPr="00760D35" w:rsidRDefault="00B719DA">
      <w:pPr>
        <w:tabs>
          <w:tab w:val="left" w:pos="567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63C8539" w14:textId="77777777" w:rsidR="00B719DA" w:rsidRPr="00760D35" w:rsidRDefault="00B719DA">
      <w:pPr>
        <w:tabs>
          <w:tab w:val="left" w:pos="567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•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•</w:t>
      </w:r>
    </w:p>
    <w:p w14:paraId="2ACFA55D" w14:textId="77777777" w:rsidR="00B719DA" w:rsidRPr="00760D35" w:rsidRDefault="00B719DA">
      <w:pPr>
        <w:tabs>
          <w:tab w:val="left" w:pos="567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B07A976" w14:textId="77777777" w:rsidR="00B719DA" w:rsidRPr="00760D35" w:rsidRDefault="008A3404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  <w:t>(4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6FFD1B69" w14:textId="77777777" w:rsidR="00B719DA" w:rsidRPr="00760D35" w:rsidRDefault="00B719DA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C117B9C" w14:textId="77777777" w:rsidR="00B719DA" w:rsidRPr="00760D35" w:rsidRDefault="008A3404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>2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Classify the following compounds as </w:t>
      </w:r>
      <w:r w:rsidR="00B719DA"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ACID, BASE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or </w:t>
      </w:r>
      <w:r w:rsidR="00B719DA"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SALT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</w:p>
    <w:p w14:paraId="25C0023D" w14:textId="77777777" w:rsidR="00B719DA" w:rsidRPr="00760D35" w:rsidRDefault="00B719DA">
      <w:pPr>
        <w:tabs>
          <w:tab w:val="left" w:pos="567"/>
          <w:tab w:val="left" w:pos="1140"/>
          <w:tab w:val="left" w:pos="3400"/>
          <w:tab w:val="left" w:pos="6240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</w:p>
    <w:p w14:paraId="5222AD95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jc w:val="center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>H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2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>SO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4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Mg(OH)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2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sodium chloride     Al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2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>O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3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HNO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3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CuSO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4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calcium oxide     HCl</w:t>
      </w:r>
    </w:p>
    <w:p w14:paraId="176A1BA7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B719DA" w:rsidRPr="00760D35" w14:paraId="2719F903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024" w:type="dxa"/>
            <w:vAlign w:val="center"/>
          </w:tcPr>
          <w:p w14:paraId="5CB38612" w14:textId="77777777" w:rsidR="00B719DA" w:rsidRPr="00760D35" w:rsidRDefault="00B719DA">
            <w:pPr>
              <w:tabs>
                <w:tab w:val="left" w:pos="567"/>
                <w:tab w:val="left" w:pos="1134"/>
                <w:tab w:val="left" w:pos="1701"/>
                <w:tab w:val="left" w:pos="6237"/>
                <w:tab w:val="left" w:pos="6804"/>
                <w:tab w:val="left" w:pos="7938"/>
                <w:tab w:val="left" w:pos="8505"/>
                <w:tab w:val="left" w:pos="9072"/>
              </w:tabs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ACID</w:t>
            </w:r>
          </w:p>
        </w:tc>
        <w:tc>
          <w:tcPr>
            <w:tcW w:w="3024" w:type="dxa"/>
            <w:vAlign w:val="center"/>
          </w:tcPr>
          <w:p w14:paraId="6E2B476A" w14:textId="77777777" w:rsidR="00B719DA" w:rsidRPr="00760D35" w:rsidRDefault="00B719DA">
            <w:pPr>
              <w:tabs>
                <w:tab w:val="left" w:pos="567"/>
                <w:tab w:val="left" w:pos="1134"/>
                <w:tab w:val="left" w:pos="1701"/>
                <w:tab w:val="left" w:pos="6237"/>
                <w:tab w:val="left" w:pos="6804"/>
                <w:tab w:val="left" w:pos="7938"/>
                <w:tab w:val="left" w:pos="8505"/>
                <w:tab w:val="left" w:pos="9072"/>
              </w:tabs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BASE</w:t>
            </w:r>
          </w:p>
        </w:tc>
        <w:tc>
          <w:tcPr>
            <w:tcW w:w="3024" w:type="dxa"/>
            <w:vAlign w:val="center"/>
          </w:tcPr>
          <w:p w14:paraId="0D5F9669" w14:textId="77777777" w:rsidR="00B719DA" w:rsidRPr="00760D35" w:rsidRDefault="00B719DA">
            <w:pPr>
              <w:tabs>
                <w:tab w:val="left" w:pos="567"/>
                <w:tab w:val="left" w:pos="1134"/>
                <w:tab w:val="left" w:pos="1701"/>
                <w:tab w:val="left" w:pos="6237"/>
                <w:tab w:val="left" w:pos="6804"/>
                <w:tab w:val="left" w:pos="7938"/>
                <w:tab w:val="left" w:pos="8505"/>
                <w:tab w:val="left" w:pos="9072"/>
              </w:tabs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SALT</w:t>
            </w:r>
          </w:p>
        </w:tc>
      </w:tr>
      <w:tr w:rsidR="00B719DA" w:rsidRPr="00760D35" w14:paraId="55FA2698" w14:textId="77777777">
        <w:tblPrEx>
          <w:tblCellMar>
            <w:top w:w="0" w:type="dxa"/>
            <w:bottom w:w="0" w:type="dxa"/>
          </w:tblCellMar>
        </w:tblPrEx>
        <w:trPr>
          <w:trHeight w:val="2300"/>
        </w:trPr>
        <w:tc>
          <w:tcPr>
            <w:tcW w:w="3024" w:type="dxa"/>
          </w:tcPr>
          <w:p w14:paraId="2A72AAC7" w14:textId="77777777" w:rsidR="00B719DA" w:rsidRPr="00760D35" w:rsidRDefault="00B719DA">
            <w:pPr>
              <w:tabs>
                <w:tab w:val="left" w:pos="567"/>
                <w:tab w:val="left" w:pos="1134"/>
                <w:tab w:val="left" w:pos="1701"/>
                <w:tab w:val="left" w:pos="6237"/>
                <w:tab w:val="left" w:pos="6804"/>
                <w:tab w:val="left" w:pos="7938"/>
                <w:tab w:val="left" w:pos="8505"/>
                <w:tab w:val="left" w:pos="9072"/>
              </w:tabs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3024" w:type="dxa"/>
          </w:tcPr>
          <w:p w14:paraId="0C0E6119" w14:textId="77777777" w:rsidR="00B719DA" w:rsidRPr="00760D35" w:rsidRDefault="00B719DA">
            <w:pPr>
              <w:tabs>
                <w:tab w:val="left" w:pos="567"/>
                <w:tab w:val="left" w:pos="1134"/>
                <w:tab w:val="left" w:pos="1701"/>
                <w:tab w:val="left" w:pos="6237"/>
                <w:tab w:val="left" w:pos="6804"/>
                <w:tab w:val="left" w:pos="7938"/>
                <w:tab w:val="left" w:pos="8505"/>
                <w:tab w:val="left" w:pos="9072"/>
              </w:tabs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3024" w:type="dxa"/>
          </w:tcPr>
          <w:p w14:paraId="1EAFB687" w14:textId="77777777" w:rsidR="00B719DA" w:rsidRPr="00760D35" w:rsidRDefault="00B719DA">
            <w:pPr>
              <w:tabs>
                <w:tab w:val="left" w:pos="567"/>
                <w:tab w:val="left" w:pos="1134"/>
                <w:tab w:val="left" w:pos="1701"/>
                <w:tab w:val="left" w:pos="6237"/>
                <w:tab w:val="left" w:pos="6804"/>
                <w:tab w:val="left" w:pos="7938"/>
                <w:tab w:val="left" w:pos="8505"/>
                <w:tab w:val="left" w:pos="9072"/>
              </w:tabs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</w:tr>
    </w:tbl>
    <w:p w14:paraId="78A76EFB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4A598440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(4)</w:t>
      </w:r>
    </w:p>
    <w:p w14:paraId="673368D5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3A49AE90" w14:textId="77777777" w:rsidR="00B719DA" w:rsidRDefault="008A3404" w:rsidP="008A3404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i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>3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Complete the following table, giving </w:t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>estimates on the pH where necessary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, the </w:t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colour of </w:t>
      </w:r>
      <w:r>
        <w:rPr>
          <w:rFonts w:ascii="Arial" w:hAnsi="Arial" w:cs="Arial"/>
          <w:b/>
          <w:i/>
          <w:noProof w:val="0"/>
          <w:color w:val="000000"/>
          <w:sz w:val="22"/>
          <w:szCs w:val="22"/>
        </w:rPr>
        <w:tab/>
        <w:t xml:space="preserve">the </w:t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>universal indicator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and whether the substance is a</w:t>
      </w:r>
      <w:r w:rsidR="00B719DA"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 xml:space="preserve"> </w:t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strong/weak acid, a strong/weak </w:t>
      </w:r>
      <w:r>
        <w:rPr>
          <w:rFonts w:ascii="Arial" w:hAnsi="Arial" w:cs="Arial"/>
          <w:b/>
          <w:i/>
          <w:noProof w:val="0"/>
          <w:color w:val="000000"/>
          <w:sz w:val="22"/>
          <w:szCs w:val="22"/>
        </w:rPr>
        <w:tab/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>base or neutral</w:t>
      </w:r>
      <w:r w:rsidR="00B719DA" w:rsidRPr="00760D35">
        <w:rPr>
          <w:rFonts w:ascii="Arial" w:hAnsi="Arial" w:cs="Arial"/>
          <w:i/>
          <w:noProof w:val="0"/>
          <w:color w:val="000000"/>
          <w:sz w:val="22"/>
          <w:szCs w:val="22"/>
        </w:rPr>
        <w:t>.</w:t>
      </w:r>
    </w:p>
    <w:p w14:paraId="37BA9577" w14:textId="77777777" w:rsidR="008A3404" w:rsidRPr="008A3404" w:rsidRDefault="008A3404" w:rsidP="008A3404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b/>
          <w:i/>
          <w:noProof w:val="0"/>
          <w:color w:val="000000"/>
          <w:sz w:val="22"/>
          <w:szCs w:val="22"/>
        </w:rPr>
      </w:pPr>
    </w:p>
    <w:p w14:paraId="0C04D731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0C027ED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tbl>
      <w:tblPr>
        <w:tblpPr w:leftFromText="180" w:rightFromText="180" w:vertAnchor="text" w:horzAnchor="page" w:tblpX="1997" w:tblpY="-3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893"/>
        <w:gridCol w:w="2576"/>
        <w:gridCol w:w="2577"/>
      </w:tblGrid>
      <w:tr w:rsidR="00825E6A" w:rsidRPr="00760D35" w14:paraId="50DBBFCD" w14:textId="77777777" w:rsidTr="00825E6A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000" w:type="dxa"/>
            <w:vAlign w:val="center"/>
          </w:tcPr>
          <w:p w14:paraId="56C8809E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SUBSTANCE</w:t>
            </w:r>
          </w:p>
        </w:tc>
        <w:tc>
          <w:tcPr>
            <w:tcW w:w="893" w:type="dxa"/>
            <w:vAlign w:val="center"/>
          </w:tcPr>
          <w:p w14:paraId="64FB1F36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pH</w:t>
            </w:r>
          </w:p>
        </w:tc>
        <w:tc>
          <w:tcPr>
            <w:tcW w:w="2576" w:type="dxa"/>
            <w:vAlign w:val="center"/>
          </w:tcPr>
          <w:p w14:paraId="10E95773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UNIVERSAL</w:t>
            </w:r>
          </w:p>
          <w:p w14:paraId="62CCA1C7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 xml:space="preserve">INDICATOR </w:t>
            </w:r>
          </w:p>
          <w:p w14:paraId="5F6748AD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(colour)</w:t>
            </w:r>
          </w:p>
        </w:tc>
        <w:tc>
          <w:tcPr>
            <w:tcW w:w="2577" w:type="dxa"/>
            <w:vAlign w:val="center"/>
          </w:tcPr>
          <w:p w14:paraId="185BF894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ACID / BASE/</w:t>
            </w:r>
          </w:p>
          <w:p w14:paraId="1B5C168A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 xml:space="preserve">NEUTRAL </w:t>
            </w:r>
          </w:p>
          <w:p w14:paraId="36D97EA1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(strong / weak)</w:t>
            </w:r>
          </w:p>
        </w:tc>
      </w:tr>
      <w:tr w:rsidR="00825E6A" w:rsidRPr="00760D35" w14:paraId="2C56DE6D" w14:textId="77777777" w:rsidTr="00825E6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000" w:type="dxa"/>
            <w:vAlign w:val="center"/>
          </w:tcPr>
          <w:p w14:paraId="195A0918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vinegar</w:t>
            </w:r>
          </w:p>
        </w:tc>
        <w:tc>
          <w:tcPr>
            <w:tcW w:w="893" w:type="dxa"/>
            <w:vAlign w:val="center"/>
          </w:tcPr>
          <w:p w14:paraId="2E1BAD98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76" w:type="dxa"/>
            <w:vAlign w:val="center"/>
          </w:tcPr>
          <w:p w14:paraId="76DF6BD2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577" w:type="dxa"/>
            <w:vAlign w:val="center"/>
          </w:tcPr>
          <w:p w14:paraId="74383BB1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</w:tr>
      <w:tr w:rsidR="00825E6A" w:rsidRPr="00760D35" w14:paraId="506E519D" w14:textId="77777777" w:rsidTr="00825E6A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000" w:type="dxa"/>
            <w:vAlign w:val="center"/>
          </w:tcPr>
          <w:p w14:paraId="1B9FCF72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soda water</w:t>
            </w:r>
          </w:p>
        </w:tc>
        <w:tc>
          <w:tcPr>
            <w:tcW w:w="893" w:type="dxa"/>
            <w:vAlign w:val="center"/>
          </w:tcPr>
          <w:p w14:paraId="5CE605B4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576" w:type="dxa"/>
            <w:vAlign w:val="center"/>
          </w:tcPr>
          <w:p w14:paraId="7F75BA8E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light red</w:t>
            </w:r>
          </w:p>
        </w:tc>
        <w:tc>
          <w:tcPr>
            <w:tcW w:w="2577" w:type="dxa"/>
            <w:vAlign w:val="center"/>
          </w:tcPr>
          <w:p w14:paraId="6282D691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</w:tr>
      <w:tr w:rsidR="00825E6A" w:rsidRPr="00760D35" w14:paraId="733F5548" w14:textId="77777777" w:rsidTr="00825E6A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000" w:type="dxa"/>
            <w:vAlign w:val="center"/>
          </w:tcPr>
          <w:p w14:paraId="333DE52E" w14:textId="77777777" w:rsidR="00825E6A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2.00 M H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  <w:vertAlign w:val="subscript"/>
              </w:rPr>
              <w:t>2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SO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  <w:vertAlign w:val="subscript"/>
              </w:rPr>
              <w:t>4</w:t>
            </w:r>
          </w:p>
          <w:p w14:paraId="688DD3D3" w14:textId="77777777" w:rsidR="008A3404" w:rsidRPr="008A3404" w:rsidRDefault="008A3404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(sulphuric acid)</w:t>
            </w:r>
          </w:p>
        </w:tc>
        <w:tc>
          <w:tcPr>
            <w:tcW w:w="893" w:type="dxa"/>
            <w:vAlign w:val="center"/>
          </w:tcPr>
          <w:p w14:paraId="240435BF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576" w:type="dxa"/>
            <w:vAlign w:val="center"/>
          </w:tcPr>
          <w:p w14:paraId="508EB009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577" w:type="dxa"/>
            <w:vAlign w:val="center"/>
          </w:tcPr>
          <w:p w14:paraId="0D042655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strong acid</w:t>
            </w:r>
          </w:p>
        </w:tc>
      </w:tr>
      <w:tr w:rsidR="00825E6A" w:rsidRPr="00760D35" w14:paraId="57BEBE65" w14:textId="77777777" w:rsidTr="00825E6A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000" w:type="dxa"/>
            <w:vAlign w:val="center"/>
          </w:tcPr>
          <w:p w14:paraId="5FB79328" w14:textId="77777777" w:rsidR="00825E6A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1.00 M Na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  <w:vertAlign w:val="subscript"/>
              </w:rPr>
              <w:t>2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SO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  <w:vertAlign w:val="subscript"/>
              </w:rPr>
              <w:t>4</w:t>
            </w:r>
          </w:p>
          <w:p w14:paraId="209543DE" w14:textId="77777777" w:rsidR="008A3404" w:rsidRPr="008A3404" w:rsidRDefault="008A3404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(sodium sulphate)</w:t>
            </w:r>
          </w:p>
        </w:tc>
        <w:tc>
          <w:tcPr>
            <w:tcW w:w="893" w:type="dxa"/>
            <w:vAlign w:val="center"/>
          </w:tcPr>
          <w:p w14:paraId="1959696D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2576" w:type="dxa"/>
            <w:vAlign w:val="center"/>
          </w:tcPr>
          <w:p w14:paraId="162E42E8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577" w:type="dxa"/>
            <w:vAlign w:val="center"/>
          </w:tcPr>
          <w:p w14:paraId="07C97CA0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</w:tr>
      <w:tr w:rsidR="00825E6A" w:rsidRPr="00760D35" w14:paraId="03779A97" w14:textId="77777777" w:rsidTr="00825E6A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000" w:type="dxa"/>
            <w:vAlign w:val="center"/>
          </w:tcPr>
          <w:p w14:paraId="4B9B1257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sugar solution</w:t>
            </w:r>
          </w:p>
        </w:tc>
        <w:tc>
          <w:tcPr>
            <w:tcW w:w="893" w:type="dxa"/>
            <w:vAlign w:val="center"/>
          </w:tcPr>
          <w:p w14:paraId="171B71CB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576" w:type="dxa"/>
            <w:vAlign w:val="center"/>
          </w:tcPr>
          <w:p w14:paraId="12E93897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577" w:type="dxa"/>
            <w:vAlign w:val="center"/>
          </w:tcPr>
          <w:p w14:paraId="182CA30B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neutral</w:t>
            </w:r>
          </w:p>
        </w:tc>
      </w:tr>
      <w:tr w:rsidR="00825E6A" w:rsidRPr="00760D35" w14:paraId="7A50D964" w14:textId="77777777" w:rsidTr="00825E6A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000" w:type="dxa"/>
            <w:vAlign w:val="center"/>
          </w:tcPr>
          <w:p w14:paraId="1E72522C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yoghurt</w:t>
            </w:r>
          </w:p>
        </w:tc>
        <w:tc>
          <w:tcPr>
            <w:tcW w:w="893" w:type="dxa"/>
            <w:vAlign w:val="center"/>
          </w:tcPr>
          <w:p w14:paraId="22C7281F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576" w:type="dxa"/>
            <w:vAlign w:val="center"/>
          </w:tcPr>
          <w:p w14:paraId="4D5AE156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2577" w:type="dxa"/>
            <w:vAlign w:val="center"/>
          </w:tcPr>
          <w:p w14:paraId="3283834C" w14:textId="77777777" w:rsidR="00825E6A" w:rsidRPr="00760D35" w:rsidRDefault="00825E6A" w:rsidP="00825E6A">
            <w:pPr>
              <w:tabs>
                <w:tab w:val="left" w:pos="567"/>
                <w:tab w:val="left" w:pos="8505"/>
                <w:tab w:val="left" w:pos="9072"/>
              </w:tabs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</w:tr>
    </w:tbl>
    <w:p w14:paraId="0AB0C8EB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B188EF4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830E73B" w14:textId="77777777" w:rsidR="00825E6A" w:rsidRPr="00760D35" w:rsidRDefault="00825E6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7238BF0" w14:textId="77777777" w:rsidR="00825E6A" w:rsidRPr="00760D35" w:rsidRDefault="00825E6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9BC574C" w14:textId="77777777" w:rsidR="00825E6A" w:rsidRPr="00760D35" w:rsidRDefault="00825E6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96DC1AD" w14:textId="77777777" w:rsidR="00825E6A" w:rsidRPr="00760D35" w:rsidRDefault="00825E6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2ABACC3" w14:textId="77777777" w:rsidR="00B719DA" w:rsidRPr="00760D35" w:rsidRDefault="00B719DA" w:rsidP="00825E6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1F0FA768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6961035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5F88969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ABC57EA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6856C85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7A11338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96B0A35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A737C4E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2B748924" w14:textId="77777777" w:rsidR="00B719DA" w:rsidRPr="00760D35" w:rsidRDefault="00B719DA">
      <w:pPr>
        <w:tabs>
          <w:tab w:val="left" w:pos="567"/>
          <w:tab w:val="left" w:pos="8505"/>
          <w:tab w:val="left" w:pos="9072"/>
        </w:tabs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(6)</w:t>
      </w:r>
    </w:p>
    <w:p w14:paraId="30BDE486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7FF4B63A" w14:textId="77777777" w:rsidR="00B719DA" w:rsidRPr="00760D35" w:rsidRDefault="008A3404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br w:type="page"/>
      </w:r>
      <w:r>
        <w:rPr>
          <w:rFonts w:ascii="Arial" w:hAnsi="Arial" w:cs="Arial"/>
          <w:noProof w:val="0"/>
          <w:color w:val="000000"/>
          <w:sz w:val="22"/>
          <w:szCs w:val="22"/>
        </w:rPr>
        <w:lastRenderedPageBreak/>
        <w:t>4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Complete the following general word equations for acid reactions.</w:t>
      </w:r>
    </w:p>
    <w:p w14:paraId="69FFCF32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5BCA262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0AE4EB1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 +  METAL 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22"/>
      </w:r>
      <w:r w:rsidRPr="00760D35">
        <w:rPr>
          <w:rFonts w:ascii="Arial" w:hAnsi="Arial" w:cs="Arial"/>
          <w:noProof w:val="0"/>
          <w:sz w:val="22"/>
          <w:szCs w:val="22"/>
        </w:rPr>
        <w:t xml:space="preserve">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 xml:space="preserve">  +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</w:p>
    <w:p w14:paraId="3A0D7B8C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u w:val="single"/>
        </w:rPr>
      </w:pPr>
    </w:p>
    <w:p w14:paraId="324979E3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u w:val="single"/>
        </w:rPr>
      </w:pPr>
    </w:p>
    <w:p w14:paraId="47D5B81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u w:val="single"/>
        </w:rPr>
      </w:pPr>
    </w:p>
    <w:p w14:paraId="6D04B7F3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 +  CARBONATE 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22"/>
      </w:r>
      <w:r w:rsidRPr="00760D35">
        <w:rPr>
          <w:rFonts w:ascii="Arial" w:hAnsi="Arial" w:cs="Arial"/>
          <w:noProof w:val="0"/>
          <w:sz w:val="22"/>
          <w:szCs w:val="22"/>
        </w:rPr>
        <w:t xml:space="preserve">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 xml:space="preserve">  +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 xml:space="preserve">  </w:t>
      </w:r>
    </w:p>
    <w:p w14:paraId="6911E4CE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E8392AB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89E902C" w14:textId="77777777" w:rsidR="00B719DA" w:rsidRPr="00760D35" w:rsidRDefault="00B719D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+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</w:p>
    <w:p w14:paraId="060DD11D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(3)</w:t>
      </w:r>
    </w:p>
    <w:p w14:paraId="5B1BF2F1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5A43E43C" w14:textId="77777777" w:rsidR="00B719DA" w:rsidRPr="00760D35" w:rsidRDefault="008A3404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>5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Complete the following </w:t>
      </w:r>
      <w:r w:rsidR="00B719DA"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WORD EQUATIONS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for acid reactions, naming the salt produced </w:t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and other products.</w:t>
      </w:r>
    </w:p>
    <w:p w14:paraId="7997C615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4E97103C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magnesium hydroxide  +  sulphuric acid  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</w:t>
      </w:r>
    </w:p>
    <w:p w14:paraId="1456AA56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5BD1653B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0B2566EC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34EA2116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zinc  +  nitric acid  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sym w:font="Wingdings 3" w:char="F092"/>
      </w:r>
    </w:p>
    <w:p w14:paraId="1504090F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56DC438A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5B17DCB9" w14:textId="77777777" w:rsidR="00B719DA" w:rsidRPr="00760D35" w:rsidRDefault="00B719DA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</w:p>
    <w:p w14:paraId="3D7B8C02" w14:textId="77777777" w:rsidR="00B719DA" w:rsidRPr="00760D35" w:rsidRDefault="008A3404">
      <w:pPr>
        <w:tabs>
          <w:tab w:val="left" w:pos="567"/>
          <w:tab w:val="left" w:pos="1134"/>
          <w:tab w:val="left" w:pos="1701"/>
          <w:tab w:val="left" w:pos="6237"/>
          <w:tab w:val="left" w:pos="6804"/>
          <w:tab w:val="left" w:pos="7938"/>
          <w:tab w:val="left" w:pos="8505"/>
          <w:tab w:val="left" w:pos="9072"/>
        </w:tabs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  <w:t>(4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47B70AA8" w14:textId="77777777" w:rsidR="00990FC8" w:rsidRP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6.</w:t>
      </w:r>
      <w:r>
        <w:rPr>
          <w:rFonts w:ascii="Arial" w:hAnsi="Arial" w:cs="Arial"/>
          <w:noProof w:val="0"/>
          <w:sz w:val="22"/>
          <w:szCs w:val="22"/>
        </w:rPr>
        <w:tab/>
      </w:r>
      <w:bookmarkStart w:id="1" w:name="_GoBack"/>
      <w:bookmarkEnd w:id="1"/>
      <w:r w:rsidRPr="00990FC8">
        <w:rPr>
          <w:rFonts w:ascii="Arial" w:hAnsi="Arial" w:cs="Arial"/>
          <w:noProof w:val="0"/>
          <w:sz w:val="22"/>
          <w:szCs w:val="22"/>
        </w:rPr>
        <w:t>Balance the following equations.</w:t>
      </w:r>
    </w:p>
    <w:p w14:paraId="5420B861" w14:textId="77777777" w:rsidR="00990FC8" w:rsidRP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064E49EB" w14:textId="77777777" w:rsidR="00990FC8" w:rsidRP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04766656" w14:textId="77777777" w:rsidR="00990FC8" w:rsidRP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  <w:r w:rsidRPr="00990FC8">
        <w:rPr>
          <w:rFonts w:ascii="Arial" w:hAnsi="Arial" w:cs="Arial"/>
          <w:noProof w:val="0"/>
          <w:sz w:val="22"/>
          <w:szCs w:val="22"/>
        </w:rPr>
        <w:tab/>
        <w:t>(a)</w:t>
      </w:r>
      <w:r w:rsidRPr="00990FC8">
        <w:rPr>
          <w:rFonts w:ascii="Arial" w:hAnsi="Arial" w:cs="Arial"/>
          <w:noProof w:val="0"/>
          <w:sz w:val="22"/>
          <w:szCs w:val="22"/>
        </w:rPr>
        <w:tab/>
        <w:t>CaCO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3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(s)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+       HCl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(aq)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</w:t>
      </w:r>
      <w:r w:rsidRPr="00990FC8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CaCl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2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(aq)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+       H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2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O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(l)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+       CO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2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(g)</w:t>
      </w:r>
    </w:p>
    <w:p w14:paraId="4D4099EE" w14:textId="77777777" w:rsidR="00990FC8" w:rsidRP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  <w:r w:rsidRPr="00990FC8">
        <w:rPr>
          <w:rFonts w:ascii="Arial" w:hAnsi="Arial" w:cs="Arial"/>
          <w:noProof w:val="0"/>
          <w:sz w:val="22"/>
          <w:szCs w:val="22"/>
        </w:rPr>
        <w:tab/>
      </w:r>
    </w:p>
    <w:p w14:paraId="425E0B24" w14:textId="77777777" w:rsid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2CDE2917" w14:textId="77777777" w:rsidR="005E7C3C" w:rsidRDefault="005E7C3C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61DB15FE" w14:textId="77777777" w:rsidR="005E7C3C" w:rsidRDefault="005E7C3C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2CE7ABC8" w14:textId="77777777" w:rsidR="005E7C3C" w:rsidRPr="00990FC8" w:rsidRDefault="005E7C3C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4EB5F0D2" w14:textId="77777777" w:rsidR="00990FC8" w:rsidRP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34E487F9" w14:textId="77777777" w:rsidR="00990FC8" w:rsidRP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  <w:r w:rsidRPr="00990FC8">
        <w:rPr>
          <w:rFonts w:ascii="Arial" w:hAnsi="Arial" w:cs="Arial"/>
          <w:noProof w:val="0"/>
          <w:sz w:val="22"/>
          <w:szCs w:val="22"/>
        </w:rPr>
        <w:tab/>
        <w:t>(b)</w:t>
      </w:r>
      <w:r w:rsidRPr="00990FC8">
        <w:rPr>
          <w:rFonts w:ascii="Arial" w:hAnsi="Arial" w:cs="Arial"/>
          <w:noProof w:val="0"/>
          <w:sz w:val="22"/>
          <w:szCs w:val="22"/>
        </w:rPr>
        <w:tab/>
        <w:t>CH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4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(g)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+       O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2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(g)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</w:t>
      </w:r>
      <w:r w:rsidRPr="00990FC8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CO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2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(g)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       +       H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2</w:t>
      </w:r>
      <w:r w:rsidRPr="00990FC8">
        <w:rPr>
          <w:rFonts w:ascii="Arial" w:hAnsi="Arial" w:cs="Arial"/>
          <w:noProof w:val="0"/>
          <w:sz w:val="22"/>
          <w:szCs w:val="22"/>
        </w:rPr>
        <w:t xml:space="preserve">O </w:t>
      </w:r>
      <w:r w:rsidRPr="00990FC8">
        <w:rPr>
          <w:rFonts w:ascii="Arial" w:hAnsi="Arial" w:cs="Arial"/>
          <w:noProof w:val="0"/>
          <w:sz w:val="22"/>
          <w:szCs w:val="22"/>
          <w:vertAlign w:val="subscript"/>
        </w:rPr>
        <w:t>(g)</w:t>
      </w:r>
      <w:r w:rsidRPr="00990FC8">
        <w:rPr>
          <w:rFonts w:ascii="Arial" w:hAnsi="Arial" w:cs="Arial"/>
          <w:noProof w:val="0"/>
          <w:sz w:val="22"/>
          <w:szCs w:val="22"/>
        </w:rPr>
        <w:tab/>
      </w:r>
    </w:p>
    <w:p w14:paraId="3E413393" w14:textId="77777777" w:rsidR="005E7C3C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990FC8">
        <w:rPr>
          <w:rFonts w:ascii="Arial" w:hAnsi="Arial" w:cs="Arial"/>
          <w:noProof w:val="0"/>
          <w:sz w:val="22"/>
          <w:szCs w:val="22"/>
        </w:rPr>
        <w:tab/>
      </w:r>
      <w:r w:rsidRPr="00990FC8">
        <w:rPr>
          <w:rFonts w:ascii="Arial" w:hAnsi="Arial" w:cs="Arial"/>
          <w:noProof w:val="0"/>
          <w:sz w:val="22"/>
          <w:szCs w:val="22"/>
        </w:rPr>
        <w:tab/>
      </w:r>
      <w:r w:rsidRPr="00990FC8">
        <w:rPr>
          <w:rFonts w:ascii="Arial" w:hAnsi="Arial" w:cs="Arial"/>
          <w:noProof w:val="0"/>
          <w:sz w:val="22"/>
          <w:szCs w:val="22"/>
        </w:rPr>
        <w:tab/>
      </w:r>
      <w:r w:rsidRPr="00990FC8">
        <w:rPr>
          <w:rFonts w:ascii="Arial" w:hAnsi="Arial" w:cs="Arial"/>
          <w:noProof w:val="0"/>
          <w:sz w:val="22"/>
          <w:szCs w:val="22"/>
        </w:rPr>
        <w:tab/>
      </w:r>
      <w:r w:rsidRPr="00990FC8">
        <w:rPr>
          <w:rFonts w:ascii="Arial" w:hAnsi="Arial" w:cs="Arial"/>
          <w:noProof w:val="0"/>
          <w:sz w:val="22"/>
          <w:szCs w:val="22"/>
        </w:rPr>
        <w:tab/>
      </w:r>
    </w:p>
    <w:p w14:paraId="66645941" w14:textId="77777777" w:rsidR="005E7C3C" w:rsidRDefault="005E7C3C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32C0FE10" w14:textId="77777777" w:rsidR="005E7C3C" w:rsidRDefault="005E7C3C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30DF716C" w14:textId="77777777" w:rsidR="005E7C3C" w:rsidRDefault="005E7C3C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070F0C43" w14:textId="77777777" w:rsidR="00990FC8" w:rsidRPr="00990FC8" w:rsidRDefault="00990FC8" w:rsidP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  <w:r w:rsidRPr="00990FC8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="005E7C3C">
        <w:rPr>
          <w:rFonts w:ascii="Arial" w:hAnsi="Arial" w:cs="Arial"/>
          <w:noProof w:val="0"/>
          <w:sz w:val="22"/>
          <w:szCs w:val="22"/>
        </w:rPr>
        <w:tab/>
      </w:r>
      <w:r w:rsidR="005E7C3C">
        <w:rPr>
          <w:rFonts w:ascii="Arial" w:hAnsi="Arial" w:cs="Arial"/>
          <w:noProof w:val="0"/>
          <w:sz w:val="22"/>
          <w:szCs w:val="22"/>
        </w:rPr>
        <w:tab/>
      </w:r>
      <w:r w:rsidR="005E7C3C">
        <w:rPr>
          <w:rFonts w:ascii="Arial" w:hAnsi="Arial" w:cs="Arial"/>
          <w:noProof w:val="0"/>
          <w:sz w:val="22"/>
          <w:szCs w:val="22"/>
        </w:rPr>
        <w:tab/>
      </w:r>
      <w:r w:rsidRPr="00990FC8">
        <w:rPr>
          <w:rFonts w:ascii="Arial" w:hAnsi="Arial" w:cs="Arial"/>
          <w:noProof w:val="0"/>
          <w:sz w:val="22"/>
          <w:szCs w:val="22"/>
        </w:rPr>
        <w:t>(</w:t>
      </w:r>
      <w:r>
        <w:rPr>
          <w:rFonts w:ascii="Arial" w:hAnsi="Arial" w:cs="Arial"/>
          <w:noProof w:val="0"/>
          <w:sz w:val="22"/>
          <w:szCs w:val="22"/>
        </w:rPr>
        <w:t>4</w:t>
      </w:r>
      <w:r w:rsidRPr="00990FC8">
        <w:rPr>
          <w:rFonts w:ascii="Arial" w:hAnsi="Arial" w:cs="Arial"/>
          <w:noProof w:val="0"/>
          <w:sz w:val="22"/>
          <w:szCs w:val="22"/>
        </w:rPr>
        <w:t>)</w:t>
      </w:r>
    </w:p>
    <w:p w14:paraId="67561984" w14:textId="77777777" w:rsidR="00990FC8" w:rsidRPr="00760D35" w:rsidRDefault="00990FC8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p w14:paraId="6D1DB91D" w14:textId="77777777" w:rsidR="00577595" w:rsidRPr="00760D35" w:rsidRDefault="00577595">
      <w:pPr>
        <w:tabs>
          <w:tab w:val="left" w:pos="567"/>
          <w:tab w:val="left" w:pos="1134"/>
          <w:tab w:val="left" w:pos="8505"/>
          <w:tab w:val="left" w:pos="9072"/>
        </w:tabs>
        <w:rPr>
          <w:rFonts w:ascii="Arial" w:hAnsi="Arial" w:cs="Arial"/>
          <w:noProof w:val="0"/>
          <w:sz w:val="22"/>
          <w:szCs w:val="22"/>
        </w:rPr>
      </w:pPr>
    </w:p>
    <w:sectPr w:rsidR="00577595" w:rsidRPr="00760D35">
      <w:footerReference w:type="even" r:id="rId9"/>
      <w:footerReference w:type="default" r:id="rId10"/>
      <w:pgSz w:w="11901" w:h="16840"/>
      <w:pgMar w:top="1134" w:right="1134" w:bottom="1134" w:left="1134" w:header="851" w:footer="851" w:gutter="0"/>
      <w:cols w:space="708"/>
      <w:printerSettings r:id="rId11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D9EE3B" w14:textId="77777777" w:rsidR="00A24DBE" w:rsidRDefault="00A24DBE">
      <w:r>
        <w:separator/>
      </w:r>
    </w:p>
  </w:endnote>
  <w:endnote w:type="continuationSeparator" w:id="0">
    <w:p w14:paraId="2FDD95FB" w14:textId="77777777" w:rsidR="00A24DBE" w:rsidRDefault="00A24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72A216" w14:textId="77777777" w:rsidR="00990FC8" w:rsidRDefault="00990FC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C104FF" w14:textId="77777777" w:rsidR="00990FC8" w:rsidRDefault="00990FC8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2336A5" w14:textId="77777777" w:rsidR="00990FC8" w:rsidRDefault="00990FC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C11A6">
      <w:rPr>
        <w:rStyle w:val="PageNumber"/>
      </w:rPr>
      <w:t>4</w:t>
    </w:r>
    <w:r>
      <w:rPr>
        <w:rStyle w:val="PageNumber"/>
      </w:rPr>
      <w:fldChar w:fldCharType="end"/>
    </w:r>
  </w:p>
  <w:p w14:paraId="44F4209F" w14:textId="77777777" w:rsidR="00990FC8" w:rsidRDefault="00990FC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18C3F3" w14:textId="77777777" w:rsidR="00A24DBE" w:rsidRDefault="00A24DBE">
      <w:r>
        <w:separator/>
      </w:r>
    </w:p>
  </w:footnote>
  <w:footnote w:type="continuationSeparator" w:id="0">
    <w:p w14:paraId="2CC2B5C2" w14:textId="77777777" w:rsidR="00A24DBE" w:rsidRDefault="00A24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F25"/>
    <w:rsid w:val="000D31E6"/>
    <w:rsid w:val="00105F84"/>
    <w:rsid w:val="0016247A"/>
    <w:rsid w:val="0039095C"/>
    <w:rsid w:val="00455C7E"/>
    <w:rsid w:val="004F578C"/>
    <w:rsid w:val="00577595"/>
    <w:rsid w:val="005E7C3C"/>
    <w:rsid w:val="006C78B1"/>
    <w:rsid w:val="00752601"/>
    <w:rsid w:val="00760D35"/>
    <w:rsid w:val="00772F25"/>
    <w:rsid w:val="0077680F"/>
    <w:rsid w:val="007C11A6"/>
    <w:rsid w:val="0081353A"/>
    <w:rsid w:val="00825E6A"/>
    <w:rsid w:val="008A3404"/>
    <w:rsid w:val="00990FC8"/>
    <w:rsid w:val="009E54CD"/>
    <w:rsid w:val="00A24DBE"/>
    <w:rsid w:val="00A70EA4"/>
    <w:rsid w:val="00B719DA"/>
    <w:rsid w:val="00CC1A64"/>
    <w:rsid w:val="00D0015E"/>
    <w:rsid w:val="00D419D5"/>
    <w:rsid w:val="00E43571"/>
    <w:rsid w:val="00E5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1AD7C37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rinterSettings" Target="printerSettings/printerSettings1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oleObject" Target="embeddings/Microsoft_Equation1.bin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</TotalTime>
  <Pages>4</Pages>
  <Words>706</Words>
  <Characters>4026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W-06</vt:lpstr>
    </vt:vector>
  </TitlesOfParts>
  <Company>Home</Company>
  <LinksUpToDate>false</LinksUpToDate>
  <CharactersWithSpaces>4723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W-06</dc:title>
  <dc:subject/>
  <dc:creator>Ian Wilson</dc:creator>
  <cp:keywords/>
  <cp:lastModifiedBy>wilson.ian</cp:lastModifiedBy>
  <cp:revision>3</cp:revision>
  <cp:lastPrinted>2014-05-06T00:22:00Z</cp:lastPrinted>
  <dcterms:created xsi:type="dcterms:W3CDTF">2017-04-04T05:57:00Z</dcterms:created>
  <dcterms:modified xsi:type="dcterms:W3CDTF">2017-04-04T05:58:00Z</dcterms:modified>
</cp:coreProperties>
</file>