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090C2B" w14:textId="77777777" w:rsidR="005872A5" w:rsidRDefault="00B846AF" w:rsidP="00B846AF">
      <w:pPr>
        <w:jc w:val="center"/>
        <w:rPr>
          <w:rFonts w:ascii="Arial" w:hAnsi="Arial"/>
        </w:rPr>
      </w:pPr>
      <w:r>
        <w:rPr>
          <w:rFonts w:ascii="Arial" w:hAnsi="Arial"/>
        </w:rPr>
        <w:t>STRUCTURE OF THE ATOM</w:t>
      </w:r>
    </w:p>
    <w:p w14:paraId="7C24A668" w14:textId="77777777" w:rsidR="00B846AF" w:rsidRDefault="00B846AF" w:rsidP="00222BC9">
      <w:pPr>
        <w:rPr>
          <w:rFonts w:ascii="Arial" w:hAnsi="Arial"/>
        </w:rPr>
      </w:pPr>
    </w:p>
    <w:p w14:paraId="2510ED5A" w14:textId="77777777" w:rsidR="00CF2BED" w:rsidRDefault="00CF2BED" w:rsidP="00222BC9">
      <w:pPr>
        <w:rPr>
          <w:rFonts w:ascii="Arial" w:hAnsi="Arial"/>
        </w:rPr>
      </w:pPr>
      <w:r>
        <w:rPr>
          <w:rFonts w:ascii="Arial" w:hAnsi="Arial"/>
        </w:rPr>
        <w:t>The diagram below shows the way scientists saw the structure of the atom in the early 1900's.</w:t>
      </w:r>
    </w:p>
    <w:p w14:paraId="156E5C0E" w14:textId="77777777" w:rsidR="00CF2BED" w:rsidRDefault="00CF2BED" w:rsidP="00222BC9">
      <w:pPr>
        <w:rPr>
          <w:rFonts w:ascii="Arial" w:hAnsi="Arial"/>
        </w:rPr>
      </w:pPr>
    </w:p>
    <w:p w14:paraId="45CE4E11" w14:textId="77777777" w:rsidR="00B846AF" w:rsidRDefault="00B846AF" w:rsidP="00222BC9">
      <w:pPr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62EFED4A" wp14:editId="296F1C9B">
            <wp:extent cx="6116320" cy="4267381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267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695B8DF" w14:textId="77777777" w:rsidR="00B846AF" w:rsidRDefault="00B846AF" w:rsidP="00222BC9">
      <w:pPr>
        <w:rPr>
          <w:rFonts w:ascii="Arial" w:hAnsi="Arial"/>
        </w:rPr>
      </w:pPr>
    </w:p>
    <w:p w14:paraId="08E1FC8F" w14:textId="77777777" w:rsidR="00B846AF" w:rsidRDefault="00CF2BED" w:rsidP="00222BC9">
      <w:pPr>
        <w:rPr>
          <w:rFonts w:ascii="Arial" w:hAnsi="Arial"/>
        </w:rPr>
      </w:pPr>
      <w:r>
        <w:rPr>
          <w:rFonts w:ascii="Arial" w:hAnsi="Arial"/>
        </w:rPr>
        <w:t>A scientist called Niels Bohr come up with a slightly different model where the electrons are found in energy shells around the nucleus.</w:t>
      </w:r>
    </w:p>
    <w:p w14:paraId="60A2C09B" w14:textId="77777777" w:rsidR="00CF2BED" w:rsidRDefault="00CF2BED" w:rsidP="00222BC9">
      <w:pPr>
        <w:rPr>
          <w:rFonts w:ascii="Arial" w:hAnsi="Arial"/>
        </w:rPr>
      </w:pPr>
    </w:p>
    <w:p w14:paraId="5EC3DF29" w14:textId="77777777" w:rsidR="00CF2BED" w:rsidRPr="00CF2BED" w:rsidRDefault="00CF2BED" w:rsidP="00CF2BED">
      <w:pPr>
        <w:rPr>
          <w:rFonts w:ascii="Arial" w:hAnsi="Arial"/>
          <w:b/>
        </w:rPr>
      </w:pPr>
    </w:p>
    <w:p w14:paraId="1B551478" w14:textId="77777777" w:rsidR="00CF2BED" w:rsidRPr="00CF2BED" w:rsidRDefault="00CF2BED" w:rsidP="00CF2BED">
      <w:pPr>
        <w:jc w:val="center"/>
        <w:rPr>
          <w:rFonts w:ascii="Arial" w:hAnsi="Arial"/>
        </w:rPr>
      </w:pPr>
      <w:r w:rsidRPr="00CF2BED">
        <w:rPr>
          <w:rFonts w:ascii="Arial" w:hAnsi="Arial"/>
          <w:lang w:val="en-US"/>
        </w:rPr>
        <w:drawing>
          <wp:inline distT="0" distB="0" distL="0" distR="0" wp14:anchorId="26A92F4A" wp14:editId="43880093">
            <wp:extent cx="4724400" cy="2600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9FEFAA4" w14:textId="77777777" w:rsidR="00CF2BED" w:rsidRPr="00CF2BED" w:rsidRDefault="00CF2BED" w:rsidP="00CF2BED">
      <w:pPr>
        <w:rPr>
          <w:rFonts w:ascii="Arial" w:hAnsi="Arial"/>
        </w:rPr>
      </w:pPr>
      <w:r w:rsidRPr="00CF2BED">
        <w:rPr>
          <w:rFonts w:ascii="Arial" w:hAnsi="Arial"/>
        </w:rPr>
        <w:tab/>
      </w:r>
    </w:p>
    <w:p w14:paraId="35E21E26" w14:textId="77777777" w:rsidR="00CF2BED" w:rsidRPr="00CF2BED" w:rsidRDefault="00CF2BED" w:rsidP="00CF2BED">
      <w:pPr>
        <w:rPr>
          <w:rFonts w:ascii="Arial" w:hAnsi="Arial"/>
        </w:rPr>
      </w:pPr>
      <w:r w:rsidRPr="00CF2BED">
        <w:rPr>
          <w:rFonts w:ascii="Arial" w:hAnsi="Arial"/>
        </w:rPr>
        <w:tab/>
      </w:r>
    </w:p>
    <w:p w14:paraId="3EAB76F7" w14:textId="77777777" w:rsidR="00CF2BED" w:rsidRPr="00CF2BED" w:rsidRDefault="00CF2BED" w:rsidP="00CF2BED">
      <w:pPr>
        <w:rPr>
          <w:rFonts w:ascii="Arial" w:hAnsi="Arial"/>
        </w:rPr>
      </w:pPr>
      <w:r w:rsidRPr="00CF2BED">
        <w:rPr>
          <w:rFonts w:ascii="Arial" w:hAnsi="Arial"/>
        </w:rPr>
        <w:tab/>
      </w:r>
      <w:r w:rsidRPr="00CF2BED">
        <w:rPr>
          <w:rFonts w:ascii="Arial" w:hAnsi="Arial"/>
          <w:b/>
          <w:i/>
        </w:rPr>
        <w:t>Energy Shells</w:t>
      </w:r>
      <w:r w:rsidRPr="00CF2BED">
        <w:rPr>
          <w:rFonts w:ascii="Arial" w:hAnsi="Arial"/>
          <w:i/>
        </w:rPr>
        <w:t xml:space="preserve"> </w:t>
      </w:r>
      <w:r w:rsidRPr="00CF2BED">
        <w:rPr>
          <w:rFonts w:ascii="Arial" w:hAnsi="Arial"/>
        </w:rPr>
        <w:t>- electrons are found in distinct energy shells around the nucleus.</w:t>
      </w:r>
    </w:p>
    <w:p w14:paraId="52FFAF6E" w14:textId="77777777" w:rsidR="00CF2BED" w:rsidRPr="00CF2BED" w:rsidRDefault="00CF2BED" w:rsidP="00222BC9">
      <w:pPr>
        <w:rPr>
          <w:rFonts w:ascii="Arial" w:hAnsi="Arial"/>
          <w:b/>
        </w:rPr>
      </w:pPr>
      <w:r w:rsidRPr="00CF2BED">
        <w:rPr>
          <w:rFonts w:ascii="Arial" w:hAnsi="Arial"/>
          <w:b/>
        </w:rPr>
        <w:lastRenderedPageBreak/>
        <w:t>Properties of Atomic Particles</w:t>
      </w:r>
    </w:p>
    <w:p w14:paraId="35F9F6AA" w14:textId="77777777" w:rsidR="00CF2BED" w:rsidRDefault="00CF2BED" w:rsidP="00222BC9">
      <w:pPr>
        <w:rPr>
          <w:rFonts w:ascii="Arial" w:hAnsi="Arial"/>
        </w:rPr>
      </w:pPr>
    </w:p>
    <w:p w14:paraId="164C4648" w14:textId="77777777" w:rsidR="00F970D6" w:rsidRDefault="00F970D6" w:rsidP="00222BC9">
      <w:pPr>
        <w:rPr>
          <w:rFonts w:ascii="Arial" w:hAnsi="Arial"/>
        </w:rPr>
      </w:pPr>
    </w:p>
    <w:p w14:paraId="0730F527" w14:textId="77777777" w:rsidR="00F970D6" w:rsidRDefault="00F970D6" w:rsidP="00222BC9">
      <w:pPr>
        <w:rPr>
          <w:rFonts w:ascii="Arial" w:hAnsi="Arial"/>
        </w:rPr>
      </w:pPr>
    </w:p>
    <w:p w14:paraId="7C398718" w14:textId="77777777" w:rsidR="00F970D6" w:rsidRDefault="00F970D6" w:rsidP="00222BC9">
      <w:pPr>
        <w:rPr>
          <w:rFonts w:ascii="Arial" w:hAnsi="Arial"/>
        </w:rPr>
      </w:pPr>
    </w:p>
    <w:p w14:paraId="4600B12F" w14:textId="77777777" w:rsidR="00F970D6" w:rsidRDefault="00F970D6" w:rsidP="00222BC9">
      <w:pPr>
        <w:rPr>
          <w:rFonts w:ascii="Arial" w:hAnsi="Arial"/>
        </w:rPr>
      </w:pPr>
    </w:p>
    <w:p w14:paraId="239A2F85" w14:textId="77777777" w:rsidR="00F970D6" w:rsidRDefault="00F970D6" w:rsidP="00222BC9">
      <w:pPr>
        <w:rPr>
          <w:rFonts w:ascii="Arial" w:hAnsi="Arial"/>
        </w:rPr>
      </w:pPr>
    </w:p>
    <w:p w14:paraId="6D1DB3D1" w14:textId="77777777" w:rsidR="00F970D6" w:rsidRDefault="00F970D6" w:rsidP="00222BC9">
      <w:pPr>
        <w:rPr>
          <w:rFonts w:ascii="Arial" w:hAnsi="Arial"/>
        </w:rPr>
      </w:pPr>
    </w:p>
    <w:p w14:paraId="2788431A" w14:textId="77777777" w:rsidR="00F970D6" w:rsidRDefault="00F970D6" w:rsidP="00222BC9">
      <w:pPr>
        <w:rPr>
          <w:rFonts w:ascii="Arial" w:hAnsi="Arial"/>
        </w:rPr>
      </w:pPr>
    </w:p>
    <w:p w14:paraId="3182FEC2" w14:textId="77777777" w:rsidR="00F970D6" w:rsidRDefault="00F970D6" w:rsidP="00222BC9">
      <w:pPr>
        <w:rPr>
          <w:rFonts w:ascii="Arial" w:hAnsi="Arial"/>
        </w:rPr>
      </w:pPr>
    </w:p>
    <w:p w14:paraId="097428CE" w14:textId="77777777" w:rsidR="00F970D6" w:rsidRDefault="00F970D6" w:rsidP="00222BC9">
      <w:pPr>
        <w:rPr>
          <w:rFonts w:ascii="Arial" w:hAnsi="Arial"/>
        </w:rPr>
      </w:pPr>
    </w:p>
    <w:p w14:paraId="484E0F86" w14:textId="77777777" w:rsidR="00F970D6" w:rsidRDefault="00F970D6" w:rsidP="00222BC9">
      <w:pPr>
        <w:rPr>
          <w:rFonts w:ascii="Arial" w:hAnsi="Arial"/>
        </w:rPr>
      </w:pPr>
    </w:p>
    <w:p w14:paraId="75B6535B" w14:textId="77777777" w:rsidR="00F970D6" w:rsidRDefault="00F970D6" w:rsidP="00222BC9">
      <w:pPr>
        <w:rPr>
          <w:rFonts w:ascii="Arial" w:hAnsi="Arial"/>
        </w:rPr>
      </w:pPr>
      <w:bookmarkStart w:id="0" w:name="_GoBack"/>
      <w:bookmarkEnd w:id="0"/>
    </w:p>
    <w:tbl>
      <w:tblPr>
        <w:tblStyle w:val="TableGrid"/>
        <w:tblpPr w:leftFromText="180" w:rightFromText="180" w:vertAnchor="page" w:horzAnchor="page" w:tblpX="3043" w:tblpY="1855"/>
        <w:tblW w:w="0" w:type="auto"/>
        <w:tblLook w:val="04A0" w:firstRow="1" w:lastRow="0" w:firstColumn="1" w:lastColumn="0" w:noHBand="0" w:noVBand="1"/>
      </w:tblPr>
      <w:tblGrid>
        <w:gridCol w:w="1597"/>
        <w:gridCol w:w="2197"/>
        <w:gridCol w:w="2268"/>
      </w:tblGrid>
      <w:tr w:rsidR="00CF2BED" w:rsidRPr="00CF2BED" w14:paraId="40617C53" w14:textId="77777777" w:rsidTr="00CF2BED">
        <w:trPr>
          <w:trHeight w:val="454"/>
        </w:trPr>
        <w:tc>
          <w:tcPr>
            <w:tcW w:w="1597" w:type="dxa"/>
            <w:vAlign w:val="center"/>
          </w:tcPr>
          <w:p w14:paraId="51789A38" w14:textId="77777777" w:rsidR="00CF2BED" w:rsidRPr="00CF2BED" w:rsidRDefault="00CF2BED" w:rsidP="00CF2BED">
            <w:pPr>
              <w:jc w:val="center"/>
              <w:rPr>
                <w:rFonts w:ascii="Arial" w:hAnsi="Arial"/>
                <w:b/>
              </w:rPr>
            </w:pPr>
            <w:r w:rsidRPr="00CF2BED">
              <w:rPr>
                <w:rFonts w:ascii="Arial" w:hAnsi="Arial"/>
                <w:b/>
              </w:rPr>
              <w:t>PARTICLE</w:t>
            </w:r>
          </w:p>
        </w:tc>
        <w:tc>
          <w:tcPr>
            <w:tcW w:w="2197" w:type="dxa"/>
            <w:vAlign w:val="center"/>
          </w:tcPr>
          <w:p w14:paraId="1AC1349B" w14:textId="77777777" w:rsidR="00CF2BED" w:rsidRPr="00CF2BED" w:rsidRDefault="00CF2BED" w:rsidP="00CF2BED">
            <w:pPr>
              <w:jc w:val="center"/>
              <w:rPr>
                <w:rFonts w:ascii="Arial" w:hAnsi="Arial"/>
                <w:b/>
              </w:rPr>
            </w:pPr>
            <w:r w:rsidRPr="00CF2BED">
              <w:rPr>
                <w:rFonts w:ascii="Arial" w:hAnsi="Arial"/>
                <w:b/>
              </w:rPr>
              <w:t>CHARGE</w:t>
            </w:r>
          </w:p>
        </w:tc>
        <w:tc>
          <w:tcPr>
            <w:tcW w:w="2268" w:type="dxa"/>
            <w:vAlign w:val="center"/>
          </w:tcPr>
          <w:p w14:paraId="010BE51F" w14:textId="77777777" w:rsidR="00CF2BED" w:rsidRPr="00CF2BED" w:rsidRDefault="00CF2BED" w:rsidP="00CF2BED">
            <w:pPr>
              <w:jc w:val="center"/>
              <w:rPr>
                <w:rFonts w:ascii="Arial" w:hAnsi="Arial"/>
                <w:b/>
              </w:rPr>
            </w:pPr>
            <w:r w:rsidRPr="00CF2BED">
              <w:rPr>
                <w:rFonts w:ascii="Arial" w:hAnsi="Arial"/>
                <w:b/>
              </w:rPr>
              <w:t>SIZE</w:t>
            </w:r>
          </w:p>
        </w:tc>
      </w:tr>
      <w:tr w:rsidR="00CF2BED" w14:paraId="02225F18" w14:textId="77777777" w:rsidTr="00CF2BED">
        <w:trPr>
          <w:trHeight w:val="454"/>
        </w:trPr>
        <w:tc>
          <w:tcPr>
            <w:tcW w:w="1597" w:type="dxa"/>
            <w:vAlign w:val="center"/>
          </w:tcPr>
          <w:p w14:paraId="76EB607B" w14:textId="77777777" w:rsidR="00CF2BED" w:rsidRDefault="00CF2BED" w:rsidP="00CF2BED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proton</w:t>
            </w:r>
          </w:p>
        </w:tc>
        <w:tc>
          <w:tcPr>
            <w:tcW w:w="2197" w:type="dxa"/>
            <w:vAlign w:val="center"/>
          </w:tcPr>
          <w:p w14:paraId="3EE13C4E" w14:textId="77777777" w:rsidR="00CF2BED" w:rsidRDefault="00CF2BED" w:rsidP="00CF2BED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+1</w:t>
            </w:r>
          </w:p>
        </w:tc>
        <w:tc>
          <w:tcPr>
            <w:tcW w:w="2268" w:type="dxa"/>
            <w:vAlign w:val="center"/>
          </w:tcPr>
          <w:p w14:paraId="61D34C48" w14:textId="77777777" w:rsidR="00CF2BED" w:rsidRDefault="00CF2BED" w:rsidP="00CF2BED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</w:tr>
      <w:tr w:rsidR="00CF2BED" w14:paraId="4F9CA12E" w14:textId="77777777" w:rsidTr="00CF2BED">
        <w:trPr>
          <w:trHeight w:val="454"/>
        </w:trPr>
        <w:tc>
          <w:tcPr>
            <w:tcW w:w="1597" w:type="dxa"/>
            <w:vAlign w:val="center"/>
          </w:tcPr>
          <w:p w14:paraId="7BA6D5A3" w14:textId="77777777" w:rsidR="00CF2BED" w:rsidRDefault="00CF2BED" w:rsidP="00CF2BED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neutron</w:t>
            </w:r>
          </w:p>
        </w:tc>
        <w:tc>
          <w:tcPr>
            <w:tcW w:w="2197" w:type="dxa"/>
            <w:vAlign w:val="center"/>
          </w:tcPr>
          <w:p w14:paraId="4A5EB7B7" w14:textId="77777777" w:rsidR="00CF2BED" w:rsidRDefault="00CF2BED" w:rsidP="00CF2BED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</w:t>
            </w:r>
          </w:p>
        </w:tc>
        <w:tc>
          <w:tcPr>
            <w:tcW w:w="2268" w:type="dxa"/>
            <w:vAlign w:val="center"/>
          </w:tcPr>
          <w:p w14:paraId="2EBACECF" w14:textId="77777777" w:rsidR="00CF2BED" w:rsidRDefault="00CF2BED" w:rsidP="00CF2BED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</w:tr>
      <w:tr w:rsidR="00CF2BED" w14:paraId="65DC3113" w14:textId="77777777" w:rsidTr="00CF2BED">
        <w:trPr>
          <w:trHeight w:val="454"/>
        </w:trPr>
        <w:tc>
          <w:tcPr>
            <w:tcW w:w="1597" w:type="dxa"/>
            <w:vAlign w:val="center"/>
          </w:tcPr>
          <w:p w14:paraId="46E05493" w14:textId="77777777" w:rsidR="00CF2BED" w:rsidRDefault="00CF2BED" w:rsidP="00CF2BED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electron</w:t>
            </w:r>
          </w:p>
        </w:tc>
        <w:tc>
          <w:tcPr>
            <w:tcW w:w="2197" w:type="dxa"/>
            <w:vAlign w:val="center"/>
          </w:tcPr>
          <w:p w14:paraId="271976B4" w14:textId="77777777" w:rsidR="00CF2BED" w:rsidRDefault="00CF2BED" w:rsidP="00CF2BED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-1</w:t>
            </w:r>
          </w:p>
        </w:tc>
        <w:tc>
          <w:tcPr>
            <w:tcW w:w="2268" w:type="dxa"/>
            <w:vAlign w:val="center"/>
          </w:tcPr>
          <w:p w14:paraId="16EB8F11" w14:textId="77777777" w:rsidR="00CF2BED" w:rsidRDefault="00CF2BED" w:rsidP="00CF2BED">
            <w:pPr>
              <w:jc w:val="center"/>
              <w:rPr>
                <w:rFonts w:ascii="Arial" w:hAnsi="Arial"/>
              </w:rPr>
            </w:pPr>
            <w:r w:rsidRPr="00CF2BED">
              <w:rPr>
                <w:rFonts w:ascii="Arial" w:hAnsi="Arial"/>
                <w:vertAlign w:val="superscript"/>
              </w:rPr>
              <w:t>1</w:t>
            </w:r>
            <w:r>
              <w:rPr>
                <w:rFonts w:ascii="Arial" w:hAnsi="Arial"/>
              </w:rPr>
              <w:t>/</w:t>
            </w:r>
            <w:r w:rsidRPr="00CF2BED">
              <w:rPr>
                <w:rFonts w:ascii="Arial" w:hAnsi="Arial"/>
                <w:vertAlign w:val="subscript"/>
              </w:rPr>
              <w:t>1860</w:t>
            </w:r>
          </w:p>
        </w:tc>
      </w:tr>
    </w:tbl>
    <w:p w14:paraId="4B53A50E" w14:textId="77777777" w:rsidR="00CF2BED" w:rsidRPr="003D11C3" w:rsidRDefault="00CF2BED" w:rsidP="00222BC9">
      <w:pPr>
        <w:rPr>
          <w:rFonts w:ascii="Arial" w:hAnsi="Arial"/>
        </w:rPr>
      </w:pPr>
    </w:p>
    <w:sectPr w:rsidR="00CF2BED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46AF"/>
    <w:rsid w:val="00222BC9"/>
    <w:rsid w:val="003D11C3"/>
    <w:rsid w:val="005872A5"/>
    <w:rsid w:val="00967719"/>
    <w:rsid w:val="00B846AF"/>
    <w:rsid w:val="00BF67FC"/>
    <w:rsid w:val="00CF2BED"/>
    <w:rsid w:val="00DA5783"/>
    <w:rsid w:val="00F97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D8AEB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46A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6AF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CF2BE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46A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6AF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CF2BE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emf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8</TotalTime>
  <Pages>2</Pages>
  <Words>68</Words>
  <Characters>393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3</cp:revision>
  <dcterms:created xsi:type="dcterms:W3CDTF">2015-02-13T02:21:00Z</dcterms:created>
  <dcterms:modified xsi:type="dcterms:W3CDTF">2015-02-13T02:34:00Z</dcterms:modified>
</cp:coreProperties>
</file>