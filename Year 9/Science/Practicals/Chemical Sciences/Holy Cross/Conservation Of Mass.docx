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726608" w14:textId="77777777" w:rsidR="008C7BC7" w:rsidRPr="00150D1D" w:rsidRDefault="00150D1D" w:rsidP="00150D1D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Conservation of Mass</w:t>
      </w:r>
    </w:p>
    <w:p w14:paraId="2FC120AA" w14:textId="77777777" w:rsidR="008C7BC7" w:rsidRDefault="008C7BC7" w:rsidP="008C7BC7">
      <w:pPr>
        <w:jc w:val="center"/>
        <w:rPr>
          <w:rFonts w:ascii="Arial" w:hAnsi="Arial"/>
          <w:noProof/>
          <w:lang w:val="en-US"/>
        </w:rPr>
      </w:pPr>
    </w:p>
    <w:p w14:paraId="1F0EF8D8" w14:textId="77777777" w:rsidR="00150D1D" w:rsidRDefault="00150D1D" w:rsidP="00150D1D">
      <w:pPr>
        <w:rPr>
          <w:rFonts w:ascii="Arial" w:hAnsi="Arial"/>
          <w:noProof/>
          <w:lang w:val="en-US"/>
        </w:rPr>
      </w:pPr>
      <w:r>
        <w:rPr>
          <w:rFonts w:ascii="Arial" w:hAnsi="Arial"/>
          <w:noProof/>
          <w:lang w:val="en-US"/>
        </w:rPr>
        <w:t>Write the following investigation up using the standard scientific report scaffold.</w:t>
      </w:r>
    </w:p>
    <w:p w14:paraId="1C6D3D34" w14:textId="77777777" w:rsidR="00150D1D" w:rsidRDefault="00150D1D" w:rsidP="00150D1D">
      <w:pPr>
        <w:rPr>
          <w:rFonts w:ascii="Arial" w:hAnsi="Arial"/>
          <w:noProof/>
          <w:lang w:val="en-US"/>
        </w:rPr>
      </w:pPr>
    </w:p>
    <w:p w14:paraId="25D1B95A" w14:textId="77777777" w:rsidR="00150D1D" w:rsidRDefault="00150D1D" w:rsidP="008C7BC7">
      <w:pPr>
        <w:jc w:val="center"/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500C212D" wp14:editId="7C618CDE">
            <wp:extent cx="3000831" cy="81140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831" cy="811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073C7" w14:textId="77777777" w:rsidR="008C7BC7" w:rsidRDefault="008C7BC7" w:rsidP="00222BC9">
      <w:pPr>
        <w:rPr>
          <w:rFonts w:ascii="Arial" w:hAnsi="Arial"/>
        </w:rPr>
      </w:pPr>
    </w:p>
    <w:p w14:paraId="6726A170" w14:textId="77777777" w:rsidR="008C7BC7" w:rsidRPr="003D11C3" w:rsidRDefault="008C7BC7" w:rsidP="00222BC9">
      <w:pPr>
        <w:rPr>
          <w:rFonts w:ascii="Arial" w:hAnsi="Arial"/>
        </w:rPr>
      </w:pPr>
      <w:bookmarkStart w:id="0" w:name="_GoBack"/>
      <w:bookmarkEnd w:id="0"/>
    </w:p>
    <w:sectPr w:rsidR="008C7BC7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BC7"/>
    <w:rsid w:val="00150D1D"/>
    <w:rsid w:val="00222BC9"/>
    <w:rsid w:val="003D11C3"/>
    <w:rsid w:val="005872A5"/>
    <w:rsid w:val="008C7BC7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F35C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7BC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BC7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7BC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BC7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3</TotalTime>
  <Pages>1</Pages>
  <Words>16</Words>
  <Characters>95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cp:lastPrinted>2015-03-06T02:02:00Z</cp:lastPrinted>
  <dcterms:created xsi:type="dcterms:W3CDTF">2015-03-06T02:04:00Z</dcterms:created>
  <dcterms:modified xsi:type="dcterms:W3CDTF">2015-03-06T02:07:00Z</dcterms:modified>
</cp:coreProperties>
</file>