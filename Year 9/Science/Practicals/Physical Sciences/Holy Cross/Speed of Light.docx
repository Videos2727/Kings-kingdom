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3CD0CD" w14:textId="77777777" w:rsidR="005872A5" w:rsidRPr="00AA548E" w:rsidRDefault="00AA548E" w:rsidP="00AA548E">
      <w:pPr>
        <w:jc w:val="center"/>
        <w:rPr>
          <w:rFonts w:ascii="Arial" w:hAnsi="Arial"/>
          <w:b/>
        </w:rPr>
      </w:pPr>
      <w:r w:rsidRPr="00AA548E">
        <w:rPr>
          <w:rFonts w:ascii="Arial" w:hAnsi="Arial"/>
          <w:b/>
        </w:rPr>
        <w:t>YEAR 9 SCIENCE</w:t>
      </w:r>
    </w:p>
    <w:p w14:paraId="32231FC4" w14:textId="77777777" w:rsidR="00AA548E" w:rsidRPr="00AA548E" w:rsidRDefault="00AA548E" w:rsidP="00AA548E">
      <w:pPr>
        <w:jc w:val="center"/>
        <w:rPr>
          <w:rFonts w:ascii="Arial" w:hAnsi="Arial"/>
          <w:b/>
        </w:rPr>
      </w:pPr>
      <w:r w:rsidRPr="00AA548E">
        <w:rPr>
          <w:rFonts w:ascii="Arial" w:hAnsi="Arial"/>
          <w:b/>
        </w:rPr>
        <w:t>PHYSICAL SCIENCES</w:t>
      </w:r>
    </w:p>
    <w:p w14:paraId="08866D23" w14:textId="77777777" w:rsidR="00AA548E" w:rsidRPr="00AA548E" w:rsidRDefault="00AA548E" w:rsidP="00AA548E">
      <w:pPr>
        <w:jc w:val="center"/>
        <w:rPr>
          <w:rFonts w:ascii="Arial" w:hAnsi="Arial"/>
          <w:b/>
        </w:rPr>
      </w:pPr>
      <w:r w:rsidRPr="00AA548E">
        <w:rPr>
          <w:rFonts w:ascii="Arial" w:hAnsi="Arial"/>
          <w:b/>
        </w:rPr>
        <w:t>INVESTIGATION - THE SPEED OF LIGHT</w:t>
      </w:r>
    </w:p>
    <w:p w14:paraId="28157D68" w14:textId="77777777" w:rsidR="00AA548E" w:rsidRDefault="00AA548E" w:rsidP="00222BC9">
      <w:pPr>
        <w:rPr>
          <w:rFonts w:ascii="Arial" w:hAnsi="Arial"/>
        </w:rPr>
      </w:pPr>
    </w:p>
    <w:p w14:paraId="5B78C044" w14:textId="77777777" w:rsidR="00AA548E" w:rsidRDefault="00AA548E" w:rsidP="00222BC9">
      <w:pPr>
        <w:rPr>
          <w:rFonts w:ascii="Arial" w:hAnsi="Arial"/>
        </w:rPr>
      </w:pPr>
      <w:r w:rsidRPr="00C86603">
        <w:rPr>
          <w:rFonts w:ascii="Arial" w:hAnsi="Arial"/>
          <w:b/>
        </w:rPr>
        <w:t>Aim:</w:t>
      </w:r>
      <w:r>
        <w:rPr>
          <w:rFonts w:ascii="Arial" w:hAnsi="Arial"/>
        </w:rPr>
        <w:t xml:space="preserve">  To determine the speed of light.</w:t>
      </w:r>
    </w:p>
    <w:p w14:paraId="4274E777" w14:textId="77777777" w:rsidR="00AA548E" w:rsidRDefault="00AA548E" w:rsidP="00222BC9">
      <w:pPr>
        <w:rPr>
          <w:rFonts w:ascii="Arial" w:hAnsi="Arial"/>
        </w:rPr>
      </w:pPr>
    </w:p>
    <w:p w14:paraId="19E09640" w14:textId="77777777" w:rsidR="00AA548E" w:rsidRDefault="00AA548E" w:rsidP="00222BC9">
      <w:pPr>
        <w:rPr>
          <w:rFonts w:ascii="Arial" w:hAnsi="Arial"/>
        </w:rPr>
      </w:pPr>
      <w:r w:rsidRPr="00C86603">
        <w:rPr>
          <w:rFonts w:ascii="Arial" w:hAnsi="Arial"/>
          <w:b/>
        </w:rPr>
        <w:t>Equipment:</w:t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Microwave oven</w:t>
      </w:r>
    </w:p>
    <w:p w14:paraId="57F0DCCE" w14:textId="77777777" w:rsidR="00AA548E" w:rsidRDefault="00AA548E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Family block of chocolate</w:t>
      </w:r>
    </w:p>
    <w:p w14:paraId="4E53B695" w14:textId="77777777" w:rsidR="00AA548E" w:rsidRDefault="00AA548E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Ruler</w:t>
      </w:r>
    </w:p>
    <w:p w14:paraId="7C90539B" w14:textId="77777777" w:rsidR="00AA548E" w:rsidRDefault="00AA548E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Small ceramic bowl</w:t>
      </w:r>
    </w:p>
    <w:p w14:paraId="47E46D93" w14:textId="77777777" w:rsidR="00AA548E" w:rsidRDefault="00AA548E" w:rsidP="00222BC9">
      <w:pPr>
        <w:rPr>
          <w:rFonts w:ascii="Arial" w:hAnsi="Arial"/>
        </w:rPr>
      </w:pPr>
    </w:p>
    <w:p w14:paraId="214C7B71" w14:textId="77777777" w:rsidR="00AA548E" w:rsidRPr="00C86603" w:rsidRDefault="00AA548E" w:rsidP="00222BC9">
      <w:pPr>
        <w:rPr>
          <w:rFonts w:ascii="Arial" w:hAnsi="Arial"/>
          <w:b/>
        </w:rPr>
      </w:pPr>
      <w:r w:rsidRPr="00C86603">
        <w:rPr>
          <w:rFonts w:ascii="Arial" w:hAnsi="Arial"/>
          <w:b/>
        </w:rPr>
        <w:t>Method:</w:t>
      </w:r>
    </w:p>
    <w:p w14:paraId="0E286C21" w14:textId="77777777" w:rsidR="00AA548E" w:rsidRDefault="00AA548E" w:rsidP="00222BC9">
      <w:pPr>
        <w:rPr>
          <w:rFonts w:ascii="Arial" w:hAnsi="Arial"/>
        </w:rPr>
      </w:pPr>
    </w:p>
    <w:p w14:paraId="3FC8EBCE" w14:textId="77777777" w:rsidR="00AA548E" w:rsidRDefault="00AA548E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</w:r>
      <w:r w:rsidR="00BA77ED">
        <w:rPr>
          <w:rFonts w:ascii="Arial" w:hAnsi="Arial"/>
        </w:rPr>
        <w:t xml:space="preserve">Raise the turntable in the microwave by placing an upturned ceramic bowl over the </w:t>
      </w:r>
      <w:r w:rsidR="00BA77ED">
        <w:rPr>
          <w:rFonts w:ascii="Arial" w:hAnsi="Arial"/>
        </w:rPr>
        <w:tab/>
        <w:t xml:space="preserve">rotator.  </w:t>
      </w:r>
      <w:r w:rsidR="00BA77ED" w:rsidRPr="00BA77ED">
        <w:rPr>
          <w:rFonts w:ascii="Arial" w:hAnsi="Arial"/>
          <w:b/>
        </w:rPr>
        <w:t>The turntable must not turn</w:t>
      </w:r>
      <w:r w:rsidR="00BA77ED">
        <w:rPr>
          <w:rFonts w:ascii="Arial" w:hAnsi="Arial"/>
        </w:rPr>
        <w:t>.</w:t>
      </w:r>
    </w:p>
    <w:p w14:paraId="1A0B120F" w14:textId="77777777" w:rsidR="00BA77ED" w:rsidRDefault="00BA77ED" w:rsidP="00222BC9">
      <w:pPr>
        <w:rPr>
          <w:rFonts w:ascii="Arial" w:hAnsi="Arial"/>
        </w:rPr>
      </w:pPr>
    </w:p>
    <w:p w14:paraId="35C08338" w14:textId="77777777" w:rsidR="00BA77ED" w:rsidRPr="00BA77ED" w:rsidRDefault="00BA77ED" w:rsidP="00222BC9">
      <w:pPr>
        <w:rPr>
          <w:rFonts w:ascii="Arial" w:hAnsi="Arial"/>
          <w:b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Unwrap the chocolate bar and place it in the centre of the turntable with the </w:t>
      </w:r>
      <w:r w:rsidRPr="00BA77ED">
        <w:rPr>
          <w:rFonts w:ascii="Arial" w:hAnsi="Arial"/>
          <w:b/>
        </w:rPr>
        <w:t xml:space="preserve">smooth </w:t>
      </w:r>
    </w:p>
    <w:p w14:paraId="3576D6E8" w14:textId="77777777" w:rsidR="00BA77ED" w:rsidRDefault="00BA77ED" w:rsidP="00222BC9">
      <w:pPr>
        <w:rPr>
          <w:rFonts w:ascii="Arial" w:hAnsi="Arial"/>
        </w:rPr>
      </w:pPr>
      <w:r w:rsidRPr="00BA77ED">
        <w:rPr>
          <w:rFonts w:ascii="Arial" w:hAnsi="Arial"/>
          <w:b/>
        </w:rPr>
        <w:tab/>
        <w:t>side facing upwards</w:t>
      </w:r>
      <w:r>
        <w:rPr>
          <w:rFonts w:ascii="Arial" w:hAnsi="Arial"/>
        </w:rPr>
        <w:t>.</w:t>
      </w:r>
    </w:p>
    <w:p w14:paraId="2B1F5AC6" w14:textId="77777777" w:rsidR="00BA77ED" w:rsidRDefault="00BA77ED" w:rsidP="00222BC9">
      <w:pPr>
        <w:rPr>
          <w:rFonts w:ascii="Arial" w:hAnsi="Arial"/>
        </w:rPr>
      </w:pPr>
    </w:p>
    <w:p w14:paraId="6CEA2542" w14:textId="77777777" w:rsidR="00BA77ED" w:rsidRDefault="00BA77ED" w:rsidP="00222BC9">
      <w:pPr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Start the microwave and watch the chocolate until evidence of melting occurs.  This </w:t>
      </w:r>
      <w:r>
        <w:rPr>
          <w:rFonts w:ascii="Arial" w:hAnsi="Arial"/>
        </w:rPr>
        <w:tab/>
        <w:t>may be as the chocolate starts to discolour or may go "shiny".</w:t>
      </w:r>
    </w:p>
    <w:p w14:paraId="3F50A19E" w14:textId="77777777" w:rsidR="00F45A48" w:rsidRDefault="00F45A48" w:rsidP="00222BC9">
      <w:pPr>
        <w:rPr>
          <w:rFonts w:ascii="Arial" w:hAnsi="Arial"/>
        </w:rPr>
      </w:pPr>
    </w:p>
    <w:p w14:paraId="1354FABA" w14:textId="6D4A61A7" w:rsidR="00F45A48" w:rsidRDefault="00F45A48" w:rsidP="00222BC9">
      <w:pPr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Stop the microwave and allow the chocolate to cool.</w:t>
      </w:r>
    </w:p>
    <w:p w14:paraId="3E235A42" w14:textId="77777777" w:rsidR="00F45A48" w:rsidRDefault="00F45A48" w:rsidP="00222BC9">
      <w:pPr>
        <w:rPr>
          <w:rFonts w:ascii="Arial" w:hAnsi="Arial"/>
        </w:rPr>
      </w:pPr>
    </w:p>
    <w:p w14:paraId="563DE061" w14:textId="77777777" w:rsidR="00F45A48" w:rsidRDefault="00F45A48" w:rsidP="00222BC9">
      <w:pPr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 xml:space="preserve">Use a ruler to measure the distance between the "hot spots" that show on the </w:t>
      </w:r>
    </w:p>
    <w:p w14:paraId="59912F0A" w14:textId="7F1A4BE7" w:rsidR="00F45A48" w:rsidRDefault="00F45A48" w:rsidP="00222BC9">
      <w:pPr>
        <w:rPr>
          <w:rFonts w:ascii="Arial" w:hAnsi="Arial"/>
        </w:rPr>
      </w:pPr>
      <w:r>
        <w:rPr>
          <w:rFonts w:ascii="Arial" w:hAnsi="Arial"/>
        </w:rPr>
        <w:tab/>
        <w:t>chocolate.  Re</w:t>
      </w:r>
      <w:r w:rsidR="00DA4425">
        <w:rPr>
          <w:rFonts w:ascii="Arial" w:hAnsi="Arial"/>
        </w:rPr>
        <w:t>cord them in the table below and find the average.</w:t>
      </w:r>
    </w:p>
    <w:p w14:paraId="18EC7B35" w14:textId="77777777" w:rsidR="00DA4425" w:rsidRDefault="00DA4425" w:rsidP="00222BC9">
      <w:pPr>
        <w:rPr>
          <w:rFonts w:ascii="Arial" w:hAnsi="Arial"/>
        </w:rPr>
      </w:pPr>
    </w:p>
    <w:p w14:paraId="433F6663" w14:textId="7D00818A" w:rsidR="00DA4425" w:rsidRDefault="00DA4425" w:rsidP="00222BC9">
      <w:pPr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  <w:t xml:space="preserve">Record the frequency of the microwave - it is on the plate at the back of the </w:t>
      </w:r>
      <w:r>
        <w:rPr>
          <w:rFonts w:ascii="Arial" w:hAnsi="Arial"/>
        </w:rPr>
        <w:tab/>
        <w:t>appliance.  It is usually in gigahertz (GHz).</w:t>
      </w:r>
    </w:p>
    <w:p w14:paraId="43A07E4E" w14:textId="77777777" w:rsidR="00DA4425" w:rsidRDefault="00DA4425" w:rsidP="00222BC9">
      <w:pPr>
        <w:rPr>
          <w:rFonts w:ascii="Arial" w:hAnsi="Arial"/>
        </w:rPr>
      </w:pPr>
    </w:p>
    <w:p w14:paraId="59729F1B" w14:textId="77777777" w:rsidR="00CC1AE8" w:rsidRDefault="00CC1AE8" w:rsidP="00222BC9">
      <w:pPr>
        <w:rPr>
          <w:rFonts w:ascii="Arial" w:hAnsi="Arial"/>
          <w:b/>
        </w:rPr>
      </w:pPr>
    </w:p>
    <w:p w14:paraId="2EDEC764" w14:textId="556FF8CB" w:rsidR="00DA4425" w:rsidRPr="00C86603" w:rsidRDefault="00DA4425" w:rsidP="00222BC9">
      <w:pPr>
        <w:rPr>
          <w:rFonts w:ascii="Arial" w:hAnsi="Arial"/>
          <w:b/>
        </w:rPr>
      </w:pPr>
      <w:r w:rsidRPr="00C86603">
        <w:rPr>
          <w:rFonts w:ascii="Arial" w:hAnsi="Arial"/>
          <w:b/>
        </w:rPr>
        <w:t>Background:</w:t>
      </w:r>
    </w:p>
    <w:p w14:paraId="33942584" w14:textId="77777777" w:rsidR="00DA4425" w:rsidRDefault="00DA4425" w:rsidP="00222BC9">
      <w:pPr>
        <w:rPr>
          <w:rFonts w:ascii="Arial" w:hAnsi="Arial"/>
        </w:rPr>
      </w:pPr>
    </w:p>
    <w:p w14:paraId="43A8544B" w14:textId="32C03EB9" w:rsidR="00DA4425" w:rsidRDefault="00DA4425" w:rsidP="00222BC9">
      <w:pPr>
        <w:rPr>
          <w:rFonts w:ascii="Arial" w:hAnsi="Arial"/>
        </w:rPr>
      </w:pPr>
      <w:r>
        <w:rPr>
          <w:rFonts w:ascii="Arial" w:hAnsi="Arial"/>
        </w:rPr>
        <w:t>The speed of any wave is given by:</w:t>
      </w:r>
    </w:p>
    <w:p w14:paraId="14331DC5" w14:textId="77777777" w:rsidR="00DA4425" w:rsidRDefault="00DA4425" w:rsidP="00222BC9">
      <w:pPr>
        <w:rPr>
          <w:rFonts w:ascii="Arial" w:hAnsi="Arial"/>
        </w:rPr>
      </w:pPr>
    </w:p>
    <w:p w14:paraId="163495D2" w14:textId="3503CDD3" w:rsidR="00DA4425" w:rsidRPr="00DA4425" w:rsidRDefault="00DA4425" w:rsidP="00DA4425">
      <w:pPr>
        <w:jc w:val="center"/>
        <w:rPr>
          <w:rFonts w:ascii="Arial" w:hAnsi="Arial"/>
          <w:b/>
        </w:rPr>
      </w:pPr>
      <w:r w:rsidRPr="00DA4425">
        <w:rPr>
          <w:rFonts w:ascii="Arial" w:hAnsi="Arial"/>
          <w:b/>
        </w:rPr>
        <w:t>speed  =  frequency  x  wavelength</w:t>
      </w:r>
    </w:p>
    <w:p w14:paraId="74C7EE09" w14:textId="77777777" w:rsidR="00DA4425" w:rsidRDefault="00DA4425" w:rsidP="00222BC9">
      <w:pPr>
        <w:rPr>
          <w:rFonts w:ascii="Arial" w:hAnsi="Arial"/>
        </w:rPr>
      </w:pPr>
    </w:p>
    <w:p w14:paraId="0809CAE3" w14:textId="7A644C16" w:rsidR="00DA4425" w:rsidRDefault="00DA4425" w:rsidP="00222BC9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7EEACA62" w14:textId="2882251D" w:rsidR="00DA4425" w:rsidRDefault="00C86603" w:rsidP="00222BC9">
      <w:pPr>
        <w:rPr>
          <w:rFonts w:ascii="Arial" w:hAnsi="Arial"/>
        </w:rPr>
      </w:pPr>
      <w:r>
        <w:rPr>
          <w:rFonts w:ascii="Arial" w:hAnsi="Arial"/>
        </w:rPr>
        <w:t>The frequency will need to be converted to Hertz (Hz).</w:t>
      </w:r>
    </w:p>
    <w:p w14:paraId="4957DB52" w14:textId="77777777" w:rsidR="00C86603" w:rsidRDefault="00C86603" w:rsidP="00222BC9">
      <w:pPr>
        <w:rPr>
          <w:rFonts w:ascii="Arial" w:hAnsi="Arial"/>
        </w:rPr>
      </w:pPr>
    </w:p>
    <w:p w14:paraId="08CEBD62" w14:textId="7E441C42" w:rsidR="00C86603" w:rsidRDefault="00C86603" w:rsidP="00222BC9">
      <w:pPr>
        <w:rPr>
          <w:rFonts w:ascii="Arial" w:hAnsi="Arial"/>
        </w:rPr>
      </w:pPr>
      <w:r>
        <w:rPr>
          <w:rFonts w:ascii="Arial" w:hAnsi="Arial"/>
        </w:rPr>
        <w:t>The wavelength needs to be in metres (m).</w:t>
      </w:r>
    </w:p>
    <w:p w14:paraId="5945C440" w14:textId="77777777" w:rsidR="00B2676F" w:rsidRDefault="00B2676F" w:rsidP="00222BC9">
      <w:pPr>
        <w:rPr>
          <w:rFonts w:ascii="Arial" w:hAnsi="Arial"/>
        </w:rPr>
      </w:pPr>
    </w:p>
    <w:p w14:paraId="6486A1A4" w14:textId="59876957" w:rsidR="00B2676F" w:rsidRDefault="00B2676F" w:rsidP="00222BC9">
      <w:pPr>
        <w:rPr>
          <w:rFonts w:ascii="Arial" w:hAnsi="Arial"/>
        </w:rPr>
      </w:pPr>
      <w:r>
        <w:rPr>
          <w:rFonts w:ascii="Arial" w:hAnsi="Arial"/>
        </w:rPr>
        <w:t>This will give the answer in metres/second (m/s).</w:t>
      </w:r>
    </w:p>
    <w:p w14:paraId="6101B7A0" w14:textId="77777777" w:rsidR="007A3364" w:rsidRDefault="007A3364" w:rsidP="00222BC9">
      <w:pPr>
        <w:rPr>
          <w:rFonts w:ascii="Arial" w:hAnsi="Arial"/>
        </w:rPr>
      </w:pPr>
    </w:p>
    <w:p w14:paraId="19EE4CF2" w14:textId="2E584AA6" w:rsidR="007A3364" w:rsidRDefault="007A3364" w:rsidP="00222BC9">
      <w:pPr>
        <w:rPr>
          <w:rFonts w:ascii="Arial" w:hAnsi="Arial"/>
        </w:rPr>
      </w:pPr>
      <w:r>
        <w:rPr>
          <w:rFonts w:ascii="Arial" w:hAnsi="Arial"/>
        </w:rPr>
        <w:t>The microwaves inside the oven bounce around and form what are called "standing waves".  This means they have distinct points where the energy adds together, causing "hot spots".</w:t>
      </w:r>
    </w:p>
    <w:p w14:paraId="7D117062" w14:textId="77777777" w:rsidR="007A3364" w:rsidRDefault="007A3364" w:rsidP="00222BC9">
      <w:pPr>
        <w:rPr>
          <w:rFonts w:ascii="Arial" w:hAnsi="Arial"/>
        </w:rPr>
      </w:pPr>
    </w:p>
    <w:p w14:paraId="33642A46" w14:textId="2B83BCA2" w:rsidR="007A3364" w:rsidRDefault="007A3364" w:rsidP="00222BC9">
      <w:pPr>
        <w:rPr>
          <w:rFonts w:ascii="Arial" w:hAnsi="Arial"/>
        </w:rPr>
      </w:pPr>
      <w:r>
        <w:rPr>
          <w:rFonts w:ascii="Arial" w:hAnsi="Arial"/>
        </w:rPr>
        <w:t>The distance between adjacent "hot spots" is half of a wavelength.</w:t>
      </w:r>
    </w:p>
    <w:p w14:paraId="0426A4A8" w14:textId="77777777" w:rsidR="00B2676F" w:rsidRDefault="00B2676F" w:rsidP="00222BC9">
      <w:pPr>
        <w:rPr>
          <w:rFonts w:ascii="Arial" w:hAnsi="Arial"/>
        </w:rPr>
      </w:pPr>
    </w:p>
    <w:p w14:paraId="734525F1" w14:textId="77777777" w:rsidR="00C34BCA" w:rsidRDefault="00C34BCA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3AE1242B" w14:textId="1CAB50BD" w:rsidR="00B2676F" w:rsidRPr="00B2676F" w:rsidRDefault="00B2676F" w:rsidP="00222BC9">
      <w:pPr>
        <w:rPr>
          <w:rFonts w:ascii="Arial" w:hAnsi="Arial"/>
          <w:b/>
        </w:rPr>
      </w:pPr>
      <w:r w:rsidRPr="00B2676F">
        <w:rPr>
          <w:rFonts w:ascii="Arial" w:hAnsi="Arial"/>
          <w:b/>
        </w:rPr>
        <w:lastRenderedPageBreak/>
        <w:t>Results:</w:t>
      </w:r>
    </w:p>
    <w:p w14:paraId="667C4658" w14:textId="77777777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4770B5BC" w14:textId="77777777" w:rsidR="00C34BCA" w:rsidRDefault="00C34BCA" w:rsidP="00222BC9">
      <w:pPr>
        <w:rPr>
          <w:rFonts w:ascii="Arial" w:hAnsi="Arial"/>
        </w:rPr>
      </w:pPr>
    </w:p>
    <w:p w14:paraId="49F8C88F" w14:textId="77777777" w:rsidR="00C34BCA" w:rsidRDefault="00C34BCA" w:rsidP="00222BC9">
      <w:pPr>
        <w:rPr>
          <w:rFonts w:ascii="Arial" w:hAnsi="Arial"/>
        </w:rPr>
      </w:pPr>
    </w:p>
    <w:p w14:paraId="6832F8ED" w14:textId="77777777" w:rsidR="00C34BCA" w:rsidRDefault="00C34BCA" w:rsidP="00222BC9">
      <w:pPr>
        <w:rPr>
          <w:rFonts w:ascii="Arial" w:hAnsi="Arial"/>
        </w:rPr>
      </w:pPr>
    </w:p>
    <w:p w14:paraId="06849A48" w14:textId="77777777" w:rsidR="00C34BCA" w:rsidRDefault="00C34BCA" w:rsidP="00222BC9">
      <w:pPr>
        <w:rPr>
          <w:rFonts w:ascii="Arial" w:hAnsi="Arial"/>
        </w:rPr>
      </w:pPr>
    </w:p>
    <w:p w14:paraId="281F6B23" w14:textId="77777777" w:rsidR="00C34BCA" w:rsidRDefault="00C34BCA" w:rsidP="00222BC9">
      <w:pPr>
        <w:rPr>
          <w:rFonts w:ascii="Arial" w:hAnsi="Arial"/>
        </w:rPr>
      </w:pPr>
    </w:p>
    <w:p w14:paraId="585DF348" w14:textId="77777777" w:rsidR="00C34BCA" w:rsidRDefault="00C34BCA" w:rsidP="00222BC9">
      <w:pPr>
        <w:rPr>
          <w:rFonts w:ascii="Arial" w:hAnsi="Arial"/>
        </w:rPr>
      </w:pPr>
    </w:p>
    <w:p w14:paraId="5070A577" w14:textId="77777777" w:rsidR="00C34BCA" w:rsidRDefault="00C34BCA" w:rsidP="00222BC9">
      <w:pPr>
        <w:rPr>
          <w:rFonts w:ascii="Arial" w:hAnsi="Arial"/>
        </w:rPr>
      </w:pPr>
    </w:p>
    <w:p w14:paraId="0C88AC83" w14:textId="77777777" w:rsidR="00C34BCA" w:rsidRDefault="00C34BCA" w:rsidP="00222BC9">
      <w:pPr>
        <w:rPr>
          <w:rFonts w:ascii="Arial" w:hAnsi="Arial"/>
        </w:rPr>
      </w:pPr>
    </w:p>
    <w:p w14:paraId="724ECEBD" w14:textId="77777777" w:rsidR="00C34BCA" w:rsidRDefault="00C34BCA" w:rsidP="00222BC9">
      <w:pPr>
        <w:rPr>
          <w:rFonts w:ascii="Arial" w:hAnsi="Arial"/>
        </w:rPr>
      </w:pPr>
    </w:p>
    <w:p w14:paraId="60AED8C3" w14:textId="77777777" w:rsidR="00CC1AE8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60BDF128" w14:textId="77777777" w:rsidR="00CC1AE8" w:rsidRDefault="00CC1AE8" w:rsidP="00222BC9">
      <w:pPr>
        <w:rPr>
          <w:rFonts w:ascii="Arial" w:hAnsi="Arial"/>
        </w:rPr>
      </w:pPr>
    </w:p>
    <w:p w14:paraId="71D9631F" w14:textId="77777777" w:rsidR="00CC1AE8" w:rsidRDefault="00CC1AE8" w:rsidP="00222BC9">
      <w:pPr>
        <w:rPr>
          <w:rFonts w:ascii="Arial" w:hAnsi="Arial"/>
        </w:rPr>
      </w:pPr>
    </w:p>
    <w:p w14:paraId="3BBC8310" w14:textId="77777777" w:rsidR="00CC1AE8" w:rsidRDefault="00CC1AE8" w:rsidP="00222BC9">
      <w:pPr>
        <w:rPr>
          <w:rFonts w:ascii="Arial" w:hAnsi="Arial"/>
        </w:rPr>
      </w:pPr>
    </w:p>
    <w:p w14:paraId="49FCDEBE" w14:textId="77777777" w:rsidR="00CC1AE8" w:rsidRDefault="00CC1AE8" w:rsidP="00222BC9">
      <w:pPr>
        <w:rPr>
          <w:rFonts w:ascii="Arial" w:hAnsi="Arial"/>
        </w:rPr>
      </w:pPr>
    </w:p>
    <w:p w14:paraId="04FA0860" w14:textId="77777777" w:rsidR="00CC1AE8" w:rsidRDefault="00CC1AE8" w:rsidP="00222BC9">
      <w:pPr>
        <w:rPr>
          <w:rFonts w:ascii="Arial" w:hAnsi="Arial"/>
        </w:rPr>
      </w:pPr>
    </w:p>
    <w:p w14:paraId="3B5433D9" w14:textId="07200D31" w:rsidR="00C34BCA" w:rsidRDefault="00CC1AE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C34BCA">
        <w:rPr>
          <w:rFonts w:ascii="Arial" w:hAnsi="Arial"/>
        </w:rPr>
        <w:t xml:space="preserve">Average distance between "hot spots"  =  </w:t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</w:rPr>
        <w:t xml:space="preserve">   cm</w:t>
      </w:r>
    </w:p>
    <w:p w14:paraId="17C0848A" w14:textId="77777777" w:rsidR="00C34BCA" w:rsidRDefault="00C34BCA" w:rsidP="00222BC9">
      <w:pPr>
        <w:rPr>
          <w:rFonts w:ascii="Arial" w:hAnsi="Arial"/>
        </w:rPr>
      </w:pPr>
    </w:p>
    <w:p w14:paraId="31AA2C4A" w14:textId="2CA9B43F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 m</w:t>
      </w:r>
    </w:p>
    <w:p w14:paraId="3E43087F" w14:textId="77777777" w:rsidR="00C34BCA" w:rsidRDefault="00C34BCA" w:rsidP="00222BC9">
      <w:pPr>
        <w:rPr>
          <w:rFonts w:ascii="Arial" w:hAnsi="Arial"/>
        </w:rPr>
      </w:pPr>
    </w:p>
    <w:p w14:paraId="0C34975A" w14:textId="77777777" w:rsidR="007A3364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0574B300" w14:textId="696AFDEC" w:rsidR="00C34BCA" w:rsidRDefault="007A3364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C34BCA">
        <w:rPr>
          <w:rFonts w:ascii="Arial" w:hAnsi="Arial"/>
        </w:rPr>
        <w:t xml:space="preserve">Wavelength = 2 x average distance  =  </w:t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  <w:u w:val="single"/>
        </w:rPr>
        <w:tab/>
      </w:r>
      <w:r w:rsidR="00C34BCA">
        <w:rPr>
          <w:rFonts w:ascii="Arial" w:hAnsi="Arial"/>
        </w:rPr>
        <w:t xml:space="preserve">  m</w:t>
      </w:r>
    </w:p>
    <w:p w14:paraId="1141D0CB" w14:textId="77777777" w:rsidR="00C34BCA" w:rsidRPr="00C34BCA" w:rsidRDefault="00C34BCA" w:rsidP="00222BC9">
      <w:pPr>
        <w:rPr>
          <w:rFonts w:ascii="Arial" w:hAnsi="Arial"/>
        </w:rPr>
      </w:pPr>
    </w:p>
    <w:p w14:paraId="545E2EDB" w14:textId="77777777" w:rsidR="00C34BCA" w:rsidRDefault="00C34BCA" w:rsidP="00222BC9">
      <w:pPr>
        <w:rPr>
          <w:rFonts w:ascii="Arial" w:hAnsi="Arial"/>
        </w:rPr>
      </w:pPr>
    </w:p>
    <w:p w14:paraId="73A6BAC2" w14:textId="77777777" w:rsidR="00CC1AE8" w:rsidRDefault="00CC1AE8" w:rsidP="00222BC9">
      <w:pPr>
        <w:rPr>
          <w:rFonts w:ascii="Arial" w:hAnsi="Arial"/>
        </w:rPr>
      </w:pPr>
    </w:p>
    <w:p w14:paraId="6A355F3C" w14:textId="489C2358" w:rsidR="00B2676F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Frequency: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 GHz</w:t>
      </w:r>
      <w:r w:rsidR="007A3364">
        <w:rPr>
          <w:rFonts w:ascii="Arial" w:hAnsi="Arial"/>
        </w:rPr>
        <w:t xml:space="preserve">   (multiply by 1,000,000,000)</w:t>
      </w:r>
    </w:p>
    <w:p w14:paraId="028E021B" w14:textId="4BB45822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tbl>
      <w:tblPr>
        <w:tblStyle w:val="TableGrid"/>
        <w:tblpPr w:leftFromText="180" w:rightFromText="180" w:vertAnchor="page" w:horzAnchor="page" w:tblpX="3403" w:tblpY="1495"/>
        <w:tblW w:w="0" w:type="auto"/>
        <w:tblLook w:val="04A0" w:firstRow="1" w:lastRow="0" w:firstColumn="1" w:lastColumn="0" w:noHBand="0" w:noVBand="1"/>
      </w:tblPr>
      <w:tblGrid>
        <w:gridCol w:w="3967"/>
      </w:tblGrid>
      <w:tr w:rsidR="00C34BCA" w14:paraId="342E1E58" w14:textId="77777777" w:rsidTr="006568AC">
        <w:trPr>
          <w:trHeight w:val="567"/>
        </w:trPr>
        <w:tc>
          <w:tcPr>
            <w:tcW w:w="3967" w:type="dxa"/>
          </w:tcPr>
          <w:p w14:paraId="66C1CEF9" w14:textId="77777777" w:rsidR="00C34BCA" w:rsidRPr="00B2676F" w:rsidRDefault="00C34BCA" w:rsidP="00C34BCA">
            <w:pPr>
              <w:jc w:val="center"/>
              <w:rPr>
                <w:rFonts w:ascii="Arial" w:hAnsi="Arial"/>
                <w:b/>
              </w:rPr>
            </w:pPr>
            <w:r w:rsidRPr="00B2676F">
              <w:rPr>
                <w:rFonts w:ascii="Arial" w:hAnsi="Arial"/>
                <w:b/>
              </w:rPr>
              <w:t>Distance between "hot spots" (cm)</w:t>
            </w:r>
          </w:p>
        </w:tc>
      </w:tr>
      <w:tr w:rsidR="00C34BCA" w14:paraId="352AC2B4" w14:textId="77777777" w:rsidTr="006568AC">
        <w:trPr>
          <w:trHeight w:val="567"/>
        </w:trPr>
        <w:tc>
          <w:tcPr>
            <w:tcW w:w="3967" w:type="dxa"/>
          </w:tcPr>
          <w:p w14:paraId="684EE16B" w14:textId="77777777" w:rsidR="00C34BCA" w:rsidRDefault="00C34BCA" w:rsidP="00C34BCA">
            <w:pPr>
              <w:rPr>
                <w:rFonts w:ascii="Arial" w:hAnsi="Arial"/>
              </w:rPr>
            </w:pPr>
          </w:p>
        </w:tc>
      </w:tr>
      <w:tr w:rsidR="00C34BCA" w14:paraId="6D727BB6" w14:textId="77777777" w:rsidTr="006568AC">
        <w:trPr>
          <w:trHeight w:val="567"/>
        </w:trPr>
        <w:tc>
          <w:tcPr>
            <w:tcW w:w="3967" w:type="dxa"/>
          </w:tcPr>
          <w:p w14:paraId="447C3E65" w14:textId="77777777" w:rsidR="00C34BCA" w:rsidRDefault="00C34BCA" w:rsidP="00C34BCA">
            <w:pPr>
              <w:rPr>
                <w:rFonts w:ascii="Arial" w:hAnsi="Arial"/>
              </w:rPr>
            </w:pPr>
          </w:p>
        </w:tc>
      </w:tr>
      <w:tr w:rsidR="00C34BCA" w14:paraId="278BCDAE" w14:textId="77777777" w:rsidTr="006568AC">
        <w:trPr>
          <w:trHeight w:val="567"/>
        </w:trPr>
        <w:tc>
          <w:tcPr>
            <w:tcW w:w="3967" w:type="dxa"/>
          </w:tcPr>
          <w:p w14:paraId="5C00D8D8" w14:textId="77777777" w:rsidR="00C34BCA" w:rsidRDefault="00C34BCA" w:rsidP="00C34BCA">
            <w:pPr>
              <w:rPr>
                <w:rFonts w:ascii="Arial" w:hAnsi="Arial"/>
              </w:rPr>
            </w:pPr>
          </w:p>
        </w:tc>
      </w:tr>
      <w:tr w:rsidR="00C34BCA" w14:paraId="756F730A" w14:textId="77777777" w:rsidTr="006568AC">
        <w:trPr>
          <w:trHeight w:val="567"/>
        </w:trPr>
        <w:tc>
          <w:tcPr>
            <w:tcW w:w="3967" w:type="dxa"/>
          </w:tcPr>
          <w:p w14:paraId="395E65AD" w14:textId="77777777" w:rsidR="00C34BCA" w:rsidRDefault="00C34BCA" w:rsidP="00C34BCA">
            <w:pPr>
              <w:rPr>
                <w:rFonts w:ascii="Arial" w:hAnsi="Arial"/>
              </w:rPr>
            </w:pPr>
          </w:p>
        </w:tc>
      </w:tr>
      <w:tr w:rsidR="00C34BCA" w14:paraId="5CF8D0D7" w14:textId="77777777" w:rsidTr="006568AC">
        <w:trPr>
          <w:trHeight w:val="567"/>
        </w:trPr>
        <w:tc>
          <w:tcPr>
            <w:tcW w:w="3967" w:type="dxa"/>
          </w:tcPr>
          <w:p w14:paraId="4F9D34A0" w14:textId="77777777" w:rsidR="00C34BCA" w:rsidRDefault="00C34BCA" w:rsidP="00C34BCA">
            <w:pPr>
              <w:rPr>
                <w:rFonts w:ascii="Arial" w:hAnsi="Arial"/>
              </w:rPr>
            </w:pPr>
          </w:p>
        </w:tc>
      </w:tr>
    </w:tbl>
    <w:p w14:paraId="43D13393" w14:textId="1D4EAFB1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 w:rsidR="00CC1AE8"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Hz</w:t>
      </w:r>
    </w:p>
    <w:p w14:paraId="56EC3517" w14:textId="77777777" w:rsidR="00C34BCA" w:rsidRDefault="00C34BCA" w:rsidP="00222BC9">
      <w:pPr>
        <w:rPr>
          <w:rFonts w:ascii="Arial" w:hAnsi="Arial"/>
        </w:rPr>
      </w:pPr>
    </w:p>
    <w:p w14:paraId="35E334DE" w14:textId="77777777" w:rsidR="00C34BCA" w:rsidRDefault="00C34BCA" w:rsidP="00222BC9">
      <w:pPr>
        <w:rPr>
          <w:rFonts w:ascii="Arial" w:hAnsi="Arial"/>
        </w:rPr>
      </w:pPr>
    </w:p>
    <w:p w14:paraId="5E5799E3" w14:textId="77777777" w:rsidR="00CC1AE8" w:rsidRDefault="00CC1AE8" w:rsidP="00222BC9">
      <w:pPr>
        <w:rPr>
          <w:rFonts w:ascii="Arial" w:hAnsi="Arial"/>
        </w:rPr>
      </w:pPr>
    </w:p>
    <w:p w14:paraId="68700136" w14:textId="0132C1E2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Speed  =  frequency  x wavelength</w:t>
      </w:r>
    </w:p>
    <w:p w14:paraId="2BEB6948" w14:textId="77777777" w:rsidR="00C34BCA" w:rsidRDefault="00C34BCA" w:rsidP="00222BC9">
      <w:pPr>
        <w:rPr>
          <w:rFonts w:ascii="Arial" w:hAnsi="Arial"/>
        </w:rPr>
      </w:pPr>
    </w:p>
    <w:p w14:paraId="13449C99" w14:textId="6294671E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 x 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7244D68B" w14:textId="77777777" w:rsidR="00C34BCA" w:rsidRDefault="00C34BCA" w:rsidP="00222BC9">
      <w:pPr>
        <w:rPr>
          <w:rFonts w:ascii="Arial" w:hAnsi="Arial"/>
        </w:rPr>
      </w:pPr>
    </w:p>
    <w:p w14:paraId="55E77ADF" w14:textId="2DC9E0B3" w:rsidR="00C34BCA" w:rsidRDefault="00C34BC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 m/s</w:t>
      </w:r>
    </w:p>
    <w:p w14:paraId="1152BA83" w14:textId="77777777" w:rsidR="00C34BCA" w:rsidRDefault="00C34BCA" w:rsidP="00222BC9">
      <w:pPr>
        <w:rPr>
          <w:rFonts w:ascii="Arial" w:hAnsi="Arial"/>
        </w:rPr>
      </w:pPr>
    </w:p>
    <w:p w14:paraId="61B78B94" w14:textId="77777777" w:rsidR="00CC1AE8" w:rsidRDefault="00CC1AE8" w:rsidP="00222BC9">
      <w:pPr>
        <w:rPr>
          <w:rFonts w:ascii="Arial" w:hAnsi="Arial"/>
        </w:rPr>
      </w:pPr>
    </w:p>
    <w:p w14:paraId="34BDF3D7" w14:textId="1E5065B3" w:rsidR="00C34BCA" w:rsidRPr="00CC1AE8" w:rsidRDefault="00C34BCA" w:rsidP="00222BC9">
      <w:pPr>
        <w:rPr>
          <w:rFonts w:ascii="Arial" w:hAnsi="Arial"/>
          <w:b/>
        </w:rPr>
      </w:pPr>
      <w:r w:rsidRPr="00CC1AE8">
        <w:rPr>
          <w:rFonts w:ascii="Arial" w:hAnsi="Arial"/>
          <w:b/>
        </w:rPr>
        <w:t>Conclusion:</w:t>
      </w:r>
    </w:p>
    <w:p w14:paraId="76405D83" w14:textId="77777777" w:rsidR="00C34BCA" w:rsidRDefault="00C34BCA" w:rsidP="00222BC9">
      <w:pPr>
        <w:rPr>
          <w:rFonts w:ascii="Arial" w:hAnsi="Arial"/>
        </w:rPr>
      </w:pPr>
    </w:p>
    <w:p w14:paraId="0D5A484A" w14:textId="71DD4DF9" w:rsidR="00C34BCA" w:rsidRPr="007A3364" w:rsidRDefault="007A3364" w:rsidP="00222BC9">
      <w:pPr>
        <w:rPr>
          <w:rFonts w:ascii="Arial" w:hAnsi="Arial"/>
        </w:rPr>
      </w:pPr>
      <w:r>
        <w:rPr>
          <w:rFonts w:ascii="Arial" w:hAnsi="Arial"/>
        </w:rPr>
        <w:t xml:space="preserve">The speed of light is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 xml:space="preserve"> .</w:t>
      </w:r>
    </w:p>
    <w:p w14:paraId="3EBDA206" w14:textId="77777777" w:rsidR="00C34BCA" w:rsidRDefault="00C34BCA" w:rsidP="00222BC9">
      <w:pPr>
        <w:rPr>
          <w:rFonts w:ascii="Arial" w:hAnsi="Arial"/>
        </w:rPr>
      </w:pPr>
    </w:p>
    <w:p w14:paraId="0BFDA4E3" w14:textId="77777777" w:rsidR="00C34BCA" w:rsidRPr="00C34BCA" w:rsidRDefault="00C34BCA" w:rsidP="00222BC9">
      <w:pPr>
        <w:rPr>
          <w:rFonts w:ascii="Arial" w:hAnsi="Arial"/>
        </w:rPr>
      </w:pPr>
      <w:bookmarkStart w:id="0" w:name="_GoBack"/>
      <w:bookmarkEnd w:id="0"/>
    </w:p>
    <w:p w14:paraId="5D6D60D9" w14:textId="77777777" w:rsidR="00B2676F" w:rsidRPr="003D11C3" w:rsidRDefault="00B2676F" w:rsidP="00222BC9">
      <w:pPr>
        <w:rPr>
          <w:rFonts w:ascii="Arial" w:hAnsi="Arial"/>
        </w:rPr>
      </w:pPr>
    </w:p>
    <w:sectPr w:rsidR="00B2676F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48E"/>
    <w:rsid w:val="00222BC9"/>
    <w:rsid w:val="003D11C3"/>
    <w:rsid w:val="005872A5"/>
    <w:rsid w:val="006568AC"/>
    <w:rsid w:val="007A3364"/>
    <w:rsid w:val="009179F4"/>
    <w:rsid w:val="00967719"/>
    <w:rsid w:val="00AA548E"/>
    <w:rsid w:val="00B2676F"/>
    <w:rsid w:val="00BA77ED"/>
    <w:rsid w:val="00C34BCA"/>
    <w:rsid w:val="00C86603"/>
    <w:rsid w:val="00CC1AE8"/>
    <w:rsid w:val="00DA4425"/>
    <w:rsid w:val="00DA5783"/>
    <w:rsid w:val="00F4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F19CA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7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37</TotalTime>
  <Pages>2</Pages>
  <Words>278</Words>
  <Characters>1586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10</cp:revision>
  <cp:lastPrinted>2014-05-14T03:30:00Z</cp:lastPrinted>
  <dcterms:created xsi:type="dcterms:W3CDTF">2014-05-13T12:19:00Z</dcterms:created>
  <dcterms:modified xsi:type="dcterms:W3CDTF">2014-05-14T03:35:00Z</dcterms:modified>
</cp:coreProperties>
</file>