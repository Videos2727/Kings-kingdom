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86FEC3" w14:textId="77777777" w:rsidR="005872A5" w:rsidRPr="00E20E71" w:rsidRDefault="00E20E71" w:rsidP="00E20E71">
      <w:pPr>
        <w:jc w:val="center"/>
        <w:rPr>
          <w:rFonts w:ascii="Arial" w:hAnsi="Arial"/>
          <w:b/>
        </w:rPr>
      </w:pPr>
      <w:r w:rsidRPr="00E20E71">
        <w:rPr>
          <w:rFonts w:ascii="Arial" w:hAnsi="Arial"/>
          <w:b/>
        </w:rPr>
        <w:t>YEAR 9 SCIENCE</w:t>
      </w:r>
    </w:p>
    <w:p w14:paraId="66E86318" w14:textId="77777777" w:rsidR="00E20E71" w:rsidRPr="00E20E71" w:rsidRDefault="00E20E71" w:rsidP="00E20E71">
      <w:pPr>
        <w:jc w:val="center"/>
        <w:rPr>
          <w:rFonts w:ascii="Arial" w:hAnsi="Arial"/>
          <w:b/>
        </w:rPr>
      </w:pPr>
      <w:r w:rsidRPr="00E20E71">
        <w:rPr>
          <w:rFonts w:ascii="Arial" w:hAnsi="Arial"/>
          <w:b/>
        </w:rPr>
        <w:t>PHYSICAL SCIENCES</w:t>
      </w:r>
    </w:p>
    <w:p w14:paraId="7C2E6AE7" w14:textId="77777777" w:rsidR="00E20E71" w:rsidRDefault="00E20E71" w:rsidP="00E20E71">
      <w:pPr>
        <w:jc w:val="center"/>
        <w:rPr>
          <w:rFonts w:ascii="Arial" w:hAnsi="Arial"/>
        </w:rPr>
      </w:pPr>
      <w:r w:rsidRPr="00E20E71">
        <w:rPr>
          <w:rFonts w:ascii="Arial" w:hAnsi="Arial"/>
          <w:b/>
        </w:rPr>
        <w:t>LENSES</w:t>
      </w:r>
    </w:p>
    <w:p w14:paraId="1BC8224C" w14:textId="77777777" w:rsidR="00E20E71" w:rsidRDefault="00E20E71" w:rsidP="00222BC9">
      <w:pPr>
        <w:rPr>
          <w:rFonts w:ascii="Arial" w:hAnsi="Arial"/>
        </w:rPr>
      </w:pPr>
    </w:p>
    <w:p w14:paraId="67D8732E" w14:textId="77777777" w:rsidR="00E20E71" w:rsidRDefault="00075233" w:rsidP="00A43D86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Do the following activity.</w:t>
      </w:r>
    </w:p>
    <w:p w14:paraId="75C7A70A" w14:textId="77777777" w:rsidR="00075233" w:rsidRDefault="00075233" w:rsidP="00A43D86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Record your results on a sheet of paper in your group.</w:t>
      </w:r>
    </w:p>
    <w:p w14:paraId="07602A17" w14:textId="77777777" w:rsidR="00075233" w:rsidRDefault="00075233" w:rsidP="00A43D86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Take a photo and add it below this page.</w:t>
      </w:r>
    </w:p>
    <w:p w14:paraId="0F3B66C9" w14:textId="77777777" w:rsidR="00075233" w:rsidRDefault="00075233" w:rsidP="00A43D86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Answer the questions.</w:t>
      </w:r>
    </w:p>
    <w:p w14:paraId="74E2E9DC" w14:textId="77777777" w:rsidR="00075233" w:rsidRDefault="00075233" w:rsidP="00222BC9">
      <w:pPr>
        <w:rPr>
          <w:rFonts w:ascii="Arial" w:hAnsi="Arial"/>
        </w:rPr>
      </w:pPr>
    </w:p>
    <w:p w14:paraId="403289A5" w14:textId="77777777" w:rsidR="00075233" w:rsidRDefault="00075233" w:rsidP="00075233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6EEA57EF" wp14:editId="2F3C6BA7">
            <wp:extent cx="6116320" cy="514794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5-24 at 11.15.15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47FE" w14:textId="77777777" w:rsidR="00075233" w:rsidRDefault="00075233" w:rsidP="00075233">
      <w:pPr>
        <w:jc w:val="center"/>
        <w:rPr>
          <w:rFonts w:ascii="Arial" w:hAnsi="Arial"/>
        </w:rPr>
      </w:pPr>
    </w:p>
    <w:p w14:paraId="76F1DF4B" w14:textId="77777777" w:rsidR="00075233" w:rsidRPr="00075233" w:rsidRDefault="00075233" w:rsidP="00075233">
      <w:pPr>
        <w:rPr>
          <w:rFonts w:ascii="Arial" w:hAnsi="Arial"/>
          <w:b/>
        </w:rPr>
      </w:pPr>
      <w:r w:rsidRPr="00075233">
        <w:rPr>
          <w:rFonts w:ascii="Arial" w:hAnsi="Arial"/>
          <w:b/>
        </w:rPr>
        <w:t>Observations</w:t>
      </w:r>
    </w:p>
    <w:p w14:paraId="3810428C" w14:textId="77777777" w:rsidR="00075233" w:rsidRDefault="00075233" w:rsidP="00075233">
      <w:pPr>
        <w:rPr>
          <w:rFonts w:ascii="Arial" w:hAnsi="Arial"/>
        </w:rPr>
      </w:pPr>
    </w:p>
    <w:p w14:paraId="62D5C9E7" w14:textId="77777777" w:rsidR="00075233" w:rsidRDefault="00075233" w:rsidP="00075233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Place your photo of the results here.</w:t>
      </w:r>
    </w:p>
    <w:p w14:paraId="3EAF82FA" w14:textId="77777777" w:rsidR="00075233" w:rsidRDefault="00075233" w:rsidP="00075233">
      <w:pPr>
        <w:rPr>
          <w:rFonts w:ascii="Arial" w:hAnsi="Arial"/>
        </w:rPr>
      </w:pPr>
    </w:p>
    <w:p w14:paraId="6E408569" w14:textId="77777777" w:rsidR="00075233" w:rsidRDefault="00075233">
      <w:pPr>
        <w:rPr>
          <w:rFonts w:ascii="Arial" w:hAnsi="Arial"/>
        </w:rPr>
      </w:pPr>
      <w:r>
        <w:rPr>
          <w:rFonts w:ascii="Arial" w:hAnsi="Arial"/>
        </w:rPr>
        <w:br w:type="page"/>
      </w:r>
      <w:bookmarkStart w:id="0" w:name="_GoBack"/>
      <w:bookmarkEnd w:id="0"/>
    </w:p>
    <w:p w14:paraId="3C4B101F" w14:textId="77777777" w:rsidR="00075233" w:rsidRPr="00075233" w:rsidRDefault="00075233" w:rsidP="00075233">
      <w:pPr>
        <w:rPr>
          <w:rFonts w:ascii="Arial" w:hAnsi="Arial"/>
          <w:b/>
        </w:rPr>
      </w:pPr>
      <w:r w:rsidRPr="00075233">
        <w:rPr>
          <w:rFonts w:ascii="Arial" w:hAnsi="Arial"/>
          <w:b/>
        </w:rPr>
        <w:lastRenderedPageBreak/>
        <w:t>Discuss and Explain</w:t>
      </w:r>
    </w:p>
    <w:p w14:paraId="26B63C38" w14:textId="77777777" w:rsidR="00075233" w:rsidRDefault="00075233" w:rsidP="00075233">
      <w:pPr>
        <w:rPr>
          <w:rFonts w:ascii="Arial" w:hAnsi="Arial"/>
        </w:rPr>
      </w:pPr>
    </w:p>
    <w:p w14:paraId="38310AB5" w14:textId="77777777" w:rsidR="00075233" w:rsidRDefault="00075233" w:rsidP="00075233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Answer the questions here.</w:t>
      </w:r>
    </w:p>
    <w:p w14:paraId="4C749DD7" w14:textId="77777777" w:rsidR="00075233" w:rsidRDefault="00075233" w:rsidP="00075233">
      <w:pPr>
        <w:rPr>
          <w:rFonts w:ascii="Arial" w:hAnsi="Arial"/>
        </w:rPr>
      </w:pPr>
    </w:p>
    <w:p w14:paraId="30D82403" w14:textId="77777777" w:rsidR="00075233" w:rsidRPr="003D11C3" w:rsidRDefault="00075233" w:rsidP="00075233">
      <w:pPr>
        <w:rPr>
          <w:rFonts w:ascii="Arial" w:hAnsi="Arial"/>
        </w:rPr>
      </w:pPr>
    </w:p>
    <w:sectPr w:rsidR="00075233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proofState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E71"/>
    <w:rsid w:val="00075233"/>
    <w:rsid w:val="00222BC9"/>
    <w:rsid w:val="003D11C3"/>
    <w:rsid w:val="005872A5"/>
    <w:rsid w:val="00967719"/>
    <w:rsid w:val="00A43D86"/>
    <w:rsid w:val="00BF67FC"/>
    <w:rsid w:val="00DA5783"/>
    <w:rsid w:val="00E2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CE537A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52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233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52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23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4</TotalTime>
  <Pages>2</Pages>
  <Words>45</Words>
  <Characters>262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dcterms:created xsi:type="dcterms:W3CDTF">2016-05-24T03:16:00Z</dcterms:created>
  <dcterms:modified xsi:type="dcterms:W3CDTF">2016-05-24T03:20:00Z</dcterms:modified>
</cp:coreProperties>
</file>