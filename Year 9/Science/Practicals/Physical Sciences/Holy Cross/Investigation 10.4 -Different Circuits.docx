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8F39F0" w14:textId="77777777" w:rsidR="005872A5" w:rsidRDefault="00A771E7" w:rsidP="00A771E7">
      <w:pPr>
        <w:jc w:val="center"/>
        <w:rPr>
          <w:rFonts w:ascii="Arial" w:hAnsi="Arial"/>
        </w:rPr>
      </w:pPr>
      <w:r>
        <w:rPr>
          <w:rFonts w:ascii="Arial" w:hAnsi="Arial"/>
        </w:rPr>
        <w:t>Year 9 Science</w:t>
      </w:r>
    </w:p>
    <w:p w14:paraId="15AE93BE" w14:textId="77777777" w:rsidR="00A771E7" w:rsidRDefault="00A771E7" w:rsidP="00A771E7">
      <w:pPr>
        <w:jc w:val="center"/>
        <w:rPr>
          <w:rFonts w:ascii="Arial" w:hAnsi="Arial"/>
        </w:rPr>
      </w:pPr>
      <w:r>
        <w:rPr>
          <w:rFonts w:ascii="Arial" w:hAnsi="Arial"/>
        </w:rPr>
        <w:t>Physical Sciences</w:t>
      </w:r>
    </w:p>
    <w:p w14:paraId="6566948C" w14:textId="77777777" w:rsidR="00A771E7" w:rsidRDefault="00A771E7" w:rsidP="00A771E7">
      <w:pPr>
        <w:jc w:val="center"/>
        <w:rPr>
          <w:rFonts w:ascii="Arial" w:hAnsi="Arial"/>
        </w:rPr>
      </w:pPr>
      <w:r>
        <w:rPr>
          <w:rFonts w:ascii="Arial" w:hAnsi="Arial"/>
        </w:rPr>
        <w:t>Investigation - Different Circuits</w:t>
      </w:r>
    </w:p>
    <w:p w14:paraId="2B5DA55D" w14:textId="77777777" w:rsidR="00A771E7" w:rsidRDefault="00A771E7" w:rsidP="00222BC9">
      <w:pPr>
        <w:rPr>
          <w:rFonts w:ascii="Arial" w:hAnsi="Arial"/>
        </w:rPr>
      </w:pPr>
    </w:p>
    <w:p w14:paraId="429DA6D8" w14:textId="77777777" w:rsidR="00A771E7" w:rsidRDefault="00A771E7" w:rsidP="00222BC9">
      <w:pPr>
        <w:rPr>
          <w:rFonts w:ascii="Arial" w:hAnsi="Arial"/>
        </w:rPr>
      </w:pPr>
    </w:p>
    <w:p w14:paraId="35167FF1" w14:textId="77777777" w:rsidR="00FB3721" w:rsidRDefault="00FB3721" w:rsidP="00FB3721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483C2B32" wp14:editId="4751F1E8">
            <wp:extent cx="5829300" cy="70485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3 at 8.45.10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15D" w14:textId="77777777" w:rsidR="00FB3721" w:rsidRPr="003D11C3" w:rsidRDefault="00FB3721" w:rsidP="00222BC9">
      <w:pPr>
        <w:rPr>
          <w:rFonts w:ascii="Arial" w:hAnsi="Arial"/>
        </w:rPr>
      </w:pPr>
      <w:bookmarkStart w:id="0" w:name="_GoBack"/>
      <w:bookmarkEnd w:id="0"/>
    </w:p>
    <w:sectPr w:rsidR="00FB3721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1E7"/>
    <w:rsid w:val="00222BC9"/>
    <w:rsid w:val="003D11C3"/>
    <w:rsid w:val="005872A5"/>
    <w:rsid w:val="00967719"/>
    <w:rsid w:val="00A771E7"/>
    <w:rsid w:val="00BF67FC"/>
    <w:rsid w:val="00DA5783"/>
    <w:rsid w:val="00FB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9619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7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72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7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72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1</Pages>
  <Words>10</Words>
  <Characters>63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2016-09-03T12:43:00Z</dcterms:created>
  <dcterms:modified xsi:type="dcterms:W3CDTF">2016-09-03T12:45:00Z</dcterms:modified>
</cp:coreProperties>
</file>