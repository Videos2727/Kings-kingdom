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3B2DB" w14:textId="77777777" w:rsidR="005872A5" w:rsidRPr="00D24A1D" w:rsidRDefault="00D24A1D" w:rsidP="00D24A1D">
      <w:pPr>
        <w:jc w:val="center"/>
        <w:rPr>
          <w:rFonts w:ascii="Arial" w:hAnsi="Arial"/>
          <w:b/>
        </w:rPr>
      </w:pPr>
      <w:r w:rsidRPr="00D24A1D">
        <w:rPr>
          <w:rFonts w:ascii="Arial" w:hAnsi="Arial"/>
          <w:b/>
        </w:rPr>
        <w:t>YEAR 9 SCIENCE</w:t>
      </w:r>
    </w:p>
    <w:p w14:paraId="2541333B" w14:textId="77777777" w:rsidR="00D24A1D" w:rsidRPr="00D24A1D" w:rsidRDefault="00D24A1D" w:rsidP="00D24A1D">
      <w:pPr>
        <w:jc w:val="center"/>
        <w:rPr>
          <w:rFonts w:ascii="Arial" w:hAnsi="Arial"/>
          <w:b/>
        </w:rPr>
      </w:pPr>
      <w:r w:rsidRPr="00D24A1D">
        <w:rPr>
          <w:rFonts w:ascii="Arial" w:hAnsi="Arial"/>
          <w:b/>
        </w:rPr>
        <w:t>PHYSICAL SCIENCES</w:t>
      </w:r>
    </w:p>
    <w:p w14:paraId="515736B3" w14:textId="77777777" w:rsidR="00D24A1D" w:rsidRDefault="008044A2" w:rsidP="00D24A1D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INVESTIGATION 10.10</w:t>
      </w:r>
      <w:r w:rsidR="00D24A1D" w:rsidRPr="00D24A1D">
        <w:rPr>
          <w:rFonts w:ascii="Arial" w:hAnsi="Arial"/>
          <w:b/>
        </w:rPr>
        <w:t xml:space="preserve"> - </w:t>
      </w:r>
      <w:r>
        <w:rPr>
          <w:rFonts w:ascii="Arial" w:hAnsi="Arial"/>
          <w:b/>
        </w:rPr>
        <w:t>Ohm's Law</w:t>
      </w:r>
    </w:p>
    <w:p w14:paraId="19DA49D2" w14:textId="77777777" w:rsidR="00D24A1D" w:rsidRDefault="00D24A1D" w:rsidP="00D24A1D">
      <w:pPr>
        <w:jc w:val="center"/>
        <w:rPr>
          <w:rFonts w:ascii="Arial" w:hAnsi="Arial"/>
          <w:b/>
        </w:rPr>
      </w:pPr>
    </w:p>
    <w:p w14:paraId="664EBA21" w14:textId="77777777" w:rsidR="00D24A1D" w:rsidRDefault="008044A2" w:rsidP="00D24A1D">
      <w:pPr>
        <w:rPr>
          <w:rFonts w:ascii="Arial" w:hAnsi="Arial"/>
        </w:rPr>
      </w:pPr>
      <w:r>
        <w:rPr>
          <w:rFonts w:ascii="Arial" w:hAnsi="Arial"/>
        </w:rPr>
        <w:t>Perform the following investigation about the relationship between voltage and resistance.</w:t>
      </w:r>
    </w:p>
    <w:p w14:paraId="754770B5" w14:textId="77777777" w:rsidR="008044A2" w:rsidRDefault="008044A2" w:rsidP="00D24A1D">
      <w:pPr>
        <w:rPr>
          <w:rFonts w:ascii="Arial" w:hAnsi="Arial"/>
        </w:rPr>
      </w:pPr>
    </w:p>
    <w:p w14:paraId="50BBBF19" w14:textId="77777777" w:rsidR="008044A2" w:rsidRDefault="008044A2" w:rsidP="00D24A1D">
      <w:pPr>
        <w:rPr>
          <w:rFonts w:ascii="Arial" w:hAnsi="Arial"/>
        </w:rPr>
      </w:pPr>
      <w:r>
        <w:rPr>
          <w:rFonts w:ascii="Arial" w:hAnsi="Arial"/>
        </w:rPr>
        <w:t>Use a light globe and a ceramic resistor - do two investigations and have two tables of results.</w:t>
      </w:r>
    </w:p>
    <w:p w14:paraId="4D9EF8EC" w14:textId="77777777" w:rsidR="008044A2" w:rsidRDefault="008044A2" w:rsidP="00D24A1D">
      <w:pPr>
        <w:rPr>
          <w:rFonts w:ascii="Arial" w:hAnsi="Arial"/>
        </w:rPr>
      </w:pPr>
    </w:p>
    <w:p w14:paraId="66C06394" w14:textId="77777777" w:rsidR="008044A2" w:rsidRPr="00D24A1D" w:rsidRDefault="008044A2" w:rsidP="00D24A1D">
      <w:pPr>
        <w:rPr>
          <w:rFonts w:ascii="Arial" w:hAnsi="Arial"/>
        </w:rPr>
      </w:pPr>
      <w:r>
        <w:rPr>
          <w:rFonts w:ascii="Arial" w:hAnsi="Arial"/>
        </w:rPr>
        <w:t>Change the voltage from 2 V to 12 V - record your data as you go.</w:t>
      </w:r>
      <w:bookmarkStart w:id="0" w:name="_GoBack"/>
      <w:bookmarkEnd w:id="0"/>
    </w:p>
    <w:p w14:paraId="7DB9098A" w14:textId="77777777" w:rsidR="00D24A1D" w:rsidRPr="00D24A1D" w:rsidRDefault="00D24A1D" w:rsidP="00D24A1D">
      <w:pPr>
        <w:rPr>
          <w:rFonts w:ascii="Arial" w:hAnsi="Arial"/>
          <w:b/>
        </w:rPr>
      </w:pPr>
    </w:p>
    <w:p w14:paraId="3EAFFF19" w14:textId="77777777" w:rsidR="00D24A1D" w:rsidRDefault="00D24A1D" w:rsidP="00D24A1D">
      <w:pPr>
        <w:rPr>
          <w:rFonts w:ascii="Arial" w:hAnsi="Arial"/>
        </w:rPr>
      </w:pPr>
    </w:p>
    <w:p w14:paraId="00DA479D" w14:textId="77777777" w:rsidR="00D24A1D" w:rsidRDefault="008044A2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23675C1E" wp14:editId="4F45B24E">
            <wp:extent cx="6116320" cy="56419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19 at 10.22.3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0A3B" w14:textId="77777777" w:rsidR="00D24A1D" w:rsidRPr="003D11C3" w:rsidRDefault="00D24A1D" w:rsidP="00222BC9">
      <w:pPr>
        <w:rPr>
          <w:rFonts w:ascii="Arial" w:hAnsi="Arial"/>
        </w:rPr>
      </w:pPr>
    </w:p>
    <w:sectPr w:rsidR="00D24A1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A1D"/>
    <w:rsid w:val="00222BC9"/>
    <w:rsid w:val="003D11C3"/>
    <w:rsid w:val="005872A5"/>
    <w:rsid w:val="008044A2"/>
    <w:rsid w:val="00967719"/>
    <w:rsid w:val="00BF67FC"/>
    <w:rsid w:val="00C300A4"/>
    <w:rsid w:val="00D24A1D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834CD2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A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A1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A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A1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1</Pages>
  <Words>48</Words>
  <Characters>279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2016-09-19T02:23:00Z</dcterms:created>
  <dcterms:modified xsi:type="dcterms:W3CDTF">2016-09-19T02:27:00Z</dcterms:modified>
</cp:coreProperties>
</file>