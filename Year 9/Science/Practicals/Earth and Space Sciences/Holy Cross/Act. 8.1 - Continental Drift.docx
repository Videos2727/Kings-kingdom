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7C811" w14:textId="77777777" w:rsidR="005872A5" w:rsidRPr="00447AD6" w:rsidRDefault="00447AD6" w:rsidP="00447AD6">
      <w:pPr>
        <w:jc w:val="center"/>
        <w:rPr>
          <w:rFonts w:ascii="Arial" w:hAnsi="Arial"/>
          <w:b/>
        </w:rPr>
      </w:pPr>
      <w:r w:rsidRPr="00447AD6">
        <w:rPr>
          <w:rFonts w:ascii="Arial" w:hAnsi="Arial"/>
          <w:b/>
        </w:rPr>
        <w:t>Activity 8.1 - Continental Drift</w:t>
      </w:r>
    </w:p>
    <w:p w14:paraId="3F5310A3" w14:textId="77777777" w:rsidR="00447AD6" w:rsidRDefault="00447AD6" w:rsidP="00222BC9">
      <w:pPr>
        <w:rPr>
          <w:rFonts w:ascii="Arial" w:hAnsi="Arial"/>
        </w:rPr>
      </w:pPr>
    </w:p>
    <w:p w14:paraId="70B21C99" w14:textId="77777777" w:rsidR="00447AD6" w:rsidRDefault="00447AD6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BD5171B" wp14:editId="08E42E12">
            <wp:extent cx="6116320" cy="397827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7-23 at 3.09.27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FC2F" w14:textId="77777777" w:rsidR="00447AD6" w:rsidRDefault="00447AD6" w:rsidP="00222BC9">
      <w:pPr>
        <w:rPr>
          <w:rFonts w:ascii="Arial" w:hAnsi="Arial"/>
        </w:rPr>
      </w:pPr>
    </w:p>
    <w:p w14:paraId="267A98C7" w14:textId="77777777" w:rsidR="00447AD6" w:rsidRDefault="00447AD6" w:rsidP="00222BC9">
      <w:pPr>
        <w:rPr>
          <w:rFonts w:ascii="Arial" w:hAnsi="Arial"/>
        </w:rPr>
      </w:pPr>
    </w:p>
    <w:p w14:paraId="4843CDF4" w14:textId="77777777" w:rsidR="00447AD6" w:rsidRDefault="00447AD6" w:rsidP="00222BC9">
      <w:pPr>
        <w:rPr>
          <w:rFonts w:ascii="Arial" w:hAnsi="Arial"/>
        </w:rPr>
      </w:pPr>
      <w:r>
        <w:rPr>
          <w:rFonts w:ascii="Arial" w:hAnsi="Arial"/>
        </w:rPr>
        <w:t>Cut out the continents on the following page and see what happens.</w:t>
      </w:r>
    </w:p>
    <w:p w14:paraId="6C40E44D" w14:textId="77777777" w:rsidR="00C325B6" w:rsidRDefault="00C325B6" w:rsidP="00222BC9">
      <w:pPr>
        <w:rPr>
          <w:rFonts w:ascii="Arial" w:hAnsi="Arial"/>
        </w:rPr>
      </w:pPr>
    </w:p>
    <w:p w14:paraId="108355F0" w14:textId="77777777" w:rsidR="00C325B6" w:rsidRDefault="00C325B6" w:rsidP="00222BC9">
      <w:pPr>
        <w:rPr>
          <w:rFonts w:ascii="Arial" w:hAnsi="Arial"/>
        </w:rPr>
      </w:pPr>
      <w:r>
        <w:rPr>
          <w:rFonts w:ascii="Arial" w:hAnsi="Arial"/>
        </w:rPr>
        <w:t>Take a photo and add it in the space to the right.  Answer Q 1 and 2.</w:t>
      </w:r>
      <w:bookmarkStart w:id="0" w:name="_GoBack"/>
      <w:bookmarkEnd w:id="0"/>
    </w:p>
    <w:p w14:paraId="19848453" w14:textId="77777777" w:rsidR="00447AD6" w:rsidRPr="003D11C3" w:rsidRDefault="00447AD6" w:rsidP="00C325B6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lastRenderedPageBreak/>
        <w:drawing>
          <wp:inline distT="0" distB="0" distL="0" distR="0" wp14:anchorId="34C8120D" wp14:editId="7A694852">
            <wp:extent cx="7945120" cy="641169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7-23 at 3.09.5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5853" cy="64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D6" w:rsidRPr="003D11C3" w:rsidSect="00C325B6">
      <w:pgSz w:w="16820" w:h="11900" w:orient="landscape"/>
      <w:pgMar w:top="1134" w:right="1134" w:bottom="1134" w:left="1134" w:header="709" w:footer="709" w:gutter="0"/>
      <w:cols w:space="708"/>
      <w:docGrid w:linePitch="360"/>
      <w:printerSettings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D6"/>
    <w:rsid w:val="00222BC9"/>
    <w:rsid w:val="003D11C3"/>
    <w:rsid w:val="00447AD6"/>
    <w:rsid w:val="005872A5"/>
    <w:rsid w:val="00967719"/>
    <w:rsid w:val="00BF67FC"/>
    <w:rsid w:val="00C325B6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9F3C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AD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AD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AD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AD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printerSettings" Target="printerSettings/printerSettings1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2</Pages>
  <Words>26</Words>
  <Characters>152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2016-07-23T07:07:00Z</dcterms:created>
  <dcterms:modified xsi:type="dcterms:W3CDTF">2016-07-23T07:15:00Z</dcterms:modified>
</cp:coreProperties>
</file>