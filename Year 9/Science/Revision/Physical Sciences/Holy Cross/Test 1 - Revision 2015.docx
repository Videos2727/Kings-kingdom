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D2AF83" w14:textId="77777777" w:rsidR="0009443E" w:rsidRPr="00292BE9" w:rsidRDefault="0009443E" w:rsidP="0009443E">
      <w:pPr>
        <w:jc w:val="right"/>
        <w:rPr>
          <w:rFonts w:ascii="Arial" w:hAnsi="Arial"/>
        </w:rPr>
      </w:pPr>
      <w:r>
        <w:rPr>
          <w:rFonts w:ascii="Arial" w:hAnsi="Arial"/>
        </w:rPr>
        <w:t>W-15</w:t>
      </w:r>
    </w:p>
    <w:p w14:paraId="65A3F6E6" w14:textId="77777777" w:rsidR="0009443E" w:rsidRPr="00292BE9" w:rsidRDefault="0009443E" w:rsidP="0009443E">
      <w:pPr>
        <w:jc w:val="center"/>
        <w:rPr>
          <w:rFonts w:ascii="Arial" w:hAnsi="Arial"/>
          <w:b/>
        </w:rPr>
      </w:pPr>
      <w:r w:rsidRPr="00292BE9">
        <w:rPr>
          <w:rFonts w:ascii="Arial" w:hAnsi="Arial"/>
          <w:b/>
        </w:rPr>
        <w:t>YEAR 9 SCIENCE</w:t>
      </w:r>
    </w:p>
    <w:p w14:paraId="5E43CC3D" w14:textId="77777777" w:rsidR="0009443E" w:rsidRDefault="0009443E" w:rsidP="0009443E">
      <w:pPr>
        <w:jc w:val="center"/>
        <w:rPr>
          <w:rFonts w:ascii="Arial" w:hAnsi="Arial"/>
          <w:b/>
        </w:rPr>
      </w:pPr>
      <w:r w:rsidRPr="00292BE9">
        <w:rPr>
          <w:rFonts w:ascii="Arial" w:hAnsi="Arial"/>
          <w:b/>
        </w:rPr>
        <w:t>PHYSICAL SCIENCES</w:t>
      </w:r>
    </w:p>
    <w:p w14:paraId="69FF3592" w14:textId="77777777" w:rsidR="0009443E" w:rsidRDefault="0009443E" w:rsidP="0009443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REVISION </w:t>
      </w:r>
      <w:r>
        <w:rPr>
          <w:rFonts w:ascii="Arial" w:hAnsi="Arial"/>
          <w:b/>
        </w:rPr>
        <w:t>- TEST 1</w:t>
      </w:r>
    </w:p>
    <w:p w14:paraId="7EB71414" w14:textId="77777777" w:rsidR="0009443E" w:rsidRDefault="0009443E" w:rsidP="0009443E">
      <w:pPr>
        <w:rPr>
          <w:rFonts w:ascii="Arial" w:hAnsi="Arial"/>
          <w:b/>
        </w:rPr>
      </w:pPr>
    </w:p>
    <w:p w14:paraId="508A2EA3" w14:textId="77777777" w:rsidR="0009443E" w:rsidRDefault="0009443E" w:rsidP="0009443E">
      <w:pPr>
        <w:rPr>
          <w:rFonts w:ascii="Arial" w:hAnsi="Arial"/>
        </w:rPr>
      </w:pPr>
      <w:r w:rsidRPr="003F2420">
        <w:rPr>
          <w:rFonts w:ascii="Arial" w:hAnsi="Arial"/>
        </w:rPr>
        <w:t>1.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 xml:space="preserve">How do the particles move in a  </w:t>
      </w:r>
      <w:r w:rsidRPr="00151B8F">
        <w:rPr>
          <w:rFonts w:ascii="Arial" w:hAnsi="Arial"/>
          <w:b/>
          <w:i/>
        </w:rPr>
        <w:t>transverse wave</w:t>
      </w:r>
      <w:r w:rsidRPr="003F2420">
        <w:rPr>
          <w:rFonts w:ascii="Arial" w:hAnsi="Arial"/>
        </w:rPr>
        <w:t xml:space="preserve">?  Give an example of this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F2420">
        <w:rPr>
          <w:rFonts w:ascii="Arial" w:hAnsi="Arial"/>
        </w:rPr>
        <w:t>wave.</w:t>
      </w:r>
    </w:p>
    <w:p w14:paraId="602C084B" w14:textId="77777777" w:rsidR="0009443E" w:rsidRDefault="0009443E" w:rsidP="0009443E">
      <w:pPr>
        <w:rPr>
          <w:rFonts w:ascii="Arial" w:hAnsi="Arial"/>
        </w:rPr>
      </w:pPr>
    </w:p>
    <w:p w14:paraId="1447005D" w14:textId="77777777" w:rsidR="0009443E" w:rsidRDefault="0009443E" w:rsidP="0009443E">
      <w:pPr>
        <w:rPr>
          <w:rFonts w:ascii="Arial" w:hAnsi="Arial"/>
        </w:rPr>
      </w:pPr>
    </w:p>
    <w:p w14:paraId="02E59E78" w14:textId="77777777" w:rsidR="0009443E" w:rsidRDefault="0009443E" w:rsidP="0009443E">
      <w:pPr>
        <w:rPr>
          <w:rFonts w:ascii="Arial" w:hAnsi="Arial"/>
        </w:rPr>
      </w:pPr>
    </w:p>
    <w:p w14:paraId="3DFD1B4A" w14:textId="77777777" w:rsidR="0009443E" w:rsidRDefault="0009443E" w:rsidP="0009443E">
      <w:pPr>
        <w:rPr>
          <w:rFonts w:ascii="Arial" w:hAnsi="Arial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</w:r>
      <w:r w:rsidRPr="003F2420">
        <w:rPr>
          <w:rFonts w:ascii="Arial" w:hAnsi="Arial"/>
        </w:rPr>
        <w:t xml:space="preserve">How do the particles move in a </w:t>
      </w:r>
      <w:r w:rsidRPr="003D412E">
        <w:rPr>
          <w:rFonts w:ascii="Arial" w:hAnsi="Arial"/>
          <w:b/>
          <w:i/>
        </w:rPr>
        <w:t>longitudinal</w:t>
      </w:r>
      <w:r w:rsidRPr="00151B8F">
        <w:rPr>
          <w:rFonts w:ascii="Arial" w:hAnsi="Arial"/>
          <w:b/>
          <w:i/>
        </w:rPr>
        <w:t xml:space="preserve"> wave</w:t>
      </w:r>
      <w:r w:rsidRPr="003F2420">
        <w:rPr>
          <w:rFonts w:ascii="Arial" w:hAnsi="Arial"/>
        </w:rPr>
        <w:t xml:space="preserve">?  Give an example of this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F2420">
        <w:rPr>
          <w:rFonts w:ascii="Arial" w:hAnsi="Arial"/>
        </w:rPr>
        <w:t>wave.</w:t>
      </w:r>
    </w:p>
    <w:p w14:paraId="320CBA7B" w14:textId="77777777" w:rsidR="0009443E" w:rsidRDefault="0009443E" w:rsidP="0009443E">
      <w:pPr>
        <w:rPr>
          <w:rFonts w:ascii="Arial" w:hAnsi="Arial"/>
        </w:rPr>
      </w:pPr>
    </w:p>
    <w:p w14:paraId="2D5ACDF0" w14:textId="77777777" w:rsidR="0009443E" w:rsidRDefault="0009443E" w:rsidP="0009443E">
      <w:pPr>
        <w:rPr>
          <w:rFonts w:ascii="Arial" w:hAnsi="Arial"/>
        </w:rPr>
      </w:pPr>
    </w:p>
    <w:p w14:paraId="0F9B2E15" w14:textId="77777777" w:rsidR="0009443E" w:rsidRDefault="0009443E" w:rsidP="0009443E">
      <w:pPr>
        <w:rPr>
          <w:rFonts w:ascii="Arial" w:hAnsi="Arial"/>
        </w:rPr>
      </w:pPr>
    </w:p>
    <w:p w14:paraId="4F439074" w14:textId="77777777" w:rsidR="0009443E" w:rsidRPr="003F2420" w:rsidRDefault="0009443E" w:rsidP="0009443E">
      <w:pPr>
        <w:rPr>
          <w:rFonts w:ascii="Arial" w:hAnsi="Arial"/>
        </w:rPr>
      </w:pPr>
      <w:r>
        <w:rPr>
          <w:rFonts w:ascii="Arial" w:hAnsi="Arial"/>
        </w:rPr>
        <w:tab/>
        <w:t>(c</w:t>
      </w:r>
      <w:r w:rsidRPr="003F2420">
        <w:rPr>
          <w:rFonts w:ascii="Arial" w:hAnsi="Arial"/>
        </w:rPr>
        <w:t>)</w:t>
      </w:r>
      <w:r w:rsidRPr="003F2420">
        <w:rPr>
          <w:rFonts w:ascii="Arial" w:hAnsi="Arial"/>
        </w:rPr>
        <w:tab/>
        <w:t xml:space="preserve">Draw a displacement - distance graph to show the following.  Make sure you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3F2420">
        <w:rPr>
          <w:rFonts w:ascii="Arial" w:hAnsi="Arial"/>
        </w:rPr>
        <w:t>give appropriate scales and labels.</w:t>
      </w:r>
    </w:p>
    <w:p w14:paraId="6E098E26" w14:textId="77777777" w:rsidR="0009443E" w:rsidRPr="003F2420" w:rsidRDefault="0009443E" w:rsidP="0009443E">
      <w:pPr>
        <w:rPr>
          <w:rFonts w:ascii="Arial" w:hAnsi="Arial"/>
        </w:rPr>
      </w:pPr>
    </w:p>
    <w:p w14:paraId="7F9F4A1A" w14:textId="77777777" w:rsidR="0009443E" w:rsidRPr="003F2420" w:rsidRDefault="0009443E" w:rsidP="0009443E">
      <w:pPr>
        <w:rPr>
          <w:rFonts w:ascii="Arial" w:hAnsi="Arial"/>
        </w:rPr>
      </w:pPr>
      <w:r w:rsidRPr="003F2420">
        <w:rPr>
          <w:rFonts w:ascii="Arial" w:hAnsi="Arial"/>
        </w:rPr>
        <w:tab/>
      </w:r>
      <w:r w:rsidRPr="003F2420">
        <w:rPr>
          <w:rFonts w:ascii="Arial" w:hAnsi="Arial"/>
        </w:rPr>
        <w:tab/>
        <w:t>amplitude = 5.00 cm</w:t>
      </w:r>
    </w:p>
    <w:p w14:paraId="1CEAC2DB" w14:textId="77777777" w:rsidR="0009443E" w:rsidRDefault="0009443E" w:rsidP="0009443E">
      <w:pPr>
        <w:rPr>
          <w:rFonts w:ascii="Arial" w:hAnsi="Arial"/>
        </w:rPr>
      </w:pPr>
      <w:r w:rsidRPr="003F2420">
        <w:rPr>
          <w:rFonts w:ascii="Arial" w:hAnsi="Arial"/>
        </w:rPr>
        <w:tab/>
      </w:r>
      <w:r w:rsidRPr="003F2420">
        <w:rPr>
          <w:rFonts w:ascii="Arial" w:hAnsi="Arial"/>
        </w:rPr>
        <w:tab/>
        <w:t>wavelength = 10.0 cm</w:t>
      </w:r>
    </w:p>
    <w:p w14:paraId="75420553" w14:textId="77777777" w:rsidR="0009443E" w:rsidRDefault="0009443E" w:rsidP="0009443E">
      <w:pPr>
        <w:rPr>
          <w:rFonts w:ascii="Arial" w:hAnsi="Arial"/>
        </w:rPr>
      </w:pPr>
    </w:p>
    <w:p w14:paraId="00D34315" w14:textId="77777777" w:rsidR="0009443E" w:rsidRDefault="0009443E" w:rsidP="0009443E">
      <w:pPr>
        <w:rPr>
          <w:rFonts w:ascii="Arial" w:hAnsi="Arial"/>
        </w:rPr>
      </w:pPr>
    </w:p>
    <w:p w14:paraId="43C12EE8" w14:textId="77777777" w:rsidR="0009443E" w:rsidRDefault="0009443E" w:rsidP="0009443E">
      <w:pPr>
        <w:rPr>
          <w:rFonts w:ascii="Arial" w:hAnsi="Arial"/>
        </w:rPr>
      </w:pPr>
    </w:p>
    <w:p w14:paraId="65314F8D" w14:textId="77777777" w:rsidR="0009443E" w:rsidRDefault="0009443E" w:rsidP="0009443E">
      <w:pPr>
        <w:rPr>
          <w:rFonts w:ascii="Arial" w:hAnsi="Arial"/>
        </w:rPr>
      </w:pPr>
    </w:p>
    <w:p w14:paraId="2FC5AE4A" w14:textId="77777777" w:rsidR="0009443E" w:rsidRPr="003F2420" w:rsidRDefault="0009443E" w:rsidP="0009443E">
      <w:pPr>
        <w:rPr>
          <w:rFonts w:ascii="Arial" w:hAnsi="Arial"/>
        </w:rPr>
      </w:pPr>
    </w:p>
    <w:p w14:paraId="4DBC0D19" w14:textId="77777777" w:rsidR="0009443E" w:rsidRPr="003F2420" w:rsidRDefault="0009443E" w:rsidP="0009443E">
      <w:pPr>
        <w:rPr>
          <w:rFonts w:ascii="Arial" w:hAnsi="Arial"/>
        </w:rPr>
      </w:pPr>
    </w:p>
    <w:p w14:paraId="424F451C" w14:textId="77777777" w:rsidR="0009443E" w:rsidRDefault="0009443E" w:rsidP="0009443E">
      <w:pPr>
        <w:rPr>
          <w:rFonts w:ascii="Arial" w:hAnsi="Arial"/>
        </w:rPr>
      </w:pPr>
    </w:p>
    <w:p w14:paraId="761B1285" w14:textId="77777777" w:rsidR="0009443E" w:rsidRDefault="0009443E" w:rsidP="0009443E">
      <w:pPr>
        <w:rPr>
          <w:rFonts w:ascii="Arial" w:hAnsi="Arial"/>
        </w:rPr>
      </w:pPr>
    </w:p>
    <w:p w14:paraId="07A25FDF" w14:textId="77777777" w:rsidR="0009443E" w:rsidRDefault="0009443E" w:rsidP="0009443E">
      <w:pPr>
        <w:rPr>
          <w:rFonts w:ascii="Arial" w:hAnsi="Arial"/>
        </w:rPr>
      </w:pPr>
    </w:p>
    <w:p w14:paraId="7B44A2AF" w14:textId="77777777" w:rsidR="0009443E" w:rsidRDefault="0009443E" w:rsidP="0009443E">
      <w:pPr>
        <w:rPr>
          <w:rFonts w:ascii="Arial" w:hAnsi="Arial"/>
        </w:rPr>
      </w:pPr>
    </w:p>
    <w:p w14:paraId="13220804" w14:textId="77777777" w:rsidR="0009443E" w:rsidRDefault="0009443E" w:rsidP="0009443E">
      <w:pPr>
        <w:rPr>
          <w:rFonts w:ascii="Arial" w:hAnsi="Arial"/>
        </w:rPr>
      </w:pPr>
    </w:p>
    <w:p w14:paraId="1B9A3F6C" w14:textId="77777777" w:rsidR="0009443E" w:rsidRDefault="0009443E" w:rsidP="0009443E">
      <w:pPr>
        <w:rPr>
          <w:rFonts w:ascii="Arial" w:hAnsi="Arial"/>
        </w:rPr>
      </w:pPr>
    </w:p>
    <w:p w14:paraId="077FCE08" w14:textId="77777777" w:rsidR="0009443E" w:rsidRDefault="0009443E" w:rsidP="0009443E">
      <w:pPr>
        <w:rPr>
          <w:rFonts w:ascii="Arial" w:hAnsi="Arial"/>
        </w:rPr>
      </w:pPr>
    </w:p>
    <w:p w14:paraId="4D0FBA6F" w14:textId="77777777" w:rsidR="0009443E" w:rsidRDefault="0009443E" w:rsidP="0009443E">
      <w:pPr>
        <w:rPr>
          <w:rFonts w:ascii="Arial" w:hAnsi="Arial"/>
        </w:rPr>
      </w:pPr>
      <w:r>
        <w:rPr>
          <w:rFonts w:ascii="Arial" w:hAnsi="Arial"/>
        </w:rPr>
        <w:t>2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 xml:space="preserve">How would you describe </w:t>
      </w:r>
      <w:r w:rsidRPr="004233EF">
        <w:rPr>
          <w:rFonts w:ascii="Arial" w:hAnsi="Arial"/>
          <w:b/>
          <w:i/>
        </w:rPr>
        <w:t>light</w:t>
      </w:r>
      <w:r w:rsidRPr="003F2420">
        <w:rPr>
          <w:rFonts w:ascii="Arial" w:hAnsi="Arial"/>
        </w:rPr>
        <w:t xml:space="preserve"> - what is it?</w:t>
      </w:r>
    </w:p>
    <w:p w14:paraId="6F7010A2" w14:textId="77777777" w:rsidR="0009443E" w:rsidRDefault="0009443E" w:rsidP="0009443E">
      <w:pPr>
        <w:rPr>
          <w:rFonts w:ascii="Arial" w:hAnsi="Arial"/>
        </w:rPr>
      </w:pPr>
    </w:p>
    <w:p w14:paraId="393B0EAA" w14:textId="77777777" w:rsidR="0009443E" w:rsidRDefault="0009443E" w:rsidP="0009443E">
      <w:pPr>
        <w:rPr>
          <w:rFonts w:ascii="Arial" w:hAnsi="Arial"/>
        </w:rPr>
      </w:pPr>
    </w:p>
    <w:p w14:paraId="29AE5452" w14:textId="77777777" w:rsidR="0009443E" w:rsidRDefault="0009443E" w:rsidP="0009443E">
      <w:pPr>
        <w:rPr>
          <w:rFonts w:ascii="Arial" w:hAnsi="Arial"/>
        </w:rPr>
      </w:pPr>
    </w:p>
    <w:p w14:paraId="1FE588FC" w14:textId="77777777" w:rsidR="0009443E" w:rsidRPr="003F2420" w:rsidRDefault="0009443E" w:rsidP="0009443E">
      <w:pPr>
        <w:rPr>
          <w:rFonts w:ascii="Arial" w:hAnsi="Arial"/>
        </w:rPr>
      </w:pPr>
    </w:p>
    <w:p w14:paraId="43C4F20E" w14:textId="77777777" w:rsidR="0009443E" w:rsidRDefault="0009443E" w:rsidP="0009443E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>Does light need a medium</w:t>
      </w:r>
      <w:r>
        <w:rPr>
          <w:rFonts w:ascii="Arial" w:hAnsi="Arial"/>
        </w:rPr>
        <w:t xml:space="preserve"> (substance)</w:t>
      </w:r>
      <w:r w:rsidRPr="003F2420">
        <w:rPr>
          <w:rFonts w:ascii="Arial" w:hAnsi="Arial"/>
        </w:rPr>
        <w:t xml:space="preserve"> to travel in?  How do you know?</w:t>
      </w:r>
    </w:p>
    <w:p w14:paraId="7586DA00" w14:textId="77777777" w:rsidR="0009443E" w:rsidRDefault="0009443E" w:rsidP="0009443E">
      <w:pPr>
        <w:rPr>
          <w:rFonts w:ascii="Arial" w:hAnsi="Arial"/>
        </w:rPr>
      </w:pPr>
    </w:p>
    <w:p w14:paraId="516626D0" w14:textId="77777777" w:rsidR="0009443E" w:rsidRDefault="0009443E" w:rsidP="0009443E">
      <w:pPr>
        <w:rPr>
          <w:rFonts w:ascii="Arial" w:hAnsi="Arial"/>
        </w:rPr>
      </w:pPr>
    </w:p>
    <w:p w14:paraId="56EBDA4B" w14:textId="77777777" w:rsidR="0009443E" w:rsidRPr="003F2420" w:rsidRDefault="0009443E" w:rsidP="0009443E">
      <w:pPr>
        <w:rPr>
          <w:rFonts w:ascii="Arial" w:hAnsi="Arial"/>
        </w:rPr>
      </w:pPr>
    </w:p>
    <w:p w14:paraId="31225C31" w14:textId="77777777" w:rsidR="0009443E" w:rsidRPr="003F2420" w:rsidRDefault="0009443E" w:rsidP="0009443E">
      <w:pPr>
        <w:rPr>
          <w:rFonts w:ascii="Arial" w:hAnsi="Arial"/>
        </w:rPr>
      </w:pPr>
    </w:p>
    <w:p w14:paraId="0E37A1B0" w14:textId="77777777" w:rsidR="0009443E" w:rsidRDefault="0009443E" w:rsidP="0009443E">
      <w:pPr>
        <w:rPr>
          <w:rFonts w:ascii="Arial" w:hAnsi="Arial"/>
        </w:rPr>
      </w:pPr>
      <w:r>
        <w:rPr>
          <w:rFonts w:ascii="Arial" w:hAnsi="Arial"/>
        </w:rPr>
        <w:t>3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>List the parts of the electromagnetic spectrum in order.</w:t>
      </w:r>
    </w:p>
    <w:p w14:paraId="0742A745" w14:textId="77777777" w:rsidR="0009443E" w:rsidRDefault="0009443E" w:rsidP="0009443E">
      <w:pPr>
        <w:rPr>
          <w:rFonts w:ascii="Arial" w:hAnsi="Arial"/>
        </w:rPr>
      </w:pPr>
    </w:p>
    <w:p w14:paraId="2317BCBD" w14:textId="77777777" w:rsidR="0009443E" w:rsidRDefault="0009443E" w:rsidP="0009443E">
      <w:pPr>
        <w:rPr>
          <w:rFonts w:ascii="Arial" w:hAnsi="Arial"/>
        </w:rPr>
      </w:pPr>
    </w:p>
    <w:p w14:paraId="60B05AC0" w14:textId="77777777" w:rsidR="0009443E" w:rsidRPr="003F2420" w:rsidRDefault="0009443E" w:rsidP="0009443E">
      <w:pPr>
        <w:rPr>
          <w:rFonts w:ascii="Arial" w:hAnsi="Arial"/>
        </w:rPr>
      </w:pPr>
    </w:p>
    <w:p w14:paraId="68966B83" w14:textId="77777777" w:rsidR="0009443E" w:rsidRPr="003F2420" w:rsidRDefault="0009443E" w:rsidP="0009443E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>Give a use or characteristic for each part.</w:t>
      </w:r>
    </w:p>
    <w:p w14:paraId="6DA772C7" w14:textId="77777777" w:rsidR="0009443E" w:rsidRPr="003F2420" w:rsidRDefault="0009443E" w:rsidP="0009443E">
      <w:pPr>
        <w:rPr>
          <w:rFonts w:ascii="Arial" w:hAnsi="Arial"/>
        </w:rPr>
      </w:pPr>
    </w:p>
    <w:p w14:paraId="4BEB359A" w14:textId="77777777" w:rsidR="0009443E" w:rsidRDefault="0009443E" w:rsidP="0009443E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97431C9" w14:textId="77777777" w:rsidR="0009443E" w:rsidRDefault="0009443E" w:rsidP="0009443E">
      <w:pPr>
        <w:rPr>
          <w:rFonts w:ascii="Arial" w:hAnsi="Arial"/>
        </w:rPr>
      </w:pPr>
      <w:r>
        <w:rPr>
          <w:rFonts w:ascii="Arial" w:hAnsi="Arial"/>
        </w:rPr>
        <w:lastRenderedPageBreak/>
        <w:t>4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(a)</w:t>
      </w:r>
      <w:r w:rsidRPr="003F2420">
        <w:rPr>
          <w:rFonts w:ascii="Arial" w:hAnsi="Arial"/>
        </w:rPr>
        <w:tab/>
        <w:t xml:space="preserve">What are the Laws of Reflection? </w:t>
      </w:r>
    </w:p>
    <w:p w14:paraId="19A6A185" w14:textId="77777777" w:rsidR="0009443E" w:rsidRDefault="0009443E" w:rsidP="0009443E">
      <w:pPr>
        <w:rPr>
          <w:rFonts w:ascii="Arial" w:hAnsi="Arial"/>
        </w:rPr>
      </w:pPr>
    </w:p>
    <w:p w14:paraId="288F3952" w14:textId="77777777" w:rsidR="0009443E" w:rsidRDefault="0009443E" w:rsidP="0009443E">
      <w:pPr>
        <w:rPr>
          <w:rFonts w:ascii="Arial" w:hAnsi="Arial"/>
        </w:rPr>
      </w:pPr>
    </w:p>
    <w:p w14:paraId="1996B5A4" w14:textId="77777777" w:rsidR="0009443E" w:rsidRDefault="0009443E" w:rsidP="0009443E">
      <w:pPr>
        <w:rPr>
          <w:rFonts w:ascii="Arial" w:hAnsi="Arial"/>
        </w:rPr>
      </w:pPr>
    </w:p>
    <w:p w14:paraId="45C3068E" w14:textId="77777777" w:rsidR="0009443E" w:rsidRPr="003F2420" w:rsidRDefault="0009443E" w:rsidP="0009443E">
      <w:pPr>
        <w:rPr>
          <w:rFonts w:ascii="Arial" w:hAnsi="Arial"/>
        </w:rPr>
      </w:pPr>
    </w:p>
    <w:p w14:paraId="65DF5558" w14:textId="77777777" w:rsidR="0009443E" w:rsidRDefault="0009443E" w:rsidP="0009443E">
      <w:pPr>
        <w:rPr>
          <w:rFonts w:ascii="Arial" w:hAnsi="Arial"/>
        </w:rPr>
      </w:pPr>
      <w:r w:rsidRPr="003F2420">
        <w:rPr>
          <w:rFonts w:ascii="Arial" w:hAnsi="Arial"/>
        </w:rPr>
        <w:tab/>
        <w:t>(b)</w:t>
      </w:r>
      <w:r w:rsidRPr="003F2420">
        <w:rPr>
          <w:rFonts w:ascii="Arial" w:hAnsi="Arial"/>
        </w:rPr>
        <w:tab/>
        <w:t xml:space="preserve">Draw a simple diagram to show it. </w:t>
      </w:r>
    </w:p>
    <w:p w14:paraId="43D9F00E" w14:textId="77777777" w:rsidR="0009443E" w:rsidRDefault="0009443E" w:rsidP="0009443E">
      <w:pPr>
        <w:rPr>
          <w:rFonts w:ascii="Arial" w:hAnsi="Arial"/>
        </w:rPr>
      </w:pPr>
    </w:p>
    <w:p w14:paraId="1ADB0FD2" w14:textId="77777777" w:rsidR="0009443E" w:rsidRDefault="0009443E" w:rsidP="0009443E">
      <w:pPr>
        <w:rPr>
          <w:rFonts w:ascii="Arial" w:hAnsi="Arial"/>
        </w:rPr>
      </w:pPr>
    </w:p>
    <w:p w14:paraId="60FAB0BF" w14:textId="77777777" w:rsidR="0009443E" w:rsidRDefault="0009443E" w:rsidP="0009443E">
      <w:pPr>
        <w:rPr>
          <w:rFonts w:ascii="Arial" w:hAnsi="Arial"/>
        </w:rPr>
      </w:pPr>
    </w:p>
    <w:p w14:paraId="0C5B77D7" w14:textId="77777777" w:rsidR="0009443E" w:rsidRDefault="0009443E" w:rsidP="0009443E">
      <w:pPr>
        <w:rPr>
          <w:rFonts w:ascii="Arial" w:hAnsi="Arial"/>
        </w:rPr>
      </w:pPr>
    </w:p>
    <w:p w14:paraId="2C112E86" w14:textId="77777777" w:rsidR="0009443E" w:rsidRDefault="0009443E" w:rsidP="0009443E">
      <w:pPr>
        <w:rPr>
          <w:rFonts w:ascii="Arial" w:hAnsi="Arial"/>
        </w:rPr>
      </w:pPr>
    </w:p>
    <w:p w14:paraId="2A32A618" w14:textId="77777777" w:rsidR="0009443E" w:rsidRDefault="0009443E" w:rsidP="0009443E">
      <w:pPr>
        <w:rPr>
          <w:rFonts w:ascii="Arial" w:hAnsi="Arial"/>
        </w:rPr>
      </w:pPr>
    </w:p>
    <w:p w14:paraId="741AB145" w14:textId="77777777" w:rsidR="0009443E" w:rsidRDefault="0009443E" w:rsidP="0009443E">
      <w:pPr>
        <w:rPr>
          <w:rFonts w:ascii="Arial" w:hAnsi="Arial"/>
        </w:rPr>
      </w:pPr>
    </w:p>
    <w:p w14:paraId="3F0F9A01" w14:textId="77777777" w:rsidR="0009443E" w:rsidRPr="003F2420" w:rsidRDefault="0009443E" w:rsidP="0009443E">
      <w:pPr>
        <w:rPr>
          <w:rFonts w:ascii="Arial" w:hAnsi="Arial"/>
        </w:rPr>
      </w:pPr>
    </w:p>
    <w:p w14:paraId="5493EE9B" w14:textId="77777777" w:rsidR="0009443E" w:rsidRPr="003F2420" w:rsidRDefault="0009443E" w:rsidP="0009443E">
      <w:pPr>
        <w:rPr>
          <w:rFonts w:ascii="Arial" w:hAnsi="Arial"/>
        </w:rPr>
      </w:pPr>
    </w:p>
    <w:p w14:paraId="4A358CC5" w14:textId="77777777" w:rsidR="0009443E" w:rsidRDefault="0009443E" w:rsidP="0009443E">
      <w:pPr>
        <w:rPr>
          <w:rFonts w:ascii="Arial" w:hAnsi="Arial"/>
        </w:rPr>
      </w:pPr>
      <w:r>
        <w:rPr>
          <w:rFonts w:ascii="Arial" w:hAnsi="Arial"/>
        </w:rPr>
        <w:t>5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 xml:space="preserve">What is the difference between a </w:t>
      </w:r>
      <w:r w:rsidRPr="004233EF">
        <w:rPr>
          <w:rFonts w:ascii="Arial" w:hAnsi="Arial"/>
          <w:b/>
          <w:i/>
        </w:rPr>
        <w:t>real image</w:t>
      </w:r>
      <w:r w:rsidRPr="003F2420">
        <w:rPr>
          <w:rFonts w:ascii="Arial" w:hAnsi="Arial"/>
        </w:rPr>
        <w:t xml:space="preserve"> and a </w:t>
      </w:r>
      <w:r w:rsidRPr="004233EF">
        <w:rPr>
          <w:rFonts w:ascii="Arial" w:hAnsi="Arial"/>
          <w:b/>
          <w:i/>
        </w:rPr>
        <w:t>virtual image</w:t>
      </w:r>
      <w:r w:rsidRPr="003F2420">
        <w:rPr>
          <w:rFonts w:ascii="Arial" w:hAnsi="Arial"/>
        </w:rPr>
        <w:t>?</w:t>
      </w:r>
    </w:p>
    <w:p w14:paraId="036640F4" w14:textId="77777777" w:rsidR="0009443E" w:rsidRDefault="0009443E" w:rsidP="0009443E">
      <w:pPr>
        <w:rPr>
          <w:rFonts w:ascii="Arial" w:hAnsi="Arial"/>
        </w:rPr>
      </w:pPr>
    </w:p>
    <w:p w14:paraId="04D68CE3" w14:textId="77777777" w:rsidR="0009443E" w:rsidRDefault="0009443E" w:rsidP="0009443E">
      <w:pPr>
        <w:rPr>
          <w:rFonts w:ascii="Arial" w:hAnsi="Arial"/>
        </w:rPr>
      </w:pPr>
    </w:p>
    <w:p w14:paraId="35E79571" w14:textId="77777777" w:rsidR="0009443E" w:rsidRDefault="0009443E" w:rsidP="0009443E">
      <w:pPr>
        <w:rPr>
          <w:rFonts w:ascii="Arial" w:hAnsi="Arial"/>
        </w:rPr>
      </w:pPr>
    </w:p>
    <w:p w14:paraId="105CD3A4" w14:textId="77777777" w:rsidR="0009443E" w:rsidRDefault="0009443E" w:rsidP="0009443E">
      <w:pPr>
        <w:rPr>
          <w:rFonts w:ascii="Arial" w:hAnsi="Arial"/>
        </w:rPr>
      </w:pPr>
    </w:p>
    <w:p w14:paraId="542FE7E9" w14:textId="77777777" w:rsidR="0009443E" w:rsidRDefault="0009443E" w:rsidP="0009443E">
      <w:pPr>
        <w:rPr>
          <w:rFonts w:ascii="Arial" w:hAnsi="Arial"/>
        </w:rPr>
      </w:pPr>
    </w:p>
    <w:p w14:paraId="4CE0AB5D" w14:textId="77777777" w:rsidR="0009443E" w:rsidRDefault="0009443E" w:rsidP="0009443E">
      <w:pPr>
        <w:rPr>
          <w:rFonts w:ascii="Arial" w:hAnsi="Arial"/>
        </w:rPr>
      </w:pPr>
    </w:p>
    <w:p w14:paraId="621AE0D4" w14:textId="77777777" w:rsidR="0009443E" w:rsidRDefault="0009443E" w:rsidP="0009443E">
      <w:pPr>
        <w:rPr>
          <w:rFonts w:ascii="Arial" w:hAnsi="Arial"/>
        </w:rPr>
      </w:pPr>
    </w:p>
    <w:p w14:paraId="3C30213F" w14:textId="77777777" w:rsidR="0009443E" w:rsidRPr="003F2420" w:rsidRDefault="0009443E" w:rsidP="0009443E">
      <w:pPr>
        <w:rPr>
          <w:rFonts w:ascii="Arial" w:hAnsi="Arial"/>
        </w:rPr>
      </w:pPr>
      <w:r>
        <w:rPr>
          <w:rFonts w:ascii="Arial" w:hAnsi="Arial"/>
        </w:rPr>
        <w:t>6</w:t>
      </w:r>
      <w:r w:rsidRPr="003F2420">
        <w:rPr>
          <w:rFonts w:ascii="Arial" w:hAnsi="Arial"/>
        </w:rPr>
        <w:t>.</w:t>
      </w:r>
      <w:r w:rsidRPr="003F2420">
        <w:rPr>
          <w:rFonts w:ascii="Arial" w:hAnsi="Arial"/>
        </w:rPr>
        <w:tab/>
        <w:t>Complete the following ray diagrams.</w:t>
      </w:r>
    </w:p>
    <w:p w14:paraId="1D784DDF" w14:textId="77777777" w:rsidR="0009443E" w:rsidRDefault="0009443E" w:rsidP="0009443E">
      <w:pPr>
        <w:rPr>
          <w:rFonts w:ascii="Arial" w:hAnsi="Arial"/>
        </w:rPr>
      </w:pPr>
    </w:p>
    <w:p w14:paraId="2B5031A4" w14:textId="77777777" w:rsidR="00223D87" w:rsidRDefault="00223D87" w:rsidP="0009443E">
      <w:pPr>
        <w:rPr>
          <w:rFonts w:ascii="Arial" w:hAnsi="Arial"/>
        </w:rPr>
      </w:pPr>
      <w:r w:rsidRPr="003F2420">
        <w:rPr>
          <w:rFonts w:ascii="Arial" w:hAnsi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4F5D95C" wp14:editId="36A06BD3">
            <wp:simplePos x="0" y="0"/>
            <wp:positionH relativeFrom="column">
              <wp:posOffset>-228600</wp:posOffset>
            </wp:positionH>
            <wp:positionV relativeFrom="paragraph">
              <wp:posOffset>76835</wp:posOffset>
            </wp:positionV>
            <wp:extent cx="6849745" cy="2226310"/>
            <wp:effectExtent l="0" t="0" r="8255" b="8890"/>
            <wp:wrapSquare wrapText="bothSides"/>
            <wp:docPr id="1" name="Picture 1" descr="CURVED MI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VED MIRRO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74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D1AF3" w14:textId="77777777" w:rsidR="00223D87" w:rsidRDefault="00223D87" w:rsidP="0009443E">
      <w:pPr>
        <w:rPr>
          <w:rFonts w:ascii="Arial" w:hAnsi="Arial"/>
        </w:rPr>
      </w:pPr>
    </w:p>
    <w:p w14:paraId="464FA2DC" w14:textId="77777777" w:rsidR="00223D87" w:rsidRDefault="00223D87" w:rsidP="00223D87">
      <w:pPr>
        <w:jc w:val="center"/>
        <w:rPr>
          <w:rFonts w:ascii="Arial" w:hAnsi="Arial"/>
        </w:rPr>
      </w:pPr>
      <w:r>
        <w:rPr>
          <w:noProof/>
          <w:lang w:val="en-US"/>
        </w:rPr>
        <w:drawing>
          <wp:inline distT="0" distB="0" distL="0" distR="0" wp14:anchorId="4355497B" wp14:editId="39F0C6A1">
            <wp:extent cx="995680" cy="1676400"/>
            <wp:effectExtent l="0" t="0" r="0" b="0"/>
            <wp:docPr id="3" name="Picture 1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AFCE" w14:textId="77777777" w:rsidR="00223D87" w:rsidRDefault="00223D87" w:rsidP="0009443E">
      <w:pPr>
        <w:rPr>
          <w:rFonts w:ascii="Arial" w:hAnsi="Arial"/>
        </w:rPr>
      </w:pPr>
    </w:p>
    <w:p w14:paraId="25906288" w14:textId="77777777" w:rsidR="00223D87" w:rsidRDefault="00223D87" w:rsidP="0009443E">
      <w:pPr>
        <w:rPr>
          <w:rFonts w:ascii="Arial" w:hAnsi="Arial"/>
        </w:rPr>
      </w:pPr>
    </w:p>
    <w:p w14:paraId="2F20B614" w14:textId="77777777" w:rsidR="00223D87" w:rsidRPr="003D11C3" w:rsidRDefault="00223D87" w:rsidP="00222BC9">
      <w:pPr>
        <w:rPr>
          <w:rFonts w:ascii="Arial" w:hAnsi="Arial"/>
        </w:rPr>
      </w:pPr>
      <w:bookmarkStart w:id="0" w:name="_GoBack"/>
      <w:bookmarkEnd w:id="0"/>
    </w:p>
    <w:sectPr w:rsidR="00223D87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43E"/>
    <w:rsid w:val="0009443E"/>
    <w:rsid w:val="00222BC9"/>
    <w:rsid w:val="00223D87"/>
    <w:rsid w:val="003D11C3"/>
    <w:rsid w:val="005872A5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4DCB2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43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D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D8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43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D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D8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image" Target="media/image2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</TotalTime>
  <Pages>2</Pages>
  <Words>132</Words>
  <Characters>754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2015-06-06T03:07:00Z</dcterms:created>
  <dcterms:modified xsi:type="dcterms:W3CDTF">2015-06-06T03:12:00Z</dcterms:modified>
</cp:coreProperties>
</file>