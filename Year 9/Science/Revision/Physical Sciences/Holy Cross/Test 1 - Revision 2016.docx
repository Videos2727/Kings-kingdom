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D2AF83" w14:textId="77777777" w:rsidR="0009443E" w:rsidRPr="00F15058" w:rsidRDefault="0009443E" w:rsidP="0009443E">
      <w:pPr>
        <w:jc w:val="right"/>
        <w:rPr>
          <w:rFonts w:ascii="Arial" w:hAnsi="Arial"/>
        </w:rPr>
      </w:pPr>
      <w:r w:rsidRPr="00F15058">
        <w:rPr>
          <w:rFonts w:ascii="Arial" w:hAnsi="Arial"/>
        </w:rPr>
        <w:t>W-15</w:t>
      </w:r>
    </w:p>
    <w:p w14:paraId="65A3F6E6" w14:textId="77777777" w:rsidR="0009443E" w:rsidRPr="00F15058" w:rsidRDefault="0009443E" w:rsidP="0009443E">
      <w:pPr>
        <w:jc w:val="center"/>
        <w:rPr>
          <w:rFonts w:ascii="Arial" w:hAnsi="Arial"/>
          <w:b/>
        </w:rPr>
      </w:pPr>
      <w:r w:rsidRPr="00F15058">
        <w:rPr>
          <w:rFonts w:ascii="Arial" w:hAnsi="Arial"/>
          <w:b/>
        </w:rPr>
        <w:t>YEAR 9 SCIENCE</w:t>
      </w:r>
    </w:p>
    <w:p w14:paraId="5E43CC3D" w14:textId="77777777" w:rsidR="0009443E" w:rsidRPr="00F15058" w:rsidRDefault="0009443E" w:rsidP="0009443E">
      <w:pPr>
        <w:jc w:val="center"/>
        <w:rPr>
          <w:rFonts w:ascii="Arial" w:hAnsi="Arial"/>
          <w:b/>
        </w:rPr>
      </w:pPr>
      <w:r w:rsidRPr="00F15058">
        <w:rPr>
          <w:rFonts w:ascii="Arial" w:hAnsi="Arial"/>
          <w:b/>
        </w:rPr>
        <w:t>PHYSICAL SCIENCES</w:t>
      </w:r>
    </w:p>
    <w:p w14:paraId="69FF3592" w14:textId="77777777" w:rsidR="0009443E" w:rsidRPr="00F15058" w:rsidRDefault="0009443E" w:rsidP="0009443E">
      <w:pPr>
        <w:jc w:val="center"/>
        <w:rPr>
          <w:rFonts w:ascii="Arial" w:hAnsi="Arial"/>
          <w:b/>
        </w:rPr>
      </w:pPr>
      <w:r w:rsidRPr="00F15058">
        <w:rPr>
          <w:rFonts w:ascii="Arial" w:hAnsi="Arial"/>
          <w:b/>
        </w:rPr>
        <w:t>REVISION - TEST 1</w:t>
      </w:r>
    </w:p>
    <w:p w14:paraId="7EB71414" w14:textId="77777777" w:rsidR="0009443E" w:rsidRPr="00F15058" w:rsidRDefault="0009443E" w:rsidP="0009443E">
      <w:pPr>
        <w:rPr>
          <w:rFonts w:ascii="Arial" w:hAnsi="Arial"/>
          <w:b/>
        </w:rPr>
      </w:pPr>
    </w:p>
    <w:p w14:paraId="508A2EA3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>1.</w:t>
      </w:r>
      <w:r w:rsidRPr="00F15058">
        <w:rPr>
          <w:rFonts w:ascii="Arial" w:hAnsi="Arial"/>
        </w:rPr>
        <w:tab/>
        <w:t>(a)</w:t>
      </w:r>
      <w:r w:rsidRPr="00F15058">
        <w:rPr>
          <w:rFonts w:ascii="Arial" w:hAnsi="Arial"/>
        </w:rPr>
        <w:tab/>
        <w:t xml:space="preserve">How do the particles move in a  </w:t>
      </w:r>
      <w:r w:rsidRPr="00F15058">
        <w:rPr>
          <w:rFonts w:ascii="Arial" w:hAnsi="Arial"/>
          <w:b/>
          <w:i/>
        </w:rPr>
        <w:t>transverse wave</w:t>
      </w:r>
      <w:r w:rsidRPr="00F15058">
        <w:rPr>
          <w:rFonts w:ascii="Arial" w:hAnsi="Arial"/>
        </w:rPr>
        <w:t xml:space="preserve">?  Give an example of this </w:t>
      </w:r>
      <w:r w:rsidRPr="00F15058">
        <w:rPr>
          <w:rFonts w:ascii="Arial" w:hAnsi="Arial"/>
        </w:rPr>
        <w:tab/>
      </w:r>
      <w:r w:rsidRPr="00F15058">
        <w:rPr>
          <w:rFonts w:ascii="Arial" w:hAnsi="Arial"/>
        </w:rPr>
        <w:tab/>
        <w:t>wave.</w:t>
      </w:r>
    </w:p>
    <w:p w14:paraId="602C084B" w14:textId="77777777" w:rsidR="0009443E" w:rsidRPr="00F15058" w:rsidRDefault="0009443E" w:rsidP="0009443E">
      <w:pPr>
        <w:rPr>
          <w:rFonts w:ascii="Arial" w:hAnsi="Arial"/>
        </w:rPr>
      </w:pPr>
    </w:p>
    <w:p w14:paraId="1447005D" w14:textId="77777777" w:rsidR="0009443E" w:rsidRPr="00F15058" w:rsidRDefault="0009443E" w:rsidP="0009443E">
      <w:pPr>
        <w:rPr>
          <w:rFonts w:ascii="Arial" w:hAnsi="Arial"/>
        </w:rPr>
      </w:pPr>
    </w:p>
    <w:p w14:paraId="1E496D17" w14:textId="77777777" w:rsidR="00A30F85" w:rsidRPr="00F15058" w:rsidRDefault="00A30F85" w:rsidP="0009443E">
      <w:pPr>
        <w:rPr>
          <w:rFonts w:ascii="Arial" w:hAnsi="Arial"/>
        </w:rPr>
      </w:pPr>
    </w:p>
    <w:p w14:paraId="01EACF65" w14:textId="77777777" w:rsidR="00A30F85" w:rsidRPr="00F15058" w:rsidRDefault="00A30F85" w:rsidP="0009443E">
      <w:pPr>
        <w:rPr>
          <w:rFonts w:ascii="Arial" w:hAnsi="Arial"/>
        </w:rPr>
      </w:pPr>
    </w:p>
    <w:p w14:paraId="02E59E78" w14:textId="77777777" w:rsidR="0009443E" w:rsidRPr="00F15058" w:rsidRDefault="0009443E" w:rsidP="0009443E">
      <w:pPr>
        <w:rPr>
          <w:rFonts w:ascii="Arial" w:hAnsi="Arial"/>
        </w:rPr>
      </w:pPr>
    </w:p>
    <w:p w14:paraId="3DFD1B4A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  <w:t>(b)</w:t>
      </w:r>
      <w:r w:rsidRPr="00F15058">
        <w:rPr>
          <w:rFonts w:ascii="Arial" w:hAnsi="Arial"/>
        </w:rPr>
        <w:tab/>
        <w:t xml:space="preserve">How do the particles move in a </w:t>
      </w:r>
      <w:r w:rsidRPr="00F15058">
        <w:rPr>
          <w:rFonts w:ascii="Arial" w:hAnsi="Arial"/>
          <w:b/>
          <w:i/>
        </w:rPr>
        <w:t>longitudinal wave</w:t>
      </w:r>
      <w:r w:rsidRPr="00F15058">
        <w:rPr>
          <w:rFonts w:ascii="Arial" w:hAnsi="Arial"/>
        </w:rPr>
        <w:t xml:space="preserve">?  Give an example of this </w:t>
      </w:r>
      <w:r w:rsidRPr="00F15058">
        <w:rPr>
          <w:rFonts w:ascii="Arial" w:hAnsi="Arial"/>
        </w:rPr>
        <w:tab/>
      </w:r>
      <w:r w:rsidRPr="00F15058">
        <w:rPr>
          <w:rFonts w:ascii="Arial" w:hAnsi="Arial"/>
        </w:rPr>
        <w:tab/>
        <w:t>wave.</w:t>
      </w:r>
    </w:p>
    <w:p w14:paraId="320CBA7B" w14:textId="77777777" w:rsidR="0009443E" w:rsidRPr="00F15058" w:rsidRDefault="0009443E" w:rsidP="0009443E">
      <w:pPr>
        <w:rPr>
          <w:rFonts w:ascii="Arial" w:hAnsi="Arial"/>
        </w:rPr>
      </w:pPr>
    </w:p>
    <w:p w14:paraId="2D5ACDF0" w14:textId="77777777" w:rsidR="0009443E" w:rsidRPr="00F15058" w:rsidRDefault="0009443E" w:rsidP="0009443E">
      <w:pPr>
        <w:rPr>
          <w:rFonts w:ascii="Arial" w:hAnsi="Arial"/>
        </w:rPr>
      </w:pPr>
    </w:p>
    <w:p w14:paraId="28230679" w14:textId="77777777" w:rsidR="00A30F85" w:rsidRPr="00F15058" w:rsidRDefault="00A30F85" w:rsidP="0009443E">
      <w:pPr>
        <w:rPr>
          <w:rFonts w:ascii="Arial" w:hAnsi="Arial"/>
        </w:rPr>
      </w:pPr>
    </w:p>
    <w:p w14:paraId="62BC0CF3" w14:textId="77777777" w:rsidR="00A30F85" w:rsidRPr="00F15058" w:rsidRDefault="00A30F85" w:rsidP="0009443E">
      <w:pPr>
        <w:rPr>
          <w:rFonts w:ascii="Arial" w:hAnsi="Arial"/>
        </w:rPr>
      </w:pPr>
    </w:p>
    <w:p w14:paraId="0F9B2E15" w14:textId="77777777" w:rsidR="0009443E" w:rsidRPr="00F15058" w:rsidRDefault="0009443E" w:rsidP="0009443E">
      <w:pPr>
        <w:rPr>
          <w:rFonts w:ascii="Arial" w:hAnsi="Arial"/>
        </w:rPr>
      </w:pPr>
    </w:p>
    <w:p w14:paraId="4F439074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  <w:t>(c)</w:t>
      </w:r>
      <w:r w:rsidRPr="00F15058">
        <w:rPr>
          <w:rFonts w:ascii="Arial" w:hAnsi="Arial"/>
        </w:rPr>
        <w:tab/>
        <w:t xml:space="preserve">Draw a displacement - distance graph to show the following.  Make sure you </w:t>
      </w:r>
      <w:r w:rsidRPr="00F15058">
        <w:rPr>
          <w:rFonts w:ascii="Arial" w:hAnsi="Arial"/>
        </w:rPr>
        <w:tab/>
      </w:r>
      <w:r w:rsidRPr="00F15058">
        <w:rPr>
          <w:rFonts w:ascii="Arial" w:hAnsi="Arial"/>
        </w:rPr>
        <w:tab/>
        <w:t>give appropriate scales and labels.</w:t>
      </w:r>
    </w:p>
    <w:p w14:paraId="6E098E26" w14:textId="77777777" w:rsidR="0009443E" w:rsidRPr="00F15058" w:rsidRDefault="0009443E" w:rsidP="0009443E">
      <w:pPr>
        <w:rPr>
          <w:rFonts w:ascii="Arial" w:hAnsi="Arial"/>
        </w:rPr>
      </w:pPr>
    </w:p>
    <w:p w14:paraId="7F9F4A1A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</w:r>
      <w:r w:rsidRPr="00F15058">
        <w:rPr>
          <w:rFonts w:ascii="Arial" w:hAnsi="Arial"/>
        </w:rPr>
        <w:tab/>
        <w:t>amplitude = 5.00 cm</w:t>
      </w:r>
    </w:p>
    <w:p w14:paraId="1CEAC2DB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</w:r>
      <w:r w:rsidRPr="00F15058">
        <w:rPr>
          <w:rFonts w:ascii="Arial" w:hAnsi="Arial"/>
        </w:rPr>
        <w:tab/>
        <w:t>wavelength = 10.0 cm</w:t>
      </w:r>
    </w:p>
    <w:p w14:paraId="75420553" w14:textId="77777777" w:rsidR="0009443E" w:rsidRPr="00F15058" w:rsidRDefault="0009443E" w:rsidP="0009443E">
      <w:pPr>
        <w:rPr>
          <w:rFonts w:ascii="Arial" w:hAnsi="Arial"/>
        </w:rPr>
      </w:pPr>
    </w:p>
    <w:p w14:paraId="00D34315" w14:textId="77777777" w:rsidR="0009443E" w:rsidRPr="00F15058" w:rsidRDefault="0009443E" w:rsidP="0009443E">
      <w:pPr>
        <w:rPr>
          <w:rFonts w:ascii="Arial" w:hAnsi="Arial"/>
        </w:rPr>
      </w:pPr>
    </w:p>
    <w:p w14:paraId="43C12EE8" w14:textId="77777777" w:rsidR="0009443E" w:rsidRPr="00F15058" w:rsidRDefault="0009443E" w:rsidP="0009443E">
      <w:pPr>
        <w:rPr>
          <w:rFonts w:ascii="Arial" w:hAnsi="Arial"/>
        </w:rPr>
      </w:pPr>
    </w:p>
    <w:p w14:paraId="65314F8D" w14:textId="77777777" w:rsidR="0009443E" w:rsidRPr="00F15058" w:rsidRDefault="0009443E" w:rsidP="0009443E">
      <w:pPr>
        <w:rPr>
          <w:rFonts w:ascii="Arial" w:hAnsi="Arial"/>
        </w:rPr>
      </w:pPr>
    </w:p>
    <w:p w14:paraId="2FC5AE4A" w14:textId="77777777" w:rsidR="0009443E" w:rsidRPr="00F15058" w:rsidRDefault="0009443E" w:rsidP="0009443E">
      <w:pPr>
        <w:rPr>
          <w:rFonts w:ascii="Arial" w:hAnsi="Arial"/>
        </w:rPr>
      </w:pPr>
    </w:p>
    <w:p w14:paraId="31921DFB" w14:textId="77777777" w:rsidR="00A30F85" w:rsidRPr="00F15058" w:rsidRDefault="00A30F85" w:rsidP="0009443E">
      <w:pPr>
        <w:rPr>
          <w:rFonts w:ascii="Arial" w:hAnsi="Arial"/>
        </w:rPr>
      </w:pPr>
    </w:p>
    <w:p w14:paraId="4D94EF2A" w14:textId="77777777" w:rsidR="00A30F85" w:rsidRPr="00F15058" w:rsidRDefault="00A30F85" w:rsidP="0009443E">
      <w:pPr>
        <w:rPr>
          <w:rFonts w:ascii="Arial" w:hAnsi="Arial"/>
        </w:rPr>
      </w:pPr>
    </w:p>
    <w:p w14:paraId="4DBC0D19" w14:textId="77777777" w:rsidR="0009443E" w:rsidRPr="00F15058" w:rsidRDefault="0009443E" w:rsidP="0009443E">
      <w:pPr>
        <w:rPr>
          <w:rFonts w:ascii="Arial" w:hAnsi="Arial"/>
        </w:rPr>
      </w:pPr>
    </w:p>
    <w:p w14:paraId="424F451C" w14:textId="77777777" w:rsidR="0009443E" w:rsidRPr="00F15058" w:rsidRDefault="0009443E" w:rsidP="0009443E">
      <w:pPr>
        <w:rPr>
          <w:rFonts w:ascii="Arial" w:hAnsi="Arial"/>
        </w:rPr>
      </w:pPr>
    </w:p>
    <w:p w14:paraId="761B1285" w14:textId="77777777" w:rsidR="0009443E" w:rsidRPr="00F15058" w:rsidRDefault="0009443E" w:rsidP="0009443E">
      <w:pPr>
        <w:rPr>
          <w:rFonts w:ascii="Arial" w:hAnsi="Arial"/>
        </w:rPr>
      </w:pPr>
    </w:p>
    <w:p w14:paraId="07A25FDF" w14:textId="77777777" w:rsidR="0009443E" w:rsidRPr="00F15058" w:rsidRDefault="0009443E" w:rsidP="0009443E">
      <w:pPr>
        <w:rPr>
          <w:rFonts w:ascii="Arial" w:hAnsi="Arial"/>
        </w:rPr>
      </w:pPr>
    </w:p>
    <w:p w14:paraId="7B44A2AF" w14:textId="77777777" w:rsidR="0009443E" w:rsidRPr="00F15058" w:rsidRDefault="0009443E" w:rsidP="0009443E">
      <w:pPr>
        <w:rPr>
          <w:rFonts w:ascii="Arial" w:hAnsi="Arial"/>
        </w:rPr>
      </w:pPr>
    </w:p>
    <w:p w14:paraId="13220804" w14:textId="77777777" w:rsidR="0009443E" w:rsidRPr="00F15058" w:rsidRDefault="0009443E" w:rsidP="0009443E">
      <w:pPr>
        <w:rPr>
          <w:rFonts w:ascii="Arial" w:hAnsi="Arial"/>
        </w:rPr>
      </w:pPr>
    </w:p>
    <w:p w14:paraId="1B9A3F6C" w14:textId="77777777" w:rsidR="0009443E" w:rsidRPr="00F15058" w:rsidRDefault="0009443E" w:rsidP="0009443E">
      <w:pPr>
        <w:rPr>
          <w:rFonts w:ascii="Arial" w:hAnsi="Arial"/>
        </w:rPr>
      </w:pPr>
    </w:p>
    <w:p w14:paraId="077FCE08" w14:textId="77777777" w:rsidR="0009443E" w:rsidRPr="00F15058" w:rsidRDefault="0009443E" w:rsidP="0009443E">
      <w:pPr>
        <w:rPr>
          <w:rFonts w:ascii="Arial" w:hAnsi="Arial"/>
        </w:rPr>
      </w:pPr>
    </w:p>
    <w:p w14:paraId="4D0FBA6F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>2.</w:t>
      </w:r>
      <w:r w:rsidRPr="00F15058">
        <w:rPr>
          <w:rFonts w:ascii="Arial" w:hAnsi="Arial"/>
        </w:rPr>
        <w:tab/>
        <w:t>(a)</w:t>
      </w:r>
      <w:r w:rsidRPr="00F15058">
        <w:rPr>
          <w:rFonts w:ascii="Arial" w:hAnsi="Arial"/>
        </w:rPr>
        <w:tab/>
        <w:t xml:space="preserve">How would you describe </w:t>
      </w:r>
      <w:r w:rsidRPr="00F15058">
        <w:rPr>
          <w:rFonts w:ascii="Arial" w:hAnsi="Arial"/>
          <w:b/>
          <w:i/>
        </w:rPr>
        <w:t>light</w:t>
      </w:r>
      <w:r w:rsidRPr="00F15058">
        <w:rPr>
          <w:rFonts w:ascii="Arial" w:hAnsi="Arial"/>
        </w:rPr>
        <w:t xml:space="preserve"> - what is it?</w:t>
      </w:r>
    </w:p>
    <w:p w14:paraId="6F7010A2" w14:textId="77777777" w:rsidR="0009443E" w:rsidRPr="00F15058" w:rsidRDefault="0009443E" w:rsidP="0009443E">
      <w:pPr>
        <w:rPr>
          <w:rFonts w:ascii="Arial" w:hAnsi="Arial"/>
        </w:rPr>
      </w:pPr>
    </w:p>
    <w:p w14:paraId="393B0EAA" w14:textId="77777777" w:rsidR="0009443E" w:rsidRPr="00F15058" w:rsidRDefault="0009443E" w:rsidP="0009443E">
      <w:pPr>
        <w:rPr>
          <w:rFonts w:ascii="Arial" w:hAnsi="Arial"/>
        </w:rPr>
      </w:pPr>
    </w:p>
    <w:p w14:paraId="6349B193" w14:textId="77777777" w:rsidR="00A30F85" w:rsidRPr="00F15058" w:rsidRDefault="00A30F85" w:rsidP="0009443E">
      <w:pPr>
        <w:rPr>
          <w:rFonts w:ascii="Arial" w:hAnsi="Arial"/>
        </w:rPr>
      </w:pPr>
    </w:p>
    <w:p w14:paraId="29AE5452" w14:textId="77777777" w:rsidR="0009443E" w:rsidRPr="00F15058" w:rsidRDefault="0009443E" w:rsidP="0009443E">
      <w:pPr>
        <w:rPr>
          <w:rFonts w:ascii="Arial" w:hAnsi="Arial"/>
        </w:rPr>
      </w:pPr>
    </w:p>
    <w:p w14:paraId="1FE588FC" w14:textId="77777777" w:rsidR="0009443E" w:rsidRPr="00F15058" w:rsidRDefault="0009443E" w:rsidP="0009443E">
      <w:pPr>
        <w:rPr>
          <w:rFonts w:ascii="Arial" w:hAnsi="Arial"/>
        </w:rPr>
      </w:pPr>
    </w:p>
    <w:p w14:paraId="43C4F20E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  <w:t>(b)</w:t>
      </w:r>
      <w:r w:rsidRPr="00F15058">
        <w:rPr>
          <w:rFonts w:ascii="Arial" w:hAnsi="Arial"/>
        </w:rPr>
        <w:tab/>
        <w:t>Does light need a medium (substance) to travel in?  How do you know?</w:t>
      </w:r>
    </w:p>
    <w:p w14:paraId="7586DA00" w14:textId="77777777" w:rsidR="0009443E" w:rsidRPr="00F15058" w:rsidRDefault="0009443E" w:rsidP="0009443E">
      <w:pPr>
        <w:rPr>
          <w:rFonts w:ascii="Arial" w:hAnsi="Arial"/>
        </w:rPr>
      </w:pPr>
    </w:p>
    <w:p w14:paraId="516626D0" w14:textId="77777777" w:rsidR="0009443E" w:rsidRPr="00F15058" w:rsidRDefault="0009443E" w:rsidP="0009443E">
      <w:pPr>
        <w:rPr>
          <w:rFonts w:ascii="Arial" w:hAnsi="Arial"/>
        </w:rPr>
      </w:pPr>
    </w:p>
    <w:p w14:paraId="56EBDA4B" w14:textId="77777777" w:rsidR="0009443E" w:rsidRPr="00F15058" w:rsidRDefault="0009443E" w:rsidP="0009443E">
      <w:pPr>
        <w:rPr>
          <w:rFonts w:ascii="Arial" w:hAnsi="Arial"/>
        </w:rPr>
      </w:pPr>
    </w:p>
    <w:p w14:paraId="31225C31" w14:textId="77777777" w:rsidR="0009443E" w:rsidRPr="00F15058" w:rsidRDefault="0009443E" w:rsidP="0009443E">
      <w:pPr>
        <w:rPr>
          <w:rFonts w:ascii="Arial" w:hAnsi="Arial"/>
        </w:rPr>
      </w:pPr>
    </w:p>
    <w:p w14:paraId="1D2E3271" w14:textId="77777777" w:rsidR="00A30F85" w:rsidRPr="00F15058" w:rsidRDefault="00A30F85" w:rsidP="0009443E">
      <w:pPr>
        <w:rPr>
          <w:rFonts w:ascii="Arial" w:hAnsi="Arial"/>
        </w:rPr>
      </w:pPr>
    </w:p>
    <w:p w14:paraId="1051CAF5" w14:textId="77777777" w:rsidR="00A30F85" w:rsidRPr="00F15058" w:rsidRDefault="00A30F85" w:rsidP="0009443E">
      <w:pPr>
        <w:rPr>
          <w:rFonts w:ascii="Arial" w:hAnsi="Arial"/>
        </w:rPr>
      </w:pPr>
    </w:p>
    <w:p w14:paraId="0E37A1B0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lastRenderedPageBreak/>
        <w:t>3.</w:t>
      </w:r>
      <w:r w:rsidRPr="00F15058">
        <w:rPr>
          <w:rFonts w:ascii="Arial" w:hAnsi="Arial"/>
        </w:rPr>
        <w:tab/>
        <w:t>(a)</w:t>
      </w:r>
      <w:r w:rsidRPr="00F15058">
        <w:rPr>
          <w:rFonts w:ascii="Arial" w:hAnsi="Arial"/>
        </w:rPr>
        <w:tab/>
        <w:t>List the parts of the electromagnetic spectrum in order.</w:t>
      </w:r>
    </w:p>
    <w:p w14:paraId="0742A745" w14:textId="77777777" w:rsidR="0009443E" w:rsidRPr="00F15058" w:rsidRDefault="0009443E" w:rsidP="0009443E">
      <w:pPr>
        <w:rPr>
          <w:rFonts w:ascii="Arial" w:hAnsi="Arial"/>
        </w:rPr>
      </w:pPr>
    </w:p>
    <w:p w14:paraId="2317BCBD" w14:textId="77777777" w:rsidR="0009443E" w:rsidRPr="00F15058" w:rsidRDefault="0009443E" w:rsidP="0009443E">
      <w:pPr>
        <w:rPr>
          <w:rFonts w:ascii="Arial" w:hAnsi="Arial"/>
        </w:rPr>
      </w:pPr>
    </w:p>
    <w:p w14:paraId="65A7F4F3" w14:textId="77777777" w:rsidR="00A30F85" w:rsidRPr="00F15058" w:rsidRDefault="00A30F85" w:rsidP="0009443E">
      <w:pPr>
        <w:rPr>
          <w:rFonts w:ascii="Arial" w:hAnsi="Arial"/>
        </w:rPr>
      </w:pPr>
    </w:p>
    <w:p w14:paraId="776CEE2F" w14:textId="77777777" w:rsidR="00A30F85" w:rsidRPr="00F15058" w:rsidRDefault="00A30F85" w:rsidP="0009443E">
      <w:pPr>
        <w:rPr>
          <w:rFonts w:ascii="Arial" w:hAnsi="Arial"/>
        </w:rPr>
      </w:pPr>
    </w:p>
    <w:p w14:paraId="60B05AC0" w14:textId="77777777" w:rsidR="0009443E" w:rsidRPr="00F15058" w:rsidRDefault="0009443E" w:rsidP="0009443E">
      <w:pPr>
        <w:rPr>
          <w:rFonts w:ascii="Arial" w:hAnsi="Arial"/>
        </w:rPr>
      </w:pPr>
    </w:p>
    <w:p w14:paraId="68966B83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  <w:t>(b)</w:t>
      </w:r>
      <w:r w:rsidRPr="00F15058">
        <w:rPr>
          <w:rFonts w:ascii="Arial" w:hAnsi="Arial"/>
        </w:rPr>
        <w:tab/>
        <w:t>Give a use or characteristic for each part.</w:t>
      </w:r>
    </w:p>
    <w:p w14:paraId="6DA772C7" w14:textId="77777777" w:rsidR="0009443E" w:rsidRPr="00F15058" w:rsidRDefault="0009443E" w:rsidP="0009443E">
      <w:pPr>
        <w:rPr>
          <w:rFonts w:ascii="Arial" w:hAnsi="Arial"/>
        </w:rPr>
      </w:pPr>
    </w:p>
    <w:p w14:paraId="0487747C" w14:textId="77777777" w:rsidR="00A30F85" w:rsidRPr="00F15058" w:rsidRDefault="00A30F85" w:rsidP="0009443E">
      <w:pPr>
        <w:rPr>
          <w:rFonts w:ascii="Arial" w:hAnsi="Arial"/>
        </w:rPr>
      </w:pPr>
    </w:p>
    <w:p w14:paraId="5B8C6FF8" w14:textId="77777777" w:rsidR="00A30F85" w:rsidRPr="00F15058" w:rsidRDefault="00A30F85" w:rsidP="0009443E">
      <w:pPr>
        <w:rPr>
          <w:rFonts w:ascii="Arial" w:hAnsi="Arial"/>
        </w:rPr>
      </w:pPr>
    </w:p>
    <w:p w14:paraId="35B05C67" w14:textId="77777777" w:rsidR="00A30F85" w:rsidRPr="00F15058" w:rsidRDefault="00A30F85" w:rsidP="0009443E">
      <w:pPr>
        <w:rPr>
          <w:rFonts w:ascii="Arial" w:hAnsi="Arial"/>
        </w:rPr>
      </w:pPr>
    </w:p>
    <w:p w14:paraId="49D5B70E" w14:textId="77777777" w:rsidR="00A30F85" w:rsidRPr="00F15058" w:rsidRDefault="00A30F85" w:rsidP="0009443E">
      <w:pPr>
        <w:rPr>
          <w:rFonts w:ascii="Arial" w:hAnsi="Arial"/>
        </w:rPr>
      </w:pPr>
    </w:p>
    <w:p w14:paraId="26DC738C" w14:textId="77777777" w:rsidR="00A30F85" w:rsidRPr="00F15058" w:rsidRDefault="00A30F85" w:rsidP="0009443E">
      <w:pPr>
        <w:rPr>
          <w:rFonts w:ascii="Arial" w:hAnsi="Arial"/>
        </w:rPr>
      </w:pPr>
    </w:p>
    <w:p w14:paraId="72498511" w14:textId="77777777" w:rsidR="00A30F85" w:rsidRPr="00F15058" w:rsidRDefault="00A30F85" w:rsidP="0009443E">
      <w:pPr>
        <w:rPr>
          <w:rFonts w:ascii="Arial" w:hAnsi="Arial"/>
        </w:rPr>
      </w:pPr>
    </w:p>
    <w:p w14:paraId="0982DAC2" w14:textId="77777777" w:rsidR="00A30F85" w:rsidRPr="00F15058" w:rsidRDefault="00A30F85" w:rsidP="0009443E">
      <w:pPr>
        <w:rPr>
          <w:rFonts w:ascii="Arial" w:hAnsi="Arial"/>
        </w:rPr>
      </w:pPr>
    </w:p>
    <w:p w14:paraId="7C0F086F" w14:textId="77777777" w:rsidR="00A30F85" w:rsidRPr="00F15058" w:rsidRDefault="00A30F85" w:rsidP="0009443E">
      <w:pPr>
        <w:rPr>
          <w:rFonts w:ascii="Arial" w:hAnsi="Arial"/>
        </w:rPr>
      </w:pPr>
    </w:p>
    <w:p w14:paraId="67C380DC" w14:textId="77777777" w:rsidR="00A30F85" w:rsidRPr="00F15058" w:rsidRDefault="00A30F85" w:rsidP="0009443E">
      <w:pPr>
        <w:rPr>
          <w:rFonts w:ascii="Arial" w:hAnsi="Arial"/>
        </w:rPr>
      </w:pPr>
    </w:p>
    <w:p w14:paraId="52335F8C" w14:textId="77777777" w:rsidR="00A30F85" w:rsidRPr="00F15058" w:rsidRDefault="00A30F85" w:rsidP="0009443E">
      <w:pPr>
        <w:rPr>
          <w:rFonts w:ascii="Arial" w:hAnsi="Arial"/>
        </w:rPr>
      </w:pPr>
    </w:p>
    <w:p w14:paraId="17E55FB8" w14:textId="77777777" w:rsidR="00A30F85" w:rsidRPr="00F15058" w:rsidRDefault="00A30F85" w:rsidP="0009443E">
      <w:pPr>
        <w:rPr>
          <w:rFonts w:ascii="Arial" w:hAnsi="Arial"/>
        </w:rPr>
      </w:pPr>
    </w:p>
    <w:p w14:paraId="5595D1DC" w14:textId="77777777" w:rsidR="00A30F85" w:rsidRPr="00F15058" w:rsidRDefault="00A30F85" w:rsidP="0009443E">
      <w:pPr>
        <w:rPr>
          <w:rFonts w:ascii="Arial" w:hAnsi="Arial"/>
        </w:rPr>
      </w:pPr>
    </w:p>
    <w:p w14:paraId="6FA0D1B7" w14:textId="77777777" w:rsidR="00A30F85" w:rsidRPr="00F15058" w:rsidRDefault="00A30F85" w:rsidP="0009443E">
      <w:pPr>
        <w:rPr>
          <w:rFonts w:ascii="Arial" w:hAnsi="Arial"/>
        </w:rPr>
      </w:pPr>
    </w:p>
    <w:p w14:paraId="079A4FCC" w14:textId="77777777" w:rsidR="00A30F85" w:rsidRPr="00F15058" w:rsidRDefault="00A30F85" w:rsidP="0009443E">
      <w:pPr>
        <w:rPr>
          <w:rFonts w:ascii="Arial" w:hAnsi="Arial"/>
        </w:rPr>
      </w:pPr>
    </w:p>
    <w:p w14:paraId="45F3F164" w14:textId="77777777" w:rsidR="00A30F85" w:rsidRPr="00F15058" w:rsidRDefault="00A30F85" w:rsidP="0009443E">
      <w:pPr>
        <w:rPr>
          <w:rFonts w:ascii="Arial" w:hAnsi="Arial"/>
        </w:rPr>
      </w:pPr>
    </w:p>
    <w:p w14:paraId="3A807094" w14:textId="77777777" w:rsidR="00A30F85" w:rsidRPr="00F15058" w:rsidRDefault="00A30F85" w:rsidP="0009443E">
      <w:pPr>
        <w:rPr>
          <w:rFonts w:ascii="Arial" w:hAnsi="Arial"/>
        </w:rPr>
      </w:pPr>
    </w:p>
    <w:p w14:paraId="6C6BC324" w14:textId="77777777" w:rsidR="00A30F85" w:rsidRPr="00F15058" w:rsidRDefault="00A30F85" w:rsidP="0009443E">
      <w:pPr>
        <w:rPr>
          <w:rFonts w:ascii="Arial" w:hAnsi="Arial"/>
        </w:rPr>
      </w:pPr>
    </w:p>
    <w:p w14:paraId="7D2A3310" w14:textId="77777777" w:rsidR="00A30F85" w:rsidRPr="00F15058" w:rsidRDefault="00A30F85" w:rsidP="0009443E">
      <w:pPr>
        <w:rPr>
          <w:rFonts w:ascii="Arial" w:hAnsi="Arial"/>
        </w:rPr>
      </w:pPr>
    </w:p>
    <w:p w14:paraId="56F5D7BC" w14:textId="77777777" w:rsidR="00A30F85" w:rsidRPr="00F15058" w:rsidRDefault="00A30F85" w:rsidP="0009443E">
      <w:pPr>
        <w:rPr>
          <w:rFonts w:ascii="Arial" w:hAnsi="Arial"/>
        </w:rPr>
      </w:pPr>
    </w:p>
    <w:p w14:paraId="306228EE" w14:textId="77777777" w:rsidR="00A30F85" w:rsidRPr="00F15058" w:rsidRDefault="00A30F85" w:rsidP="0009443E">
      <w:pPr>
        <w:rPr>
          <w:rFonts w:ascii="Arial" w:hAnsi="Arial"/>
        </w:rPr>
      </w:pPr>
    </w:p>
    <w:p w14:paraId="40C8FFF0" w14:textId="77777777" w:rsidR="00A30F85" w:rsidRPr="00F15058" w:rsidRDefault="00A30F85" w:rsidP="0009443E">
      <w:pPr>
        <w:rPr>
          <w:rFonts w:ascii="Arial" w:hAnsi="Arial"/>
        </w:rPr>
      </w:pPr>
    </w:p>
    <w:p w14:paraId="197431C9" w14:textId="2A5E73A6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>4.</w:t>
      </w:r>
      <w:r w:rsidRPr="00F15058">
        <w:rPr>
          <w:rFonts w:ascii="Arial" w:hAnsi="Arial"/>
        </w:rPr>
        <w:tab/>
        <w:t>(a)</w:t>
      </w:r>
      <w:r w:rsidRPr="00F15058">
        <w:rPr>
          <w:rFonts w:ascii="Arial" w:hAnsi="Arial"/>
        </w:rPr>
        <w:tab/>
        <w:t xml:space="preserve">What are the Laws of Reflection? </w:t>
      </w:r>
    </w:p>
    <w:p w14:paraId="19A6A185" w14:textId="77777777" w:rsidR="0009443E" w:rsidRPr="00F15058" w:rsidRDefault="0009443E" w:rsidP="0009443E">
      <w:pPr>
        <w:rPr>
          <w:rFonts w:ascii="Arial" w:hAnsi="Arial"/>
        </w:rPr>
      </w:pPr>
    </w:p>
    <w:p w14:paraId="288F3952" w14:textId="77777777" w:rsidR="0009443E" w:rsidRPr="00F15058" w:rsidRDefault="0009443E" w:rsidP="0009443E">
      <w:pPr>
        <w:rPr>
          <w:rFonts w:ascii="Arial" w:hAnsi="Arial"/>
        </w:rPr>
      </w:pPr>
    </w:p>
    <w:p w14:paraId="1996B5A4" w14:textId="77777777" w:rsidR="0009443E" w:rsidRPr="00F15058" w:rsidRDefault="0009443E" w:rsidP="0009443E">
      <w:pPr>
        <w:rPr>
          <w:rFonts w:ascii="Arial" w:hAnsi="Arial"/>
        </w:rPr>
      </w:pPr>
    </w:p>
    <w:p w14:paraId="45C3068E" w14:textId="77777777" w:rsidR="0009443E" w:rsidRPr="00F15058" w:rsidRDefault="0009443E" w:rsidP="0009443E">
      <w:pPr>
        <w:rPr>
          <w:rFonts w:ascii="Arial" w:hAnsi="Arial"/>
        </w:rPr>
      </w:pPr>
    </w:p>
    <w:p w14:paraId="7A0F6CFB" w14:textId="77777777" w:rsidR="00A30F85" w:rsidRPr="00F15058" w:rsidRDefault="00A30F85" w:rsidP="0009443E">
      <w:pPr>
        <w:rPr>
          <w:rFonts w:ascii="Arial" w:hAnsi="Arial"/>
        </w:rPr>
      </w:pPr>
    </w:p>
    <w:p w14:paraId="3CD4CE5F" w14:textId="77777777" w:rsidR="00A30F85" w:rsidRPr="00F15058" w:rsidRDefault="00A30F85" w:rsidP="0009443E">
      <w:pPr>
        <w:rPr>
          <w:rFonts w:ascii="Arial" w:hAnsi="Arial"/>
        </w:rPr>
      </w:pPr>
    </w:p>
    <w:p w14:paraId="4AFDEFA6" w14:textId="77777777" w:rsidR="00A30F85" w:rsidRPr="00F15058" w:rsidRDefault="00A30F85" w:rsidP="0009443E">
      <w:pPr>
        <w:rPr>
          <w:rFonts w:ascii="Arial" w:hAnsi="Arial"/>
        </w:rPr>
      </w:pPr>
    </w:p>
    <w:p w14:paraId="0ADF84AE" w14:textId="77777777" w:rsidR="00A30F85" w:rsidRPr="00F15058" w:rsidRDefault="00A30F85" w:rsidP="0009443E">
      <w:pPr>
        <w:rPr>
          <w:rFonts w:ascii="Arial" w:hAnsi="Arial"/>
        </w:rPr>
      </w:pPr>
    </w:p>
    <w:p w14:paraId="3BF1C4BA" w14:textId="77777777" w:rsidR="00A30F85" w:rsidRPr="00F15058" w:rsidRDefault="00A30F85" w:rsidP="0009443E">
      <w:pPr>
        <w:rPr>
          <w:rFonts w:ascii="Arial" w:hAnsi="Arial"/>
        </w:rPr>
      </w:pPr>
    </w:p>
    <w:p w14:paraId="4514F248" w14:textId="77777777" w:rsidR="00A30F85" w:rsidRPr="00F15058" w:rsidRDefault="00A30F85" w:rsidP="0009443E">
      <w:pPr>
        <w:rPr>
          <w:rFonts w:ascii="Arial" w:hAnsi="Arial"/>
        </w:rPr>
      </w:pPr>
    </w:p>
    <w:p w14:paraId="65DF5558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  <w:t>(b)</w:t>
      </w:r>
      <w:r w:rsidRPr="00F15058">
        <w:rPr>
          <w:rFonts w:ascii="Arial" w:hAnsi="Arial"/>
        </w:rPr>
        <w:tab/>
        <w:t xml:space="preserve">Draw a simple diagram to show it. </w:t>
      </w:r>
    </w:p>
    <w:p w14:paraId="43D9F00E" w14:textId="77777777" w:rsidR="0009443E" w:rsidRPr="00F15058" w:rsidRDefault="0009443E" w:rsidP="0009443E">
      <w:pPr>
        <w:rPr>
          <w:rFonts w:ascii="Arial" w:hAnsi="Arial"/>
        </w:rPr>
      </w:pPr>
    </w:p>
    <w:p w14:paraId="1ADB0FD2" w14:textId="77777777" w:rsidR="0009443E" w:rsidRPr="00F15058" w:rsidRDefault="0009443E" w:rsidP="0009443E">
      <w:pPr>
        <w:rPr>
          <w:rFonts w:ascii="Arial" w:hAnsi="Arial"/>
        </w:rPr>
      </w:pPr>
    </w:p>
    <w:p w14:paraId="60FAB0BF" w14:textId="77777777" w:rsidR="0009443E" w:rsidRPr="00F15058" w:rsidRDefault="0009443E" w:rsidP="0009443E">
      <w:pPr>
        <w:rPr>
          <w:rFonts w:ascii="Arial" w:hAnsi="Arial"/>
        </w:rPr>
      </w:pPr>
    </w:p>
    <w:p w14:paraId="0C5B77D7" w14:textId="77777777" w:rsidR="0009443E" w:rsidRPr="00F15058" w:rsidRDefault="0009443E" w:rsidP="0009443E">
      <w:pPr>
        <w:rPr>
          <w:rFonts w:ascii="Arial" w:hAnsi="Arial"/>
        </w:rPr>
      </w:pPr>
    </w:p>
    <w:p w14:paraId="2C112E86" w14:textId="77777777" w:rsidR="0009443E" w:rsidRPr="00F15058" w:rsidRDefault="0009443E" w:rsidP="0009443E">
      <w:pPr>
        <w:rPr>
          <w:rFonts w:ascii="Arial" w:hAnsi="Arial"/>
        </w:rPr>
      </w:pPr>
    </w:p>
    <w:p w14:paraId="2A32A618" w14:textId="77777777" w:rsidR="0009443E" w:rsidRPr="00F15058" w:rsidRDefault="0009443E" w:rsidP="0009443E">
      <w:pPr>
        <w:rPr>
          <w:rFonts w:ascii="Arial" w:hAnsi="Arial"/>
        </w:rPr>
      </w:pPr>
    </w:p>
    <w:p w14:paraId="741AB145" w14:textId="77777777" w:rsidR="0009443E" w:rsidRPr="00F15058" w:rsidRDefault="0009443E" w:rsidP="0009443E">
      <w:pPr>
        <w:rPr>
          <w:rFonts w:ascii="Arial" w:hAnsi="Arial"/>
        </w:rPr>
      </w:pPr>
    </w:p>
    <w:p w14:paraId="3F0F9A01" w14:textId="77777777" w:rsidR="0009443E" w:rsidRPr="00F15058" w:rsidRDefault="0009443E" w:rsidP="0009443E">
      <w:pPr>
        <w:rPr>
          <w:rFonts w:ascii="Arial" w:hAnsi="Arial"/>
        </w:rPr>
      </w:pPr>
    </w:p>
    <w:p w14:paraId="5493EE9B" w14:textId="77777777" w:rsidR="0009443E" w:rsidRPr="00F15058" w:rsidRDefault="0009443E" w:rsidP="0009443E">
      <w:pPr>
        <w:rPr>
          <w:rFonts w:ascii="Arial" w:hAnsi="Arial"/>
        </w:rPr>
      </w:pPr>
    </w:p>
    <w:p w14:paraId="34C15C36" w14:textId="77777777" w:rsidR="00A30F85" w:rsidRPr="00F15058" w:rsidRDefault="00A30F85">
      <w:pPr>
        <w:rPr>
          <w:rFonts w:ascii="Arial" w:hAnsi="Arial"/>
        </w:rPr>
      </w:pPr>
      <w:r w:rsidRPr="00F15058">
        <w:rPr>
          <w:rFonts w:ascii="Arial" w:hAnsi="Arial"/>
        </w:rPr>
        <w:br w:type="page"/>
      </w:r>
    </w:p>
    <w:p w14:paraId="4A358CC5" w14:textId="4F9F7E69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>5.</w:t>
      </w:r>
      <w:r w:rsidRPr="00F15058">
        <w:rPr>
          <w:rFonts w:ascii="Arial" w:hAnsi="Arial"/>
        </w:rPr>
        <w:tab/>
        <w:t xml:space="preserve">What is the difference between a </w:t>
      </w:r>
      <w:r w:rsidRPr="00F15058">
        <w:rPr>
          <w:rFonts w:ascii="Arial" w:hAnsi="Arial"/>
          <w:b/>
          <w:i/>
        </w:rPr>
        <w:t>real image</w:t>
      </w:r>
      <w:r w:rsidRPr="00F15058">
        <w:rPr>
          <w:rFonts w:ascii="Arial" w:hAnsi="Arial"/>
        </w:rPr>
        <w:t xml:space="preserve"> and a </w:t>
      </w:r>
      <w:r w:rsidRPr="00F15058">
        <w:rPr>
          <w:rFonts w:ascii="Arial" w:hAnsi="Arial"/>
          <w:b/>
          <w:i/>
        </w:rPr>
        <w:t>virtual image</w:t>
      </w:r>
      <w:r w:rsidRPr="00F15058">
        <w:rPr>
          <w:rFonts w:ascii="Arial" w:hAnsi="Arial"/>
        </w:rPr>
        <w:t>?</w:t>
      </w:r>
    </w:p>
    <w:p w14:paraId="036640F4" w14:textId="77777777" w:rsidR="0009443E" w:rsidRPr="00F15058" w:rsidRDefault="0009443E" w:rsidP="0009443E">
      <w:pPr>
        <w:rPr>
          <w:rFonts w:ascii="Arial" w:hAnsi="Arial"/>
        </w:rPr>
      </w:pPr>
    </w:p>
    <w:p w14:paraId="04D68CE3" w14:textId="145E83DA" w:rsidR="0009443E" w:rsidRPr="00F15058" w:rsidRDefault="00A30F85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  <w:t>Virtual image:</w:t>
      </w:r>
    </w:p>
    <w:p w14:paraId="35E79571" w14:textId="77777777" w:rsidR="0009443E" w:rsidRPr="00F15058" w:rsidRDefault="0009443E" w:rsidP="0009443E">
      <w:pPr>
        <w:rPr>
          <w:rFonts w:ascii="Arial" w:hAnsi="Arial"/>
        </w:rPr>
      </w:pPr>
    </w:p>
    <w:p w14:paraId="105CD3A4" w14:textId="77777777" w:rsidR="0009443E" w:rsidRPr="00F15058" w:rsidRDefault="0009443E" w:rsidP="0009443E">
      <w:pPr>
        <w:rPr>
          <w:rFonts w:ascii="Arial" w:hAnsi="Arial"/>
        </w:rPr>
      </w:pPr>
    </w:p>
    <w:p w14:paraId="78FB43D4" w14:textId="77777777" w:rsidR="00A30F85" w:rsidRPr="00F15058" w:rsidRDefault="00A30F85" w:rsidP="0009443E">
      <w:pPr>
        <w:rPr>
          <w:rFonts w:ascii="Arial" w:hAnsi="Arial"/>
        </w:rPr>
      </w:pPr>
    </w:p>
    <w:p w14:paraId="5A660F67" w14:textId="77777777" w:rsidR="00A30F85" w:rsidRPr="00F15058" w:rsidRDefault="00A30F85" w:rsidP="0009443E">
      <w:pPr>
        <w:rPr>
          <w:rFonts w:ascii="Arial" w:hAnsi="Arial"/>
        </w:rPr>
      </w:pPr>
    </w:p>
    <w:p w14:paraId="1869D822" w14:textId="77777777" w:rsidR="00A30F85" w:rsidRPr="00F15058" w:rsidRDefault="00A30F85" w:rsidP="0009443E">
      <w:pPr>
        <w:rPr>
          <w:rFonts w:ascii="Arial" w:hAnsi="Arial"/>
        </w:rPr>
      </w:pPr>
    </w:p>
    <w:p w14:paraId="2F95518A" w14:textId="5A9E16ED" w:rsidR="00A30F85" w:rsidRPr="00F15058" w:rsidRDefault="00A30F85" w:rsidP="0009443E">
      <w:pPr>
        <w:rPr>
          <w:rFonts w:ascii="Arial" w:hAnsi="Arial"/>
        </w:rPr>
      </w:pPr>
      <w:r w:rsidRPr="00F15058">
        <w:rPr>
          <w:rFonts w:ascii="Arial" w:hAnsi="Arial"/>
        </w:rPr>
        <w:tab/>
      </w:r>
      <w:r w:rsidR="008F2FC2" w:rsidRPr="00F15058">
        <w:rPr>
          <w:rFonts w:ascii="Arial" w:hAnsi="Arial"/>
        </w:rPr>
        <w:t>Real image:</w:t>
      </w:r>
    </w:p>
    <w:p w14:paraId="0E65F606" w14:textId="77777777" w:rsidR="00A30F85" w:rsidRPr="00F15058" w:rsidRDefault="00A30F85" w:rsidP="0009443E">
      <w:pPr>
        <w:rPr>
          <w:rFonts w:ascii="Arial" w:hAnsi="Arial"/>
        </w:rPr>
      </w:pPr>
    </w:p>
    <w:p w14:paraId="542FE7E9" w14:textId="77777777" w:rsidR="0009443E" w:rsidRPr="00F15058" w:rsidRDefault="0009443E" w:rsidP="0009443E">
      <w:pPr>
        <w:rPr>
          <w:rFonts w:ascii="Arial" w:hAnsi="Arial"/>
        </w:rPr>
      </w:pPr>
    </w:p>
    <w:p w14:paraId="7DE2691F" w14:textId="77777777" w:rsidR="008F2FC2" w:rsidRPr="00F15058" w:rsidRDefault="008F2FC2" w:rsidP="0009443E">
      <w:pPr>
        <w:rPr>
          <w:rFonts w:ascii="Arial" w:hAnsi="Arial"/>
        </w:rPr>
      </w:pPr>
    </w:p>
    <w:p w14:paraId="71E7C118" w14:textId="77777777" w:rsidR="008F2FC2" w:rsidRPr="00F15058" w:rsidRDefault="008F2FC2" w:rsidP="0009443E">
      <w:pPr>
        <w:rPr>
          <w:rFonts w:ascii="Arial" w:hAnsi="Arial"/>
        </w:rPr>
      </w:pPr>
    </w:p>
    <w:p w14:paraId="4CE0AB5D" w14:textId="77777777" w:rsidR="0009443E" w:rsidRPr="00F15058" w:rsidRDefault="0009443E" w:rsidP="0009443E">
      <w:pPr>
        <w:rPr>
          <w:rFonts w:ascii="Arial" w:hAnsi="Arial"/>
        </w:rPr>
      </w:pPr>
    </w:p>
    <w:p w14:paraId="621AE0D4" w14:textId="77777777" w:rsidR="0009443E" w:rsidRPr="00F15058" w:rsidRDefault="0009443E" w:rsidP="0009443E">
      <w:pPr>
        <w:rPr>
          <w:rFonts w:ascii="Arial" w:hAnsi="Arial"/>
        </w:rPr>
      </w:pPr>
    </w:p>
    <w:p w14:paraId="3C30213F" w14:textId="77777777" w:rsidR="0009443E" w:rsidRPr="00F15058" w:rsidRDefault="0009443E" w:rsidP="0009443E">
      <w:pPr>
        <w:rPr>
          <w:rFonts w:ascii="Arial" w:hAnsi="Arial"/>
        </w:rPr>
      </w:pPr>
      <w:r w:rsidRPr="00F15058">
        <w:rPr>
          <w:rFonts w:ascii="Arial" w:hAnsi="Arial"/>
        </w:rPr>
        <w:t>6.</w:t>
      </w:r>
      <w:r w:rsidRPr="00F15058">
        <w:rPr>
          <w:rFonts w:ascii="Arial" w:hAnsi="Arial"/>
        </w:rPr>
        <w:tab/>
        <w:t>Complete the following ray diagrams.</w:t>
      </w:r>
    </w:p>
    <w:p w14:paraId="1D784DDF" w14:textId="77777777" w:rsidR="0009443E" w:rsidRPr="00F15058" w:rsidRDefault="0009443E" w:rsidP="0009443E">
      <w:pPr>
        <w:rPr>
          <w:rFonts w:ascii="Arial" w:hAnsi="Arial"/>
        </w:rPr>
      </w:pPr>
    </w:p>
    <w:p w14:paraId="62E7B937" w14:textId="77777777" w:rsidR="008F2FC2" w:rsidRPr="00F15058" w:rsidRDefault="008F2FC2" w:rsidP="0009443E">
      <w:pPr>
        <w:rPr>
          <w:rFonts w:ascii="Arial" w:hAnsi="Arial"/>
        </w:rPr>
      </w:pPr>
    </w:p>
    <w:p w14:paraId="6EB96ACA" w14:textId="77777777" w:rsidR="008F2FC2" w:rsidRPr="00F15058" w:rsidRDefault="008F2FC2" w:rsidP="0009443E">
      <w:pPr>
        <w:rPr>
          <w:rFonts w:ascii="Arial" w:hAnsi="Arial"/>
        </w:rPr>
      </w:pPr>
    </w:p>
    <w:p w14:paraId="2B5031A4" w14:textId="77777777" w:rsidR="00223D87" w:rsidRPr="00F15058" w:rsidRDefault="00223D87" w:rsidP="0009443E">
      <w:pPr>
        <w:rPr>
          <w:rFonts w:ascii="Arial" w:hAnsi="Arial"/>
        </w:rPr>
      </w:pPr>
      <w:r w:rsidRPr="00F15058">
        <w:rPr>
          <w:rFonts w:ascii="Arial" w:hAnsi="Arial"/>
        </w:rPr>
        <w:drawing>
          <wp:anchor distT="0" distB="0" distL="114300" distR="114300" simplePos="0" relativeHeight="251659264" behindDoc="0" locked="0" layoutInCell="1" allowOverlap="1" wp14:anchorId="14F5D95C" wp14:editId="36A06BD3">
            <wp:simplePos x="0" y="0"/>
            <wp:positionH relativeFrom="column">
              <wp:posOffset>-228600</wp:posOffset>
            </wp:positionH>
            <wp:positionV relativeFrom="paragraph">
              <wp:posOffset>76835</wp:posOffset>
            </wp:positionV>
            <wp:extent cx="6849745" cy="2226310"/>
            <wp:effectExtent l="0" t="0" r="8255" b="8890"/>
            <wp:wrapSquare wrapText="bothSides"/>
            <wp:docPr id="1" name="Picture 1" descr="CURVED MI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VED MIRRO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74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D1AF3" w14:textId="77777777" w:rsidR="00223D87" w:rsidRPr="00F15058" w:rsidRDefault="00223D87" w:rsidP="0009443E">
      <w:pPr>
        <w:rPr>
          <w:rFonts w:ascii="Arial" w:hAnsi="Arial"/>
        </w:rPr>
      </w:pPr>
    </w:p>
    <w:p w14:paraId="464FA2DC" w14:textId="77777777" w:rsidR="00223D87" w:rsidRPr="00F15058" w:rsidRDefault="00223D87" w:rsidP="00223D87">
      <w:pPr>
        <w:jc w:val="center"/>
        <w:rPr>
          <w:rFonts w:ascii="Arial" w:hAnsi="Arial"/>
        </w:rPr>
      </w:pPr>
      <w:r w:rsidRPr="00F15058">
        <w:drawing>
          <wp:inline distT="0" distB="0" distL="0" distR="0" wp14:anchorId="4355497B" wp14:editId="0E4A5F3B">
            <wp:extent cx="1544813" cy="2600960"/>
            <wp:effectExtent l="0" t="0" r="5080" b="0"/>
            <wp:docPr id="3" name="Picture 1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340" cy="260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AFCE" w14:textId="77777777" w:rsidR="00223D87" w:rsidRPr="00F15058" w:rsidRDefault="00223D87" w:rsidP="0009443E">
      <w:pPr>
        <w:rPr>
          <w:rFonts w:ascii="Arial" w:hAnsi="Arial"/>
        </w:rPr>
      </w:pPr>
    </w:p>
    <w:p w14:paraId="25906288" w14:textId="596112EA" w:rsidR="00C33561" w:rsidRPr="00F15058" w:rsidRDefault="00C33561">
      <w:pPr>
        <w:rPr>
          <w:rFonts w:ascii="Arial" w:hAnsi="Arial"/>
        </w:rPr>
      </w:pPr>
      <w:r w:rsidRPr="00F15058">
        <w:rPr>
          <w:rFonts w:ascii="Arial" w:hAnsi="Arial"/>
        </w:rPr>
        <w:br w:type="page"/>
      </w:r>
    </w:p>
    <w:p w14:paraId="6D17229A" w14:textId="11338EE0" w:rsidR="00C33561" w:rsidRPr="00F15058" w:rsidRDefault="00C33561" w:rsidP="00C33561">
      <w:pPr>
        <w:rPr>
          <w:rFonts w:ascii="Arial" w:hAnsi="Arial"/>
        </w:rPr>
      </w:pPr>
      <w:r w:rsidRPr="00F15058">
        <w:rPr>
          <w:rFonts w:ascii="Arial" w:hAnsi="Arial"/>
        </w:rPr>
        <w:t>7.</w:t>
      </w:r>
      <w:r w:rsidRPr="00F15058">
        <w:rPr>
          <w:rFonts w:ascii="Arial" w:hAnsi="Arial"/>
        </w:rPr>
        <w:tab/>
        <w:t>Explained how heat is transferred in the following.</w:t>
      </w:r>
    </w:p>
    <w:p w14:paraId="2B975B31" w14:textId="77777777" w:rsidR="00C33561" w:rsidRPr="00F15058" w:rsidRDefault="00C33561" w:rsidP="00C33561">
      <w:pPr>
        <w:rPr>
          <w:rFonts w:ascii="Arial" w:hAnsi="Arial"/>
        </w:rPr>
      </w:pPr>
    </w:p>
    <w:p w14:paraId="68923A58" w14:textId="77777777" w:rsidR="00C33561" w:rsidRPr="00F15058" w:rsidRDefault="00C33561" w:rsidP="00C33561">
      <w:pPr>
        <w:rPr>
          <w:rFonts w:ascii="Arial" w:hAnsi="Arial"/>
        </w:rPr>
      </w:pPr>
      <w:r w:rsidRPr="00F15058">
        <w:rPr>
          <w:rFonts w:ascii="Arial" w:hAnsi="Arial"/>
        </w:rPr>
        <w:tab/>
        <w:t>(a)</w:t>
      </w:r>
      <w:r w:rsidRPr="00F15058">
        <w:rPr>
          <w:rFonts w:ascii="Arial" w:hAnsi="Arial"/>
        </w:rPr>
        <w:tab/>
        <w:t>A piece of copper wire that is heated at one end.</w:t>
      </w:r>
    </w:p>
    <w:p w14:paraId="01FCD9A8" w14:textId="77777777" w:rsidR="00C33561" w:rsidRPr="00F15058" w:rsidRDefault="00C33561" w:rsidP="00C33561">
      <w:pPr>
        <w:rPr>
          <w:rFonts w:ascii="Arial" w:hAnsi="Arial"/>
        </w:rPr>
      </w:pPr>
    </w:p>
    <w:p w14:paraId="5C36B0EF" w14:textId="77777777" w:rsidR="00C33561" w:rsidRPr="00F15058" w:rsidRDefault="00C33561" w:rsidP="00C33561">
      <w:pPr>
        <w:rPr>
          <w:rFonts w:ascii="Arial" w:hAnsi="Arial"/>
        </w:rPr>
      </w:pPr>
    </w:p>
    <w:p w14:paraId="392EB5CA" w14:textId="77777777" w:rsidR="00C33561" w:rsidRPr="00F15058" w:rsidRDefault="00C33561" w:rsidP="00C33561">
      <w:pPr>
        <w:rPr>
          <w:rFonts w:ascii="Arial" w:hAnsi="Arial"/>
        </w:rPr>
      </w:pPr>
    </w:p>
    <w:p w14:paraId="5000E59E" w14:textId="77777777" w:rsidR="00C33561" w:rsidRPr="00F15058" w:rsidRDefault="00C33561" w:rsidP="00C33561">
      <w:pPr>
        <w:rPr>
          <w:rFonts w:ascii="Arial" w:hAnsi="Arial"/>
        </w:rPr>
      </w:pPr>
    </w:p>
    <w:p w14:paraId="4D75B311" w14:textId="77777777" w:rsidR="00C33561" w:rsidRPr="00F15058" w:rsidRDefault="00C33561" w:rsidP="00C33561">
      <w:pPr>
        <w:rPr>
          <w:rFonts w:ascii="Arial" w:hAnsi="Arial"/>
        </w:rPr>
      </w:pPr>
    </w:p>
    <w:p w14:paraId="50C951F9" w14:textId="77777777" w:rsidR="00C33561" w:rsidRPr="00F15058" w:rsidRDefault="00C33561" w:rsidP="00C33561">
      <w:pPr>
        <w:rPr>
          <w:rFonts w:ascii="Arial" w:hAnsi="Arial"/>
        </w:rPr>
      </w:pPr>
    </w:p>
    <w:p w14:paraId="376376C2" w14:textId="77777777" w:rsidR="00C33561" w:rsidRPr="00F15058" w:rsidRDefault="00C33561" w:rsidP="00C33561">
      <w:pPr>
        <w:rPr>
          <w:rFonts w:ascii="Arial" w:hAnsi="Arial"/>
        </w:rPr>
      </w:pPr>
    </w:p>
    <w:p w14:paraId="7DCFB34F" w14:textId="77777777" w:rsidR="00C33561" w:rsidRPr="00F15058" w:rsidRDefault="00C33561" w:rsidP="00C33561">
      <w:pPr>
        <w:rPr>
          <w:rFonts w:ascii="Arial" w:hAnsi="Arial"/>
        </w:rPr>
      </w:pPr>
    </w:p>
    <w:p w14:paraId="4CD5301D" w14:textId="77777777" w:rsidR="00C33561" w:rsidRPr="00F15058" w:rsidRDefault="00C33561" w:rsidP="00C33561">
      <w:pPr>
        <w:rPr>
          <w:rFonts w:ascii="Arial" w:hAnsi="Arial"/>
        </w:rPr>
      </w:pPr>
      <w:r w:rsidRPr="00F15058">
        <w:rPr>
          <w:rFonts w:ascii="Arial" w:hAnsi="Arial"/>
        </w:rPr>
        <w:tab/>
        <w:t>(b)</w:t>
      </w:r>
      <w:r w:rsidRPr="00F15058">
        <w:rPr>
          <w:rFonts w:ascii="Arial" w:hAnsi="Arial"/>
        </w:rPr>
        <w:tab/>
        <w:t>A pot of warm water that is being heated.</w:t>
      </w:r>
    </w:p>
    <w:p w14:paraId="241EDECD" w14:textId="77777777" w:rsidR="00C33561" w:rsidRPr="00F15058" w:rsidRDefault="00C33561" w:rsidP="00C33561">
      <w:pPr>
        <w:rPr>
          <w:rFonts w:ascii="Arial" w:hAnsi="Arial"/>
        </w:rPr>
      </w:pPr>
    </w:p>
    <w:p w14:paraId="4F56371D" w14:textId="77777777" w:rsidR="00C33561" w:rsidRPr="00F15058" w:rsidRDefault="00C33561" w:rsidP="00C33561">
      <w:pPr>
        <w:rPr>
          <w:rFonts w:ascii="Arial" w:hAnsi="Arial"/>
        </w:rPr>
      </w:pPr>
    </w:p>
    <w:p w14:paraId="398D28CE" w14:textId="77777777" w:rsidR="00C33561" w:rsidRPr="00F15058" w:rsidRDefault="00C33561" w:rsidP="00C33561">
      <w:pPr>
        <w:rPr>
          <w:rFonts w:ascii="Arial" w:hAnsi="Arial"/>
        </w:rPr>
      </w:pPr>
    </w:p>
    <w:p w14:paraId="7763356F" w14:textId="77777777" w:rsidR="00C33561" w:rsidRPr="00F15058" w:rsidRDefault="00C33561" w:rsidP="00C33561">
      <w:pPr>
        <w:rPr>
          <w:rFonts w:ascii="Arial" w:hAnsi="Arial"/>
        </w:rPr>
      </w:pPr>
    </w:p>
    <w:p w14:paraId="3405D1EB" w14:textId="77777777" w:rsidR="00C33561" w:rsidRPr="00F15058" w:rsidRDefault="00C33561" w:rsidP="00C33561">
      <w:pPr>
        <w:rPr>
          <w:rFonts w:ascii="Arial" w:hAnsi="Arial"/>
        </w:rPr>
      </w:pPr>
    </w:p>
    <w:p w14:paraId="5E53021B" w14:textId="77777777" w:rsidR="00C33561" w:rsidRPr="00F15058" w:rsidRDefault="00C33561" w:rsidP="00C33561">
      <w:pPr>
        <w:rPr>
          <w:rFonts w:ascii="Arial" w:hAnsi="Arial"/>
        </w:rPr>
      </w:pPr>
    </w:p>
    <w:p w14:paraId="3184A891" w14:textId="77777777" w:rsidR="00C33561" w:rsidRPr="00F15058" w:rsidRDefault="00C33561" w:rsidP="00C33561">
      <w:pPr>
        <w:rPr>
          <w:rFonts w:ascii="Arial" w:hAnsi="Arial"/>
        </w:rPr>
      </w:pPr>
    </w:p>
    <w:p w14:paraId="49438596" w14:textId="77777777" w:rsidR="00C33561" w:rsidRPr="00F15058" w:rsidRDefault="00C33561" w:rsidP="00C33561">
      <w:pPr>
        <w:rPr>
          <w:rFonts w:ascii="Arial" w:hAnsi="Arial"/>
        </w:rPr>
      </w:pPr>
    </w:p>
    <w:p w14:paraId="3E68AD33" w14:textId="77777777" w:rsidR="00C33561" w:rsidRPr="00F15058" w:rsidRDefault="00C33561" w:rsidP="00C33561">
      <w:pPr>
        <w:rPr>
          <w:rFonts w:ascii="Arial" w:hAnsi="Arial"/>
        </w:rPr>
      </w:pPr>
    </w:p>
    <w:p w14:paraId="29A3A2D3" w14:textId="77777777" w:rsidR="00C33561" w:rsidRPr="00F15058" w:rsidRDefault="00C33561" w:rsidP="00C33561">
      <w:pPr>
        <w:rPr>
          <w:rFonts w:ascii="Arial" w:hAnsi="Arial"/>
        </w:rPr>
      </w:pPr>
      <w:r w:rsidRPr="00F15058">
        <w:rPr>
          <w:rFonts w:ascii="Arial" w:hAnsi="Arial"/>
        </w:rPr>
        <w:tab/>
        <w:t>(c)</w:t>
      </w:r>
      <w:r w:rsidRPr="00F15058">
        <w:rPr>
          <w:rFonts w:ascii="Arial" w:hAnsi="Arial"/>
        </w:rPr>
        <w:tab/>
        <w:t>A  room with a small gas heater at floor level.</w:t>
      </w:r>
    </w:p>
    <w:p w14:paraId="565A8C21" w14:textId="77777777" w:rsidR="00C33561" w:rsidRPr="00F15058" w:rsidRDefault="00C33561" w:rsidP="00C33561">
      <w:pPr>
        <w:rPr>
          <w:rFonts w:ascii="Arial" w:hAnsi="Arial"/>
        </w:rPr>
      </w:pPr>
    </w:p>
    <w:p w14:paraId="6ABEC38C" w14:textId="77777777" w:rsidR="00C33561" w:rsidRPr="00F15058" w:rsidRDefault="00C33561" w:rsidP="00C33561">
      <w:pPr>
        <w:rPr>
          <w:rFonts w:ascii="Arial" w:hAnsi="Arial"/>
        </w:rPr>
      </w:pPr>
    </w:p>
    <w:p w14:paraId="3360D1D7" w14:textId="77777777" w:rsidR="00C33561" w:rsidRPr="00F15058" w:rsidRDefault="00C33561" w:rsidP="00C33561">
      <w:pPr>
        <w:rPr>
          <w:rFonts w:ascii="Arial" w:hAnsi="Arial"/>
        </w:rPr>
      </w:pPr>
    </w:p>
    <w:p w14:paraId="245EE1E0" w14:textId="77777777" w:rsidR="00C33561" w:rsidRPr="00F15058" w:rsidRDefault="00C33561" w:rsidP="00C33561">
      <w:pPr>
        <w:rPr>
          <w:rFonts w:ascii="Arial" w:hAnsi="Arial"/>
        </w:rPr>
      </w:pPr>
    </w:p>
    <w:p w14:paraId="670C0DC3" w14:textId="77777777" w:rsidR="00C33561" w:rsidRPr="00F15058" w:rsidRDefault="00C33561" w:rsidP="00C33561">
      <w:pPr>
        <w:rPr>
          <w:rFonts w:ascii="Arial" w:hAnsi="Arial"/>
        </w:rPr>
      </w:pPr>
    </w:p>
    <w:p w14:paraId="5478E54E" w14:textId="77777777" w:rsidR="00C33561" w:rsidRPr="00F15058" w:rsidRDefault="00C33561" w:rsidP="00C33561">
      <w:pPr>
        <w:rPr>
          <w:rFonts w:ascii="Arial" w:hAnsi="Arial"/>
        </w:rPr>
      </w:pPr>
    </w:p>
    <w:p w14:paraId="3D01B7A7" w14:textId="77777777" w:rsidR="00C33561" w:rsidRPr="00F15058" w:rsidRDefault="00C33561" w:rsidP="00C33561">
      <w:pPr>
        <w:rPr>
          <w:rFonts w:ascii="Arial" w:hAnsi="Arial"/>
        </w:rPr>
      </w:pPr>
    </w:p>
    <w:p w14:paraId="05EF651A" w14:textId="77777777" w:rsidR="00C33561" w:rsidRPr="00F15058" w:rsidRDefault="00C33561" w:rsidP="00C33561">
      <w:pPr>
        <w:rPr>
          <w:rFonts w:ascii="Arial" w:hAnsi="Arial"/>
        </w:rPr>
      </w:pPr>
    </w:p>
    <w:p w14:paraId="4C064B58" w14:textId="77777777" w:rsidR="00C33561" w:rsidRPr="00F15058" w:rsidRDefault="00C33561" w:rsidP="00C33561">
      <w:pPr>
        <w:rPr>
          <w:rFonts w:ascii="Arial" w:hAnsi="Arial"/>
        </w:rPr>
      </w:pPr>
    </w:p>
    <w:p w14:paraId="05AA4DC6" w14:textId="77777777" w:rsidR="00C33561" w:rsidRPr="00F15058" w:rsidRDefault="00C33561" w:rsidP="00C33561">
      <w:pPr>
        <w:rPr>
          <w:rFonts w:ascii="Arial" w:hAnsi="Arial"/>
        </w:rPr>
      </w:pPr>
    </w:p>
    <w:p w14:paraId="71766597" w14:textId="151EC191" w:rsidR="00C33561" w:rsidRPr="00F15058" w:rsidRDefault="003A0AA4" w:rsidP="00C33561">
      <w:pPr>
        <w:rPr>
          <w:rFonts w:ascii="Arial" w:hAnsi="Arial"/>
        </w:rPr>
      </w:pPr>
      <w:r w:rsidRPr="00F15058">
        <w:rPr>
          <w:rFonts w:ascii="Arial" w:hAnsi="Arial"/>
        </w:rPr>
        <w:t>8</w:t>
      </w:r>
      <w:r w:rsidR="00C33561" w:rsidRPr="00F15058">
        <w:rPr>
          <w:rFonts w:ascii="Arial" w:hAnsi="Arial"/>
        </w:rPr>
        <w:t>.</w:t>
      </w:r>
      <w:r w:rsidR="00C33561" w:rsidRPr="00F15058">
        <w:rPr>
          <w:rFonts w:ascii="Arial" w:hAnsi="Arial"/>
        </w:rPr>
        <w:tab/>
      </w:r>
      <w:r w:rsidR="00C33561" w:rsidRPr="00F15058">
        <w:rPr>
          <w:rFonts w:ascii="Arial" w:hAnsi="Arial"/>
          <w:b/>
          <w:i/>
        </w:rPr>
        <w:t>Metals</w:t>
      </w:r>
      <w:r w:rsidR="00C33561" w:rsidRPr="00F15058">
        <w:rPr>
          <w:rFonts w:ascii="Arial" w:hAnsi="Arial"/>
        </w:rPr>
        <w:t xml:space="preserve"> have a very high thermal conductivity</w:t>
      </w:r>
      <w:r w:rsidRPr="00F15058">
        <w:rPr>
          <w:rFonts w:ascii="Arial" w:hAnsi="Arial"/>
        </w:rPr>
        <w:t xml:space="preserve"> (</w:t>
      </w:r>
      <w:r w:rsidRPr="00F15058">
        <w:rPr>
          <w:rFonts w:ascii="Arial" w:hAnsi="Arial"/>
          <w:i/>
          <w:u w:val="single"/>
        </w:rPr>
        <w:t>able to transfer heat quickly</w:t>
      </w:r>
      <w:r w:rsidRPr="00F15058">
        <w:rPr>
          <w:rFonts w:ascii="Arial" w:hAnsi="Arial"/>
        </w:rPr>
        <w:t>)</w:t>
      </w:r>
      <w:r w:rsidR="00C33561" w:rsidRPr="00F15058">
        <w:rPr>
          <w:rFonts w:ascii="Arial" w:hAnsi="Arial"/>
        </w:rPr>
        <w:t xml:space="preserve"> while </w:t>
      </w:r>
      <w:r w:rsidRPr="00F15058">
        <w:rPr>
          <w:rFonts w:ascii="Arial" w:hAnsi="Arial"/>
        </w:rPr>
        <w:tab/>
      </w:r>
      <w:r w:rsidR="00C33561" w:rsidRPr="00F15058">
        <w:rPr>
          <w:rFonts w:ascii="Arial" w:hAnsi="Arial"/>
          <w:b/>
          <w:i/>
        </w:rPr>
        <w:t>gases</w:t>
      </w:r>
      <w:r w:rsidR="00C33561" w:rsidRPr="00F15058">
        <w:rPr>
          <w:rFonts w:ascii="Arial" w:hAnsi="Arial"/>
        </w:rPr>
        <w:t xml:space="preserve"> are very low.  Explain this difference.</w:t>
      </w:r>
    </w:p>
    <w:p w14:paraId="662448B1" w14:textId="77777777" w:rsidR="00C33561" w:rsidRPr="00F15058" w:rsidRDefault="00C33561" w:rsidP="00C33561">
      <w:pPr>
        <w:rPr>
          <w:rFonts w:ascii="Arial" w:hAnsi="Arial"/>
        </w:rPr>
      </w:pPr>
    </w:p>
    <w:p w14:paraId="57F48FCC" w14:textId="77777777" w:rsidR="003A0AA4" w:rsidRPr="00F15058" w:rsidRDefault="003A0AA4" w:rsidP="00C33561">
      <w:pPr>
        <w:rPr>
          <w:rFonts w:ascii="Arial" w:hAnsi="Arial"/>
        </w:rPr>
      </w:pPr>
    </w:p>
    <w:p w14:paraId="5C3D60D2" w14:textId="77777777" w:rsidR="003A0AA4" w:rsidRPr="00F15058" w:rsidRDefault="003A0AA4" w:rsidP="00C33561">
      <w:pPr>
        <w:rPr>
          <w:rFonts w:ascii="Arial" w:hAnsi="Arial"/>
        </w:rPr>
      </w:pPr>
    </w:p>
    <w:p w14:paraId="39B83EB7" w14:textId="77777777" w:rsidR="003A0AA4" w:rsidRPr="00F15058" w:rsidRDefault="003A0AA4" w:rsidP="00C33561">
      <w:pPr>
        <w:rPr>
          <w:rFonts w:ascii="Arial" w:hAnsi="Arial"/>
        </w:rPr>
      </w:pPr>
    </w:p>
    <w:p w14:paraId="6C4AD7EE" w14:textId="77777777" w:rsidR="003A0AA4" w:rsidRPr="00F15058" w:rsidRDefault="003A0AA4" w:rsidP="00C33561">
      <w:pPr>
        <w:rPr>
          <w:rFonts w:ascii="Arial" w:hAnsi="Arial"/>
        </w:rPr>
      </w:pPr>
    </w:p>
    <w:p w14:paraId="0E4AC36B" w14:textId="77777777" w:rsidR="003A0AA4" w:rsidRPr="00F15058" w:rsidRDefault="003A0AA4" w:rsidP="00C33561">
      <w:pPr>
        <w:rPr>
          <w:rFonts w:ascii="Arial" w:hAnsi="Arial"/>
        </w:rPr>
      </w:pPr>
    </w:p>
    <w:p w14:paraId="6537A062" w14:textId="77777777" w:rsidR="003A0AA4" w:rsidRPr="00F15058" w:rsidRDefault="003A0AA4" w:rsidP="00C33561">
      <w:pPr>
        <w:rPr>
          <w:rFonts w:ascii="Arial" w:hAnsi="Arial"/>
        </w:rPr>
      </w:pPr>
    </w:p>
    <w:p w14:paraId="2210B881" w14:textId="77777777" w:rsidR="003A0AA4" w:rsidRPr="00F15058" w:rsidRDefault="003A0AA4" w:rsidP="00C33561">
      <w:pPr>
        <w:rPr>
          <w:rFonts w:ascii="Arial" w:hAnsi="Arial"/>
        </w:rPr>
      </w:pPr>
    </w:p>
    <w:p w14:paraId="7682EBBA" w14:textId="77777777" w:rsidR="003A0AA4" w:rsidRPr="00F15058" w:rsidRDefault="003A0AA4" w:rsidP="00C33561">
      <w:pPr>
        <w:rPr>
          <w:rFonts w:ascii="Arial" w:hAnsi="Arial"/>
        </w:rPr>
      </w:pPr>
    </w:p>
    <w:p w14:paraId="179A279F" w14:textId="77777777" w:rsidR="003A0AA4" w:rsidRPr="00F15058" w:rsidRDefault="003A0AA4" w:rsidP="00C33561">
      <w:pPr>
        <w:rPr>
          <w:rFonts w:ascii="Arial" w:hAnsi="Arial"/>
        </w:rPr>
      </w:pPr>
    </w:p>
    <w:p w14:paraId="19058B70" w14:textId="17A866F6" w:rsidR="00C33561" w:rsidRPr="00F15058" w:rsidRDefault="003A0AA4" w:rsidP="00C33561">
      <w:pPr>
        <w:rPr>
          <w:rFonts w:ascii="Arial" w:hAnsi="Arial"/>
        </w:rPr>
      </w:pPr>
      <w:r w:rsidRPr="00F15058">
        <w:rPr>
          <w:rFonts w:ascii="Arial" w:hAnsi="Arial"/>
        </w:rPr>
        <w:t>9</w:t>
      </w:r>
      <w:r w:rsidR="00C33561" w:rsidRPr="00F15058">
        <w:rPr>
          <w:rFonts w:ascii="Arial" w:hAnsi="Arial"/>
        </w:rPr>
        <w:t>.</w:t>
      </w:r>
      <w:r w:rsidR="00C33561" w:rsidRPr="00F15058">
        <w:rPr>
          <w:rFonts w:ascii="Arial" w:hAnsi="Arial"/>
        </w:rPr>
        <w:tab/>
        <w:t xml:space="preserve">Some very expensive cookware has copper bottoms on all the pots and pans.  </w:t>
      </w:r>
      <w:r w:rsidRPr="00F15058">
        <w:rPr>
          <w:rFonts w:ascii="Arial" w:hAnsi="Arial"/>
        </w:rPr>
        <w:tab/>
        <w:t xml:space="preserve">Suggest a reason for </w:t>
      </w:r>
      <w:r w:rsidR="00C33561" w:rsidRPr="00F15058">
        <w:rPr>
          <w:rFonts w:ascii="Arial" w:hAnsi="Arial"/>
        </w:rPr>
        <w:t>this.</w:t>
      </w:r>
    </w:p>
    <w:p w14:paraId="04C31910" w14:textId="77777777" w:rsidR="00C33561" w:rsidRPr="00F15058" w:rsidRDefault="00C33561" w:rsidP="00C33561">
      <w:pPr>
        <w:rPr>
          <w:rFonts w:ascii="Arial" w:hAnsi="Arial"/>
        </w:rPr>
      </w:pPr>
    </w:p>
    <w:p w14:paraId="583434B8" w14:textId="77777777" w:rsidR="003A0AA4" w:rsidRPr="00F15058" w:rsidRDefault="003A0AA4">
      <w:pPr>
        <w:rPr>
          <w:rFonts w:ascii="Arial" w:hAnsi="Arial"/>
        </w:rPr>
      </w:pPr>
      <w:r w:rsidRPr="00F15058">
        <w:rPr>
          <w:rFonts w:ascii="Arial" w:hAnsi="Arial"/>
        </w:rPr>
        <w:br w:type="page"/>
      </w:r>
    </w:p>
    <w:p w14:paraId="4BA53854" w14:textId="0B584B48" w:rsidR="00C33561" w:rsidRPr="00F15058" w:rsidRDefault="003A0AA4" w:rsidP="00C33561">
      <w:pPr>
        <w:rPr>
          <w:rFonts w:ascii="Arial" w:hAnsi="Arial"/>
        </w:rPr>
      </w:pPr>
      <w:r w:rsidRPr="00F15058">
        <w:rPr>
          <w:rFonts w:ascii="Arial" w:hAnsi="Arial"/>
        </w:rPr>
        <w:t>10</w:t>
      </w:r>
      <w:r w:rsidR="00C33561" w:rsidRPr="00F15058">
        <w:rPr>
          <w:rFonts w:ascii="Arial" w:hAnsi="Arial"/>
        </w:rPr>
        <w:t>.</w:t>
      </w:r>
      <w:r w:rsidR="00C33561" w:rsidRPr="00F15058">
        <w:rPr>
          <w:rFonts w:ascii="Arial" w:hAnsi="Arial"/>
        </w:rPr>
        <w:tab/>
        <w:t xml:space="preserve">Sports people who injure themselves are advised to put ice or a cold pack </w:t>
      </w:r>
      <w:r w:rsidRPr="00F15058">
        <w:rPr>
          <w:rFonts w:ascii="Arial" w:hAnsi="Arial"/>
        </w:rPr>
        <w:tab/>
        <w:t xml:space="preserve">immediately on the injury </w:t>
      </w:r>
      <w:r w:rsidR="00C33561" w:rsidRPr="00F15058">
        <w:rPr>
          <w:rFonts w:ascii="Arial" w:hAnsi="Arial"/>
        </w:rPr>
        <w:t xml:space="preserve">to limit any internal bleeding.  Why does the ice feel cold on </w:t>
      </w:r>
      <w:r w:rsidRPr="00F15058">
        <w:rPr>
          <w:rFonts w:ascii="Arial" w:hAnsi="Arial"/>
        </w:rPr>
        <w:tab/>
      </w:r>
      <w:r w:rsidR="00C33561" w:rsidRPr="00F15058">
        <w:rPr>
          <w:rFonts w:ascii="Arial" w:hAnsi="Arial"/>
        </w:rPr>
        <w:t>the skin?</w:t>
      </w:r>
    </w:p>
    <w:p w14:paraId="554CCA0B" w14:textId="77777777" w:rsidR="003A0AA4" w:rsidRPr="00F15058" w:rsidRDefault="003A0AA4" w:rsidP="00C33561">
      <w:pPr>
        <w:rPr>
          <w:rFonts w:ascii="Arial" w:hAnsi="Arial"/>
        </w:rPr>
      </w:pPr>
    </w:p>
    <w:p w14:paraId="7DEFED5F" w14:textId="77777777" w:rsidR="003A0AA4" w:rsidRPr="00F15058" w:rsidRDefault="003A0AA4" w:rsidP="00C33561">
      <w:pPr>
        <w:rPr>
          <w:rFonts w:ascii="Arial" w:hAnsi="Arial"/>
        </w:rPr>
      </w:pPr>
    </w:p>
    <w:p w14:paraId="78724C7F" w14:textId="77777777" w:rsidR="003A0AA4" w:rsidRPr="00F15058" w:rsidRDefault="003A0AA4" w:rsidP="00C33561">
      <w:pPr>
        <w:rPr>
          <w:rFonts w:ascii="Arial" w:hAnsi="Arial"/>
        </w:rPr>
      </w:pPr>
    </w:p>
    <w:p w14:paraId="53ED8F0F" w14:textId="77777777" w:rsidR="003A0AA4" w:rsidRPr="00F15058" w:rsidRDefault="003A0AA4" w:rsidP="00C33561">
      <w:pPr>
        <w:rPr>
          <w:rFonts w:ascii="Arial" w:hAnsi="Arial"/>
        </w:rPr>
      </w:pPr>
    </w:p>
    <w:p w14:paraId="5B961414" w14:textId="77777777" w:rsidR="003A0AA4" w:rsidRPr="00F15058" w:rsidRDefault="003A0AA4" w:rsidP="00C33561">
      <w:pPr>
        <w:rPr>
          <w:rFonts w:ascii="Arial" w:hAnsi="Arial"/>
        </w:rPr>
      </w:pPr>
    </w:p>
    <w:p w14:paraId="278D371B" w14:textId="77777777" w:rsidR="003A0AA4" w:rsidRPr="00F15058" w:rsidRDefault="003A0AA4" w:rsidP="00C33561">
      <w:pPr>
        <w:rPr>
          <w:rFonts w:ascii="Arial" w:hAnsi="Arial"/>
        </w:rPr>
      </w:pPr>
    </w:p>
    <w:p w14:paraId="6F87D99A" w14:textId="77777777" w:rsidR="003A0AA4" w:rsidRPr="00F15058" w:rsidRDefault="003A0AA4" w:rsidP="00C33561">
      <w:pPr>
        <w:rPr>
          <w:rFonts w:ascii="Arial" w:hAnsi="Arial"/>
        </w:rPr>
      </w:pPr>
    </w:p>
    <w:p w14:paraId="49B3DE22" w14:textId="77777777" w:rsidR="003A0AA4" w:rsidRPr="00F15058" w:rsidRDefault="003A0AA4" w:rsidP="00C33561">
      <w:pPr>
        <w:rPr>
          <w:rFonts w:ascii="Arial" w:hAnsi="Arial"/>
        </w:rPr>
      </w:pPr>
    </w:p>
    <w:p w14:paraId="145D9B7E" w14:textId="77777777" w:rsidR="003A0AA4" w:rsidRPr="00F15058" w:rsidRDefault="003A0AA4" w:rsidP="00C33561">
      <w:pPr>
        <w:rPr>
          <w:rFonts w:ascii="Arial" w:hAnsi="Arial"/>
        </w:rPr>
      </w:pPr>
    </w:p>
    <w:p w14:paraId="1C6ECD3A" w14:textId="77777777" w:rsidR="00C33561" w:rsidRPr="00F15058" w:rsidRDefault="00C33561" w:rsidP="00C33561">
      <w:pPr>
        <w:rPr>
          <w:rFonts w:ascii="Arial" w:hAnsi="Arial"/>
        </w:rPr>
      </w:pPr>
    </w:p>
    <w:p w14:paraId="61C3F453" w14:textId="3D515258" w:rsidR="00C33561" w:rsidRPr="00F15058" w:rsidRDefault="003A0AA4" w:rsidP="00C33561">
      <w:pPr>
        <w:rPr>
          <w:rFonts w:ascii="Arial" w:hAnsi="Arial"/>
        </w:rPr>
      </w:pPr>
      <w:r w:rsidRPr="00F15058">
        <w:rPr>
          <w:rFonts w:ascii="Arial" w:hAnsi="Arial"/>
        </w:rPr>
        <w:t>11</w:t>
      </w:r>
      <w:r w:rsidR="00C33561" w:rsidRPr="00F15058">
        <w:rPr>
          <w:rFonts w:ascii="Arial" w:hAnsi="Arial"/>
        </w:rPr>
        <w:t>.</w:t>
      </w:r>
      <w:r w:rsidR="00C33561" w:rsidRPr="00F15058">
        <w:rPr>
          <w:rFonts w:ascii="Arial" w:hAnsi="Arial"/>
        </w:rPr>
        <w:tab/>
        <w:t xml:space="preserve">Radiators on cars, trucks and other engines are </w:t>
      </w:r>
      <w:r w:rsidR="00C33561" w:rsidRPr="00F15058">
        <w:rPr>
          <w:rFonts w:ascii="Arial" w:hAnsi="Arial"/>
          <w:i/>
          <w:u w:val="single"/>
        </w:rPr>
        <w:t>painted black</w:t>
      </w:r>
      <w:r w:rsidR="00C33561" w:rsidRPr="00F15058">
        <w:rPr>
          <w:rFonts w:ascii="Arial" w:hAnsi="Arial"/>
        </w:rPr>
        <w:t xml:space="preserve"> and have </w:t>
      </w:r>
      <w:r w:rsidR="00C33561" w:rsidRPr="00F15058">
        <w:rPr>
          <w:rFonts w:ascii="Arial" w:hAnsi="Arial"/>
          <w:i/>
          <w:u w:val="single"/>
        </w:rPr>
        <w:t xml:space="preserve">lots of very </w:t>
      </w:r>
      <w:r w:rsidRPr="00F15058">
        <w:rPr>
          <w:rFonts w:ascii="Arial" w:hAnsi="Arial"/>
          <w:i/>
        </w:rPr>
        <w:tab/>
      </w:r>
      <w:r w:rsidRPr="00F15058">
        <w:rPr>
          <w:rFonts w:ascii="Arial" w:hAnsi="Arial"/>
          <w:i/>
          <w:u w:val="single"/>
        </w:rPr>
        <w:t>fine "fins"</w:t>
      </w:r>
      <w:r w:rsidRPr="00F15058">
        <w:rPr>
          <w:rFonts w:ascii="Arial" w:hAnsi="Arial"/>
        </w:rPr>
        <w:t xml:space="preserve"> which </w:t>
      </w:r>
      <w:r w:rsidR="00C33561" w:rsidRPr="00F15058">
        <w:rPr>
          <w:rFonts w:ascii="Arial" w:hAnsi="Arial"/>
        </w:rPr>
        <w:t xml:space="preserve">allow the air to pass through.  How do these two features make the </w:t>
      </w:r>
      <w:r w:rsidRPr="00F15058">
        <w:rPr>
          <w:rFonts w:ascii="Arial" w:hAnsi="Arial"/>
        </w:rPr>
        <w:tab/>
        <w:t xml:space="preserve">radiator an efficient cooling </w:t>
      </w:r>
      <w:r w:rsidR="00C33561" w:rsidRPr="00F15058">
        <w:rPr>
          <w:rFonts w:ascii="Arial" w:hAnsi="Arial"/>
        </w:rPr>
        <w:t xml:space="preserve">device for the water carrying heat away from the engine?   </w:t>
      </w:r>
    </w:p>
    <w:p w14:paraId="3580EE38" w14:textId="77777777" w:rsidR="00C33561" w:rsidRPr="00F15058" w:rsidRDefault="00C33561" w:rsidP="00C33561">
      <w:pPr>
        <w:rPr>
          <w:rFonts w:ascii="Arial" w:hAnsi="Arial"/>
        </w:rPr>
      </w:pPr>
    </w:p>
    <w:p w14:paraId="73D0E184" w14:textId="108AA6C5" w:rsidR="003A0AA4" w:rsidRPr="00F15058" w:rsidRDefault="003A0AA4" w:rsidP="00C33561">
      <w:pPr>
        <w:rPr>
          <w:rFonts w:ascii="Arial" w:hAnsi="Arial"/>
        </w:rPr>
      </w:pPr>
      <w:r w:rsidRPr="00F15058">
        <w:rPr>
          <w:rFonts w:ascii="Arial" w:hAnsi="Arial"/>
        </w:rPr>
        <w:tab/>
        <w:t>•</w:t>
      </w:r>
    </w:p>
    <w:p w14:paraId="2F688635" w14:textId="77777777" w:rsidR="003A0AA4" w:rsidRPr="00F15058" w:rsidRDefault="003A0AA4" w:rsidP="00C33561">
      <w:pPr>
        <w:rPr>
          <w:rFonts w:ascii="Arial" w:hAnsi="Arial"/>
        </w:rPr>
      </w:pPr>
    </w:p>
    <w:p w14:paraId="57F15F77" w14:textId="77777777" w:rsidR="003A0AA4" w:rsidRPr="00F15058" w:rsidRDefault="003A0AA4" w:rsidP="00C33561">
      <w:pPr>
        <w:rPr>
          <w:rFonts w:ascii="Arial" w:hAnsi="Arial"/>
        </w:rPr>
      </w:pPr>
    </w:p>
    <w:p w14:paraId="61E84B9E" w14:textId="77777777" w:rsidR="003A0AA4" w:rsidRPr="00F15058" w:rsidRDefault="003A0AA4" w:rsidP="00C33561">
      <w:pPr>
        <w:rPr>
          <w:rFonts w:ascii="Arial" w:hAnsi="Arial"/>
        </w:rPr>
      </w:pPr>
    </w:p>
    <w:p w14:paraId="3B5433B9" w14:textId="77777777" w:rsidR="003A0AA4" w:rsidRPr="00F15058" w:rsidRDefault="003A0AA4" w:rsidP="00C33561">
      <w:pPr>
        <w:rPr>
          <w:rFonts w:ascii="Arial" w:hAnsi="Arial"/>
        </w:rPr>
      </w:pPr>
    </w:p>
    <w:p w14:paraId="322C80AD" w14:textId="77777777" w:rsidR="003A0AA4" w:rsidRPr="00F15058" w:rsidRDefault="003A0AA4" w:rsidP="00C33561">
      <w:pPr>
        <w:rPr>
          <w:rFonts w:ascii="Arial" w:hAnsi="Arial"/>
        </w:rPr>
      </w:pPr>
    </w:p>
    <w:p w14:paraId="70512DA8" w14:textId="75518ACD" w:rsidR="003A0AA4" w:rsidRPr="00F15058" w:rsidRDefault="003A0AA4" w:rsidP="00C33561">
      <w:pPr>
        <w:rPr>
          <w:rFonts w:ascii="Arial" w:hAnsi="Arial"/>
        </w:rPr>
      </w:pPr>
      <w:r w:rsidRPr="00F15058">
        <w:rPr>
          <w:rFonts w:ascii="Arial" w:hAnsi="Arial"/>
        </w:rPr>
        <w:tab/>
        <w:t>•</w:t>
      </w:r>
    </w:p>
    <w:p w14:paraId="28511B19" w14:textId="77777777" w:rsidR="003A0AA4" w:rsidRPr="00F15058" w:rsidRDefault="003A0AA4" w:rsidP="00C33561">
      <w:pPr>
        <w:rPr>
          <w:rFonts w:ascii="Arial" w:hAnsi="Arial"/>
        </w:rPr>
      </w:pPr>
    </w:p>
    <w:p w14:paraId="4A894E38" w14:textId="77777777" w:rsidR="003A0AA4" w:rsidRPr="00F15058" w:rsidRDefault="003A0AA4" w:rsidP="00C33561">
      <w:pPr>
        <w:rPr>
          <w:rFonts w:ascii="Arial" w:hAnsi="Arial"/>
        </w:rPr>
      </w:pPr>
    </w:p>
    <w:p w14:paraId="5446D594" w14:textId="77777777" w:rsidR="003A0AA4" w:rsidRPr="00F15058" w:rsidRDefault="003A0AA4" w:rsidP="00C33561">
      <w:pPr>
        <w:rPr>
          <w:rFonts w:ascii="Arial" w:hAnsi="Arial"/>
        </w:rPr>
      </w:pPr>
    </w:p>
    <w:p w14:paraId="3C7C7964" w14:textId="77777777" w:rsidR="003A0AA4" w:rsidRPr="00F15058" w:rsidRDefault="003A0AA4" w:rsidP="00C33561">
      <w:pPr>
        <w:rPr>
          <w:rFonts w:ascii="Arial" w:hAnsi="Arial"/>
        </w:rPr>
      </w:pPr>
    </w:p>
    <w:p w14:paraId="0E49B704" w14:textId="77777777" w:rsidR="003A0AA4" w:rsidRPr="00F15058" w:rsidRDefault="003A0AA4" w:rsidP="00C33561">
      <w:pPr>
        <w:rPr>
          <w:rFonts w:ascii="Arial" w:hAnsi="Arial"/>
        </w:rPr>
      </w:pPr>
    </w:p>
    <w:p w14:paraId="3CFEC515" w14:textId="77777777" w:rsidR="003A0AA4" w:rsidRPr="00F15058" w:rsidRDefault="003A0AA4" w:rsidP="00C33561">
      <w:pPr>
        <w:rPr>
          <w:rFonts w:ascii="Arial" w:hAnsi="Arial"/>
        </w:rPr>
      </w:pPr>
    </w:p>
    <w:p w14:paraId="14DB8C0D" w14:textId="77777777" w:rsidR="003A0AA4" w:rsidRPr="00F15058" w:rsidRDefault="003A0AA4" w:rsidP="00C33561">
      <w:pPr>
        <w:rPr>
          <w:rFonts w:ascii="Arial" w:hAnsi="Arial"/>
        </w:rPr>
      </w:pPr>
    </w:p>
    <w:p w14:paraId="459884E5" w14:textId="77777777" w:rsidR="003A0AA4" w:rsidRPr="00F15058" w:rsidRDefault="003A0AA4" w:rsidP="00C33561">
      <w:pPr>
        <w:rPr>
          <w:rFonts w:ascii="Arial" w:hAnsi="Arial"/>
        </w:rPr>
      </w:pPr>
    </w:p>
    <w:p w14:paraId="2E3F9A8F" w14:textId="02A3E5E6" w:rsidR="00C33561" w:rsidRPr="00F15058" w:rsidRDefault="003A0AA4" w:rsidP="00C33561">
      <w:pPr>
        <w:rPr>
          <w:rFonts w:ascii="Arial" w:hAnsi="Arial"/>
        </w:rPr>
      </w:pPr>
      <w:r w:rsidRPr="00F15058">
        <w:rPr>
          <w:rFonts w:ascii="Arial" w:hAnsi="Arial"/>
        </w:rPr>
        <w:t>12</w:t>
      </w:r>
      <w:r w:rsidR="00C33561" w:rsidRPr="00F15058">
        <w:rPr>
          <w:rFonts w:ascii="Arial" w:hAnsi="Arial"/>
        </w:rPr>
        <w:t>.</w:t>
      </w:r>
      <w:r w:rsidR="00C33561" w:rsidRPr="00F15058">
        <w:rPr>
          <w:rFonts w:ascii="Arial" w:hAnsi="Arial"/>
        </w:rPr>
        <w:tab/>
        <w:t xml:space="preserve">Draw a simple labelled diagram to explain how a </w:t>
      </w:r>
      <w:r w:rsidR="00C33561" w:rsidRPr="00F15058">
        <w:rPr>
          <w:rFonts w:ascii="Arial" w:hAnsi="Arial"/>
          <w:b/>
          <w:i/>
        </w:rPr>
        <w:t>sea breeze</w:t>
      </w:r>
      <w:r w:rsidR="00C33561" w:rsidRPr="00F15058">
        <w:rPr>
          <w:rFonts w:ascii="Arial" w:hAnsi="Arial"/>
        </w:rPr>
        <w:t xml:space="preserve"> occurs during the </w:t>
      </w:r>
      <w:r w:rsidRPr="00F15058">
        <w:rPr>
          <w:rFonts w:ascii="Arial" w:hAnsi="Arial"/>
        </w:rPr>
        <w:tab/>
      </w:r>
      <w:r w:rsidR="00C33561" w:rsidRPr="00F15058">
        <w:rPr>
          <w:rFonts w:ascii="Arial" w:hAnsi="Arial"/>
        </w:rPr>
        <w:t xml:space="preserve">summer. </w:t>
      </w:r>
    </w:p>
    <w:p w14:paraId="59192CF9" w14:textId="77777777" w:rsidR="00C33561" w:rsidRPr="00F15058" w:rsidRDefault="00C33561" w:rsidP="00C33561">
      <w:pPr>
        <w:rPr>
          <w:rFonts w:ascii="Arial" w:hAnsi="Arial"/>
        </w:rPr>
      </w:pPr>
    </w:p>
    <w:p w14:paraId="64B7689E" w14:textId="77777777" w:rsidR="003A0AA4" w:rsidRPr="00F15058" w:rsidRDefault="003A0AA4" w:rsidP="00C33561">
      <w:pPr>
        <w:rPr>
          <w:rFonts w:ascii="Arial" w:hAnsi="Arial"/>
        </w:rPr>
      </w:pPr>
    </w:p>
    <w:p w14:paraId="6B355ADA" w14:textId="77777777" w:rsidR="003A0AA4" w:rsidRPr="00F15058" w:rsidRDefault="003A0AA4" w:rsidP="00C33561">
      <w:pPr>
        <w:rPr>
          <w:rFonts w:ascii="Arial" w:hAnsi="Arial"/>
        </w:rPr>
      </w:pPr>
    </w:p>
    <w:p w14:paraId="78EB4BC9" w14:textId="77777777" w:rsidR="003A0AA4" w:rsidRPr="00F15058" w:rsidRDefault="003A0AA4" w:rsidP="00C33561">
      <w:pPr>
        <w:rPr>
          <w:rFonts w:ascii="Arial" w:hAnsi="Arial"/>
        </w:rPr>
      </w:pPr>
    </w:p>
    <w:p w14:paraId="75C7621D" w14:textId="77777777" w:rsidR="003A0AA4" w:rsidRPr="00F15058" w:rsidRDefault="003A0AA4" w:rsidP="00C33561">
      <w:pPr>
        <w:rPr>
          <w:rFonts w:ascii="Arial" w:hAnsi="Arial"/>
        </w:rPr>
      </w:pPr>
    </w:p>
    <w:p w14:paraId="7D0BFBBA" w14:textId="77777777" w:rsidR="003A0AA4" w:rsidRPr="00F15058" w:rsidRDefault="003A0AA4" w:rsidP="00C33561">
      <w:pPr>
        <w:rPr>
          <w:rFonts w:ascii="Arial" w:hAnsi="Arial"/>
        </w:rPr>
      </w:pPr>
    </w:p>
    <w:p w14:paraId="4FC4FEE3" w14:textId="77777777" w:rsidR="003A0AA4" w:rsidRPr="00F15058" w:rsidRDefault="003A0AA4" w:rsidP="00C33561">
      <w:pPr>
        <w:rPr>
          <w:rFonts w:ascii="Arial" w:hAnsi="Arial"/>
        </w:rPr>
      </w:pPr>
    </w:p>
    <w:p w14:paraId="04E28364" w14:textId="77777777" w:rsidR="003A0AA4" w:rsidRPr="00F15058" w:rsidRDefault="003A0AA4">
      <w:pPr>
        <w:rPr>
          <w:rFonts w:ascii="Arial" w:hAnsi="Arial"/>
        </w:rPr>
      </w:pPr>
      <w:r w:rsidRPr="00F15058">
        <w:rPr>
          <w:rFonts w:ascii="Arial" w:hAnsi="Arial"/>
        </w:rPr>
        <w:br w:type="page"/>
      </w:r>
    </w:p>
    <w:p w14:paraId="35DF422C" w14:textId="3EE01B2B" w:rsidR="00C33561" w:rsidRPr="00F15058" w:rsidRDefault="003A0AA4" w:rsidP="00C33561">
      <w:pPr>
        <w:rPr>
          <w:rFonts w:ascii="Arial" w:hAnsi="Arial"/>
        </w:rPr>
      </w:pPr>
      <w:r w:rsidRPr="00F15058">
        <w:rPr>
          <w:rFonts w:ascii="Arial" w:hAnsi="Arial"/>
        </w:rPr>
        <w:t>13</w:t>
      </w:r>
      <w:r w:rsidR="00C33561" w:rsidRPr="00F15058">
        <w:rPr>
          <w:rFonts w:ascii="Arial" w:hAnsi="Arial"/>
        </w:rPr>
        <w:t>.</w:t>
      </w:r>
      <w:r w:rsidR="00C33561" w:rsidRPr="00F15058">
        <w:rPr>
          <w:rFonts w:ascii="Arial" w:hAnsi="Arial"/>
        </w:rPr>
        <w:tab/>
        <w:t xml:space="preserve">Parents become quite annoyed when one of their children stands in front of the </w:t>
      </w:r>
      <w:r w:rsidRPr="00F15058">
        <w:rPr>
          <w:rFonts w:ascii="Arial" w:hAnsi="Arial"/>
        </w:rPr>
        <w:tab/>
        <w:t xml:space="preserve">refrigerator with the </w:t>
      </w:r>
      <w:r w:rsidR="00C33561" w:rsidRPr="00F15058">
        <w:rPr>
          <w:rFonts w:ascii="Arial" w:hAnsi="Arial"/>
        </w:rPr>
        <w:t xml:space="preserve">door open, thinking about what they would like to take from it.  </w:t>
      </w:r>
      <w:r w:rsidRPr="00F15058">
        <w:rPr>
          <w:rFonts w:ascii="Arial" w:hAnsi="Arial"/>
        </w:rPr>
        <w:tab/>
      </w:r>
      <w:r w:rsidR="00C33561" w:rsidRPr="00F15058">
        <w:rPr>
          <w:rFonts w:ascii="Arial" w:hAnsi="Arial"/>
        </w:rPr>
        <w:t>The cold</w:t>
      </w:r>
      <w:r w:rsidRPr="00F15058">
        <w:rPr>
          <w:rFonts w:ascii="Arial" w:hAnsi="Arial"/>
        </w:rPr>
        <w:t xml:space="preserve"> air "falls" out of the fridge </w:t>
      </w:r>
      <w:r w:rsidR="00C33561" w:rsidRPr="00F15058">
        <w:rPr>
          <w:rFonts w:ascii="Arial" w:hAnsi="Arial"/>
        </w:rPr>
        <w:t xml:space="preserve">onto their feet and the motor starts to chill the </w:t>
      </w:r>
      <w:r w:rsidRPr="00F15058">
        <w:rPr>
          <w:rFonts w:ascii="Arial" w:hAnsi="Arial"/>
        </w:rPr>
        <w:tab/>
      </w:r>
      <w:r w:rsidR="00C33561" w:rsidRPr="00F15058">
        <w:rPr>
          <w:rFonts w:ascii="Arial" w:hAnsi="Arial"/>
        </w:rPr>
        <w:t>inside again once the doo</w:t>
      </w:r>
      <w:r w:rsidRPr="00F15058">
        <w:rPr>
          <w:rFonts w:ascii="Arial" w:hAnsi="Arial"/>
        </w:rPr>
        <w:t xml:space="preserve">r closes.  This costs money in </w:t>
      </w:r>
      <w:r w:rsidR="00C33561" w:rsidRPr="00F15058">
        <w:rPr>
          <w:rFonts w:ascii="Arial" w:hAnsi="Arial"/>
        </w:rPr>
        <w:t>the long run!</w:t>
      </w:r>
    </w:p>
    <w:p w14:paraId="50FA532C" w14:textId="77777777" w:rsidR="00C33561" w:rsidRPr="00F15058" w:rsidRDefault="00C33561" w:rsidP="00C33561">
      <w:pPr>
        <w:rPr>
          <w:rFonts w:ascii="Arial" w:hAnsi="Arial"/>
        </w:rPr>
      </w:pPr>
    </w:p>
    <w:p w14:paraId="2E5599E0" w14:textId="77777777" w:rsidR="00C33561" w:rsidRPr="00F15058" w:rsidRDefault="00C33561" w:rsidP="00C33561">
      <w:pPr>
        <w:rPr>
          <w:rFonts w:ascii="Arial" w:hAnsi="Arial"/>
        </w:rPr>
      </w:pPr>
      <w:r w:rsidRPr="00F15058">
        <w:rPr>
          <w:rFonts w:ascii="Arial" w:hAnsi="Arial"/>
        </w:rPr>
        <w:tab/>
        <w:t>Why does the cold air "fall" out?</w:t>
      </w:r>
    </w:p>
    <w:p w14:paraId="7C1F7D9C" w14:textId="77777777" w:rsidR="00223D87" w:rsidRPr="00F15058" w:rsidRDefault="00223D87" w:rsidP="0009443E">
      <w:pPr>
        <w:rPr>
          <w:rFonts w:ascii="Arial" w:hAnsi="Arial"/>
        </w:rPr>
      </w:pPr>
      <w:bookmarkStart w:id="0" w:name="_GoBack"/>
      <w:bookmarkEnd w:id="0"/>
    </w:p>
    <w:p w14:paraId="2F20B614" w14:textId="77777777" w:rsidR="00223D87" w:rsidRPr="00F15058" w:rsidRDefault="00223D87" w:rsidP="00222BC9">
      <w:pPr>
        <w:rPr>
          <w:rFonts w:ascii="Arial" w:hAnsi="Arial"/>
        </w:rPr>
      </w:pPr>
    </w:p>
    <w:sectPr w:rsidR="00223D87" w:rsidRPr="00F1505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43E"/>
    <w:rsid w:val="00071859"/>
    <w:rsid w:val="0009443E"/>
    <w:rsid w:val="00222BC9"/>
    <w:rsid w:val="00223D87"/>
    <w:rsid w:val="003A0AA4"/>
    <w:rsid w:val="003D11C3"/>
    <w:rsid w:val="005872A5"/>
    <w:rsid w:val="007D2664"/>
    <w:rsid w:val="008F2FC2"/>
    <w:rsid w:val="00967719"/>
    <w:rsid w:val="00A30F85"/>
    <w:rsid w:val="00BF67FC"/>
    <w:rsid w:val="00C33561"/>
    <w:rsid w:val="00DA5783"/>
    <w:rsid w:val="00F1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4DCB2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43E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D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D8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43E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D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D8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image" Target="media/image2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10</TotalTime>
  <Pages>6</Pages>
  <Words>357</Words>
  <Characters>2037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7</cp:revision>
  <dcterms:created xsi:type="dcterms:W3CDTF">2016-05-31T10:18:00Z</dcterms:created>
  <dcterms:modified xsi:type="dcterms:W3CDTF">2016-05-31T10:46:00Z</dcterms:modified>
</cp:coreProperties>
</file>